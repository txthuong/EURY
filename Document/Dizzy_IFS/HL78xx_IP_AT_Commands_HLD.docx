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A22D5" w14:textId="77777777" w:rsidR="00C86240" w:rsidRPr="006F4AF4" w:rsidRDefault="00C86240" w:rsidP="00AB5A76">
      <w:pPr>
        <w:jc w:val="center"/>
        <w:rPr>
          <w:rFonts w:eastAsia="LiSu" w:cs="Calibri"/>
          <w:b/>
          <w:sz w:val="44"/>
          <w:lang w:eastAsia="zh-CN"/>
        </w:rPr>
      </w:pPr>
      <w:r>
        <w:rPr>
          <w:noProof/>
          <w:lang w:val="en-US"/>
        </w:rPr>
        <w:drawing>
          <wp:inline distT="0" distB="0" distL="0" distR="0" wp14:anchorId="21DA26DB" wp14:editId="21DA26DC">
            <wp:extent cx="5486400" cy="1515634"/>
            <wp:effectExtent l="0" t="0" r="0" b="8890"/>
            <wp:docPr id="2" name="Picture 2" descr="D:\Users\pyk\AppData\Local\Microsoft\Windows\INetCache\Content.Word\SierraLogo_R_horiz_RGB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pyk\AppData\Local\Microsoft\Windows\INetCache\Content.Word\SierraLogo_R_horiz_RGB_JPG.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515634"/>
                    </a:xfrm>
                    <a:prstGeom prst="rect">
                      <a:avLst/>
                    </a:prstGeom>
                    <a:noFill/>
                    <a:ln>
                      <a:noFill/>
                    </a:ln>
                  </pic:spPr>
                </pic:pic>
              </a:graphicData>
            </a:graphic>
          </wp:inline>
        </w:drawing>
      </w:r>
    </w:p>
    <w:p w14:paraId="21DA22D6" w14:textId="77777777" w:rsidR="00C86240" w:rsidRDefault="00C86240" w:rsidP="00AB5A76">
      <w:pPr>
        <w:jc w:val="center"/>
        <w:rPr>
          <w:rFonts w:cs="Calibri"/>
          <w:b/>
          <w:color w:val="0000FF"/>
        </w:rPr>
      </w:pPr>
    </w:p>
    <w:p w14:paraId="21DA22D7" w14:textId="77777777" w:rsidR="00B42088" w:rsidRPr="006F4AF4" w:rsidRDefault="00B42088" w:rsidP="00B42088">
      <w:pPr>
        <w:rPr>
          <w:rFonts w:cs="Calibri"/>
        </w:rPr>
      </w:pPr>
      <w:r w:rsidRPr="006F4AF4">
        <w:rPr>
          <w:rFonts w:cs="Calibri"/>
          <w:b/>
          <w:noProof/>
          <w:sz w:val="48"/>
          <w:lang w:val="en-US"/>
        </w:rPr>
        <mc:AlternateContent>
          <mc:Choice Requires="wps">
            <w:drawing>
              <wp:anchor distT="0" distB="0" distL="114300" distR="114300" simplePos="0" relativeHeight="251657216" behindDoc="0" locked="0" layoutInCell="1" allowOverlap="1" wp14:anchorId="21DA26DD" wp14:editId="21DA26DE">
                <wp:simplePos x="0" y="0"/>
                <wp:positionH relativeFrom="column">
                  <wp:posOffset>9525</wp:posOffset>
                </wp:positionH>
                <wp:positionV relativeFrom="paragraph">
                  <wp:posOffset>34290</wp:posOffset>
                </wp:positionV>
                <wp:extent cx="5629275" cy="1457325"/>
                <wp:effectExtent l="0" t="0" r="28575" b="285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57325"/>
                        </a:xfrm>
                        <a:prstGeom prst="rect">
                          <a:avLst/>
                        </a:prstGeom>
                        <a:solidFill>
                          <a:srgbClr val="FFFFFF"/>
                        </a:solidFill>
                        <a:ln w="9525">
                          <a:solidFill>
                            <a:srgbClr val="000000"/>
                          </a:solidFill>
                          <a:miter lim="800000"/>
                          <a:headEnd/>
                          <a:tailEnd/>
                        </a:ln>
                      </wps:spPr>
                      <wps:txbx>
                        <w:txbxContent>
                          <w:p w14:paraId="21DA290B" w14:textId="77777777" w:rsidR="00944514" w:rsidRDefault="00944514" w:rsidP="00B42088">
                            <w:pPr>
                              <w:jc w:val="center"/>
                              <w:rPr>
                                <w:b/>
                                <w:sz w:val="44"/>
                                <w:szCs w:val="44"/>
                              </w:rPr>
                            </w:pPr>
                            <w:r>
                              <w:rPr>
                                <w:b/>
                                <w:sz w:val="44"/>
                                <w:szCs w:val="44"/>
                              </w:rPr>
                              <w:t>Firmware High Level Design</w:t>
                            </w:r>
                          </w:p>
                          <w:p w14:paraId="21DA290C" w14:textId="77777777" w:rsidR="00944514" w:rsidRDefault="00944514" w:rsidP="00B42088">
                            <w:pPr>
                              <w:jc w:val="center"/>
                              <w:rPr>
                                <w:b/>
                                <w:sz w:val="44"/>
                                <w:szCs w:val="44"/>
                              </w:rPr>
                            </w:pPr>
                            <w:r>
                              <w:rPr>
                                <w:b/>
                                <w:sz w:val="44"/>
                                <w:szCs w:val="44"/>
                              </w:rPr>
                              <w:t>for</w:t>
                            </w:r>
                          </w:p>
                          <w:p w14:paraId="21DA290D" w14:textId="77777777" w:rsidR="00944514" w:rsidRDefault="00944514"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IP AT commands</w:t>
                            </w:r>
                            <w:r>
                              <w:rPr>
                                <w:b/>
                                <w:sz w:val="44"/>
                              </w:rPr>
                              <w:fldChar w:fldCharType="end"/>
                            </w:r>
                          </w:p>
                          <w:p w14:paraId="21DA290E" w14:textId="77777777" w:rsidR="00944514" w:rsidRDefault="00944514" w:rsidP="00B42088">
                            <w:pPr>
                              <w:jc w:val="center"/>
                              <w:rPr>
                                <w:rFonts w:ascii="Segoe UI" w:hAnsi="Segoe UI" w:cs="Segoe UI"/>
                                <w:color w:val="969696"/>
                                <w:shd w:val="clear" w:color="auto" w:fill="FFFFFF"/>
                              </w:rPr>
                            </w:pPr>
                            <w:r>
                              <w:rPr>
                                <w:b/>
                                <w:sz w:val="44"/>
                              </w:rPr>
                              <w:t>of</w:t>
                            </w:r>
                            <w:r w:rsidRPr="00AA3E3F">
                              <w:rPr>
                                <w:b/>
                                <w:sz w:val="44"/>
                              </w:rPr>
                              <w:t xml:space="preserve"> </w:t>
                            </w:r>
                            <w:r w:rsidRPr="00AA3E3F">
                              <w:rPr>
                                <w:b/>
                                <w:sz w:val="44"/>
                              </w:rPr>
                              <w:fldChar w:fldCharType="begin"/>
                            </w:r>
                            <w:r w:rsidRPr="00AA3E3F">
                              <w:rPr>
                                <w:b/>
                                <w:sz w:val="44"/>
                              </w:rPr>
                              <w:instrText xml:space="preserve"> DOCPROPERTY  Product  \* MERGEFORMAT </w:instrText>
                            </w:r>
                            <w:r w:rsidRPr="00AA3E3F">
                              <w:rPr>
                                <w:b/>
                                <w:sz w:val="44"/>
                              </w:rPr>
                              <w:fldChar w:fldCharType="separate"/>
                            </w:r>
                            <w:r>
                              <w:rPr>
                                <w:b/>
                                <w:sz w:val="44"/>
                              </w:rPr>
                              <w:t>HL78xx</w:t>
                            </w:r>
                            <w:r w:rsidRPr="00AA3E3F">
                              <w:rPr>
                                <w:b/>
                                <w:sz w:val="44"/>
                              </w:rPr>
                              <w:fldChar w:fldCharType="end"/>
                            </w:r>
                          </w:p>
                          <w:p w14:paraId="21DA290F" w14:textId="77777777" w:rsidR="00944514" w:rsidRDefault="00944514" w:rsidP="00B42088">
                            <w:pPr>
                              <w:jc w:val="center"/>
                              <w:rPr>
                                <w:b/>
                                <w:i/>
                                <w:iCs/>
                                <w:color w:val="000080"/>
                                <w:sz w:val="44"/>
                              </w:rPr>
                            </w:pPr>
                          </w:p>
                          <w:p w14:paraId="21DA2910" w14:textId="77777777" w:rsidR="00944514" w:rsidRDefault="00944514" w:rsidP="00B42088">
                            <w:pPr>
                              <w:jc w:val="center"/>
                              <w:rPr>
                                <w:b/>
                                <w:i/>
                                <w:iCs/>
                                <w:color w:val="000080"/>
                                <w:sz w:val="44"/>
                              </w:rPr>
                            </w:pPr>
                          </w:p>
                          <w:p w14:paraId="21DA2911" w14:textId="77777777" w:rsidR="00944514" w:rsidRPr="00A8404D" w:rsidRDefault="00944514" w:rsidP="00B42088">
                            <w:pPr>
                              <w:jc w:val="center"/>
                              <w:rPr>
                                <w:rFonts w:eastAsiaTheme="minorEastAsia"/>
                                <w:sz w:val="44"/>
                                <w:szCs w:val="44"/>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A26DD" id="_x0000_t202" coordsize="21600,21600" o:spt="202" path="m,l,21600r21600,l21600,xe">
                <v:stroke joinstyle="miter"/>
                <v:path gradientshapeok="t" o:connecttype="rect"/>
              </v:shapetype>
              <v:shape id="Text Box 18" o:spid="_x0000_s1026" type="#_x0000_t202" style="position:absolute;margin-left:.75pt;margin-top:2.7pt;width:443.25pt;height:11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">
                <v:textbox>
                  <w:txbxContent>
                    <w:p w14:paraId="21DA290B" w14:textId="77777777" w:rsidR="00944514" w:rsidRDefault="00944514" w:rsidP="00B42088">
                      <w:pPr>
                        <w:jc w:val="center"/>
                        <w:rPr>
                          <w:b/>
                          <w:sz w:val="44"/>
                          <w:szCs w:val="44"/>
                        </w:rPr>
                      </w:pPr>
                      <w:r>
                        <w:rPr>
                          <w:b/>
                          <w:sz w:val="44"/>
                          <w:szCs w:val="44"/>
                        </w:rPr>
                        <w:t>Firmware High Level Design</w:t>
                      </w:r>
                    </w:p>
                    <w:p w14:paraId="21DA290C" w14:textId="77777777" w:rsidR="00944514" w:rsidRDefault="00944514" w:rsidP="00B42088">
                      <w:pPr>
                        <w:jc w:val="center"/>
                        <w:rPr>
                          <w:b/>
                          <w:sz w:val="44"/>
                          <w:szCs w:val="44"/>
                        </w:rPr>
                      </w:pPr>
                      <w:r>
                        <w:rPr>
                          <w:b/>
                          <w:sz w:val="44"/>
                          <w:szCs w:val="44"/>
                        </w:rPr>
                        <w:t>for</w:t>
                      </w:r>
                    </w:p>
                    <w:p w14:paraId="21DA290D" w14:textId="77777777" w:rsidR="00944514" w:rsidRDefault="00944514"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IP AT commands</w:t>
                      </w:r>
                      <w:r>
                        <w:rPr>
                          <w:b/>
                          <w:sz w:val="44"/>
                        </w:rPr>
                        <w:fldChar w:fldCharType="end"/>
                      </w:r>
                    </w:p>
                    <w:p w14:paraId="21DA290E" w14:textId="77777777" w:rsidR="00944514" w:rsidRDefault="00944514" w:rsidP="00B42088">
                      <w:pPr>
                        <w:jc w:val="center"/>
                        <w:rPr>
                          <w:rFonts w:ascii="Segoe UI" w:hAnsi="Segoe UI" w:cs="Segoe UI"/>
                          <w:color w:val="969696"/>
                          <w:shd w:val="clear" w:color="auto" w:fill="FFFFFF"/>
                        </w:rPr>
                      </w:pPr>
                      <w:r>
                        <w:rPr>
                          <w:b/>
                          <w:sz w:val="44"/>
                        </w:rPr>
                        <w:t>of</w:t>
                      </w:r>
                      <w:r w:rsidRPr="00AA3E3F">
                        <w:rPr>
                          <w:b/>
                          <w:sz w:val="44"/>
                        </w:rPr>
                        <w:t xml:space="preserve"> </w:t>
                      </w:r>
                      <w:r w:rsidRPr="00AA3E3F">
                        <w:rPr>
                          <w:b/>
                          <w:sz w:val="44"/>
                        </w:rPr>
                        <w:fldChar w:fldCharType="begin"/>
                      </w:r>
                      <w:r w:rsidRPr="00AA3E3F">
                        <w:rPr>
                          <w:b/>
                          <w:sz w:val="44"/>
                        </w:rPr>
                        <w:instrText xml:space="preserve"> DOCPROPERTY  Product  \* MERGEFORMAT </w:instrText>
                      </w:r>
                      <w:r w:rsidRPr="00AA3E3F">
                        <w:rPr>
                          <w:b/>
                          <w:sz w:val="44"/>
                        </w:rPr>
                        <w:fldChar w:fldCharType="separate"/>
                      </w:r>
                      <w:r>
                        <w:rPr>
                          <w:b/>
                          <w:sz w:val="44"/>
                        </w:rPr>
                        <w:t>HL78xx</w:t>
                      </w:r>
                      <w:r w:rsidRPr="00AA3E3F">
                        <w:rPr>
                          <w:b/>
                          <w:sz w:val="44"/>
                        </w:rPr>
                        <w:fldChar w:fldCharType="end"/>
                      </w:r>
                    </w:p>
                    <w:p w14:paraId="21DA290F" w14:textId="77777777" w:rsidR="00944514" w:rsidRDefault="00944514" w:rsidP="00B42088">
                      <w:pPr>
                        <w:jc w:val="center"/>
                        <w:rPr>
                          <w:b/>
                          <w:i/>
                          <w:iCs/>
                          <w:color w:val="000080"/>
                          <w:sz w:val="44"/>
                        </w:rPr>
                      </w:pPr>
                    </w:p>
                    <w:p w14:paraId="21DA2910" w14:textId="77777777" w:rsidR="00944514" w:rsidRDefault="00944514" w:rsidP="00B42088">
                      <w:pPr>
                        <w:jc w:val="center"/>
                        <w:rPr>
                          <w:b/>
                          <w:i/>
                          <w:iCs/>
                          <w:color w:val="000080"/>
                          <w:sz w:val="44"/>
                        </w:rPr>
                      </w:pPr>
                    </w:p>
                    <w:p w14:paraId="21DA2911" w14:textId="77777777" w:rsidR="00944514" w:rsidRPr="00A8404D" w:rsidRDefault="00944514" w:rsidP="00B42088">
                      <w:pPr>
                        <w:jc w:val="center"/>
                        <w:rPr>
                          <w:rFonts w:eastAsiaTheme="minorEastAsia"/>
                          <w:sz w:val="44"/>
                          <w:szCs w:val="44"/>
                          <w:lang w:eastAsia="zh-CN"/>
                        </w:rPr>
                      </w:pPr>
                    </w:p>
                  </w:txbxContent>
                </v:textbox>
              </v:shape>
            </w:pict>
          </mc:Fallback>
        </mc:AlternateContent>
      </w:r>
    </w:p>
    <w:p w14:paraId="21DA22D8" w14:textId="77777777" w:rsidR="00B42088" w:rsidRPr="006F4AF4" w:rsidRDefault="00B42088" w:rsidP="00B42088">
      <w:pPr>
        <w:rPr>
          <w:rFonts w:cs="Calibri"/>
        </w:rPr>
      </w:pPr>
    </w:p>
    <w:p w14:paraId="21DA22D9" w14:textId="77777777" w:rsidR="00B42088" w:rsidRPr="006F4AF4" w:rsidRDefault="00B42088" w:rsidP="00B42088">
      <w:pPr>
        <w:jc w:val="center"/>
        <w:rPr>
          <w:rFonts w:cs="Calibri"/>
          <w:b/>
          <w:sz w:val="48"/>
        </w:rPr>
      </w:pPr>
    </w:p>
    <w:p w14:paraId="21DA22DA" w14:textId="77777777" w:rsidR="00B42088" w:rsidRPr="006F4AF4" w:rsidRDefault="00B42088" w:rsidP="00B42088">
      <w:pPr>
        <w:jc w:val="center"/>
        <w:rPr>
          <w:rFonts w:cs="Calibri"/>
          <w:b/>
          <w:sz w:val="48"/>
        </w:rPr>
      </w:pPr>
    </w:p>
    <w:p w14:paraId="21DA22DB" w14:textId="77777777" w:rsidR="00B42088" w:rsidRPr="006F4AF4" w:rsidRDefault="00B42088" w:rsidP="00B42088">
      <w:pPr>
        <w:jc w:val="center"/>
        <w:rPr>
          <w:rFonts w:cs="Calibri"/>
          <w:b/>
          <w:sz w:val="48"/>
        </w:rPr>
      </w:pPr>
    </w:p>
    <w:p w14:paraId="21DA22DC" w14:textId="77777777" w:rsidR="00B42088" w:rsidRPr="006F4AF4" w:rsidRDefault="00B42088" w:rsidP="00563B90">
      <w:pPr>
        <w:rPr>
          <w:rFonts w:cs="Calibri"/>
          <w:b/>
          <w:iCs/>
          <w:color w:val="0000FF"/>
        </w:rPr>
      </w:pPr>
    </w:p>
    <w:p w14:paraId="21DA22DD" w14:textId="77777777" w:rsidR="00B42088" w:rsidRPr="006F4AF4" w:rsidRDefault="00B42088" w:rsidP="0021018C">
      <w:pPr>
        <w:jc w:val="center"/>
        <w:rPr>
          <w:rFonts w:cs="Calibri"/>
          <w:i/>
          <w:iCs/>
          <w:color w:val="FF0000"/>
        </w:rPr>
      </w:pPr>
    </w:p>
    <w:p w14:paraId="21DA22DE" w14:textId="77777777" w:rsidR="006F4AF4" w:rsidRPr="006F4AF4" w:rsidRDefault="006F4AF4" w:rsidP="00DF78D8">
      <w:pPr>
        <w:pStyle w:val="BoilerplateTitles"/>
        <w:rPr>
          <w:rFonts w:ascii="Calibri" w:hAnsi="Calibri" w:cs="Calibri"/>
        </w:rPr>
      </w:pPr>
    </w:p>
    <w:p w14:paraId="21DA22DF" w14:textId="77777777" w:rsidR="006F4AF4" w:rsidRPr="006F4AF4" w:rsidRDefault="006F4AF4">
      <w:pPr>
        <w:spacing w:after="200" w:line="276" w:lineRule="auto"/>
        <w:rPr>
          <w:rFonts w:cs="Calibri"/>
          <w:b/>
          <w:color w:val="3D3E40"/>
          <w:sz w:val="44"/>
          <w:szCs w:val="48"/>
          <w:lang w:val="en-US" w:eastAsia="zh-CN"/>
        </w:rPr>
      </w:pPr>
      <w:r w:rsidRPr="006F4AF4">
        <w:rPr>
          <w:rFonts w:cs="Calibri"/>
        </w:rPr>
        <w:br w:type="page"/>
      </w:r>
    </w:p>
    <w:p w14:paraId="21DA22E1" w14:textId="25249DFD" w:rsidR="002735C6" w:rsidRPr="00202C5F" w:rsidRDefault="00DF78D8" w:rsidP="00202C5F">
      <w:pPr>
        <w:pStyle w:val="BoilerplateTitles"/>
        <w:rPr>
          <w:rFonts w:ascii="Calibri" w:hAnsi="Calibri" w:cs="Calibri"/>
        </w:rPr>
      </w:pPr>
      <w:r w:rsidRPr="006F4AF4">
        <w:rPr>
          <w:rFonts w:ascii="Calibri" w:hAnsi="Calibri" w:cs="Calibri"/>
        </w:rPr>
        <w:lastRenderedPageBreak/>
        <w:t>Document History</w:t>
      </w:r>
    </w:p>
    <w:tbl>
      <w:tblPr>
        <w:tblStyle w:val="TableSWI"/>
        <w:tblW w:w="4944" w:type="pct"/>
        <w:tblLook w:val="04A0" w:firstRow="1" w:lastRow="0" w:firstColumn="1" w:lastColumn="0" w:noHBand="0" w:noVBand="1"/>
      </w:tblPr>
      <w:tblGrid>
        <w:gridCol w:w="935"/>
        <w:gridCol w:w="1489"/>
        <w:gridCol w:w="4802"/>
        <w:gridCol w:w="1309"/>
      </w:tblGrid>
      <w:tr w:rsidR="008A0CD3" w:rsidRPr="006F4AF4" w14:paraId="21DA22E8" w14:textId="77777777" w:rsidTr="006F2984">
        <w:trPr>
          <w:cnfStyle w:val="100000000000" w:firstRow="1" w:lastRow="0" w:firstColumn="0" w:lastColumn="0" w:oddVBand="0" w:evenVBand="0" w:oddHBand="0" w:evenHBand="0" w:firstRowFirstColumn="0" w:firstRowLastColumn="0" w:lastRowFirstColumn="0" w:lastRowLastColumn="0"/>
          <w:trHeight w:val="42"/>
        </w:trPr>
        <w:tc>
          <w:tcPr>
            <w:tcW w:w="548" w:type="pct"/>
            <w:tcBorders>
              <w:top w:val="single" w:sz="18" w:space="0" w:color="000000" w:themeColor="text1"/>
              <w:left w:val="single" w:sz="2" w:space="0" w:color="000000" w:themeColor="text1"/>
              <w:bottom w:val="single" w:sz="18" w:space="0" w:color="000000" w:themeColor="text1"/>
            </w:tcBorders>
          </w:tcPr>
          <w:p w14:paraId="21DA22E2" w14:textId="77777777" w:rsidR="008A0CD3" w:rsidRPr="006F4AF4" w:rsidRDefault="008A0CD3" w:rsidP="00DF78D8">
            <w:pPr>
              <w:pStyle w:val="TableColumnHead"/>
              <w:spacing w:before="144" w:after="144"/>
              <w:rPr>
                <w:rFonts w:ascii="Calibri" w:hAnsi="Calibri" w:cs="Calibri"/>
              </w:rPr>
            </w:pPr>
            <w:r w:rsidRPr="006F4AF4">
              <w:rPr>
                <w:rFonts w:ascii="Calibri" w:hAnsi="Calibri" w:cs="Calibri"/>
              </w:rPr>
              <w:t>Rev</w:t>
            </w:r>
          </w:p>
          <w:p w14:paraId="21DA22E3" w14:textId="77777777" w:rsidR="008A0CD3" w:rsidRPr="006F4AF4" w:rsidRDefault="008A0CD3" w:rsidP="00DF78D8">
            <w:pPr>
              <w:pStyle w:val="TableColumnHead"/>
              <w:spacing w:before="144" w:after="144"/>
              <w:rPr>
                <w:rFonts w:ascii="Calibri" w:hAnsi="Calibri" w:cs="Calibri"/>
              </w:rPr>
            </w:pPr>
            <w:r w:rsidRPr="006F4AF4">
              <w:rPr>
                <w:rFonts w:ascii="Calibri" w:hAnsi="Calibri" w:cs="Calibri"/>
              </w:rPr>
              <w:t>XX.YY</w:t>
            </w:r>
          </w:p>
        </w:tc>
        <w:tc>
          <w:tcPr>
            <w:tcW w:w="872" w:type="pct"/>
            <w:tcBorders>
              <w:top w:val="single" w:sz="18" w:space="0" w:color="000000" w:themeColor="text1"/>
              <w:bottom w:val="single" w:sz="18" w:space="0" w:color="000000" w:themeColor="text1"/>
            </w:tcBorders>
          </w:tcPr>
          <w:p w14:paraId="21DA22E4" w14:textId="77777777" w:rsidR="008A0CD3" w:rsidRPr="006F4AF4" w:rsidRDefault="008A0CD3" w:rsidP="00DF78D8">
            <w:pPr>
              <w:pStyle w:val="TableColumnHead"/>
              <w:spacing w:before="144" w:after="144"/>
              <w:rPr>
                <w:rFonts w:ascii="Calibri" w:hAnsi="Calibri" w:cs="Calibri"/>
              </w:rPr>
            </w:pPr>
            <w:r w:rsidRPr="006F4AF4">
              <w:rPr>
                <w:rFonts w:ascii="Calibri" w:hAnsi="Calibri" w:cs="Calibri"/>
              </w:rPr>
              <w:t>Date</w:t>
            </w:r>
          </w:p>
          <w:p w14:paraId="21DA22E5" w14:textId="77777777"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YYYY/MM/DD</w:t>
            </w:r>
          </w:p>
        </w:tc>
        <w:tc>
          <w:tcPr>
            <w:tcW w:w="2813" w:type="pct"/>
            <w:tcBorders>
              <w:top w:val="single" w:sz="18" w:space="0" w:color="000000" w:themeColor="text1"/>
              <w:bottom w:val="single" w:sz="18" w:space="0" w:color="000000" w:themeColor="text1"/>
            </w:tcBorders>
          </w:tcPr>
          <w:p w14:paraId="21DA22E6" w14:textId="77777777"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Updates</w:t>
            </w:r>
          </w:p>
        </w:tc>
        <w:tc>
          <w:tcPr>
            <w:tcW w:w="767" w:type="pct"/>
            <w:tcBorders>
              <w:top w:val="single" w:sz="18" w:space="0" w:color="000000" w:themeColor="text1"/>
              <w:bottom w:val="single" w:sz="18" w:space="0" w:color="000000" w:themeColor="text1"/>
              <w:right w:val="single" w:sz="4" w:space="0" w:color="000000" w:themeColor="text1"/>
            </w:tcBorders>
          </w:tcPr>
          <w:p w14:paraId="21DA22E7" w14:textId="77777777" w:rsidR="008A0CD3" w:rsidRPr="006F4AF4" w:rsidRDefault="008A0CD3" w:rsidP="00DF78D8">
            <w:pPr>
              <w:pStyle w:val="TableColumnHead"/>
              <w:spacing w:before="144" w:after="144"/>
              <w:rPr>
                <w:rFonts w:ascii="Calibri" w:eastAsiaTheme="minorEastAsia" w:hAnsi="Calibri" w:cs="Calibri"/>
                <w:lang w:eastAsia="zh-CN"/>
              </w:rPr>
            </w:pPr>
            <w:r w:rsidRPr="006F4AF4">
              <w:rPr>
                <w:rFonts w:ascii="Calibri" w:eastAsiaTheme="minorEastAsia" w:hAnsi="Calibri" w:cs="Calibri"/>
                <w:lang w:eastAsia="zh-CN"/>
              </w:rPr>
              <w:t>Author</w:t>
            </w:r>
          </w:p>
        </w:tc>
      </w:tr>
      <w:tr w:rsidR="008A0CD3" w:rsidRPr="006F4AF4" w14:paraId="21DA22ED" w14:textId="77777777" w:rsidTr="006F2984">
        <w:tc>
          <w:tcPr>
            <w:tcW w:w="548" w:type="pct"/>
            <w:tcBorders>
              <w:top w:val="single" w:sz="18" w:space="0" w:color="000000" w:themeColor="text1"/>
              <w:bottom w:val="single" w:sz="2" w:space="0" w:color="auto"/>
            </w:tcBorders>
            <w:vAlign w:val="top"/>
          </w:tcPr>
          <w:p w14:paraId="21DA22E9" w14:textId="51C0B1EE" w:rsidR="008A0CD3" w:rsidRPr="006F4AF4" w:rsidRDefault="00DA4315" w:rsidP="001C236B">
            <w:pPr>
              <w:pStyle w:val="TableColumnHead"/>
              <w:spacing w:beforeLines="60" w:before="144" w:afterLines="60" w:after="144"/>
              <w:rPr>
                <w:rFonts w:ascii="Calibri" w:eastAsiaTheme="minorEastAsia" w:hAnsi="Calibri" w:cs="Calibri"/>
                <w:lang w:eastAsia="zh-CN"/>
              </w:rPr>
            </w:pPr>
            <w:r>
              <w:rPr>
                <w:rFonts w:ascii="Calibri" w:hAnsi="Calibri" w:cs="Calibri"/>
              </w:rPr>
              <w:t>1.0</w:t>
            </w:r>
          </w:p>
        </w:tc>
        <w:tc>
          <w:tcPr>
            <w:tcW w:w="872" w:type="pct"/>
            <w:tcBorders>
              <w:top w:val="single" w:sz="18" w:space="0" w:color="000000" w:themeColor="text1"/>
              <w:bottom w:val="single" w:sz="2" w:space="0" w:color="auto"/>
            </w:tcBorders>
            <w:vAlign w:val="top"/>
          </w:tcPr>
          <w:p w14:paraId="21DA22EA" w14:textId="77777777" w:rsidR="008A0CD3" w:rsidRPr="006F4AF4" w:rsidRDefault="004246C9" w:rsidP="001C236B">
            <w:pPr>
              <w:pStyle w:val="TableColumnHead"/>
              <w:spacing w:beforeLines="60" w:before="144" w:afterLines="60" w:after="144"/>
              <w:rPr>
                <w:rFonts w:ascii="Calibri" w:hAnsi="Calibri" w:cs="Calibri"/>
              </w:rPr>
            </w:pPr>
            <w:r>
              <w:rPr>
                <w:rFonts w:ascii="Calibri" w:hAnsi="Calibri" w:cs="Calibri"/>
              </w:rPr>
              <w:t>2017/08/01</w:t>
            </w:r>
          </w:p>
        </w:tc>
        <w:tc>
          <w:tcPr>
            <w:tcW w:w="2813" w:type="pct"/>
            <w:tcBorders>
              <w:top w:val="single" w:sz="18" w:space="0" w:color="000000" w:themeColor="text1"/>
              <w:bottom w:val="single" w:sz="2" w:space="0" w:color="auto"/>
            </w:tcBorders>
            <w:vAlign w:val="top"/>
          </w:tcPr>
          <w:p w14:paraId="21DA22EB" w14:textId="77777777" w:rsidR="008A0CD3" w:rsidRPr="006F4AF4" w:rsidRDefault="008A0CD3" w:rsidP="001C236B">
            <w:pPr>
              <w:pStyle w:val="TableColumnHead"/>
              <w:spacing w:beforeLines="60" w:before="144" w:afterLines="60" w:after="144"/>
              <w:rPr>
                <w:rFonts w:ascii="Calibri" w:hAnsi="Calibri" w:cs="Calibri"/>
              </w:rPr>
            </w:pPr>
            <w:r w:rsidRPr="006F4AF4">
              <w:rPr>
                <w:rFonts w:ascii="Calibri" w:hAnsi="Calibri" w:cs="Calibri"/>
              </w:rPr>
              <w:t>Creation</w:t>
            </w:r>
          </w:p>
        </w:tc>
        <w:tc>
          <w:tcPr>
            <w:tcW w:w="767" w:type="pct"/>
            <w:tcBorders>
              <w:top w:val="single" w:sz="18" w:space="0" w:color="000000" w:themeColor="text1"/>
              <w:bottom w:val="single" w:sz="2" w:space="0" w:color="auto"/>
            </w:tcBorders>
            <w:vAlign w:val="top"/>
          </w:tcPr>
          <w:p w14:paraId="21DA22EC" w14:textId="77777777" w:rsidR="008A0CD3" w:rsidRPr="006F4AF4" w:rsidRDefault="008E6F9B" w:rsidP="001C236B">
            <w:pPr>
              <w:pStyle w:val="TableColumnHead"/>
              <w:spacing w:beforeLines="60" w:before="144" w:afterLines="60" w:after="144"/>
              <w:rPr>
                <w:rFonts w:ascii="Calibri" w:hAnsi="Calibri" w:cs="Calibri"/>
              </w:rPr>
            </w:pPr>
            <w:r>
              <w:rPr>
                <w:rFonts w:ascii="Calibri" w:hAnsi="Calibri" w:cs="Calibri"/>
              </w:rPr>
              <w:t>C. Le Flohic</w:t>
            </w:r>
          </w:p>
        </w:tc>
      </w:tr>
      <w:tr w:rsidR="008A0CD3" w:rsidRPr="006F4AF4" w14:paraId="21DA22F2" w14:textId="77777777" w:rsidTr="006F2984">
        <w:tc>
          <w:tcPr>
            <w:tcW w:w="548" w:type="pct"/>
            <w:tcBorders>
              <w:top w:val="single" w:sz="2" w:space="0" w:color="auto"/>
            </w:tcBorders>
            <w:vAlign w:val="top"/>
          </w:tcPr>
          <w:p w14:paraId="21DA22EE" w14:textId="11CD44BF" w:rsidR="008A0CD3" w:rsidRPr="006F4AF4" w:rsidRDefault="00EF4A7E" w:rsidP="00EF4A7E">
            <w:pPr>
              <w:pStyle w:val="TableColumnHead"/>
              <w:spacing w:beforeLines="60" w:before="144" w:afterLines="60" w:after="144"/>
              <w:rPr>
                <w:rFonts w:ascii="Calibri" w:hAnsi="Calibri" w:cs="Calibri"/>
              </w:rPr>
            </w:pPr>
            <w:r>
              <w:rPr>
                <w:rFonts w:ascii="Calibri" w:hAnsi="Calibri" w:cs="Calibri"/>
              </w:rPr>
              <w:t>1</w:t>
            </w:r>
            <w:r w:rsidR="00DA4315">
              <w:rPr>
                <w:rFonts w:ascii="Calibri" w:hAnsi="Calibri" w:cs="Calibri"/>
              </w:rPr>
              <w:t>.</w:t>
            </w:r>
            <w:r>
              <w:rPr>
                <w:rFonts w:ascii="Calibri" w:hAnsi="Calibri" w:cs="Calibri"/>
              </w:rPr>
              <w:t>1</w:t>
            </w:r>
          </w:p>
        </w:tc>
        <w:tc>
          <w:tcPr>
            <w:tcW w:w="872" w:type="pct"/>
            <w:tcBorders>
              <w:top w:val="single" w:sz="2" w:space="0" w:color="auto"/>
            </w:tcBorders>
            <w:vAlign w:val="top"/>
          </w:tcPr>
          <w:p w14:paraId="21DA22EF" w14:textId="77777777" w:rsidR="008A0CD3" w:rsidRPr="006F4AF4" w:rsidRDefault="00EB47CF" w:rsidP="001C236B">
            <w:pPr>
              <w:pStyle w:val="TableColumnHead"/>
              <w:spacing w:beforeLines="60" w:before="144" w:afterLines="60" w:after="144"/>
              <w:rPr>
                <w:rFonts w:ascii="Calibri" w:hAnsi="Calibri" w:cs="Calibri"/>
              </w:rPr>
            </w:pPr>
            <w:r>
              <w:rPr>
                <w:rFonts w:ascii="Calibri" w:hAnsi="Calibri" w:cs="Calibri"/>
              </w:rPr>
              <w:t>2017/08/11</w:t>
            </w:r>
          </w:p>
        </w:tc>
        <w:tc>
          <w:tcPr>
            <w:tcW w:w="2813" w:type="pct"/>
            <w:tcBorders>
              <w:top w:val="single" w:sz="2" w:space="0" w:color="auto"/>
            </w:tcBorders>
            <w:vAlign w:val="top"/>
          </w:tcPr>
          <w:p w14:paraId="21DA22F0" w14:textId="77777777" w:rsidR="008A0CD3" w:rsidRPr="006F4AF4" w:rsidRDefault="00EB47CF" w:rsidP="001C236B">
            <w:pPr>
              <w:pStyle w:val="TableColumnHead"/>
              <w:spacing w:beforeLines="60" w:before="144" w:afterLines="60" w:after="144"/>
              <w:rPr>
                <w:rFonts w:ascii="Calibri" w:hAnsi="Calibri" w:cs="Calibri"/>
              </w:rPr>
            </w:pPr>
            <w:r>
              <w:rPr>
                <w:rFonts w:ascii="Calibri" w:hAnsi="Calibri" w:cs="Calibri"/>
              </w:rPr>
              <w:t>Updated</w:t>
            </w:r>
            <w:r w:rsidR="00BC26D7">
              <w:rPr>
                <w:rFonts w:ascii="Calibri" w:hAnsi="Calibri" w:cs="Calibri"/>
              </w:rPr>
              <w:t xml:space="preserve"> section 4.1 for +KCNXCFG and section 5.3 for +KCGPADDR</w:t>
            </w:r>
          </w:p>
        </w:tc>
        <w:tc>
          <w:tcPr>
            <w:tcW w:w="767" w:type="pct"/>
            <w:tcBorders>
              <w:top w:val="single" w:sz="2" w:space="0" w:color="auto"/>
            </w:tcBorders>
            <w:vAlign w:val="top"/>
          </w:tcPr>
          <w:p w14:paraId="21DA22F1" w14:textId="77777777" w:rsidR="008A0CD3" w:rsidRPr="006F4AF4" w:rsidRDefault="00EB47CF" w:rsidP="001C236B">
            <w:pPr>
              <w:pStyle w:val="TableColumnHead"/>
              <w:spacing w:beforeLines="60" w:before="144" w:afterLines="60" w:after="144"/>
              <w:rPr>
                <w:rFonts w:ascii="Calibri" w:hAnsi="Calibri" w:cs="Calibri"/>
              </w:rPr>
            </w:pPr>
            <w:r>
              <w:rPr>
                <w:rFonts w:ascii="Calibri" w:hAnsi="Calibri" w:cs="Calibri"/>
              </w:rPr>
              <w:t>Infosys</w:t>
            </w:r>
          </w:p>
        </w:tc>
      </w:tr>
      <w:tr w:rsidR="008A0CD3" w:rsidRPr="006F4AF4" w14:paraId="21DA22F7" w14:textId="77777777" w:rsidTr="006F2984">
        <w:tc>
          <w:tcPr>
            <w:tcW w:w="548" w:type="pct"/>
            <w:tcBorders>
              <w:top w:val="single" w:sz="2" w:space="0" w:color="auto"/>
            </w:tcBorders>
            <w:vAlign w:val="top"/>
          </w:tcPr>
          <w:p w14:paraId="21DA22F3" w14:textId="57981FCB" w:rsidR="008A0CD3" w:rsidRPr="006F4AF4" w:rsidRDefault="00EF4A7E" w:rsidP="00EF4A7E">
            <w:pPr>
              <w:pStyle w:val="TableColumnHead"/>
              <w:spacing w:beforeLines="60" w:before="144" w:afterLines="60" w:after="144"/>
              <w:rPr>
                <w:rFonts w:ascii="Calibri" w:hAnsi="Calibri" w:cs="Calibri"/>
              </w:rPr>
            </w:pPr>
            <w:r>
              <w:rPr>
                <w:rFonts w:ascii="Calibri" w:hAnsi="Calibri" w:cs="Calibri"/>
              </w:rPr>
              <w:t>1</w:t>
            </w:r>
            <w:r w:rsidR="00DA4315">
              <w:rPr>
                <w:rFonts w:ascii="Calibri" w:hAnsi="Calibri" w:cs="Calibri"/>
              </w:rPr>
              <w:t>.</w:t>
            </w:r>
            <w:r>
              <w:rPr>
                <w:rFonts w:ascii="Calibri" w:hAnsi="Calibri" w:cs="Calibri"/>
              </w:rPr>
              <w:t>2</w:t>
            </w:r>
          </w:p>
        </w:tc>
        <w:tc>
          <w:tcPr>
            <w:tcW w:w="872" w:type="pct"/>
            <w:tcBorders>
              <w:top w:val="single" w:sz="2" w:space="0" w:color="auto"/>
            </w:tcBorders>
            <w:vAlign w:val="top"/>
          </w:tcPr>
          <w:p w14:paraId="21DA22F4" w14:textId="3F121C1E" w:rsidR="008A0CD3" w:rsidRPr="006F4AF4" w:rsidRDefault="00DA4315" w:rsidP="001C236B">
            <w:pPr>
              <w:pStyle w:val="TableColumnHead"/>
              <w:spacing w:beforeLines="60" w:before="144" w:afterLines="60" w:after="144"/>
              <w:rPr>
                <w:rFonts w:ascii="Calibri" w:hAnsi="Calibri" w:cs="Calibri"/>
              </w:rPr>
            </w:pPr>
            <w:r>
              <w:rPr>
                <w:rFonts w:ascii="Calibri" w:hAnsi="Calibri" w:cs="Calibri"/>
              </w:rPr>
              <w:t>2017/08/29</w:t>
            </w:r>
          </w:p>
        </w:tc>
        <w:tc>
          <w:tcPr>
            <w:tcW w:w="2813" w:type="pct"/>
            <w:tcBorders>
              <w:top w:val="single" w:sz="2" w:space="0" w:color="auto"/>
            </w:tcBorders>
            <w:vAlign w:val="top"/>
          </w:tcPr>
          <w:p w14:paraId="21DA22F5" w14:textId="59A7FBCE" w:rsidR="008A0CD3" w:rsidRPr="006F4AF4" w:rsidRDefault="00DA4315" w:rsidP="001C236B">
            <w:pPr>
              <w:pStyle w:val="TableColumnHead"/>
              <w:spacing w:beforeLines="60" w:before="144" w:afterLines="60" w:after="144"/>
              <w:rPr>
                <w:rFonts w:ascii="Calibri" w:hAnsi="Calibri" w:cs="Calibri"/>
              </w:rPr>
            </w:pPr>
            <w:r>
              <w:rPr>
                <w:rFonts w:ascii="Calibri" w:hAnsi="Calibri" w:cs="Calibri"/>
              </w:rPr>
              <w:t>Updated service dependencies section of +KCGPADDR, +KCNXCFG  and added new command +KCNXTIMER</w:t>
            </w:r>
          </w:p>
        </w:tc>
        <w:tc>
          <w:tcPr>
            <w:tcW w:w="767" w:type="pct"/>
            <w:tcBorders>
              <w:top w:val="single" w:sz="2" w:space="0" w:color="auto"/>
            </w:tcBorders>
            <w:vAlign w:val="top"/>
          </w:tcPr>
          <w:p w14:paraId="21DA22F6" w14:textId="7244B5B4" w:rsidR="008A0CD3" w:rsidRPr="006F4AF4" w:rsidRDefault="00DA4315" w:rsidP="001C236B">
            <w:pPr>
              <w:pStyle w:val="TableColumnHead"/>
              <w:spacing w:beforeLines="60" w:before="144" w:afterLines="60" w:after="144"/>
              <w:rPr>
                <w:rFonts w:ascii="Calibri" w:hAnsi="Calibri" w:cs="Calibri"/>
              </w:rPr>
            </w:pPr>
            <w:r>
              <w:rPr>
                <w:rFonts w:ascii="Calibri" w:hAnsi="Calibri" w:cs="Calibri"/>
              </w:rPr>
              <w:t>Infosys</w:t>
            </w:r>
          </w:p>
        </w:tc>
      </w:tr>
      <w:tr w:rsidR="008A0CD3" w:rsidRPr="006F4AF4" w14:paraId="21DA22FC" w14:textId="77777777" w:rsidTr="006F2984">
        <w:tc>
          <w:tcPr>
            <w:tcW w:w="548" w:type="pct"/>
            <w:tcBorders>
              <w:top w:val="single" w:sz="2" w:space="0" w:color="auto"/>
            </w:tcBorders>
            <w:vAlign w:val="top"/>
          </w:tcPr>
          <w:p w14:paraId="21DA22F8" w14:textId="35637558" w:rsidR="008A0CD3" w:rsidRPr="006F4AF4" w:rsidRDefault="00EF4A7E" w:rsidP="00EF4A7E">
            <w:pPr>
              <w:pStyle w:val="TableColumnHead"/>
              <w:spacing w:beforeLines="60" w:before="144" w:afterLines="60" w:after="144"/>
              <w:rPr>
                <w:rFonts w:ascii="Calibri" w:hAnsi="Calibri" w:cs="Calibri"/>
              </w:rPr>
            </w:pPr>
            <w:r>
              <w:rPr>
                <w:rFonts w:ascii="Calibri" w:hAnsi="Calibri" w:cs="Calibri"/>
              </w:rPr>
              <w:t>1</w:t>
            </w:r>
            <w:r w:rsidR="004332F1">
              <w:rPr>
                <w:rFonts w:ascii="Calibri" w:hAnsi="Calibri" w:cs="Calibri"/>
              </w:rPr>
              <w:t>.</w:t>
            </w:r>
            <w:r>
              <w:rPr>
                <w:rFonts w:ascii="Calibri" w:hAnsi="Calibri" w:cs="Calibri"/>
              </w:rPr>
              <w:t>3</w:t>
            </w:r>
          </w:p>
        </w:tc>
        <w:tc>
          <w:tcPr>
            <w:tcW w:w="872" w:type="pct"/>
            <w:tcBorders>
              <w:top w:val="single" w:sz="2" w:space="0" w:color="auto"/>
            </w:tcBorders>
            <w:vAlign w:val="top"/>
          </w:tcPr>
          <w:p w14:paraId="21DA22F9" w14:textId="1A7867E3" w:rsidR="008A0CD3" w:rsidRPr="006F4AF4" w:rsidRDefault="004332F1" w:rsidP="001C236B">
            <w:pPr>
              <w:pStyle w:val="TableColumnHead"/>
              <w:spacing w:beforeLines="60" w:before="144" w:afterLines="60" w:after="144"/>
              <w:rPr>
                <w:rFonts w:ascii="Calibri" w:hAnsi="Calibri" w:cs="Calibri"/>
              </w:rPr>
            </w:pPr>
            <w:r>
              <w:rPr>
                <w:rFonts w:ascii="Calibri" w:hAnsi="Calibri" w:cs="Calibri"/>
              </w:rPr>
              <w:t>2017/09/05</w:t>
            </w:r>
          </w:p>
        </w:tc>
        <w:tc>
          <w:tcPr>
            <w:tcW w:w="2813" w:type="pct"/>
            <w:tcBorders>
              <w:top w:val="single" w:sz="2" w:space="0" w:color="auto"/>
            </w:tcBorders>
            <w:vAlign w:val="top"/>
          </w:tcPr>
          <w:p w14:paraId="21DA22FA" w14:textId="30DE8E07" w:rsidR="008A0CD3" w:rsidRPr="006F4AF4" w:rsidRDefault="004332F1" w:rsidP="001C236B">
            <w:pPr>
              <w:pStyle w:val="TableColumnHead"/>
              <w:spacing w:beforeLines="60" w:before="144" w:afterLines="60" w:after="144"/>
              <w:rPr>
                <w:rFonts w:ascii="Calibri" w:hAnsi="Calibri" w:cs="Calibri"/>
              </w:rPr>
            </w:pPr>
            <w:r>
              <w:rPr>
                <w:rFonts w:ascii="Calibri" w:hAnsi="Calibri" w:cs="Calibri"/>
              </w:rPr>
              <w:t>Updated Section of 4.3 for +KCNXPROFILE</w:t>
            </w:r>
          </w:p>
        </w:tc>
        <w:tc>
          <w:tcPr>
            <w:tcW w:w="767" w:type="pct"/>
            <w:tcBorders>
              <w:top w:val="single" w:sz="2" w:space="0" w:color="auto"/>
            </w:tcBorders>
            <w:vAlign w:val="top"/>
          </w:tcPr>
          <w:p w14:paraId="21DA22FB" w14:textId="5A36D17D" w:rsidR="008A0CD3" w:rsidRPr="006F4AF4" w:rsidRDefault="004332F1" w:rsidP="001C236B">
            <w:pPr>
              <w:pStyle w:val="TableColumnHead"/>
              <w:spacing w:beforeLines="60" w:before="144" w:afterLines="60" w:after="144"/>
              <w:rPr>
                <w:rFonts w:ascii="Calibri" w:hAnsi="Calibri" w:cs="Calibri"/>
              </w:rPr>
            </w:pPr>
            <w:r>
              <w:rPr>
                <w:rFonts w:ascii="Calibri" w:hAnsi="Calibri" w:cs="Calibri"/>
              </w:rPr>
              <w:t>Infosys</w:t>
            </w:r>
          </w:p>
        </w:tc>
      </w:tr>
      <w:tr w:rsidR="00EF4A7E" w:rsidRPr="006F4AF4" w14:paraId="21DA2301" w14:textId="77777777" w:rsidTr="00A13C3E">
        <w:trPr>
          <w:trHeight w:val="410"/>
        </w:trPr>
        <w:tc>
          <w:tcPr>
            <w:tcW w:w="548" w:type="pct"/>
            <w:tcBorders>
              <w:top w:val="single" w:sz="2" w:space="0" w:color="auto"/>
              <w:bottom w:val="single" w:sz="2" w:space="0" w:color="auto"/>
            </w:tcBorders>
            <w:vAlign w:val="top"/>
          </w:tcPr>
          <w:p w14:paraId="21DA22FD" w14:textId="0B9DEAD2" w:rsidR="00EF4A7E" w:rsidRPr="002D61E3" w:rsidRDefault="00EF4A7E" w:rsidP="00EF4A7E">
            <w:pPr>
              <w:pStyle w:val="TableBody"/>
              <w:rPr>
                <w:rFonts w:ascii="Calibri" w:hAnsi="Calibri" w:cs="Calibri"/>
                <w:b/>
                <w:color w:val="auto"/>
              </w:rPr>
            </w:pPr>
            <w:r>
              <w:rPr>
                <w:rFonts w:ascii="Calibri" w:hAnsi="Calibri" w:cs="Calibri"/>
                <w:b/>
                <w:color w:val="auto"/>
              </w:rPr>
              <w:t>1</w:t>
            </w:r>
            <w:r w:rsidRPr="002D61E3">
              <w:rPr>
                <w:rFonts w:ascii="Calibri" w:hAnsi="Calibri" w:cs="Calibri"/>
                <w:b/>
                <w:color w:val="auto"/>
              </w:rPr>
              <w:t>.</w:t>
            </w:r>
            <w:r>
              <w:rPr>
                <w:rFonts w:ascii="Calibri" w:hAnsi="Calibri" w:cs="Calibri"/>
                <w:b/>
                <w:color w:val="auto"/>
              </w:rPr>
              <w:t>4</w:t>
            </w:r>
          </w:p>
        </w:tc>
        <w:tc>
          <w:tcPr>
            <w:tcW w:w="872" w:type="pct"/>
            <w:tcBorders>
              <w:top w:val="single" w:sz="2" w:space="0" w:color="auto"/>
              <w:bottom w:val="single" w:sz="2" w:space="0" w:color="auto"/>
            </w:tcBorders>
            <w:vAlign w:val="top"/>
          </w:tcPr>
          <w:p w14:paraId="21DA22FE" w14:textId="0F3F3574" w:rsidR="00EF4A7E" w:rsidRPr="002D61E3" w:rsidRDefault="00EF4A7E" w:rsidP="00EF4A7E">
            <w:pPr>
              <w:pStyle w:val="TableBody"/>
              <w:rPr>
                <w:rFonts w:ascii="Calibri" w:hAnsi="Calibri" w:cs="Calibri"/>
                <w:b/>
                <w:color w:val="auto"/>
              </w:rPr>
            </w:pPr>
            <w:r w:rsidRPr="002D61E3">
              <w:rPr>
                <w:rFonts w:ascii="Calibri" w:hAnsi="Calibri" w:cs="Calibri"/>
                <w:b/>
                <w:color w:val="auto"/>
              </w:rPr>
              <w:t>2017/09/11</w:t>
            </w:r>
          </w:p>
        </w:tc>
        <w:tc>
          <w:tcPr>
            <w:tcW w:w="2813" w:type="pct"/>
            <w:tcBorders>
              <w:top w:val="single" w:sz="2" w:space="0" w:color="auto"/>
              <w:bottom w:val="single" w:sz="2" w:space="0" w:color="auto"/>
            </w:tcBorders>
            <w:vAlign w:val="top"/>
          </w:tcPr>
          <w:p w14:paraId="21DA22FF" w14:textId="685D3793" w:rsidR="00EF4A7E" w:rsidRPr="00D36558" w:rsidRDefault="00EF4A7E" w:rsidP="00EF4A7E">
            <w:pPr>
              <w:pStyle w:val="TableBody"/>
              <w:rPr>
                <w:rFonts w:ascii="Calibri" w:eastAsia="Times New Roman" w:hAnsi="Calibri" w:cs="Calibri"/>
                <w:b/>
                <w:color w:val="000000"/>
                <w:spacing w:val="10"/>
                <w:lang w:eastAsia="en-US"/>
              </w:rPr>
            </w:pPr>
            <w:r w:rsidRPr="00D36558">
              <w:rPr>
                <w:rFonts w:ascii="Calibri" w:eastAsia="Times New Roman" w:hAnsi="Calibri" w:cs="Calibri"/>
                <w:b/>
                <w:color w:val="000000"/>
                <w:spacing w:val="10"/>
                <w:lang w:eastAsia="en-US"/>
              </w:rPr>
              <w:t>Updated Section of 4.4 and 4.5 for +KCNX_IND and +KCNXUP</w:t>
            </w:r>
          </w:p>
        </w:tc>
        <w:tc>
          <w:tcPr>
            <w:tcW w:w="767" w:type="pct"/>
            <w:tcBorders>
              <w:top w:val="single" w:sz="2" w:space="0" w:color="auto"/>
              <w:bottom w:val="single" w:sz="2" w:space="0" w:color="auto"/>
            </w:tcBorders>
          </w:tcPr>
          <w:p w14:paraId="21DA2300" w14:textId="3B188612" w:rsidR="00EF4A7E" w:rsidRPr="004C240B" w:rsidRDefault="00EF4A7E" w:rsidP="00EF4A7E">
            <w:pPr>
              <w:pStyle w:val="TableBody"/>
              <w:rPr>
                <w:rFonts w:ascii="Calibri" w:eastAsia="Times New Roman" w:hAnsi="Calibri" w:cs="Calibri"/>
                <w:b/>
                <w:color w:val="000000"/>
                <w:spacing w:val="10"/>
                <w:lang w:eastAsia="en-US"/>
              </w:rPr>
            </w:pPr>
            <w:r w:rsidRPr="004C240B">
              <w:rPr>
                <w:rFonts w:ascii="Calibri" w:eastAsia="Times New Roman" w:hAnsi="Calibri" w:cs="Calibri"/>
                <w:b/>
                <w:color w:val="000000"/>
                <w:spacing w:val="10"/>
                <w:lang w:eastAsia="en-US"/>
              </w:rPr>
              <w:t>Infosys</w:t>
            </w:r>
          </w:p>
        </w:tc>
      </w:tr>
      <w:tr w:rsidR="00E44F48" w:rsidRPr="006F4AF4" w14:paraId="3083CC8B" w14:textId="77777777" w:rsidTr="00A13C3E">
        <w:trPr>
          <w:trHeight w:val="410"/>
        </w:trPr>
        <w:tc>
          <w:tcPr>
            <w:tcW w:w="548" w:type="pct"/>
            <w:tcBorders>
              <w:top w:val="single" w:sz="2" w:space="0" w:color="auto"/>
              <w:bottom w:val="single" w:sz="2" w:space="0" w:color="auto"/>
            </w:tcBorders>
            <w:vAlign w:val="top"/>
          </w:tcPr>
          <w:p w14:paraId="52576A59" w14:textId="50BAC2FE" w:rsidR="00E44F48" w:rsidRDefault="00E44F48" w:rsidP="00E44F48">
            <w:pPr>
              <w:pStyle w:val="TableBody"/>
              <w:rPr>
                <w:rFonts w:ascii="Calibri" w:hAnsi="Calibri" w:cs="Calibri"/>
                <w:b/>
                <w:color w:val="auto"/>
              </w:rPr>
            </w:pPr>
            <w:r>
              <w:rPr>
                <w:rFonts w:ascii="Calibri" w:hAnsi="Calibri" w:cs="Calibri"/>
                <w:b/>
                <w:color w:val="auto"/>
              </w:rPr>
              <w:t>1.5</w:t>
            </w:r>
          </w:p>
        </w:tc>
        <w:tc>
          <w:tcPr>
            <w:tcW w:w="872" w:type="pct"/>
            <w:tcBorders>
              <w:top w:val="single" w:sz="2" w:space="0" w:color="auto"/>
              <w:bottom w:val="single" w:sz="2" w:space="0" w:color="auto"/>
            </w:tcBorders>
            <w:vAlign w:val="top"/>
          </w:tcPr>
          <w:p w14:paraId="7E97C640" w14:textId="636BF23E" w:rsidR="00E44F48" w:rsidRPr="002D61E3" w:rsidRDefault="00E44F48" w:rsidP="00E44F48">
            <w:pPr>
              <w:pStyle w:val="TableBody"/>
              <w:rPr>
                <w:rFonts w:ascii="Calibri" w:hAnsi="Calibri" w:cs="Calibri"/>
                <w:b/>
                <w:color w:val="auto"/>
              </w:rPr>
            </w:pPr>
            <w:r>
              <w:rPr>
                <w:rFonts w:ascii="Calibri" w:hAnsi="Calibri" w:cs="Calibri"/>
                <w:b/>
                <w:color w:val="auto"/>
              </w:rPr>
              <w:t>2017/09/2</w:t>
            </w:r>
            <w:r w:rsidR="005C5074">
              <w:rPr>
                <w:rFonts w:ascii="Calibri" w:hAnsi="Calibri" w:cs="Calibri"/>
                <w:b/>
                <w:color w:val="auto"/>
              </w:rPr>
              <w:t>1</w:t>
            </w:r>
          </w:p>
        </w:tc>
        <w:tc>
          <w:tcPr>
            <w:tcW w:w="2813" w:type="pct"/>
            <w:tcBorders>
              <w:top w:val="single" w:sz="2" w:space="0" w:color="auto"/>
              <w:bottom w:val="single" w:sz="2" w:space="0" w:color="auto"/>
            </w:tcBorders>
            <w:vAlign w:val="top"/>
          </w:tcPr>
          <w:p w14:paraId="1F9D7100" w14:textId="0CA72408" w:rsidR="00E44F48" w:rsidRPr="00D36558" w:rsidRDefault="00E44F48" w:rsidP="00E44F48">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4.6</w:t>
            </w:r>
            <w:r w:rsidRPr="00D36558">
              <w:rPr>
                <w:rFonts w:ascii="Calibri" w:eastAsia="Times New Roman" w:hAnsi="Calibri" w:cs="Calibri"/>
                <w:b/>
                <w:color w:val="000000"/>
                <w:spacing w:val="10"/>
                <w:lang w:eastAsia="en-US"/>
              </w:rPr>
              <w:t xml:space="preserve"> </w:t>
            </w:r>
            <w:r>
              <w:rPr>
                <w:rFonts w:ascii="Calibri" w:eastAsia="Times New Roman" w:hAnsi="Calibri" w:cs="Calibri"/>
                <w:b/>
                <w:color w:val="000000"/>
                <w:spacing w:val="10"/>
                <w:lang w:eastAsia="en-US"/>
              </w:rPr>
              <w:t>for +KCNXDOWN</w:t>
            </w:r>
          </w:p>
        </w:tc>
        <w:tc>
          <w:tcPr>
            <w:tcW w:w="767" w:type="pct"/>
            <w:tcBorders>
              <w:top w:val="single" w:sz="2" w:space="0" w:color="auto"/>
              <w:bottom w:val="single" w:sz="2" w:space="0" w:color="auto"/>
            </w:tcBorders>
          </w:tcPr>
          <w:p w14:paraId="7604C844" w14:textId="031DF391" w:rsidR="00E44F48" w:rsidRPr="004C240B" w:rsidRDefault="00E44F48" w:rsidP="00E44F48">
            <w:pPr>
              <w:pStyle w:val="TableBody"/>
              <w:rPr>
                <w:rFonts w:ascii="Calibri" w:eastAsia="Times New Roman" w:hAnsi="Calibri" w:cs="Calibri"/>
                <w:b/>
                <w:color w:val="000000"/>
                <w:spacing w:val="10"/>
                <w:lang w:eastAsia="en-US"/>
              </w:rPr>
            </w:pPr>
            <w:r w:rsidRPr="004C240B">
              <w:rPr>
                <w:rFonts w:ascii="Calibri" w:eastAsia="Times New Roman" w:hAnsi="Calibri" w:cs="Calibri"/>
                <w:b/>
                <w:color w:val="000000"/>
                <w:spacing w:val="10"/>
                <w:lang w:eastAsia="en-US"/>
              </w:rPr>
              <w:t>Infosys</w:t>
            </w:r>
          </w:p>
        </w:tc>
      </w:tr>
      <w:tr w:rsidR="00E44F48" w:rsidRPr="006F4AF4" w14:paraId="448E3E6B" w14:textId="77777777" w:rsidTr="00635C70">
        <w:trPr>
          <w:trHeight w:val="410"/>
        </w:trPr>
        <w:tc>
          <w:tcPr>
            <w:tcW w:w="548" w:type="pct"/>
            <w:tcBorders>
              <w:top w:val="single" w:sz="2" w:space="0" w:color="auto"/>
              <w:bottom w:val="single" w:sz="2" w:space="0" w:color="auto"/>
            </w:tcBorders>
            <w:vAlign w:val="top"/>
          </w:tcPr>
          <w:p w14:paraId="0EFBBD57" w14:textId="704ED9C5" w:rsidR="00E44F48" w:rsidRDefault="00E44F48" w:rsidP="00E44F48">
            <w:pPr>
              <w:pStyle w:val="TableBody"/>
              <w:rPr>
                <w:rFonts w:ascii="Calibri" w:hAnsi="Calibri" w:cs="Calibri"/>
                <w:b/>
                <w:color w:val="auto"/>
              </w:rPr>
            </w:pPr>
            <w:r>
              <w:rPr>
                <w:rFonts w:ascii="Calibri" w:hAnsi="Calibri" w:cs="Calibri"/>
                <w:b/>
                <w:color w:val="auto"/>
              </w:rPr>
              <w:t>1.6</w:t>
            </w:r>
          </w:p>
        </w:tc>
        <w:tc>
          <w:tcPr>
            <w:tcW w:w="872" w:type="pct"/>
            <w:tcBorders>
              <w:top w:val="single" w:sz="2" w:space="0" w:color="auto"/>
              <w:bottom w:val="single" w:sz="2" w:space="0" w:color="auto"/>
            </w:tcBorders>
            <w:vAlign w:val="top"/>
          </w:tcPr>
          <w:p w14:paraId="6A9B767D" w14:textId="1111106D" w:rsidR="00E44F48" w:rsidRPr="002D61E3" w:rsidRDefault="00E44F48" w:rsidP="00E44F48">
            <w:pPr>
              <w:pStyle w:val="TableBody"/>
              <w:rPr>
                <w:rFonts w:ascii="Calibri" w:hAnsi="Calibri" w:cs="Calibri"/>
                <w:b/>
                <w:color w:val="auto"/>
              </w:rPr>
            </w:pPr>
            <w:r>
              <w:rPr>
                <w:rFonts w:ascii="Calibri" w:hAnsi="Calibri" w:cs="Calibri"/>
                <w:b/>
                <w:color w:val="auto"/>
              </w:rPr>
              <w:t>2017/09/22</w:t>
            </w:r>
          </w:p>
        </w:tc>
        <w:tc>
          <w:tcPr>
            <w:tcW w:w="2813" w:type="pct"/>
            <w:tcBorders>
              <w:top w:val="single" w:sz="2" w:space="0" w:color="auto"/>
              <w:bottom w:val="single" w:sz="2" w:space="0" w:color="auto"/>
            </w:tcBorders>
            <w:vAlign w:val="top"/>
          </w:tcPr>
          <w:p w14:paraId="691D88FA" w14:textId="363DFC03" w:rsidR="00E44F48" w:rsidRPr="00A13C3E" w:rsidRDefault="00E44F48" w:rsidP="00E44F48">
            <w:pPr>
              <w:pStyle w:val="TableBody"/>
              <w:rPr>
                <w:rFonts w:ascii="Calibri" w:eastAsia="Times New Roman" w:hAnsi="Calibri" w:cs="Calibri"/>
                <w:b/>
                <w:color w:val="000000"/>
                <w:spacing w:val="10"/>
                <w:lang w:eastAsia="en-US"/>
              </w:rPr>
            </w:pPr>
            <w:r w:rsidRPr="00A13C3E">
              <w:rPr>
                <w:rFonts w:ascii="Calibri" w:eastAsia="Times New Roman" w:hAnsi="Calibri" w:cs="Calibri"/>
                <w:b/>
                <w:color w:val="000000"/>
                <w:spacing w:val="10"/>
                <w:lang w:eastAsia="en-US"/>
              </w:rPr>
              <w:t>Updated Section of 4.</w:t>
            </w:r>
            <w:r>
              <w:rPr>
                <w:rFonts w:ascii="Calibri" w:eastAsia="Times New Roman" w:hAnsi="Calibri" w:cs="Calibri"/>
                <w:b/>
                <w:color w:val="000000"/>
                <w:spacing w:val="10"/>
                <w:lang w:eastAsia="en-US"/>
              </w:rPr>
              <w:t>7</w:t>
            </w:r>
            <w:r w:rsidRPr="00A13C3E">
              <w:rPr>
                <w:rFonts w:ascii="Calibri" w:eastAsia="Times New Roman" w:hAnsi="Calibri" w:cs="Calibri"/>
                <w:b/>
                <w:color w:val="000000"/>
                <w:spacing w:val="10"/>
                <w:lang w:eastAsia="en-US"/>
              </w:rPr>
              <w:t xml:space="preserve"> </w:t>
            </w:r>
            <w:r>
              <w:rPr>
                <w:rFonts w:ascii="Calibri" w:eastAsia="Times New Roman" w:hAnsi="Calibri" w:cs="Calibri"/>
                <w:b/>
                <w:color w:val="000000"/>
                <w:spacing w:val="10"/>
                <w:lang w:eastAsia="en-US"/>
              </w:rPr>
              <w:t>for +KIPOPT</w:t>
            </w:r>
          </w:p>
        </w:tc>
        <w:tc>
          <w:tcPr>
            <w:tcW w:w="767" w:type="pct"/>
            <w:tcBorders>
              <w:top w:val="single" w:sz="2" w:space="0" w:color="auto"/>
              <w:bottom w:val="single" w:sz="2" w:space="0" w:color="auto"/>
            </w:tcBorders>
            <w:vAlign w:val="top"/>
          </w:tcPr>
          <w:p w14:paraId="2D1CCA6B" w14:textId="42D678BB" w:rsidR="00E44F48" w:rsidRPr="00A13C3E" w:rsidRDefault="00E44F48" w:rsidP="00E44F48">
            <w:pPr>
              <w:pStyle w:val="TableBody"/>
              <w:rPr>
                <w:rFonts w:ascii="Calibri" w:eastAsia="Times New Roman" w:hAnsi="Calibri" w:cs="Calibri"/>
                <w:b/>
                <w:color w:val="000000"/>
                <w:spacing w:val="10"/>
                <w:lang w:eastAsia="en-US"/>
              </w:rPr>
            </w:pPr>
            <w:r w:rsidRPr="00A13C3E">
              <w:rPr>
                <w:rFonts w:ascii="Calibri" w:eastAsia="Times New Roman" w:hAnsi="Calibri" w:cs="Calibri"/>
                <w:b/>
                <w:color w:val="000000"/>
                <w:spacing w:val="10"/>
                <w:lang w:eastAsia="en-US"/>
              </w:rPr>
              <w:t>Infosys</w:t>
            </w:r>
          </w:p>
        </w:tc>
      </w:tr>
      <w:tr w:rsidR="00635C70" w:rsidRPr="006F4AF4" w14:paraId="33287BBC" w14:textId="77777777" w:rsidTr="00C130E8">
        <w:trPr>
          <w:trHeight w:val="410"/>
        </w:trPr>
        <w:tc>
          <w:tcPr>
            <w:tcW w:w="548" w:type="pct"/>
            <w:tcBorders>
              <w:top w:val="single" w:sz="2" w:space="0" w:color="auto"/>
              <w:bottom w:val="single" w:sz="2" w:space="0" w:color="auto"/>
            </w:tcBorders>
            <w:vAlign w:val="top"/>
          </w:tcPr>
          <w:p w14:paraId="119048FF" w14:textId="5D04203A" w:rsidR="00635C70" w:rsidRDefault="00635C70" w:rsidP="00E44F48">
            <w:pPr>
              <w:pStyle w:val="TableBody"/>
              <w:rPr>
                <w:rFonts w:ascii="Calibri" w:hAnsi="Calibri" w:cs="Calibri"/>
                <w:b/>
                <w:color w:val="auto"/>
              </w:rPr>
            </w:pPr>
            <w:r>
              <w:rPr>
                <w:rFonts w:ascii="Calibri" w:hAnsi="Calibri" w:cs="Calibri"/>
                <w:b/>
                <w:color w:val="auto"/>
              </w:rPr>
              <w:t>1.7</w:t>
            </w:r>
          </w:p>
        </w:tc>
        <w:tc>
          <w:tcPr>
            <w:tcW w:w="872" w:type="pct"/>
            <w:tcBorders>
              <w:top w:val="single" w:sz="2" w:space="0" w:color="auto"/>
              <w:bottom w:val="single" w:sz="2" w:space="0" w:color="auto"/>
            </w:tcBorders>
            <w:vAlign w:val="top"/>
          </w:tcPr>
          <w:p w14:paraId="674D1136" w14:textId="13D8B9DD" w:rsidR="00635C70" w:rsidRDefault="00635C70" w:rsidP="00E44F48">
            <w:pPr>
              <w:pStyle w:val="TableBody"/>
              <w:rPr>
                <w:rFonts w:ascii="Calibri" w:hAnsi="Calibri" w:cs="Calibri"/>
                <w:b/>
                <w:color w:val="auto"/>
              </w:rPr>
            </w:pPr>
            <w:r>
              <w:rPr>
                <w:rFonts w:ascii="Calibri" w:hAnsi="Calibri" w:cs="Calibri"/>
                <w:b/>
                <w:color w:val="auto"/>
              </w:rPr>
              <w:t>2017/11/30</w:t>
            </w:r>
          </w:p>
        </w:tc>
        <w:tc>
          <w:tcPr>
            <w:tcW w:w="2813" w:type="pct"/>
            <w:tcBorders>
              <w:top w:val="single" w:sz="2" w:space="0" w:color="auto"/>
              <w:bottom w:val="single" w:sz="2" w:space="0" w:color="auto"/>
            </w:tcBorders>
            <w:vAlign w:val="top"/>
          </w:tcPr>
          <w:p w14:paraId="129A35C3" w14:textId="55B558B2" w:rsidR="00635C70" w:rsidRPr="00A13C3E" w:rsidRDefault="00635C70" w:rsidP="00E44F48">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5.5 for +KTCPSND</w:t>
            </w:r>
          </w:p>
        </w:tc>
        <w:tc>
          <w:tcPr>
            <w:tcW w:w="767" w:type="pct"/>
            <w:tcBorders>
              <w:top w:val="single" w:sz="2" w:space="0" w:color="auto"/>
              <w:bottom w:val="single" w:sz="2" w:space="0" w:color="auto"/>
            </w:tcBorders>
            <w:vAlign w:val="top"/>
          </w:tcPr>
          <w:p w14:paraId="410D37F5" w14:textId="300DA4BE" w:rsidR="00635C70" w:rsidRPr="00A13C3E" w:rsidRDefault="00635C70" w:rsidP="00E44F48">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C130E8" w:rsidRPr="006F4AF4" w14:paraId="441393DD" w14:textId="77777777" w:rsidTr="00CE46C5">
        <w:trPr>
          <w:trHeight w:val="410"/>
        </w:trPr>
        <w:tc>
          <w:tcPr>
            <w:tcW w:w="548" w:type="pct"/>
            <w:tcBorders>
              <w:top w:val="single" w:sz="2" w:space="0" w:color="auto"/>
              <w:bottom w:val="single" w:sz="2" w:space="0" w:color="auto"/>
            </w:tcBorders>
            <w:vAlign w:val="top"/>
          </w:tcPr>
          <w:p w14:paraId="4756AE44" w14:textId="5DA29619" w:rsidR="00C130E8" w:rsidRDefault="00C130E8" w:rsidP="00E44F48">
            <w:pPr>
              <w:pStyle w:val="TableBody"/>
              <w:rPr>
                <w:rFonts w:ascii="Calibri" w:hAnsi="Calibri" w:cs="Calibri"/>
                <w:b/>
                <w:color w:val="auto"/>
              </w:rPr>
            </w:pPr>
            <w:r>
              <w:rPr>
                <w:rFonts w:ascii="Calibri" w:hAnsi="Calibri" w:cs="Calibri"/>
                <w:b/>
                <w:color w:val="auto"/>
              </w:rPr>
              <w:t>1.8</w:t>
            </w:r>
          </w:p>
        </w:tc>
        <w:tc>
          <w:tcPr>
            <w:tcW w:w="872" w:type="pct"/>
            <w:tcBorders>
              <w:top w:val="single" w:sz="2" w:space="0" w:color="auto"/>
              <w:bottom w:val="single" w:sz="2" w:space="0" w:color="auto"/>
            </w:tcBorders>
            <w:vAlign w:val="top"/>
          </w:tcPr>
          <w:p w14:paraId="636839B9" w14:textId="2E1DFD32" w:rsidR="00C130E8" w:rsidRDefault="00C130E8" w:rsidP="00E44F48">
            <w:pPr>
              <w:pStyle w:val="TableBody"/>
              <w:rPr>
                <w:rFonts w:ascii="Calibri" w:hAnsi="Calibri" w:cs="Calibri"/>
                <w:b/>
                <w:color w:val="auto"/>
              </w:rPr>
            </w:pPr>
            <w:r>
              <w:rPr>
                <w:rFonts w:ascii="Calibri" w:hAnsi="Calibri" w:cs="Calibri"/>
                <w:b/>
                <w:color w:val="auto"/>
              </w:rPr>
              <w:t>2017/11/30</w:t>
            </w:r>
          </w:p>
        </w:tc>
        <w:tc>
          <w:tcPr>
            <w:tcW w:w="2813" w:type="pct"/>
            <w:tcBorders>
              <w:top w:val="single" w:sz="2" w:space="0" w:color="auto"/>
              <w:bottom w:val="single" w:sz="2" w:space="0" w:color="auto"/>
            </w:tcBorders>
            <w:vAlign w:val="top"/>
          </w:tcPr>
          <w:p w14:paraId="307B51F0" w14:textId="2F91A365" w:rsidR="00C130E8" w:rsidRDefault="00C130E8" w:rsidP="00E44F48">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5.10 for +KTCP_DATA</w:t>
            </w:r>
          </w:p>
        </w:tc>
        <w:tc>
          <w:tcPr>
            <w:tcW w:w="767" w:type="pct"/>
            <w:tcBorders>
              <w:top w:val="single" w:sz="2" w:space="0" w:color="auto"/>
              <w:bottom w:val="single" w:sz="2" w:space="0" w:color="auto"/>
            </w:tcBorders>
            <w:vAlign w:val="top"/>
          </w:tcPr>
          <w:p w14:paraId="060334F7" w14:textId="53A5E266" w:rsidR="00C130E8" w:rsidRDefault="00C130E8" w:rsidP="00E44F48">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CE46C5" w:rsidRPr="006F4AF4" w14:paraId="079CB77D" w14:textId="77777777" w:rsidTr="00FA46CF">
        <w:trPr>
          <w:trHeight w:val="410"/>
        </w:trPr>
        <w:tc>
          <w:tcPr>
            <w:tcW w:w="548" w:type="pct"/>
            <w:tcBorders>
              <w:top w:val="single" w:sz="2" w:space="0" w:color="auto"/>
              <w:bottom w:val="single" w:sz="2" w:space="0" w:color="auto"/>
            </w:tcBorders>
            <w:vAlign w:val="top"/>
          </w:tcPr>
          <w:p w14:paraId="32C903C6" w14:textId="0F8DFC01" w:rsidR="00CE46C5" w:rsidRDefault="00CE46C5" w:rsidP="00CE46C5">
            <w:pPr>
              <w:pStyle w:val="TableBody"/>
              <w:rPr>
                <w:rFonts w:ascii="Calibri" w:hAnsi="Calibri" w:cs="Calibri"/>
                <w:b/>
                <w:color w:val="auto"/>
              </w:rPr>
            </w:pPr>
            <w:r>
              <w:rPr>
                <w:rFonts w:ascii="Calibri" w:hAnsi="Calibri" w:cs="Calibri"/>
                <w:b/>
                <w:color w:val="auto"/>
              </w:rPr>
              <w:t>1.9</w:t>
            </w:r>
          </w:p>
        </w:tc>
        <w:tc>
          <w:tcPr>
            <w:tcW w:w="872" w:type="pct"/>
            <w:tcBorders>
              <w:top w:val="single" w:sz="2" w:space="0" w:color="auto"/>
              <w:bottom w:val="single" w:sz="2" w:space="0" w:color="auto"/>
            </w:tcBorders>
            <w:vAlign w:val="top"/>
          </w:tcPr>
          <w:p w14:paraId="64A29859" w14:textId="78845EC0" w:rsidR="00CE46C5" w:rsidRDefault="00CE46C5" w:rsidP="00CE46C5">
            <w:pPr>
              <w:pStyle w:val="TableBody"/>
              <w:rPr>
                <w:rFonts w:ascii="Calibri" w:hAnsi="Calibri" w:cs="Calibri"/>
                <w:b/>
                <w:color w:val="auto"/>
              </w:rPr>
            </w:pPr>
            <w:r>
              <w:rPr>
                <w:rFonts w:ascii="Calibri" w:hAnsi="Calibri" w:cs="Calibri"/>
                <w:b/>
                <w:color w:val="auto"/>
              </w:rPr>
              <w:t>2017/12/01</w:t>
            </w:r>
          </w:p>
        </w:tc>
        <w:tc>
          <w:tcPr>
            <w:tcW w:w="2813" w:type="pct"/>
            <w:tcBorders>
              <w:top w:val="single" w:sz="2" w:space="0" w:color="auto"/>
              <w:bottom w:val="single" w:sz="2" w:space="0" w:color="auto"/>
            </w:tcBorders>
            <w:vAlign w:val="top"/>
          </w:tcPr>
          <w:p w14:paraId="4CBB6ADE" w14:textId="4E91C991" w:rsidR="00CE46C5" w:rsidRDefault="00CE46C5" w:rsidP="00CE46C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5.7 for +KTCPDEL</w:t>
            </w:r>
          </w:p>
        </w:tc>
        <w:tc>
          <w:tcPr>
            <w:tcW w:w="767" w:type="pct"/>
            <w:tcBorders>
              <w:top w:val="single" w:sz="2" w:space="0" w:color="auto"/>
              <w:bottom w:val="single" w:sz="2" w:space="0" w:color="auto"/>
            </w:tcBorders>
            <w:vAlign w:val="top"/>
          </w:tcPr>
          <w:p w14:paraId="4CFFAD00" w14:textId="7D5281FA" w:rsidR="00CE46C5" w:rsidRDefault="00CE46C5" w:rsidP="00CE46C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FA46CF" w:rsidRPr="006F4AF4" w14:paraId="324B773F" w14:textId="77777777" w:rsidTr="00B468E0">
        <w:trPr>
          <w:trHeight w:val="410"/>
        </w:trPr>
        <w:tc>
          <w:tcPr>
            <w:tcW w:w="548" w:type="pct"/>
            <w:tcBorders>
              <w:top w:val="single" w:sz="2" w:space="0" w:color="auto"/>
              <w:bottom w:val="single" w:sz="2" w:space="0" w:color="auto"/>
            </w:tcBorders>
            <w:vAlign w:val="top"/>
          </w:tcPr>
          <w:p w14:paraId="5BC9156E" w14:textId="1F7E96B8" w:rsidR="00FA46CF" w:rsidRDefault="00FA46CF" w:rsidP="00CE46C5">
            <w:pPr>
              <w:pStyle w:val="TableBody"/>
              <w:rPr>
                <w:rFonts w:ascii="Calibri" w:hAnsi="Calibri" w:cs="Calibri"/>
                <w:b/>
                <w:color w:val="auto"/>
              </w:rPr>
            </w:pPr>
            <w:r>
              <w:rPr>
                <w:rFonts w:ascii="Calibri" w:hAnsi="Calibri" w:cs="Calibri"/>
                <w:b/>
                <w:color w:val="auto"/>
              </w:rPr>
              <w:t>2.0</w:t>
            </w:r>
          </w:p>
        </w:tc>
        <w:tc>
          <w:tcPr>
            <w:tcW w:w="872" w:type="pct"/>
            <w:tcBorders>
              <w:top w:val="single" w:sz="2" w:space="0" w:color="auto"/>
              <w:bottom w:val="single" w:sz="2" w:space="0" w:color="auto"/>
            </w:tcBorders>
            <w:vAlign w:val="top"/>
          </w:tcPr>
          <w:p w14:paraId="4C47FD51" w14:textId="7A01D80A" w:rsidR="00FA46CF" w:rsidRDefault="00FA46CF" w:rsidP="00CE46C5">
            <w:pPr>
              <w:pStyle w:val="TableBody"/>
              <w:rPr>
                <w:rFonts w:ascii="Calibri" w:hAnsi="Calibri" w:cs="Calibri"/>
                <w:b/>
                <w:color w:val="auto"/>
              </w:rPr>
            </w:pPr>
            <w:r>
              <w:rPr>
                <w:rFonts w:ascii="Calibri" w:hAnsi="Calibri" w:cs="Calibri"/>
                <w:b/>
                <w:color w:val="auto"/>
              </w:rPr>
              <w:t>2017/12/01</w:t>
            </w:r>
          </w:p>
        </w:tc>
        <w:tc>
          <w:tcPr>
            <w:tcW w:w="2813" w:type="pct"/>
            <w:tcBorders>
              <w:top w:val="single" w:sz="2" w:space="0" w:color="auto"/>
              <w:bottom w:val="single" w:sz="2" w:space="0" w:color="auto"/>
            </w:tcBorders>
            <w:vAlign w:val="top"/>
          </w:tcPr>
          <w:p w14:paraId="00CDFCE6" w14:textId="7B73E753" w:rsidR="00FA46CF" w:rsidRDefault="00FA46CF" w:rsidP="00CE46C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5.4 for +KTCPRCV</w:t>
            </w:r>
          </w:p>
        </w:tc>
        <w:tc>
          <w:tcPr>
            <w:tcW w:w="767" w:type="pct"/>
            <w:tcBorders>
              <w:top w:val="single" w:sz="2" w:space="0" w:color="auto"/>
              <w:bottom w:val="single" w:sz="2" w:space="0" w:color="auto"/>
            </w:tcBorders>
            <w:vAlign w:val="top"/>
          </w:tcPr>
          <w:p w14:paraId="796BA951" w14:textId="7568288F" w:rsidR="00FA46CF" w:rsidRDefault="00FA46CF" w:rsidP="00CE46C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B468E0" w:rsidRPr="006F4AF4" w14:paraId="07F93CA9" w14:textId="77777777" w:rsidTr="002B5AE3">
        <w:trPr>
          <w:trHeight w:val="410"/>
        </w:trPr>
        <w:tc>
          <w:tcPr>
            <w:tcW w:w="548" w:type="pct"/>
            <w:tcBorders>
              <w:top w:val="single" w:sz="2" w:space="0" w:color="auto"/>
              <w:bottom w:val="single" w:sz="2" w:space="0" w:color="auto"/>
            </w:tcBorders>
            <w:vAlign w:val="top"/>
          </w:tcPr>
          <w:p w14:paraId="15C1486B" w14:textId="03F01065" w:rsidR="00B468E0" w:rsidRDefault="00B468E0" w:rsidP="00B468E0">
            <w:pPr>
              <w:pStyle w:val="TableBody"/>
              <w:rPr>
                <w:rFonts w:ascii="Calibri" w:hAnsi="Calibri" w:cs="Calibri"/>
                <w:b/>
                <w:color w:val="auto"/>
              </w:rPr>
            </w:pPr>
            <w:r>
              <w:rPr>
                <w:rFonts w:ascii="Calibri" w:hAnsi="Calibri" w:cs="Calibri"/>
                <w:b/>
                <w:color w:val="auto"/>
              </w:rPr>
              <w:t>2.1</w:t>
            </w:r>
          </w:p>
        </w:tc>
        <w:tc>
          <w:tcPr>
            <w:tcW w:w="872" w:type="pct"/>
            <w:tcBorders>
              <w:top w:val="single" w:sz="2" w:space="0" w:color="auto"/>
              <w:bottom w:val="single" w:sz="2" w:space="0" w:color="auto"/>
            </w:tcBorders>
            <w:vAlign w:val="top"/>
          </w:tcPr>
          <w:p w14:paraId="3303FD39" w14:textId="4E925E24" w:rsidR="00B468E0" w:rsidRDefault="00B468E0" w:rsidP="00B468E0">
            <w:pPr>
              <w:pStyle w:val="TableBody"/>
              <w:rPr>
                <w:rFonts w:ascii="Calibri" w:hAnsi="Calibri" w:cs="Calibri"/>
                <w:b/>
                <w:color w:val="auto"/>
              </w:rPr>
            </w:pPr>
            <w:r>
              <w:rPr>
                <w:rFonts w:ascii="Calibri" w:hAnsi="Calibri" w:cs="Calibri"/>
                <w:b/>
                <w:color w:val="auto"/>
              </w:rPr>
              <w:t>2017/12/01</w:t>
            </w:r>
          </w:p>
        </w:tc>
        <w:tc>
          <w:tcPr>
            <w:tcW w:w="2813" w:type="pct"/>
            <w:tcBorders>
              <w:top w:val="single" w:sz="2" w:space="0" w:color="auto"/>
              <w:bottom w:val="single" w:sz="2" w:space="0" w:color="auto"/>
            </w:tcBorders>
            <w:vAlign w:val="top"/>
          </w:tcPr>
          <w:p w14:paraId="3B165111" w14:textId="355E69C5" w:rsidR="00B468E0" w:rsidRDefault="00B468E0" w:rsidP="00B468E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5.6</w:t>
            </w:r>
            <w:r w:rsidR="0044463B">
              <w:rPr>
                <w:rFonts w:ascii="Calibri" w:eastAsia="Times New Roman" w:hAnsi="Calibri" w:cs="Calibri"/>
                <w:b/>
                <w:color w:val="000000"/>
                <w:spacing w:val="10"/>
                <w:lang w:eastAsia="en-US"/>
              </w:rPr>
              <w:t xml:space="preserve"> for +KTCPCLOSE</w:t>
            </w:r>
          </w:p>
        </w:tc>
        <w:tc>
          <w:tcPr>
            <w:tcW w:w="767" w:type="pct"/>
            <w:tcBorders>
              <w:top w:val="single" w:sz="2" w:space="0" w:color="auto"/>
              <w:bottom w:val="single" w:sz="2" w:space="0" w:color="auto"/>
            </w:tcBorders>
            <w:vAlign w:val="top"/>
          </w:tcPr>
          <w:p w14:paraId="6230DF73" w14:textId="184A69DE" w:rsidR="00B468E0" w:rsidRDefault="00B468E0" w:rsidP="00B468E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2B5AE3" w:rsidRPr="006F4AF4" w14:paraId="5FABC2FB" w14:textId="77777777" w:rsidTr="007943E3">
        <w:trPr>
          <w:trHeight w:val="410"/>
        </w:trPr>
        <w:tc>
          <w:tcPr>
            <w:tcW w:w="548" w:type="pct"/>
            <w:tcBorders>
              <w:top w:val="single" w:sz="2" w:space="0" w:color="auto"/>
              <w:bottom w:val="single" w:sz="2" w:space="0" w:color="auto"/>
            </w:tcBorders>
            <w:vAlign w:val="top"/>
          </w:tcPr>
          <w:p w14:paraId="017382BA" w14:textId="3D19B936" w:rsidR="002B5AE3" w:rsidRDefault="002B5AE3" w:rsidP="00B468E0">
            <w:pPr>
              <w:pStyle w:val="TableBody"/>
              <w:rPr>
                <w:rFonts w:ascii="Calibri" w:hAnsi="Calibri" w:cs="Calibri"/>
                <w:b/>
                <w:color w:val="auto"/>
              </w:rPr>
            </w:pPr>
            <w:r>
              <w:rPr>
                <w:rFonts w:ascii="Calibri" w:hAnsi="Calibri" w:cs="Calibri"/>
                <w:b/>
                <w:color w:val="auto"/>
              </w:rPr>
              <w:t>2.2</w:t>
            </w:r>
          </w:p>
        </w:tc>
        <w:tc>
          <w:tcPr>
            <w:tcW w:w="872" w:type="pct"/>
            <w:tcBorders>
              <w:top w:val="single" w:sz="2" w:space="0" w:color="auto"/>
              <w:bottom w:val="single" w:sz="2" w:space="0" w:color="auto"/>
            </w:tcBorders>
            <w:vAlign w:val="top"/>
          </w:tcPr>
          <w:p w14:paraId="476AD0B8" w14:textId="63E87303" w:rsidR="002B5AE3" w:rsidRDefault="002B5AE3" w:rsidP="00B468E0">
            <w:pPr>
              <w:pStyle w:val="TableBody"/>
              <w:rPr>
                <w:rFonts w:ascii="Calibri" w:hAnsi="Calibri" w:cs="Calibri"/>
                <w:b/>
                <w:color w:val="auto"/>
              </w:rPr>
            </w:pPr>
            <w:r>
              <w:rPr>
                <w:rFonts w:ascii="Calibri" w:hAnsi="Calibri" w:cs="Calibri"/>
                <w:b/>
                <w:color w:val="auto"/>
              </w:rPr>
              <w:t>2017/12/08</w:t>
            </w:r>
          </w:p>
        </w:tc>
        <w:tc>
          <w:tcPr>
            <w:tcW w:w="2813" w:type="pct"/>
            <w:tcBorders>
              <w:top w:val="single" w:sz="2" w:space="0" w:color="auto"/>
              <w:bottom w:val="single" w:sz="2" w:space="0" w:color="auto"/>
            </w:tcBorders>
            <w:vAlign w:val="top"/>
          </w:tcPr>
          <w:p w14:paraId="67D5F0B1" w14:textId="5FD1078C" w:rsidR="002B5AE3" w:rsidRDefault="002B5AE3" w:rsidP="00B468E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5.14 for +++ command</w:t>
            </w:r>
          </w:p>
        </w:tc>
        <w:tc>
          <w:tcPr>
            <w:tcW w:w="767" w:type="pct"/>
            <w:tcBorders>
              <w:top w:val="single" w:sz="2" w:space="0" w:color="auto"/>
              <w:bottom w:val="single" w:sz="2" w:space="0" w:color="auto"/>
            </w:tcBorders>
            <w:vAlign w:val="top"/>
          </w:tcPr>
          <w:p w14:paraId="157FB768" w14:textId="4025A8C9" w:rsidR="002B5AE3" w:rsidRDefault="002B5AE3" w:rsidP="00B468E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7943E3" w:rsidRPr="006F4AF4" w14:paraId="33BF03B0" w14:textId="77777777" w:rsidTr="00D709D7">
        <w:trPr>
          <w:trHeight w:val="410"/>
        </w:trPr>
        <w:tc>
          <w:tcPr>
            <w:tcW w:w="548" w:type="pct"/>
            <w:tcBorders>
              <w:top w:val="single" w:sz="2" w:space="0" w:color="auto"/>
              <w:bottom w:val="single" w:sz="2" w:space="0" w:color="auto"/>
            </w:tcBorders>
            <w:vAlign w:val="top"/>
          </w:tcPr>
          <w:p w14:paraId="2CE14AE2" w14:textId="4376E050" w:rsidR="007943E3" w:rsidRDefault="007943E3" w:rsidP="007943E3">
            <w:pPr>
              <w:pStyle w:val="TableBody"/>
              <w:rPr>
                <w:rFonts w:ascii="Calibri" w:hAnsi="Calibri" w:cs="Calibri"/>
                <w:b/>
                <w:color w:val="auto"/>
              </w:rPr>
            </w:pPr>
            <w:r>
              <w:rPr>
                <w:rFonts w:ascii="Calibri" w:hAnsi="Calibri" w:cs="Calibri"/>
                <w:b/>
                <w:color w:val="auto"/>
              </w:rPr>
              <w:t>2.3</w:t>
            </w:r>
          </w:p>
        </w:tc>
        <w:tc>
          <w:tcPr>
            <w:tcW w:w="872" w:type="pct"/>
            <w:tcBorders>
              <w:top w:val="single" w:sz="2" w:space="0" w:color="auto"/>
              <w:bottom w:val="single" w:sz="2" w:space="0" w:color="auto"/>
            </w:tcBorders>
            <w:vAlign w:val="top"/>
          </w:tcPr>
          <w:p w14:paraId="5A029957" w14:textId="721DCA94" w:rsidR="007943E3" w:rsidRDefault="007943E3" w:rsidP="007943E3">
            <w:pPr>
              <w:pStyle w:val="TableBody"/>
              <w:rPr>
                <w:rFonts w:ascii="Calibri" w:hAnsi="Calibri" w:cs="Calibri"/>
                <w:b/>
                <w:color w:val="auto"/>
              </w:rPr>
            </w:pPr>
            <w:r>
              <w:rPr>
                <w:rFonts w:ascii="Calibri" w:hAnsi="Calibri" w:cs="Calibri"/>
                <w:b/>
                <w:color w:val="auto"/>
              </w:rPr>
              <w:t>2017/12/12</w:t>
            </w:r>
          </w:p>
        </w:tc>
        <w:tc>
          <w:tcPr>
            <w:tcW w:w="2813" w:type="pct"/>
            <w:tcBorders>
              <w:top w:val="single" w:sz="2" w:space="0" w:color="auto"/>
              <w:bottom w:val="single" w:sz="2" w:space="0" w:color="auto"/>
            </w:tcBorders>
            <w:vAlign w:val="top"/>
          </w:tcPr>
          <w:p w14:paraId="30C18542" w14:textId="770FD469" w:rsidR="007943E3" w:rsidRDefault="007943E3"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5.15 for O command</w:t>
            </w:r>
          </w:p>
        </w:tc>
        <w:tc>
          <w:tcPr>
            <w:tcW w:w="767" w:type="pct"/>
            <w:tcBorders>
              <w:top w:val="single" w:sz="2" w:space="0" w:color="auto"/>
              <w:bottom w:val="single" w:sz="2" w:space="0" w:color="auto"/>
            </w:tcBorders>
            <w:vAlign w:val="top"/>
          </w:tcPr>
          <w:p w14:paraId="0B2208FA" w14:textId="70529BAF" w:rsidR="007943E3" w:rsidRDefault="007943E3"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D709D7" w:rsidRPr="006F4AF4" w14:paraId="52193704" w14:textId="77777777" w:rsidTr="00920F60">
        <w:trPr>
          <w:trHeight w:val="410"/>
        </w:trPr>
        <w:tc>
          <w:tcPr>
            <w:tcW w:w="548" w:type="pct"/>
            <w:tcBorders>
              <w:top w:val="single" w:sz="2" w:space="0" w:color="auto"/>
              <w:bottom w:val="single" w:sz="2" w:space="0" w:color="auto"/>
            </w:tcBorders>
            <w:vAlign w:val="top"/>
          </w:tcPr>
          <w:p w14:paraId="43938213" w14:textId="3EBED5A1" w:rsidR="00D709D7" w:rsidRDefault="00D709D7" w:rsidP="007943E3">
            <w:pPr>
              <w:pStyle w:val="TableBody"/>
              <w:rPr>
                <w:rFonts w:ascii="Calibri" w:hAnsi="Calibri" w:cs="Calibri"/>
                <w:b/>
                <w:color w:val="auto"/>
              </w:rPr>
            </w:pPr>
            <w:r>
              <w:rPr>
                <w:rFonts w:ascii="Calibri" w:hAnsi="Calibri" w:cs="Calibri"/>
                <w:b/>
                <w:color w:val="auto"/>
              </w:rPr>
              <w:t>2.4</w:t>
            </w:r>
          </w:p>
        </w:tc>
        <w:tc>
          <w:tcPr>
            <w:tcW w:w="872" w:type="pct"/>
            <w:tcBorders>
              <w:top w:val="single" w:sz="2" w:space="0" w:color="auto"/>
              <w:bottom w:val="single" w:sz="2" w:space="0" w:color="auto"/>
            </w:tcBorders>
            <w:vAlign w:val="top"/>
          </w:tcPr>
          <w:p w14:paraId="0CF1DF55" w14:textId="35A70F83" w:rsidR="00D709D7" w:rsidRDefault="00D709D7" w:rsidP="007943E3">
            <w:pPr>
              <w:pStyle w:val="TableBody"/>
              <w:rPr>
                <w:rFonts w:ascii="Calibri" w:hAnsi="Calibri" w:cs="Calibri"/>
                <w:b/>
                <w:color w:val="auto"/>
              </w:rPr>
            </w:pPr>
            <w:r>
              <w:rPr>
                <w:rFonts w:ascii="Calibri" w:hAnsi="Calibri" w:cs="Calibri"/>
                <w:b/>
                <w:color w:val="auto"/>
              </w:rPr>
              <w:t>2017/12/12</w:t>
            </w:r>
          </w:p>
        </w:tc>
        <w:tc>
          <w:tcPr>
            <w:tcW w:w="2813" w:type="pct"/>
            <w:tcBorders>
              <w:top w:val="single" w:sz="2" w:space="0" w:color="auto"/>
              <w:bottom w:val="single" w:sz="2" w:space="0" w:color="auto"/>
            </w:tcBorders>
            <w:vAlign w:val="top"/>
          </w:tcPr>
          <w:p w14:paraId="36117DD8" w14:textId="14C51FA7" w:rsidR="00D709D7" w:rsidRDefault="00D709D7"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of 5.2 for +KTCPCNX command</w:t>
            </w:r>
          </w:p>
        </w:tc>
        <w:tc>
          <w:tcPr>
            <w:tcW w:w="767" w:type="pct"/>
            <w:tcBorders>
              <w:top w:val="single" w:sz="2" w:space="0" w:color="auto"/>
              <w:bottom w:val="single" w:sz="2" w:space="0" w:color="auto"/>
            </w:tcBorders>
            <w:vAlign w:val="top"/>
          </w:tcPr>
          <w:p w14:paraId="5815A9A0" w14:textId="63744D3C" w:rsidR="00D709D7" w:rsidRDefault="00D709D7"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920F60" w:rsidRPr="006F4AF4" w14:paraId="3A1DB4DB" w14:textId="77777777" w:rsidTr="00221214">
        <w:trPr>
          <w:trHeight w:val="410"/>
        </w:trPr>
        <w:tc>
          <w:tcPr>
            <w:tcW w:w="548" w:type="pct"/>
            <w:tcBorders>
              <w:top w:val="single" w:sz="2" w:space="0" w:color="auto"/>
              <w:bottom w:val="single" w:sz="2" w:space="0" w:color="auto"/>
            </w:tcBorders>
            <w:vAlign w:val="top"/>
          </w:tcPr>
          <w:p w14:paraId="6BE6C573" w14:textId="245F0DA5" w:rsidR="00920F60" w:rsidRDefault="00920F60" w:rsidP="007943E3">
            <w:pPr>
              <w:pStyle w:val="TableBody"/>
              <w:rPr>
                <w:rFonts w:ascii="Calibri" w:hAnsi="Calibri" w:cs="Calibri"/>
                <w:b/>
                <w:color w:val="auto"/>
              </w:rPr>
            </w:pPr>
            <w:r>
              <w:rPr>
                <w:rFonts w:ascii="Calibri" w:hAnsi="Calibri" w:cs="Calibri"/>
                <w:b/>
                <w:color w:val="auto"/>
              </w:rPr>
              <w:t>2.5</w:t>
            </w:r>
          </w:p>
        </w:tc>
        <w:tc>
          <w:tcPr>
            <w:tcW w:w="872" w:type="pct"/>
            <w:tcBorders>
              <w:top w:val="single" w:sz="2" w:space="0" w:color="auto"/>
              <w:bottom w:val="single" w:sz="2" w:space="0" w:color="auto"/>
            </w:tcBorders>
            <w:vAlign w:val="top"/>
          </w:tcPr>
          <w:p w14:paraId="0F31BB60" w14:textId="1BED07BD" w:rsidR="00920F60" w:rsidRDefault="00920F60" w:rsidP="007943E3">
            <w:pPr>
              <w:pStyle w:val="TableBody"/>
              <w:rPr>
                <w:rFonts w:ascii="Calibri" w:hAnsi="Calibri" w:cs="Calibri"/>
                <w:b/>
                <w:color w:val="auto"/>
              </w:rPr>
            </w:pPr>
            <w:r>
              <w:rPr>
                <w:rFonts w:ascii="Calibri" w:hAnsi="Calibri" w:cs="Calibri"/>
                <w:b/>
                <w:color w:val="auto"/>
              </w:rPr>
              <w:t>2017/12/25</w:t>
            </w:r>
          </w:p>
        </w:tc>
        <w:tc>
          <w:tcPr>
            <w:tcW w:w="2813" w:type="pct"/>
            <w:tcBorders>
              <w:top w:val="single" w:sz="2" w:space="0" w:color="auto"/>
              <w:bottom w:val="single" w:sz="2" w:space="0" w:color="auto"/>
            </w:tcBorders>
            <w:vAlign w:val="top"/>
          </w:tcPr>
          <w:p w14:paraId="01EE0940" w14:textId="25ED5E9C" w:rsidR="00920F60" w:rsidRDefault="00F543F7"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5.1 for +KTCPCFG</w:t>
            </w:r>
          </w:p>
        </w:tc>
        <w:tc>
          <w:tcPr>
            <w:tcW w:w="767" w:type="pct"/>
            <w:tcBorders>
              <w:top w:val="single" w:sz="2" w:space="0" w:color="auto"/>
              <w:bottom w:val="single" w:sz="2" w:space="0" w:color="auto"/>
            </w:tcBorders>
            <w:vAlign w:val="top"/>
          </w:tcPr>
          <w:p w14:paraId="23E598A5" w14:textId="5267EBBF" w:rsidR="00920F60" w:rsidRDefault="00F543F7"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221214" w:rsidRPr="006F4AF4" w14:paraId="0A0FF91B" w14:textId="77777777" w:rsidTr="006D5FCA">
        <w:trPr>
          <w:trHeight w:val="410"/>
        </w:trPr>
        <w:tc>
          <w:tcPr>
            <w:tcW w:w="548" w:type="pct"/>
            <w:tcBorders>
              <w:top w:val="single" w:sz="2" w:space="0" w:color="auto"/>
              <w:bottom w:val="single" w:sz="2" w:space="0" w:color="auto"/>
            </w:tcBorders>
            <w:vAlign w:val="top"/>
          </w:tcPr>
          <w:p w14:paraId="06FB5DFD" w14:textId="5E5E2EE0" w:rsidR="00221214" w:rsidRDefault="00221214" w:rsidP="007943E3">
            <w:pPr>
              <w:pStyle w:val="TableBody"/>
              <w:rPr>
                <w:rFonts w:ascii="Calibri" w:hAnsi="Calibri" w:cs="Calibri"/>
                <w:b/>
                <w:color w:val="auto"/>
              </w:rPr>
            </w:pPr>
            <w:r>
              <w:rPr>
                <w:rFonts w:ascii="Calibri" w:hAnsi="Calibri" w:cs="Calibri"/>
                <w:b/>
                <w:color w:val="auto"/>
              </w:rPr>
              <w:t>3.0</w:t>
            </w:r>
          </w:p>
        </w:tc>
        <w:tc>
          <w:tcPr>
            <w:tcW w:w="872" w:type="pct"/>
            <w:tcBorders>
              <w:top w:val="single" w:sz="2" w:space="0" w:color="auto"/>
              <w:bottom w:val="single" w:sz="2" w:space="0" w:color="auto"/>
            </w:tcBorders>
            <w:vAlign w:val="top"/>
          </w:tcPr>
          <w:p w14:paraId="745156B9" w14:textId="31565C9B" w:rsidR="00221214" w:rsidRDefault="00221214" w:rsidP="007943E3">
            <w:pPr>
              <w:pStyle w:val="TableBody"/>
              <w:rPr>
                <w:rFonts w:ascii="Calibri" w:hAnsi="Calibri" w:cs="Calibri"/>
                <w:b/>
                <w:color w:val="auto"/>
              </w:rPr>
            </w:pPr>
            <w:r>
              <w:rPr>
                <w:rFonts w:ascii="Calibri" w:hAnsi="Calibri" w:cs="Calibri"/>
                <w:b/>
                <w:color w:val="auto"/>
              </w:rPr>
              <w:t>2018/1/12</w:t>
            </w:r>
          </w:p>
        </w:tc>
        <w:tc>
          <w:tcPr>
            <w:tcW w:w="2813" w:type="pct"/>
            <w:tcBorders>
              <w:top w:val="single" w:sz="2" w:space="0" w:color="auto"/>
              <w:bottom w:val="single" w:sz="2" w:space="0" w:color="auto"/>
            </w:tcBorders>
            <w:vAlign w:val="top"/>
          </w:tcPr>
          <w:p w14:paraId="6F78F0AA" w14:textId="3E695188" w:rsidR="00221214" w:rsidRDefault="00221214"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5.16 for +XDNS</w:t>
            </w:r>
          </w:p>
        </w:tc>
        <w:tc>
          <w:tcPr>
            <w:tcW w:w="767" w:type="pct"/>
            <w:tcBorders>
              <w:top w:val="single" w:sz="2" w:space="0" w:color="auto"/>
              <w:bottom w:val="single" w:sz="2" w:space="0" w:color="auto"/>
            </w:tcBorders>
            <w:vAlign w:val="top"/>
          </w:tcPr>
          <w:p w14:paraId="0DB59489" w14:textId="405F798D" w:rsidR="00221214" w:rsidRDefault="00221214"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6D5FCA" w:rsidRPr="006F4AF4" w14:paraId="4DB8FE6C" w14:textId="77777777" w:rsidTr="002D61FB">
        <w:trPr>
          <w:trHeight w:val="410"/>
        </w:trPr>
        <w:tc>
          <w:tcPr>
            <w:tcW w:w="548" w:type="pct"/>
            <w:tcBorders>
              <w:top w:val="single" w:sz="2" w:space="0" w:color="auto"/>
              <w:bottom w:val="single" w:sz="2" w:space="0" w:color="auto"/>
            </w:tcBorders>
            <w:vAlign w:val="top"/>
          </w:tcPr>
          <w:p w14:paraId="0C2B2CE1" w14:textId="7D065657" w:rsidR="006D5FCA" w:rsidRDefault="006D5FCA" w:rsidP="007943E3">
            <w:pPr>
              <w:pStyle w:val="TableBody"/>
              <w:rPr>
                <w:rFonts w:ascii="Calibri" w:hAnsi="Calibri" w:cs="Calibri"/>
                <w:b/>
                <w:color w:val="auto"/>
              </w:rPr>
            </w:pPr>
            <w:r>
              <w:rPr>
                <w:rFonts w:ascii="Calibri" w:hAnsi="Calibri" w:cs="Calibri"/>
                <w:b/>
                <w:color w:val="auto"/>
              </w:rPr>
              <w:t>3.1</w:t>
            </w:r>
          </w:p>
        </w:tc>
        <w:tc>
          <w:tcPr>
            <w:tcW w:w="872" w:type="pct"/>
            <w:tcBorders>
              <w:top w:val="single" w:sz="2" w:space="0" w:color="auto"/>
              <w:bottom w:val="single" w:sz="2" w:space="0" w:color="auto"/>
            </w:tcBorders>
            <w:vAlign w:val="top"/>
          </w:tcPr>
          <w:p w14:paraId="6F6563D7" w14:textId="5A458731" w:rsidR="006D5FCA" w:rsidRDefault="006D5FCA" w:rsidP="007943E3">
            <w:pPr>
              <w:pStyle w:val="TableBody"/>
              <w:rPr>
                <w:rFonts w:ascii="Calibri" w:hAnsi="Calibri" w:cs="Calibri"/>
                <w:b/>
                <w:color w:val="auto"/>
              </w:rPr>
            </w:pPr>
            <w:r>
              <w:rPr>
                <w:rFonts w:ascii="Calibri" w:hAnsi="Calibri" w:cs="Calibri"/>
                <w:b/>
                <w:color w:val="auto"/>
              </w:rPr>
              <w:t>2018/1/22</w:t>
            </w:r>
          </w:p>
        </w:tc>
        <w:tc>
          <w:tcPr>
            <w:tcW w:w="2813" w:type="pct"/>
            <w:tcBorders>
              <w:top w:val="single" w:sz="2" w:space="0" w:color="auto"/>
              <w:bottom w:val="single" w:sz="2" w:space="0" w:color="auto"/>
            </w:tcBorders>
            <w:vAlign w:val="top"/>
          </w:tcPr>
          <w:p w14:paraId="1FB42079" w14:textId="14A4705B" w:rsidR="006D5FCA" w:rsidRDefault="004443EE"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5.9</w:t>
            </w:r>
            <w:r w:rsidR="006D5FCA">
              <w:rPr>
                <w:rFonts w:ascii="Calibri" w:eastAsia="Times New Roman" w:hAnsi="Calibri" w:cs="Calibri"/>
                <w:b/>
                <w:color w:val="000000"/>
                <w:spacing w:val="10"/>
                <w:lang w:eastAsia="en-US"/>
              </w:rPr>
              <w:t xml:space="preserve"> for +KTCP_SRVREQ</w:t>
            </w:r>
          </w:p>
        </w:tc>
        <w:tc>
          <w:tcPr>
            <w:tcW w:w="767" w:type="pct"/>
            <w:tcBorders>
              <w:top w:val="single" w:sz="2" w:space="0" w:color="auto"/>
              <w:bottom w:val="single" w:sz="2" w:space="0" w:color="auto"/>
            </w:tcBorders>
            <w:vAlign w:val="top"/>
          </w:tcPr>
          <w:p w14:paraId="5C4E950D" w14:textId="40471796" w:rsidR="006D5FCA" w:rsidRDefault="006D5FCA"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2D61FB" w:rsidRPr="006F4AF4" w14:paraId="15F817D2" w14:textId="77777777" w:rsidTr="002A6BA6">
        <w:trPr>
          <w:trHeight w:val="410"/>
        </w:trPr>
        <w:tc>
          <w:tcPr>
            <w:tcW w:w="548" w:type="pct"/>
            <w:tcBorders>
              <w:top w:val="single" w:sz="2" w:space="0" w:color="auto"/>
            </w:tcBorders>
            <w:vAlign w:val="top"/>
          </w:tcPr>
          <w:p w14:paraId="72A3273A" w14:textId="7C2CFCEA" w:rsidR="002D61FB" w:rsidRDefault="002D61FB" w:rsidP="007943E3">
            <w:pPr>
              <w:pStyle w:val="TableBody"/>
              <w:rPr>
                <w:rFonts w:ascii="Calibri" w:hAnsi="Calibri" w:cs="Calibri"/>
                <w:b/>
                <w:color w:val="auto"/>
              </w:rPr>
            </w:pPr>
            <w:r>
              <w:rPr>
                <w:rFonts w:ascii="Calibri" w:hAnsi="Calibri" w:cs="Calibri"/>
                <w:b/>
                <w:color w:val="auto"/>
              </w:rPr>
              <w:t>3.2</w:t>
            </w:r>
          </w:p>
        </w:tc>
        <w:tc>
          <w:tcPr>
            <w:tcW w:w="872" w:type="pct"/>
            <w:tcBorders>
              <w:top w:val="single" w:sz="2" w:space="0" w:color="auto"/>
            </w:tcBorders>
            <w:vAlign w:val="top"/>
          </w:tcPr>
          <w:p w14:paraId="7824E410" w14:textId="096A6B28" w:rsidR="002D61FB" w:rsidRDefault="002D61FB" w:rsidP="007943E3">
            <w:pPr>
              <w:pStyle w:val="TableBody"/>
              <w:rPr>
                <w:rFonts w:ascii="Calibri" w:hAnsi="Calibri" w:cs="Calibri"/>
                <w:b/>
                <w:color w:val="auto"/>
              </w:rPr>
            </w:pPr>
            <w:r>
              <w:rPr>
                <w:rFonts w:ascii="Calibri" w:hAnsi="Calibri" w:cs="Calibri"/>
                <w:b/>
                <w:color w:val="auto"/>
              </w:rPr>
              <w:t>2018/2/9</w:t>
            </w:r>
          </w:p>
        </w:tc>
        <w:tc>
          <w:tcPr>
            <w:tcW w:w="2813" w:type="pct"/>
            <w:tcBorders>
              <w:top w:val="single" w:sz="2" w:space="0" w:color="auto"/>
            </w:tcBorders>
            <w:vAlign w:val="top"/>
          </w:tcPr>
          <w:p w14:paraId="3A4E2DBA" w14:textId="67A95A20" w:rsidR="002D61FB" w:rsidRDefault="004443EE"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5.2</w:t>
            </w:r>
            <w:r w:rsidR="002D61FB">
              <w:rPr>
                <w:rFonts w:ascii="Calibri" w:eastAsia="Times New Roman" w:hAnsi="Calibri" w:cs="Calibri"/>
                <w:b/>
                <w:color w:val="000000"/>
                <w:spacing w:val="10"/>
                <w:lang w:eastAsia="en-US"/>
              </w:rPr>
              <w:t xml:space="preserve"> for +KTCPCNX</w:t>
            </w:r>
          </w:p>
        </w:tc>
        <w:tc>
          <w:tcPr>
            <w:tcW w:w="767" w:type="pct"/>
            <w:tcBorders>
              <w:top w:val="single" w:sz="2" w:space="0" w:color="auto"/>
            </w:tcBorders>
            <w:vAlign w:val="top"/>
          </w:tcPr>
          <w:p w14:paraId="643D1268" w14:textId="294C3A08" w:rsidR="002D61FB" w:rsidRDefault="002D61FB" w:rsidP="007943E3">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167EAC" w14:paraId="26E9D621" w14:textId="77777777" w:rsidTr="00167EAC">
        <w:trPr>
          <w:trHeight w:val="410"/>
        </w:trPr>
        <w:tc>
          <w:tcPr>
            <w:tcW w:w="548" w:type="pct"/>
          </w:tcPr>
          <w:p w14:paraId="6322D190" w14:textId="63F9EB99" w:rsidR="00167EAC" w:rsidRDefault="00167EAC" w:rsidP="00824825">
            <w:pPr>
              <w:pStyle w:val="TableBody"/>
              <w:rPr>
                <w:rFonts w:ascii="Calibri" w:hAnsi="Calibri" w:cs="Calibri"/>
                <w:b/>
                <w:color w:val="auto"/>
              </w:rPr>
            </w:pPr>
            <w:r>
              <w:rPr>
                <w:rFonts w:ascii="Calibri" w:hAnsi="Calibri" w:cs="Calibri"/>
                <w:b/>
                <w:color w:val="auto"/>
              </w:rPr>
              <w:t>3.3</w:t>
            </w:r>
          </w:p>
        </w:tc>
        <w:tc>
          <w:tcPr>
            <w:tcW w:w="872" w:type="pct"/>
          </w:tcPr>
          <w:p w14:paraId="49CE650B" w14:textId="41381D23" w:rsidR="00167EAC" w:rsidRDefault="00167EAC" w:rsidP="00824825">
            <w:pPr>
              <w:pStyle w:val="TableBody"/>
              <w:rPr>
                <w:rFonts w:ascii="Calibri" w:hAnsi="Calibri" w:cs="Calibri"/>
                <w:b/>
                <w:color w:val="auto"/>
              </w:rPr>
            </w:pPr>
            <w:r>
              <w:rPr>
                <w:rFonts w:ascii="Calibri" w:hAnsi="Calibri" w:cs="Calibri"/>
                <w:b/>
                <w:color w:val="auto"/>
              </w:rPr>
              <w:t>2018/2/13</w:t>
            </w:r>
          </w:p>
        </w:tc>
        <w:tc>
          <w:tcPr>
            <w:tcW w:w="2813" w:type="pct"/>
          </w:tcPr>
          <w:p w14:paraId="0E0727C6" w14:textId="2C1EA0EF" w:rsidR="00167EAC" w:rsidRDefault="00D23349" w:rsidP="0082482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6.2</w:t>
            </w:r>
            <w:r w:rsidR="00167EAC">
              <w:rPr>
                <w:rFonts w:ascii="Calibri" w:eastAsia="Times New Roman" w:hAnsi="Calibri" w:cs="Calibri"/>
                <w:b/>
                <w:color w:val="000000"/>
                <w:spacing w:val="10"/>
                <w:lang w:eastAsia="en-US"/>
              </w:rPr>
              <w:t xml:space="preserve"> for +KUDPRCV</w:t>
            </w:r>
          </w:p>
        </w:tc>
        <w:tc>
          <w:tcPr>
            <w:tcW w:w="767" w:type="pct"/>
          </w:tcPr>
          <w:p w14:paraId="438D8310" w14:textId="77777777" w:rsidR="00167EAC" w:rsidRDefault="00167EAC" w:rsidP="0082482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2023FD" w14:paraId="0647F6B0" w14:textId="77777777" w:rsidTr="00167EAC">
        <w:trPr>
          <w:trHeight w:val="410"/>
        </w:trPr>
        <w:tc>
          <w:tcPr>
            <w:tcW w:w="548" w:type="pct"/>
          </w:tcPr>
          <w:p w14:paraId="5456B481" w14:textId="2BCFC771" w:rsidR="002023FD" w:rsidRDefault="002023FD" w:rsidP="00824825">
            <w:pPr>
              <w:pStyle w:val="TableBody"/>
              <w:rPr>
                <w:rFonts w:ascii="Calibri" w:hAnsi="Calibri" w:cs="Calibri"/>
                <w:b/>
                <w:color w:val="auto"/>
              </w:rPr>
            </w:pPr>
            <w:r>
              <w:rPr>
                <w:rFonts w:ascii="Calibri" w:hAnsi="Calibri" w:cs="Calibri"/>
                <w:b/>
                <w:color w:val="auto"/>
              </w:rPr>
              <w:t>3.4</w:t>
            </w:r>
          </w:p>
        </w:tc>
        <w:tc>
          <w:tcPr>
            <w:tcW w:w="872" w:type="pct"/>
          </w:tcPr>
          <w:p w14:paraId="1D5791CE" w14:textId="2564F895" w:rsidR="002023FD" w:rsidRDefault="002023FD" w:rsidP="00824825">
            <w:pPr>
              <w:pStyle w:val="TableBody"/>
              <w:rPr>
                <w:rFonts w:ascii="Calibri" w:hAnsi="Calibri" w:cs="Calibri"/>
                <w:b/>
                <w:color w:val="auto"/>
              </w:rPr>
            </w:pPr>
            <w:r>
              <w:rPr>
                <w:rFonts w:ascii="Calibri" w:hAnsi="Calibri" w:cs="Calibri"/>
                <w:b/>
                <w:color w:val="auto"/>
              </w:rPr>
              <w:t>2018/2/13</w:t>
            </w:r>
          </w:p>
        </w:tc>
        <w:tc>
          <w:tcPr>
            <w:tcW w:w="2813" w:type="pct"/>
          </w:tcPr>
          <w:p w14:paraId="4381569D" w14:textId="3840DA17" w:rsidR="002023FD" w:rsidRDefault="00D23349" w:rsidP="0082482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6.3</w:t>
            </w:r>
            <w:r w:rsidR="002023FD">
              <w:rPr>
                <w:rFonts w:ascii="Calibri" w:eastAsia="Times New Roman" w:hAnsi="Calibri" w:cs="Calibri"/>
                <w:b/>
                <w:color w:val="000000"/>
                <w:spacing w:val="10"/>
                <w:lang w:eastAsia="en-US"/>
              </w:rPr>
              <w:t xml:space="preserve"> for +KUDP_DATA</w:t>
            </w:r>
          </w:p>
        </w:tc>
        <w:tc>
          <w:tcPr>
            <w:tcW w:w="767" w:type="pct"/>
          </w:tcPr>
          <w:p w14:paraId="53E4A983" w14:textId="76C8D1FC" w:rsidR="002023FD" w:rsidRDefault="002023FD" w:rsidP="00824825">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A02147" w14:paraId="024132E9" w14:textId="77777777" w:rsidTr="00167EAC">
        <w:trPr>
          <w:trHeight w:val="410"/>
        </w:trPr>
        <w:tc>
          <w:tcPr>
            <w:tcW w:w="548" w:type="pct"/>
          </w:tcPr>
          <w:p w14:paraId="0AD33D34" w14:textId="20C94F95" w:rsidR="00A02147" w:rsidRDefault="00A02147" w:rsidP="00A02147">
            <w:pPr>
              <w:pStyle w:val="TableBody"/>
              <w:rPr>
                <w:rFonts w:ascii="Calibri" w:hAnsi="Calibri" w:cs="Calibri"/>
                <w:b/>
                <w:color w:val="auto"/>
              </w:rPr>
            </w:pPr>
            <w:r>
              <w:rPr>
                <w:rFonts w:ascii="Calibri" w:hAnsi="Calibri" w:cs="Calibri"/>
                <w:b/>
                <w:color w:val="auto"/>
              </w:rPr>
              <w:t>3.5</w:t>
            </w:r>
          </w:p>
        </w:tc>
        <w:tc>
          <w:tcPr>
            <w:tcW w:w="872" w:type="pct"/>
          </w:tcPr>
          <w:p w14:paraId="64DF9C6D" w14:textId="65FEBD26" w:rsidR="00A02147" w:rsidRDefault="00A02147" w:rsidP="00A02147">
            <w:pPr>
              <w:pStyle w:val="TableBody"/>
              <w:rPr>
                <w:rFonts w:ascii="Calibri" w:hAnsi="Calibri" w:cs="Calibri"/>
                <w:b/>
                <w:color w:val="auto"/>
              </w:rPr>
            </w:pPr>
            <w:r>
              <w:rPr>
                <w:rFonts w:ascii="Calibri" w:hAnsi="Calibri" w:cs="Calibri"/>
                <w:b/>
                <w:color w:val="auto"/>
              </w:rPr>
              <w:t>2018/2/16</w:t>
            </w:r>
          </w:p>
        </w:tc>
        <w:tc>
          <w:tcPr>
            <w:tcW w:w="2813" w:type="pct"/>
          </w:tcPr>
          <w:p w14:paraId="7180E5B3" w14:textId="78AB5995" w:rsidR="00A02147" w:rsidRDefault="00A02147" w:rsidP="00A02147">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6.5 for +KUDPSND</w:t>
            </w:r>
          </w:p>
        </w:tc>
        <w:tc>
          <w:tcPr>
            <w:tcW w:w="767" w:type="pct"/>
          </w:tcPr>
          <w:p w14:paraId="78F8F7A3" w14:textId="60988FDB" w:rsidR="00A02147" w:rsidRDefault="00A02147" w:rsidP="00A02147">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36536C" w14:paraId="15C4B578" w14:textId="77777777" w:rsidTr="00754984">
        <w:trPr>
          <w:trHeight w:val="410"/>
        </w:trPr>
        <w:tc>
          <w:tcPr>
            <w:tcW w:w="548" w:type="pct"/>
          </w:tcPr>
          <w:p w14:paraId="6EC3E52C" w14:textId="77777777" w:rsidR="0036536C" w:rsidRDefault="0036536C" w:rsidP="00754984">
            <w:pPr>
              <w:pStyle w:val="TableBody"/>
              <w:rPr>
                <w:rFonts w:ascii="Calibri" w:hAnsi="Calibri" w:cs="Calibri"/>
                <w:b/>
                <w:color w:val="auto"/>
              </w:rPr>
            </w:pPr>
            <w:r>
              <w:rPr>
                <w:rFonts w:ascii="Calibri" w:hAnsi="Calibri" w:cs="Calibri"/>
                <w:b/>
                <w:color w:val="auto"/>
              </w:rPr>
              <w:t>3.6</w:t>
            </w:r>
          </w:p>
        </w:tc>
        <w:tc>
          <w:tcPr>
            <w:tcW w:w="872" w:type="pct"/>
          </w:tcPr>
          <w:p w14:paraId="6C3BC06B" w14:textId="77777777" w:rsidR="0036536C" w:rsidRDefault="0036536C" w:rsidP="00754984">
            <w:pPr>
              <w:pStyle w:val="TableBody"/>
              <w:rPr>
                <w:rFonts w:ascii="Calibri" w:hAnsi="Calibri" w:cs="Calibri"/>
                <w:b/>
                <w:color w:val="auto"/>
              </w:rPr>
            </w:pPr>
            <w:r>
              <w:rPr>
                <w:rFonts w:ascii="Calibri" w:hAnsi="Calibri" w:cs="Calibri"/>
                <w:b/>
                <w:color w:val="auto"/>
              </w:rPr>
              <w:t>2018/2/19</w:t>
            </w:r>
          </w:p>
        </w:tc>
        <w:tc>
          <w:tcPr>
            <w:tcW w:w="2813" w:type="pct"/>
          </w:tcPr>
          <w:p w14:paraId="4B51B764" w14:textId="77777777" w:rsidR="0036536C" w:rsidRDefault="0036536C" w:rsidP="00754984">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6.6 for +KUDP_IND</w:t>
            </w:r>
          </w:p>
        </w:tc>
        <w:tc>
          <w:tcPr>
            <w:tcW w:w="767" w:type="pct"/>
          </w:tcPr>
          <w:p w14:paraId="18F54E2C" w14:textId="77777777" w:rsidR="0036536C" w:rsidRDefault="0036536C" w:rsidP="00754984">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2E4C66" w14:paraId="6294294D" w14:textId="77777777" w:rsidTr="00167EAC">
        <w:trPr>
          <w:trHeight w:val="410"/>
        </w:trPr>
        <w:tc>
          <w:tcPr>
            <w:tcW w:w="548" w:type="pct"/>
          </w:tcPr>
          <w:p w14:paraId="504B42BF" w14:textId="020024AB" w:rsidR="002E4C66" w:rsidRDefault="0036536C" w:rsidP="00A02147">
            <w:pPr>
              <w:pStyle w:val="TableBody"/>
              <w:rPr>
                <w:rFonts w:ascii="Calibri" w:hAnsi="Calibri" w:cs="Calibri"/>
                <w:b/>
                <w:color w:val="auto"/>
              </w:rPr>
            </w:pPr>
            <w:r>
              <w:rPr>
                <w:rFonts w:ascii="Calibri" w:hAnsi="Calibri" w:cs="Calibri"/>
                <w:b/>
                <w:color w:val="auto"/>
              </w:rPr>
              <w:lastRenderedPageBreak/>
              <w:t>3.7</w:t>
            </w:r>
          </w:p>
        </w:tc>
        <w:tc>
          <w:tcPr>
            <w:tcW w:w="872" w:type="pct"/>
          </w:tcPr>
          <w:p w14:paraId="724C8415" w14:textId="32576CD4" w:rsidR="002E4C66" w:rsidRDefault="0036536C" w:rsidP="00A02147">
            <w:pPr>
              <w:pStyle w:val="TableBody"/>
              <w:rPr>
                <w:rFonts w:ascii="Calibri" w:hAnsi="Calibri" w:cs="Calibri"/>
                <w:b/>
                <w:color w:val="auto"/>
              </w:rPr>
            </w:pPr>
            <w:r>
              <w:rPr>
                <w:rFonts w:ascii="Calibri" w:hAnsi="Calibri" w:cs="Calibri"/>
                <w:b/>
                <w:color w:val="auto"/>
              </w:rPr>
              <w:t>2018/3/</w:t>
            </w:r>
            <w:r w:rsidR="002E4C66">
              <w:rPr>
                <w:rFonts w:ascii="Calibri" w:hAnsi="Calibri" w:cs="Calibri"/>
                <w:b/>
                <w:color w:val="auto"/>
              </w:rPr>
              <w:t>9</w:t>
            </w:r>
          </w:p>
        </w:tc>
        <w:tc>
          <w:tcPr>
            <w:tcW w:w="2813" w:type="pct"/>
          </w:tcPr>
          <w:p w14:paraId="7C740CA4" w14:textId="5F567250" w:rsidR="002E4C66" w:rsidRDefault="002E4C66" w:rsidP="00A02147">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w:t>
            </w:r>
            <w:r w:rsidR="000D67E2">
              <w:rPr>
                <w:rFonts w:ascii="Calibri" w:eastAsia="Times New Roman" w:hAnsi="Calibri" w:cs="Calibri"/>
                <w:b/>
                <w:color w:val="000000"/>
                <w:spacing w:val="10"/>
                <w:lang w:eastAsia="en-US"/>
              </w:rPr>
              <w:t>pdated Section 5.17</w:t>
            </w:r>
            <w:r w:rsidR="0036536C">
              <w:rPr>
                <w:rFonts w:ascii="Calibri" w:eastAsia="Times New Roman" w:hAnsi="Calibri" w:cs="Calibri"/>
                <w:b/>
                <w:color w:val="000000"/>
                <w:spacing w:val="10"/>
                <w:lang w:eastAsia="en-US"/>
              </w:rPr>
              <w:t xml:space="preserve"> for +KTCPSTAT</w:t>
            </w:r>
          </w:p>
        </w:tc>
        <w:tc>
          <w:tcPr>
            <w:tcW w:w="767" w:type="pct"/>
          </w:tcPr>
          <w:p w14:paraId="0B15E8E4" w14:textId="04AA88D1" w:rsidR="002E4C66" w:rsidRDefault="002E4C66" w:rsidP="00A02147">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A97560" w14:paraId="0F9DB441" w14:textId="77777777" w:rsidTr="00167EAC">
        <w:trPr>
          <w:trHeight w:val="410"/>
        </w:trPr>
        <w:tc>
          <w:tcPr>
            <w:tcW w:w="548" w:type="pct"/>
          </w:tcPr>
          <w:p w14:paraId="5992C83B" w14:textId="7C3A8EB4" w:rsidR="00A97560" w:rsidRDefault="00A97560" w:rsidP="00A97560">
            <w:pPr>
              <w:pStyle w:val="TableBody"/>
              <w:rPr>
                <w:rFonts w:ascii="Calibri" w:hAnsi="Calibri" w:cs="Calibri"/>
                <w:b/>
                <w:color w:val="auto"/>
              </w:rPr>
            </w:pPr>
            <w:r>
              <w:rPr>
                <w:rFonts w:ascii="Calibri" w:hAnsi="Calibri" w:cs="Calibri"/>
                <w:b/>
                <w:color w:val="auto"/>
              </w:rPr>
              <w:t>3.8</w:t>
            </w:r>
          </w:p>
        </w:tc>
        <w:tc>
          <w:tcPr>
            <w:tcW w:w="872" w:type="pct"/>
          </w:tcPr>
          <w:p w14:paraId="6F185D2B" w14:textId="65818C59" w:rsidR="00A97560" w:rsidRDefault="00A97560" w:rsidP="00A97560">
            <w:pPr>
              <w:pStyle w:val="TableBody"/>
              <w:rPr>
                <w:rFonts w:ascii="Calibri" w:hAnsi="Calibri" w:cs="Calibri"/>
                <w:b/>
                <w:color w:val="auto"/>
              </w:rPr>
            </w:pPr>
            <w:r>
              <w:rPr>
                <w:rFonts w:ascii="Calibri" w:hAnsi="Calibri" w:cs="Calibri"/>
                <w:b/>
                <w:color w:val="auto"/>
              </w:rPr>
              <w:t>2018/3/13</w:t>
            </w:r>
          </w:p>
        </w:tc>
        <w:tc>
          <w:tcPr>
            <w:tcW w:w="2813" w:type="pct"/>
          </w:tcPr>
          <w:p w14:paraId="14BB1D61" w14:textId="0DA81591" w:rsidR="00A97560" w:rsidRDefault="00A97560"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5.18 for +KTCP_ACK</w:t>
            </w:r>
          </w:p>
        </w:tc>
        <w:tc>
          <w:tcPr>
            <w:tcW w:w="767" w:type="pct"/>
          </w:tcPr>
          <w:p w14:paraId="6962D54C" w14:textId="21413D17" w:rsidR="00A97560" w:rsidRDefault="00A97560"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A97560" w14:paraId="72912DBD" w14:textId="77777777" w:rsidTr="00167EAC">
        <w:trPr>
          <w:trHeight w:val="410"/>
        </w:trPr>
        <w:tc>
          <w:tcPr>
            <w:tcW w:w="548" w:type="pct"/>
          </w:tcPr>
          <w:p w14:paraId="1424C66E" w14:textId="64C56F1E" w:rsidR="00A97560" w:rsidRDefault="00A97560" w:rsidP="00A97560">
            <w:pPr>
              <w:pStyle w:val="TableBody"/>
              <w:rPr>
                <w:rFonts w:ascii="Calibri" w:hAnsi="Calibri" w:cs="Calibri"/>
                <w:b/>
                <w:color w:val="auto"/>
              </w:rPr>
            </w:pPr>
            <w:r>
              <w:rPr>
                <w:rFonts w:ascii="Calibri" w:hAnsi="Calibri" w:cs="Calibri"/>
                <w:b/>
                <w:color w:val="auto"/>
              </w:rPr>
              <w:t>3.9</w:t>
            </w:r>
          </w:p>
        </w:tc>
        <w:tc>
          <w:tcPr>
            <w:tcW w:w="872" w:type="pct"/>
          </w:tcPr>
          <w:p w14:paraId="61DD22E8" w14:textId="41926CB8" w:rsidR="00A97560" w:rsidRDefault="00A97560" w:rsidP="00A97560">
            <w:pPr>
              <w:pStyle w:val="TableBody"/>
              <w:rPr>
                <w:rFonts w:ascii="Calibri" w:hAnsi="Calibri" w:cs="Calibri"/>
                <w:b/>
                <w:color w:val="auto"/>
              </w:rPr>
            </w:pPr>
            <w:r>
              <w:rPr>
                <w:rFonts w:ascii="Calibri" w:hAnsi="Calibri" w:cs="Calibri"/>
                <w:b/>
                <w:color w:val="auto"/>
              </w:rPr>
              <w:t>2018/3/13</w:t>
            </w:r>
          </w:p>
        </w:tc>
        <w:tc>
          <w:tcPr>
            <w:tcW w:w="2813" w:type="pct"/>
          </w:tcPr>
          <w:p w14:paraId="7B90F9EA" w14:textId="595F46CA" w:rsidR="00A97560" w:rsidRDefault="00A97560"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5.19 for +KTCPSACKINFO</w:t>
            </w:r>
          </w:p>
        </w:tc>
        <w:tc>
          <w:tcPr>
            <w:tcW w:w="767" w:type="pct"/>
          </w:tcPr>
          <w:p w14:paraId="03D08BD5" w14:textId="203B2E26" w:rsidR="00A97560" w:rsidRDefault="00A97560"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08563D" w14:paraId="354F9122" w14:textId="77777777" w:rsidTr="00167EAC">
        <w:trPr>
          <w:trHeight w:val="410"/>
        </w:trPr>
        <w:tc>
          <w:tcPr>
            <w:tcW w:w="548" w:type="pct"/>
          </w:tcPr>
          <w:p w14:paraId="18AB8A3E" w14:textId="6559C417" w:rsidR="0008563D" w:rsidRDefault="0008563D" w:rsidP="00A97560">
            <w:pPr>
              <w:pStyle w:val="TableBody"/>
              <w:rPr>
                <w:rFonts w:ascii="Calibri" w:hAnsi="Calibri" w:cs="Calibri"/>
                <w:b/>
                <w:color w:val="auto"/>
              </w:rPr>
            </w:pPr>
            <w:r>
              <w:rPr>
                <w:rFonts w:ascii="Calibri" w:hAnsi="Calibri" w:cs="Calibri"/>
                <w:b/>
                <w:color w:val="auto"/>
              </w:rPr>
              <w:t>4.0</w:t>
            </w:r>
          </w:p>
        </w:tc>
        <w:tc>
          <w:tcPr>
            <w:tcW w:w="872" w:type="pct"/>
          </w:tcPr>
          <w:p w14:paraId="07E333C9" w14:textId="2DFDA80B" w:rsidR="0008563D" w:rsidRDefault="0008563D" w:rsidP="00A97560">
            <w:pPr>
              <w:pStyle w:val="TableBody"/>
              <w:rPr>
                <w:rFonts w:ascii="Calibri" w:hAnsi="Calibri" w:cs="Calibri"/>
                <w:b/>
                <w:color w:val="auto"/>
              </w:rPr>
            </w:pPr>
            <w:r>
              <w:rPr>
                <w:rFonts w:ascii="Calibri" w:hAnsi="Calibri" w:cs="Calibri"/>
                <w:b/>
                <w:color w:val="auto"/>
              </w:rPr>
              <w:t>2018/3/21</w:t>
            </w:r>
          </w:p>
        </w:tc>
        <w:tc>
          <w:tcPr>
            <w:tcW w:w="2813" w:type="pct"/>
          </w:tcPr>
          <w:p w14:paraId="32464F88" w14:textId="79F8D2A5" w:rsidR="0008563D" w:rsidRDefault="0008563D"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 xml:space="preserve">Updated Section 7.1 for +KSSLCRYPTO </w:t>
            </w:r>
          </w:p>
        </w:tc>
        <w:tc>
          <w:tcPr>
            <w:tcW w:w="767" w:type="pct"/>
          </w:tcPr>
          <w:p w14:paraId="4E65E002" w14:textId="699FFE9A" w:rsidR="0008563D" w:rsidRDefault="0008563D" w:rsidP="00A97560">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490D8D" w14:paraId="43575E06" w14:textId="77777777" w:rsidTr="00167EAC">
        <w:trPr>
          <w:trHeight w:val="410"/>
        </w:trPr>
        <w:tc>
          <w:tcPr>
            <w:tcW w:w="548" w:type="pct"/>
          </w:tcPr>
          <w:p w14:paraId="6FE4C9E5" w14:textId="3A9D7AF2" w:rsidR="00490D8D" w:rsidRDefault="00490D8D" w:rsidP="00490D8D">
            <w:pPr>
              <w:pStyle w:val="TableBody"/>
              <w:rPr>
                <w:rFonts w:ascii="Calibri" w:hAnsi="Calibri" w:cs="Calibri"/>
                <w:b/>
                <w:color w:val="auto"/>
              </w:rPr>
            </w:pPr>
            <w:r>
              <w:rPr>
                <w:rFonts w:ascii="Calibri" w:hAnsi="Calibri" w:cs="Calibri"/>
                <w:b/>
                <w:color w:val="auto"/>
              </w:rPr>
              <w:t>4.1</w:t>
            </w:r>
          </w:p>
        </w:tc>
        <w:tc>
          <w:tcPr>
            <w:tcW w:w="872" w:type="pct"/>
          </w:tcPr>
          <w:p w14:paraId="37223CB2" w14:textId="67DBC5A2" w:rsidR="00490D8D" w:rsidRDefault="00490D8D" w:rsidP="00490D8D">
            <w:pPr>
              <w:pStyle w:val="TableBody"/>
              <w:rPr>
                <w:rFonts w:ascii="Calibri" w:hAnsi="Calibri" w:cs="Calibri"/>
                <w:b/>
                <w:color w:val="auto"/>
              </w:rPr>
            </w:pPr>
            <w:r>
              <w:rPr>
                <w:rFonts w:ascii="Calibri" w:hAnsi="Calibri" w:cs="Calibri"/>
                <w:b/>
                <w:color w:val="auto"/>
              </w:rPr>
              <w:t>2018/3/23</w:t>
            </w:r>
          </w:p>
        </w:tc>
        <w:tc>
          <w:tcPr>
            <w:tcW w:w="2813" w:type="pct"/>
          </w:tcPr>
          <w:p w14:paraId="377F3EB9" w14:textId="3A01EFF1" w:rsidR="00490D8D" w:rsidRDefault="00490D8D" w:rsidP="00490D8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6.7 for +KUDPDEL</w:t>
            </w:r>
          </w:p>
        </w:tc>
        <w:tc>
          <w:tcPr>
            <w:tcW w:w="767" w:type="pct"/>
          </w:tcPr>
          <w:p w14:paraId="279612AE" w14:textId="6CA67FBA" w:rsidR="00490D8D" w:rsidRDefault="00490D8D" w:rsidP="00490D8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0A0C74" w14:paraId="124FADA2" w14:textId="77777777" w:rsidTr="00167EAC">
        <w:trPr>
          <w:trHeight w:val="410"/>
        </w:trPr>
        <w:tc>
          <w:tcPr>
            <w:tcW w:w="548" w:type="pct"/>
          </w:tcPr>
          <w:p w14:paraId="0E43A82B" w14:textId="04F463DC" w:rsidR="000A0C74" w:rsidRDefault="000A0C74" w:rsidP="00490D8D">
            <w:pPr>
              <w:pStyle w:val="TableBody"/>
              <w:rPr>
                <w:rFonts w:ascii="Calibri" w:hAnsi="Calibri" w:cs="Calibri"/>
                <w:b/>
                <w:color w:val="auto"/>
              </w:rPr>
            </w:pPr>
            <w:r>
              <w:rPr>
                <w:rFonts w:ascii="Calibri" w:hAnsi="Calibri" w:cs="Calibri"/>
                <w:b/>
                <w:color w:val="auto"/>
              </w:rPr>
              <w:t>4.2</w:t>
            </w:r>
          </w:p>
        </w:tc>
        <w:tc>
          <w:tcPr>
            <w:tcW w:w="872" w:type="pct"/>
          </w:tcPr>
          <w:p w14:paraId="549738F0" w14:textId="4BBBC9AD" w:rsidR="000A0C74" w:rsidRDefault="000A0C74" w:rsidP="00490D8D">
            <w:pPr>
              <w:pStyle w:val="TableBody"/>
              <w:rPr>
                <w:rFonts w:ascii="Calibri" w:hAnsi="Calibri" w:cs="Calibri"/>
                <w:b/>
                <w:color w:val="auto"/>
              </w:rPr>
            </w:pPr>
            <w:r>
              <w:rPr>
                <w:rFonts w:ascii="Calibri" w:hAnsi="Calibri" w:cs="Calibri"/>
                <w:b/>
                <w:color w:val="auto"/>
              </w:rPr>
              <w:t>2018/3/29</w:t>
            </w:r>
          </w:p>
        </w:tc>
        <w:tc>
          <w:tcPr>
            <w:tcW w:w="2813" w:type="pct"/>
          </w:tcPr>
          <w:p w14:paraId="487023B0" w14:textId="12D2EE71" w:rsidR="000A0C74" w:rsidRDefault="000A0C74" w:rsidP="00490D8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7.2 for +KSSLCFG</w:t>
            </w:r>
          </w:p>
        </w:tc>
        <w:tc>
          <w:tcPr>
            <w:tcW w:w="767" w:type="pct"/>
          </w:tcPr>
          <w:p w14:paraId="1115F474" w14:textId="79714006" w:rsidR="000A0C74" w:rsidRDefault="000A0C74" w:rsidP="00490D8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D7449D" w14:paraId="0714AC8A" w14:textId="77777777" w:rsidTr="00167EAC">
        <w:trPr>
          <w:trHeight w:val="410"/>
        </w:trPr>
        <w:tc>
          <w:tcPr>
            <w:tcW w:w="548" w:type="pct"/>
          </w:tcPr>
          <w:p w14:paraId="1E6917FB" w14:textId="18E6C6E2" w:rsidR="00D7449D" w:rsidRDefault="00D7449D" w:rsidP="00D7449D">
            <w:pPr>
              <w:pStyle w:val="TableBody"/>
              <w:rPr>
                <w:rFonts w:ascii="Calibri" w:hAnsi="Calibri" w:cs="Calibri"/>
                <w:b/>
                <w:color w:val="auto"/>
              </w:rPr>
            </w:pPr>
            <w:r>
              <w:rPr>
                <w:rFonts w:ascii="Calibri" w:hAnsi="Calibri" w:cs="Calibri"/>
                <w:b/>
                <w:color w:val="auto"/>
              </w:rPr>
              <w:t>4.3</w:t>
            </w:r>
          </w:p>
        </w:tc>
        <w:tc>
          <w:tcPr>
            <w:tcW w:w="872" w:type="pct"/>
          </w:tcPr>
          <w:p w14:paraId="40C9BCE5" w14:textId="4DDE2D82" w:rsidR="00D7449D" w:rsidRDefault="00D7449D" w:rsidP="00D7449D">
            <w:pPr>
              <w:pStyle w:val="TableBody"/>
              <w:rPr>
                <w:rFonts w:ascii="Calibri" w:hAnsi="Calibri" w:cs="Calibri"/>
                <w:b/>
                <w:color w:val="auto"/>
              </w:rPr>
            </w:pPr>
            <w:r>
              <w:rPr>
                <w:rFonts w:ascii="Calibri" w:hAnsi="Calibri" w:cs="Calibri"/>
                <w:b/>
                <w:color w:val="auto"/>
              </w:rPr>
              <w:t>2018/4/17</w:t>
            </w:r>
          </w:p>
        </w:tc>
        <w:tc>
          <w:tcPr>
            <w:tcW w:w="2813" w:type="pct"/>
          </w:tcPr>
          <w:p w14:paraId="16606653" w14:textId="5A08DF4F" w:rsidR="00D7449D" w:rsidRDefault="00D7449D"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5.8 for +KTCPSTART</w:t>
            </w:r>
          </w:p>
        </w:tc>
        <w:tc>
          <w:tcPr>
            <w:tcW w:w="767" w:type="pct"/>
          </w:tcPr>
          <w:p w14:paraId="0B423C6C" w14:textId="4DE8930D" w:rsidR="00D7449D" w:rsidRDefault="00D7449D"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B77262" w14:paraId="500450F5" w14:textId="77777777" w:rsidTr="00167EAC">
        <w:trPr>
          <w:trHeight w:val="410"/>
        </w:trPr>
        <w:tc>
          <w:tcPr>
            <w:tcW w:w="548" w:type="pct"/>
          </w:tcPr>
          <w:p w14:paraId="1AAE400B" w14:textId="72E2BCC1" w:rsidR="00B77262" w:rsidRDefault="00B77262" w:rsidP="00D7449D">
            <w:pPr>
              <w:pStyle w:val="TableBody"/>
              <w:rPr>
                <w:rFonts w:ascii="Calibri" w:hAnsi="Calibri" w:cs="Calibri"/>
                <w:b/>
                <w:color w:val="auto"/>
              </w:rPr>
            </w:pPr>
            <w:r>
              <w:rPr>
                <w:rFonts w:ascii="Calibri" w:hAnsi="Calibri" w:cs="Calibri"/>
                <w:b/>
                <w:color w:val="auto"/>
              </w:rPr>
              <w:t>4.4</w:t>
            </w:r>
          </w:p>
        </w:tc>
        <w:tc>
          <w:tcPr>
            <w:tcW w:w="872" w:type="pct"/>
          </w:tcPr>
          <w:p w14:paraId="29DBB054" w14:textId="76DB44B3" w:rsidR="00B77262" w:rsidRDefault="00B77262" w:rsidP="00D7449D">
            <w:pPr>
              <w:pStyle w:val="TableBody"/>
              <w:rPr>
                <w:rFonts w:ascii="Calibri" w:hAnsi="Calibri" w:cs="Calibri"/>
                <w:b/>
                <w:color w:val="auto"/>
              </w:rPr>
            </w:pPr>
            <w:r>
              <w:rPr>
                <w:rFonts w:ascii="Calibri" w:hAnsi="Calibri" w:cs="Calibri"/>
                <w:b/>
                <w:color w:val="auto"/>
              </w:rPr>
              <w:t>2018/6/11</w:t>
            </w:r>
          </w:p>
        </w:tc>
        <w:tc>
          <w:tcPr>
            <w:tcW w:w="2813" w:type="pct"/>
          </w:tcPr>
          <w:p w14:paraId="6C08412F" w14:textId="238709D4" w:rsidR="00B77262" w:rsidRDefault="00B77262"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7.3 for +KCERTSTORE</w:t>
            </w:r>
          </w:p>
        </w:tc>
        <w:tc>
          <w:tcPr>
            <w:tcW w:w="767" w:type="pct"/>
          </w:tcPr>
          <w:p w14:paraId="13B98A88" w14:textId="1AD3E04B" w:rsidR="00B77262" w:rsidRDefault="00B77262"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B77262" w14:paraId="1990221C" w14:textId="77777777" w:rsidTr="00167EAC">
        <w:trPr>
          <w:trHeight w:val="410"/>
        </w:trPr>
        <w:tc>
          <w:tcPr>
            <w:tcW w:w="548" w:type="pct"/>
          </w:tcPr>
          <w:p w14:paraId="14573B53" w14:textId="228DF342" w:rsidR="00B77262" w:rsidRDefault="00B77262" w:rsidP="00D7449D">
            <w:pPr>
              <w:pStyle w:val="TableBody"/>
              <w:rPr>
                <w:rFonts w:ascii="Calibri" w:hAnsi="Calibri" w:cs="Calibri"/>
                <w:b/>
                <w:color w:val="auto"/>
              </w:rPr>
            </w:pPr>
            <w:r>
              <w:rPr>
                <w:rFonts w:ascii="Calibri" w:hAnsi="Calibri" w:cs="Calibri"/>
                <w:b/>
                <w:color w:val="auto"/>
              </w:rPr>
              <w:t>4.5</w:t>
            </w:r>
          </w:p>
        </w:tc>
        <w:tc>
          <w:tcPr>
            <w:tcW w:w="872" w:type="pct"/>
          </w:tcPr>
          <w:p w14:paraId="718B933A" w14:textId="40E2B229" w:rsidR="00B77262" w:rsidRDefault="00B77262" w:rsidP="00D7449D">
            <w:pPr>
              <w:pStyle w:val="TableBody"/>
              <w:rPr>
                <w:rFonts w:ascii="Calibri" w:hAnsi="Calibri" w:cs="Calibri"/>
                <w:b/>
                <w:color w:val="auto"/>
              </w:rPr>
            </w:pPr>
            <w:r>
              <w:rPr>
                <w:rFonts w:ascii="Calibri" w:hAnsi="Calibri" w:cs="Calibri"/>
                <w:b/>
                <w:color w:val="auto"/>
              </w:rPr>
              <w:t>2018/6/11</w:t>
            </w:r>
          </w:p>
        </w:tc>
        <w:tc>
          <w:tcPr>
            <w:tcW w:w="2813" w:type="pct"/>
          </w:tcPr>
          <w:p w14:paraId="129BFB21" w14:textId="053690C6" w:rsidR="00B77262" w:rsidRDefault="00B77262"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7.4 for +KCERTDELETE</w:t>
            </w:r>
          </w:p>
        </w:tc>
        <w:tc>
          <w:tcPr>
            <w:tcW w:w="767" w:type="pct"/>
          </w:tcPr>
          <w:p w14:paraId="04FDD990" w14:textId="478B2C84" w:rsidR="00B77262" w:rsidRDefault="00B77262" w:rsidP="00D7449D">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FA1F5B" w14:paraId="3089C066" w14:textId="77777777" w:rsidTr="00FA1F5B">
        <w:trPr>
          <w:trHeight w:val="410"/>
        </w:trPr>
        <w:tc>
          <w:tcPr>
            <w:tcW w:w="548" w:type="pct"/>
          </w:tcPr>
          <w:p w14:paraId="07AA9771" w14:textId="265B7984" w:rsidR="00FA1F5B" w:rsidRDefault="00FA1F5B" w:rsidP="0021688C">
            <w:pPr>
              <w:pStyle w:val="TableBody"/>
              <w:rPr>
                <w:rFonts w:ascii="Calibri" w:hAnsi="Calibri" w:cs="Calibri"/>
                <w:b/>
                <w:color w:val="auto"/>
              </w:rPr>
            </w:pPr>
            <w:r>
              <w:rPr>
                <w:rFonts w:ascii="Calibri" w:hAnsi="Calibri" w:cs="Calibri"/>
                <w:b/>
                <w:color w:val="auto"/>
              </w:rPr>
              <w:t>4.6</w:t>
            </w:r>
          </w:p>
        </w:tc>
        <w:tc>
          <w:tcPr>
            <w:tcW w:w="872" w:type="pct"/>
          </w:tcPr>
          <w:p w14:paraId="36808CBD" w14:textId="2CF2265B" w:rsidR="00FA1F5B" w:rsidRDefault="00FA1F5B" w:rsidP="0021688C">
            <w:pPr>
              <w:pStyle w:val="TableBody"/>
              <w:rPr>
                <w:rFonts w:ascii="Calibri" w:hAnsi="Calibri" w:cs="Calibri"/>
                <w:b/>
                <w:color w:val="auto"/>
              </w:rPr>
            </w:pPr>
            <w:r>
              <w:rPr>
                <w:rFonts w:ascii="Calibri" w:hAnsi="Calibri" w:cs="Calibri"/>
                <w:b/>
                <w:color w:val="auto"/>
              </w:rPr>
              <w:t>2018/6/13</w:t>
            </w:r>
          </w:p>
        </w:tc>
        <w:tc>
          <w:tcPr>
            <w:tcW w:w="2813" w:type="pct"/>
          </w:tcPr>
          <w:p w14:paraId="7CA3FB75" w14:textId="7C5403DE" w:rsidR="00FA1F5B" w:rsidRDefault="00FA1F5B" w:rsidP="0021688C">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7.5 for +KPRIVK</w:t>
            </w:r>
            <w:r>
              <w:rPr>
                <w:rFonts w:ascii="Calibri" w:eastAsia="Times New Roman" w:hAnsi="Calibri" w:cs="Calibri"/>
                <w:b/>
                <w:color w:val="000000"/>
                <w:spacing w:val="10"/>
                <w:lang w:eastAsia="en-US"/>
              </w:rPr>
              <w:t>STORE</w:t>
            </w:r>
            <w:bookmarkStart w:id="0" w:name="_GoBack"/>
            <w:bookmarkEnd w:id="0"/>
          </w:p>
        </w:tc>
        <w:tc>
          <w:tcPr>
            <w:tcW w:w="767" w:type="pct"/>
          </w:tcPr>
          <w:p w14:paraId="39F2BEAD" w14:textId="77777777" w:rsidR="00FA1F5B" w:rsidRDefault="00FA1F5B" w:rsidP="0021688C">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r w:rsidR="00FA1F5B" w14:paraId="6D5CD749" w14:textId="77777777" w:rsidTr="00FA1F5B">
        <w:trPr>
          <w:trHeight w:val="410"/>
        </w:trPr>
        <w:tc>
          <w:tcPr>
            <w:tcW w:w="548" w:type="pct"/>
          </w:tcPr>
          <w:p w14:paraId="2FA6E2D2" w14:textId="27A87386" w:rsidR="00FA1F5B" w:rsidRDefault="00FA1F5B" w:rsidP="0021688C">
            <w:pPr>
              <w:pStyle w:val="TableBody"/>
              <w:rPr>
                <w:rFonts w:ascii="Calibri" w:hAnsi="Calibri" w:cs="Calibri"/>
                <w:b/>
                <w:color w:val="auto"/>
              </w:rPr>
            </w:pPr>
            <w:r>
              <w:rPr>
                <w:rFonts w:ascii="Calibri" w:hAnsi="Calibri" w:cs="Calibri"/>
                <w:b/>
                <w:color w:val="auto"/>
              </w:rPr>
              <w:t>4.7</w:t>
            </w:r>
          </w:p>
        </w:tc>
        <w:tc>
          <w:tcPr>
            <w:tcW w:w="872" w:type="pct"/>
          </w:tcPr>
          <w:p w14:paraId="30585CFE" w14:textId="4306F45C" w:rsidR="00FA1F5B" w:rsidRDefault="00FA1F5B" w:rsidP="0021688C">
            <w:pPr>
              <w:pStyle w:val="TableBody"/>
              <w:rPr>
                <w:rFonts w:ascii="Calibri" w:hAnsi="Calibri" w:cs="Calibri"/>
                <w:b/>
                <w:color w:val="auto"/>
              </w:rPr>
            </w:pPr>
            <w:r>
              <w:rPr>
                <w:rFonts w:ascii="Calibri" w:hAnsi="Calibri" w:cs="Calibri"/>
                <w:b/>
                <w:color w:val="auto"/>
              </w:rPr>
              <w:t>2018/6/13</w:t>
            </w:r>
          </w:p>
        </w:tc>
        <w:tc>
          <w:tcPr>
            <w:tcW w:w="2813" w:type="pct"/>
          </w:tcPr>
          <w:p w14:paraId="48F459C9" w14:textId="54F92430" w:rsidR="00FA1F5B" w:rsidRDefault="00FA1F5B" w:rsidP="0021688C">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Updated section 7.6 for +KPRIVK</w:t>
            </w:r>
            <w:r>
              <w:rPr>
                <w:rFonts w:ascii="Calibri" w:eastAsia="Times New Roman" w:hAnsi="Calibri" w:cs="Calibri"/>
                <w:b/>
                <w:color w:val="000000"/>
                <w:spacing w:val="10"/>
                <w:lang w:eastAsia="en-US"/>
              </w:rPr>
              <w:t>DELETE</w:t>
            </w:r>
          </w:p>
        </w:tc>
        <w:tc>
          <w:tcPr>
            <w:tcW w:w="767" w:type="pct"/>
          </w:tcPr>
          <w:p w14:paraId="612541DE" w14:textId="77777777" w:rsidR="00FA1F5B" w:rsidRDefault="00FA1F5B" w:rsidP="0021688C">
            <w:pPr>
              <w:pStyle w:val="TableBody"/>
              <w:rPr>
                <w:rFonts w:ascii="Calibri" w:eastAsia="Times New Roman" w:hAnsi="Calibri" w:cs="Calibri"/>
                <w:b/>
                <w:color w:val="000000"/>
                <w:spacing w:val="10"/>
                <w:lang w:eastAsia="en-US"/>
              </w:rPr>
            </w:pPr>
            <w:r>
              <w:rPr>
                <w:rFonts w:ascii="Calibri" w:eastAsia="Times New Roman" w:hAnsi="Calibri" w:cs="Calibri"/>
                <w:b/>
                <w:color w:val="000000"/>
                <w:spacing w:val="10"/>
                <w:lang w:eastAsia="en-US"/>
              </w:rPr>
              <w:t>Infosys</w:t>
            </w:r>
          </w:p>
        </w:tc>
      </w:tr>
    </w:tbl>
    <w:p w14:paraId="21DA2302" w14:textId="77777777" w:rsidR="00D90E51" w:rsidRDefault="00D90E51" w:rsidP="00AB5A76">
      <w:pPr>
        <w:rPr>
          <w:rFonts w:cs="Calibri"/>
        </w:rPr>
      </w:pPr>
    </w:p>
    <w:p w14:paraId="21DA2303" w14:textId="04B4CD83" w:rsidR="004C19E1" w:rsidRDefault="004C19E1" w:rsidP="00AB5A76">
      <w:pPr>
        <w:rPr>
          <w:rFonts w:cs="Calibri"/>
        </w:rPr>
      </w:pPr>
    </w:p>
    <w:p w14:paraId="273CCC6B" w14:textId="4A07C243" w:rsidR="00B413FA" w:rsidRDefault="00B413FA" w:rsidP="00AB5A76">
      <w:pPr>
        <w:rPr>
          <w:rFonts w:cs="Calibri"/>
        </w:rPr>
      </w:pPr>
    </w:p>
    <w:p w14:paraId="26B4648D" w14:textId="190583AA" w:rsidR="00B413FA" w:rsidRDefault="00B413FA" w:rsidP="00AB5A76">
      <w:pPr>
        <w:rPr>
          <w:rFonts w:cs="Calibri"/>
        </w:rPr>
      </w:pPr>
    </w:p>
    <w:p w14:paraId="0398CF8D" w14:textId="2E8A0DF4" w:rsidR="00B413FA" w:rsidRDefault="00B413FA" w:rsidP="00AB5A76">
      <w:pPr>
        <w:rPr>
          <w:rFonts w:cs="Calibri"/>
        </w:rPr>
      </w:pPr>
    </w:p>
    <w:p w14:paraId="01460C2E" w14:textId="6962F3A3" w:rsidR="00B413FA" w:rsidRDefault="00B413FA" w:rsidP="00AB5A76">
      <w:pPr>
        <w:rPr>
          <w:rFonts w:cs="Calibri"/>
        </w:rPr>
      </w:pPr>
    </w:p>
    <w:p w14:paraId="1429A2E3" w14:textId="5223E40A" w:rsidR="00B413FA" w:rsidRDefault="00B413FA" w:rsidP="00AB5A76">
      <w:pPr>
        <w:rPr>
          <w:rFonts w:cs="Calibri"/>
        </w:rPr>
      </w:pPr>
    </w:p>
    <w:p w14:paraId="45F040CE" w14:textId="460569A2" w:rsidR="00B413FA" w:rsidRDefault="00B413FA" w:rsidP="00AB5A76">
      <w:pPr>
        <w:rPr>
          <w:rFonts w:cs="Calibri"/>
        </w:rPr>
      </w:pPr>
    </w:p>
    <w:p w14:paraId="58B23BE0" w14:textId="6C7C5275" w:rsidR="00B413FA" w:rsidRDefault="00B413FA" w:rsidP="00AB5A76">
      <w:pPr>
        <w:rPr>
          <w:rFonts w:cs="Calibri"/>
        </w:rPr>
      </w:pPr>
    </w:p>
    <w:p w14:paraId="7874448B" w14:textId="06AEDFBF" w:rsidR="00B413FA" w:rsidRDefault="00B413FA" w:rsidP="00AB5A76">
      <w:pPr>
        <w:rPr>
          <w:rFonts w:cs="Calibri"/>
        </w:rPr>
      </w:pPr>
    </w:p>
    <w:p w14:paraId="7DCA551C" w14:textId="218E7CD6" w:rsidR="00B413FA" w:rsidRDefault="00B413FA" w:rsidP="00AB5A76">
      <w:pPr>
        <w:rPr>
          <w:rFonts w:cs="Calibri"/>
        </w:rPr>
      </w:pPr>
    </w:p>
    <w:p w14:paraId="7257DAF5" w14:textId="223EC2F0" w:rsidR="00B413FA" w:rsidRDefault="00B413FA" w:rsidP="00AB5A76">
      <w:pPr>
        <w:rPr>
          <w:rFonts w:cs="Calibri"/>
        </w:rPr>
      </w:pPr>
    </w:p>
    <w:p w14:paraId="5CC938D1" w14:textId="04DE1EA7" w:rsidR="00B413FA" w:rsidRDefault="00B413FA" w:rsidP="00AB5A76">
      <w:pPr>
        <w:rPr>
          <w:rFonts w:cs="Calibri"/>
        </w:rPr>
      </w:pPr>
    </w:p>
    <w:p w14:paraId="584A9175" w14:textId="07CF8312" w:rsidR="00B413FA" w:rsidRDefault="00B413FA" w:rsidP="00AB5A76">
      <w:pPr>
        <w:rPr>
          <w:rFonts w:cs="Calibri"/>
        </w:rPr>
      </w:pPr>
    </w:p>
    <w:p w14:paraId="3EE3ED48" w14:textId="6E5609AE" w:rsidR="00B413FA" w:rsidRDefault="00B413FA" w:rsidP="00AB5A76">
      <w:pPr>
        <w:rPr>
          <w:rFonts w:cs="Calibri"/>
        </w:rPr>
      </w:pPr>
    </w:p>
    <w:p w14:paraId="75BE3A5D" w14:textId="1B21A5F8" w:rsidR="00B413FA" w:rsidRDefault="00B413FA" w:rsidP="00AB5A76">
      <w:pPr>
        <w:rPr>
          <w:rFonts w:cs="Calibri"/>
        </w:rPr>
      </w:pPr>
    </w:p>
    <w:p w14:paraId="74E8DD07" w14:textId="268046AF" w:rsidR="00B413FA" w:rsidRDefault="00B413FA" w:rsidP="00AB5A76">
      <w:pPr>
        <w:rPr>
          <w:rFonts w:cs="Calibri"/>
        </w:rPr>
      </w:pPr>
    </w:p>
    <w:p w14:paraId="2224737B" w14:textId="2D3B8509" w:rsidR="00B413FA" w:rsidRDefault="00B413FA" w:rsidP="00AB5A76">
      <w:pPr>
        <w:rPr>
          <w:rFonts w:cs="Calibri"/>
        </w:rPr>
      </w:pPr>
    </w:p>
    <w:p w14:paraId="5F6B68FC" w14:textId="553C2E6D" w:rsidR="00B413FA" w:rsidRDefault="00B413FA" w:rsidP="00AB5A76">
      <w:pPr>
        <w:rPr>
          <w:rFonts w:cs="Calibri"/>
        </w:rPr>
      </w:pPr>
    </w:p>
    <w:p w14:paraId="00CDDF39" w14:textId="01EFC0CC" w:rsidR="00B413FA" w:rsidRDefault="00B413FA" w:rsidP="00AB5A76">
      <w:pPr>
        <w:rPr>
          <w:rFonts w:cs="Calibri"/>
        </w:rPr>
      </w:pPr>
    </w:p>
    <w:p w14:paraId="65C3FC38" w14:textId="35E83017" w:rsidR="00B413FA" w:rsidRDefault="00B413FA" w:rsidP="00AB5A76">
      <w:pPr>
        <w:rPr>
          <w:rFonts w:cs="Calibri"/>
        </w:rPr>
      </w:pPr>
    </w:p>
    <w:p w14:paraId="2789A6FE" w14:textId="24F50682" w:rsidR="00B413FA" w:rsidRDefault="00B413FA" w:rsidP="00AB5A76">
      <w:pPr>
        <w:rPr>
          <w:rFonts w:cs="Calibri"/>
        </w:rPr>
      </w:pPr>
    </w:p>
    <w:p w14:paraId="6707611F" w14:textId="3B0BA85B" w:rsidR="00B413FA" w:rsidRDefault="00B413FA" w:rsidP="00AB5A76">
      <w:pPr>
        <w:rPr>
          <w:rFonts w:cs="Calibri"/>
        </w:rPr>
      </w:pPr>
    </w:p>
    <w:p w14:paraId="49468366" w14:textId="3EAC7ADD" w:rsidR="00B413FA" w:rsidRDefault="00B413FA" w:rsidP="00AB5A76">
      <w:pPr>
        <w:rPr>
          <w:rFonts w:cs="Calibri"/>
        </w:rPr>
      </w:pPr>
    </w:p>
    <w:p w14:paraId="79F246C0" w14:textId="67C5AA60" w:rsidR="00B413FA" w:rsidRDefault="00B413FA" w:rsidP="00AB5A76">
      <w:pPr>
        <w:rPr>
          <w:rFonts w:cs="Calibri"/>
        </w:rPr>
      </w:pPr>
    </w:p>
    <w:p w14:paraId="25261B57" w14:textId="141F7EE6" w:rsidR="00B413FA" w:rsidRDefault="00B413FA" w:rsidP="00AB5A76">
      <w:pPr>
        <w:rPr>
          <w:rFonts w:cs="Calibri"/>
        </w:rPr>
      </w:pPr>
    </w:p>
    <w:p w14:paraId="41F7A1CF" w14:textId="50194D8D" w:rsidR="00B413FA" w:rsidRDefault="00B413FA" w:rsidP="00AB5A76">
      <w:pPr>
        <w:rPr>
          <w:rFonts w:cs="Calibri"/>
        </w:rPr>
      </w:pPr>
    </w:p>
    <w:p w14:paraId="2229E842" w14:textId="5C110F5E" w:rsidR="00B413FA" w:rsidRDefault="00B413FA" w:rsidP="00AB5A76">
      <w:pPr>
        <w:rPr>
          <w:rFonts w:cs="Calibri"/>
        </w:rPr>
      </w:pPr>
    </w:p>
    <w:p w14:paraId="15876D8F" w14:textId="77777777" w:rsidR="00B413FA" w:rsidRDefault="00B413FA" w:rsidP="00AB5A76">
      <w:pPr>
        <w:rPr>
          <w:rFonts w:cs="Calibri"/>
        </w:rPr>
      </w:pPr>
    </w:p>
    <w:p w14:paraId="21DA2304" w14:textId="77777777" w:rsidR="004C19E1" w:rsidRPr="00563B90" w:rsidRDefault="004C19E1" w:rsidP="004C19E1">
      <w:pPr>
        <w:pStyle w:val="BoilerplateTitles"/>
        <w:rPr>
          <w:rFonts w:ascii="Calibri" w:hAnsi="Calibri" w:cs="Calibri"/>
          <w:vanish/>
        </w:rPr>
      </w:pPr>
      <w:r w:rsidRPr="00563B90">
        <w:rPr>
          <w:rFonts w:ascii="Calibri" w:hAnsi="Calibri" w:cs="Calibri"/>
          <w:vanish/>
        </w:rPr>
        <w:t>Template History</w:t>
      </w:r>
    </w:p>
    <w:p w14:paraId="21DA2305" w14:textId="77777777" w:rsidR="004C19E1" w:rsidRPr="00563B90" w:rsidRDefault="004C19E1" w:rsidP="004C19E1">
      <w:pPr>
        <w:rPr>
          <w:rFonts w:eastAsiaTheme="minorEastAsia" w:cs="Calibri"/>
          <w:vanish/>
          <w:lang w:eastAsia="zh-CN"/>
        </w:rPr>
      </w:pPr>
    </w:p>
    <w:tbl>
      <w:tblPr>
        <w:tblStyle w:val="TableSWI"/>
        <w:tblW w:w="4943" w:type="pct"/>
        <w:tblLook w:val="04A0" w:firstRow="1" w:lastRow="0" w:firstColumn="1" w:lastColumn="0" w:noHBand="0" w:noVBand="1"/>
      </w:tblPr>
      <w:tblGrid>
        <w:gridCol w:w="936"/>
        <w:gridCol w:w="1488"/>
        <w:gridCol w:w="5030"/>
        <w:gridCol w:w="1080"/>
      </w:tblGrid>
      <w:tr w:rsidR="004C19E1" w:rsidRPr="00563B90" w14:paraId="21DA230C" w14:textId="77777777" w:rsidTr="00D434DF">
        <w:trPr>
          <w:cnfStyle w:val="100000000000" w:firstRow="1" w:lastRow="0" w:firstColumn="0" w:lastColumn="0" w:oddVBand="0" w:evenVBand="0" w:oddHBand="0" w:evenHBand="0" w:firstRowFirstColumn="0" w:firstRowLastColumn="0" w:lastRowFirstColumn="0" w:lastRowLastColumn="0"/>
          <w:trHeight w:val="42"/>
          <w:hidden/>
        </w:trPr>
        <w:tc>
          <w:tcPr>
            <w:tcW w:w="548" w:type="pct"/>
            <w:tcBorders>
              <w:top w:val="single" w:sz="18" w:space="0" w:color="000000" w:themeColor="text1"/>
              <w:left w:val="single" w:sz="2" w:space="0" w:color="000000" w:themeColor="text1"/>
              <w:bottom w:val="single" w:sz="18" w:space="0" w:color="000000" w:themeColor="text1"/>
            </w:tcBorders>
          </w:tcPr>
          <w:p w14:paraId="21DA2306" w14:textId="77777777"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Rev</w:t>
            </w:r>
          </w:p>
          <w:p w14:paraId="21DA2307" w14:textId="77777777"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XX.YY</w:t>
            </w:r>
          </w:p>
        </w:tc>
        <w:tc>
          <w:tcPr>
            <w:tcW w:w="872" w:type="pct"/>
            <w:tcBorders>
              <w:top w:val="single" w:sz="18" w:space="0" w:color="000000" w:themeColor="text1"/>
              <w:bottom w:val="single" w:sz="18" w:space="0" w:color="000000" w:themeColor="text1"/>
            </w:tcBorders>
          </w:tcPr>
          <w:p w14:paraId="21DA2308" w14:textId="77777777"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Date</w:t>
            </w:r>
          </w:p>
          <w:p w14:paraId="21DA2309" w14:textId="77777777"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YYYY/MM/DD</w:t>
            </w:r>
          </w:p>
        </w:tc>
        <w:tc>
          <w:tcPr>
            <w:tcW w:w="2947" w:type="pct"/>
            <w:tcBorders>
              <w:top w:val="single" w:sz="18" w:space="0" w:color="000000" w:themeColor="text1"/>
              <w:bottom w:val="single" w:sz="18" w:space="0" w:color="000000" w:themeColor="text1"/>
            </w:tcBorders>
          </w:tcPr>
          <w:p w14:paraId="21DA230A" w14:textId="77777777"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Updates</w:t>
            </w:r>
          </w:p>
        </w:tc>
        <w:tc>
          <w:tcPr>
            <w:tcW w:w="633" w:type="pct"/>
            <w:tcBorders>
              <w:top w:val="single" w:sz="18" w:space="0" w:color="000000" w:themeColor="text1"/>
              <w:bottom w:val="single" w:sz="18" w:space="0" w:color="000000" w:themeColor="text1"/>
              <w:right w:val="single" w:sz="4" w:space="0" w:color="000000" w:themeColor="text1"/>
            </w:tcBorders>
          </w:tcPr>
          <w:p w14:paraId="21DA230B" w14:textId="77777777" w:rsidR="004C19E1" w:rsidRPr="00563B90" w:rsidRDefault="004C19E1" w:rsidP="00D434DF">
            <w:pPr>
              <w:pStyle w:val="TableColumnHead"/>
              <w:spacing w:before="144" w:after="144"/>
              <w:rPr>
                <w:rFonts w:ascii="Calibri" w:eastAsiaTheme="minorEastAsia" w:hAnsi="Calibri" w:cs="Calibri"/>
                <w:vanish/>
                <w:lang w:eastAsia="zh-CN"/>
              </w:rPr>
            </w:pPr>
            <w:r w:rsidRPr="00563B90">
              <w:rPr>
                <w:rFonts w:ascii="Calibri" w:eastAsiaTheme="minorEastAsia" w:hAnsi="Calibri" w:cs="Calibri"/>
                <w:vanish/>
                <w:lang w:eastAsia="zh-CN"/>
              </w:rPr>
              <w:t>Author</w:t>
            </w:r>
          </w:p>
        </w:tc>
      </w:tr>
      <w:tr w:rsidR="004C19E1" w:rsidRPr="00563B90" w14:paraId="21DA2311" w14:textId="77777777" w:rsidTr="00D434DF">
        <w:trPr>
          <w:hidden/>
        </w:trPr>
        <w:tc>
          <w:tcPr>
            <w:tcW w:w="548" w:type="pct"/>
            <w:tcBorders>
              <w:top w:val="single" w:sz="18" w:space="0" w:color="000000" w:themeColor="text1"/>
              <w:bottom w:val="single" w:sz="2" w:space="0" w:color="auto"/>
            </w:tcBorders>
            <w:vAlign w:val="top"/>
          </w:tcPr>
          <w:p w14:paraId="21DA230D" w14:textId="77777777" w:rsidR="004C19E1" w:rsidRPr="00563B90" w:rsidRDefault="004C19E1" w:rsidP="004C19E1">
            <w:pPr>
              <w:pStyle w:val="TableColumnHead"/>
              <w:spacing w:beforeLines="60" w:before="144" w:afterLines="60" w:after="144"/>
              <w:rPr>
                <w:rFonts w:ascii="Calibri" w:eastAsiaTheme="minorEastAsia" w:hAnsi="Calibri" w:cs="Calibri"/>
                <w:vanish/>
                <w:lang w:eastAsia="zh-CN"/>
              </w:rPr>
            </w:pPr>
            <w:r w:rsidRPr="00563B90">
              <w:rPr>
                <w:rFonts w:ascii="Calibri" w:hAnsi="Calibri" w:cs="Calibri"/>
                <w:vanish/>
              </w:rPr>
              <w:t>01.0</w:t>
            </w:r>
            <w:r w:rsidRPr="00563B90">
              <w:rPr>
                <w:rFonts w:ascii="Calibri" w:eastAsiaTheme="minorEastAsia" w:hAnsi="Calibri" w:cs="Calibri"/>
                <w:vanish/>
                <w:lang w:eastAsia="zh-CN"/>
              </w:rPr>
              <w:t>3</w:t>
            </w:r>
          </w:p>
        </w:tc>
        <w:tc>
          <w:tcPr>
            <w:tcW w:w="872" w:type="pct"/>
            <w:tcBorders>
              <w:top w:val="single" w:sz="18" w:space="0" w:color="000000" w:themeColor="text1"/>
              <w:bottom w:val="single" w:sz="2" w:space="0" w:color="auto"/>
            </w:tcBorders>
            <w:vAlign w:val="top"/>
          </w:tcPr>
          <w:p w14:paraId="21DA230E" w14:textId="77777777" w:rsidR="004C19E1" w:rsidRPr="00563B90" w:rsidRDefault="004C19E1" w:rsidP="004C19E1">
            <w:pPr>
              <w:pStyle w:val="TableColumnHead"/>
              <w:spacing w:beforeLines="60" w:before="144" w:afterLines="60" w:after="144"/>
              <w:rPr>
                <w:rFonts w:ascii="Calibri" w:hAnsi="Calibri" w:cs="Calibri"/>
                <w:vanish/>
              </w:rPr>
            </w:pPr>
            <w:r w:rsidRPr="00563B90">
              <w:rPr>
                <w:rFonts w:ascii="Calibri" w:hAnsi="Calibri" w:cs="Calibri"/>
                <w:vanish/>
              </w:rPr>
              <w:t>2013/12/11</w:t>
            </w:r>
          </w:p>
        </w:tc>
        <w:tc>
          <w:tcPr>
            <w:tcW w:w="2947" w:type="pct"/>
            <w:tcBorders>
              <w:top w:val="single" w:sz="18" w:space="0" w:color="000000" w:themeColor="text1"/>
              <w:bottom w:val="single" w:sz="2" w:space="0" w:color="auto"/>
            </w:tcBorders>
            <w:vAlign w:val="top"/>
          </w:tcPr>
          <w:p w14:paraId="21DA230F" w14:textId="77777777"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Creation, first approved version</w:t>
            </w:r>
          </w:p>
        </w:tc>
        <w:tc>
          <w:tcPr>
            <w:tcW w:w="633" w:type="pct"/>
            <w:tcBorders>
              <w:top w:val="single" w:sz="18" w:space="0" w:color="000000" w:themeColor="text1"/>
              <w:bottom w:val="single" w:sz="2" w:space="0" w:color="auto"/>
            </w:tcBorders>
            <w:vAlign w:val="top"/>
          </w:tcPr>
          <w:p w14:paraId="21DA2310" w14:textId="77777777"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14:paraId="21DA2316" w14:textId="77777777" w:rsidTr="00D434DF">
        <w:trPr>
          <w:hidden/>
        </w:trPr>
        <w:tc>
          <w:tcPr>
            <w:tcW w:w="548" w:type="pct"/>
            <w:tcBorders>
              <w:top w:val="single" w:sz="2" w:space="0" w:color="auto"/>
            </w:tcBorders>
            <w:vAlign w:val="top"/>
          </w:tcPr>
          <w:p w14:paraId="21DA2312" w14:textId="77777777"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01.04</w:t>
            </w:r>
          </w:p>
        </w:tc>
        <w:tc>
          <w:tcPr>
            <w:tcW w:w="872" w:type="pct"/>
            <w:tcBorders>
              <w:top w:val="single" w:sz="2" w:space="0" w:color="auto"/>
            </w:tcBorders>
            <w:vAlign w:val="top"/>
          </w:tcPr>
          <w:p w14:paraId="21DA2313" w14:textId="77777777"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2015/12/22</w:t>
            </w:r>
          </w:p>
        </w:tc>
        <w:tc>
          <w:tcPr>
            <w:tcW w:w="2947" w:type="pct"/>
            <w:tcBorders>
              <w:top w:val="single" w:sz="2" w:space="0" w:color="auto"/>
            </w:tcBorders>
            <w:vAlign w:val="top"/>
          </w:tcPr>
          <w:p w14:paraId="21DA2314" w14:textId="77777777" w:rsidR="004C19E1" w:rsidRPr="00563B90" w:rsidRDefault="00AF6504" w:rsidP="00D434DF">
            <w:pPr>
              <w:pStyle w:val="TableColumnHead"/>
              <w:spacing w:beforeLines="60" w:before="144" w:afterLines="60" w:after="144"/>
              <w:rPr>
                <w:rFonts w:ascii="Calibri" w:hAnsi="Calibri" w:cs="Calibri"/>
                <w:vanish/>
              </w:rPr>
            </w:pPr>
            <w:r>
              <w:rPr>
                <w:rFonts w:ascii="Calibri" w:hAnsi="Calibri" w:cs="Calibri"/>
                <w:vanish/>
              </w:rPr>
              <w:t xml:space="preserve">ACT00648: </w:t>
            </w:r>
            <w:r w:rsidR="004C19E1" w:rsidRPr="00563B90">
              <w:rPr>
                <w:rFonts w:ascii="Calibri" w:hAnsi="Calibri" w:cs="Calibri"/>
                <w:vanish/>
              </w:rPr>
              <w:t>Addition of §2.3 to list the child requirements. The traceability to product requirement is done via the history revision table</w:t>
            </w:r>
            <w:r w:rsidR="00FA0374" w:rsidRPr="00563B90">
              <w:rPr>
                <w:rFonts w:ascii="Calibri" w:hAnsi="Calibri" w:cs="Calibri"/>
                <w:vanish/>
              </w:rPr>
              <w:t>. Styles cleaned</w:t>
            </w:r>
            <w:r w:rsidR="005A6A12">
              <w:rPr>
                <w:rFonts w:ascii="Calibri" w:hAnsi="Calibri" w:cs="Calibri"/>
                <w:vanish/>
              </w:rPr>
              <w:t>, remove useless Content Control, add Template History table</w:t>
            </w:r>
            <w:r>
              <w:rPr>
                <w:rFonts w:ascii="Calibri" w:hAnsi="Calibri" w:cs="Calibri"/>
                <w:vanish/>
              </w:rPr>
              <w:t>.</w:t>
            </w:r>
          </w:p>
        </w:tc>
        <w:tc>
          <w:tcPr>
            <w:tcW w:w="633" w:type="pct"/>
            <w:tcBorders>
              <w:top w:val="single" w:sz="2" w:space="0" w:color="auto"/>
            </w:tcBorders>
            <w:vAlign w:val="top"/>
          </w:tcPr>
          <w:p w14:paraId="21DA2315" w14:textId="77777777"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14:paraId="21DA231B" w14:textId="77777777" w:rsidTr="00D434DF">
        <w:trPr>
          <w:hidden/>
        </w:trPr>
        <w:tc>
          <w:tcPr>
            <w:tcW w:w="548" w:type="pct"/>
            <w:tcBorders>
              <w:top w:val="single" w:sz="2" w:space="0" w:color="auto"/>
            </w:tcBorders>
            <w:vAlign w:val="top"/>
          </w:tcPr>
          <w:p w14:paraId="21DA2317" w14:textId="77777777"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14:paraId="21DA2318" w14:textId="77777777"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14:paraId="21DA2319" w14:textId="77777777"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14:paraId="21DA231A" w14:textId="77777777"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14:paraId="21DA2320" w14:textId="77777777" w:rsidTr="00D434DF">
        <w:trPr>
          <w:hidden/>
        </w:trPr>
        <w:tc>
          <w:tcPr>
            <w:tcW w:w="548" w:type="pct"/>
            <w:tcBorders>
              <w:top w:val="single" w:sz="2" w:space="0" w:color="auto"/>
            </w:tcBorders>
            <w:vAlign w:val="top"/>
          </w:tcPr>
          <w:p w14:paraId="21DA231C" w14:textId="77777777"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14:paraId="21DA231D" w14:textId="77777777"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14:paraId="21DA231E" w14:textId="77777777"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14:paraId="21DA231F" w14:textId="77777777"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14:paraId="21DA2325" w14:textId="77777777" w:rsidTr="00D434DF">
        <w:trPr>
          <w:trHeight w:val="410"/>
          <w:hidden/>
        </w:trPr>
        <w:tc>
          <w:tcPr>
            <w:tcW w:w="548" w:type="pct"/>
            <w:tcBorders>
              <w:top w:val="single" w:sz="2" w:space="0" w:color="auto"/>
            </w:tcBorders>
          </w:tcPr>
          <w:p w14:paraId="21DA2321" w14:textId="77777777" w:rsidR="004C19E1" w:rsidRPr="00563B90" w:rsidRDefault="004C19E1" w:rsidP="00D434DF">
            <w:pPr>
              <w:pStyle w:val="TableBody"/>
              <w:rPr>
                <w:rFonts w:ascii="Calibri" w:hAnsi="Calibri" w:cs="Calibri"/>
                <w:vanish/>
              </w:rPr>
            </w:pPr>
          </w:p>
        </w:tc>
        <w:tc>
          <w:tcPr>
            <w:tcW w:w="872" w:type="pct"/>
            <w:tcBorders>
              <w:top w:val="single" w:sz="2" w:space="0" w:color="auto"/>
            </w:tcBorders>
          </w:tcPr>
          <w:p w14:paraId="21DA2322" w14:textId="77777777" w:rsidR="004C19E1" w:rsidRPr="00563B90" w:rsidRDefault="004C19E1" w:rsidP="00D434DF">
            <w:pPr>
              <w:pStyle w:val="TableBody"/>
              <w:rPr>
                <w:rFonts w:ascii="Calibri" w:hAnsi="Calibri" w:cs="Calibri"/>
                <w:vanish/>
              </w:rPr>
            </w:pPr>
          </w:p>
        </w:tc>
        <w:tc>
          <w:tcPr>
            <w:tcW w:w="2947" w:type="pct"/>
            <w:tcBorders>
              <w:top w:val="single" w:sz="2" w:space="0" w:color="auto"/>
            </w:tcBorders>
          </w:tcPr>
          <w:p w14:paraId="21DA2323" w14:textId="77777777" w:rsidR="004C19E1" w:rsidRPr="00563B90" w:rsidRDefault="004C19E1" w:rsidP="00D434DF">
            <w:pPr>
              <w:pStyle w:val="TableBody"/>
              <w:rPr>
                <w:rFonts w:ascii="Calibri" w:hAnsi="Calibri" w:cs="Calibri"/>
                <w:vanish/>
              </w:rPr>
            </w:pPr>
          </w:p>
        </w:tc>
        <w:tc>
          <w:tcPr>
            <w:tcW w:w="633" w:type="pct"/>
            <w:tcBorders>
              <w:top w:val="single" w:sz="2" w:space="0" w:color="auto"/>
            </w:tcBorders>
          </w:tcPr>
          <w:p w14:paraId="21DA2324" w14:textId="77777777" w:rsidR="004C19E1" w:rsidRPr="00563B90" w:rsidRDefault="004C19E1" w:rsidP="00D434DF">
            <w:pPr>
              <w:pStyle w:val="TableBody"/>
              <w:rPr>
                <w:rFonts w:ascii="Calibri" w:hAnsi="Calibri" w:cs="Calibri"/>
                <w:vanish/>
              </w:rPr>
            </w:pPr>
          </w:p>
        </w:tc>
      </w:tr>
    </w:tbl>
    <w:sdt>
      <w:sdtPr>
        <w:rPr>
          <w:rFonts w:eastAsia="Times New Roman" w:cs="Times New Roman"/>
          <w:b w:val="0"/>
          <w:bCs/>
          <w:color w:val="3D3E40"/>
          <w:kern w:val="0"/>
          <w:sz w:val="20"/>
          <w:szCs w:val="24"/>
        </w:rPr>
        <w:id w:val="-913232797"/>
        <w:docPartObj>
          <w:docPartGallery w:val="Table of Contents"/>
          <w:docPartUnique/>
        </w:docPartObj>
      </w:sdtPr>
      <w:sdtEndPr>
        <w:rPr>
          <w:rFonts w:eastAsia="SimSun"/>
          <w:bCs w:val="0"/>
          <w:noProof/>
          <w:color w:val="auto"/>
          <w:sz w:val="24"/>
          <w:szCs w:val="20"/>
        </w:rPr>
      </w:sdtEndPr>
      <w:sdtContent>
        <w:p w14:paraId="21DA2328" w14:textId="77777777" w:rsidR="00D90E51" w:rsidRPr="006F4AF4" w:rsidRDefault="00D90E51" w:rsidP="00FA0374">
          <w:pPr>
            <w:pStyle w:val="TOCHeading"/>
            <w:numPr>
              <w:ilvl w:val="0"/>
              <w:numId w:val="0"/>
            </w:numPr>
            <w:ind w:left="432"/>
          </w:pPr>
          <w:r w:rsidRPr="006F4AF4">
            <w:t>Contents</w:t>
          </w:r>
        </w:p>
        <w:p w14:paraId="11E29852" w14:textId="125AF873" w:rsidR="00FA1F5B" w:rsidRDefault="00D90E51">
          <w:pPr>
            <w:pStyle w:val="TOC1"/>
            <w:rPr>
              <w:rFonts w:asciiTheme="minorHAnsi" w:eastAsiaTheme="minorEastAsia" w:hAnsiTheme="minorHAnsi" w:cstheme="minorBidi"/>
              <w:b w:val="0"/>
              <w:caps w:val="0"/>
              <w:szCs w:val="22"/>
              <w:u w:val="none"/>
              <w:lang w:val="en-US"/>
            </w:rPr>
          </w:pPr>
          <w:r w:rsidRPr="006F4AF4">
            <w:rPr>
              <w:rFonts w:eastAsiaTheme="minorEastAsia" w:cs="Calibri"/>
              <w:b w:val="0"/>
              <w:noProof w:val="0"/>
              <w:szCs w:val="22"/>
              <w:lang w:eastAsia="zh-CN"/>
            </w:rPr>
            <w:fldChar w:fldCharType="begin"/>
          </w:r>
          <w:r w:rsidRPr="006F4AF4">
            <w:rPr>
              <w:rFonts w:cs="Calibri"/>
            </w:rPr>
            <w:instrText xml:space="preserve"> TOC \o "1-3" \h \z \u </w:instrText>
          </w:r>
          <w:r w:rsidRPr="006F4AF4">
            <w:rPr>
              <w:rFonts w:eastAsiaTheme="minorEastAsia" w:cs="Calibri"/>
              <w:b w:val="0"/>
              <w:noProof w:val="0"/>
              <w:szCs w:val="22"/>
              <w:lang w:eastAsia="zh-CN"/>
            </w:rPr>
            <w:fldChar w:fldCharType="separate"/>
          </w:r>
          <w:hyperlink w:anchor="_Toc516684747" w:history="1">
            <w:r w:rsidR="00FA1F5B" w:rsidRPr="00DA180B">
              <w:rPr>
                <w:rStyle w:val="Hyperlink"/>
              </w:rPr>
              <w:t>1</w:t>
            </w:r>
            <w:r w:rsidR="00FA1F5B">
              <w:rPr>
                <w:rFonts w:asciiTheme="minorHAnsi" w:eastAsiaTheme="minorEastAsia" w:hAnsiTheme="minorHAnsi" w:cstheme="minorBidi"/>
                <w:b w:val="0"/>
                <w:caps w:val="0"/>
                <w:szCs w:val="22"/>
                <w:u w:val="none"/>
                <w:lang w:val="en-US"/>
              </w:rPr>
              <w:tab/>
            </w:r>
            <w:r w:rsidR="00FA1F5B" w:rsidRPr="00DA180B">
              <w:rPr>
                <w:rStyle w:val="Hyperlink"/>
              </w:rPr>
              <w:t>Introduction</w:t>
            </w:r>
            <w:r w:rsidR="00FA1F5B">
              <w:rPr>
                <w:webHidden/>
              </w:rPr>
              <w:tab/>
            </w:r>
            <w:r w:rsidR="00FA1F5B">
              <w:rPr>
                <w:webHidden/>
              </w:rPr>
              <w:fldChar w:fldCharType="begin"/>
            </w:r>
            <w:r w:rsidR="00FA1F5B">
              <w:rPr>
                <w:webHidden/>
              </w:rPr>
              <w:instrText xml:space="preserve"> PAGEREF _Toc516684747 \h </w:instrText>
            </w:r>
            <w:r w:rsidR="00FA1F5B">
              <w:rPr>
                <w:webHidden/>
              </w:rPr>
            </w:r>
            <w:r w:rsidR="00FA1F5B">
              <w:rPr>
                <w:webHidden/>
              </w:rPr>
              <w:fldChar w:fldCharType="separate"/>
            </w:r>
            <w:r w:rsidR="00FA1F5B">
              <w:rPr>
                <w:webHidden/>
              </w:rPr>
              <w:t>12</w:t>
            </w:r>
            <w:r w:rsidR="00FA1F5B">
              <w:rPr>
                <w:webHidden/>
              </w:rPr>
              <w:fldChar w:fldCharType="end"/>
            </w:r>
          </w:hyperlink>
        </w:p>
        <w:p w14:paraId="3CFA4E4B" w14:textId="6892CEB1" w:rsidR="00FA1F5B" w:rsidRDefault="00FA1F5B">
          <w:pPr>
            <w:pStyle w:val="TOC2"/>
            <w:rPr>
              <w:rFonts w:asciiTheme="minorHAnsi" w:eastAsiaTheme="minorEastAsia" w:hAnsiTheme="minorHAnsi" w:cstheme="minorBidi"/>
              <w:b w:val="0"/>
              <w:smallCaps w:val="0"/>
              <w:szCs w:val="22"/>
              <w:lang w:val="en-US"/>
            </w:rPr>
          </w:pPr>
          <w:hyperlink w:anchor="_Toc516684748" w:history="1">
            <w:r w:rsidRPr="00DA180B">
              <w:rPr>
                <w:rStyle w:val="Hyperlink"/>
              </w:rPr>
              <w:t>1.1</w:t>
            </w:r>
            <w:r>
              <w:rPr>
                <w:rFonts w:asciiTheme="minorHAnsi" w:eastAsiaTheme="minorEastAsia" w:hAnsiTheme="minorHAnsi" w:cstheme="minorBidi"/>
                <w:b w:val="0"/>
                <w:smallCaps w:val="0"/>
                <w:szCs w:val="22"/>
                <w:lang w:val="en-US"/>
              </w:rPr>
              <w:tab/>
            </w:r>
            <w:r w:rsidRPr="00DA180B">
              <w:rPr>
                <w:rStyle w:val="Hyperlink"/>
              </w:rPr>
              <w:t>Purpose</w:t>
            </w:r>
            <w:r>
              <w:rPr>
                <w:webHidden/>
              </w:rPr>
              <w:tab/>
            </w:r>
            <w:r>
              <w:rPr>
                <w:webHidden/>
              </w:rPr>
              <w:fldChar w:fldCharType="begin"/>
            </w:r>
            <w:r>
              <w:rPr>
                <w:webHidden/>
              </w:rPr>
              <w:instrText xml:space="preserve"> PAGEREF _Toc516684748 \h </w:instrText>
            </w:r>
            <w:r>
              <w:rPr>
                <w:webHidden/>
              </w:rPr>
            </w:r>
            <w:r>
              <w:rPr>
                <w:webHidden/>
              </w:rPr>
              <w:fldChar w:fldCharType="separate"/>
            </w:r>
            <w:r>
              <w:rPr>
                <w:webHidden/>
              </w:rPr>
              <w:t>12</w:t>
            </w:r>
            <w:r>
              <w:rPr>
                <w:webHidden/>
              </w:rPr>
              <w:fldChar w:fldCharType="end"/>
            </w:r>
          </w:hyperlink>
        </w:p>
        <w:p w14:paraId="699A582E" w14:textId="2F4A8FF9" w:rsidR="00FA1F5B" w:rsidRDefault="00FA1F5B">
          <w:pPr>
            <w:pStyle w:val="TOC2"/>
            <w:rPr>
              <w:rFonts w:asciiTheme="minorHAnsi" w:eastAsiaTheme="minorEastAsia" w:hAnsiTheme="minorHAnsi" w:cstheme="minorBidi"/>
              <w:b w:val="0"/>
              <w:smallCaps w:val="0"/>
              <w:szCs w:val="22"/>
              <w:lang w:val="en-US"/>
            </w:rPr>
          </w:pPr>
          <w:hyperlink w:anchor="_Toc516684749" w:history="1">
            <w:r w:rsidRPr="00DA180B">
              <w:rPr>
                <w:rStyle w:val="Hyperlink"/>
              </w:rPr>
              <w:t>1.2</w:t>
            </w:r>
            <w:r>
              <w:rPr>
                <w:rFonts w:asciiTheme="minorHAnsi" w:eastAsiaTheme="minorEastAsia" w:hAnsiTheme="minorHAnsi" w:cstheme="minorBidi"/>
                <w:b w:val="0"/>
                <w:smallCaps w:val="0"/>
                <w:szCs w:val="22"/>
                <w:lang w:val="en-US"/>
              </w:rPr>
              <w:tab/>
            </w:r>
            <w:r w:rsidRPr="00DA180B">
              <w:rPr>
                <w:rStyle w:val="Hyperlink"/>
              </w:rPr>
              <w:t>Scope</w:t>
            </w:r>
            <w:r>
              <w:rPr>
                <w:webHidden/>
              </w:rPr>
              <w:tab/>
            </w:r>
            <w:r>
              <w:rPr>
                <w:webHidden/>
              </w:rPr>
              <w:fldChar w:fldCharType="begin"/>
            </w:r>
            <w:r>
              <w:rPr>
                <w:webHidden/>
              </w:rPr>
              <w:instrText xml:space="preserve"> PAGEREF _Toc516684749 \h </w:instrText>
            </w:r>
            <w:r>
              <w:rPr>
                <w:webHidden/>
              </w:rPr>
            </w:r>
            <w:r>
              <w:rPr>
                <w:webHidden/>
              </w:rPr>
              <w:fldChar w:fldCharType="separate"/>
            </w:r>
            <w:r>
              <w:rPr>
                <w:webHidden/>
              </w:rPr>
              <w:t>12</w:t>
            </w:r>
            <w:r>
              <w:rPr>
                <w:webHidden/>
              </w:rPr>
              <w:fldChar w:fldCharType="end"/>
            </w:r>
          </w:hyperlink>
        </w:p>
        <w:p w14:paraId="6135BABF" w14:textId="59C71A47" w:rsidR="00FA1F5B" w:rsidRDefault="00FA1F5B">
          <w:pPr>
            <w:pStyle w:val="TOC2"/>
            <w:rPr>
              <w:rFonts w:asciiTheme="minorHAnsi" w:eastAsiaTheme="minorEastAsia" w:hAnsiTheme="minorHAnsi" w:cstheme="minorBidi"/>
              <w:b w:val="0"/>
              <w:smallCaps w:val="0"/>
              <w:szCs w:val="22"/>
              <w:lang w:val="en-US"/>
            </w:rPr>
          </w:pPr>
          <w:hyperlink w:anchor="_Toc516684750" w:history="1">
            <w:r w:rsidRPr="00DA180B">
              <w:rPr>
                <w:rStyle w:val="Hyperlink"/>
              </w:rPr>
              <w:t>1.3</w:t>
            </w:r>
            <w:r>
              <w:rPr>
                <w:rFonts w:asciiTheme="minorHAnsi" w:eastAsiaTheme="minorEastAsia" w:hAnsiTheme="minorHAnsi" w:cstheme="minorBidi"/>
                <w:b w:val="0"/>
                <w:smallCaps w:val="0"/>
                <w:szCs w:val="22"/>
                <w:lang w:val="en-US"/>
              </w:rPr>
              <w:tab/>
            </w:r>
            <w:r w:rsidRPr="00DA180B">
              <w:rPr>
                <w:rStyle w:val="Hyperlink"/>
              </w:rPr>
              <w:t>References</w:t>
            </w:r>
            <w:r>
              <w:rPr>
                <w:webHidden/>
              </w:rPr>
              <w:tab/>
            </w:r>
            <w:r>
              <w:rPr>
                <w:webHidden/>
              </w:rPr>
              <w:fldChar w:fldCharType="begin"/>
            </w:r>
            <w:r>
              <w:rPr>
                <w:webHidden/>
              </w:rPr>
              <w:instrText xml:space="preserve"> PAGEREF _Toc516684750 \h </w:instrText>
            </w:r>
            <w:r>
              <w:rPr>
                <w:webHidden/>
              </w:rPr>
            </w:r>
            <w:r>
              <w:rPr>
                <w:webHidden/>
              </w:rPr>
              <w:fldChar w:fldCharType="separate"/>
            </w:r>
            <w:r>
              <w:rPr>
                <w:webHidden/>
              </w:rPr>
              <w:t>12</w:t>
            </w:r>
            <w:r>
              <w:rPr>
                <w:webHidden/>
              </w:rPr>
              <w:fldChar w:fldCharType="end"/>
            </w:r>
          </w:hyperlink>
        </w:p>
        <w:p w14:paraId="654A09A6" w14:textId="30A26104" w:rsidR="00FA1F5B" w:rsidRDefault="00FA1F5B">
          <w:pPr>
            <w:pStyle w:val="TOC2"/>
            <w:rPr>
              <w:rFonts w:asciiTheme="minorHAnsi" w:eastAsiaTheme="minorEastAsia" w:hAnsiTheme="minorHAnsi" w:cstheme="minorBidi"/>
              <w:b w:val="0"/>
              <w:smallCaps w:val="0"/>
              <w:szCs w:val="22"/>
              <w:lang w:val="en-US"/>
            </w:rPr>
          </w:pPr>
          <w:hyperlink w:anchor="_Toc516684751" w:history="1">
            <w:r w:rsidRPr="00DA180B">
              <w:rPr>
                <w:rStyle w:val="Hyperlink"/>
              </w:rPr>
              <w:t>1.4</w:t>
            </w:r>
            <w:r>
              <w:rPr>
                <w:rFonts w:asciiTheme="minorHAnsi" w:eastAsiaTheme="minorEastAsia" w:hAnsiTheme="minorHAnsi" w:cstheme="minorBidi"/>
                <w:b w:val="0"/>
                <w:smallCaps w:val="0"/>
                <w:szCs w:val="22"/>
                <w:lang w:val="en-US"/>
              </w:rPr>
              <w:tab/>
            </w:r>
            <w:r w:rsidRPr="00DA180B">
              <w:rPr>
                <w:rStyle w:val="Hyperlink"/>
              </w:rPr>
              <w:t>Glossary of terms</w:t>
            </w:r>
            <w:r>
              <w:rPr>
                <w:webHidden/>
              </w:rPr>
              <w:tab/>
            </w:r>
            <w:r>
              <w:rPr>
                <w:webHidden/>
              </w:rPr>
              <w:fldChar w:fldCharType="begin"/>
            </w:r>
            <w:r>
              <w:rPr>
                <w:webHidden/>
              </w:rPr>
              <w:instrText xml:space="preserve"> PAGEREF _Toc516684751 \h </w:instrText>
            </w:r>
            <w:r>
              <w:rPr>
                <w:webHidden/>
              </w:rPr>
            </w:r>
            <w:r>
              <w:rPr>
                <w:webHidden/>
              </w:rPr>
              <w:fldChar w:fldCharType="separate"/>
            </w:r>
            <w:r>
              <w:rPr>
                <w:webHidden/>
              </w:rPr>
              <w:t>12</w:t>
            </w:r>
            <w:r>
              <w:rPr>
                <w:webHidden/>
              </w:rPr>
              <w:fldChar w:fldCharType="end"/>
            </w:r>
          </w:hyperlink>
        </w:p>
        <w:p w14:paraId="64612475" w14:textId="576E5001" w:rsidR="00FA1F5B" w:rsidRDefault="00FA1F5B">
          <w:pPr>
            <w:pStyle w:val="TOC1"/>
            <w:rPr>
              <w:rFonts w:asciiTheme="minorHAnsi" w:eastAsiaTheme="minorEastAsia" w:hAnsiTheme="minorHAnsi" w:cstheme="minorBidi"/>
              <w:b w:val="0"/>
              <w:caps w:val="0"/>
              <w:szCs w:val="22"/>
              <w:u w:val="none"/>
              <w:lang w:val="en-US"/>
            </w:rPr>
          </w:pPr>
          <w:hyperlink w:anchor="_Toc516684752" w:history="1">
            <w:r w:rsidRPr="00DA180B">
              <w:rPr>
                <w:rStyle w:val="Hyperlink"/>
              </w:rPr>
              <w:t>2</w:t>
            </w:r>
            <w:r>
              <w:rPr>
                <w:rFonts w:asciiTheme="minorHAnsi" w:eastAsiaTheme="minorEastAsia" w:hAnsiTheme="minorHAnsi" w:cstheme="minorBidi"/>
                <w:b w:val="0"/>
                <w:caps w:val="0"/>
                <w:szCs w:val="22"/>
                <w:u w:val="none"/>
                <w:lang w:val="en-US"/>
              </w:rPr>
              <w:tab/>
            </w:r>
            <w:r w:rsidRPr="00DA180B">
              <w:rPr>
                <w:rStyle w:val="Hyperlink"/>
              </w:rPr>
              <w:t>System Overview</w:t>
            </w:r>
            <w:r>
              <w:rPr>
                <w:webHidden/>
              </w:rPr>
              <w:tab/>
            </w:r>
            <w:r>
              <w:rPr>
                <w:webHidden/>
              </w:rPr>
              <w:fldChar w:fldCharType="begin"/>
            </w:r>
            <w:r>
              <w:rPr>
                <w:webHidden/>
              </w:rPr>
              <w:instrText xml:space="preserve"> PAGEREF _Toc516684752 \h </w:instrText>
            </w:r>
            <w:r>
              <w:rPr>
                <w:webHidden/>
              </w:rPr>
            </w:r>
            <w:r>
              <w:rPr>
                <w:webHidden/>
              </w:rPr>
              <w:fldChar w:fldCharType="separate"/>
            </w:r>
            <w:r>
              <w:rPr>
                <w:webHidden/>
              </w:rPr>
              <w:t>12</w:t>
            </w:r>
            <w:r>
              <w:rPr>
                <w:webHidden/>
              </w:rPr>
              <w:fldChar w:fldCharType="end"/>
            </w:r>
          </w:hyperlink>
        </w:p>
        <w:p w14:paraId="7DC07FB5" w14:textId="57CDB7B0" w:rsidR="00FA1F5B" w:rsidRDefault="00FA1F5B">
          <w:pPr>
            <w:pStyle w:val="TOC2"/>
            <w:rPr>
              <w:rFonts w:asciiTheme="minorHAnsi" w:eastAsiaTheme="minorEastAsia" w:hAnsiTheme="minorHAnsi" w:cstheme="minorBidi"/>
              <w:b w:val="0"/>
              <w:smallCaps w:val="0"/>
              <w:szCs w:val="22"/>
              <w:lang w:val="en-US"/>
            </w:rPr>
          </w:pPr>
          <w:hyperlink w:anchor="_Toc516684753" w:history="1">
            <w:r w:rsidRPr="00DA180B">
              <w:rPr>
                <w:rStyle w:val="Hyperlink"/>
              </w:rPr>
              <w:t>2.1</w:t>
            </w:r>
            <w:r>
              <w:rPr>
                <w:rFonts w:asciiTheme="minorHAnsi" w:eastAsiaTheme="minorEastAsia" w:hAnsiTheme="minorHAnsi" w:cstheme="minorBidi"/>
                <w:b w:val="0"/>
                <w:smallCaps w:val="0"/>
                <w:szCs w:val="22"/>
                <w:lang w:val="en-US"/>
              </w:rPr>
              <w:tab/>
            </w:r>
            <w:r w:rsidRPr="00DA180B">
              <w:rPr>
                <w:rStyle w:val="Hyperlink"/>
              </w:rPr>
              <w:t>Environment</w:t>
            </w:r>
            <w:r>
              <w:rPr>
                <w:webHidden/>
              </w:rPr>
              <w:tab/>
            </w:r>
            <w:r>
              <w:rPr>
                <w:webHidden/>
              </w:rPr>
              <w:fldChar w:fldCharType="begin"/>
            </w:r>
            <w:r>
              <w:rPr>
                <w:webHidden/>
              </w:rPr>
              <w:instrText xml:space="preserve"> PAGEREF _Toc516684753 \h </w:instrText>
            </w:r>
            <w:r>
              <w:rPr>
                <w:webHidden/>
              </w:rPr>
            </w:r>
            <w:r>
              <w:rPr>
                <w:webHidden/>
              </w:rPr>
              <w:fldChar w:fldCharType="separate"/>
            </w:r>
            <w:r>
              <w:rPr>
                <w:webHidden/>
              </w:rPr>
              <w:t>12</w:t>
            </w:r>
            <w:r>
              <w:rPr>
                <w:webHidden/>
              </w:rPr>
              <w:fldChar w:fldCharType="end"/>
            </w:r>
          </w:hyperlink>
        </w:p>
        <w:p w14:paraId="5CF02F79" w14:textId="67FED300" w:rsidR="00FA1F5B" w:rsidRDefault="00FA1F5B">
          <w:pPr>
            <w:pStyle w:val="TOC2"/>
            <w:rPr>
              <w:rFonts w:asciiTheme="minorHAnsi" w:eastAsiaTheme="minorEastAsia" w:hAnsiTheme="minorHAnsi" w:cstheme="minorBidi"/>
              <w:b w:val="0"/>
              <w:smallCaps w:val="0"/>
              <w:szCs w:val="22"/>
              <w:lang w:val="en-US"/>
            </w:rPr>
          </w:pPr>
          <w:hyperlink w:anchor="_Toc516684754" w:history="1">
            <w:r w:rsidRPr="00DA180B">
              <w:rPr>
                <w:rStyle w:val="Hyperlink"/>
              </w:rPr>
              <w:t>2.2</w:t>
            </w:r>
            <w:r>
              <w:rPr>
                <w:rFonts w:asciiTheme="minorHAnsi" w:eastAsiaTheme="minorEastAsia" w:hAnsiTheme="minorHAnsi" w:cstheme="minorBidi"/>
                <w:b w:val="0"/>
                <w:smallCaps w:val="0"/>
                <w:szCs w:val="22"/>
                <w:lang w:val="en-US"/>
              </w:rPr>
              <w:tab/>
            </w:r>
            <w:r w:rsidRPr="00DA180B">
              <w:rPr>
                <w:rStyle w:val="Hyperlink"/>
              </w:rPr>
              <w:t>Platform</w:t>
            </w:r>
            <w:r>
              <w:rPr>
                <w:webHidden/>
              </w:rPr>
              <w:tab/>
            </w:r>
            <w:r>
              <w:rPr>
                <w:webHidden/>
              </w:rPr>
              <w:fldChar w:fldCharType="begin"/>
            </w:r>
            <w:r>
              <w:rPr>
                <w:webHidden/>
              </w:rPr>
              <w:instrText xml:space="preserve"> PAGEREF _Toc516684754 \h </w:instrText>
            </w:r>
            <w:r>
              <w:rPr>
                <w:webHidden/>
              </w:rPr>
            </w:r>
            <w:r>
              <w:rPr>
                <w:webHidden/>
              </w:rPr>
              <w:fldChar w:fldCharType="separate"/>
            </w:r>
            <w:r>
              <w:rPr>
                <w:webHidden/>
              </w:rPr>
              <w:t>12</w:t>
            </w:r>
            <w:r>
              <w:rPr>
                <w:webHidden/>
              </w:rPr>
              <w:fldChar w:fldCharType="end"/>
            </w:r>
          </w:hyperlink>
        </w:p>
        <w:p w14:paraId="055A2461" w14:textId="3E2E245C" w:rsidR="00FA1F5B" w:rsidRDefault="00FA1F5B">
          <w:pPr>
            <w:pStyle w:val="TOC2"/>
            <w:rPr>
              <w:rFonts w:asciiTheme="minorHAnsi" w:eastAsiaTheme="minorEastAsia" w:hAnsiTheme="minorHAnsi" w:cstheme="minorBidi"/>
              <w:b w:val="0"/>
              <w:smallCaps w:val="0"/>
              <w:szCs w:val="22"/>
              <w:lang w:val="en-US"/>
            </w:rPr>
          </w:pPr>
          <w:hyperlink w:anchor="_Toc516684755" w:history="1">
            <w:r w:rsidRPr="00DA180B">
              <w:rPr>
                <w:rStyle w:val="Hyperlink"/>
                <w:lang w:eastAsia="zh-CN"/>
              </w:rPr>
              <w:t>2.3</w:t>
            </w:r>
            <w:r>
              <w:rPr>
                <w:rFonts w:asciiTheme="minorHAnsi" w:eastAsiaTheme="minorEastAsia" w:hAnsiTheme="minorHAnsi" w:cstheme="minorBidi"/>
                <w:b w:val="0"/>
                <w:smallCaps w:val="0"/>
                <w:szCs w:val="22"/>
                <w:lang w:val="en-US"/>
              </w:rPr>
              <w:tab/>
            </w:r>
            <w:r w:rsidRPr="00DA180B">
              <w:rPr>
                <w:rStyle w:val="Hyperlink"/>
                <w:lang w:eastAsia="zh-CN"/>
              </w:rPr>
              <w:t>Requirements</w:t>
            </w:r>
            <w:r>
              <w:rPr>
                <w:webHidden/>
              </w:rPr>
              <w:tab/>
            </w:r>
            <w:r>
              <w:rPr>
                <w:webHidden/>
              </w:rPr>
              <w:fldChar w:fldCharType="begin"/>
            </w:r>
            <w:r>
              <w:rPr>
                <w:webHidden/>
              </w:rPr>
              <w:instrText xml:space="preserve"> PAGEREF _Toc516684755 \h </w:instrText>
            </w:r>
            <w:r>
              <w:rPr>
                <w:webHidden/>
              </w:rPr>
            </w:r>
            <w:r>
              <w:rPr>
                <w:webHidden/>
              </w:rPr>
              <w:fldChar w:fldCharType="separate"/>
            </w:r>
            <w:r>
              <w:rPr>
                <w:webHidden/>
              </w:rPr>
              <w:t>13</w:t>
            </w:r>
            <w:r>
              <w:rPr>
                <w:webHidden/>
              </w:rPr>
              <w:fldChar w:fldCharType="end"/>
            </w:r>
          </w:hyperlink>
        </w:p>
        <w:p w14:paraId="6E325488" w14:textId="1EA9EA1E" w:rsidR="00FA1F5B" w:rsidRDefault="00FA1F5B">
          <w:pPr>
            <w:pStyle w:val="TOC2"/>
            <w:rPr>
              <w:rFonts w:asciiTheme="minorHAnsi" w:eastAsiaTheme="minorEastAsia" w:hAnsiTheme="minorHAnsi" w:cstheme="minorBidi"/>
              <w:b w:val="0"/>
              <w:smallCaps w:val="0"/>
              <w:szCs w:val="22"/>
              <w:lang w:val="en-US"/>
            </w:rPr>
          </w:pPr>
          <w:hyperlink w:anchor="_Toc516684756" w:history="1">
            <w:r w:rsidRPr="00DA180B">
              <w:rPr>
                <w:rStyle w:val="Hyperlink"/>
              </w:rPr>
              <w:t>2.4</w:t>
            </w:r>
            <w:r>
              <w:rPr>
                <w:rFonts w:asciiTheme="minorHAnsi" w:eastAsiaTheme="minorEastAsia" w:hAnsiTheme="minorHAnsi" w:cstheme="minorBidi"/>
                <w:b w:val="0"/>
                <w:smallCaps w:val="0"/>
                <w:szCs w:val="22"/>
                <w:lang w:val="en-US"/>
              </w:rPr>
              <w:tab/>
            </w:r>
            <w:r w:rsidRPr="00DA180B">
              <w:rPr>
                <w:rStyle w:val="Hyperlink"/>
              </w:rPr>
              <w:t>Altair Reference Design</w:t>
            </w:r>
            <w:r>
              <w:rPr>
                <w:webHidden/>
              </w:rPr>
              <w:tab/>
            </w:r>
            <w:r>
              <w:rPr>
                <w:webHidden/>
              </w:rPr>
              <w:fldChar w:fldCharType="begin"/>
            </w:r>
            <w:r>
              <w:rPr>
                <w:webHidden/>
              </w:rPr>
              <w:instrText xml:space="preserve"> PAGEREF _Toc516684756 \h </w:instrText>
            </w:r>
            <w:r>
              <w:rPr>
                <w:webHidden/>
              </w:rPr>
            </w:r>
            <w:r>
              <w:rPr>
                <w:webHidden/>
              </w:rPr>
              <w:fldChar w:fldCharType="separate"/>
            </w:r>
            <w:r>
              <w:rPr>
                <w:webHidden/>
              </w:rPr>
              <w:t>13</w:t>
            </w:r>
            <w:r>
              <w:rPr>
                <w:webHidden/>
              </w:rPr>
              <w:fldChar w:fldCharType="end"/>
            </w:r>
          </w:hyperlink>
        </w:p>
        <w:p w14:paraId="1BE1E78F" w14:textId="6FEF3453" w:rsidR="00FA1F5B" w:rsidRDefault="00FA1F5B">
          <w:pPr>
            <w:pStyle w:val="TOC1"/>
            <w:rPr>
              <w:rFonts w:asciiTheme="minorHAnsi" w:eastAsiaTheme="minorEastAsia" w:hAnsiTheme="minorHAnsi" w:cstheme="minorBidi"/>
              <w:b w:val="0"/>
              <w:caps w:val="0"/>
              <w:szCs w:val="22"/>
              <w:u w:val="none"/>
              <w:lang w:val="en-US"/>
            </w:rPr>
          </w:pPr>
          <w:hyperlink w:anchor="_Toc516684757" w:history="1">
            <w:r w:rsidRPr="00DA180B">
              <w:rPr>
                <w:rStyle w:val="Hyperlink"/>
              </w:rPr>
              <w:t>3</w:t>
            </w:r>
            <w:r>
              <w:rPr>
                <w:rFonts w:asciiTheme="minorHAnsi" w:eastAsiaTheme="minorEastAsia" w:hAnsiTheme="minorHAnsi" w:cstheme="minorBidi"/>
                <w:b w:val="0"/>
                <w:caps w:val="0"/>
                <w:szCs w:val="22"/>
                <w:u w:val="none"/>
                <w:lang w:val="en-US"/>
              </w:rPr>
              <w:tab/>
            </w:r>
            <w:r w:rsidRPr="00DA180B">
              <w:rPr>
                <w:rStyle w:val="Hyperlink"/>
              </w:rPr>
              <w:t>System Design Architecture</w:t>
            </w:r>
            <w:r>
              <w:rPr>
                <w:webHidden/>
              </w:rPr>
              <w:tab/>
            </w:r>
            <w:r>
              <w:rPr>
                <w:webHidden/>
              </w:rPr>
              <w:fldChar w:fldCharType="begin"/>
            </w:r>
            <w:r>
              <w:rPr>
                <w:webHidden/>
              </w:rPr>
              <w:instrText xml:space="preserve"> PAGEREF _Toc516684757 \h </w:instrText>
            </w:r>
            <w:r>
              <w:rPr>
                <w:webHidden/>
              </w:rPr>
            </w:r>
            <w:r>
              <w:rPr>
                <w:webHidden/>
              </w:rPr>
              <w:fldChar w:fldCharType="separate"/>
            </w:r>
            <w:r>
              <w:rPr>
                <w:webHidden/>
              </w:rPr>
              <w:t>13</w:t>
            </w:r>
            <w:r>
              <w:rPr>
                <w:webHidden/>
              </w:rPr>
              <w:fldChar w:fldCharType="end"/>
            </w:r>
          </w:hyperlink>
        </w:p>
        <w:p w14:paraId="447D200E" w14:textId="36567AAA" w:rsidR="00FA1F5B" w:rsidRDefault="00FA1F5B">
          <w:pPr>
            <w:pStyle w:val="TOC1"/>
            <w:rPr>
              <w:rFonts w:asciiTheme="minorHAnsi" w:eastAsiaTheme="minorEastAsia" w:hAnsiTheme="minorHAnsi" w:cstheme="minorBidi"/>
              <w:b w:val="0"/>
              <w:caps w:val="0"/>
              <w:szCs w:val="22"/>
              <w:u w:val="none"/>
              <w:lang w:val="en-US"/>
            </w:rPr>
          </w:pPr>
          <w:hyperlink w:anchor="_Toc516684758" w:history="1">
            <w:r w:rsidRPr="00DA180B">
              <w:rPr>
                <w:rStyle w:val="Hyperlink"/>
              </w:rPr>
              <w:t>4</w:t>
            </w:r>
            <w:r>
              <w:rPr>
                <w:rFonts w:asciiTheme="minorHAnsi" w:eastAsiaTheme="minorEastAsia" w:hAnsiTheme="minorHAnsi" w:cstheme="minorBidi"/>
                <w:b w:val="0"/>
                <w:caps w:val="0"/>
                <w:szCs w:val="22"/>
                <w:u w:val="none"/>
                <w:lang w:val="en-US"/>
              </w:rPr>
              <w:tab/>
            </w:r>
            <w:r w:rsidRPr="00DA180B">
              <w:rPr>
                <w:rStyle w:val="Hyperlink"/>
              </w:rPr>
              <w:t>Connection configuration commands</w:t>
            </w:r>
            <w:r>
              <w:rPr>
                <w:webHidden/>
              </w:rPr>
              <w:tab/>
            </w:r>
            <w:r>
              <w:rPr>
                <w:webHidden/>
              </w:rPr>
              <w:fldChar w:fldCharType="begin"/>
            </w:r>
            <w:r>
              <w:rPr>
                <w:webHidden/>
              </w:rPr>
              <w:instrText xml:space="preserve"> PAGEREF _Toc516684758 \h </w:instrText>
            </w:r>
            <w:r>
              <w:rPr>
                <w:webHidden/>
              </w:rPr>
            </w:r>
            <w:r>
              <w:rPr>
                <w:webHidden/>
              </w:rPr>
              <w:fldChar w:fldCharType="separate"/>
            </w:r>
            <w:r>
              <w:rPr>
                <w:webHidden/>
              </w:rPr>
              <w:t>13</w:t>
            </w:r>
            <w:r>
              <w:rPr>
                <w:webHidden/>
              </w:rPr>
              <w:fldChar w:fldCharType="end"/>
            </w:r>
          </w:hyperlink>
        </w:p>
        <w:p w14:paraId="0F43A164" w14:textId="503D57A8" w:rsidR="00FA1F5B" w:rsidRDefault="00FA1F5B">
          <w:pPr>
            <w:pStyle w:val="TOC2"/>
            <w:rPr>
              <w:rFonts w:asciiTheme="minorHAnsi" w:eastAsiaTheme="minorEastAsia" w:hAnsiTheme="minorHAnsi" w:cstheme="minorBidi"/>
              <w:b w:val="0"/>
              <w:smallCaps w:val="0"/>
              <w:szCs w:val="22"/>
              <w:lang w:val="en-US"/>
            </w:rPr>
          </w:pPr>
          <w:hyperlink w:anchor="_Toc516684759" w:history="1">
            <w:r w:rsidRPr="00DA180B">
              <w:rPr>
                <w:rStyle w:val="Hyperlink"/>
              </w:rPr>
              <w:t>4.1</w:t>
            </w:r>
            <w:r>
              <w:rPr>
                <w:rFonts w:asciiTheme="minorHAnsi" w:eastAsiaTheme="minorEastAsia" w:hAnsiTheme="minorHAnsi" w:cstheme="minorBidi"/>
                <w:b w:val="0"/>
                <w:smallCaps w:val="0"/>
                <w:szCs w:val="22"/>
                <w:lang w:val="en-US"/>
              </w:rPr>
              <w:tab/>
            </w:r>
            <w:r w:rsidRPr="00DA180B">
              <w:rPr>
                <w:rStyle w:val="Hyperlink"/>
              </w:rPr>
              <w:t>+KCNXCFG command: GPRS connection configuration</w:t>
            </w:r>
            <w:r>
              <w:rPr>
                <w:webHidden/>
              </w:rPr>
              <w:tab/>
            </w:r>
            <w:r>
              <w:rPr>
                <w:webHidden/>
              </w:rPr>
              <w:fldChar w:fldCharType="begin"/>
            </w:r>
            <w:r>
              <w:rPr>
                <w:webHidden/>
              </w:rPr>
              <w:instrText xml:space="preserve"> PAGEREF _Toc516684759 \h </w:instrText>
            </w:r>
            <w:r>
              <w:rPr>
                <w:webHidden/>
              </w:rPr>
            </w:r>
            <w:r>
              <w:rPr>
                <w:webHidden/>
              </w:rPr>
              <w:fldChar w:fldCharType="separate"/>
            </w:r>
            <w:r>
              <w:rPr>
                <w:webHidden/>
              </w:rPr>
              <w:t>13</w:t>
            </w:r>
            <w:r>
              <w:rPr>
                <w:webHidden/>
              </w:rPr>
              <w:fldChar w:fldCharType="end"/>
            </w:r>
          </w:hyperlink>
        </w:p>
        <w:p w14:paraId="309326D0" w14:textId="47852FBE" w:rsidR="00FA1F5B" w:rsidRDefault="00FA1F5B">
          <w:pPr>
            <w:pStyle w:val="TOC3"/>
            <w:rPr>
              <w:rFonts w:asciiTheme="minorHAnsi" w:eastAsiaTheme="minorEastAsia" w:hAnsiTheme="minorHAnsi" w:cstheme="minorBidi"/>
              <w:smallCaps w:val="0"/>
              <w:szCs w:val="22"/>
              <w:lang w:val="en-US"/>
            </w:rPr>
          </w:pPr>
          <w:hyperlink w:anchor="_Toc516684760" w:history="1">
            <w:r w:rsidRPr="00DA180B">
              <w:rPr>
                <w:rStyle w:val="Hyperlink"/>
              </w:rPr>
              <w:t>4.1.1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_Toc516684760 \h </w:instrText>
            </w:r>
            <w:r>
              <w:rPr>
                <w:webHidden/>
              </w:rPr>
            </w:r>
            <w:r>
              <w:rPr>
                <w:webHidden/>
              </w:rPr>
              <w:fldChar w:fldCharType="separate"/>
            </w:r>
            <w:r>
              <w:rPr>
                <w:webHidden/>
              </w:rPr>
              <w:t>13</w:t>
            </w:r>
            <w:r>
              <w:rPr>
                <w:webHidden/>
              </w:rPr>
              <w:fldChar w:fldCharType="end"/>
            </w:r>
          </w:hyperlink>
        </w:p>
        <w:p w14:paraId="1844B6DB" w14:textId="2DF0354C" w:rsidR="00FA1F5B" w:rsidRDefault="00FA1F5B">
          <w:pPr>
            <w:pStyle w:val="TOC3"/>
            <w:rPr>
              <w:rFonts w:asciiTheme="minorHAnsi" w:eastAsiaTheme="minorEastAsia" w:hAnsiTheme="minorHAnsi" w:cstheme="minorBidi"/>
              <w:smallCaps w:val="0"/>
              <w:szCs w:val="22"/>
              <w:lang w:val="en-US"/>
            </w:rPr>
          </w:pPr>
          <w:hyperlink w:anchor="_Toc516684761" w:history="1">
            <w:r w:rsidRPr="00DA180B">
              <w:rPr>
                <w:rStyle w:val="Hyperlink"/>
              </w:rPr>
              <w:t>4.1.2</w:t>
            </w:r>
            <w:r>
              <w:rPr>
                <w:rFonts w:asciiTheme="minorHAnsi" w:eastAsiaTheme="minorEastAsia" w:hAnsiTheme="minorHAnsi" w:cstheme="minorBidi"/>
                <w:smallCaps w:val="0"/>
                <w:szCs w:val="22"/>
                <w:lang w:val="en-US"/>
              </w:rPr>
              <w:tab/>
            </w:r>
            <w:r w:rsidRPr="00DA180B">
              <w:rPr>
                <w:rStyle w:val="Hyperlink"/>
              </w:rPr>
              <w:t>Parameter and Defined values</w:t>
            </w:r>
            <w:r>
              <w:rPr>
                <w:webHidden/>
              </w:rPr>
              <w:tab/>
            </w:r>
            <w:r>
              <w:rPr>
                <w:webHidden/>
              </w:rPr>
              <w:fldChar w:fldCharType="begin"/>
            </w:r>
            <w:r>
              <w:rPr>
                <w:webHidden/>
              </w:rPr>
              <w:instrText xml:space="preserve"> PAGEREF _Toc516684761 \h </w:instrText>
            </w:r>
            <w:r>
              <w:rPr>
                <w:webHidden/>
              </w:rPr>
            </w:r>
            <w:r>
              <w:rPr>
                <w:webHidden/>
              </w:rPr>
              <w:fldChar w:fldCharType="separate"/>
            </w:r>
            <w:r>
              <w:rPr>
                <w:webHidden/>
              </w:rPr>
              <w:t>14</w:t>
            </w:r>
            <w:r>
              <w:rPr>
                <w:webHidden/>
              </w:rPr>
              <w:fldChar w:fldCharType="end"/>
            </w:r>
          </w:hyperlink>
        </w:p>
        <w:p w14:paraId="1F27B95E" w14:textId="6ADE1A4A" w:rsidR="00FA1F5B" w:rsidRDefault="00FA1F5B">
          <w:pPr>
            <w:pStyle w:val="TOC3"/>
            <w:rPr>
              <w:rFonts w:asciiTheme="minorHAnsi" w:eastAsiaTheme="minorEastAsia" w:hAnsiTheme="minorHAnsi" w:cstheme="minorBidi"/>
              <w:smallCaps w:val="0"/>
              <w:szCs w:val="22"/>
              <w:lang w:val="en-US"/>
            </w:rPr>
          </w:pPr>
          <w:hyperlink w:anchor="_Toc516684762" w:history="1">
            <w:r w:rsidRPr="00DA180B">
              <w:rPr>
                <w:rStyle w:val="Hyperlink"/>
              </w:rPr>
              <w:t>4.1.3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_Toc516684762 \h </w:instrText>
            </w:r>
            <w:r>
              <w:rPr>
                <w:webHidden/>
              </w:rPr>
            </w:r>
            <w:r>
              <w:rPr>
                <w:webHidden/>
              </w:rPr>
              <w:fldChar w:fldCharType="separate"/>
            </w:r>
            <w:r>
              <w:rPr>
                <w:webHidden/>
              </w:rPr>
              <w:t>16</w:t>
            </w:r>
            <w:r>
              <w:rPr>
                <w:webHidden/>
              </w:rPr>
              <w:fldChar w:fldCharType="end"/>
            </w:r>
          </w:hyperlink>
        </w:p>
        <w:p w14:paraId="51FEFB67" w14:textId="1CD4214B" w:rsidR="00FA1F5B" w:rsidRDefault="00FA1F5B">
          <w:pPr>
            <w:pStyle w:val="TOC3"/>
            <w:rPr>
              <w:rFonts w:asciiTheme="minorHAnsi" w:eastAsiaTheme="minorEastAsia" w:hAnsiTheme="minorHAnsi" w:cstheme="minorBidi"/>
              <w:smallCaps w:val="0"/>
              <w:szCs w:val="22"/>
              <w:lang w:val="en-US"/>
            </w:rPr>
          </w:pPr>
          <w:hyperlink w:anchor="_Toc516684763" w:history="1">
            <w:r w:rsidRPr="00DA180B">
              <w:rPr>
                <w:rStyle w:val="Hyperlink"/>
              </w:rPr>
              <w:t>4.1.4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_Toc516684763 \h </w:instrText>
            </w:r>
            <w:r>
              <w:rPr>
                <w:webHidden/>
              </w:rPr>
            </w:r>
            <w:r>
              <w:rPr>
                <w:webHidden/>
              </w:rPr>
              <w:fldChar w:fldCharType="separate"/>
            </w:r>
            <w:r>
              <w:rPr>
                <w:webHidden/>
              </w:rPr>
              <w:t>16</w:t>
            </w:r>
            <w:r>
              <w:rPr>
                <w:webHidden/>
              </w:rPr>
              <w:fldChar w:fldCharType="end"/>
            </w:r>
          </w:hyperlink>
        </w:p>
        <w:p w14:paraId="3DFF775C" w14:textId="54D07005" w:rsidR="00FA1F5B" w:rsidRDefault="00FA1F5B">
          <w:pPr>
            <w:pStyle w:val="TOC3"/>
            <w:rPr>
              <w:rFonts w:asciiTheme="minorHAnsi" w:eastAsiaTheme="minorEastAsia" w:hAnsiTheme="minorHAnsi" w:cstheme="minorBidi"/>
              <w:smallCaps w:val="0"/>
              <w:szCs w:val="22"/>
              <w:lang w:val="en-US"/>
            </w:rPr>
          </w:pPr>
          <w:hyperlink w:anchor="_Toc516684764" w:history="1">
            <w:r w:rsidRPr="00DA180B">
              <w:rPr>
                <w:rStyle w:val="Hyperlink"/>
              </w:rPr>
              <w:t>4.1.5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_Toc516684764 \h </w:instrText>
            </w:r>
            <w:r>
              <w:rPr>
                <w:webHidden/>
              </w:rPr>
            </w:r>
            <w:r>
              <w:rPr>
                <w:webHidden/>
              </w:rPr>
              <w:fldChar w:fldCharType="separate"/>
            </w:r>
            <w:r>
              <w:rPr>
                <w:webHidden/>
              </w:rPr>
              <w:t>22</w:t>
            </w:r>
            <w:r>
              <w:rPr>
                <w:webHidden/>
              </w:rPr>
              <w:fldChar w:fldCharType="end"/>
            </w:r>
          </w:hyperlink>
        </w:p>
        <w:p w14:paraId="0C92CF34" w14:textId="408DF4CD" w:rsidR="00FA1F5B" w:rsidRDefault="00FA1F5B">
          <w:pPr>
            <w:pStyle w:val="TOC2"/>
            <w:rPr>
              <w:rFonts w:asciiTheme="minorHAnsi" w:eastAsiaTheme="minorEastAsia" w:hAnsiTheme="minorHAnsi" w:cstheme="minorBidi"/>
              <w:b w:val="0"/>
              <w:smallCaps w:val="0"/>
              <w:szCs w:val="22"/>
              <w:lang w:val="en-US"/>
            </w:rPr>
          </w:pPr>
          <w:hyperlink w:anchor="_Toc516684765" w:history="1">
            <w:r w:rsidRPr="00DA180B">
              <w:rPr>
                <w:rStyle w:val="Hyperlink"/>
              </w:rPr>
              <w:t>4.2</w:t>
            </w:r>
            <w:r>
              <w:rPr>
                <w:rFonts w:asciiTheme="minorHAnsi" w:eastAsiaTheme="minorEastAsia" w:hAnsiTheme="minorHAnsi" w:cstheme="minorBidi"/>
                <w:b w:val="0"/>
                <w:smallCaps w:val="0"/>
                <w:szCs w:val="22"/>
                <w:lang w:val="en-US"/>
              </w:rPr>
              <w:tab/>
            </w:r>
            <w:r w:rsidRPr="00DA180B">
              <w:rPr>
                <w:rStyle w:val="Hyperlink"/>
              </w:rPr>
              <w:t>+KCNXTIMER command: connection timers configuration</w:t>
            </w:r>
            <w:r>
              <w:rPr>
                <w:webHidden/>
              </w:rPr>
              <w:tab/>
            </w:r>
            <w:r>
              <w:rPr>
                <w:webHidden/>
              </w:rPr>
              <w:fldChar w:fldCharType="begin"/>
            </w:r>
            <w:r>
              <w:rPr>
                <w:webHidden/>
              </w:rPr>
              <w:instrText xml:space="preserve"> PAGEREF _Toc516684765 \h </w:instrText>
            </w:r>
            <w:r>
              <w:rPr>
                <w:webHidden/>
              </w:rPr>
            </w:r>
            <w:r>
              <w:rPr>
                <w:webHidden/>
              </w:rPr>
              <w:fldChar w:fldCharType="separate"/>
            </w:r>
            <w:r>
              <w:rPr>
                <w:webHidden/>
              </w:rPr>
              <w:t>23</w:t>
            </w:r>
            <w:r>
              <w:rPr>
                <w:webHidden/>
              </w:rPr>
              <w:fldChar w:fldCharType="end"/>
            </w:r>
          </w:hyperlink>
        </w:p>
        <w:p w14:paraId="7723BC01" w14:textId="4E8D0829" w:rsidR="00FA1F5B" w:rsidRDefault="00FA1F5B">
          <w:pPr>
            <w:pStyle w:val="TOC3"/>
            <w:rPr>
              <w:rFonts w:asciiTheme="minorHAnsi" w:eastAsiaTheme="minorEastAsia" w:hAnsiTheme="minorHAnsi" w:cstheme="minorBidi"/>
              <w:smallCaps w:val="0"/>
              <w:szCs w:val="22"/>
              <w:lang w:val="en-US"/>
            </w:rPr>
          </w:pPr>
          <w:hyperlink w:anchor="_Toc516684766" w:history="1">
            <w:r w:rsidRPr="00DA180B">
              <w:rPr>
                <w:rStyle w:val="Hyperlink"/>
              </w:rPr>
              <w:t>4.2.1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_Toc516684766 \h </w:instrText>
            </w:r>
            <w:r>
              <w:rPr>
                <w:webHidden/>
              </w:rPr>
            </w:r>
            <w:r>
              <w:rPr>
                <w:webHidden/>
              </w:rPr>
              <w:fldChar w:fldCharType="separate"/>
            </w:r>
            <w:r>
              <w:rPr>
                <w:webHidden/>
              </w:rPr>
              <w:t>23</w:t>
            </w:r>
            <w:r>
              <w:rPr>
                <w:webHidden/>
              </w:rPr>
              <w:fldChar w:fldCharType="end"/>
            </w:r>
          </w:hyperlink>
        </w:p>
        <w:p w14:paraId="30F06275" w14:textId="42EE72BD" w:rsidR="00FA1F5B" w:rsidRDefault="00FA1F5B">
          <w:pPr>
            <w:pStyle w:val="TOC3"/>
            <w:rPr>
              <w:rFonts w:asciiTheme="minorHAnsi" w:eastAsiaTheme="minorEastAsia" w:hAnsiTheme="minorHAnsi" w:cstheme="minorBidi"/>
              <w:smallCaps w:val="0"/>
              <w:szCs w:val="22"/>
              <w:lang w:val="en-US"/>
            </w:rPr>
          </w:pPr>
          <w:hyperlink w:anchor="_Toc516684767" w:history="1">
            <w:r w:rsidRPr="00DA180B">
              <w:rPr>
                <w:rStyle w:val="Hyperlink"/>
              </w:rPr>
              <w:t>4.2.2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_Toc516684767 \h </w:instrText>
            </w:r>
            <w:r>
              <w:rPr>
                <w:webHidden/>
              </w:rPr>
            </w:r>
            <w:r>
              <w:rPr>
                <w:webHidden/>
              </w:rPr>
              <w:fldChar w:fldCharType="separate"/>
            </w:r>
            <w:r>
              <w:rPr>
                <w:webHidden/>
              </w:rPr>
              <w:t>23</w:t>
            </w:r>
            <w:r>
              <w:rPr>
                <w:webHidden/>
              </w:rPr>
              <w:fldChar w:fldCharType="end"/>
            </w:r>
          </w:hyperlink>
        </w:p>
        <w:p w14:paraId="10FDF228" w14:textId="40268E2D" w:rsidR="00FA1F5B" w:rsidRDefault="00FA1F5B">
          <w:pPr>
            <w:pStyle w:val="TOC3"/>
            <w:rPr>
              <w:rFonts w:asciiTheme="minorHAnsi" w:eastAsiaTheme="minorEastAsia" w:hAnsiTheme="minorHAnsi" w:cstheme="minorBidi"/>
              <w:smallCaps w:val="0"/>
              <w:szCs w:val="22"/>
              <w:lang w:val="en-US"/>
            </w:rPr>
          </w:pPr>
          <w:hyperlink w:anchor="_Toc516684768" w:history="1">
            <w:r w:rsidRPr="00DA180B">
              <w:rPr>
                <w:rStyle w:val="Hyperlink"/>
              </w:rPr>
              <w:t>4.2.3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_Toc516684768 \h </w:instrText>
            </w:r>
            <w:r>
              <w:rPr>
                <w:webHidden/>
              </w:rPr>
            </w:r>
            <w:r>
              <w:rPr>
                <w:webHidden/>
              </w:rPr>
              <w:fldChar w:fldCharType="separate"/>
            </w:r>
            <w:r>
              <w:rPr>
                <w:webHidden/>
              </w:rPr>
              <w:t>24</w:t>
            </w:r>
            <w:r>
              <w:rPr>
                <w:webHidden/>
              </w:rPr>
              <w:fldChar w:fldCharType="end"/>
            </w:r>
          </w:hyperlink>
        </w:p>
        <w:p w14:paraId="793F9F3A" w14:textId="34C1CC11" w:rsidR="00FA1F5B" w:rsidRDefault="00FA1F5B">
          <w:pPr>
            <w:pStyle w:val="TOC3"/>
            <w:rPr>
              <w:rFonts w:asciiTheme="minorHAnsi" w:eastAsiaTheme="minorEastAsia" w:hAnsiTheme="minorHAnsi" w:cstheme="minorBidi"/>
              <w:smallCaps w:val="0"/>
              <w:szCs w:val="22"/>
              <w:lang w:val="en-US"/>
            </w:rPr>
          </w:pPr>
          <w:hyperlink w:anchor="_Toc516684769" w:history="1">
            <w:r w:rsidRPr="00DA180B">
              <w:rPr>
                <w:rStyle w:val="Hyperlink"/>
              </w:rPr>
              <w:t>4.2.4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_Toc516684769 \h </w:instrText>
            </w:r>
            <w:r>
              <w:rPr>
                <w:webHidden/>
              </w:rPr>
            </w:r>
            <w:r>
              <w:rPr>
                <w:webHidden/>
              </w:rPr>
              <w:fldChar w:fldCharType="separate"/>
            </w:r>
            <w:r>
              <w:rPr>
                <w:webHidden/>
              </w:rPr>
              <w:t>25</w:t>
            </w:r>
            <w:r>
              <w:rPr>
                <w:webHidden/>
              </w:rPr>
              <w:fldChar w:fldCharType="end"/>
            </w:r>
          </w:hyperlink>
        </w:p>
        <w:p w14:paraId="18CC64D7" w14:textId="45A981E1" w:rsidR="00FA1F5B" w:rsidRDefault="00FA1F5B">
          <w:pPr>
            <w:pStyle w:val="TOC3"/>
            <w:rPr>
              <w:rFonts w:asciiTheme="minorHAnsi" w:eastAsiaTheme="minorEastAsia" w:hAnsiTheme="minorHAnsi" w:cstheme="minorBidi"/>
              <w:smallCaps w:val="0"/>
              <w:szCs w:val="22"/>
              <w:lang w:val="en-US"/>
            </w:rPr>
          </w:pPr>
          <w:hyperlink w:anchor="_Toc516684770" w:history="1">
            <w:r w:rsidRPr="00DA180B">
              <w:rPr>
                <w:rStyle w:val="Hyperlink"/>
              </w:rPr>
              <w:t>4.2.5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_Toc516684770 \h </w:instrText>
            </w:r>
            <w:r>
              <w:rPr>
                <w:webHidden/>
              </w:rPr>
            </w:r>
            <w:r>
              <w:rPr>
                <w:webHidden/>
              </w:rPr>
              <w:fldChar w:fldCharType="separate"/>
            </w:r>
            <w:r>
              <w:rPr>
                <w:webHidden/>
              </w:rPr>
              <w:t>29</w:t>
            </w:r>
            <w:r>
              <w:rPr>
                <w:webHidden/>
              </w:rPr>
              <w:fldChar w:fldCharType="end"/>
            </w:r>
          </w:hyperlink>
        </w:p>
        <w:p w14:paraId="74454DD1" w14:textId="71920523" w:rsidR="00FA1F5B" w:rsidRDefault="00FA1F5B">
          <w:pPr>
            <w:pStyle w:val="TOC2"/>
            <w:rPr>
              <w:rFonts w:asciiTheme="minorHAnsi" w:eastAsiaTheme="minorEastAsia" w:hAnsiTheme="minorHAnsi" w:cstheme="minorBidi"/>
              <w:b w:val="0"/>
              <w:smallCaps w:val="0"/>
              <w:szCs w:val="22"/>
              <w:lang w:val="en-US"/>
            </w:rPr>
          </w:pPr>
          <w:hyperlink w:anchor="_Toc516684771" w:history="1">
            <w:r w:rsidRPr="00DA180B">
              <w:rPr>
                <w:rStyle w:val="Hyperlink"/>
              </w:rPr>
              <w:t>4.3</w:t>
            </w:r>
            <w:r>
              <w:rPr>
                <w:rFonts w:asciiTheme="minorHAnsi" w:eastAsiaTheme="minorEastAsia" w:hAnsiTheme="minorHAnsi" w:cstheme="minorBidi"/>
                <w:b w:val="0"/>
                <w:smallCaps w:val="0"/>
                <w:szCs w:val="22"/>
                <w:lang w:val="en-US"/>
              </w:rPr>
              <w:tab/>
            </w:r>
            <w:r w:rsidRPr="00DA180B">
              <w:rPr>
                <w:rStyle w:val="Hyperlink"/>
              </w:rPr>
              <w:t>+KCNXPROFILE command: Current Profile connection configuration</w:t>
            </w:r>
            <w:r>
              <w:rPr>
                <w:webHidden/>
              </w:rPr>
              <w:tab/>
            </w:r>
            <w:r>
              <w:rPr>
                <w:webHidden/>
              </w:rPr>
              <w:fldChar w:fldCharType="begin"/>
            </w:r>
            <w:r>
              <w:rPr>
                <w:webHidden/>
              </w:rPr>
              <w:instrText xml:space="preserve"> PAGEREF _Toc516684771 \h </w:instrText>
            </w:r>
            <w:r>
              <w:rPr>
                <w:webHidden/>
              </w:rPr>
            </w:r>
            <w:r>
              <w:rPr>
                <w:webHidden/>
              </w:rPr>
              <w:fldChar w:fldCharType="separate"/>
            </w:r>
            <w:r>
              <w:rPr>
                <w:webHidden/>
              </w:rPr>
              <w:t>30</w:t>
            </w:r>
            <w:r>
              <w:rPr>
                <w:webHidden/>
              </w:rPr>
              <w:fldChar w:fldCharType="end"/>
            </w:r>
          </w:hyperlink>
        </w:p>
        <w:p w14:paraId="21C7303B" w14:textId="1099C451" w:rsidR="00FA1F5B" w:rsidRDefault="00FA1F5B">
          <w:pPr>
            <w:pStyle w:val="TOC3"/>
            <w:rPr>
              <w:rFonts w:asciiTheme="minorHAnsi" w:eastAsiaTheme="minorEastAsia" w:hAnsiTheme="minorHAnsi" w:cstheme="minorBidi"/>
              <w:smallCaps w:val="0"/>
              <w:szCs w:val="22"/>
              <w:lang w:val="en-US"/>
            </w:rPr>
          </w:pPr>
          <w:hyperlink w:anchor="_Toc516684772" w:history="1">
            <w:r w:rsidRPr="00DA180B">
              <w:rPr>
                <w:rStyle w:val="Hyperlink"/>
              </w:rPr>
              <w:t>4.3.1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_Toc516684772 \h </w:instrText>
            </w:r>
            <w:r>
              <w:rPr>
                <w:webHidden/>
              </w:rPr>
            </w:r>
            <w:r>
              <w:rPr>
                <w:webHidden/>
              </w:rPr>
              <w:fldChar w:fldCharType="separate"/>
            </w:r>
            <w:r>
              <w:rPr>
                <w:webHidden/>
              </w:rPr>
              <w:t>30</w:t>
            </w:r>
            <w:r>
              <w:rPr>
                <w:webHidden/>
              </w:rPr>
              <w:fldChar w:fldCharType="end"/>
            </w:r>
          </w:hyperlink>
        </w:p>
        <w:p w14:paraId="71921116" w14:textId="29924874" w:rsidR="00FA1F5B" w:rsidRDefault="00FA1F5B">
          <w:pPr>
            <w:pStyle w:val="TOC3"/>
            <w:rPr>
              <w:rFonts w:asciiTheme="minorHAnsi" w:eastAsiaTheme="minorEastAsia" w:hAnsiTheme="minorHAnsi" w:cstheme="minorBidi"/>
              <w:smallCaps w:val="0"/>
              <w:szCs w:val="22"/>
              <w:lang w:val="en-US"/>
            </w:rPr>
          </w:pPr>
          <w:hyperlink w:anchor="_Toc516684773" w:history="1">
            <w:r w:rsidRPr="00DA180B">
              <w:rPr>
                <w:rStyle w:val="Hyperlink"/>
              </w:rPr>
              <w:t>4.3.2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_Toc516684773 \h </w:instrText>
            </w:r>
            <w:r>
              <w:rPr>
                <w:webHidden/>
              </w:rPr>
            </w:r>
            <w:r>
              <w:rPr>
                <w:webHidden/>
              </w:rPr>
              <w:fldChar w:fldCharType="separate"/>
            </w:r>
            <w:r>
              <w:rPr>
                <w:webHidden/>
              </w:rPr>
              <w:t>30</w:t>
            </w:r>
            <w:r>
              <w:rPr>
                <w:webHidden/>
              </w:rPr>
              <w:fldChar w:fldCharType="end"/>
            </w:r>
          </w:hyperlink>
        </w:p>
        <w:p w14:paraId="0BA6680A" w14:textId="4A1DF29B" w:rsidR="00FA1F5B" w:rsidRDefault="00FA1F5B">
          <w:pPr>
            <w:pStyle w:val="TOC3"/>
            <w:rPr>
              <w:rFonts w:asciiTheme="minorHAnsi" w:eastAsiaTheme="minorEastAsia" w:hAnsiTheme="minorHAnsi" w:cstheme="minorBidi"/>
              <w:smallCaps w:val="0"/>
              <w:szCs w:val="22"/>
              <w:lang w:val="en-US"/>
            </w:rPr>
          </w:pPr>
          <w:hyperlink w:anchor="_Toc516684774" w:history="1">
            <w:r w:rsidRPr="00DA180B">
              <w:rPr>
                <w:rStyle w:val="Hyperlink"/>
              </w:rPr>
              <w:t>4.3.3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_Toc516684774 \h </w:instrText>
            </w:r>
            <w:r>
              <w:rPr>
                <w:webHidden/>
              </w:rPr>
            </w:r>
            <w:r>
              <w:rPr>
                <w:webHidden/>
              </w:rPr>
              <w:fldChar w:fldCharType="separate"/>
            </w:r>
            <w:r>
              <w:rPr>
                <w:webHidden/>
              </w:rPr>
              <w:t>30</w:t>
            </w:r>
            <w:r>
              <w:rPr>
                <w:webHidden/>
              </w:rPr>
              <w:fldChar w:fldCharType="end"/>
            </w:r>
          </w:hyperlink>
        </w:p>
        <w:p w14:paraId="09F2029B" w14:textId="4927F641" w:rsidR="00FA1F5B" w:rsidRDefault="00FA1F5B">
          <w:pPr>
            <w:pStyle w:val="TOC3"/>
            <w:rPr>
              <w:rFonts w:asciiTheme="minorHAnsi" w:eastAsiaTheme="minorEastAsia" w:hAnsiTheme="minorHAnsi" w:cstheme="minorBidi"/>
              <w:smallCaps w:val="0"/>
              <w:szCs w:val="22"/>
              <w:lang w:val="en-US"/>
            </w:rPr>
          </w:pPr>
          <w:hyperlink w:anchor="_Toc516684775" w:history="1">
            <w:r w:rsidRPr="00DA180B">
              <w:rPr>
                <w:rStyle w:val="Hyperlink"/>
              </w:rPr>
              <w:t>4.3.4</w:t>
            </w:r>
            <w:r>
              <w:rPr>
                <w:rFonts w:asciiTheme="minorHAnsi" w:eastAsiaTheme="minorEastAsia" w:hAnsiTheme="minorHAnsi" w:cstheme="minorBidi"/>
                <w:smallCaps w:val="0"/>
                <w:szCs w:val="22"/>
                <w:lang w:val="en-US"/>
              </w:rPr>
              <w:tab/>
            </w:r>
            <w:r w:rsidRPr="00DA180B">
              <w:rPr>
                <w:rStyle w:val="Hyperlink"/>
              </w:rPr>
              <w:t xml:space="preserve"> Sequence Diagram</w:t>
            </w:r>
            <w:r>
              <w:rPr>
                <w:webHidden/>
              </w:rPr>
              <w:tab/>
            </w:r>
            <w:r>
              <w:rPr>
                <w:webHidden/>
              </w:rPr>
              <w:fldChar w:fldCharType="begin"/>
            </w:r>
            <w:r>
              <w:rPr>
                <w:webHidden/>
              </w:rPr>
              <w:instrText xml:space="preserve"> PAGEREF _Toc516684775 \h </w:instrText>
            </w:r>
            <w:r>
              <w:rPr>
                <w:webHidden/>
              </w:rPr>
            </w:r>
            <w:r>
              <w:rPr>
                <w:webHidden/>
              </w:rPr>
              <w:fldChar w:fldCharType="separate"/>
            </w:r>
            <w:r>
              <w:rPr>
                <w:webHidden/>
              </w:rPr>
              <w:t>32</w:t>
            </w:r>
            <w:r>
              <w:rPr>
                <w:webHidden/>
              </w:rPr>
              <w:fldChar w:fldCharType="end"/>
            </w:r>
          </w:hyperlink>
        </w:p>
        <w:p w14:paraId="245AA5EA" w14:textId="4FE5679D" w:rsidR="00FA1F5B" w:rsidRDefault="00FA1F5B">
          <w:pPr>
            <w:pStyle w:val="TOC3"/>
            <w:rPr>
              <w:rFonts w:asciiTheme="minorHAnsi" w:eastAsiaTheme="minorEastAsia" w:hAnsiTheme="minorHAnsi" w:cstheme="minorBidi"/>
              <w:smallCaps w:val="0"/>
              <w:szCs w:val="22"/>
              <w:lang w:val="en-US"/>
            </w:rPr>
          </w:pPr>
          <w:hyperlink w:anchor="_Toc516684776" w:history="1">
            <w:r w:rsidRPr="00DA180B">
              <w:rPr>
                <w:rStyle w:val="Hyperlink"/>
              </w:rPr>
              <w:t>4.3.5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_Toc516684776 \h </w:instrText>
            </w:r>
            <w:r>
              <w:rPr>
                <w:webHidden/>
              </w:rPr>
            </w:r>
            <w:r>
              <w:rPr>
                <w:webHidden/>
              </w:rPr>
              <w:fldChar w:fldCharType="separate"/>
            </w:r>
            <w:r>
              <w:rPr>
                <w:webHidden/>
              </w:rPr>
              <w:t>35</w:t>
            </w:r>
            <w:r>
              <w:rPr>
                <w:webHidden/>
              </w:rPr>
              <w:fldChar w:fldCharType="end"/>
            </w:r>
          </w:hyperlink>
        </w:p>
        <w:p w14:paraId="449BBEED" w14:textId="0BC94E02" w:rsidR="00FA1F5B" w:rsidRDefault="00FA1F5B">
          <w:pPr>
            <w:pStyle w:val="TOC2"/>
            <w:rPr>
              <w:rFonts w:asciiTheme="minorHAnsi" w:eastAsiaTheme="minorEastAsia" w:hAnsiTheme="minorHAnsi" w:cstheme="minorBidi"/>
              <w:b w:val="0"/>
              <w:smallCaps w:val="0"/>
              <w:szCs w:val="22"/>
              <w:lang w:val="en-US"/>
            </w:rPr>
          </w:pPr>
          <w:hyperlink w:anchor="_Toc516684777" w:history="1">
            <w:r w:rsidRPr="00DA180B">
              <w:rPr>
                <w:rStyle w:val="Hyperlink"/>
              </w:rPr>
              <w:t>4.4</w:t>
            </w:r>
            <w:r>
              <w:rPr>
                <w:rFonts w:asciiTheme="minorHAnsi" w:eastAsiaTheme="minorEastAsia" w:hAnsiTheme="minorHAnsi" w:cstheme="minorBidi"/>
                <w:b w:val="0"/>
                <w:smallCaps w:val="0"/>
                <w:szCs w:val="22"/>
                <w:lang w:val="en-US"/>
              </w:rPr>
              <w:tab/>
            </w:r>
            <w:r w:rsidRPr="00DA180B">
              <w:rPr>
                <w:rStyle w:val="Hyperlink"/>
              </w:rPr>
              <w:t>+KCNX_IND command: Connection Status Notification</w:t>
            </w:r>
            <w:r>
              <w:rPr>
                <w:webHidden/>
              </w:rPr>
              <w:tab/>
            </w:r>
            <w:r>
              <w:rPr>
                <w:webHidden/>
              </w:rPr>
              <w:fldChar w:fldCharType="begin"/>
            </w:r>
            <w:r>
              <w:rPr>
                <w:webHidden/>
              </w:rPr>
              <w:instrText xml:space="preserve"> PAGEREF _Toc516684777 \h </w:instrText>
            </w:r>
            <w:r>
              <w:rPr>
                <w:webHidden/>
              </w:rPr>
            </w:r>
            <w:r>
              <w:rPr>
                <w:webHidden/>
              </w:rPr>
              <w:fldChar w:fldCharType="separate"/>
            </w:r>
            <w:r>
              <w:rPr>
                <w:webHidden/>
              </w:rPr>
              <w:t>36</w:t>
            </w:r>
            <w:r>
              <w:rPr>
                <w:webHidden/>
              </w:rPr>
              <w:fldChar w:fldCharType="end"/>
            </w:r>
          </w:hyperlink>
        </w:p>
        <w:p w14:paraId="25F8576D" w14:textId="52115ED2" w:rsidR="00FA1F5B" w:rsidRDefault="00FA1F5B">
          <w:pPr>
            <w:pStyle w:val="TOC3"/>
            <w:rPr>
              <w:rFonts w:asciiTheme="minorHAnsi" w:eastAsiaTheme="minorEastAsia" w:hAnsiTheme="minorHAnsi" w:cstheme="minorBidi"/>
              <w:smallCaps w:val="0"/>
              <w:szCs w:val="22"/>
              <w:lang w:val="en-US"/>
            </w:rPr>
          </w:pPr>
          <w:hyperlink w:anchor="_Toc516684778" w:history="1">
            <w:r w:rsidRPr="00DA180B">
              <w:rPr>
                <w:rStyle w:val="Hyperlink"/>
              </w:rPr>
              <w:t>4.4.1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_Toc516684778 \h </w:instrText>
            </w:r>
            <w:r>
              <w:rPr>
                <w:webHidden/>
              </w:rPr>
            </w:r>
            <w:r>
              <w:rPr>
                <w:webHidden/>
              </w:rPr>
              <w:fldChar w:fldCharType="separate"/>
            </w:r>
            <w:r>
              <w:rPr>
                <w:webHidden/>
              </w:rPr>
              <w:t>36</w:t>
            </w:r>
            <w:r>
              <w:rPr>
                <w:webHidden/>
              </w:rPr>
              <w:fldChar w:fldCharType="end"/>
            </w:r>
          </w:hyperlink>
        </w:p>
        <w:p w14:paraId="433EB575" w14:textId="58F42B87" w:rsidR="00FA1F5B" w:rsidRDefault="00FA1F5B">
          <w:pPr>
            <w:pStyle w:val="TOC3"/>
            <w:rPr>
              <w:rFonts w:asciiTheme="minorHAnsi" w:eastAsiaTheme="minorEastAsia" w:hAnsiTheme="minorHAnsi" w:cstheme="minorBidi"/>
              <w:smallCaps w:val="0"/>
              <w:szCs w:val="22"/>
              <w:lang w:val="en-US"/>
            </w:rPr>
          </w:pPr>
          <w:hyperlink w:anchor="_Toc516684779" w:history="1">
            <w:r w:rsidRPr="00DA180B">
              <w:rPr>
                <w:rStyle w:val="Hyperlink"/>
              </w:rPr>
              <w:t>4.4.2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_Toc516684779 \h </w:instrText>
            </w:r>
            <w:r>
              <w:rPr>
                <w:webHidden/>
              </w:rPr>
            </w:r>
            <w:r>
              <w:rPr>
                <w:webHidden/>
              </w:rPr>
              <w:fldChar w:fldCharType="separate"/>
            </w:r>
            <w:r>
              <w:rPr>
                <w:webHidden/>
              </w:rPr>
              <w:t>36</w:t>
            </w:r>
            <w:r>
              <w:rPr>
                <w:webHidden/>
              </w:rPr>
              <w:fldChar w:fldCharType="end"/>
            </w:r>
          </w:hyperlink>
        </w:p>
        <w:p w14:paraId="57C42092" w14:textId="64B0543A" w:rsidR="00FA1F5B" w:rsidRDefault="00FA1F5B">
          <w:pPr>
            <w:pStyle w:val="TOC3"/>
            <w:rPr>
              <w:rFonts w:asciiTheme="minorHAnsi" w:eastAsiaTheme="minorEastAsia" w:hAnsiTheme="minorHAnsi" w:cstheme="minorBidi"/>
              <w:smallCaps w:val="0"/>
              <w:szCs w:val="22"/>
              <w:lang w:val="en-US"/>
            </w:rPr>
          </w:pPr>
          <w:hyperlink w:anchor="_Toc516684780" w:history="1">
            <w:r w:rsidRPr="00DA180B">
              <w:rPr>
                <w:rStyle w:val="Hyperlink"/>
              </w:rPr>
              <w:t>4.4.3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_Toc516684780 \h </w:instrText>
            </w:r>
            <w:r>
              <w:rPr>
                <w:webHidden/>
              </w:rPr>
            </w:r>
            <w:r>
              <w:rPr>
                <w:webHidden/>
              </w:rPr>
              <w:fldChar w:fldCharType="separate"/>
            </w:r>
            <w:r>
              <w:rPr>
                <w:webHidden/>
              </w:rPr>
              <w:t>37</w:t>
            </w:r>
            <w:r>
              <w:rPr>
                <w:webHidden/>
              </w:rPr>
              <w:fldChar w:fldCharType="end"/>
            </w:r>
          </w:hyperlink>
        </w:p>
        <w:p w14:paraId="1A225D6E" w14:textId="2687D933" w:rsidR="00FA1F5B" w:rsidRDefault="00FA1F5B">
          <w:pPr>
            <w:pStyle w:val="TOC3"/>
            <w:rPr>
              <w:rFonts w:asciiTheme="minorHAnsi" w:eastAsiaTheme="minorEastAsia" w:hAnsiTheme="minorHAnsi" w:cstheme="minorBidi"/>
              <w:smallCaps w:val="0"/>
              <w:szCs w:val="22"/>
              <w:lang w:val="en-US"/>
            </w:rPr>
          </w:pPr>
          <w:hyperlink w:anchor="_Toc516684781" w:history="1">
            <w:r w:rsidRPr="00DA180B">
              <w:rPr>
                <w:rStyle w:val="Hyperlink"/>
              </w:rPr>
              <w:t>4.4.4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_Toc516684781 \h </w:instrText>
            </w:r>
            <w:r>
              <w:rPr>
                <w:webHidden/>
              </w:rPr>
            </w:r>
            <w:r>
              <w:rPr>
                <w:webHidden/>
              </w:rPr>
              <w:fldChar w:fldCharType="separate"/>
            </w:r>
            <w:r>
              <w:rPr>
                <w:webHidden/>
              </w:rPr>
              <w:t>38</w:t>
            </w:r>
            <w:r>
              <w:rPr>
                <w:webHidden/>
              </w:rPr>
              <w:fldChar w:fldCharType="end"/>
            </w:r>
          </w:hyperlink>
        </w:p>
        <w:p w14:paraId="3366F704" w14:textId="5915E56E" w:rsidR="00FA1F5B" w:rsidRDefault="00FA1F5B">
          <w:pPr>
            <w:pStyle w:val="TOC3"/>
            <w:rPr>
              <w:rFonts w:asciiTheme="minorHAnsi" w:eastAsiaTheme="minorEastAsia" w:hAnsiTheme="minorHAnsi" w:cstheme="minorBidi"/>
              <w:smallCaps w:val="0"/>
              <w:szCs w:val="22"/>
              <w:lang w:val="en-US"/>
            </w:rPr>
          </w:pPr>
          <w:hyperlink w:anchor="_Toc516684782" w:history="1">
            <w:r w:rsidRPr="00DA180B">
              <w:rPr>
                <w:rStyle w:val="Hyperlink"/>
              </w:rPr>
              <w:t>4.4.5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_Toc516684782 \h </w:instrText>
            </w:r>
            <w:r>
              <w:rPr>
                <w:webHidden/>
              </w:rPr>
            </w:r>
            <w:r>
              <w:rPr>
                <w:webHidden/>
              </w:rPr>
              <w:fldChar w:fldCharType="separate"/>
            </w:r>
            <w:r>
              <w:rPr>
                <w:webHidden/>
              </w:rPr>
              <w:t>39</w:t>
            </w:r>
            <w:r>
              <w:rPr>
                <w:webHidden/>
              </w:rPr>
              <w:fldChar w:fldCharType="end"/>
            </w:r>
          </w:hyperlink>
        </w:p>
        <w:p w14:paraId="101F14D2" w14:textId="7CD8DACD" w:rsidR="00FA1F5B" w:rsidRDefault="00FA1F5B">
          <w:pPr>
            <w:pStyle w:val="TOC2"/>
            <w:rPr>
              <w:rFonts w:asciiTheme="minorHAnsi" w:eastAsiaTheme="minorEastAsia" w:hAnsiTheme="minorHAnsi" w:cstheme="minorBidi"/>
              <w:b w:val="0"/>
              <w:smallCaps w:val="0"/>
              <w:szCs w:val="22"/>
              <w:lang w:val="en-US"/>
            </w:rPr>
          </w:pPr>
          <w:hyperlink w:anchor="_Toc516684783" w:history="1">
            <w:r w:rsidRPr="00DA180B">
              <w:rPr>
                <w:rStyle w:val="Hyperlink"/>
              </w:rPr>
              <w:t>4.5</w:t>
            </w:r>
            <w:r>
              <w:rPr>
                <w:rFonts w:asciiTheme="minorHAnsi" w:eastAsiaTheme="minorEastAsia" w:hAnsiTheme="minorHAnsi" w:cstheme="minorBidi"/>
                <w:b w:val="0"/>
                <w:smallCaps w:val="0"/>
                <w:szCs w:val="22"/>
                <w:lang w:val="en-US"/>
              </w:rPr>
              <w:tab/>
            </w:r>
            <w:r w:rsidRPr="00DA180B">
              <w:rPr>
                <w:rStyle w:val="Hyperlink"/>
              </w:rPr>
              <w:t>+KCNXUP command: Bring the PDP Connection Up</w:t>
            </w:r>
            <w:r>
              <w:rPr>
                <w:webHidden/>
              </w:rPr>
              <w:tab/>
            </w:r>
            <w:r>
              <w:rPr>
                <w:webHidden/>
              </w:rPr>
              <w:fldChar w:fldCharType="begin"/>
            </w:r>
            <w:r>
              <w:rPr>
                <w:webHidden/>
              </w:rPr>
              <w:instrText xml:space="preserve"> PAGEREF _Toc516684783 \h </w:instrText>
            </w:r>
            <w:r>
              <w:rPr>
                <w:webHidden/>
              </w:rPr>
            </w:r>
            <w:r>
              <w:rPr>
                <w:webHidden/>
              </w:rPr>
              <w:fldChar w:fldCharType="separate"/>
            </w:r>
            <w:r>
              <w:rPr>
                <w:webHidden/>
              </w:rPr>
              <w:t>40</w:t>
            </w:r>
            <w:r>
              <w:rPr>
                <w:webHidden/>
              </w:rPr>
              <w:fldChar w:fldCharType="end"/>
            </w:r>
          </w:hyperlink>
        </w:p>
        <w:p w14:paraId="136E70E4" w14:textId="52E45FDD" w:rsidR="00FA1F5B" w:rsidRDefault="00FA1F5B">
          <w:pPr>
            <w:pStyle w:val="TOC3"/>
            <w:rPr>
              <w:rFonts w:asciiTheme="minorHAnsi" w:eastAsiaTheme="minorEastAsia" w:hAnsiTheme="minorHAnsi" w:cstheme="minorBidi"/>
              <w:smallCaps w:val="0"/>
              <w:szCs w:val="22"/>
              <w:lang w:val="en-US"/>
            </w:rPr>
          </w:pPr>
          <w:hyperlink w:anchor="_Toc516684784" w:history="1">
            <w:r w:rsidRPr="00DA180B">
              <w:rPr>
                <w:rStyle w:val="Hyperlink"/>
              </w:rPr>
              <w:t>4.5.1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_Toc516684784 \h </w:instrText>
            </w:r>
            <w:r>
              <w:rPr>
                <w:webHidden/>
              </w:rPr>
            </w:r>
            <w:r>
              <w:rPr>
                <w:webHidden/>
              </w:rPr>
              <w:fldChar w:fldCharType="separate"/>
            </w:r>
            <w:r>
              <w:rPr>
                <w:webHidden/>
              </w:rPr>
              <w:t>40</w:t>
            </w:r>
            <w:r>
              <w:rPr>
                <w:webHidden/>
              </w:rPr>
              <w:fldChar w:fldCharType="end"/>
            </w:r>
          </w:hyperlink>
        </w:p>
        <w:p w14:paraId="0EEDA1F0" w14:textId="4D9FB490" w:rsidR="00FA1F5B" w:rsidRDefault="00FA1F5B">
          <w:pPr>
            <w:pStyle w:val="TOC3"/>
            <w:rPr>
              <w:rFonts w:asciiTheme="minorHAnsi" w:eastAsiaTheme="minorEastAsia" w:hAnsiTheme="minorHAnsi" w:cstheme="minorBidi"/>
              <w:smallCaps w:val="0"/>
              <w:szCs w:val="22"/>
              <w:lang w:val="en-US"/>
            </w:rPr>
          </w:pPr>
          <w:hyperlink w:anchor="_Toc516684785" w:history="1">
            <w:r w:rsidRPr="00DA180B">
              <w:rPr>
                <w:rStyle w:val="Hyperlink"/>
              </w:rPr>
              <w:t>4.5.2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_Toc516684785 \h </w:instrText>
            </w:r>
            <w:r>
              <w:rPr>
                <w:webHidden/>
              </w:rPr>
            </w:r>
            <w:r>
              <w:rPr>
                <w:webHidden/>
              </w:rPr>
              <w:fldChar w:fldCharType="separate"/>
            </w:r>
            <w:r>
              <w:rPr>
                <w:webHidden/>
              </w:rPr>
              <w:t>40</w:t>
            </w:r>
            <w:r>
              <w:rPr>
                <w:webHidden/>
              </w:rPr>
              <w:fldChar w:fldCharType="end"/>
            </w:r>
          </w:hyperlink>
        </w:p>
        <w:p w14:paraId="4D6A3620" w14:textId="4AD3E173" w:rsidR="00FA1F5B" w:rsidRDefault="00FA1F5B">
          <w:pPr>
            <w:pStyle w:val="TOC3"/>
            <w:rPr>
              <w:rFonts w:asciiTheme="minorHAnsi" w:eastAsiaTheme="minorEastAsia" w:hAnsiTheme="minorHAnsi" w:cstheme="minorBidi"/>
              <w:smallCaps w:val="0"/>
              <w:szCs w:val="22"/>
              <w:lang w:val="en-US"/>
            </w:rPr>
          </w:pPr>
          <w:hyperlink w:anchor="_Toc516684786" w:history="1">
            <w:r w:rsidRPr="00DA180B">
              <w:rPr>
                <w:rStyle w:val="Hyperlink"/>
              </w:rPr>
              <w:t>4.5.3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_Toc516684786 \h </w:instrText>
            </w:r>
            <w:r>
              <w:rPr>
                <w:webHidden/>
              </w:rPr>
            </w:r>
            <w:r>
              <w:rPr>
                <w:webHidden/>
              </w:rPr>
              <w:fldChar w:fldCharType="separate"/>
            </w:r>
            <w:r>
              <w:rPr>
                <w:webHidden/>
              </w:rPr>
              <w:t>40</w:t>
            </w:r>
            <w:r>
              <w:rPr>
                <w:webHidden/>
              </w:rPr>
              <w:fldChar w:fldCharType="end"/>
            </w:r>
          </w:hyperlink>
        </w:p>
        <w:p w14:paraId="7EAB3D77" w14:textId="4677876F" w:rsidR="00FA1F5B" w:rsidRDefault="00FA1F5B">
          <w:pPr>
            <w:pStyle w:val="TOC3"/>
            <w:rPr>
              <w:rFonts w:asciiTheme="minorHAnsi" w:eastAsiaTheme="minorEastAsia" w:hAnsiTheme="minorHAnsi" w:cstheme="minorBidi"/>
              <w:smallCaps w:val="0"/>
              <w:szCs w:val="22"/>
              <w:lang w:val="en-US"/>
            </w:rPr>
          </w:pPr>
          <w:hyperlink w:anchor="_Toc516684787" w:history="1">
            <w:r w:rsidRPr="00DA180B">
              <w:rPr>
                <w:rStyle w:val="Hyperlink"/>
              </w:rPr>
              <w:t>4.5.4</w:t>
            </w:r>
            <w:r>
              <w:rPr>
                <w:rFonts w:asciiTheme="minorHAnsi" w:eastAsiaTheme="minorEastAsia" w:hAnsiTheme="minorHAnsi" w:cstheme="minorBidi"/>
                <w:smallCaps w:val="0"/>
                <w:szCs w:val="22"/>
                <w:lang w:val="en-US"/>
              </w:rPr>
              <w:tab/>
            </w:r>
            <w:r w:rsidRPr="00DA180B">
              <w:rPr>
                <w:rStyle w:val="Hyperlink"/>
              </w:rPr>
              <w:t xml:space="preserve"> Sequence Diagram</w:t>
            </w:r>
            <w:r>
              <w:rPr>
                <w:webHidden/>
              </w:rPr>
              <w:tab/>
            </w:r>
            <w:r>
              <w:rPr>
                <w:webHidden/>
              </w:rPr>
              <w:fldChar w:fldCharType="begin"/>
            </w:r>
            <w:r>
              <w:rPr>
                <w:webHidden/>
              </w:rPr>
              <w:instrText xml:space="preserve"> PAGEREF _Toc516684787 \h </w:instrText>
            </w:r>
            <w:r>
              <w:rPr>
                <w:webHidden/>
              </w:rPr>
            </w:r>
            <w:r>
              <w:rPr>
                <w:webHidden/>
              </w:rPr>
              <w:fldChar w:fldCharType="separate"/>
            </w:r>
            <w:r>
              <w:rPr>
                <w:webHidden/>
              </w:rPr>
              <w:t>41</w:t>
            </w:r>
            <w:r>
              <w:rPr>
                <w:webHidden/>
              </w:rPr>
              <w:fldChar w:fldCharType="end"/>
            </w:r>
          </w:hyperlink>
        </w:p>
        <w:p w14:paraId="0A620841" w14:textId="5AA6DBE8" w:rsidR="00FA1F5B" w:rsidRDefault="00FA1F5B">
          <w:pPr>
            <w:pStyle w:val="TOC3"/>
            <w:rPr>
              <w:rFonts w:asciiTheme="minorHAnsi" w:eastAsiaTheme="minorEastAsia" w:hAnsiTheme="minorHAnsi" w:cstheme="minorBidi"/>
              <w:smallCaps w:val="0"/>
              <w:szCs w:val="22"/>
              <w:lang w:val="en-US"/>
            </w:rPr>
          </w:pPr>
          <w:hyperlink w:anchor="_Toc516684788" w:history="1">
            <w:r w:rsidRPr="00DA180B">
              <w:rPr>
                <w:rStyle w:val="Hyperlink"/>
              </w:rPr>
              <w:t>4.5.5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_Toc516684788 \h </w:instrText>
            </w:r>
            <w:r>
              <w:rPr>
                <w:webHidden/>
              </w:rPr>
            </w:r>
            <w:r>
              <w:rPr>
                <w:webHidden/>
              </w:rPr>
              <w:fldChar w:fldCharType="separate"/>
            </w:r>
            <w:r>
              <w:rPr>
                <w:webHidden/>
              </w:rPr>
              <w:t>45</w:t>
            </w:r>
            <w:r>
              <w:rPr>
                <w:webHidden/>
              </w:rPr>
              <w:fldChar w:fldCharType="end"/>
            </w:r>
          </w:hyperlink>
        </w:p>
        <w:p w14:paraId="6DE34934" w14:textId="44FA61EC" w:rsidR="00FA1F5B" w:rsidRDefault="00FA1F5B">
          <w:pPr>
            <w:pStyle w:val="TOC2"/>
            <w:rPr>
              <w:rFonts w:asciiTheme="minorHAnsi" w:eastAsiaTheme="minorEastAsia" w:hAnsiTheme="minorHAnsi" w:cstheme="minorBidi"/>
              <w:b w:val="0"/>
              <w:smallCaps w:val="0"/>
              <w:szCs w:val="22"/>
              <w:lang w:val="en-US"/>
            </w:rPr>
          </w:pPr>
          <w:hyperlink w:anchor="_Toc516684789" w:history="1">
            <w:r w:rsidRPr="00DA180B">
              <w:rPr>
                <w:rStyle w:val="Hyperlink"/>
              </w:rPr>
              <w:t>4.6</w:t>
            </w:r>
            <w:r>
              <w:rPr>
                <w:rFonts w:asciiTheme="minorHAnsi" w:eastAsiaTheme="minorEastAsia" w:hAnsiTheme="minorHAnsi" w:cstheme="minorBidi"/>
                <w:b w:val="0"/>
                <w:smallCaps w:val="0"/>
                <w:szCs w:val="22"/>
                <w:lang w:val="en-US"/>
              </w:rPr>
              <w:tab/>
            </w:r>
            <w:r w:rsidRPr="00DA180B">
              <w:rPr>
                <w:rStyle w:val="Hyperlink"/>
              </w:rPr>
              <w:t>+KCNXDOWN command: Bring the PDP Connection Down</w:t>
            </w:r>
            <w:r>
              <w:rPr>
                <w:webHidden/>
              </w:rPr>
              <w:tab/>
            </w:r>
            <w:r>
              <w:rPr>
                <w:webHidden/>
              </w:rPr>
              <w:fldChar w:fldCharType="begin"/>
            </w:r>
            <w:r>
              <w:rPr>
                <w:webHidden/>
              </w:rPr>
              <w:instrText xml:space="preserve"> PAGEREF _Toc516684789 \h </w:instrText>
            </w:r>
            <w:r>
              <w:rPr>
                <w:webHidden/>
              </w:rPr>
            </w:r>
            <w:r>
              <w:rPr>
                <w:webHidden/>
              </w:rPr>
              <w:fldChar w:fldCharType="separate"/>
            </w:r>
            <w:r>
              <w:rPr>
                <w:webHidden/>
              </w:rPr>
              <w:t>46</w:t>
            </w:r>
            <w:r>
              <w:rPr>
                <w:webHidden/>
              </w:rPr>
              <w:fldChar w:fldCharType="end"/>
            </w:r>
          </w:hyperlink>
        </w:p>
        <w:p w14:paraId="437C3472" w14:textId="34C2165B" w:rsidR="00FA1F5B" w:rsidRDefault="00FA1F5B">
          <w:pPr>
            <w:pStyle w:val="TOC3"/>
            <w:rPr>
              <w:rFonts w:asciiTheme="minorHAnsi" w:eastAsiaTheme="minorEastAsia" w:hAnsiTheme="minorHAnsi" w:cstheme="minorBidi"/>
              <w:smallCaps w:val="0"/>
              <w:szCs w:val="22"/>
              <w:lang w:val="en-US"/>
            </w:rPr>
          </w:pPr>
          <w:hyperlink w:anchor="_Toc516684790" w:history="1">
            <w:r w:rsidRPr="00DA180B">
              <w:rPr>
                <w:rStyle w:val="Hyperlink"/>
              </w:rPr>
              <w:t>4.6.1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_Toc516684790 \h </w:instrText>
            </w:r>
            <w:r>
              <w:rPr>
                <w:webHidden/>
              </w:rPr>
            </w:r>
            <w:r>
              <w:rPr>
                <w:webHidden/>
              </w:rPr>
              <w:fldChar w:fldCharType="separate"/>
            </w:r>
            <w:r>
              <w:rPr>
                <w:webHidden/>
              </w:rPr>
              <w:t>46</w:t>
            </w:r>
            <w:r>
              <w:rPr>
                <w:webHidden/>
              </w:rPr>
              <w:fldChar w:fldCharType="end"/>
            </w:r>
          </w:hyperlink>
        </w:p>
        <w:p w14:paraId="0EF4CA44" w14:textId="2601544D" w:rsidR="00FA1F5B" w:rsidRDefault="00FA1F5B">
          <w:pPr>
            <w:pStyle w:val="TOC3"/>
            <w:rPr>
              <w:rFonts w:asciiTheme="minorHAnsi" w:eastAsiaTheme="minorEastAsia" w:hAnsiTheme="minorHAnsi" w:cstheme="minorBidi"/>
              <w:smallCaps w:val="0"/>
              <w:szCs w:val="22"/>
              <w:lang w:val="en-US"/>
            </w:rPr>
          </w:pPr>
          <w:hyperlink w:anchor="_Toc516684791" w:history="1">
            <w:r w:rsidRPr="00DA180B">
              <w:rPr>
                <w:rStyle w:val="Hyperlink"/>
              </w:rPr>
              <w:t>4.6.2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_Toc516684791 \h </w:instrText>
            </w:r>
            <w:r>
              <w:rPr>
                <w:webHidden/>
              </w:rPr>
            </w:r>
            <w:r>
              <w:rPr>
                <w:webHidden/>
              </w:rPr>
              <w:fldChar w:fldCharType="separate"/>
            </w:r>
            <w:r>
              <w:rPr>
                <w:webHidden/>
              </w:rPr>
              <w:t>46</w:t>
            </w:r>
            <w:r>
              <w:rPr>
                <w:webHidden/>
              </w:rPr>
              <w:fldChar w:fldCharType="end"/>
            </w:r>
          </w:hyperlink>
        </w:p>
        <w:p w14:paraId="600045CD" w14:textId="01B762EC" w:rsidR="00FA1F5B" w:rsidRDefault="00FA1F5B">
          <w:pPr>
            <w:pStyle w:val="TOC3"/>
            <w:rPr>
              <w:rFonts w:asciiTheme="minorHAnsi" w:eastAsiaTheme="minorEastAsia" w:hAnsiTheme="minorHAnsi" w:cstheme="minorBidi"/>
              <w:smallCaps w:val="0"/>
              <w:szCs w:val="22"/>
              <w:lang w:val="en-US"/>
            </w:rPr>
          </w:pPr>
          <w:hyperlink w:anchor="_Toc516684792" w:history="1">
            <w:r w:rsidRPr="00DA180B">
              <w:rPr>
                <w:rStyle w:val="Hyperlink"/>
              </w:rPr>
              <w:t>4.6.3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_Toc516684792 \h </w:instrText>
            </w:r>
            <w:r>
              <w:rPr>
                <w:webHidden/>
              </w:rPr>
            </w:r>
            <w:r>
              <w:rPr>
                <w:webHidden/>
              </w:rPr>
              <w:fldChar w:fldCharType="separate"/>
            </w:r>
            <w:r>
              <w:rPr>
                <w:webHidden/>
              </w:rPr>
              <w:t>46</w:t>
            </w:r>
            <w:r>
              <w:rPr>
                <w:webHidden/>
              </w:rPr>
              <w:fldChar w:fldCharType="end"/>
            </w:r>
          </w:hyperlink>
        </w:p>
        <w:p w14:paraId="0582C509" w14:textId="263C1250" w:rsidR="00FA1F5B" w:rsidRDefault="00FA1F5B">
          <w:pPr>
            <w:pStyle w:val="TOC3"/>
            <w:rPr>
              <w:rFonts w:asciiTheme="minorHAnsi" w:eastAsiaTheme="minorEastAsia" w:hAnsiTheme="minorHAnsi" w:cstheme="minorBidi"/>
              <w:smallCaps w:val="0"/>
              <w:szCs w:val="22"/>
              <w:lang w:val="en-US"/>
            </w:rPr>
          </w:pPr>
          <w:hyperlink w:anchor="_Toc516684793" w:history="1">
            <w:r w:rsidRPr="00DA180B">
              <w:rPr>
                <w:rStyle w:val="Hyperlink"/>
              </w:rPr>
              <w:t>4.6.4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_Toc516684793 \h </w:instrText>
            </w:r>
            <w:r>
              <w:rPr>
                <w:webHidden/>
              </w:rPr>
            </w:r>
            <w:r>
              <w:rPr>
                <w:webHidden/>
              </w:rPr>
              <w:fldChar w:fldCharType="separate"/>
            </w:r>
            <w:r>
              <w:rPr>
                <w:webHidden/>
              </w:rPr>
              <w:t>48</w:t>
            </w:r>
            <w:r>
              <w:rPr>
                <w:webHidden/>
              </w:rPr>
              <w:fldChar w:fldCharType="end"/>
            </w:r>
          </w:hyperlink>
        </w:p>
        <w:p w14:paraId="04CD8B8B" w14:textId="2F9C8C68" w:rsidR="00FA1F5B" w:rsidRDefault="00FA1F5B">
          <w:pPr>
            <w:pStyle w:val="TOC3"/>
            <w:rPr>
              <w:rFonts w:asciiTheme="minorHAnsi" w:eastAsiaTheme="minorEastAsia" w:hAnsiTheme="minorHAnsi" w:cstheme="minorBidi"/>
              <w:smallCaps w:val="0"/>
              <w:szCs w:val="22"/>
              <w:lang w:val="en-US"/>
            </w:rPr>
          </w:pPr>
          <w:hyperlink w:anchor="_Toc516684794" w:history="1">
            <w:r w:rsidRPr="00DA180B">
              <w:rPr>
                <w:rStyle w:val="Hyperlink"/>
              </w:rPr>
              <w:t>4.6.5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_Toc516684794 \h </w:instrText>
            </w:r>
            <w:r>
              <w:rPr>
                <w:webHidden/>
              </w:rPr>
            </w:r>
            <w:r>
              <w:rPr>
                <w:webHidden/>
              </w:rPr>
              <w:fldChar w:fldCharType="separate"/>
            </w:r>
            <w:r>
              <w:rPr>
                <w:webHidden/>
              </w:rPr>
              <w:t>51</w:t>
            </w:r>
            <w:r>
              <w:rPr>
                <w:webHidden/>
              </w:rPr>
              <w:fldChar w:fldCharType="end"/>
            </w:r>
          </w:hyperlink>
        </w:p>
        <w:p w14:paraId="5C6EF97C" w14:textId="48140307" w:rsidR="00FA1F5B" w:rsidRDefault="00FA1F5B">
          <w:pPr>
            <w:pStyle w:val="TOC2"/>
            <w:rPr>
              <w:rFonts w:asciiTheme="minorHAnsi" w:eastAsiaTheme="minorEastAsia" w:hAnsiTheme="minorHAnsi" w:cstheme="minorBidi"/>
              <w:b w:val="0"/>
              <w:smallCaps w:val="0"/>
              <w:szCs w:val="22"/>
              <w:lang w:val="en-US"/>
            </w:rPr>
          </w:pPr>
          <w:hyperlink w:anchor="_Toc516684795" w:history="1">
            <w:r w:rsidRPr="00DA180B">
              <w:rPr>
                <w:rStyle w:val="Hyperlink"/>
              </w:rPr>
              <w:t>4.7</w:t>
            </w:r>
            <w:r>
              <w:rPr>
                <w:rFonts w:asciiTheme="minorHAnsi" w:eastAsiaTheme="minorEastAsia" w:hAnsiTheme="minorHAnsi" w:cstheme="minorBidi"/>
                <w:b w:val="0"/>
                <w:smallCaps w:val="0"/>
                <w:szCs w:val="22"/>
                <w:lang w:val="en-US"/>
              </w:rPr>
              <w:tab/>
            </w:r>
            <w:r w:rsidRPr="00DA180B">
              <w:rPr>
                <w:rStyle w:val="Hyperlink"/>
              </w:rPr>
              <w:t>+KIPOPT Command: General Options Configuration</w:t>
            </w:r>
            <w:r>
              <w:rPr>
                <w:webHidden/>
              </w:rPr>
              <w:tab/>
            </w:r>
            <w:r>
              <w:rPr>
                <w:webHidden/>
              </w:rPr>
              <w:fldChar w:fldCharType="begin"/>
            </w:r>
            <w:r>
              <w:rPr>
                <w:webHidden/>
              </w:rPr>
              <w:instrText xml:space="preserve"> PAGEREF _Toc516684795 \h </w:instrText>
            </w:r>
            <w:r>
              <w:rPr>
                <w:webHidden/>
              </w:rPr>
            </w:r>
            <w:r>
              <w:rPr>
                <w:webHidden/>
              </w:rPr>
              <w:fldChar w:fldCharType="separate"/>
            </w:r>
            <w:r>
              <w:rPr>
                <w:webHidden/>
              </w:rPr>
              <w:t>52</w:t>
            </w:r>
            <w:r>
              <w:rPr>
                <w:webHidden/>
              </w:rPr>
              <w:fldChar w:fldCharType="end"/>
            </w:r>
          </w:hyperlink>
        </w:p>
        <w:p w14:paraId="2865E769" w14:textId="04E9BDB0" w:rsidR="00FA1F5B" w:rsidRDefault="00FA1F5B">
          <w:pPr>
            <w:pStyle w:val="TOC3"/>
            <w:rPr>
              <w:rFonts w:asciiTheme="minorHAnsi" w:eastAsiaTheme="minorEastAsia" w:hAnsiTheme="minorHAnsi" w:cstheme="minorBidi"/>
              <w:smallCaps w:val="0"/>
              <w:szCs w:val="22"/>
              <w:lang w:val="en-US"/>
            </w:rPr>
          </w:pPr>
          <w:hyperlink w:anchor="_Toc516684796" w:history="1">
            <w:r w:rsidRPr="00DA180B">
              <w:rPr>
                <w:rStyle w:val="Hyperlink"/>
              </w:rPr>
              <w:t>4.7.1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_Toc516684796 \h </w:instrText>
            </w:r>
            <w:r>
              <w:rPr>
                <w:webHidden/>
              </w:rPr>
            </w:r>
            <w:r>
              <w:rPr>
                <w:webHidden/>
              </w:rPr>
              <w:fldChar w:fldCharType="separate"/>
            </w:r>
            <w:r>
              <w:rPr>
                <w:webHidden/>
              </w:rPr>
              <w:t>52</w:t>
            </w:r>
            <w:r>
              <w:rPr>
                <w:webHidden/>
              </w:rPr>
              <w:fldChar w:fldCharType="end"/>
            </w:r>
          </w:hyperlink>
        </w:p>
        <w:p w14:paraId="686B670E" w14:textId="520AEB23" w:rsidR="00FA1F5B" w:rsidRDefault="00FA1F5B">
          <w:pPr>
            <w:pStyle w:val="TOC3"/>
            <w:rPr>
              <w:rFonts w:asciiTheme="minorHAnsi" w:eastAsiaTheme="minorEastAsia" w:hAnsiTheme="minorHAnsi" w:cstheme="minorBidi"/>
              <w:smallCaps w:val="0"/>
              <w:szCs w:val="22"/>
              <w:lang w:val="en-US"/>
            </w:rPr>
          </w:pPr>
          <w:hyperlink w:anchor="_Toc516684797" w:history="1">
            <w:r w:rsidRPr="00DA180B">
              <w:rPr>
                <w:rStyle w:val="Hyperlink"/>
              </w:rPr>
              <w:t>4.7.2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_Toc516684797 \h </w:instrText>
            </w:r>
            <w:r>
              <w:rPr>
                <w:webHidden/>
              </w:rPr>
            </w:r>
            <w:r>
              <w:rPr>
                <w:webHidden/>
              </w:rPr>
              <w:fldChar w:fldCharType="separate"/>
            </w:r>
            <w:r>
              <w:rPr>
                <w:webHidden/>
              </w:rPr>
              <w:t>53</w:t>
            </w:r>
            <w:r>
              <w:rPr>
                <w:webHidden/>
              </w:rPr>
              <w:fldChar w:fldCharType="end"/>
            </w:r>
          </w:hyperlink>
        </w:p>
        <w:p w14:paraId="7B5D81F6" w14:textId="493E8F02" w:rsidR="00FA1F5B" w:rsidRDefault="00FA1F5B">
          <w:pPr>
            <w:pStyle w:val="TOC3"/>
            <w:rPr>
              <w:rFonts w:asciiTheme="minorHAnsi" w:eastAsiaTheme="minorEastAsia" w:hAnsiTheme="minorHAnsi" w:cstheme="minorBidi"/>
              <w:smallCaps w:val="0"/>
              <w:szCs w:val="22"/>
              <w:lang w:val="en-US"/>
            </w:rPr>
          </w:pPr>
          <w:hyperlink w:anchor="_Toc516684798" w:history="1">
            <w:r w:rsidRPr="00DA180B">
              <w:rPr>
                <w:rStyle w:val="Hyperlink"/>
              </w:rPr>
              <w:t>4.7.3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_Toc516684798 \h </w:instrText>
            </w:r>
            <w:r>
              <w:rPr>
                <w:webHidden/>
              </w:rPr>
            </w:r>
            <w:r>
              <w:rPr>
                <w:webHidden/>
              </w:rPr>
              <w:fldChar w:fldCharType="separate"/>
            </w:r>
            <w:r>
              <w:rPr>
                <w:webHidden/>
              </w:rPr>
              <w:t>55</w:t>
            </w:r>
            <w:r>
              <w:rPr>
                <w:webHidden/>
              </w:rPr>
              <w:fldChar w:fldCharType="end"/>
            </w:r>
          </w:hyperlink>
        </w:p>
        <w:p w14:paraId="4D4FC090" w14:textId="00C4A339" w:rsidR="00FA1F5B" w:rsidRDefault="00FA1F5B">
          <w:pPr>
            <w:pStyle w:val="TOC3"/>
            <w:rPr>
              <w:rFonts w:asciiTheme="minorHAnsi" w:eastAsiaTheme="minorEastAsia" w:hAnsiTheme="minorHAnsi" w:cstheme="minorBidi"/>
              <w:smallCaps w:val="0"/>
              <w:szCs w:val="22"/>
              <w:lang w:val="en-US"/>
            </w:rPr>
          </w:pPr>
          <w:hyperlink w:anchor="_Toc516684799" w:history="1">
            <w:r w:rsidRPr="00DA180B">
              <w:rPr>
                <w:rStyle w:val="Hyperlink"/>
              </w:rPr>
              <w:t>4.7.4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_Toc516684799 \h </w:instrText>
            </w:r>
            <w:r>
              <w:rPr>
                <w:webHidden/>
              </w:rPr>
            </w:r>
            <w:r>
              <w:rPr>
                <w:webHidden/>
              </w:rPr>
              <w:fldChar w:fldCharType="separate"/>
            </w:r>
            <w:r>
              <w:rPr>
                <w:webHidden/>
              </w:rPr>
              <w:t>57</w:t>
            </w:r>
            <w:r>
              <w:rPr>
                <w:webHidden/>
              </w:rPr>
              <w:fldChar w:fldCharType="end"/>
            </w:r>
          </w:hyperlink>
        </w:p>
        <w:p w14:paraId="079B3A72" w14:textId="46AE25FB" w:rsidR="00FA1F5B" w:rsidRDefault="00FA1F5B">
          <w:pPr>
            <w:pStyle w:val="TOC3"/>
            <w:rPr>
              <w:rFonts w:asciiTheme="minorHAnsi" w:eastAsiaTheme="minorEastAsia" w:hAnsiTheme="minorHAnsi" w:cstheme="minorBidi"/>
              <w:smallCaps w:val="0"/>
              <w:szCs w:val="22"/>
              <w:lang w:val="en-US"/>
            </w:rPr>
          </w:pPr>
          <w:hyperlink w:anchor="_Toc516684800" w:history="1">
            <w:r w:rsidRPr="00DA180B">
              <w:rPr>
                <w:rStyle w:val="Hyperlink"/>
              </w:rPr>
              <w:t>4.7.5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_Toc516684800 \h </w:instrText>
            </w:r>
            <w:r>
              <w:rPr>
                <w:webHidden/>
              </w:rPr>
            </w:r>
            <w:r>
              <w:rPr>
                <w:webHidden/>
              </w:rPr>
              <w:fldChar w:fldCharType="separate"/>
            </w:r>
            <w:r>
              <w:rPr>
                <w:webHidden/>
              </w:rPr>
              <w:t>59</w:t>
            </w:r>
            <w:r>
              <w:rPr>
                <w:webHidden/>
              </w:rPr>
              <w:fldChar w:fldCharType="end"/>
            </w:r>
          </w:hyperlink>
        </w:p>
        <w:p w14:paraId="691DCAA1" w14:textId="72489A83" w:rsidR="00FA1F5B" w:rsidRDefault="00FA1F5B">
          <w:pPr>
            <w:pStyle w:val="TOC1"/>
            <w:rPr>
              <w:rFonts w:asciiTheme="minorHAnsi" w:eastAsiaTheme="minorEastAsia" w:hAnsiTheme="minorHAnsi" w:cstheme="minorBidi"/>
              <w:b w:val="0"/>
              <w:caps w:val="0"/>
              <w:szCs w:val="22"/>
              <w:u w:val="none"/>
              <w:lang w:val="en-US"/>
            </w:rPr>
          </w:pPr>
          <w:hyperlink w:anchor="_Toc516684801" w:history="1">
            <w:r w:rsidRPr="00DA180B">
              <w:rPr>
                <w:rStyle w:val="Hyperlink"/>
              </w:rPr>
              <w:t>5</w:t>
            </w:r>
            <w:r>
              <w:rPr>
                <w:rFonts w:asciiTheme="minorHAnsi" w:eastAsiaTheme="minorEastAsia" w:hAnsiTheme="minorHAnsi" w:cstheme="minorBidi"/>
                <w:b w:val="0"/>
                <w:caps w:val="0"/>
                <w:szCs w:val="22"/>
                <w:u w:val="none"/>
                <w:lang w:val="en-US"/>
              </w:rPr>
              <w:tab/>
            </w:r>
            <w:r w:rsidRPr="00DA180B">
              <w:rPr>
                <w:rStyle w:val="Hyperlink"/>
              </w:rPr>
              <w:t>TCP commands</w:t>
            </w:r>
            <w:r>
              <w:rPr>
                <w:webHidden/>
              </w:rPr>
              <w:tab/>
            </w:r>
            <w:r>
              <w:rPr>
                <w:webHidden/>
              </w:rPr>
              <w:fldChar w:fldCharType="begin"/>
            </w:r>
            <w:r>
              <w:rPr>
                <w:webHidden/>
              </w:rPr>
              <w:instrText xml:space="preserve"> PAGEREF _Toc516684801 \h </w:instrText>
            </w:r>
            <w:r>
              <w:rPr>
                <w:webHidden/>
              </w:rPr>
            </w:r>
            <w:r>
              <w:rPr>
                <w:webHidden/>
              </w:rPr>
              <w:fldChar w:fldCharType="separate"/>
            </w:r>
            <w:r>
              <w:rPr>
                <w:webHidden/>
              </w:rPr>
              <w:t>60</w:t>
            </w:r>
            <w:r>
              <w:rPr>
                <w:webHidden/>
              </w:rPr>
              <w:fldChar w:fldCharType="end"/>
            </w:r>
          </w:hyperlink>
        </w:p>
        <w:p w14:paraId="36F36A91" w14:textId="5EB44FD0" w:rsidR="00FA1F5B" w:rsidRDefault="00FA1F5B">
          <w:pPr>
            <w:pStyle w:val="TOC2"/>
            <w:rPr>
              <w:rFonts w:asciiTheme="minorHAnsi" w:eastAsiaTheme="minorEastAsia" w:hAnsiTheme="minorHAnsi" w:cstheme="minorBidi"/>
              <w:b w:val="0"/>
              <w:smallCaps w:val="0"/>
              <w:szCs w:val="22"/>
              <w:lang w:val="en-US"/>
            </w:rPr>
          </w:pPr>
          <w:hyperlink w:anchor="_Toc516684802" w:history="1">
            <w:r w:rsidRPr="00DA180B">
              <w:rPr>
                <w:rStyle w:val="Hyperlink"/>
              </w:rPr>
              <w:t>5.1</w:t>
            </w:r>
            <w:r>
              <w:rPr>
                <w:rFonts w:asciiTheme="minorHAnsi" w:eastAsiaTheme="minorEastAsia" w:hAnsiTheme="minorHAnsi" w:cstheme="minorBidi"/>
                <w:b w:val="0"/>
                <w:smallCaps w:val="0"/>
                <w:szCs w:val="22"/>
                <w:lang w:val="en-US"/>
              </w:rPr>
              <w:tab/>
            </w:r>
            <w:r w:rsidRPr="00DA180B">
              <w:rPr>
                <w:rStyle w:val="Hyperlink"/>
              </w:rPr>
              <w:t>+KTCPCFG command: TCP connection configuration</w:t>
            </w:r>
            <w:r>
              <w:rPr>
                <w:webHidden/>
              </w:rPr>
              <w:tab/>
            </w:r>
            <w:r>
              <w:rPr>
                <w:webHidden/>
              </w:rPr>
              <w:fldChar w:fldCharType="begin"/>
            </w:r>
            <w:r>
              <w:rPr>
                <w:webHidden/>
              </w:rPr>
              <w:instrText xml:space="preserve"> PAGEREF _Toc516684802 \h </w:instrText>
            </w:r>
            <w:r>
              <w:rPr>
                <w:webHidden/>
              </w:rPr>
            </w:r>
            <w:r>
              <w:rPr>
                <w:webHidden/>
              </w:rPr>
              <w:fldChar w:fldCharType="separate"/>
            </w:r>
            <w:r>
              <w:rPr>
                <w:webHidden/>
              </w:rPr>
              <w:t>60</w:t>
            </w:r>
            <w:r>
              <w:rPr>
                <w:webHidden/>
              </w:rPr>
              <w:fldChar w:fldCharType="end"/>
            </w:r>
          </w:hyperlink>
        </w:p>
        <w:p w14:paraId="334BFB9E" w14:textId="6E7AE35C" w:rsidR="00FA1F5B" w:rsidRDefault="00FA1F5B">
          <w:pPr>
            <w:pStyle w:val="TOC3"/>
            <w:rPr>
              <w:rFonts w:asciiTheme="minorHAnsi" w:eastAsiaTheme="minorEastAsia" w:hAnsiTheme="minorHAnsi" w:cstheme="minorBidi"/>
              <w:smallCaps w:val="0"/>
              <w:szCs w:val="22"/>
              <w:lang w:val="en-US"/>
            </w:rPr>
          </w:pPr>
          <w:hyperlink w:anchor="_Toc516684803" w:history="1">
            <w:r w:rsidRPr="00DA180B">
              <w:rPr>
                <w:rStyle w:val="Hyperlink"/>
              </w:rPr>
              <w:t>5.1.1</w:t>
            </w:r>
            <w:r>
              <w:rPr>
                <w:rFonts w:asciiTheme="minorHAnsi" w:eastAsiaTheme="minorEastAsia" w:hAnsiTheme="minorHAnsi" w:cstheme="minorBidi"/>
                <w:smallCaps w:val="0"/>
                <w:szCs w:val="22"/>
                <w:lang w:val="en-US"/>
              </w:rPr>
              <w:tab/>
            </w:r>
            <w:r w:rsidRPr="00DA180B">
              <w:rPr>
                <w:rStyle w:val="Hyperlink"/>
              </w:rPr>
              <w:t>Write command format:</w:t>
            </w:r>
            <w:r>
              <w:rPr>
                <w:webHidden/>
              </w:rPr>
              <w:tab/>
            </w:r>
            <w:r>
              <w:rPr>
                <w:webHidden/>
              </w:rPr>
              <w:fldChar w:fldCharType="begin"/>
            </w:r>
            <w:r>
              <w:rPr>
                <w:webHidden/>
              </w:rPr>
              <w:instrText xml:space="preserve"> PAGEREF _Toc516684803 \h </w:instrText>
            </w:r>
            <w:r>
              <w:rPr>
                <w:webHidden/>
              </w:rPr>
            </w:r>
            <w:r>
              <w:rPr>
                <w:webHidden/>
              </w:rPr>
              <w:fldChar w:fldCharType="separate"/>
            </w:r>
            <w:r>
              <w:rPr>
                <w:webHidden/>
              </w:rPr>
              <w:t>60</w:t>
            </w:r>
            <w:r>
              <w:rPr>
                <w:webHidden/>
              </w:rPr>
              <w:fldChar w:fldCharType="end"/>
            </w:r>
          </w:hyperlink>
        </w:p>
        <w:p w14:paraId="0500A60F" w14:textId="628C87E7" w:rsidR="00FA1F5B" w:rsidRDefault="00FA1F5B">
          <w:pPr>
            <w:pStyle w:val="TOC3"/>
            <w:rPr>
              <w:rFonts w:asciiTheme="minorHAnsi" w:eastAsiaTheme="minorEastAsia" w:hAnsiTheme="minorHAnsi" w:cstheme="minorBidi"/>
              <w:smallCaps w:val="0"/>
              <w:szCs w:val="22"/>
              <w:lang w:val="en-US"/>
            </w:rPr>
          </w:pPr>
          <w:hyperlink w:anchor="_Toc516684804" w:history="1">
            <w:r w:rsidRPr="00DA180B">
              <w:rPr>
                <w:rStyle w:val="Hyperlink"/>
              </w:rPr>
              <w:t>5.1.2</w:t>
            </w:r>
            <w:r>
              <w:rPr>
                <w:rFonts w:asciiTheme="minorHAnsi" w:eastAsiaTheme="minorEastAsia" w:hAnsiTheme="minorHAnsi" w:cstheme="minorBidi"/>
                <w:smallCaps w:val="0"/>
                <w:szCs w:val="22"/>
                <w:lang w:val="en-US"/>
              </w:rPr>
              <w:tab/>
            </w:r>
            <w:r w:rsidRPr="00DA180B">
              <w:rPr>
                <w:rStyle w:val="Hyperlink"/>
              </w:rPr>
              <w:t>Sequence</w:t>
            </w:r>
            <w:r>
              <w:rPr>
                <w:webHidden/>
              </w:rPr>
              <w:tab/>
            </w:r>
            <w:r>
              <w:rPr>
                <w:webHidden/>
              </w:rPr>
              <w:fldChar w:fldCharType="begin"/>
            </w:r>
            <w:r>
              <w:rPr>
                <w:webHidden/>
              </w:rPr>
              <w:instrText xml:space="preserve"> PAGEREF _Toc516684804 \h </w:instrText>
            </w:r>
            <w:r>
              <w:rPr>
                <w:webHidden/>
              </w:rPr>
            </w:r>
            <w:r>
              <w:rPr>
                <w:webHidden/>
              </w:rPr>
              <w:fldChar w:fldCharType="separate"/>
            </w:r>
            <w:r>
              <w:rPr>
                <w:webHidden/>
              </w:rPr>
              <w:t>61</w:t>
            </w:r>
            <w:r>
              <w:rPr>
                <w:webHidden/>
              </w:rPr>
              <w:fldChar w:fldCharType="end"/>
            </w:r>
          </w:hyperlink>
        </w:p>
        <w:p w14:paraId="04EF2FC5" w14:textId="38285F9F" w:rsidR="00FA1F5B" w:rsidRDefault="00FA1F5B">
          <w:pPr>
            <w:pStyle w:val="TOC3"/>
            <w:rPr>
              <w:rFonts w:asciiTheme="minorHAnsi" w:eastAsiaTheme="minorEastAsia" w:hAnsiTheme="minorHAnsi" w:cstheme="minorBidi"/>
              <w:smallCaps w:val="0"/>
              <w:szCs w:val="22"/>
              <w:lang w:val="en-US"/>
            </w:rPr>
          </w:pPr>
          <w:hyperlink w:anchor="_Toc516684805" w:history="1">
            <w:r w:rsidRPr="00DA180B">
              <w:rPr>
                <w:rStyle w:val="Hyperlink"/>
              </w:rPr>
              <w:t>5.1.3</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_Toc516684805 \h </w:instrText>
            </w:r>
            <w:r>
              <w:rPr>
                <w:webHidden/>
              </w:rPr>
            </w:r>
            <w:r>
              <w:rPr>
                <w:webHidden/>
              </w:rPr>
              <w:fldChar w:fldCharType="separate"/>
            </w:r>
            <w:r>
              <w:rPr>
                <w:webHidden/>
              </w:rPr>
              <w:t>64</w:t>
            </w:r>
            <w:r>
              <w:rPr>
                <w:webHidden/>
              </w:rPr>
              <w:fldChar w:fldCharType="end"/>
            </w:r>
          </w:hyperlink>
        </w:p>
        <w:p w14:paraId="67085362" w14:textId="1D8FE61F" w:rsidR="00FA1F5B" w:rsidRDefault="00FA1F5B">
          <w:pPr>
            <w:pStyle w:val="TOC2"/>
            <w:rPr>
              <w:rFonts w:asciiTheme="minorHAnsi" w:eastAsiaTheme="minorEastAsia" w:hAnsiTheme="minorHAnsi" w:cstheme="minorBidi"/>
              <w:b w:val="0"/>
              <w:smallCaps w:val="0"/>
              <w:szCs w:val="22"/>
              <w:lang w:val="en-US"/>
            </w:rPr>
          </w:pPr>
          <w:hyperlink w:anchor="_Toc516684806" w:history="1">
            <w:r w:rsidRPr="00DA180B">
              <w:rPr>
                <w:rStyle w:val="Hyperlink"/>
              </w:rPr>
              <w:t>5.2</w:t>
            </w:r>
            <w:r>
              <w:rPr>
                <w:rFonts w:asciiTheme="minorHAnsi" w:eastAsiaTheme="minorEastAsia" w:hAnsiTheme="minorHAnsi" w:cstheme="minorBidi"/>
                <w:b w:val="0"/>
                <w:smallCaps w:val="0"/>
                <w:szCs w:val="22"/>
                <w:lang w:val="en-US"/>
              </w:rPr>
              <w:tab/>
            </w:r>
            <w:r w:rsidRPr="00DA180B">
              <w:rPr>
                <w:rStyle w:val="Hyperlink"/>
              </w:rPr>
              <w:t>+KTCPCNX command: start TCP connection</w:t>
            </w:r>
            <w:r>
              <w:rPr>
                <w:webHidden/>
              </w:rPr>
              <w:tab/>
            </w:r>
            <w:r>
              <w:rPr>
                <w:webHidden/>
              </w:rPr>
              <w:fldChar w:fldCharType="begin"/>
            </w:r>
            <w:r>
              <w:rPr>
                <w:webHidden/>
              </w:rPr>
              <w:instrText xml:space="preserve"> PAGEREF _Toc516684806 \h </w:instrText>
            </w:r>
            <w:r>
              <w:rPr>
                <w:webHidden/>
              </w:rPr>
            </w:r>
            <w:r>
              <w:rPr>
                <w:webHidden/>
              </w:rPr>
              <w:fldChar w:fldCharType="separate"/>
            </w:r>
            <w:r>
              <w:rPr>
                <w:webHidden/>
              </w:rPr>
              <w:t>65</w:t>
            </w:r>
            <w:r>
              <w:rPr>
                <w:webHidden/>
              </w:rPr>
              <w:fldChar w:fldCharType="end"/>
            </w:r>
          </w:hyperlink>
        </w:p>
        <w:p w14:paraId="4573C6FE" w14:textId="37927175" w:rsidR="00FA1F5B" w:rsidRDefault="00FA1F5B">
          <w:pPr>
            <w:pStyle w:val="TOC3"/>
            <w:rPr>
              <w:rFonts w:asciiTheme="minorHAnsi" w:eastAsiaTheme="minorEastAsia" w:hAnsiTheme="minorHAnsi" w:cstheme="minorBidi"/>
              <w:smallCaps w:val="0"/>
              <w:szCs w:val="22"/>
              <w:lang w:val="en-US"/>
            </w:rPr>
          </w:pPr>
          <w:hyperlink w:anchor="_Toc516684807" w:history="1">
            <w:r w:rsidRPr="00DA180B">
              <w:rPr>
                <w:rStyle w:val="Hyperlink"/>
              </w:rPr>
              <w:t>5.2.1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_Toc516684807 \h </w:instrText>
            </w:r>
            <w:r>
              <w:rPr>
                <w:webHidden/>
              </w:rPr>
            </w:r>
            <w:r>
              <w:rPr>
                <w:webHidden/>
              </w:rPr>
              <w:fldChar w:fldCharType="separate"/>
            </w:r>
            <w:r>
              <w:rPr>
                <w:webHidden/>
              </w:rPr>
              <w:t>65</w:t>
            </w:r>
            <w:r>
              <w:rPr>
                <w:webHidden/>
              </w:rPr>
              <w:fldChar w:fldCharType="end"/>
            </w:r>
          </w:hyperlink>
        </w:p>
        <w:p w14:paraId="05A5E9CD" w14:textId="5ADA82B3" w:rsidR="00FA1F5B" w:rsidRDefault="00FA1F5B">
          <w:pPr>
            <w:pStyle w:val="TOC3"/>
            <w:rPr>
              <w:rFonts w:asciiTheme="minorHAnsi" w:eastAsiaTheme="minorEastAsia" w:hAnsiTheme="minorHAnsi" w:cstheme="minorBidi"/>
              <w:smallCaps w:val="0"/>
              <w:szCs w:val="22"/>
              <w:lang w:val="en-US"/>
            </w:rPr>
          </w:pPr>
          <w:hyperlink w:anchor="_Toc516684808" w:history="1">
            <w:r w:rsidRPr="00DA180B">
              <w:rPr>
                <w:rStyle w:val="Hyperlink"/>
              </w:rPr>
              <w:t>5.2.2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_Toc516684808 \h </w:instrText>
            </w:r>
            <w:r>
              <w:rPr>
                <w:webHidden/>
              </w:rPr>
            </w:r>
            <w:r>
              <w:rPr>
                <w:webHidden/>
              </w:rPr>
              <w:fldChar w:fldCharType="separate"/>
            </w:r>
            <w:r>
              <w:rPr>
                <w:webHidden/>
              </w:rPr>
              <w:t>65</w:t>
            </w:r>
            <w:r>
              <w:rPr>
                <w:webHidden/>
              </w:rPr>
              <w:fldChar w:fldCharType="end"/>
            </w:r>
          </w:hyperlink>
        </w:p>
        <w:p w14:paraId="490703B0" w14:textId="181DBBB6" w:rsidR="00FA1F5B" w:rsidRDefault="00FA1F5B">
          <w:pPr>
            <w:pStyle w:val="TOC3"/>
            <w:rPr>
              <w:rFonts w:asciiTheme="minorHAnsi" w:eastAsiaTheme="minorEastAsia" w:hAnsiTheme="minorHAnsi" w:cstheme="minorBidi"/>
              <w:smallCaps w:val="0"/>
              <w:szCs w:val="22"/>
              <w:lang w:val="en-US"/>
            </w:rPr>
          </w:pPr>
          <w:hyperlink w:anchor="_Toc516684809" w:history="1">
            <w:r w:rsidRPr="00DA180B">
              <w:rPr>
                <w:rStyle w:val="Hyperlink"/>
              </w:rPr>
              <w:t>5.2.3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_Toc516684809 \h </w:instrText>
            </w:r>
            <w:r>
              <w:rPr>
                <w:webHidden/>
              </w:rPr>
            </w:r>
            <w:r>
              <w:rPr>
                <w:webHidden/>
              </w:rPr>
              <w:fldChar w:fldCharType="separate"/>
            </w:r>
            <w:r>
              <w:rPr>
                <w:webHidden/>
              </w:rPr>
              <w:t>66</w:t>
            </w:r>
            <w:r>
              <w:rPr>
                <w:webHidden/>
              </w:rPr>
              <w:fldChar w:fldCharType="end"/>
            </w:r>
          </w:hyperlink>
        </w:p>
        <w:p w14:paraId="2D2542D7" w14:textId="178673F6" w:rsidR="00FA1F5B" w:rsidRDefault="00FA1F5B">
          <w:pPr>
            <w:pStyle w:val="TOC3"/>
            <w:rPr>
              <w:rFonts w:asciiTheme="minorHAnsi" w:eastAsiaTheme="minorEastAsia" w:hAnsiTheme="minorHAnsi" w:cstheme="minorBidi"/>
              <w:smallCaps w:val="0"/>
              <w:szCs w:val="22"/>
              <w:lang w:val="en-US"/>
            </w:rPr>
          </w:pPr>
          <w:hyperlink w:anchor="_Toc516684810" w:history="1">
            <w:r w:rsidRPr="00DA180B">
              <w:rPr>
                <w:rStyle w:val="Hyperlink"/>
              </w:rPr>
              <w:t>5.2.4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_Toc516684810 \h </w:instrText>
            </w:r>
            <w:r>
              <w:rPr>
                <w:webHidden/>
              </w:rPr>
            </w:r>
            <w:r>
              <w:rPr>
                <w:webHidden/>
              </w:rPr>
              <w:fldChar w:fldCharType="separate"/>
            </w:r>
            <w:r>
              <w:rPr>
                <w:webHidden/>
              </w:rPr>
              <w:t>67</w:t>
            </w:r>
            <w:r>
              <w:rPr>
                <w:webHidden/>
              </w:rPr>
              <w:fldChar w:fldCharType="end"/>
            </w:r>
          </w:hyperlink>
        </w:p>
        <w:p w14:paraId="09820C06" w14:textId="3CA3B274" w:rsidR="00FA1F5B" w:rsidRDefault="00FA1F5B">
          <w:pPr>
            <w:pStyle w:val="TOC3"/>
            <w:rPr>
              <w:rFonts w:asciiTheme="minorHAnsi" w:eastAsiaTheme="minorEastAsia" w:hAnsiTheme="minorHAnsi" w:cstheme="minorBidi"/>
              <w:smallCaps w:val="0"/>
              <w:szCs w:val="22"/>
              <w:lang w:val="en-US"/>
            </w:rPr>
          </w:pPr>
          <w:hyperlink w:anchor="_Toc516684811" w:history="1">
            <w:r w:rsidRPr="00DA180B">
              <w:rPr>
                <w:rStyle w:val="Hyperlink"/>
              </w:rPr>
              <w:t>5.2.5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_Toc516684811 \h </w:instrText>
            </w:r>
            <w:r>
              <w:rPr>
                <w:webHidden/>
              </w:rPr>
            </w:r>
            <w:r>
              <w:rPr>
                <w:webHidden/>
              </w:rPr>
              <w:fldChar w:fldCharType="separate"/>
            </w:r>
            <w:r>
              <w:rPr>
                <w:webHidden/>
              </w:rPr>
              <w:t>74</w:t>
            </w:r>
            <w:r>
              <w:rPr>
                <w:webHidden/>
              </w:rPr>
              <w:fldChar w:fldCharType="end"/>
            </w:r>
          </w:hyperlink>
        </w:p>
        <w:p w14:paraId="5D13F475" w14:textId="10F8D87B" w:rsidR="00FA1F5B" w:rsidRDefault="00FA1F5B">
          <w:pPr>
            <w:pStyle w:val="TOC2"/>
            <w:rPr>
              <w:rFonts w:asciiTheme="minorHAnsi" w:eastAsiaTheme="minorEastAsia" w:hAnsiTheme="minorHAnsi" w:cstheme="minorBidi"/>
              <w:b w:val="0"/>
              <w:smallCaps w:val="0"/>
              <w:szCs w:val="22"/>
              <w:lang w:val="en-US"/>
            </w:rPr>
          </w:pPr>
          <w:hyperlink w:anchor="_Toc516684812" w:history="1">
            <w:r w:rsidRPr="00DA180B">
              <w:rPr>
                <w:rStyle w:val="Hyperlink"/>
              </w:rPr>
              <w:t>5.3</w:t>
            </w:r>
            <w:r>
              <w:rPr>
                <w:rFonts w:asciiTheme="minorHAnsi" w:eastAsiaTheme="minorEastAsia" w:hAnsiTheme="minorHAnsi" w:cstheme="minorBidi"/>
                <w:b w:val="0"/>
                <w:smallCaps w:val="0"/>
                <w:szCs w:val="22"/>
                <w:lang w:val="en-US"/>
              </w:rPr>
              <w:tab/>
            </w:r>
            <w:r w:rsidRPr="00DA180B">
              <w:rPr>
                <w:rStyle w:val="Hyperlink"/>
              </w:rPr>
              <w:t>+KCGPADDR command: Display PDP address</w:t>
            </w:r>
            <w:r>
              <w:rPr>
                <w:webHidden/>
              </w:rPr>
              <w:tab/>
            </w:r>
            <w:r>
              <w:rPr>
                <w:webHidden/>
              </w:rPr>
              <w:fldChar w:fldCharType="begin"/>
            </w:r>
            <w:r>
              <w:rPr>
                <w:webHidden/>
              </w:rPr>
              <w:instrText xml:space="preserve"> PAGEREF _Toc516684812 \h </w:instrText>
            </w:r>
            <w:r>
              <w:rPr>
                <w:webHidden/>
              </w:rPr>
            </w:r>
            <w:r>
              <w:rPr>
                <w:webHidden/>
              </w:rPr>
              <w:fldChar w:fldCharType="separate"/>
            </w:r>
            <w:r>
              <w:rPr>
                <w:webHidden/>
              </w:rPr>
              <w:t>76</w:t>
            </w:r>
            <w:r>
              <w:rPr>
                <w:webHidden/>
              </w:rPr>
              <w:fldChar w:fldCharType="end"/>
            </w:r>
          </w:hyperlink>
        </w:p>
        <w:p w14:paraId="619601C5" w14:textId="55428D7E" w:rsidR="00FA1F5B" w:rsidRDefault="00FA1F5B">
          <w:pPr>
            <w:pStyle w:val="TOC3"/>
            <w:rPr>
              <w:rFonts w:asciiTheme="minorHAnsi" w:eastAsiaTheme="minorEastAsia" w:hAnsiTheme="minorHAnsi" w:cstheme="minorBidi"/>
              <w:smallCaps w:val="0"/>
              <w:szCs w:val="22"/>
              <w:lang w:val="en-US"/>
            </w:rPr>
          </w:pPr>
          <w:hyperlink w:anchor="_Toc516684813" w:history="1">
            <w:r w:rsidRPr="00DA180B">
              <w:rPr>
                <w:rStyle w:val="Hyperlink"/>
              </w:rPr>
              <w:t>5.3.1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_Toc516684813 \h </w:instrText>
            </w:r>
            <w:r>
              <w:rPr>
                <w:webHidden/>
              </w:rPr>
            </w:r>
            <w:r>
              <w:rPr>
                <w:webHidden/>
              </w:rPr>
              <w:fldChar w:fldCharType="separate"/>
            </w:r>
            <w:r>
              <w:rPr>
                <w:webHidden/>
              </w:rPr>
              <w:t>76</w:t>
            </w:r>
            <w:r>
              <w:rPr>
                <w:webHidden/>
              </w:rPr>
              <w:fldChar w:fldCharType="end"/>
            </w:r>
          </w:hyperlink>
        </w:p>
        <w:p w14:paraId="52CED787" w14:textId="6DC7C9A2" w:rsidR="00FA1F5B" w:rsidRDefault="00FA1F5B">
          <w:pPr>
            <w:pStyle w:val="TOC3"/>
            <w:rPr>
              <w:rFonts w:asciiTheme="minorHAnsi" w:eastAsiaTheme="minorEastAsia" w:hAnsiTheme="minorHAnsi" w:cstheme="minorBidi"/>
              <w:smallCaps w:val="0"/>
              <w:szCs w:val="22"/>
              <w:lang w:val="en-US"/>
            </w:rPr>
          </w:pPr>
          <w:hyperlink w:anchor="_Toc516684814" w:history="1">
            <w:r w:rsidRPr="00DA180B">
              <w:rPr>
                <w:rStyle w:val="Hyperlink"/>
              </w:rPr>
              <w:t>5.3.2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_Toc516684814 \h </w:instrText>
            </w:r>
            <w:r>
              <w:rPr>
                <w:webHidden/>
              </w:rPr>
            </w:r>
            <w:r>
              <w:rPr>
                <w:webHidden/>
              </w:rPr>
              <w:fldChar w:fldCharType="separate"/>
            </w:r>
            <w:r>
              <w:rPr>
                <w:webHidden/>
              </w:rPr>
              <w:t>76</w:t>
            </w:r>
            <w:r>
              <w:rPr>
                <w:webHidden/>
              </w:rPr>
              <w:fldChar w:fldCharType="end"/>
            </w:r>
          </w:hyperlink>
        </w:p>
        <w:p w14:paraId="642F44A3" w14:textId="55A31784" w:rsidR="00FA1F5B" w:rsidRDefault="00FA1F5B">
          <w:pPr>
            <w:pStyle w:val="TOC3"/>
            <w:rPr>
              <w:rFonts w:asciiTheme="minorHAnsi" w:eastAsiaTheme="minorEastAsia" w:hAnsiTheme="minorHAnsi" w:cstheme="minorBidi"/>
              <w:smallCaps w:val="0"/>
              <w:szCs w:val="22"/>
              <w:lang w:val="en-US"/>
            </w:rPr>
          </w:pPr>
          <w:hyperlink w:anchor="_Toc516684815" w:history="1">
            <w:r w:rsidRPr="00DA180B">
              <w:rPr>
                <w:rStyle w:val="Hyperlink"/>
              </w:rPr>
              <w:t>5.3.3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_Toc516684815 \h </w:instrText>
            </w:r>
            <w:r>
              <w:rPr>
                <w:webHidden/>
              </w:rPr>
            </w:r>
            <w:r>
              <w:rPr>
                <w:webHidden/>
              </w:rPr>
              <w:fldChar w:fldCharType="separate"/>
            </w:r>
            <w:r>
              <w:rPr>
                <w:webHidden/>
              </w:rPr>
              <w:t>76</w:t>
            </w:r>
            <w:r>
              <w:rPr>
                <w:webHidden/>
              </w:rPr>
              <w:fldChar w:fldCharType="end"/>
            </w:r>
          </w:hyperlink>
        </w:p>
        <w:p w14:paraId="0468FEF4" w14:textId="47E809D0" w:rsidR="00FA1F5B" w:rsidRDefault="00FA1F5B">
          <w:pPr>
            <w:pStyle w:val="TOC3"/>
            <w:rPr>
              <w:rFonts w:asciiTheme="minorHAnsi" w:eastAsiaTheme="minorEastAsia" w:hAnsiTheme="minorHAnsi" w:cstheme="minorBidi"/>
              <w:smallCaps w:val="0"/>
              <w:szCs w:val="22"/>
              <w:lang w:val="en-US"/>
            </w:rPr>
          </w:pPr>
          <w:hyperlink w:anchor="_Toc516684816" w:history="1">
            <w:r w:rsidRPr="00DA180B">
              <w:rPr>
                <w:rStyle w:val="Hyperlink"/>
              </w:rPr>
              <w:t>5.3.4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_Toc516684816 \h </w:instrText>
            </w:r>
            <w:r>
              <w:rPr>
                <w:webHidden/>
              </w:rPr>
            </w:r>
            <w:r>
              <w:rPr>
                <w:webHidden/>
              </w:rPr>
              <w:fldChar w:fldCharType="separate"/>
            </w:r>
            <w:r>
              <w:rPr>
                <w:webHidden/>
              </w:rPr>
              <w:t>77</w:t>
            </w:r>
            <w:r>
              <w:rPr>
                <w:webHidden/>
              </w:rPr>
              <w:fldChar w:fldCharType="end"/>
            </w:r>
          </w:hyperlink>
        </w:p>
        <w:p w14:paraId="4B099308" w14:textId="3C45CB9D" w:rsidR="00FA1F5B" w:rsidRDefault="00FA1F5B">
          <w:pPr>
            <w:pStyle w:val="TOC3"/>
            <w:rPr>
              <w:rFonts w:asciiTheme="minorHAnsi" w:eastAsiaTheme="minorEastAsia" w:hAnsiTheme="minorHAnsi" w:cstheme="minorBidi"/>
              <w:smallCaps w:val="0"/>
              <w:szCs w:val="22"/>
              <w:lang w:val="en-US"/>
            </w:rPr>
          </w:pPr>
          <w:hyperlink w:anchor="_Toc516684817" w:history="1">
            <w:r w:rsidRPr="00DA180B">
              <w:rPr>
                <w:rStyle w:val="Hyperlink"/>
              </w:rPr>
              <w:t>5.3.5</w:t>
            </w:r>
            <w:r>
              <w:rPr>
                <w:rFonts w:asciiTheme="minorHAnsi" w:eastAsiaTheme="minorEastAsia" w:hAnsiTheme="minorHAnsi" w:cstheme="minorBidi"/>
                <w:smallCaps w:val="0"/>
                <w:szCs w:val="22"/>
                <w:lang w:val="en-US"/>
              </w:rPr>
              <w:tab/>
            </w:r>
            <w:r w:rsidRPr="00DA180B">
              <w:rPr>
                <w:rStyle w:val="Hyperlink"/>
              </w:rPr>
              <w:t>System dependencies and assumptions</w:t>
            </w:r>
            <w:r>
              <w:rPr>
                <w:webHidden/>
              </w:rPr>
              <w:tab/>
            </w:r>
            <w:r>
              <w:rPr>
                <w:webHidden/>
              </w:rPr>
              <w:fldChar w:fldCharType="begin"/>
            </w:r>
            <w:r>
              <w:rPr>
                <w:webHidden/>
              </w:rPr>
              <w:instrText xml:space="preserve"> PAGEREF _Toc516684817 \h </w:instrText>
            </w:r>
            <w:r>
              <w:rPr>
                <w:webHidden/>
              </w:rPr>
            </w:r>
            <w:r>
              <w:rPr>
                <w:webHidden/>
              </w:rPr>
              <w:fldChar w:fldCharType="separate"/>
            </w:r>
            <w:r>
              <w:rPr>
                <w:webHidden/>
              </w:rPr>
              <w:t>81</w:t>
            </w:r>
            <w:r>
              <w:rPr>
                <w:webHidden/>
              </w:rPr>
              <w:fldChar w:fldCharType="end"/>
            </w:r>
          </w:hyperlink>
        </w:p>
        <w:p w14:paraId="495A832E" w14:textId="73525CA3" w:rsidR="00FA1F5B" w:rsidRDefault="00FA1F5B">
          <w:pPr>
            <w:pStyle w:val="TOC2"/>
            <w:rPr>
              <w:rFonts w:asciiTheme="minorHAnsi" w:eastAsiaTheme="minorEastAsia" w:hAnsiTheme="minorHAnsi" w:cstheme="minorBidi"/>
              <w:b w:val="0"/>
              <w:smallCaps w:val="0"/>
              <w:szCs w:val="22"/>
              <w:lang w:val="en-US"/>
            </w:rPr>
          </w:pPr>
          <w:hyperlink w:anchor="_Toc516684818" w:history="1">
            <w:r w:rsidRPr="00DA180B">
              <w:rPr>
                <w:rStyle w:val="Hyperlink"/>
              </w:rPr>
              <w:t>5.4</w:t>
            </w:r>
            <w:r>
              <w:rPr>
                <w:rFonts w:asciiTheme="minorHAnsi" w:eastAsiaTheme="minorEastAsia" w:hAnsiTheme="minorHAnsi" w:cstheme="minorBidi"/>
                <w:b w:val="0"/>
                <w:smallCaps w:val="0"/>
                <w:szCs w:val="22"/>
                <w:lang w:val="en-US"/>
              </w:rPr>
              <w:tab/>
            </w:r>
            <w:r w:rsidRPr="00DA180B">
              <w:rPr>
                <w:rStyle w:val="Hyperlink"/>
              </w:rPr>
              <w:t>+KTCPRCV command: Receive data through a TCP connection</w:t>
            </w:r>
            <w:r>
              <w:rPr>
                <w:webHidden/>
              </w:rPr>
              <w:tab/>
            </w:r>
            <w:r>
              <w:rPr>
                <w:webHidden/>
              </w:rPr>
              <w:fldChar w:fldCharType="begin"/>
            </w:r>
            <w:r>
              <w:rPr>
                <w:webHidden/>
              </w:rPr>
              <w:instrText xml:space="preserve"> PAGEREF _Toc516684818 \h </w:instrText>
            </w:r>
            <w:r>
              <w:rPr>
                <w:webHidden/>
              </w:rPr>
            </w:r>
            <w:r>
              <w:rPr>
                <w:webHidden/>
              </w:rPr>
              <w:fldChar w:fldCharType="separate"/>
            </w:r>
            <w:r>
              <w:rPr>
                <w:webHidden/>
              </w:rPr>
              <w:t>83</w:t>
            </w:r>
            <w:r>
              <w:rPr>
                <w:webHidden/>
              </w:rPr>
              <w:fldChar w:fldCharType="end"/>
            </w:r>
          </w:hyperlink>
        </w:p>
        <w:p w14:paraId="30675D6B" w14:textId="323900E3" w:rsidR="00FA1F5B" w:rsidRDefault="00FA1F5B">
          <w:pPr>
            <w:pStyle w:val="TOC3"/>
            <w:rPr>
              <w:rFonts w:asciiTheme="minorHAnsi" w:eastAsiaTheme="minorEastAsia" w:hAnsiTheme="minorHAnsi" w:cstheme="minorBidi"/>
              <w:smallCaps w:val="0"/>
              <w:szCs w:val="22"/>
              <w:lang w:val="en-US"/>
            </w:rPr>
          </w:pPr>
          <w:hyperlink w:anchor="_Toc516684819" w:history="1">
            <w:r w:rsidRPr="00DA180B">
              <w:rPr>
                <w:rStyle w:val="Hyperlink"/>
              </w:rPr>
              <w:t>5.4.1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_Toc516684819 \h </w:instrText>
            </w:r>
            <w:r>
              <w:rPr>
                <w:webHidden/>
              </w:rPr>
            </w:r>
            <w:r>
              <w:rPr>
                <w:webHidden/>
              </w:rPr>
              <w:fldChar w:fldCharType="separate"/>
            </w:r>
            <w:r>
              <w:rPr>
                <w:webHidden/>
              </w:rPr>
              <w:t>83</w:t>
            </w:r>
            <w:r>
              <w:rPr>
                <w:webHidden/>
              </w:rPr>
              <w:fldChar w:fldCharType="end"/>
            </w:r>
          </w:hyperlink>
        </w:p>
        <w:p w14:paraId="0877A652" w14:textId="60E072CA" w:rsidR="00FA1F5B" w:rsidRDefault="00FA1F5B">
          <w:pPr>
            <w:pStyle w:val="TOC3"/>
            <w:rPr>
              <w:rFonts w:asciiTheme="minorHAnsi" w:eastAsiaTheme="minorEastAsia" w:hAnsiTheme="minorHAnsi" w:cstheme="minorBidi"/>
              <w:smallCaps w:val="0"/>
              <w:szCs w:val="22"/>
              <w:lang w:val="en-US"/>
            </w:rPr>
          </w:pPr>
          <w:hyperlink w:anchor="_Toc516684820" w:history="1">
            <w:r w:rsidRPr="00DA180B">
              <w:rPr>
                <w:rStyle w:val="Hyperlink"/>
              </w:rPr>
              <w:t>5.4.2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_Toc516684820 \h </w:instrText>
            </w:r>
            <w:r>
              <w:rPr>
                <w:webHidden/>
              </w:rPr>
            </w:r>
            <w:r>
              <w:rPr>
                <w:webHidden/>
              </w:rPr>
              <w:fldChar w:fldCharType="separate"/>
            </w:r>
            <w:r>
              <w:rPr>
                <w:webHidden/>
              </w:rPr>
              <w:t>83</w:t>
            </w:r>
            <w:r>
              <w:rPr>
                <w:webHidden/>
              </w:rPr>
              <w:fldChar w:fldCharType="end"/>
            </w:r>
          </w:hyperlink>
        </w:p>
        <w:p w14:paraId="71344019" w14:textId="5626C3DB" w:rsidR="00FA1F5B" w:rsidRDefault="00FA1F5B">
          <w:pPr>
            <w:pStyle w:val="TOC3"/>
            <w:rPr>
              <w:rFonts w:asciiTheme="minorHAnsi" w:eastAsiaTheme="minorEastAsia" w:hAnsiTheme="minorHAnsi" w:cstheme="minorBidi"/>
              <w:smallCaps w:val="0"/>
              <w:szCs w:val="22"/>
              <w:lang w:val="en-US"/>
            </w:rPr>
          </w:pPr>
          <w:hyperlink w:anchor="_Toc516684821" w:history="1">
            <w:r w:rsidRPr="00DA180B">
              <w:rPr>
                <w:rStyle w:val="Hyperlink"/>
              </w:rPr>
              <w:t>5.4.3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_Toc516684821 \h </w:instrText>
            </w:r>
            <w:r>
              <w:rPr>
                <w:webHidden/>
              </w:rPr>
            </w:r>
            <w:r>
              <w:rPr>
                <w:webHidden/>
              </w:rPr>
              <w:fldChar w:fldCharType="separate"/>
            </w:r>
            <w:r>
              <w:rPr>
                <w:webHidden/>
              </w:rPr>
              <w:t>84</w:t>
            </w:r>
            <w:r>
              <w:rPr>
                <w:webHidden/>
              </w:rPr>
              <w:fldChar w:fldCharType="end"/>
            </w:r>
          </w:hyperlink>
        </w:p>
        <w:p w14:paraId="7C8BF4A4" w14:textId="5C909C67" w:rsidR="00FA1F5B" w:rsidRDefault="00FA1F5B">
          <w:pPr>
            <w:pStyle w:val="TOC3"/>
            <w:rPr>
              <w:rFonts w:asciiTheme="minorHAnsi" w:eastAsiaTheme="minorEastAsia" w:hAnsiTheme="minorHAnsi" w:cstheme="minorBidi"/>
              <w:smallCaps w:val="0"/>
              <w:szCs w:val="22"/>
              <w:lang w:val="en-US"/>
            </w:rPr>
          </w:pPr>
          <w:hyperlink w:anchor="_Toc516684822" w:history="1">
            <w:r w:rsidRPr="00DA180B">
              <w:rPr>
                <w:rStyle w:val="Hyperlink"/>
              </w:rPr>
              <w:t>5.4.4</w:t>
            </w:r>
            <w:r>
              <w:rPr>
                <w:rFonts w:asciiTheme="minorHAnsi" w:eastAsiaTheme="minorEastAsia" w:hAnsiTheme="minorHAnsi" w:cstheme="minorBidi"/>
                <w:smallCaps w:val="0"/>
                <w:szCs w:val="22"/>
                <w:lang w:val="en-US"/>
              </w:rPr>
              <w:tab/>
            </w:r>
            <w:r w:rsidRPr="00DA180B">
              <w:rPr>
                <w:rStyle w:val="Hyperlink"/>
              </w:rPr>
              <w:t>Sequence</w:t>
            </w:r>
            <w:r>
              <w:rPr>
                <w:webHidden/>
              </w:rPr>
              <w:tab/>
            </w:r>
            <w:r>
              <w:rPr>
                <w:webHidden/>
              </w:rPr>
              <w:fldChar w:fldCharType="begin"/>
            </w:r>
            <w:r>
              <w:rPr>
                <w:webHidden/>
              </w:rPr>
              <w:instrText xml:space="preserve"> PAGEREF _Toc516684822 \h </w:instrText>
            </w:r>
            <w:r>
              <w:rPr>
                <w:webHidden/>
              </w:rPr>
            </w:r>
            <w:r>
              <w:rPr>
                <w:webHidden/>
              </w:rPr>
              <w:fldChar w:fldCharType="separate"/>
            </w:r>
            <w:r>
              <w:rPr>
                <w:webHidden/>
              </w:rPr>
              <w:t>85</w:t>
            </w:r>
            <w:r>
              <w:rPr>
                <w:webHidden/>
              </w:rPr>
              <w:fldChar w:fldCharType="end"/>
            </w:r>
          </w:hyperlink>
        </w:p>
        <w:p w14:paraId="203537A2" w14:textId="0DFC7021" w:rsidR="00FA1F5B" w:rsidRDefault="00FA1F5B">
          <w:pPr>
            <w:pStyle w:val="TOC3"/>
            <w:rPr>
              <w:rFonts w:asciiTheme="minorHAnsi" w:eastAsiaTheme="minorEastAsia" w:hAnsiTheme="minorHAnsi" w:cstheme="minorBidi"/>
              <w:smallCaps w:val="0"/>
              <w:szCs w:val="22"/>
              <w:lang w:val="en-US"/>
            </w:rPr>
          </w:pPr>
          <w:hyperlink w:anchor="_Toc516684823" w:history="1">
            <w:r w:rsidRPr="00DA180B">
              <w:rPr>
                <w:rStyle w:val="Hyperlink"/>
              </w:rPr>
              <w:t>5.4.5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_Toc516684823 \h </w:instrText>
            </w:r>
            <w:r>
              <w:rPr>
                <w:webHidden/>
              </w:rPr>
            </w:r>
            <w:r>
              <w:rPr>
                <w:webHidden/>
              </w:rPr>
              <w:fldChar w:fldCharType="separate"/>
            </w:r>
            <w:r>
              <w:rPr>
                <w:webHidden/>
              </w:rPr>
              <w:t>89</w:t>
            </w:r>
            <w:r>
              <w:rPr>
                <w:webHidden/>
              </w:rPr>
              <w:fldChar w:fldCharType="end"/>
            </w:r>
          </w:hyperlink>
        </w:p>
        <w:p w14:paraId="34A405AA" w14:textId="2260A999" w:rsidR="00FA1F5B" w:rsidRDefault="00FA1F5B">
          <w:pPr>
            <w:pStyle w:val="TOC2"/>
            <w:rPr>
              <w:rFonts w:asciiTheme="minorHAnsi" w:eastAsiaTheme="minorEastAsia" w:hAnsiTheme="minorHAnsi" w:cstheme="minorBidi"/>
              <w:b w:val="0"/>
              <w:smallCaps w:val="0"/>
              <w:szCs w:val="22"/>
              <w:lang w:val="en-US"/>
            </w:rPr>
          </w:pPr>
          <w:hyperlink w:anchor="_Toc516684824" w:history="1">
            <w:r w:rsidRPr="00DA180B">
              <w:rPr>
                <w:rStyle w:val="Hyperlink"/>
              </w:rPr>
              <w:t>5.5</w:t>
            </w:r>
            <w:r>
              <w:rPr>
                <w:rFonts w:asciiTheme="minorHAnsi" w:eastAsiaTheme="minorEastAsia" w:hAnsiTheme="minorHAnsi" w:cstheme="minorBidi"/>
                <w:b w:val="0"/>
                <w:smallCaps w:val="0"/>
                <w:szCs w:val="22"/>
                <w:lang w:val="en-US"/>
              </w:rPr>
              <w:tab/>
            </w:r>
            <w:r w:rsidRPr="00DA180B">
              <w:rPr>
                <w:rStyle w:val="Hyperlink"/>
              </w:rPr>
              <w:t>+KTCPSND command: Send data through a TCP connection</w:t>
            </w:r>
            <w:r>
              <w:rPr>
                <w:webHidden/>
              </w:rPr>
              <w:tab/>
            </w:r>
            <w:r>
              <w:rPr>
                <w:webHidden/>
              </w:rPr>
              <w:fldChar w:fldCharType="begin"/>
            </w:r>
            <w:r>
              <w:rPr>
                <w:webHidden/>
              </w:rPr>
              <w:instrText xml:space="preserve"> PAGEREF _Toc516684824 \h </w:instrText>
            </w:r>
            <w:r>
              <w:rPr>
                <w:webHidden/>
              </w:rPr>
            </w:r>
            <w:r>
              <w:rPr>
                <w:webHidden/>
              </w:rPr>
              <w:fldChar w:fldCharType="separate"/>
            </w:r>
            <w:r>
              <w:rPr>
                <w:webHidden/>
              </w:rPr>
              <w:t>90</w:t>
            </w:r>
            <w:r>
              <w:rPr>
                <w:webHidden/>
              </w:rPr>
              <w:fldChar w:fldCharType="end"/>
            </w:r>
          </w:hyperlink>
        </w:p>
        <w:p w14:paraId="137A0CFF" w14:textId="476F97DD" w:rsidR="00FA1F5B" w:rsidRDefault="00FA1F5B">
          <w:pPr>
            <w:pStyle w:val="TOC3"/>
            <w:rPr>
              <w:rFonts w:asciiTheme="minorHAnsi" w:eastAsiaTheme="minorEastAsia" w:hAnsiTheme="minorHAnsi" w:cstheme="minorBidi"/>
              <w:smallCaps w:val="0"/>
              <w:szCs w:val="22"/>
              <w:lang w:val="en-US"/>
            </w:rPr>
          </w:pPr>
          <w:hyperlink w:anchor="_Toc516684825" w:history="1">
            <w:r w:rsidRPr="00DA180B">
              <w:rPr>
                <w:rStyle w:val="Hyperlink"/>
              </w:rPr>
              <w:t>5.5.1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_Toc516684825 \h </w:instrText>
            </w:r>
            <w:r>
              <w:rPr>
                <w:webHidden/>
              </w:rPr>
            </w:r>
            <w:r>
              <w:rPr>
                <w:webHidden/>
              </w:rPr>
              <w:fldChar w:fldCharType="separate"/>
            </w:r>
            <w:r>
              <w:rPr>
                <w:webHidden/>
              </w:rPr>
              <w:t>90</w:t>
            </w:r>
            <w:r>
              <w:rPr>
                <w:webHidden/>
              </w:rPr>
              <w:fldChar w:fldCharType="end"/>
            </w:r>
          </w:hyperlink>
        </w:p>
        <w:p w14:paraId="4C515BFE" w14:textId="4844867E" w:rsidR="00FA1F5B" w:rsidRDefault="00FA1F5B">
          <w:pPr>
            <w:pStyle w:val="TOC3"/>
            <w:rPr>
              <w:rFonts w:asciiTheme="minorHAnsi" w:eastAsiaTheme="minorEastAsia" w:hAnsiTheme="minorHAnsi" w:cstheme="minorBidi"/>
              <w:smallCaps w:val="0"/>
              <w:szCs w:val="22"/>
              <w:lang w:val="en-US"/>
            </w:rPr>
          </w:pPr>
          <w:hyperlink w:anchor="_Toc516684826" w:history="1">
            <w:r w:rsidRPr="00DA180B">
              <w:rPr>
                <w:rStyle w:val="Hyperlink"/>
              </w:rPr>
              <w:t>5.5.2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_Toc516684826 \h </w:instrText>
            </w:r>
            <w:r>
              <w:rPr>
                <w:webHidden/>
              </w:rPr>
            </w:r>
            <w:r>
              <w:rPr>
                <w:webHidden/>
              </w:rPr>
              <w:fldChar w:fldCharType="separate"/>
            </w:r>
            <w:r>
              <w:rPr>
                <w:webHidden/>
              </w:rPr>
              <w:t>90</w:t>
            </w:r>
            <w:r>
              <w:rPr>
                <w:webHidden/>
              </w:rPr>
              <w:fldChar w:fldCharType="end"/>
            </w:r>
          </w:hyperlink>
        </w:p>
        <w:p w14:paraId="6842F271" w14:textId="289C2467" w:rsidR="00FA1F5B" w:rsidRDefault="00FA1F5B">
          <w:pPr>
            <w:pStyle w:val="TOC3"/>
            <w:rPr>
              <w:rFonts w:asciiTheme="minorHAnsi" w:eastAsiaTheme="minorEastAsia" w:hAnsiTheme="minorHAnsi" w:cstheme="minorBidi"/>
              <w:smallCaps w:val="0"/>
              <w:szCs w:val="22"/>
              <w:lang w:val="en-US"/>
            </w:rPr>
          </w:pPr>
          <w:hyperlink w:anchor="_Toc516684827" w:history="1">
            <w:r w:rsidRPr="00DA180B">
              <w:rPr>
                <w:rStyle w:val="Hyperlink"/>
              </w:rPr>
              <w:t>5.5.3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_Toc516684827 \h </w:instrText>
            </w:r>
            <w:r>
              <w:rPr>
                <w:webHidden/>
              </w:rPr>
            </w:r>
            <w:r>
              <w:rPr>
                <w:webHidden/>
              </w:rPr>
              <w:fldChar w:fldCharType="separate"/>
            </w:r>
            <w:r>
              <w:rPr>
                <w:webHidden/>
              </w:rPr>
              <w:t>91</w:t>
            </w:r>
            <w:r>
              <w:rPr>
                <w:webHidden/>
              </w:rPr>
              <w:fldChar w:fldCharType="end"/>
            </w:r>
          </w:hyperlink>
        </w:p>
        <w:p w14:paraId="6B5BCAB7" w14:textId="4ABD5BE6" w:rsidR="00FA1F5B" w:rsidRDefault="00FA1F5B">
          <w:pPr>
            <w:pStyle w:val="TOC3"/>
            <w:rPr>
              <w:rFonts w:asciiTheme="minorHAnsi" w:eastAsiaTheme="minorEastAsia" w:hAnsiTheme="minorHAnsi" w:cstheme="minorBidi"/>
              <w:smallCaps w:val="0"/>
              <w:szCs w:val="22"/>
              <w:lang w:val="en-US"/>
            </w:rPr>
          </w:pPr>
          <w:hyperlink w:anchor="_Toc516684828" w:history="1">
            <w:r w:rsidRPr="00DA180B">
              <w:rPr>
                <w:rStyle w:val="Hyperlink"/>
              </w:rPr>
              <w:t>5.5.4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_Toc516684828 \h </w:instrText>
            </w:r>
            <w:r>
              <w:rPr>
                <w:webHidden/>
              </w:rPr>
            </w:r>
            <w:r>
              <w:rPr>
                <w:webHidden/>
              </w:rPr>
              <w:fldChar w:fldCharType="separate"/>
            </w:r>
            <w:r>
              <w:rPr>
                <w:webHidden/>
              </w:rPr>
              <w:t>92</w:t>
            </w:r>
            <w:r>
              <w:rPr>
                <w:webHidden/>
              </w:rPr>
              <w:fldChar w:fldCharType="end"/>
            </w:r>
          </w:hyperlink>
        </w:p>
        <w:p w14:paraId="3B7CBD60" w14:textId="765AE8F4" w:rsidR="00FA1F5B" w:rsidRDefault="00FA1F5B">
          <w:pPr>
            <w:pStyle w:val="TOC3"/>
            <w:rPr>
              <w:rFonts w:asciiTheme="minorHAnsi" w:eastAsiaTheme="minorEastAsia" w:hAnsiTheme="minorHAnsi" w:cstheme="minorBidi"/>
              <w:smallCaps w:val="0"/>
              <w:szCs w:val="22"/>
              <w:lang w:val="en-US"/>
            </w:rPr>
          </w:pPr>
          <w:hyperlink w:anchor="_Toc516684829" w:history="1">
            <w:r w:rsidRPr="00DA180B">
              <w:rPr>
                <w:rStyle w:val="Hyperlink"/>
              </w:rPr>
              <w:t>5.5.5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_Toc516684829 \h </w:instrText>
            </w:r>
            <w:r>
              <w:rPr>
                <w:webHidden/>
              </w:rPr>
            </w:r>
            <w:r>
              <w:rPr>
                <w:webHidden/>
              </w:rPr>
              <w:fldChar w:fldCharType="separate"/>
            </w:r>
            <w:r>
              <w:rPr>
                <w:webHidden/>
              </w:rPr>
              <w:t>97</w:t>
            </w:r>
            <w:r>
              <w:rPr>
                <w:webHidden/>
              </w:rPr>
              <w:fldChar w:fldCharType="end"/>
            </w:r>
          </w:hyperlink>
        </w:p>
        <w:p w14:paraId="3B79DF1F" w14:textId="130BB82F" w:rsidR="00FA1F5B" w:rsidRDefault="00FA1F5B">
          <w:pPr>
            <w:pStyle w:val="TOC2"/>
            <w:rPr>
              <w:rFonts w:asciiTheme="minorHAnsi" w:eastAsiaTheme="minorEastAsia" w:hAnsiTheme="minorHAnsi" w:cstheme="minorBidi"/>
              <w:b w:val="0"/>
              <w:smallCaps w:val="0"/>
              <w:szCs w:val="22"/>
              <w:lang w:val="en-US"/>
            </w:rPr>
          </w:pPr>
          <w:hyperlink w:anchor="_Toc516684830" w:history="1">
            <w:r w:rsidRPr="00DA180B">
              <w:rPr>
                <w:rStyle w:val="Hyperlink"/>
              </w:rPr>
              <w:t>5.6</w:t>
            </w:r>
            <w:r>
              <w:rPr>
                <w:rFonts w:asciiTheme="minorHAnsi" w:eastAsiaTheme="minorEastAsia" w:hAnsiTheme="minorHAnsi" w:cstheme="minorBidi"/>
                <w:b w:val="0"/>
                <w:smallCaps w:val="0"/>
                <w:szCs w:val="22"/>
                <w:lang w:val="en-US"/>
              </w:rPr>
              <w:tab/>
            </w:r>
            <w:r w:rsidRPr="00DA180B">
              <w:rPr>
                <w:rStyle w:val="Hyperlink"/>
              </w:rPr>
              <w:t>+KTCPCLOSE command: close current TCP operation</w:t>
            </w:r>
            <w:r>
              <w:rPr>
                <w:webHidden/>
              </w:rPr>
              <w:tab/>
            </w:r>
            <w:r>
              <w:rPr>
                <w:webHidden/>
              </w:rPr>
              <w:fldChar w:fldCharType="begin"/>
            </w:r>
            <w:r>
              <w:rPr>
                <w:webHidden/>
              </w:rPr>
              <w:instrText xml:space="preserve"> PAGEREF _Toc516684830 \h </w:instrText>
            </w:r>
            <w:r>
              <w:rPr>
                <w:webHidden/>
              </w:rPr>
            </w:r>
            <w:r>
              <w:rPr>
                <w:webHidden/>
              </w:rPr>
              <w:fldChar w:fldCharType="separate"/>
            </w:r>
            <w:r>
              <w:rPr>
                <w:webHidden/>
              </w:rPr>
              <w:t>98</w:t>
            </w:r>
            <w:r>
              <w:rPr>
                <w:webHidden/>
              </w:rPr>
              <w:fldChar w:fldCharType="end"/>
            </w:r>
          </w:hyperlink>
        </w:p>
        <w:p w14:paraId="4D717A88" w14:textId="3B09351B" w:rsidR="00FA1F5B" w:rsidRDefault="00FA1F5B">
          <w:pPr>
            <w:pStyle w:val="TOC3"/>
            <w:rPr>
              <w:rFonts w:asciiTheme="minorHAnsi" w:eastAsiaTheme="minorEastAsia" w:hAnsiTheme="minorHAnsi" w:cstheme="minorBidi"/>
              <w:smallCaps w:val="0"/>
              <w:szCs w:val="22"/>
              <w:lang w:val="en-US"/>
            </w:rPr>
          </w:pPr>
          <w:hyperlink w:anchor="_Toc516684831" w:history="1">
            <w:r w:rsidRPr="00DA180B">
              <w:rPr>
                <w:rStyle w:val="Hyperlink"/>
              </w:rPr>
              <w:t>5.6.1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_Toc516684831 \h </w:instrText>
            </w:r>
            <w:r>
              <w:rPr>
                <w:webHidden/>
              </w:rPr>
            </w:r>
            <w:r>
              <w:rPr>
                <w:webHidden/>
              </w:rPr>
              <w:fldChar w:fldCharType="separate"/>
            </w:r>
            <w:r>
              <w:rPr>
                <w:webHidden/>
              </w:rPr>
              <w:t>98</w:t>
            </w:r>
            <w:r>
              <w:rPr>
                <w:webHidden/>
              </w:rPr>
              <w:fldChar w:fldCharType="end"/>
            </w:r>
          </w:hyperlink>
        </w:p>
        <w:p w14:paraId="15769E2F" w14:textId="7EB2C9DF" w:rsidR="00FA1F5B" w:rsidRDefault="00FA1F5B">
          <w:pPr>
            <w:pStyle w:val="TOC3"/>
            <w:rPr>
              <w:rFonts w:asciiTheme="minorHAnsi" w:eastAsiaTheme="minorEastAsia" w:hAnsiTheme="minorHAnsi" w:cstheme="minorBidi"/>
              <w:smallCaps w:val="0"/>
              <w:szCs w:val="22"/>
              <w:lang w:val="en-US"/>
            </w:rPr>
          </w:pPr>
          <w:hyperlink w:anchor="_Toc516684832" w:history="1">
            <w:r w:rsidRPr="00DA180B">
              <w:rPr>
                <w:rStyle w:val="Hyperlink"/>
              </w:rPr>
              <w:t>5.6.2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_Toc516684832 \h </w:instrText>
            </w:r>
            <w:r>
              <w:rPr>
                <w:webHidden/>
              </w:rPr>
            </w:r>
            <w:r>
              <w:rPr>
                <w:webHidden/>
              </w:rPr>
              <w:fldChar w:fldCharType="separate"/>
            </w:r>
            <w:r>
              <w:rPr>
                <w:webHidden/>
              </w:rPr>
              <w:t>98</w:t>
            </w:r>
            <w:r>
              <w:rPr>
                <w:webHidden/>
              </w:rPr>
              <w:fldChar w:fldCharType="end"/>
            </w:r>
          </w:hyperlink>
        </w:p>
        <w:p w14:paraId="029F1E56" w14:textId="2387DC7D" w:rsidR="00FA1F5B" w:rsidRDefault="00FA1F5B">
          <w:pPr>
            <w:pStyle w:val="TOC3"/>
            <w:rPr>
              <w:rFonts w:asciiTheme="minorHAnsi" w:eastAsiaTheme="minorEastAsia" w:hAnsiTheme="minorHAnsi" w:cstheme="minorBidi"/>
              <w:smallCaps w:val="0"/>
              <w:szCs w:val="22"/>
              <w:lang w:val="en-US"/>
            </w:rPr>
          </w:pPr>
          <w:hyperlink w:anchor="_Toc516684833" w:history="1">
            <w:r w:rsidRPr="00DA180B">
              <w:rPr>
                <w:rStyle w:val="Hyperlink"/>
              </w:rPr>
              <w:t>5.6.3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_Toc516684833 \h </w:instrText>
            </w:r>
            <w:r>
              <w:rPr>
                <w:webHidden/>
              </w:rPr>
            </w:r>
            <w:r>
              <w:rPr>
                <w:webHidden/>
              </w:rPr>
              <w:fldChar w:fldCharType="separate"/>
            </w:r>
            <w:r>
              <w:rPr>
                <w:webHidden/>
              </w:rPr>
              <w:t>98</w:t>
            </w:r>
            <w:r>
              <w:rPr>
                <w:webHidden/>
              </w:rPr>
              <w:fldChar w:fldCharType="end"/>
            </w:r>
          </w:hyperlink>
        </w:p>
        <w:p w14:paraId="2D5B71A1" w14:textId="67DB71D8" w:rsidR="00FA1F5B" w:rsidRDefault="00FA1F5B">
          <w:pPr>
            <w:pStyle w:val="TOC3"/>
            <w:rPr>
              <w:rFonts w:asciiTheme="minorHAnsi" w:eastAsiaTheme="minorEastAsia" w:hAnsiTheme="minorHAnsi" w:cstheme="minorBidi"/>
              <w:smallCaps w:val="0"/>
              <w:szCs w:val="22"/>
              <w:lang w:val="en-US"/>
            </w:rPr>
          </w:pPr>
          <w:hyperlink w:anchor="_Toc516684834" w:history="1">
            <w:r w:rsidRPr="00DA180B">
              <w:rPr>
                <w:rStyle w:val="Hyperlink"/>
              </w:rPr>
              <w:t>5.6.4</w:t>
            </w:r>
            <w:r>
              <w:rPr>
                <w:rFonts w:asciiTheme="minorHAnsi" w:eastAsiaTheme="minorEastAsia" w:hAnsiTheme="minorHAnsi" w:cstheme="minorBidi"/>
                <w:smallCaps w:val="0"/>
                <w:szCs w:val="22"/>
                <w:lang w:val="en-US"/>
              </w:rPr>
              <w:tab/>
            </w:r>
            <w:r w:rsidRPr="00DA180B">
              <w:rPr>
                <w:rStyle w:val="Hyperlink"/>
              </w:rPr>
              <w:t>Sequence</w:t>
            </w:r>
            <w:r>
              <w:rPr>
                <w:webHidden/>
              </w:rPr>
              <w:tab/>
            </w:r>
            <w:r>
              <w:rPr>
                <w:webHidden/>
              </w:rPr>
              <w:fldChar w:fldCharType="begin"/>
            </w:r>
            <w:r>
              <w:rPr>
                <w:webHidden/>
              </w:rPr>
              <w:instrText xml:space="preserve"> PAGEREF _Toc516684834 \h </w:instrText>
            </w:r>
            <w:r>
              <w:rPr>
                <w:webHidden/>
              </w:rPr>
            </w:r>
            <w:r>
              <w:rPr>
                <w:webHidden/>
              </w:rPr>
              <w:fldChar w:fldCharType="separate"/>
            </w:r>
            <w:r>
              <w:rPr>
                <w:webHidden/>
              </w:rPr>
              <w:t>99</w:t>
            </w:r>
            <w:r>
              <w:rPr>
                <w:webHidden/>
              </w:rPr>
              <w:fldChar w:fldCharType="end"/>
            </w:r>
          </w:hyperlink>
        </w:p>
        <w:p w14:paraId="282303A9" w14:textId="51CFA179" w:rsidR="00FA1F5B" w:rsidRDefault="00FA1F5B">
          <w:pPr>
            <w:pStyle w:val="TOC3"/>
            <w:rPr>
              <w:rFonts w:asciiTheme="minorHAnsi" w:eastAsiaTheme="minorEastAsia" w:hAnsiTheme="minorHAnsi" w:cstheme="minorBidi"/>
              <w:smallCaps w:val="0"/>
              <w:szCs w:val="22"/>
              <w:lang w:val="en-US"/>
            </w:rPr>
          </w:pPr>
          <w:hyperlink w:anchor="_Toc516684835" w:history="1">
            <w:r w:rsidRPr="00DA180B">
              <w:rPr>
                <w:rStyle w:val="Hyperlink"/>
              </w:rPr>
              <w:t>5.6.5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_Toc516684835 \h </w:instrText>
            </w:r>
            <w:r>
              <w:rPr>
                <w:webHidden/>
              </w:rPr>
            </w:r>
            <w:r>
              <w:rPr>
                <w:webHidden/>
              </w:rPr>
              <w:fldChar w:fldCharType="separate"/>
            </w:r>
            <w:r>
              <w:rPr>
                <w:webHidden/>
              </w:rPr>
              <w:t>104</w:t>
            </w:r>
            <w:r>
              <w:rPr>
                <w:webHidden/>
              </w:rPr>
              <w:fldChar w:fldCharType="end"/>
            </w:r>
          </w:hyperlink>
        </w:p>
        <w:p w14:paraId="62503087" w14:textId="5692ED4C" w:rsidR="00FA1F5B" w:rsidRDefault="00FA1F5B">
          <w:pPr>
            <w:pStyle w:val="TOC2"/>
            <w:rPr>
              <w:rFonts w:asciiTheme="minorHAnsi" w:eastAsiaTheme="minorEastAsia" w:hAnsiTheme="minorHAnsi" w:cstheme="minorBidi"/>
              <w:b w:val="0"/>
              <w:smallCaps w:val="0"/>
              <w:szCs w:val="22"/>
              <w:lang w:val="en-US"/>
            </w:rPr>
          </w:pPr>
          <w:hyperlink w:anchor="_Toc516684836" w:history="1">
            <w:r w:rsidRPr="00DA180B">
              <w:rPr>
                <w:rStyle w:val="Hyperlink"/>
              </w:rPr>
              <w:t>5.7</w:t>
            </w:r>
            <w:r>
              <w:rPr>
                <w:rFonts w:asciiTheme="minorHAnsi" w:eastAsiaTheme="minorEastAsia" w:hAnsiTheme="minorHAnsi" w:cstheme="minorBidi"/>
                <w:b w:val="0"/>
                <w:smallCaps w:val="0"/>
                <w:szCs w:val="22"/>
                <w:lang w:val="en-US"/>
              </w:rPr>
              <w:tab/>
            </w:r>
            <w:r w:rsidRPr="00DA180B">
              <w:rPr>
                <w:rStyle w:val="Hyperlink"/>
              </w:rPr>
              <w:t>+KTCPDEL command: delete a configured TCP session</w:t>
            </w:r>
            <w:r>
              <w:rPr>
                <w:webHidden/>
              </w:rPr>
              <w:tab/>
            </w:r>
            <w:r>
              <w:rPr>
                <w:webHidden/>
              </w:rPr>
              <w:fldChar w:fldCharType="begin"/>
            </w:r>
            <w:r>
              <w:rPr>
                <w:webHidden/>
              </w:rPr>
              <w:instrText xml:space="preserve"> PAGEREF _Toc516684836 \h </w:instrText>
            </w:r>
            <w:r>
              <w:rPr>
                <w:webHidden/>
              </w:rPr>
            </w:r>
            <w:r>
              <w:rPr>
                <w:webHidden/>
              </w:rPr>
              <w:fldChar w:fldCharType="separate"/>
            </w:r>
            <w:r>
              <w:rPr>
                <w:webHidden/>
              </w:rPr>
              <w:t>105</w:t>
            </w:r>
            <w:r>
              <w:rPr>
                <w:webHidden/>
              </w:rPr>
              <w:fldChar w:fldCharType="end"/>
            </w:r>
          </w:hyperlink>
        </w:p>
        <w:p w14:paraId="3962857B" w14:textId="73115172" w:rsidR="00FA1F5B" w:rsidRDefault="00FA1F5B">
          <w:pPr>
            <w:pStyle w:val="TOC3"/>
            <w:rPr>
              <w:rFonts w:asciiTheme="minorHAnsi" w:eastAsiaTheme="minorEastAsia" w:hAnsiTheme="minorHAnsi" w:cstheme="minorBidi"/>
              <w:smallCaps w:val="0"/>
              <w:szCs w:val="22"/>
              <w:lang w:val="en-US"/>
            </w:rPr>
          </w:pPr>
          <w:hyperlink w:anchor="_Toc516684837" w:history="1">
            <w:r w:rsidRPr="00DA180B">
              <w:rPr>
                <w:rStyle w:val="Hyperlink"/>
              </w:rPr>
              <w:t>5.7.1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_Toc516684837 \h </w:instrText>
            </w:r>
            <w:r>
              <w:rPr>
                <w:webHidden/>
              </w:rPr>
            </w:r>
            <w:r>
              <w:rPr>
                <w:webHidden/>
              </w:rPr>
              <w:fldChar w:fldCharType="separate"/>
            </w:r>
            <w:r>
              <w:rPr>
                <w:webHidden/>
              </w:rPr>
              <w:t>105</w:t>
            </w:r>
            <w:r>
              <w:rPr>
                <w:webHidden/>
              </w:rPr>
              <w:fldChar w:fldCharType="end"/>
            </w:r>
          </w:hyperlink>
        </w:p>
        <w:p w14:paraId="13A7A2BE" w14:textId="3DBDE9DE" w:rsidR="00FA1F5B" w:rsidRDefault="00FA1F5B">
          <w:pPr>
            <w:pStyle w:val="TOC3"/>
            <w:rPr>
              <w:rFonts w:asciiTheme="minorHAnsi" w:eastAsiaTheme="minorEastAsia" w:hAnsiTheme="minorHAnsi" w:cstheme="minorBidi"/>
              <w:smallCaps w:val="0"/>
              <w:szCs w:val="22"/>
              <w:lang w:val="en-US"/>
            </w:rPr>
          </w:pPr>
          <w:hyperlink w:anchor="_Toc516684838" w:history="1">
            <w:r w:rsidRPr="00DA180B">
              <w:rPr>
                <w:rStyle w:val="Hyperlink"/>
              </w:rPr>
              <w:t>5.7.2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_Toc516684838 \h </w:instrText>
            </w:r>
            <w:r>
              <w:rPr>
                <w:webHidden/>
              </w:rPr>
            </w:r>
            <w:r>
              <w:rPr>
                <w:webHidden/>
              </w:rPr>
              <w:fldChar w:fldCharType="separate"/>
            </w:r>
            <w:r>
              <w:rPr>
                <w:webHidden/>
              </w:rPr>
              <w:t>105</w:t>
            </w:r>
            <w:r>
              <w:rPr>
                <w:webHidden/>
              </w:rPr>
              <w:fldChar w:fldCharType="end"/>
            </w:r>
          </w:hyperlink>
        </w:p>
        <w:p w14:paraId="211B0B72" w14:textId="200DC194" w:rsidR="00FA1F5B" w:rsidRDefault="00FA1F5B">
          <w:pPr>
            <w:pStyle w:val="TOC3"/>
            <w:rPr>
              <w:rFonts w:asciiTheme="minorHAnsi" w:eastAsiaTheme="minorEastAsia" w:hAnsiTheme="minorHAnsi" w:cstheme="minorBidi"/>
              <w:smallCaps w:val="0"/>
              <w:szCs w:val="22"/>
              <w:lang w:val="en-US"/>
            </w:rPr>
          </w:pPr>
          <w:hyperlink w:anchor="_Toc516684839" w:history="1">
            <w:r w:rsidRPr="00DA180B">
              <w:rPr>
                <w:rStyle w:val="Hyperlink"/>
              </w:rPr>
              <w:t>5.7.3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_Toc516684839 \h </w:instrText>
            </w:r>
            <w:r>
              <w:rPr>
                <w:webHidden/>
              </w:rPr>
            </w:r>
            <w:r>
              <w:rPr>
                <w:webHidden/>
              </w:rPr>
              <w:fldChar w:fldCharType="separate"/>
            </w:r>
            <w:r>
              <w:rPr>
                <w:webHidden/>
              </w:rPr>
              <w:t>105</w:t>
            </w:r>
            <w:r>
              <w:rPr>
                <w:webHidden/>
              </w:rPr>
              <w:fldChar w:fldCharType="end"/>
            </w:r>
          </w:hyperlink>
        </w:p>
        <w:p w14:paraId="2592E5A3" w14:textId="592AC1AA" w:rsidR="00FA1F5B" w:rsidRDefault="00FA1F5B">
          <w:pPr>
            <w:pStyle w:val="TOC3"/>
            <w:rPr>
              <w:rFonts w:asciiTheme="minorHAnsi" w:eastAsiaTheme="minorEastAsia" w:hAnsiTheme="minorHAnsi" w:cstheme="minorBidi"/>
              <w:smallCaps w:val="0"/>
              <w:szCs w:val="22"/>
              <w:lang w:val="en-US"/>
            </w:rPr>
          </w:pPr>
          <w:hyperlink w:anchor="_Toc516684840" w:history="1">
            <w:r w:rsidRPr="00DA180B">
              <w:rPr>
                <w:rStyle w:val="Hyperlink"/>
              </w:rPr>
              <w:t>5.7.4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_Toc516684840 \h </w:instrText>
            </w:r>
            <w:r>
              <w:rPr>
                <w:webHidden/>
              </w:rPr>
            </w:r>
            <w:r>
              <w:rPr>
                <w:webHidden/>
              </w:rPr>
              <w:fldChar w:fldCharType="separate"/>
            </w:r>
            <w:r>
              <w:rPr>
                <w:webHidden/>
              </w:rPr>
              <w:t>106</w:t>
            </w:r>
            <w:r>
              <w:rPr>
                <w:webHidden/>
              </w:rPr>
              <w:fldChar w:fldCharType="end"/>
            </w:r>
          </w:hyperlink>
        </w:p>
        <w:p w14:paraId="0F807429" w14:textId="66D35174" w:rsidR="00FA1F5B" w:rsidRDefault="00FA1F5B">
          <w:pPr>
            <w:pStyle w:val="TOC3"/>
            <w:rPr>
              <w:rFonts w:asciiTheme="minorHAnsi" w:eastAsiaTheme="minorEastAsia" w:hAnsiTheme="minorHAnsi" w:cstheme="minorBidi"/>
              <w:smallCaps w:val="0"/>
              <w:szCs w:val="22"/>
              <w:lang w:val="en-US"/>
            </w:rPr>
          </w:pPr>
          <w:hyperlink w:anchor="_Toc516684841" w:history="1">
            <w:r w:rsidRPr="00DA180B">
              <w:rPr>
                <w:rStyle w:val="Hyperlink"/>
              </w:rPr>
              <w:t>5.7.5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_Toc516684841 \h </w:instrText>
            </w:r>
            <w:r>
              <w:rPr>
                <w:webHidden/>
              </w:rPr>
            </w:r>
            <w:r>
              <w:rPr>
                <w:webHidden/>
              </w:rPr>
              <w:fldChar w:fldCharType="separate"/>
            </w:r>
            <w:r>
              <w:rPr>
                <w:webHidden/>
              </w:rPr>
              <w:t>109</w:t>
            </w:r>
            <w:r>
              <w:rPr>
                <w:webHidden/>
              </w:rPr>
              <w:fldChar w:fldCharType="end"/>
            </w:r>
          </w:hyperlink>
        </w:p>
        <w:p w14:paraId="4DF5097B" w14:textId="38015A08" w:rsidR="00FA1F5B" w:rsidRDefault="00FA1F5B">
          <w:pPr>
            <w:pStyle w:val="TOC2"/>
            <w:rPr>
              <w:rFonts w:asciiTheme="minorHAnsi" w:eastAsiaTheme="minorEastAsia" w:hAnsiTheme="minorHAnsi" w:cstheme="minorBidi"/>
              <w:b w:val="0"/>
              <w:smallCaps w:val="0"/>
              <w:szCs w:val="22"/>
              <w:lang w:val="en-US"/>
            </w:rPr>
          </w:pPr>
          <w:hyperlink w:anchor="_Toc516684842" w:history="1">
            <w:r w:rsidRPr="00DA180B">
              <w:rPr>
                <w:rStyle w:val="Hyperlink"/>
              </w:rPr>
              <w:t>5.8</w:t>
            </w:r>
            <w:r>
              <w:rPr>
                <w:rFonts w:asciiTheme="minorHAnsi" w:eastAsiaTheme="minorEastAsia" w:hAnsiTheme="minorHAnsi" w:cstheme="minorBidi"/>
                <w:b w:val="0"/>
                <w:smallCaps w:val="0"/>
                <w:szCs w:val="22"/>
                <w:lang w:val="en-US"/>
              </w:rPr>
              <w:tab/>
            </w:r>
            <w:r w:rsidRPr="00DA180B">
              <w:rPr>
                <w:rStyle w:val="Hyperlink"/>
              </w:rPr>
              <w:t>+KTCPSTART command: start a TCP connection in direct data flow</w:t>
            </w:r>
            <w:r>
              <w:rPr>
                <w:webHidden/>
              </w:rPr>
              <w:tab/>
            </w:r>
            <w:r>
              <w:rPr>
                <w:webHidden/>
              </w:rPr>
              <w:fldChar w:fldCharType="begin"/>
            </w:r>
            <w:r>
              <w:rPr>
                <w:webHidden/>
              </w:rPr>
              <w:instrText xml:space="preserve"> PAGEREF _Toc516684842 \h </w:instrText>
            </w:r>
            <w:r>
              <w:rPr>
                <w:webHidden/>
              </w:rPr>
            </w:r>
            <w:r>
              <w:rPr>
                <w:webHidden/>
              </w:rPr>
              <w:fldChar w:fldCharType="separate"/>
            </w:r>
            <w:r>
              <w:rPr>
                <w:webHidden/>
              </w:rPr>
              <w:t>110</w:t>
            </w:r>
            <w:r>
              <w:rPr>
                <w:webHidden/>
              </w:rPr>
              <w:fldChar w:fldCharType="end"/>
            </w:r>
          </w:hyperlink>
        </w:p>
        <w:p w14:paraId="4C79A38D" w14:textId="27C1BCBF" w:rsidR="00FA1F5B" w:rsidRDefault="00FA1F5B">
          <w:pPr>
            <w:pStyle w:val="TOC3"/>
            <w:rPr>
              <w:rFonts w:asciiTheme="minorHAnsi" w:eastAsiaTheme="minorEastAsia" w:hAnsiTheme="minorHAnsi" w:cstheme="minorBidi"/>
              <w:smallCaps w:val="0"/>
              <w:szCs w:val="22"/>
              <w:lang w:val="en-US"/>
            </w:rPr>
          </w:pPr>
          <w:hyperlink w:anchor="_Toc516684843" w:history="1">
            <w:r w:rsidRPr="00DA180B">
              <w:rPr>
                <w:rStyle w:val="Hyperlink"/>
              </w:rPr>
              <w:t>5.8.1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_Toc516684843 \h </w:instrText>
            </w:r>
            <w:r>
              <w:rPr>
                <w:webHidden/>
              </w:rPr>
            </w:r>
            <w:r>
              <w:rPr>
                <w:webHidden/>
              </w:rPr>
              <w:fldChar w:fldCharType="separate"/>
            </w:r>
            <w:r>
              <w:rPr>
                <w:webHidden/>
              </w:rPr>
              <w:t>110</w:t>
            </w:r>
            <w:r>
              <w:rPr>
                <w:webHidden/>
              </w:rPr>
              <w:fldChar w:fldCharType="end"/>
            </w:r>
          </w:hyperlink>
        </w:p>
        <w:p w14:paraId="71843954" w14:textId="36712D6E" w:rsidR="00FA1F5B" w:rsidRDefault="00FA1F5B">
          <w:pPr>
            <w:pStyle w:val="TOC3"/>
            <w:rPr>
              <w:rFonts w:asciiTheme="minorHAnsi" w:eastAsiaTheme="minorEastAsia" w:hAnsiTheme="minorHAnsi" w:cstheme="minorBidi"/>
              <w:smallCaps w:val="0"/>
              <w:szCs w:val="22"/>
              <w:lang w:val="en-US"/>
            </w:rPr>
          </w:pPr>
          <w:hyperlink w:anchor="_Toc516684844" w:history="1">
            <w:r w:rsidRPr="00DA180B">
              <w:rPr>
                <w:rStyle w:val="Hyperlink"/>
              </w:rPr>
              <w:t>5.8.2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_Toc516684844 \h </w:instrText>
            </w:r>
            <w:r>
              <w:rPr>
                <w:webHidden/>
              </w:rPr>
            </w:r>
            <w:r>
              <w:rPr>
                <w:webHidden/>
              </w:rPr>
              <w:fldChar w:fldCharType="separate"/>
            </w:r>
            <w:r>
              <w:rPr>
                <w:webHidden/>
              </w:rPr>
              <w:t>110</w:t>
            </w:r>
            <w:r>
              <w:rPr>
                <w:webHidden/>
              </w:rPr>
              <w:fldChar w:fldCharType="end"/>
            </w:r>
          </w:hyperlink>
        </w:p>
        <w:p w14:paraId="789834F0" w14:textId="163139C5" w:rsidR="00FA1F5B" w:rsidRDefault="00FA1F5B">
          <w:pPr>
            <w:pStyle w:val="TOC3"/>
            <w:rPr>
              <w:rFonts w:asciiTheme="minorHAnsi" w:eastAsiaTheme="minorEastAsia" w:hAnsiTheme="minorHAnsi" w:cstheme="minorBidi"/>
              <w:smallCaps w:val="0"/>
              <w:szCs w:val="22"/>
              <w:lang w:val="en-US"/>
            </w:rPr>
          </w:pPr>
          <w:hyperlink w:anchor="_Toc516684845" w:history="1">
            <w:r w:rsidRPr="00DA180B">
              <w:rPr>
                <w:rStyle w:val="Hyperlink"/>
              </w:rPr>
              <w:t>5.8.3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_Toc516684845 \h </w:instrText>
            </w:r>
            <w:r>
              <w:rPr>
                <w:webHidden/>
              </w:rPr>
            </w:r>
            <w:r>
              <w:rPr>
                <w:webHidden/>
              </w:rPr>
              <w:fldChar w:fldCharType="separate"/>
            </w:r>
            <w:r>
              <w:rPr>
                <w:webHidden/>
              </w:rPr>
              <w:t>110</w:t>
            </w:r>
            <w:r>
              <w:rPr>
                <w:webHidden/>
              </w:rPr>
              <w:fldChar w:fldCharType="end"/>
            </w:r>
          </w:hyperlink>
        </w:p>
        <w:p w14:paraId="0233CAE9" w14:textId="2DA610C4" w:rsidR="00FA1F5B" w:rsidRDefault="00FA1F5B">
          <w:pPr>
            <w:pStyle w:val="TOC3"/>
            <w:rPr>
              <w:rFonts w:asciiTheme="minorHAnsi" w:eastAsiaTheme="minorEastAsia" w:hAnsiTheme="minorHAnsi" w:cstheme="minorBidi"/>
              <w:smallCaps w:val="0"/>
              <w:szCs w:val="22"/>
              <w:lang w:val="en-US"/>
            </w:rPr>
          </w:pPr>
          <w:hyperlink w:anchor="_Toc516684846" w:history="1">
            <w:r w:rsidRPr="00DA180B">
              <w:rPr>
                <w:rStyle w:val="Hyperlink"/>
              </w:rPr>
              <w:t>5.8.4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_Toc516684846 \h </w:instrText>
            </w:r>
            <w:r>
              <w:rPr>
                <w:webHidden/>
              </w:rPr>
            </w:r>
            <w:r>
              <w:rPr>
                <w:webHidden/>
              </w:rPr>
              <w:fldChar w:fldCharType="separate"/>
            </w:r>
            <w:r>
              <w:rPr>
                <w:webHidden/>
              </w:rPr>
              <w:t>111</w:t>
            </w:r>
            <w:r>
              <w:rPr>
                <w:webHidden/>
              </w:rPr>
              <w:fldChar w:fldCharType="end"/>
            </w:r>
          </w:hyperlink>
        </w:p>
        <w:p w14:paraId="17FBF988" w14:textId="4313D4A4" w:rsidR="00FA1F5B" w:rsidRDefault="00FA1F5B">
          <w:pPr>
            <w:pStyle w:val="TOC3"/>
            <w:rPr>
              <w:rFonts w:asciiTheme="minorHAnsi" w:eastAsiaTheme="minorEastAsia" w:hAnsiTheme="minorHAnsi" w:cstheme="minorBidi"/>
              <w:smallCaps w:val="0"/>
              <w:szCs w:val="22"/>
              <w:lang w:val="en-US"/>
            </w:rPr>
          </w:pPr>
          <w:hyperlink w:anchor="_Toc516684847" w:history="1">
            <w:r w:rsidRPr="00DA180B">
              <w:rPr>
                <w:rStyle w:val="Hyperlink"/>
              </w:rPr>
              <w:t>5.8.5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_Toc516684847 \h </w:instrText>
            </w:r>
            <w:r>
              <w:rPr>
                <w:webHidden/>
              </w:rPr>
            </w:r>
            <w:r>
              <w:rPr>
                <w:webHidden/>
              </w:rPr>
              <w:fldChar w:fldCharType="separate"/>
            </w:r>
            <w:r>
              <w:rPr>
                <w:webHidden/>
              </w:rPr>
              <w:t>116</w:t>
            </w:r>
            <w:r>
              <w:rPr>
                <w:webHidden/>
              </w:rPr>
              <w:fldChar w:fldCharType="end"/>
            </w:r>
          </w:hyperlink>
        </w:p>
        <w:p w14:paraId="38A08251" w14:textId="54CEE362" w:rsidR="00FA1F5B" w:rsidRDefault="00FA1F5B">
          <w:pPr>
            <w:pStyle w:val="TOC2"/>
            <w:rPr>
              <w:rFonts w:asciiTheme="minorHAnsi" w:eastAsiaTheme="minorEastAsia" w:hAnsiTheme="minorHAnsi" w:cstheme="minorBidi"/>
              <w:b w:val="0"/>
              <w:smallCaps w:val="0"/>
              <w:szCs w:val="22"/>
              <w:lang w:val="en-US"/>
            </w:rPr>
          </w:pPr>
          <w:hyperlink w:anchor="_Toc516684848" w:history="1">
            <w:r w:rsidRPr="00DA180B">
              <w:rPr>
                <w:rStyle w:val="Hyperlink"/>
              </w:rPr>
              <w:t>5.9</w:t>
            </w:r>
            <w:r>
              <w:rPr>
                <w:rFonts w:asciiTheme="minorHAnsi" w:eastAsiaTheme="minorEastAsia" w:hAnsiTheme="minorHAnsi" w:cstheme="minorBidi"/>
                <w:b w:val="0"/>
                <w:smallCaps w:val="0"/>
                <w:szCs w:val="22"/>
                <w:lang w:val="en-US"/>
              </w:rPr>
              <w:tab/>
            </w:r>
            <w:r w:rsidRPr="00DA180B">
              <w:rPr>
                <w:rStyle w:val="Hyperlink"/>
              </w:rPr>
              <w:t>+KTCP_SRVREQ Notification: Incoming Client Connection Request</w:t>
            </w:r>
            <w:r>
              <w:rPr>
                <w:webHidden/>
              </w:rPr>
              <w:tab/>
            </w:r>
            <w:r>
              <w:rPr>
                <w:webHidden/>
              </w:rPr>
              <w:fldChar w:fldCharType="begin"/>
            </w:r>
            <w:r>
              <w:rPr>
                <w:webHidden/>
              </w:rPr>
              <w:instrText xml:space="preserve"> PAGEREF _Toc516684848 \h </w:instrText>
            </w:r>
            <w:r>
              <w:rPr>
                <w:webHidden/>
              </w:rPr>
            </w:r>
            <w:r>
              <w:rPr>
                <w:webHidden/>
              </w:rPr>
              <w:fldChar w:fldCharType="separate"/>
            </w:r>
            <w:r>
              <w:rPr>
                <w:webHidden/>
              </w:rPr>
              <w:t>118</w:t>
            </w:r>
            <w:r>
              <w:rPr>
                <w:webHidden/>
              </w:rPr>
              <w:fldChar w:fldCharType="end"/>
            </w:r>
          </w:hyperlink>
        </w:p>
        <w:p w14:paraId="00B438D8" w14:textId="35EF888B" w:rsidR="00FA1F5B" w:rsidRDefault="00FA1F5B">
          <w:pPr>
            <w:pStyle w:val="TOC3"/>
            <w:rPr>
              <w:rFonts w:asciiTheme="minorHAnsi" w:eastAsiaTheme="minorEastAsia" w:hAnsiTheme="minorHAnsi" w:cstheme="minorBidi"/>
              <w:smallCaps w:val="0"/>
              <w:szCs w:val="22"/>
              <w:lang w:val="en-US"/>
            </w:rPr>
          </w:pPr>
          <w:hyperlink w:anchor="_Toc516684849" w:history="1">
            <w:r w:rsidRPr="00DA180B">
              <w:rPr>
                <w:rStyle w:val="Hyperlink"/>
              </w:rPr>
              <w:t>5.9.1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_Toc516684849 \h </w:instrText>
            </w:r>
            <w:r>
              <w:rPr>
                <w:webHidden/>
              </w:rPr>
            </w:r>
            <w:r>
              <w:rPr>
                <w:webHidden/>
              </w:rPr>
              <w:fldChar w:fldCharType="separate"/>
            </w:r>
            <w:r>
              <w:rPr>
                <w:webHidden/>
              </w:rPr>
              <w:t>118</w:t>
            </w:r>
            <w:r>
              <w:rPr>
                <w:webHidden/>
              </w:rPr>
              <w:fldChar w:fldCharType="end"/>
            </w:r>
          </w:hyperlink>
        </w:p>
        <w:p w14:paraId="1CF55AA9" w14:textId="7613494D" w:rsidR="00FA1F5B" w:rsidRDefault="00FA1F5B">
          <w:pPr>
            <w:pStyle w:val="TOC3"/>
            <w:rPr>
              <w:rFonts w:asciiTheme="minorHAnsi" w:eastAsiaTheme="minorEastAsia" w:hAnsiTheme="minorHAnsi" w:cstheme="minorBidi"/>
              <w:smallCaps w:val="0"/>
              <w:szCs w:val="22"/>
              <w:lang w:val="en-US"/>
            </w:rPr>
          </w:pPr>
          <w:hyperlink w:anchor="_Toc516684850" w:history="1">
            <w:r w:rsidRPr="00DA180B">
              <w:rPr>
                <w:rStyle w:val="Hyperlink"/>
              </w:rPr>
              <w:t>5.9.2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_Toc516684850 \h </w:instrText>
            </w:r>
            <w:r>
              <w:rPr>
                <w:webHidden/>
              </w:rPr>
            </w:r>
            <w:r>
              <w:rPr>
                <w:webHidden/>
              </w:rPr>
              <w:fldChar w:fldCharType="separate"/>
            </w:r>
            <w:r>
              <w:rPr>
                <w:webHidden/>
              </w:rPr>
              <w:t>118</w:t>
            </w:r>
            <w:r>
              <w:rPr>
                <w:webHidden/>
              </w:rPr>
              <w:fldChar w:fldCharType="end"/>
            </w:r>
          </w:hyperlink>
        </w:p>
        <w:p w14:paraId="0BA3D4F9" w14:textId="4445AB7A" w:rsidR="00FA1F5B" w:rsidRDefault="00FA1F5B">
          <w:pPr>
            <w:pStyle w:val="TOC3"/>
            <w:rPr>
              <w:rFonts w:asciiTheme="minorHAnsi" w:eastAsiaTheme="minorEastAsia" w:hAnsiTheme="minorHAnsi" w:cstheme="minorBidi"/>
              <w:smallCaps w:val="0"/>
              <w:szCs w:val="22"/>
              <w:lang w:val="en-US"/>
            </w:rPr>
          </w:pPr>
          <w:hyperlink w:anchor="_Toc516684851" w:history="1">
            <w:r w:rsidRPr="00DA180B">
              <w:rPr>
                <w:rStyle w:val="Hyperlink"/>
              </w:rPr>
              <w:t>5.9.3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_Toc516684851 \h </w:instrText>
            </w:r>
            <w:r>
              <w:rPr>
                <w:webHidden/>
              </w:rPr>
            </w:r>
            <w:r>
              <w:rPr>
                <w:webHidden/>
              </w:rPr>
              <w:fldChar w:fldCharType="separate"/>
            </w:r>
            <w:r>
              <w:rPr>
                <w:webHidden/>
              </w:rPr>
              <w:t>118</w:t>
            </w:r>
            <w:r>
              <w:rPr>
                <w:webHidden/>
              </w:rPr>
              <w:fldChar w:fldCharType="end"/>
            </w:r>
          </w:hyperlink>
        </w:p>
        <w:p w14:paraId="272E0FB1" w14:textId="1181C399" w:rsidR="00FA1F5B" w:rsidRDefault="00FA1F5B">
          <w:pPr>
            <w:pStyle w:val="TOC3"/>
            <w:rPr>
              <w:rFonts w:asciiTheme="minorHAnsi" w:eastAsiaTheme="minorEastAsia" w:hAnsiTheme="minorHAnsi" w:cstheme="minorBidi"/>
              <w:smallCaps w:val="0"/>
              <w:szCs w:val="22"/>
              <w:lang w:val="en-US"/>
            </w:rPr>
          </w:pPr>
          <w:hyperlink w:anchor="_Toc516684852" w:history="1">
            <w:r w:rsidRPr="00DA180B">
              <w:rPr>
                <w:rStyle w:val="Hyperlink"/>
              </w:rPr>
              <w:t>5.9.4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_Toc516684852 \h </w:instrText>
            </w:r>
            <w:r>
              <w:rPr>
                <w:webHidden/>
              </w:rPr>
            </w:r>
            <w:r>
              <w:rPr>
                <w:webHidden/>
              </w:rPr>
              <w:fldChar w:fldCharType="separate"/>
            </w:r>
            <w:r>
              <w:rPr>
                <w:webHidden/>
              </w:rPr>
              <w:t>120</w:t>
            </w:r>
            <w:r>
              <w:rPr>
                <w:webHidden/>
              </w:rPr>
              <w:fldChar w:fldCharType="end"/>
            </w:r>
          </w:hyperlink>
        </w:p>
        <w:p w14:paraId="2D1CB01D" w14:textId="3C6E2B56" w:rsidR="00FA1F5B" w:rsidRDefault="00FA1F5B">
          <w:pPr>
            <w:pStyle w:val="TOC3"/>
            <w:rPr>
              <w:rFonts w:asciiTheme="minorHAnsi" w:eastAsiaTheme="minorEastAsia" w:hAnsiTheme="minorHAnsi" w:cstheme="minorBidi"/>
              <w:smallCaps w:val="0"/>
              <w:szCs w:val="22"/>
              <w:lang w:val="en-US"/>
            </w:rPr>
          </w:pPr>
          <w:hyperlink w:anchor="_Toc516684853" w:history="1">
            <w:r w:rsidRPr="00DA180B">
              <w:rPr>
                <w:rStyle w:val="Hyperlink"/>
              </w:rPr>
              <w:t>5.9.5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_Toc516684853 \h </w:instrText>
            </w:r>
            <w:r>
              <w:rPr>
                <w:webHidden/>
              </w:rPr>
            </w:r>
            <w:r>
              <w:rPr>
                <w:webHidden/>
              </w:rPr>
              <w:fldChar w:fldCharType="separate"/>
            </w:r>
            <w:r>
              <w:rPr>
                <w:webHidden/>
              </w:rPr>
              <w:t>121</w:t>
            </w:r>
            <w:r>
              <w:rPr>
                <w:webHidden/>
              </w:rPr>
              <w:fldChar w:fldCharType="end"/>
            </w:r>
          </w:hyperlink>
        </w:p>
        <w:p w14:paraId="409D0A36" w14:textId="3CD8028B" w:rsidR="00FA1F5B" w:rsidRDefault="00FA1F5B">
          <w:pPr>
            <w:pStyle w:val="TOC2"/>
            <w:rPr>
              <w:rFonts w:asciiTheme="minorHAnsi" w:eastAsiaTheme="minorEastAsia" w:hAnsiTheme="minorHAnsi" w:cstheme="minorBidi"/>
              <w:b w:val="0"/>
              <w:smallCaps w:val="0"/>
              <w:szCs w:val="22"/>
              <w:lang w:val="en-US"/>
            </w:rPr>
          </w:pPr>
          <w:hyperlink w:anchor="_Toc516684854" w:history="1">
            <w:r w:rsidRPr="00DA180B">
              <w:rPr>
                <w:rStyle w:val="Hyperlink"/>
              </w:rPr>
              <w:t>5.10</w:t>
            </w:r>
            <w:r>
              <w:rPr>
                <w:rFonts w:asciiTheme="minorHAnsi" w:eastAsiaTheme="minorEastAsia" w:hAnsiTheme="minorHAnsi" w:cstheme="minorBidi"/>
                <w:b w:val="0"/>
                <w:smallCaps w:val="0"/>
                <w:szCs w:val="22"/>
                <w:lang w:val="en-US"/>
              </w:rPr>
              <w:tab/>
            </w:r>
            <w:r w:rsidRPr="00DA180B">
              <w:rPr>
                <w:rStyle w:val="Hyperlink"/>
              </w:rPr>
              <w:t>+KTCP_DATA Notification: Incoming Data through a TCP Connection</w:t>
            </w:r>
            <w:r>
              <w:rPr>
                <w:webHidden/>
              </w:rPr>
              <w:tab/>
            </w:r>
            <w:r>
              <w:rPr>
                <w:webHidden/>
              </w:rPr>
              <w:fldChar w:fldCharType="begin"/>
            </w:r>
            <w:r>
              <w:rPr>
                <w:webHidden/>
              </w:rPr>
              <w:instrText xml:space="preserve"> PAGEREF _Toc516684854 \h </w:instrText>
            </w:r>
            <w:r>
              <w:rPr>
                <w:webHidden/>
              </w:rPr>
            </w:r>
            <w:r>
              <w:rPr>
                <w:webHidden/>
              </w:rPr>
              <w:fldChar w:fldCharType="separate"/>
            </w:r>
            <w:r>
              <w:rPr>
                <w:webHidden/>
              </w:rPr>
              <w:t>121</w:t>
            </w:r>
            <w:r>
              <w:rPr>
                <w:webHidden/>
              </w:rPr>
              <w:fldChar w:fldCharType="end"/>
            </w:r>
          </w:hyperlink>
        </w:p>
        <w:p w14:paraId="639D8841" w14:textId="10F38FD2" w:rsidR="00FA1F5B" w:rsidRDefault="00FA1F5B">
          <w:pPr>
            <w:pStyle w:val="TOC3"/>
            <w:rPr>
              <w:rFonts w:asciiTheme="minorHAnsi" w:eastAsiaTheme="minorEastAsia" w:hAnsiTheme="minorHAnsi" w:cstheme="minorBidi"/>
              <w:smallCaps w:val="0"/>
              <w:szCs w:val="22"/>
              <w:lang w:val="en-US"/>
            </w:rPr>
          </w:pPr>
          <w:hyperlink w:anchor="_Toc516684855" w:history="1">
            <w:r w:rsidRPr="00DA180B">
              <w:rPr>
                <w:rStyle w:val="Hyperlink"/>
              </w:rPr>
              <w:t>5.10.1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_Toc516684855 \h </w:instrText>
            </w:r>
            <w:r>
              <w:rPr>
                <w:webHidden/>
              </w:rPr>
            </w:r>
            <w:r>
              <w:rPr>
                <w:webHidden/>
              </w:rPr>
              <w:fldChar w:fldCharType="separate"/>
            </w:r>
            <w:r>
              <w:rPr>
                <w:webHidden/>
              </w:rPr>
              <w:t>121</w:t>
            </w:r>
            <w:r>
              <w:rPr>
                <w:webHidden/>
              </w:rPr>
              <w:fldChar w:fldCharType="end"/>
            </w:r>
          </w:hyperlink>
        </w:p>
        <w:p w14:paraId="2D810479" w14:textId="44953844" w:rsidR="00FA1F5B" w:rsidRDefault="00FA1F5B">
          <w:pPr>
            <w:pStyle w:val="TOC3"/>
            <w:rPr>
              <w:rFonts w:asciiTheme="minorHAnsi" w:eastAsiaTheme="minorEastAsia" w:hAnsiTheme="minorHAnsi" w:cstheme="minorBidi"/>
              <w:smallCaps w:val="0"/>
              <w:szCs w:val="22"/>
              <w:lang w:val="en-US"/>
            </w:rPr>
          </w:pPr>
          <w:hyperlink w:anchor="_Toc516684856" w:history="1">
            <w:r w:rsidRPr="00DA180B">
              <w:rPr>
                <w:rStyle w:val="Hyperlink"/>
              </w:rPr>
              <w:t>5.10.2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_Toc516684856 \h </w:instrText>
            </w:r>
            <w:r>
              <w:rPr>
                <w:webHidden/>
              </w:rPr>
            </w:r>
            <w:r>
              <w:rPr>
                <w:webHidden/>
              </w:rPr>
              <w:fldChar w:fldCharType="separate"/>
            </w:r>
            <w:r>
              <w:rPr>
                <w:webHidden/>
              </w:rPr>
              <w:t>121</w:t>
            </w:r>
            <w:r>
              <w:rPr>
                <w:webHidden/>
              </w:rPr>
              <w:fldChar w:fldCharType="end"/>
            </w:r>
          </w:hyperlink>
        </w:p>
        <w:p w14:paraId="49956E26" w14:textId="10CCCA9D" w:rsidR="00FA1F5B" w:rsidRDefault="00FA1F5B">
          <w:pPr>
            <w:pStyle w:val="TOC3"/>
            <w:rPr>
              <w:rFonts w:asciiTheme="minorHAnsi" w:eastAsiaTheme="minorEastAsia" w:hAnsiTheme="minorHAnsi" w:cstheme="minorBidi"/>
              <w:smallCaps w:val="0"/>
              <w:szCs w:val="22"/>
              <w:lang w:val="en-US"/>
            </w:rPr>
          </w:pPr>
          <w:hyperlink w:anchor="_Toc516684857" w:history="1">
            <w:r w:rsidRPr="00DA180B">
              <w:rPr>
                <w:rStyle w:val="Hyperlink"/>
              </w:rPr>
              <w:t>5.10.3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_Toc516684857 \h </w:instrText>
            </w:r>
            <w:r>
              <w:rPr>
                <w:webHidden/>
              </w:rPr>
            </w:r>
            <w:r>
              <w:rPr>
                <w:webHidden/>
              </w:rPr>
              <w:fldChar w:fldCharType="separate"/>
            </w:r>
            <w:r>
              <w:rPr>
                <w:webHidden/>
              </w:rPr>
              <w:t>121</w:t>
            </w:r>
            <w:r>
              <w:rPr>
                <w:webHidden/>
              </w:rPr>
              <w:fldChar w:fldCharType="end"/>
            </w:r>
          </w:hyperlink>
        </w:p>
        <w:p w14:paraId="04AF79A1" w14:textId="23D8FB4A" w:rsidR="00FA1F5B" w:rsidRDefault="00FA1F5B">
          <w:pPr>
            <w:pStyle w:val="TOC3"/>
            <w:rPr>
              <w:rFonts w:asciiTheme="minorHAnsi" w:eastAsiaTheme="minorEastAsia" w:hAnsiTheme="minorHAnsi" w:cstheme="minorBidi"/>
              <w:smallCaps w:val="0"/>
              <w:szCs w:val="22"/>
              <w:lang w:val="en-US"/>
            </w:rPr>
          </w:pPr>
          <w:hyperlink w:anchor="_Toc516684858" w:history="1">
            <w:r w:rsidRPr="00DA180B">
              <w:rPr>
                <w:rStyle w:val="Hyperlink"/>
              </w:rPr>
              <w:t>5.10.4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_Toc516684858 \h </w:instrText>
            </w:r>
            <w:r>
              <w:rPr>
                <w:webHidden/>
              </w:rPr>
            </w:r>
            <w:r>
              <w:rPr>
                <w:webHidden/>
              </w:rPr>
              <w:fldChar w:fldCharType="separate"/>
            </w:r>
            <w:r>
              <w:rPr>
                <w:webHidden/>
              </w:rPr>
              <w:t>123</w:t>
            </w:r>
            <w:r>
              <w:rPr>
                <w:webHidden/>
              </w:rPr>
              <w:fldChar w:fldCharType="end"/>
            </w:r>
          </w:hyperlink>
        </w:p>
        <w:p w14:paraId="5AD9D673" w14:textId="47590BF1" w:rsidR="00FA1F5B" w:rsidRDefault="00FA1F5B">
          <w:pPr>
            <w:pStyle w:val="TOC3"/>
            <w:rPr>
              <w:rFonts w:asciiTheme="minorHAnsi" w:eastAsiaTheme="minorEastAsia" w:hAnsiTheme="minorHAnsi" w:cstheme="minorBidi"/>
              <w:smallCaps w:val="0"/>
              <w:szCs w:val="22"/>
              <w:lang w:val="en-US"/>
            </w:rPr>
          </w:pPr>
          <w:hyperlink w:anchor="_Toc516684859" w:history="1">
            <w:r w:rsidRPr="00DA180B">
              <w:rPr>
                <w:rStyle w:val="Hyperlink"/>
              </w:rPr>
              <w:t>5.10.5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_Toc516684859 \h </w:instrText>
            </w:r>
            <w:r>
              <w:rPr>
                <w:webHidden/>
              </w:rPr>
            </w:r>
            <w:r>
              <w:rPr>
                <w:webHidden/>
              </w:rPr>
              <w:fldChar w:fldCharType="separate"/>
            </w:r>
            <w:r>
              <w:rPr>
                <w:webHidden/>
              </w:rPr>
              <w:t>124</w:t>
            </w:r>
            <w:r>
              <w:rPr>
                <w:webHidden/>
              </w:rPr>
              <w:fldChar w:fldCharType="end"/>
            </w:r>
          </w:hyperlink>
        </w:p>
        <w:p w14:paraId="7204E61F" w14:textId="59B9BB21" w:rsidR="00FA1F5B" w:rsidRDefault="00FA1F5B">
          <w:pPr>
            <w:pStyle w:val="TOC2"/>
            <w:rPr>
              <w:rFonts w:asciiTheme="minorHAnsi" w:eastAsiaTheme="minorEastAsia" w:hAnsiTheme="minorHAnsi" w:cstheme="minorBidi"/>
              <w:b w:val="0"/>
              <w:smallCaps w:val="0"/>
              <w:szCs w:val="22"/>
              <w:lang w:val="en-US"/>
            </w:rPr>
          </w:pPr>
          <w:hyperlink w:anchor="_Toc516684860" w:history="1">
            <w:r w:rsidRPr="00DA180B">
              <w:rPr>
                <w:rStyle w:val="Hyperlink"/>
              </w:rPr>
              <w:t>5.11</w:t>
            </w:r>
            <w:r>
              <w:rPr>
                <w:rFonts w:asciiTheme="minorHAnsi" w:eastAsiaTheme="minorEastAsia" w:hAnsiTheme="minorHAnsi" w:cstheme="minorBidi"/>
                <w:b w:val="0"/>
                <w:smallCaps w:val="0"/>
                <w:szCs w:val="22"/>
                <w:lang w:val="en-US"/>
              </w:rPr>
              <w:tab/>
            </w:r>
            <w:r w:rsidRPr="00DA180B">
              <w:rPr>
                <w:rStyle w:val="Hyperlink"/>
              </w:rPr>
              <w:t>+KTCP_NOTIF Notification: an error occurred on TCP session.</w:t>
            </w:r>
            <w:r>
              <w:rPr>
                <w:webHidden/>
              </w:rPr>
              <w:tab/>
            </w:r>
            <w:r>
              <w:rPr>
                <w:webHidden/>
              </w:rPr>
              <w:fldChar w:fldCharType="begin"/>
            </w:r>
            <w:r>
              <w:rPr>
                <w:webHidden/>
              </w:rPr>
              <w:instrText xml:space="preserve"> PAGEREF _Toc516684860 \h </w:instrText>
            </w:r>
            <w:r>
              <w:rPr>
                <w:webHidden/>
              </w:rPr>
            </w:r>
            <w:r>
              <w:rPr>
                <w:webHidden/>
              </w:rPr>
              <w:fldChar w:fldCharType="separate"/>
            </w:r>
            <w:r>
              <w:rPr>
                <w:webHidden/>
              </w:rPr>
              <w:t>124</w:t>
            </w:r>
            <w:r>
              <w:rPr>
                <w:webHidden/>
              </w:rPr>
              <w:fldChar w:fldCharType="end"/>
            </w:r>
          </w:hyperlink>
        </w:p>
        <w:p w14:paraId="40FD2621" w14:textId="3838E233" w:rsidR="00FA1F5B" w:rsidRDefault="00FA1F5B">
          <w:pPr>
            <w:pStyle w:val="TOC3"/>
            <w:rPr>
              <w:rFonts w:asciiTheme="minorHAnsi" w:eastAsiaTheme="minorEastAsia" w:hAnsiTheme="minorHAnsi" w:cstheme="minorBidi"/>
              <w:smallCaps w:val="0"/>
              <w:szCs w:val="22"/>
              <w:lang w:val="en-US"/>
            </w:rPr>
          </w:pPr>
          <w:hyperlink w:anchor="_Toc516684861" w:history="1">
            <w:r w:rsidRPr="00DA180B">
              <w:rPr>
                <w:rStyle w:val="Hyperlink"/>
              </w:rPr>
              <w:t>5.11.1</w:t>
            </w:r>
            <w:r>
              <w:rPr>
                <w:rFonts w:asciiTheme="minorHAnsi" w:eastAsiaTheme="minorEastAsia" w:hAnsiTheme="minorHAnsi" w:cstheme="minorBidi"/>
                <w:smallCaps w:val="0"/>
                <w:szCs w:val="22"/>
                <w:lang w:val="en-US"/>
              </w:rPr>
              <w:tab/>
            </w:r>
            <w:r w:rsidRPr="00DA180B">
              <w:rPr>
                <w:rStyle w:val="Hyperlink"/>
              </w:rPr>
              <w:t>URC format:</w:t>
            </w:r>
            <w:r>
              <w:rPr>
                <w:webHidden/>
              </w:rPr>
              <w:tab/>
            </w:r>
            <w:r>
              <w:rPr>
                <w:webHidden/>
              </w:rPr>
              <w:fldChar w:fldCharType="begin"/>
            </w:r>
            <w:r>
              <w:rPr>
                <w:webHidden/>
              </w:rPr>
              <w:instrText xml:space="preserve"> PAGEREF _Toc516684861 \h </w:instrText>
            </w:r>
            <w:r>
              <w:rPr>
                <w:webHidden/>
              </w:rPr>
            </w:r>
            <w:r>
              <w:rPr>
                <w:webHidden/>
              </w:rPr>
              <w:fldChar w:fldCharType="separate"/>
            </w:r>
            <w:r>
              <w:rPr>
                <w:webHidden/>
              </w:rPr>
              <w:t>124</w:t>
            </w:r>
            <w:r>
              <w:rPr>
                <w:webHidden/>
              </w:rPr>
              <w:fldChar w:fldCharType="end"/>
            </w:r>
          </w:hyperlink>
        </w:p>
        <w:p w14:paraId="4AAC84FF" w14:textId="55B990AB" w:rsidR="00FA1F5B" w:rsidRDefault="00FA1F5B">
          <w:pPr>
            <w:pStyle w:val="TOC3"/>
            <w:rPr>
              <w:rFonts w:asciiTheme="minorHAnsi" w:eastAsiaTheme="minorEastAsia" w:hAnsiTheme="minorHAnsi" w:cstheme="minorBidi"/>
              <w:smallCaps w:val="0"/>
              <w:szCs w:val="22"/>
              <w:lang w:val="en-US"/>
            </w:rPr>
          </w:pPr>
          <w:hyperlink w:anchor="_Toc516684862" w:history="1">
            <w:r w:rsidRPr="00DA180B">
              <w:rPr>
                <w:rStyle w:val="Hyperlink"/>
              </w:rPr>
              <w:t>5.11.2</w:t>
            </w:r>
            <w:r>
              <w:rPr>
                <w:rFonts w:asciiTheme="minorHAnsi" w:eastAsiaTheme="minorEastAsia" w:hAnsiTheme="minorHAnsi" w:cstheme="minorBidi"/>
                <w:smallCaps w:val="0"/>
                <w:szCs w:val="22"/>
                <w:lang w:val="en-US"/>
              </w:rPr>
              <w:tab/>
            </w:r>
            <w:r w:rsidRPr="00DA180B">
              <w:rPr>
                <w:rStyle w:val="Hyperlink"/>
              </w:rPr>
              <w:t>Sequence</w:t>
            </w:r>
            <w:r>
              <w:rPr>
                <w:webHidden/>
              </w:rPr>
              <w:tab/>
            </w:r>
            <w:r>
              <w:rPr>
                <w:webHidden/>
              </w:rPr>
              <w:fldChar w:fldCharType="begin"/>
            </w:r>
            <w:r>
              <w:rPr>
                <w:webHidden/>
              </w:rPr>
              <w:instrText xml:space="preserve"> PAGEREF _Toc516684862 \h </w:instrText>
            </w:r>
            <w:r>
              <w:rPr>
                <w:webHidden/>
              </w:rPr>
            </w:r>
            <w:r>
              <w:rPr>
                <w:webHidden/>
              </w:rPr>
              <w:fldChar w:fldCharType="separate"/>
            </w:r>
            <w:r>
              <w:rPr>
                <w:webHidden/>
              </w:rPr>
              <w:t>125</w:t>
            </w:r>
            <w:r>
              <w:rPr>
                <w:webHidden/>
              </w:rPr>
              <w:fldChar w:fldCharType="end"/>
            </w:r>
          </w:hyperlink>
        </w:p>
        <w:p w14:paraId="57770FA4" w14:textId="7D5BCD70" w:rsidR="00FA1F5B" w:rsidRDefault="00FA1F5B">
          <w:pPr>
            <w:pStyle w:val="TOC2"/>
            <w:rPr>
              <w:rFonts w:asciiTheme="minorHAnsi" w:eastAsiaTheme="minorEastAsia" w:hAnsiTheme="minorHAnsi" w:cstheme="minorBidi"/>
              <w:b w:val="0"/>
              <w:smallCaps w:val="0"/>
              <w:szCs w:val="22"/>
              <w:lang w:val="en-US"/>
            </w:rPr>
          </w:pPr>
          <w:hyperlink w:anchor="_Toc516684863" w:history="1">
            <w:r w:rsidRPr="00DA180B">
              <w:rPr>
                <w:rStyle w:val="Hyperlink"/>
              </w:rPr>
              <w:t>5.12</w:t>
            </w:r>
            <w:r>
              <w:rPr>
                <w:rFonts w:asciiTheme="minorHAnsi" w:eastAsiaTheme="minorEastAsia" w:hAnsiTheme="minorHAnsi" w:cstheme="minorBidi"/>
                <w:b w:val="0"/>
                <w:smallCaps w:val="0"/>
                <w:szCs w:val="22"/>
                <w:lang w:val="en-US"/>
              </w:rPr>
              <w:tab/>
            </w:r>
            <w:r w:rsidRPr="00DA180B">
              <w:rPr>
                <w:rStyle w:val="Hyperlink"/>
              </w:rPr>
              <w:t>+KPATTERN command: Custom End of Data Pattern</w:t>
            </w:r>
            <w:r>
              <w:rPr>
                <w:webHidden/>
              </w:rPr>
              <w:tab/>
            </w:r>
            <w:r>
              <w:rPr>
                <w:webHidden/>
              </w:rPr>
              <w:fldChar w:fldCharType="begin"/>
            </w:r>
            <w:r>
              <w:rPr>
                <w:webHidden/>
              </w:rPr>
              <w:instrText xml:space="preserve"> PAGEREF _Toc516684863 \h </w:instrText>
            </w:r>
            <w:r>
              <w:rPr>
                <w:webHidden/>
              </w:rPr>
            </w:r>
            <w:r>
              <w:rPr>
                <w:webHidden/>
              </w:rPr>
              <w:fldChar w:fldCharType="separate"/>
            </w:r>
            <w:r>
              <w:rPr>
                <w:webHidden/>
              </w:rPr>
              <w:t>126</w:t>
            </w:r>
            <w:r>
              <w:rPr>
                <w:webHidden/>
              </w:rPr>
              <w:fldChar w:fldCharType="end"/>
            </w:r>
          </w:hyperlink>
        </w:p>
        <w:p w14:paraId="0D9FDABA" w14:textId="2B2C58D7" w:rsidR="00FA1F5B" w:rsidRDefault="00FA1F5B">
          <w:pPr>
            <w:pStyle w:val="TOC3"/>
            <w:rPr>
              <w:rFonts w:asciiTheme="minorHAnsi" w:eastAsiaTheme="minorEastAsia" w:hAnsiTheme="minorHAnsi" w:cstheme="minorBidi"/>
              <w:smallCaps w:val="0"/>
              <w:szCs w:val="22"/>
              <w:lang w:val="en-US"/>
            </w:rPr>
          </w:pPr>
          <w:hyperlink w:anchor="_Toc516684864" w:history="1">
            <w:r w:rsidRPr="00DA180B">
              <w:rPr>
                <w:rStyle w:val="Hyperlink"/>
              </w:rPr>
              <w:t>5.12.1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_Toc516684864 \h </w:instrText>
            </w:r>
            <w:r>
              <w:rPr>
                <w:webHidden/>
              </w:rPr>
            </w:r>
            <w:r>
              <w:rPr>
                <w:webHidden/>
              </w:rPr>
              <w:fldChar w:fldCharType="separate"/>
            </w:r>
            <w:r>
              <w:rPr>
                <w:webHidden/>
              </w:rPr>
              <w:t>126</w:t>
            </w:r>
            <w:r>
              <w:rPr>
                <w:webHidden/>
              </w:rPr>
              <w:fldChar w:fldCharType="end"/>
            </w:r>
          </w:hyperlink>
        </w:p>
        <w:p w14:paraId="4896C45F" w14:textId="45DE2A73" w:rsidR="00FA1F5B" w:rsidRDefault="00FA1F5B">
          <w:pPr>
            <w:pStyle w:val="TOC3"/>
            <w:rPr>
              <w:rFonts w:asciiTheme="minorHAnsi" w:eastAsiaTheme="minorEastAsia" w:hAnsiTheme="minorHAnsi" w:cstheme="minorBidi"/>
              <w:smallCaps w:val="0"/>
              <w:szCs w:val="22"/>
              <w:lang w:val="en-US"/>
            </w:rPr>
          </w:pPr>
          <w:hyperlink w:anchor="_Toc516684865" w:history="1">
            <w:r w:rsidRPr="00DA180B">
              <w:rPr>
                <w:rStyle w:val="Hyperlink"/>
              </w:rPr>
              <w:t>5.12.2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_Toc516684865 \h </w:instrText>
            </w:r>
            <w:r>
              <w:rPr>
                <w:webHidden/>
              </w:rPr>
            </w:r>
            <w:r>
              <w:rPr>
                <w:webHidden/>
              </w:rPr>
              <w:fldChar w:fldCharType="separate"/>
            </w:r>
            <w:r>
              <w:rPr>
                <w:webHidden/>
              </w:rPr>
              <w:t>126</w:t>
            </w:r>
            <w:r>
              <w:rPr>
                <w:webHidden/>
              </w:rPr>
              <w:fldChar w:fldCharType="end"/>
            </w:r>
          </w:hyperlink>
        </w:p>
        <w:p w14:paraId="5AF85032" w14:textId="2A154BFB" w:rsidR="00FA1F5B" w:rsidRDefault="00FA1F5B">
          <w:pPr>
            <w:pStyle w:val="TOC3"/>
            <w:rPr>
              <w:rFonts w:asciiTheme="minorHAnsi" w:eastAsiaTheme="minorEastAsia" w:hAnsiTheme="minorHAnsi" w:cstheme="minorBidi"/>
              <w:smallCaps w:val="0"/>
              <w:szCs w:val="22"/>
              <w:lang w:val="en-US"/>
            </w:rPr>
          </w:pPr>
          <w:hyperlink w:anchor="_Toc516684866" w:history="1">
            <w:r w:rsidRPr="00DA180B">
              <w:rPr>
                <w:rStyle w:val="Hyperlink"/>
              </w:rPr>
              <w:t>5.12.3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_Toc516684866 \h </w:instrText>
            </w:r>
            <w:r>
              <w:rPr>
                <w:webHidden/>
              </w:rPr>
            </w:r>
            <w:r>
              <w:rPr>
                <w:webHidden/>
              </w:rPr>
              <w:fldChar w:fldCharType="separate"/>
            </w:r>
            <w:r>
              <w:rPr>
                <w:webHidden/>
              </w:rPr>
              <w:t>126</w:t>
            </w:r>
            <w:r>
              <w:rPr>
                <w:webHidden/>
              </w:rPr>
              <w:fldChar w:fldCharType="end"/>
            </w:r>
          </w:hyperlink>
        </w:p>
        <w:p w14:paraId="03296649" w14:textId="4E39907E" w:rsidR="00FA1F5B" w:rsidRDefault="00FA1F5B">
          <w:pPr>
            <w:pStyle w:val="TOC3"/>
            <w:rPr>
              <w:rFonts w:asciiTheme="minorHAnsi" w:eastAsiaTheme="minorEastAsia" w:hAnsiTheme="minorHAnsi" w:cstheme="minorBidi"/>
              <w:smallCaps w:val="0"/>
              <w:szCs w:val="22"/>
              <w:lang w:val="en-US"/>
            </w:rPr>
          </w:pPr>
          <w:hyperlink w:anchor="_Toc516684867" w:history="1">
            <w:r w:rsidRPr="00DA180B">
              <w:rPr>
                <w:rStyle w:val="Hyperlink"/>
              </w:rPr>
              <w:t>5.12.4</w:t>
            </w:r>
            <w:r>
              <w:rPr>
                <w:rFonts w:asciiTheme="minorHAnsi" w:eastAsiaTheme="minorEastAsia" w:hAnsiTheme="minorHAnsi" w:cstheme="minorBidi"/>
                <w:smallCaps w:val="0"/>
                <w:szCs w:val="22"/>
                <w:lang w:val="en-US"/>
              </w:rPr>
              <w:tab/>
            </w:r>
            <w:r w:rsidRPr="00DA180B">
              <w:rPr>
                <w:rStyle w:val="Hyperlink"/>
              </w:rPr>
              <w:t xml:space="preserve"> Sequence Diagram</w:t>
            </w:r>
            <w:r>
              <w:rPr>
                <w:webHidden/>
              </w:rPr>
              <w:tab/>
            </w:r>
            <w:r>
              <w:rPr>
                <w:webHidden/>
              </w:rPr>
              <w:fldChar w:fldCharType="begin"/>
            </w:r>
            <w:r>
              <w:rPr>
                <w:webHidden/>
              </w:rPr>
              <w:instrText xml:space="preserve"> PAGEREF _Toc516684867 \h </w:instrText>
            </w:r>
            <w:r>
              <w:rPr>
                <w:webHidden/>
              </w:rPr>
            </w:r>
            <w:r>
              <w:rPr>
                <w:webHidden/>
              </w:rPr>
              <w:fldChar w:fldCharType="separate"/>
            </w:r>
            <w:r>
              <w:rPr>
                <w:webHidden/>
              </w:rPr>
              <w:t>128</w:t>
            </w:r>
            <w:r>
              <w:rPr>
                <w:webHidden/>
              </w:rPr>
              <w:fldChar w:fldCharType="end"/>
            </w:r>
          </w:hyperlink>
        </w:p>
        <w:p w14:paraId="6645A302" w14:textId="4E2DACE6" w:rsidR="00FA1F5B" w:rsidRDefault="00FA1F5B">
          <w:pPr>
            <w:pStyle w:val="TOC3"/>
            <w:rPr>
              <w:rFonts w:asciiTheme="minorHAnsi" w:eastAsiaTheme="minorEastAsia" w:hAnsiTheme="minorHAnsi" w:cstheme="minorBidi"/>
              <w:smallCaps w:val="0"/>
              <w:szCs w:val="22"/>
              <w:lang w:val="en-US"/>
            </w:rPr>
          </w:pPr>
          <w:hyperlink w:anchor="_Toc516684868" w:history="1">
            <w:r w:rsidRPr="00DA180B">
              <w:rPr>
                <w:rStyle w:val="Hyperlink"/>
              </w:rPr>
              <w:t>5.12.5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_Toc516684868 \h </w:instrText>
            </w:r>
            <w:r>
              <w:rPr>
                <w:webHidden/>
              </w:rPr>
            </w:r>
            <w:r>
              <w:rPr>
                <w:webHidden/>
              </w:rPr>
              <w:fldChar w:fldCharType="separate"/>
            </w:r>
            <w:r>
              <w:rPr>
                <w:webHidden/>
              </w:rPr>
              <w:t>131</w:t>
            </w:r>
            <w:r>
              <w:rPr>
                <w:webHidden/>
              </w:rPr>
              <w:fldChar w:fldCharType="end"/>
            </w:r>
          </w:hyperlink>
        </w:p>
        <w:p w14:paraId="188B6F2E" w14:textId="14BF53F6" w:rsidR="00FA1F5B" w:rsidRDefault="00FA1F5B">
          <w:pPr>
            <w:pStyle w:val="TOC2"/>
            <w:rPr>
              <w:rFonts w:asciiTheme="minorHAnsi" w:eastAsiaTheme="minorEastAsia" w:hAnsiTheme="minorHAnsi" w:cstheme="minorBidi"/>
              <w:b w:val="0"/>
              <w:smallCaps w:val="0"/>
              <w:szCs w:val="22"/>
              <w:lang w:val="en-US"/>
            </w:rPr>
          </w:pPr>
          <w:hyperlink w:anchor="_Toc516684869" w:history="1">
            <w:r w:rsidRPr="00DA180B">
              <w:rPr>
                <w:rStyle w:val="Hyperlink"/>
              </w:rPr>
              <w:t>5.13</w:t>
            </w:r>
            <w:r>
              <w:rPr>
                <w:rFonts w:asciiTheme="minorHAnsi" w:eastAsiaTheme="minorEastAsia" w:hAnsiTheme="minorHAnsi" w:cstheme="minorBidi"/>
                <w:b w:val="0"/>
                <w:smallCaps w:val="0"/>
                <w:szCs w:val="22"/>
                <w:lang w:val="en-US"/>
              </w:rPr>
              <w:tab/>
            </w:r>
            <w:r w:rsidRPr="00DA180B">
              <w:rPr>
                <w:rStyle w:val="Hyperlink"/>
              </w:rPr>
              <w:t>+KURCCFG Command: Enable or Disable the URC from Protocol Commands</w:t>
            </w:r>
            <w:r>
              <w:rPr>
                <w:webHidden/>
              </w:rPr>
              <w:tab/>
            </w:r>
            <w:r>
              <w:rPr>
                <w:webHidden/>
              </w:rPr>
              <w:fldChar w:fldCharType="begin"/>
            </w:r>
            <w:r>
              <w:rPr>
                <w:webHidden/>
              </w:rPr>
              <w:instrText xml:space="preserve"> PAGEREF _Toc516684869 \h </w:instrText>
            </w:r>
            <w:r>
              <w:rPr>
                <w:webHidden/>
              </w:rPr>
            </w:r>
            <w:r>
              <w:rPr>
                <w:webHidden/>
              </w:rPr>
              <w:fldChar w:fldCharType="separate"/>
            </w:r>
            <w:r>
              <w:rPr>
                <w:webHidden/>
              </w:rPr>
              <w:t>132</w:t>
            </w:r>
            <w:r>
              <w:rPr>
                <w:webHidden/>
              </w:rPr>
              <w:fldChar w:fldCharType="end"/>
            </w:r>
          </w:hyperlink>
        </w:p>
        <w:p w14:paraId="3834EDF6" w14:textId="067145D2" w:rsidR="00FA1F5B" w:rsidRDefault="00FA1F5B">
          <w:pPr>
            <w:pStyle w:val="TOC3"/>
            <w:rPr>
              <w:rFonts w:asciiTheme="minorHAnsi" w:eastAsiaTheme="minorEastAsia" w:hAnsiTheme="minorHAnsi" w:cstheme="minorBidi"/>
              <w:smallCaps w:val="0"/>
              <w:szCs w:val="22"/>
              <w:lang w:val="en-US"/>
            </w:rPr>
          </w:pPr>
          <w:hyperlink w:anchor="_Toc516684870" w:history="1">
            <w:r w:rsidRPr="00DA180B">
              <w:rPr>
                <w:rStyle w:val="Hyperlink"/>
              </w:rPr>
              <w:t>5.13.1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_Toc516684870 \h </w:instrText>
            </w:r>
            <w:r>
              <w:rPr>
                <w:webHidden/>
              </w:rPr>
            </w:r>
            <w:r>
              <w:rPr>
                <w:webHidden/>
              </w:rPr>
              <w:fldChar w:fldCharType="separate"/>
            </w:r>
            <w:r>
              <w:rPr>
                <w:webHidden/>
              </w:rPr>
              <w:t>132</w:t>
            </w:r>
            <w:r>
              <w:rPr>
                <w:webHidden/>
              </w:rPr>
              <w:fldChar w:fldCharType="end"/>
            </w:r>
          </w:hyperlink>
        </w:p>
        <w:p w14:paraId="6199BD53" w14:textId="3C656143" w:rsidR="00FA1F5B" w:rsidRDefault="00FA1F5B">
          <w:pPr>
            <w:pStyle w:val="TOC3"/>
            <w:rPr>
              <w:rFonts w:asciiTheme="minorHAnsi" w:eastAsiaTheme="minorEastAsia" w:hAnsiTheme="minorHAnsi" w:cstheme="minorBidi"/>
              <w:smallCaps w:val="0"/>
              <w:szCs w:val="22"/>
              <w:lang w:val="en-US"/>
            </w:rPr>
          </w:pPr>
          <w:hyperlink w:anchor="_Toc516684871" w:history="1">
            <w:r w:rsidRPr="00DA180B">
              <w:rPr>
                <w:rStyle w:val="Hyperlink"/>
              </w:rPr>
              <w:t>5.13.2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_Toc516684871 \h </w:instrText>
            </w:r>
            <w:r>
              <w:rPr>
                <w:webHidden/>
              </w:rPr>
            </w:r>
            <w:r>
              <w:rPr>
                <w:webHidden/>
              </w:rPr>
              <w:fldChar w:fldCharType="separate"/>
            </w:r>
            <w:r>
              <w:rPr>
                <w:webHidden/>
              </w:rPr>
              <w:t>132</w:t>
            </w:r>
            <w:r>
              <w:rPr>
                <w:webHidden/>
              </w:rPr>
              <w:fldChar w:fldCharType="end"/>
            </w:r>
          </w:hyperlink>
        </w:p>
        <w:p w14:paraId="6200F384" w14:textId="69434848" w:rsidR="00FA1F5B" w:rsidRDefault="00FA1F5B">
          <w:pPr>
            <w:pStyle w:val="TOC3"/>
            <w:rPr>
              <w:rFonts w:asciiTheme="minorHAnsi" w:eastAsiaTheme="minorEastAsia" w:hAnsiTheme="minorHAnsi" w:cstheme="minorBidi"/>
              <w:smallCaps w:val="0"/>
              <w:szCs w:val="22"/>
              <w:lang w:val="en-US"/>
            </w:rPr>
          </w:pPr>
          <w:hyperlink w:anchor="_Toc516684872" w:history="1">
            <w:r w:rsidRPr="00DA180B">
              <w:rPr>
                <w:rStyle w:val="Hyperlink"/>
              </w:rPr>
              <w:t>5.13.3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_Toc516684872 \h </w:instrText>
            </w:r>
            <w:r>
              <w:rPr>
                <w:webHidden/>
              </w:rPr>
            </w:r>
            <w:r>
              <w:rPr>
                <w:webHidden/>
              </w:rPr>
              <w:fldChar w:fldCharType="separate"/>
            </w:r>
            <w:r>
              <w:rPr>
                <w:webHidden/>
              </w:rPr>
              <w:t>133</w:t>
            </w:r>
            <w:r>
              <w:rPr>
                <w:webHidden/>
              </w:rPr>
              <w:fldChar w:fldCharType="end"/>
            </w:r>
          </w:hyperlink>
        </w:p>
        <w:p w14:paraId="598AEB0A" w14:textId="0E2E8CCB" w:rsidR="00FA1F5B" w:rsidRDefault="00FA1F5B">
          <w:pPr>
            <w:pStyle w:val="TOC3"/>
            <w:rPr>
              <w:rFonts w:asciiTheme="minorHAnsi" w:eastAsiaTheme="minorEastAsia" w:hAnsiTheme="minorHAnsi" w:cstheme="minorBidi"/>
              <w:smallCaps w:val="0"/>
              <w:szCs w:val="22"/>
              <w:lang w:val="en-US"/>
            </w:rPr>
          </w:pPr>
          <w:hyperlink w:anchor="_Toc516684873" w:history="1">
            <w:r w:rsidRPr="00DA180B">
              <w:rPr>
                <w:rStyle w:val="Hyperlink"/>
              </w:rPr>
              <w:t>5.13.4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_Toc516684873 \h </w:instrText>
            </w:r>
            <w:r>
              <w:rPr>
                <w:webHidden/>
              </w:rPr>
            </w:r>
            <w:r>
              <w:rPr>
                <w:webHidden/>
              </w:rPr>
              <w:fldChar w:fldCharType="separate"/>
            </w:r>
            <w:r>
              <w:rPr>
                <w:webHidden/>
              </w:rPr>
              <w:t>135</w:t>
            </w:r>
            <w:r>
              <w:rPr>
                <w:webHidden/>
              </w:rPr>
              <w:fldChar w:fldCharType="end"/>
            </w:r>
          </w:hyperlink>
        </w:p>
        <w:p w14:paraId="4167C18A" w14:textId="35A8B11E" w:rsidR="00FA1F5B" w:rsidRDefault="00FA1F5B">
          <w:pPr>
            <w:pStyle w:val="TOC3"/>
            <w:rPr>
              <w:rFonts w:asciiTheme="minorHAnsi" w:eastAsiaTheme="minorEastAsia" w:hAnsiTheme="minorHAnsi" w:cstheme="minorBidi"/>
              <w:smallCaps w:val="0"/>
              <w:szCs w:val="22"/>
              <w:lang w:val="en-US"/>
            </w:rPr>
          </w:pPr>
          <w:hyperlink w:anchor="_Toc516684874" w:history="1">
            <w:r w:rsidRPr="00DA180B">
              <w:rPr>
                <w:rStyle w:val="Hyperlink"/>
              </w:rPr>
              <w:t>5.13.5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_Toc516684874 \h </w:instrText>
            </w:r>
            <w:r>
              <w:rPr>
                <w:webHidden/>
              </w:rPr>
            </w:r>
            <w:r>
              <w:rPr>
                <w:webHidden/>
              </w:rPr>
              <w:fldChar w:fldCharType="separate"/>
            </w:r>
            <w:r>
              <w:rPr>
                <w:webHidden/>
              </w:rPr>
              <w:t>138</w:t>
            </w:r>
            <w:r>
              <w:rPr>
                <w:webHidden/>
              </w:rPr>
              <w:fldChar w:fldCharType="end"/>
            </w:r>
          </w:hyperlink>
        </w:p>
        <w:p w14:paraId="44789BFB" w14:textId="3C880E35" w:rsidR="00FA1F5B" w:rsidRDefault="00FA1F5B">
          <w:pPr>
            <w:pStyle w:val="TOC2"/>
            <w:rPr>
              <w:rFonts w:asciiTheme="minorHAnsi" w:eastAsiaTheme="minorEastAsia" w:hAnsiTheme="minorHAnsi" w:cstheme="minorBidi"/>
              <w:b w:val="0"/>
              <w:smallCaps w:val="0"/>
              <w:szCs w:val="22"/>
              <w:lang w:val="en-US"/>
            </w:rPr>
          </w:pPr>
          <w:hyperlink w:anchor="_Toc516684875" w:history="1">
            <w:r w:rsidRPr="00DA180B">
              <w:rPr>
                <w:rStyle w:val="Hyperlink"/>
              </w:rPr>
              <w:t>5.14</w:t>
            </w:r>
            <w:r>
              <w:rPr>
                <w:rFonts w:asciiTheme="minorHAnsi" w:eastAsiaTheme="minorEastAsia" w:hAnsiTheme="minorHAnsi" w:cstheme="minorBidi"/>
                <w:b w:val="0"/>
                <w:smallCaps w:val="0"/>
                <w:szCs w:val="22"/>
                <w:lang w:val="en-US"/>
              </w:rPr>
              <w:tab/>
            </w:r>
            <w:r w:rsidRPr="00DA180B">
              <w:rPr>
                <w:rStyle w:val="Hyperlink"/>
              </w:rPr>
              <w:t>+++Command: Switch from Data Mode to Command Mode</w:t>
            </w:r>
            <w:r>
              <w:rPr>
                <w:webHidden/>
              </w:rPr>
              <w:tab/>
            </w:r>
            <w:r>
              <w:rPr>
                <w:webHidden/>
              </w:rPr>
              <w:fldChar w:fldCharType="begin"/>
            </w:r>
            <w:r>
              <w:rPr>
                <w:webHidden/>
              </w:rPr>
              <w:instrText xml:space="preserve"> PAGEREF _Toc516684875 \h </w:instrText>
            </w:r>
            <w:r>
              <w:rPr>
                <w:webHidden/>
              </w:rPr>
            </w:r>
            <w:r>
              <w:rPr>
                <w:webHidden/>
              </w:rPr>
              <w:fldChar w:fldCharType="separate"/>
            </w:r>
            <w:r>
              <w:rPr>
                <w:webHidden/>
              </w:rPr>
              <w:t>139</w:t>
            </w:r>
            <w:r>
              <w:rPr>
                <w:webHidden/>
              </w:rPr>
              <w:fldChar w:fldCharType="end"/>
            </w:r>
          </w:hyperlink>
        </w:p>
        <w:p w14:paraId="6204C5A5" w14:textId="56558E74" w:rsidR="00FA1F5B" w:rsidRDefault="00FA1F5B">
          <w:pPr>
            <w:pStyle w:val="TOC3"/>
            <w:rPr>
              <w:rFonts w:asciiTheme="minorHAnsi" w:eastAsiaTheme="minorEastAsia" w:hAnsiTheme="minorHAnsi" w:cstheme="minorBidi"/>
              <w:smallCaps w:val="0"/>
              <w:szCs w:val="22"/>
              <w:lang w:val="en-US"/>
            </w:rPr>
          </w:pPr>
          <w:hyperlink w:anchor="_Toc516684876" w:history="1">
            <w:r w:rsidRPr="00DA180B">
              <w:rPr>
                <w:rStyle w:val="Hyperlink"/>
              </w:rPr>
              <w:t>5.14.1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_Toc516684876 \h </w:instrText>
            </w:r>
            <w:r>
              <w:rPr>
                <w:webHidden/>
              </w:rPr>
            </w:r>
            <w:r>
              <w:rPr>
                <w:webHidden/>
              </w:rPr>
              <w:fldChar w:fldCharType="separate"/>
            </w:r>
            <w:r>
              <w:rPr>
                <w:webHidden/>
              </w:rPr>
              <w:t>139</w:t>
            </w:r>
            <w:r>
              <w:rPr>
                <w:webHidden/>
              </w:rPr>
              <w:fldChar w:fldCharType="end"/>
            </w:r>
          </w:hyperlink>
        </w:p>
        <w:p w14:paraId="6C1F467F" w14:textId="6ABACECB" w:rsidR="00FA1F5B" w:rsidRDefault="00FA1F5B">
          <w:pPr>
            <w:pStyle w:val="TOC3"/>
            <w:rPr>
              <w:rFonts w:asciiTheme="minorHAnsi" w:eastAsiaTheme="minorEastAsia" w:hAnsiTheme="minorHAnsi" w:cstheme="minorBidi"/>
              <w:smallCaps w:val="0"/>
              <w:szCs w:val="22"/>
              <w:lang w:val="en-US"/>
            </w:rPr>
          </w:pPr>
          <w:hyperlink w:anchor="_Toc516684877" w:history="1">
            <w:r w:rsidRPr="00DA180B">
              <w:rPr>
                <w:rStyle w:val="Hyperlink"/>
              </w:rPr>
              <w:t>5.14.2</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_Toc516684877 \h </w:instrText>
            </w:r>
            <w:r>
              <w:rPr>
                <w:webHidden/>
              </w:rPr>
            </w:r>
            <w:r>
              <w:rPr>
                <w:webHidden/>
              </w:rPr>
              <w:fldChar w:fldCharType="separate"/>
            </w:r>
            <w:r>
              <w:rPr>
                <w:webHidden/>
              </w:rPr>
              <w:t>139</w:t>
            </w:r>
            <w:r>
              <w:rPr>
                <w:webHidden/>
              </w:rPr>
              <w:fldChar w:fldCharType="end"/>
            </w:r>
          </w:hyperlink>
        </w:p>
        <w:p w14:paraId="06E06423" w14:textId="124C9CE7" w:rsidR="00FA1F5B" w:rsidRDefault="00FA1F5B">
          <w:pPr>
            <w:pStyle w:val="TOC3"/>
            <w:rPr>
              <w:rFonts w:asciiTheme="minorHAnsi" w:eastAsiaTheme="minorEastAsia" w:hAnsiTheme="minorHAnsi" w:cstheme="minorBidi"/>
              <w:smallCaps w:val="0"/>
              <w:szCs w:val="22"/>
              <w:lang w:val="en-US"/>
            </w:rPr>
          </w:pPr>
          <w:hyperlink w:anchor="_Toc516684878" w:history="1">
            <w:r w:rsidRPr="00DA180B">
              <w:rPr>
                <w:rStyle w:val="Hyperlink"/>
              </w:rPr>
              <w:t>5.14.3</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_Toc516684878 \h </w:instrText>
            </w:r>
            <w:r>
              <w:rPr>
                <w:webHidden/>
              </w:rPr>
            </w:r>
            <w:r>
              <w:rPr>
                <w:webHidden/>
              </w:rPr>
              <w:fldChar w:fldCharType="separate"/>
            </w:r>
            <w:r>
              <w:rPr>
                <w:webHidden/>
              </w:rPr>
              <w:t>140</w:t>
            </w:r>
            <w:r>
              <w:rPr>
                <w:webHidden/>
              </w:rPr>
              <w:fldChar w:fldCharType="end"/>
            </w:r>
          </w:hyperlink>
        </w:p>
        <w:p w14:paraId="696E38B4" w14:textId="71B43759" w:rsidR="00FA1F5B" w:rsidRDefault="00FA1F5B">
          <w:pPr>
            <w:pStyle w:val="TOC3"/>
            <w:rPr>
              <w:rFonts w:asciiTheme="minorHAnsi" w:eastAsiaTheme="minorEastAsia" w:hAnsiTheme="minorHAnsi" w:cstheme="minorBidi"/>
              <w:smallCaps w:val="0"/>
              <w:szCs w:val="22"/>
              <w:lang w:val="en-US"/>
            </w:rPr>
          </w:pPr>
          <w:hyperlink w:anchor="_Toc516684879" w:history="1">
            <w:r w:rsidRPr="00DA180B">
              <w:rPr>
                <w:rStyle w:val="Hyperlink"/>
              </w:rPr>
              <w:t>5.14.4</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_Toc516684879 \h </w:instrText>
            </w:r>
            <w:r>
              <w:rPr>
                <w:webHidden/>
              </w:rPr>
            </w:r>
            <w:r>
              <w:rPr>
                <w:webHidden/>
              </w:rPr>
              <w:fldChar w:fldCharType="separate"/>
            </w:r>
            <w:r>
              <w:rPr>
                <w:webHidden/>
              </w:rPr>
              <w:t>142</w:t>
            </w:r>
            <w:r>
              <w:rPr>
                <w:webHidden/>
              </w:rPr>
              <w:fldChar w:fldCharType="end"/>
            </w:r>
          </w:hyperlink>
        </w:p>
        <w:p w14:paraId="44822EC0" w14:textId="278524E3" w:rsidR="00FA1F5B" w:rsidRDefault="00FA1F5B">
          <w:pPr>
            <w:pStyle w:val="TOC2"/>
            <w:rPr>
              <w:rFonts w:asciiTheme="minorHAnsi" w:eastAsiaTheme="minorEastAsia" w:hAnsiTheme="minorHAnsi" w:cstheme="minorBidi"/>
              <w:b w:val="0"/>
              <w:smallCaps w:val="0"/>
              <w:szCs w:val="22"/>
              <w:lang w:val="en-US"/>
            </w:rPr>
          </w:pPr>
          <w:hyperlink w:anchor="_Toc516684880" w:history="1">
            <w:r w:rsidRPr="00DA180B">
              <w:rPr>
                <w:rStyle w:val="Hyperlink"/>
              </w:rPr>
              <w:t>5.15</w:t>
            </w:r>
            <w:r>
              <w:rPr>
                <w:rFonts w:asciiTheme="minorHAnsi" w:eastAsiaTheme="minorEastAsia" w:hAnsiTheme="minorHAnsi" w:cstheme="minorBidi"/>
                <w:b w:val="0"/>
                <w:smallCaps w:val="0"/>
                <w:szCs w:val="22"/>
                <w:lang w:val="en-US"/>
              </w:rPr>
              <w:tab/>
            </w:r>
            <w:r w:rsidRPr="00DA180B">
              <w:rPr>
                <w:rStyle w:val="Hyperlink"/>
              </w:rPr>
              <w:t>O Command: Switch from Command Mode to Data Mode</w:t>
            </w:r>
            <w:r>
              <w:rPr>
                <w:webHidden/>
              </w:rPr>
              <w:tab/>
            </w:r>
            <w:r>
              <w:rPr>
                <w:webHidden/>
              </w:rPr>
              <w:fldChar w:fldCharType="begin"/>
            </w:r>
            <w:r>
              <w:rPr>
                <w:webHidden/>
              </w:rPr>
              <w:instrText xml:space="preserve"> PAGEREF _Toc516684880 \h </w:instrText>
            </w:r>
            <w:r>
              <w:rPr>
                <w:webHidden/>
              </w:rPr>
            </w:r>
            <w:r>
              <w:rPr>
                <w:webHidden/>
              </w:rPr>
              <w:fldChar w:fldCharType="separate"/>
            </w:r>
            <w:r>
              <w:rPr>
                <w:webHidden/>
              </w:rPr>
              <w:t>143</w:t>
            </w:r>
            <w:r>
              <w:rPr>
                <w:webHidden/>
              </w:rPr>
              <w:fldChar w:fldCharType="end"/>
            </w:r>
          </w:hyperlink>
        </w:p>
        <w:p w14:paraId="51486207" w14:textId="24E29518" w:rsidR="00FA1F5B" w:rsidRDefault="00FA1F5B">
          <w:pPr>
            <w:pStyle w:val="TOC3"/>
            <w:rPr>
              <w:rFonts w:asciiTheme="minorHAnsi" w:eastAsiaTheme="minorEastAsia" w:hAnsiTheme="minorHAnsi" w:cstheme="minorBidi"/>
              <w:smallCaps w:val="0"/>
              <w:szCs w:val="22"/>
              <w:lang w:val="en-US"/>
            </w:rPr>
          </w:pPr>
          <w:hyperlink w:anchor="_Toc516684881" w:history="1">
            <w:r w:rsidRPr="00DA180B">
              <w:rPr>
                <w:rStyle w:val="Hyperlink"/>
              </w:rPr>
              <w:t>5.15.1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_Toc516684881 \h </w:instrText>
            </w:r>
            <w:r>
              <w:rPr>
                <w:webHidden/>
              </w:rPr>
            </w:r>
            <w:r>
              <w:rPr>
                <w:webHidden/>
              </w:rPr>
              <w:fldChar w:fldCharType="separate"/>
            </w:r>
            <w:r>
              <w:rPr>
                <w:webHidden/>
              </w:rPr>
              <w:t>143</w:t>
            </w:r>
            <w:r>
              <w:rPr>
                <w:webHidden/>
              </w:rPr>
              <w:fldChar w:fldCharType="end"/>
            </w:r>
          </w:hyperlink>
        </w:p>
        <w:p w14:paraId="60E57E0F" w14:textId="697DC01F" w:rsidR="00FA1F5B" w:rsidRDefault="00FA1F5B">
          <w:pPr>
            <w:pStyle w:val="TOC3"/>
            <w:rPr>
              <w:rFonts w:asciiTheme="minorHAnsi" w:eastAsiaTheme="minorEastAsia" w:hAnsiTheme="minorHAnsi" w:cstheme="minorBidi"/>
              <w:smallCaps w:val="0"/>
              <w:szCs w:val="22"/>
              <w:lang w:val="en-US"/>
            </w:rPr>
          </w:pPr>
          <w:hyperlink w:anchor="_Toc516684882" w:history="1">
            <w:r w:rsidRPr="00DA180B">
              <w:rPr>
                <w:rStyle w:val="Hyperlink"/>
              </w:rPr>
              <w:t>5.15.2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_Toc516684882 \h </w:instrText>
            </w:r>
            <w:r>
              <w:rPr>
                <w:webHidden/>
              </w:rPr>
            </w:r>
            <w:r>
              <w:rPr>
                <w:webHidden/>
              </w:rPr>
              <w:fldChar w:fldCharType="separate"/>
            </w:r>
            <w:r>
              <w:rPr>
                <w:webHidden/>
              </w:rPr>
              <w:t>143</w:t>
            </w:r>
            <w:r>
              <w:rPr>
                <w:webHidden/>
              </w:rPr>
              <w:fldChar w:fldCharType="end"/>
            </w:r>
          </w:hyperlink>
        </w:p>
        <w:p w14:paraId="5F21E548" w14:textId="4B86A462" w:rsidR="00FA1F5B" w:rsidRDefault="00FA1F5B">
          <w:pPr>
            <w:pStyle w:val="TOC3"/>
            <w:rPr>
              <w:rFonts w:asciiTheme="minorHAnsi" w:eastAsiaTheme="minorEastAsia" w:hAnsiTheme="minorHAnsi" w:cstheme="minorBidi"/>
              <w:smallCaps w:val="0"/>
              <w:szCs w:val="22"/>
              <w:lang w:val="en-US"/>
            </w:rPr>
          </w:pPr>
          <w:hyperlink w:anchor="_Toc516684883" w:history="1">
            <w:r w:rsidRPr="00DA180B">
              <w:rPr>
                <w:rStyle w:val="Hyperlink"/>
              </w:rPr>
              <w:t>5.15.3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_Toc516684883 \h </w:instrText>
            </w:r>
            <w:r>
              <w:rPr>
                <w:webHidden/>
              </w:rPr>
            </w:r>
            <w:r>
              <w:rPr>
                <w:webHidden/>
              </w:rPr>
              <w:fldChar w:fldCharType="separate"/>
            </w:r>
            <w:r>
              <w:rPr>
                <w:webHidden/>
              </w:rPr>
              <w:t>143</w:t>
            </w:r>
            <w:r>
              <w:rPr>
                <w:webHidden/>
              </w:rPr>
              <w:fldChar w:fldCharType="end"/>
            </w:r>
          </w:hyperlink>
        </w:p>
        <w:p w14:paraId="3265E136" w14:textId="500C82E9" w:rsidR="00FA1F5B" w:rsidRDefault="00FA1F5B">
          <w:pPr>
            <w:pStyle w:val="TOC3"/>
            <w:rPr>
              <w:rFonts w:asciiTheme="minorHAnsi" w:eastAsiaTheme="minorEastAsia" w:hAnsiTheme="minorHAnsi" w:cstheme="minorBidi"/>
              <w:smallCaps w:val="0"/>
              <w:szCs w:val="22"/>
              <w:lang w:val="en-US"/>
            </w:rPr>
          </w:pPr>
          <w:hyperlink w:anchor="_Toc516684884" w:history="1">
            <w:r w:rsidRPr="00DA180B">
              <w:rPr>
                <w:rStyle w:val="Hyperlink"/>
              </w:rPr>
              <w:t>5.15.4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_Toc516684884 \h </w:instrText>
            </w:r>
            <w:r>
              <w:rPr>
                <w:webHidden/>
              </w:rPr>
            </w:r>
            <w:r>
              <w:rPr>
                <w:webHidden/>
              </w:rPr>
              <w:fldChar w:fldCharType="separate"/>
            </w:r>
            <w:r>
              <w:rPr>
                <w:webHidden/>
              </w:rPr>
              <w:t>144</w:t>
            </w:r>
            <w:r>
              <w:rPr>
                <w:webHidden/>
              </w:rPr>
              <w:fldChar w:fldCharType="end"/>
            </w:r>
          </w:hyperlink>
        </w:p>
        <w:p w14:paraId="097D973B" w14:textId="4F87D286" w:rsidR="00FA1F5B" w:rsidRDefault="00FA1F5B">
          <w:pPr>
            <w:pStyle w:val="TOC3"/>
            <w:rPr>
              <w:rFonts w:asciiTheme="minorHAnsi" w:eastAsiaTheme="minorEastAsia" w:hAnsiTheme="minorHAnsi" w:cstheme="minorBidi"/>
              <w:smallCaps w:val="0"/>
              <w:szCs w:val="22"/>
              <w:lang w:val="en-US"/>
            </w:rPr>
          </w:pPr>
          <w:hyperlink w:anchor="_Toc516684885" w:history="1">
            <w:r w:rsidRPr="00DA180B">
              <w:rPr>
                <w:rStyle w:val="Hyperlink"/>
              </w:rPr>
              <w:t>5.15.5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_Toc516684885 \h </w:instrText>
            </w:r>
            <w:r>
              <w:rPr>
                <w:webHidden/>
              </w:rPr>
            </w:r>
            <w:r>
              <w:rPr>
                <w:webHidden/>
              </w:rPr>
              <w:fldChar w:fldCharType="separate"/>
            </w:r>
            <w:r>
              <w:rPr>
                <w:webHidden/>
              </w:rPr>
              <w:t>147</w:t>
            </w:r>
            <w:r>
              <w:rPr>
                <w:webHidden/>
              </w:rPr>
              <w:fldChar w:fldCharType="end"/>
            </w:r>
          </w:hyperlink>
        </w:p>
        <w:p w14:paraId="321F7845" w14:textId="39F6706C" w:rsidR="00FA1F5B" w:rsidRDefault="00FA1F5B">
          <w:pPr>
            <w:pStyle w:val="TOC2"/>
            <w:rPr>
              <w:rFonts w:asciiTheme="minorHAnsi" w:eastAsiaTheme="minorEastAsia" w:hAnsiTheme="minorHAnsi" w:cstheme="minorBidi"/>
              <w:b w:val="0"/>
              <w:smallCaps w:val="0"/>
              <w:szCs w:val="22"/>
              <w:lang w:val="en-US"/>
            </w:rPr>
          </w:pPr>
          <w:hyperlink w:anchor="_Toc516684886" w:history="1">
            <w:r w:rsidRPr="00DA180B">
              <w:rPr>
                <w:rStyle w:val="Hyperlink"/>
              </w:rPr>
              <w:t>5.16</w:t>
            </w:r>
            <w:r>
              <w:rPr>
                <w:rFonts w:asciiTheme="minorHAnsi" w:eastAsiaTheme="minorEastAsia" w:hAnsiTheme="minorHAnsi" w:cstheme="minorBidi"/>
                <w:b w:val="0"/>
                <w:smallCaps w:val="0"/>
                <w:szCs w:val="22"/>
                <w:lang w:val="en-US"/>
              </w:rPr>
              <w:tab/>
            </w:r>
            <w:r w:rsidRPr="00DA180B">
              <w:rPr>
                <w:rStyle w:val="Hyperlink"/>
              </w:rPr>
              <w:t>+XDNS command: Dynamic DNS Request</w:t>
            </w:r>
            <w:r>
              <w:rPr>
                <w:webHidden/>
              </w:rPr>
              <w:tab/>
            </w:r>
            <w:r>
              <w:rPr>
                <w:webHidden/>
              </w:rPr>
              <w:fldChar w:fldCharType="begin"/>
            </w:r>
            <w:r>
              <w:rPr>
                <w:webHidden/>
              </w:rPr>
              <w:instrText xml:space="preserve"> PAGEREF _Toc516684886 \h </w:instrText>
            </w:r>
            <w:r>
              <w:rPr>
                <w:webHidden/>
              </w:rPr>
            </w:r>
            <w:r>
              <w:rPr>
                <w:webHidden/>
              </w:rPr>
              <w:fldChar w:fldCharType="separate"/>
            </w:r>
            <w:r>
              <w:rPr>
                <w:webHidden/>
              </w:rPr>
              <w:t>148</w:t>
            </w:r>
            <w:r>
              <w:rPr>
                <w:webHidden/>
              </w:rPr>
              <w:fldChar w:fldCharType="end"/>
            </w:r>
          </w:hyperlink>
        </w:p>
        <w:p w14:paraId="7C55ADA1" w14:textId="5DD7D224" w:rsidR="00FA1F5B" w:rsidRDefault="00FA1F5B">
          <w:pPr>
            <w:pStyle w:val="TOC3"/>
            <w:rPr>
              <w:rFonts w:asciiTheme="minorHAnsi" w:eastAsiaTheme="minorEastAsia" w:hAnsiTheme="minorHAnsi" w:cstheme="minorBidi"/>
              <w:smallCaps w:val="0"/>
              <w:szCs w:val="22"/>
              <w:lang w:val="en-US"/>
            </w:rPr>
          </w:pPr>
          <w:hyperlink w:anchor="_Toc516684887" w:history="1">
            <w:r w:rsidRPr="00DA180B">
              <w:rPr>
                <w:rStyle w:val="Hyperlink"/>
              </w:rPr>
              <w:t>5.16.1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_Toc516684887 \h </w:instrText>
            </w:r>
            <w:r>
              <w:rPr>
                <w:webHidden/>
              </w:rPr>
            </w:r>
            <w:r>
              <w:rPr>
                <w:webHidden/>
              </w:rPr>
              <w:fldChar w:fldCharType="separate"/>
            </w:r>
            <w:r>
              <w:rPr>
                <w:webHidden/>
              </w:rPr>
              <w:t>148</w:t>
            </w:r>
            <w:r>
              <w:rPr>
                <w:webHidden/>
              </w:rPr>
              <w:fldChar w:fldCharType="end"/>
            </w:r>
          </w:hyperlink>
        </w:p>
        <w:p w14:paraId="7DF2ED06" w14:textId="1EB48FDB" w:rsidR="00FA1F5B" w:rsidRDefault="00FA1F5B">
          <w:pPr>
            <w:pStyle w:val="TOC3"/>
            <w:rPr>
              <w:rFonts w:asciiTheme="minorHAnsi" w:eastAsiaTheme="minorEastAsia" w:hAnsiTheme="minorHAnsi" w:cstheme="minorBidi"/>
              <w:smallCaps w:val="0"/>
              <w:szCs w:val="22"/>
              <w:lang w:val="en-US"/>
            </w:rPr>
          </w:pPr>
          <w:hyperlink w:anchor="_Toc516684888" w:history="1">
            <w:r w:rsidRPr="00DA180B">
              <w:rPr>
                <w:rStyle w:val="Hyperlink"/>
              </w:rPr>
              <w:t>5.16.2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_Toc516684888 \h </w:instrText>
            </w:r>
            <w:r>
              <w:rPr>
                <w:webHidden/>
              </w:rPr>
            </w:r>
            <w:r>
              <w:rPr>
                <w:webHidden/>
              </w:rPr>
              <w:fldChar w:fldCharType="separate"/>
            </w:r>
            <w:r>
              <w:rPr>
                <w:webHidden/>
              </w:rPr>
              <w:t>148</w:t>
            </w:r>
            <w:r>
              <w:rPr>
                <w:webHidden/>
              </w:rPr>
              <w:fldChar w:fldCharType="end"/>
            </w:r>
          </w:hyperlink>
        </w:p>
        <w:p w14:paraId="6B7C02FA" w14:textId="1E3EEA8A" w:rsidR="00FA1F5B" w:rsidRDefault="00FA1F5B">
          <w:pPr>
            <w:pStyle w:val="TOC3"/>
            <w:rPr>
              <w:rFonts w:asciiTheme="minorHAnsi" w:eastAsiaTheme="minorEastAsia" w:hAnsiTheme="minorHAnsi" w:cstheme="minorBidi"/>
              <w:smallCaps w:val="0"/>
              <w:szCs w:val="22"/>
              <w:lang w:val="en-US"/>
            </w:rPr>
          </w:pPr>
          <w:hyperlink w:anchor="_Toc516684889" w:history="1">
            <w:r w:rsidRPr="00DA180B">
              <w:rPr>
                <w:rStyle w:val="Hyperlink"/>
              </w:rPr>
              <w:t>5.16.3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_Toc516684889 \h </w:instrText>
            </w:r>
            <w:r>
              <w:rPr>
                <w:webHidden/>
              </w:rPr>
            </w:r>
            <w:r>
              <w:rPr>
                <w:webHidden/>
              </w:rPr>
              <w:fldChar w:fldCharType="separate"/>
            </w:r>
            <w:r>
              <w:rPr>
                <w:webHidden/>
              </w:rPr>
              <w:t>149</w:t>
            </w:r>
            <w:r>
              <w:rPr>
                <w:webHidden/>
              </w:rPr>
              <w:fldChar w:fldCharType="end"/>
            </w:r>
          </w:hyperlink>
        </w:p>
        <w:p w14:paraId="0F8B1E25" w14:textId="55AD3597" w:rsidR="00FA1F5B" w:rsidRDefault="00FA1F5B">
          <w:pPr>
            <w:pStyle w:val="TOC3"/>
            <w:rPr>
              <w:rFonts w:asciiTheme="minorHAnsi" w:eastAsiaTheme="minorEastAsia" w:hAnsiTheme="minorHAnsi" w:cstheme="minorBidi"/>
              <w:smallCaps w:val="0"/>
              <w:szCs w:val="22"/>
              <w:lang w:val="en-US"/>
            </w:rPr>
          </w:pPr>
          <w:hyperlink w:anchor="_Toc516684890" w:history="1">
            <w:r w:rsidRPr="00DA180B">
              <w:rPr>
                <w:rStyle w:val="Hyperlink"/>
              </w:rPr>
              <w:t>5.16.4</w:t>
            </w:r>
            <w:r>
              <w:rPr>
                <w:rFonts w:asciiTheme="minorHAnsi" w:eastAsiaTheme="minorEastAsia" w:hAnsiTheme="minorHAnsi" w:cstheme="minorBidi"/>
                <w:smallCaps w:val="0"/>
                <w:szCs w:val="22"/>
                <w:lang w:val="en-US"/>
              </w:rPr>
              <w:tab/>
            </w:r>
            <w:r w:rsidRPr="00DA180B">
              <w:rPr>
                <w:rStyle w:val="Hyperlink"/>
              </w:rPr>
              <w:t xml:space="preserve"> Sequence Diagram</w:t>
            </w:r>
            <w:r>
              <w:rPr>
                <w:webHidden/>
              </w:rPr>
              <w:tab/>
            </w:r>
            <w:r>
              <w:rPr>
                <w:webHidden/>
              </w:rPr>
              <w:fldChar w:fldCharType="begin"/>
            </w:r>
            <w:r>
              <w:rPr>
                <w:webHidden/>
              </w:rPr>
              <w:instrText xml:space="preserve"> PAGEREF _Toc516684890 \h </w:instrText>
            </w:r>
            <w:r>
              <w:rPr>
                <w:webHidden/>
              </w:rPr>
            </w:r>
            <w:r>
              <w:rPr>
                <w:webHidden/>
              </w:rPr>
              <w:fldChar w:fldCharType="separate"/>
            </w:r>
            <w:r>
              <w:rPr>
                <w:webHidden/>
              </w:rPr>
              <w:t>150</w:t>
            </w:r>
            <w:r>
              <w:rPr>
                <w:webHidden/>
              </w:rPr>
              <w:fldChar w:fldCharType="end"/>
            </w:r>
          </w:hyperlink>
        </w:p>
        <w:p w14:paraId="67102584" w14:textId="18FE5E58" w:rsidR="00FA1F5B" w:rsidRDefault="00FA1F5B">
          <w:pPr>
            <w:pStyle w:val="TOC3"/>
            <w:rPr>
              <w:rFonts w:asciiTheme="minorHAnsi" w:eastAsiaTheme="minorEastAsia" w:hAnsiTheme="minorHAnsi" w:cstheme="minorBidi"/>
              <w:smallCaps w:val="0"/>
              <w:szCs w:val="22"/>
              <w:lang w:val="en-US"/>
            </w:rPr>
          </w:pPr>
          <w:hyperlink w:anchor="_Toc516684891" w:history="1">
            <w:r w:rsidRPr="00DA180B">
              <w:rPr>
                <w:rStyle w:val="Hyperlink"/>
              </w:rPr>
              <w:t>5.16.5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_Toc516684891 \h </w:instrText>
            </w:r>
            <w:r>
              <w:rPr>
                <w:webHidden/>
              </w:rPr>
            </w:r>
            <w:r>
              <w:rPr>
                <w:webHidden/>
              </w:rPr>
              <w:fldChar w:fldCharType="separate"/>
            </w:r>
            <w:r>
              <w:rPr>
                <w:webHidden/>
              </w:rPr>
              <w:t>154</w:t>
            </w:r>
            <w:r>
              <w:rPr>
                <w:webHidden/>
              </w:rPr>
              <w:fldChar w:fldCharType="end"/>
            </w:r>
          </w:hyperlink>
        </w:p>
        <w:p w14:paraId="717C1C01" w14:textId="4A1FD773" w:rsidR="00FA1F5B" w:rsidRDefault="00FA1F5B">
          <w:pPr>
            <w:pStyle w:val="TOC2"/>
            <w:rPr>
              <w:rFonts w:asciiTheme="minorHAnsi" w:eastAsiaTheme="minorEastAsia" w:hAnsiTheme="minorHAnsi" w:cstheme="minorBidi"/>
              <w:b w:val="0"/>
              <w:smallCaps w:val="0"/>
              <w:szCs w:val="22"/>
              <w:lang w:val="en-US"/>
            </w:rPr>
          </w:pPr>
          <w:hyperlink w:anchor="_Toc516684892" w:history="1">
            <w:r w:rsidRPr="00DA180B">
              <w:rPr>
                <w:rStyle w:val="Hyperlink"/>
              </w:rPr>
              <w:t>5.17</w:t>
            </w:r>
            <w:r>
              <w:rPr>
                <w:rFonts w:asciiTheme="minorHAnsi" w:eastAsiaTheme="minorEastAsia" w:hAnsiTheme="minorHAnsi" w:cstheme="minorBidi"/>
                <w:b w:val="0"/>
                <w:smallCaps w:val="0"/>
                <w:szCs w:val="22"/>
                <w:lang w:val="en-US"/>
              </w:rPr>
              <w:tab/>
            </w:r>
            <w:r w:rsidRPr="00DA180B">
              <w:rPr>
                <w:rStyle w:val="Hyperlink"/>
              </w:rPr>
              <w:t>+KTCPSTAT command: Get TCP Socket Status</w:t>
            </w:r>
            <w:r>
              <w:rPr>
                <w:webHidden/>
              </w:rPr>
              <w:tab/>
            </w:r>
            <w:r>
              <w:rPr>
                <w:webHidden/>
              </w:rPr>
              <w:fldChar w:fldCharType="begin"/>
            </w:r>
            <w:r>
              <w:rPr>
                <w:webHidden/>
              </w:rPr>
              <w:instrText xml:space="preserve"> PAGEREF _Toc516684892 \h </w:instrText>
            </w:r>
            <w:r>
              <w:rPr>
                <w:webHidden/>
              </w:rPr>
            </w:r>
            <w:r>
              <w:rPr>
                <w:webHidden/>
              </w:rPr>
              <w:fldChar w:fldCharType="separate"/>
            </w:r>
            <w:r>
              <w:rPr>
                <w:webHidden/>
              </w:rPr>
              <w:t>155</w:t>
            </w:r>
            <w:r>
              <w:rPr>
                <w:webHidden/>
              </w:rPr>
              <w:fldChar w:fldCharType="end"/>
            </w:r>
          </w:hyperlink>
        </w:p>
        <w:p w14:paraId="414B5783" w14:textId="21BDDACE" w:rsidR="00FA1F5B" w:rsidRDefault="00FA1F5B">
          <w:pPr>
            <w:pStyle w:val="TOC3"/>
            <w:rPr>
              <w:rFonts w:asciiTheme="minorHAnsi" w:eastAsiaTheme="minorEastAsia" w:hAnsiTheme="minorHAnsi" w:cstheme="minorBidi"/>
              <w:smallCaps w:val="0"/>
              <w:szCs w:val="22"/>
              <w:lang w:val="en-US"/>
            </w:rPr>
          </w:pPr>
          <w:hyperlink w:anchor="_Toc516684893" w:history="1">
            <w:r w:rsidRPr="00DA180B">
              <w:rPr>
                <w:rStyle w:val="Hyperlink"/>
              </w:rPr>
              <w:t>5.17.1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_Toc516684893 \h </w:instrText>
            </w:r>
            <w:r>
              <w:rPr>
                <w:webHidden/>
              </w:rPr>
            </w:r>
            <w:r>
              <w:rPr>
                <w:webHidden/>
              </w:rPr>
              <w:fldChar w:fldCharType="separate"/>
            </w:r>
            <w:r>
              <w:rPr>
                <w:webHidden/>
              </w:rPr>
              <w:t>155</w:t>
            </w:r>
            <w:r>
              <w:rPr>
                <w:webHidden/>
              </w:rPr>
              <w:fldChar w:fldCharType="end"/>
            </w:r>
          </w:hyperlink>
        </w:p>
        <w:p w14:paraId="02690DE4" w14:textId="69EB6B43" w:rsidR="00FA1F5B" w:rsidRDefault="00FA1F5B">
          <w:pPr>
            <w:pStyle w:val="TOC3"/>
            <w:rPr>
              <w:rFonts w:asciiTheme="minorHAnsi" w:eastAsiaTheme="minorEastAsia" w:hAnsiTheme="minorHAnsi" w:cstheme="minorBidi"/>
              <w:smallCaps w:val="0"/>
              <w:szCs w:val="22"/>
              <w:lang w:val="en-US"/>
            </w:rPr>
          </w:pPr>
          <w:hyperlink w:anchor="_Toc516684894" w:history="1">
            <w:r w:rsidRPr="00DA180B">
              <w:rPr>
                <w:rStyle w:val="Hyperlink"/>
              </w:rPr>
              <w:t>5.17.2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_Toc516684894 \h </w:instrText>
            </w:r>
            <w:r>
              <w:rPr>
                <w:webHidden/>
              </w:rPr>
            </w:r>
            <w:r>
              <w:rPr>
                <w:webHidden/>
              </w:rPr>
              <w:fldChar w:fldCharType="separate"/>
            </w:r>
            <w:r>
              <w:rPr>
                <w:webHidden/>
              </w:rPr>
              <w:t>155</w:t>
            </w:r>
            <w:r>
              <w:rPr>
                <w:webHidden/>
              </w:rPr>
              <w:fldChar w:fldCharType="end"/>
            </w:r>
          </w:hyperlink>
        </w:p>
        <w:p w14:paraId="13469A61" w14:textId="640746A8" w:rsidR="00FA1F5B" w:rsidRDefault="00FA1F5B">
          <w:pPr>
            <w:pStyle w:val="TOC3"/>
            <w:rPr>
              <w:rFonts w:asciiTheme="minorHAnsi" w:eastAsiaTheme="minorEastAsia" w:hAnsiTheme="minorHAnsi" w:cstheme="minorBidi"/>
              <w:smallCaps w:val="0"/>
              <w:szCs w:val="22"/>
              <w:lang w:val="en-US"/>
            </w:rPr>
          </w:pPr>
          <w:hyperlink w:anchor="_Toc516684895" w:history="1">
            <w:r w:rsidRPr="00DA180B">
              <w:rPr>
                <w:rStyle w:val="Hyperlink"/>
              </w:rPr>
              <w:t>5.17.3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_Toc516684895 \h </w:instrText>
            </w:r>
            <w:r>
              <w:rPr>
                <w:webHidden/>
              </w:rPr>
            </w:r>
            <w:r>
              <w:rPr>
                <w:webHidden/>
              </w:rPr>
              <w:fldChar w:fldCharType="separate"/>
            </w:r>
            <w:r>
              <w:rPr>
                <w:webHidden/>
              </w:rPr>
              <w:t>156</w:t>
            </w:r>
            <w:r>
              <w:rPr>
                <w:webHidden/>
              </w:rPr>
              <w:fldChar w:fldCharType="end"/>
            </w:r>
          </w:hyperlink>
        </w:p>
        <w:p w14:paraId="169D37B6" w14:textId="6FBBA29C" w:rsidR="00FA1F5B" w:rsidRDefault="00FA1F5B">
          <w:pPr>
            <w:pStyle w:val="TOC3"/>
            <w:rPr>
              <w:rFonts w:asciiTheme="minorHAnsi" w:eastAsiaTheme="minorEastAsia" w:hAnsiTheme="minorHAnsi" w:cstheme="minorBidi"/>
              <w:smallCaps w:val="0"/>
              <w:szCs w:val="22"/>
              <w:lang w:val="en-US"/>
            </w:rPr>
          </w:pPr>
          <w:hyperlink w:anchor="_Toc516684896" w:history="1">
            <w:r w:rsidRPr="00DA180B">
              <w:rPr>
                <w:rStyle w:val="Hyperlink"/>
              </w:rPr>
              <w:t>5.17.4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_Toc516684896 \h </w:instrText>
            </w:r>
            <w:r>
              <w:rPr>
                <w:webHidden/>
              </w:rPr>
            </w:r>
            <w:r>
              <w:rPr>
                <w:webHidden/>
              </w:rPr>
              <w:fldChar w:fldCharType="separate"/>
            </w:r>
            <w:r>
              <w:rPr>
                <w:webHidden/>
              </w:rPr>
              <w:t>157</w:t>
            </w:r>
            <w:r>
              <w:rPr>
                <w:webHidden/>
              </w:rPr>
              <w:fldChar w:fldCharType="end"/>
            </w:r>
          </w:hyperlink>
        </w:p>
        <w:p w14:paraId="286EFBA3" w14:textId="7F40591E" w:rsidR="00FA1F5B" w:rsidRDefault="00FA1F5B">
          <w:pPr>
            <w:pStyle w:val="TOC3"/>
            <w:rPr>
              <w:rFonts w:asciiTheme="minorHAnsi" w:eastAsiaTheme="minorEastAsia" w:hAnsiTheme="minorHAnsi" w:cstheme="minorBidi"/>
              <w:smallCaps w:val="0"/>
              <w:szCs w:val="22"/>
              <w:lang w:val="en-US"/>
            </w:rPr>
          </w:pPr>
          <w:hyperlink w:anchor="_Toc516684897" w:history="1">
            <w:r w:rsidRPr="00DA180B">
              <w:rPr>
                <w:rStyle w:val="Hyperlink"/>
              </w:rPr>
              <w:t>5.17.5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_Toc516684897 \h </w:instrText>
            </w:r>
            <w:r>
              <w:rPr>
                <w:webHidden/>
              </w:rPr>
            </w:r>
            <w:r>
              <w:rPr>
                <w:webHidden/>
              </w:rPr>
              <w:fldChar w:fldCharType="separate"/>
            </w:r>
            <w:r>
              <w:rPr>
                <w:webHidden/>
              </w:rPr>
              <w:t>160</w:t>
            </w:r>
            <w:r>
              <w:rPr>
                <w:webHidden/>
              </w:rPr>
              <w:fldChar w:fldCharType="end"/>
            </w:r>
          </w:hyperlink>
        </w:p>
        <w:p w14:paraId="44B870BC" w14:textId="712FA6D4" w:rsidR="00FA1F5B" w:rsidRDefault="00FA1F5B">
          <w:pPr>
            <w:pStyle w:val="TOC2"/>
            <w:rPr>
              <w:rFonts w:asciiTheme="minorHAnsi" w:eastAsiaTheme="minorEastAsia" w:hAnsiTheme="minorHAnsi" w:cstheme="minorBidi"/>
              <w:b w:val="0"/>
              <w:smallCaps w:val="0"/>
              <w:szCs w:val="22"/>
              <w:lang w:val="en-US"/>
            </w:rPr>
          </w:pPr>
          <w:hyperlink w:anchor="_Toc516684898" w:history="1">
            <w:r w:rsidRPr="00DA180B">
              <w:rPr>
                <w:rStyle w:val="Hyperlink"/>
              </w:rPr>
              <w:t>5.18</w:t>
            </w:r>
            <w:r>
              <w:rPr>
                <w:rFonts w:asciiTheme="minorHAnsi" w:eastAsiaTheme="minorEastAsia" w:hAnsiTheme="minorHAnsi" w:cstheme="minorBidi"/>
                <w:b w:val="0"/>
                <w:smallCaps w:val="0"/>
                <w:szCs w:val="22"/>
                <w:lang w:val="en-US"/>
              </w:rPr>
              <w:tab/>
            </w:r>
            <w:r w:rsidRPr="00DA180B">
              <w:rPr>
                <w:rStyle w:val="Hyperlink"/>
              </w:rPr>
              <w:t>+KTCP_ACK Notification: Status Report for Latest TCP Data</w:t>
            </w:r>
            <w:r>
              <w:rPr>
                <w:webHidden/>
              </w:rPr>
              <w:tab/>
            </w:r>
            <w:r>
              <w:rPr>
                <w:webHidden/>
              </w:rPr>
              <w:fldChar w:fldCharType="begin"/>
            </w:r>
            <w:r>
              <w:rPr>
                <w:webHidden/>
              </w:rPr>
              <w:instrText xml:space="preserve"> PAGEREF _Toc516684898 \h </w:instrText>
            </w:r>
            <w:r>
              <w:rPr>
                <w:webHidden/>
              </w:rPr>
            </w:r>
            <w:r>
              <w:rPr>
                <w:webHidden/>
              </w:rPr>
              <w:fldChar w:fldCharType="separate"/>
            </w:r>
            <w:r>
              <w:rPr>
                <w:webHidden/>
              </w:rPr>
              <w:t>161</w:t>
            </w:r>
            <w:r>
              <w:rPr>
                <w:webHidden/>
              </w:rPr>
              <w:fldChar w:fldCharType="end"/>
            </w:r>
          </w:hyperlink>
        </w:p>
        <w:p w14:paraId="72C9B1F0" w14:textId="30805754" w:rsidR="00FA1F5B" w:rsidRDefault="00FA1F5B">
          <w:pPr>
            <w:pStyle w:val="TOC3"/>
            <w:rPr>
              <w:rFonts w:asciiTheme="minorHAnsi" w:eastAsiaTheme="minorEastAsia" w:hAnsiTheme="minorHAnsi" w:cstheme="minorBidi"/>
              <w:smallCaps w:val="0"/>
              <w:szCs w:val="22"/>
              <w:lang w:val="en-US"/>
            </w:rPr>
          </w:pPr>
          <w:hyperlink w:anchor="_Toc516684899" w:history="1">
            <w:r w:rsidRPr="00DA180B">
              <w:rPr>
                <w:rStyle w:val="Hyperlink"/>
              </w:rPr>
              <w:t>5.18.1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_Toc516684899 \h </w:instrText>
            </w:r>
            <w:r>
              <w:rPr>
                <w:webHidden/>
              </w:rPr>
            </w:r>
            <w:r>
              <w:rPr>
                <w:webHidden/>
              </w:rPr>
              <w:fldChar w:fldCharType="separate"/>
            </w:r>
            <w:r>
              <w:rPr>
                <w:webHidden/>
              </w:rPr>
              <w:t>161</w:t>
            </w:r>
            <w:r>
              <w:rPr>
                <w:webHidden/>
              </w:rPr>
              <w:fldChar w:fldCharType="end"/>
            </w:r>
          </w:hyperlink>
        </w:p>
        <w:p w14:paraId="3EBC35A1" w14:textId="1FD68DCA" w:rsidR="00FA1F5B" w:rsidRDefault="00FA1F5B">
          <w:pPr>
            <w:pStyle w:val="TOC3"/>
            <w:rPr>
              <w:rFonts w:asciiTheme="minorHAnsi" w:eastAsiaTheme="minorEastAsia" w:hAnsiTheme="minorHAnsi" w:cstheme="minorBidi"/>
              <w:smallCaps w:val="0"/>
              <w:szCs w:val="22"/>
              <w:lang w:val="en-US"/>
            </w:rPr>
          </w:pPr>
          <w:hyperlink w:anchor="_Toc516684900" w:history="1">
            <w:r w:rsidRPr="00DA180B">
              <w:rPr>
                <w:rStyle w:val="Hyperlink"/>
              </w:rPr>
              <w:t>5.18.2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_Toc516684900 \h </w:instrText>
            </w:r>
            <w:r>
              <w:rPr>
                <w:webHidden/>
              </w:rPr>
            </w:r>
            <w:r>
              <w:rPr>
                <w:webHidden/>
              </w:rPr>
              <w:fldChar w:fldCharType="separate"/>
            </w:r>
            <w:r>
              <w:rPr>
                <w:webHidden/>
              </w:rPr>
              <w:t>161</w:t>
            </w:r>
            <w:r>
              <w:rPr>
                <w:webHidden/>
              </w:rPr>
              <w:fldChar w:fldCharType="end"/>
            </w:r>
          </w:hyperlink>
        </w:p>
        <w:p w14:paraId="55623BA0" w14:textId="5C2357B7" w:rsidR="00FA1F5B" w:rsidRDefault="00FA1F5B">
          <w:pPr>
            <w:pStyle w:val="TOC3"/>
            <w:rPr>
              <w:rFonts w:asciiTheme="minorHAnsi" w:eastAsiaTheme="minorEastAsia" w:hAnsiTheme="minorHAnsi" w:cstheme="minorBidi"/>
              <w:smallCaps w:val="0"/>
              <w:szCs w:val="22"/>
              <w:lang w:val="en-US"/>
            </w:rPr>
          </w:pPr>
          <w:hyperlink w:anchor="_Toc516684901" w:history="1">
            <w:r w:rsidRPr="00DA180B">
              <w:rPr>
                <w:rStyle w:val="Hyperlink"/>
              </w:rPr>
              <w:t>5.18.3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_Toc516684901 \h </w:instrText>
            </w:r>
            <w:r>
              <w:rPr>
                <w:webHidden/>
              </w:rPr>
            </w:r>
            <w:r>
              <w:rPr>
                <w:webHidden/>
              </w:rPr>
              <w:fldChar w:fldCharType="separate"/>
            </w:r>
            <w:r>
              <w:rPr>
                <w:webHidden/>
              </w:rPr>
              <w:t>161</w:t>
            </w:r>
            <w:r>
              <w:rPr>
                <w:webHidden/>
              </w:rPr>
              <w:fldChar w:fldCharType="end"/>
            </w:r>
          </w:hyperlink>
        </w:p>
        <w:p w14:paraId="349656AC" w14:textId="7DAB6548" w:rsidR="00FA1F5B" w:rsidRDefault="00FA1F5B">
          <w:pPr>
            <w:pStyle w:val="TOC3"/>
            <w:rPr>
              <w:rFonts w:asciiTheme="minorHAnsi" w:eastAsiaTheme="minorEastAsia" w:hAnsiTheme="minorHAnsi" w:cstheme="minorBidi"/>
              <w:smallCaps w:val="0"/>
              <w:szCs w:val="22"/>
              <w:lang w:val="en-US"/>
            </w:rPr>
          </w:pPr>
          <w:hyperlink w:anchor="_Toc516684902" w:history="1">
            <w:r w:rsidRPr="00DA180B">
              <w:rPr>
                <w:rStyle w:val="Hyperlink"/>
              </w:rPr>
              <w:t>5.18.4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_Toc516684902 \h </w:instrText>
            </w:r>
            <w:r>
              <w:rPr>
                <w:webHidden/>
              </w:rPr>
            </w:r>
            <w:r>
              <w:rPr>
                <w:webHidden/>
              </w:rPr>
              <w:fldChar w:fldCharType="separate"/>
            </w:r>
            <w:r>
              <w:rPr>
                <w:webHidden/>
              </w:rPr>
              <w:t>162</w:t>
            </w:r>
            <w:r>
              <w:rPr>
                <w:webHidden/>
              </w:rPr>
              <w:fldChar w:fldCharType="end"/>
            </w:r>
          </w:hyperlink>
        </w:p>
        <w:p w14:paraId="0687CD65" w14:textId="63176A45" w:rsidR="00FA1F5B" w:rsidRDefault="00FA1F5B">
          <w:pPr>
            <w:pStyle w:val="TOC3"/>
            <w:rPr>
              <w:rFonts w:asciiTheme="minorHAnsi" w:eastAsiaTheme="minorEastAsia" w:hAnsiTheme="minorHAnsi" w:cstheme="minorBidi"/>
              <w:smallCaps w:val="0"/>
              <w:szCs w:val="22"/>
              <w:lang w:val="en-US"/>
            </w:rPr>
          </w:pPr>
          <w:hyperlink w:anchor="_Toc516684903" w:history="1">
            <w:r w:rsidRPr="00DA180B">
              <w:rPr>
                <w:rStyle w:val="Hyperlink"/>
              </w:rPr>
              <w:t>5.18.5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_Toc516684903 \h </w:instrText>
            </w:r>
            <w:r>
              <w:rPr>
                <w:webHidden/>
              </w:rPr>
            </w:r>
            <w:r>
              <w:rPr>
                <w:webHidden/>
              </w:rPr>
              <w:fldChar w:fldCharType="separate"/>
            </w:r>
            <w:r>
              <w:rPr>
                <w:webHidden/>
              </w:rPr>
              <w:t>163</w:t>
            </w:r>
            <w:r>
              <w:rPr>
                <w:webHidden/>
              </w:rPr>
              <w:fldChar w:fldCharType="end"/>
            </w:r>
          </w:hyperlink>
        </w:p>
        <w:p w14:paraId="22DF450E" w14:textId="16213578" w:rsidR="00FA1F5B" w:rsidRDefault="00FA1F5B">
          <w:pPr>
            <w:pStyle w:val="TOC2"/>
            <w:rPr>
              <w:rFonts w:asciiTheme="minorHAnsi" w:eastAsiaTheme="minorEastAsia" w:hAnsiTheme="minorHAnsi" w:cstheme="minorBidi"/>
              <w:b w:val="0"/>
              <w:smallCaps w:val="0"/>
              <w:szCs w:val="22"/>
              <w:lang w:val="en-US"/>
            </w:rPr>
          </w:pPr>
          <w:hyperlink w:anchor="_Toc516684904" w:history="1">
            <w:r w:rsidRPr="00DA180B">
              <w:rPr>
                <w:rStyle w:val="Hyperlink"/>
              </w:rPr>
              <w:t>5.19</w:t>
            </w:r>
            <w:r>
              <w:rPr>
                <w:rFonts w:asciiTheme="minorHAnsi" w:eastAsiaTheme="minorEastAsia" w:hAnsiTheme="minorHAnsi" w:cstheme="minorBidi"/>
                <w:b w:val="0"/>
                <w:smallCaps w:val="0"/>
                <w:szCs w:val="22"/>
                <w:lang w:val="en-US"/>
              </w:rPr>
              <w:tab/>
            </w:r>
            <w:r w:rsidRPr="00DA180B">
              <w:rPr>
                <w:rStyle w:val="Hyperlink"/>
              </w:rPr>
              <w:t>+KTCPACKINFO command: Poll ACK Status for the Latest Data</w:t>
            </w:r>
            <w:r>
              <w:rPr>
                <w:webHidden/>
              </w:rPr>
              <w:tab/>
            </w:r>
            <w:r>
              <w:rPr>
                <w:webHidden/>
              </w:rPr>
              <w:fldChar w:fldCharType="begin"/>
            </w:r>
            <w:r>
              <w:rPr>
                <w:webHidden/>
              </w:rPr>
              <w:instrText xml:space="preserve"> PAGEREF _Toc516684904 \h </w:instrText>
            </w:r>
            <w:r>
              <w:rPr>
                <w:webHidden/>
              </w:rPr>
            </w:r>
            <w:r>
              <w:rPr>
                <w:webHidden/>
              </w:rPr>
              <w:fldChar w:fldCharType="separate"/>
            </w:r>
            <w:r>
              <w:rPr>
                <w:webHidden/>
              </w:rPr>
              <w:t>164</w:t>
            </w:r>
            <w:r>
              <w:rPr>
                <w:webHidden/>
              </w:rPr>
              <w:fldChar w:fldCharType="end"/>
            </w:r>
          </w:hyperlink>
        </w:p>
        <w:p w14:paraId="6A68E7C0" w14:textId="4953C934" w:rsidR="00FA1F5B" w:rsidRDefault="00FA1F5B">
          <w:pPr>
            <w:pStyle w:val="TOC3"/>
            <w:rPr>
              <w:rFonts w:asciiTheme="minorHAnsi" w:eastAsiaTheme="minorEastAsia" w:hAnsiTheme="minorHAnsi" w:cstheme="minorBidi"/>
              <w:smallCaps w:val="0"/>
              <w:szCs w:val="22"/>
              <w:lang w:val="en-US"/>
            </w:rPr>
          </w:pPr>
          <w:hyperlink w:anchor="_Toc516684905" w:history="1">
            <w:r w:rsidRPr="00DA180B">
              <w:rPr>
                <w:rStyle w:val="Hyperlink"/>
              </w:rPr>
              <w:t>5.19.1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_Toc516684905 \h </w:instrText>
            </w:r>
            <w:r>
              <w:rPr>
                <w:webHidden/>
              </w:rPr>
            </w:r>
            <w:r>
              <w:rPr>
                <w:webHidden/>
              </w:rPr>
              <w:fldChar w:fldCharType="separate"/>
            </w:r>
            <w:r>
              <w:rPr>
                <w:webHidden/>
              </w:rPr>
              <w:t>164</w:t>
            </w:r>
            <w:r>
              <w:rPr>
                <w:webHidden/>
              </w:rPr>
              <w:fldChar w:fldCharType="end"/>
            </w:r>
          </w:hyperlink>
        </w:p>
        <w:p w14:paraId="558F9D65" w14:textId="37482995" w:rsidR="00FA1F5B" w:rsidRDefault="00FA1F5B">
          <w:pPr>
            <w:pStyle w:val="TOC3"/>
            <w:rPr>
              <w:rFonts w:asciiTheme="minorHAnsi" w:eastAsiaTheme="minorEastAsia" w:hAnsiTheme="minorHAnsi" w:cstheme="minorBidi"/>
              <w:smallCaps w:val="0"/>
              <w:szCs w:val="22"/>
              <w:lang w:val="en-US"/>
            </w:rPr>
          </w:pPr>
          <w:hyperlink w:anchor="_Toc516684906" w:history="1">
            <w:r w:rsidRPr="00DA180B">
              <w:rPr>
                <w:rStyle w:val="Hyperlink"/>
              </w:rPr>
              <w:t>5.19.2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_Toc516684906 \h </w:instrText>
            </w:r>
            <w:r>
              <w:rPr>
                <w:webHidden/>
              </w:rPr>
            </w:r>
            <w:r>
              <w:rPr>
                <w:webHidden/>
              </w:rPr>
              <w:fldChar w:fldCharType="separate"/>
            </w:r>
            <w:r>
              <w:rPr>
                <w:webHidden/>
              </w:rPr>
              <w:t>164</w:t>
            </w:r>
            <w:r>
              <w:rPr>
                <w:webHidden/>
              </w:rPr>
              <w:fldChar w:fldCharType="end"/>
            </w:r>
          </w:hyperlink>
        </w:p>
        <w:p w14:paraId="01961412" w14:textId="369FC794" w:rsidR="00FA1F5B" w:rsidRDefault="00FA1F5B">
          <w:pPr>
            <w:pStyle w:val="TOC3"/>
            <w:rPr>
              <w:rFonts w:asciiTheme="minorHAnsi" w:eastAsiaTheme="minorEastAsia" w:hAnsiTheme="minorHAnsi" w:cstheme="minorBidi"/>
              <w:smallCaps w:val="0"/>
              <w:szCs w:val="22"/>
              <w:lang w:val="en-US"/>
            </w:rPr>
          </w:pPr>
          <w:hyperlink w:anchor="_Toc516684907" w:history="1">
            <w:r w:rsidRPr="00DA180B">
              <w:rPr>
                <w:rStyle w:val="Hyperlink"/>
              </w:rPr>
              <w:t>5.19.3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_Toc516684907 \h </w:instrText>
            </w:r>
            <w:r>
              <w:rPr>
                <w:webHidden/>
              </w:rPr>
            </w:r>
            <w:r>
              <w:rPr>
                <w:webHidden/>
              </w:rPr>
              <w:fldChar w:fldCharType="separate"/>
            </w:r>
            <w:r>
              <w:rPr>
                <w:webHidden/>
              </w:rPr>
              <w:t>165</w:t>
            </w:r>
            <w:r>
              <w:rPr>
                <w:webHidden/>
              </w:rPr>
              <w:fldChar w:fldCharType="end"/>
            </w:r>
          </w:hyperlink>
        </w:p>
        <w:p w14:paraId="758CAAFC" w14:textId="153765E1" w:rsidR="00FA1F5B" w:rsidRDefault="00FA1F5B">
          <w:pPr>
            <w:pStyle w:val="TOC3"/>
            <w:rPr>
              <w:rFonts w:asciiTheme="minorHAnsi" w:eastAsiaTheme="minorEastAsia" w:hAnsiTheme="minorHAnsi" w:cstheme="minorBidi"/>
              <w:smallCaps w:val="0"/>
              <w:szCs w:val="22"/>
              <w:lang w:val="en-US"/>
            </w:rPr>
          </w:pPr>
          <w:hyperlink w:anchor="_Toc516684908" w:history="1">
            <w:r w:rsidRPr="00DA180B">
              <w:rPr>
                <w:rStyle w:val="Hyperlink"/>
              </w:rPr>
              <w:t>5.19.4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_Toc516684908 \h </w:instrText>
            </w:r>
            <w:r>
              <w:rPr>
                <w:webHidden/>
              </w:rPr>
            </w:r>
            <w:r>
              <w:rPr>
                <w:webHidden/>
              </w:rPr>
              <w:fldChar w:fldCharType="separate"/>
            </w:r>
            <w:r>
              <w:rPr>
                <w:webHidden/>
              </w:rPr>
              <w:t>166</w:t>
            </w:r>
            <w:r>
              <w:rPr>
                <w:webHidden/>
              </w:rPr>
              <w:fldChar w:fldCharType="end"/>
            </w:r>
          </w:hyperlink>
        </w:p>
        <w:p w14:paraId="30888B72" w14:textId="2924B22D" w:rsidR="00FA1F5B" w:rsidRDefault="00FA1F5B">
          <w:pPr>
            <w:pStyle w:val="TOC3"/>
            <w:rPr>
              <w:rFonts w:asciiTheme="minorHAnsi" w:eastAsiaTheme="minorEastAsia" w:hAnsiTheme="minorHAnsi" w:cstheme="minorBidi"/>
              <w:smallCaps w:val="0"/>
              <w:szCs w:val="22"/>
              <w:lang w:val="en-US"/>
            </w:rPr>
          </w:pPr>
          <w:hyperlink w:anchor="_Toc516684909" w:history="1">
            <w:r w:rsidRPr="00DA180B">
              <w:rPr>
                <w:rStyle w:val="Hyperlink"/>
              </w:rPr>
              <w:t>5.19.5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_Toc516684909 \h </w:instrText>
            </w:r>
            <w:r>
              <w:rPr>
                <w:webHidden/>
              </w:rPr>
            </w:r>
            <w:r>
              <w:rPr>
                <w:webHidden/>
              </w:rPr>
              <w:fldChar w:fldCharType="separate"/>
            </w:r>
            <w:r>
              <w:rPr>
                <w:webHidden/>
              </w:rPr>
              <w:t>169</w:t>
            </w:r>
            <w:r>
              <w:rPr>
                <w:webHidden/>
              </w:rPr>
              <w:fldChar w:fldCharType="end"/>
            </w:r>
          </w:hyperlink>
        </w:p>
        <w:p w14:paraId="015A6A36" w14:textId="0AE68ABB" w:rsidR="00FA1F5B" w:rsidRDefault="00FA1F5B">
          <w:pPr>
            <w:pStyle w:val="TOC1"/>
            <w:rPr>
              <w:rFonts w:asciiTheme="minorHAnsi" w:eastAsiaTheme="minorEastAsia" w:hAnsiTheme="minorHAnsi" w:cstheme="minorBidi"/>
              <w:b w:val="0"/>
              <w:caps w:val="0"/>
              <w:szCs w:val="22"/>
              <w:u w:val="none"/>
              <w:lang w:val="en-US"/>
            </w:rPr>
          </w:pPr>
          <w:hyperlink w:anchor="_Toc516684910" w:history="1">
            <w:r w:rsidRPr="00DA180B">
              <w:rPr>
                <w:rStyle w:val="Hyperlink"/>
              </w:rPr>
              <w:t>6</w:t>
            </w:r>
            <w:r>
              <w:rPr>
                <w:rFonts w:asciiTheme="minorHAnsi" w:eastAsiaTheme="minorEastAsia" w:hAnsiTheme="minorHAnsi" w:cstheme="minorBidi"/>
                <w:b w:val="0"/>
                <w:caps w:val="0"/>
                <w:szCs w:val="22"/>
                <w:u w:val="none"/>
                <w:lang w:val="en-US"/>
              </w:rPr>
              <w:tab/>
            </w:r>
            <w:r w:rsidRPr="00DA180B">
              <w:rPr>
                <w:rStyle w:val="Hyperlink"/>
              </w:rPr>
              <w:t>UDP commands</w:t>
            </w:r>
            <w:r>
              <w:rPr>
                <w:webHidden/>
              </w:rPr>
              <w:tab/>
            </w:r>
            <w:r>
              <w:rPr>
                <w:webHidden/>
              </w:rPr>
              <w:fldChar w:fldCharType="begin"/>
            </w:r>
            <w:r>
              <w:rPr>
                <w:webHidden/>
              </w:rPr>
              <w:instrText xml:space="preserve"> PAGEREF _Toc516684910 \h </w:instrText>
            </w:r>
            <w:r>
              <w:rPr>
                <w:webHidden/>
              </w:rPr>
            </w:r>
            <w:r>
              <w:rPr>
                <w:webHidden/>
              </w:rPr>
              <w:fldChar w:fldCharType="separate"/>
            </w:r>
            <w:r>
              <w:rPr>
                <w:webHidden/>
              </w:rPr>
              <w:t>169</w:t>
            </w:r>
            <w:r>
              <w:rPr>
                <w:webHidden/>
              </w:rPr>
              <w:fldChar w:fldCharType="end"/>
            </w:r>
          </w:hyperlink>
        </w:p>
        <w:p w14:paraId="04A94C46" w14:textId="4DDBC797" w:rsidR="00FA1F5B" w:rsidRDefault="00FA1F5B">
          <w:pPr>
            <w:pStyle w:val="TOC2"/>
            <w:rPr>
              <w:rFonts w:asciiTheme="minorHAnsi" w:eastAsiaTheme="minorEastAsia" w:hAnsiTheme="minorHAnsi" w:cstheme="minorBidi"/>
              <w:b w:val="0"/>
              <w:smallCaps w:val="0"/>
              <w:szCs w:val="22"/>
              <w:lang w:val="en-US"/>
            </w:rPr>
          </w:pPr>
          <w:hyperlink w:anchor="_Toc516684911" w:history="1">
            <w:r w:rsidRPr="00DA180B">
              <w:rPr>
                <w:rStyle w:val="Hyperlink"/>
              </w:rPr>
              <w:t>6.1</w:t>
            </w:r>
            <w:r>
              <w:rPr>
                <w:rFonts w:asciiTheme="minorHAnsi" w:eastAsiaTheme="minorEastAsia" w:hAnsiTheme="minorHAnsi" w:cstheme="minorBidi"/>
                <w:b w:val="0"/>
                <w:smallCaps w:val="0"/>
                <w:szCs w:val="22"/>
                <w:lang w:val="en-US"/>
              </w:rPr>
              <w:tab/>
            </w:r>
            <w:r w:rsidRPr="00DA180B">
              <w:rPr>
                <w:rStyle w:val="Hyperlink"/>
              </w:rPr>
              <w:t>+KUDPCFG command: UDP Connection Configuration</w:t>
            </w:r>
            <w:r>
              <w:rPr>
                <w:webHidden/>
              </w:rPr>
              <w:tab/>
            </w:r>
            <w:r>
              <w:rPr>
                <w:webHidden/>
              </w:rPr>
              <w:fldChar w:fldCharType="begin"/>
            </w:r>
            <w:r>
              <w:rPr>
                <w:webHidden/>
              </w:rPr>
              <w:instrText xml:space="preserve"> PAGEREF _Toc516684911 \h </w:instrText>
            </w:r>
            <w:r>
              <w:rPr>
                <w:webHidden/>
              </w:rPr>
            </w:r>
            <w:r>
              <w:rPr>
                <w:webHidden/>
              </w:rPr>
              <w:fldChar w:fldCharType="separate"/>
            </w:r>
            <w:r>
              <w:rPr>
                <w:webHidden/>
              </w:rPr>
              <w:t>169</w:t>
            </w:r>
            <w:r>
              <w:rPr>
                <w:webHidden/>
              </w:rPr>
              <w:fldChar w:fldCharType="end"/>
            </w:r>
          </w:hyperlink>
        </w:p>
        <w:p w14:paraId="6DDFC4D0" w14:textId="6B7A5A80" w:rsidR="00FA1F5B" w:rsidRDefault="00FA1F5B">
          <w:pPr>
            <w:pStyle w:val="TOC3"/>
            <w:rPr>
              <w:rFonts w:asciiTheme="minorHAnsi" w:eastAsiaTheme="minorEastAsia" w:hAnsiTheme="minorHAnsi" w:cstheme="minorBidi"/>
              <w:smallCaps w:val="0"/>
              <w:szCs w:val="22"/>
              <w:lang w:val="en-US"/>
            </w:rPr>
          </w:pPr>
          <w:hyperlink w:anchor="_Toc516684912" w:history="1">
            <w:r w:rsidRPr="00DA180B">
              <w:rPr>
                <w:rStyle w:val="Hyperlink"/>
              </w:rPr>
              <w:t>6.1.1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_Toc516684912 \h </w:instrText>
            </w:r>
            <w:r>
              <w:rPr>
                <w:webHidden/>
              </w:rPr>
            </w:r>
            <w:r>
              <w:rPr>
                <w:webHidden/>
              </w:rPr>
              <w:fldChar w:fldCharType="separate"/>
            </w:r>
            <w:r>
              <w:rPr>
                <w:webHidden/>
              </w:rPr>
              <w:t>169</w:t>
            </w:r>
            <w:r>
              <w:rPr>
                <w:webHidden/>
              </w:rPr>
              <w:fldChar w:fldCharType="end"/>
            </w:r>
          </w:hyperlink>
        </w:p>
        <w:p w14:paraId="3C8E4B6B" w14:textId="2F442F08" w:rsidR="00FA1F5B" w:rsidRDefault="00FA1F5B">
          <w:pPr>
            <w:pStyle w:val="TOC3"/>
            <w:rPr>
              <w:rFonts w:asciiTheme="minorHAnsi" w:eastAsiaTheme="minorEastAsia" w:hAnsiTheme="minorHAnsi" w:cstheme="minorBidi"/>
              <w:smallCaps w:val="0"/>
              <w:szCs w:val="22"/>
              <w:lang w:val="en-US"/>
            </w:rPr>
          </w:pPr>
          <w:hyperlink w:anchor="_Toc516684913" w:history="1">
            <w:r w:rsidRPr="00DA180B">
              <w:rPr>
                <w:rStyle w:val="Hyperlink"/>
              </w:rPr>
              <w:t>6.1.2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_Toc516684913 \h </w:instrText>
            </w:r>
            <w:r>
              <w:rPr>
                <w:webHidden/>
              </w:rPr>
            </w:r>
            <w:r>
              <w:rPr>
                <w:webHidden/>
              </w:rPr>
              <w:fldChar w:fldCharType="separate"/>
            </w:r>
            <w:r>
              <w:rPr>
                <w:webHidden/>
              </w:rPr>
              <w:t>170</w:t>
            </w:r>
            <w:r>
              <w:rPr>
                <w:webHidden/>
              </w:rPr>
              <w:fldChar w:fldCharType="end"/>
            </w:r>
          </w:hyperlink>
        </w:p>
        <w:p w14:paraId="39F01905" w14:textId="3E931921" w:rsidR="00FA1F5B" w:rsidRDefault="00FA1F5B">
          <w:pPr>
            <w:pStyle w:val="TOC3"/>
            <w:rPr>
              <w:rFonts w:asciiTheme="minorHAnsi" w:eastAsiaTheme="minorEastAsia" w:hAnsiTheme="minorHAnsi" w:cstheme="minorBidi"/>
              <w:smallCaps w:val="0"/>
              <w:szCs w:val="22"/>
              <w:lang w:val="en-US"/>
            </w:rPr>
          </w:pPr>
          <w:hyperlink w:anchor="_Toc516684914" w:history="1">
            <w:r w:rsidRPr="00DA180B">
              <w:rPr>
                <w:rStyle w:val="Hyperlink"/>
              </w:rPr>
              <w:t>6.1.3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_Toc516684914 \h </w:instrText>
            </w:r>
            <w:r>
              <w:rPr>
                <w:webHidden/>
              </w:rPr>
            </w:r>
            <w:r>
              <w:rPr>
                <w:webHidden/>
              </w:rPr>
              <w:fldChar w:fldCharType="separate"/>
            </w:r>
            <w:r>
              <w:rPr>
                <w:webHidden/>
              </w:rPr>
              <w:t>171</w:t>
            </w:r>
            <w:r>
              <w:rPr>
                <w:webHidden/>
              </w:rPr>
              <w:fldChar w:fldCharType="end"/>
            </w:r>
          </w:hyperlink>
        </w:p>
        <w:p w14:paraId="4AFCA3CA" w14:textId="1C68F73F" w:rsidR="00FA1F5B" w:rsidRDefault="00FA1F5B">
          <w:pPr>
            <w:pStyle w:val="TOC3"/>
            <w:rPr>
              <w:rFonts w:asciiTheme="minorHAnsi" w:eastAsiaTheme="minorEastAsia" w:hAnsiTheme="minorHAnsi" w:cstheme="minorBidi"/>
              <w:smallCaps w:val="0"/>
              <w:szCs w:val="22"/>
              <w:lang w:val="en-US"/>
            </w:rPr>
          </w:pPr>
          <w:hyperlink w:anchor="_Toc516684915" w:history="1">
            <w:r w:rsidRPr="00DA180B">
              <w:rPr>
                <w:rStyle w:val="Hyperlink"/>
              </w:rPr>
              <w:t>6.1.4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_Toc516684915 \h </w:instrText>
            </w:r>
            <w:r>
              <w:rPr>
                <w:webHidden/>
              </w:rPr>
            </w:r>
            <w:r>
              <w:rPr>
                <w:webHidden/>
              </w:rPr>
              <w:fldChar w:fldCharType="separate"/>
            </w:r>
            <w:r>
              <w:rPr>
                <w:webHidden/>
              </w:rPr>
              <w:t>172</w:t>
            </w:r>
            <w:r>
              <w:rPr>
                <w:webHidden/>
              </w:rPr>
              <w:fldChar w:fldCharType="end"/>
            </w:r>
          </w:hyperlink>
        </w:p>
        <w:p w14:paraId="59246774" w14:textId="3155DDF0" w:rsidR="00FA1F5B" w:rsidRDefault="00FA1F5B">
          <w:pPr>
            <w:pStyle w:val="TOC3"/>
            <w:rPr>
              <w:rFonts w:asciiTheme="minorHAnsi" w:eastAsiaTheme="minorEastAsia" w:hAnsiTheme="minorHAnsi" w:cstheme="minorBidi"/>
              <w:smallCaps w:val="0"/>
              <w:szCs w:val="22"/>
              <w:lang w:val="en-US"/>
            </w:rPr>
          </w:pPr>
          <w:hyperlink w:anchor="_Toc516684916" w:history="1">
            <w:r w:rsidRPr="00DA180B">
              <w:rPr>
                <w:rStyle w:val="Hyperlink"/>
              </w:rPr>
              <w:t>6.1.5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_Toc516684916 \h </w:instrText>
            </w:r>
            <w:r>
              <w:rPr>
                <w:webHidden/>
              </w:rPr>
            </w:r>
            <w:r>
              <w:rPr>
                <w:webHidden/>
              </w:rPr>
              <w:fldChar w:fldCharType="separate"/>
            </w:r>
            <w:r>
              <w:rPr>
                <w:webHidden/>
              </w:rPr>
              <w:t>179</w:t>
            </w:r>
            <w:r>
              <w:rPr>
                <w:webHidden/>
              </w:rPr>
              <w:fldChar w:fldCharType="end"/>
            </w:r>
          </w:hyperlink>
        </w:p>
        <w:p w14:paraId="64A1BCA2" w14:textId="0F7AF8FA" w:rsidR="00FA1F5B" w:rsidRDefault="00FA1F5B">
          <w:pPr>
            <w:pStyle w:val="TOC2"/>
            <w:rPr>
              <w:rFonts w:asciiTheme="minorHAnsi" w:eastAsiaTheme="minorEastAsia" w:hAnsiTheme="minorHAnsi" w:cstheme="minorBidi"/>
              <w:b w:val="0"/>
              <w:smallCaps w:val="0"/>
              <w:szCs w:val="22"/>
              <w:lang w:val="en-US"/>
            </w:rPr>
          </w:pPr>
          <w:hyperlink w:anchor="_Toc516684917" w:history="1">
            <w:r w:rsidRPr="00DA180B">
              <w:rPr>
                <w:rStyle w:val="Hyperlink"/>
              </w:rPr>
              <w:t>6.2</w:t>
            </w:r>
            <w:r>
              <w:rPr>
                <w:rFonts w:asciiTheme="minorHAnsi" w:eastAsiaTheme="minorEastAsia" w:hAnsiTheme="minorHAnsi" w:cstheme="minorBidi"/>
                <w:b w:val="0"/>
                <w:smallCaps w:val="0"/>
                <w:szCs w:val="22"/>
                <w:lang w:val="en-US"/>
              </w:rPr>
              <w:tab/>
            </w:r>
            <w:r w:rsidRPr="00DA180B">
              <w:rPr>
                <w:rStyle w:val="Hyperlink"/>
              </w:rPr>
              <w:t>+KUDPRCV command: Receive data through a UDP connection</w:t>
            </w:r>
            <w:r>
              <w:rPr>
                <w:webHidden/>
              </w:rPr>
              <w:tab/>
            </w:r>
            <w:r>
              <w:rPr>
                <w:webHidden/>
              </w:rPr>
              <w:fldChar w:fldCharType="begin"/>
            </w:r>
            <w:r>
              <w:rPr>
                <w:webHidden/>
              </w:rPr>
              <w:instrText xml:space="preserve"> PAGEREF _Toc516684917 \h </w:instrText>
            </w:r>
            <w:r>
              <w:rPr>
                <w:webHidden/>
              </w:rPr>
            </w:r>
            <w:r>
              <w:rPr>
                <w:webHidden/>
              </w:rPr>
              <w:fldChar w:fldCharType="separate"/>
            </w:r>
            <w:r>
              <w:rPr>
                <w:webHidden/>
              </w:rPr>
              <w:t>180</w:t>
            </w:r>
            <w:r>
              <w:rPr>
                <w:webHidden/>
              </w:rPr>
              <w:fldChar w:fldCharType="end"/>
            </w:r>
          </w:hyperlink>
        </w:p>
        <w:p w14:paraId="2BCE777B" w14:textId="1AB67C59" w:rsidR="00FA1F5B" w:rsidRDefault="00FA1F5B">
          <w:pPr>
            <w:pStyle w:val="TOC3"/>
            <w:rPr>
              <w:rFonts w:asciiTheme="minorHAnsi" w:eastAsiaTheme="minorEastAsia" w:hAnsiTheme="minorHAnsi" w:cstheme="minorBidi"/>
              <w:smallCaps w:val="0"/>
              <w:szCs w:val="22"/>
              <w:lang w:val="en-US"/>
            </w:rPr>
          </w:pPr>
          <w:hyperlink w:anchor="_Toc516684918" w:history="1">
            <w:r w:rsidRPr="00DA180B">
              <w:rPr>
                <w:rStyle w:val="Hyperlink"/>
              </w:rPr>
              <w:t>6.2.1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_Toc516684918 \h </w:instrText>
            </w:r>
            <w:r>
              <w:rPr>
                <w:webHidden/>
              </w:rPr>
            </w:r>
            <w:r>
              <w:rPr>
                <w:webHidden/>
              </w:rPr>
              <w:fldChar w:fldCharType="separate"/>
            </w:r>
            <w:r>
              <w:rPr>
                <w:webHidden/>
              </w:rPr>
              <w:t>180</w:t>
            </w:r>
            <w:r>
              <w:rPr>
                <w:webHidden/>
              </w:rPr>
              <w:fldChar w:fldCharType="end"/>
            </w:r>
          </w:hyperlink>
        </w:p>
        <w:p w14:paraId="2ACA815A" w14:textId="5A8D7AA0" w:rsidR="00FA1F5B" w:rsidRDefault="00FA1F5B">
          <w:pPr>
            <w:pStyle w:val="TOC3"/>
            <w:rPr>
              <w:rFonts w:asciiTheme="minorHAnsi" w:eastAsiaTheme="minorEastAsia" w:hAnsiTheme="minorHAnsi" w:cstheme="minorBidi"/>
              <w:smallCaps w:val="0"/>
              <w:szCs w:val="22"/>
              <w:lang w:val="en-US"/>
            </w:rPr>
          </w:pPr>
          <w:hyperlink w:anchor="_Toc516684919" w:history="1">
            <w:r w:rsidRPr="00DA180B">
              <w:rPr>
                <w:rStyle w:val="Hyperlink"/>
              </w:rPr>
              <w:t>6.2.2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_Toc516684919 \h </w:instrText>
            </w:r>
            <w:r>
              <w:rPr>
                <w:webHidden/>
              </w:rPr>
            </w:r>
            <w:r>
              <w:rPr>
                <w:webHidden/>
              </w:rPr>
              <w:fldChar w:fldCharType="separate"/>
            </w:r>
            <w:r>
              <w:rPr>
                <w:webHidden/>
              </w:rPr>
              <w:t>180</w:t>
            </w:r>
            <w:r>
              <w:rPr>
                <w:webHidden/>
              </w:rPr>
              <w:fldChar w:fldCharType="end"/>
            </w:r>
          </w:hyperlink>
        </w:p>
        <w:p w14:paraId="35D1211A" w14:textId="09DF6E8A" w:rsidR="00FA1F5B" w:rsidRDefault="00FA1F5B">
          <w:pPr>
            <w:pStyle w:val="TOC3"/>
            <w:rPr>
              <w:rFonts w:asciiTheme="minorHAnsi" w:eastAsiaTheme="minorEastAsia" w:hAnsiTheme="minorHAnsi" w:cstheme="minorBidi"/>
              <w:smallCaps w:val="0"/>
              <w:szCs w:val="22"/>
              <w:lang w:val="en-US"/>
            </w:rPr>
          </w:pPr>
          <w:hyperlink w:anchor="_Toc516684920" w:history="1">
            <w:r w:rsidRPr="00DA180B">
              <w:rPr>
                <w:rStyle w:val="Hyperlink"/>
              </w:rPr>
              <w:t>6.2.3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_Toc516684920 \h </w:instrText>
            </w:r>
            <w:r>
              <w:rPr>
                <w:webHidden/>
              </w:rPr>
            </w:r>
            <w:r>
              <w:rPr>
                <w:webHidden/>
              </w:rPr>
              <w:fldChar w:fldCharType="separate"/>
            </w:r>
            <w:r>
              <w:rPr>
                <w:webHidden/>
              </w:rPr>
              <w:t>181</w:t>
            </w:r>
            <w:r>
              <w:rPr>
                <w:webHidden/>
              </w:rPr>
              <w:fldChar w:fldCharType="end"/>
            </w:r>
          </w:hyperlink>
        </w:p>
        <w:p w14:paraId="32EFC042" w14:textId="6C3218D5" w:rsidR="00FA1F5B" w:rsidRDefault="00FA1F5B">
          <w:pPr>
            <w:pStyle w:val="TOC3"/>
            <w:rPr>
              <w:rFonts w:asciiTheme="minorHAnsi" w:eastAsiaTheme="minorEastAsia" w:hAnsiTheme="minorHAnsi" w:cstheme="minorBidi"/>
              <w:smallCaps w:val="0"/>
              <w:szCs w:val="22"/>
              <w:lang w:val="en-US"/>
            </w:rPr>
          </w:pPr>
          <w:hyperlink w:anchor="_Toc516684921" w:history="1">
            <w:r w:rsidRPr="00DA180B">
              <w:rPr>
                <w:rStyle w:val="Hyperlink"/>
              </w:rPr>
              <w:t>6.2.4</w:t>
            </w:r>
            <w:r>
              <w:rPr>
                <w:rFonts w:asciiTheme="minorHAnsi" w:eastAsiaTheme="minorEastAsia" w:hAnsiTheme="minorHAnsi" w:cstheme="minorBidi"/>
                <w:smallCaps w:val="0"/>
                <w:szCs w:val="22"/>
                <w:lang w:val="en-US"/>
              </w:rPr>
              <w:tab/>
            </w:r>
            <w:r w:rsidRPr="00DA180B">
              <w:rPr>
                <w:rStyle w:val="Hyperlink"/>
              </w:rPr>
              <w:t>Sequence</w:t>
            </w:r>
            <w:r>
              <w:rPr>
                <w:webHidden/>
              </w:rPr>
              <w:tab/>
            </w:r>
            <w:r>
              <w:rPr>
                <w:webHidden/>
              </w:rPr>
              <w:fldChar w:fldCharType="begin"/>
            </w:r>
            <w:r>
              <w:rPr>
                <w:webHidden/>
              </w:rPr>
              <w:instrText xml:space="preserve"> PAGEREF _Toc516684921 \h </w:instrText>
            </w:r>
            <w:r>
              <w:rPr>
                <w:webHidden/>
              </w:rPr>
            </w:r>
            <w:r>
              <w:rPr>
                <w:webHidden/>
              </w:rPr>
              <w:fldChar w:fldCharType="separate"/>
            </w:r>
            <w:r>
              <w:rPr>
                <w:webHidden/>
              </w:rPr>
              <w:t>182</w:t>
            </w:r>
            <w:r>
              <w:rPr>
                <w:webHidden/>
              </w:rPr>
              <w:fldChar w:fldCharType="end"/>
            </w:r>
          </w:hyperlink>
        </w:p>
        <w:p w14:paraId="32AF6757" w14:textId="7BAB4ACE" w:rsidR="00FA1F5B" w:rsidRDefault="00FA1F5B">
          <w:pPr>
            <w:pStyle w:val="TOC3"/>
            <w:rPr>
              <w:rFonts w:asciiTheme="minorHAnsi" w:eastAsiaTheme="minorEastAsia" w:hAnsiTheme="minorHAnsi" w:cstheme="minorBidi"/>
              <w:smallCaps w:val="0"/>
              <w:szCs w:val="22"/>
              <w:lang w:val="en-US"/>
            </w:rPr>
          </w:pPr>
          <w:hyperlink w:anchor="_Toc516684922" w:history="1">
            <w:r w:rsidRPr="00DA180B">
              <w:rPr>
                <w:rStyle w:val="Hyperlink"/>
              </w:rPr>
              <w:t>6.2.5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_Toc516684922 \h </w:instrText>
            </w:r>
            <w:r>
              <w:rPr>
                <w:webHidden/>
              </w:rPr>
            </w:r>
            <w:r>
              <w:rPr>
                <w:webHidden/>
              </w:rPr>
              <w:fldChar w:fldCharType="separate"/>
            </w:r>
            <w:r>
              <w:rPr>
                <w:webHidden/>
              </w:rPr>
              <w:t>185</w:t>
            </w:r>
            <w:r>
              <w:rPr>
                <w:webHidden/>
              </w:rPr>
              <w:fldChar w:fldCharType="end"/>
            </w:r>
          </w:hyperlink>
        </w:p>
        <w:p w14:paraId="0E1C3366" w14:textId="320595B5" w:rsidR="00FA1F5B" w:rsidRDefault="00FA1F5B">
          <w:pPr>
            <w:pStyle w:val="TOC2"/>
            <w:rPr>
              <w:rFonts w:asciiTheme="minorHAnsi" w:eastAsiaTheme="minorEastAsia" w:hAnsiTheme="minorHAnsi" w:cstheme="minorBidi"/>
              <w:b w:val="0"/>
              <w:smallCaps w:val="0"/>
              <w:szCs w:val="22"/>
              <w:lang w:val="en-US"/>
            </w:rPr>
          </w:pPr>
          <w:hyperlink w:anchor="_Toc516684923" w:history="1">
            <w:r w:rsidRPr="00DA180B">
              <w:rPr>
                <w:rStyle w:val="Hyperlink"/>
              </w:rPr>
              <w:t>6.3</w:t>
            </w:r>
            <w:r>
              <w:rPr>
                <w:rFonts w:asciiTheme="minorHAnsi" w:eastAsiaTheme="minorEastAsia" w:hAnsiTheme="minorHAnsi" w:cstheme="minorBidi"/>
                <w:b w:val="0"/>
                <w:smallCaps w:val="0"/>
                <w:szCs w:val="22"/>
                <w:lang w:val="en-US"/>
              </w:rPr>
              <w:tab/>
            </w:r>
            <w:r w:rsidRPr="00DA180B">
              <w:rPr>
                <w:rStyle w:val="Hyperlink"/>
              </w:rPr>
              <w:t>+KUDP_DATA Notification: Incoming Data through a UDP Connection</w:t>
            </w:r>
            <w:r>
              <w:rPr>
                <w:webHidden/>
              </w:rPr>
              <w:tab/>
            </w:r>
            <w:r>
              <w:rPr>
                <w:webHidden/>
              </w:rPr>
              <w:fldChar w:fldCharType="begin"/>
            </w:r>
            <w:r>
              <w:rPr>
                <w:webHidden/>
              </w:rPr>
              <w:instrText xml:space="preserve"> PAGEREF _Toc516684923 \h </w:instrText>
            </w:r>
            <w:r>
              <w:rPr>
                <w:webHidden/>
              </w:rPr>
            </w:r>
            <w:r>
              <w:rPr>
                <w:webHidden/>
              </w:rPr>
              <w:fldChar w:fldCharType="separate"/>
            </w:r>
            <w:r>
              <w:rPr>
                <w:webHidden/>
              </w:rPr>
              <w:t>186</w:t>
            </w:r>
            <w:r>
              <w:rPr>
                <w:webHidden/>
              </w:rPr>
              <w:fldChar w:fldCharType="end"/>
            </w:r>
          </w:hyperlink>
        </w:p>
        <w:p w14:paraId="6AEC8BC5" w14:textId="1FB87226" w:rsidR="00FA1F5B" w:rsidRDefault="00FA1F5B">
          <w:pPr>
            <w:pStyle w:val="TOC3"/>
            <w:rPr>
              <w:rFonts w:asciiTheme="minorHAnsi" w:eastAsiaTheme="minorEastAsia" w:hAnsiTheme="minorHAnsi" w:cstheme="minorBidi"/>
              <w:smallCaps w:val="0"/>
              <w:szCs w:val="22"/>
              <w:lang w:val="en-US"/>
            </w:rPr>
          </w:pPr>
          <w:hyperlink w:anchor="_Toc516684924" w:history="1">
            <w:r w:rsidRPr="00DA180B">
              <w:rPr>
                <w:rStyle w:val="Hyperlink"/>
              </w:rPr>
              <w:t>6.3.1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_Toc516684924 \h </w:instrText>
            </w:r>
            <w:r>
              <w:rPr>
                <w:webHidden/>
              </w:rPr>
            </w:r>
            <w:r>
              <w:rPr>
                <w:webHidden/>
              </w:rPr>
              <w:fldChar w:fldCharType="separate"/>
            </w:r>
            <w:r>
              <w:rPr>
                <w:webHidden/>
              </w:rPr>
              <w:t>186</w:t>
            </w:r>
            <w:r>
              <w:rPr>
                <w:webHidden/>
              </w:rPr>
              <w:fldChar w:fldCharType="end"/>
            </w:r>
          </w:hyperlink>
        </w:p>
        <w:p w14:paraId="0FBAFBDB" w14:textId="78174B06" w:rsidR="00FA1F5B" w:rsidRDefault="00FA1F5B">
          <w:pPr>
            <w:pStyle w:val="TOC3"/>
            <w:rPr>
              <w:rFonts w:asciiTheme="minorHAnsi" w:eastAsiaTheme="minorEastAsia" w:hAnsiTheme="minorHAnsi" w:cstheme="minorBidi"/>
              <w:smallCaps w:val="0"/>
              <w:szCs w:val="22"/>
              <w:lang w:val="en-US"/>
            </w:rPr>
          </w:pPr>
          <w:hyperlink w:anchor="_Toc516684925" w:history="1">
            <w:r w:rsidRPr="00DA180B">
              <w:rPr>
                <w:rStyle w:val="Hyperlink"/>
              </w:rPr>
              <w:t>6.3.2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_Toc516684925 \h </w:instrText>
            </w:r>
            <w:r>
              <w:rPr>
                <w:webHidden/>
              </w:rPr>
            </w:r>
            <w:r>
              <w:rPr>
                <w:webHidden/>
              </w:rPr>
              <w:fldChar w:fldCharType="separate"/>
            </w:r>
            <w:r>
              <w:rPr>
                <w:webHidden/>
              </w:rPr>
              <w:t>186</w:t>
            </w:r>
            <w:r>
              <w:rPr>
                <w:webHidden/>
              </w:rPr>
              <w:fldChar w:fldCharType="end"/>
            </w:r>
          </w:hyperlink>
        </w:p>
        <w:p w14:paraId="135CBAA2" w14:textId="093A0F89" w:rsidR="00FA1F5B" w:rsidRDefault="00FA1F5B">
          <w:pPr>
            <w:pStyle w:val="TOC3"/>
            <w:rPr>
              <w:rFonts w:asciiTheme="minorHAnsi" w:eastAsiaTheme="minorEastAsia" w:hAnsiTheme="minorHAnsi" w:cstheme="minorBidi"/>
              <w:smallCaps w:val="0"/>
              <w:szCs w:val="22"/>
              <w:lang w:val="en-US"/>
            </w:rPr>
          </w:pPr>
          <w:hyperlink w:anchor="_Toc516684926" w:history="1">
            <w:r w:rsidRPr="00DA180B">
              <w:rPr>
                <w:rStyle w:val="Hyperlink"/>
              </w:rPr>
              <w:t>6.3.3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_Toc516684926 \h </w:instrText>
            </w:r>
            <w:r>
              <w:rPr>
                <w:webHidden/>
              </w:rPr>
            </w:r>
            <w:r>
              <w:rPr>
                <w:webHidden/>
              </w:rPr>
              <w:fldChar w:fldCharType="separate"/>
            </w:r>
            <w:r>
              <w:rPr>
                <w:webHidden/>
              </w:rPr>
              <w:t>186</w:t>
            </w:r>
            <w:r>
              <w:rPr>
                <w:webHidden/>
              </w:rPr>
              <w:fldChar w:fldCharType="end"/>
            </w:r>
          </w:hyperlink>
        </w:p>
        <w:p w14:paraId="6770838F" w14:textId="704FE127" w:rsidR="00FA1F5B" w:rsidRDefault="00FA1F5B">
          <w:pPr>
            <w:pStyle w:val="TOC3"/>
            <w:rPr>
              <w:rFonts w:asciiTheme="minorHAnsi" w:eastAsiaTheme="minorEastAsia" w:hAnsiTheme="minorHAnsi" w:cstheme="minorBidi"/>
              <w:smallCaps w:val="0"/>
              <w:szCs w:val="22"/>
              <w:lang w:val="en-US"/>
            </w:rPr>
          </w:pPr>
          <w:hyperlink w:anchor="_Toc516684927" w:history="1">
            <w:r w:rsidRPr="00DA180B">
              <w:rPr>
                <w:rStyle w:val="Hyperlink"/>
              </w:rPr>
              <w:t>6.3.4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_Toc516684927 \h </w:instrText>
            </w:r>
            <w:r>
              <w:rPr>
                <w:webHidden/>
              </w:rPr>
            </w:r>
            <w:r>
              <w:rPr>
                <w:webHidden/>
              </w:rPr>
              <w:fldChar w:fldCharType="separate"/>
            </w:r>
            <w:r>
              <w:rPr>
                <w:webHidden/>
              </w:rPr>
              <w:t>188</w:t>
            </w:r>
            <w:r>
              <w:rPr>
                <w:webHidden/>
              </w:rPr>
              <w:fldChar w:fldCharType="end"/>
            </w:r>
          </w:hyperlink>
        </w:p>
        <w:p w14:paraId="6273F351" w14:textId="4A282B81" w:rsidR="00FA1F5B" w:rsidRDefault="00FA1F5B">
          <w:pPr>
            <w:pStyle w:val="TOC3"/>
            <w:rPr>
              <w:rFonts w:asciiTheme="minorHAnsi" w:eastAsiaTheme="minorEastAsia" w:hAnsiTheme="minorHAnsi" w:cstheme="minorBidi"/>
              <w:smallCaps w:val="0"/>
              <w:szCs w:val="22"/>
              <w:lang w:val="en-US"/>
            </w:rPr>
          </w:pPr>
          <w:hyperlink w:anchor="_Toc516684928" w:history="1">
            <w:r w:rsidRPr="00DA180B">
              <w:rPr>
                <w:rStyle w:val="Hyperlink"/>
              </w:rPr>
              <w:t>6.3.5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_Toc516684928 \h </w:instrText>
            </w:r>
            <w:r>
              <w:rPr>
                <w:webHidden/>
              </w:rPr>
            </w:r>
            <w:r>
              <w:rPr>
                <w:webHidden/>
              </w:rPr>
              <w:fldChar w:fldCharType="separate"/>
            </w:r>
            <w:r>
              <w:rPr>
                <w:webHidden/>
              </w:rPr>
              <w:t>189</w:t>
            </w:r>
            <w:r>
              <w:rPr>
                <w:webHidden/>
              </w:rPr>
              <w:fldChar w:fldCharType="end"/>
            </w:r>
          </w:hyperlink>
        </w:p>
        <w:p w14:paraId="154A599F" w14:textId="7BC3A492" w:rsidR="00FA1F5B" w:rsidRDefault="00FA1F5B">
          <w:pPr>
            <w:pStyle w:val="TOC2"/>
            <w:rPr>
              <w:rFonts w:asciiTheme="minorHAnsi" w:eastAsiaTheme="minorEastAsia" w:hAnsiTheme="minorHAnsi" w:cstheme="minorBidi"/>
              <w:b w:val="0"/>
              <w:smallCaps w:val="0"/>
              <w:szCs w:val="22"/>
              <w:lang w:val="en-US"/>
            </w:rPr>
          </w:pPr>
          <w:hyperlink w:anchor="_Toc516684929" w:history="1">
            <w:r w:rsidRPr="00DA180B">
              <w:rPr>
                <w:rStyle w:val="Hyperlink"/>
              </w:rPr>
              <w:t>6.4</w:t>
            </w:r>
            <w:r>
              <w:rPr>
                <w:rFonts w:asciiTheme="minorHAnsi" w:eastAsiaTheme="minorEastAsia" w:hAnsiTheme="minorHAnsi" w:cstheme="minorBidi"/>
                <w:b w:val="0"/>
                <w:smallCaps w:val="0"/>
                <w:szCs w:val="22"/>
                <w:lang w:val="en-US"/>
              </w:rPr>
              <w:tab/>
            </w:r>
            <w:r w:rsidRPr="00DA180B">
              <w:rPr>
                <w:rStyle w:val="Hyperlink"/>
              </w:rPr>
              <w:t>+KUDPCLOSE Command: Close Current UDP Operation</w:t>
            </w:r>
            <w:r>
              <w:rPr>
                <w:webHidden/>
              </w:rPr>
              <w:tab/>
            </w:r>
            <w:r>
              <w:rPr>
                <w:webHidden/>
              </w:rPr>
              <w:fldChar w:fldCharType="begin"/>
            </w:r>
            <w:r>
              <w:rPr>
                <w:webHidden/>
              </w:rPr>
              <w:instrText xml:space="preserve"> PAGEREF _Toc516684929 \h </w:instrText>
            </w:r>
            <w:r>
              <w:rPr>
                <w:webHidden/>
              </w:rPr>
            </w:r>
            <w:r>
              <w:rPr>
                <w:webHidden/>
              </w:rPr>
              <w:fldChar w:fldCharType="separate"/>
            </w:r>
            <w:r>
              <w:rPr>
                <w:webHidden/>
              </w:rPr>
              <w:t>190</w:t>
            </w:r>
            <w:r>
              <w:rPr>
                <w:webHidden/>
              </w:rPr>
              <w:fldChar w:fldCharType="end"/>
            </w:r>
          </w:hyperlink>
        </w:p>
        <w:p w14:paraId="605CF184" w14:textId="447A53BF" w:rsidR="00FA1F5B" w:rsidRDefault="00FA1F5B">
          <w:pPr>
            <w:pStyle w:val="TOC3"/>
            <w:rPr>
              <w:rFonts w:asciiTheme="minorHAnsi" w:eastAsiaTheme="minorEastAsia" w:hAnsiTheme="minorHAnsi" w:cstheme="minorBidi"/>
              <w:smallCaps w:val="0"/>
              <w:szCs w:val="22"/>
              <w:lang w:val="en-US"/>
            </w:rPr>
          </w:pPr>
          <w:hyperlink w:anchor="_Toc516684930" w:history="1">
            <w:r w:rsidRPr="00DA180B">
              <w:rPr>
                <w:rStyle w:val="Hyperlink"/>
              </w:rPr>
              <w:t>6.4.1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_Toc516684930 \h </w:instrText>
            </w:r>
            <w:r>
              <w:rPr>
                <w:webHidden/>
              </w:rPr>
            </w:r>
            <w:r>
              <w:rPr>
                <w:webHidden/>
              </w:rPr>
              <w:fldChar w:fldCharType="separate"/>
            </w:r>
            <w:r>
              <w:rPr>
                <w:webHidden/>
              </w:rPr>
              <w:t>190</w:t>
            </w:r>
            <w:r>
              <w:rPr>
                <w:webHidden/>
              </w:rPr>
              <w:fldChar w:fldCharType="end"/>
            </w:r>
          </w:hyperlink>
        </w:p>
        <w:p w14:paraId="68AA3D1A" w14:textId="091DCCCD" w:rsidR="00FA1F5B" w:rsidRDefault="00FA1F5B">
          <w:pPr>
            <w:pStyle w:val="TOC3"/>
            <w:rPr>
              <w:rFonts w:asciiTheme="minorHAnsi" w:eastAsiaTheme="minorEastAsia" w:hAnsiTheme="minorHAnsi" w:cstheme="minorBidi"/>
              <w:smallCaps w:val="0"/>
              <w:szCs w:val="22"/>
              <w:lang w:val="en-US"/>
            </w:rPr>
          </w:pPr>
          <w:hyperlink w:anchor="_Toc516684931" w:history="1">
            <w:r w:rsidRPr="00DA180B">
              <w:rPr>
                <w:rStyle w:val="Hyperlink"/>
              </w:rPr>
              <w:t>6.4.2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_Toc516684931 \h </w:instrText>
            </w:r>
            <w:r>
              <w:rPr>
                <w:webHidden/>
              </w:rPr>
            </w:r>
            <w:r>
              <w:rPr>
                <w:webHidden/>
              </w:rPr>
              <w:fldChar w:fldCharType="separate"/>
            </w:r>
            <w:r>
              <w:rPr>
                <w:webHidden/>
              </w:rPr>
              <w:t>190</w:t>
            </w:r>
            <w:r>
              <w:rPr>
                <w:webHidden/>
              </w:rPr>
              <w:fldChar w:fldCharType="end"/>
            </w:r>
          </w:hyperlink>
        </w:p>
        <w:p w14:paraId="65F6FAB7" w14:textId="56C56A14" w:rsidR="00FA1F5B" w:rsidRDefault="00FA1F5B">
          <w:pPr>
            <w:pStyle w:val="TOC3"/>
            <w:rPr>
              <w:rFonts w:asciiTheme="minorHAnsi" w:eastAsiaTheme="minorEastAsia" w:hAnsiTheme="minorHAnsi" w:cstheme="minorBidi"/>
              <w:smallCaps w:val="0"/>
              <w:szCs w:val="22"/>
              <w:lang w:val="en-US"/>
            </w:rPr>
          </w:pPr>
          <w:hyperlink w:anchor="_Toc516684932" w:history="1">
            <w:r w:rsidRPr="00DA180B">
              <w:rPr>
                <w:rStyle w:val="Hyperlink"/>
              </w:rPr>
              <w:t>6.4.3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_Toc516684932 \h </w:instrText>
            </w:r>
            <w:r>
              <w:rPr>
                <w:webHidden/>
              </w:rPr>
            </w:r>
            <w:r>
              <w:rPr>
                <w:webHidden/>
              </w:rPr>
              <w:fldChar w:fldCharType="separate"/>
            </w:r>
            <w:r>
              <w:rPr>
                <w:webHidden/>
              </w:rPr>
              <w:t>191</w:t>
            </w:r>
            <w:r>
              <w:rPr>
                <w:webHidden/>
              </w:rPr>
              <w:fldChar w:fldCharType="end"/>
            </w:r>
          </w:hyperlink>
        </w:p>
        <w:p w14:paraId="4EFD2A60" w14:textId="04158D4C" w:rsidR="00FA1F5B" w:rsidRDefault="00FA1F5B">
          <w:pPr>
            <w:pStyle w:val="TOC3"/>
            <w:rPr>
              <w:rFonts w:asciiTheme="minorHAnsi" w:eastAsiaTheme="minorEastAsia" w:hAnsiTheme="minorHAnsi" w:cstheme="minorBidi"/>
              <w:smallCaps w:val="0"/>
              <w:szCs w:val="22"/>
              <w:lang w:val="en-US"/>
            </w:rPr>
          </w:pPr>
          <w:hyperlink w:anchor="_Toc516684933" w:history="1">
            <w:r w:rsidRPr="00DA180B">
              <w:rPr>
                <w:rStyle w:val="Hyperlink"/>
              </w:rPr>
              <w:t>6.4.4</w:t>
            </w:r>
            <w:r>
              <w:rPr>
                <w:rFonts w:asciiTheme="minorHAnsi" w:eastAsiaTheme="minorEastAsia" w:hAnsiTheme="minorHAnsi" w:cstheme="minorBidi"/>
                <w:smallCaps w:val="0"/>
                <w:szCs w:val="22"/>
                <w:lang w:val="en-US"/>
              </w:rPr>
              <w:tab/>
            </w:r>
            <w:r w:rsidRPr="00DA180B">
              <w:rPr>
                <w:rStyle w:val="Hyperlink"/>
              </w:rPr>
              <w:t xml:space="preserve"> Sequence Diagram</w:t>
            </w:r>
            <w:r>
              <w:rPr>
                <w:webHidden/>
              </w:rPr>
              <w:tab/>
            </w:r>
            <w:r>
              <w:rPr>
                <w:webHidden/>
              </w:rPr>
              <w:fldChar w:fldCharType="begin"/>
            </w:r>
            <w:r>
              <w:rPr>
                <w:webHidden/>
              </w:rPr>
              <w:instrText xml:space="preserve"> PAGEREF _Toc516684933 \h </w:instrText>
            </w:r>
            <w:r>
              <w:rPr>
                <w:webHidden/>
              </w:rPr>
            </w:r>
            <w:r>
              <w:rPr>
                <w:webHidden/>
              </w:rPr>
              <w:fldChar w:fldCharType="separate"/>
            </w:r>
            <w:r>
              <w:rPr>
                <w:webHidden/>
              </w:rPr>
              <w:t>192</w:t>
            </w:r>
            <w:r>
              <w:rPr>
                <w:webHidden/>
              </w:rPr>
              <w:fldChar w:fldCharType="end"/>
            </w:r>
          </w:hyperlink>
        </w:p>
        <w:p w14:paraId="614F944B" w14:textId="3D82BF03" w:rsidR="00FA1F5B" w:rsidRDefault="00FA1F5B">
          <w:pPr>
            <w:pStyle w:val="TOC3"/>
            <w:rPr>
              <w:rFonts w:asciiTheme="minorHAnsi" w:eastAsiaTheme="minorEastAsia" w:hAnsiTheme="minorHAnsi" w:cstheme="minorBidi"/>
              <w:smallCaps w:val="0"/>
              <w:szCs w:val="22"/>
              <w:lang w:val="en-US"/>
            </w:rPr>
          </w:pPr>
          <w:hyperlink w:anchor="_Toc516684934" w:history="1">
            <w:r w:rsidRPr="00DA180B">
              <w:rPr>
                <w:rStyle w:val="Hyperlink"/>
              </w:rPr>
              <w:t>6.4.5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_Toc516684934 \h </w:instrText>
            </w:r>
            <w:r>
              <w:rPr>
                <w:webHidden/>
              </w:rPr>
            </w:r>
            <w:r>
              <w:rPr>
                <w:webHidden/>
              </w:rPr>
              <w:fldChar w:fldCharType="separate"/>
            </w:r>
            <w:r>
              <w:rPr>
                <w:webHidden/>
              </w:rPr>
              <w:t>195</w:t>
            </w:r>
            <w:r>
              <w:rPr>
                <w:webHidden/>
              </w:rPr>
              <w:fldChar w:fldCharType="end"/>
            </w:r>
          </w:hyperlink>
        </w:p>
        <w:p w14:paraId="44F8DEE8" w14:textId="51D2D9E4" w:rsidR="00FA1F5B" w:rsidRDefault="00FA1F5B">
          <w:pPr>
            <w:pStyle w:val="TOC2"/>
            <w:rPr>
              <w:rFonts w:asciiTheme="minorHAnsi" w:eastAsiaTheme="minorEastAsia" w:hAnsiTheme="minorHAnsi" w:cstheme="minorBidi"/>
              <w:b w:val="0"/>
              <w:smallCaps w:val="0"/>
              <w:szCs w:val="22"/>
              <w:lang w:val="en-US"/>
            </w:rPr>
          </w:pPr>
          <w:hyperlink w:anchor="_Toc516684935" w:history="1">
            <w:r w:rsidRPr="00DA180B">
              <w:rPr>
                <w:rStyle w:val="Hyperlink"/>
              </w:rPr>
              <w:t>6.5</w:t>
            </w:r>
            <w:r>
              <w:rPr>
                <w:rFonts w:asciiTheme="minorHAnsi" w:eastAsiaTheme="minorEastAsia" w:hAnsiTheme="minorHAnsi" w:cstheme="minorBidi"/>
                <w:b w:val="0"/>
                <w:smallCaps w:val="0"/>
                <w:szCs w:val="22"/>
                <w:lang w:val="en-US"/>
              </w:rPr>
              <w:tab/>
            </w:r>
            <w:r w:rsidRPr="00DA180B">
              <w:rPr>
                <w:rStyle w:val="Hyperlink"/>
              </w:rPr>
              <w:t>+KUDPSND command: Send data through a UDP connection</w:t>
            </w:r>
            <w:r>
              <w:rPr>
                <w:webHidden/>
              </w:rPr>
              <w:tab/>
            </w:r>
            <w:r>
              <w:rPr>
                <w:webHidden/>
              </w:rPr>
              <w:fldChar w:fldCharType="begin"/>
            </w:r>
            <w:r>
              <w:rPr>
                <w:webHidden/>
              </w:rPr>
              <w:instrText xml:space="preserve"> PAGEREF _Toc516684935 \h </w:instrText>
            </w:r>
            <w:r>
              <w:rPr>
                <w:webHidden/>
              </w:rPr>
            </w:r>
            <w:r>
              <w:rPr>
                <w:webHidden/>
              </w:rPr>
              <w:fldChar w:fldCharType="separate"/>
            </w:r>
            <w:r>
              <w:rPr>
                <w:webHidden/>
              </w:rPr>
              <w:t>196</w:t>
            </w:r>
            <w:r>
              <w:rPr>
                <w:webHidden/>
              </w:rPr>
              <w:fldChar w:fldCharType="end"/>
            </w:r>
          </w:hyperlink>
        </w:p>
        <w:p w14:paraId="1A8C4612" w14:textId="68CFC9A2" w:rsidR="00FA1F5B" w:rsidRDefault="00FA1F5B">
          <w:pPr>
            <w:pStyle w:val="TOC3"/>
            <w:rPr>
              <w:rFonts w:asciiTheme="minorHAnsi" w:eastAsiaTheme="minorEastAsia" w:hAnsiTheme="minorHAnsi" w:cstheme="minorBidi"/>
              <w:smallCaps w:val="0"/>
              <w:szCs w:val="22"/>
              <w:lang w:val="en-US"/>
            </w:rPr>
          </w:pPr>
          <w:hyperlink w:anchor="_Toc516684936" w:history="1">
            <w:r w:rsidRPr="00DA180B">
              <w:rPr>
                <w:rStyle w:val="Hyperlink"/>
              </w:rPr>
              <w:t>6.5.1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_Toc516684936 \h </w:instrText>
            </w:r>
            <w:r>
              <w:rPr>
                <w:webHidden/>
              </w:rPr>
            </w:r>
            <w:r>
              <w:rPr>
                <w:webHidden/>
              </w:rPr>
              <w:fldChar w:fldCharType="separate"/>
            </w:r>
            <w:r>
              <w:rPr>
                <w:webHidden/>
              </w:rPr>
              <w:t>196</w:t>
            </w:r>
            <w:r>
              <w:rPr>
                <w:webHidden/>
              </w:rPr>
              <w:fldChar w:fldCharType="end"/>
            </w:r>
          </w:hyperlink>
        </w:p>
        <w:p w14:paraId="1268E793" w14:textId="6B635BE5" w:rsidR="00FA1F5B" w:rsidRDefault="00FA1F5B">
          <w:pPr>
            <w:pStyle w:val="TOC3"/>
            <w:rPr>
              <w:rFonts w:asciiTheme="minorHAnsi" w:eastAsiaTheme="minorEastAsia" w:hAnsiTheme="minorHAnsi" w:cstheme="minorBidi"/>
              <w:smallCaps w:val="0"/>
              <w:szCs w:val="22"/>
              <w:lang w:val="en-US"/>
            </w:rPr>
          </w:pPr>
          <w:hyperlink w:anchor="_Toc516684937" w:history="1">
            <w:r w:rsidRPr="00DA180B">
              <w:rPr>
                <w:rStyle w:val="Hyperlink"/>
              </w:rPr>
              <w:t>6.5.2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_Toc516684937 \h </w:instrText>
            </w:r>
            <w:r>
              <w:rPr>
                <w:webHidden/>
              </w:rPr>
            </w:r>
            <w:r>
              <w:rPr>
                <w:webHidden/>
              </w:rPr>
              <w:fldChar w:fldCharType="separate"/>
            </w:r>
            <w:r>
              <w:rPr>
                <w:webHidden/>
              </w:rPr>
              <w:t>196</w:t>
            </w:r>
            <w:r>
              <w:rPr>
                <w:webHidden/>
              </w:rPr>
              <w:fldChar w:fldCharType="end"/>
            </w:r>
          </w:hyperlink>
        </w:p>
        <w:p w14:paraId="5D88AD5F" w14:textId="3859661A" w:rsidR="00FA1F5B" w:rsidRDefault="00FA1F5B">
          <w:pPr>
            <w:pStyle w:val="TOC3"/>
            <w:rPr>
              <w:rFonts w:asciiTheme="minorHAnsi" w:eastAsiaTheme="minorEastAsia" w:hAnsiTheme="minorHAnsi" w:cstheme="minorBidi"/>
              <w:smallCaps w:val="0"/>
              <w:szCs w:val="22"/>
              <w:lang w:val="en-US"/>
            </w:rPr>
          </w:pPr>
          <w:hyperlink w:anchor="_Toc516684938" w:history="1">
            <w:r w:rsidRPr="00DA180B">
              <w:rPr>
                <w:rStyle w:val="Hyperlink"/>
              </w:rPr>
              <w:t>6.5.3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_Toc516684938 \h </w:instrText>
            </w:r>
            <w:r>
              <w:rPr>
                <w:webHidden/>
              </w:rPr>
            </w:r>
            <w:r>
              <w:rPr>
                <w:webHidden/>
              </w:rPr>
              <w:fldChar w:fldCharType="separate"/>
            </w:r>
            <w:r>
              <w:rPr>
                <w:webHidden/>
              </w:rPr>
              <w:t>197</w:t>
            </w:r>
            <w:r>
              <w:rPr>
                <w:webHidden/>
              </w:rPr>
              <w:fldChar w:fldCharType="end"/>
            </w:r>
          </w:hyperlink>
        </w:p>
        <w:p w14:paraId="5F6FED7A" w14:textId="6C7E2962" w:rsidR="00FA1F5B" w:rsidRDefault="00FA1F5B">
          <w:pPr>
            <w:pStyle w:val="TOC3"/>
            <w:rPr>
              <w:rFonts w:asciiTheme="minorHAnsi" w:eastAsiaTheme="minorEastAsia" w:hAnsiTheme="minorHAnsi" w:cstheme="minorBidi"/>
              <w:smallCaps w:val="0"/>
              <w:szCs w:val="22"/>
              <w:lang w:val="en-US"/>
            </w:rPr>
          </w:pPr>
          <w:hyperlink w:anchor="_Toc516684939" w:history="1">
            <w:r w:rsidRPr="00DA180B">
              <w:rPr>
                <w:rStyle w:val="Hyperlink"/>
              </w:rPr>
              <w:t>6.5.4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_Toc516684939 \h </w:instrText>
            </w:r>
            <w:r>
              <w:rPr>
                <w:webHidden/>
              </w:rPr>
            </w:r>
            <w:r>
              <w:rPr>
                <w:webHidden/>
              </w:rPr>
              <w:fldChar w:fldCharType="separate"/>
            </w:r>
            <w:r>
              <w:rPr>
                <w:webHidden/>
              </w:rPr>
              <w:t>198</w:t>
            </w:r>
            <w:r>
              <w:rPr>
                <w:webHidden/>
              </w:rPr>
              <w:fldChar w:fldCharType="end"/>
            </w:r>
          </w:hyperlink>
        </w:p>
        <w:p w14:paraId="63F64499" w14:textId="2764ECB2" w:rsidR="00FA1F5B" w:rsidRDefault="00FA1F5B">
          <w:pPr>
            <w:pStyle w:val="TOC3"/>
            <w:rPr>
              <w:rFonts w:asciiTheme="minorHAnsi" w:eastAsiaTheme="minorEastAsia" w:hAnsiTheme="minorHAnsi" w:cstheme="minorBidi"/>
              <w:smallCaps w:val="0"/>
              <w:szCs w:val="22"/>
              <w:lang w:val="en-US"/>
            </w:rPr>
          </w:pPr>
          <w:hyperlink w:anchor="_Toc516684940" w:history="1">
            <w:r w:rsidRPr="00DA180B">
              <w:rPr>
                <w:rStyle w:val="Hyperlink"/>
              </w:rPr>
              <w:t>6.5.5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_Toc516684940 \h </w:instrText>
            </w:r>
            <w:r>
              <w:rPr>
                <w:webHidden/>
              </w:rPr>
            </w:r>
            <w:r>
              <w:rPr>
                <w:webHidden/>
              </w:rPr>
              <w:fldChar w:fldCharType="separate"/>
            </w:r>
            <w:r>
              <w:rPr>
                <w:webHidden/>
              </w:rPr>
              <w:t>202</w:t>
            </w:r>
            <w:r>
              <w:rPr>
                <w:webHidden/>
              </w:rPr>
              <w:fldChar w:fldCharType="end"/>
            </w:r>
          </w:hyperlink>
        </w:p>
        <w:p w14:paraId="79B29545" w14:textId="714234AF" w:rsidR="00FA1F5B" w:rsidRDefault="00FA1F5B">
          <w:pPr>
            <w:pStyle w:val="TOC2"/>
            <w:rPr>
              <w:rFonts w:asciiTheme="minorHAnsi" w:eastAsiaTheme="minorEastAsia" w:hAnsiTheme="minorHAnsi" w:cstheme="minorBidi"/>
              <w:b w:val="0"/>
              <w:smallCaps w:val="0"/>
              <w:szCs w:val="22"/>
              <w:lang w:val="en-US"/>
            </w:rPr>
          </w:pPr>
          <w:hyperlink w:anchor="_Toc516684941" w:history="1">
            <w:r w:rsidRPr="00DA180B">
              <w:rPr>
                <w:rStyle w:val="Hyperlink"/>
              </w:rPr>
              <w:t>6.6</w:t>
            </w:r>
            <w:r>
              <w:rPr>
                <w:rFonts w:asciiTheme="minorHAnsi" w:eastAsiaTheme="minorEastAsia" w:hAnsiTheme="minorHAnsi" w:cstheme="minorBidi"/>
                <w:b w:val="0"/>
                <w:smallCaps w:val="0"/>
                <w:szCs w:val="22"/>
                <w:lang w:val="en-US"/>
              </w:rPr>
              <w:tab/>
            </w:r>
            <w:r w:rsidRPr="00DA180B">
              <w:rPr>
                <w:rStyle w:val="Hyperlink"/>
              </w:rPr>
              <w:t>+KUDP_IND Notification: UDP Status</w:t>
            </w:r>
            <w:r>
              <w:rPr>
                <w:webHidden/>
              </w:rPr>
              <w:tab/>
            </w:r>
            <w:r>
              <w:rPr>
                <w:webHidden/>
              </w:rPr>
              <w:fldChar w:fldCharType="begin"/>
            </w:r>
            <w:r>
              <w:rPr>
                <w:webHidden/>
              </w:rPr>
              <w:instrText xml:space="preserve"> PAGEREF _Toc516684941 \h </w:instrText>
            </w:r>
            <w:r>
              <w:rPr>
                <w:webHidden/>
              </w:rPr>
            </w:r>
            <w:r>
              <w:rPr>
                <w:webHidden/>
              </w:rPr>
              <w:fldChar w:fldCharType="separate"/>
            </w:r>
            <w:r>
              <w:rPr>
                <w:webHidden/>
              </w:rPr>
              <w:t>203</w:t>
            </w:r>
            <w:r>
              <w:rPr>
                <w:webHidden/>
              </w:rPr>
              <w:fldChar w:fldCharType="end"/>
            </w:r>
          </w:hyperlink>
        </w:p>
        <w:p w14:paraId="5315634A" w14:textId="613785B8" w:rsidR="00FA1F5B" w:rsidRDefault="00FA1F5B">
          <w:pPr>
            <w:pStyle w:val="TOC3"/>
            <w:rPr>
              <w:rFonts w:asciiTheme="minorHAnsi" w:eastAsiaTheme="minorEastAsia" w:hAnsiTheme="minorHAnsi" w:cstheme="minorBidi"/>
              <w:smallCaps w:val="0"/>
              <w:szCs w:val="22"/>
              <w:lang w:val="en-US"/>
            </w:rPr>
          </w:pPr>
          <w:hyperlink w:anchor="_Toc516684942" w:history="1">
            <w:r w:rsidRPr="00DA180B">
              <w:rPr>
                <w:rStyle w:val="Hyperlink"/>
              </w:rPr>
              <w:t>6.6.1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_Toc516684942 \h </w:instrText>
            </w:r>
            <w:r>
              <w:rPr>
                <w:webHidden/>
              </w:rPr>
            </w:r>
            <w:r>
              <w:rPr>
                <w:webHidden/>
              </w:rPr>
              <w:fldChar w:fldCharType="separate"/>
            </w:r>
            <w:r>
              <w:rPr>
                <w:webHidden/>
              </w:rPr>
              <w:t>203</w:t>
            </w:r>
            <w:r>
              <w:rPr>
                <w:webHidden/>
              </w:rPr>
              <w:fldChar w:fldCharType="end"/>
            </w:r>
          </w:hyperlink>
        </w:p>
        <w:p w14:paraId="768EE505" w14:textId="5CEBA42B" w:rsidR="00FA1F5B" w:rsidRDefault="00FA1F5B">
          <w:pPr>
            <w:pStyle w:val="TOC3"/>
            <w:rPr>
              <w:rFonts w:asciiTheme="minorHAnsi" w:eastAsiaTheme="minorEastAsia" w:hAnsiTheme="minorHAnsi" w:cstheme="minorBidi"/>
              <w:smallCaps w:val="0"/>
              <w:szCs w:val="22"/>
              <w:lang w:val="en-US"/>
            </w:rPr>
          </w:pPr>
          <w:hyperlink w:anchor="_Toc516684943" w:history="1">
            <w:r w:rsidRPr="00DA180B">
              <w:rPr>
                <w:rStyle w:val="Hyperlink"/>
              </w:rPr>
              <w:t>6.6.2</w:t>
            </w:r>
            <w:r>
              <w:rPr>
                <w:rFonts w:asciiTheme="minorHAnsi" w:eastAsiaTheme="minorEastAsia" w:hAnsiTheme="minorHAnsi" w:cstheme="minorBidi"/>
                <w:smallCaps w:val="0"/>
                <w:szCs w:val="22"/>
                <w:lang w:val="en-US"/>
              </w:rPr>
              <w:tab/>
            </w:r>
            <w:r w:rsidRPr="00DA180B">
              <w:rPr>
                <w:rStyle w:val="Hyperlink"/>
              </w:rPr>
              <w:t>Parameters and Defined values</w:t>
            </w:r>
            <w:r>
              <w:rPr>
                <w:webHidden/>
              </w:rPr>
              <w:tab/>
            </w:r>
            <w:r>
              <w:rPr>
                <w:webHidden/>
              </w:rPr>
              <w:fldChar w:fldCharType="begin"/>
            </w:r>
            <w:r>
              <w:rPr>
                <w:webHidden/>
              </w:rPr>
              <w:instrText xml:space="preserve"> PAGEREF _Toc516684943 \h </w:instrText>
            </w:r>
            <w:r>
              <w:rPr>
                <w:webHidden/>
              </w:rPr>
            </w:r>
            <w:r>
              <w:rPr>
                <w:webHidden/>
              </w:rPr>
              <w:fldChar w:fldCharType="separate"/>
            </w:r>
            <w:r>
              <w:rPr>
                <w:webHidden/>
              </w:rPr>
              <w:t>203</w:t>
            </w:r>
            <w:r>
              <w:rPr>
                <w:webHidden/>
              </w:rPr>
              <w:fldChar w:fldCharType="end"/>
            </w:r>
          </w:hyperlink>
        </w:p>
        <w:p w14:paraId="62F4FA88" w14:textId="33E750B6" w:rsidR="00FA1F5B" w:rsidRDefault="00FA1F5B">
          <w:pPr>
            <w:pStyle w:val="TOC3"/>
            <w:rPr>
              <w:rFonts w:asciiTheme="minorHAnsi" w:eastAsiaTheme="minorEastAsia" w:hAnsiTheme="minorHAnsi" w:cstheme="minorBidi"/>
              <w:smallCaps w:val="0"/>
              <w:szCs w:val="22"/>
              <w:lang w:val="en-US"/>
            </w:rPr>
          </w:pPr>
          <w:hyperlink w:anchor="_Toc516684944" w:history="1">
            <w:r w:rsidRPr="00DA180B">
              <w:rPr>
                <w:rStyle w:val="Hyperlink"/>
              </w:rPr>
              <w:t>6.6.3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_Toc516684944 \h </w:instrText>
            </w:r>
            <w:r>
              <w:rPr>
                <w:webHidden/>
              </w:rPr>
            </w:r>
            <w:r>
              <w:rPr>
                <w:webHidden/>
              </w:rPr>
              <w:fldChar w:fldCharType="separate"/>
            </w:r>
            <w:r>
              <w:rPr>
                <w:webHidden/>
              </w:rPr>
              <w:t>203</w:t>
            </w:r>
            <w:r>
              <w:rPr>
                <w:webHidden/>
              </w:rPr>
              <w:fldChar w:fldCharType="end"/>
            </w:r>
          </w:hyperlink>
        </w:p>
        <w:p w14:paraId="6B3C2E36" w14:textId="22A1691A" w:rsidR="00FA1F5B" w:rsidRDefault="00FA1F5B">
          <w:pPr>
            <w:pStyle w:val="TOC3"/>
            <w:rPr>
              <w:rFonts w:asciiTheme="minorHAnsi" w:eastAsiaTheme="minorEastAsia" w:hAnsiTheme="minorHAnsi" w:cstheme="minorBidi"/>
              <w:smallCaps w:val="0"/>
              <w:szCs w:val="22"/>
              <w:lang w:val="en-US"/>
            </w:rPr>
          </w:pPr>
          <w:hyperlink w:anchor="_Toc516684945" w:history="1">
            <w:r w:rsidRPr="00DA180B">
              <w:rPr>
                <w:rStyle w:val="Hyperlink"/>
              </w:rPr>
              <w:t>6.6.4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_Toc516684945 \h </w:instrText>
            </w:r>
            <w:r>
              <w:rPr>
                <w:webHidden/>
              </w:rPr>
            </w:r>
            <w:r>
              <w:rPr>
                <w:webHidden/>
              </w:rPr>
              <w:fldChar w:fldCharType="separate"/>
            </w:r>
            <w:r>
              <w:rPr>
                <w:webHidden/>
              </w:rPr>
              <w:t>204</w:t>
            </w:r>
            <w:r>
              <w:rPr>
                <w:webHidden/>
              </w:rPr>
              <w:fldChar w:fldCharType="end"/>
            </w:r>
          </w:hyperlink>
        </w:p>
        <w:p w14:paraId="7EC5C2A7" w14:textId="5A3D283B" w:rsidR="00FA1F5B" w:rsidRDefault="00FA1F5B">
          <w:pPr>
            <w:pStyle w:val="TOC3"/>
            <w:rPr>
              <w:rFonts w:asciiTheme="minorHAnsi" w:eastAsiaTheme="minorEastAsia" w:hAnsiTheme="minorHAnsi" w:cstheme="minorBidi"/>
              <w:smallCaps w:val="0"/>
              <w:szCs w:val="22"/>
              <w:lang w:val="en-US"/>
            </w:rPr>
          </w:pPr>
          <w:hyperlink w:anchor="_Toc516684946" w:history="1">
            <w:r w:rsidRPr="00DA180B">
              <w:rPr>
                <w:rStyle w:val="Hyperlink"/>
              </w:rPr>
              <w:t>6.6.5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_Toc516684946 \h </w:instrText>
            </w:r>
            <w:r>
              <w:rPr>
                <w:webHidden/>
              </w:rPr>
            </w:r>
            <w:r>
              <w:rPr>
                <w:webHidden/>
              </w:rPr>
              <w:fldChar w:fldCharType="separate"/>
            </w:r>
            <w:r>
              <w:rPr>
                <w:webHidden/>
              </w:rPr>
              <w:t>205</w:t>
            </w:r>
            <w:r>
              <w:rPr>
                <w:webHidden/>
              </w:rPr>
              <w:fldChar w:fldCharType="end"/>
            </w:r>
          </w:hyperlink>
        </w:p>
        <w:p w14:paraId="03C97662" w14:textId="1C12A14A" w:rsidR="00FA1F5B" w:rsidRDefault="00FA1F5B">
          <w:pPr>
            <w:pStyle w:val="TOC2"/>
            <w:rPr>
              <w:rFonts w:asciiTheme="minorHAnsi" w:eastAsiaTheme="minorEastAsia" w:hAnsiTheme="minorHAnsi" w:cstheme="minorBidi"/>
              <w:b w:val="0"/>
              <w:smallCaps w:val="0"/>
              <w:szCs w:val="22"/>
              <w:lang w:val="en-US"/>
            </w:rPr>
          </w:pPr>
          <w:hyperlink w:anchor="_Toc516684947" w:history="1">
            <w:r w:rsidRPr="00DA180B">
              <w:rPr>
                <w:rStyle w:val="Hyperlink"/>
              </w:rPr>
              <w:t>6.7</w:t>
            </w:r>
            <w:r>
              <w:rPr>
                <w:rFonts w:asciiTheme="minorHAnsi" w:eastAsiaTheme="minorEastAsia" w:hAnsiTheme="minorHAnsi" w:cstheme="minorBidi"/>
                <w:b w:val="0"/>
                <w:smallCaps w:val="0"/>
                <w:szCs w:val="22"/>
                <w:lang w:val="en-US"/>
              </w:rPr>
              <w:tab/>
            </w:r>
            <w:r w:rsidRPr="00DA180B">
              <w:rPr>
                <w:rStyle w:val="Hyperlink"/>
              </w:rPr>
              <w:t>+KUDPDEL command: Delete a configured UDP session</w:t>
            </w:r>
            <w:r>
              <w:rPr>
                <w:webHidden/>
              </w:rPr>
              <w:tab/>
            </w:r>
            <w:r>
              <w:rPr>
                <w:webHidden/>
              </w:rPr>
              <w:fldChar w:fldCharType="begin"/>
            </w:r>
            <w:r>
              <w:rPr>
                <w:webHidden/>
              </w:rPr>
              <w:instrText xml:space="preserve"> PAGEREF _Toc516684947 \h </w:instrText>
            </w:r>
            <w:r>
              <w:rPr>
                <w:webHidden/>
              </w:rPr>
            </w:r>
            <w:r>
              <w:rPr>
                <w:webHidden/>
              </w:rPr>
              <w:fldChar w:fldCharType="separate"/>
            </w:r>
            <w:r>
              <w:rPr>
                <w:webHidden/>
              </w:rPr>
              <w:t>206</w:t>
            </w:r>
            <w:r>
              <w:rPr>
                <w:webHidden/>
              </w:rPr>
              <w:fldChar w:fldCharType="end"/>
            </w:r>
          </w:hyperlink>
        </w:p>
        <w:p w14:paraId="62CF4EDD" w14:textId="4AB2FB7F" w:rsidR="00FA1F5B" w:rsidRDefault="00FA1F5B">
          <w:pPr>
            <w:pStyle w:val="TOC3"/>
            <w:rPr>
              <w:rFonts w:asciiTheme="minorHAnsi" w:eastAsiaTheme="minorEastAsia" w:hAnsiTheme="minorHAnsi" w:cstheme="minorBidi"/>
              <w:smallCaps w:val="0"/>
              <w:szCs w:val="22"/>
              <w:lang w:val="en-US"/>
            </w:rPr>
          </w:pPr>
          <w:hyperlink w:anchor="_Toc516684948" w:history="1">
            <w:r w:rsidRPr="00DA180B">
              <w:rPr>
                <w:rStyle w:val="Hyperlink"/>
              </w:rPr>
              <w:t>6.7.1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_Toc516684948 \h </w:instrText>
            </w:r>
            <w:r>
              <w:rPr>
                <w:webHidden/>
              </w:rPr>
            </w:r>
            <w:r>
              <w:rPr>
                <w:webHidden/>
              </w:rPr>
              <w:fldChar w:fldCharType="separate"/>
            </w:r>
            <w:r>
              <w:rPr>
                <w:webHidden/>
              </w:rPr>
              <w:t>206</w:t>
            </w:r>
            <w:r>
              <w:rPr>
                <w:webHidden/>
              </w:rPr>
              <w:fldChar w:fldCharType="end"/>
            </w:r>
          </w:hyperlink>
        </w:p>
        <w:p w14:paraId="46115624" w14:textId="22913E31" w:rsidR="00FA1F5B" w:rsidRDefault="00FA1F5B">
          <w:pPr>
            <w:pStyle w:val="TOC3"/>
            <w:rPr>
              <w:rFonts w:asciiTheme="minorHAnsi" w:eastAsiaTheme="minorEastAsia" w:hAnsiTheme="minorHAnsi" w:cstheme="minorBidi"/>
              <w:smallCaps w:val="0"/>
              <w:szCs w:val="22"/>
              <w:lang w:val="en-US"/>
            </w:rPr>
          </w:pPr>
          <w:hyperlink w:anchor="_Toc516684949" w:history="1">
            <w:r w:rsidRPr="00DA180B">
              <w:rPr>
                <w:rStyle w:val="Hyperlink"/>
              </w:rPr>
              <w:t>6.7.2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_Toc516684949 \h </w:instrText>
            </w:r>
            <w:r>
              <w:rPr>
                <w:webHidden/>
              </w:rPr>
            </w:r>
            <w:r>
              <w:rPr>
                <w:webHidden/>
              </w:rPr>
              <w:fldChar w:fldCharType="separate"/>
            </w:r>
            <w:r>
              <w:rPr>
                <w:webHidden/>
              </w:rPr>
              <w:t>206</w:t>
            </w:r>
            <w:r>
              <w:rPr>
                <w:webHidden/>
              </w:rPr>
              <w:fldChar w:fldCharType="end"/>
            </w:r>
          </w:hyperlink>
        </w:p>
        <w:p w14:paraId="22228576" w14:textId="0AB1D864" w:rsidR="00FA1F5B" w:rsidRDefault="00FA1F5B">
          <w:pPr>
            <w:pStyle w:val="TOC3"/>
            <w:rPr>
              <w:rFonts w:asciiTheme="minorHAnsi" w:eastAsiaTheme="minorEastAsia" w:hAnsiTheme="minorHAnsi" w:cstheme="minorBidi"/>
              <w:smallCaps w:val="0"/>
              <w:szCs w:val="22"/>
              <w:lang w:val="en-US"/>
            </w:rPr>
          </w:pPr>
          <w:hyperlink w:anchor="_Toc516684950" w:history="1">
            <w:r w:rsidRPr="00DA180B">
              <w:rPr>
                <w:rStyle w:val="Hyperlink"/>
              </w:rPr>
              <w:t>6.7.3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_Toc516684950 \h </w:instrText>
            </w:r>
            <w:r>
              <w:rPr>
                <w:webHidden/>
              </w:rPr>
            </w:r>
            <w:r>
              <w:rPr>
                <w:webHidden/>
              </w:rPr>
              <w:fldChar w:fldCharType="separate"/>
            </w:r>
            <w:r>
              <w:rPr>
                <w:webHidden/>
              </w:rPr>
              <w:t>206</w:t>
            </w:r>
            <w:r>
              <w:rPr>
                <w:webHidden/>
              </w:rPr>
              <w:fldChar w:fldCharType="end"/>
            </w:r>
          </w:hyperlink>
        </w:p>
        <w:p w14:paraId="2166C64D" w14:textId="591B9EEF" w:rsidR="00FA1F5B" w:rsidRDefault="00FA1F5B">
          <w:pPr>
            <w:pStyle w:val="TOC3"/>
            <w:rPr>
              <w:rFonts w:asciiTheme="minorHAnsi" w:eastAsiaTheme="minorEastAsia" w:hAnsiTheme="minorHAnsi" w:cstheme="minorBidi"/>
              <w:smallCaps w:val="0"/>
              <w:szCs w:val="22"/>
              <w:lang w:val="en-US"/>
            </w:rPr>
          </w:pPr>
          <w:hyperlink w:anchor="_Toc516684951" w:history="1">
            <w:r w:rsidRPr="00DA180B">
              <w:rPr>
                <w:rStyle w:val="Hyperlink"/>
              </w:rPr>
              <w:t>6.7.4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_Toc516684951 \h </w:instrText>
            </w:r>
            <w:r>
              <w:rPr>
                <w:webHidden/>
              </w:rPr>
            </w:r>
            <w:r>
              <w:rPr>
                <w:webHidden/>
              </w:rPr>
              <w:fldChar w:fldCharType="separate"/>
            </w:r>
            <w:r>
              <w:rPr>
                <w:webHidden/>
              </w:rPr>
              <w:t>207</w:t>
            </w:r>
            <w:r>
              <w:rPr>
                <w:webHidden/>
              </w:rPr>
              <w:fldChar w:fldCharType="end"/>
            </w:r>
          </w:hyperlink>
        </w:p>
        <w:p w14:paraId="7ED247EB" w14:textId="6D3C8096" w:rsidR="00FA1F5B" w:rsidRDefault="00FA1F5B">
          <w:pPr>
            <w:pStyle w:val="TOC3"/>
            <w:rPr>
              <w:rFonts w:asciiTheme="minorHAnsi" w:eastAsiaTheme="minorEastAsia" w:hAnsiTheme="minorHAnsi" w:cstheme="minorBidi"/>
              <w:smallCaps w:val="0"/>
              <w:szCs w:val="22"/>
              <w:lang w:val="en-US"/>
            </w:rPr>
          </w:pPr>
          <w:hyperlink w:anchor="_Toc516684952" w:history="1">
            <w:r w:rsidRPr="00DA180B">
              <w:rPr>
                <w:rStyle w:val="Hyperlink"/>
              </w:rPr>
              <w:t>6.7.5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_Toc516684952 \h </w:instrText>
            </w:r>
            <w:r>
              <w:rPr>
                <w:webHidden/>
              </w:rPr>
            </w:r>
            <w:r>
              <w:rPr>
                <w:webHidden/>
              </w:rPr>
              <w:fldChar w:fldCharType="separate"/>
            </w:r>
            <w:r>
              <w:rPr>
                <w:webHidden/>
              </w:rPr>
              <w:t>209</w:t>
            </w:r>
            <w:r>
              <w:rPr>
                <w:webHidden/>
              </w:rPr>
              <w:fldChar w:fldCharType="end"/>
            </w:r>
          </w:hyperlink>
        </w:p>
        <w:p w14:paraId="641DFB4E" w14:textId="4F513552" w:rsidR="00FA1F5B" w:rsidRDefault="00FA1F5B">
          <w:pPr>
            <w:pStyle w:val="TOC1"/>
            <w:rPr>
              <w:rFonts w:asciiTheme="minorHAnsi" w:eastAsiaTheme="minorEastAsia" w:hAnsiTheme="minorHAnsi" w:cstheme="minorBidi"/>
              <w:b w:val="0"/>
              <w:caps w:val="0"/>
              <w:szCs w:val="22"/>
              <w:u w:val="none"/>
              <w:lang w:val="en-US"/>
            </w:rPr>
          </w:pPr>
          <w:hyperlink w:anchor="_Toc516684953" w:history="1">
            <w:r w:rsidRPr="00DA180B">
              <w:rPr>
                <w:rStyle w:val="Hyperlink"/>
              </w:rPr>
              <w:t>7</w:t>
            </w:r>
            <w:r>
              <w:rPr>
                <w:rFonts w:asciiTheme="minorHAnsi" w:eastAsiaTheme="minorEastAsia" w:hAnsiTheme="minorHAnsi" w:cstheme="minorBidi"/>
                <w:b w:val="0"/>
                <w:caps w:val="0"/>
                <w:szCs w:val="22"/>
                <w:u w:val="none"/>
                <w:lang w:val="en-US"/>
              </w:rPr>
              <w:tab/>
            </w:r>
            <w:r w:rsidRPr="00DA180B">
              <w:rPr>
                <w:rStyle w:val="Hyperlink"/>
              </w:rPr>
              <w:t>SSL commands</w:t>
            </w:r>
            <w:r>
              <w:rPr>
                <w:webHidden/>
              </w:rPr>
              <w:tab/>
            </w:r>
            <w:r>
              <w:rPr>
                <w:webHidden/>
              </w:rPr>
              <w:fldChar w:fldCharType="begin"/>
            </w:r>
            <w:r>
              <w:rPr>
                <w:webHidden/>
              </w:rPr>
              <w:instrText xml:space="preserve"> PAGEREF _Toc516684953 \h </w:instrText>
            </w:r>
            <w:r>
              <w:rPr>
                <w:webHidden/>
              </w:rPr>
            </w:r>
            <w:r>
              <w:rPr>
                <w:webHidden/>
              </w:rPr>
              <w:fldChar w:fldCharType="separate"/>
            </w:r>
            <w:r>
              <w:rPr>
                <w:webHidden/>
              </w:rPr>
              <w:t>210</w:t>
            </w:r>
            <w:r>
              <w:rPr>
                <w:webHidden/>
              </w:rPr>
              <w:fldChar w:fldCharType="end"/>
            </w:r>
          </w:hyperlink>
        </w:p>
        <w:p w14:paraId="6D3EBFC4" w14:textId="7A366371" w:rsidR="00FA1F5B" w:rsidRDefault="00FA1F5B">
          <w:pPr>
            <w:pStyle w:val="TOC2"/>
            <w:rPr>
              <w:rFonts w:asciiTheme="minorHAnsi" w:eastAsiaTheme="minorEastAsia" w:hAnsiTheme="minorHAnsi" w:cstheme="minorBidi"/>
              <w:b w:val="0"/>
              <w:smallCaps w:val="0"/>
              <w:szCs w:val="22"/>
              <w:lang w:val="en-US"/>
            </w:rPr>
          </w:pPr>
          <w:hyperlink w:anchor="_Toc516684954" w:history="1">
            <w:r w:rsidRPr="00DA180B">
              <w:rPr>
                <w:rStyle w:val="Hyperlink"/>
              </w:rPr>
              <w:t>7.1</w:t>
            </w:r>
            <w:r>
              <w:rPr>
                <w:rFonts w:asciiTheme="minorHAnsi" w:eastAsiaTheme="minorEastAsia" w:hAnsiTheme="minorHAnsi" w:cstheme="minorBidi"/>
                <w:b w:val="0"/>
                <w:smallCaps w:val="0"/>
                <w:szCs w:val="22"/>
                <w:lang w:val="en-US"/>
              </w:rPr>
              <w:tab/>
            </w:r>
            <w:r w:rsidRPr="00DA180B">
              <w:rPr>
                <w:rStyle w:val="Hyperlink"/>
              </w:rPr>
              <w:t>+KSSLCRYPTO command: Cipher Suite Configuration</w:t>
            </w:r>
            <w:r>
              <w:rPr>
                <w:webHidden/>
              </w:rPr>
              <w:tab/>
            </w:r>
            <w:r>
              <w:rPr>
                <w:webHidden/>
              </w:rPr>
              <w:fldChar w:fldCharType="begin"/>
            </w:r>
            <w:r>
              <w:rPr>
                <w:webHidden/>
              </w:rPr>
              <w:instrText xml:space="preserve"> PAGEREF _Toc516684954 \h </w:instrText>
            </w:r>
            <w:r>
              <w:rPr>
                <w:webHidden/>
              </w:rPr>
            </w:r>
            <w:r>
              <w:rPr>
                <w:webHidden/>
              </w:rPr>
              <w:fldChar w:fldCharType="separate"/>
            </w:r>
            <w:r>
              <w:rPr>
                <w:webHidden/>
              </w:rPr>
              <w:t>210</w:t>
            </w:r>
            <w:r>
              <w:rPr>
                <w:webHidden/>
              </w:rPr>
              <w:fldChar w:fldCharType="end"/>
            </w:r>
          </w:hyperlink>
        </w:p>
        <w:p w14:paraId="1B4FB9A4" w14:textId="7AA863FB" w:rsidR="00FA1F5B" w:rsidRDefault="00FA1F5B">
          <w:pPr>
            <w:pStyle w:val="TOC3"/>
            <w:rPr>
              <w:rFonts w:asciiTheme="minorHAnsi" w:eastAsiaTheme="minorEastAsia" w:hAnsiTheme="minorHAnsi" w:cstheme="minorBidi"/>
              <w:smallCaps w:val="0"/>
              <w:szCs w:val="22"/>
              <w:lang w:val="en-US"/>
            </w:rPr>
          </w:pPr>
          <w:hyperlink w:anchor="_Toc516684955" w:history="1">
            <w:r w:rsidRPr="00DA180B">
              <w:rPr>
                <w:rStyle w:val="Hyperlink"/>
              </w:rPr>
              <w:t>7.1.1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_Toc516684955 \h </w:instrText>
            </w:r>
            <w:r>
              <w:rPr>
                <w:webHidden/>
              </w:rPr>
            </w:r>
            <w:r>
              <w:rPr>
                <w:webHidden/>
              </w:rPr>
              <w:fldChar w:fldCharType="separate"/>
            </w:r>
            <w:r>
              <w:rPr>
                <w:webHidden/>
              </w:rPr>
              <w:t>210</w:t>
            </w:r>
            <w:r>
              <w:rPr>
                <w:webHidden/>
              </w:rPr>
              <w:fldChar w:fldCharType="end"/>
            </w:r>
          </w:hyperlink>
        </w:p>
        <w:p w14:paraId="5C9190BC" w14:textId="1E06026B" w:rsidR="00FA1F5B" w:rsidRDefault="00FA1F5B">
          <w:pPr>
            <w:pStyle w:val="TOC3"/>
            <w:rPr>
              <w:rFonts w:asciiTheme="minorHAnsi" w:eastAsiaTheme="minorEastAsia" w:hAnsiTheme="minorHAnsi" w:cstheme="minorBidi"/>
              <w:smallCaps w:val="0"/>
              <w:szCs w:val="22"/>
              <w:lang w:val="en-US"/>
            </w:rPr>
          </w:pPr>
          <w:hyperlink w:anchor="_Toc516684956" w:history="1">
            <w:r w:rsidRPr="00DA180B">
              <w:rPr>
                <w:rStyle w:val="Hyperlink"/>
              </w:rPr>
              <w:t>7.1.2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_Toc516684956 \h </w:instrText>
            </w:r>
            <w:r>
              <w:rPr>
                <w:webHidden/>
              </w:rPr>
            </w:r>
            <w:r>
              <w:rPr>
                <w:webHidden/>
              </w:rPr>
              <w:fldChar w:fldCharType="separate"/>
            </w:r>
            <w:r>
              <w:rPr>
                <w:webHidden/>
              </w:rPr>
              <w:t>210</w:t>
            </w:r>
            <w:r>
              <w:rPr>
                <w:webHidden/>
              </w:rPr>
              <w:fldChar w:fldCharType="end"/>
            </w:r>
          </w:hyperlink>
        </w:p>
        <w:p w14:paraId="576A5310" w14:textId="47C57391" w:rsidR="00FA1F5B" w:rsidRDefault="00FA1F5B">
          <w:pPr>
            <w:pStyle w:val="TOC3"/>
            <w:rPr>
              <w:rFonts w:asciiTheme="minorHAnsi" w:eastAsiaTheme="minorEastAsia" w:hAnsiTheme="minorHAnsi" w:cstheme="minorBidi"/>
              <w:smallCaps w:val="0"/>
              <w:szCs w:val="22"/>
              <w:lang w:val="en-US"/>
            </w:rPr>
          </w:pPr>
          <w:hyperlink w:anchor="_Toc516684957" w:history="1">
            <w:r w:rsidRPr="00DA180B">
              <w:rPr>
                <w:rStyle w:val="Hyperlink"/>
              </w:rPr>
              <w:t>7.1.3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_Toc516684957 \h </w:instrText>
            </w:r>
            <w:r>
              <w:rPr>
                <w:webHidden/>
              </w:rPr>
            </w:r>
            <w:r>
              <w:rPr>
                <w:webHidden/>
              </w:rPr>
              <w:fldChar w:fldCharType="separate"/>
            </w:r>
            <w:r>
              <w:rPr>
                <w:webHidden/>
              </w:rPr>
              <w:t>211</w:t>
            </w:r>
            <w:r>
              <w:rPr>
                <w:webHidden/>
              </w:rPr>
              <w:fldChar w:fldCharType="end"/>
            </w:r>
          </w:hyperlink>
        </w:p>
        <w:p w14:paraId="250173B1" w14:textId="647742CF" w:rsidR="00FA1F5B" w:rsidRDefault="00FA1F5B">
          <w:pPr>
            <w:pStyle w:val="TOC3"/>
            <w:rPr>
              <w:rFonts w:asciiTheme="minorHAnsi" w:eastAsiaTheme="minorEastAsia" w:hAnsiTheme="minorHAnsi" w:cstheme="minorBidi"/>
              <w:smallCaps w:val="0"/>
              <w:szCs w:val="22"/>
              <w:lang w:val="en-US"/>
            </w:rPr>
          </w:pPr>
          <w:hyperlink w:anchor="_Toc516684958" w:history="1">
            <w:r w:rsidRPr="00DA180B">
              <w:rPr>
                <w:rStyle w:val="Hyperlink"/>
              </w:rPr>
              <w:t>7.1.4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_Toc516684958 \h </w:instrText>
            </w:r>
            <w:r>
              <w:rPr>
                <w:webHidden/>
              </w:rPr>
            </w:r>
            <w:r>
              <w:rPr>
                <w:webHidden/>
              </w:rPr>
              <w:fldChar w:fldCharType="separate"/>
            </w:r>
            <w:r>
              <w:rPr>
                <w:webHidden/>
              </w:rPr>
              <w:t>212</w:t>
            </w:r>
            <w:r>
              <w:rPr>
                <w:webHidden/>
              </w:rPr>
              <w:fldChar w:fldCharType="end"/>
            </w:r>
          </w:hyperlink>
        </w:p>
        <w:p w14:paraId="43C00FD6" w14:textId="7C6D45CA" w:rsidR="00FA1F5B" w:rsidRDefault="00FA1F5B">
          <w:pPr>
            <w:pStyle w:val="TOC3"/>
            <w:rPr>
              <w:rFonts w:asciiTheme="minorHAnsi" w:eastAsiaTheme="minorEastAsia" w:hAnsiTheme="minorHAnsi" w:cstheme="minorBidi"/>
              <w:smallCaps w:val="0"/>
              <w:szCs w:val="22"/>
              <w:lang w:val="en-US"/>
            </w:rPr>
          </w:pPr>
          <w:hyperlink w:anchor="_Toc516684959" w:history="1">
            <w:r w:rsidRPr="00DA180B">
              <w:rPr>
                <w:rStyle w:val="Hyperlink"/>
              </w:rPr>
              <w:t>7.1.5</w:t>
            </w:r>
            <w:r>
              <w:rPr>
                <w:rFonts w:asciiTheme="minorHAnsi" w:eastAsiaTheme="minorEastAsia" w:hAnsiTheme="minorHAnsi" w:cstheme="minorBidi"/>
                <w:smallCaps w:val="0"/>
                <w:szCs w:val="22"/>
                <w:lang w:val="en-US"/>
              </w:rPr>
              <w:tab/>
            </w:r>
            <w:r w:rsidRPr="00DA180B">
              <w:rPr>
                <w:rStyle w:val="Hyperlink"/>
              </w:rPr>
              <w:t>Service Dependencies</w:t>
            </w:r>
            <w:r w:rsidRPr="00DA180B">
              <w:rPr>
                <w:rStyle w:val="Hyperlink"/>
                <w:rFonts w:cs="Arial"/>
              </w:rPr>
              <w:t>.</w:t>
            </w:r>
            <w:r>
              <w:rPr>
                <w:webHidden/>
              </w:rPr>
              <w:tab/>
            </w:r>
            <w:r>
              <w:rPr>
                <w:webHidden/>
              </w:rPr>
              <w:fldChar w:fldCharType="begin"/>
            </w:r>
            <w:r>
              <w:rPr>
                <w:webHidden/>
              </w:rPr>
              <w:instrText xml:space="preserve"> PAGEREF _Toc516684959 \h </w:instrText>
            </w:r>
            <w:r>
              <w:rPr>
                <w:webHidden/>
              </w:rPr>
            </w:r>
            <w:r>
              <w:rPr>
                <w:webHidden/>
              </w:rPr>
              <w:fldChar w:fldCharType="separate"/>
            </w:r>
            <w:r>
              <w:rPr>
                <w:webHidden/>
              </w:rPr>
              <w:t>215</w:t>
            </w:r>
            <w:r>
              <w:rPr>
                <w:webHidden/>
              </w:rPr>
              <w:fldChar w:fldCharType="end"/>
            </w:r>
          </w:hyperlink>
        </w:p>
        <w:p w14:paraId="3A2C69F9" w14:textId="66827496" w:rsidR="00FA1F5B" w:rsidRDefault="00FA1F5B">
          <w:pPr>
            <w:pStyle w:val="TOC2"/>
            <w:rPr>
              <w:rFonts w:asciiTheme="minorHAnsi" w:eastAsiaTheme="minorEastAsia" w:hAnsiTheme="minorHAnsi" w:cstheme="minorBidi"/>
              <w:b w:val="0"/>
              <w:smallCaps w:val="0"/>
              <w:szCs w:val="22"/>
              <w:lang w:val="en-US"/>
            </w:rPr>
          </w:pPr>
          <w:hyperlink w:anchor="_Toc516684960" w:history="1">
            <w:r w:rsidRPr="00DA180B">
              <w:rPr>
                <w:rStyle w:val="Hyperlink"/>
              </w:rPr>
              <w:t>7.2</w:t>
            </w:r>
            <w:r>
              <w:rPr>
                <w:rFonts w:asciiTheme="minorHAnsi" w:eastAsiaTheme="minorEastAsia" w:hAnsiTheme="minorHAnsi" w:cstheme="minorBidi"/>
                <w:b w:val="0"/>
                <w:smallCaps w:val="0"/>
                <w:szCs w:val="22"/>
                <w:lang w:val="en-US"/>
              </w:rPr>
              <w:tab/>
            </w:r>
            <w:r w:rsidRPr="00DA180B">
              <w:rPr>
                <w:rStyle w:val="Hyperlink"/>
              </w:rPr>
              <w:t>+KSSLCFG command: SSL Configuration</w:t>
            </w:r>
            <w:r>
              <w:rPr>
                <w:webHidden/>
              </w:rPr>
              <w:tab/>
            </w:r>
            <w:r>
              <w:rPr>
                <w:webHidden/>
              </w:rPr>
              <w:fldChar w:fldCharType="begin"/>
            </w:r>
            <w:r>
              <w:rPr>
                <w:webHidden/>
              </w:rPr>
              <w:instrText xml:space="preserve"> PAGEREF _Toc516684960 \h </w:instrText>
            </w:r>
            <w:r>
              <w:rPr>
                <w:webHidden/>
              </w:rPr>
            </w:r>
            <w:r>
              <w:rPr>
                <w:webHidden/>
              </w:rPr>
              <w:fldChar w:fldCharType="separate"/>
            </w:r>
            <w:r>
              <w:rPr>
                <w:webHidden/>
              </w:rPr>
              <w:t>215</w:t>
            </w:r>
            <w:r>
              <w:rPr>
                <w:webHidden/>
              </w:rPr>
              <w:fldChar w:fldCharType="end"/>
            </w:r>
          </w:hyperlink>
        </w:p>
        <w:p w14:paraId="54EA3824" w14:textId="2972CCCA" w:rsidR="00FA1F5B" w:rsidRDefault="00FA1F5B">
          <w:pPr>
            <w:pStyle w:val="TOC3"/>
            <w:rPr>
              <w:rFonts w:asciiTheme="minorHAnsi" w:eastAsiaTheme="minorEastAsia" w:hAnsiTheme="minorHAnsi" w:cstheme="minorBidi"/>
              <w:smallCaps w:val="0"/>
              <w:szCs w:val="22"/>
              <w:lang w:val="en-US"/>
            </w:rPr>
          </w:pPr>
          <w:hyperlink w:anchor="_Toc516684961" w:history="1">
            <w:r w:rsidRPr="00DA180B">
              <w:rPr>
                <w:rStyle w:val="Hyperlink"/>
              </w:rPr>
              <w:t>7.2.1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_Toc516684961 \h </w:instrText>
            </w:r>
            <w:r>
              <w:rPr>
                <w:webHidden/>
              </w:rPr>
            </w:r>
            <w:r>
              <w:rPr>
                <w:webHidden/>
              </w:rPr>
              <w:fldChar w:fldCharType="separate"/>
            </w:r>
            <w:r>
              <w:rPr>
                <w:webHidden/>
              </w:rPr>
              <w:t>215</w:t>
            </w:r>
            <w:r>
              <w:rPr>
                <w:webHidden/>
              </w:rPr>
              <w:fldChar w:fldCharType="end"/>
            </w:r>
          </w:hyperlink>
        </w:p>
        <w:p w14:paraId="3878B03E" w14:textId="3E2844BD" w:rsidR="00FA1F5B" w:rsidRDefault="00FA1F5B">
          <w:pPr>
            <w:pStyle w:val="TOC3"/>
            <w:rPr>
              <w:rFonts w:asciiTheme="minorHAnsi" w:eastAsiaTheme="minorEastAsia" w:hAnsiTheme="minorHAnsi" w:cstheme="minorBidi"/>
              <w:smallCaps w:val="0"/>
              <w:szCs w:val="22"/>
              <w:lang w:val="en-US"/>
            </w:rPr>
          </w:pPr>
          <w:hyperlink w:anchor="_Toc516684962" w:history="1">
            <w:r w:rsidRPr="00DA180B">
              <w:rPr>
                <w:rStyle w:val="Hyperlink"/>
              </w:rPr>
              <w:t>7.2.2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_Toc516684962 \h </w:instrText>
            </w:r>
            <w:r>
              <w:rPr>
                <w:webHidden/>
              </w:rPr>
            </w:r>
            <w:r>
              <w:rPr>
                <w:webHidden/>
              </w:rPr>
              <w:fldChar w:fldCharType="separate"/>
            </w:r>
            <w:r>
              <w:rPr>
                <w:webHidden/>
              </w:rPr>
              <w:t>216</w:t>
            </w:r>
            <w:r>
              <w:rPr>
                <w:webHidden/>
              </w:rPr>
              <w:fldChar w:fldCharType="end"/>
            </w:r>
          </w:hyperlink>
        </w:p>
        <w:p w14:paraId="090E1B56" w14:textId="4D27C571" w:rsidR="00FA1F5B" w:rsidRDefault="00FA1F5B">
          <w:pPr>
            <w:pStyle w:val="TOC3"/>
            <w:rPr>
              <w:rFonts w:asciiTheme="minorHAnsi" w:eastAsiaTheme="minorEastAsia" w:hAnsiTheme="minorHAnsi" w:cstheme="minorBidi"/>
              <w:smallCaps w:val="0"/>
              <w:szCs w:val="22"/>
              <w:lang w:val="en-US"/>
            </w:rPr>
          </w:pPr>
          <w:hyperlink w:anchor="_Toc516684963" w:history="1">
            <w:r w:rsidRPr="00DA180B">
              <w:rPr>
                <w:rStyle w:val="Hyperlink"/>
              </w:rPr>
              <w:t>7.2.3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_Toc516684963 \h </w:instrText>
            </w:r>
            <w:r>
              <w:rPr>
                <w:webHidden/>
              </w:rPr>
            </w:r>
            <w:r>
              <w:rPr>
                <w:webHidden/>
              </w:rPr>
              <w:fldChar w:fldCharType="separate"/>
            </w:r>
            <w:r>
              <w:rPr>
                <w:webHidden/>
              </w:rPr>
              <w:t>216</w:t>
            </w:r>
            <w:r>
              <w:rPr>
                <w:webHidden/>
              </w:rPr>
              <w:fldChar w:fldCharType="end"/>
            </w:r>
          </w:hyperlink>
        </w:p>
        <w:p w14:paraId="7D3B596D" w14:textId="65BDE839" w:rsidR="00FA1F5B" w:rsidRDefault="00FA1F5B">
          <w:pPr>
            <w:pStyle w:val="TOC3"/>
            <w:rPr>
              <w:rFonts w:asciiTheme="minorHAnsi" w:eastAsiaTheme="minorEastAsia" w:hAnsiTheme="minorHAnsi" w:cstheme="minorBidi"/>
              <w:smallCaps w:val="0"/>
              <w:szCs w:val="22"/>
              <w:lang w:val="en-US"/>
            </w:rPr>
          </w:pPr>
          <w:hyperlink w:anchor="_Toc516684964" w:history="1">
            <w:r w:rsidRPr="00DA180B">
              <w:rPr>
                <w:rStyle w:val="Hyperlink"/>
              </w:rPr>
              <w:t>7.2.4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_Toc516684964 \h </w:instrText>
            </w:r>
            <w:r>
              <w:rPr>
                <w:webHidden/>
              </w:rPr>
            </w:r>
            <w:r>
              <w:rPr>
                <w:webHidden/>
              </w:rPr>
              <w:fldChar w:fldCharType="separate"/>
            </w:r>
            <w:r>
              <w:rPr>
                <w:webHidden/>
              </w:rPr>
              <w:t>217</w:t>
            </w:r>
            <w:r>
              <w:rPr>
                <w:webHidden/>
              </w:rPr>
              <w:fldChar w:fldCharType="end"/>
            </w:r>
          </w:hyperlink>
        </w:p>
        <w:p w14:paraId="68E2AAB9" w14:textId="43A6D77B" w:rsidR="00FA1F5B" w:rsidRDefault="00FA1F5B">
          <w:pPr>
            <w:pStyle w:val="TOC3"/>
            <w:rPr>
              <w:rFonts w:asciiTheme="minorHAnsi" w:eastAsiaTheme="minorEastAsia" w:hAnsiTheme="minorHAnsi" w:cstheme="minorBidi"/>
              <w:smallCaps w:val="0"/>
              <w:szCs w:val="22"/>
              <w:lang w:val="en-US"/>
            </w:rPr>
          </w:pPr>
          <w:hyperlink w:anchor="_Toc516684965" w:history="1">
            <w:r w:rsidRPr="00DA180B">
              <w:rPr>
                <w:rStyle w:val="Hyperlink"/>
              </w:rPr>
              <w:t>7.2.5</w:t>
            </w:r>
            <w:r>
              <w:rPr>
                <w:rFonts w:asciiTheme="minorHAnsi" w:eastAsiaTheme="minorEastAsia" w:hAnsiTheme="minorHAnsi" w:cstheme="minorBidi"/>
                <w:smallCaps w:val="0"/>
                <w:szCs w:val="22"/>
                <w:lang w:val="en-US"/>
              </w:rPr>
              <w:tab/>
            </w:r>
            <w:r w:rsidRPr="00DA180B">
              <w:rPr>
                <w:rStyle w:val="Hyperlink"/>
              </w:rPr>
              <w:t>Service Dependencies</w:t>
            </w:r>
            <w:r w:rsidRPr="00DA180B">
              <w:rPr>
                <w:rStyle w:val="Hyperlink"/>
                <w:rFonts w:cs="Arial"/>
              </w:rPr>
              <w:t>.</w:t>
            </w:r>
            <w:r>
              <w:rPr>
                <w:webHidden/>
              </w:rPr>
              <w:tab/>
            </w:r>
            <w:r>
              <w:rPr>
                <w:webHidden/>
              </w:rPr>
              <w:fldChar w:fldCharType="begin"/>
            </w:r>
            <w:r>
              <w:rPr>
                <w:webHidden/>
              </w:rPr>
              <w:instrText xml:space="preserve"> PAGEREF _Toc516684965 \h </w:instrText>
            </w:r>
            <w:r>
              <w:rPr>
                <w:webHidden/>
              </w:rPr>
            </w:r>
            <w:r>
              <w:rPr>
                <w:webHidden/>
              </w:rPr>
              <w:fldChar w:fldCharType="separate"/>
            </w:r>
            <w:r>
              <w:rPr>
                <w:webHidden/>
              </w:rPr>
              <w:t>220</w:t>
            </w:r>
            <w:r>
              <w:rPr>
                <w:webHidden/>
              </w:rPr>
              <w:fldChar w:fldCharType="end"/>
            </w:r>
          </w:hyperlink>
        </w:p>
        <w:p w14:paraId="5ABC6C6C" w14:textId="5D16F2D8" w:rsidR="00FA1F5B" w:rsidRDefault="00FA1F5B">
          <w:pPr>
            <w:pStyle w:val="TOC2"/>
            <w:rPr>
              <w:rFonts w:asciiTheme="minorHAnsi" w:eastAsiaTheme="minorEastAsia" w:hAnsiTheme="minorHAnsi" w:cstheme="minorBidi"/>
              <w:b w:val="0"/>
              <w:smallCaps w:val="0"/>
              <w:szCs w:val="22"/>
              <w:lang w:val="en-US"/>
            </w:rPr>
          </w:pPr>
          <w:hyperlink w:anchor="_Toc516684966" w:history="1">
            <w:r w:rsidRPr="00DA180B">
              <w:rPr>
                <w:rStyle w:val="Hyperlink"/>
              </w:rPr>
              <w:t>7.3</w:t>
            </w:r>
            <w:r>
              <w:rPr>
                <w:rFonts w:asciiTheme="minorHAnsi" w:eastAsiaTheme="minorEastAsia" w:hAnsiTheme="minorHAnsi" w:cstheme="minorBidi"/>
                <w:b w:val="0"/>
                <w:smallCaps w:val="0"/>
                <w:szCs w:val="22"/>
                <w:lang w:val="en-US"/>
              </w:rPr>
              <w:tab/>
            </w:r>
            <w:r w:rsidRPr="00DA180B">
              <w:rPr>
                <w:rStyle w:val="Hyperlink"/>
              </w:rPr>
              <w:t>+KCERTSTORE command: Store Root CA and Local Certificates to Internal Storage</w:t>
            </w:r>
            <w:r>
              <w:rPr>
                <w:webHidden/>
              </w:rPr>
              <w:tab/>
            </w:r>
            <w:r>
              <w:rPr>
                <w:webHidden/>
              </w:rPr>
              <w:fldChar w:fldCharType="begin"/>
            </w:r>
            <w:r>
              <w:rPr>
                <w:webHidden/>
              </w:rPr>
              <w:instrText xml:space="preserve"> PAGEREF _Toc516684966 \h </w:instrText>
            </w:r>
            <w:r>
              <w:rPr>
                <w:webHidden/>
              </w:rPr>
            </w:r>
            <w:r>
              <w:rPr>
                <w:webHidden/>
              </w:rPr>
              <w:fldChar w:fldCharType="separate"/>
            </w:r>
            <w:r>
              <w:rPr>
                <w:webHidden/>
              </w:rPr>
              <w:t>220</w:t>
            </w:r>
            <w:r>
              <w:rPr>
                <w:webHidden/>
              </w:rPr>
              <w:fldChar w:fldCharType="end"/>
            </w:r>
          </w:hyperlink>
        </w:p>
        <w:p w14:paraId="099856AF" w14:textId="00BDA9C3" w:rsidR="00FA1F5B" w:rsidRDefault="00FA1F5B">
          <w:pPr>
            <w:pStyle w:val="TOC3"/>
            <w:rPr>
              <w:rFonts w:asciiTheme="minorHAnsi" w:eastAsiaTheme="minorEastAsia" w:hAnsiTheme="minorHAnsi" w:cstheme="minorBidi"/>
              <w:smallCaps w:val="0"/>
              <w:szCs w:val="22"/>
              <w:lang w:val="en-US"/>
            </w:rPr>
          </w:pPr>
          <w:hyperlink w:anchor="_Toc516684967" w:history="1">
            <w:r w:rsidRPr="00DA180B">
              <w:rPr>
                <w:rStyle w:val="Hyperlink"/>
              </w:rPr>
              <w:t>7.3.1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_Toc516684967 \h </w:instrText>
            </w:r>
            <w:r>
              <w:rPr>
                <w:webHidden/>
              </w:rPr>
            </w:r>
            <w:r>
              <w:rPr>
                <w:webHidden/>
              </w:rPr>
              <w:fldChar w:fldCharType="separate"/>
            </w:r>
            <w:r>
              <w:rPr>
                <w:webHidden/>
              </w:rPr>
              <w:t>220</w:t>
            </w:r>
            <w:r>
              <w:rPr>
                <w:webHidden/>
              </w:rPr>
              <w:fldChar w:fldCharType="end"/>
            </w:r>
          </w:hyperlink>
        </w:p>
        <w:p w14:paraId="34423D2F" w14:textId="5B1EE29E" w:rsidR="00FA1F5B" w:rsidRDefault="00FA1F5B">
          <w:pPr>
            <w:pStyle w:val="TOC3"/>
            <w:rPr>
              <w:rFonts w:asciiTheme="minorHAnsi" w:eastAsiaTheme="minorEastAsia" w:hAnsiTheme="minorHAnsi" w:cstheme="minorBidi"/>
              <w:smallCaps w:val="0"/>
              <w:szCs w:val="22"/>
              <w:lang w:val="en-US"/>
            </w:rPr>
          </w:pPr>
          <w:hyperlink w:anchor="_Toc516684968" w:history="1">
            <w:r w:rsidRPr="00DA180B">
              <w:rPr>
                <w:rStyle w:val="Hyperlink"/>
              </w:rPr>
              <w:t>7.3.2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_Toc516684968 \h </w:instrText>
            </w:r>
            <w:r>
              <w:rPr>
                <w:webHidden/>
              </w:rPr>
            </w:r>
            <w:r>
              <w:rPr>
                <w:webHidden/>
              </w:rPr>
              <w:fldChar w:fldCharType="separate"/>
            </w:r>
            <w:r>
              <w:rPr>
                <w:webHidden/>
              </w:rPr>
              <w:t>221</w:t>
            </w:r>
            <w:r>
              <w:rPr>
                <w:webHidden/>
              </w:rPr>
              <w:fldChar w:fldCharType="end"/>
            </w:r>
          </w:hyperlink>
        </w:p>
        <w:p w14:paraId="6C320418" w14:textId="7182CA04" w:rsidR="00FA1F5B" w:rsidRDefault="00FA1F5B">
          <w:pPr>
            <w:pStyle w:val="TOC3"/>
            <w:rPr>
              <w:rFonts w:asciiTheme="minorHAnsi" w:eastAsiaTheme="minorEastAsia" w:hAnsiTheme="minorHAnsi" w:cstheme="minorBidi"/>
              <w:smallCaps w:val="0"/>
              <w:szCs w:val="22"/>
              <w:lang w:val="en-US"/>
            </w:rPr>
          </w:pPr>
          <w:hyperlink w:anchor="_Toc516684969" w:history="1">
            <w:r w:rsidRPr="00DA180B">
              <w:rPr>
                <w:rStyle w:val="Hyperlink"/>
              </w:rPr>
              <w:t>7.3.3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_Toc516684969 \h </w:instrText>
            </w:r>
            <w:r>
              <w:rPr>
                <w:webHidden/>
              </w:rPr>
            </w:r>
            <w:r>
              <w:rPr>
                <w:webHidden/>
              </w:rPr>
              <w:fldChar w:fldCharType="separate"/>
            </w:r>
            <w:r>
              <w:rPr>
                <w:webHidden/>
              </w:rPr>
              <w:t>221</w:t>
            </w:r>
            <w:r>
              <w:rPr>
                <w:webHidden/>
              </w:rPr>
              <w:fldChar w:fldCharType="end"/>
            </w:r>
          </w:hyperlink>
        </w:p>
        <w:p w14:paraId="55D40C9F" w14:textId="0D18CDE7" w:rsidR="00FA1F5B" w:rsidRDefault="00FA1F5B">
          <w:pPr>
            <w:pStyle w:val="TOC3"/>
            <w:rPr>
              <w:rFonts w:asciiTheme="minorHAnsi" w:eastAsiaTheme="minorEastAsia" w:hAnsiTheme="minorHAnsi" w:cstheme="minorBidi"/>
              <w:smallCaps w:val="0"/>
              <w:szCs w:val="22"/>
              <w:lang w:val="en-US"/>
            </w:rPr>
          </w:pPr>
          <w:hyperlink w:anchor="_Toc516684970" w:history="1">
            <w:r w:rsidRPr="00DA180B">
              <w:rPr>
                <w:rStyle w:val="Hyperlink"/>
              </w:rPr>
              <w:t>7.3.4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_Toc516684970 \h </w:instrText>
            </w:r>
            <w:r>
              <w:rPr>
                <w:webHidden/>
              </w:rPr>
            </w:r>
            <w:r>
              <w:rPr>
                <w:webHidden/>
              </w:rPr>
              <w:fldChar w:fldCharType="separate"/>
            </w:r>
            <w:r>
              <w:rPr>
                <w:webHidden/>
              </w:rPr>
              <w:t>223</w:t>
            </w:r>
            <w:r>
              <w:rPr>
                <w:webHidden/>
              </w:rPr>
              <w:fldChar w:fldCharType="end"/>
            </w:r>
          </w:hyperlink>
        </w:p>
        <w:p w14:paraId="42F50C00" w14:textId="6038C4F5" w:rsidR="00FA1F5B" w:rsidRDefault="00FA1F5B">
          <w:pPr>
            <w:pStyle w:val="TOC3"/>
            <w:rPr>
              <w:rFonts w:asciiTheme="minorHAnsi" w:eastAsiaTheme="minorEastAsia" w:hAnsiTheme="minorHAnsi" w:cstheme="minorBidi"/>
              <w:smallCaps w:val="0"/>
              <w:szCs w:val="22"/>
              <w:lang w:val="en-US"/>
            </w:rPr>
          </w:pPr>
          <w:hyperlink w:anchor="_Toc516684971" w:history="1">
            <w:r w:rsidRPr="00DA180B">
              <w:rPr>
                <w:rStyle w:val="Hyperlink"/>
              </w:rPr>
              <w:t>7.3.5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_Toc516684971 \h </w:instrText>
            </w:r>
            <w:r>
              <w:rPr>
                <w:webHidden/>
              </w:rPr>
            </w:r>
            <w:r>
              <w:rPr>
                <w:webHidden/>
              </w:rPr>
              <w:fldChar w:fldCharType="separate"/>
            </w:r>
            <w:r>
              <w:rPr>
                <w:webHidden/>
              </w:rPr>
              <w:t>228</w:t>
            </w:r>
            <w:r>
              <w:rPr>
                <w:webHidden/>
              </w:rPr>
              <w:fldChar w:fldCharType="end"/>
            </w:r>
          </w:hyperlink>
        </w:p>
        <w:p w14:paraId="4DDA267A" w14:textId="592D7270" w:rsidR="00FA1F5B" w:rsidRDefault="00FA1F5B">
          <w:pPr>
            <w:pStyle w:val="TOC2"/>
            <w:rPr>
              <w:rFonts w:asciiTheme="minorHAnsi" w:eastAsiaTheme="minorEastAsia" w:hAnsiTheme="minorHAnsi" w:cstheme="minorBidi"/>
              <w:b w:val="0"/>
              <w:smallCaps w:val="0"/>
              <w:szCs w:val="22"/>
              <w:lang w:val="en-US"/>
            </w:rPr>
          </w:pPr>
          <w:hyperlink w:anchor="_Toc516684972" w:history="1">
            <w:r w:rsidRPr="00DA180B">
              <w:rPr>
                <w:rStyle w:val="Hyperlink"/>
              </w:rPr>
              <w:t>7.4</w:t>
            </w:r>
            <w:r>
              <w:rPr>
                <w:rFonts w:asciiTheme="minorHAnsi" w:eastAsiaTheme="minorEastAsia" w:hAnsiTheme="minorHAnsi" w:cstheme="minorBidi"/>
                <w:b w:val="0"/>
                <w:smallCaps w:val="0"/>
                <w:szCs w:val="22"/>
                <w:lang w:val="en-US"/>
              </w:rPr>
              <w:tab/>
            </w:r>
            <w:r w:rsidRPr="00DA180B">
              <w:rPr>
                <w:rStyle w:val="Hyperlink"/>
              </w:rPr>
              <w:t>+KCERTDELETE command: SSL Configuration</w:t>
            </w:r>
            <w:r>
              <w:rPr>
                <w:webHidden/>
              </w:rPr>
              <w:tab/>
            </w:r>
            <w:r>
              <w:rPr>
                <w:webHidden/>
              </w:rPr>
              <w:fldChar w:fldCharType="begin"/>
            </w:r>
            <w:r>
              <w:rPr>
                <w:webHidden/>
              </w:rPr>
              <w:instrText xml:space="preserve"> PAGEREF _Toc516684972 \h </w:instrText>
            </w:r>
            <w:r>
              <w:rPr>
                <w:webHidden/>
              </w:rPr>
            </w:r>
            <w:r>
              <w:rPr>
                <w:webHidden/>
              </w:rPr>
              <w:fldChar w:fldCharType="separate"/>
            </w:r>
            <w:r>
              <w:rPr>
                <w:webHidden/>
              </w:rPr>
              <w:t>229</w:t>
            </w:r>
            <w:r>
              <w:rPr>
                <w:webHidden/>
              </w:rPr>
              <w:fldChar w:fldCharType="end"/>
            </w:r>
          </w:hyperlink>
        </w:p>
        <w:p w14:paraId="4503054A" w14:textId="4E87F3A6" w:rsidR="00FA1F5B" w:rsidRDefault="00FA1F5B">
          <w:pPr>
            <w:pStyle w:val="TOC3"/>
            <w:rPr>
              <w:rFonts w:asciiTheme="minorHAnsi" w:eastAsiaTheme="minorEastAsia" w:hAnsiTheme="minorHAnsi" w:cstheme="minorBidi"/>
              <w:smallCaps w:val="0"/>
              <w:szCs w:val="22"/>
              <w:lang w:val="en-US"/>
            </w:rPr>
          </w:pPr>
          <w:hyperlink w:anchor="_Toc516684973" w:history="1">
            <w:r w:rsidRPr="00DA180B">
              <w:rPr>
                <w:rStyle w:val="Hyperlink"/>
              </w:rPr>
              <w:t>7.4.1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_Toc516684973 \h </w:instrText>
            </w:r>
            <w:r>
              <w:rPr>
                <w:webHidden/>
              </w:rPr>
            </w:r>
            <w:r>
              <w:rPr>
                <w:webHidden/>
              </w:rPr>
              <w:fldChar w:fldCharType="separate"/>
            </w:r>
            <w:r>
              <w:rPr>
                <w:webHidden/>
              </w:rPr>
              <w:t>229</w:t>
            </w:r>
            <w:r>
              <w:rPr>
                <w:webHidden/>
              </w:rPr>
              <w:fldChar w:fldCharType="end"/>
            </w:r>
          </w:hyperlink>
        </w:p>
        <w:p w14:paraId="1FEEC219" w14:textId="71260CF5" w:rsidR="00FA1F5B" w:rsidRDefault="00FA1F5B">
          <w:pPr>
            <w:pStyle w:val="TOC3"/>
            <w:rPr>
              <w:rFonts w:asciiTheme="minorHAnsi" w:eastAsiaTheme="minorEastAsia" w:hAnsiTheme="minorHAnsi" w:cstheme="minorBidi"/>
              <w:smallCaps w:val="0"/>
              <w:szCs w:val="22"/>
              <w:lang w:val="en-US"/>
            </w:rPr>
          </w:pPr>
          <w:hyperlink w:anchor="_Toc516684974" w:history="1">
            <w:r w:rsidRPr="00DA180B">
              <w:rPr>
                <w:rStyle w:val="Hyperlink"/>
              </w:rPr>
              <w:t>7.4.2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_Toc516684974 \h </w:instrText>
            </w:r>
            <w:r>
              <w:rPr>
                <w:webHidden/>
              </w:rPr>
            </w:r>
            <w:r>
              <w:rPr>
                <w:webHidden/>
              </w:rPr>
              <w:fldChar w:fldCharType="separate"/>
            </w:r>
            <w:r>
              <w:rPr>
                <w:webHidden/>
              </w:rPr>
              <w:t>229</w:t>
            </w:r>
            <w:r>
              <w:rPr>
                <w:webHidden/>
              </w:rPr>
              <w:fldChar w:fldCharType="end"/>
            </w:r>
          </w:hyperlink>
        </w:p>
        <w:p w14:paraId="2599073C" w14:textId="09B00D1D" w:rsidR="00FA1F5B" w:rsidRDefault="00FA1F5B">
          <w:pPr>
            <w:pStyle w:val="TOC3"/>
            <w:rPr>
              <w:rFonts w:asciiTheme="minorHAnsi" w:eastAsiaTheme="minorEastAsia" w:hAnsiTheme="minorHAnsi" w:cstheme="minorBidi"/>
              <w:smallCaps w:val="0"/>
              <w:szCs w:val="22"/>
              <w:lang w:val="en-US"/>
            </w:rPr>
          </w:pPr>
          <w:hyperlink w:anchor="_Toc516684975" w:history="1">
            <w:r w:rsidRPr="00DA180B">
              <w:rPr>
                <w:rStyle w:val="Hyperlink"/>
              </w:rPr>
              <w:t>7.4.3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_Toc516684975 \h </w:instrText>
            </w:r>
            <w:r>
              <w:rPr>
                <w:webHidden/>
              </w:rPr>
            </w:r>
            <w:r>
              <w:rPr>
                <w:webHidden/>
              </w:rPr>
              <w:fldChar w:fldCharType="separate"/>
            </w:r>
            <w:r>
              <w:rPr>
                <w:webHidden/>
              </w:rPr>
              <w:t>230</w:t>
            </w:r>
            <w:r>
              <w:rPr>
                <w:webHidden/>
              </w:rPr>
              <w:fldChar w:fldCharType="end"/>
            </w:r>
          </w:hyperlink>
        </w:p>
        <w:p w14:paraId="7AB74D94" w14:textId="108EED39" w:rsidR="00FA1F5B" w:rsidRDefault="00FA1F5B">
          <w:pPr>
            <w:pStyle w:val="TOC3"/>
            <w:rPr>
              <w:rFonts w:asciiTheme="minorHAnsi" w:eastAsiaTheme="minorEastAsia" w:hAnsiTheme="minorHAnsi" w:cstheme="minorBidi"/>
              <w:smallCaps w:val="0"/>
              <w:szCs w:val="22"/>
              <w:lang w:val="en-US"/>
            </w:rPr>
          </w:pPr>
          <w:hyperlink w:anchor="_Toc516684976" w:history="1">
            <w:r w:rsidRPr="00DA180B">
              <w:rPr>
                <w:rStyle w:val="Hyperlink"/>
              </w:rPr>
              <w:t>7.4.4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_Toc516684976 \h </w:instrText>
            </w:r>
            <w:r>
              <w:rPr>
                <w:webHidden/>
              </w:rPr>
            </w:r>
            <w:r>
              <w:rPr>
                <w:webHidden/>
              </w:rPr>
              <w:fldChar w:fldCharType="separate"/>
            </w:r>
            <w:r>
              <w:rPr>
                <w:webHidden/>
              </w:rPr>
              <w:t>231</w:t>
            </w:r>
            <w:r>
              <w:rPr>
                <w:webHidden/>
              </w:rPr>
              <w:fldChar w:fldCharType="end"/>
            </w:r>
          </w:hyperlink>
        </w:p>
        <w:p w14:paraId="65281D3A" w14:textId="7328ED35" w:rsidR="00FA1F5B" w:rsidRDefault="00FA1F5B">
          <w:pPr>
            <w:pStyle w:val="TOC3"/>
            <w:rPr>
              <w:rFonts w:asciiTheme="minorHAnsi" w:eastAsiaTheme="minorEastAsia" w:hAnsiTheme="minorHAnsi" w:cstheme="minorBidi"/>
              <w:smallCaps w:val="0"/>
              <w:szCs w:val="22"/>
              <w:lang w:val="en-US"/>
            </w:rPr>
          </w:pPr>
          <w:hyperlink w:anchor="_Toc516684977" w:history="1">
            <w:r w:rsidRPr="00DA180B">
              <w:rPr>
                <w:rStyle w:val="Hyperlink"/>
              </w:rPr>
              <w:t>7.4.5</w:t>
            </w:r>
            <w:r>
              <w:rPr>
                <w:rFonts w:asciiTheme="minorHAnsi" w:eastAsiaTheme="minorEastAsia" w:hAnsiTheme="minorHAnsi" w:cstheme="minorBidi"/>
                <w:smallCaps w:val="0"/>
                <w:szCs w:val="22"/>
                <w:lang w:val="en-US"/>
              </w:rPr>
              <w:tab/>
            </w:r>
            <w:r w:rsidRPr="00DA180B">
              <w:rPr>
                <w:rStyle w:val="Hyperlink"/>
              </w:rPr>
              <w:t>Service Dependencies</w:t>
            </w:r>
            <w:r w:rsidRPr="00DA180B">
              <w:rPr>
                <w:rStyle w:val="Hyperlink"/>
                <w:rFonts w:cs="Arial"/>
              </w:rPr>
              <w:t>.</w:t>
            </w:r>
            <w:r>
              <w:rPr>
                <w:webHidden/>
              </w:rPr>
              <w:tab/>
            </w:r>
            <w:r>
              <w:rPr>
                <w:webHidden/>
              </w:rPr>
              <w:fldChar w:fldCharType="begin"/>
            </w:r>
            <w:r>
              <w:rPr>
                <w:webHidden/>
              </w:rPr>
              <w:instrText xml:space="preserve"> PAGEREF _Toc516684977 \h </w:instrText>
            </w:r>
            <w:r>
              <w:rPr>
                <w:webHidden/>
              </w:rPr>
            </w:r>
            <w:r>
              <w:rPr>
                <w:webHidden/>
              </w:rPr>
              <w:fldChar w:fldCharType="separate"/>
            </w:r>
            <w:r>
              <w:rPr>
                <w:webHidden/>
              </w:rPr>
              <w:t>234</w:t>
            </w:r>
            <w:r>
              <w:rPr>
                <w:webHidden/>
              </w:rPr>
              <w:fldChar w:fldCharType="end"/>
            </w:r>
          </w:hyperlink>
        </w:p>
        <w:p w14:paraId="4EF61AA7" w14:textId="0734730D" w:rsidR="00FA1F5B" w:rsidRDefault="00FA1F5B">
          <w:pPr>
            <w:pStyle w:val="TOC2"/>
            <w:rPr>
              <w:rFonts w:asciiTheme="minorHAnsi" w:eastAsiaTheme="minorEastAsia" w:hAnsiTheme="minorHAnsi" w:cstheme="minorBidi"/>
              <w:b w:val="0"/>
              <w:smallCaps w:val="0"/>
              <w:szCs w:val="22"/>
              <w:lang w:val="en-US"/>
            </w:rPr>
          </w:pPr>
          <w:hyperlink w:anchor="_Toc516684978" w:history="1">
            <w:r w:rsidRPr="00DA180B">
              <w:rPr>
                <w:rStyle w:val="Hyperlink"/>
              </w:rPr>
              <w:t>7.5</w:t>
            </w:r>
            <w:r>
              <w:rPr>
                <w:rFonts w:asciiTheme="minorHAnsi" w:eastAsiaTheme="minorEastAsia" w:hAnsiTheme="minorHAnsi" w:cstheme="minorBidi"/>
                <w:b w:val="0"/>
                <w:smallCaps w:val="0"/>
                <w:szCs w:val="22"/>
                <w:lang w:val="en-US"/>
              </w:rPr>
              <w:tab/>
            </w:r>
            <w:r w:rsidRPr="00DA180B">
              <w:rPr>
                <w:rStyle w:val="Hyperlink"/>
              </w:rPr>
              <w:t>KPRIVKSTORE command: Store Private Key Associated to a Local Certificate</w:t>
            </w:r>
            <w:r>
              <w:rPr>
                <w:webHidden/>
              </w:rPr>
              <w:tab/>
            </w:r>
            <w:r>
              <w:rPr>
                <w:webHidden/>
              </w:rPr>
              <w:fldChar w:fldCharType="begin"/>
            </w:r>
            <w:r>
              <w:rPr>
                <w:webHidden/>
              </w:rPr>
              <w:instrText xml:space="preserve"> PAGEREF _Toc516684978 \h </w:instrText>
            </w:r>
            <w:r>
              <w:rPr>
                <w:webHidden/>
              </w:rPr>
            </w:r>
            <w:r>
              <w:rPr>
                <w:webHidden/>
              </w:rPr>
              <w:fldChar w:fldCharType="separate"/>
            </w:r>
            <w:r>
              <w:rPr>
                <w:webHidden/>
              </w:rPr>
              <w:t>235</w:t>
            </w:r>
            <w:r>
              <w:rPr>
                <w:webHidden/>
              </w:rPr>
              <w:fldChar w:fldCharType="end"/>
            </w:r>
          </w:hyperlink>
        </w:p>
        <w:p w14:paraId="526957AD" w14:textId="36B25AF2" w:rsidR="00FA1F5B" w:rsidRDefault="00FA1F5B">
          <w:pPr>
            <w:pStyle w:val="TOC3"/>
            <w:rPr>
              <w:rFonts w:asciiTheme="minorHAnsi" w:eastAsiaTheme="minorEastAsia" w:hAnsiTheme="minorHAnsi" w:cstheme="minorBidi"/>
              <w:smallCaps w:val="0"/>
              <w:szCs w:val="22"/>
              <w:lang w:val="en-US"/>
            </w:rPr>
          </w:pPr>
          <w:hyperlink w:anchor="_Toc516684979" w:history="1">
            <w:r w:rsidRPr="00DA180B">
              <w:rPr>
                <w:rStyle w:val="Hyperlink"/>
              </w:rPr>
              <w:t>7.5.1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_Toc516684979 \h </w:instrText>
            </w:r>
            <w:r>
              <w:rPr>
                <w:webHidden/>
              </w:rPr>
            </w:r>
            <w:r>
              <w:rPr>
                <w:webHidden/>
              </w:rPr>
              <w:fldChar w:fldCharType="separate"/>
            </w:r>
            <w:r>
              <w:rPr>
                <w:webHidden/>
              </w:rPr>
              <w:t>235</w:t>
            </w:r>
            <w:r>
              <w:rPr>
                <w:webHidden/>
              </w:rPr>
              <w:fldChar w:fldCharType="end"/>
            </w:r>
          </w:hyperlink>
        </w:p>
        <w:p w14:paraId="2E556DFA" w14:textId="1532280A" w:rsidR="00FA1F5B" w:rsidRDefault="00FA1F5B">
          <w:pPr>
            <w:pStyle w:val="TOC3"/>
            <w:rPr>
              <w:rFonts w:asciiTheme="minorHAnsi" w:eastAsiaTheme="minorEastAsia" w:hAnsiTheme="minorHAnsi" w:cstheme="minorBidi"/>
              <w:smallCaps w:val="0"/>
              <w:szCs w:val="22"/>
              <w:lang w:val="en-US"/>
            </w:rPr>
          </w:pPr>
          <w:hyperlink w:anchor="_Toc516684980" w:history="1">
            <w:r w:rsidRPr="00DA180B">
              <w:rPr>
                <w:rStyle w:val="Hyperlink"/>
              </w:rPr>
              <w:t>7.5.2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_Toc516684980 \h </w:instrText>
            </w:r>
            <w:r>
              <w:rPr>
                <w:webHidden/>
              </w:rPr>
            </w:r>
            <w:r>
              <w:rPr>
                <w:webHidden/>
              </w:rPr>
              <w:fldChar w:fldCharType="separate"/>
            </w:r>
            <w:r>
              <w:rPr>
                <w:webHidden/>
              </w:rPr>
              <w:t>235</w:t>
            </w:r>
            <w:r>
              <w:rPr>
                <w:webHidden/>
              </w:rPr>
              <w:fldChar w:fldCharType="end"/>
            </w:r>
          </w:hyperlink>
        </w:p>
        <w:p w14:paraId="1E68D967" w14:textId="5F021B7A" w:rsidR="00FA1F5B" w:rsidRDefault="00FA1F5B">
          <w:pPr>
            <w:pStyle w:val="TOC3"/>
            <w:rPr>
              <w:rFonts w:asciiTheme="minorHAnsi" w:eastAsiaTheme="minorEastAsia" w:hAnsiTheme="minorHAnsi" w:cstheme="minorBidi"/>
              <w:smallCaps w:val="0"/>
              <w:szCs w:val="22"/>
              <w:lang w:val="en-US"/>
            </w:rPr>
          </w:pPr>
          <w:hyperlink w:anchor="_Toc516684981" w:history="1">
            <w:r w:rsidRPr="00DA180B">
              <w:rPr>
                <w:rStyle w:val="Hyperlink"/>
              </w:rPr>
              <w:t>7.5.3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_Toc516684981 \h </w:instrText>
            </w:r>
            <w:r>
              <w:rPr>
                <w:webHidden/>
              </w:rPr>
            </w:r>
            <w:r>
              <w:rPr>
                <w:webHidden/>
              </w:rPr>
              <w:fldChar w:fldCharType="separate"/>
            </w:r>
            <w:r>
              <w:rPr>
                <w:webHidden/>
              </w:rPr>
              <w:t>236</w:t>
            </w:r>
            <w:r>
              <w:rPr>
                <w:webHidden/>
              </w:rPr>
              <w:fldChar w:fldCharType="end"/>
            </w:r>
          </w:hyperlink>
        </w:p>
        <w:p w14:paraId="37690622" w14:textId="46122E0D" w:rsidR="00FA1F5B" w:rsidRDefault="00FA1F5B">
          <w:pPr>
            <w:pStyle w:val="TOC3"/>
            <w:rPr>
              <w:rFonts w:asciiTheme="minorHAnsi" w:eastAsiaTheme="minorEastAsia" w:hAnsiTheme="minorHAnsi" w:cstheme="minorBidi"/>
              <w:smallCaps w:val="0"/>
              <w:szCs w:val="22"/>
              <w:lang w:val="en-US"/>
            </w:rPr>
          </w:pPr>
          <w:hyperlink w:anchor="_Toc516684982" w:history="1">
            <w:r w:rsidRPr="00DA180B">
              <w:rPr>
                <w:rStyle w:val="Hyperlink"/>
              </w:rPr>
              <w:t>7.5.4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_Toc516684982 \h </w:instrText>
            </w:r>
            <w:r>
              <w:rPr>
                <w:webHidden/>
              </w:rPr>
            </w:r>
            <w:r>
              <w:rPr>
                <w:webHidden/>
              </w:rPr>
              <w:fldChar w:fldCharType="separate"/>
            </w:r>
            <w:r>
              <w:rPr>
                <w:webHidden/>
              </w:rPr>
              <w:t>237</w:t>
            </w:r>
            <w:r>
              <w:rPr>
                <w:webHidden/>
              </w:rPr>
              <w:fldChar w:fldCharType="end"/>
            </w:r>
          </w:hyperlink>
        </w:p>
        <w:p w14:paraId="531D054A" w14:textId="0AB7DB3D" w:rsidR="00FA1F5B" w:rsidRDefault="00FA1F5B">
          <w:pPr>
            <w:pStyle w:val="TOC3"/>
            <w:rPr>
              <w:rFonts w:asciiTheme="minorHAnsi" w:eastAsiaTheme="minorEastAsia" w:hAnsiTheme="minorHAnsi" w:cstheme="minorBidi"/>
              <w:smallCaps w:val="0"/>
              <w:szCs w:val="22"/>
              <w:lang w:val="en-US"/>
            </w:rPr>
          </w:pPr>
          <w:hyperlink w:anchor="_Toc516684983" w:history="1">
            <w:r w:rsidRPr="00DA180B">
              <w:rPr>
                <w:rStyle w:val="Hyperlink"/>
              </w:rPr>
              <w:t>7.5.5</w:t>
            </w:r>
            <w:r>
              <w:rPr>
                <w:rFonts w:asciiTheme="minorHAnsi" w:eastAsiaTheme="minorEastAsia" w:hAnsiTheme="minorHAnsi" w:cstheme="minorBidi"/>
                <w:smallCaps w:val="0"/>
                <w:szCs w:val="22"/>
                <w:lang w:val="en-US"/>
              </w:rPr>
              <w:tab/>
            </w:r>
            <w:r w:rsidRPr="00DA180B">
              <w:rPr>
                <w:rStyle w:val="Hyperlink"/>
              </w:rPr>
              <w:t>Service Dependencies</w:t>
            </w:r>
            <w:r>
              <w:rPr>
                <w:webHidden/>
              </w:rPr>
              <w:tab/>
            </w:r>
            <w:r>
              <w:rPr>
                <w:webHidden/>
              </w:rPr>
              <w:fldChar w:fldCharType="begin"/>
            </w:r>
            <w:r>
              <w:rPr>
                <w:webHidden/>
              </w:rPr>
              <w:instrText xml:space="preserve"> PAGEREF _Toc516684983 \h </w:instrText>
            </w:r>
            <w:r>
              <w:rPr>
                <w:webHidden/>
              </w:rPr>
            </w:r>
            <w:r>
              <w:rPr>
                <w:webHidden/>
              </w:rPr>
              <w:fldChar w:fldCharType="separate"/>
            </w:r>
            <w:r>
              <w:rPr>
                <w:webHidden/>
              </w:rPr>
              <w:t>242</w:t>
            </w:r>
            <w:r>
              <w:rPr>
                <w:webHidden/>
              </w:rPr>
              <w:fldChar w:fldCharType="end"/>
            </w:r>
          </w:hyperlink>
        </w:p>
        <w:p w14:paraId="1B60D7E7" w14:textId="6629AFC2" w:rsidR="00FA1F5B" w:rsidRDefault="00FA1F5B">
          <w:pPr>
            <w:pStyle w:val="TOC2"/>
            <w:rPr>
              <w:rFonts w:asciiTheme="minorHAnsi" w:eastAsiaTheme="minorEastAsia" w:hAnsiTheme="minorHAnsi" w:cstheme="minorBidi"/>
              <w:b w:val="0"/>
              <w:smallCaps w:val="0"/>
              <w:szCs w:val="22"/>
              <w:lang w:val="en-US"/>
            </w:rPr>
          </w:pPr>
          <w:hyperlink w:anchor="_Toc516684984" w:history="1">
            <w:r w:rsidRPr="00DA180B">
              <w:rPr>
                <w:rStyle w:val="Hyperlink"/>
              </w:rPr>
              <w:t>7.6</w:t>
            </w:r>
            <w:r>
              <w:rPr>
                <w:rFonts w:asciiTheme="minorHAnsi" w:eastAsiaTheme="minorEastAsia" w:hAnsiTheme="minorHAnsi" w:cstheme="minorBidi"/>
                <w:b w:val="0"/>
                <w:smallCaps w:val="0"/>
                <w:szCs w:val="22"/>
                <w:lang w:val="en-US"/>
              </w:rPr>
              <w:tab/>
            </w:r>
            <w:r w:rsidRPr="00DA180B">
              <w:rPr>
                <w:rStyle w:val="Hyperlink"/>
              </w:rPr>
              <w:t>+KPRIVKDELETE command: Delete Private Key from the Index</w:t>
            </w:r>
            <w:r>
              <w:rPr>
                <w:webHidden/>
              </w:rPr>
              <w:tab/>
            </w:r>
            <w:r>
              <w:rPr>
                <w:webHidden/>
              </w:rPr>
              <w:fldChar w:fldCharType="begin"/>
            </w:r>
            <w:r>
              <w:rPr>
                <w:webHidden/>
              </w:rPr>
              <w:instrText xml:space="preserve"> PAGEREF _Toc516684984 \h </w:instrText>
            </w:r>
            <w:r>
              <w:rPr>
                <w:webHidden/>
              </w:rPr>
            </w:r>
            <w:r>
              <w:rPr>
                <w:webHidden/>
              </w:rPr>
              <w:fldChar w:fldCharType="separate"/>
            </w:r>
            <w:r>
              <w:rPr>
                <w:webHidden/>
              </w:rPr>
              <w:t>243</w:t>
            </w:r>
            <w:r>
              <w:rPr>
                <w:webHidden/>
              </w:rPr>
              <w:fldChar w:fldCharType="end"/>
            </w:r>
          </w:hyperlink>
        </w:p>
        <w:p w14:paraId="6D478199" w14:textId="67B98211" w:rsidR="00FA1F5B" w:rsidRDefault="00FA1F5B">
          <w:pPr>
            <w:pStyle w:val="TOC3"/>
            <w:rPr>
              <w:rFonts w:asciiTheme="minorHAnsi" w:eastAsiaTheme="minorEastAsia" w:hAnsiTheme="minorHAnsi" w:cstheme="minorBidi"/>
              <w:smallCaps w:val="0"/>
              <w:szCs w:val="22"/>
              <w:lang w:val="en-US"/>
            </w:rPr>
          </w:pPr>
          <w:hyperlink w:anchor="_Toc516684985" w:history="1">
            <w:r w:rsidRPr="00DA180B">
              <w:rPr>
                <w:rStyle w:val="Hyperlink"/>
              </w:rPr>
              <w:t>7.6.1</w:t>
            </w:r>
            <w:r>
              <w:rPr>
                <w:rFonts w:asciiTheme="minorHAnsi" w:eastAsiaTheme="minorEastAsia" w:hAnsiTheme="minorHAnsi" w:cstheme="minorBidi"/>
                <w:smallCaps w:val="0"/>
                <w:szCs w:val="22"/>
                <w:lang w:val="en-US"/>
              </w:rPr>
              <w:tab/>
            </w:r>
            <w:r w:rsidRPr="00DA180B">
              <w:rPr>
                <w:rStyle w:val="Hyperlink"/>
              </w:rPr>
              <w:t>Syntax</w:t>
            </w:r>
            <w:r>
              <w:rPr>
                <w:webHidden/>
              </w:rPr>
              <w:tab/>
            </w:r>
            <w:r>
              <w:rPr>
                <w:webHidden/>
              </w:rPr>
              <w:fldChar w:fldCharType="begin"/>
            </w:r>
            <w:r>
              <w:rPr>
                <w:webHidden/>
              </w:rPr>
              <w:instrText xml:space="preserve"> PAGEREF _Toc516684985 \h </w:instrText>
            </w:r>
            <w:r>
              <w:rPr>
                <w:webHidden/>
              </w:rPr>
            </w:r>
            <w:r>
              <w:rPr>
                <w:webHidden/>
              </w:rPr>
              <w:fldChar w:fldCharType="separate"/>
            </w:r>
            <w:r>
              <w:rPr>
                <w:webHidden/>
              </w:rPr>
              <w:t>243</w:t>
            </w:r>
            <w:r>
              <w:rPr>
                <w:webHidden/>
              </w:rPr>
              <w:fldChar w:fldCharType="end"/>
            </w:r>
          </w:hyperlink>
        </w:p>
        <w:p w14:paraId="6B43ABC3" w14:textId="3A8E011D" w:rsidR="00FA1F5B" w:rsidRDefault="00FA1F5B">
          <w:pPr>
            <w:pStyle w:val="TOC3"/>
            <w:rPr>
              <w:rFonts w:asciiTheme="minorHAnsi" w:eastAsiaTheme="minorEastAsia" w:hAnsiTheme="minorHAnsi" w:cstheme="minorBidi"/>
              <w:smallCaps w:val="0"/>
              <w:szCs w:val="22"/>
              <w:lang w:val="en-US"/>
            </w:rPr>
          </w:pPr>
          <w:hyperlink w:anchor="_Toc516684986" w:history="1">
            <w:r w:rsidRPr="00DA180B">
              <w:rPr>
                <w:rStyle w:val="Hyperlink"/>
              </w:rPr>
              <w:t>7.6.2</w:t>
            </w:r>
            <w:r>
              <w:rPr>
                <w:rFonts w:asciiTheme="minorHAnsi" w:eastAsiaTheme="minorEastAsia" w:hAnsiTheme="minorHAnsi" w:cstheme="minorBidi"/>
                <w:smallCaps w:val="0"/>
                <w:szCs w:val="22"/>
                <w:lang w:val="en-US"/>
              </w:rPr>
              <w:tab/>
            </w:r>
            <w:r w:rsidRPr="00DA180B">
              <w:rPr>
                <w:rStyle w:val="Hyperlink"/>
              </w:rPr>
              <w:t>Defined values</w:t>
            </w:r>
            <w:r>
              <w:rPr>
                <w:webHidden/>
              </w:rPr>
              <w:tab/>
            </w:r>
            <w:r>
              <w:rPr>
                <w:webHidden/>
              </w:rPr>
              <w:fldChar w:fldCharType="begin"/>
            </w:r>
            <w:r>
              <w:rPr>
                <w:webHidden/>
              </w:rPr>
              <w:instrText xml:space="preserve"> PAGEREF _Toc516684986 \h </w:instrText>
            </w:r>
            <w:r>
              <w:rPr>
                <w:webHidden/>
              </w:rPr>
            </w:r>
            <w:r>
              <w:rPr>
                <w:webHidden/>
              </w:rPr>
              <w:fldChar w:fldCharType="separate"/>
            </w:r>
            <w:r>
              <w:rPr>
                <w:webHidden/>
              </w:rPr>
              <w:t>243</w:t>
            </w:r>
            <w:r>
              <w:rPr>
                <w:webHidden/>
              </w:rPr>
              <w:fldChar w:fldCharType="end"/>
            </w:r>
          </w:hyperlink>
        </w:p>
        <w:p w14:paraId="1E21484F" w14:textId="79CE7F15" w:rsidR="00FA1F5B" w:rsidRDefault="00FA1F5B">
          <w:pPr>
            <w:pStyle w:val="TOC3"/>
            <w:rPr>
              <w:rFonts w:asciiTheme="minorHAnsi" w:eastAsiaTheme="minorEastAsia" w:hAnsiTheme="minorHAnsi" w:cstheme="minorBidi"/>
              <w:smallCaps w:val="0"/>
              <w:szCs w:val="22"/>
              <w:lang w:val="en-US"/>
            </w:rPr>
          </w:pPr>
          <w:hyperlink w:anchor="_Toc516684987" w:history="1">
            <w:r w:rsidRPr="00DA180B">
              <w:rPr>
                <w:rStyle w:val="Hyperlink"/>
              </w:rPr>
              <w:t>7.6.3</w:t>
            </w:r>
            <w:r>
              <w:rPr>
                <w:rFonts w:asciiTheme="minorHAnsi" w:eastAsiaTheme="minorEastAsia" w:hAnsiTheme="minorHAnsi" w:cstheme="minorBidi"/>
                <w:smallCaps w:val="0"/>
                <w:szCs w:val="22"/>
                <w:lang w:val="en-US"/>
              </w:rPr>
              <w:tab/>
            </w:r>
            <w:r w:rsidRPr="00DA180B">
              <w:rPr>
                <w:rStyle w:val="Hyperlink"/>
              </w:rPr>
              <w:t>Examples</w:t>
            </w:r>
            <w:r>
              <w:rPr>
                <w:webHidden/>
              </w:rPr>
              <w:tab/>
            </w:r>
            <w:r>
              <w:rPr>
                <w:webHidden/>
              </w:rPr>
              <w:fldChar w:fldCharType="begin"/>
            </w:r>
            <w:r>
              <w:rPr>
                <w:webHidden/>
              </w:rPr>
              <w:instrText xml:space="preserve"> PAGEREF _Toc516684987 \h </w:instrText>
            </w:r>
            <w:r>
              <w:rPr>
                <w:webHidden/>
              </w:rPr>
            </w:r>
            <w:r>
              <w:rPr>
                <w:webHidden/>
              </w:rPr>
              <w:fldChar w:fldCharType="separate"/>
            </w:r>
            <w:r>
              <w:rPr>
                <w:webHidden/>
              </w:rPr>
              <w:t>243</w:t>
            </w:r>
            <w:r>
              <w:rPr>
                <w:webHidden/>
              </w:rPr>
              <w:fldChar w:fldCharType="end"/>
            </w:r>
          </w:hyperlink>
        </w:p>
        <w:p w14:paraId="7DDFCAE6" w14:textId="5C36658C" w:rsidR="00FA1F5B" w:rsidRDefault="00FA1F5B">
          <w:pPr>
            <w:pStyle w:val="TOC3"/>
            <w:rPr>
              <w:rFonts w:asciiTheme="minorHAnsi" w:eastAsiaTheme="minorEastAsia" w:hAnsiTheme="minorHAnsi" w:cstheme="minorBidi"/>
              <w:smallCaps w:val="0"/>
              <w:szCs w:val="22"/>
              <w:lang w:val="en-US"/>
            </w:rPr>
          </w:pPr>
          <w:hyperlink w:anchor="_Toc516684988" w:history="1">
            <w:r w:rsidRPr="00DA180B">
              <w:rPr>
                <w:rStyle w:val="Hyperlink"/>
              </w:rPr>
              <w:t>7.6.4</w:t>
            </w:r>
            <w:r>
              <w:rPr>
                <w:rFonts w:asciiTheme="minorHAnsi" w:eastAsiaTheme="minorEastAsia" w:hAnsiTheme="minorHAnsi" w:cstheme="minorBidi"/>
                <w:smallCaps w:val="0"/>
                <w:szCs w:val="22"/>
                <w:lang w:val="en-US"/>
              </w:rPr>
              <w:tab/>
            </w:r>
            <w:r w:rsidRPr="00DA180B">
              <w:rPr>
                <w:rStyle w:val="Hyperlink"/>
              </w:rPr>
              <w:t>Sequence Diagram</w:t>
            </w:r>
            <w:r>
              <w:rPr>
                <w:webHidden/>
              </w:rPr>
              <w:tab/>
            </w:r>
            <w:r>
              <w:rPr>
                <w:webHidden/>
              </w:rPr>
              <w:fldChar w:fldCharType="begin"/>
            </w:r>
            <w:r>
              <w:rPr>
                <w:webHidden/>
              </w:rPr>
              <w:instrText xml:space="preserve"> PAGEREF _Toc516684988 \h </w:instrText>
            </w:r>
            <w:r>
              <w:rPr>
                <w:webHidden/>
              </w:rPr>
            </w:r>
            <w:r>
              <w:rPr>
                <w:webHidden/>
              </w:rPr>
              <w:fldChar w:fldCharType="separate"/>
            </w:r>
            <w:r>
              <w:rPr>
                <w:webHidden/>
              </w:rPr>
              <w:t>245</w:t>
            </w:r>
            <w:r>
              <w:rPr>
                <w:webHidden/>
              </w:rPr>
              <w:fldChar w:fldCharType="end"/>
            </w:r>
          </w:hyperlink>
        </w:p>
        <w:p w14:paraId="0D77CF58" w14:textId="53C6191F" w:rsidR="00FA1F5B" w:rsidRDefault="00FA1F5B">
          <w:pPr>
            <w:pStyle w:val="TOC3"/>
            <w:rPr>
              <w:rFonts w:asciiTheme="minorHAnsi" w:eastAsiaTheme="minorEastAsia" w:hAnsiTheme="minorHAnsi" w:cstheme="minorBidi"/>
              <w:smallCaps w:val="0"/>
              <w:szCs w:val="22"/>
              <w:lang w:val="en-US"/>
            </w:rPr>
          </w:pPr>
          <w:hyperlink w:anchor="_Toc516684989" w:history="1">
            <w:r w:rsidRPr="00DA180B">
              <w:rPr>
                <w:rStyle w:val="Hyperlink"/>
              </w:rPr>
              <w:t>7.6.5</w:t>
            </w:r>
            <w:r>
              <w:rPr>
                <w:rFonts w:asciiTheme="minorHAnsi" w:eastAsiaTheme="minorEastAsia" w:hAnsiTheme="minorHAnsi" w:cstheme="minorBidi"/>
                <w:smallCaps w:val="0"/>
                <w:szCs w:val="22"/>
                <w:lang w:val="en-US"/>
              </w:rPr>
              <w:tab/>
            </w:r>
            <w:r w:rsidRPr="00DA180B">
              <w:rPr>
                <w:rStyle w:val="Hyperlink"/>
              </w:rPr>
              <w:t>Service Dependencies</w:t>
            </w:r>
            <w:r w:rsidRPr="00DA180B">
              <w:rPr>
                <w:rStyle w:val="Hyperlink"/>
                <w:rFonts w:cs="Arial"/>
              </w:rPr>
              <w:t>.</w:t>
            </w:r>
            <w:r>
              <w:rPr>
                <w:webHidden/>
              </w:rPr>
              <w:tab/>
            </w:r>
            <w:r>
              <w:rPr>
                <w:webHidden/>
              </w:rPr>
              <w:fldChar w:fldCharType="begin"/>
            </w:r>
            <w:r>
              <w:rPr>
                <w:webHidden/>
              </w:rPr>
              <w:instrText xml:space="preserve"> PAGEREF _Toc516684989 \h </w:instrText>
            </w:r>
            <w:r>
              <w:rPr>
                <w:webHidden/>
              </w:rPr>
            </w:r>
            <w:r>
              <w:rPr>
                <w:webHidden/>
              </w:rPr>
              <w:fldChar w:fldCharType="separate"/>
            </w:r>
            <w:r>
              <w:rPr>
                <w:webHidden/>
              </w:rPr>
              <w:t>248</w:t>
            </w:r>
            <w:r>
              <w:rPr>
                <w:webHidden/>
              </w:rPr>
              <w:fldChar w:fldCharType="end"/>
            </w:r>
          </w:hyperlink>
        </w:p>
        <w:p w14:paraId="21DA235A" w14:textId="2F4D889F" w:rsidR="00D90E51" w:rsidRPr="006F4AF4" w:rsidRDefault="00D90E51" w:rsidP="00D90E51">
          <w:pPr>
            <w:rPr>
              <w:rFonts w:cs="Calibri"/>
              <w:b/>
              <w:bCs/>
              <w:noProof/>
            </w:rPr>
          </w:pPr>
          <w:r w:rsidRPr="006F4AF4">
            <w:rPr>
              <w:rFonts w:cs="Calibri"/>
              <w:b/>
              <w:bCs/>
              <w:noProof/>
            </w:rPr>
            <w:fldChar w:fldCharType="end"/>
          </w:r>
        </w:p>
      </w:sdtContent>
    </w:sdt>
    <w:p w14:paraId="21DA235B" w14:textId="77777777" w:rsidR="00B923FF" w:rsidRPr="006F4AF4" w:rsidRDefault="00973F82" w:rsidP="00A639D9">
      <w:pPr>
        <w:pStyle w:val="Heading1"/>
      </w:pPr>
      <w:r w:rsidRPr="006F4AF4">
        <w:br w:type="page"/>
      </w:r>
      <w:bookmarkStart w:id="1" w:name="_Toc516684747"/>
      <w:r w:rsidRPr="00FA0374">
        <w:lastRenderedPageBreak/>
        <w:t>I</w:t>
      </w:r>
      <w:r w:rsidR="0027009B" w:rsidRPr="00FA0374">
        <w:t>ntroduction</w:t>
      </w:r>
      <w:bookmarkEnd w:id="1"/>
    </w:p>
    <w:p w14:paraId="21DA235C" w14:textId="77777777" w:rsidR="00B923FF" w:rsidRPr="00FA0374" w:rsidRDefault="00B923FF" w:rsidP="00FA0374">
      <w:pPr>
        <w:pStyle w:val="Heading2"/>
      </w:pPr>
      <w:bookmarkStart w:id="2" w:name="_Toc522008448"/>
      <w:bookmarkStart w:id="3" w:name="_Toc292181367"/>
      <w:bookmarkStart w:id="4" w:name="_Toc317525155"/>
      <w:bookmarkStart w:id="5" w:name="_Toc516684748"/>
      <w:r w:rsidRPr="00FA0374">
        <w:t>Purpose</w:t>
      </w:r>
      <w:bookmarkEnd w:id="2"/>
      <w:bookmarkEnd w:id="3"/>
      <w:bookmarkEnd w:id="4"/>
      <w:bookmarkEnd w:id="5"/>
    </w:p>
    <w:p w14:paraId="21DA235D" w14:textId="77777777" w:rsidR="00E67C87" w:rsidRPr="000C2717" w:rsidRDefault="00602453" w:rsidP="00BA71D4">
      <w:pPr>
        <w:pStyle w:val="BodyText"/>
        <w:rPr>
          <w:rStyle w:val="QuoteChar"/>
          <w:rFonts w:ascii="Calibri" w:eastAsiaTheme="minorEastAsia" w:hAnsi="Calibri" w:cs="Calibri"/>
          <w:iCs w:val="0"/>
          <w:color w:val="auto"/>
          <w:szCs w:val="24"/>
          <w:lang w:eastAsia="zh-CN"/>
        </w:rPr>
      </w:pPr>
      <w:r w:rsidRPr="000C2717">
        <w:rPr>
          <w:rStyle w:val="QuoteChar"/>
          <w:rFonts w:ascii="Calibri" w:eastAsiaTheme="minorEastAsia" w:hAnsi="Calibri" w:cs="Calibri"/>
          <w:iCs w:val="0"/>
          <w:color w:val="auto"/>
          <w:szCs w:val="24"/>
          <w:lang w:eastAsia="zh-CN"/>
        </w:rPr>
        <w:t xml:space="preserve">This </w:t>
      </w:r>
      <w:r w:rsidR="004C19E1" w:rsidRPr="000C2717">
        <w:rPr>
          <w:rStyle w:val="QuoteChar"/>
          <w:rFonts w:ascii="Calibri" w:eastAsiaTheme="minorEastAsia" w:hAnsi="Calibri" w:cs="Calibri"/>
          <w:iCs w:val="0"/>
          <w:color w:val="auto"/>
          <w:szCs w:val="24"/>
          <w:lang w:eastAsia="zh-CN"/>
        </w:rPr>
        <w:t xml:space="preserve">document contains the </w:t>
      </w:r>
      <w:r w:rsidR="00D95FD6" w:rsidRPr="000C2717">
        <w:rPr>
          <w:rStyle w:val="QuoteChar"/>
          <w:rFonts w:ascii="Calibri" w:eastAsiaTheme="minorEastAsia" w:hAnsi="Calibri" w:cs="Calibri"/>
          <w:iCs w:val="0"/>
          <w:color w:val="auto"/>
          <w:szCs w:val="24"/>
          <w:lang w:eastAsia="zh-CN"/>
        </w:rPr>
        <w:t>High Level</w:t>
      </w:r>
      <w:r w:rsidR="004C19E1" w:rsidRPr="000C2717">
        <w:rPr>
          <w:rStyle w:val="QuoteChar"/>
          <w:rFonts w:ascii="Calibri" w:eastAsiaTheme="minorEastAsia" w:hAnsi="Calibri" w:cs="Calibri"/>
          <w:iCs w:val="0"/>
          <w:color w:val="auto"/>
          <w:szCs w:val="24"/>
          <w:lang w:eastAsia="zh-CN"/>
        </w:rPr>
        <w:t xml:space="preserve"> Design for the </w:t>
      </w:r>
      <w:r w:rsidRPr="000C2717">
        <w:rPr>
          <w:rStyle w:val="QuoteChar"/>
          <w:rFonts w:ascii="Calibri" w:eastAsiaTheme="minorEastAsia" w:hAnsi="Calibri" w:cs="Calibri"/>
          <w:iCs w:val="0"/>
          <w:color w:val="auto"/>
          <w:szCs w:val="24"/>
          <w:lang w:eastAsia="zh-CN"/>
        </w:rPr>
        <w:t>application</w:t>
      </w:r>
      <w:r w:rsidR="004C19E1" w:rsidRPr="000C2717">
        <w:rPr>
          <w:rStyle w:val="QuoteChar"/>
          <w:rFonts w:ascii="Calibri" w:eastAsiaTheme="minorEastAsia" w:hAnsi="Calibri" w:cs="Calibri"/>
          <w:iCs w:val="0"/>
          <w:color w:val="auto"/>
          <w:szCs w:val="24"/>
          <w:lang w:eastAsia="zh-CN"/>
        </w:rPr>
        <w:t xml:space="preserve"> </w:t>
      </w:r>
      <w:r w:rsidR="00563B90" w:rsidRPr="000C2717">
        <w:rPr>
          <w:rStyle w:val="QuoteChar"/>
          <w:rFonts w:ascii="Calibri" w:eastAsiaTheme="minorEastAsia" w:hAnsi="Calibri" w:cs="Calibri"/>
          <w:iCs w:val="0"/>
          <w:color w:val="auto"/>
          <w:szCs w:val="24"/>
          <w:lang w:eastAsia="zh-CN"/>
        </w:rPr>
        <w:t>component</w:t>
      </w:r>
      <w:r w:rsidR="004C19E1" w:rsidRPr="000C2717">
        <w:rPr>
          <w:rStyle w:val="QuoteChar"/>
          <w:rFonts w:ascii="Calibri" w:eastAsiaTheme="minorEastAsia" w:hAnsi="Calibri" w:cs="Calibri"/>
          <w:iCs w:val="0"/>
          <w:color w:val="auto"/>
          <w:szCs w:val="24"/>
          <w:lang w:eastAsia="zh-CN"/>
        </w:rPr>
        <w:t xml:space="preserve"> </w:t>
      </w:r>
      <w:r w:rsidRPr="000C2717">
        <w:rPr>
          <w:rStyle w:val="QuoteChar"/>
          <w:rFonts w:ascii="Calibri" w:eastAsiaTheme="minorEastAsia" w:hAnsi="Calibri" w:cs="Calibri"/>
          <w:iCs w:val="0"/>
          <w:color w:val="auto"/>
          <w:szCs w:val="24"/>
          <w:lang w:eastAsia="zh-CN"/>
        </w:rPr>
        <w:t xml:space="preserve">of the </w:t>
      </w:r>
      <w:r w:rsidR="000C2717" w:rsidRPr="000C2717">
        <w:rPr>
          <w:rStyle w:val="QuoteChar"/>
          <w:rFonts w:ascii="Calibri" w:eastAsiaTheme="minorEastAsia" w:hAnsi="Calibri" w:cs="Calibri"/>
          <w:iCs w:val="0"/>
          <w:color w:val="auto"/>
          <w:szCs w:val="24"/>
          <w:lang w:eastAsia="zh-CN"/>
        </w:rPr>
        <w:t>HL7</w:t>
      </w:r>
      <w:r w:rsidR="004246C9">
        <w:rPr>
          <w:rStyle w:val="QuoteChar"/>
          <w:rFonts w:ascii="Calibri" w:eastAsiaTheme="minorEastAsia" w:hAnsi="Calibri" w:cs="Calibri"/>
          <w:iCs w:val="0"/>
          <w:color w:val="auto"/>
          <w:szCs w:val="24"/>
          <w:lang w:eastAsia="zh-CN"/>
        </w:rPr>
        <w:t>8</w:t>
      </w:r>
      <w:r w:rsidR="000C2717" w:rsidRPr="000C2717">
        <w:rPr>
          <w:rStyle w:val="QuoteChar"/>
          <w:rFonts w:ascii="Calibri" w:eastAsiaTheme="minorEastAsia" w:hAnsi="Calibri" w:cs="Calibri"/>
          <w:iCs w:val="0"/>
          <w:color w:val="auto"/>
          <w:szCs w:val="24"/>
          <w:lang w:eastAsia="zh-CN"/>
        </w:rPr>
        <w:t>xx</w:t>
      </w:r>
      <w:r w:rsidRPr="000C2717">
        <w:rPr>
          <w:rStyle w:val="QuoteChar"/>
          <w:rFonts w:ascii="Calibri" w:eastAsiaTheme="minorEastAsia" w:hAnsi="Calibri" w:cs="Calibri"/>
          <w:iCs w:val="0"/>
          <w:color w:val="auto"/>
          <w:szCs w:val="24"/>
          <w:lang w:eastAsia="zh-CN"/>
        </w:rPr>
        <w:t xml:space="preserve"> firmware for </w:t>
      </w:r>
      <w:r w:rsidR="008E6F9B">
        <w:rPr>
          <w:rStyle w:val="QuoteChar"/>
          <w:rFonts w:ascii="Calibri" w:eastAsiaTheme="minorEastAsia" w:hAnsi="Calibri" w:cs="Calibri"/>
          <w:iCs w:val="0"/>
          <w:color w:val="auto"/>
          <w:szCs w:val="24"/>
          <w:lang w:eastAsia="zh-CN"/>
        </w:rPr>
        <w:t xml:space="preserve">the </w:t>
      </w:r>
      <w:r w:rsidR="004246C9">
        <w:rPr>
          <w:rStyle w:val="QuoteChar"/>
          <w:rFonts w:ascii="Calibri" w:eastAsiaTheme="minorEastAsia" w:hAnsi="Calibri" w:cs="Calibri"/>
          <w:iCs w:val="0"/>
          <w:color w:val="auto"/>
          <w:szCs w:val="24"/>
          <w:lang w:eastAsia="zh-CN"/>
        </w:rPr>
        <w:t>IP AT commands</w:t>
      </w:r>
      <w:r w:rsidR="00563B90" w:rsidRPr="000C2717">
        <w:rPr>
          <w:rStyle w:val="QuoteChar"/>
          <w:rFonts w:ascii="Calibri" w:eastAsiaTheme="minorEastAsia" w:hAnsi="Calibri" w:cs="Calibri"/>
          <w:iCs w:val="0"/>
          <w:color w:val="auto"/>
          <w:szCs w:val="24"/>
          <w:lang w:eastAsia="zh-CN"/>
        </w:rPr>
        <w:t>.</w:t>
      </w:r>
    </w:p>
    <w:p w14:paraId="21DA235E" w14:textId="77777777" w:rsidR="0034785A" w:rsidRPr="00FA0374" w:rsidRDefault="0034785A" w:rsidP="00E944C9">
      <w:pPr>
        <w:pStyle w:val="Heading2"/>
        <w:numPr>
          <w:ilvl w:val="1"/>
          <w:numId w:val="1"/>
        </w:numPr>
        <w:tabs>
          <w:tab w:val="clear" w:pos="576"/>
        </w:tabs>
        <w:ind w:left="510" w:hanging="510"/>
      </w:pPr>
      <w:bookmarkStart w:id="6" w:name="_Toc522008449"/>
      <w:bookmarkStart w:id="7" w:name="_Toc292181368"/>
      <w:bookmarkStart w:id="8" w:name="_Toc317525156"/>
      <w:bookmarkStart w:id="9" w:name="_Ref6050551"/>
      <w:bookmarkStart w:id="10" w:name="_Ref6050562"/>
      <w:bookmarkStart w:id="11" w:name="_Ref6050568"/>
      <w:bookmarkStart w:id="12" w:name="_Ref6050763"/>
      <w:bookmarkStart w:id="13" w:name="_Ref6051048"/>
      <w:bookmarkStart w:id="14" w:name="_Toc292181373"/>
      <w:bookmarkStart w:id="15" w:name="_Toc516684749"/>
      <w:r w:rsidRPr="00FA0374">
        <w:t>Scope</w:t>
      </w:r>
      <w:bookmarkEnd w:id="6"/>
      <w:bookmarkEnd w:id="7"/>
      <w:bookmarkEnd w:id="8"/>
      <w:bookmarkEnd w:id="15"/>
    </w:p>
    <w:p w14:paraId="21DA235F" w14:textId="77777777" w:rsidR="0034785A" w:rsidRDefault="0034785A" w:rsidP="0034785A">
      <w:pPr>
        <w:rPr>
          <w:lang w:eastAsia="zh-CN"/>
        </w:rPr>
      </w:pPr>
      <w:r>
        <w:rPr>
          <w:lang w:eastAsia="zh-CN"/>
        </w:rPr>
        <w:t xml:space="preserve">This document </w:t>
      </w:r>
      <w:r w:rsidR="00FC2A20">
        <w:rPr>
          <w:lang w:eastAsia="zh-CN"/>
        </w:rPr>
        <w:t xml:space="preserve">explains the behavior of </w:t>
      </w:r>
      <w:r>
        <w:rPr>
          <w:lang w:eastAsia="zh-CN"/>
        </w:rPr>
        <w:t>IP AT commands.</w:t>
      </w:r>
      <w:r w:rsidR="00FC2A20">
        <w:rPr>
          <w:lang w:eastAsia="zh-CN"/>
        </w:rPr>
        <w:t xml:space="preserve"> </w:t>
      </w:r>
    </w:p>
    <w:p w14:paraId="21DA2360" w14:textId="77777777" w:rsidR="00B923FF" w:rsidRPr="00FA0374" w:rsidRDefault="00B923FF" w:rsidP="00FA0374">
      <w:pPr>
        <w:pStyle w:val="Heading2"/>
      </w:pPr>
      <w:bookmarkStart w:id="16" w:name="_Toc516684750"/>
      <w:r w:rsidRPr="00FA0374">
        <w:t>References</w:t>
      </w:r>
      <w:bookmarkEnd w:id="9"/>
      <w:bookmarkEnd w:id="10"/>
      <w:bookmarkEnd w:id="11"/>
      <w:bookmarkEnd w:id="12"/>
      <w:bookmarkEnd w:id="13"/>
      <w:bookmarkEnd w:id="14"/>
      <w:bookmarkEnd w:id="16"/>
    </w:p>
    <w:p w14:paraId="21DA2361" w14:textId="77777777" w:rsidR="000B77AD" w:rsidRPr="006F4AF4" w:rsidRDefault="000B77AD" w:rsidP="000B77AD">
      <w:pPr>
        <w:rPr>
          <w:rFonts w:eastAsiaTheme="minorEastAsia" w:cs="Calibri"/>
          <w:lang w:eastAsia="zh-CN"/>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880"/>
        <w:gridCol w:w="5148"/>
      </w:tblGrid>
      <w:tr w:rsidR="00B923FF" w:rsidRPr="006F4AF4" w14:paraId="21DA2365" w14:textId="77777777" w:rsidTr="0078378B">
        <w:tc>
          <w:tcPr>
            <w:tcW w:w="828" w:type="dxa"/>
            <w:shd w:val="pct25" w:color="auto" w:fill="FFFFFF"/>
          </w:tcPr>
          <w:p w14:paraId="21DA2362" w14:textId="77777777" w:rsidR="00B923FF" w:rsidRPr="005A6A12" w:rsidRDefault="00B923FF" w:rsidP="001C236B">
            <w:pPr>
              <w:rPr>
                <w:rFonts w:cs="Calibri"/>
                <w:b/>
                <w:lang w:val="fr-CA" w:eastAsia="zh-CN"/>
              </w:rPr>
            </w:pPr>
            <w:r w:rsidRPr="005A6A12">
              <w:rPr>
                <w:rFonts w:cs="Calibri"/>
                <w:b/>
                <w:lang w:val="fr-CA"/>
              </w:rPr>
              <w:t>Ref. #</w:t>
            </w:r>
          </w:p>
        </w:tc>
        <w:tc>
          <w:tcPr>
            <w:tcW w:w="2880" w:type="dxa"/>
            <w:shd w:val="pct25" w:color="auto" w:fill="FFFFFF"/>
          </w:tcPr>
          <w:p w14:paraId="21DA2363" w14:textId="77777777" w:rsidR="00B923FF" w:rsidRPr="005A6A12" w:rsidRDefault="00B923FF" w:rsidP="001C236B">
            <w:pPr>
              <w:rPr>
                <w:rFonts w:cs="Calibri"/>
                <w:b/>
                <w:lang w:val="fr-CA"/>
              </w:rPr>
            </w:pPr>
            <w:r w:rsidRPr="005A6A12">
              <w:rPr>
                <w:rFonts w:cs="Calibri"/>
                <w:b/>
                <w:lang w:val="fr-CA"/>
              </w:rPr>
              <w:t>Docum</w:t>
            </w:r>
            <w:r w:rsidRPr="005A6A12">
              <w:rPr>
                <w:rFonts w:cs="Calibri"/>
                <w:b/>
              </w:rPr>
              <w:t>ent title</w:t>
            </w:r>
            <w:r w:rsidRPr="005A6A12">
              <w:rPr>
                <w:rFonts w:cs="Calibri"/>
                <w:b/>
                <w:lang w:val="fr-CA"/>
              </w:rPr>
              <w:t xml:space="preserve"> </w:t>
            </w:r>
          </w:p>
        </w:tc>
        <w:tc>
          <w:tcPr>
            <w:tcW w:w="5148" w:type="dxa"/>
            <w:shd w:val="pct25" w:color="auto" w:fill="FFFFFF"/>
          </w:tcPr>
          <w:p w14:paraId="21DA2364" w14:textId="77777777" w:rsidR="00B923FF" w:rsidRPr="005A6A12" w:rsidRDefault="00B923FF" w:rsidP="001C236B">
            <w:pPr>
              <w:rPr>
                <w:rFonts w:cs="Calibri"/>
                <w:b/>
              </w:rPr>
            </w:pPr>
            <w:r w:rsidRPr="005A6A12">
              <w:rPr>
                <w:rFonts w:cs="Calibri"/>
                <w:b/>
                <w:lang w:val="fr-CA"/>
              </w:rPr>
              <w:t>Doc. #</w:t>
            </w:r>
          </w:p>
        </w:tc>
      </w:tr>
      <w:tr w:rsidR="00B923FF" w:rsidRPr="006F4AF4" w14:paraId="21DA2369" w14:textId="77777777" w:rsidTr="00AD5D97">
        <w:trPr>
          <w:trHeight w:val="350"/>
        </w:trPr>
        <w:tc>
          <w:tcPr>
            <w:tcW w:w="828" w:type="dxa"/>
            <w:vAlign w:val="center"/>
          </w:tcPr>
          <w:p w14:paraId="21DA2366" w14:textId="77777777" w:rsidR="00B923FF" w:rsidRPr="006F4AF4" w:rsidRDefault="00D434DF" w:rsidP="00D434DF">
            <w:pPr>
              <w:pStyle w:val="Reference"/>
              <w:numPr>
                <w:ilvl w:val="0"/>
                <w:numId w:val="0"/>
              </w:numPr>
              <w:ind w:left="29"/>
            </w:pPr>
            <w:bookmarkStart w:id="17" w:name="R1"/>
            <w:bookmarkStart w:id="18" w:name="_Ref168288825"/>
            <w:r>
              <w:t>[R-1]</w:t>
            </w:r>
            <w:bookmarkEnd w:id="17"/>
          </w:p>
        </w:tc>
        <w:bookmarkEnd w:id="18"/>
        <w:tc>
          <w:tcPr>
            <w:tcW w:w="2880" w:type="dxa"/>
            <w:vAlign w:val="center"/>
          </w:tcPr>
          <w:p w14:paraId="21DA2367" w14:textId="77777777" w:rsidR="00B923FF" w:rsidRPr="0081504C" w:rsidRDefault="00B923FF" w:rsidP="0081504C">
            <w:pPr>
              <w:rPr>
                <w:rFonts w:cs="Calibri"/>
                <w:b/>
                <w:sz w:val="20"/>
                <w:lang w:val="en-US"/>
              </w:rPr>
            </w:pPr>
          </w:p>
        </w:tc>
        <w:tc>
          <w:tcPr>
            <w:tcW w:w="5148" w:type="dxa"/>
          </w:tcPr>
          <w:p w14:paraId="21DA2368" w14:textId="77777777" w:rsidR="00B923FF" w:rsidRPr="006F4AF4" w:rsidRDefault="00B923FF" w:rsidP="001C236B">
            <w:pPr>
              <w:rPr>
                <w:rFonts w:cs="Calibri"/>
                <w:i/>
                <w:iCs/>
              </w:rPr>
            </w:pPr>
          </w:p>
        </w:tc>
      </w:tr>
      <w:tr w:rsidR="0081504C" w:rsidRPr="006F4AF4" w14:paraId="21DA236D" w14:textId="77777777" w:rsidTr="00AD5D97">
        <w:trPr>
          <w:trHeight w:val="350"/>
        </w:trPr>
        <w:tc>
          <w:tcPr>
            <w:tcW w:w="828" w:type="dxa"/>
            <w:vAlign w:val="center"/>
          </w:tcPr>
          <w:p w14:paraId="21DA236A" w14:textId="77777777" w:rsidR="0081504C" w:rsidRDefault="0081504C" w:rsidP="0081504C">
            <w:pPr>
              <w:pStyle w:val="Reference"/>
              <w:numPr>
                <w:ilvl w:val="0"/>
                <w:numId w:val="0"/>
              </w:numPr>
              <w:ind w:left="29"/>
            </w:pPr>
            <w:r>
              <w:t>[R-2]</w:t>
            </w:r>
          </w:p>
        </w:tc>
        <w:tc>
          <w:tcPr>
            <w:tcW w:w="2880" w:type="dxa"/>
            <w:vAlign w:val="center"/>
          </w:tcPr>
          <w:p w14:paraId="21DA236B" w14:textId="77777777" w:rsidR="0081504C" w:rsidRPr="0081504C" w:rsidRDefault="0081504C" w:rsidP="0081504C">
            <w:pPr>
              <w:rPr>
                <w:b/>
                <w:lang w:val="en-US" w:eastAsia="zh-CN"/>
              </w:rPr>
            </w:pPr>
          </w:p>
        </w:tc>
        <w:tc>
          <w:tcPr>
            <w:tcW w:w="5148" w:type="dxa"/>
          </w:tcPr>
          <w:p w14:paraId="21DA236C" w14:textId="77777777" w:rsidR="0081504C" w:rsidRDefault="00A34BF0" w:rsidP="0081504C">
            <w:hyperlink r:id="rId12" w:history="1">
              <w:r w:rsidR="00407749" w:rsidRPr="00407749">
                <w:rPr>
                  <w:rStyle w:val="Hyperlink"/>
                </w:rPr>
                <w:t>T:\R&amp;D\Shared\Projects\Drums (HL7718, HL7748, HL7749)\01_Engineering\01_Software\05_Altair\03_Documentation</w:t>
              </w:r>
            </w:hyperlink>
          </w:p>
        </w:tc>
      </w:tr>
      <w:tr w:rsidR="0081504C" w:rsidRPr="006F4AF4" w14:paraId="21DA2371" w14:textId="77777777" w:rsidTr="00AD5D97">
        <w:trPr>
          <w:trHeight w:val="350"/>
        </w:trPr>
        <w:tc>
          <w:tcPr>
            <w:tcW w:w="828" w:type="dxa"/>
            <w:vAlign w:val="center"/>
          </w:tcPr>
          <w:p w14:paraId="21DA236E" w14:textId="77777777" w:rsidR="0081504C" w:rsidRDefault="0081504C" w:rsidP="0081504C">
            <w:pPr>
              <w:pStyle w:val="Reference"/>
              <w:numPr>
                <w:ilvl w:val="0"/>
                <w:numId w:val="0"/>
              </w:numPr>
              <w:ind w:left="29"/>
            </w:pPr>
            <w:r>
              <w:t>[R-3]</w:t>
            </w:r>
          </w:p>
        </w:tc>
        <w:tc>
          <w:tcPr>
            <w:tcW w:w="2880" w:type="dxa"/>
            <w:vAlign w:val="center"/>
          </w:tcPr>
          <w:p w14:paraId="21DA236F" w14:textId="77777777" w:rsidR="0081504C" w:rsidRDefault="0081504C" w:rsidP="0081504C">
            <w:pPr>
              <w:rPr>
                <w:b/>
                <w:lang w:val="en-US" w:eastAsia="zh-CN"/>
              </w:rPr>
            </w:pPr>
          </w:p>
        </w:tc>
        <w:tc>
          <w:tcPr>
            <w:tcW w:w="5148" w:type="dxa"/>
          </w:tcPr>
          <w:p w14:paraId="21DA2370" w14:textId="77777777" w:rsidR="0081504C" w:rsidRDefault="0081504C" w:rsidP="0081504C"/>
        </w:tc>
      </w:tr>
      <w:tr w:rsidR="0081504C" w:rsidRPr="006F4AF4" w14:paraId="21DA2375" w14:textId="77777777" w:rsidTr="007A4EF3">
        <w:trPr>
          <w:trHeight w:val="350"/>
        </w:trPr>
        <w:tc>
          <w:tcPr>
            <w:tcW w:w="828" w:type="dxa"/>
            <w:vAlign w:val="center"/>
          </w:tcPr>
          <w:p w14:paraId="21DA2372" w14:textId="77777777" w:rsidR="0081504C" w:rsidRDefault="0081504C" w:rsidP="0081504C">
            <w:pPr>
              <w:pStyle w:val="Reference"/>
              <w:numPr>
                <w:ilvl w:val="0"/>
                <w:numId w:val="0"/>
              </w:numPr>
              <w:ind w:left="29"/>
            </w:pPr>
            <w:bookmarkStart w:id="19" w:name="R2"/>
            <w:r>
              <w:t>[R-4]</w:t>
            </w:r>
            <w:bookmarkEnd w:id="19"/>
          </w:p>
        </w:tc>
        <w:tc>
          <w:tcPr>
            <w:tcW w:w="2880" w:type="dxa"/>
            <w:vAlign w:val="center"/>
          </w:tcPr>
          <w:p w14:paraId="21DA2373" w14:textId="77777777" w:rsidR="0081504C" w:rsidRPr="004246C9" w:rsidRDefault="0081504C" w:rsidP="004246C9">
            <w:pPr>
              <w:rPr>
                <w:b/>
                <w:lang w:val="en-US" w:eastAsia="zh-CN"/>
              </w:rPr>
            </w:pPr>
          </w:p>
        </w:tc>
        <w:tc>
          <w:tcPr>
            <w:tcW w:w="5148" w:type="dxa"/>
            <w:vAlign w:val="center"/>
          </w:tcPr>
          <w:p w14:paraId="21DA2374" w14:textId="77777777" w:rsidR="0081504C" w:rsidRPr="00A16045" w:rsidRDefault="0081504C" w:rsidP="0081504C">
            <w:pPr>
              <w:rPr>
                <w:rFonts w:cs="Calibri"/>
                <w:iCs/>
              </w:rPr>
            </w:pPr>
          </w:p>
        </w:tc>
      </w:tr>
    </w:tbl>
    <w:p w14:paraId="21DA2376" w14:textId="77777777" w:rsidR="0027009B" w:rsidRPr="00FA0374" w:rsidRDefault="0027009B" w:rsidP="00FA0374">
      <w:pPr>
        <w:pStyle w:val="Heading2"/>
      </w:pPr>
      <w:bookmarkStart w:id="20" w:name="_Toc516684751"/>
      <w:r w:rsidRPr="00FA0374">
        <w:t>Glossary of terms</w:t>
      </w:r>
      <w:bookmarkEnd w:id="20"/>
    </w:p>
    <w:p w14:paraId="21DA2377" w14:textId="77777777" w:rsidR="008A1717" w:rsidRPr="006F4AF4" w:rsidRDefault="008A1717" w:rsidP="008A1717">
      <w:pPr>
        <w:rPr>
          <w:rFonts w:eastAsiaTheme="minorEastAsia" w:cs="Calibri"/>
          <w:lang w:eastAsia="zh-CN"/>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6300"/>
      </w:tblGrid>
      <w:tr w:rsidR="008A1717" w:rsidRPr="006F4AF4" w14:paraId="21DA237A" w14:textId="77777777" w:rsidTr="005A6A12">
        <w:trPr>
          <w:trHeight w:hRule="exact" w:val="567"/>
          <w:tblHeader/>
        </w:trPr>
        <w:tc>
          <w:tcPr>
            <w:tcW w:w="2538" w:type="dxa"/>
            <w:shd w:val="pct25" w:color="000000" w:fill="FFFFFF"/>
            <w:vAlign w:val="center"/>
          </w:tcPr>
          <w:p w14:paraId="21DA2378" w14:textId="77777777" w:rsidR="008A1717" w:rsidRPr="004C19E1" w:rsidRDefault="008A1717" w:rsidP="003E33B8">
            <w:pPr>
              <w:rPr>
                <w:rFonts w:cs="Calibri"/>
                <w:b/>
              </w:rPr>
            </w:pPr>
            <w:r w:rsidRPr="004C19E1">
              <w:rPr>
                <w:rFonts w:cs="Calibri"/>
                <w:b/>
              </w:rPr>
              <w:t>Term</w:t>
            </w:r>
          </w:p>
        </w:tc>
        <w:tc>
          <w:tcPr>
            <w:tcW w:w="6300" w:type="dxa"/>
            <w:shd w:val="pct25" w:color="000000" w:fill="FFFFFF"/>
            <w:vAlign w:val="center"/>
          </w:tcPr>
          <w:p w14:paraId="21DA2379" w14:textId="77777777" w:rsidR="008A1717" w:rsidRPr="004C19E1" w:rsidRDefault="008A1717" w:rsidP="003E33B8">
            <w:pPr>
              <w:rPr>
                <w:rFonts w:cs="Calibri"/>
                <w:b/>
              </w:rPr>
            </w:pPr>
            <w:r w:rsidRPr="004C19E1">
              <w:rPr>
                <w:rFonts w:cs="Calibri"/>
                <w:b/>
              </w:rPr>
              <w:t>Definition</w:t>
            </w:r>
          </w:p>
        </w:tc>
      </w:tr>
      <w:tr w:rsidR="00087E2E" w:rsidRPr="006F4AF4" w14:paraId="21DA237D" w14:textId="77777777" w:rsidTr="005A6A12">
        <w:trPr>
          <w:trHeight w:hRule="exact" w:val="567"/>
        </w:trPr>
        <w:tc>
          <w:tcPr>
            <w:tcW w:w="2538" w:type="dxa"/>
            <w:vAlign w:val="center"/>
          </w:tcPr>
          <w:p w14:paraId="21DA237B" w14:textId="77777777" w:rsidR="00087E2E" w:rsidRPr="006F4AF4" w:rsidRDefault="00087E2E" w:rsidP="00087E2E">
            <w:pPr>
              <w:rPr>
                <w:rFonts w:cs="Calibri"/>
                <w:sz w:val="22"/>
                <w:szCs w:val="22"/>
              </w:rPr>
            </w:pPr>
          </w:p>
        </w:tc>
        <w:tc>
          <w:tcPr>
            <w:tcW w:w="6300" w:type="dxa"/>
            <w:vAlign w:val="center"/>
          </w:tcPr>
          <w:p w14:paraId="21DA237C" w14:textId="77777777" w:rsidR="00087E2E" w:rsidRPr="006F4AF4" w:rsidRDefault="00087E2E" w:rsidP="00087E2E">
            <w:pPr>
              <w:rPr>
                <w:rFonts w:cs="Calibri"/>
                <w:sz w:val="22"/>
                <w:szCs w:val="22"/>
              </w:rPr>
            </w:pPr>
          </w:p>
        </w:tc>
      </w:tr>
      <w:tr w:rsidR="00256617" w:rsidRPr="006F4AF4" w14:paraId="21DA2380" w14:textId="77777777" w:rsidTr="005A6A12">
        <w:trPr>
          <w:trHeight w:hRule="exact" w:val="567"/>
        </w:trPr>
        <w:tc>
          <w:tcPr>
            <w:tcW w:w="2538" w:type="dxa"/>
            <w:vAlign w:val="center"/>
          </w:tcPr>
          <w:p w14:paraId="21DA237E" w14:textId="77777777" w:rsidR="00256617" w:rsidRDefault="00256617" w:rsidP="00087E2E">
            <w:pPr>
              <w:rPr>
                <w:rFonts w:cs="Calibri"/>
                <w:sz w:val="22"/>
                <w:szCs w:val="22"/>
              </w:rPr>
            </w:pPr>
          </w:p>
        </w:tc>
        <w:tc>
          <w:tcPr>
            <w:tcW w:w="6300" w:type="dxa"/>
            <w:vAlign w:val="center"/>
          </w:tcPr>
          <w:p w14:paraId="21DA237F" w14:textId="77777777" w:rsidR="00256617" w:rsidRDefault="00256617" w:rsidP="00087E2E">
            <w:pPr>
              <w:rPr>
                <w:rFonts w:cs="Calibri"/>
                <w:sz w:val="22"/>
                <w:szCs w:val="22"/>
              </w:rPr>
            </w:pPr>
          </w:p>
        </w:tc>
      </w:tr>
    </w:tbl>
    <w:p w14:paraId="21DA2381" w14:textId="77777777" w:rsidR="00087E2E" w:rsidRPr="006F4AF4" w:rsidRDefault="00087E2E" w:rsidP="00E944C9">
      <w:pPr>
        <w:pStyle w:val="Heading1"/>
        <w:numPr>
          <w:ilvl w:val="0"/>
          <w:numId w:val="1"/>
        </w:numPr>
      </w:pPr>
      <w:bookmarkStart w:id="21" w:name="_Toc464837647"/>
      <w:bookmarkStart w:id="22" w:name="_Toc516684752"/>
      <w:r>
        <w:t>System</w:t>
      </w:r>
      <w:r w:rsidRPr="006F4AF4">
        <w:t xml:space="preserve"> Overview</w:t>
      </w:r>
      <w:bookmarkEnd w:id="21"/>
      <w:bookmarkEnd w:id="22"/>
    </w:p>
    <w:p w14:paraId="21DA2382" w14:textId="77777777" w:rsidR="00087E2E" w:rsidRPr="00FA0374" w:rsidRDefault="00087E2E" w:rsidP="00E944C9">
      <w:pPr>
        <w:pStyle w:val="Heading2"/>
        <w:numPr>
          <w:ilvl w:val="1"/>
          <w:numId w:val="1"/>
        </w:numPr>
      </w:pPr>
      <w:bookmarkStart w:id="23" w:name="_Toc464837648"/>
      <w:bookmarkStart w:id="24" w:name="_Toc516684753"/>
      <w:r w:rsidRPr="00FA0374">
        <w:t>Environment</w:t>
      </w:r>
      <w:bookmarkEnd w:id="23"/>
      <w:bookmarkEnd w:id="24"/>
    </w:p>
    <w:p w14:paraId="21DA2383" w14:textId="77777777" w:rsidR="00087E2E" w:rsidRPr="00F60ABC" w:rsidRDefault="004246C9" w:rsidP="00087E2E">
      <w:pPr>
        <w:pStyle w:val="BodyText"/>
        <w:rPr>
          <w:rStyle w:val="QuoteChar"/>
          <w:rFonts w:ascii="Calibri" w:eastAsiaTheme="minorEastAsia" w:hAnsi="Calibri" w:cs="Calibri"/>
          <w:iCs w:val="0"/>
          <w:color w:val="auto"/>
          <w:szCs w:val="24"/>
          <w:lang w:eastAsia="zh-CN"/>
        </w:rPr>
      </w:pPr>
      <w:r>
        <w:rPr>
          <w:rStyle w:val="QuoteChar"/>
          <w:rFonts w:ascii="Calibri" w:eastAsiaTheme="minorEastAsia" w:hAnsi="Calibri" w:cs="Calibri"/>
          <w:iCs w:val="0"/>
          <w:color w:val="auto"/>
          <w:szCs w:val="24"/>
          <w:lang w:eastAsia="zh-CN"/>
        </w:rPr>
        <w:t>HL78</w:t>
      </w:r>
      <w:r w:rsidR="00087E2E">
        <w:rPr>
          <w:rStyle w:val="QuoteChar"/>
          <w:rFonts w:ascii="Calibri" w:eastAsiaTheme="minorEastAsia" w:hAnsi="Calibri" w:cs="Calibri"/>
          <w:iCs w:val="0"/>
          <w:color w:val="auto"/>
          <w:szCs w:val="24"/>
          <w:lang w:eastAsia="zh-CN"/>
        </w:rPr>
        <w:t>xx</w:t>
      </w:r>
      <w:r w:rsidR="00087E2E" w:rsidRPr="00F60ABC">
        <w:rPr>
          <w:rStyle w:val="QuoteChar"/>
          <w:rFonts w:ascii="Calibri" w:eastAsiaTheme="minorEastAsia" w:hAnsi="Calibri" w:cs="Calibri"/>
          <w:iCs w:val="0"/>
          <w:color w:val="auto"/>
          <w:szCs w:val="24"/>
          <w:lang w:eastAsia="zh-CN"/>
        </w:rPr>
        <w:t xml:space="preserve"> is an Essential Airprime module</w:t>
      </w:r>
      <w:r w:rsidR="00087E2E">
        <w:rPr>
          <w:rStyle w:val="QuoteChar"/>
          <w:rFonts w:ascii="Calibri" w:eastAsiaTheme="minorEastAsia" w:hAnsi="Calibri" w:cs="Calibri"/>
          <w:iCs w:val="0"/>
          <w:color w:val="auto"/>
          <w:szCs w:val="24"/>
          <w:lang w:eastAsia="zh-CN"/>
        </w:rPr>
        <w:t xml:space="preserve"> </w:t>
      </w:r>
      <w:r w:rsidR="00087E2E" w:rsidRPr="00F60ABC">
        <w:rPr>
          <w:rStyle w:val="QuoteChar"/>
          <w:rFonts w:ascii="Calibri" w:eastAsiaTheme="minorEastAsia" w:hAnsi="Calibri" w:cs="Calibri"/>
          <w:iCs w:val="0"/>
          <w:color w:val="auto"/>
          <w:szCs w:val="24"/>
          <w:lang w:eastAsia="zh-CN"/>
        </w:rPr>
        <w:t xml:space="preserve">based on </w:t>
      </w:r>
      <w:r w:rsidR="00087E2E">
        <w:rPr>
          <w:rStyle w:val="QuoteChar"/>
          <w:rFonts w:ascii="Calibri" w:eastAsiaTheme="minorEastAsia" w:hAnsi="Calibri" w:cs="Calibri"/>
          <w:iCs w:val="0"/>
          <w:color w:val="auto"/>
          <w:szCs w:val="24"/>
          <w:lang w:eastAsia="zh-CN"/>
        </w:rPr>
        <w:t>the</w:t>
      </w:r>
      <w:r w:rsidR="00087E2E" w:rsidRPr="00F60ABC">
        <w:rPr>
          <w:rStyle w:val="QuoteChar"/>
          <w:rFonts w:ascii="Calibri" w:eastAsiaTheme="minorEastAsia" w:hAnsi="Calibri" w:cs="Calibri"/>
          <w:iCs w:val="0"/>
          <w:color w:val="auto"/>
          <w:szCs w:val="24"/>
          <w:lang w:eastAsia="zh-CN"/>
        </w:rPr>
        <w:t xml:space="preserve"> CF3 form-factor.</w:t>
      </w:r>
    </w:p>
    <w:p w14:paraId="21DA2384" w14:textId="77777777" w:rsidR="00087E2E" w:rsidRDefault="00087E2E" w:rsidP="00087E2E">
      <w:pPr>
        <w:rPr>
          <w:lang w:eastAsia="zh-CN"/>
        </w:rPr>
      </w:pPr>
      <w:r w:rsidRPr="00F60ABC">
        <w:rPr>
          <w:lang w:eastAsia="zh-CN"/>
        </w:rPr>
        <w:t xml:space="preserve">This module </w:t>
      </w:r>
      <w:r>
        <w:rPr>
          <w:lang w:eastAsia="zh-CN"/>
        </w:rPr>
        <w:t>embeds the</w:t>
      </w:r>
      <w:r w:rsidRPr="00F60ABC">
        <w:rPr>
          <w:lang w:eastAsia="zh-CN"/>
        </w:rPr>
        <w:t xml:space="preserve"> LTE-</w:t>
      </w:r>
      <w:r>
        <w:rPr>
          <w:lang w:eastAsia="zh-CN"/>
        </w:rPr>
        <w:t>catM1</w:t>
      </w:r>
      <w:r w:rsidR="004246C9">
        <w:rPr>
          <w:lang w:eastAsia="zh-CN"/>
        </w:rPr>
        <w:t xml:space="preserve"> 1250</w:t>
      </w:r>
      <w:r w:rsidRPr="00F60ABC">
        <w:rPr>
          <w:lang w:eastAsia="zh-CN"/>
        </w:rPr>
        <w:t xml:space="preserve"> chipset from Alt</w:t>
      </w:r>
      <w:r w:rsidR="00823B07">
        <w:rPr>
          <w:lang w:eastAsia="zh-CN"/>
        </w:rPr>
        <w:t>air.</w:t>
      </w:r>
    </w:p>
    <w:p w14:paraId="21DA2385" w14:textId="77777777" w:rsidR="00823B07" w:rsidRDefault="000C1014" w:rsidP="00087E2E">
      <w:pPr>
        <w:rPr>
          <w:lang w:eastAsia="zh-CN"/>
        </w:rPr>
      </w:pPr>
      <w:r>
        <w:rPr>
          <w:lang w:eastAsia="zh-CN"/>
        </w:rPr>
        <w:t>Legato is embedded in this module.</w:t>
      </w:r>
    </w:p>
    <w:p w14:paraId="21DA2386" w14:textId="77777777" w:rsidR="000C1014" w:rsidRPr="00F60ABC" w:rsidRDefault="000C1014" w:rsidP="00087E2E">
      <w:pPr>
        <w:rPr>
          <w:lang w:eastAsia="zh-CN"/>
        </w:rPr>
      </w:pPr>
      <w:r>
        <w:rPr>
          <w:lang w:eastAsia="zh-CN"/>
        </w:rPr>
        <w:t>Some AT commands are developed as Legato applications.</w:t>
      </w:r>
    </w:p>
    <w:p w14:paraId="21DA2387" w14:textId="77777777" w:rsidR="00087E2E" w:rsidRDefault="00087E2E" w:rsidP="00E944C9">
      <w:pPr>
        <w:pStyle w:val="Heading2"/>
        <w:numPr>
          <w:ilvl w:val="1"/>
          <w:numId w:val="1"/>
        </w:numPr>
      </w:pPr>
      <w:bookmarkStart w:id="25" w:name="_Toc464837649"/>
      <w:bookmarkStart w:id="26" w:name="_Toc516684754"/>
      <w:r w:rsidRPr="00FA0374">
        <w:t>Platform</w:t>
      </w:r>
      <w:bookmarkEnd w:id="25"/>
      <w:bookmarkEnd w:id="26"/>
    </w:p>
    <w:p w14:paraId="21DA2388" w14:textId="77777777" w:rsidR="00087E2E" w:rsidRPr="00F60ABC" w:rsidRDefault="004246C9" w:rsidP="00087E2E">
      <w:pPr>
        <w:pStyle w:val="BodyText"/>
        <w:rPr>
          <w:rStyle w:val="QuoteChar"/>
          <w:rFonts w:ascii="Calibri" w:eastAsiaTheme="minorEastAsia" w:hAnsi="Calibri" w:cs="Calibri"/>
          <w:color w:val="auto"/>
          <w:szCs w:val="24"/>
          <w:lang w:eastAsia="zh-CN"/>
        </w:rPr>
      </w:pPr>
      <w:r>
        <w:rPr>
          <w:rStyle w:val="QuoteChar"/>
          <w:rFonts w:ascii="Calibri" w:eastAsiaTheme="minorEastAsia" w:hAnsi="Calibri" w:cs="Calibri"/>
          <w:iCs w:val="0"/>
          <w:color w:val="auto"/>
          <w:szCs w:val="24"/>
          <w:lang w:eastAsia="zh-CN"/>
        </w:rPr>
        <w:t>HL78</w:t>
      </w:r>
      <w:r w:rsidR="00087E2E">
        <w:rPr>
          <w:rStyle w:val="QuoteChar"/>
          <w:rFonts w:ascii="Calibri" w:eastAsiaTheme="minorEastAsia" w:hAnsi="Calibri" w:cs="Calibri"/>
          <w:iCs w:val="0"/>
          <w:color w:val="auto"/>
          <w:szCs w:val="24"/>
          <w:lang w:eastAsia="zh-CN"/>
        </w:rPr>
        <w:t>xx product.</w:t>
      </w:r>
    </w:p>
    <w:p w14:paraId="21DA2389" w14:textId="77777777" w:rsidR="00087E2E" w:rsidRDefault="00087E2E" w:rsidP="00E944C9">
      <w:pPr>
        <w:pStyle w:val="Heading2"/>
        <w:numPr>
          <w:ilvl w:val="1"/>
          <w:numId w:val="1"/>
        </w:numPr>
        <w:rPr>
          <w:lang w:eastAsia="zh-CN"/>
        </w:rPr>
      </w:pPr>
      <w:bookmarkStart w:id="27" w:name="_Toc464837650"/>
      <w:bookmarkStart w:id="28" w:name="_Toc516684755"/>
      <w:r>
        <w:rPr>
          <w:lang w:eastAsia="zh-CN"/>
        </w:rPr>
        <w:lastRenderedPageBreak/>
        <w:t>Requirements</w:t>
      </w:r>
      <w:bookmarkEnd w:id="27"/>
      <w:bookmarkEnd w:id="28"/>
    </w:p>
    <w:p w14:paraId="21DA238A" w14:textId="77777777" w:rsidR="000C1014" w:rsidRPr="00001378" w:rsidRDefault="00A14A80" w:rsidP="000C1014">
      <w:pPr>
        <w:rPr>
          <w:rFonts w:eastAsiaTheme="minorHAnsi"/>
          <w:sz w:val="22"/>
          <w:lang w:val="en-US" w:eastAsia="fr-FR"/>
        </w:rPr>
      </w:pPr>
      <w:r>
        <w:rPr>
          <w:rFonts w:eastAsiaTheme="minorHAnsi"/>
          <w:sz w:val="22"/>
          <w:lang w:val="en-US" w:eastAsia="fr-FR"/>
        </w:rPr>
        <w:t xml:space="preserve">HL7xx products must follow as much as possible </w:t>
      </w:r>
      <w:r w:rsidR="000C1014">
        <w:rPr>
          <w:rFonts w:eastAsiaTheme="minorHAnsi"/>
          <w:sz w:val="22"/>
          <w:lang w:val="en-US" w:eastAsia="fr-FR"/>
        </w:rPr>
        <w:t>features of other HL series.</w:t>
      </w:r>
    </w:p>
    <w:p w14:paraId="21DA238B" w14:textId="77777777" w:rsidR="00087E2E" w:rsidRDefault="00087E2E" w:rsidP="00E944C9">
      <w:pPr>
        <w:pStyle w:val="Heading2"/>
        <w:numPr>
          <w:ilvl w:val="1"/>
          <w:numId w:val="1"/>
        </w:numPr>
      </w:pPr>
      <w:bookmarkStart w:id="29" w:name="_Toc464837651"/>
      <w:bookmarkStart w:id="30" w:name="_Toc516684756"/>
      <w:r>
        <w:t>Altair Reference Design</w:t>
      </w:r>
      <w:bookmarkEnd w:id="29"/>
      <w:bookmarkEnd w:id="30"/>
    </w:p>
    <w:p w14:paraId="21DA238C" w14:textId="77777777" w:rsidR="00087E2E" w:rsidRDefault="00087E2E" w:rsidP="00087E2E">
      <w:r>
        <w:t>Altair reference design is a module with almost all the modem functionalities implemented and with an application processor:</w:t>
      </w:r>
    </w:p>
    <w:p w14:paraId="21DA238D" w14:textId="77777777" w:rsidR="00743AD7" w:rsidRPr="006F4AF4" w:rsidRDefault="00743AD7" w:rsidP="00FA0374">
      <w:pPr>
        <w:pStyle w:val="Heading1"/>
      </w:pPr>
      <w:bookmarkStart w:id="31" w:name="_Toc516684757"/>
      <w:r w:rsidRPr="006F4AF4">
        <w:t xml:space="preserve">System </w:t>
      </w:r>
      <w:r w:rsidRPr="00D22392">
        <w:t>Design</w:t>
      </w:r>
      <w:r w:rsidRPr="006F4AF4">
        <w:t xml:space="preserve"> Architecture</w:t>
      </w:r>
      <w:bookmarkEnd w:id="31"/>
    </w:p>
    <w:p w14:paraId="21DA238E" w14:textId="77777777" w:rsidR="00440326" w:rsidRDefault="008F5444" w:rsidP="00440326">
      <w:r>
        <w:t>IP AT commands will be developed as applications over Legato</w:t>
      </w:r>
      <w:r w:rsidR="00440326">
        <w:t>.</w:t>
      </w:r>
      <w:r>
        <w:t xml:space="preserve"> Features supported by these commands are TCP, UDP, HTTP, FTP, SSL.</w:t>
      </w:r>
    </w:p>
    <w:p w14:paraId="21DA238F" w14:textId="77777777" w:rsidR="008F5444" w:rsidRDefault="008F5444" w:rsidP="00440326">
      <w:r>
        <w:t>Tree organization for these application is:</w:t>
      </w:r>
    </w:p>
    <w:p w14:paraId="21DA2390" w14:textId="77777777" w:rsidR="008F5444" w:rsidRDefault="008F5444" w:rsidP="00440326">
      <w:r>
        <w:t>In: legato/apps/proprietary/atIp/</w:t>
      </w:r>
    </w:p>
    <w:p w14:paraId="21DA2391" w14:textId="77777777" w:rsidR="008F5444" w:rsidRDefault="008F5444" w:rsidP="00E944C9">
      <w:pPr>
        <w:pStyle w:val="ListParagraph"/>
        <w:numPr>
          <w:ilvl w:val="0"/>
          <w:numId w:val="5"/>
        </w:numPr>
      </w:pPr>
      <w:r>
        <w:t>atCnx</w:t>
      </w:r>
    </w:p>
    <w:p w14:paraId="21DA2392" w14:textId="77777777" w:rsidR="008F5444" w:rsidRDefault="008F5444" w:rsidP="00E944C9">
      <w:pPr>
        <w:pStyle w:val="ListParagraph"/>
        <w:numPr>
          <w:ilvl w:val="0"/>
          <w:numId w:val="5"/>
        </w:numPr>
      </w:pPr>
      <w:r>
        <w:t>atTcp</w:t>
      </w:r>
    </w:p>
    <w:p w14:paraId="21DA2393" w14:textId="77777777" w:rsidR="008F5444" w:rsidRDefault="008F5444" w:rsidP="00E944C9">
      <w:pPr>
        <w:pStyle w:val="ListParagraph"/>
        <w:numPr>
          <w:ilvl w:val="0"/>
          <w:numId w:val="5"/>
        </w:numPr>
      </w:pPr>
      <w:r>
        <w:t>atUdp</w:t>
      </w:r>
    </w:p>
    <w:p w14:paraId="21DA2394" w14:textId="77777777" w:rsidR="008F5444" w:rsidRDefault="008F5444" w:rsidP="00E944C9">
      <w:pPr>
        <w:pStyle w:val="ListParagraph"/>
        <w:numPr>
          <w:ilvl w:val="0"/>
          <w:numId w:val="5"/>
        </w:numPr>
      </w:pPr>
      <w:r>
        <w:t>atSsl</w:t>
      </w:r>
    </w:p>
    <w:p w14:paraId="21DA2395" w14:textId="77777777" w:rsidR="008F5444" w:rsidRDefault="008F5444" w:rsidP="00E944C9">
      <w:pPr>
        <w:pStyle w:val="ListParagraph"/>
        <w:numPr>
          <w:ilvl w:val="0"/>
          <w:numId w:val="5"/>
        </w:numPr>
      </w:pPr>
      <w:r>
        <w:t>atFtp (future)</w:t>
      </w:r>
    </w:p>
    <w:p w14:paraId="21DA2396" w14:textId="77777777" w:rsidR="008F5444" w:rsidRDefault="008F5444" w:rsidP="00E944C9">
      <w:pPr>
        <w:pStyle w:val="ListParagraph"/>
        <w:numPr>
          <w:ilvl w:val="0"/>
          <w:numId w:val="5"/>
        </w:numPr>
      </w:pPr>
      <w:r>
        <w:t>atHttp (future)</w:t>
      </w:r>
    </w:p>
    <w:p w14:paraId="21DA2397" w14:textId="77777777" w:rsidR="00582F71" w:rsidRDefault="00582F71" w:rsidP="00582F71"/>
    <w:p w14:paraId="21DA2398" w14:textId="77777777" w:rsidR="00582F71" w:rsidRDefault="00582F71" w:rsidP="00582F71">
      <w:pPr>
        <w:rPr>
          <w:lang w:eastAsia="zh-CN"/>
        </w:rPr>
      </w:pPr>
      <w:r>
        <w:t xml:space="preserve">Following paragraphs describe the behavior of each write command. </w:t>
      </w:r>
      <w:r>
        <w:rPr>
          <w:lang w:eastAsia="zh-CN"/>
        </w:rPr>
        <w:t>For more information on read and test commands, please refer to AT commands interface guide.</w:t>
      </w:r>
    </w:p>
    <w:p w14:paraId="21DA2399" w14:textId="77777777" w:rsidR="007D2CB4" w:rsidRPr="007D17BA" w:rsidRDefault="007D2CB4" w:rsidP="00582F71">
      <w:r>
        <w:rPr>
          <w:lang w:eastAsia="zh-CN"/>
        </w:rPr>
        <w:t>Schematics are not exhaustive and explain nominal cases and not error cases.</w:t>
      </w:r>
    </w:p>
    <w:p w14:paraId="21DA239A" w14:textId="77777777" w:rsidR="00585D11" w:rsidRDefault="00C11CDA" w:rsidP="00FA0374">
      <w:pPr>
        <w:pStyle w:val="Heading1"/>
      </w:pPr>
      <w:bookmarkStart w:id="32" w:name="_Toc516684758"/>
      <w:r>
        <w:t>Connection configuration commands</w:t>
      </w:r>
      <w:bookmarkEnd w:id="32"/>
    </w:p>
    <w:p w14:paraId="21DA239B" w14:textId="77777777" w:rsidR="00AE6F66" w:rsidRPr="00AE6F66" w:rsidRDefault="00AE6F66" w:rsidP="00AE6F66">
      <w:r>
        <w:t>Connection settings are managed by an array of a structure which contain all configuration’s data.</w:t>
      </w:r>
    </w:p>
    <w:p w14:paraId="21DA239C" w14:textId="77777777" w:rsidR="007D2CB4" w:rsidRDefault="007D2CB4" w:rsidP="007D2CB4">
      <w:pPr>
        <w:pStyle w:val="Heading2"/>
      </w:pPr>
      <w:bookmarkStart w:id="33" w:name="_Toc516684759"/>
      <w:r>
        <w:t>+KCNXCFG command: GPRS connection configuration</w:t>
      </w:r>
      <w:bookmarkEnd w:id="33"/>
    </w:p>
    <w:p w14:paraId="21DA239D" w14:textId="77777777" w:rsidR="00101EFD" w:rsidRPr="00414CE0" w:rsidRDefault="00101EFD" w:rsidP="00101EFD">
      <w:pPr>
        <w:pStyle w:val="Heading3"/>
        <w:numPr>
          <w:ilvl w:val="2"/>
          <w:numId w:val="1"/>
        </w:numPr>
      </w:pPr>
      <w:bookmarkStart w:id="34" w:name="_Toc490232902"/>
      <w:bookmarkStart w:id="35" w:name="_Toc516684760"/>
      <w:r>
        <w:t>Syntax</w:t>
      </w:r>
      <w:bookmarkEnd w:id="34"/>
      <w:bookmarkEnd w:id="35"/>
    </w:p>
    <w:p w14:paraId="21DA239E" w14:textId="77777777" w:rsidR="00101EFD" w:rsidRPr="008D2996" w:rsidRDefault="00101EFD" w:rsidP="00101EFD">
      <w:pPr>
        <w:rPr>
          <w:i/>
        </w:rPr>
      </w:pPr>
    </w:p>
    <w:p w14:paraId="21DA239F" w14:textId="77777777" w:rsidR="00101EFD" w:rsidRPr="002431B1" w:rsidRDefault="00101EFD" w:rsidP="008F61F2">
      <w:pPr>
        <w:rPr>
          <w:b/>
        </w:rPr>
      </w:pPr>
      <w:r w:rsidRPr="002431B1">
        <w:rPr>
          <w:b/>
        </w:rPr>
        <w:t>Write command</w:t>
      </w:r>
    </w:p>
    <w:p w14:paraId="21DA23A0" w14:textId="77777777" w:rsidR="00101EFD" w:rsidRPr="00414CE0" w:rsidRDefault="00101EFD" w:rsidP="00101EFD">
      <w:r w:rsidRPr="00414CE0">
        <w:t>AT+KCNXCFG=&lt;cnx cnf&gt;,"GPRS",&lt;apn&gt;[,[&lt;login&gt;][,[&lt;password&gt;][,&lt;af&gt; [,[&lt;ip&gt;][,[&lt;dns1&gt;]</w:t>
      </w:r>
    </w:p>
    <w:p w14:paraId="21DA23A1" w14:textId="77777777" w:rsidR="00101EFD" w:rsidRPr="00414CE0" w:rsidRDefault="00101EFD" w:rsidP="00101EFD">
      <w:r w:rsidRPr="00414CE0">
        <w:t>[,&lt;dns2&gt;]]]][,[&lt;ip_v6&gt;][,[&lt;dns1_v6&gt;][,&lt;dns2_v6&gt;]]]]]]</w:t>
      </w:r>
    </w:p>
    <w:p w14:paraId="21DA23A2" w14:textId="77777777" w:rsidR="00101EFD" w:rsidRDefault="00101EFD" w:rsidP="00101EFD">
      <w:pPr>
        <w:autoSpaceDE w:val="0"/>
        <w:autoSpaceDN w:val="0"/>
        <w:adjustRightInd w:val="0"/>
        <w:rPr>
          <w:rFonts w:ascii="Helvetica" w:hAnsi="Helvetica" w:cs="Helvetica"/>
          <w:b/>
          <w:color w:val="3D3E40"/>
          <w:sz w:val="20"/>
        </w:rPr>
      </w:pPr>
    </w:p>
    <w:p w14:paraId="21DA23A3" w14:textId="77777777" w:rsidR="00101EFD" w:rsidRPr="00A2206F" w:rsidRDefault="00101EFD" w:rsidP="00101EFD">
      <w:pPr>
        <w:autoSpaceDE w:val="0"/>
        <w:autoSpaceDN w:val="0"/>
        <w:adjustRightInd w:val="0"/>
        <w:rPr>
          <w:rFonts w:ascii="Helvetica" w:hAnsi="Helvetica" w:cs="Helvetica"/>
          <w:color w:val="3D3E40"/>
          <w:sz w:val="20"/>
        </w:rPr>
      </w:pPr>
      <w:r>
        <w:rPr>
          <w:rFonts w:ascii="Helvetica" w:hAnsi="Helvetica" w:cs="Helvetica"/>
          <w:b/>
          <w:i/>
          <w:color w:val="3D3E40"/>
          <w:sz w:val="20"/>
        </w:rPr>
        <w:t>For specific &lt;cnx_cnf&gt;s</w:t>
      </w:r>
    </w:p>
    <w:p w14:paraId="21DA23A4" w14:textId="77777777" w:rsidR="00101EFD" w:rsidRPr="00414CE0" w:rsidRDefault="00101EFD" w:rsidP="00101EFD">
      <w:r w:rsidRPr="00414CE0">
        <w:t>AT+KCNXCFG= &lt;cnx_cnf&gt;</w:t>
      </w:r>
    </w:p>
    <w:p w14:paraId="21DA23A5" w14:textId="77777777" w:rsidR="00101EFD" w:rsidRPr="0005010A" w:rsidRDefault="00101EFD" w:rsidP="00101EFD">
      <w:pPr>
        <w:autoSpaceDE w:val="0"/>
        <w:autoSpaceDN w:val="0"/>
        <w:spacing w:before="40" w:after="40"/>
      </w:pPr>
    </w:p>
    <w:p w14:paraId="21DA23A6" w14:textId="77777777" w:rsidR="00101EFD" w:rsidRPr="00FB31C8" w:rsidRDefault="00101EFD" w:rsidP="00101EFD">
      <w:pPr>
        <w:autoSpaceDE w:val="0"/>
        <w:autoSpaceDN w:val="0"/>
        <w:adjustRightInd w:val="0"/>
        <w:rPr>
          <w:rFonts w:asciiTheme="minorHAnsi" w:hAnsiTheme="minorHAnsi" w:cs="Arial"/>
          <w:b/>
          <w:bCs/>
          <w:color w:val="3D3E40"/>
          <w:szCs w:val="24"/>
        </w:rPr>
      </w:pPr>
      <w:r w:rsidRPr="00FB31C8">
        <w:rPr>
          <w:rFonts w:asciiTheme="minorHAnsi" w:hAnsiTheme="minorHAnsi" w:cs="Arial"/>
          <w:b/>
          <w:bCs/>
          <w:color w:val="3D3E40"/>
          <w:szCs w:val="24"/>
        </w:rPr>
        <w:t>Response:</w:t>
      </w:r>
    </w:p>
    <w:p w14:paraId="21DA23A7" w14:textId="77777777" w:rsidR="00101EFD" w:rsidRDefault="00101EFD" w:rsidP="00101EFD">
      <w:pPr>
        <w:autoSpaceDE w:val="0"/>
        <w:autoSpaceDN w:val="0"/>
        <w:adjustRightInd w:val="0"/>
        <w:rPr>
          <w:rFonts w:ascii="Helvetica" w:hAnsi="Helvetica" w:cs="Helvetica"/>
          <w:bCs/>
          <w:color w:val="3D3E40"/>
          <w:sz w:val="20"/>
        </w:rPr>
      </w:pPr>
      <w:r w:rsidRPr="00FB31C8">
        <w:rPr>
          <w:rFonts w:asciiTheme="minorHAnsi" w:hAnsiTheme="minorHAnsi" w:cs="Helvetica"/>
          <w:bCs/>
          <w:color w:val="3D3E40"/>
          <w:szCs w:val="24"/>
        </w:rPr>
        <w:t>OK</w:t>
      </w:r>
    </w:p>
    <w:p w14:paraId="21DA23A8" w14:textId="77777777" w:rsidR="00101EFD" w:rsidRDefault="00101EFD" w:rsidP="00101EFD">
      <w:pPr>
        <w:autoSpaceDE w:val="0"/>
        <w:autoSpaceDN w:val="0"/>
        <w:adjustRightInd w:val="0"/>
        <w:rPr>
          <w:rFonts w:ascii="Helvetica" w:hAnsi="Helvetica" w:cs="Helvetica"/>
          <w:bCs/>
          <w:color w:val="3D3E40"/>
          <w:sz w:val="20"/>
        </w:rPr>
      </w:pPr>
    </w:p>
    <w:p w14:paraId="21DA23A9" w14:textId="77777777" w:rsidR="00101EFD" w:rsidRDefault="00101EFD" w:rsidP="00101EFD">
      <w:pPr>
        <w:autoSpaceDE w:val="0"/>
        <w:autoSpaceDN w:val="0"/>
        <w:adjustRightInd w:val="0"/>
        <w:rPr>
          <w:rFonts w:ascii="Helvetica" w:hAnsi="Helvetica" w:cs="Helvetica"/>
          <w:bCs/>
          <w:color w:val="3D3E40"/>
          <w:sz w:val="20"/>
        </w:rPr>
      </w:pPr>
    </w:p>
    <w:p w14:paraId="21DA23AB" w14:textId="77777777" w:rsidR="00101EFD" w:rsidRPr="002431B1" w:rsidRDefault="00101EFD" w:rsidP="002431B1">
      <w:pPr>
        <w:rPr>
          <w:b/>
        </w:rPr>
      </w:pPr>
      <w:r w:rsidRPr="002431B1">
        <w:rPr>
          <w:b/>
        </w:rPr>
        <w:t>Read  command</w:t>
      </w:r>
    </w:p>
    <w:p w14:paraId="21DA23AC" w14:textId="77777777" w:rsidR="00101EFD" w:rsidRDefault="00101EFD" w:rsidP="00101EFD">
      <w:pPr>
        <w:autoSpaceDE w:val="0"/>
        <w:autoSpaceDN w:val="0"/>
        <w:adjustRightInd w:val="0"/>
        <w:rPr>
          <w:rFonts w:ascii="Helvetica" w:hAnsi="Helvetica" w:cs="Helvetica"/>
          <w:b/>
          <w:color w:val="3D3E40"/>
          <w:sz w:val="20"/>
        </w:rPr>
      </w:pPr>
    </w:p>
    <w:p w14:paraId="21DA23AD" w14:textId="77777777" w:rsidR="00101EFD" w:rsidRPr="00C67932" w:rsidRDefault="00101EFD" w:rsidP="00101EFD">
      <w:pPr>
        <w:rPr>
          <w:rFonts w:asciiTheme="minorHAnsi" w:hAnsiTheme="minorHAnsi" w:cs="Arial"/>
          <w:b/>
          <w:bCs/>
          <w:color w:val="3D3E40"/>
          <w:szCs w:val="24"/>
        </w:rPr>
      </w:pPr>
      <w:r w:rsidRPr="00C67932">
        <w:rPr>
          <w:rFonts w:asciiTheme="minorHAnsi" w:hAnsiTheme="minorHAnsi" w:cs="Arial"/>
          <w:b/>
          <w:bCs/>
          <w:color w:val="3D3E40"/>
          <w:szCs w:val="24"/>
        </w:rPr>
        <w:t xml:space="preserve"> AT+KCNXCFG?</w:t>
      </w:r>
    </w:p>
    <w:p w14:paraId="21DA23AE" w14:textId="77777777" w:rsidR="00101EFD" w:rsidRPr="00C67932" w:rsidRDefault="00101EFD" w:rsidP="00101EFD">
      <w:pPr>
        <w:autoSpaceDE w:val="0"/>
        <w:autoSpaceDN w:val="0"/>
        <w:adjustRightInd w:val="0"/>
        <w:rPr>
          <w:rFonts w:asciiTheme="minorHAnsi" w:hAnsiTheme="minorHAnsi" w:cs="Arial"/>
          <w:b/>
          <w:bCs/>
          <w:color w:val="3D3E40"/>
          <w:szCs w:val="24"/>
        </w:rPr>
      </w:pPr>
    </w:p>
    <w:p w14:paraId="21DA23AF" w14:textId="77777777" w:rsidR="00101EFD" w:rsidRPr="00C67932" w:rsidRDefault="00101EFD" w:rsidP="00101EFD">
      <w:pPr>
        <w:autoSpaceDE w:val="0"/>
        <w:autoSpaceDN w:val="0"/>
        <w:adjustRightInd w:val="0"/>
        <w:rPr>
          <w:rFonts w:asciiTheme="minorHAnsi" w:hAnsiTheme="minorHAnsi" w:cs="Helvetica"/>
          <w:b/>
          <w:color w:val="3D3E40"/>
          <w:szCs w:val="24"/>
        </w:rPr>
      </w:pPr>
      <w:r w:rsidRPr="00C67932">
        <w:rPr>
          <w:rFonts w:asciiTheme="minorHAnsi" w:hAnsiTheme="minorHAnsi" w:cs="Helvetica"/>
          <w:b/>
          <w:color w:val="3D3E40"/>
          <w:szCs w:val="24"/>
        </w:rPr>
        <w:t xml:space="preserve"> Response:</w:t>
      </w:r>
    </w:p>
    <w:p w14:paraId="21DA23B0" w14:textId="77777777" w:rsidR="00101EFD" w:rsidRPr="00456BE0" w:rsidRDefault="00101EFD" w:rsidP="00101EFD">
      <w:r w:rsidRPr="00456BE0">
        <w:t>+KCNXCFG: &lt;cnx cnf&gt;, "GPRS",&lt;apn&gt;,&lt;login&gt;,&lt;password&gt;,&lt;af&gt;, &lt;ip&gt;,&lt;dns1&gt;,&lt;dns2&gt;</w:t>
      </w:r>
    </w:p>
    <w:p w14:paraId="21DA23B1" w14:textId="77777777" w:rsidR="00101EFD" w:rsidRPr="00456BE0" w:rsidRDefault="00101EFD" w:rsidP="00101EFD">
      <w:r w:rsidRPr="00456BE0">
        <w:t>[,&lt;ip_v6&gt;,&lt;dns1_v6&gt;,&lt;dns2_v6&gt;],&lt;state&gt;</w:t>
      </w:r>
    </w:p>
    <w:p w14:paraId="21DA23B2" w14:textId="77777777" w:rsidR="00101EFD" w:rsidRPr="00456BE0" w:rsidRDefault="00101EFD" w:rsidP="00101EFD">
      <w:pPr>
        <w:autoSpaceDE w:val="0"/>
        <w:autoSpaceDN w:val="0"/>
        <w:adjustRightInd w:val="0"/>
        <w:rPr>
          <w:rFonts w:asciiTheme="minorHAnsi" w:hAnsiTheme="minorHAnsi" w:cs="Helvetica"/>
          <w:bCs/>
          <w:color w:val="3D3E40"/>
          <w:szCs w:val="24"/>
        </w:rPr>
      </w:pPr>
    </w:p>
    <w:p w14:paraId="21DA23B3" w14:textId="77777777" w:rsidR="00101EFD" w:rsidRPr="00456BE0" w:rsidRDefault="00101EFD" w:rsidP="00101EFD">
      <w:pPr>
        <w:autoSpaceDE w:val="0"/>
        <w:autoSpaceDN w:val="0"/>
        <w:adjustRightInd w:val="0"/>
        <w:rPr>
          <w:rFonts w:asciiTheme="minorHAnsi" w:hAnsiTheme="minorHAnsi" w:cs="Helvetica"/>
          <w:bCs/>
          <w:color w:val="3D3E40"/>
          <w:sz w:val="20"/>
        </w:rPr>
      </w:pPr>
      <w:r w:rsidRPr="00456BE0">
        <w:rPr>
          <w:rFonts w:asciiTheme="minorHAnsi" w:hAnsiTheme="minorHAnsi" w:cs="Helvetica"/>
          <w:bCs/>
          <w:color w:val="3D3E40"/>
          <w:szCs w:val="24"/>
        </w:rPr>
        <w:t xml:space="preserve">  OK</w:t>
      </w:r>
    </w:p>
    <w:p w14:paraId="21DA23B4" w14:textId="77777777" w:rsidR="00101EFD" w:rsidRDefault="00101EFD" w:rsidP="00101EFD"/>
    <w:p w14:paraId="21DA23B5" w14:textId="77777777" w:rsidR="00101EFD" w:rsidRPr="004B50DA" w:rsidRDefault="00101EFD" w:rsidP="004B50DA">
      <w:pPr>
        <w:rPr>
          <w:b/>
        </w:rPr>
      </w:pPr>
      <w:r w:rsidRPr="004B50DA">
        <w:rPr>
          <w:b/>
        </w:rPr>
        <w:t>Test Command</w:t>
      </w:r>
    </w:p>
    <w:p w14:paraId="21DA23B6" w14:textId="77777777" w:rsidR="00101EFD" w:rsidRPr="00C33AFA" w:rsidRDefault="00101EFD" w:rsidP="00101EFD">
      <w:pPr>
        <w:autoSpaceDE w:val="0"/>
        <w:autoSpaceDN w:val="0"/>
        <w:adjustRightInd w:val="0"/>
        <w:rPr>
          <w:rFonts w:ascii="Helvetica" w:hAnsi="Helvetica" w:cs="Helvetica"/>
          <w:b/>
          <w:color w:val="3D3E40"/>
          <w:sz w:val="20"/>
        </w:rPr>
      </w:pPr>
    </w:p>
    <w:p w14:paraId="21DA23B7" w14:textId="77777777" w:rsidR="00101EFD" w:rsidRPr="00C67932" w:rsidRDefault="00101EFD" w:rsidP="00101EFD">
      <w:pPr>
        <w:autoSpaceDE w:val="0"/>
        <w:autoSpaceDN w:val="0"/>
        <w:adjustRightInd w:val="0"/>
        <w:rPr>
          <w:rFonts w:asciiTheme="minorHAnsi" w:hAnsiTheme="minorHAnsi" w:cs="Arial"/>
          <w:b/>
          <w:bCs/>
          <w:color w:val="3D3E40"/>
          <w:szCs w:val="24"/>
        </w:rPr>
      </w:pPr>
      <w:r w:rsidRPr="00C67932">
        <w:rPr>
          <w:rFonts w:asciiTheme="minorHAnsi" w:hAnsiTheme="minorHAnsi" w:cs="Arial"/>
          <w:b/>
          <w:bCs/>
          <w:color w:val="3D3E40"/>
          <w:szCs w:val="24"/>
        </w:rPr>
        <w:t>AT+KCNXCFG=?</w:t>
      </w:r>
    </w:p>
    <w:p w14:paraId="21DA23B8" w14:textId="77777777" w:rsidR="00101EFD" w:rsidRPr="00C67932" w:rsidRDefault="00101EFD" w:rsidP="00101EFD">
      <w:pPr>
        <w:autoSpaceDE w:val="0"/>
        <w:autoSpaceDN w:val="0"/>
        <w:adjustRightInd w:val="0"/>
        <w:rPr>
          <w:rFonts w:asciiTheme="minorHAnsi" w:hAnsiTheme="minorHAnsi" w:cs="Arial"/>
          <w:b/>
          <w:bCs/>
          <w:color w:val="3D3E40"/>
          <w:szCs w:val="24"/>
        </w:rPr>
      </w:pPr>
    </w:p>
    <w:p w14:paraId="21DA23B9" w14:textId="77777777" w:rsidR="00101EFD" w:rsidRPr="00C67932" w:rsidRDefault="00101EFD" w:rsidP="00101EFD">
      <w:pPr>
        <w:autoSpaceDE w:val="0"/>
        <w:autoSpaceDN w:val="0"/>
        <w:adjustRightInd w:val="0"/>
        <w:rPr>
          <w:rFonts w:asciiTheme="minorHAnsi" w:hAnsiTheme="minorHAnsi" w:cs="Arial"/>
          <w:b/>
          <w:bCs/>
          <w:color w:val="3D3E40"/>
          <w:szCs w:val="24"/>
        </w:rPr>
      </w:pPr>
      <w:r w:rsidRPr="00C67932">
        <w:rPr>
          <w:rFonts w:asciiTheme="minorHAnsi" w:hAnsiTheme="minorHAnsi" w:cs="Arial"/>
          <w:b/>
          <w:bCs/>
          <w:color w:val="3D3E40"/>
          <w:szCs w:val="24"/>
        </w:rPr>
        <w:t>Response:</w:t>
      </w:r>
    </w:p>
    <w:p w14:paraId="21DA23BA" w14:textId="77777777" w:rsidR="00101EFD" w:rsidRPr="00C67932" w:rsidRDefault="00101EFD" w:rsidP="00101EFD">
      <w:pPr>
        <w:rPr>
          <w:rFonts w:asciiTheme="minorHAnsi" w:hAnsiTheme="minorHAnsi"/>
          <w:szCs w:val="24"/>
        </w:rPr>
      </w:pPr>
      <w:r w:rsidRPr="00C67932">
        <w:rPr>
          <w:rFonts w:asciiTheme="minorHAnsi" w:hAnsiTheme="minorHAnsi"/>
          <w:szCs w:val="24"/>
        </w:rPr>
        <w:t>+KCNXCFG: (list of possible &lt;cnx conf&gt;s),"GPRS",(range of</w:t>
      </w:r>
    </w:p>
    <w:p w14:paraId="21DA23BB" w14:textId="77777777" w:rsidR="00101EFD" w:rsidRPr="00C67932" w:rsidRDefault="00101EFD" w:rsidP="00101EFD">
      <w:pPr>
        <w:rPr>
          <w:rFonts w:asciiTheme="minorHAnsi" w:hAnsiTheme="minorHAnsi"/>
          <w:szCs w:val="24"/>
        </w:rPr>
      </w:pPr>
      <w:r w:rsidRPr="00C67932">
        <w:rPr>
          <w:rFonts w:asciiTheme="minorHAnsi" w:hAnsiTheme="minorHAnsi"/>
          <w:szCs w:val="24"/>
        </w:rPr>
        <w:t>possible length of &lt;apn&gt;),(range of possible length of</w:t>
      </w:r>
    </w:p>
    <w:p w14:paraId="21DA23BC" w14:textId="77777777" w:rsidR="00101EFD" w:rsidRPr="00C67932" w:rsidRDefault="00101EFD" w:rsidP="00101EFD">
      <w:pPr>
        <w:rPr>
          <w:rFonts w:asciiTheme="minorHAnsi" w:hAnsiTheme="minorHAnsi"/>
          <w:szCs w:val="24"/>
        </w:rPr>
      </w:pPr>
      <w:r w:rsidRPr="00C67932">
        <w:rPr>
          <w:rFonts w:asciiTheme="minorHAnsi" w:hAnsiTheme="minorHAnsi"/>
          <w:szCs w:val="24"/>
        </w:rPr>
        <w:t>&lt;login&gt;),(range of possible length of &lt;password&gt;),&lt;af&gt;,&lt;ip&gt;,</w:t>
      </w:r>
    </w:p>
    <w:p w14:paraId="21DA23BD" w14:textId="77777777" w:rsidR="00101EFD" w:rsidRPr="00C67932" w:rsidRDefault="00101EFD" w:rsidP="00101EFD">
      <w:pPr>
        <w:rPr>
          <w:rFonts w:asciiTheme="minorHAnsi" w:hAnsiTheme="minorHAnsi"/>
          <w:szCs w:val="24"/>
        </w:rPr>
      </w:pPr>
      <w:r w:rsidRPr="00C67932">
        <w:rPr>
          <w:rFonts w:asciiTheme="minorHAnsi" w:hAnsiTheme="minorHAnsi"/>
          <w:szCs w:val="24"/>
        </w:rPr>
        <w:t>&lt;dns1&gt;,&lt;dns2&gt;,&lt;ipv6&gt;,&lt;dns1v6&gt;,&lt;dns2v6&gt; </w:t>
      </w:r>
    </w:p>
    <w:p w14:paraId="21DA23BE" w14:textId="77777777" w:rsidR="00101EFD" w:rsidRPr="00C67932" w:rsidRDefault="00101EFD" w:rsidP="00101EFD">
      <w:pPr>
        <w:rPr>
          <w:rFonts w:asciiTheme="minorHAnsi" w:hAnsiTheme="minorHAnsi"/>
          <w:szCs w:val="24"/>
        </w:rPr>
      </w:pPr>
    </w:p>
    <w:p w14:paraId="21DA23BF" w14:textId="77777777" w:rsidR="00101EFD" w:rsidRDefault="00101EFD" w:rsidP="00101EFD">
      <w:r w:rsidRPr="00C67932">
        <w:rPr>
          <w:rFonts w:asciiTheme="minorHAnsi" w:hAnsiTheme="minorHAnsi"/>
          <w:szCs w:val="24"/>
        </w:rPr>
        <w:t xml:space="preserve"> OK</w:t>
      </w:r>
    </w:p>
    <w:p w14:paraId="21DA23C0" w14:textId="77777777" w:rsidR="00101EFD" w:rsidRPr="00414CE0" w:rsidRDefault="00101EFD" w:rsidP="00101EFD"/>
    <w:p w14:paraId="21DA23C1" w14:textId="77777777" w:rsidR="00101EFD" w:rsidRDefault="00FE3489" w:rsidP="00101EFD">
      <w:pPr>
        <w:pStyle w:val="Heading3"/>
        <w:numPr>
          <w:ilvl w:val="2"/>
          <w:numId w:val="1"/>
        </w:numPr>
      </w:pPr>
      <w:bookmarkStart w:id="36" w:name="_Toc490232903"/>
      <w:bookmarkStart w:id="37" w:name="_Toc516684761"/>
      <w:r>
        <w:t xml:space="preserve">Parameter and </w:t>
      </w:r>
      <w:r w:rsidR="00101EFD">
        <w:t>Defined values</w:t>
      </w:r>
      <w:bookmarkEnd w:id="36"/>
      <w:bookmarkEnd w:id="37"/>
    </w:p>
    <w:p w14:paraId="21DA23C2" w14:textId="77777777" w:rsidR="00101EFD" w:rsidRDefault="00101EFD" w:rsidP="00101EFD">
      <w:r>
        <w:t xml:space="preserve">                    </w:t>
      </w:r>
    </w:p>
    <w:tbl>
      <w:tblPr>
        <w:tblStyle w:val="TableSWI"/>
        <w:tblW w:w="4639" w:type="pct"/>
        <w:tblLook w:val="01E0" w:firstRow="1" w:lastRow="1" w:firstColumn="1" w:lastColumn="1" w:noHBand="0" w:noVBand="0"/>
      </w:tblPr>
      <w:tblGrid>
        <w:gridCol w:w="2263"/>
        <w:gridCol w:w="1916"/>
        <w:gridCol w:w="3830"/>
      </w:tblGrid>
      <w:tr w:rsidR="00101EFD" w:rsidRPr="00994B87" w14:paraId="21DA23C4" w14:textId="77777777" w:rsidTr="00F01102">
        <w:trPr>
          <w:cnfStyle w:val="100000000000" w:firstRow="1" w:lastRow="0" w:firstColumn="0" w:lastColumn="0" w:oddVBand="0" w:evenVBand="0" w:oddHBand="0" w:evenHBand="0" w:firstRowFirstColumn="0" w:firstRowLastColumn="0" w:lastRowFirstColumn="0" w:lastRowLastColumn="0"/>
          <w:trHeight w:val="436"/>
        </w:trPr>
        <w:tc>
          <w:tcPr>
            <w:tcW w:w="5000" w:type="pct"/>
            <w:gridSpan w:val="3"/>
            <w:tcBorders>
              <w:top w:val="single" w:sz="18" w:space="0" w:color="000000" w:themeColor="text1"/>
              <w:left w:val="single" w:sz="2" w:space="0" w:color="000000" w:themeColor="text1"/>
              <w:bottom w:val="single" w:sz="4" w:space="0" w:color="auto"/>
              <w:right w:val="single" w:sz="4" w:space="0" w:color="000000" w:themeColor="text1"/>
            </w:tcBorders>
          </w:tcPr>
          <w:p w14:paraId="21DA23C3" w14:textId="77777777" w:rsidR="00101EFD" w:rsidRPr="00994B87" w:rsidRDefault="00101EFD" w:rsidP="00F01102">
            <w:pPr>
              <w:pStyle w:val="TableColumnHead"/>
              <w:spacing w:before="144" w:after="144"/>
              <w:rPr>
                <w:b w:val="0"/>
              </w:rPr>
            </w:pPr>
            <w:r w:rsidRPr="00994B87">
              <w:t>AT Command Syntax</w:t>
            </w:r>
          </w:p>
        </w:tc>
      </w:tr>
      <w:tr w:rsidR="00101EFD" w:rsidRPr="00C4621F" w14:paraId="21DA23C8" w14:textId="77777777" w:rsidTr="00F01102">
        <w:trPr>
          <w:trHeight w:val="597"/>
        </w:trPr>
        <w:tc>
          <w:tcPr>
            <w:tcW w:w="5000" w:type="pct"/>
            <w:gridSpan w:val="3"/>
            <w:tcBorders>
              <w:top w:val="single" w:sz="4" w:space="0" w:color="auto"/>
            </w:tcBorders>
          </w:tcPr>
          <w:p w14:paraId="21DA23C5" w14:textId="77777777" w:rsidR="00101EFD" w:rsidRPr="003F27C1" w:rsidRDefault="00101EFD" w:rsidP="00F01102">
            <w:pPr>
              <w:autoSpaceDE w:val="0"/>
              <w:autoSpaceDN w:val="0"/>
              <w:adjustRightInd w:val="0"/>
              <w:rPr>
                <w:rFonts w:cs="Arial"/>
                <w:b/>
                <w:bCs/>
                <w:szCs w:val="18"/>
              </w:rPr>
            </w:pPr>
            <w:r>
              <w:rPr>
                <w:rFonts w:cs="Arial"/>
                <w:b/>
                <w:bCs/>
                <w:szCs w:val="18"/>
              </w:rPr>
              <w:t>AT+KCNXCFG</w:t>
            </w:r>
            <w:r w:rsidRPr="00C4621F">
              <w:rPr>
                <w:rFonts w:cs="Arial"/>
                <w:b/>
                <w:bCs/>
                <w:szCs w:val="18"/>
              </w:rPr>
              <w:t>=</w:t>
            </w:r>
            <w:r>
              <w:rPr>
                <w:rFonts w:cs="Arial"/>
                <w:b/>
                <w:bCs/>
                <w:szCs w:val="18"/>
              </w:rPr>
              <w:t xml:space="preserve"> &lt;cnx_cnf&gt;,</w:t>
            </w:r>
            <w:r w:rsidRPr="003F27C1">
              <w:rPr>
                <w:rFonts w:cs="Arial"/>
                <w:b/>
                <w:bCs/>
                <w:szCs w:val="18"/>
              </w:rPr>
              <w:t>"GPRS",&lt;apn&gt;,</w:t>
            </w:r>
            <w:r>
              <w:rPr>
                <w:rFonts w:cs="Arial"/>
                <w:b/>
                <w:bCs/>
                <w:szCs w:val="18"/>
              </w:rPr>
              <w:t>[,[&lt;login&gt;][,[&lt;password&gt;]</w:t>
            </w:r>
            <w:r w:rsidRPr="003F27C1">
              <w:rPr>
                <w:rFonts w:cs="Arial"/>
                <w:b/>
                <w:bCs/>
                <w:szCs w:val="18"/>
              </w:rPr>
              <w:t>[,&lt;af&gt; [,[&lt;ip&gt;]</w:t>
            </w:r>
          </w:p>
          <w:p w14:paraId="21DA23C6" w14:textId="77777777" w:rsidR="00101EFD" w:rsidRPr="003F27C1" w:rsidRDefault="00101EFD" w:rsidP="00F01102">
            <w:pPr>
              <w:autoSpaceDE w:val="0"/>
              <w:autoSpaceDN w:val="0"/>
              <w:adjustRightInd w:val="0"/>
              <w:rPr>
                <w:rFonts w:cs="Arial"/>
                <w:b/>
                <w:bCs/>
                <w:szCs w:val="18"/>
              </w:rPr>
            </w:pPr>
            <w:r>
              <w:rPr>
                <w:rFonts w:cs="Arial"/>
                <w:b/>
                <w:bCs/>
                <w:szCs w:val="18"/>
              </w:rPr>
              <w:t>[,[&lt;dns1&gt;][,&lt;dns2&gt;]]]] [,[&lt;ip_v6&gt;][,[&lt;dns1_v6&gt;]</w:t>
            </w:r>
            <w:r w:rsidRPr="003F27C1">
              <w:rPr>
                <w:rFonts w:cs="Arial"/>
                <w:b/>
                <w:bCs/>
                <w:szCs w:val="18"/>
              </w:rPr>
              <w:t>[, &lt;dns2_v6&gt;]]]]]]</w:t>
            </w:r>
          </w:p>
          <w:p w14:paraId="21DA23C7" w14:textId="77777777" w:rsidR="00101EFD" w:rsidRPr="00C4621F" w:rsidRDefault="00101EFD" w:rsidP="00F01102">
            <w:pPr>
              <w:autoSpaceDE w:val="0"/>
              <w:autoSpaceDN w:val="0"/>
              <w:adjustRightInd w:val="0"/>
              <w:rPr>
                <w:rFonts w:cs="Arial"/>
                <w:b/>
                <w:bCs/>
                <w:szCs w:val="18"/>
              </w:rPr>
            </w:pPr>
          </w:p>
        </w:tc>
      </w:tr>
      <w:tr w:rsidR="00101EFD" w:rsidRPr="00E51118" w14:paraId="21DA23CC" w14:textId="77777777" w:rsidTr="00F01102">
        <w:trPr>
          <w:trHeight w:val="436"/>
        </w:trPr>
        <w:tc>
          <w:tcPr>
            <w:tcW w:w="1413" w:type="pct"/>
            <w:tcBorders>
              <w:top w:val="single" w:sz="4" w:space="0" w:color="auto"/>
              <w:left w:val="single" w:sz="4" w:space="0" w:color="auto"/>
              <w:bottom w:val="single" w:sz="18" w:space="0" w:color="auto"/>
              <w:right w:val="single" w:sz="4" w:space="0" w:color="auto"/>
            </w:tcBorders>
            <w:shd w:val="pct30" w:color="auto" w:fill="auto"/>
          </w:tcPr>
          <w:p w14:paraId="21DA23C9" w14:textId="77777777" w:rsidR="00101EFD" w:rsidRPr="00E51118" w:rsidRDefault="00101EFD" w:rsidP="00F01102">
            <w:pPr>
              <w:pStyle w:val="TableColumnHead"/>
            </w:pPr>
            <w:r w:rsidRPr="00E51118">
              <w:t>Parameters</w:t>
            </w:r>
          </w:p>
        </w:tc>
        <w:tc>
          <w:tcPr>
            <w:tcW w:w="1196" w:type="pct"/>
            <w:tcBorders>
              <w:top w:val="single" w:sz="4" w:space="0" w:color="auto"/>
              <w:left w:val="single" w:sz="4" w:space="0" w:color="auto"/>
              <w:bottom w:val="single" w:sz="18" w:space="0" w:color="auto"/>
              <w:right w:val="single" w:sz="4" w:space="0" w:color="auto"/>
            </w:tcBorders>
            <w:shd w:val="pct30" w:color="auto" w:fill="auto"/>
          </w:tcPr>
          <w:p w14:paraId="21DA23CA" w14:textId="77777777" w:rsidR="00101EFD" w:rsidRPr="00E51118" w:rsidRDefault="00101EFD" w:rsidP="00F01102">
            <w:pPr>
              <w:pStyle w:val="TableColumnHead"/>
            </w:pPr>
            <w:r w:rsidRPr="00E51118">
              <w:t>Values</w:t>
            </w:r>
          </w:p>
        </w:tc>
        <w:tc>
          <w:tcPr>
            <w:tcW w:w="2391" w:type="pct"/>
            <w:tcBorders>
              <w:top w:val="single" w:sz="18" w:space="0" w:color="auto"/>
              <w:left w:val="single" w:sz="4" w:space="0" w:color="auto"/>
              <w:bottom w:val="single" w:sz="18" w:space="0" w:color="auto"/>
              <w:right w:val="single" w:sz="4" w:space="0" w:color="auto"/>
            </w:tcBorders>
            <w:shd w:val="pct30" w:color="auto" w:fill="auto"/>
          </w:tcPr>
          <w:p w14:paraId="21DA23CB" w14:textId="77777777" w:rsidR="00101EFD" w:rsidRPr="00E51118" w:rsidRDefault="00101EFD" w:rsidP="00F01102">
            <w:pPr>
              <w:pStyle w:val="TableColumnHead"/>
            </w:pPr>
            <w:r w:rsidRPr="00E51118">
              <w:t>Description</w:t>
            </w:r>
          </w:p>
        </w:tc>
      </w:tr>
      <w:tr w:rsidR="00101EFD" w:rsidRPr="00E51118" w14:paraId="21DA23D2" w14:textId="77777777" w:rsidTr="00F01102">
        <w:trPr>
          <w:trHeight w:val="757"/>
        </w:trPr>
        <w:tc>
          <w:tcPr>
            <w:tcW w:w="1413" w:type="pct"/>
            <w:tcBorders>
              <w:top w:val="single" w:sz="18" w:space="0" w:color="auto"/>
              <w:bottom w:val="single" w:sz="18" w:space="0" w:color="auto"/>
            </w:tcBorders>
          </w:tcPr>
          <w:p w14:paraId="21DA23CD" w14:textId="77777777" w:rsidR="00101EFD" w:rsidRPr="00E51118" w:rsidRDefault="00101EFD" w:rsidP="00F01102">
            <w:pPr>
              <w:pStyle w:val="TableBody"/>
            </w:pPr>
            <w:r>
              <w:t>&lt;cnx cnf&gt;</w:t>
            </w:r>
          </w:p>
        </w:tc>
        <w:tc>
          <w:tcPr>
            <w:tcW w:w="1196" w:type="pct"/>
          </w:tcPr>
          <w:p w14:paraId="21DA23CE" w14:textId="77777777" w:rsidR="00101EFD" w:rsidRPr="00E51118" w:rsidRDefault="00101EFD" w:rsidP="00F01102">
            <w:pPr>
              <w:pStyle w:val="TableBody"/>
            </w:pPr>
            <w:r>
              <w:t>[1…5]</w:t>
            </w:r>
          </w:p>
        </w:tc>
        <w:tc>
          <w:tcPr>
            <w:tcW w:w="2391" w:type="pct"/>
          </w:tcPr>
          <w:p w14:paraId="21DA23CF" w14:textId="77777777" w:rsidR="00101EFD" w:rsidRPr="00C132EB" w:rsidRDefault="00101EFD" w:rsidP="00F01102">
            <w:pPr>
              <w:pStyle w:val="TableBody"/>
              <w:rPr>
                <w:rFonts w:ascii="Calibri" w:eastAsia="SimSun" w:hAnsi="Calibri"/>
                <w:sz w:val="24"/>
                <w:szCs w:val="18"/>
                <w:lang w:val="en-CA" w:eastAsia="en-US"/>
              </w:rPr>
            </w:pPr>
            <w:r w:rsidRPr="00C132EB">
              <w:rPr>
                <w:rFonts w:ascii="Calibri" w:eastAsia="SimSun" w:hAnsi="Calibri"/>
                <w:sz w:val="24"/>
                <w:szCs w:val="18"/>
                <w:lang w:val="en-CA" w:eastAsia="en-US"/>
              </w:rPr>
              <w:t>(PDP context configuration) a numeric</w:t>
            </w:r>
          </w:p>
          <w:p w14:paraId="21DA23D0" w14:textId="77777777" w:rsidR="00101EFD" w:rsidRPr="00C132EB" w:rsidRDefault="00101EFD" w:rsidP="00F01102">
            <w:pPr>
              <w:pStyle w:val="TableBody"/>
              <w:rPr>
                <w:rFonts w:ascii="Calibri" w:eastAsia="SimSun" w:hAnsi="Calibri"/>
                <w:sz w:val="24"/>
                <w:szCs w:val="18"/>
                <w:lang w:val="en-CA" w:eastAsia="en-US"/>
              </w:rPr>
            </w:pPr>
            <w:r w:rsidRPr="00C132EB">
              <w:rPr>
                <w:rFonts w:ascii="Calibri" w:eastAsia="SimSun" w:hAnsi="Calibri"/>
                <w:sz w:val="24"/>
                <w:szCs w:val="18"/>
                <w:lang w:val="en-CA" w:eastAsia="en-US"/>
              </w:rPr>
              <w:t>parameter which specifies a particular PDP context</w:t>
            </w:r>
          </w:p>
          <w:p w14:paraId="21DA23D1" w14:textId="77777777" w:rsidR="00101EFD" w:rsidRPr="00E51118" w:rsidRDefault="00101EFD" w:rsidP="00F01102">
            <w:pPr>
              <w:pStyle w:val="TableBody"/>
            </w:pPr>
            <w:r w:rsidRPr="00C132EB">
              <w:rPr>
                <w:rFonts w:ascii="Calibri" w:eastAsia="SimSun" w:hAnsi="Calibri"/>
                <w:sz w:val="24"/>
                <w:szCs w:val="18"/>
                <w:lang w:val="en-CA" w:eastAsia="en-US"/>
              </w:rPr>
              <w:t>configuration</w:t>
            </w:r>
          </w:p>
        </w:tc>
      </w:tr>
      <w:tr w:rsidR="00101EFD" w14:paraId="21DA23D6" w14:textId="77777777" w:rsidTr="00F01102">
        <w:trPr>
          <w:trHeight w:val="597"/>
        </w:trPr>
        <w:tc>
          <w:tcPr>
            <w:tcW w:w="1413" w:type="pct"/>
            <w:tcBorders>
              <w:top w:val="single" w:sz="18" w:space="0" w:color="auto"/>
              <w:bottom w:val="single" w:sz="18" w:space="0" w:color="auto"/>
            </w:tcBorders>
          </w:tcPr>
          <w:p w14:paraId="21DA23D3" w14:textId="77777777" w:rsidR="00101EFD" w:rsidRDefault="00101EFD" w:rsidP="00F01102">
            <w:pPr>
              <w:pStyle w:val="TableBody"/>
            </w:pPr>
            <w:r w:rsidRPr="00802D6F">
              <w:lastRenderedPageBreak/>
              <w:t>&lt;apn&gt;</w:t>
            </w:r>
          </w:p>
        </w:tc>
        <w:tc>
          <w:tcPr>
            <w:tcW w:w="1196" w:type="pct"/>
          </w:tcPr>
          <w:p w14:paraId="21DA23D4" w14:textId="77777777" w:rsidR="00101EFD" w:rsidRDefault="00101EFD" w:rsidP="00F01102">
            <w:pPr>
              <w:pStyle w:val="TableBody"/>
            </w:pPr>
          </w:p>
        </w:tc>
        <w:tc>
          <w:tcPr>
            <w:tcW w:w="2391" w:type="pct"/>
          </w:tcPr>
          <w:p w14:paraId="21DA23D5" w14:textId="77777777" w:rsidR="00101EFD" w:rsidRPr="001C5B26" w:rsidRDefault="00101EFD" w:rsidP="00F01102">
            <w:pPr>
              <w:autoSpaceDE w:val="0"/>
              <w:autoSpaceDN w:val="0"/>
              <w:adjustRightInd w:val="0"/>
              <w:rPr>
                <w:rFonts w:cs="Arial"/>
                <w:szCs w:val="18"/>
              </w:rPr>
            </w:pPr>
            <w:r>
              <w:rPr>
                <w:rFonts w:cs="Arial"/>
                <w:szCs w:val="18"/>
              </w:rPr>
              <w:t>(Access Point Name) a string parameter (max size 63 bytes), logical name used to select the GGSN or the external packet data network.</w:t>
            </w:r>
          </w:p>
        </w:tc>
      </w:tr>
      <w:tr w:rsidR="00101EFD" w:rsidRPr="00E51118" w14:paraId="21DA23DB" w14:textId="77777777" w:rsidTr="00F01102">
        <w:trPr>
          <w:trHeight w:val="480"/>
        </w:trPr>
        <w:tc>
          <w:tcPr>
            <w:tcW w:w="1413" w:type="pct"/>
            <w:tcBorders>
              <w:top w:val="single" w:sz="18" w:space="0" w:color="auto"/>
              <w:bottom w:val="single" w:sz="18" w:space="0" w:color="auto"/>
            </w:tcBorders>
          </w:tcPr>
          <w:p w14:paraId="21DA23D7" w14:textId="77777777" w:rsidR="00101EFD" w:rsidRPr="00E51118" w:rsidRDefault="00101EFD" w:rsidP="00F01102">
            <w:pPr>
              <w:pStyle w:val="TableBody"/>
            </w:pPr>
            <w:r w:rsidRPr="00E9529C">
              <w:t>&lt;login&gt;</w:t>
            </w:r>
          </w:p>
        </w:tc>
        <w:tc>
          <w:tcPr>
            <w:tcW w:w="1196" w:type="pct"/>
          </w:tcPr>
          <w:p w14:paraId="21DA23D8" w14:textId="77777777" w:rsidR="00101EFD" w:rsidRPr="00E51118" w:rsidRDefault="00101EFD" w:rsidP="00F01102">
            <w:pPr>
              <w:pStyle w:val="TableBody"/>
            </w:pPr>
          </w:p>
        </w:tc>
        <w:tc>
          <w:tcPr>
            <w:tcW w:w="2391" w:type="pct"/>
          </w:tcPr>
          <w:p w14:paraId="21DA23D9" w14:textId="77777777" w:rsidR="00101EFD" w:rsidRDefault="00101EFD" w:rsidP="00F01102">
            <w:pPr>
              <w:autoSpaceDE w:val="0"/>
              <w:autoSpaceDN w:val="0"/>
              <w:adjustRightInd w:val="0"/>
              <w:rPr>
                <w:rFonts w:cs="Arial"/>
                <w:szCs w:val="18"/>
              </w:rPr>
            </w:pPr>
            <w:r>
              <w:rPr>
                <w:rFonts w:cs="Arial"/>
                <w:szCs w:val="18"/>
              </w:rPr>
              <w:t>string type (max size 24 bytes), indicates the user</w:t>
            </w:r>
          </w:p>
          <w:p w14:paraId="21DA23DA" w14:textId="77777777" w:rsidR="00101EFD" w:rsidRPr="00E51118" w:rsidRDefault="00101EFD" w:rsidP="00F01102">
            <w:pPr>
              <w:pStyle w:val="TableBody"/>
            </w:pPr>
            <w:r>
              <w:rPr>
                <w:szCs w:val="18"/>
              </w:rPr>
              <w:t>name of the cnx</w:t>
            </w:r>
          </w:p>
        </w:tc>
      </w:tr>
      <w:tr w:rsidR="00101EFD" w14:paraId="21DA23E0" w14:textId="77777777" w:rsidTr="00F01102">
        <w:trPr>
          <w:trHeight w:val="480"/>
        </w:trPr>
        <w:tc>
          <w:tcPr>
            <w:tcW w:w="1413" w:type="pct"/>
            <w:tcBorders>
              <w:top w:val="single" w:sz="18" w:space="0" w:color="auto"/>
              <w:bottom w:val="single" w:sz="18" w:space="0" w:color="auto"/>
            </w:tcBorders>
          </w:tcPr>
          <w:p w14:paraId="21DA23DC" w14:textId="77777777" w:rsidR="00101EFD" w:rsidRDefault="00101EFD" w:rsidP="00F01102">
            <w:pPr>
              <w:pStyle w:val="TableBody"/>
            </w:pPr>
            <w:r w:rsidRPr="00FC748F">
              <w:t>&lt;password&gt;</w:t>
            </w:r>
          </w:p>
        </w:tc>
        <w:tc>
          <w:tcPr>
            <w:tcW w:w="1196" w:type="pct"/>
          </w:tcPr>
          <w:p w14:paraId="21DA23DD" w14:textId="77777777" w:rsidR="00101EFD" w:rsidRDefault="00101EFD" w:rsidP="00F01102">
            <w:pPr>
              <w:pStyle w:val="TableBody"/>
            </w:pPr>
          </w:p>
        </w:tc>
        <w:tc>
          <w:tcPr>
            <w:tcW w:w="2391" w:type="pct"/>
          </w:tcPr>
          <w:p w14:paraId="21DA23DE" w14:textId="77777777" w:rsidR="00101EFD" w:rsidRDefault="00101EFD" w:rsidP="00F01102">
            <w:pPr>
              <w:autoSpaceDE w:val="0"/>
              <w:autoSpaceDN w:val="0"/>
              <w:adjustRightInd w:val="0"/>
              <w:rPr>
                <w:rFonts w:cs="Arial"/>
                <w:szCs w:val="18"/>
              </w:rPr>
            </w:pPr>
            <w:r>
              <w:rPr>
                <w:rFonts w:cs="Arial"/>
                <w:szCs w:val="18"/>
              </w:rPr>
              <w:t>string type (max size 24 bytes), indicates the</w:t>
            </w:r>
          </w:p>
          <w:p w14:paraId="21DA23DF" w14:textId="77777777" w:rsidR="00101EFD" w:rsidRDefault="00101EFD" w:rsidP="00F01102">
            <w:pPr>
              <w:autoSpaceDE w:val="0"/>
              <w:autoSpaceDN w:val="0"/>
              <w:adjustRightInd w:val="0"/>
            </w:pPr>
            <w:r w:rsidRPr="00C132EB">
              <w:rPr>
                <w:rFonts w:cs="Arial"/>
                <w:szCs w:val="18"/>
              </w:rPr>
              <w:t>password of the cnx</w:t>
            </w:r>
          </w:p>
        </w:tc>
      </w:tr>
      <w:tr w:rsidR="00101EFD" w:rsidRPr="00E51118" w14:paraId="21DA23E6" w14:textId="77777777" w:rsidTr="00F01102">
        <w:trPr>
          <w:trHeight w:val="1281"/>
        </w:trPr>
        <w:tc>
          <w:tcPr>
            <w:tcW w:w="1413" w:type="pct"/>
            <w:tcBorders>
              <w:top w:val="single" w:sz="18" w:space="0" w:color="auto"/>
              <w:bottom w:val="single" w:sz="18" w:space="0" w:color="auto"/>
            </w:tcBorders>
          </w:tcPr>
          <w:p w14:paraId="21DA23E1" w14:textId="77777777" w:rsidR="00101EFD" w:rsidRPr="00E51118" w:rsidRDefault="00101EFD" w:rsidP="00F01102">
            <w:pPr>
              <w:pStyle w:val="TableBody"/>
            </w:pPr>
            <w:r w:rsidRPr="00B4507B">
              <w:t>&lt;af&gt;</w:t>
            </w:r>
          </w:p>
        </w:tc>
        <w:tc>
          <w:tcPr>
            <w:tcW w:w="1196" w:type="pct"/>
          </w:tcPr>
          <w:p w14:paraId="21DA23E2" w14:textId="77777777" w:rsidR="00101EFD" w:rsidRDefault="00101EFD" w:rsidP="00F01102">
            <w:pPr>
              <w:autoSpaceDE w:val="0"/>
              <w:autoSpaceDN w:val="0"/>
              <w:adjustRightInd w:val="0"/>
              <w:rPr>
                <w:rFonts w:cs="Arial"/>
                <w:szCs w:val="18"/>
              </w:rPr>
            </w:pPr>
            <w:r>
              <w:rPr>
                <w:rFonts w:cs="Arial"/>
                <w:szCs w:val="18"/>
              </w:rPr>
              <w:t>IPV4 IPv4 only</w:t>
            </w:r>
          </w:p>
          <w:p w14:paraId="21DA23E3" w14:textId="77777777" w:rsidR="00101EFD" w:rsidRDefault="00101EFD" w:rsidP="00F01102">
            <w:pPr>
              <w:autoSpaceDE w:val="0"/>
              <w:autoSpaceDN w:val="0"/>
              <w:adjustRightInd w:val="0"/>
              <w:rPr>
                <w:rFonts w:cs="Arial"/>
                <w:szCs w:val="18"/>
              </w:rPr>
            </w:pPr>
            <w:r>
              <w:rPr>
                <w:rFonts w:cs="Arial"/>
                <w:szCs w:val="18"/>
              </w:rPr>
              <w:t>IPV6 IPv6 only</w:t>
            </w:r>
          </w:p>
          <w:p w14:paraId="21DA23E4" w14:textId="77777777" w:rsidR="00101EFD" w:rsidRPr="00E51118" w:rsidRDefault="00101EFD" w:rsidP="00F01102">
            <w:pPr>
              <w:autoSpaceDE w:val="0"/>
              <w:autoSpaceDN w:val="0"/>
              <w:adjustRightInd w:val="0"/>
            </w:pPr>
            <w:r w:rsidRPr="004C7704">
              <w:rPr>
                <w:rFonts w:cs="Arial"/>
                <w:szCs w:val="18"/>
              </w:rPr>
              <w:t>IPV4V6 IPv4 and IPv6     Note that IPv4v6 is up to 3GPP Release 7 compliant</w:t>
            </w:r>
          </w:p>
        </w:tc>
        <w:tc>
          <w:tcPr>
            <w:tcW w:w="2391" w:type="pct"/>
          </w:tcPr>
          <w:p w14:paraId="21DA23E5" w14:textId="77777777" w:rsidR="00101EFD" w:rsidRPr="00E51118" w:rsidRDefault="00101EFD" w:rsidP="00F01102">
            <w:pPr>
              <w:autoSpaceDE w:val="0"/>
              <w:autoSpaceDN w:val="0"/>
              <w:adjustRightInd w:val="0"/>
            </w:pPr>
            <w:r w:rsidRPr="00C132EB">
              <w:rPr>
                <w:rFonts w:cs="Arial"/>
                <w:szCs w:val="18"/>
              </w:rPr>
              <w:t>Address family used for the connection</w:t>
            </w:r>
          </w:p>
        </w:tc>
      </w:tr>
      <w:tr w:rsidR="00101EFD" w14:paraId="21DA23EC" w14:textId="77777777" w:rsidTr="00F01102">
        <w:trPr>
          <w:trHeight w:val="888"/>
        </w:trPr>
        <w:tc>
          <w:tcPr>
            <w:tcW w:w="1413" w:type="pct"/>
            <w:tcBorders>
              <w:top w:val="single" w:sz="18" w:space="0" w:color="auto"/>
              <w:bottom w:val="single" w:sz="18" w:space="0" w:color="auto"/>
            </w:tcBorders>
          </w:tcPr>
          <w:p w14:paraId="21DA23E7" w14:textId="77777777" w:rsidR="00101EFD" w:rsidRDefault="00101EFD" w:rsidP="00F01102">
            <w:pPr>
              <w:pStyle w:val="TableBody"/>
            </w:pPr>
            <w:r w:rsidRPr="00F76FB3">
              <w:t>&lt;ip&gt;</w:t>
            </w:r>
          </w:p>
        </w:tc>
        <w:tc>
          <w:tcPr>
            <w:tcW w:w="1196" w:type="pct"/>
          </w:tcPr>
          <w:p w14:paraId="21DA23E8" w14:textId="77777777" w:rsidR="00101EFD" w:rsidRDefault="00101EFD" w:rsidP="00F01102">
            <w:pPr>
              <w:pStyle w:val="TableBody"/>
            </w:pPr>
          </w:p>
        </w:tc>
        <w:tc>
          <w:tcPr>
            <w:tcW w:w="2391" w:type="pct"/>
          </w:tcPr>
          <w:p w14:paraId="21DA23E9" w14:textId="77777777" w:rsidR="00101EFD" w:rsidRDefault="00101EFD" w:rsidP="00F01102">
            <w:pPr>
              <w:autoSpaceDE w:val="0"/>
              <w:autoSpaceDN w:val="0"/>
              <w:adjustRightInd w:val="0"/>
              <w:rPr>
                <w:rFonts w:cs="Arial"/>
                <w:szCs w:val="18"/>
              </w:rPr>
            </w:pPr>
            <w:r>
              <w:rPr>
                <w:rFonts w:cs="Arial"/>
                <w:szCs w:val="18"/>
              </w:rPr>
              <w:t>String type. If the mobile is supposed to work with a</w:t>
            </w:r>
          </w:p>
          <w:p w14:paraId="21DA23EA" w14:textId="77777777" w:rsidR="00101EFD" w:rsidRDefault="00101EFD" w:rsidP="00F01102">
            <w:pPr>
              <w:autoSpaceDE w:val="0"/>
              <w:autoSpaceDN w:val="0"/>
              <w:adjustRightInd w:val="0"/>
              <w:rPr>
                <w:rFonts w:cs="Arial"/>
                <w:szCs w:val="18"/>
              </w:rPr>
            </w:pPr>
            <w:r>
              <w:rPr>
                <w:rFonts w:cs="Arial"/>
                <w:szCs w:val="18"/>
              </w:rPr>
              <w:t>dynamic address, the value should be “0.0.0.0” or an empty</w:t>
            </w:r>
          </w:p>
          <w:p w14:paraId="21DA23EB" w14:textId="77777777" w:rsidR="00101EFD" w:rsidRDefault="00101EFD" w:rsidP="00F01102">
            <w:pPr>
              <w:pStyle w:val="TableBody"/>
            </w:pPr>
            <w:r>
              <w:rPr>
                <w:szCs w:val="18"/>
              </w:rPr>
              <w:t>string.</w:t>
            </w:r>
          </w:p>
        </w:tc>
      </w:tr>
      <w:tr w:rsidR="00101EFD" w:rsidRPr="00E51118" w14:paraId="21DA23F2" w14:textId="77777777" w:rsidTr="00F01102">
        <w:trPr>
          <w:trHeight w:val="873"/>
        </w:trPr>
        <w:tc>
          <w:tcPr>
            <w:tcW w:w="1413" w:type="pct"/>
            <w:tcBorders>
              <w:top w:val="single" w:sz="18" w:space="0" w:color="auto"/>
              <w:bottom w:val="single" w:sz="18" w:space="0" w:color="auto"/>
            </w:tcBorders>
          </w:tcPr>
          <w:p w14:paraId="21DA23ED" w14:textId="77777777" w:rsidR="00101EFD" w:rsidRPr="00E51118" w:rsidRDefault="00101EFD" w:rsidP="00F01102">
            <w:pPr>
              <w:pStyle w:val="TableBody"/>
            </w:pPr>
            <w:r w:rsidRPr="000E2273">
              <w:t>&lt;dns1&gt;, &lt;dns2&gt;</w:t>
            </w:r>
          </w:p>
        </w:tc>
        <w:tc>
          <w:tcPr>
            <w:tcW w:w="1196" w:type="pct"/>
          </w:tcPr>
          <w:p w14:paraId="21DA23EE" w14:textId="77777777" w:rsidR="00101EFD" w:rsidRPr="00E51118" w:rsidRDefault="00101EFD" w:rsidP="00F01102">
            <w:pPr>
              <w:pStyle w:val="TableBody"/>
            </w:pPr>
          </w:p>
        </w:tc>
        <w:tc>
          <w:tcPr>
            <w:tcW w:w="2391" w:type="pct"/>
          </w:tcPr>
          <w:p w14:paraId="21DA23EF" w14:textId="77777777" w:rsidR="00101EFD" w:rsidRDefault="00101EFD" w:rsidP="00F01102">
            <w:pPr>
              <w:autoSpaceDE w:val="0"/>
              <w:autoSpaceDN w:val="0"/>
              <w:adjustRightInd w:val="0"/>
              <w:rPr>
                <w:rFonts w:cs="Arial"/>
                <w:szCs w:val="18"/>
              </w:rPr>
            </w:pPr>
            <w:r>
              <w:rPr>
                <w:rFonts w:cs="Arial"/>
                <w:szCs w:val="18"/>
              </w:rPr>
              <w:t>String type. If the mobile is supposed to</w:t>
            </w:r>
          </w:p>
          <w:p w14:paraId="21DA23F0" w14:textId="77777777" w:rsidR="00101EFD" w:rsidRDefault="00101EFD" w:rsidP="00F01102">
            <w:pPr>
              <w:autoSpaceDE w:val="0"/>
              <w:autoSpaceDN w:val="0"/>
              <w:adjustRightInd w:val="0"/>
              <w:rPr>
                <w:rFonts w:cs="Arial"/>
                <w:szCs w:val="18"/>
              </w:rPr>
            </w:pPr>
            <w:r>
              <w:rPr>
                <w:rFonts w:cs="Arial"/>
                <w:szCs w:val="18"/>
              </w:rPr>
              <w:t>work with dynamic DNS addresses, the value should be</w:t>
            </w:r>
          </w:p>
          <w:p w14:paraId="21DA23F1" w14:textId="77777777" w:rsidR="00101EFD" w:rsidRPr="00E51118" w:rsidRDefault="00101EFD" w:rsidP="00F01102">
            <w:pPr>
              <w:pStyle w:val="TableBody"/>
            </w:pPr>
            <w:r>
              <w:rPr>
                <w:szCs w:val="18"/>
              </w:rPr>
              <w:t>“0.0.0.0” or an empty string.</w:t>
            </w:r>
          </w:p>
        </w:tc>
      </w:tr>
      <w:tr w:rsidR="00101EFD" w14:paraId="21DA23F7" w14:textId="77777777" w:rsidTr="00F01102">
        <w:trPr>
          <w:trHeight w:val="611"/>
        </w:trPr>
        <w:tc>
          <w:tcPr>
            <w:tcW w:w="1413" w:type="pct"/>
            <w:tcBorders>
              <w:top w:val="single" w:sz="18" w:space="0" w:color="auto"/>
              <w:bottom w:val="single" w:sz="18" w:space="0" w:color="auto"/>
            </w:tcBorders>
          </w:tcPr>
          <w:p w14:paraId="21DA23F3" w14:textId="77777777" w:rsidR="00101EFD" w:rsidRDefault="00101EFD" w:rsidP="00F01102">
            <w:pPr>
              <w:pStyle w:val="TableBody"/>
            </w:pPr>
            <w:r w:rsidRPr="00576D1F">
              <w:t>&lt;ip_v6&gt;</w:t>
            </w:r>
          </w:p>
        </w:tc>
        <w:tc>
          <w:tcPr>
            <w:tcW w:w="1196" w:type="pct"/>
          </w:tcPr>
          <w:p w14:paraId="21DA23F4" w14:textId="77777777" w:rsidR="00101EFD" w:rsidRDefault="00101EFD" w:rsidP="00F01102">
            <w:pPr>
              <w:pStyle w:val="TableBody"/>
            </w:pPr>
          </w:p>
        </w:tc>
        <w:tc>
          <w:tcPr>
            <w:tcW w:w="2391" w:type="pct"/>
          </w:tcPr>
          <w:p w14:paraId="21DA23F5" w14:textId="77777777" w:rsidR="00101EFD" w:rsidRDefault="00101EFD" w:rsidP="00F01102">
            <w:pPr>
              <w:autoSpaceDE w:val="0"/>
              <w:autoSpaceDN w:val="0"/>
              <w:adjustRightInd w:val="0"/>
              <w:rPr>
                <w:rFonts w:cs="Arial"/>
                <w:szCs w:val="18"/>
              </w:rPr>
            </w:pPr>
            <w:r>
              <w:rPr>
                <w:rFonts w:cs="Arial"/>
                <w:szCs w:val="18"/>
              </w:rPr>
              <w:t>IPV6 String type. If the mobile is supposed to</w:t>
            </w:r>
          </w:p>
          <w:p w14:paraId="21DA23F6" w14:textId="77777777" w:rsidR="00101EFD" w:rsidRPr="00576D1F" w:rsidRDefault="00101EFD" w:rsidP="00F01102">
            <w:pPr>
              <w:autoSpaceDE w:val="0"/>
              <w:autoSpaceDN w:val="0"/>
              <w:adjustRightInd w:val="0"/>
              <w:rPr>
                <w:rFonts w:cs="Arial"/>
                <w:szCs w:val="18"/>
              </w:rPr>
            </w:pPr>
            <w:r>
              <w:rPr>
                <w:rFonts w:cs="Arial"/>
                <w:szCs w:val="18"/>
              </w:rPr>
              <w:t>work with a dynamic address, the value should be “::” or an empty string</w:t>
            </w:r>
          </w:p>
        </w:tc>
      </w:tr>
      <w:tr w:rsidR="00101EFD" w14:paraId="21DA23FC" w14:textId="77777777" w:rsidTr="00F01102">
        <w:trPr>
          <w:trHeight w:val="276"/>
        </w:trPr>
        <w:tc>
          <w:tcPr>
            <w:tcW w:w="1413" w:type="pct"/>
            <w:tcBorders>
              <w:top w:val="single" w:sz="18" w:space="0" w:color="auto"/>
            </w:tcBorders>
          </w:tcPr>
          <w:p w14:paraId="21DA23F8" w14:textId="77777777" w:rsidR="00101EFD" w:rsidRDefault="00101EFD" w:rsidP="00F01102">
            <w:pPr>
              <w:pStyle w:val="TableBody"/>
            </w:pPr>
            <w:r w:rsidRPr="004F7CE6">
              <w:t>&lt;dns1_v6&gt;, &lt;dns2_v6&gt;</w:t>
            </w:r>
          </w:p>
        </w:tc>
        <w:tc>
          <w:tcPr>
            <w:tcW w:w="1196" w:type="pct"/>
          </w:tcPr>
          <w:p w14:paraId="21DA23F9" w14:textId="77777777" w:rsidR="00101EFD" w:rsidRDefault="00101EFD" w:rsidP="00F01102">
            <w:pPr>
              <w:pStyle w:val="TableBody"/>
            </w:pPr>
          </w:p>
        </w:tc>
        <w:tc>
          <w:tcPr>
            <w:tcW w:w="2391" w:type="pct"/>
          </w:tcPr>
          <w:p w14:paraId="21DA23FA" w14:textId="77777777" w:rsidR="00101EFD" w:rsidRDefault="00101EFD" w:rsidP="00F01102">
            <w:pPr>
              <w:autoSpaceDE w:val="0"/>
              <w:autoSpaceDN w:val="0"/>
              <w:adjustRightInd w:val="0"/>
              <w:rPr>
                <w:rFonts w:cs="Arial"/>
                <w:szCs w:val="18"/>
              </w:rPr>
            </w:pPr>
            <w:r>
              <w:rPr>
                <w:rFonts w:cs="Arial"/>
                <w:szCs w:val="18"/>
              </w:rPr>
              <w:t>IPV6 String type. If the mobile is</w:t>
            </w:r>
          </w:p>
          <w:p w14:paraId="21DA23FB" w14:textId="77777777" w:rsidR="00101EFD" w:rsidRPr="004F7CE6" w:rsidRDefault="00101EFD" w:rsidP="00F01102">
            <w:pPr>
              <w:autoSpaceDE w:val="0"/>
              <w:autoSpaceDN w:val="0"/>
              <w:adjustRightInd w:val="0"/>
              <w:rPr>
                <w:rFonts w:cs="Arial"/>
                <w:szCs w:val="18"/>
              </w:rPr>
            </w:pPr>
            <w:r>
              <w:rPr>
                <w:rFonts w:cs="Arial"/>
                <w:szCs w:val="18"/>
              </w:rPr>
              <w:t>supposed to work with dynamic DNS addresses, the value should be “::” or an empty string.</w:t>
            </w:r>
          </w:p>
        </w:tc>
      </w:tr>
      <w:tr w:rsidR="00101EFD" w:rsidRPr="004F7CE6" w14:paraId="21DA2404" w14:textId="77777777" w:rsidTr="00F01102">
        <w:tblPrEx>
          <w:tblLook w:val="04A0" w:firstRow="1" w:lastRow="0" w:firstColumn="1" w:lastColumn="0" w:noHBand="0" w:noVBand="1"/>
        </w:tblPrEx>
        <w:trPr>
          <w:trHeight w:val="276"/>
        </w:trPr>
        <w:tc>
          <w:tcPr>
            <w:tcW w:w="1413" w:type="pct"/>
          </w:tcPr>
          <w:p w14:paraId="21DA23FD" w14:textId="77777777" w:rsidR="00101EFD" w:rsidRDefault="00101EFD" w:rsidP="00F01102">
            <w:pPr>
              <w:pStyle w:val="TableBody"/>
            </w:pPr>
            <w:r>
              <w:lastRenderedPageBreak/>
              <w:t>&lt;state&gt;</w:t>
            </w:r>
          </w:p>
        </w:tc>
        <w:tc>
          <w:tcPr>
            <w:tcW w:w="1196" w:type="pct"/>
          </w:tcPr>
          <w:p w14:paraId="21DA23FE" w14:textId="77777777" w:rsidR="00101EFD" w:rsidRPr="005F09C1" w:rsidRDefault="00101EFD" w:rsidP="00F01102">
            <w:pPr>
              <w:autoSpaceDE w:val="0"/>
              <w:autoSpaceDN w:val="0"/>
              <w:adjustRightInd w:val="0"/>
              <w:rPr>
                <w:rFonts w:cs="Arial"/>
                <w:szCs w:val="18"/>
              </w:rPr>
            </w:pPr>
            <w:r w:rsidRPr="005F09C1">
              <w:rPr>
                <w:rFonts w:cs="Arial"/>
                <w:szCs w:val="18"/>
              </w:rPr>
              <w:t>0 Disconnected</w:t>
            </w:r>
          </w:p>
          <w:p w14:paraId="21DA23FF" w14:textId="77777777" w:rsidR="00101EFD" w:rsidRPr="005F09C1" w:rsidRDefault="00101EFD" w:rsidP="00F01102">
            <w:pPr>
              <w:autoSpaceDE w:val="0"/>
              <w:autoSpaceDN w:val="0"/>
              <w:adjustRightInd w:val="0"/>
              <w:rPr>
                <w:rFonts w:cs="Arial"/>
                <w:szCs w:val="18"/>
              </w:rPr>
            </w:pPr>
            <w:r w:rsidRPr="005F09C1">
              <w:rPr>
                <w:rFonts w:cs="Arial"/>
                <w:szCs w:val="18"/>
              </w:rPr>
              <w:t>1 Connecting</w:t>
            </w:r>
          </w:p>
          <w:p w14:paraId="21DA2400" w14:textId="77777777" w:rsidR="00101EFD" w:rsidRPr="005F09C1" w:rsidRDefault="00101EFD" w:rsidP="00F01102">
            <w:pPr>
              <w:autoSpaceDE w:val="0"/>
              <w:autoSpaceDN w:val="0"/>
              <w:adjustRightInd w:val="0"/>
              <w:rPr>
                <w:rFonts w:cs="Arial"/>
                <w:szCs w:val="18"/>
              </w:rPr>
            </w:pPr>
            <w:r w:rsidRPr="005F09C1">
              <w:rPr>
                <w:rFonts w:cs="Arial"/>
                <w:szCs w:val="18"/>
              </w:rPr>
              <w:t>2 Connected</w:t>
            </w:r>
          </w:p>
          <w:p w14:paraId="21DA2401" w14:textId="77777777" w:rsidR="00101EFD" w:rsidRPr="005F09C1" w:rsidRDefault="00101EFD" w:rsidP="00F01102">
            <w:pPr>
              <w:autoSpaceDE w:val="0"/>
              <w:autoSpaceDN w:val="0"/>
              <w:adjustRightInd w:val="0"/>
              <w:rPr>
                <w:rFonts w:cs="Arial"/>
                <w:szCs w:val="18"/>
              </w:rPr>
            </w:pPr>
            <w:r w:rsidRPr="005F09C1">
              <w:rPr>
                <w:rFonts w:cs="Arial"/>
                <w:szCs w:val="18"/>
              </w:rPr>
              <w:t>3 Idle, down counting for disconnection</w:t>
            </w:r>
          </w:p>
          <w:p w14:paraId="21DA2402" w14:textId="77777777" w:rsidR="00101EFD" w:rsidRDefault="00101EFD" w:rsidP="00F01102">
            <w:pPr>
              <w:autoSpaceDE w:val="0"/>
              <w:autoSpaceDN w:val="0"/>
              <w:adjustRightInd w:val="0"/>
            </w:pPr>
            <w:r w:rsidRPr="005F09C1">
              <w:rPr>
                <w:rFonts w:cs="Arial"/>
                <w:szCs w:val="18"/>
              </w:rPr>
              <w:t>4 Disconnecting</w:t>
            </w:r>
          </w:p>
        </w:tc>
        <w:tc>
          <w:tcPr>
            <w:tcW w:w="2391" w:type="pct"/>
          </w:tcPr>
          <w:p w14:paraId="21DA2403" w14:textId="77777777" w:rsidR="00101EFD" w:rsidRPr="005F09C1" w:rsidRDefault="00101EFD" w:rsidP="00F01102">
            <w:pPr>
              <w:autoSpaceDE w:val="0"/>
              <w:autoSpaceDN w:val="0"/>
              <w:adjustRightInd w:val="0"/>
              <w:rPr>
                <w:rFonts w:ascii="Arial" w:eastAsiaTheme="minorEastAsia" w:hAnsi="Arial" w:cs="Arial"/>
                <w:b/>
                <w:bCs/>
                <w:sz w:val="18"/>
                <w:szCs w:val="18"/>
                <w:lang w:val="en-US" w:eastAsia="zh-CN"/>
              </w:rPr>
            </w:pPr>
            <w:r>
              <w:rPr>
                <w:b/>
              </w:rPr>
              <w:t xml:space="preserve"> </w:t>
            </w:r>
            <w:r>
              <w:rPr>
                <w:rFonts w:cs="Arial"/>
                <w:szCs w:val="18"/>
              </w:rPr>
              <w:t xml:space="preserve"> Connection state</w:t>
            </w:r>
          </w:p>
        </w:tc>
      </w:tr>
    </w:tbl>
    <w:p w14:paraId="21DA2406" w14:textId="6A02ED72" w:rsidR="00101EFD" w:rsidRDefault="00101EFD" w:rsidP="00101EFD"/>
    <w:p w14:paraId="21DA2407" w14:textId="77777777" w:rsidR="00101EFD" w:rsidRDefault="00101EFD" w:rsidP="00101EFD">
      <w:pPr>
        <w:pStyle w:val="Heading3"/>
        <w:numPr>
          <w:ilvl w:val="2"/>
          <w:numId w:val="1"/>
        </w:numPr>
      </w:pPr>
      <w:bookmarkStart w:id="38" w:name="_Toc490232904"/>
      <w:bookmarkStart w:id="39" w:name="_Toc516684762"/>
      <w:r>
        <w:t>Examples</w:t>
      </w:r>
      <w:bookmarkEnd w:id="38"/>
      <w:bookmarkEnd w:id="39"/>
    </w:p>
    <w:p w14:paraId="21DA2408" w14:textId="77777777" w:rsidR="00101EFD" w:rsidRDefault="00101EFD" w:rsidP="00101EFD">
      <w:pPr>
        <w:rPr>
          <w:rFonts w:ascii="Arial" w:hAnsi="Arial" w:cs="Arial"/>
          <w:bCs/>
          <w:color w:val="3D3E40"/>
          <w:sz w:val="18"/>
          <w:szCs w:val="18"/>
        </w:rPr>
      </w:pPr>
      <w:r>
        <w:rPr>
          <w:rFonts w:ascii="Arial" w:hAnsi="Arial" w:cs="Arial"/>
          <w:bCs/>
          <w:color w:val="3D3E40"/>
          <w:sz w:val="18"/>
          <w:szCs w:val="18"/>
        </w:rPr>
        <w:t xml:space="preserve">          </w:t>
      </w:r>
    </w:p>
    <w:p w14:paraId="21DA2409" w14:textId="77777777" w:rsidR="00101EFD" w:rsidRDefault="00101EFD" w:rsidP="00101EFD">
      <w:pPr>
        <w:rPr>
          <w:rFonts w:ascii="Arial" w:hAnsi="Arial" w:cs="Arial"/>
          <w:bCs/>
          <w:color w:val="3D3E40"/>
          <w:sz w:val="18"/>
          <w:szCs w:val="18"/>
        </w:rPr>
      </w:pPr>
      <w:r>
        <w:rPr>
          <w:rFonts w:cs="Calibri"/>
          <w:b/>
        </w:rPr>
        <w:t>Write  Command</w:t>
      </w:r>
    </w:p>
    <w:p w14:paraId="21DA240A" w14:textId="77777777" w:rsidR="00101EFD" w:rsidRDefault="00101EFD" w:rsidP="00101EFD">
      <w:pPr>
        <w:autoSpaceDE w:val="0"/>
        <w:autoSpaceDN w:val="0"/>
        <w:spacing w:before="40" w:after="40"/>
      </w:pPr>
      <w:r w:rsidRPr="000E21DF">
        <w:rPr>
          <w:rFonts w:ascii="Arial" w:hAnsi="Arial" w:cs="Arial"/>
          <w:b/>
          <w:bCs/>
          <w:color w:val="3D3E40"/>
          <w:sz w:val="18"/>
          <w:szCs w:val="18"/>
        </w:rPr>
        <w:t>AT+KCNXCFG=</w:t>
      </w:r>
      <w:r>
        <w:rPr>
          <w:rFonts w:ascii="Segoe UI" w:hAnsi="Segoe UI" w:cs="Segoe UI"/>
          <w:color w:val="000000"/>
          <w:sz w:val="20"/>
        </w:rPr>
        <w:t>1,"GPRS","airtelgprs.com"</w:t>
      </w:r>
    </w:p>
    <w:p w14:paraId="21DA240B" w14:textId="77777777" w:rsidR="00101EFD" w:rsidRDefault="00101EFD" w:rsidP="00101EFD">
      <w:pPr>
        <w:autoSpaceDE w:val="0"/>
        <w:autoSpaceDN w:val="0"/>
        <w:spacing w:before="40" w:after="40"/>
        <w:rPr>
          <w:rFonts w:ascii="Segoe UI" w:hAnsi="Segoe UI" w:cs="Segoe UI"/>
          <w:color w:val="000000"/>
          <w:sz w:val="20"/>
        </w:rPr>
      </w:pPr>
      <w:r>
        <w:rPr>
          <w:rFonts w:ascii="Segoe UI" w:hAnsi="Segoe UI" w:cs="Segoe UI"/>
          <w:color w:val="000000"/>
          <w:sz w:val="20"/>
        </w:rPr>
        <w:t>OK</w:t>
      </w:r>
    </w:p>
    <w:p w14:paraId="21DA240C" w14:textId="77777777" w:rsidR="00101EFD" w:rsidRDefault="00101EFD" w:rsidP="00101EFD">
      <w:pPr>
        <w:autoSpaceDE w:val="0"/>
        <w:autoSpaceDN w:val="0"/>
        <w:spacing w:before="40" w:after="40"/>
        <w:rPr>
          <w:rFonts w:ascii="Segoe UI" w:hAnsi="Segoe UI" w:cs="Segoe UI"/>
          <w:color w:val="000000"/>
          <w:sz w:val="20"/>
        </w:rPr>
      </w:pPr>
    </w:p>
    <w:p w14:paraId="21DA240D" w14:textId="77777777" w:rsidR="00101EFD" w:rsidRPr="00D110B5" w:rsidRDefault="00101EFD" w:rsidP="00101EFD">
      <w:pPr>
        <w:rPr>
          <w:rFonts w:ascii="Arial" w:hAnsi="Arial" w:cs="Arial"/>
          <w:bCs/>
          <w:color w:val="3D3E40"/>
          <w:sz w:val="18"/>
          <w:szCs w:val="18"/>
        </w:rPr>
      </w:pPr>
      <w:r>
        <w:rPr>
          <w:rFonts w:cs="Calibri"/>
          <w:b/>
        </w:rPr>
        <w:t>Read  Command</w:t>
      </w:r>
    </w:p>
    <w:p w14:paraId="21DA240E" w14:textId="77777777" w:rsidR="00101EFD" w:rsidRPr="000E21DF" w:rsidRDefault="00101EFD" w:rsidP="00101EFD">
      <w:pPr>
        <w:autoSpaceDE w:val="0"/>
        <w:autoSpaceDN w:val="0"/>
        <w:adjustRightInd w:val="0"/>
        <w:rPr>
          <w:rFonts w:ascii="Arial" w:hAnsi="Arial" w:cs="Arial"/>
          <w:b/>
          <w:bCs/>
          <w:color w:val="3D3E40"/>
          <w:sz w:val="18"/>
          <w:szCs w:val="18"/>
        </w:rPr>
      </w:pPr>
      <w:r w:rsidRPr="000E21DF">
        <w:rPr>
          <w:rFonts w:ascii="Arial" w:hAnsi="Arial" w:cs="Arial"/>
          <w:b/>
          <w:bCs/>
          <w:color w:val="3D3E40"/>
          <w:sz w:val="18"/>
          <w:szCs w:val="18"/>
        </w:rPr>
        <w:t>AT+KCNXCFG?</w:t>
      </w:r>
    </w:p>
    <w:p w14:paraId="21DA240F" w14:textId="77777777" w:rsidR="00101EFD" w:rsidRDefault="00101EFD" w:rsidP="00101EFD">
      <w:pPr>
        <w:autoSpaceDE w:val="0"/>
        <w:autoSpaceDN w:val="0"/>
        <w:spacing w:before="40" w:after="40"/>
      </w:pPr>
      <w:r>
        <w:rPr>
          <w:rFonts w:ascii="Segoe UI" w:hAnsi="Segoe UI" w:cs="Segoe UI"/>
          <w:color w:val="000000"/>
          <w:sz w:val="20"/>
        </w:rPr>
        <w:t>+KCNXCFG: 1,"GPRS","airtelgprs.com","","","IPV4","0.0.0.0","0.0.0.0","0.0.0.0",0</w:t>
      </w:r>
    </w:p>
    <w:p w14:paraId="21DA2410" w14:textId="77777777" w:rsidR="00101EFD" w:rsidRDefault="00101EFD" w:rsidP="00101EFD">
      <w:pPr>
        <w:autoSpaceDE w:val="0"/>
        <w:autoSpaceDN w:val="0"/>
        <w:spacing w:before="40" w:after="40"/>
      </w:pPr>
      <w:r>
        <w:rPr>
          <w:rFonts w:ascii="Segoe UI" w:hAnsi="Segoe UI" w:cs="Segoe UI"/>
          <w:color w:val="000000"/>
          <w:sz w:val="20"/>
        </w:rPr>
        <w:t xml:space="preserve">OK </w:t>
      </w:r>
    </w:p>
    <w:p w14:paraId="21DA2411" w14:textId="77777777" w:rsidR="00101EFD" w:rsidRDefault="00101EFD" w:rsidP="00101EFD">
      <w:pPr>
        <w:tabs>
          <w:tab w:val="left" w:pos="2977"/>
        </w:tabs>
        <w:ind w:left="2977" w:hanging="2551"/>
      </w:pPr>
    </w:p>
    <w:p w14:paraId="21DA2412" w14:textId="77777777" w:rsidR="00101EFD" w:rsidRPr="00D110B5" w:rsidRDefault="00101EFD" w:rsidP="00101EFD">
      <w:r>
        <w:rPr>
          <w:rFonts w:cs="Calibri"/>
          <w:b/>
        </w:rPr>
        <w:t>Test Command</w:t>
      </w:r>
    </w:p>
    <w:p w14:paraId="21DA2413" w14:textId="77777777" w:rsidR="00101EFD" w:rsidRDefault="00101EFD" w:rsidP="00101EFD">
      <w:pPr>
        <w:autoSpaceDE w:val="0"/>
        <w:autoSpaceDN w:val="0"/>
        <w:adjustRightInd w:val="0"/>
        <w:rPr>
          <w:rFonts w:ascii="Arial" w:hAnsi="Arial" w:cs="Arial"/>
          <w:b/>
          <w:bCs/>
          <w:color w:val="3D3E40"/>
          <w:sz w:val="18"/>
          <w:szCs w:val="18"/>
        </w:rPr>
      </w:pPr>
      <w:r>
        <w:rPr>
          <w:rFonts w:ascii="Arial" w:hAnsi="Arial" w:cs="Arial"/>
          <w:b/>
          <w:bCs/>
          <w:color w:val="3D3E40"/>
          <w:sz w:val="18"/>
          <w:szCs w:val="18"/>
        </w:rPr>
        <w:t>AT+KCNXCFG=?</w:t>
      </w:r>
    </w:p>
    <w:p w14:paraId="21DA2414" w14:textId="5B8E15D6" w:rsidR="00101EFD" w:rsidRDefault="006808C0" w:rsidP="00101EFD">
      <w:pPr>
        <w:autoSpaceDE w:val="0"/>
        <w:autoSpaceDN w:val="0"/>
        <w:spacing w:before="40" w:after="40"/>
      </w:pPr>
      <w:r>
        <w:rPr>
          <w:rFonts w:ascii="Segoe UI" w:hAnsi="Segoe UI" w:cs="Segoe UI"/>
          <w:color w:val="000000"/>
          <w:sz w:val="20"/>
        </w:rPr>
        <w:t>+KCNXCFG: (1-5),"GPRS",(1-63),(1-24),(1-2</w:t>
      </w:r>
      <w:r w:rsidR="00101EFD">
        <w:rPr>
          <w:rFonts w:ascii="Segoe UI" w:hAnsi="Segoe UI" w:cs="Segoe UI"/>
          <w:color w:val="000000"/>
          <w:sz w:val="20"/>
        </w:rPr>
        <w:t>4),&lt;IPV4&gt;,"0.0.0.0","0.0.0.0","0.0.0.0"</w:t>
      </w:r>
    </w:p>
    <w:p w14:paraId="21DA2415" w14:textId="77777777" w:rsidR="00101EFD" w:rsidRPr="00652845" w:rsidRDefault="00101EFD" w:rsidP="00101EFD">
      <w:pPr>
        <w:autoSpaceDE w:val="0"/>
        <w:autoSpaceDN w:val="0"/>
        <w:adjustRightInd w:val="0"/>
        <w:rPr>
          <w:rFonts w:ascii="Arial" w:hAnsi="Arial" w:cs="Arial"/>
          <w:bCs/>
          <w:color w:val="3D3E40"/>
          <w:sz w:val="18"/>
          <w:szCs w:val="18"/>
        </w:rPr>
      </w:pPr>
    </w:p>
    <w:p w14:paraId="21DA2416" w14:textId="77777777" w:rsidR="00101EFD" w:rsidRDefault="00101EFD" w:rsidP="00101EFD">
      <w:pPr>
        <w:rPr>
          <w:rFonts w:ascii="Arial" w:hAnsi="Arial" w:cs="Arial"/>
          <w:bCs/>
          <w:color w:val="3D3E40"/>
          <w:sz w:val="18"/>
          <w:szCs w:val="18"/>
        </w:rPr>
      </w:pPr>
      <w:r w:rsidRPr="00652845">
        <w:rPr>
          <w:rFonts w:ascii="Arial" w:hAnsi="Arial" w:cs="Arial"/>
          <w:bCs/>
          <w:color w:val="3D3E40"/>
          <w:sz w:val="18"/>
          <w:szCs w:val="18"/>
        </w:rPr>
        <w:t>OK</w:t>
      </w:r>
    </w:p>
    <w:p w14:paraId="21DA2417" w14:textId="77777777" w:rsidR="00AE6F66" w:rsidRDefault="00AE6F66" w:rsidP="00AE6F66">
      <w:pPr>
        <w:pStyle w:val="Heading3"/>
      </w:pPr>
      <w:bookmarkStart w:id="40" w:name="_Toc516684763"/>
      <w:r w:rsidRPr="00AD4BF8">
        <w:t>Sequence</w:t>
      </w:r>
      <w:r w:rsidR="006962BC">
        <w:t xml:space="preserve"> Diagram</w:t>
      </w:r>
      <w:bookmarkEnd w:id="40"/>
    </w:p>
    <w:p w14:paraId="21DA2418" w14:textId="77777777" w:rsidR="00940B7E" w:rsidRPr="00940B7E" w:rsidRDefault="00940B7E" w:rsidP="00940B7E"/>
    <w:p w14:paraId="21DA2419" w14:textId="77777777" w:rsidR="00E60BA5" w:rsidRDefault="00553794" w:rsidP="00AE6F66">
      <w:pPr>
        <w:jc w:val="center"/>
        <w:rPr>
          <w:lang w:val="en-US"/>
        </w:rPr>
      </w:pPr>
      <w:r>
        <w:rPr>
          <w:lang w:val="en-US"/>
        </w:rPr>
        <w:fldChar w:fldCharType="begin"/>
      </w:r>
      <w:r>
        <w:rPr>
          <w:lang w:val="en-US"/>
        </w:rPr>
        <w:instrText xml:space="preserve"> LINK Visio.Drawing.15 "C:\\Users\\cleflohic\\Documents\\Docs\\Dizzy\\KCNXCFG.vsdx" "" \a \p \f 0 </w:instrText>
      </w:r>
      <w:r>
        <w:rPr>
          <w:lang w:val="en-US"/>
        </w:rPr>
        <w:fldChar w:fldCharType="separate"/>
      </w:r>
      <w:r w:rsidR="00A34BF0">
        <w:rPr>
          <w:lang w:val="en-US"/>
        </w:rPr>
        <w:object w:dxaOrig="5056" w:dyaOrig="4427" w14:anchorId="21DA26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75pt;height:165.75pt" o:ole="">
            <v:imagedata r:id="rId13" o:title=""/>
          </v:shape>
        </w:object>
      </w:r>
      <w:r>
        <w:rPr>
          <w:lang w:val="en-US"/>
        </w:rPr>
        <w:fldChar w:fldCharType="end"/>
      </w:r>
    </w:p>
    <w:p w14:paraId="4833436A" w14:textId="4F2DB1BC" w:rsidR="00853FEA" w:rsidRDefault="00853FEA" w:rsidP="00610B67">
      <w:pPr>
        <w:rPr>
          <w:lang w:val="en-US"/>
        </w:rPr>
      </w:pPr>
    </w:p>
    <w:p w14:paraId="21DA241B" w14:textId="1851B40F" w:rsidR="003A3F79" w:rsidRDefault="003A3F79" w:rsidP="0011584E">
      <w:pPr>
        <w:rPr>
          <w:lang w:val="en-US"/>
        </w:rPr>
      </w:pPr>
    </w:p>
    <w:p w14:paraId="21DA241C" w14:textId="75D02D28" w:rsidR="003A3F79" w:rsidRDefault="0099699F" w:rsidP="003A3F79">
      <w:pPr>
        <w:rPr>
          <w:lang w:val="en-US"/>
        </w:rPr>
      </w:pPr>
      <w:r w:rsidRPr="00215EAC">
        <w:rPr>
          <w:rFonts w:ascii="Arial" w:hAnsi="Arial" w:cs="Arial"/>
          <w:noProof/>
          <w:lang w:val="en-US"/>
        </w:rPr>
        <mc:AlternateContent>
          <mc:Choice Requires="wps">
            <w:drawing>
              <wp:anchor distT="0" distB="0" distL="114300" distR="114300" simplePos="0" relativeHeight="251978752" behindDoc="0" locked="0" layoutInCell="1" allowOverlap="1" wp14:anchorId="6E57D2E2" wp14:editId="1BA756A7">
                <wp:simplePos x="0" y="0"/>
                <wp:positionH relativeFrom="page">
                  <wp:posOffset>6581775</wp:posOffset>
                </wp:positionH>
                <wp:positionV relativeFrom="paragraph">
                  <wp:posOffset>13970</wp:posOffset>
                </wp:positionV>
                <wp:extent cx="731520" cy="640080"/>
                <wp:effectExtent l="0" t="0" r="11430" b="26670"/>
                <wp:wrapNone/>
                <wp:docPr id="40" name="Rectangle 40"/>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19DE2B6" w14:textId="77777777" w:rsidR="00944514" w:rsidRDefault="00944514" w:rsidP="0099699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7D2E2" id="Rectangle 40" o:spid="_x0000_s1027" style="position:absolute;margin-left:518.25pt;margin-top:1.1pt;width:57.6pt;height:50.4pt;z-index:25197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" fillcolor="#8064a2 [3207]" strokecolor="#5a5a5a [2109]" strokeweight="1pt">
                <v:textbox>
                  <w:txbxContent>
                    <w:p w14:paraId="119DE2B6" w14:textId="77777777" w:rsidR="00944514" w:rsidRDefault="00944514" w:rsidP="0099699F">
                      <w:pPr>
                        <w:jc w:val="center"/>
                      </w:pPr>
                      <w:r>
                        <w:t>Modem</w:t>
                      </w:r>
                    </w:p>
                  </w:txbxContent>
                </v:textbox>
                <w10:wrap anchorx="page"/>
              </v:rect>
            </w:pict>
          </mc:Fallback>
        </mc:AlternateContent>
      </w:r>
      <w:r>
        <w:rPr>
          <w:rFonts w:ascii="Arial" w:hAnsi="Arial" w:cs="Arial"/>
          <w:noProof/>
          <w:lang w:val="en-US"/>
        </w:rPr>
        <mc:AlternateContent>
          <mc:Choice Requires="wps">
            <w:drawing>
              <wp:anchor distT="0" distB="0" distL="114300" distR="114300" simplePos="0" relativeHeight="251976704" behindDoc="0" locked="0" layoutInCell="1" allowOverlap="1" wp14:anchorId="1EF2319C" wp14:editId="697F801E">
                <wp:simplePos x="0" y="0"/>
                <wp:positionH relativeFrom="column">
                  <wp:posOffset>4400550</wp:posOffset>
                </wp:positionH>
                <wp:positionV relativeFrom="paragraph">
                  <wp:posOffset>33020</wp:posOffset>
                </wp:positionV>
                <wp:extent cx="819150" cy="640080"/>
                <wp:effectExtent l="0" t="0" r="19050" b="26670"/>
                <wp:wrapNone/>
                <wp:docPr id="39" name="Rectangle 39"/>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B5D75D0" w14:textId="77777777" w:rsidR="00944514" w:rsidRDefault="00944514" w:rsidP="0099699F">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2319C" id="Rectangle 39" o:spid="_x0000_s1028" style="position:absolute;margin-left:346.5pt;margin-top:2.6pt;width:64.5pt;height:50.4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" fillcolor="#c0504d [3205]" strokecolor="#243f60 [1604]" strokeweight="1pt">
                <v:textbox>
                  <w:txbxContent>
                    <w:p w14:paraId="6B5D75D0" w14:textId="77777777" w:rsidR="00944514" w:rsidRDefault="00944514" w:rsidP="0099699F">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74656" behindDoc="0" locked="0" layoutInCell="1" allowOverlap="1" wp14:anchorId="0EA60259" wp14:editId="3DFB6AE9">
                <wp:simplePos x="0" y="0"/>
                <wp:positionH relativeFrom="column">
                  <wp:posOffset>3190875</wp:posOffset>
                </wp:positionH>
                <wp:positionV relativeFrom="paragraph">
                  <wp:posOffset>13970</wp:posOffset>
                </wp:positionV>
                <wp:extent cx="1047750" cy="640080"/>
                <wp:effectExtent l="0" t="0" r="19050" b="26670"/>
                <wp:wrapNone/>
                <wp:docPr id="37" name="Rectangle 37"/>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84F34DC" w14:textId="77777777" w:rsidR="00944514" w:rsidRDefault="00944514" w:rsidP="0099699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60259" id="Rectangle 37" o:spid="_x0000_s1029" style="position:absolute;margin-left:251.25pt;margin-top:1.1pt;width:82.5pt;height:50.4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" fillcolor="#c0504d [3205]" strokecolor="#243f60 [1604]" strokeweight="1pt">
                <v:textbox>
                  <w:txbxContent>
                    <w:p w14:paraId="084F34DC" w14:textId="77777777" w:rsidR="00944514" w:rsidRDefault="00944514" w:rsidP="0099699F">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72608" behindDoc="0" locked="0" layoutInCell="1" allowOverlap="1" wp14:anchorId="2233B64D" wp14:editId="101DF7B0">
                <wp:simplePos x="0" y="0"/>
                <wp:positionH relativeFrom="column">
                  <wp:posOffset>1905000</wp:posOffset>
                </wp:positionH>
                <wp:positionV relativeFrom="paragraph">
                  <wp:posOffset>18415</wp:posOffset>
                </wp:positionV>
                <wp:extent cx="1143000" cy="640080"/>
                <wp:effectExtent l="0" t="0" r="19050" b="26670"/>
                <wp:wrapNone/>
                <wp:docPr id="31" name="Rectangle 3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9929808" w14:textId="77777777" w:rsidR="00944514" w:rsidRDefault="00944514" w:rsidP="0099699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33B64D" id="Rectangle 31" o:spid="_x0000_s1030" style="position:absolute;margin-left:150pt;margin-top:1.45pt;width:90pt;height:50.4pt;z-index:25197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UKlvwIAAAk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" fillcolor="#c0504d [3205]" strokecolor="#5a5a5a [2109]" strokeweight="1pt">
                <v:textbox>
                  <w:txbxContent>
                    <w:p w14:paraId="79929808" w14:textId="77777777" w:rsidR="00944514" w:rsidRDefault="00944514" w:rsidP="0099699F">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70560" behindDoc="0" locked="0" layoutInCell="1" allowOverlap="1" wp14:anchorId="4A4D7260" wp14:editId="6603B8B6">
                <wp:simplePos x="0" y="0"/>
                <wp:positionH relativeFrom="column">
                  <wp:posOffset>923925</wp:posOffset>
                </wp:positionH>
                <wp:positionV relativeFrom="paragraph">
                  <wp:posOffset>31115</wp:posOffset>
                </wp:positionV>
                <wp:extent cx="828675" cy="640080"/>
                <wp:effectExtent l="0" t="0" r="28575" b="26670"/>
                <wp:wrapNone/>
                <wp:docPr id="30" name="Rectangle 3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AD277B4" w14:textId="77777777" w:rsidR="00944514" w:rsidRDefault="00944514" w:rsidP="0099699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D7260" id="Rectangle 30" o:spid="_x0000_s1031" style="position:absolute;margin-left:72.75pt;margin-top:2.45pt;width:65.25pt;height:50.4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" fillcolor="#4f81bd [3204]" strokecolor="#5a5a5a [2109]" strokeweight="1pt">
                <v:textbox>
                  <w:txbxContent>
                    <w:p w14:paraId="4AD277B4" w14:textId="77777777" w:rsidR="00944514" w:rsidRDefault="00944514" w:rsidP="0099699F">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68512" behindDoc="0" locked="0" layoutInCell="1" allowOverlap="1" wp14:anchorId="333CA3A7" wp14:editId="28653FC0">
                <wp:simplePos x="0" y="0"/>
                <wp:positionH relativeFrom="margin">
                  <wp:align>left</wp:align>
                </wp:positionH>
                <wp:positionV relativeFrom="paragraph">
                  <wp:posOffset>13970</wp:posOffset>
                </wp:positionV>
                <wp:extent cx="822325" cy="640080"/>
                <wp:effectExtent l="0" t="0" r="15875" b="26670"/>
                <wp:wrapNone/>
                <wp:docPr id="27" name="Rectangle 2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AA0C83" w14:textId="77777777" w:rsidR="00944514" w:rsidRDefault="00944514" w:rsidP="0099699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CA3A7" id="Rectangle 27" o:spid="_x0000_s1032" style="position:absolute;margin-left:0;margin-top:1.1pt;width:64.75pt;height:50.4pt;z-index:251968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" fillcolor="#f79646 [3209]" strokecolor="#5a5a5a [2109]" strokeweight="1pt">
                <v:textbox>
                  <w:txbxContent>
                    <w:p w14:paraId="18AA0C83" w14:textId="77777777" w:rsidR="00944514" w:rsidRDefault="00944514" w:rsidP="0099699F">
                      <w:pPr>
                        <w:jc w:val="center"/>
                      </w:pPr>
                      <w:r>
                        <w:t>Host with Linux OS</w:t>
                      </w:r>
                    </w:p>
                  </w:txbxContent>
                </v:textbox>
                <w10:wrap anchorx="margin"/>
              </v:rect>
            </w:pict>
          </mc:Fallback>
        </mc:AlternateContent>
      </w:r>
      <w:r w:rsidR="003A3F79">
        <w:rPr>
          <w:noProof/>
          <w:lang w:val="en-US"/>
        </w:rPr>
        <mc:AlternateContent>
          <mc:Choice Requires="wps">
            <w:drawing>
              <wp:anchor distT="0" distB="0" distL="114300" distR="114300" simplePos="0" relativeHeight="251841536" behindDoc="0" locked="0" layoutInCell="1" allowOverlap="1" wp14:anchorId="21DA26EC" wp14:editId="733019A5">
                <wp:simplePos x="0" y="0"/>
                <wp:positionH relativeFrom="margin">
                  <wp:posOffset>5867400</wp:posOffset>
                </wp:positionH>
                <wp:positionV relativeFrom="paragraph">
                  <wp:posOffset>656590</wp:posOffset>
                </wp:positionV>
                <wp:extent cx="0" cy="6309360"/>
                <wp:effectExtent l="0" t="0" r="19050" b="34290"/>
                <wp:wrapNone/>
                <wp:docPr id="220" name="Straight Connector 220"/>
                <wp:cNvGraphicFramePr/>
                <a:graphic xmlns:a="http://schemas.openxmlformats.org/drawingml/2006/main">
                  <a:graphicData uri="http://schemas.microsoft.com/office/word/2010/wordprocessingShape">
                    <wps:wsp>
                      <wps:cNvCnPr/>
                      <wps:spPr>
                        <a:xfrm flipH="1">
                          <a:off x="0" y="0"/>
                          <a:ext cx="0" cy="630936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1097EF3" id="Straight Connector 220" o:spid="_x0000_s1026" style="position:absolute;flip:x;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2pt,51.7pt" to="462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" strokecolor="#4a7ebb">
                <w10:wrap anchorx="margin"/>
              </v:line>
            </w:pict>
          </mc:Fallback>
        </mc:AlternateContent>
      </w:r>
      <w:r w:rsidR="003A3F79">
        <w:rPr>
          <w:noProof/>
          <w:lang w:val="en-US"/>
        </w:rPr>
        <mc:AlternateContent>
          <mc:Choice Requires="wps">
            <w:drawing>
              <wp:anchor distT="0" distB="0" distL="114300" distR="114300" simplePos="0" relativeHeight="251837440" behindDoc="0" locked="0" layoutInCell="1" allowOverlap="1" wp14:anchorId="21DA26EE" wp14:editId="628F547C">
                <wp:simplePos x="0" y="0"/>
                <wp:positionH relativeFrom="column">
                  <wp:posOffset>1247775</wp:posOffset>
                </wp:positionH>
                <wp:positionV relativeFrom="paragraph">
                  <wp:posOffset>667385</wp:posOffset>
                </wp:positionV>
                <wp:extent cx="0" cy="6309360"/>
                <wp:effectExtent l="0" t="0" r="19050" b="34290"/>
                <wp:wrapNone/>
                <wp:docPr id="211" name="Straight Connector 211"/>
                <wp:cNvGraphicFramePr/>
                <a:graphic xmlns:a="http://schemas.openxmlformats.org/drawingml/2006/main">
                  <a:graphicData uri="http://schemas.microsoft.com/office/word/2010/wordprocessingShape">
                    <wps:wsp>
                      <wps:cNvCnPr/>
                      <wps:spPr>
                        <a:xfrm flipH="1">
                          <a:off x="0" y="0"/>
                          <a:ext cx="0" cy="6309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E3A00" id="Straight Connector 211" o:spid="_x0000_s1026" style="position:absolute;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52.55pt" to="98.25pt,5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" strokecolor="#4579b8 [3044]"/>
            </w:pict>
          </mc:Fallback>
        </mc:AlternateContent>
      </w:r>
      <w:r w:rsidR="003A3F79">
        <w:rPr>
          <w:lang w:val="en-US"/>
        </w:rPr>
        <w:t xml:space="preserve"> </w:t>
      </w:r>
    </w:p>
    <w:p w14:paraId="21DA241D" w14:textId="2F983112" w:rsidR="003A3F79" w:rsidRDefault="003A3F79" w:rsidP="003A3F79">
      <w:pPr>
        <w:rPr>
          <w:lang w:val="en-US"/>
        </w:rPr>
      </w:pPr>
    </w:p>
    <w:p w14:paraId="21DA241E" w14:textId="00AAD1CF" w:rsidR="003A3F79" w:rsidRDefault="003A3F79" w:rsidP="003A3F79">
      <w:pPr>
        <w:rPr>
          <w:lang w:val="en-US"/>
        </w:rPr>
      </w:pPr>
    </w:p>
    <w:p w14:paraId="0C6F646E" w14:textId="4E615423" w:rsidR="002C05B4" w:rsidRDefault="002C05B4" w:rsidP="003A3F79">
      <w:pPr>
        <w:rPr>
          <w:lang w:val="en-US"/>
        </w:rPr>
      </w:pPr>
      <w:r>
        <w:rPr>
          <w:noProof/>
          <w:lang w:val="en-US"/>
        </w:rPr>
        <mc:AlternateContent>
          <mc:Choice Requires="wps">
            <w:drawing>
              <wp:anchor distT="0" distB="0" distL="114300" distR="114300" simplePos="0" relativeHeight="251836416" behindDoc="0" locked="0" layoutInCell="1" allowOverlap="1" wp14:anchorId="21DA26F0" wp14:editId="2FEC6DFA">
                <wp:simplePos x="0" y="0"/>
                <wp:positionH relativeFrom="column">
                  <wp:posOffset>342265</wp:posOffset>
                </wp:positionH>
                <wp:positionV relativeFrom="paragraph">
                  <wp:posOffset>110490</wp:posOffset>
                </wp:positionV>
                <wp:extent cx="0" cy="6309360"/>
                <wp:effectExtent l="0" t="0" r="19050" b="34290"/>
                <wp:wrapNone/>
                <wp:docPr id="210" name="Straight Connector 210"/>
                <wp:cNvGraphicFramePr/>
                <a:graphic xmlns:a="http://schemas.openxmlformats.org/drawingml/2006/main">
                  <a:graphicData uri="http://schemas.microsoft.com/office/word/2010/wordprocessingShape">
                    <wps:wsp>
                      <wps:cNvCnPr/>
                      <wps:spPr>
                        <a:xfrm>
                          <a:off x="0" y="0"/>
                          <a:ext cx="0" cy="6309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9204F" id="Straight Connector 210"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8.7pt" to="26.9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" strokecolor="#4579b8 [3044]"/>
            </w:pict>
          </mc:Fallback>
        </mc:AlternateContent>
      </w:r>
      <w:r>
        <w:rPr>
          <w:noProof/>
          <w:lang w:val="en-US"/>
        </w:rPr>
        <mc:AlternateContent>
          <mc:Choice Requires="wps">
            <w:drawing>
              <wp:anchor distT="0" distB="0" distL="114300" distR="114300" simplePos="0" relativeHeight="251840512" behindDoc="0" locked="0" layoutInCell="1" allowOverlap="1" wp14:anchorId="21DA26F2" wp14:editId="51D86B2A">
                <wp:simplePos x="0" y="0"/>
                <wp:positionH relativeFrom="column">
                  <wp:posOffset>4733925</wp:posOffset>
                </wp:positionH>
                <wp:positionV relativeFrom="paragraph">
                  <wp:posOffset>141605</wp:posOffset>
                </wp:positionV>
                <wp:extent cx="0" cy="6309360"/>
                <wp:effectExtent l="0" t="0" r="19050" b="34290"/>
                <wp:wrapNone/>
                <wp:docPr id="214" name="Straight Connector 214"/>
                <wp:cNvGraphicFramePr/>
                <a:graphic xmlns:a="http://schemas.openxmlformats.org/drawingml/2006/main">
                  <a:graphicData uri="http://schemas.microsoft.com/office/word/2010/wordprocessingShape">
                    <wps:wsp>
                      <wps:cNvCnPr/>
                      <wps:spPr>
                        <a:xfrm flipH="1">
                          <a:off x="0" y="0"/>
                          <a:ext cx="0" cy="6309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5CE71" id="Straight Connector 214" o:spid="_x0000_s1026" style="position:absolute;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75pt,11.15pt" to="372.75pt,50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" strokecolor="#4579b8 [3044]"/>
            </w:pict>
          </mc:Fallback>
        </mc:AlternateContent>
      </w:r>
      <w:r>
        <w:rPr>
          <w:noProof/>
          <w:lang w:val="en-US"/>
        </w:rPr>
        <mc:AlternateContent>
          <mc:Choice Requires="wps">
            <w:drawing>
              <wp:anchor distT="0" distB="0" distL="114300" distR="114300" simplePos="0" relativeHeight="251839488" behindDoc="0" locked="0" layoutInCell="1" allowOverlap="1" wp14:anchorId="21DA26F4" wp14:editId="5B52D2FA">
                <wp:simplePos x="0" y="0"/>
                <wp:positionH relativeFrom="column">
                  <wp:posOffset>3600450</wp:posOffset>
                </wp:positionH>
                <wp:positionV relativeFrom="paragraph">
                  <wp:posOffset>93980</wp:posOffset>
                </wp:positionV>
                <wp:extent cx="0" cy="6309360"/>
                <wp:effectExtent l="0" t="0" r="19050" b="34290"/>
                <wp:wrapNone/>
                <wp:docPr id="399" name="Straight Connector 399"/>
                <wp:cNvGraphicFramePr/>
                <a:graphic xmlns:a="http://schemas.openxmlformats.org/drawingml/2006/main">
                  <a:graphicData uri="http://schemas.microsoft.com/office/word/2010/wordprocessingShape">
                    <wps:wsp>
                      <wps:cNvCnPr/>
                      <wps:spPr>
                        <a:xfrm flipH="1">
                          <a:off x="0" y="0"/>
                          <a:ext cx="0" cy="6309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AB2788" id="Straight Connector 399" o:spid="_x0000_s1026" style="position:absolute;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7.4pt" to="283.5pt,5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" strokecolor="#4579b8 [3044]"/>
            </w:pict>
          </mc:Fallback>
        </mc:AlternateContent>
      </w:r>
      <w:r>
        <w:rPr>
          <w:noProof/>
          <w:lang w:val="en-US"/>
        </w:rPr>
        <mc:AlternateContent>
          <mc:Choice Requires="wps">
            <w:drawing>
              <wp:anchor distT="0" distB="0" distL="114300" distR="114300" simplePos="0" relativeHeight="251838464" behindDoc="0" locked="0" layoutInCell="1" allowOverlap="1" wp14:anchorId="21DA26F6" wp14:editId="59EA64E1">
                <wp:simplePos x="0" y="0"/>
                <wp:positionH relativeFrom="column">
                  <wp:posOffset>2524125</wp:posOffset>
                </wp:positionH>
                <wp:positionV relativeFrom="paragraph">
                  <wp:posOffset>113030</wp:posOffset>
                </wp:positionV>
                <wp:extent cx="0" cy="6312535"/>
                <wp:effectExtent l="0" t="0" r="19050" b="31115"/>
                <wp:wrapNone/>
                <wp:docPr id="212" name="Straight Connector 212"/>
                <wp:cNvGraphicFramePr/>
                <a:graphic xmlns:a="http://schemas.openxmlformats.org/drawingml/2006/main">
                  <a:graphicData uri="http://schemas.microsoft.com/office/word/2010/wordprocessingShape">
                    <wps:wsp>
                      <wps:cNvCnPr/>
                      <wps:spPr>
                        <a:xfrm>
                          <a:off x="0" y="0"/>
                          <a:ext cx="0" cy="63125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33890" id="Straight Connector 212"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75pt,8.9pt" to="198.75pt,50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" strokecolor="#4579b8 [3044]"/>
            </w:pict>
          </mc:Fallback>
        </mc:AlternateContent>
      </w:r>
    </w:p>
    <w:p w14:paraId="288AB5F4" w14:textId="75250422" w:rsidR="002C05B4" w:rsidRDefault="002C05B4" w:rsidP="003A3F79">
      <w:pPr>
        <w:rPr>
          <w:lang w:val="en-US"/>
        </w:rPr>
      </w:pPr>
    </w:p>
    <w:p w14:paraId="21DA241F" w14:textId="18D596E7" w:rsidR="003A3F79" w:rsidRDefault="003A3F79" w:rsidP="003A3F79">
      <w:pPr>
        <w:rPr>
          <w:lang w:val="en-US"/>
        </w:rPr>
      </w:pPr>
    </w:p>
    <w:p w14:paraId="21DA2420" w14:textId="77777777" w:rsidR="003A3F79" w:rsidRPr="00EB2C7A" w:rsidRDefault="003A3F79" w:rsidP="003A3F79">
      <w:pPr>
        <w:tabs>
          <w:tab w:val="left" w:pos="3015"/>
        </w:tabs>
        <w:contextualSpacing/>
        <w:rPr>
          <w:rFonts w:ascii="Arial" w:hAnsi="Arial" w:cs="Arial"/>
          <w:sz w:val="20"/>
          <w:lang w:val="en-US"/>
        </w:rPr>
      </w:pPr>
      <w:r>
        <w:rPr>
          <w:lang w:val="en-US"/>
        </w:rPr>
        <w:t xml:space="preserve">                                      </w:t>
      </w:r>
      <w:r w:rsidRPr="00EB2C7A">
        <w:rPr>
          <w:rFonts w:ascii="Arial" w:hAnsi="Arial" w:cs="Arial"/>
          <w:sz w:val="20"/>
          <w:lang w:val="en-US"/>
        </w:rPr>
        <w:t>AT command</w:t>
      </w:r>
    </w:p>
    <w:p w14:paraId="21DA2421" w14:textId="77777777" w:rsidR="003A3F79" w:rsidRPr="00EB2C7A" w:rsidRDefault="003A3F79" w:rsidP="003A3F79">
      <w:pPr>
        <w:tabs>
          <w:tab w:val="left" w:pos="3015"/>
        </w:tabs>
        <w:contextualSpacing/>
        <w:rPr>
          <w:rFonts w:ascii="Arial" w:hAnsi="Arial" w:cs="Arial"/>
          <w:sz w:val="20"/>
          <w:lang w:val="en-US"/>
        </w:rPr>
      </w:pPr>
      <w:r w:rsidRPr="00EB2C7A">
        <w:rPr>
          <w:rFonts w:ascii="Arial" w:hAnsi="Arial" w:cs="Arial"/>
          <w:sz w:val="20"/>
          <w:lang w:val="en-US"/>
        </w:rPr>
        <w:t xml:space="preserve">      </w:t>
      </w:r>
      <w:r>
        <w:rPr>
          <w:rFonts w:ascii="Arial" w:hAnsi="Arial" w:cs="Arial"/>
          <w:sz w:val="20"/>
          <w:lang w:val="en-US"/>
        </w:rPr>
        <w:t xml:space="preserve">                               </w:t>
      </w:r>
      <w:r w:rsidRPr="00EB2C7A">
        <w:rPr>
          <w:rFonts w:ascii="Arial" w:hAnsi="Arial" w:cs="Arial"/>
          <w:sz w:val="20"/>
          <w:lang w:val="en-US"/>
        </w:rPr>
        <w:t xml:space="preserve">creation using </w:t>
      </w:r>
    </w:p>
    <w:p w14:paraId="21DA2422" w14:textId="77777777" w:rsidR="003A3F79" w:rsidRPr="00EB2C7A" w:rsidRDefault="003A3F79" w:rsidP="003A3F79">
      <w:pPr>
        <w:contextualSpacing/>
        <w:rPr>
          <w:rFonts w:ascii="Arial" w:hAnsi="Arial" w:cs="Arial"/>
          <w:sz w:val="20"/>
          <w:lang w:val="en-US"/>
        </w:rPr>
      </w:pPr>
      <w:r w:rsidRPr="00EB2C7A">
        <w:rPr>
          <w:rFonts w:ascii="Arial" w:hAnsi="Arial" w:cs="Arial"/>
          <w:sz w:val="20"/>
          <w:lang w:val="en-US"/>
        </w:rPr>
        <w:t xml:space="preserve">                                      le_atserver_create  </w:t>
      </w:r>
    </w:p>
    <w:p w14:paraId="21DA2423" w14:textId="77777777" w:rsidR="003A3F79" w:rsidRDefault="003A3F79" w:rsidP="003A3F79">
      <w:pPr>
        <w:rPr>
          <w:lang w:val="en-US"/>
        </w:rPr>
      </w:pPr>
      <w:r>
        <w:rPr>
          <w:noProof/>
          <w:lang w:val="en-US"/>
        </w:rPr>
        <mc:AlternateContent>
          <mc:Choice Requires="wps">
            <w:drawing>
              <wp:anchor distT="0" distB="0" distL="114300" distR="114300" simplePos="0" relativeHeight="251847680" behindDoc="0" locked="0" layoutInCell="1" allowOverlap="1" wp14:anchorId="21DA26F8" wp14:editId="21DA26F9">
                <wp:simplePos x="0" y="0"/>
                <wp:positionH relativeFrom="column">
                  <wp:posOffset>1247775</wp:posOffset>
                </wp:positionH>
                <wp:positionV relativeFrom="paragraph">
                  <wp:posOffset>13335</wp:posOffset>
                </wp:positionV>
                <wp:extent cx="1295400" cy="0"/>
                <wp:effectExtent l="0" t="76200" r="19050" b="95250"/>
                <wp:wrapNone/>
                <wp:docPr id="234" name="Straight Arrow Connector 234"/>
                <wp:cNvGraphicFramePr/>
                <a:graphic xmlns:a="http://schemas.openxmlformats.org/drawingml/2006/main">
                  <a:graphicData uri="http://schemas.microsoft.com/office/word/2010/wordprocessingShape">
                    <wps:wsp>
                      <wps:cNvCnPr/>
                      <wps:spPr>
                        <a:xfrm flipV="1">
                          <a:off x="0" y="0"/>
                          <a:ext cx="1295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1289471" id="_x0000_t32" coordsize="21600,21600" o:spt="32" o:oned="t" path="m,l21600,21600e" filled="f">
                <v:path arrowok="t" fillok="f" o:connecttype="none"/>
                <o:lock v:ext="edit" shapetype="t"/>
              </v:shapetype>
              <v:shape id="Straight Arrow Connector 234" o:spid="_x0000_s1026" type="#_x0000_t32" style="position:absolute;margin-left:98.25pt;margin-top:1.05pt;width:102pt;height:0;flip:y;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" strokecolor="#4579b8 [3044]">
                <v:stroke endarrow="block"/>
              </v:shape>
            </w:pict>
          </mc:Fallback>
        </mc:AlternateContent>
      </w:r>
    </w:p>
    <w:p w14:paraId="21DA2424" w14:textId="77777777" w:rsidR="003A3F79" w:rsidRDefault="003A3F79" w:rsidP="003A3F79">
      <w:pPr>
        <w:rPr>
          <w:lang w:val="en-US"/>
        </w:rPr>
      </w:pPr>
    </w:p>
    <w:p w14:paraId="21DA2425" w14:textId="77777777" w:rsidR="003A3F79" w:rsidRPr="00D65D23" w:rsidRDefault="003A3F79" w:rsidP="003A3F79">
      <w:pPr>
        <w:rPr>
          <w:rFonts w:ascii="Arial" w:hAnsi="Arial" w:cs="Arial"/>
          <w:sz w:val="20"/>
          <w:lang w:val="en-US"/>
        </w:rPr>
      </w:pPr>
      <w:r>
        <w:rPr>
          <w:lang w:val="en-US"/>
        </w:rPr>
        <w:t xml:space="preserve">                                     </w:t>
      </w:r>
      <w:r w:rsidRPr="00D65D23">
        <w:rPr>
          <w:rFonts w:ascii="Arial" w:hAnsi="Arial" w:cs="Arial"/>
          <w:sz w:val="20"/>
          <w:lang w:val="en-US"/>
        </w:rPr>
        <w:t xml:space="preserve">Handler function                                                                                                                                                              </w:t>
      </w:r>
    </w:p>
    <w:p w14:paraId="21DA2426" w14:textId="77777777" w:rsidR="003A3F79" w:rsidRPr="00D65D23" w:rsidRDefault="003A3F79" w:rsidP="003A3F79">
      <w:pPr>
        <w:rPr>
          <w:rFonts w:ascii="Arial" w:hAnsi="Arial" w:cs="Arial"/>
          <w:sz w:val="20"/>
        </w:rPr>
      </w:pPr>
      <w:r w:rsidRPr="00D65D23">
        <w:rPr>
          <w:rFonts w:ascii="Arial" w:hAnsi="Arial" w:cs="Arial"/>
          <w:sz w:val="20"/>
          <w:lang w:val="en-US"/>
        </w:rPr>
        <w:t xml:space="preserve">                                    Subscription using                                                                                                 </w:t>
      </w:r>
    </w:p>
    <w:p w14:paraId="21DA2427" w14:textId="77777777" w:rsidR="003A3F79" w:rsidRPr="00D65D23" w:rsidRDefault="003A3F79" w:rsidP="003A3F79">
      <w:pPr>
        <w:rPr>
          <w:rFonts w:ascii="Arial" w:hAnsi="Arial" w:cs="Arial"/>
          <w:sz w:val="20"/>
        </w:rPr>
      </w:pPr>
      <w:r w:rsidRPr="00D65D23">
        <w:rPr>
          <w:rFonts w:ascii="Arial" w:hAnsi="Arial" w:cs="Arial"/>
          <w:sz w:val="20"/>
          <w:lang w:val="en-US"/>
        </w:rPr>
        <w:t xml:space="preserve">                                     </w:t>
      </w:r>
      <w:r w:rsidRPr="00D65D23">
        <w:rPr>
          <w:rFonts w:ascii="Arial" w:hAnsi="Arial" w:cs="Arial"/>
          <w:sz w:val="20"/>
        </w:rPr>
        <w:t>le_atserver_AddCommandHandler</w:t>
      </w:r>
    </w:p>
    <w:p w14:paraId="21DA242B" w14:textId="42C1FDBD" w:rsidR="003A3F79" w:rsidRDefault="00D476D1" w:rsidP="003A3F79">
      <w:pPr>
        <w:rPr>
          <w:lang w:val="en-US"/>
        </w:rPr>
      </w:pPr>
      <w:r>
        <w:rPr>
          <w:noProof/>
          <w:lang w:val="en-US"/>
        </w:rPr>
        <mc:AlternateContent>
          <mc:Choice Requires="wps">
            <w:drawing>
              <wp:anchor distT="0" distB="0" distL="114300" distR="114300" simplePos="0" relativeHeight="252228608" behindDoc="0" locked="0" layoutInCell="1" allowOverlap="1" wp14:anchorId="273008C3" wp14:editId="618B11A4">
                <wp:simplePos x="0" y="0"/>
                <wp:positionH relativeFrom="column">
                  <wp:posOffset>1247140</wp:posOffset>
                </wp:positionH>
                <wp:positionV relativeFrom="paragraph">
                  <wp:posOffset>102235</wp:posOffset>
                </wp:positionV>
                <wp:extent cx="1285875" cy="0"/>
                <wp:effectExtent l="0" t="76200" r="9525" b="95250"/>
                <wp:wrapNone/>
                <wp:docPr id="130" name="Straight Arrow Connector 130"/>
                <wp:cNvGraphicFramePr/>
                <a:graphic xmlns:a="http://schemas.openxmlformats.org/drawingml/2006/main">
                  <a:graphicData uri="http://schemas.microsoft.com/office/word/2010/wordprocessingShape">
                    <wps:wsp>
                      <wps:cNvCnPr/>
                      <wps:spPr>
                        <a:xfrm>
                          <a:off x="0" y="0"/>
                          <a:ext cx="128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444E445" id="Straight Arrow Connector 130" o:spid="_x0000_s1026" type="#_x0000_t32" style="position:absolute;margin-left:98.2pt;margin-top:8.05pt;width:101.25pt;height:0;z-index:25222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" strokecolor="#4579b8 [3044]">
                <v:stroke endarrow="block"/>
              </v:shape>
            </w:pict>
          </mc:Fallback>
        </mc:AlternateContent>
      </w:r>
      <w:r w:rsidR="003A3F79">
        <w:rPr>
          <w:lang w:val="en-US"/>
        </w:rPr>
        <w:t xml:space="preserve">                                                                                                                </w:t>
      </w:r>
      <w:r w:rsidR="002C05B4">
        <w:rPr>
          <w:lang w:val="en-US"/>
        </w:rPr>
        <w:t xml:space="preserve">                               </w:t>
      </w:r>
      <w:r w:rsidR="003A3F79">
        <w:rPr>
          <w:lang w:val="en-US"/>
        </w:rPr>
        <w:t xml:space="preserve">            </w:t>
      </w:r>
    </w:p>
    <w:p w14:paraId="21DA242C" w14:textId="77777777" w:rsidR="003A3F79" w:rsidRDefault="003A3F79" w:rsidP="003A3F79">
      <w:pPr>
        <w:rPr>
          <w:lang w:val="en-US"/>
        </w:rPr>
      </w:pPr>
    </w:p>
    <w:p w14:paraId="21DA242D" w14:textId="77777777" w:rsidR="003A3F79" w:rsidRDefault="003A3F79" w:rsidP="003A3F79">
      <w:pPr>
        <w:rPr>
          <w:lang w:val="en-US"/>
        </w:rPr>
      </w:pPr>
      <w:r w:rsidRPr="00FC6A80">
        <w:rPr>
          <w:rFonts w:ascii="Arial" w:hAnsi="Arial" w:cs="Arial"/>
          <w:noProof/>
          <w:sz w:val="20"/>
          <w:lang w:val="en-US"/>
        </w:rPr>
        <mc:AlternateContent>
          <mc:Choice Requires="wps">
            <w:drawing>
              <wp:anchor distT="0" distB="0" distL="114300" distR="114300" simplePos="0" relativeHeight="251846656" behindDoc="1" locked="0" layoutInCell="1" allowOverlap="1" wp14:anchorId="21DA2700" wp14:editId="21DA2701">
                <wp:simplePos x="0" y="0"/>
                <wp:positionH relativeFrom="margin">
                  <wp:align>left</wp:align>
                </wp:positionH>
                <wp:positionV relativeFrom="paragraph">
                  <wp:posOffset>90805</wp:posOffset>
                </wp:positionV>
                <wp:extent cx="3086100" cy="561975"/>
                <wp:effectExtent l="0" t="0" r="0" b="9525"/>
                <wp:wrapNone/>
                <wp:docPr id="233" name="Rounded Rectangle 233"/>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19" w14:textId="77777777" w:rsidR="00944514" w:rsidRPr="00FB6545" w:rsidRDefault="00944514" w:rsidP="003A3F79">
                            <w:pPr>
                              <w:rPr>
                                <w:rFonts w:ascii="Arial" w:hAnsi="Arial" w:cs="Arial"/>
                                <w:sz w:val="20"/>
                              </w:rPr>
                            </w:pPr>
                            <w:r>
                              <w:rPr>
                                <w:rFonts w:ascii="Tahoma" w:hAnsi="Tahoma" w:cs="Tahoma"/>
                                <w:sz w:val="20"/>
                              </w:rPr>
                              <w:t xml:space="preserve">      </w:t>
                            </w:r>
                            <w:r w:rsidRPr="00FB6545">
                              <w:rPr>
                                <w:rFonts w:ascii="Arial" w:hAnsi="Arial" w:cs="Arial"/>
                                <w:sz w:val="20"/>
                              </w:rPr>
                              <w:t>server socket(in Listen mode)</w:t>
                            </w:r>
                          </w:p>
                          <w:p w14:paraId="21DA291A" w14:textId="77777777" w:rsidR="00944514" w:rsidRPr="00FB6545" w:rsidRDefault="00944514" w:rsidP="003A3F79">
                            <w:pPr>
                              <w:rPr>
                                <w:rFonts w:ascii="Arial" w:hAnsi="Arial" w:cs="Arial"/>
                                <w:sz w:val="20"/>
                              </w:rPr>
                            </w:pPr>
                            <w:r w:rsidRPr="00FB6545">
                              <w:rPr>
                                <w:rFonts w:ascii="Arial" w:hAnsi="Arial" w:cs="Arial"/>
                                <w:sz w:val="20"/>
                              </w:rPr>
                              <w:t xml:space="preserve">      created  using socket service of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00" id="Rounded Rectangle 233" o:spid="_x0000_s1033" style="position:absolute;margin-left:0;margin-top:7.15pt;width:243pt;height:44.25pt;z-index:-251469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" fillcolor="white [3201]" stroked="f" strokeweight="2pt">
                <v:textbox>
                  <w:txbxContent>
                    <w:p w14:paraId="21DA2919" w14:textId="77777777" w:rsidR="00944514" w:rsidRPr="00FB6545" w:rsidRDefault="00944514" w:rsidP="003A3F79">
                      <w:pPr>
                        <w:rPr>
                          <w:rFonts w:ascii="Arial" w:hAnsi="Arial" w:cs="Arial"/>
                          <w:sz w:val="20"/>
                        </w:rPr>
                      </w:pPr>
                      <w:r>
                        <w:rPr>
                          <w:rFonts w:ascii="Tahoma" w:hAnsi="Tahoma" w:cs="Tahoma"/>
                          <w:sz w:val="20"/>
                        </w:rPr>
                        <w:t xml:space="preserve">      </w:t>
                      </w:r>
                      <w:r w:rsidRPr="00FB6545">
                        <w:rPr>
                          <w:rFonts w:ascii="Arial" w:hAnsi="Arial" w:cs="Arial"/>
                          <w:sz w:val="20"/>
                        </w:rPr>
                        <w:t>server socket(in Listen mode)</w:t>
                      </w:r>
                    </w:p>
                    <w:p w14:paraId="21DA291A" w14:textId="77777777" w:rsidR="00944514" w:rsidRPr="00FB6545" w:rsidRDefault="00944514" w:rsidP="003A3F79">
                      <w:pPr>
                        <w:rPr>
                          <w:rFonts w:ascii="Arial" w:hAnsi="Arial" w:cs="Arial"/>
                          <w:sz w:val="20"/>
                        </w:rPr>
                      </w:pPr>
                      <w:r w:rsidRPr="00FB6545">
                        <w:rPr>
                          <w:rFonts w:ascii="Arial" w:hAnsi="Arial" w:cs="Arial"/>
                          <w:sz w:val="20"/>
                        </w:rPr>
                        <w:t xml:space="preserve">      created  using socket service of Linux OS</w:t>
                      </w:r>
                    </w:p>
                  </w:txbxContent>
                </v:textbox>
                <w10:wrap anchorx="margin"/>
              </v:roundrect>
            </w:pict>
          </mc:Fallback>
        </mc:AlternateContent>
      </w:r>
    </w:p>
    <w:p w14:paraId="21DA242E" w14:textId="77777777" w:rsidR="003A3F79" w:rsidRDefault="003A3F79" w:rsidP="003A3F79">
      <w:pPr>
        <w:rPr>
          <w:lang w:val="en-US"/>
        </w:rPr>
      </w:pPr>
    </w:p>
    <w:p w14:paraId="21DA242F" w14:textId="77777777" w:rsidR="003A3F79" w:rsidRDefault="003A3F79" w:rsidP="003A3F79">
      <w:pPr>
        <w:rPr>
          <w:lang w:val="en-US"/>
        </w:rPr>
      </w:pPr>
    </w:p>
    <w:p w14:paraId="21DA2430" w14:textId="659E13F0" w:rsidR="003A3F79" w:rsidRDefault="003A3F79" w:rsidP="003A3F79">
      <w:pPr>
        <w:rPr>
          <w:lang w:val="en-US"/>
        </w:rPr>
      </w:pPr>
    </w:p>
    <w:p w14:paraId="21DA2431" w14:textId="3F4E3E80" w:rsidR="003A3F79" w:rsidRDefault="003336BA" w:rsidP="003A3F79">
      <w:pPr>
        <w:rPr>
          <w:lang w:val="en-US"/>
        </w:rPr>
      </w:pPr>
      <w:r>
        <w:rPr>
          <w:noProof/>
          <w:lang w:val="en-US"/>
        </w:rPr>
        <mc:AlternateContent>
          <mc:Choice Requires="wps">
            <w:drawing>
              <wp:anchor distT="0" distB="0" distL="114300" distR="114300" simplePos="0" relativeHeight="252220416" behindDoc="0" locked="0" layoutInCell="1" allowOverlap="1" wp14:anchorId="37C0820D" wp14:editId="503B297C">
                <wp:simplePos x="0" y="0"/>
                <wp:positionH relativeFrom="column">
                  <wp:posOffset>352425</wp:posOffset>
                </wp:positionH>
                <wp:positionV relativeFrom="paragraph">
                  <wp:posOffset>5715</wp:posOffset>
                </wp:positionV>
                <wp:extent cx="895350" cy="0"/>
                <wp:effectExtent l="38100" t="76200" r="0" b="95250"/>
                <wp:wrapNone/>
                <wp:docPr id="451" name="Straight Arrow Connector 451"/>
                <wp:cNvGraphicFramePr/>
                <a:graphic xmlns:a="http://schemas.openxmlformats.org/drawingml/2006/main">
                  <a:graphicData uri="http://schemas.microsoft.com/office/word/2010/wordprocessingShape">
                    <wps:wsp>
                      <wps:cNvCnPr/>
                      <wps:spPr>
                        <a:xfrm flipH="1">
                          <a:off x="0" y="0"/>
                          <a:ext cx="895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E8BEA73" id="Straight Arrow Connector 451" o:spid="_x0000_s1026" type="#_x0000_t32" style="position:absolute;margin-left:27.75pt;margin-top:.45pt;width:70.5pt;height:0;flip:x;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" strokecolor="#4579b8 [3044]">
                <v:stroke endarrow="block"/>
              </v:shape>
            </w:pict>
          </mc:Fallback>
        </mc:AlternateContent>
      </w:r>
    </w:p>
    <w:p w14:paraId="21DA2432" w14:textId="77777777" w:rsidR="003A3F79" w:rsidRDefault="003A3F79" w:rsidP="003A3F79">
      <w:pPr>
        <w:rPr>
          <w:lang w:val="en-US"/>
        </w:rPr>
      </w:pPr>
    </w:p>
    <w:p w14:paraId="21DA2433" w14:textId="77777777" w:rsidR="003A3F79" w:rsidRDefault="003A3F79" w:rsidP="003A3F79">
      <w:pPr>
        <w:rPr>
          <w:lang w:val="en-US"/>
        </w:rPr>
      </w:pPr>
      <w:r w:rsidRPr="00FC6A80">
        <w:rPr>
          <w:rFonts w:ascii="Arial" w:hAnsi="Arial" w:cs="Arial"/>
          <w:noProof/>
          <w:sz w:val="20"/>
          <w:lang w:val="en-US"/>
        </w:rPr>
        <mc:AlternateContent>
          <mc:Choice Requires="wps">
            <w:drawing>
              <wp:anchor distT="0" distB="0" distL="114300" distR="114300" simplePos="0" relativeHeight="251849728" behindDoc="1" locked="0" layoutInCell="1" allowOverlap="1" wp14:anchorId="21DA2704" wp14:editId="21DA2705">
                <wp:simplePos x="0" y="0"/>
                <wp:positionH relativeFrom="margin">
                  <wp:align>left</wp:align>
                </wp:positionH>
                <wp:positionV relativeFrom="paragraph">
                  <wp:posOffset>109855</wp:posOffset>
                </wp:positionV>
                <wp:extent cx="3086100" cy="561975"/>
                <wp:effectExtent l="0" t="0" r="0" b="9525"/>
                <wp:wrapNone/>
                <wp:docPr id="401" name="Rounded Rectangle 401"/>
                <wp:cNvGraphicFramePr/>
                <a:graphic xmlns:a="http://schemas.openxmlformats.org/drawingml/2006/main">
                  <a:graphicData uri="http://schemas.microsoft.com/office/word/2010/wordprocessingShape">
                    <wps:wsp>
                      <wps:cNvSpPr/>
                      <wps:spPr>
                        <a:xfrm>
                          <a:off x="0" y="0"/>
                          <a:ext cx="3086100" cy="561975"/>
                        </a:xfrm>
                        <a:prstGeom prst="roundRect">
                          <a:avLst/>
                        </a:prstGeom>
                        <a:solidFill>
                          <a:sysClr val="window" lastClr="FFFFFF"/>
                        </a:solidFill>
                        <a:ln w="25400" cap="flat" cmpd="sng" algn="ctr">
                          <a:noFill/>
                          <a:prstDash val="solid"/>
                        </a:ln>
                        <a:effectLst/>
                      </wps:spPr>
                      <wps:txbx>
                        <w:txbxContent>
                          <w:p w14:paraId="21DA291B" w14:textId="77777777" w:rsidR="00944514" w:rsidRPr="00232BCE" w:rsidRDefault="00944514" w:rsidP="003A3F79">
                            <w:pPr>
                              <w:rPr>
                                <w:rFonts w:ascii="Arial" w:hAnsi="Arial" w:cs="Arial"/>
                                <w:sz w:val="20"/>
                              </w:rPr>
                            </w:pPr>
                            <w:r w:rsidRPr="00232BCE">
                              <w:rPr>
                                <w:rFonts w:ascii="Arial" w:hAnsi="Arial" w:cs="Arial"/>
                                <w:sz w:val="20"/>
                              </w:rPr>
                              <w:t xml:space="preserve">      Connect to server socket</w:t>
                            </w:r>
                          </w:p>
                          <w:p w14:paraId="21DA291C" w14:textId="77777777" w:rsidR="00944514" w:rsidRPr="00232BCE" w:rsidRDefault="00944514" w:rsidP="003A3F79">
                            <w:pPr>
                              <w:rPr>
                                <w:rFonts w:ascii="Arial" w:hAnsi="Arial" w:cs="Arial"/>
                                <w:sz w:val="20"/>
                              </w:rPr>
                            </w:pPr>
                            <w:r w:rsidRPr="00232BCE">
                              <w:rPr>
                                <w:rFonts w:ascii="Arial" w:hAnsi="Arial" w:cs="Arial"/>
                                <w:sz w:val="20"/>
                              </w:rPr>
                              <w:t xml:space="preserve">      </w:t>
                            </w:r>
                            <w:r>
                              <w:rPr>
                                <w:rFonts w:ascii="Arial" w:hAnsi="Arial" w:cs="Arial"/>
                                <w:sz w:val="20"/>
                              </w:rPr>
                              <w:t>u</w:t>
                            </w:r>
                            <w:r w:rsidRPr="00232BCE">
                              <w:rPr>
                                <w:rFonts w:ascii="Arial" w:hAnsi="Arial" w:cs="Arial"/>
                                <w:sz w:val="20"/>
                              </w:rPr>
                              <w:t xml:space="preserve">sing telnet socket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04" id="Rounded Rectangle 401" o:spid="_x0000_s1034" style="position:absolute;margin-left:0;margin-top:8.65pt;width:243pt;height:44.25pt;z-index:-251466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" fillcolor="window" stroked="f" strokeweight="2pt">
                <v:textbox>
                  <w:txbxContent>
                    <w:p w14:paraId="21DA291B" w14:textId="77777777" w:rsidR="00944514" w:rsidRPr="00232BCE" w:rsidRDefault="00944514" w:rsidP="003A3F79">
                      <w:pPr>
                        <w:rPr>
                          <w:rFonts w:ascii="Arial" w:hAnsi="Arial" w:cs="Arial"/>
                          <w:sz w:val="20"/>
                        </w:rPr>
                      </w:pPr>
                      <w:r w:rsidRPr="00232BCE">
                        <w:rPr>
                          <w:rFonts w:ascii="Arial" w:hAnsi="Arial" w:cs="Arial"/>
                          <w:sz w:val="20"/>
                        </w:rPr>
                        <w:t xml:space="preserve">      Connect to server socket</w:t>
                      </w:r>
                    </w:p>
                    <w:p w14:paraId="21DA291C" w14:textId="77777777" w:rsidR="00944514" w:rsidRPr="00232BCE" w:rsidRDefault="00944514" w:rsidP="003A3F79">
                      <w:pPr>
                        <w:rPr>
                          <w:rFonts w:ascii="Arial" w:hAnsi="Arial" w:cs="Arial"/>
                          <w:sz w:val="20"/>
                        </w:rPr>
                      </w:pPr>
                      <w:r w:rsidRPr="00232BCE">
                        <w:rPr>
                          <w:rFonts w:ascii="Arial" w:hAnsi="Arial" w:cs="Arial"/>
                          <w:sz w:val="20"/>
                        </w:rPr>
                        <w:t xml:space="preserve">      </w:t>
                      </w:r>
                      <w:r>
                        <w:rPr>
                          <w:rFonts w:ascii="Arial" w:hAnsi="Arial" w:cs="Arial"/>
                          <w:sz w:val="20"/>
                        </w:rPr>
                        <w:t>u</w:t>
                      </w:r>
                      <w:r w:rsidRPr="00232BCE">
                        <w:rPr>
                          <w:rFonts w:ascii="Arial" w:hAnsi="Arial" w:cs="Arial"/>
                          <w:sz w:val="20"/>
                        </w:rPr>
                        <w:t xml:space="preserve">sing telnet socket                                         </w:t>
                      </w:r>
                    </w:p>
                  </w:txbxContent>
                </v:textbox>
                <w10:wrap anchorx="margin"/>
              </v:roundrect>
            </w:pict>
          </mc:Fallback>
        </mc:AlternateContent>
      </w:r>
    </w:p>
    <w:p w14:paraId="21DA2434" w14:textId="77777777" w:rsidR="003A3F79" w:rsidRDefault="003A3F79" w:rsidP="003A3F79">
      <w:pPr>
        <w:rPr>
          <w:lang w:val="en-US"/>
        </w:rPr>
      </w:pPr>
    </w:p>
    <w:p w14:paraId="21DA2435" w14:textId="7807A025" w:rsidR="003A3F79" w:rsidRDefault="002C05B4" w:rsidP="003A3F79">
      <w:pPr>
        <w:rPr>
          <w:lang w:val="en-US"/>
        </w:rPr>
      </w:pPr>
      <w:r>
        <w:rPr>
          <w:lang w:val="en-US"/>
        </w:rPr>
        <w:t xml:space="preserve">                </w:t>
      </w:r>
    </w:p>
    <w:p w14:paraId="21DA2436" w14:textId="77777777" w:rsidR="003A3F79" w:rsidRDefault="003A3F79" w:rsidP="003A3F79">
      <w:pPr>
        <w:rPr>
          <w:lang w:val="en-US"/>
        </w:rPr>
      </w:pPr>
      <w:r>
        <w:rPr>
          <w:noProof/>
          <w:lang w:val="en-US"/>
        </w:rPr>
        <mc:AlternateContent>
          <mc:Choice Requires="wps">
            <w:drawing>
              <wp:anchor distT="0" distB="0" distL="114300" distR="114300" simplePos="0" relativeHeight="251848704" behindDoc="0" locked="0" layoutInCell="1" allowOverlap="1" wp14:anchorId="21DA2706" wp14:editId="21DA2707">
                <wp:simplePos x="0" y="0"/>
                <wp:positionH relativeFrom="column">
                  <wp:posOffset>352425</wp:posOffset>
                </wp:positionH>
                <wp:positionV relativeFrom="paragraph">
                  <wp:posOffset>18415</wp:posOffset>
                </wp:positionV>
                <wp:extent cx="895350" cy="0"/>
                <wp:effectExtent l="0" t="76200" r="19050" b="95250"/>
                <wp:wrapNone/>
                <wp:docPr id="237" name="Straight Arrow Connector 237"/>
                <wp:cNvGraphicFramePr/>
                <a:graphic xmlns:a="http://schemas.openxmlformats.org/drawingml/2006/main">
                  <a:graphicData uri="http://schemas.microsoft.com/office/word/2010/wordprocessingShape">
                    <wps:wsp>
                      <wps:cNvCnPr/>
                      <wps:spPr>
                        <a:xfrm flipV="1">
                          <a:off x="0" y="0"/>
                          <a:ext cx="895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71681BB" id="Straight Arrow Connector 237" o:spid="_x0000_s1026" type="#_x0000_t32" style="position:absolute;margin-left:27.75pt;margin-top:1.45pt;width:70.5pt;height:0;flip:y;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" strokecolor="#4579b8 [3044]">
                <v:stroke endarrow="block"/>
              </v:shape>
            </w:pict>
          </mc:Fallback>
        </mc:AlternateContent>
      </w:r>
    </w:p>
    <w:p w14:paraId="21DA2437"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51776" behindDoc="1" locked="0" layoutInCell="1" allowOverlap="1" wp14:anchorId="21DA2708" wp14:editId="21DA2709">
                <wp:simplePos x="0" y="0"/>
                <wp:positionH relativeFrom="column">
                  <wp:posOffset>1123950</wp:posOffset>
                </wp:positionH>
                <wp:positionV relativeFrom="paragraph">
                  <wp:posOffset>9525</wp:posOffset>
                </wp:positionV>
                <wp:extent cx="1752600" cy="533400"/>
                <wp:effectExtent l="0" t="0" r="0" b="0"/>
                <wp:wrapNone/>
                <wp:docPr id="38" name="Rounded Rectangle 38"/>
                <wp:cNvGraphicFramePr/>
                <a:graphic xmlns:a="http://schemas.openxmlformats.org/drawingml/2006/main">
                  <a:graphicData uri="http://schemas.microsoft.com/office/word/2010/wordprocessingShape">
                    <wps:wsp>
                      <wps:cNvSpPr/>
                      <wps:spPr>
                        <a:xfrm>
                          <a:off x="0" y="0"/>
                          <a:ext cx="175260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1D" w14:textId="77777777" w:rsidR="00944514" w:rsidRPr="00B86B75" w:rsidRDefault="00944514" w:rsidP="003A3F79">
                            <w:pPr>
                              <w:rPr>
                                <w:rFonts w:ascii="Arial" w:hAnsi="Arial" w:cs="Arial"/>
                                <w:sz w:val="20"/>
                              </w:rPr>
                            </w:pPr>
                            <w:r w:rsidRPr="00B86B75">
                              <w:rPr>
                                <w:rFonts w:ascii="Arial" w:hAnsi="Arial" w:cs="Arial"/>
                                <w:sz w:val="20"/>
                              </w:rPr>
                              <w:t>AT server session started by le_atserver_Open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08" id="Rounded Rectangle 38" o:spid="_x0000_s1035" style="position:absolute;margin-left:88.5pt;margin-top:.75pt;width:138pt;height:42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" fillcolor="white [3201]" stroked="f" strokeweight="2pt">
                <v:textbox>
                  <w:txbxContent>
                    <w:p w14:paraId="21DA291D" w14:textId="77777777" w:rsidR="00944514" w:rsidRPr="00B86B75" w:rsidRDefault="00944514" w:rsidP="003A3F79">
                      <w:pPr>
                        <w:rPr>
                          <w:rFonts w:ascii="Arial" w:hAnsi="Arial" w:cs="Arial"/>
                          <w:sz w:val="20"/>
                        </w:rPr>
                      </w:pPr>
                      <w:r w:rsidRPr="00B86B75">
                        <w:rPr>
                          <w:rFonts w:ascii="Arial" w:hAnsi="Arial" w:cs="Arial"/>
                          <w:sz w:val="20"/>
                        </w:rPr>
                        <w:t>AT server session started by le_atserver_Open</w:t>
                      </w:r>
                    </w:p>
                  </w:txbxContent>
                </v:textbox>
              </v:roundrect>
            </w:pict>
          </mc:Fallback>
        </mc:AlternateContent>
      </w:r>
      <w:r>
        <w:rPr>
          <w:lang w:val="en-US"/>
        </w:rPr>
        <w:t xml:space="preserve">                                     </w:t>
      </w:r>
    </w:p>
    <w:p w14:paraId="21DA2438" w14:textId="77777777" w:rsidR="003A3F79" w:rsidRDefault="003A3F79" w:rsidP="003A3F79">
      <w:pPr>
        <w:rPr>
          <w:lang w:val="en-US"/>
        </w:rPr>
      </w:pPr>
    </w:p>
    <w:p w14:paraId="21DA2439" w14:textId="318B10FB" w:rsidR="003A3F79" w:rsidRDefault="003C62CA" w:rsidP="003A3F79">
      <w:pPr>
        <w:rPr>
          <w:lang w:val="en-US"/>
        </w:rPr>
      </w:pPr>
      <w:r>
        <w:rPr>
          <w:noProof/>
          <w:lang w:val="en-US"/>
        </w:rPr>
        <mc:AlternateContent>
          <mc:Choice Requires="wps">
            <w:drawing>
              <wp:anchor distT="0" distB="0" distL="114300" distR="114300" simplePos="0" relativeHeight="252221440" behindDoc="0" locked="0" layoutInCell="1" allowOverlap="1" wp14:anchorId="3F174DEB" wp14:editId="349CD918">
                <wp:simplePos x="0" y="0"/>
                <wp:positionH relativeFrom="column">
                  <wp:posOffset>1257299</wp:posOffset>
                </wp:positionH>
                <wp:positionV relativeFrom="paragraph">
                  <wp:posOffset>184150</wp:posOffset>
                </wp:positionV>
                <wp:extent cx="1266825" cy="9525"/>
                <wp:effectExtent l="0" t="76200" r="28575" b="85725"/>
                <wp:wrapNone/>
                <wp:docPr id="454" name="Straight Arrow Connector 454"/>
                <wp:cNvGraphicFramePr/>
                <a:graphic xmlns:a="http://schemas.openxmlformats.org/drawingml/2006/main">
                  <a:graphicData uri="http://schemas.microsoft.com/office/word/2010/wordprocessingShape">
                    <wps:wsp>
                      <wps:cNvCnPr/>
                      <wps:spPr>
                        <a:xfrm flipV="1">
                          <a:off x="0" y="0"/>
                          <a:ext cx="12668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831C85" id="Straight Arrow Connector 454" o:spid="_x0000_s1026" type="#_x0000_t32" style="position:absolute;margin-left:99pt;margin-top:14.5pt;width:99.75pt;height:.75pt;flip:y;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" strokecolor="#4579b8 [3044]">
                <v:stroke endarrow="block"/>
              </v:shape>
            </w:pict>
          </mc:Fallback>
        </mc:AlternateContent>
      </w:r>
    </w:p>
    <w:p w14:paraId="21DA243A" w14:textId="77777777" w:rsidR="003A3F79" w:rsidRDefault="003A3F79" w:rsidP="003A3F79">
      <w:pPr>
        <w:rPr>
          <w:lang w:val="en-US"/>
        </w:rPr>
      </w:pPr>
    </w:p>
    <w:p w14:paraId="21DA243B" w14:textId="77777777" w:rsidR="003A3F79" w:rsidRDefault="003A3F79" w:rsidP="003A3F79">
      <w:pPr>
        <w:rPr>
          <w:lang w:val="en-US"/>
        </w:rPr>
      </w:pPr>
    </w:p>
    <w:p w14:paraId="21DA243C" w14:textId="77777777" w:rsidR="003A3F79" w:rsidRDefault="003A3F79" w:rsidP="003A3F79">
      <w:pPr>
        <w:rPr>
          <w:lang w:val="en-US"/>
        </w:rPr>
      </w:pPr>
    </w:p>
    <w:p w14:paraId="21DA243D" w14:textId="77777777" w:rsidR="003A3F79" w:rsidRDefault="003A3F79" w:rsidP="003A3F79">
      <w:pPr>
        <w:rPr>
          <w:lang w:val="en-US"/>
        </w:rPr>
      </w:pPr>
    </w:p>
    <w:p w14:paraId="21DA243E" w14:textId="77777777" w:rsidR="003A3F79" w:rsidRDefault="003A3F79" w:rsidP="003A3F79">
      <w:pPr>
        <w:rPr>
          <w:lang w:val="en-US"/>
        </w:rPr>
      </w:pPr>
    </w:p>
    <w:p w14:paraId="21DA243F" w14:textId="77777777" w:rsidR="003A3F79" w:rsidRDefault="003A3F79" w:rsidP="003A3F79">
      <w:pPr>
        <w:rPr>
          <w:lang w:val="en-US"/>
        </w:rPr>
      </w:pPr>
    </w:p>
    <w:p w14:paraId="21DA2440" w14:textId="77777777" w:rsidR="003A3F79" w:rsidRDefault="003A3F79" w:rsidP="003A3F79">
      <w:pPr>
        <w:rPr>
          <w:lang w:val="en-US"/>
        </w:rPr>
      </w:pPr>
    </w:p>
    <w:p w14:paraId="21DA2441" w14:textId="77777777" w:rsidR="003A3F79" w:rsidRDefault="003A3F79" w:rsidP="003A3F79">
      <w:pPr>
        <w:rPr>
          <w:lang w:val="en-US"/>
        </w:rPr>
      </w:pPr>
    </w:p>
    <w:p w14:paraId="21DA2442" w14:textId="77777777" w:rsidR="003A3F79" w:rsidRDefault="003A3F79" w:rsidP="003A3F79">
      <w:pPr>
        <w:rPr>
          <w:lang w:val="en-US"/>
        </w:rPr>
      </w:pPr>
    </w:p>
    <w:p w14:paraId="21DA2443" w14:textId="77777777" w:rsidR="003A3F79" w:rsidRDefault="003A3F79" w:rsidP="003A3F79">
      <w:pPr>
        <w:rPr>
          <w:lang w:val="en-US"/>
        </w:rPr>
      </w:pPr>
    </w:p>
    <w:p w14:paraId="21DA2444" w14:textId="77777777" w:rsidR="003A3F79" w:rsidRDefault="003A3F79" w:rsidP="003A3F79">
      <w:pPr>
        <w:rPr>
          <w:lang w:val="en-US"/>
        </w:rPr>
      </w:pPr>
    </w:p>
    <w:p w14:paraId="21DA2445" w14:textId="77777777" w:rsidR="003A3F79" w:rsidRDefault="003A3F79" w:rsidP="003A3F79">
      <w:pPr>
        <w:rPr>
          <w:lang w:val="en-US"/>
        </w:rPr>
      </w:pPr>
    </w:p>
    <w:p w14:paraId="1D6A0025" w14:textId="4D720AE0" w:rsidR="00906F43" w:rsidRDefault="00906F43" w:rsidP="00906F43">
      <w:pPr>
        <w:rPr>
          <w:lang w:val="en-US"/>
        </w:rPr>
      </w:pPr>
    </w:p>
    <w:p w14:paraId="21DA2447" w14:textId="77648C92" w:rsidR="003A3F79" w:rsidRDefault="009601B1" w:rsidP="00906F43">
      <w:pPr>
        <w:rPr>
          <w:lang w:val="en-US"/>
        </w:rPr>
      </w:pPr>
      <w:r w:rsidRPr="00215EAC">
        <w:rPr>
          <w:rFonts w:ascii="Arial" w:hAnsi="Arial" w:cs="Arial"/>
          <w:noProof/>
          <w:lang w:val="en-US"/>
        </w:rPr>
        <w:lastRenderedPageBreak/>
        <mc:AlternateContent>
          <mc:Choice Requires="wps">
            <w:drawing>
              <wp:anchor distT="0" distB="0" distL="114300" distR="114300" simplePos="0" relativeHeight="251997184" behindDoc="0" locked="0" layoutInCell="1" allowOverlap="1" wp14:anchorId="4BD72A1A" wp14:editId="007A03F9">
                <wp:simplePos x="0" y="0"/>
                <wp:positionH relativeFrom="rightMargin">
                  <wp:align>left</wp:align>
                </wp:positionH>
                <wp:positionV relativeFrom="paragraph">
                  <wp:posOffset>4445</wp:posOffset>
                </wp:positionV>
                <wp:extent cx="731520" cy="640080"/>
                <wp:effectExtent l="0" t="0" r="11430" b="26670"/>
                <wp:wrapNone/>
                <wp:docPr id="54" name="Rectangle 54"/>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782E0A5" w14:textId="77777777" w:rsidR="00944514" w:rsidRDefault="00944514" w:rsidP="009601B1">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72A1A" id="Rectangle 54" o:spid="_x0000_s1036" style="position:absolute;margin-left:0;margin-top:.35pt;width:57.6pt;height:50.4pt;z-index:2519971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" fillcolor="#8064a2 [3207]" strokecolor="#5a5a5a [2109]" strokeweight="1pt">
                <v:textbox>
                  <w:txbxContent>
                    <w:p w14:paraId="2782E0A5" w14:textId="77777777" w:rsidR="00944514" w:rsidRDefault="00944514" w:rsidP="009601B1">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995136" behindDoc="0" locked="0" layoutInCell="1" allowOverlap="1" wp14:anchorId="17783B06" wp14:editId="541F53BF">
                <wp:simplePos x="0" y="0"/>
                <wp:positionH relativeFrom="column">
                  <wp:posOffset>4371975</wp:posOffset>
                </wp:positionH>
                <wp:positionV relativeFrom="paragraph">
                  <wp:posOffset>8890</wp:posOffset>
                </wp:positionV>
                <wp:extent cx="819150" cy="640080"/>
                <wp:effectExtent l="0" t="0" r="19050" b="26670"/>
                <wp:wrapNone/>
                <wp:docPr id="51" name="Rectangle 51"/>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E372628" w14:textId="77777777" w:rsidR="00944514" w:rsidRDefault="00944514" w:rsidP="009601B1">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83B06" id="Rectangle 51" o:spid="_x0000_s1037" style="position:absolute;margin-left:344.25pt;margin-top:.7pt;width:64.5pt;height:50.4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" fillcolor="#c0504d [3205]" strokecolor="#243f60 [1604]" strokeweight="1pt">
                <v:textbox>
                  <w:txbxContent>
                    <w:p w14:paraId="2E372628" w14:textId="77777777" w:rsidR="00944514" w:rsidRDefault="00944514" w:rsidP="009601B1">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93088" behindDoc="0" locked="0" layoutInCell="1" allowOverlap="1" wp14:anchorId="7150C6F2" wp14:editId="423958E3">
                <wp:simplePos x="0" y="0"/>
                <wp:positionH relativeFrom="column">
                  <wp:posOffset>3209925</wp:posOffset>
                </wp:positionH>
                <wp:positionV relativeFrom="paragraph">
                  <wp:posOffset>12065</wp:posOffset>
                </wp:positionV>
                <wp:extent cx="1047750" cy="640080"/>
                <wp:effectExtent l="0" t="0" r="19050" b="26670"/>
                <wp:wrapNone/>
                <wp:docPr id="48" name="Rectangle 48"/>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D03E11B" w14:textId="77777777" w:rsidR="00944514" w:rsidRDefault="00944514" w:rsidP="009601B1">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0C6F2" id="Rectangle 48" o:spid="_x0000_s1038" style="position:absolute;margin-left:252.75pt;margin-top:.95pt;width:82.5pt;height:50.4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" fillcolor="#c0504d [3205]" strokecolor="#243f60 [1604]" strokeweight="1pt">
                <v:textbox>
                  <w:txbxContent>
                    <w:p w14:paraId="1D03E11B" w14:textId="77777777" w:rsidR="00944514" w:rsidRDefault="00944514" w:rsidP="009601B1">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91040" behindDoc="0" locked="0" layoutInCell="1" allowOverlap="1" wp14:anchorId="22999642" wp14:editId="7A0683C7">
                <wp:simplePos x="0" y="0"/>
                <wp:positionH relativeFrom="column">
                  <wp:posOffset>1895475</wp:posOffset>
                </wp:positionH>
                <wp:positionV relativeFrom="paragraph">
                  <wp:posOffset>16510</wp:posOffset>
                </wp:positionV>
                <wp:extent cx="1143000" cy="640080"/>
                <wp:effectExtent l="0" t="0" r="19050" b="26670"/>
                <wp:wrapNone/>
                <wp:docPr id="45" name="Rectangle 4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2DD5E8" w14:textId="77777777" w:rsidR="00944514" w:rsidRDefault="00944514" w:rsidP="009601B1">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999642" id="Rectangle 45" o:spid="_x0000_s1039" style="position:absolute;margin-left:149.25pt;margin-top:1.3pt;width:90pt;height:50.4pt;z-index:25199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VPvwIAAAo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" fillcolor="#c0504d [3205]" strokecolor="#5a5a5a [2109]" strokeweight="1pt">
                <v:textbox>
                  <w:txbxContent>
                    <w:p w14:paraId="1B2DD5E8" w14:textId="77777777" w:rsidR="00944514" w:rsidRDefault="00944514" w:rsidP="009601B1">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988992" behindDoc="0" locked="0" layoutInCell="1" allowOverlap="1" wp14:anchorId="2BF5EA16" wp14:editId="28B9C786">
                <wp:simplePos x="0" y="0"/>
                <wp:positionH relativeFrom="column">
                  <wp:posOffset>923925</wp:posOffset>
                </wp:positionH>
                <wp:positionV relativeFrom="paragraph">
                  <wp:posOffset>16510</wp:posOffset>
                </wp:positionV>
                <wp:extent cx="828675" cy="640080"/>
                <wp:effectExtent l="0" t="0" r="28575" b="26670"/>
                <wp:wrapNone/>
                <wp:docPr id="43" name="Rectangle 4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2A3DF02" w14:textId="77777777" w:rsidR="00944514" w:rsidRDefault="00944514" w:rsidP="009601B1">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5EA16" id="Rectangle 43" o:spid="_x0000_s1040" style="position:absolute;margin-left:72.75pt;margin-top:1.3pt;width:65.25pt;height:50.4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" fillcolor="#4f81bd [3204]" strokecolor="#5a5a5a [2109]" strokeweight="1pt">
                <v:textbox>
                  <w:txbxContent>
                    <w:p w14:paraId="62A3DF02" w14:textId="77777777" w:rsidR="00944514" w:rsidRDefault="00944514" w:rsidP="009601B1">
                      <w:pPr>
                        <w:jc w:val="center"/>
                      </w:pPr>
                      <w:r>
                        <w:t>Legato App</w:t>
                      </w:r>
                    </w:p>
                  </w:txbxContent>
                </v:textbox>
              </v:rect>
            </w:pict>
          </mc:Fallback>
        </mc:AlternateContent>
      </w:r>
      <w:r w:rsidR="000929C4" w:rsidRPr="00215EAC">
        <w:rPr>
          <w:rFonts w:ascii="Arial" w:hAnsi="Arial" w:cs="Arial"/>
          <w:noProof/>
          <w:lang w:val="en-US"/>
        </w:rPr>
        <mc:AlternateContent>
          <mc:Choice Requires="wps">
            <w:drawing>
              <wp:anchor distT="0" distB="0" distL="114300" distR="114300" simplePos="0" relativeHeight="251980800" behindDoc="0" locked="0" layoutInCell="1" allowOverlap="1" wp14:anchorId="160DF523" wp14:editId="3081F1FE">
                <wp:simplePos x="0" y="0"/>
                <wp:positionH relativeFrom="margin">
                  <wp:posOffset>0</wp:posOffset>
                </wp:positionH>
                <wp:positionV relativeFrom="paragraph">
                  <wp:posOffset>0</wp:posOffset>
                </wp:positionV>
                <wp:extent cx="822325" cy="640080"/>
                <wp:effectExtent l="0" t="0" r="15875" b="26670"/>
                <wp:wrapNone/>
                <wp:docPr id="9" name="Rectangle 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00EE64" w14:textId="77777777" w:rsidR="00944514" w:rsidRDefault="00944514" w:rsidP="000929C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DF523" id="Rectangle 9" o:spid="_x0000_s1041" style="position:absolute;margin-left:0;margin-top:0;width:64.75pt;height:50.4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OSwAIAAAc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" fillcolor="#f79646 [3209]" strokecolor="#5a5a5a [2109]" strokeweight="1pt">
                <v:textbox>
                  <w:txbxContent>
                    <w:p w14:paraId="6A00EE64" w14:textId="77777777" w:rsidR="00944514" w:rsidRDefault="00944514" w:rsidP="000929C4">
                      <w:pPr>
                        <w:jc w:val="center"/>
                      </w:pPr>
                      <w:r>
                        <w:t>Host with Linux OS</w:t>
                      </w:r>
                    </w:p>
                  </w:txbxContent>
                </v:textbox>
                <w10:wrap anchorx="margin"/>
              </v:rect>
            </w:pict>
          </mc:Fallback>
        </mc:AlternateContent>
      </w:r>
      <w:r w:rsidR="003A3F79">
        <w:rPr>
          <w:noProof/>
          <w:lang w:val="en-US"/>
        </w:rPr>
        <mc:AlternateContent>
          <mc:Choice Requires="wps">
            <w:drawing>
              <wp:anchor distT="0" distB="0" distL="114300" distR="114300" simplePos="0" relativeHeight="251857920" behindDoc="0" locked="0" layoutInCell="1" allowOverlap="1" wp14:anchorId="21DA2710" wp14:editId="7034D431">
                <wp:simplePos x="0" y="0"/>
                <wp:positionH relativeFrom="margin">
                  <wp:posOffset>5867400</wp:posOffset>
                </wp:positionH>
                <wp:positionV relativeFrom="paragraph">
                  <wp:posOffset>656590</wp:posOffset>
                </wp:positionV>
                <wp:extent cx="0" cy="5943600"/>
                <wp:effectExtent l="0" t="0" r="19050" b="19050"/>
                <wp:wrapNone/>
                <wp:docPr id="403" name="Straight Connector 403"/>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AC87C8" id="Straight Connector 403" o:spid="_x0000_s1026" style="position:absolute;flip:x;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2pt,51.7pt" to="462pt,5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" strokecolor="#4a7ebb">
                <w10:wrap anchorx="margin"/>
              </v:line>
            </w:pict>
          </mc:Fallback>
        </mc:AlternateContent>
      </w:r>
      <w:r w:rsidR="003A3F79">
        <w:rPr>
          <w:noProof/>
          <w:lang w:val="en-US"/>
        </w:rPr>
        <mc:AlternateContent>
          <mc:Choice Requires="wps">
            <w:drawing>
              <wp:anchor distT="0" distB="0" distL="114300" distR="114300" simplePos="0" relativeHeight="251853824" behindDoc="0" locked="0" layoutInCell="1" allowOverlap="1" wp14:anchorId="21DA2712" wp14:editId="21DA2713">
                <wp:simplePos x="0" y="0"/>
                <wp:positionH relativeFrom="column">
                  <wp:posOffset>1247775</wp:posOffset>
                </wp:positionH>
                <wp:positionV relativeFrom="paragraph">
                  <wp:posOffset>667385</wp:posOffset>
                </wp:positionV>
                <wp:extent cx="0" cy="5943600"/>
                <wp:effectExtent l="0" t="0" r="19050" b="19050"/>
                <wp:wrapNone/>
                <wp:docPr id="404" name="Straight Connector 404"/>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0BDF9" id="Straight Connector 404" o:spid="_x0000_s1026" style="position:absolute;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52.55pt" to="98.25pt,5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" strokecolor="#4579b8 [3044]"/>
            </w:pict>
          </mc:Fallback>
        </mc:AlternateContent>
      </w:r>
      <w:r w:rsidR="003A3F79">
        <w:rPr>
          <w:noProof/>
          <w:lang w:val="en-US"/>
        </w:rPr>
        <mc:AlternateContent>
          <mc:Choice Requires="wps">
            <w:drawing>
              <wp:anchor distT="0" distB="0" distL="114300" distR="114300" simplePos="0" relativeHeight="251852800" behindDoc="0" locked="0" layoutInCell="1" allowOverlap="1" wp14:anchorId="21DA2714" wp14:editId="21DA2715">
                <wp:simplePos x="0" y="0"/>
                <wp:positionH relativeFrom="column">
                  <wp:posOffset>351790</wp:posOffset>
                </wp:positionH>
                <wp:positionV relativeFrom="paragraph">
                  <wp:posOffset>666750</wp:posOffset>
                </wp:positionV>
                <wp:extent cx="0" cy="594360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F4DB9" id="Straight Connector 12"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52.5pt" to="27.7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" strokecolor="#4579b8 [3044]"/>
            </w:pict>
          </mc:Fallback>
        </mc:AlternateContent>
      </w:r>
      <w:r w:rsidR="003A3F79">
        <w:rPr>
          <w:lang w:val="en-US"/>
        </w:rPr>
        <w:t xml:space="preserve"> </w:t>
      </w:r>
    </w:p>
    <w:p w14:paraId="21DA2448" w14:textId="56402F54" w:rsidR="003A3F79" w:rsidRPr="00330247" w:rsidRDefault="003A3F79" w:rsidP="009601B1">
      <w:pPr>
        <w:jc w:val="right"/>
      </w:pPr>
    </w:p>
    <w:p w14:paraId="21DA2449" w14:textId="77777777" w:rsidR="003A3F79" w:rsidRDefault="003A3F79" w:rsidP="003A3F79">
      <w:pPr>
        <w:rPr>
          <w:lang w:val="en-US"/>
        </w:rPr>
      </w:pPr>
      <w:r>
        <w:rPr>
          <w:noProof/>
          <w:lang w:val="en-US"/>
        </w:rPr>
        <mc:AlternateContent>
          <mc:Choice Requires="wps">
            <w:drawing>
              <wp:anchor distT="0" distB="0" distL="114300" distR="114300" simplePos="0" relativeHeight="251856896" behindDoc="0" locked="0" layoutInCell="1" allowOverlap="1" wp14:anchorId="21DA271E" wp14:editId="21DA271F">
                <wp:simplePos x="0" y="0"/>
                <wp:positionH relativeFrom="column">
                  <wp:posOffset>4724400</wp:posOffset>
                </wp:positionH>
                <wp:positionV relativeFrom="paragraph">
                  <wp:posOffset>22225</wp:posOffset>
                </wp:positionV>
                <wp:extent cx="0" cy="6217920"/>
                <wp:effectExtent l="0" t="0" r="19050" b="30480"/>
                <wp:wrapNone/>
                <wp:docPr id="406" name="Straight Connector 406"/>
                <wp:cNvGraphicFramePr/>
                <a:graphic xmlns:a="http://schemas.openxmlformats.org/drawingml/2006/main">
                  <a:graphicData uri="http://schemas.microsoft.com/office/word/2010/wordprocessingShape">
                    <wps:wsp>
                      <wps:cNvCnPr/>
                      <wps:spPr>
                        <a:xfrm flipH="1">
                          <a:off x="0" y="0"/>
                          <a:ext cx="0" cy="6217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390B1" id="Straight Connector 406" o:spid="_x0000_s1026" style="position:absolute;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1.75pt" to="372pt,4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" strokecolor="#4579b8 [3044]"/>
            </w:pict>
          </mc:Fallback>
        </mc:AlternateContent>
      </w:r>
      <w:r>
        <w:rPr>
          <w:noProof/>
          <w:lang w:val="en-US"/>
        </w:rPr>
        <mc:AlternateContent>
          <mc:Choice Requires="wps">
            <w:drawing>
              <wp:anchor distT="0" distB="0" distL="114300" distR="114300" simplePos="0" relativeHeight="251855872" behindDoc="0" locked="0" layoutInCell="1" allowOverlap="1" wp14:anchorId="21DA2720" wp14:editId="21DA2721">
                <wp:simplePos x="0" y="0"/>
                <wp:positionH relativeFrom="column">
                  <wp:posOffset>3590925</wp:posOffset>
                </wp:positionH>
                <wp:positionV relativeFrom="paragraph">
                  <wp:posOffset>12065</wp:posOffset>
                </wp:positionV>
                <wp:extent cx="0" cy="6217920"/>
                <wp:effectExtent l="0" t="0" r="19050" b="30480"/>
                <wp:wrapNone/>
                <wp:docPr id="16" name="Straight Connector 16"/>
                <wp:cNvGraphicFramePr/>
                <a:graphic xmlns:a="http://schemas.openxmlformats.org/drawingml/2006/main">
                  <a:graphicData uri="http://schemas.microsoft.com/office/word/2010/wordprocessingShape">
                    <wps:wsp>
                      <wps:cNvCnPr/>
                      <wps:spPr>
                        <a:xfrm flipH="1">
                          <a:off x="0" y="0"/>
                          <a:ext cx="0" cy="6217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619BD" id="Straight Connector 16" o:spid="_x0000_s1026" style="position:absolute;flip:x;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75pt,.95pt" to="282.75pt,4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" strokecolor="#4579b8 [3044]"/>
            </w:pict>
          </mc:Fallback>
        </mc:AlternateContent>
      </w:r>
      <w:r>
        <w:rPr>
          <w:noProof/>
          <w:lang w:val="en-US"/>
        </w:rPr>
        <mc:AlternateContent>
          <mc:Choice Requires="wps">
            <w:drawing>
              <wp:anchor distT="0" distB="0" distL="114300" distR="114300" simplePos="0" relativeHeight="251854848" behindDoc="0" locked="0" layoutInCell="1" allowOverlap="1" wp14:anchorId="21DA2722" wp14:editId="21DA2723">
                <wp:simplePos x="0" y="0"/>
                <wp:positionH relativeFrom="column">
                  <wp:posOffset>2552480</wp:posOffset>
                </wp:positionH>
                <wp:positionV relativeFrom="paragraph">
                  <wp:posOffset>5163</wp:posOffset>
                </wp:positionV>
                <wp:extent cx="0" cy="91440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8F1C6" id="Straight Connector 17"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4pt" to="201pt,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" strokecolor="#4579b8 [3044]"/>
            </w:pict>
          </mc:Fallback>
        </mc:AlternateContent>
      </w:r>
    </w:p>
    <w:p w14:paraId="21DA244A" w14:textId="77777777" w:rsidR="003A3F79" w:rsidRDefault="003A3F79" w:rsidP="003A3F79">
      <w:pPr>
        <w:rPr>
          <w:lang w:val="en-US"/>
        </w:rPr>
      </w:pPr>
    </w:p>
    <w:p w14:paraId="21DA244B" w14:textId="77777777" w:rsidR="003A3F79" w:rsidRDefault="003A3F79" w:rsidP="003A3F79">
      <w:pPr>
        <w:rPr>
          <w:lang w:val="en-US"/>
        </w:rPr>
      </w:pPr>
    </w:p>
    <w:p w14:paraId="21DA244C" w14:textId="77777777" w:rsidR="003A3F79" w:rsidRPr="00EB2C7A" w:rsidRDefault="003A3F79" w:rsidP="003A3F79">
      <w:pPr>
        <w:tabs>
          <w:tab w:val="left" w:pos="3015"/>
        </w:tabs>
        <w:contextualSpacing/>
        <w:rPr>
          <w:rFonts w:ascii="Arial" w:hAnsi="Arial" w:cs="Arial"/>
          <w:sz w:val="20"/>
          <w:lang w:val="en-US"/>
        </w:rPr>
      </w:pPr>
      <w:r>
        <w:rPr>
          <w:lang w:val="en-US"/>
        </w:rPr>
        <w:t xml:space="preserve">                                      </w:t>
      </w:r>
    </w:p>
    <w:p w14:paraId="51752BD5" w14:textId="70495017" w:rsidR="00906F43" w:rsidRDefault="00906F43" w:rsidP="003A3F79">
      <w:pPr>
        <w:rPr>
          <w:lang w:val="en-US"/>
        </w:rPr>
      </w:pPr>
      <w:r>
        <w:rPr>
          <w:lang w:val="en-US"/>
        </w:rPr>
        <w:t xml:space="preserve">           </w:t>
      </w:r>
    </w:p>
    <w:p w14:paraId="21DA244E" w14:textId="73DCABC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59968" behindDoc="0" locked="0" layoutInCell="1" allowOverlap="1" wp14:anchorId="21DA2726" wp14:editId="08E37FCD">
                <wp:simplePos x="0" y="0"/>
                <wp:positionH relativeFrom="column">
                  <wp:posOffset>1781175</wp:posOffset>
                </wp:positionH>
                <wp:positionV relativeFrom="paragraph">
                  <wp:posOffset>23495</wp:posOffset>
                </wp:positionV>
                <wp:extent cx="1543050" cy="1554480"/>
                <wp:effectExtent l="0" t="0" r="19050" b="26670"/>
                <wp:wrapNone/>
                <wp:docPr id="33" name="Flowchart: Decision 33"/>
                <wp:cNvGraphicFramePr/>
                <a:graphic xmlns:a="http://schemas.openxmlformats.org/drawingml/2006/main">
                  <a:graphicData uri="http://schemas.microsoft.com/office/word/2010/wordprocessingShape">
                    <wps:wsp>
                      <wps:cNvSpPr/>
                      <wps:spPr>
                        <a:xfrm>
                          <a:off x="0" y="0"/>
                          <a:ext cx="1543050" cy="155448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21DA2927" w14:textId="77777777" w:rsidR="00944514" w:rsidRPr="00EB3225" w:rsidRDefault="00944514" w:rsidP="003A3F79">
                            <w:pPr>
                              <w:jc w:val="center"/>
                              <w:rPr>
                                <w:rFonts w:ascii="Arial" w:hAnsi="Arial" w:cs="Arial"/>
                                <w:sz w:val="20"/>
                              </w:rPr>
                            </w:pPr>
                            <w:r w:rsidRPr="00EB3225">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A2726" id="_x0000_t110" coordsize="21600,21600" o:spt="110" path="m10800,l,10800,10800,21600,21600,10800xe">
                <v:stroke joinstyle="miter"/>
                <v:path gradientshapeok="t" o:connecttype="rect" textboxrect="5400,5400,16200,16200"/>
              </v:shapetype>
              <v:shape id="Flowchart: Decision 33" o:spid="_x0000_s1042" type="#_x0000_t110" style="position:absolute;margin-left:140.25pt;margin-top:1.85pt;width:121.5pt;height:122.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" fillcolor="white [3201]" strokecolor="#4f81bd [3204]" strokeweight="1pt">
                <v:textbox>
                  <w:txbxContent>
                    <w:p w14:paraId="21DA2927" w14:textId="77777777" w:rsidR="00944514" w:rsidRPr="00EB3225" w:rsidRDefault="00944514" w:rsidP="003A3F79">
                      <w:pPr>
                        <w:jc w:val="center"/>
                        <w:rPr>
                          <w:rFonts w:ascii="Arial" w:hAnsi="Arial" w:cs="Arial"/>
                          <w:sz w:val="20"/>
                        </w:rPr>
                      </w:pPr>
                      <w:r w:rsidRPr="00EB3225">
                        <w:rPr>
                          <w:rFonts w:ascii="Arial" w:hAnsi="Arial" w:cs="Arial"/>
                          <w:sz w:val="20"/>
                        </w:rPr>
                        <w:t>Is AT command known by server</w:t>
                      </w:r>
                    </w:p>
                  </w:txbxContent>
                </v:textbox>
              </v:shape>
            </w:pict>
          </mc:Fallback>
        </mc:AlternateContent>
      </w:r>
    </w:p>
    <w:p w14:paraId="21DA244F" w14:textId="19DA3A4F" w:rsidR="003A3F79" w:rsidRPr="00D65D23" w:rsidRDefault="003A3F79" w:rsidP="003A3F79">
      <w:pPr>
        <w:rPr>
          <w:rFonts w:ascii="Arial" w:hAnsi="Arial" w:cs="Arial"/>
          <w:sz w:val="20"/>
        </w:rPr>
      </w:pPr>
      <w:r>
        <w:rPr>
          <w:lang w:val="en-US"/>
        </w:rPr>
        <w:t xml:space="preserve">                                     </w:t>
      </w:r>
    </w:p>
    <w:p w14:paraId="21DA2450" w14:textId="77777777" w:rsidR="003A3F79" w:rsidRDefault="003A3F79" w:rsidP="003A3F79">
      <w:pPr>
        <w:rPr>
          <w:lang w:val="en-US"/>
        </w:rPr>
      </w:pPr>
      <w:r>
        <w:rPr>
          <w:lang w:val="en-US"/>
        </w:rPr>
        <w:t xml:space="preserve">                                                                                                                                              </w:t>
      </w:r>
    </w:p>
    <w:p w14:paraId="58BA9FB7" w14:textId="77777777" w:rsidR="00906F43" w:rsidRDefault="00906F43" w:rsidP="003A3F79">
      <w:pPr>
        <w:rPr>
          <w:rFonts w:ascii="Arial" w:hAnsi="Arial" w:cs="Arial"/>
          <w:sz w:val="20"/>
          <w:lang w:val="en-US"/>
        </w:rPr>
      </w:pPr>
      <w:r>
        <w:rPr>
          <w:rFonts w:ascii="Arial" w:hAnsi="Arial" w:cs="Arial"/>
          <w:sz w:val="20"/>
          <w:lang w:val="en-US"/>
        </w:rPr>
        <w:t xml:space="preserve">                          </w:t>
      </w:r>
    </w:p>
    <w:p w14:paraId="21DA2452" w14:textId="2BC41C1D" w:rsidR="003A3F79" w:rsidRPr="00B46730" w:rsidRDefault="003A3F79" w:rsidP="003A3F79">
      <w:pPr>
        <w:rPr>
          <w:rFonts w:ascii="Arial" w:hAnsi="Arial" w:cs="Arial"/>
          <w:sz w:val="20"/>
          <w:lang w:val="en-US"/>
        </w:rPr>
      </w:pPr>
      <w:r w:rsidRPr="00B46730">
        <w:rPr>
          <w:rFonts w:ascii="Arial" w:hAnsi="Arial" w:cs="Arial"/>
          <w:noProof/>
          <w:sz w:val="20"/>
          <w:lang w:val="en-US"/>
        </w:rPr>
        <mc:AlternateContent>
          <mc:Choice Requires="wps">
            <w:drawing>
              <wp:anchor distT="0" distB="0" distL="114300" distR="114300" simplePos="0" relativeHeight="251860992" behindDoc="0" locked="0" layoutInCell="1" allowOverlap="1" wp14:anchorId="21DA2728" wp14:editId="21DA2729">
                <wp:simplePos x="0" y="0"/>
                <wp:positionH relativeFrom="column">
                  <wp:posOffset>361950</wp:posOffset>
                </wp:positionH>
                <wp:positionV relativeFrom="paragraph">
                  <wp:posOffset>128905</wp:posOffset>
                </wp:positionV>
                <wp:extent cx="1447800" cy="0"/>
                <wp:effectExtent l="0" t="76200" r="19050" b="95250"/>
                <wp:wrapNone/>
                <wp:docPr id="36" name="Straight Arrow Connector 36"/>
                <wp:cNvGraphicFramePr/>
                <a:graphic xmlns:a="http://schemas.openxmlformats.org/drawingml/2006/main">
                  <a:graphicData uri="http://schemas.microsoft.com/office/word/2010/wordprocessingShape">
                    <wps:wsp>
                      <wps:cNvCnPr/>
                      <wps:spPr>
                        <a:xfrm flipV="1">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A0D9BDE" id="Straight Arrow Connector 36" o:spid="_x0000_s1026" type="#_x0000_t32" style="position:absolute;margin-left:28.5pt;margin-top:10.15pt;width:114pt;height:0;flip:y;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1862016" behindDoc="0" locked="0" layoutInCell="1" allowOverlap="1" wp14:anchorId="21DA272A" wp14:editId="21DA272B">
                <wp:simplePos x="0" y="0"/>
                <wp:positionH relativeFrom="column">
                  <wp:posOffset>3343275</wp:posOffset>
                </wp:positionH>
                <wp:positionV relativeFrom="paragraph">
                  <wp:posOffset>140335</wp:posOffset>
                </wp:positionV>
                <wp:extent cx="2533650" cy="0"/>
                <wp:effectExtent l="0" t="76200" r="19050" b="95250"/>
                <wp:wrapNone/>
                <wp:docPr id="44" name="Straight Arrow Connector 44"/>
                <wp:cNvGraphicFramePr/>
                <a:graphic xmlns:a="http://schemas.openxmlformats.org/drawingml/2006/main">
                  <a:graphicData uri="http://schemas.microsoft.com/office/word/2010/wordprocessingShape">
                    <wps:wsp>
                      <wps:cNvCnPr/>
                      <wps:spPr>
                        <a:xfrm>
                          <a:off x="0" y="0"/>
                          <a:ext cx="2533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C44B21" id="Straight Arrow Connector 44" o:spid="_x0000_s1026" type="#_x0000_t32" style="position:absolute;margin-left:263.25pt;margin-top:11.05pt;width:199.5pt;height:0;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" strokecolor="#4579b8 [3044]">
                <v:stroke endarrow="block"/>
              </v:shape>
            </w:pict>
          </mc:Fallback>
        </mc:AlternateContent>
      </w:r>
      <w:r w:rsidR="007F3D53">
        <w:rPr>
          <w:rFonts w:ascii="Arial" w:hAnsi="Arial" w:cs="Arial"/>
          <w:sz w:val="20"/>
          <w:lang w:val="en-US"/>
        </w:rPr>
        <w:t xml:space="preserve"> </w:t>
      </w:r>
      <w:r w:rsidR="00906F43">
        <w:rPr>
          <w:rFonts w:ascii="Arial" w:hAnsi="Arial" w:cs="Arial"/>
          <w:sz w:val="20"/>
          <w:lang w:val="en-US"/>
        </w:rPr>
        <w:t>AT command AT+KCNXCFG</w:t>
      </w:r>
      <w:r>
        <w:rPr>
          <w:rFonts w:ascii="Arial" w:hAnsi="Arial" w:cs="Arial"/>
          <w:sz w:val="20"/>
          <w:lang w:val="en-US"/>
        </w:rPr>
        <w:t xml:space="preserve"> </w:t>
      </w:r>
      <w:r w:rsidRPr="00B46730">
        <w:rPr>
          <w:rFonts w:ascii="Arial" w:hAnsi="Arial" w:cs="Arial"/>
          <w:sz w:val="20"/>
          <w:lang w:val="en-US"/>
        </w:rPr>
        <w:t xml:space="preserve">          </w:t>
      </w:r>
      <w:r>
        <w:rPr>
          <w:rFonts w:ascii="Arial" w:hAnsi="Arial" w:cs="Arial"/>
          <w:sz w:val="20"/>
          <w:lang w:val="en-US"/>
        </w:rPr>
        <w:t xml:space="preserve">                                                                                      NO</w:t>
      </w:r>
    </w:p>
    <w:p w14:paraId="21DA2453" w14:textId="77777777" w:rsidR="003A3F79" w:rsidRDefault="003A3F79" w:rsidP="003A3F79">
      <w:pPr>
        <w:rPr>
          <w:lang w:val="en-US"/>
        </w:rPr>
      </w:pPr>
      <w:r>
        <w:rPr>
          <w:lang w:val="en-US"/>
        </w:rPr>
        <w:t xml:space="preserve">            </w:t>
      </w:r>
    </w:p>
    <w:p w14:paraId="21DA2454" w14:textId="77777777" w:rsidR="003A3F79" w:rsidRDefault="003A3F79" w:rsidP="003A3F79">
      <w:pPr>
        <w:rPr>
          <w:lang w:val="en-US"/>
        </w:rPr>
      </w:pPr>
    </w:p>
    <w:p w14:paraId="21DA2455" w14:textId="77777777" w:rsidR="003A3F79" w:rsidRDefault="003A3F79" w:rsidP="003A3F79">
      <w:pPr>
        <w:rPr>
          <w:lang w:val="en-US"/>
        </w:rPr>
      </w:pPr>
    </w:p>
    <w:p w14:paraId="21DA2456" w14:textId="77777777" w:rsidR="003A3F79" w:rsidRDefault="003A3F79" w:rsidP="003A3F79">
      <w:pPr>
        <w:rPr>
          <w:lang w:val="en-US"/>
        </w:rPr>
      </w:pPr>
    </w:p>
    <w:p w14:paraId="21DA2457" w14:textId="77777777" w:rsidR="003A3F79" w:rsidRDefault="003A3F79" w:rsidP="003A3F79">
      <w:pPr>
        <w:rPr>
          <w:lang w:val="en-US"/>
        </w:rPr>
      </w:pPr>
      <w:r>
        <w:rPr>
          <w:noProof/>
          <w:lang w:val="en-US"/>
        </w:rPr>
        <mc:AlternateContent>
          <mc:Choice Requires="wps">
            <w:drawing>
              <wp:anchor distT="0" distB="0" distL="114300" distR="114300" simplePos="0" relativeHeight="251863040" behindDoc="0" locked="0" layoutInCell="1" allowOverlap="1" wp14:anchorId="21DA272C" wp14:editId="21DA272D">
                <wp:simplePos x="0" y="0"/>
                <wp:positionH relativeFrom="column">
                  <wp:posOffset>2543175</wp:posOffset>
                </wp:positionH>
                <wp:positionV relativeFrom="paragraph">
                  <wp:posOffset>34290</wp:posOffset>
                </wp:positionV>
                <wp:extent cx="0" cy="3749040"/>
                <wp:effectExtent l="0" t="0" r="19050" b="22860"/>
                <wp:wrapNone/>
                <wp:docPr id="46" name="Straight Connector 46"/>
                <wp:cNvGraphicFramePr/>
                <a:graphic xmlns:a="http://schemas.openxmlformats.org/drawingml/2006/main">
                  <a:graphicData uri="http://schemas.microsoft.com/office/word/2010/wordprocessingShape">
                    <wps:wsp>
                      <wps:cNvCnPr/>
                      <wps:spPr>
                        <a:xfrm>
                          <a:off x="0" y="0"/>
                          <a:ext cx="0" cy="3749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F58A3" id="Straight Connector 4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25pt,2.7pt" to="200.25pt,29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" strokecolor="#4579b8 [3044]"/>
            </w:pict>
          </mc:Fallback>
        </mc:AlternateContent>
      </w:r>
      <w:r w:rsidRPr="00FC6A80">
        <w:rPr>
          <w:rFonts w:ascii="Arial" w:hAnsi="Arial" w:cs="Arial"/>
          <w:noProof/>
          <w:sz w:val="20"/>
          <w:lang w:val="en-US"/>
        </w:rPr>
        <mc:AlternateContent>
          <mc:Choice Requires="wps">
            <w:drawing>
              <wp:anchor distT="0" distB="0" distL="114300" distR="114300" simplePos="0" relativeHeight="251858944" behindDoc="1" locked="0" layoutInCell="1" allowOverlap="1" wp14:anchorId="21DA272E" wp14:editId="21DA272F">
                <wp:simplePos x="0" y="0"/>
                <wp:positionH relativeFrom="margin">
                  <wp:posOffset>1314450</wp:posOffset>
                </wp:positionH>
                <wp:positionV relativeFrom="paragraph">
                  <wp:posOffset>13970</wp:posOffset>
                </wp:positionV>
                <wp:extent cx="3086100" cy="561975"/>
                <wp:effectExtent l="0" t="0" r="0" b="9525"/>
                <wp:wrapNone/>
                <wp:docPr id="23" name="Rounded Rectangle 23"/>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28" w14:textId="77777777" w:rsidR="00944514" w:rsidRPr="00FB6545" w:rsidRDefault="00944514" w:rsidP="003A3F79">
                            <w:pPr>
                              <w:rPr>
                                <w:rFonts w:ascii="Arial" w:hAnsi="Arial" w:cs="Arial"/>
                                <w:sz w:val="20"/>
                              </w:rPr>
                            </w:pPr>
                            <w:r>
                              <w:rPr>
                                <w:rFonts w:ascii="Arial" w:hAnsi="Arial" w:cs="Arial"/>
                                <w:sz w:val="20"/>
                              </w:rPr>
                              <w:t xml:space="preserve">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2E" id="Rounded Rectangle 23" o:spid="_x0000_s1043" style="position:absolute;margin-left:103.5pt;margin-top:1.1pt;width:243pt;height:44.25pt;z-index:-25145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" fillcolor="white [3201]" stroked="f" strokeweight="2pt">
                <v:textbox>
                  <w:txbxContent>
                    <w:p w14:paraId="21DA2928" w14:textId="77777777" w:rsidR="00944514" w:rsidRPr="00FB6545" w:rsidRDefault="00944514" w:rsidP="003A3F79">
                      <w:pPr>
                        <w:rPr>
                          <w:rFonts w:ascii="Arial" w:hAnsi="Arial" w:cs="Arial"/>
                          <w:sz w:val="20"/>
                        </w:rPr>
                      </w:pPr>
                      <w:r>
                        <w:rPr>
                          <w:rFonts w:ascii="Arial" w:hAnsi="Arial" w:cs="Arial"/>
                          <w:sz w:val="20"/>
                        </w:rPr>
                        <w:t xml:space="preserve">                      YES</w:t>
                      </w:r>
                    </w:p>
                  </w:txbxContent>
                </v:textbox>
                <w10:wrap anchorx="margin"/>
              </v:roundrect>
            </w:pict>
          </mc:Fallback>
        </mc:AlternateContent>
      </w:r>
    </w:p>
    <w:p w14:paraId="21DA2458" w14:textId="77777777" w:rsidR="003A3F79" w:rsidRDefault="003A3F79" w:rsidP="003A3F79">
      <w:pPr>
        <w:rPr>
          <w:lang w:val="en-US"/>
        </w:rPr>
      </w:pPr>
    </w:p>
    <w:p w14:paraId="21DA2459"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64064" behindDoc="0" locked="0" layoutInCell="1" allowOverlap="1" wp14:anchorId="21DA2730" wp14:editId="21DA2731">
                <wp:simplePos x="0" y="0"/>
                <wp:positionH relativeFrom="column">
                  <wp:posOffset>1743075</wp:posOffset>
                </wp:positionH>
                <wp:positionV relativeFrom="paragraph">
                  <wp:posOffset>144780</wp:posOffset>
                </wp:positionV>
                <wp:extent cx="1619250" cy="485775"/>
                <wp:effectExtent l="0" t="0" r="19050" b="28575"/>
                <wp:wrapNone/>
                <wp:docPr id="47" name="Rounded Rectangle 47"/>
                <wp:cNvGraphicFramePr/>
                <a:graphic xmlns:a="http://schemas.openxmlformats.org/drawingml/2006/main">
                  <a:graphicData uri="http://schemas.microsoft.com/office/word/2010/wordprocessingShape">
                    <wps:wsp>
                      <wps:cNvSpPr/>
                      <wps:spPr>
                        <a:xfrm>
                          <a:off x="0" y="0"/>
                          <a:ext cx="1619250" cy="485775"/>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21DA2929" w14:textId="77777777" w:rsidR="00944514" w:rsidRDefault="00944514" w:rsidP="003A3F79">
                            <w:pPr>
                              <w:jc w:val="center"/>
                              <w:rPr>
                                <w:rFonts w:ascii="Arial" w:hAnsi="Arial" w:cs="Arial"/>
                                <w:sz w:val="20"/>
                              </w:rPr>
                            </w:pPr>
                            <w:r>
                              <w:rPr>
                                <w:rFonts w:ascii="Arial" w:hAnsi="Arial" w:cs="Arial"/>
                                <w:sz w:val="20"/>
                              </w:rP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30" id="Rounded Rectangle 47" o:spid="_x0000_s1044" style="position:absolute;margin-left:137.25pt;margin-top:11.4pt;width:127.5pt;height:38.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" fillcolor="white [3201]" strokecolor="#4f81bd [3204]" strokeweight="1pt">
                <v:textbox>
                  <w:txbxContent>
                    <w:p w14:paraId="21DA2929" w14:textId="77777777" w:rsidR="00944514" w:rsidRDefault="00944514" w:rsidP="003A3F79">
                      <w:pPr>
                        <w:jc w:val="center"/>
                        <w:rPr>
                          <w:rFonts w:ascii="Arial" w:hAnsi="Arial" w:cs="Arial"/>
                          <w:sz w:val="20"/>
                        </w:rPr>
                      </w:pPr>
                      <w:r>
                        <w:rPr>
                          <w:rFonts w:ascii="Arial" w:hAnsi="Arial" w:cs="Arial"/>
                          <w:sz w:val="20"/>
                        </w:rPr>
                        <w:t>Treat the command with corresponding handler</w:t>
                      </w:r>
                    </w:p>
                  </w:txbxContent>
                </v:textbox>
              </v:roundrect>
            </w:pict>
          </mc:Fallback>
        </mc:AlternateContent>
      </w:r>
    </w:p>
    <w:p w14:paraId="21DA245A" w14:textId="77777777" w:rsidR="003A3F79" w:rsidRDefault="003A3F79" w:rsidP="003A3F79">
      <w:pPr>
        <w:rPr>
          <w:lang w:val="en-US"/>
        </w:rPr>
      </w:pPr>
    </w:p>
    <w:p w14:paraId="21DA245B" w14:textId="77777777" w:rsidR="003A3F79" w:rsidRDefault="003A3F79" w:rsidP="003A3F79">
      <w:pPr>
        <w:rPr>
          <w:lang w:val="en-US"/>
        </w:rPr>
      </w:pPr>
      <w:r>
        <w:rPr>
          <w:noProof/>
          <w:lang w:val="en-US"/>
        </w:rPr>
        <mc:AlternateContent>
          <mc:Choice Requires="wps">
            <w:drawing>
              <wp:anchor distT="0" distB="0" distL="114300" distR="114300" simplePos="0" relativeHeight="251865088" behindDoc="0" locked="0" layoutInCell="1" allowOverlap="1" wp14:anchorId="21DA2732" wp14:editId="21DA2733">
                <wp:simplePos x="0" y="0"/>
                <wp:positionH relativeFrom="column">
                  <wp:posOffset>1247775</wp:posOffset>
                </wp:positionH>
                <wp:positionV relativeFrom="paragraph">
                  <wp:posOffset>11430</wp:posOffset>
                </wp:positionV>
                <wp:extent cx="495300" cy="0"/>
                <wp:effectExtent l="38100" t="76200" r="0" b="95250"/>
                <wp:wrapNone/>
                <wp:docPr id="50" name="Straight Arrow Connector 50"/>
                <wp:cNvGraphicFramePr/>
                <a:graphic xmlns:a="http://schemas.openxmlformats.org/drawingml/2006/main">
                  <a:graphicData uri="http://schemas.microsoft.com/office/word/2010/wordprocessingShape">
                    <wps:wsp>
                      <wps:cNvCnPr/>
                      <wps:spPr>
                        <a:xfrm flipH="1">
                          <a:off x="0" y="0"/>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6CC60DB" id="Straight Arrow Connector 50" o:spid="_x0000_s1026" type="#_x0000_t32" style="position:absolute;margin-left:98.25pt;margin-top:.9pt;width:39pt;height:0;flip:x;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" strokecolor="#4579b8 [3044]">
                <v:stroke endarrow="block"/>
              </v:shape>
            </w:pict>
          </mc:Fallback>
        </mc:AlternateContent>
      </w:r>
    </w:p>
    <w:p w14:paraId="21DA245C" w14:textId="77777777" w:rsidR="003A3F79" w:rsidRDefault="003A3F79" w:rsidP="003A3F79">
      <w:pPr>
        <w:rPr>
          <w:lang w:val="en-US"/>
        </w:rPr>
      </w:pPr>
    </w:p>
    <w:p w14:paraId="21DA245D" w14:textId="77777777" w:rsidR="003A3F79" w:rsidRDefault="003A3F79" w:rsidP="003A3F79">
      <w:pPr>
        <w:rPr>
          <w:lang w:val="en-US"/>
        </w:rPr>
      </w:pPr>
    </w:p>
    <w:p w14:paraId="21DA245E" w14:textId="77777777" w:rsidR="003A3F79" w:rsidRDefault="003A3F79" w:rsidP="003A3F79">
      <w:pPr>
        <w:rPr>
          <w:lang w:val="en-US"/>
        </w:rPr>
      </w:pPr>
    </w:p>
    <w:p w14:paraId="21DA245F"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66112" behindDoc="0" locked="0" layoutInCell="1" allowOverlap="1" wp14:anchorId="21DA2734" wp14:editId="21DA2735">
                <wp:simplePos x="0" y="0"/>
                <wp:positionH relativeFrom="column">
                  <wp:posOffset>476250</wp:posOffset>
                </wp:positionH>
                <wp:positionV relativeFrom="paragraph">
                  <wp:posOffset>10161</wp:posOffset>
                </wp:positionV>
                <wp:extent cx="1552575" cy="1352550"/>
                <wp:effectExtent l="0" t="0" r="28575" b="19050"/>
                <wp:wrapNone/>
                <wp:docPr id="407" name="Diamond 407"/>
                <wp:cNvGraphicFramePr/>
                <a:graphic xmlns:a="http://schemas.openxmlformats.org/drawingml/2006/main">
                  <a:graphicData uri="http://schemas.microsoft.com/office/word/2010/wordprocessingShape">
                    <wps:wsp>
                      <wps:cNvSpPr/>
                      <wps:spPr>
                        <a:xfrm>
                          <a:off x="0" y="0"/>
                          <a:ext cx="1552575" cy="13525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2A" w14:textId="77777777" w:rsidR="00944514" w:rsidRPr="00EB3225" w:rsidRDefault="00944514" w:rsidP="003A3F79">
                            <w:pPr>
                              <w:rPr>
                                <w:rFonts w:ascii="Arial" w:hAnsi="Arial" w:cs="Arial"/>
                                <w:sz w:val="20"/>
                              </w:rPr>
                            </w:pPr>
                            <w:r w:rsidRPr="00EB3225">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A2734" id="_x0000_t4" coordsize="21600,21600" o:spt="4" path="m10800,l,10800,10800,21600,21600,10800xe">
                <v:stroke joinstyle="miter"/>
                <v:path gradientshapeok="t" o:connecttype="rect" textboxrect="5400,5400,16200,16200"/>
              </v:shapetype>
              <v:shape id="Diamond 407" o:spid="_x0000_s1045" type="#_x0000_t4" style="position:absolute;margin-left:37.5pt;margin-top:.8pt;width:122.25pt;height:106.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" fillcolor="white [3201]" strokecolor="#4f81bd [3204]" strokeweight="1pt">
                <v:textbox>
                  <w:txbxContent>
                    <w:p w14:paraId="21DA292A" w14:textId="77777777" w:rsidR="00944514" w:rsidRPr="00EB3225" w:rsidRDefault="00944514" w:rsidP="003A3F79">
                      <w:pPr>
                        <w:rPr>
                          <w:rFonts w:ascii="Arial" w:hAnsi="Arial" w:cs="Arial"/>
                          <w:sz w:val="20"/>
                        </w:rPr>
                      </w:pPr>
                      <w:r w:rsidRPr="00EB3225">
                        <w:rPr>
                          <w:rFonts w:ascii="Arial" w:hAnsi="Arial" w:cs="Arial"/>
                          <w:sz w:val="20"/>
                        </w:rPr>
                        <w:t>Check AT command type</w:t>
                      </w:r>
                    </w:p>
                  </w:txbxContent>
                </v:textbox>
              </v:shape>
            </w:pict>
          </mc:Fallback>
        </mc:AlternateContent>
      </w:r>
      <w:r>
        <w:rPr>
          <w:lang w:val="en-US"/>
        </w:rPr>
        <w:t xml:space="preserve">                                     </w:t>
      </w:r>
    </w:p>
    <w:p w14:paraId="21DA2460"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67136" behindDoc="0" locked="0" layoutInCell="1" allowOverlap="1" wp14:anchorId="21DA2736" wp14:editId="21DA2737">
                <wp:simplePos x="0" y="0"/>
                <wp:positionH relativeFrom="column">
                  <wp:posOffset>2971800</wp:posOffset>
                </wp:positionH>
                <wp:positionV relativeFrom="paragraph">
                  <wp:posOffset>157480</wp:posOffset>
                </wp:positionV>
                <wp:extent cx="1847850" cy="685800"/>
                <wp:effectExtent l="57150" t="38100" r="76200" b="95250"/>
                <wp:wrapNone/>
                <wp:docPr id="246" name="Rectangle 246"/>
                <wp:cNvGraphicFramePr/>
                <a:graphic xmlns:a="http://schemas.openxmlformats.org/drawingml/2006/main">
                  <a:graphicData uri="http://schemas.microsoft.com/office/word/2010/wordprocessingShape">
                    <wps:wsp>
                      <wps:cNvSpPr/>
                      <wps:spPr>
                        <a:xfrm>
                          <a:off x="0" y="0"/>
                          <a:ext cx="1847850" cy="685800"/>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1DA292B" w14:textId="77777777" w:rsidR="00944514" w:rsidRPr="00EB3225" w:rsidRDefault="00944514" w:rsidP="003A3F79">
                            <w:pPr>
                              <w:jc w:val="center"/>
                              <w:rPr>
                                <w:rFonts w:ascii="Arial" w:hAnsi="Arial" w:cs="Arial"/>
                                <w:color w:val="92D050"/>
                                <w:sz w:val="20"/>
                              </w:rPr>
                            </w:pPr>
                            <w:r w:rsidRPr="00EB3225">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DA2736" id="Rectangle 246" o:spid="_x0000_s1046" style="position:absolute;margin-left:234pt;margin-top:12.4pt;width:145.5pt;height:54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" fillcolor="#9bbb59 [3206]" strokecolor="#92d050">
                <v:shadow on="t" color="black" opacity="24903f" origin=",.5" offset="0,.55556mm"/>
                <v:textbox>
                  <w:txbxContent>
                    <w:p w14:paraId="21DA292B" w14:textId="77777777" w:rsidR="00944514" w:rsidRPr="00EB3225" w:rsidRDefault="00944514" w:rsidP="003A3F79">
                      <w:pPr>
                        <w:jc w:val="center"/>
                        <w:rPr>
                          <w:rFonts w:ascii="Arial" w:hAnsi="Arial" w:cs="Arial"/>
                          <w:color w:val="92D050"/>
                          <w:sz w:val="20"/>
                        </w:rPr>
                      </w:pPr>
                      <w:r w:rsidRPr="00EB3225">
                        <w:rPr>
                          <w:rFonts w:ascii="Arial" w:hAnsi="Arial" w:cs="Arial"/>
                          <w:sz w:val="20"/>
                        </w:rPr>
                        <w:t>GOTO to CMD_TYPE_TEST Module</w:t>
                      </w:r>
                    </w:p>
                  </w:txbxContent>
                </v:textbox>
              </v:rect>
            </w:pict>
          </mc:Fallback>
        </mc:AlternateContent>
      </w:r>
    </w:p>
    <w:p w14:paraId="21DA2461" w14:textId="77777777" w:rsidR="003A3F79" w:rsidRDefault="003A3F79" w:rsidP="003A3F79">
      <w:pPr>
        <w:rPr>
          <w:lang w:val="en-US"/>
        </w:rPr>
      </w:pPr>
      <w:r>
        <w:rPr>
          <w:lang w:val="en-US"/>
        </w:rPr>
        <w:t xml:space="preserve">                                                      CMD_TYPE_TEST</w:t>
      </w:r>
    </w:p>
    <w:p w14:paraId="21DA2462" w14:textId="77777777" w:rsidR="003A3F79" w:rsidRDefault="003A3F79" w:rsidP="003A3F79">
      <w:pPr>
        <w:rPr>
          <w:lang w:val="en-US"/>
        </w:rPr>
      </w:pPr>
      <w:r>
        <w:rPr>
          <w:noProof/>
          <w:lang w:val="en-US"/>
        </w:rPr>
        <mc:AlternateContent>
          <mc:Choice Requires="wps">
            <w:drawing>
              <wp:anchor distT="0" distB="0" distL="114300" distR="114300" simplePos="0" relativeHeight="251868160" behindDoc="0" locked="0" layoutInCell="1" allowOverlap="1" wp14:anchorId="21DA2738" wp14:editId="21DA2739">
                <wp:simplePos x="0" y="0"/>
                <wp:positionH relativeFrom="column">
                  <wp:posOffset>2028825</wp:posOffset>
                </wp:positionH>
                <wp:positionV relativeFrom="paragraph">
                  <wp:posOffset>137795</wp:posOffset>
                </wp:positionV>
                <wp:extent cx="952500" cy="0"/>
                <wp:effectExtent l="0" t="76200" r="19050" b="95250"/>
                <wp:wrapNone/>
                <wp:docPr id="408" name="Straight Arrow Connector 408"/>
                <wp:cNvGraphicFramePr/>
                <a:graphic xmlns:a="http://schemas.openxmlformats.org/drawingml/2006/main">
                  <a:graphicData uri="http://schemas.microsoft.com/office/word/2010/wordprocessingShape">
                    <wps:wsp>
                      <wps:cNvCnPr/>
                      <wps:spPr>
                        <a:xfrm>
                          <a:off x="0" y="0"/>
                          <a:ext cx="952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C188E" id="Straight Arrow Connector 408" o:spid="_x0000_s1026" type="#_x0000_t32" style="position:absolute;margin-left:159.75pt;margin-top:10.85pt;width:75pt;height:0;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" strokecolor="#4579b8 [3044]">
                <v:stroke endarrow="block"/>
              </v:shape>
            </w:pict>
          </mc:Fallback>
        </mc:AlternateContent>
      </w:r>
    </w:p>
    <w:p w14:paraId="21DA2463" w14:textId="77777777" w:rsidR="003A3F79" w:rsidRDefault="003A3F79" w:rsidP="003A3F79">
      <w:pPr>
        <w:rPr>
          <w:lang w:val="en-US"/>
        </w:rPr>
      </w:pPr>
      <w:r>
        <w:rPr>
          <w:lang w:val="en-US"/>
        </w:rPr>
        <w:t xml:space="preserve">                                                           </w:t>
      </w:r>
    </w:p>
    <w:p w14:paraId="21DA2464" w14:textId="77777777" w:rsidR="003A3F79" w:rsidRDefault="003A3F79" w:rsidP="003A3F79">
      <w:pPr>
        <w:rPr>
          <w:lang w:val="en-US"/>
        </w:rPr>
      </w:pPr>
    </w:p>
    <w:p w14:paraId="21DA2465" w14:textId="77777777" w:rsidR="003A3F79" w:rsidRDefault="003A3F79" w:rsidP="003A3F79">
      <w:pPr>
        <w:rPr>
          <w:lang w:val="en-US"/>
        </w:rPr>
      </w:pPr>
    </w:p>
    <w:p w14:paraId="21DA2466" w14:textId="77777777" w:rsidR="003A3F79" w:rsidRDefault="003A3F79" w:rsidP="003A3F79">
      <w:pPr>
        <w:rPr>
          <w:lang w:val="en-US"/>
        </w:rPr>
      </w:pPr>
    </w:p>
    <w:p w14:paraId="21DA2467" w14:textId="77777777" w:rsidR="003A3F79" w:rsidRDefault="003A3F79" w:rsidP="003A3F79">
      <w:pPr>
        <w:rPr>
          <w:lang w:val="en-US"/>
        </w:rPr>
      </w:pPr>
    </w:p>
    <w:p w14:paraId="21DA2468" w14:textId="77777777" w:rsidR="003A3F79" w:rsidRDefault="003A3F79" w:rsidP="003A3F79">
      <w:pPr>
        <w:rPr>
          <w:lang w:val="en-US"/>
        </w:rPr>
      </w:pPr>
    </w:p>
    <w:p w14:paraId="21DA2469" w14:textId="77777777" w:rsidR="003A3F79" w:rsidRDefault="003A3F79" w:rsidP="003A3F79">
      <w:pPr>
        <w:rPr>
          <w:lang w:val="en-US"/>
        </w:rPr>
      </w:pPr>
    </w:p>
    <w:p w14:paraId="21DA246A" w14:textId="77777777" w:rsidR="003A3F79" w:rsidRDefault="003A3F79" w:rsidP="003A3F79">
      <w:pPr>
        <w:rPr>
          <w:lang w:val="en-US"/>
        </w:rPr>
      </w:pPr>
    </w:p>
    <w:p w14:paraId="21DA246B" w14:textId="77777777" w:rsidR="003A3F79" w:rsidRDefault="003A3F79" w:rsidP="003A3F79">
      <w:pPr>
        <w:rPr>
          <w:lang w:val="en-US"/>
        </w:rPr>
      </w:pPr>
    </w:p>
    <w:p w14:paraId="21DA246C" w14:textId="77777777" w:rsidR="003A3F79" w:rsidRDefault="003A3F79" w:rsidP="003A3F79">
      <w:pPr>
        <w:rPr>
          <w:lang w:val="en-US"/>
        </w:rPr>
      </w:pPr>
    </w:p>
    <w:p w14:paraId="21DA246D" w14:textId="77777777" w:rsidR="003A3F79" w:rsidRDefault="003A3F79" w:rsidP="003A3F79">
      <w:pPr>
        <w:rPr>
          <w:lang w:val="en-US"/>
        </w:rPr>
      </w:pPr>
    </w:p>
    <w:p w14:paraId="21DA246E" w14:textId="77777777" w:rsidR="003A3F79" w:rsidRDefault="003A3F79" w:rsidP="003A3F79">
      <w:pPr>
        <w:rPr>
          <w:lang w:val="en-US"/>
        </w:rPr>
      </w:pPr>
    </w:p>
    <w:p w14:paraId="21DA246F" w14:textId="14298E5F" w:rsidR="003A3F79" w:rsidRDefault="003A3F79" w:rsidP="003A3F79">
      <w:pPr>
        <w:rPr>
          <w:lang w:val="en-US"/>
        </w:rPr>
      </w:pPr>
    </w:p>
    <w:p w14:paraId="19479DE4" w14:textId="77777777" w:rsidR="00D407C7" w:rsidRDefault="00D407C7" w:rsidP="003A3F79">
      <w:pPr>
        <w:rPr>
          <w:lang w:val="en-US"/>
        </w:rPr>
      </w:pPr>
    </w:p>
    <w:p w14:paraId="21DA2473" w14:textId="4D463070" w:rsidR="003A3F79" w:rsidRDefault="003A3F79" w:rsidP="003A3F79">
      <w:r>
        <w:t xml:space="preserve">                                               </w:t>
      </w:r>
    </w:p>
    <w:p w14:paraId="21DA2474" w14:textId="18BD2436" w:rsidR="003A3F79" w:rsidRPr="00330247" w:rsidRDefault="00D407C7" w:rsidP="003A3F79">
      <w:r w:rsidRPr="00215EAC">
        <w:rPr>
          <w:rFonts w:ascii="Arial" w:hAnsi="Arial" w:cs="Arial"/>
          <w:noProof/>
          <w:lang w:val="en-US"/>
        </w:rPr>
        <w:lastRenderedPageBreak/>
        <mc:AlternateContent>
          <mc:Choice Requires="wps">
            <w:drawing>
              <wp:anchor distT="0" distB="0" distL="114300" distR="114300" simplePos="0" relativeHeight="252023808" behindDoc="0" locked="0" layoutInCell="1" allowOverlap="1" wp14:anchorId="2B1514B9" wp14:editId="3E74F8E9">
                <wp:simplePos x="0" y="0"/>
                <wp:positionH relativeFrom="rightMargin">
                  <wp:align>left</wp:align>
                </wp:positionH>
                <wp:positionV relativeFrom="paragraph">
                  <wp:posOffset>0</wp:posOffset>
                </wp:positionV>
                <wp:extent cx="731520" cy="640080"/>
                <wp:effectExtent l="0" t="0" r="11430" b="26670"/>
                <wp:wrapNone/>
                <wp:docPr id="96" name="Rectangle 96"/>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3FFA1D3" w14:textId="77777777" w:rsidR="00944514" w:rsidRDefault="00944514" w:rsidP="00293AA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514B9" id="Rectangle 96" o:spid="_x0000_s1047" style="position:absolute;margin-left:0;margin-top:0;width:57.6pt;height:50.4pt;z-index:25202380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" fillcolor="#8064a2 [3207]" strokecolor="#5a5a5a [2109]" strokeweight="1pt">
                <v:textbox>
                  <w:txbxContent>
                    <w:p w14:paraId="23FFA1D3" w14:textId="77777777" w:rsidR="00944514" w:rsidRDefault="00944514" w:rsidP="00293AA7">
                      <w:pPr>
                        <w:jc w:val="center"/>
                      </w:pPr>
                      <w:r>
                        <w:t>Modem</w:t>
                      </w:r>
                    </w:p>
                  </w:txbxContent>
                </v:textbox>
                <w10:wrap anchorx="margin"/>
              </v:rect>
            </w:pict>
          </mc:Fallback>
        </mc:AlternateContent>
      </w:r>
      <w:r w:rsidR="00293AA7">
        <w:rPr>
          <w:rFonts w:ascii="Arial" w:hAnsi="Arial" w:cs="Arial"/>
          <w:noProof/>
          <w:lang w:val="en-US"/>
        </w:rPr>
        <mc:AlternateContent>
          <mc:Choice Requires="wps">
            <w:drawing>
              <wp:anchor distT="0" distB="0" distL="114300" distR="114300" simplePos="0" relativeHeight="252017664" behindDoc="0" locked="0" layoutInCell="1" allowOverlap="1" wp14:anchorId="27542366" wp14:editId="50D3C769">
                <wp:simplePos x="0" y="0"/>
                <wp:positionH relativeFrom="column">
                  <wp:posOffset>4314825</wp:posOffset>
                </wp:positionH>
                <wp:positionV relativeFrom="paragraph">
                  <wp:posOffset>13335</wp:posOffset>
                </wp:positionV>
                <wp:extent cx="819150" cy="640080"/>
                <wp:effectExtent l="0" t="0" r="19050" b="26670"/>
                <wp:wrapNone/>
                <wp:docPr id="84" name="Rectangle 84"/>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7744D15" w14:textId="77777777" w:rsidR="00944514" w:rsidRDefault="00944514" w:rsidP="00293AA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42366" id="Rectangle 84" o:spid="_x0000_s1048" style="position:absolute;margin-left:339.75pt;margin-top:1.05pt;width:64.5pt;height:50.4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" fillcolor="#c0504d [3205]" strokecolor="#243f60 [1604]" strokeweight="1pt">
                <v:textbox>
                  <w:txbxContent>
                    <w:p w14:paraId="37744D15" w14:textId="77777777" w:rsidR="00944514" w:rsidRDefault="00944514" w:rsidP="00293AA7">
                      <w:pPr>
                        <w:jc w:val="center"/>
                      </w:pPr>
                      <w:r>
                        <w:t>Modem Service (mdc)</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11520" behindDoc="0" locked="0" layoutInCell="1" allowOverlap="1" wp14:anchorId="6934BDBC" wp14:editId="1756D9D5">
                <wp:simplePos x="0" y="0"/>
                <wp:positionH relativeFrom="column">
                  <wp:posOffset>3124200</wp:posOffset>
                </wp:positionH>
                <wp:positionV relativeFrom="paragraph">
                  <wp:posOffset>18415</wp:posOffset>
                </wp:positionV>
                <wp:extent cx="1047750" cy="640080"/>
                <wp:effectExtent l="0" t="0" r="19050" b="26670"/>
                <wp:wrapNone/>
                <wp:docPr id="75" name="Rectangle 75"/>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FE6F793" w14:textId="77777777" w:rsidR="00944514" w:rsidRDefault="00944514" w:rsidP="00293AA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4BDBC" id="Rectangle 75" o:spid="_x0000_s1049" style="position:absolute;margin-left:246pt;margin-top:1.45pt;width:82.5pt;height:50.4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" fillcolor="#c0504d [3205]" strokecolor="#243f60 [1604]" strokeweight="1pt">
                <v:textbox>
                  <w:txbxContent>
                    <w:p w14:paraId="0FE6F793" w14:textId="77777777" w:rsidR="00944514" w:rsidRDefault="00944514" w:rsidP="00293AA7">
                      <w:pPr>
                        <w:jc w:val="center"/>
                      </w:pPr>
                      <w:r>
                        <w:t>Other Legato Services</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05376" behindDoc="0" locked="0" layoutInCell="1" allowOverlap="1" wp14:anchorId="2749A89C" wp14:editId="7A3B7F6B">
                <wp:simplePos x="0" y="0"/>
                <wp:positionH relativeFrom="column">
                  <wp:posOffset>1876425</wp:posOffset>
                </wp:positionH>
                <wp:positionV relativeFrom="paragraph">
                  <wp:posOffset>27940</wp:posOffset>
                </wp:positionV>
                <wp:extent cx="1143000" cy="640080"/>
                <wp:effectExtent l="0" t="0" r="19050" b="26670"/>
                <wp:wrapNone/>
                <wp:docPr id="62" name="Rectangle 6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7E7DB26" w14:textId="77777777" w:rsidR="00944514" w:rsidRDefault="00944514" w:rsidP="00293AA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9A89C" id="Rectangle 62" o:spid="_x0000_s1050" style="position:absolute;margin-left:147.75pt;margin-top:2.2pt;width:90pt;height:50.4pt;z-index:25200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" fillcolor="#c0504d [3205]" strokecolor="#5a5a5a [2109]" strokeweight="1pt">
                <v:textbox>
                  <w:txbxContent>
                    <w:p w14:paraId="37E7DB26" w14:textId="77777777" w:rsidR="00944514" w:rsidRDefault="00944514" w:rsidP="00293AA7">
                      <w:pPr>
                        <w:jc w:val="center"/>
                      </w:pPr>
                      <w:r>
                        <w:t>Legato AT Server</w:t>
                      </w:r>
                    </w:p>
                  </w:txbxContent>
                </v:textbox>
              </v:rect>
            </w:pict>
          </mc:Fallback>
        </mc:AlternateContent>
      </w:r>
      <w:r w:rsidR="00BE2A1F" w:rsidRPr="00215EAC">
        <w:rPr>
          <w:rFonts w:ascii="Arial" w:hAnsi="Arial" w:cs="Arial"/>
          <w:noProof/>
          <w:lang w:val="en-US"/>
        </w:rPr>
        <mc:AlternateContent>
          <mc:Choice Requires="wps">
            <w:drawing>
              <wp:anchor distT="0" distB="0" distL="114300" distR="114300" simplePos="0" relativeHeight="251999232" behindDoc="0" locked="0" layoutInCell="1" allowOverlap="1" wp14:anchorId="0DB5E007" wp14:editId="0DA09762">
                <wp:simplePos x="0" y="0"/>
                <wp:positionH relativeFrom="column">
                  <wp:posOffset>962025</wp:posOffset>
                </wp:positionH>
                <wp:positionV relativeFrom="paragraph">
                  <wp:posOffset>8890</wp:posOffset>
                </wp:positionV>
                <wp:extent cx="828675" cy="640080"/>
                <wp:effectExtent l="0" t="0" r="28575" b="26670"/>
                <wp:wrapNone/>
                <wp:docPr id="55" name="Rectangle 55"/>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14A5B5A" w14:textId="77777777" w:rsidR="00944514" w:rsidRDefault="00944514" w:rsidP="00BE2A1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5E007" id="Rectangle 55" o:spid="_x0000_s1051" style="position:absolute;margin-left:75.75pt;margin-top:.7pt;width:65.25pt;height:50.4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" fillcolor="#4f81bd [3204]" strokecolor="#5a5a5a [2109]" strokeweight="1pt">
                <v:textbox>
                  <w:txbxContent>
                    <w:p w14:paraId="614A5B5A" w14:textId="77777777" w:rsidR="00944514" w:rsidRDefault="00944514" w:rsidP="00BE2A1F">
                      <w:pPr>
                        <w:jc w:val="center"/>
                      </w:pPr>
                      <w:r>
                        <w:t>Legato App</w:t>
                      </w:r>
                    </w:p>
                  </w:txbxContent>
                </v:textbox>
              </v:rect>
            </w:pict>
          </mc:Fallback>
        </mc:AlternateContent>
      </w:r>
      <w:r w:rsidR="000929C4" w:rsidRPr="00215EAC">
        <w:rPr>
          <w:rFonts w:ascii="Arial" w:hAnsi="Arial" w:cs="Arial"/>
          <w:noProof/>
          <w:lang w:val="en-US"/>
        </w:rPr>
        <mc:AlternateContent>
          <mc:Choice Requires="wps">
            <w:drawing>
              <wp:anchor distT="0" distB="0" distL="114300" distR="114300" simplePos="0" relativeHeight="251982848" behindDoc="0" locked="0" layoutInCell="1" allowOverlap="1" wp14:anchorId="4C73E6EE" wp14:editId="109C0B55">
                <wp:simplePos x="0" y="0"/>
                <wp:positionH relativeFrom="margin">
                  <wp:align>left</wp:align>
                </wp:positionH>
                <wp:positionV relativeFrom="paragraph">
                  <wp:posOffset>13970</wp:posOffset>
                </wp:positionV>
                <wp:extent cx="822325" cy="640080"/>
                <wp:effectExtent l="0" t="0" r="15875" b="26670"/>
                <wp:wrapNone/>
                <wp:docPr id="21" name="Rectangle 2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32FA4B" w14:textId="77777777" w:rsidR="00944514" w:rsidRDefault="00944514" w:rsidP="000929C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3E6EE" id="Rectangle 21" o:spid="_x0000_s1052" style="position:absolute;margin-left:0;margin-top:1.1pt;width:64.75pt;height:50.4pt;z-index:25198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" fillcolor="#f79646 [3209]" strokecolor="#5a5a5a [2109]" strokeweight="1pt">
                <v:textbox>
                  <w:txbxContent>
                    <w:p w14:paraId="4632FA4B" w14:textId="77777777" w:rsidR="00944514" w:rsidRDefault="00944514" w:rsidP="000929C4">
                      <w:pPr>
                        <w:jc w:val="center"/>
                      </w:pPr>
                      <w:r>
                        <w:t>Host with Linux OS</w:t>
                      </w:r>
                    </w:p>
                  </w:txbxContent>
                </v:textbox>
                <w10:wrap anchorx="margin"/>
              </v:rect>
            </w:pict>
          </mc:Fallback>
        </mc:AlternateContent>
      </w:r>
    </w:p>
    <w:p w14:paraId="21DA2475" w14:textId="2BC64F95" w:rsidR="003A3F79" w:rsidRDefault="003A3F79" w:rsidP="003A3F79">
      <w:pPr>
        <w:rPr>
          <w:lang w:val="en-US"/>
        </w:rPr>
      </w:pPr>
    </w:p>
    <w:p w14:paraId="21DA2476" w14:textId="62BC84C9" w:rsidR="003A3F79" w:rsidRDefault="009D7A9D" w:rsidP="003A3F79">
      <w:pPr>
        <w:rPr>
          <w:lang w:val="en-US"/>
        </w:rPr>
      </w:pPr>
      <w:r>
        <w:rPr>
          <w:noProof/>
          <w:lang w:val="en-US"/>
        </w:rPr>
        <mc:AlternateContent>
          <mc:Choice Requires="wps">
            <w:drawing>
              <wp:anchor distT="0" distB="0" distL="114300" distR="114300" simplePos="0" relativeHeight="251874304" behindDoc="0" locked="0" layoutInCell="1" allowOverlap="1" wp14:anchorId="21DA274C" wp14:editId="54CFCE1C">
                <wp:simplePos x="0" y="0"/>
                <wp:positionH relativeFrom="margin">
                  <wp:posOffset>5867400</wp:posOffset>
                </wp:positionH>
                <wp:positionV relativeFrom="paragraph">
                  <wp:posOffset>241935</wp:posOffset>
                </wp:positionV>
                <wp:extent cx="0" cy="6953250"/>
                <wp:effectExtent l="0" t="0" r="19050" b="19050"/>
                <wp:wrapNone/>
                <wp:docPr id="63" name="Straight Connector 63"/>
                <wp:cNvGraphicFramePr/>
                <a:graphic xmlns:a="http://schemas.openxmlformats.org/drawingml/2006/main">
                  <a:graphicData uri="http://schemas.microsoft.com/office/word/2010/wordprocessingShape">
                    <wps:wsp>
                      <wps:cNvCnPr/>
                      <wps:spPr>
                        <a:xfrm>
                          <a:off x="0" y="0"/>
                          <a:ext cx="0" cy="69532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878FD8" id="Straight Connector 63" o:spid="_x0000_s1026" style="position:absolute;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2pt,19.05pt" to="462pt,5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" strokecolor="#4a7ebb">
                <w10:wrap anchorx="margin"/>
              </v:line>
            </w:pict>
          </mc:Fallback>
        </mc:AlternateContent>
      </w:r>
    </w:p>
    <w:p w14:paraId="21DA2477" w14:textId="6AC92CD8" w:rsidR="003A3F79" w:rsidRDefault="00570E30" w:rsidP="003A3F79">
      <w:pPr>
        <w:rPr>
          <w:lang w:val="en-US"/>
        </w:rPr>
      </w:pPr>
      <w:r>
        <w:rPr>
          <w:noProof/>
          <w:lang w:val="en-US"/>
        </w:rPr>
        <mc:AlternateContent>
          <mc:Choice Requires="wps">
            <w:drawing>
              <wp:anchor distT="0" distB="0" distL="114300" distR="114300" simplePos="0" relativeHeight="251870208" behindDoc="0" locked="0" layoutInCell="1" allowOverlap="1" wp14:anchorId="21DA274E" wp14:editId="7BAEDAF5">
                <wp:simplePos x="0" y="0"/>
                <wp:positionH relativeFrom="column">
                  <wp:posOffset>1247140</wp:posOffset>
                </wp:positionH>
                <wp:positionV relativeFrom="paragraph">
                  <wp:posOffset>105410</wp:posOffset>
                </wp:positionV>
                <wp:extent cx="0" cy="6960870"/>
                <wp:effectExtent l="0" t="0" r="19050" b="30480"/>
                <wp:wrapNone/>
                <wp:docPr id="412" name="Straight Connector 412"/>
                <wp:cNvGraphicFramePr/>
                <a:graphic xmlns:a="http://schemas.openxmlformats.org/drawingml/2006/main">
                  <a:graphicData uri="http://schemas.microsoft.com/office/word/2010/wordprocessingShape">
                    <wps:wsp>
                      <wps:cNvCnPr/>
                      <wps:spPr>
                        <a:xfrm flipH="1">
                          <a:off x="0" y="0"/>
                          <a:ext cx="0" cy="6960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49AB0" id="Straight Connector 412" o:spid="_x0000_s1026" style="position:absolute;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pt,8.3pt" to="98.2pt,5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" strokecolor="#4579b8 [3044]"/>
            </w:pict>
          </mc:Fallback>
        </mc:AlternateContent>
      </w:r>
      <w:r w:rsidR="009D7A9D">
        <w:rPr>
          <w:noProof/>
          <w:lang w:val="en-US"/>
        </w:rPr>
        <mc:AlternateContent>
          <mc:Choice Requires="wps">
            <w:drawing>
              <wp:anchor distT="0" distB="0" distL="114300" distR="114300" simplePos="0" relativeHeight="251873280" behindDoc="0" locked="0" layoutInCell="1" allowOverlap="1" wp14:anchorId="21DA2746" wp14:editId="62885834">
                <wp:simplePos x="0" y="0"/>
                <wp:positionH relativeFrom="column">
                  <wp:posOffset>4733925</wp:posOffset>
                </wp:positionH>
                <wp:positionV relativeFrom="paragraph">
                  <wp:posOffset>103505</wp:posOffset>
                </wp:positionV>
                <wp:extent cx="0" cy="6924675"/>
                <wp:effectExtent l="0" t="0" r="19050" b="28575"/>
                <wp:wrapNone/>
                <wp:docPr id="409" name="Straight Connector 409"/>
                <wp:cNvGraphicFramePr/>
                <a:graphic xmlns:a="http://schemas.openxmlformats.org/drawingml/2006/main">
                  <a:graphicData uri="http://schemas.microsoft.com/office/word/2010/wordprocessingShape">
                    <wps:wsp>
                      <wps:cNvCnPr/>
                      <wps:spPr>
                        <a:xfrm flipH="1">
                          <a:off x="0" y="0"/>
                          <a:ext cx="0" cy="6924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16F40" id="Straight Connector 409" o:spid="_x0000_s1026" style="position:absolute;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75pt,8.15pt" to="372.75pt,5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" strokecolor="#4579b8 [3044]"/>
            </w:pict>
          </mc:Fallback>
        </mc:AlternateContent>
      </w:r>
      <w:r w:rsidR="009D7A9D">
        <w:rPr>
          <w:noProof/>
          <w:lang w:val="en-US"/>
        </w:rPr>
        <mc:AlternateContent>
          <mc:Choice Requires="wps">
            <w:drawing>
              <wp:anchor distT="0" distB="0" distL="114300" distR="114300" simplePos="0" relativeHeight="251872256" behindDoc="0" locked="0" layoutInCell="1" allowOverlap="1" wp14:anchorId="21DA2748" wp14:editId="637DA026">
                <wp:simplePos x="0" y="0"/>
                <wp:positionH relativeFrom="column">
                  <wp:posOffset>3667125</wp:posOffset>
                </wp:positionH>
                <wp:positionV relativeFrom="paragraph">
                  <wp:posOffset>105410</wp:posOffset>
                </wp:positionV>
                <wp:extent cx="0" cy="6903720"/>
                <wp:effectExtent l="0" t="0" r="19050" b="30480"/>
                <wp:wrapNone/>
                <wp:docPr id="410" name="Straight Connector 410"/>
                <wp:cNvGraphicFramePr/>
                <a:graphic xmlns:a="http://schemas.openxmlformats.org/drawingml/2006/main">
                  <a:graphicData uri="http://schemas.microsoft.com/office/word/2010/wordprocessingShape">
                    <wps:wsp>
                      <wps:cNvCnPr/>
                      <wps:spPr>
                        <a:xfrm>
                          <a:off x="0" y="0"/>
                          <a:ext cx="0" cy="6903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B6356" id="Straight Connector 410"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75pt,8.3pt" to="288.75pt,5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" strokecolor="#4579b8 [3044]"/>
            </w:pict>
          </mc:Fallback>
        </mc:AlternateContent>
      </w:r>
      <w:r w:rsidR="009D7A9D">
        <w:rPr>
          <w:noProof/>
          <w:lang w:val="en-US"/>
        </w:rPr>
        <mc:AlternateContent>
          <mc:Choice Requires="wps">
            <w:drawing>
              <wp:anchor distT="0" distB="0" distL="114300" distR="114300" simplePos="0" relativeHeight="251871232" behindDoc="0" locked="0" layoutInCell="1" allowOverlap="1" wp14:anchorId="21DA274A" wp14:editId="5BEDE30A">
                <wp:simplePos x="0" y="0"/>
                <wp:positionH relativeFrom="column">
                  <wp:posOffset>2552700</wp:posOffset>
                </wp:positionH>
                <wp:positionV relativeFrom="paragraph">
                  <wp:posOffset>93980</wp:posOffset>
                </wp:positionV>
                <wp:extent cx="0" cy="6924675"/>
                <wp:effectExtent l="0" t="0" r="19050" b="28575"/>
                <wp:wrapNone/>
                <wp:docPr id="411" name="Straight Connector 411"/>
                <wp:cNvGraphicFramePr/>
                <a:graphic xmlns:a="http://schemas.openxmlformats.org/drawingml/2006/main">
                  <a:graphicData uri="http://schemas.microsoft.com/office/word/2010/wordprocessingShape">
                    <wps:wsp>
                      <wps:cNvCnPr/>
                      <wps:spPr>
                        <a:xfrm>
                          <a:off x="0" y="0"/>
                          <a:ext cx="0" cy="6924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73777" id="Straight Connector 411"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7.4pt" to="201pt,5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" strokecolor="#4579b8 [3044]"/>
            </w:pict>
          </mc:Fallback>
        </mc:AlternateContent>
      </w:r>
      <w:r w:rsidR="009D7A9D">
        <w:rPr>
          <w:noProof/>
          <w:lang w:val="en-US"/>
        </w:rPr>
        <mc:AlternateContent>
          <mc:Choice Requires="wps">
            <w:drawing>
              <wp:anchor distT="0" distB="0" distL="114300" distR="114300" simplePos="0" relativeHeight="251869184" behindDoc="0" locked="0" layoutInCell="1" allowOverlap="1" wp14:anchorId="21DA2750" wp14:editId="701EAD5E">
                <wp:simplePos x="0" y="0"/>
                <wp:positionH relativeFrom="column">
                  <wp:posOffset>352425</wp:posOffset>
                </wp:positionH>
                <wp:positionV relativeFrom="paragraph">
                  <wp:posOffset>86360</wp:posOffset>
                </wp:positionV>
                <wp:extent cx="0" cy="6970395"/>
                <wp:effectExtent l="0" t="0" r="19050" b="20955"/>
                <wp:wrapNone/>
                <wp:docPr id="413" name="Straight Connector 413"/>
                <wp:cNvGraphicFramePr/>
                <a:graphic xmlns:a="http://schemas.openxmlformats.org/drawingml/2006/main">
                  <a:graphicData uri="http://schemas.microsoft.com/office/word/2010/wordprocessingShape">
                    <wps:wsp>
                      <wps:cNvCnPr/>
                      <wps:spPr>
                        <a:xfrm>
                          <a:off x="0" y="0"/>
                          <a:ext cx="0" cy="69703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84D00" id="Straight Connector 413"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6.8pt" to="27.75pt,5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" strokecolor="#4579b8 [3044]"/>
            </w:pict>
          </mc:Fallback>
        </mc:AlternateContent>
      </w:r>
      <w:r w:rsidR="003A3F79">
        <w:rPr>
          <w:lang w:val="en-US"/>
        </w:rPr>
        <w:t xml:space="preserve"> </w:t>
      </w:r>
    </w:p>
    <w:p w14:paraId="21DA2478" w14:textId="09F615B1" w:rsidR="003A3F79" w:rsidRDefault="003A3F79" w:rsidP="003A3F79">
      <w:pPr>
        <w:rPr>
          <w:lang w:val="en-US"/>
        </w:rPr>
      </w:pPr>
    </w:p>
    <w:p w14:paraId="21DA2479" w14:textId="77777777" w:rsidR="003A3F79" w:rsidRDefault="003A3F79" w:rsidP="003A3F79">
      <w:pPr>
        <w:rPr>
          <w:lang w:val="en-US"/>
        </w:rPr>
      </w:pPr>
      <w:r>
        <w:rPr>
          <w:lang w:val="en-US"/>
        </w:rPr>
        <w:t xml:space="preserve">                                      </w:t>
      </w:r>
      <w:r>
        <w:rPr>
          <w:rFonts w:ascii="Arial" w:hAnsi="Arial" w:cs="Arial"/>
          <w:sz w:val="20"/>
        </w:rPr>
        <w:t>CMD_TYPE_PARA/CMD_TYPE_ACTION</w:t>
      </w:r>
    </w:p>
    <w:p w14:paraId="21DA247A"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76352" behindDoc="0" locked="0" layoutInCell="1" allowOverlap="1" wp14:anchorId="21DA2752" wp14:editId="21DA2753">
                <wp:simplePos x="0" y="0"/>
                <wp:positionH relativeFrom="column">
                  <wp:posOffset>419100</wp:posOffset>
                </wp:positionH>
                <wp:positionV relativeFrom="paragraph">
                  <wp:posOffset>17145</wp:posOffset>
                </wp:positionV>
                <wp:extent cx="1657350" cy="1666875"/>
                <wp:effectExtent l="0" t="0" r="19050" b="28575"/>
                <wp:wrapNone/>
                <wp:docPr id="414" name="Diamond 414"/>
                <wp:cNvGraphicFramePr/>
                <a:graphic xmlns:a="http://schemas.openxmlformats.org/drawingml/2006/main">
                  <a:graphicData uri="http://schemas.microsoft.com/office/word/2010/wordprocessingShape">
                    <wps:wsp>
                      <wps:cNvSpPr/>
                      <wps:spPr>
                        <a:xfrm>
                          <a:off x="0" y="0"/>
                          <a:ext cx="1657350" cy="16668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32" w14:textId="77777777" w:rsidR="00944514" w:rsidRDefault="00944514" w:rsidP="003A3F79">
                            <w:r>
                              <w:t xml:space="preserve">       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752" id="Diamond 414" o:spid="_x0000_s1053" type="#_x0000_t4" style="position:absolute;margin-left:33pt;margin-top:1.35pt;width:130.5pt;height:131.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" fillcolor="white [3201]" strokecolor="#4f81bd [3204]" strokeweight="1pt">
                <v:textbox>
                  <w:txbxContent>
                    <w:p w14:paraId="21DA2932" w14:textId="77777777" w:rsidR="00944514" w:rsidRDefault="00944514" w:rsidP="003A3F79">
                      <w:r>
                        <w:t xml:space="preserve">       If CMD_TYPE_PARA</w:t>
                      </w:r>
                    </w:p>
                  </w:txbxContent>
                </v:textbox>
              </v:shape>
            </w:pict>
          </mc:Fallback>
        </mc:AlternateContent>
      </w:r>
    </w:p>
    <w:p w14:paraId="21DA247B" w14:textId="77777777" w:rsidR="003A3F79" w:rsidRPr="00EB2C7A" w:rsidRDefault="003A3F79" w:rsidP="003A3F79">
      <w:pPr>
        <w:tabs>
          <w:tab w:val="left" w:pos="3015"/>
        </w:tabs>
        <w:contextualSpacing/>
        <w:rPr>
          <w:rFonts w:ascii="Arial" w:hAnsi="Arial" w:cs="Arial"/>
          <w:sz w:val="20"/>
          <w:lang w:val="en-US"/>
        </w:rPr>
      </w:pPr>
      <w:r>
        <w:rPr>
          <w:lang w:val="en-US"/>
        </w:rPr>
        <w:t xml:space="preserve">                                                                                     </w:t>
      </w:r>
    </w:p>
    <w:p w14:paraId="21DA247C" w14:textId="77777777" w:rsidR="003A3F79" w:rsidRDefault="003A3F79" w:rsidP="003A3F79">
      <w:pPr>
        <w:rPr>
          <w:lang w:val="en-US"/>
        </w:rPr>
      </w:pPr>
    </w:p>
    <w:p w14:paraId="21DA247D" w14:textId="77777777" w:rsidR="003A3F79" w:rsidRPr="00CF4343" w:rsidRDefault="003A3F79" w:rsidP="003A3F79">
      <w:pPr>
        <w:rPr>
          <w:rFonts w:ascii="Arial" w:hAnsi="Arial" w:cs="Arial"/>
          <w:sz w:val="20"/>
          <w:lang w:val="en-US"/>
        </w:rPr>
      </w:pPr>
      <w:r>
        <w:rPr>
          <w:rFonts w:ascii="Times New Roman" w:eastAsiaTheme="minorHAnsi" w:hAnsi="Times New Roman"/>
          <w:noProof/>
          <w:szCs w:val="24"/>
          <w:lang w:val="en-US"/>
        </w:rPr>
        <mc:AlternateContent>
          <mc:Choice Requires="wps">
            <w:drawing>
              <wp:anchor distT="0" distB="0" distL="114300" distR="114300" simplePos="0" relativeHeight="251877376" behindDoc="0" locked="0" layoutInCell="1" allowOverlap="1" wp14:anchorId="21DA2754" wp14:editId="21DA2755">
                <wp:simplePos x="0" y="0"/>
                <wp:positionH relativeFrom="column">
                  <wp:posOffset>3152775</wp:posOffset>
                </wp:positionH>
                <wp:positionV relativeFrom="paragraph">
                  <wp:posOffset>46990</wp:posOffset>
                </wp:positionV>
                <wp:extent cx="1762125" cy="704850"/>
                <wp:effectExtent l="57150" t="38100" r="85725" b="95250"/>
                <wp:wrapNone/>
                <wp:docPr id="415" name="Rectangle 415"/>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1DA2933" w14:textId="77777777" w:rsidR="00944514" w:rsidRPr="003B462D" w:rsidRDefault="00944514" w:rsidP="003A3F79">
                            <w:pPr>
                              <w:jc w:val="center"/>
                              <w:rPr>
                                <w:color w:val="92D050"/>
                              </w:rPr>
                            </w:pPr>
                            <w:r>
                              <w:t>GOTO to 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DA2754" id="Rectangle 415" o:spid="_x0000_s1054" style="position:absolute;margin-left:248.25pt;margin-top:3.7pt;width:138.75pt;height:55.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" fillcolor="#92d050" strokecolor="#92d050">
                <v:shadow on="t" color="black" opacity="24903f" origin=",.5" offset="0,.55556mm"/>
                <v:textbox>
                  <w:txbxContent>
                    <w:p w14:paraId="21DA2933" w14:textId="77777777" w:rsidR="00944514" w:rsidRPr="003B462D" w:rsidRDefault="00944514" w:rsidP="003A3F79">
                      <w:pPr>
                        <w:jc w:val="center"/>
                        <w:rPr>
                          <w:color w:val="92D050"/>
                        </w:rPr>
                      </w:pPr>
                      <w:r>
                        <w:t>GOTO to CMD_TYPE_READ Module</w:t>
                      </w:r>
                    </w:p>
                  </w:txbxContent>
                </v:textbox>
              </v:rect>
            </w:pict>
          </mc:Fallback>
        </mc:AlternateContent>
      </w:r>
      <w:r>
        <w:rPr>
          <w:lang w:val="en-US"/>
        </w:rPr>
        <w:t xml:space="preserve">                                                               </w:t>
      </w:r>
      <w:r w:rsidRPr="00CF4343">
        <w:rPr>
          <w:rFonts w:ascii="Arial" w:hAnsi="Arial" w:cs="Arial"/>
          <w:sz w:val="20"/>
          <w:lang w:val="en-US"/>
        </w:rPr>
        <w:t xml:space="preserve"> NO</w:t>
      </w:r>
    </w:p>
    <w:p w14:paraId="21DA247E" w14:textId="77777777" w:rsidR="003A3F79" w:rsidRPr="00D65D23" w:rsidRDefault="003A3F79" w:rsidP="003A3F79">
      <w:pPr>
        <w:rPr>
          <w:rFonts w:ascii="Arial" w:hAnsi="Arial" w:cs="Arial"/>
          <w:sz w:val="20"/>
        </w:rPr>
      </w:pPr>
      <w:r>
        <w:rPr>
          <w:lang w:val="en-US"/>
        </w:rPr>
        <w:t xml:space="preserve">                                     </w:t>
      </w:r>
    </w:p>
    <w:p w14:paraId="21DA247F" w14:textId="77777777" w:rsidR="003A3F79" w:rsidRDefault="003A3F79" w:rsidP="003A3F79">
      <w:pPr>
        <w:rPr>
          <w:lang w:val="en-US"/>
        </w:rPr>
      </w:pPr>
      <w:r>
        <w:rPr>
          <w:noProof/>
          <w:lang w:val="en-US"/>
        </w:rPr>
        <mc:AlternateContent>
          <mc:Choice Requires="wps">
            <w:drawing>
              <wp:anchor distT="0" distB="0" distL="114300" distR="114300" simplePos="0" relativeHeight="251878400" behindDoc="0" locked="0" layoutInCell="1" allowOverlap="1" wp14:anchorId="21DA2756" wp14:editId="21DA2757">
                <wp:simplePos x="0" y="0"/>
                <wp:positionH relativeFrom="column">
                  <wp:posOffset>2073551</wp:posOffset>
                </wp:positionH>
                <wp:positionV relativeFrom="paragraph">
                  <wp:posOffset>39784</wp:posOffset>
                </wp:positionV>
                <wp:extent cx="1066800" cy="0"/>
                <wp:effectExtent l="0" t="76200" r="19050" b="95250"/>
                <wp:wrapNone/>
                <wp:docPr id="228" name="Straight Arrow Connector 228"/>
                <wp:cNvGraphicFramePr/>
                <a:graphic xmlns:a="http://schemas.openxmlformats.org/drawingml/2006/main">
                  <a:graphicData uri="http://schemas.microsoft.com/office/word/2010/wordprocessingShape">
                    <wps:wsp>
                      <wps:cNvCnPr/>
                      <wps:spPr>
                        <a:xfrm flipV="1">
                          <a:off x="0" y="0"/>
                          <a:ext cx="1066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388979E" id="Straight Arrow Connector 228" o:spid="_x0000_s1026" type="#_x0000_t32" style="position:absolute;margin-left:163.25pt;margin-top:3.15pt;width:84pt;height:0;flip:y;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" strokecolor="#4579b8 [3044]">
                <v:stroke endarrow="block"/>
              </v:shape>
            </w:pict>
          </mc:Fallback>
        </mc:AlternateContent>
      </w:r>
      <w:r>
        <w:rPr>
          <w:lang w:val="en-US"/>
        </w:rPr>
        <w:t xml:space="preserve">                                                                                                                                             </w:t>
      </w:r>
    </w:p>
    <w:p w14:paraId="21DA2480" w14:textId="77777777" w:rsidR="003A3F79" w:rsidRPr="00B46730" w:rsidRDefault="003A3F79" w:rsidP="003A3F79">
      <w:pPr>
        <w:rPr>
          <w:rFonts w:ascii="Arial" w:hAnsi="Arial" w:cs="Arial"/>
          <w:sz w:val="20"/>
          <w:lang w:val="en-US"/>
        </w:rPr>
      </w:pPr>
      <w:r>
        <w:rPr>
          <w:rFonts w:ascii="Arial" w:hAnsi="Arial" w:cs="Arial"/>
          <w:sz w:val="20"/>
          <w:lang w:val="en-US"/>
        </w:rPr>
        <w:t xml:space="preserve">                            </w:t>
      </w:r>
    </w:p>
    <w:p w14:paraId="21DA2481" w14:textId="77777777" w:rsidR="003A3F79" w:rsidRPr="00B46730" w:rsidRDefault="003A3F79" w:rsidP="003A3F79">
      <w:pPr>
        <w:rPr>
          <w:rFonts w:ascii="Arial" w:hAnsi="Arial" w:cs="Arial"/>
          <w:sz w:val="20"/>
          <w:lang w:val="en-US"/>
        </w:rPr>
      </w:pPr>
      <w:r>
        <w:rPr>
          <w:rFonts w:ascii="Arial" w:hAnsi="Arial" w:cs="Arial"/>
          <w:sz w:val="20"/>
          <w:lang w:val="en-US"/>
        </w:rPr>
        <w:t xml:space="preserve">     </w:t>
      </w:r>
      <w:r w:rsidRPr="00B46730">
        <w:rPr>
          <w:rFonts w:ascii="Arial" w:hAnsi="Arial" w:cs="Arial"/>
          <w:sz w:val="20"/>
          <w:lang w:val="en-US"/>
        </w:rPr>
        <w:t xml:space="preserve">          </w:t>
      </w:r>
      <w:r>
        <w:rPr>
          <w:rFonts w:ascii="Arial" w:hAnsi="Arial" w:cs="Arial"/>
          <w:sz w:val="20"/>
          <w:lang w:val="en-US"/>
        </w:rPr>
        <w:t xml:space="preserve">                                                                                        </w:t>
      </w:r>
    </w:p>
    <w:p w14:paraId="21DA2482" w14:textId="77777777" w:rsidR="003A3F79" w:rsidRDefault="003A3F79" w:rsidP="003A3F79">
      <w:pPr>
        <w:rPr>
          <w:lang w:val="en-US"/>
        </w:rPr>
      </w:pPr>
      <w:r>
        <w:rPr>
          <w:lang w:val="en-US"/>
        </w:rPr>
        <w:t xml:space="preserve">            </w:t>
      </w:r>
    </w:p>
    <w:p w14:paraId="21DA2483" w14:textId="77777777" w:rsidR="003A3F79" w:rsidRDefault="003A3F79" w:rsidP="003A3F79">
      <w:pPr>
        <w:rPr>
          <w:lang w:val="en-US"/>
        </w:rPr>
      </w:pPr>
    </w:p>
    <w:p w14:paraId="21DA2484" w14:textId="77777777" w:rsidR="003A3F79" w:rsidRPr="00CF4343" w:rsidRDefault="003A3F79" w:rsidP="003A3F79">
      <w:pPr>
        <w:rPr>
          <w:rFonts w:ascii="Arial" w:hAnsi="Arial" w:cs="Arial"/>
          <w:sz w:val="20"/>
          <w:lang w:val="en-US"/>
        </w:rPr>
      </w:pPr>
      <w:r>
        <w:rPr>
          <w:lang w:val="en-US"/>
        </w:rPr>
        <w:t xml:space="preserve">                                      </w:t>
      </w:r>
      <w:r w:rsidRPr="00CF4343">
        <w:rPr>
          <w:rFonts w:ascii="Arial" w:hAnsi="Arial" w:cs="Arial"/>
          <w:sz w:val="20"/>
          <w:lang w:val="en-US"/>
        </w:rPr>
        <w:t>YES</w:t>
      </w:r>
    </w:p>
    <w:p w14:paraId="21DA2485"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79424" behindDoc="0" locked="0" layoutInCell="1" allowOverlap="1" wp14:anchorId="21DA2758" wp14:editId="21DA2759">
                <wp:simplePos x="0" y="0"/>
                <wp:positionH relativeFrom="column">
                  <wp:posOffset>600075</wp:posOffset>
                </wp:positionH>
                <wp:positionV relativeFrom="paragraph">
                  <wp:posOffset>123190</wp:posOffset>
                </wp:positionV>
                <wp:extent cx="1314450" cy="1133475"/>
                <wp:effectExtent l="0" t="0" r="19050" b="28575"/>
                <wp:wrapNone/>
                <wp:docPr id="416" name="Diamond 416"/>
                <wp:cNvGraphicFramePr/>
                <a:graphic xmlns:a="http://schemas.openxmlformats.org/drawingml/2006/main">
                  <a:graphicData uri="http://schemas.microsoft.com/office/word/2010/wordprocessingShape">
                    <wps:wsp>
                      <wps:cNvSpPr/>
                      <wps:spPr>
                        <a:xfrm>
                          <a:off x="0" y="0"/>
                          <a:ext cx="1314450" cy="11334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34" w14:textId="77777777" w:rsidR="00944514" w:rsidRPr="005711E2" w:rsidRDefault="00944514" w:rsidP="003A3F79">
                            <w:pPr>
                              <w:jc w:val="center"/>
                              <w:rPr>
                                <w:rFonts w:ascii="Arial" w:hAnsi="Arial" w:cs="Arial"/>
                                <w:sz w:val="20"/>
                              </w:rPr>
                            </w:pPr>
                            <w:r w:rsidRPr="005711E2">
                              <w:rPr>
                                <w:rFonts w:ascii="Arial" w:hAnsi="Arial" w:cs="Arial"/>
                                <w:sz w:val="20"/>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758" id="Diamond 416" o:spid="_x0000_s1055" type="#_x0000_t4" style="position:absolute;margin-left:47.25pt;margin-top:9.7pt;width:103.5pt;height:89.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" fillcolor="white [3201]" strokecolor="#4f81bd [3204]" strokeweight="1pt">
                <v:textbox>
                  <w:txbxContent>
                    <w:p w14:paraId="21DA2934" w14:textId="77777777" w:rsidR="00944514" w:rsidRPr="005711E2" w:rsidRDefault="00944514" w:rsidP="003A3F79">
                      <w:pPr>
                        <w:jc w:val="center"/>
                        <w:rPr>
                          <w:rFonts w:ascii="Arial" w:hAnsi="Arial" w:cs="Arial"/>
                          <w:sz w:val="20"/>
                        </w:rPr>
                      </w:pPr>
                      <w:r w:rsidRPr="005711E2">
                        <w:rPr>
                          <w:rFonts w:ascii="Arial" w:hAnsi="Arial" w:cs="Arial"/>
                          <w:sz w:val="20"/>
                        </w:rPr>
                        <w:t>Param validate OK</w:t>
                      </w:r>
                    </w:p>
                  </w:txbxContent>
                </v:textbox>
              </v:shape>
            </w:pict>
          </mc:Fallback>
        </mc:AlternateContent>
      </w:r>
      <w:r>
        <w:rPr>
          <w:lang w:val="en-US"/>
        </w:rPr>
        <w:t xml:space="preserve">                                     </w:t>
      </w:r>
    </w:p>
    <w:p w14:paraId="21DA2486" w14:textId="77777777" w:rsidR="003A3F79" w:rsidRDefault="003A3F79" w:rsidP="003A3F79">
      <w:pPr>
        <w:rPr>
          <w:lang w:val="en-US"/>
        </w:rPr>
      </w:pPr>
      <w:r w:rsidRPr="00FC6A80">
        <w:rPr>
          <w:rFonts w:ascii="Arial" w:hAnsi="Arial" w:cs="Arial"/>
          <w:noProof/>
          <w:sz w:val="20"/>
          <w:lang w:val="en-US"/>
        </w:rPr>
        <mc:AlternateContent>
          <mc:Choice Requires="wps">
            <w:drawing>
              <wp:anchor distT="0" distB="0" distL="114300" distR="114300" simplePos="0" relativeHeight="251875328" behindDoc="1" locked="0" layoutInCell="1" allowOverlap="1" wp14:anchorId="21DA275A" wp14:editId="21DA275B">
                <wp:simplePos x="0" y="0"/>
                <wp:positionH relativeFrom="margin">
                  <wp:posOffset>1314450</wp:posOffset>
                </wp:positionH>
                <wp:positionV relativeFrom="paragraph">
                  <wp:posOffset>13970</wp:posOffset>
                </wp:positionV>
                <wp:extent cx="3086100" cy="561975"/>
                <wp:effectExtent l="0" t="0" r="0" b="9525"/>
                <wp:wrapNone/>
                <wp:docPr id="417" name="Rounded Rectangle 417"/>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35" w14:textId="77777777" w:rsidR="00944514" w:rsidRPr="00FB6545" w:rsidRDefault="00944514" w:rsidP="003A3F79">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5A" id="Rounded Rectangle 417" o:spid="_x0000_s1056" style="position:absolute;margin-left:103.5pt;margin-top:1.1pt;width:243pt;height:44.25pt;z-index:-25144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" fillcolor="white [3201]" stroked="f" strokeweight="2pt">
                <v:textbox>
                  <w:txbxContent>
                    <w:p w14:paraId="21DA2935" w14:textId="77777777" w:rsidR="00944514" w:rsidRPr="00FB6545" w:rsidRDefault="00944514" w:rsidP="003A3F79">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21DA2487" w14:textId="77777777" w:rsidR="003A3F79" w:rsidRPr="005711E2" w:rsidRDefault="003A3F79" w:rsidP="003A3F79">
      <w:pPr>
        <w:rPr>
          <w:rFonts w:ascii="Arial" w:hAnsi="Arial" w:cs="Arial"/>
          <w:sz w:val="20"/>
          <w:lang w:val="en-US"/>
        </w:rPr>
      </w:pPr>
      <w:r>
        <w:rPr>
          <w:lang w:val="en-US"/>
        </w:rPr>
        <w:t xml:space="preserve">            </w:t>
      </w:r>
      <w:r w:rsidRPr="005711E2">
        <w:rPr>
          <w:rFonts w:ascii="Arial" w:hAnsi="Arial" w:cs="Arial"/>
          <w:sz w:val="20"/>
          <w:lang w:val="en-US"/>
        </w:rPr>
        <w:t xml:space="preserve">NO    </w:t>
      </w:r>
    </w:p>
    <w:p w14:paraId="21DA2488"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881472" behindDoc="1" locked="0" layoutInCell="1" allowOverlap="1" wp14:anchorId="21DA275C" wp14:editId="21DA275D">
                <wp:simplePos x="0" y="0"/>
                <wp:positionH relativeFrom="column">
                  <wp:posOffset>-409575</wp:posOffset>
                </wp:positionH>
                <wp:positionV relativeFrom="paragraph">
                  <wp:posOffset>114300</wp:posOffset>
                </wp:positionV>
                <wp:extent cx="1752600" cy="533400"/>
                <wp:effectExtent l="0" t="0" r="0" b="0"/>
                <wp:wrapNone/>
                <wp:docPr id="235" name="Rounded Rectangle 235"/>
                <wp:cNvGraphicFramePr/>
                <a:graphic xmlns:a="http://schemas.openxmlformats.org/drawingml/2006/main">
                  <a:graphicData uri="http://schemas.microsoft.com/office/word/2010/wordprocessingShape">
                    <wps:wsp>
                      <wps:cNvSpPr/>
                      <wps:spPr>
                        <a:xfrm>
                          <a:off x="0" y="0"/>
                          <a:ext cx="175260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36" w14:textId="77777777" w:rsidR="00944514" w:rsidRPr="00B86B75" w:rsidRDefault="00944514" w:rsidP="003A3F79">
                            <w:pPr>
                              <w:rPr>
                                <w:rFonts w:ascii="Arial" w:hAnsi="Arial" w:cs="Arial"/>
                                <w:sz w:val="20"/>
                              </w:rPr>
                            </w:pPr>
                            <w:r>
                              <w:rPr>
                                <w:rFonts w:ascii="Arial" w:hAnsi="Arial" w:cs="Arial"/>
                                <w:sz w:val="20"/>
                              </w:rPr>
                              <w:t xml:space="preserve">Send ERROR as response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5C" id="Rounded Rectangle 235" o:spid="_x0000_s1057" style="position:absolute;margin-left:-32.25pt;margin-top:9pt;width:138pt;height:42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" fillcolor="white [3201]" stroked="f" strokeweight="2pt">
                <v:textbox>
                  <w:txbxContent>
                    <w:p w14:paraId="21DA2936" w14:textId="77777777" w:rsidR="00944514" w:rsidRPr="00B86B75" w:rsidRDefault="00944514" w:rsidP="003A3F79">
                      <w:pPr>
                        <w:rPr>
                          <w:rFonts w:ascii="Arial" w:hAnsi="Arial" w:cs="Arial"/>
                          <w:sz w:val="20"/>
                        </w:rPr>
                      </w:pPr>
                      <w:r>
                        <w:rPr>
                          <w:rFonts w:ascii="Arial" w:hAnsi="Arial" w:cs="Arial"/>
                          <w:sz w:val="20"/>
                        </w:rPr>
                        <w:t xml:space="preserve">Send ERROR as response </w:t>
                      </w:r>
                    </w:p>
                  </w:txbxContent>
                </v:textbox>
              </v:roundrect>
            </w:pict>
          </mc:Fallback>
        </mc:AlternateContent>
      </w:r>
      <w:r>
        <w:rPr>
          <w:noProof/>
          <w:lang w:val="en-US"/>
        </w:rPr>
        <mc:AlternateContent>
          <mc:Choice Requires="wps">
            <w:drawing>
              <wp:anchor distT="0" distB="0" distL="114300" distR="114300" simplePos="0" relativeHeight="251880448" behindDoc="0" locked="0" layoutInCell="1" allowOverlap="1" wp14:anchorId="21DA275E" wp14:editId="21DA275F">
                <wp:simplePos x="0" y="0"/>
                <wp:positionH relativeFrom="column">
                  <wp:posOffset>352425</wp:posOffset>
                </wp:positionH>
                <wp:positionV relativeFrom="paragraph">
                  <wp:posOffset>180340</wp:posOffset>
                </wp:positionV>
                <wp:extent cx="266700" cy="0"/>
                <wp:effectExtent l="38100" t="76200" r="0" b="95250"/>
                <wp:wrapNone/>
                <wp:docPr id="230" name="Straight Arrow Connector 230"/>
                <wp:cNvGraphicFramePr/>
                <a:graphic xmlns:a="http://schemas.openxmlformats.org/drawingml/2006/main">
                  <a:graphicData uri="http://schemas.microsoft.com/office/word/2010/wordprocessingShape">
                    <wps:wsp>
                      <wps:cNvCnPr/>
                      <wps:spPr>
                        <a:xfrm flipH="1">
                          <a:off x="0" y="0"/>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0DE4C" id="Straight Arrow Connector 230" o:spid="_x0000_s1026" type="#_x0000_t32" style="position:absolute;margin-left:27.75pt;margin-top:14.2pt;width:21pt;height:0;flip:x;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" strokecolor="#4579b8 [3044]">
                <v:stroke endarrow="block"/>
              </v:shape>
            </w:pict>
          </mc:Fallback>
        </mc:AlternateContent>
      </w:r>
      <w:r>
        <w:rPr>
          <w:lang w:val="en-US"/>
        </w:rPr>
        <w:t xml:space="preserve"> </w:t>
      </w:r>
    </w:p>
    <w:p w14:paraId="21DA2489" w14:textId="77777777" w:rsidR="003A3F79" w:rsidRDefault="003A3F79" w:rsidP="003A3F79">
      <w:pPr>
        <w:rPr>
          <w:lang w:val="en-US"/>
        </w:rPr>
      </w:pPr>
    </w:p>
    <w:p w14:paraId="21DA248A" w14:textId="77777777" w:rsidR="003A3F79" w:rsidRDefault="003A3F79" w:rsidP="003A3F79">
      <w:pPr>
        <w:rPr>
          <w:lang w:val="en-US"/>
        </w:rPr>
      </w:pPr>
    </w:p>
    <w:p w14:paraId="21DA248B" w14:textId="77777777" w:rsidR="003A3F79" w:rsidRDefault="003A3F79" w:rsidP="003A3F79">
      <w:pPr>
        <w:rPr>
          <w:lang w:val="en-US"/>
        </w:rPr>
      </w:pPr>
    </w:p>
    <w:p w14:paraId="21DA248C" w14:textId="77777777" w:rsidR="003A3F79" w:rsidRDefault="003A3F79" w:rsidP="003A3F79">
      <w:pPr>
        <w:rPr>
          <w:rFonts w:ascii="Arial" w:hAnsi="Arial" w:cs="Arial"/>
          <w:sz w:val="20"/>
        </w:rPr>
      </w:pPr>
      <w:r>
        <w:rPr>
          <w:lang w:val="en-US"/>
        </w:rPr>
        <w:t xml:space="preserve">                                     </w:t>
      </w:r>
      <w:r w:rsidRPr="00F66174">
        <w:rPr>
          <w:rFonts w:ascii="Arial" w:hAnsi="Arial" w:cs="Arial"/>
          <w:sz w:val="20"/>
          <w:lang w:val="en-US"/>
        </w:rPr>
        <w:t xml:space="preserve"> YES</w:t>
      </w:r>
      <w:r>
        <w:rPr>
          <w:rFonts w:ascii="Arial" w:hAnsi="Arial" w:cs="Arial"/>
          <w:sz w:val="20"/>
          <w:lang w:val="en-US"/>
        </w:rPr>
        <w:t xml:space="preserve"> </w:t>
      </w:r>
      <w:r w:rsidRPr="007C4255">
        <w:rPr>
          <w:rFonts w:ascii="Arial" w:hAnsi="Arial" w:cs="Arial"/>
          <w:sz w:val="20"/>
        </w:rPr>
        <w:t xml:space="preserve">          </w:t>
      </w:r>
    </w:p>
    <w:p w14:paraId="21DA248E" w14:textId="5A83CBA0" w:rsidR="003A3F79" w:rsidRPr="007C4255" w:rsidRDefault="003A3F79" w:rsidP="003A3F79">
      <w:pPr>
        <w:rPr>
          <w:rFonts w:ascii="Arial" w:hAnsi="Arial" w:cs="Arial"/>
          <w:sz w:val="20"/>
        </w:rPr>
      </w:pPr>
      <w:r>
        <w:rPr>
          <w:rFonts w:ascii="Arial" w:hAnsi="Arial" w:cs="Arial"/>
          <w:sz w:val="20"/>
        </w:rPr>
        <w:t xml:space="preserve">                                                </w:t>
      </w:r>
      <w:r w:rsidR="008904F7">
        <w:rPr>
          <w:rFonts w:ascii="Arial" w:hAnsi="Arial" w:cs="Arial"/>
          <w:sz w:val="20"/>
        </w:rPr>
        <w:t xml:space="preserve"> </w:t>
      </w:r>
    </w:p>
    <w:p w14:paraId="21DA248F" w14:textId="0D27A3E7" w:rsidR="003A3F79" w:rsidRPr="00F66174" w:rsidRDefault="003522FD" w:rsidP="003A3F79">
      <w:pPr>
        <w:rPr>
          <w:rFonts w:ascii="Arial" w:hAnsi="Arial" w:cs="Arial"/>
          <w:sz w:val="20"/>
          <w:lang w:val="en-US"/>
        </w:rPr>
      </w:pPr>
      <w:r>
        <w:rPr>
          <w:rFonts w:ascii="Times New Roman" w:eastAsiaTheme="minorHAnsi" w:hAnsi="Times New Roman"/>
          <w:noProof/>
          <w:szCs w:val="24"/>
          <w:lang w:val="en-US"/>
        </w:rPr>
        <mc:AlternateContent>
          <mc:Choice Requires="wps">
            <w:drawing>
              <wp:anchor distT="0" distB="0" distL="114300" distR="114300" simplePos="0" relativeHeight="252223488" behindDoc="0" locked="0" layoutInCell="1" allowOverlap="1" wp14:anchorId="34AAC93D" wp14:editId="76D98155">
                <wp:simplePos x="0" y="0"/>
                <wp:positionH relativeFrom="margin">
                  <wp:posOffset>438150</wp:posOffset>
                </wp:positionH>
                <wp:positionV relativeFrom="paragraph">
                  <wp:posOffset>120650</wp:posOffset>
                </wp:positionV>
                <wp:extent cx="1620079" cy="685800"/>
                <wp:effectExtent l="0" t="0" r="18415" b="19050"/>
                <wp:wrapNone/>
                <wp:docPr id="455" name="Rounded Rectangle 455"/>
                <wp:cNvGraphicFramePr/>
                <a:graphic xmlns:a="http://schemas.openxmlformats.org/drawingml/2006/main">
                  <a:graphicData uri="http://schemas.microsoft.com/office/word/2010/wordprocessingShape">
                    <wps:wsp>
                      <wps:cNvSpPr/>
                      <wps:spPr>
                        <a:xfrm>
                          <a:off x="0" y="0"/>
                          <a:ext cx="1620079" cy="685800"/>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10129954" w14:textId="1368D720" w:rsidR="00944514" w:rsidRDefault="00944514" w:rsidP="003522FD">
                            <w:pPr>
                              <w:rPr>
                                <w:rFonts w:ascii="Arial" w:hAnsi="Arial" w:cs="Arial"/>
                                <w:sz w:val="20"/>
                              </w:rPr>
                            </w:pPr>
                            <w:r>
                              <w:rPr>
                                <w:rFonts w:ascii="Arial" w:hAnsi="Arial" w:cs="Arial"/>
                                <w:sz w:val="20"/>
                              </w:rPr>
                              <w:t xml:space="preserve">Store the GPRS parameters in the array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AC93D" id="Rounded Rectangle 455" o:spid="_x0000_s1058" style="position:absolute;margin-left:34.5pt;margin-top:9.5pt;width:127.55pt;height:54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" fillcolor="white [3201]" strokecolor="#4f81bd [3204]" strokeweight="1pt">
                <v:textbox>
                  <w:txbxContent>
                    <w:p w14:paraId="10129954" w14:textId="1368D720" w:rsidR="00944514" w:rsidRDefault="00944514" w:rsidP="003522FD">
                      <w:pPr>
                        <w:rPr>
                          <w:rFonts w:ascii="Arial" w:hAnsi="Arial" w:cs="Arial"/>
                          <w:sz w:val="20"/>
                        </w:rPr>
                      </w:pPr>
                      <w:r>
                        <w:rPr>
                          <w:rFonts w:ascii="Arial" w:hAnsi="Arial" w:cs="Arial"/>
                          <w:sz w:val="20"/>
                        </w:rPr>
                        <w:t xml:space="preserve">Store the GPRS parameters in the array </w:t>
                      </w:r>
                    </w:p>
                  </w:txbxContent>
                </v:textbox>
                <w10:wrap anchorx="margin"/>
              </v:roundrect>
            </w:pict>
          </mc:Fallback>
        </mc:AlternateContent>
      </w:r>
    </w:p>
    <w:p w14:paraId="21DA2490" w14:textId="77777777" w:rsidR="003A3F79" w:rsidRDefault="003A3F79" w:rsidP="003A3F79">
      <w:pPr>
        <w:rPr>
          <w:lang w:val="en-US"/>
        </w:rPr>
      </w:pPr>
      <w:r>
        <w:rPr>
          <w:lang w:val="en-US"/>
        </w:rPr>
        <w:t xml:space="preserve">                                         </w:t>
      </w:r>
    </w:p>
    <w:p w14:paraId="21DA2492" w14:textId="12C1DA6D" w:rsidR="003A3F79" w:rsidRPr="007C4255" w:rsidRDefault="003A3F79" w:rsidP="008904F7">
      <w:pPr>
        <w:rPr>
          <w:rFonts w:ascii="Arial" w:hAnsi="Arial" w:cs="Arial"/>
          <w:sz w:val="20"/>
        </w:rPr>
      </w:pPr>
      <w:r>
        <w:rPr>
          <w:lang w:val="en-US"/>
        </w:rPr>
        <w:t xml:space="preserve">                    </w:t>
      </w:r>
      <w:r w:rsidR="008904F7">
        <w:rPr>
          <w:lang w:val="en-US"/>
        </w:rPr>
        <w:t xml:space="preserve">                              </w:t>
      </w:r>
    </w:p>
    <w:p w14:paraId="21DA2493" w14:textId="1A1C9B95" w:rsidR="003A3F79" w:rsidRDefault="003A3F79" w:rsidP="003A3F79">
      <w:pPr>
        <w:rPr>
          <w:lang w:val="en-US"/>
        </w:rPr>
      </w:pPr>
    </w:p>
    <w:p w14:paraId="21DA2494" w14:textId="77777777" w:rsidR="003A3F79" w:rsidRDefault="003A3F79" w:rsidP="003A3F79">
      <w:pPr>
        <w:rPr>
          <w:lang w:val="en-US"/>
        </w:rPr>
      </w:pPr>
    </w:p>
    <w:p w14:paraId="21DA2495" w14:textId="77777777" w:rsidR="003A3F79" w:rsidRDefault="003A3F79" w:rsidP="003A3F79">
      <w:pPr>
        <w:rPr>
          <w:lang w:val="en-US"/>
        </w:rPr>
      </w:pPr>
      <w:r>
        <w:rPr>
          <w:lang w:val="en-US"/>
        </w:rPr>
        <w:t xml:space="preserve">                                                      </w:t>
      </w:r>
    </w:p>
    <w:p w14:paraId="21DA2496" w14:textId="104263C0" w:rsidR="003A3F79" w:rsidRDefault="003A3F79" w:rsidP="003A3F79">
      <w:pPr>
        <w:rPr>
          <w:lang w:val="en-US"/>
        </w:rPr>
      </w:pPr>
    </w:p>
    <w:p w14:paraId="21DA2497" w14:textId="77777777" w:rsidR="003A3F79" w:rsidRDefault="003A3F79" w:rsidP="003A3F79">
      <w:pPr>
        <w:rPr>
          <w:lang w:val="en-US"/>
        </w:rPr>
      </w:pPr>
      <w:r>
        <w:rPr>
          <w:lang w:val="en-US"/>
        </w:rPr>
        <w:t xml:space="preserve">                                                     </w:t>
      </w:r>
    </w:p>
    <w:p w14:paraId="686046A9" w14:textId="71565434" w:rsidR="009E23D6" w:rsidRDefault="009E23D6" w:rsidP="009E23D6">
      <w:pPr>
        <w:rPr>
          <w:lang w:val="en-US"/>
        </w:rPr>
      </w:pPr>
      <w:r>
        <w:rPr>
          <w:lang w:val="en-US"/>
        </w:rPr>
        <w:t xml:space="preserve">             Final</w:t>
      </w:r>
    </w:p>
    <w:p w14:paraId="5083C2CC" w14:textId="77777777" w:rsidR="009E23D6" w:rsidRDefault="009E23D6" w:rsidP="009E23D6">
      <w:pPr>
        <w:rPr>
          <w:lang w:val="en-US"/>
        </w:rPr>
      </w:pPr>
      <w:r>
        <w:rPr>
          <w:lang w:val="en-US"/>
        </w:rPr>
        <w:t xml:space="preserve">           Response(OK)                          </w:t>
      </w:r>
    </w:p>
    <w:p w14:paraId="69D4DA2F" w14:textId="2D3D88B5" w:rsidR="009E23D6" w:rsidRDefault="009E23D6" w:rsidP="009E23D6">
      <w:pPr>
        <w:rPr>
          <w:lang w:val="en-US"/>
        </w:rPr>
      </w:pPr>
      <w:r>
        <w:rPr>
          <w:noProof/>
          <w:lang w:val="en-US"/>
        </w:rPr>
        <mc:AlternateContent>
          <mc:Choice Requires="wps">
            <w:drawing>
              <wp:anchor distT="0" distB="0" distL="114300" distR="114300" simplePos="0" relativeHeight="251957248" behindDoc="0" locked="0" layoutInCell="1" allowOverlap="1" wp14:anchorId="21DA2770" wp14:editId="2A5B691A">
                <wp:simplePos x="0" y="0"/>
                <wp:positionH relativeFrom="column">
                  <wp:posOffset>356235</wp:posOffset>
                </wp:positionH>
                <wp:positionV relativeFrom="paragraph">
                  <wp:posOffset>109855</wp:posOffset>
                </wp:positionV>
                <wp:extent cx="904240" cy="0"/>
                <wp:effectExtent l="38100" t="76200" r="0" b="95250"/>
                <wp:wrapNone/>
                <wp:docPr id="125" name="Straight Arrow Connector 125"/>
                <wp:cNvGraphicFramePr/>
                <a:graphic xmlns:a="http://schemas.openxmlformats.org/drawingml/2006/main">
                  <a:graphicData uri="http://schemas.microsoft.com/office/word/2010/wordprocessingShape">
                    <wps:wsp>
                      <wps:cNvCnPr/>
                      <wps:spPr>
                        <a:xfrm flipH="1">
                          <a:off x="0" y="0"/>
                          <a:ext cx="904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4641CE8" id="Straight Arrow Connector 125" o:spid="_x0000_s1026" type="#_x0000_t32" style="position:absolute;margin-left:28.05pt;margin-top:8.65pt;width:71.2pt;height:0;flip:x;z-index:25195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" strokecolor="#4579b8 [3044]">
                <v:stroke endarrow="block"/>
              </v:shape>
            </w:pict>
          </mc:Fallback>
        </mc:AlternateContent>
      </w:r>
      <w:r>
        <w:rPr>
          <w:lang w:val="en-US"/>
        </w:rPr>
        <w:t xml:space="preserve">          </w:t>
      </w:r>
    </w:p>
    <w:p w14:paraId="21DA2498" w14:textId="24B1033D" w:rsidR="003A3F79" w:rsidRDefault="003A3F79" w:rsidP="003A3F79">
      <w:pPr>
        <w:rPr>
          <w:lang w:val="en-US"/>
        </w:rPr>
      </w:pPr>
    </w:p>
    <w:p w14:paraId="21DA2499" w14:textId="09AC2CC0" w:rsidR="003A3F79" w:rsidRDefault="003A3F79" w:rsidP="003A3F79">
      <w:pPr>
        <w:rPr>
          <w:lang w:val="en-US"/>
        </w:rPr>
      </w:pPr>
    </w:p>
    <w:p w14:paraId="21DA249A" w14:textId="386D8BC0" w:rsidR="003A3F79" w:rsidRDefault="003A3F79" w:rsidP="003A3F79">
      <w:pPr>
        <w:rPr>
          <w:lang w:val="en-US"/>
        </w:rPr>
      </w:pPr>
    </w:p>
    <w:p w14:paraId="21DA249B" w14:textId="3C12F5B1" w:rsidR="003A3F79" w:rsidRDefault="003A3F79" w:rsidP="003A3F79">
      <w:pPr>
        <w:rPr>
          <w:lang w:val="en-US"/>
        </w:rPr>
      </w:pPr>
    </w:p>
    <w:p w14:paraId="21DA249E" w14:textId="305255A9" w:rsidR="003A3F79" w:rsidRDefault="003A3F79" w:rsidP="009E23D6">
      <w:pPr>
        <w:rPr>
          <w:lang w:val="en-US"/>
        </w:rPr>
      </w:pPr>
      <w:r>
        <w:rPr>
          <w:lang w:val="en-US"/>
        </w:rPr>
        <w:t xml:space="preserve">           </w:t>
      </w:r>
    </w:p>
    <w:p w14:paraId="73AEEA39" w14:textId="77B1BCA8" w:rsidR="00E24258" w:rsidRDefault="00E24258" w:rsidP="003A3F79">
      <w:pPr>
        <w:rPr>
          <w:lang w:val="en-US"/>
        </w:rPr>
      </w:pPr>
    </w:p>
    <w:p w14:paraId="21DA24A1" w14:textId="0976999B" w:rsidR="003A3F79" w:rsidRDefault="003A3F79" w:rsidP="003A3F79">
      <w:pPr>
        <w:rPr>
          <w:lang w:val="en-US"/>
        </w:rPr>
      </w:pPr>
    </w:p>
    <w:p w14:paraId="21DA24A2" w14:textId="25EF8ABB" w:rsidR="003A3F79" w:rsidRPr="00330247" w:rsidRDefault="00D407C7" w:rsidP="003A3F79">
      <w:r w:rsidRPr="00215EAC">
        <w:rPr>
          <w:rFonts w:ascii="Arial" w:hAnsi="Arial" w:cs="Arial"/>
          <w:noProof/>
          <w:lang w:val="en-US"/>
        </w:rPr>
        <w:lastRenderedPageBreak/>
        <mc:AlternateContent>
          <mc:Choice Requires="wps">
            <w:drawing>
              <wp:anchor distT="0" distB="0" distL="114300" distR="114300" simplePos="0" relativeHeight="252001280" behindDoc="0" locked="0" layoutInCell="1" allowOverlap="1" wp14:anchorId="00722B80" wp14:editId="4FF4A9D1">
                <wp:simplePos x="0" y="0"/>
                <wp:positionH relativeFrom="column">
                  <wp:posOffset>914400</wp:posOffset>
                </wp:positionH>
                <wp:positionV relativeFrom="paragraph">
                  <wp:posOffset>-635</wp:posOffset>
                </wp:positionV>
                <wp:extent cx="828675" cy="640080"/>
                <wp:effectExtent l="0" t="0" r="28575" b="26670"/>
                <wp:wrapNone/>
                <wp:docPr id="56" name="Rectangle 5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64391BF" w14:textId="77777777" w:rsidR="00944514" w:rsidRDefault="00944514" w:rsidP="00BE2A1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22B80" id="Rectangle 56" o:spid="_x0000_s1059" style="position:absolute;margin-left:1in;margin-top:-.05pt;width:65.25pt;height:50.4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" fillcolor="#4f81bd [3204]" strokecolor="#5a5a5a [2109]" strokeweight="1pt">
                <v:textbox>
                  <w:txbxContent>
                    <w:p w14:paraId="664391BF" w14:textId="77777777" w:rsidR="00944514" w:rsidRDefault="00944514" w:rsidP="00BE2A1F">
                      <w:pPr>
                        <w:jc w:val="center"/>
                      </w:pPr>
                      <w:r>
                        <w:t>Legato App</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25856" behindDoc="0" locked="0" layoutInCell="1" allowOverlap="1" wp14:anchorId="2DFB1837" wp14:editId="5557B428">
                <wp:simplePos x="0" y="0"/>
                <wp:positionH relativeFrom="rightMargin">
                  <wp:align>left</wp:align>
                </wp:positionH>
                <wp:positionV relativeFrom="paragraph">
                  <wp:posOffset>8890</wp:posOffset>
                </wp:positionV>
                <wp:extent cx="731520" cy="640080"/>
                <wp:effectExtent l="0" t="0" r="11430" b="26670"/>
                <wp:wrapNone/>
                <wp:docPr id="102" name="Rectangle 10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457FE49" w14:textId="77777777" w:rsidR="00944514" w:rsidRDefault="00944514" w:rsidP="00293AA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B1837" id="Rectangle 102" o:spid="_x0000_s1060" style="position:absolute;margin-left:0;margin-top:.7pt;width:57.6pt;height:50.4pt;z-index:25202585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" fillcolor="#8064a2 [3207]" strokecolor="#5a5a5a [2109]" strokeweight="1pt">
                <v:textbox>
                  <w:txbxContent>
                    <w:p w14:paraId="5457FE49" w14:textId="77777777" w:rsidR="00944514" w:rsidRDefault="00944514" w:rsidP="00293AA7">
                      <w:pPr>
                        <w:jc w:val="center"/>
                      </w:pPr>
                      <w:r>
                        <w:t>Modem</w:t>
                      </w:r>
                    </w:p>
                  </w:txbxContent>
                </v:textbox>
                <w10:wrap anchorx="margin"/>
              </v:rect>
            </w:pict>
          </mc:Fallback>
        </mc:AlternateContent>
      </w:r>
      <w:r w:rsidR="00293AA7">
        <w:rPr>
          <w:rFonts w:ascii="Arial" w:hAnsi="Arial" w:cs="Arial"/>
          <w:noProof/>
          <w:lang w:val="en-US"/>
        </w:rPr>
        <mc:AlternateContent>
          <mc:Choice Requires="wps">
            <w:drawing>
              <wp:anchor distT="0" distB="0" distL="114300" distR="114300" simplePos="0" relativeHeight="252019712" behindDoc="0" locked="0" layoutInCell="1" allowOverlap="1" wp14:anchorId="52890233" wp14:editId="76F63810">
                <wp:simplePos x="0" y="0"/>
                <wp:positionH relativeFrom="column">
                  <wp:posOffset>4304665</wp:posOffset>
                </wp:positionH>
                <wp:positionV relativeFrom="paragraph">
                  <wp:posOffset>13335</wp:posOffset>
                </wp:positionV>
                <wp:extent cx="819150" cy="640080"/>
                <wp:effectExtent l="0" t="0" r="19050" b="26670"/>
                <wp:wrapNone/>
                <wp:docPr id="85" name="Rectangle 85"/>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19A8458" w14:textId="77777777" w:rsidR="00944514" w:rsidRDefault="00944514" w:rsidP="00293AA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90233" id="Rectangle 85" o:spid="_x0000_s1061" style="position:absolute;margin-left:338.95pt;margin-top:1.05pt;width:64.5pt;height:50.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" fillcolor="#c0504d [3205]" strokecolor="#243f60 [1604]" strokeweight="1pt">
                <v:textbox>
                  <w:txbxContent>
                    <w:p w14:paraId="319A8458" w14:textId="77777777" w:rsidR="00944514" w:rsidRDefault="00944514" w:rsidP="00293AA7">
                      <w:pPr>
                        <w:jc w:val="center"/>
                      </w:pPr>
                      <w:r>
                        <w:t>Modem Service (mdc)</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13568" behindDoc="0" locked="0" layoutInCell="1" allowOverlap="1" wp14:anchorId="7663CE6B" wp14:editId="45D9D414">
                <wp:simplePos x="0" y="0"/>
                <wp:positionH relativeFrom="column">
                  <wp:posOffset>3162300</wp:posOffset>
                </wp:positionH>
                <wp:positionV relativeFrom="paragraph">
                  <wp:posOffset>4445</wp:posOffset>
                </wp:positionV>
                <wp:extent cx="1047750" cy="640080"/>
                <wp:effectExtent l="0" t="0" r="19050" b="26670"/>
                <wp:wrapNone/>
                <wp:docPr id="76" name="Rectangle 76"/>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D2FD9EB" w14:textId="77777777" w:rsidR="00944514" w:rsidRDefault="00944514" w:rsidP="00293AA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3CE6B" id="Rectangle 76" o:spid="_x0000_s1062" style="position:absolute;margin-left:249pt;margin-top:.35pt;width:82.5pt;height:50.4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" fillcolor="#c0504d [3205]" strokecolor="#243f60 [1604]" strokeweight="1pt">
                <v:textbox>
                  <w:txbxContent>
                    <w:p w14:paraId="4D2FD9EB" w14:textId="77777777" w:rsidR="00944514" w:rsidRDefault="00944514" w:rsidP="00293AA7">
                      <w:pPr>
                        <w:jc w:val="center"/>
                      </w:pPr>
                      <w:r>
                        <w:t>Other Legato Services</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07424" behindDoc="0" locked="0" layoutInCell="1" allowOverlap="1" wp14:anchorId="32BDC9A1" wp14:editId="33A3E139">
                <wp:simplePos x="0" y="0"/>
                <wp:positionH relativeFrom="column">
                  <wp:posOffset>1885950</wp:posOffset>
                </wp:positionH>
                <wp:positionV relativeFrom="paragraph">
                  <wp:posOffset>8890</wp:posOffset>
                </wp:positionV>
                <wp:extent cx="1143000" cy="640080"/>
                <wp:effectExtent l="0" t="0" r="19050" b="26670"/>
                <wp:wrapNone/>
                <wp:docPr id="70" name="Rectangle 7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9E79B7B" w14:textId="77777777" w:rsidR="00944514" w:rsidRDefault="00944514" w:rsidP="00293AA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BDC9A1" id="Rectangle 70" o:spid="_x0000_s1063" style="position:absolute;margin-left:148.5pt;margin-top:.7pt;width:90pt;height:50.4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" fillcolor="#c0504d [3205]" strokecolor="#5a5a5a [2109]" strokeweight="1pt">
                <v:textbox>
                  <w:txbxContent>
                    <w:p w14:paraId="39E79B7B" w14:textId="77777777" w:rsidR="00944514" w:rsidRDefault="00944514" w:rsidP="00293AA7">
                      <w:pPr>
                        <w:jc w:val="center"/>
                      </w:pPr>
                      <w:r>
                        <w:t>Legato AT Server</w:t>
                      </w:r>
                    </w:p>
                  </w:txbxContent>
                </v:textbox>
              </v:rect>
            </w:pict>
          </mc:Fallback>
        </mc:AlternateContent>
      </w:r>
      <w:r w:rsidR="000929C4" w:rsidRPr="00215EAC">
        <w:rPr>
          <w:rFonts w:ascii="Arial" w:hAnsi="Arial" w:cs="Arial"/>
          <w:noProof/>
          <w:lang w:val="en-US"/>
        </w:rPr>
        <mc:AlternateContent>
          <mc:Choice Requires="wps">
            <w:drawing>
              <wp:anchor distT="0" distB="0" distL="114300" distR="114300" simplePos="0" relativeHeight="251984896" behindDoc="0" locked="0" layoutInCell="1" allowOverlap="1" wp14:anchorId="3AE2E817" wp14:editId="65162D8A">
                <wp:simplePos x="0" y="0"/>
                <wp:positionH relativeFrom="margin">
                  <wp:posOffset>0</wp:posOffset>
                </wp:positionH>
                <wp:positionV relativeFrom="paragraph">
                  <wp:posOffset>-635</wp:posOffset>
                </wp:positionV>
                <wp:extent cx="822325" cy="640080"/>
                <wp:effectExtent l="0" t="0" r="15875" b="26670"/>
                <wp:wrapNone/>
                <wp:docPr id="24" name="Rectangle 2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4A845F" w14:textId="77777777" w:rsidR="00944514" w:rsidRDefault="00944514" w:rsidP="000929C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2E817" id="Rectangle 24" o:spid="_x0000_s1064" style="position:absolute;margin-left:0;margin-top:-.05pt;width:64.75pt;height:50.4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" fillcolor="#f79646 [3209]" strokecolor="#5a5a5a [2109]" strokeweight="1pt">
                <v:textbox>
                  <w:txbxContent>
                    <w:p w14:paraId="4F4A845F" w14:textId="77777777" w:rsidR="00944514" w:rsidRDefault="00944514" w:rsidP="000929C4">
                      <w:pPr>
                        <w:jc w:val="center"/>
                      </w:pPr>
                      <w:r>
                        <w:t>Host with Linux OS</w:t>
                      </w:r>
                    </w:p>
                  </w:txbxContent>
                </v:textbox>
                <w10:wrap anchorx="margin"/>
              </v:rect>
            </w:pict>
          </mc:Fallback>
        </mc:AlternateContent>
      </w:r>
    </w:p>
    <w:p w14:paraId="21DA24A3" w14:textId="64BC7A5B" w:rsidR="003A3F79" w:rsidRDefault="003A3F79" w:rsidP="003A3F79">
      <w:pPr>
        <w:rPr>
          <w:lang w:val="en-US"/>
        </w:rPr>
      </w:pPr>
    </w:p>
    <w:p w14:paraId="21DA24A4" w14:textId="0BE08748" w:rsidR="003A3F79" w:rsidRDefault="003A3F79" w:rsidP="003A3F79">
      <w:pPr>
        <w:rPr>
          <w:lang w:val="en-US"/>
        </w:rPr>
      </w:pPr>
    </w:p>
    <w:p w14:paraId="21DA24A5" w14:textId="019D3836" w:rsidR="003A3F79" w:rsidRDefault="00E960F7" w:rsidP="003A3F79">
      <w:pPr>
        <w:rPr>
          <w:lang w:val="en-US"/>
        </w:rPr>
      </w:pPr>
      <w:r>
        <w:rPr>
          <w:noProof/>
          <w:lang w:val="en-US"/>
        </w:rPr>
        <mc:AlternateContent>
          <mc:Choice Requires="wps">
            <w:drawing>
              <wp:anchor distT="0" distB="0" distL="114300" distR="114300" simplePos="0" relativeHeight="251889664" behindDoc="0" locked="0" layoutInCell="1" allowOverlap="1" wp14:anchorId="21DA2780" wp14:editId="4516CA51">
                <wp:simplePos x="0" y="0"/>
                <wp:positionH relativeFrom="margin">
                  <wp:posOffset>5829299</wp:posOffset>
                </wp:positionH>
                <wp:positionV relativeFrom="paragraph">
                  <wp:posOffset>95885</wp:posOffset>
                </wp:positionV>
                <wp:extent cx="9525" cy="6875145"/>
                <wp:effectExtent l="0" t="0" r="28575" b="20955"/>
                <wp:wrapNone/>
                <wp:docPr id="418" name="Straight Connector 418"/>
                <wp:cNvGraphicFramePr/>
                <a:graphic xmlns:a="http://schemas.openxmlformats.org/drawingml/2006/main">
                  <a:graphicData uri="http://schemas.microsoft.com/office/word/2010/wordprocessingShape">
                    <wps:wsp>
                      <wps:cNvCnPr/>
                      <wps:spPr>
                        <a:xfrm flipH="1">
                          <a:off x="0" y="0"/>
                          <a:ext cx="9525" cy="6875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8994E7" id="Straight Connector 418" o:spid="_x0000_s1026" style="position:absolute;flip:x;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9pt,7.55pt" to="459.75pt,5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" strokecolor="#4a7ebb">
                <w10:wrap anchorx="margin"/>
              </v:line>
            </w:pict>
          </mc:Fallback>
        </mc:AlternateContent>
      </w:r>
      <w:r>
        <w:rPr>
          <w:noProof/>
          <w:lang w:val="en-US"/>
        </w:rPr>
        <mc:AlternateContent>
          <mc:Choice Requires="wps">
            <w:drawing>
              <wp:anchor distT="0" distB="0" distL="114300" distR="114300" simplePos="0" relativeHeight="251887616" behindDoc="0" locked="0" layoutInCell="1" allowOverlap="1" wp14:anchorId="21DA2786" wp14:editId="266CF4D8">
                <wp:simplePos x="0" y="0"/>
                <wp:positionH relativeFrom="column">
                  <wp:posOffset>3581400</wp:posOffset>
                </wp:positionH>
                <wp:positionV relativeFrom="paragraph">
                  <wp:posOffset>84455</wp:posOffset>
                </wp:positionV>
                <wp:extent cx="0" cy="6886575"/>
                <wp:effectExtent l="0" t="0" r="19050" b="28575"/>
                <wp:wrapNone/>
                <wp:docPr id="64" name="Straight Connector 64"/>
                <wp:cNvGraphicFramePr/>
                <a:graphic xmlns:a="http://schemas.openxmlformats.org/drawingml/2006/main">
                  <a:graphicData uri="http://schemas.microsoft.com/office/word/2010/wordprocessingShape">
                    <wps:wsp>
                      <wps:cNvCnPr/>
                      <wps:spPr>
                        <a:xfrm flipH="1">
                          <a:off x="0" y="0"/>
                          <a:ext cx="0" cy="6886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28C34" id="Straight Connector 64" o:spid="_x0000_s1026" style="position:absolute;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6.65pt" to="282pt,5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" strokecolor="#4579b8 [3044]"/>
            </w:pict>
          </mc:Fallback>
        </mc:AlternateContent>
      </w:r>
      <w:r>
        <w:rPr>
          <w:noProof/>
          <w:lang w:val="en-US"/>
        </w:rPr>
        <mc:AlternateContent>
          <mc:Choice Requires="wps">
            <w:drawing>
              <wp:anchor distT="0" distB="0" distL="114300" distR="114300" simplePos="0" relativeHeight="251886592" behindDoc="0" locked="0" layoutInCell="1" allowOverlap="1" wp14:anchorId="21DA2788" wp14:editId="1730C3D3">
                <wp:simplePos x="0" y="0"/>
                <wp:positionH relativeFrom="column">
                  <wp:posOffset>2561590</wp:posOffset>
                </wp:positionH>
                <wp:positionV relativeFrom="paragraph">
                  <wp:posOffset>86360</wp:posOffset>
                </wp:positionV>
                <wp:extent cx="0" cy="6894195"/>
                <wp:effectExtent l="0" t="0" r="19050" b="20955"/>
                <wp:wrapNone/>
                <wp:docPr id="66" name="Straight Connector 66"/>
                <wp:cNvGraphicFramePr/>
                <a:graphic xmlns:a="http://schemas.openxmlformats.org/drawingml/2006/main">
                  <a:graphicData uri="http://schemas.microsoft.com/office/word/2010/wordprocessingShape">
                    <wps:wsp>
                      <wps:cNvCnPr/>
                      <wps:spPr>
                        <a:xfrm flipH="1">
                          <a:off x="0" y="0"/>
                          <a:ext cx="0" cy="68941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EC30E" id="Straight Connector 66" o:spid="_x0000_s1026" style="position:absolute;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7pt,6.8pt" to="201.7pt,5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" strokecolor="#4579b8 [3044]"/>
            </w:pict>
          </mc:Fallback>
        </mc:AlternateContent>
      </w:r>
      <w:r w:rsidR="009D7A9D">
        <w:rPr>
          <w:noProof/>
          <w:lang w:val="en-US"/>
        </w:rPr>
        <mc:AlternateContent>
          <mc:Choice Requires="wps">
            <w:drawing>
              <wp:anchor distT="0" distB="0" distL="114300" distR="114300" simplePos="0" relativeHeight="251885568" behindDoc="0" locked="0" layoutInCell="1" allowOverlap="1" wp14:anchorId="21DA2784" wp14:editId="1CFDF32E">
                <wp:simplePos x="0" y="0"/>
                <wp:positionH relativeFrom="column">
                  <wp:posOffset>1257300</wp:posOffset>
                </wp:positionH>
                <wp:positionV relativeFrom="paragraph">
                  <wp:posOffset>67310</wp:posOffset>
                </wp:positionV>
                <wp:extent cx="0" cy="6903720"/>
                <wp:effectExtent l="0" t="0" r="19050" b="30480"/>
                <wp:wrapNone/>
                <wp:docPr id="419" name="Straight Connector 419"/>
                <wp:cNvGraphicFramePr/>
                <a:graphic xmlns:a="http://schemas.openxmlformats.org/drawingml/2006/main">
                  <a:graphicData uri="http://schemas.microsoft.com/office/word/2010/wordprocessingShape">
                    <wps:wsp>
                      <wps:cNvCnPr/>
                      <wps:spPr>
                        <a:xfrm flipH="1">
                          <a:off x="0" y="0"/>
                          <a:ext cx="0" cy="6903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A8A89" id="Straight Connector 419" o:spid="_x0000_s1026" style="position:absolute;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5.3pt" to="99pt,5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" strokecolor="#4579b8 [3044]"/>
            </w:pict>
          </mc:Fallback>
        </mc:AlternateContent>
      </w:r>
      <w:r w:rsidR="003A3F79">
        <w:rPr>
          <w:noProof/>
          <w:lang w:val="en-US"/>
        </w:rPr>
        <mc:AlternateContent>
          <mc:Choice Requires="wps">
            <w:drawing>
              <wp:anchor distT="0" distB="0" distL="114300" distR="114300" simplePos="0" relativeHeight="251884544" behindDoc="0" locked="0" layoutInCell="1" allowOverlap="1" wp14:anchorId="21DA277E" wp14:editId="0E92F20C">
                <wp:simplePos x="0" y="0"/>
                <wp:positionH relativeFrom="column">
                  <wp:posOffset>323849</wp:posOffset>
                </wp:positionH>
                <wp:positionV relativeFrom="paragraph">
                  <wp:posOffset>95885</wp:posOffset>
                </wp:positionV>
                <wp:extent cx="28575" cy="6903720"/>
                <wp:effectExtent l="0" t="0" r="28575" b="30480"/>
                <wp:wrapNone/>
                <wp:docPr id="252" name="Straight Connector 252"/>
                <wp:cNvGraphicFramePr/>
                <a:graphic xmlns:a="http://schemas.openxmlformats.org/drawingml/2006/main">
                  <a:graphicData uri="http://schemas.microsoft.com/office/word/2010/wordprocessingShape">
                    <wps:wsp>
                      <wps:cNvCnPr/>
                      <wps:spPr>
                        <a:xfrm flipH="1">
                          <a:off x="0" y="0"/>
                          <a:ext cx="28575" cy="6903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02FC9" id="Straight Connector 252" o:spid="_x0000_s1026" style="position:absolute;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7.55pt" to="27.75pt,5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" strokecolor="#4579b8 [3044]"/>
            </w:pict>
          </mc:Fallback>
        </mc:AlternateContent>
      </w:r>
      <w:r w:rsidR="003A3F79">
        <w:rPr>
          <w:noProof/>
          <w:lang w:val="en-US"/>
        </w:rPr>
        <mc:AlternateContent>
          <mc:Choice Requires="wps">
            <w:drawing>
              <wp:anchor distT="0" distB="0" distL="114300" distR="114300" simplePos="0" relativeHeight="251888640" behindDoc="0" locked="0" layoutInCell="1" allowOverlap="1" wp14:anchorId="21DA2782" wp14:editId="7B24FE63">
                <wp:simplePos x="0" y="0"/>
                <wp:positionH relativeFrom="column">
                  <wp:posOffset>4732683</wp:posOffset>
                </wp:positionH>
                <wp:positionV relativeFrom="paragraph">
                  <wp:posOffset>116039</wp:posOffset>
                </wp:positionV>
                <wp:extent cx="0" cy="6858000"/>
                <wp:effectExtent l="0" t="0" r="19050" b="19050"/>
                <wp:wrapNone/>
                <wp:docPr id="255" name="Straight Connector 255"/>
                <wp:cNvGraphicFramePr/>
                <a:graphic xmlns:a="http://schemas.openxmlformats.org/drawingml/2006/main">
                  <a:graphicData uri="http://schemas.microsoft.com/office/word/2010/wordprocessingShape">
                    <wps:wsp>
                      <wps:cNvCnPr/>
                      <wps:spPr>
                        <a:xfrm flipH="1">
                          <a:off x="0" y="0"/>
                          <a:ext cx="0" cy="685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2AEC8" id="Straight Connector 255" o:spid="_x0000_s1026" style="position:absolute;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65pt,9.15pt" to="372.65pt,5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" strokecolor="#4579b8 [3044]"/>
            </w:pict>
          </mc:Fallback>
        </mc:AlternateContent>
      </w:r>
    </w:p>
    <w:p w14:paraId="21DA24A6" w14:textId="77777777" w:rsidR="003A3F79" w:rsidRDefault="003A3F79" w:rsidP="003A3F79">
      <w:pPr>
        <w:rPr>
          <w:lang w:val="en-US"/>
        </w:rPr>
      </w:pPr>
      <w:r>
        <w:rPr>
          <w:lang w:val="en-US"/>
        </w:rPr>
        <w:t xml:space="preserve"> </w:t>
      </w:r>
    </w:p>
    <w:p w14:paraId="21DA24A7" w14:textId="28C945C8" w:rsidR="003A3F79" w:rsidRDefault="003A3F79" w:rsidP="003A3F79">
      <w:pPr>
        <w:rPr>
          <w:lang w:val="en-US"/>
        </w:rPr>
      </w:pPr>
      <w:r>
        <w:rPr>
          <w:lang w:val="en-US"/>
        </w:rPr>
        <w:t xml:space="preserve">                              </w:t>
      </w:r>
    </w:p>
    <w:p w14:paraId="21DA24A8" w14:textId="77777777" w:rsidR="003A3F79" w:rsidRDefault="003A3F79"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921408" behindDoc="1" locked="0" layoutInCell="1" allowOverlap="1" wp14:anchorId="21DA278A" wp14:editId="21DA278B">
                <wp:simplePos x="0" y="0"/>
                <wp:positionH relativeFrom="margin">
                  <wp:posOffset>1143000</wp:posOffset>
                </wp:positionH>
                <wp:positionV relativeFrom="paragraph">
                  <wp:posOffset>164244</wp:posOffset>
                </wp:positionV>
                <wp:extent cx="2285365" cy="427383"/>
                <wp:effectExtent l="0" t="0" r="635" b="0"/>
                <wp:wrapNone/>
                <wp:docPr id="19" name="Rounded Rectangle 19"/>
                <wp:cNvGraphicFramePr/>
                <a:graphic xmlns:a="http://schemas.openxmlformats.org/drawingml/2006/main">
                  <a:graphicData uri="http://schemas.microsoft.com/office/word/2010/wordprocessingShape">
                    <wps:wsp>
                      <wps:cNvSpPr/>
                      <wps:spPr>
                        <a:xfrm>
                          <a:off x="0" y="0"/>
                          <a:ext cx="2285365" cy="427383"/>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41" w14:textId="77777777" w:rsidR="00944514" w:rsidRPr="0056762D" w:rsidRDefault="00944514" w:rsidP="003A3F79">
                            <w:pPr>
                              <w:rPr>
                                <w:rFonts w:ascii="Arial" w:hAnsi="Arial" w:cs="Arial"/>
                                <w:sz w:val="20"/>
                              </w:rPr>
                            </w:pPr>
                            <w:r w:rsidRPr="0056762D">
                              <w:rPr>
                                <w:rFonts w:ascii="Arial" w:hAnsi="Arial" w:cs="Arial"/>
                                <w:sz w:val="20"/>
                              </w:rPr>
                              <w:t>AT Command</w:t>
                            </w:r>
                          </w:p>
                          <w:p w14:paraId="21DA2942" w14:textId="77777777" w:rsidR="00944514" w:rsidRPr="0056762D" w:rsidRDefault="00944514" w:rsidP="003A3F79">
                            <w:pPr>
                              <w:rPr>
                                <w:rFonts w:ascii="Arial" w:hAnsi="Arial" w:cs="Arial"/>
                                <w:sz w:val="20"/>
                              </w:rPr>
                            </w:pPr>
                            <w:r>
                              <w:rPr>
                                <w:rFonts w:ascii="Arial" w:hAnsi="Arial" w:cs="Arial"/>
                                <w:sz w:val="20"/>
                              </w:rPr>
                              <w:t>AT+KCNXCFG</w:t>
                            </w:r>
                            <w:r>
                              <w:rPr>
                                <w:rFonts w:ascii="Arial" w:hAnsi="Arial" w:cs="Arial"/>
                                <w:color w:val="000000"/>
                                <w:sz w:val="20"/>
                              </w:rPr>
                              <w:t>?</w:t>
                            </w:r>
                          </w:p>
                          <w:p w14:paraId="21DA2943" w14:textId="77777777" w:rsidR="00944514" w:rsidRDefault="00944514" w:rsidP="003A3F79">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8A" id="Rounded Rectangle 19" o:spid="_x0000_s1065" style="position:absolute;margin-left:90pt;margin-top:12.95pt;width:179.95pt;height:33.65pt;z-index:-25139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" fillcolor="white [3201]" stroked="f" strokeweight="2pt">
                <v:textbox>
                  <w:txbxContent>
                    <w:p w14:paraId="21DA2941" w14:textId="77777777" w:rsidR="00944514" w:rsidRPr="0056762D" w:rsidRDefault="00944514" w:rsidP="003A3F79">
                      <w:pPr>
                        <w:rPr>
                          <w:rFonts w:ascii="Arial" w:hAnsi="Arial" w:cs="Arial"/>
                          <w:sz w:val="20"/>
                        </w:rPr>
                      </w:pPr>
                      <w:r w:rsidRPr="0056762D">
                        <w:rPr>
                          <w:rFonts w:ascii="Arial" w:hAnsi="Arial" w:cs="Arial"/>
                          <w:sz w:val="20"/>
                        </w:rPr>
                        <w:t>AT Command</w:t>
                      </w:r>
                    </w:p>
                    <w:p w14:paraId="21DA2942" w14:textId="77777777" w:rsidR="00944514" w:rsidRPr="0056762D" w:rsidRDefault="00944514" w:rsidP="003A3F79">
                      <w:pPr>
                        <w:rPr>
                          <w:rFonts w:ascii="Arial" w:hAnsi="Arial" w:cs="Arial"/>
                          <w:sz w:val="20"/>
                        </w:rPr>
                      </w:pPr>
                      <w:r>
                        <w:rPr>
                          <w:rFonts w:ascii="Arial" w:hAnsi="Arial" w:cs="Arial"/>
                          <w:sz w:val="20"/>
                        </w:rPr>
                        <w:t>AT+KCNXCFG</w:t>
                      </w:r>
                      <w:r>
                        <w:rPr>
                          <w:rFonts w:ascii="Arial" w:hAnsi="Arial" w:cs="Arial"/>
                          <w:color w:val="000000"/>
                          <w:sz w:val="20"/>
                        </w:rPr>
                        <w:t>?</w:t>
                      </w:r>
                    </w:p>
                    <w:p w14:paraId="21DA2943" w14:textId="77777777" w:rsidR="00944514" w:rsidRDefault="00944514" w:rsidP="003A3F79">
                      <w:r>
                        <w:t xml:space="preserve">    </w:t>
                      </w:r>
                    </w:p>
                  </w:txbxContent>
                </v:textbox>
                <w10:wrap anchorx="margin"/>
              </v:roundrect>
            </w:pict>
          </mc:Fallback>
        </mc:AlternateContent>
      </w:r>
      <w:r>
        <w:rPr>
          <w:rFonts w:ascii="Times New Roman" w:eastAsiaTheme="minorHAnsi" w:hAnsi="Times New Roman"/>
          <w:noProof/>
          <w:szCs w:val="24"/>
          <w:lang w:val="en-US"/>
        </w:rPr>
        <mc:AlternateContent>
          <mc:Choice Requires="wps">
            <w:drawing>
              <wp:anchor distT="0" distB="0" distL="114300" distR="114300" simplePos="0" relativeHeight="251892736" behindDoc="0" locked="0" layoutInCell="1" allowOverlap="1" wp14:anchorId="21DA278C" wp14:editId="21DA278D">
                <wp:simplePos x="0" y="0"/>
                <wp:positionH relativeFrom="column">
                  <wp:posOffset>-352425</wp:posOffset>
                </wp:positionH>
                <wp:positionV relativeFrom="paragraph">
                  <wp:posOffset>161290</wp:posOffset>
                </wp:positionV>
                <wp:extent cx="1495425" cy="628650"/>
                <wp:effectExtent l="57150" t="38100" r="85725" b="95250"/>
                <wp:wrapNone/>
                <wp:docPr id="87" name="Rectangle 87"/>
                <wp:cNvGraphicFramePr/>
                <a:graphic xmlns:a="http://schemas.openxmlformats.org/drawingml/2006/main">
                  <a:graphicData uri="http://schemas.microsoft.com/office/word/2010/wordprocessingShape">
                    <wps:wsp>
                      <wps:cNvSpPr/>
                      <wps:spPr>
                        <a:xfrm>
                          <a:off x="0" y="0"/>
                          <a:ext cx="1495425" cy="6286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1DA2944" w14:textId="77777777" w:rsidR="00944514" w:rsidRPr="003B462D" w:rsidRDefault="00944514" w:rsidP="003A3F79">
                            <w:pPr>
                              <w:jc w:val="center"/>
                              <w:rPr>
                                <w:color w:val="92D050"/>
                              </w:rPr>
                            </w:pPr>
                            <w:r>
                              <w:t>GOTO to 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DA278C" id="Rectangle 87" o:spid="_x0000_s1066" style="position:absolute;margin-left:-27.75pt;margin-top:12.7pt;width:117.75pt;height:49.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" fillcolor="#92d050" strokecolor="#92d050">
                <v:shadow on="t" color="black" opacity="24903f" origin=",.5" offset="0,.55556mm"/>
                <v:textbox>
                  <w:txbxContent>
                    <w:p w14:paraId="21DA2944" w14:textId="77777777" w:rsidR="00944514" w:rsidRPr="003B462D" w:rsidRDefault="00944514" w:rsidP="003A3F79">
                      <w:pPr>
                        <w:jc w:val="center"/>
                        <w:rPr>
                          <w:color w:val="92D050"/>
                        </w:rPr>
                      </w:pPr>
                      <w:r>
                        <w:t>GOTO to CMD_TYPE_READ Module</w:t>
                      </w:r>
                    </w:p>
                  </w:txbxContent>
                </v:textbox>
              </v:rect>
            </w:pict>
          </mc:Fallback>
        </mc:AlternateContent>
      </w:r>
      <w:r>
        <w:rPr>
          <w:lang w:val="en-US"/>
        </w:rPr>
        <w:t xml:space="preserve">                                     </w:t>
      </w:r>
    </w:p>
    <w:p w14:paraId="21DA24A9" w14:textId="77777777" w:rsidR="003A3F79" w:rsidRDefault="003A3F79" w:rsidP="003A3F79">
      <w:pPr>
        <w:rPr>
          <w:lang w:val="en-US"/>
        </w:rPr>
      </w:pPr>
    </w:p>
    <w:p w14:paraId="21DA24AA" w14:textId="77777777" w:rsidR="003A3F79" w:rsidRPr="00EB2C7A" w:rsidRDefault="003A3F79" w:rsidP="003A3F79">
      <w:pPr>
        <w:tabs>
          <w:tab w:val="left" w:pos="3015"/>
        </w:tabs>
        <w:contextualSpacing/>
        <w:rPr>
          <w:rFonts w:ascii="Arial" w:hAnsi="Arial" w:cs="Arial"/>
          <w:sz w:val="20"/>
          <w:lang w:val="en-US"/>
        </w:rPr>
      </w:pPr>
      <w:r>
        <w:rPr>
          <w:lang w:val="en-US"/>
        </w:rPr>
        <w:t xml:space="preserve">                                                                                     </w:t>
      </w:r>
    </w:p>
    <w:p w14:paraId="21DA24AB" w14:textId="46A4CE8E" w:rsidR="003A3F79" w:rsidRDefault="003A3F79" w:rsidP="003A3F79">
      <w:pPr>
        <w:rPr>
          <w:lang w:val="en-US"/>
        </w:rPr>
      </w:pPr>
    </w:p>
    <w:p w14:paraId="21DA24AC" w14:textId="77777777" w:rsidR="003A3F79" w:rsidRPr="00CF4343" w:rsidRDefault="003A3F79" w:rsidP="003A3F79">
      <w:pPr>
        <w:rPr>
          <w:rFonts w:ascii="Arial" w:hAnsi="Arial" w:cs="Arial"/>
          <w:sz w:val="20"/>
          <w:lang w:val="en-US"/>
        </w:rPr>
      </w:pPr>
      <w:r>
        <w:rPr>
          <w:lang w:val="en-US"/>
        </w:rPr>
        <w:t xml:space="preserve">                                                               </w:t>
      </w:r>
    </w:p>
    <w:p w14:paraId="21DA24AD" w14:textId="684C2852" w:rsidR="003A3F79" w:rsidRPr="00D65D23" w:rsidRDefault="003A3F79" w:rsidP="003A3F79">
      <w:pPr>
        <w:rPr>
          <w:rFonts w:ascii="Arial" w:hAnsi="Arial" w:cs="Arial"/>
          <w:sz w:val="20"/>
        </w:rPr>
      </w:pPr>
      <w:r>
        <w:rPr>
          <w:lang w:val="en-US"/>
        </w:rPr>
        <w:t xml:space="preserve">                                     </w:t>
      </w:r>
    </w:p>
    <w:p w14:paraId="21DA24AE" w14:textId="2CAE2450" w:rsidR="003A3F79" w:rsidRPr="00C1055B" w:rsidRDefault="003A3F79" w:rsidP="003A3F79">
      <w:pPr>
        <w:rPr>
          <w:rFonts w:ascii="Arial" w:hAnsi="Arial" w:cs="Arial"/>
          <w:sz w:val="20"/>
        </w:rPr>
      </w:pPr>
      <w:r w:rsidRPr="00C1055B">
        <w:rPr>
          <w:rFonts w:ascii="Arial" w:hAnsi="Arial" w:cs="Arial"/>
          <w:sz w:val="20"/>
        </w:rPr>
        <w:t xml:space="preserve">                                                                                  </w:t>
      </w:r>
      <w:r>
        <w:rPr>
          <w:rFonts w:ascii="Arial" w:hAnsi="Arial" w:cs="Arial"/>
          <w:sz w:val="20"/>
        </w:rPr>
        <w:t xml:space="preserve">      </w:t>
      </w:r>
      <w:r w:rsidRPr="00C1055B">
        <w:rPr>
          <w:rFonts w:ascii="Arial" w:hAnsi="Arial" w:cs="Arial"/>
          <w:sz w:val="20"/>
        </w:rPr>
        <w:t xml:space="preserve">                        </w:t>
      </w:r>
    </w:p>
    <w:p w14:paraId="21DA24AF" w14:textId="77777777" w:rsidR="003A3F79" w:rsidRPr="00B46730" w:rsidRDefault="003A3F79" w:rsidP="003A3F79">
      <w:pPr>
        <w:rPr>
          <w:rFonts w:ascii="Arial" w:hAnsi="Arial" w:cs="Arial"/>
          <w:sz w:val="20"/>
          <w:lang w:val="en-US"/>
        </w:rPr>
      </w:pPr>
      <w:r>
        <w:rPr>
          <w:rFonts w:ascii="Arial" w:hAnsi="Arial" w:cs="Arial"/>
          <w:sz w:val="20"/>
          <w:lang w:val="en-US"/>
        </w:rPr>
        <w:t xml:space="preserve">                            </w:t>
      </w:r>
    </w:p>
    <w:p w14:paraId="21DA24B0" w14:textId="09E899FC" w:rsidR="003A3F79" w:rsidRPr="00B46730" w:rsidRDefault="003A3F79" w:rsidP="003A3F79">
      <w:pPr>
        <w:rPr>
          <w:rFonts w:ascii="Arial" w:hAnsi="Arial" w:cs="Arial"/>
          <w:sz w:val="20"/>
          <w:lang w:val="en-US"/>
        </w:rPr>
      </w:pPr>
      <w:r>
        <w:rPr>
          <w:rFonts w:ascii="Arial" w:hAnsi="Arial" w:cs="Arial"/>
          <w:sz w:val="20"/>
          <w:lang w:val="en-US"/>
        </w:rPr>
        <w:t xml:space="preserve">     </w:t>
      </w:r>
      <w:r w:rsidRPr="00B46730">
        <w:rPr>
          <w:rFonts w:ascii="Arial" w:hAnsi="Arial" w:cs="Arial"/>
          <w:sz w:val="20"/>
          <w:lang w:val="en-US"/>
        </w:rPr>
        <w:t xml:space="preserve">          </w:t>
      </w:r>
      <w:r>
        <w:rPr>
          <w:rFonts w:ascii="Arial" w:hAnsi="Arial" w:cs="Arial"/>
          <w:sz w:val="20"/>
          <w:lang w:val="en-US"/>
        </w:rPr>
        <w:t xml:space="preserve">                                                                                        </w:t>
      </w:r>
    </w:p>
    <w:p w14:paraId="21DA24B1" w14:textId="0782324F" w:rsidR="003A3F79" w:rsidRDefault="003E07F3"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2225536" behindDoc="0" locked="0" layoutInCell="1" allowOverlap="1" wp14:anchorId="124A0706" wp14:editId="6215AAA9">
                <wp:simplePos x="0" y="0"/>
                <wp:positionH relativeFrom="margin">
                  <wp:posOffset>447675</wp:posOffset>
                </wp:positionH>
                <wp:positionV relativeFrom="paragraph">
                  <wp:posOffset>6350</wp:posOffset>
                </wp:positionV>
                <wp:extent cx="1620079" cy="685800"/>
                <wp:effectExtent l="0" t="0" r="18415" b="19050"/>
                <wp:wrapNone/>
                <wp:docPr id="545" name="Rounded Rectangle 545"/>
                <wp:cNvGraphicFramePr/>
                <a:graphic xmlns:a="http://schemas.openxmlformats.org/drawingml/2006/main">
                  <a:graphicData uri="http://schemas.microsoft.com/office/word/2010/wordprocessingShape">
                    <wps:wsp>
                      <wps:cNvSpPr/>
                      <wps:spPr>
                        <a:xfrm>
                          <a:off x="0" y="0"/>
                          <a:ext cx="1620079" cy="685800"/>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69B6E6A0" w14:textId="18FF731A" w:rsidR="00944514" w:rsidRDefault="00944514" w:rsidP="003E07F3">
                            <w:pPr>
                              <w:rPr>
                                <w:rFonts w:ascii="Arial" w:hAnsi="Arial" w:cs="Arial"/>
                                <w:sz w:val="20"/>
                              </w:rPr>
                            </w:pPr>
                            <w:r>
                              <w:rPr>
                                <w:rFonts w:ascii="Arial" w:hAnsi="Arial" w:cs="Arial"/>
                                <w:sz w:val="20"/>
                              </w:rPr>
                              <w:t xml:space="preserve">Retrieve the GPRS parameters which is stored in  the array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4A0706" id="Rounded Rectangle 545" o:spid="_x0000_s1067" style="position:absolute;margin-left:35.25pt;margin-top:.5pt;width:127.55pt;height:54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" fillcolor="white [3201]" strokecolor="#4f81bd [3204]" strokeweight="1pt">
                <v:textbox>
                  <w:txbxContent>
                    <w:p w14:paraId="69B6E6A0" w14:textId="18FF731A" w:rsidR="00944514" w:rsidRDefault="00944514" w:rsidP="003E07F3">
                      <w:pPr>
                        <w:rPr>
                          <w:rFonts w:ascii="Arial" w:hAnsi="Arial" w:cs="Arial"/>
                          <w:sz w:val="20"/>
                        </w:rPr>
                      </w:pPr>
                      <w:r>
                        <w:rPr>
                          <w:rFonts w:ascii="Arial" w:hAnsi="Arial" w:cs="Arial"/>
                          <w:sz w:val="20"/>
                        </w:rPr>
                        <w:t xml:space="preserve">Retrieve the GPRS parameters which is stored in  the array </w:t>
                      </w:r>
                    </w:p>
                  </w:txbxContent>
                </v:textbox>
                <w10:wrap anchorx="margin"/>
              </v:roundrect>
            </w:pict>
          </mc:Fallback>
        </mc:AlternateContent>
      </w:r>
      <w:r w:rsidR="003A3F79">
        <w:rPr>
          <w:lang w:val="en-US"/>
        </w:rPr>
        <w:t xml:space="preserve">                                                         </w:t>
      </w:r>
    </w:p>
    <w:p w14:paraId="21DA24B2" w14:textId="3BC3A476" w:rsidR="003A3F79" w:rsidRDefault="003A3F79" w:rsidP="003A3F79">
      <w:pPr>
        <w:rPr>
          <w:lang w:val="en-US"/>
        </w:rPr>
      </w:pPr>
    </w:p>
    <w:p w14:paraId="21DA24B3" w14:textId="3473E931" w:rsidR="003A3F79" w:rsidRPr="00CF4343" w:rsidRDefault="003A3F79" w:rsidP="003A3F79">
      <w:pPr>
        <w:rPr>
          <w:rFonts w:ascii="Arial" w:hAnsi="Arial" w:cs="Arial"/>
          <w:sz w:val="20"/>
          <w:lang w:val="en-US"/>
        </w:rPr>
      </w:pPr>
      <w:r>
        <w:rPr>
          <w:lang w:val="en-US"/>
        </w:rPr>
        <w:t xml:space="preserve">                                      </w:t>
      </w:r>
    </w:p>
    <w:p w14:paraId="21DA24B4" w14:textId="77777777" w:rsidR="003A3F79" w:rsidRDefault="003A3F79" w:rsidP="003A3F79">
      <w:pPr>
        <w:rPr>
          <w:lang w:val="en-US"/>
        </w:rPr>
      </w:pPr>
      <w:r>
        <w:rPr>
          <w:lang w:val="en-US"/>
        </w:rPr>
        <w:t xml:space="preserve">                                     </w:t>
      </w:r>
    </w:p>
    <w:p w14:paraId="21DA24B5" w14:textId="77777777" w:rsidR="003A3F79" w:rsidRDefault="003A3F79" w:rsidP="003A3F79">
      <w:pPr>
        <w:rPr>
          <w:lang w:val="en-US"/>
        </w:rPr>
      </w:pPr>
      <w:r w:rsidRPr="00FC6A80">
        <w:rPr>
          <w:rFonts w:ascii="Arial" w:hAnsi="Arial" w:cs="Arial"/>
          <w:noProof/>
          <w:sz w:val="20"/>
          <w:lang w:val="en-US"/>
        </w:rPr>
        <mc:AlternateContent>
          <mc:Choice Requires="wps">
            <w:drawing>
              <wp:anchor distT="0" distB="0" distL="114300" distR="114300" simplePos="0" relativeHeight="251890688" behindDoc="1" locked="0" layoutInCell="1" allowOverlap="1" wp14:anchorId="21DA2798" wp14:editId="21DA2799">
                <wp:simplePos x="0" y="0"/>
                <wp:positionH relativeFrom="margin">
                  <wp:posOffset>1314450</wp:posOffset>
                </wp:positionH>
                <wp:positionV relativeFrom="paragraph">
                  <wp:posOffset>13970</wp:posOffset>
                </wp:positionV>
                <wp:extent cx="3086100" cy="561975"/>
                <wp:effectExtent l="0" t="0" r="0" b="9525"/>
                <wp:wrapNone/>
                <wp:docPr id="71" name="Rounded Rectangle 71"/>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48" w14:textId="77777777" w:rsidR="00944514" w:rsidRPr="00FB6545" w:rsidRDefault="00944514" w:rsidP="003A3F79">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98" id="Rounded Rectangle 71" o:spid="_x0000_s1068" style="position:absolute;margin-left:103.5pt;margin-top:1.1pt;width:243pt;height:44.25pt;z-index:-25142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" fillcolor="white [3201]" stroked="f" strokeweight="2pt">
                <v:textbox>
                  <w:txbxContent>
                    <w:p w14:paraId="21DA2948" w14:textId="77777777" w:rsidR="00944514" w:rsidRPr="00FB6545" w:rsidRDefault="00944514" w:rsidP="003A3F79">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21DA24B6" w14:textId="6F2067A0" w:rsidR="003A3F79" w:rsidRPr="005711E2" w:rsidRDefault="003A3F79" w:rsidP="003A3F79">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21DA24B7" w14:textId="77777777" w:rsidR="003A3F79" w:rsidRDefault="003A3F79" w:rsidP="003A3F79">
      <w:pPr>
        <w:rPr>
          <w:lang w:val="en-US"/>
        </w:rPr>
      </w:pPr>
      <w:r>
        <w:rPr>
          <w:lang w:val="en-US"/>
        </w:rPr>
        <w:t xml:space="preserve"> </w:t>
      </w:r>
    </w:p>
    <w:p w14:paraId="21DA24B9" w14:textId="204FCBC6" w:rsidR="003A3F79" w:rsidRPr="007C4255" w:rsidRDefault="003A3F79" w:rsidP="003A3F79">
      <w:pPr>
        <w:tabs>
          <w:tab w:val="left" w:pos="960"/>
        </w:tabs>
        <w:rPr>
          <w:rFonts w:ascii="Arial" w:hAnsi="Arial" w:cs="Arial"/>
          <w:sz w:val="20"/>
        </w:rPr>
      </w:pPr>
      <w:r>
        <w:rPr>
          <w:lang w:val="en-US"/>
        </w:rPr>
        <w:t xml:space="preserve">                                             </w:t>
      </w:r>
      <w:r>
        <w:rPr>
          <w:rFonts w:ascii="Arial" w:hAnsi="Arial" w:cs="Arial"/>
          <w:sz w:val="20"/>
        </w:rPr>
        <w:t xml:space="preserve">          </w:t>
      </w:r>
    </w:p>
    <w:p w14:paraId="21DA24BA" w14:textId="6E5A04CC" w:rsidR="003A3F79" w:rsidRDefault="003A3F79" w:rsidP="003A3F79">
      <w:pPr>
        <w:rPr>
          <w:lang w:val="en-US"/>
        </w:rPr>
      </w:pPr>
    </w:p>
    <w:p w14:paraId="4AFD28D0" w14:textId="0E9C3EE9" w:rsidR="00167607" w:rsidRPr="00323DC1" w:rsidRDefault="00167607" w:rsidP="00167607">
      <w:pPr>
        <w:rPr>
          <w:rFonts w:ascii="Arial" w:hAnsi="Arial" w:cs="Arial"/>
          <w:sz w:val="20"/>
          <w:lang w:val="en-US"/>
        </w:rPr>
      </w:pPr>
      <w:r>
        <w:rPr>
          <w:lang w:val="en-US"/>
        </w:rPr>
        <w:t xml:space="preserve">           </w:t>
      </w:r>
      <w:r w:rsidRPr="00323DC1">
        <w:rPr>
          <w:rFonts w:ascii="Arial" w:hAnsi="Arial" w:cs="Arial"/>
          <w:sz w:val="20"/>
          <w:lang w:val="en-US"/>
        </w:rPr>
        <w:t xml:space="preserve">Send </w:t>
      </w:r>
      <w:r w:rsidR="00C937D4">
        <w:rPr>
          <w:rFonts w:ascii="Arial" w:hAnsi="Arial" w:cs="Arial"/>
          <w:sz w:val="20"/>
          <w:lang w:val="en-US"/>
        </w:rPr>
        <w:t xml:space="preserve">the </w:t>
      </w:r>
      <w:r>
        <w:rPr>
          <w:rFonts w:ascii="Arial" w:hAnsi="Arial" w:cs="Arial"/>
          <w:sz w:val="20"/>
          <w:lang w:val="en-US"/>
        </w:rPr>
        <w:t xml:space="preserve">retrieved </w:t>
      </w:r>
    </w:p>
    <w:p w14:paraId="6D1384A2" w14:textId="77777777" w:rsidR="00167607" w:rsidRPr="00323DC1" w:rsidRDefault="00167607" w:rsidP="00167607">
      <w:pPr>
        <w:rPr>
          <w:rFonts w:ascii="Arial" w:hAnsi="Arial" w:cs="Arial"/>
          <w:sz w:val="20"/>
          <w:lang w:val="en-US"/>
        </w:rPr>
      </w:pPr>
      <w:r w:rsidRPr="00323DC1">
        <w:rPr>
          <w:rFonts w:ascii="Arial" w:hAnsi="Arial" w:cs="Arial"/>
          <w:sz w:val="20"/>
          <w:lang w:val="en-US"/>
        </w:rPr>
        <w:t xml:space="preserve">           </w:t>
      </w:r>
      <w:r>
        <w:rPr>
          <w:rFonts w:ascii="Arial" w:hAnsi="Arial" w:cs="Arial"/>
          <w:sz w:val="20"/>
          <w:lang w:val="en-US"/>
        </w:rPr>
        <w:t>GPRS parameters</w:t>
      </w:r>
      <w:r w:rsidRPr="00323DC1">
        <w:rPr>
          <w:rFonts w:ascii="Arial" w:hAnsi="Arial" w:cs="Arial"/>
          <w:sz w:val="20"/>
          <w:lang w:val="en-US"/>
        </w:rPr>
        <w:t xml:space="preserve"> </w:t>
      </w:r>
      <w:r>
        <w:rPr>
          <w:rFonts w:ascii="Arial" w:hAnsi="Arial" w:cs="Arial"/>
          <w:sz w:val="20"/>
          <w:lang w:val="en-US"/>
        </w:rPr>
        <w:t xml:space="preserve">as </w:t>
      </w:r>
    </w:p>
    <w:p w14:paraId="20D42939" w14:textId="77777777" w:rsidR="00167607" w:rsidRPr="00323DC1" w:rsidRDefault="00167607" w:rsidP="00167607">
      <w:pPr>
        <w:rPr>
          <w:rFonts w:ascii="Arial" w:hAnsi="Arial" w:cs="Arial"/>
          <w:sz w:val="20"/>
          <w:lang w:val="en-US"/>
        </w:rPr>
      </w:pPr>
      <w:r w:rsidRPr="00323DC1">
        <w:rPr>
          <w:rFonts w:ascii="Arial" w:hAnsi="Arial" w:cs="Arial"/>
          <w:sz w:val="20"/>
          <w:lang w:val="en-US"/>
        </w:rPr>
        <w:t xml:space="preserve">           Intermediate Response                                                                                                                            </w:t>
      </w:r>
    </w:p>
    <w:p w14:paraId="21DA24BB" w14:textId="64EC9273" w:rsidR="003A3F79" w:rsidRDefault="003A3F79" w:rsidP="003A3F79">
      <w:pPr>
        <w:rPr>
          <w:lang w:val="en-US"/>
        </w:rPr>
      </w:pPr>
      <w:r>
        <w:rPr>
          <w:lang w:val="en-US"/>
        </w:rPr>
        <w:t xml:space="preserve">                                           </w:t>
      </w:r>
    </w:p>
    <w:p w14:paraId="21DA24BC" w14:textId="061C71BC" w:rsidR="003A3F79" w:rsidRDefault="00167607" w:rsidP="003A3F79">
      <w:pPr>
        <w:rPr>
          <w:lang w:val="en-US"/>
        </w:rPr>
      </w:pPr>
      <w:r>
        <w:rPr>
          <w:noProof/>
          <w:lang w:val="en-US"/>
        </w:rPr>
        <mc:AlternateContent>
          <mc:Choice Requires="wps">
            <w:drawing>
              <wp:anchor distT="0" distB="0" distL="114300" distR="114300" simplePos="0" relativeHeight="252229632" behindDoc="0" locked="0" layoutInCell="1" allowOverlap="1" wp14:anchorId="0C43E210" wp14:editId="61ED7937">
                <wp:simplePos x="0" y="0"/>
                <wp:positionH relativeFrom="column">
                  <wp:posOffset>333375</wp:posOffset>
                </wp:positionH>
                <wp:positionV relativeFrom="paragraph">
                  <wp:posOffset>13970</wp:posOffset>
                </wp:positionV>
                <wp:extent cx="923925" cy="0"/>
                <wp:effectExtent l="38100" t="76200" r="0" b="95250"/>
                <wp:wrapNone/>
                <wp:docPr id="159" name="Straight Arrow Connector 159"/>
                <wp:cNvGraphicFramePr/>
                <a:graphic xmlns:a="http://schemas.openxmlformats.org/drawingml/2006/main">
                  <a:graphicData uri="http://schemas.microsoft.com/office/word/2010/wordprocessingShape">
                    <wps:wsp>
                      <wps:cNvCnPr/>
                      <wps:spPr>
                        <a:xfrm flipH="1">
                          <a:off x="0" y="0"/>
                          <a:ext cx="923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D6843AC" id="Straight Arrow Connector 159" o:spid="_x0000_s1026" type="#_x0000_t32" style="position:absolute;margin-left:26.25pt;margin-top:1.1pt;width:72.75pt;height:0;flip:x;z-index:25222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" strokecolor="#4579b8 [3044]">
                <v:stroke endarrow="block"/>
              </v:shape>
            </w:pict>
          </mc:Fallback>
        </mc:AlternateContent>
      </w:r>
      <w:r w:rsidR="003A3F79">
        <w:rPr>
          <w:lang w:val="en-US"/>
        </w:rPr>
        <w:t xml:space="preserve">                                                     </w:t>
      </w:r>
    </w:p>
    <w:p w14:paraId="21DA24BD" w14:textId="14AE8339" w:rsidR="003A3F79" w:rsidRDefault="003A3F79" w:rsidP="003A3F79">
      <w:pPr>
        <w:rPr>
          <w:rFonts w:ascii="Arial" w:hAnsi="Arial" w:cs="Arial"/>
          <w:sz w:val="20"/>
        </w:rPr>
      </w:pPr>
      <w:r>
        <w:rPr>
          <w:lang w:val="en-US"/>
        </w:rPr>
        <w:t xml:space="preserve">                                     </w:t>
      </w:r>
      <w:r>
        <w:rPr>
          <w:rFonts w:ascii="Arial" w:hAnsi="Arial" w:cs="Arial"/>
          <w:sz w:val="20"/>
          <w:lang w:val="en-US"/>
        </w:rPr>
        <w:t xml:space="preserve"> </w:t>
      </w:r>
      <w:r w:rsidRPr="007C4255">
        <w:rPr>
          <w:rFonts w:ascii="Arial" w:hAnsi="Arial" w:cs="Arial"/>
          <w:sz w:val="20"/>
        </w:rPr>
        <w:t xml:space="preserve">         </w:t>
      </w:r>
    </w:p>
    <w:p w14:paraId="21DA24BE" w14:textId="5D58EC25" w:rsidR="003A3F79" w:rsidRPr="007C4255" w:rsidRDefault="003A3F79" w:rsidP="003A3F79">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21DA24BF" w14:textId="19F904B6" w:rsidR="003A3F79" w:rsidRPr="00F66174" w:rsidRDefault="003A3F79" w:rsidP="003A3F79">
      <w:pPr>
        <w:rPr>
          <w:rFonts w:ascii="Arial" w:hAnsi="Arial" w:cs="Arial"/>
          <w:sz w:val="20"/>
          <w:lang w:val="en-US"/>
        </w:rPr>
      </w:pPr>
    </w:p>
    <w:p w14:paraId="21DA24C0" w14:textId="77777777" w:rsidR="003A3F79" w:rsidRDefault="003A3F79" w:rsidP="003A3F79">
      <w:pPr>
        <w:rPr>
          <w:lang w:val="en-US"/>
        </w:rPr>
      </w:pPr>
      <w:r>
        <w:rPr>
          <w:lang w:val="en-US"/>
        </w:rPr>
        <w:t xml:space="preserve">                                         </w:t>
      </w:r>
    </w:p>
    <w:p w14:paraId="2063B7D0" w14:textId="77777777" w:rsidR="00412E6E" w:rsidRDefault="003A3F79" w:rsidP="00412E6E">
      <w:pPr>
        <w:rPr>
          <w:lang w:val="en-US"/>
        </w:rPr>
      </w:pPr>
      <w:r>
        <w:rPr>
          <w:lang w:val="en-US"/>
        </w:rPr>
        <w:t xml:space="preserve">                     </w:t>
      </w:r>
      <w:r w:rsidR="00412E6E">
        <w:rPr>
          <w:lang w:val="en-US"/>
        </w:rPr>
        <w:t>Final</w:t>
      </w:r>
    </w:p>
    <w:p w14:paraId="21DA24C1" w14:textId="7AC845EE" w:rsidR="003A3F79" w:rsidRPr="007C4255" w:rsidRDefault="00412E6E" w:rsidP="00412E6E">
      <w:pPr>
        <w:rPr>
          <w:rFonts w:ascii="Arial" w:hAnsi="Arial" w:cs="Arial"/>
          <w:sz w:val="20"/>
        </w:rPr>
      </w:pPr>
      <w:r>
        <w:rPr>
          <w:lang w:val="en-US"/>
        </w:rPr>
        <w:t xml:space="preserve">           Response(OK)</w:t>
      </w:r>
      <w:r w:rsidR="003A3F79">
        <w:rPr>
          <w:lang w:val="en-US"/>
        </w:rPr>
        <w:t xml:space="preserve">                               </w:t>
      </w:r>
    </w:p>
    <w:p w14:paraId="21DA24C2" w14:textId="15D643A3" w:rsidR="003A3F79" w:rsidRDefault="00372508" w:rsidP="003A3F79">
      <w:pPr>
        <w:rPr>
          <w:lang w:val="en-US"/>
        </w:rPr>
      </w:pPr>
      <w:r>
        <w:rPr>
          <w:noProof/>
          <w:lang w:val="en-US"/>
        </w:rPr>
        <mc:AlternateContent>
          <mc:Choice Requires="wps">
            <w:drawing>
              <wp:anchor distT="0" distB="0" distL="114300" distR="114300" simplePos="0" relativeHeight="252230656" behindDoc="0" locked="0" layoutInCell="1" allowOverlap="1" wp14:anchorId="57ED93B6" wp14:editId="7BA91847">
                <wp:simplePos x="0" y="0"/>
                <wp:positionH relativeFrom="column">
                  <wp:posOffset>342900</wp:posOffset>
                </wp:positionH>
                <wp:positionV relativeFrom="paragraph">
                  <wp:posOffset>86360</wp:posOffset>
                </wp:positionV>
                <wp:extent cx="923925" cy="0"/>
                <wp:effectExtent l="38100" t="76200" r="0" b="95250"/>
                <wp:wrapNone/>
                <wp:docPr id="165" name="Straight Arrow Connector 165"/>
                <wp:cNvGraphicFramePr/>
                <a:graphic xmlns:a="http://schemas.openxmlformats.org/drawingml/2006/main">
                  <a:graphicData uri="http://schemas.microsoft.com/office/word/2010/wordprocessingShape">
                    <wps:wsp>
                      <wps:cNvCnPr/>
                      <wps:spPr>
                        <a:xfrm flipH="1">
                          <a:off x="0" y="0"/>
                          <a:ext cx="923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B340750" id="Straight Arrow Connector 165" o:spid="_x0000_s1026" type="#_x0000_t32" style="position:absolute;margin-left:27pt;margin-top:6.8pt;width:72.75pt;height:0;flip:x;z-index:25223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" strokecolor="#4579b8 [3044]">
                <v:stroke endarrow="block"/>
              </v:shape>
            </w:pict>
          </mc:Fallback>
        </mc:AlternateContent>
      </w:r>
    </w:p>
    <w:p w14:paraId="21DA24C3" w14:textId="77777777" w:rsidR="003A3F79" w:rsidRDefault="003A3F79" w:rsidP="003A3F79">
      <w:pPr>
        <w:rPr>
          <w:lang w:val="en-US"/>
        </w:rPr>
      </w:pPr>
    </w:p>
    <w:p w14:paraId="21DA24C4" w14:textId="77777777" w:rsidR="003A3F79" w:rsidRDefault="003A3F79" w:rsidP="003A3F79">
      <w:pPr>
        <w:rPr>
          <w:lang w:val="en-US"/>
        </w:rPr>
      </w:pPr>
      <w:r>
        <w:rPr>
          <w:lang w:val="en-US"/>
        </w:rPr>
        <w:t xml:space="preserve">                                                      </w:t>
      </w:r>
    </w:p>
    <w:p w14:paraId="21DA24C5" w14:textId="6501F0DF" w:rsidR="003A3F79" w:rsidRDefault="003A3F79" w:rsidP="003A3F79">
      <w:pPr>
        <w:rPr>
          <w:lang w:val="en-US"/>
        </w:rPr>
      </w:pPr>
      <w:r>
        <w:rPr>
          <w:lang w:val="en-US"/>
        </w:rPr>
        <w:t xml:space="preserve">                                                            </w:t>
      </w:r>
    </w:p>
    <w:p w14:paraId="21DA24C6" w14:textId="77777777" w:rsidR="003A3F79" w:rsidRDefault="003A3F79" w:rsidP="003A3F79">
      <w:pPr>
        <w:rPr>
          <w:lang w:val="en-US"/>
        </w:rPr>
      </w:pPr>
      <w:r>
        <w:rPr>
          <w:lang w:val="en-US"/>
        </w:rPr>
        <w:t xml:space="preserve">                                                      </w:t>
      </w:r>
    </w:p>
    <w:p w14:paraId="21DA24C7" w14:textId="1343A148" w:rsidR="003A3F79" w:rsidRDefault="003A3F79" w:rsidP="003A3F79">
      <w:pPr>
        <w:rPr>
          <w:lang w:val="en-US"/>
        </w:rPr>
      </w:pPr>
    </w:p>
    <w:p w14:paraId="248F0B31" w14:textId="1FAEBC45" w:rsidR="00D3475D" w:rsidRDefault="00D3475D" w:rsidP="003A3F79">
      <w:pPr>
        <w:rPr>
          <w:lang w:val="en-US"/>
        </w:rPr>
      </w:pPr>
    </w:p>
    <w:p w14:paraId="6BB6857D" w14:textId="77777777" w:rsidR="00D407C7" w:rsidRDefault="003A3F79" w:rsidP="003A3F79">
      <w:pPr>
        <w:rPr>
          <w:rFonts w:ascii="Arial" w:hAnsi="Arial" w:cs="Arial"/>
          <w:sz w:val="20"/>
        </w:rPr>
      </w:pPr>
      <w:r w:rsidRPr="0043731A">
        <w:rPr>
          <w:rFonts w:ascii="Arial" w:hAnsi="Arial" w:cs="Arial"/>
          <w:sz w:val="20"/>
        </w:rPr>
        <w:t xml:space="preserve">   </w:t>
      </w:r>
    </w:p>
    <w:p w14:paraId="21DA24CE" w14:textId="381A803D" w:rsidR="003A3F79" w:rsidRPr="00610B67" w:rsidRDefault="003A3F79" w:rsidP="003A3F79">
      <w:pPr>
        <w:rPr>
          <w:rFonts w:ascii="Arial" w:hAnsi="Arial" w:cs="Arial"/>
          <w:sz w:val="20"/>
        </w:rPr>
      </w:pPr>
      <w:r w:rsidRPr="0043731A">
        <w:rPr>
          <w:rFonts w:ascii="Arial" w:hAnsi="Arial" w:cs="Arial"/>
          <w:sz w:val="20"/>
        </w:rPr>
        <w:t xml:space="preserve">                    </w:t>
      </w:r>
      <w:r w:rsidR="008C0E12">
        <w:rPr>
          <w:rFonts w:ascii="Arial" w:hAnsi="Arial" w:cs="Arial"/>
          <w:sz w:val="20"/>
        </w:rPr>
        <w:t xml:space="preserve">                         </w:t>
      </w:r>
    </w:p>
    <w:p w14:paraId="032586E0" w14:textId="77777777" w:rsidR="008C0E12" w:rsidRDefault="008C0E12" w:rsidP="003A3F79">
      <w:pPr>
        <w:rPr>
          <w:lang w:val="en-US"/>
        </w:rPr>
      </w:pPr>
    </w:p>
    <w:p w14:paraId="21DA24CF" w14:textId="12D56750" w:rsidR="003A3F79" w:rsidRPr="00330247" w:rsidRDefault="00175C55" w:rsidP="003A3F79">
      <w:r w:rsidRPr="00215EAC">
        <w:rPr>
          <w:rFonts w:ascii="Arial" w:hAnsi="Arial" w:cs="Arial"/>
          <w:noProof/>
          <w:lang w:val="en-US"/>
        </w:rPr>
        <w:lastRenderedPageBreak/>
        <mc:AlternateContent>
          <mc:Choice Requires="wps">
            <w:drawing>
              <wp:anchor distT="0" distB="0" distL="114300" distR="114300" simplePos="0" relativeHeight="252009472" behindDoc="0" locked="0" layoutInCell="1" allowOverlap="1" wp14:anchorId="3FA98429" wp14:editId="79FC1504">
                <wp:simplePos x="0" y="0"/>
                <wp:positionH relativeFrom="column">
                  <wp:posOffset>1866900</wp:posOffset>
                </wp:positionH>
                <wp:positionV relativeFrom="paragraph">
                  <wp:posOffset>8890</wp:posOffset>
                </wp:positionV>
                <wp:extent cx="1143000" cy="640080"/>
                <wp:effectExtent l="0" t="0" r="19050" b="26670"/>
                <wp:wrapNone/>
                <wp:docPr id="72" name="Rectangle 7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2A676FB" w14:textId="77777777" w:rsidR="00944514" w:rsidRDefault="00944514" w:rsidP="00293AA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A98429" id="Rectangle 72" o:spid="_x0000_s1069" style="position:absolute;margin-left:147pt;margin-top:.7pt;width:90pt;height:50.4pt;z-index:25200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" fillcolor="#c0504d [3205]" strokecolor="#5a5a5a [2109]" strokeweight="1pt">
                <v:textbox>
                  <w:txbxContent>
                    <w:p w14:paraId="42A676FB" w14:textId="77777777" w:rsidR="00944514" w:rsidRDefault="00944514" w:rsidP="00293AA7">
                      <w:pPr>
                        <w:jc w:val="center"/>
                      </w:pPr>
                      <w:r>
                        <w:t>Legato AT Server</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27904" behindDoc="0" locked="0" layoutInCell="1" allowOverlap="1" wp14:anchorId="6D458B66" wp14:editId="33C07B7B">
                <wp:simplePos x="0" y="0"/>
                <wp:positionH relativeFrom="rightMargin">
                  <wp:align>left</wp:align>
                </wp:positionH>
                <wp:positionV relativeFrom="paragraph">
                  <wp:posOffset>18415</wp:posOffset>
                </wp:positionV>
                <wp:extent cx="731520" cy="640080"/>
                <wp:effectExtent l="0" t="0" r="11430" b="26670"/>
                <wp:wrapNone/>
                <wp:docPr id="103" name="Rectangle 103"/>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4423FC9" w14:textId="77777777" w:rsidR="00944514" w:rsidRDefault="00944514" w:rsidP="00293AA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58B66" id="Rectangle 103" o:spid="_x0000_s1070" style="position:absolute;margin-left:0;margin-top:1.45pt;width:57.6pt;height:50.4pt;z-index:25202790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" fillcolor="#8064a2 [3207]" strokecolor="#5a5a5a [2109]" strokeweight="1pt">
                <v:textbox>
                  <w:txbxContent>
                    <w:p w14:paraId="54423FC9" w14:textId="77777777" w:rsidR="00944514" w:rsidRDefault="00944514" w:rsidP="00293AA7">
                      <w:pPr>
                        <w:jc w:val="center"/>
                      </w:pPr>
                      <w:r>
                        <w:t>Modem</w:t>
                      </w:r>
                    </w:p>
                  </w:txbxContent>
                </v:textbox>
                <w10:wrap anchorx="margin"/>
              </v:rect>
            </w:pict>
          </mc:Fallback>
        </mc:AlternateContent>
      </w:r>
      <w:r w:rsidR="00293AA7">
        <w:rPr>
          <w:rFonts w:ascii="Arial" w:hAnsi="Arial" w:cs="Arial"/>
          <w:noProof/>
          <w:lang w:val="en-US"/>
        </w:rPr>
        <mc:AlternateContent>
          <mc:Choice Requires="wps">
            <w:drawing>
              <wp:anchor distT="0" distB="0" distL="114300" distR="114300" simplePos="0" relativeHeight="252021760" behindDoc="0" locked="0" layoutInCell="1" allowOverlap="1" wp14:anchorId="7CB54EB2" wp14:editId="0A102B72">
                <wp:simplePos x="0" y="0"/>
                <wp:positionH relativeFrom="column">
                  <wp:posOffset>4229100</wp:posOffset>
                </wp:positionH>
                <wp:positionV relativeFrom="paragraph">
                  <wp:posOffset>31115</wp:posOffset>
                </wp:positionV>
                <wp:extent cx="819150" cy="640080"/>
                <wp:effectExtent l="0" t="0" r="19050" b="26670"/>
                <wp:wrapNone/>
                <wp:docPr id="86" name="Rectangle 8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D7447FF" w14:textId="77777777" w:rsidR="00944514" w:rsidRDefault="00944514" w:rsidP="00293AA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54EB2" id="Rectangle 86" o:spid="_x0000_s1071" style="position:absolute;margin-left:333pt;margin-top:2.45pt;width:64.5pt;height:50.4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" fillcolor="#c0504d [3205]" strokecolor="#243f60 [1604]" strokeweight="1pt">
                <v:textbox>
                  <w:txbxContent>
                    <w:p w14:paraId="1D7447FF" w14:textId="77777777" w:rsidR="00944514" w:rsidRDefault="00944514" w:rsidP="00293AA7">
                      <w:pPr>
                        <w:jc w:val="center"/>
                      </w:pPr>
                      <w:r>
                        <w:t>Modem Service (mdc)</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15616" behindDoc="0" locked="0" layoutInCell="1" allowOverlap="1" wp14:anchorId="4B112B1F" wp14:editId="0EE0F17D">
                <wp:simplePos x="0" y="0"/>
                <wp:positionH relativeFrom="column">
                  <wp:posOffset>3086100</wp:posOffset>
                </wp:positionH>
                <wp:positionV relativeFrom="paragraph">
                  <wp:posOffset>18415</wp:posOffset>
                </wp:positionV>
                <wp:extent cx="1047750" cy="640080"/>
                <wp:effectExtent l="0" t="0" r="19050" b="26670"/>
                <wp:wrapNone/>
                <wp:docPr id="81" name="Rectangle 81"/>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F519241" w14:textId="77777777" w:rsidR="00944514" w:rsidRDefault="00944514" w:rsidP="00293AA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12B1F" id="Rectangle 81" o:spid="_x0000_s1072" style="position:absolute;margin-left:243pt;margin-top:1.45pt;width:82.5pt;height:50.4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" fillcolor="#c0504d [3205]" strokecolor="#243f60 [1604]" strokeweight="1pt">
                <v:textbox>
                  <w:txbxContent>
                    <w:p w14:paraId="5F519241" w14:textId="77777777" w:rsidR="00944514" w:rsidRDefault="00944514" w:rsidP="00293AA7">
                      <w:pPr>
                        <w:jc w:val="center"/>
                      </w:pPr>
                      <w:r>
                        <w:t>Other Legato Services</w:t>
                      </w:r>
                    </w:p>
                  </w:txbxContent>
                </v:textbox>
              </v:rect>
            </w:pict>
          </mc:Fallback>
        </mc:AlternateContent>
      </w:r>
      <w:r w:rsidR="00293AA7" w:rsidRPr="00215EAC">
        <w:rPr>
          <w:rFonts w:ascii="Arial" w:hAnsi="Arial" w:cs="Arial"/>
          <w:noProof/>
          <w:lang w:val="en-US"/>
        </w:rPr>
        <mc:AlternateContent>
          <mc:Choice Requires="wps">
            <w:drawing>
              <wp:anchor distT="0" distB="0" distL="114300" distR="114300" simplePos="0" relativeHeight="252003328" behindDoc="0" locked="0" layoutInCell="1" allowOverlap="1" wp14:anchorId="0C2E61AF" wp14:editId="38650C05">
                <wp:simplePos x="0" y="0"/>
                <wp:positionH relativeFrom="column">
                  <wp:posOffset>933450</wp:posOffset>
                </wp:positionH>
                <wp:positionV relativeFrom="paragraph">
                  <wp:posOffset>18415</wp:posOffset>
                </wp:positionV>
                <wp:extent cx="828675" cy="640080"/>
                <wp:effectExtent l="0" t="0" r="28575" b="26670"/>
                <wp:wrapNone/>
                <wp:docPr id="57" name="Rectangle 5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547A9AD" w14:textId="77777777" w:rsidR="00944514" w:rsidRDefault="00944514" w:rsidP="00293AA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E61AF" id="Rectangle 57" o:spid="_x0000_s1073" style="position:absolute;margin-left:73.5pt;margin-top:1.45pt;width:65.25pt;height:50.4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" fillcolor="#4f81bd [3204]" strokecolor="#5a5a5a [2109]" strokeweight="1pt">
                <v:textbox>
                  <w:txbxContent>
                    <w:p w14:paraId="3547A9AD" w14:textId="77777777" w:rsidR="00944514" w:rsidRDefault="00944514" w:rsidP="00293AA7">
                      <w:pPr>
                        <w:jc w:val="center"/>
                      </w:pPr>
                      <w:r>
                        <w:t>Legato App</w:t>
                      </w:r>
                    </w:p>
                  </w:txbxContent>
                </v:textbox>
              </v:rect>
            </w:pict>
          </mc:Fallback>
        </mc:AlternateContent>
      </w:r>
      <w:r w:rsidR="001D7187" w:rsidRPr="00215EAC">
        <w:rPr>
          <w:rFonts w:ascii="Arial" w:hAnsi="Arial" w:cs="Arial"/>
          <w:noProof/>
          <w:lang w:val="en-US"/>
        </w:rPr>
        <mc:AlternateContent>
          <mc:Choice Requires="wps">
            <w:drawing>
              <wp:anchor distT="0" distB="0" distL="114300" distR="114300" simplePos="0" relativeHeight="251986944" behindDoc="0" locked="0" layoutInCell="1" allowOverlap="1" wp14:anchorId="731CB42F" wp14:editId="772F6922">
                <wp:simplePos x="0" y="0"/>
                <wp:positionH relativeFrom="margin">
                  <wp:posOffset>0</wp:posOffset>
                </wp:positionH>
                <wp:positionV relativeFrom="paragraph">
                  <wp:posOffset>0</wp:posOffset>
                </wp:positionV>
                <wp:extent cx="822325" cy="640080"/>
                <wp:effectExtent l="0" t="0" r="15875" b="26670"/>
                <wp:wrapNone/>
                <wp:docPr id="41" name="Rectangle 4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D73E84" w14:textId="77777777" w:rsidR="00944514" w:rsidRDefault="00944514" w:rsidP="001D71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CB42F" id="Rectangle 41" o:spid="_x0000_s1074" style="position:absolute;margin-left:0;margin-top:0;width:64.75pt;height:50.4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" fillcolor="#f79646 [3209]" strokecolor="#5a5a5a [2109]" strokeweight="1pt">
                <v:textbox>
                  <w:txbxContent>
                    <w:p w14:paraId="26D73E84" w14:textId="77777777" w:rsidR="00944514" w:rsidRDefault="00944514" w:rsidP="001D7187">
                      <w:pPr>
                        <w:jc w:val="center"/>
                      </w:pPr>
                      <w:r>
                        <w:t>Host with Linux OS</w:t>
                      </w:r>
                    </w:p>
                  </w:txbxContent>
                </v:textbox>
                <w10:wrap anchorx="margin"/>
              </v:rect>
            </w:pict>
          </mc:Fallback>
        </mc:AlternateContent>
      </w:r>
    </w:p>
    <w:p w14:paraId="21DA24D0" w14:textId="4F412BB2" w:rsidR="003A3F79" w:rsidRDefault="003A3F79" w:rsidP="003A3F79">
      <w:pPr>
        <w:rPr>
          <w:lang w:val="en-US"/>
        </w:rPr>
      </w:pPr>
    </w:p>
    <w:p w14:paraId="21DA24D1" w14:textId="08CB9F00" w:rsidR="003A3F79" w:rsidRDefault="003A3F79" w:rsidP="003A3F79">
      <w:pPr>
        <w:rPr>
          <w:lang w:val="en-US"/>
        </w:rPr>
      </w:pPr>
    </w:p>
    <w:p w14:paraId="21DA24D2" w14:textId="1DB9C81D" w:rsidR="003A3F79" w:rsidRDefault="007B5BC8" w:rsidP="003A3F79">
      <w:pPr>
        <w:rPr>
          <w:lang w:val="en-US"/>
        </w:rPr>
      </w:pPr>
      <w:r>
        <w:rPr>
          <w:noProof/>
          <w:lang w:val="en-US"/>
        </w:rPr>
        <mc:AlternateContent>
          <mc:Choice Requires="wps">
            <w:drawing>
              <wp:anchor distT="0" distB="0" distL="114300" distR="114300" simplePos="0" relativeHeight="251909120" behindDoc="0" locked="0" layoutInCell="1" allowOverlap="1" wp14:anchorId="21DA27BE" wp14:editId="5AA34DC1">
                <wp:simplePos x="0" y="0"/>
                <wp:positionH relativeFrom="column">
                  <wp:posOffset>2476500</wp:posOffset>
                </wp:positionH>
                <wp:positionV relativeFrom="paragraph">
                  <wp:posOffset>113030</wp:posOffset>
                </wp:positionV>
                <wp:extent cx="0" cy="5943600"/>
                <wp:effectExtent l="0" t="0" r="19050" b="19050"/>
                <wp:wrapNone/>
                <wp:docPr id="114" name="Straight Connector 114"/>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0A3FB" id="Straight Connector 114"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" strokecolor="#4579b8 [3044]"/>
            </w:pict>
          </mc:Fallback>
        </mc:AlternateContent>
      </w:r>
      <w:r w:rsidR="00C70765">
        <w:rPr>
          <w:noProof/>
          <w:lang w:val="en-US"/>
        </w:rPr>
        <mc:AlternateContent>
          <mc:Choice Requires="wps">
            <w:drawing>
              <wp:anchor distT="0" distB="0" distL="114300" distR="114300" simplePos="0" relativeHeight="251912192" behindDoc="0" locked="0" layoutInCell="1" allowOverlap="1" wp14:anchorId="21DA27B8" wp14:editId="6BD91270">
                <wp:simplePos x="0" y="0"/>
                <wp:positionH relativeFrom="margin">
                  <wp:posOffset>5818505</wp:posOffset>
                </wp:positionH>
                <wp:positionV relativeFrom="paragraph">
                  <wp:posOffset>97790</wp:posOffset>
                </wp:positionV>
                <wp:extent cx="0" cy="5943600"/>
                <wp:effectExtent l="0" t="0" r="19050" b="19050"/>
                <wp:wrapNone/>
                <wp:docPr id="105" name="Straight Connector 105"/>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2C8898" id="Straight Connector 105" o:spid="_x0000_s1026" style="position:absolute;flip:x;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" strokecolor="#4a7ebb">
                <w10:wrap anchorx="margin"/>
              </v:line>
            </w:pict>
          </mc:Fallback>
        </mc:AlternateContent>
      </w:r>
      <w:r w:rsidR="00C70765">
        <w:rPr>
          <w:noProof/>
          <w:lang w:val="en-US"/>
        </w:rPr>
        <mc:AlternateContent>
          <mc:Choice Requires="wps">
            <w:drawing>
              <wp:anchor distT="0" distB="0" distL="114300" distR="114300" simplePos="0" relativeHeight="251911168" behindDoc="0" locked="0" layoutInCell="1" allowOverlap="1" wp14:anchorId="21DA27BA" wp14:editId="3F2F6979">
                <wp:simplePos x="0" y="0"/>
                <wp:positionH relativeFrom="column">
                  <wp:posOffset>4627880</wp:posOffset>
                </wp:positionH>
                <wp:positionV relativeFrom="paragraph">
                  <wp:posOffset>107950</wp:posOffset>
                </wp:positionV>
                <wp:extent cx="0" cy="5943600"/>
                <wp:effectExtent l="0" t="0" r="19050" b="19050"/>
                <wp:wrapNone/>
                <wp:docPr id="112" name="Straight Connector 112"/>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1C271" id="Straight Connector 112" o:spid="_x0000_s1026" style="position:absolute;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" strokecolor="#4579b8 [3044]"/>
            </w:pict>
          </mc:Fallback>
        </mc:AlternateContent>
      </w:r>
      <w:r w:rsidR="00175C55">
        <w:rPr>
          <w:noProof/>
          <w:lang w:val="en-US"/>
        </w:rPr>
        <mc:AlternateContent>
          <mc:Choice Requires="wps">
            <w:drawing>
              <wp:anchor distT="0" distB="0" distL="114300" distR="114300" simplePos="0" relativeHeight="251910144" behindDoc="0" locked="0" layoutInCell="1" allowOverlap="1" wp14:anchorId="21DA27BC" wp14:editId="7BDA2102">
                <wp:simplePos x="0" y="0"/>
                <wp:positionH relativeFrom="column">
                  <wp:posOffset>3630295</wp:posOffset>
                </wp:positionH>
                <wp:positionV relativeFrom="paragraph">
                  <wp:posOffset>78740</wp:posOffset>
                </wp:positionV>
                <wp:extent cx="0" cy="5943600"/>
                <wp:effectExtent l="0" t="0" r="19050" b="19050"/>
                <wp:wrapNone/>
                <wp:docPr id="113" name="Straight Connector 113"/>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02BB87" id="Straight Connector 113" o:spid="_x0000_s1026" style="position:absolute;flip:x;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" strokecolor="#4579b8 [3044]"/>
            </w:pict>
          </mc:Fallback>
        </mc:AlternateContent>
      </w:r>
      <w:r w:rsidR="00E960F7">
        <w:rPr>
          <w:noProof/>
          <w:lang w:val="en-US"/>
        </w:rPr>
        <mc:AlternateContent>
          <mc:Choice Requires="wps">
            <w:drawing>
              <wp:anchor distT="0" distB="0" distL="114300" distR="114300" simplePos="0" relativeHeight="251907072" behindDoc="0" locked="0" layoutInCell="1" allowOverlap="1" wp14:anchorId="21DA27C2" wp14:editId="75331FEB">
                <wp:simplePos x="0" y="0"/>
                <wp:positionH relativeFrom="column">
                  <wp:posOffset>361950</wp:posOffset>
                </wp:positionH>
                <wp:positionV relativeFrom="paragraph">
                  <wp:posOffset>95885</wp:posOffset>
                </wp:positionV>
                <wp:extent cx="0" cy="5943600"/>
                <wp:effectExtent l="0" t="0" r="19050" b="19050"/>
                <wp:wrapNone/>
                <wp:docPr id="109" name="Straight Connector 109"/>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781DD" id="Straight Connector 109" o:spid="_x0000_s1026" style="position:absolute;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" strokecolor="#4579b8 [3044]"/>
            </w:pict>
          </mc:Fallback>
        </mc:AlternateContent>
      </w:r>
      <w:r w:rsidR="003A3F79">
        <w:rPr>
          <w:noProof/>
          <w:lang w:val="en-US"/>
        </w:rPr>
        <mc:AlternateContent>
          <mc:Choice Requires="wps">
            <w:drawing>
              <wp:anchor distT="0" distB="0" distL="114300" distR="114300" simplePos="0" relativeHeight="251908096" behindDoc="0" locked="0" layoutInCell="1" allowOverlap="1" wp14:anchorId="21DA27C0" wp14:editId="7DE055BB">
                <wp:simplePos x="0" y="0"/>
                <wp:positionH relativeFrom="column">
                  <wp:posOffset>1247775</wp:posOffset>
                </wp:positionH>
                <wp:positionV relativeFrom="paragraph">
                  <wp:posOffset>117475</wp:posOffset>
                </wp:positionV>
                <wp:extent cx="0" cy="5943600"/>
                <wp:effectExtent l="0" t="0" r="19050" b="19050"/>
                <wp:wrapNone/>
                <wp:docPr id="108" name="Straight Connector 108"/>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DE821" id="Straight Connector 108" o:spid="_x0000_s1026" style="position:absolute;flip:x;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9.25pt" to="98.25pt,4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" strokecolor="#4579b8 [3044]"/>
            </w:pict>
          </mc:Fallback>
        </mc:AlternateContent>
      </w:r>
    </w:p>
    <w:p w14:paraId="21DA24D3" w14:textId="4974BA82" w:rsidR="003A3F79" w:rsidRDefault="003A3F79" w:rsidP="003A3F79">
      <w:pPr>
        <w:rPr>
          <w:lang w:val="en-US"/>
        </w:rPr>
      </w:pPr>
      <w:r>
        <w:rPr>
          <w:lang w:val="en-US"/>
        </w:rPr>
        <w:t xml:space="preserve"> </w:t>
      </w:r>
    </w:p>
    <w:p w14:paraId="21DA24D4" w14:textId="69D40762" w:rsidR="003A3F79" w:rsidRDefault="003A3F79" w:rsidP="003A3F79">
      <w:pPr>
        <w:rPr>
          <w:lang w:val="en-US"/>
        </w:rPr>
      </w:pPr>
    </w:p>
    <w:p w14:paraId="21DA24D5" w14:textId="5B627784" w:rsidR="003A3F79" w:rsidRDefault="00B50631"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919360" behindDoc="0" locked="0" layoutInCell="1" allowOverlap="1" wp14:anchorId="21DA27CE" wp14:editId="3B04D080">
                <wp:simplePos x="0" y="0"/>
                <wp:positionH relativeFrom="column">
                  <wp:posOffset>-133350</wp:posOffset>
                </wp:positionH>
                <wp:positionV relativeFrom="paragraph">
                  <wp:posOffset>212090</wp:posOffset>
                </wp:positionV>
                <wp:extent cx="1847850" cy="438150"/>
                <wp:effectExtent l="57150" t="38100" r="76200" b="95250"/>
                <wp:wrapNone/>
                <wp:docPr id="145" name="Rectangle 145"/>
                <wp:cNvGraphicFramePr/>
                <a:graphic xmlns:a="http://schemas.openxmlformats.org/drawingml/2006/main">
                  <a:graphicData uri="http://schemas.microsoft.com/office/word/2010/wordprocessingShape">
                    <wps:wsp>
                      <wps:cNvSpPr/>
                      <wps:spPr>
                        <a:xfrm>
                          <a:off x="0" y="0"/>
                          <a:ext cx="1847850" cy="438150"/>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1DA2954" w14:textId="77777777" w:rsidR="00944514" w:rsidRPr="00EB3225" w:rsidRDefault="00944514" w:rsidP="003A3F79">
                            <w:pPr>
                              <w:jc w:val="center"/>
                              <w:rPr>
                                <w:rFonts w:ascii="Arial" w:hAnsi="Arial" w:cs="Arial"/>
                                <w:color w:val="92D050"/>
                                <w:sz w:val="20"/>
                              </w:rPr>
                            </w:pPr>
                            <w:r w:rsidRPr="00EB3225">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DA27CE" id="Rectangle 145" o:spid="_x0000_s1075" style="position:absolute;margin-left:-10.5pt;margin-top:16.7pt;width:145.5pt;height:34.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" fillcolor="#9bbb59 [3206]" strokecolor="#92d050">
                <v:shadow on="t" color="black" opacity="24903f" origin=",.5" offset="0,.55556mm"/>
                <v:textbox>
                  <w:txbxContent>
                    <w:p w14:paraId="21DA2954" w14:textId="77777777" w:rsidR="00944514" w:rsidRPr="00EB3225" w:rsidRDefault="00944514" w:rsidP="003A3F79">
                      <w:pPr>
                        <w:jc w:val="center"/>
                        <w:rPr>
                          <w:rFonts w:ascii="Arial" w:hAnsi="Arial" w:cs="Arial"/>
                          <w:color w:val="92D050"/>
                          <w:sz w:val="20"/>
                        </w:rPr>
                      </w:pPr>
                      <w:r w:rsidRPr="00EB3225">
                        <w:rPr>
                          <w:rFonts w:ascii="Arial" w:hAnsi="Arial" w:cs="Arial"/>
                          <w:sz w:val="20"/>
                        </w:rPr>
                        <w:t>GOTO to CMD_TYPE_TEST Module</w:t>
                      </w:r>
                    </w:p>
                  </w:txbxContent>
                </v:textbox>
              </v:rect>
            </w:pict>
          </mc:Fallback>
        </mc:AlternateContent>
      </w:r>
      <w:r w:rsidR="003A3F79">
        <w:rPr>
          <w:lang w:val="en-US"/>
        </w:rPr>
        <w:t xml:space="preserve">                                     </w:t>
      </w:r>
    </w:p>
    <w:p w14:paraId="21DA24D6" w14:textId="3991340E" w:rsidR="003A3F79" w:rsidRDefault="003A3F79" w:rsidP="003A3F79">
      <w:pPr>
        <w:rPr>
          <w:lang w:val="en-US"/>
        </w:rPr>
      </w:pPr>
    </w:p>
    <w:p w14:paraId="21DA24D7" w14:textId="77777777" w:rsidR="003A3F79" w:rsidRPr="00EB2C7A" w:rsidRDefault="003A3F79" w:rsidP="003A3F79">
      <w:pPr>
        <w:tabs>
          <w:tab w:val="left" w:pos="3015"/>
        </w:tabs>
        <w:contextualSpacing/>
        <w:rPr>
          <w:rFonts w:ascii="Arial" w:hAnsi="Arial" w:cs="Arial"/>
          <w:sz w:val="20"/>
          <w:lang w:val="en-US"/>
        </w:rPr>
      </w:pPr>
      <w:r>
        <w:rPr>
          <w:lang w:val="en-US"/>
        </w:rPr>
        <w:t xml:space="preserve">                                                           </w:t>
      </w:r>
    </w:p>
    <w:p w14:paraId="21DA24D8" w14:textId="01485380" w:rsidR="003A3F79" w:rsidRDefault="003A3F79" w:rsidP="003A3F79">
      <w:pPr>
        <w:rPr>
          <w:lang w:val="en-US"/>
        </w:rPr>
      </w:pPr>
    </w:p>
    <w:p w14:paraId="21DA24D9" w14:textId="207F64DB" w:rsidR="003A3F79" w:rsidRPr="00CF4343" w:rsidRDefault="00DD3D0D" w:rsidP="003A3F79">
      <w:pPr>
        <w:rPr>
          <w:rFonts w:ascii="Arial" w:hAnsi="Arial" w:cs="Arial"/>
          <w:sz w:val="20"/>
          <w:lang w:val="en-US"/>
        </w:rPr>
      </w:pPr>
      <w:r>
        <w:rPr>
          <w:rFonts w:ascii="Times New Roman" w:eastAsiaTheme="minorHAnsi" w:hAnsi="Times New Roman"/>
          <w:noProof/>
          <w:szCs w:val="24"/>
          <w:lang w:val="en-US"/>
        </w:rPr>
        <mc:AlternateContent>
          <mc:Choice Requires="wps">
            <w:drawing>
              <wp:anchor distT="0" distB="0" distL="114300" distR="114300" simplePos="0" relativeHeight="251922432" behindDoc="1" locked="0" layoutInCell="1" allowOverlap="1" wp14:anchorId="21DA27D4" wp14:editId="25DD7B05">
                <wp:simplePos x="0" y="0"/>
                <wp:positionH relativeFrom="margin">
                  <wp:posOffset>-256540</wp:posOffset>
                </wp:positionH>
                <wp:positionV relativeFrom="paragraph">
                  <wp:posOffset>157480</wp:posOffset>
                </wp:positionV>
                <wp:extent cx="2828290" cy="923925"/>
                <wp:effectExtent l="0" t="0" r="0" b="9525"/>
                <wp:wrapNone/>
                <wp:docPr id="20" name="Rounded Rectangle 20"/>
                <wp:cNvGraphicFramePr/>
                <a:graphic xmlns:a="http://schemas.openxmlformats.org/drawingml/2006/main">
                  <a:graphicData uri="http://schemas.microsoft.com/office/word/2010/wordprocessingShape">
                    <wps:wsp>
                      <wps:cNvSpPr/>
                      <wps:spPr>
                        <a:xfrm>
                          <a:off x="0" y="0"/>
                          <a:ext cx="2828290"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57" w14:textId="77777777" w:rsidR="00944514" w:rsidRPr="0056762D" w:rsidRDefault="00944514" w:rsidP="003A3F79">
                            <w:pPr>
                              <w:rPr>
                                <w:rFonts w:ascii="Arial" w:hAnsi="Arial" w:cs="Arial"/>
                                <w:sz w:val="20"/>
                              </w:rPr>
                            </w:pPr>
                            <w:r w:rsidRPr="0056762D">
                              <w:rPr>
                                <w:rFonts w:ascii="Arial" w:hAnsi="Arial" w:cs="Arial"/>
                                <w:sz w:val="20"/>
                              </w:rPr>
                              <w:t>AT Command</w:t>
                            </w:r>
                          </w:p>
                          <w:p w14:paraId="21DA2958" w14:textId="77777777" w:rsidR="00944514" w:rsidRPr="0056762D" w:rsidRDefault="00944514" w:rsidP="003A3F79">
                            <w:pPr>
                              <w:rPr>
                                <w:rFonts w:ascii="Arial" w:hAnsi="Arial" w:cs="Arial"/>
                                <w:sz w:val="20"/>
                              </w:rPr>
                            </w:pPr>
                            <w:r>
                              <w:rPr>
                                <w:rFonts w:ascii="Arial" w:hAnsi="Arial" w:cs="Arial"/>
                                <w:sz w:val="20"/>
                              </w:rPr>
                              <w:t>AT+KCNXCFG=</w:t>
                            </w:r>
                            <w:r>
                              <w:rPr>
                                <w:rFonts w:ascii="Arial" w:hAnsi="Arial" w:cs="Arial"/>
                                <w:color w:val="000000"/>
                                <w:sz w:val="20"/>
                              </w:rPr>
                              <w:t>?</w:t>
                            </w:r>
                          </w:p>
                          <w:p w14:paraId="21DA2959" w14:textId="77777777" w:rsidR="00944514" w:rsidRDefault="00944514" w:rsidP="003A3F7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D4" id="Rounded Rectangle 20" o:spid="_x0000_s1076" style="position:absolute;margin-left:-20.2pt;margin-top:12.4pt;width:222.7pt;height:72.75pt;z-index:-25139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" fillcolor="white [3201]" stroked="f" strokeweight="2pt">
                <v:textbox>
                  <w:txbxContent>
                    <w:p w14:paraId="21DA2957" w14:textId="77777777" w:rsidR="00944514" w:rsidRPr="0056762D" w:rsidRDefault="00944514" w:rsidP="003A3F79">
                      <w:pPr>
                        <w:rPr>
                          <w:rFonts w:ascii="Arial" w:hAnsi="Arial" w:cs="Arial"/>
                          <w:sz w:val="20"/>
                        </w:rPr>
                      </w:pPr>
                      <w:r w:rsidRPr="0056762D">
                        <w:rPr>
                          <w:rFonts w:ascii="Arial" w:hAnsi="Arial" w:cs="Arial"/>
                          <w:sz w:val="20"/>
                        </w:rPr>
                        <w:t>AT Command</w:t>
                      </w:r>
                    </w:p>
                    <w:p w14:paraId="21DA2958" w14:textId="77777777" w:rsidR="00944514" w:rsidRPr="0056762D" w:rsidRDefault="00944514" w:rsidP="003A3F79">
                      <w:pPr>
                        <w:rPr>
                          <w:rFonts w:ascii="Arial" w:hAnsi="Arial" w:cs="Arial"/>
                          <w:sz w:val="20"/>
                        </w:rPr>
                      </w:pPr>
                      <w:r>
                        <w:rPr>
                          <w:rFonts w:ascii="Arial" w:hAnsi="Arial" w:cs="Arial"/>
                          <w:sz w:val="20"/>
                        </w:rPr>
                        <w:t>AT+KCNXCFG=</w:t>
                      </w:r>
                      <w:r>
                        <w:rPr>
                          <w:rFonts w:ascii="Arial" w:hAnsi="Arial" w:cs="Arial"/>
                          <w:color w:val="000000"/>
                          <w:sz w:val="20"/>
                        </w:rPr>
                        <w:t>?</w:t>
                      </w:r>
                    </w:p>
                    <w:p w14:paraId="21DA2959" w14:textId="77777777" w:rsidR="00944514" w:rsidRDefault="00944514" w:rsidP="003A3F79"/>
                  </w:txbxContent>
                </v:textbox>
                <w10:wrap anchorx="margin"/>
              </v:roundrect>
            </w:pict>
          </mc:Fallback>
        </mc:AlternateContent>
      </w:r>
      <w:r w:rsidR="003A3F79">
        <w:rPr>
          <w:lang w:val="en-US"/>
        </w:rPr>
        <w:t xml:space="preserve">                                                               </w:t>
      </w:r>
    </w:p>
    <w:p w14:paraId="21DA24DA" w14:textId="7247B604" w:rsidR="003A3F79" w:rsidRPr="00D65D23" w:rsidRDefault="003A3F79" w:rsidP="003A3F79">
      <w:pPr>
        <w:rPr>
          <w:rFonts w:ascii="Arial" w:hAnsi="Arial" w:cs="Arial"/>
          <w:sz w:val="20"/>
        </w:rPr>
      </w:pPr>
      <w:r>
        <w:rPr>
          <w:lang w:val="en-US"/>
        </w:rPr>
        <w:t xml:space="preserve">                                     </w:t>
      </w:r>
    </w:p>
    <w:p w14:paraId="21DA24DE" w14:textId="1C54BF91" w:rsidR="003A3F79" w:rsidRPr="00B46730" w:rsidRDefault="003A3F79" w:rsidP="003A3F79">
      <w:pPr>
        <w:rPr>
          <w:rFonts w:ascii="Arial" w:hAnsi="Arial" w:cs="Arial"/>
          <w:sz w:val="20"/>
          <w:lang w:val="en-US"/>
        </w:rPr>
      </w:pPr>
      <w:r>
        <w:rPr>
          <w:rFonts w:ascii="Arial" w:hAnsi="Arial" w:cs="Arial"/>
          <w:sz w:val="20"/>
          <w:lang w:val="en-US"/>
        </w:rPr>
        <w:t xml:space="preserve">                            </w:t>
      </w:r>
    </w:p>
    <w:p w14:paraId="21DA24DF" w14:textId="6EF52A0B" w:rsidR="003A3F79" w:rsidRPr="00B46730" w:rsidRDefault="003A3F79" w:rsidP="003A3F79">
      <w:pPr>
        <w:rPr>
          <w:rFonts w:ascii="Arial" w:hAnsi="Arial" w:cs="Arial"/>
          <w:sz w:val="20"/>
          <w:lang w:val="en-US"/>
        </w:rPr>
      </w:pPr>
      <w:r>
        <w:rPr>
          <w:rFonts w:ascii="Arial" w:hAnsi="Arial" w:cs="Arial"/>
          <w:sz w:val="20"/>
          <w:lang w:val="en-US"/>
        </w:rPr>
        <w:t xml:space="preserve">     </w:t>
      </w:r>
      <w:r w:rsidRPr="00B46730">
        <w:rPr>
          <w:rFonts w:ascii="Arial" w:hAnsi="Arial" w:cs="Arial"/>
          <w:sz w:val="20"/>
          <w:lang w:val="en-US"/>
        </w:rPr>
        <w:t xml:space="preserve">          </w:t>
      </w:r>
      <w:r>
        <w:rPr>
          <w:rFonts w:ascii="Arial" w:hAnsi="Arial" w:cs="Arial"/>
          <w:sz w:val="20"/>
          <w:lang w:val="en-US"/>
        </w:rPr>
        <w:t xml:space="preserve">                                                                                        </w:t>
      </w:r>
    </w:p>
    <w:p w14:paraId="21DA24E0" w14:textId="2326C6CC" w:rsidR="0004139A" w:rsidRDefault="003A3F79" w:rsidP="0004139A">
      <w:pPr>
        <w:rPr>
          <w:lang w:val="en-US"/>
        </w:rPr>
      </w:pPr>
      <w:r>
        <w:rPr>
          <w:lang w:val="en-US"/>
        </w:rPr>
        <w:t xml:space="preserve">           </w:t>
      </w:r>
    </w:p>
    <w:p w14:paraId="21DA24E1" w14:textId="23D445E1" w:rsidR="003A3F79" w:rsidRDefault="003A3F79" w:rsidP="003A3F79">
      <w:pPr>
        <w:rPr>
          <w:lang w:val="en-US"/>
        </w:rPr>
      </w:pPr>
      <w:r>
        <w:rPr>
          <w:lang w:val="en-US"/>
        </w:rPr>
        <w:t xml:space="preserve">                                            </w:t>
      </w:r>
    </w:p>
    <w:p w14:paraId="21DA24E3" w14:textId="7CC734D0" w:rsidR="003A3F79" w:rsidRPr="00115DD0" w:rsidRDefault="003A3F79" w:rsidP="00115DD0">
      <w:pPr>
        <w:tabs>
          <w:tab w:val="left" w:pos="1268"/>
          <w:tab w:val="left" w:pos="1440"/>
        </w:tabs>
        <w:rPr>
          <w:lang w:val="en-US"/>
        </w:rPr>
      </w:pPr>
      <w:r>
        <w:rPr>
          <w:lang w:val="en-US"/>
        </w:rPr>
        <w:tab/>
      </w:r>
      <w:r>
        <w:rPr>
          <w:lang w:val="en-US"/>
        </w:rPr>
        <w:tab/>
      </w:r>
      <w:r>
        <w:rPr>
          <w:noProof/>
          <w:lang w:val="en-US"/>
        </w:rPr>
        <mc:AlternateContent>
          <mc:Choice Requires="wps">
            <w:drawing>
              <wp:anchor distT="0" distB="0" distL="114300" distR="114300" simplePos="0" relativeHeight="251914240" behindDoc="1" locked="0" layoutInCell="1" allowOverlap="1" wp14:anchorId="21DA27CC" wp14:editId="21DA27CD">
                <wp:simplePos x="0" y="0"/>
                <wp:positionH relativeFrom="margin">
                  <wp:posOffset>1838325</wp:posOffset>
                </wp:positionH>
                <wp:positionV relativeFrom="paragraph">
                  <wp:posOffset>142240</wp:posOffset>
                </wp:positionV>
                <wp:extent cx="2551814" cy="510363"/>
                <wp:effectExtent l="0" t="0" r="1270" b="4445"/>
                <wp:wrapNone/>
                <wp:docPr id="120" name="Rounded Rectangle 120"/>
                <wp:cNvGraphicFramePr/>
                <a:graphic xmlns:a="http://schemas.openxmlformats.org/drawingml/2006/main">
                  <a:graphicData uri="http://schemas.microsoft.com/office/word/2010/wordprocessingShape">
                    <wps:wsp>
                      <wps:cNvSpPr/>
                      <wps:spPr>
                        <a:xfrm>
                          <a:off x="0" y="0"/>
                          <a:ext cx="2551814" cy="510363"/>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53" w14:textId="77777777" w:rsidR="00944514" w:rsidRPr="00291E94" w:rsidRDefault="00944514" w:rsidP="003A3F79">
                            <w:pP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CC" id="Rounded Rectangle 120" o:spid="_x0000_s1077" style="position:absolute;margin-left:144.75pt;margin-top:11.2pt;width:200.95pt;height:40.2pt;z-index:-25140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" fillcolor="white [3201]" stroked="f" strokeweight="2pt">
                <v:textbox>
                  <w:txbxContent>
                    <w:p w14:paraId="21DA2953" w14:textId="77777777" w:rsidR="00944514" w:rsidRPr="00291E94" w:rsidRDefault="00944514" w:rsidP="003A3F79">
                      <w:pPr>
                        <w:rPr>
                          <w:rFonts w:ascii="Arial" w:hAnsi="Arial" w:cs="Arial"/>
                          <w:sz w:val="20"/>
                        </w:rPr>
                      </w:pPr>
                    </w:p>
                  </w:txbxContent>
                </v:textbox>
                <w10:wrap anchorx="margin"/>
              </v:roundrect>
            </w:pict>
          </mc:Fallback>
        </mc:AlternateContent>
      </w:r>
      <w:r>
        <w:rPr>
          <w:lang w:val="en-US"/>
        </w:rPr>
        <w:t xml:space="preserve">                               </w:t>
      </w:r>
    </w:p>
    <w:p w14:paraId="21DA24E5" w14:textId="6FB4307B" w:rsidR="003A3F79" w:rsidRDefault="00C745DD" w:rsidP="003A3F79">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1923456" behindDoc="0" locked="0" layoutInCell="1" allowOverlap="1" wp14:anchorId="21DA27D8" wp14:editId="7C7CB441">
                <wp:simplePos x="0" y="0"/>
                <wp:positionH relativeFrom="margin">
                  <wp:posOffset>436245</wp:posOffset>
                </wp:positionH>
                <wp:positionV relativeFrom="paragraph">
                  <wp:posOffset>120650</wp:posOffset>
                </wp:positionV>
                <wp:extent cx="1620079" cy="437322"/>
                <wp:effectExtent l="0" t="0" r="18415" b="20320"/>
                <wp:wrapNone/>
                <wp:docPr id="421" name="Rounded Rectangle 421"/>
                <wp:cNvGraphicFramePr/>
                <a:graphic xmlns:a="http://schemas.openxmlformats.org/drawingml/2006/main">
                  <a:graphicData uri="http://schemas.microsoft.com/office/word/2010/wordprocessingShape">
                    <wps:wsp>
                      <wps:cNvSpPr/>
                      <wps:spPr>
                        <a:xfrm>
                          <a:off x="0" y="0"/>
                          <a:ext cx="1620079" cy="437322"/>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21DA295A" w14:textId="77777777" w:rsidR="00944514" w:rsidRDefault="00944514" w:rsidP="003A3F79">
                            <w:pPr>
                              <w:rPr>
                                <w:rFonts w:ascii="Arial" w:hAnsi="Arial" w:cs="Arial"/>
                                <w:sz w:val="20"/>
                              </w:rPr>
                            </w:pPr>
                            <w:r>
                              <w:rPr>
                                <w:rFonts w:ascii="Arial" w:hAnsi="Arial" w:cs="Arial"/>
                                <w:sz w:val="20"/>
                              </w:rPr>
                              <w:t xml:space="preserve">Get the GPRS parameter configuration values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D8" id="Rounded Rectangle 421" o:spid="_x0000_s1078" style="position:absolute;margin-left:34.35pt;margin-top:9.5pt;width:127.55pt;height:34.4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" fillcolor="white [3201]" strokecolor="#4f81bd [3204]" strokeweight="1pt">
                <v:textbox>
                  <w:txbxContent>
                    <w:p w14:paraId="21DA295A" w14:textId="77777777" w:rsidR="00944514" w:rsidRDefault="00944514" w:rsidP="003A3F79">
                      <w:pPr>
                        <w:rPr>
                          <w:rFonts w:ascii="Arial" w:hAnsi="Arial" w:cs="Arial"/>
                          <w:sz w:val="20"/>
                        </w:rPr>
                      </w:pPr>
                      <w:r>
                        <w:rPr>
                          <w:rFonts w:ascii="Arial" w:hAnsi="Arial" w:cs="Arial"/>
                          <w:sz w:val="20"/>
                        </w:rPr>
                        <w:t xml:space="preserve">Get the GPRS parameter configuration values </w:t>
                      </w:r>
                    </w:p>
                  </w:txbxContent>
                </v:textbox>
                <w10:wrap anchorx="margin"/>
              </v:roundrect>
            </w:pict>
          </mc:Fallback>
        </mc:AlternateContent>
      </w:r>
      <w:r w:rsidR="00B354DE" w:rsidRPr="00FC6A80">
        <w:rPr>
          <w:rFonts w:ascii="Arial" w:hAnsi="Arial" w:cs="Arial"/>
          <w:noProof/>
          <w:sz w:val="20"/>
          <w:lang w:val="en-US"/>
        </w:rPr>
        <mc:AlternateContent>
          <mc:Choice Requires="wps">
            <w:drawing>
              <wp:anchor distT="0" distB="0" distL="114300" distR="114300" simplePos="0" relativeHeight="251913216" behindDoc="1" locked="0" layoutInCell="1" allowOverlap="1" wp14:anchorId="21DA27D0" wp14:editId="42F52629">
                <wp:simplePos x="0" y="0"/>
                <wp:positionH relativeFrom="margin">
                  <wp:posOffset>95250</wp:posOffset>
                </wp:positionH>
                <wp:positionV relativeFrom="paragraph">
                  <wp:posOffset>128270</wp:posOffset>
                </wp:positionV>
                <wp:extent cx="3086100" cy="561975"/>
                <wp:effectExtent l="0" t="0" r="0" b="9525"/>
                <wp:wrapNone/>
                <wp:docPr id="121" name="Rounded Rectangle 121"/>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55" w14:textId="77777777" w:rsidR="00944514" w:rsidRPr="00FB6545" w:rsidRDefault="00944514" w:rsidP="003A3F79">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D0" id="Rounded Rectangle 121" o:spid="_x0000_s1079" style="position:absolute;margin-left:7.5pt;margin-top:10.1pt;width:243pt;height:44.25pt;z-index:-25140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" fillcolor="white [3201]" stroked="f" strokeweight="2pt">
                <v:textbox>
                  <w:txbxContent>
                    <w:p w14:paraId="21DA2955" w14:textId="77777777" w:rsidR="00944514" w:rsidRPr="00FB6545" w:rsidRDefault="00944514" w:rsidP="003A3F79">
                      <w:pPr>
                        <w:rPr>
                          <w:rFonts w:ascii="Arial" w:hAnsi="Arial" w:cs="Arial"/>
                          <w:sz w:val="20"/>
                        </w:rPr>
                      </w:pPr>
                      <w:r>
                        <w:rPr>
                          <w:rFonts w:ascii="Arial" w:hAnsi="Arial" w:cs="Arial"/>
                          <w:sz w:val="20"/>
                        </w:rPr>
                        <w:t xml:space="preserve">                      </w:t>
                      </w:r>
                    </w:p>
                  </w:txbxContent>
                </v:textbox>
                <w10:wrap anchorx="margin"/>
              </v:roundrect>
            </w:pict>
          </mc:Fallback>
        </mc:AlternateContent>
      </w:r>
      <w:r w:rsidR="003A3F79">
        <w:rPr>
          <w:lang w:val="en-US"/>
        </w:rPr>
        <w:t xml:space="preserve">     </w:t>
      </w:r>
      <w:r w:rsidR="00115DD0">
        <w:rPr>
          <w:lang w:val="en-US"/>
        </w:rPr>
        <w:t xml:space="preserve">                     </w:t>
      </w:r>
    </w:p>
    <w:p w14:paraId="21DA24E6" w14:textId="77777777" w:rsidR="003A3F79" w:rsidRPr="005711E2" w:rsidRDefault="003A3F79" w:rsidP="003A3F79">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21DA24E7" w14:textId="44C8ABA9" w:rsidR="003A3F79" w:rsidRPr="007C4255" w:rsidRDefault="003A3F79" w:rsidP="003A3F79">
      <w:pPr>
        <w:rPr>
          <w:rFonts w:ascii="Arial" w:hAnsi="Arial" w:cs="Arial"/>
          <w:sz w:val="20"/>
        </w:rPr>
      </w:pPr>
      <w:r>
        <w:rPr>
          <w:lang w:val="en-US"/>
        </w:rPr>
        <w:t xml:space="preserve"> </w:t>
      </w:r>
    </w:p>
    <w:p w14:paraId="21DA24E8" w14:textId="77777777" w:rsidR="003A3F79" w:rsidRDefault="003A3F79" w:rsidP="003A3F79">
      <w:pPr>
        <w:rPr>
          <w:lang w:val="en-US"/>
        </w:rPr>
      </w:pPr>
    </w:p>
    <w:p w14:paraId="21DA24EA" w14:textId="7E16AC5B" w:rsidR="003A3F79" w:rsidRDefault="003A3F79" w:rsidP="003A3F79">
      <w:pPr>
        <w:rPr>
          <w:lang w:val="en-US"/>
        </w:rPr>
      </w:pPr>
      <w:r>
        <w:rPr>
          <w:lang w:val="en-US"/>
        </w:rPr>
        <w:t xml:space="preserve">                                 </w:t>
      </w:r>
      <w:r w:rsidR="00115DD0">
        <w:rPr>
          <w:lang w:val="en-US"/>
        </w:rPr>
        <w:t xml:space="preserve">                               </w:t>
      </w:r>
      <w:r>
        <w:rPr>
          <w:lang w:val="en-US"/>
        </w:rPr>
        <w:t xml:space="preserve">                              </w:t>
      </w:r>
    </w:p>
    <w:p w14:paraId="21DA24EB" w14:textId="77777777" w:rsidR="003A3F79" w:rsidRDefault="003A3F79" w:rsidP="003A3F79">
      <w:pPr>
        <w:rPr>
          <w:rFonts w:ascii="Arial" w:hAnsi="Arial" w:cs="Arial"/>
          <w:sz w:val="20"/>
        </w:rPr>
      </w:pPr>
      <w:r>
        <w:rPr>
          <w:lang w:val="en-US"/>
        </w:rPr>
        <w:t xml:space="preserve">                                     </w:t>
      </w:r>
      <w:r>
        <w:rPr>
          <w:rFonts w:ascii="Arial" w:hAnsi="Arial" w:cs="Arial"/>
          <w:sz w:val="20"/>
          <w:lang w:val="en-US"/>
        </w:rPr>
        <w:t xml:space="preserve"> </w:t>
      </w:r>
      <w:r w:rsidRPr="007C4255">
        <w:rPr>
          <w:rFonts w:ascii="Arial" w:hAnsi="Arial" w:cs="Arial"/>
          <w:sz w:val="20"/>
        </w:rPr>
        <w:t xml:space="preserve">         </w:t>
      </w:r>
    </w:p>
    <w:p w14:paraId="21DA24EC" w14:textId="77777777" w:rsidR="003A3F79" w:rsidRPr="007C4255" w:rsidRDefault="003A3F79" w:rsidP="003A3F79">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21DA24ED" w14:textId="77777777" w:rsidR="003A3F79" w:rsidRPr="00F66174" w:rsidRDefault="003A3F79" w:rsidP="003A3F79">
      <w:pPr>
        <w:rPr>
          <w:rFonts w:ascii="Arial" w:hAnsi="Arial" w:cs="Arial"/>
          <w:sz w:val="20"/>
          <w:lang w:val="en-US"/>
        </w:rPr>
      </w:pPr>
    </w:p>
    <w:p w14:paraId="6B7AB70B" w14:textId="2A56B84B" w:rsidR="00C07962" w:rsidRPr="007B5DF4" w:rsidRDefault="00C07962" w:rsidP="00C07962">
      <w:pPr>
        <w:rPr>
          <w:rFonts w:ascii="Arial" w:hAnsi="Arial" w:cs="Arial"/>
          <w:sz w:val="20"/>
          <w:lang w:val="en-US"/>
        </w:rPr>
      </w:pPr>
      <w:r>
        <w:rPr>
          <w:lang w:val="en-US"/>
        </w:rPr>
        <w:t xml:space="preserve">            </w:t>
      </w:r>
      <w:r w:rsidRPr="007B5DF4">
        <w:rPr>
          <w:rFonts w:ascii="Arial" w:hAnsi="Arial" w:cs="Arial"/>
          <w:sz w:val="20"/>
          <w:lang w:val="en-US"/>
        </w:rPr>
        <w:t>Send the intermediate response</w:t>
      </w:r>
    </w:p>
    <w:p w14:paraId="5DCD052C" w14:textId="77777777" w:rsidR="00C07962" w:rsidRPr="007B5DF4" w:rsidRDefault="00C07962" w:rsidP="00C07962">
      <w:pPr>
        <w:rPr>
          <w:rFonts w:ascii="Arial" w:hAnsi="Arial" w:cs="Arial"/>
          <w:sz w:val="20"/>
          <w:lang w:val="en-US"/>
        </w:rPr>
      </w:pPr>
      <w:r w:rsidRPr="007B5DF4">
        <w:rPr>
          <w:rFonts w:ascii="Arial" w:hAnsi="Arial" w:cs="Arial"/>
          <w:sz w:val="20"/>
          <w:lang w:val="en-US"/>
        </w:rPr>
        <w:t xml:space="preserve">  </w:t>
      </w:r>
      <w:r>
        <w:rPr>
          <w:rFonts w:ascii="Arial" w:hAnsi="Arial" w:cs="Arial"/>
          <w:sz w:val="20"/>
          <w:lang w:val="en-US"/>
        </w:rPr>
        <w:t xml:space="preserve">        as GPRS parameter</w:t>
      </w:r>
      <w:r w:rsidRPr="007B5DF4">
        <w:rPr>
          <w:rFonts w:ascii="Arial" w:hAnsi="Arial" w:cs="Arial"/>
          <w:sz w:val="20"/>
          <w:lang w:val="en-US"/>
        </w:rPr>
        <w:t xml:space="preserve"> values</w:t>
      </w:r>
    </w:p>
    <w:p w14:paraId="1D4C63A5" w14:textId="0249E44B" w:rsidR="00C07962" w:rsidRPr="007B5DF4" w:rsidRDefault="00C07962" w:rsidP="00C07962">
      <w:pPr>
        <w:rPr>
          <w:rFonts w:ascii="Arial" w:hAnsi="Arial" w:cs="Arial"/>
          <w:sz w:val="20"/>
        </w:rPr>
      </w:pPr>
      <w:r>
        <w:rPr>
          <w:rFonts w:ascii="Arial" w:hAnsi="Arial" w:cs="Arial"/>
          <w:sz w:val="20"/>
        </w:rPr>
        <w:t xml:space="preserve">           </w:t>
      </w:r>
      <w:r w:rsidRPr="007B5DF4">
        <w:rPr>
          <w:rFonts w:ascii="Arial" w:hAnsi="Arial" w:cs="Arial"/>
          <w:sz w:val="20"/>
        </w:rPr>
        <w:t>to the host</w:t>
      </w:r>
    </w:p>
    <w:p w14:paraId="21DA24EE" w14:textId="5D631C89" w:rsidR="003A3F79" w:rsidRDefault="00C07962" w:rsidP="003A3F79">
      <w:pPr>
        <w:rPr>
          <w:lang w:val="en-US"/>
        </w:rPr>
      </w:pPr>
      <w:r>
        <w:rPr>
          <w:noProof/>
          <w:lang w:val="en-US"/>
        </w:rPr>
        <mc:AlternateContent>
          <mc:Choice Requires="wps">
            <w:drawing>
              <wp:anchor distT="0" distB="0" distL="114300" distR="114300" simplePos="0" relativeHeight="252231680" behindDoc="0" locked="0" layoutInCell="1" allowOverlap="1" wp14:anchorId="3FC75EAA" wp14:editId="5A5BE207">
                <wp:simplePos x="0" y="0"/>
                <wp:positionH relativeFrom="column">
                  <wp:posOffset>361950</wp:posOffset>
                </wp:positionH>
                <wp:positionV relativeFrom="paragraph">
                  <wp:posOffset>81280</wp:posOffset>
                </wp:positionV>
                <wp:extent cx="885825" cy="0"/>
                <wp:effectExtent l="38100" t="76200" r="0" b="95250"/>
                <wp:wrapNone/>
                <wp:docPr id="166" name="Straight Arrow Connector 166"/>
                <wp:cNvGraphicFramePr/>
                <a:graphic xmlns:a="http://schemas.openxmlformats.org/drawingml/2006/main">
                  <a:graphicData uri="http://schemas.microsoft.com/office/word/2010/wordprocessingShape">
                    <wps:wsp>
                      <wps:cNvCnPr/>
                      <wps:spPr>
                        <a:xfrm flipH="1">
                          <a:off x="0" y="0"/>
                          <a:ext cx="885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5CCFDA4" id="Straight Arrow Connector 166" o:spid="_x0000_s1026" type="#_x0000_t32" style="position:absolute;margin-left:28.5pt;margin-top:6.4pt;width:69.75pt;height:0;flip:x;z-index:25223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" strokecolor="#4579b8 [3044]">
                <v:stroke endarrow="block"/>
              </v:shape>
            </w:pict>
          </mc:Fallback>
        </mc:AlternateContent>
      </w:r>
      <w:r w:rsidR="003A3F79">
        <w:rPr>
          <w:lang w:val="en-US"/>
        </w:rPr>
        <w:t xml:space="preserve">                   </w:t>
      </w:r>
    </w:p>
    <w:p w14:paraId="21DA24EF" w14:textId="6E5C1373" w:rsidR="003A3F79" w:rsidRDefault="003A3F79" w:rsidP="003A3F79">
      <w:pPr>
        <w:rPr>
          <w:lang w:val="en-US"/>
        </w:rPr>
      </w:pPr>
      <w:r>
        <w:rPr>
          <w:lang w:val="en-US"/>
        </w:rPr>
        <w:t xml:space="preserve">                                        </w:t>
      </w:r>
    </w:p>
    <w:p w14:paraId="21DA24F0" w14:textId="77777777" w:rsidR="003A3F79" w:rsidRDefault="003A3F79" w:rsidP="003A3F79">
      <w:pPr>
        <w:rPr>
          <w:lang w:val="en-US"/>
        </w:rPr>
      </w:pPr>
    </w:p>
    <w:p w14:paraId="3CDF43B8" w14:textId="493B636D" w:rsidR="00BE2794" w:rsidRPr="00E41B5A" w:rsidRDefault="00BE2794" w:rsidP="00BE2794">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5C35B705" w14:textId="77777777" w:rsidR="00BE2794" w:rsidRPr="00E41B5A" w:rsidRDefault="00BE2794" w:rsidP="00BE2794">
      <w:pPr>
        <w:rPr>
          <w:rFonts w:ascii="Arial" w:hAnsi="Arial" w:cs="Arial"/>
          <w:sz w:val="20"/>
          <w:lang w:val="en-US"/>
        </w:rPr>
      </w:pPr>
      <w:r w:rsidRPr="00E41B5A">
        <w:rPr>
          <w:rFonts w:ascii="Arial" w:hAnsi="Arial" w:cs="Arial"/>
          <w:sz w:val="20"/>
          <w:lang w:val="en-US"/>
        </w:rPr>
        <w:t xml:space="preserve">           Response(OK)                                     </w:t>
      </w:r>
    </w:p>
    <w:p w14:paraId="21DA24F1" w14:textId="382D0377" w:rsidR="003A3F79" w:rsidRDefault="00BE2794" w:rsidP="003A3F79">
      <w:pPr>
        <w:rPr>
          <w:lang w:val="en-US"/>
        </w:rPr>
      </w:pPr>
      <w:r>
        <w:rPr>
          <w:noProof/>
          <w:lang w:val="en-US"/>
        </w:rPr>
        <mc:AlternateContent>
          <mc:Choice Requires="wps">
            <w:drawing>
              <wp:anchor distT="0" distB="0" distL="114300" distR="114300" simplePos="0" relativeHeight="252232704" behindDoc="0" locked="0" layoutInCell="1" allowOverlap="1" wp14:anchorId="31EABE81" wp14:editId="5D14C0A7">
                <wp:simplePos x="0" y="0"/>
                <wp:positionH relativeFrom="column">
                  <wp:posOffset>371475</wp:posOffset>
                </wp:positionH>
                <wp:positionV relativeFrom="paragraph">
                  <wp:posOffset>135890</wp:posOffset>
                </wp:positionV>
                <wp:extent cx="866775" cy="0"/>
                <wp:effectExtent l="38100" t="76200" r="0" b="95250"/>
                <wp:wrapNone/>
                <wp:docPr id="170" name="Straight Arrow Connector 170"/>
                <wp:cNvGraphicFramePr/>
                <a:graphic xmlns:a="http://schemas.openxmlformats.org/drawingml/2006/main">
                  <a:graphicData uri="http://schemas.microsoft.com/office/word/2010/wordprocessingShape">
                    <wps:wsp>
                      <wps:cNvCnPr/>
                      <wps:spPr>
                        <a:xfrm flipH="1">
                          <a:off x="0" y="0"/>
                          <a:ext cx="866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2C9A851" id="Straight Arrow Connector 170" o:spid="_x0000_s1026" type="#_x0000_t32" style="position:absolute;margin-left:29.25pt;margin-top:10.7pt;width:68.25pt;height:0;flip:x;z-index:25223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" strokecolor="#4579b8 [3044]">
                <v:stroke endarrow="block"/>
              </v:shape>
            </w:pict>
          </mc:Fallback>
        </mc:AlternateContent>
      </w:r>
    </w:p>
    <w:p w14:paraId="21DA24F2" w14:textId="167FF6C8" w:rsidR="003A3F79" w:rsidRDefault="003A3F79" w:rsidP="003A3F79">
      <w:pPr>
        <w:rPr>
          <w:lang w:val="en-US"/>
        </w:rPr>
      </w:pPr>
    </w:p>
    <w:p w14:paraId="21DA24F5" w14:textId="2C041FB6" w:rsidR="003A3F79" w:rsidRPr="007B5DF4" w:rsidRDefault="003A3F79" w:rsidP="00C07962">
      <w:pPr>
        <w:rPr>
          <w:rFonts w:ascii="Arial" w:hAnsi="Arial" w:cs="Arial"/>
          <w:sz w:val="20"/>
        </w:rPr>
      </w:pPr>
      <w:r>
        <w:rPr>
          <w:lang w:val="en-US"/>
        </w:rPr>
        <w:t xml:space="preserve">           </w:t>
      </w:r>
    </w:p>
    <w:p w14:paraId="21DA24F6" w14:textId="6F8ACCD3" w:rsidR="003A3F79" w:rsidRDefault="003A3F79" w:rsidP="003A3F79">
      <w:pPr>
        <w:rPr>
          <w:lang w:val="en-US"/>
        </w:rPr>
      </w:pPr>
    </w:p>
    <w:p w14:paraId="21DA24F7" w14:textId="77777777" w:rsidR="003A3F79" w:rsidRDefault="003A3F79" w:rsidP="003A3F79">
      <w:pPr>
        <w:rPr>
          <w:lang w:val="en-US"/>
        </w:rPr>
      </w:pPr>
    </w:p>
    <w:p w14:paraId="21DA24F9" w14:textId="0459AE47" w:rsidR="003A3F79" w:rsidRPr="00E41B5A" w:rsidRDefault="003A3F79" w:rsidP="00BE2794">
      <w:pPr>
        <w:rPr>
          <w:rFonts w:ascii="Arial" w:hAnsi="Arial" w:cs="Arial"/>
          <w:sz w:val="20"/>
          <w:lang w:val="en-US"/>
        </w:rPr>
      </w:pPr>
      <w:r>
        <w:rPr>
          <w:lang w:val="en-US"/>
        </w:rPr>
        <w:t xml:space="preserve">           </w:t>
      </w:r>
    </w:p>
    <w:p w14:paraId="21DA24FA" w14:textId="6AD9A492" w:rsidR="003A3F79" w:rsidRDefault="003A3F79" w:rsidP="003A3F79">
      <w:pPr>
        <w:rPr>
          <w:lang w:val="en-US"/>
        </w:rPr>
      </w:pPr>
      <w:r>
        <w:rPr>
          <w:lang w:val="en-US"/>
        </w:rPr>
        <w:t xml:space="preserve">                                             </w:t>
      </w:r>
    </w:p>
    <w:p w14:paraId="21DA24FB" w14:textId="62A48922" w:rsidR="003A3F79" w:rsidRDefault="003A3F79" w:rsidP="003A3F79">
      <w:pPr>
        <w:rPr>
          <w:b/>
        </w:rPr>
      </w:pPr>
    </w:p>
    <w:p w14:paraId="5D2DD469" w14:textId="2A5332E1" w:rsidR="00115DD0" w:rsidRDefault="00115DD0" w:rsidP="003A3F79">
      <w:pPr>
        <w:rPr>
          <w:b/>
        </w:rPr>
      </w:pPr>
    </w:p>
    <w:p w14:paraId="54D3ADDD" w14:textId="77777777" w:rsidR="008C0E12" w:rsidRDefault="008C0E12" w:rsidP="003A3F79">
      <w:pPr>
        <w:rPr>
          <w:b/>
        </w:rPr>
      </w:pPr>
    </w:p>
    <w:p w14:paraId="21DA24FC" w14:textId="77777777" w:rsidR="008A39B6" w:rsidRDefault="00E64289" w:rsidP="008A39B6">
      <w:pPr>
        <w:pStyle w:val="Heading3"/>
      </w:pPr>
      <w:bookmarkStart w:id="41" w:name="_Toc516684764"/>
      <w:r>
        <w:lastRenderedPageBreak/>
        <w:t>Service Dependencies</w:t>
      </w:r>
      <w:bookmarkEnd w:id="41"/>
    </w:p>
    <w:tbl>
      <w:tblPr>
        <w:tblStyle w:val="TableGrid"/>
        <w:tblW w:w="9535" w:type="dxa"/>
        <w:tblLook w:val="04A0" w:firstRow="1" w:lastRow="0" w:firstColumn="1" w:lastColumn="0" w:noHBand="0" w:noVBand="1"/>
      </w:tblPr>
      <w:tblGrid>
        <w:gridCol w:w="1515"/>
        <w:gridCol w:w="4145"/>
        <w:gridCol w:w="3875"/>
      </w:tblGrid>
      <w:tr w:rsidR="002363FE" w14:paraId="3459159E" w14:textId="77777777" w:rsidTr="00842356">
        <w:tc>
          <w:tcPr>
            <w:tcW w:w="5660" w:type="dxa"/>
            <w:gridSpan w:val="2"/>
            <w:shd w:val="clear" w:color="auto" w:fill="BFBFBF" w:themeFill="background1" w:themeFillShade="BF"/>
          </w:tcPr>
          <w:p w14:paraId="15FF40F1" w14:textId="094423DD" w:rsidR="002363FE" w:rsidRDefault="002363FE" w:rsidP="002363FE">
            <w:r>
              <w:rPr>
                <w:b/>
              </w:rPr>
              <w:t xml:space="preserve">   </w:t>
            </w:r>
            <w:r w:rsidRPr="00EC6196">
              <w:rPr>
                <w:b/>
              </w:rPr>
              <w:t>Legato Services</w:t>
            </w:r>
          </w:p>
        </w:tc>
        <w:tc>
          <w:tcPr>
            <w:tcW w:w="3875" w:type="dxa"/>
            <w:shd w:val="clear" w:color="auto" w:fill="BFBFBF" w:themeFill="background1" w:themeFillShade="BF"/>
          </w:tcPr>
          <w:p w14:paraId="7C6B1D89" w14:textId="5191D38E" w:rsidR="002363FE" w:rsidRDefault="002363FE" w:rsidP="002363FE">
            <w:pPr>
              <w:jc w:val="center"/>
              <w:rPr>
                <w:b/>
              </w:rPr>
            </w:pPr>
            <w:r>
              <w:rPr>
                <w:b/>
              </w:rPr>
              <w:t>Remarks/Comments</w:t>
            </w:r>
          </w:p>
        </w:tc>
      </w:tr>
      <w:tr w:rsidR="002363FE" w14:paraId="2B285A6C" w14:textId="77777777" w:rsidTr="00842356">
        <w:tc>
          <w:tcPr>
            <w:tcW w:w="1515" w:type="dxa"/>
          </w:tcPr>
          <w:p w14:paraId="589F2A2F" w14:textId="77777777" w:rsidR="002363FE" w:rsidRDefault="002363FE" w:rsidP="00AE7C82">
            <w:pPr>
              <w:rPr>
                <w:b/>
              </w:rPr>
            </w:pPr>
            <w:r>
              <w:t>AT Command server services</w:t>
            </w:r>
          </w:p>
        </w:tc>
        <w:tc>
          <w:tcPr>
            <w:tcW w:w="4145" w:type="dxa"/>
          </w:tcPr>
          <w:p w14:paraId="6D223A78" w14:textId="77777777" w:rsidR="002363FE" w:rsidRDefault="002363FE" w:rsidP="00AE7C82">
            <w:r w:rsidRPr="00F64953">
              <w:t>le_atserver_Open</w:t>
            </w:r>
            <w:r w:rsidRPr="00F64953">
              <w:br/>
              <w:t>le_atServer_EnableEcho</w:t>
            </w:r>
            <w:r w:rsidRPr="00F64953">
              <w:br/>
              <w:t>le_atServer_SendUnsolicitedResponse</w:t>
            </w:r>
          </w:p>
          <w:p w14:paraId="5529EEED" w14:textId="77777777" w:rsidR="002363FE" w:rsidRDefault="002363FE" w:rsidP="00AE7C82">
            <w:r>
              <w:t>le_atServer_SendIntermediate</w:t>
            </w:r>
            <w:r w:rsidRPr="00F64953">
              <w:t>Response</w:t>
            </w:r>
            <w:r w:rsidRPr="00F64953">
              <w:br/>
              <w:t>le_atServer_SendFinalResponse</w:t>
            </w:r>
            <w:r w:rsidRPr="00F64953">
              <w:br/>
              <w:t>le_atServer_GetParameter</w:t>
            </w:r>
            <w:r w:rsidRPr="00F64953">
              <w:br/>
              <w:t>le_atServer_GetCommandName</w:t>
            </w:r>
            <w:r w:rsidRPr="00F64953">
              <w:br/>
              <w:t>le_atServer_Create</w:t>
            </w:r>
            <w:r w:rsidRPr="00F64953">
              <w:br/>
              <w:t>le_atServer_AddCommandHandler</w:t>
            </w:r>
            <w:r w:rsidRPr="00F64953">
              <w:br/>
              <w:t>le_atServer_OpenBridge</w:t>
            </w:r>
            <w:r w:rsidRPr="00F64953">
              <w:br/>
              <w:t>le_atServer_AddDeviceToBridge</w:t>
            </w:r>
          </w:p>
        </w:tc>
        <w:tc>
          <w:tcPr>
            <w:tcW w:w="3875" w:type="dxa"/>
          </w:tcPr>
          <w:p w14:paraId="44BFD223" w14:textId="77777777" w:rsidR="002363FE" w:rsidRPr="00297403" w:rsidRDefault="002363FE" w:rsidP="00AE7C82">
            <w:pPr>
              <w:autoSpaceDE w:val="0"/>
              <w:autoSpaceDN w:val="0"/>
              <w:spacing w:before="40" w:after="40"/>
            </w:pPr>
            <w:r w:rsidRPr="00297403">
              <w:t>The AT commands Server handles AT </w:t>
            </w:r>
          </w:p>
          <w:p w14:paraId="0DED72F7" w14:textId="77777777" w:rsidR="002363FE" w:rsidRDefault="002363FE" w:rsidP="00AE7C82">
            <w:pPr>
              <w:autoSpaceDE w:val="0"/>
              <w:autoSpaceDN w:val="0"/>
              <w:spacing w:before="40" w:after="40"/>
            </w:pPr>
            <w:r w:rsidRPr="00297403">
              <w:t>commands subscriptions on a requested serial device</w:t>
            </w:r>
            <w:r>
              <w:t>.</w:t>
            </w:r>
            <w:r w:rsidRPr="00297403">
              <w:t xml:space="preserve"> </w:t>
            </w:r>
          </w:p>
          <w:p w14:paraId="696036EF" w14:textId="77777777" w:rsidR="002363FE" w:rsidRDefault="002363FE" w:rsidP="00AE7C82"/>
        </w:tc>
      </w:tr>
      <w:tr w:rsidR="002363FE" w14:paraId="268CF804" w14:textId="77777777" w:rsidTr="00842356">
        <w:tc>
          <w:tcPr>
            <w:tcW w:w="1515" w:type="dxa"/>
          </w:tcPr>
          <w:p w14:paraId="5938E67C" w14:textId="77777777" w:rsidR="002363FE" w:rsidRDefault="002363FE" w:rsidP="00AE7C82">
            <w:r>
              <w:t>File descriptor monitor services</w:t>
            </w:r>
          </w:p>
        </w:tc>
        <w:tc>
          <w:tcPr>
            <w:tcW w:w="4145" w:type="dxa"/>
          </w:tcPr>
          <w:p w14:paraId="76EF0EDE" w14:textId="77777777" w:rsidR="002363FE" w:rsidRDefault="002363FE" w:rsidP="00AE7C82">
            <w:r w:rsidRPr="007E52C5">
              <w:t>le_fdMonitor_Create</w:t>
            </w:r>
            <w:r>
              <w:t>,</w:t>
            </w:r>
            <w:r w:rsidRPr="007E52C5">
              <w:t xml:space="preserve"> le_fdMonitor_GetMonitor</w:t>
            </w:r>
            <w:r>
              <w:t xml:space="preserve"> and </w:t>
            </w:r>
            <w:r w:rsidRPr="007E52C5">
              <w:br/>
              <w:t>le_fdMonitor_Delete</w:t>
            </w:r>
            <w:r w:rsidRPr="007E52C5">
              <w:br/>
            </w:r>
          </w:p>
        </w:tc>
        <w:tc>
          <w:tcPr>
            <w:tcW w:w="3875" w:type="dxa"/>
          </w:tcPr>
          <w:p w14:paraId="4C1A4319" w14:textId="77777777" w:rsidR="002363FE" w:rsidRDefault="002363FE" w:rsidP="00AE7C82">
            <w:r>
              <w:t xml:space="preserve">Creates a file descriptor, monitor a </w:t>
            </w:r>
            <w:r w:rsidRPr="005B106A">
              <w:t>file descriptor for events</w:t>
            </w:r>
            <w:r>
              <w:t xml:space="preserve"> and deletes the file descriptor</w:t>
            </w:r>
            <w:r w:rsidRPr="005B106A">
              <w:t>.</w:t>
            </w:r>
          </w:p>
        </w:tc>
      </w:tr>
      <w:tr w:rsidR="002363FE" w14:paraId="6614211B" w14:textId="77777777" w:rsidTr="00842356">
        <w:tc>
          <w:tcPr>
            <w:tcW w:w="5660" w:type="dxa"/>
            <w:gridSpan w:val="2"/>
            <w:shd w:val="clear" w:color="auto" w:fill="BFBFBF" w:themeFill="background1" w:themeFillShade="BF"/>
          </w:tcPr>
          <w:p w14:paraId="09137471" w14:textId="77777777" w:rsidR="002363FE" w:rsidRPr="007E52C5" w:rsidRDefault="002363FE" w:rsidP="00AE7C82">
            <w:r w:rsidRPr="00EC6196">
              <w:rPr>
                <w:b/>
              </w:rPr>
              <w:t>Linux Services</w:t>
            </w:r>
          </w:p>
        </w:tc>
        <w:tc>
          <w:tcPr>
            <w:tcW w:w="3875" w:type="dxa"/>
            <w:shd w:val="clear" w:color="auto" w:fill="BFBFBF" w:themeFill="background1" w:themeFillShade="BF"/>
          </w:tcPr>
          <w:p w14:paraId="4A66D55D" w14:textId="77777777" w:rsidR="002363FE" w:rsidRDefault="002363FE" w:rsidP="00AE7C82"/>
        </w:tc>
      </w:tr>
      <w:tr w:rsidR="002363FE" w14:paraId="6E26A375" w14:textId="77777777" w:rsidTr="00842356">
        <w:tc>
          <w:tcPr>
            <w:tcW w:w="1515" w:type="dxa"/>
          </w:tcPr>
          <w:p w14:paraId="2D46FE39" w14:textId="77777777" w:rsidR="002363FE" w:rsidRDefault="002363FE" w:rsidP="00AE7C82">
            <w:r>
              <w:t>Socket services</w:t>
            </w:r>
          </w:p>
        </w:tc>
        <w:tc>
          <w:tcPr>
            <w:tcW w:w="4145" w:type="dxa"/>
          </w:tcPr>
          <w:p w14:paraId="17939C63" w14:textId="77777777" w:rsidR="002363FE" w:rsidRDefault="002363FE" w:rsidP="00AE7C82">
            <w:r w:rsidRPr="005234D4">
              <w:t>socket</w:t>
            </w:r>
            <w:r>
              <w:t> </w:t>
            </w:r>
            <w:r>
              <w:br/>
              <w:t>setsockopt</w:t>
            </w:r>
            <w:r>
              <w:br/>
              <w:t>bind</w:t>
            </w:r>
            <w:r>
              <w:br/>
              <w:t>listen</w:t>
            </w:r>
            <w:r>
              <w:br/>
              <w:t>accept</w:t>
            </w:r>
          </w:p>
        </w:tc>
        <w:tc>
          <w:tcPr>
            <w:tcW w:w="3875" w:type="dxa"/>
          </w:tcPr>
          <w:p w14:paraId="14E346FA" w14:textId="77777777" w:rsidR="002363FE" w:rsidRDefault="002363FE" w:rsidP="00AE7C82">
            <w:r>
              <w:t>Create a socket, bind the client/server address, listen on the incoming connection and accept the connection</w:t>
            </w:r>
          </w:p>
        </w:tc>
      </w:tr>
      <w:tr w:rsidR="002363FE" w14:paraId="2286560D" w14:textId="77777777" w:rsidTr="00842356">
        <w:tc>
          <w:tcPr>
            <w:tcW w:w="1515" w:type="dxa"/>
          </w:tcPr>
          <w:p w14:paraId="5B59BA03" w14:textId="77777777" w:rsidR="002363FE" w:rsidRDefault="002363FE" w:rsidP="00AE7C82">
            <w:r w:rsidRPr="00A712D6">
              <w:t>System calls</w:t>
            </w:r>
          </w:p>
        </w:tc>
        <w:tc>
          <w:tcPr>
            <w:tcW w:w="4145" w:type="dxa"/>
          </w:tcPr>
          <w:p w14:paraId="1C41DE55" w14:textId="77777777" w:rsidR="002363FE" w:rsidRDefault="002363FE" w:rsidP="00AE7C82">
            <w:r w:rsidRPr="005234D4">
              <w:t>open</w:t>
            </w:r>
            <w:r w:rsidRPr="005234D4">
              <w:br/>
              <w:t xml:space="preserve">dup </w:t>
            </w:r>
          </w:p>
          <w:p w14:paraId="25FB232B" w14:textId="77777777" w:rsidR="002363FE" w:rsidRDefault="002363FE" w:rsidP="00AE7C82">
            <w:r w:rsidRPr="005234D4">
              <w:t>unlink</w:t>
            </w:r>
          </w:p>
          <w:p w14:paraId="2E80FC9E" w14:textId="77777777" w:rsidR="002363FE" w:rsidRDefault="002363FE" w:rsidP="00AE7C82">
            <w:r w:rsidRPr="005234D4">
              <w:t>close</w:t>
            </w:r>
          </w:p>
        </w:tc>
        <w:tc>
          <w:tcPr>
            <w:tcW w:w="3875" w:type="dxa"/>
          </w:tcPr>
          <w:p w14:paraId="256804A1" w14:textId="77777777" w:rsidR="002363FE" w:rsidRDefault="002363FE" w:rsidP="00AE7C82">
            <w:r>
              <w:t>Open the file, duplicate a file descriptor, unlink a file and close the file.</w:t>
            </w:r>
          </w:p>
        </w:tc>
      </w:tr>
    </w:tbl>
    <w:p w14:paraId="72BEC4D6" w14:textId="1EFB6BA1" w:rsidR="00D407C7" w:rsidRDefault="00D407C7" w:rsidP="00D407C7"/>
    <w:p w14:paraId="2E5CBFB4" w14:textId="5C6FCC9E" w:rsidR="00D407C7" w:rsidRDefault="00D407C7" w:rsidP="00D407C7"/>
    <w:p w14:paraId="4809A8B5" w14:textId="35996D99" w:rsidR="00D407C7" w:rsidRDefault="00D407C7" w:rsidP="00D407C7"/>
    <w:p w14:paraId="5A0E613F" w14:textId="04FDD7B7" w:rsidR="00D407C7" w:rsidRDefault="00D407C7" w:rsidP="00D407C7"/>
    <w:p w14:paraId="19493903" w14:textId="26711314" w:rsidR="00D407C7" w:rsidRDefault="00D407C7" w:rsidP="00D407C7"/>
    <w:p w14:paraId="5AF5B384" w14:textId="76359D6E" w:rsidR="00D407C7" w:rsidRDefault="00D407C7" w:rsidP="00D407C7"/>
    <w:p w14:paraId="01E58C83" w14:textId="0D265CFB" w:rsidR="00D407C7" w:rsidRDefault="00D407C7" w:rsidP="00D407C7"/>
    <w:p w14:paraId="13C9C8BA" w14:textId="64FB2C5B" w:rsidR="00D407C7" w:rsidRDefault="00D407C7" w:rsidP="00D407C7"/>
    <w:p w14:paraId="63B4E5A7" w14:textId="0249F29E" w:rsidR="00D407C7" w:rsidRDefault="00D407C7" w:rsidP="00D407C7"/>
    <w:p w14:paraId="69ED5177" w14:textId="77777777" w:rsidR="00D407C7" w:rsidRDefault="00D407C7" w:rsidP="00D407C7"/>
    <w:p w14:paraId="21DA250C" w14:textId="63208C99" w:rsidR="00AE6F66" w:rsidRDefault="00AE6F66" w:rsidP="00AE6F66">
      <w:pPr>
        <w:pStyle w:val="Heading2"/>
      </w:pPr>
      <w:bookmarkStart w:id="42" w:name="_Toc516684765"/>
      <w:r>
        <w:lastRenderedPageBreak/>
        <w:t>+KCNXTIMER command: connection timers configuration</w:t>
      </w:r>
      <w:bookmarkEnd w:id="42"/>
    </w:p>
    <w:p w14:paraId="4F03364D" w14:textId="4FCC8783" w:rsidR="00D96B6A" w:rsidRDefault="00D96B6A" w:rsidP="00AE6F66">
      <w:pPr>
        <w:pStyle w:val="Heading3"/>
      </w:pPr>
      <w:bookmarkStart w:id="43" w:name="_Toc516684766"/>
      <w:r>
        <w:t>Syntax</w:t>
      </w:r>
      <w:bookmarkEnd w:id="43"/>
    </w:p>
    <w:p w14:paraId="399A3716" w14:textId="77777777" w:rsidR="00D96B6A" w:rsidRPr="00F14057" w:rsidRDefault="00D96B6A" w:rsidP="00D96B6A">
      <w:pPr>
        <w:rPr>
          <w:b/>
        </w:rPr>
      </w:pPr>
      <w:r w:rsidRPr="002431B1">
        <w:rPr>
          <w:b/>
        </w:rPr>
        <w:t>Write command</w:t>
      </w:r>
    </w:p>
    <w:p w14:paraId="6C400B8D" w14:textId="77777777" w:rsidR="00D96B6A" w:rsidRPr="00B77AFB" w:rsidRDefault="00D96B6A" w:rsidP="00D96B6A">
      <w:pPr>
        <w:autoSpaceDE w:val="0"/>
        <w:autoSpaceDN w:val="0"/>
        <w:adjustRightInd w:val="0"/>
        <w:rPr>
          <w:rFonts w:asciiTheme="minorHAnsi" w:eastAsiaTheme="minorEastAsia" w:hAnsiTheme="minorHAnsi" w:cs="Arial"/>
          <w:bCs/>
          <w:color w:val="3D3E40"/>
          <w:szCs w:val="24"/>
          <w:lang w:val="en-US" w:eastAsia="zh-CN"/>
        </w:rPr>
      </w:pPr>
      <w:r w:rsidRPr="00B77AFB">
        <w:rPr>
          <w:rFonts w:asciiTheme="minorHAnsi" w:eastAsiaTheme="minorEastAsia" w:hAnsiTheme="minorHAnsi" w:cs="Arial"/>
          <w:bCs/>
          <w:color w:val="3D3E40"/>
          <w:szCs w:val="24"/>
          <w:lang w:val="en-US" w:eastAsia="zh-CN"/>
        </w:rPr>
        <w:t>AT+KCNXTIMER=&lt;cnx cnf&gt;[,[&lt;tim1&gt;][,[&lt;nbrtrial&gt;][,&lt;tim2&gt;][,&lt;idletime&gt;]]]]</w:t>
      </w:r>
    </w:p>
    <w:p w14:paraId="700801C7" w14:textId="77777777" w:rsidR="00D96B6A" w:rsidRPr="006C78F0" w:rsidRDefault="00D96B6A" w:rsidP="00D96B6A">
      <w:r w:rsidRPr="006C78F0">
        <w:t>Response:</w:t>
      </w:r>
    </w:p>
    <w:p w14:paraId="7E391C4F" w14:textId="77777777" w:rsidR="00D96B6A" w:rsidRDefault="00D96B6A" w:rsidP="00D96B6A">
      <w:r w:rsidRPr="006C78F0">
        <w:t>OK</w:t>
      </w:r>
    </w:p>
    <w:p w14:paraId="70000DFD" w14:textId="77777777" w:rsidR="00D96B6A" w:rsidRDefault="00D96B6A" w:rsidP="00D96B6A"/>
    <w:p w14:paraId="4D259686" w14:textId="77777777" w:rsidR="00D96B6A" w:rsidRPr="00154C36" w:rsidRDefault="00D96B6A" w:rsidP="00D96B6A">
      <w:pPr>
        <w:rPr>
          <w:b/>
        </w:rPr>
      </w:pPr>
      <w:r w:rsidRPr="00154C36">
        <w:rPr>
          <w:b/>
        </w:rPr>
        <w:t>Read Command</w:t>
      </w:r>
    </w:p>
    <w:p w14:paraId="360C7702" w14:textId="77777777" w:rsidR="00D96B6A" w:rsidRPr="006C78F0" w:rsidRDefault="00D96B6A" w:rsidP="00D96B6A">
      <w:r>
        <w:t>AT+KCNXTIMER</w:t>
      </w:r>
      <w:r w:rsidRPr="006C78F0">
        <w:t>?</w:t>
      </w:r>
    </w:p>
    <w:p w14:paraId="173E69E3" w14:textId="77777777" w:rsidR="00D96B6A" w:rsidRDefault="00D96B6A" w:rsidP="00D96B6A">
      <w:r w:rsidRPr="006C78F0">
        <w:t>Response:</w:t>
      </w:r>
    </w:p>
    <w:p w14:paraId="5070DAFE" w14:textId="77777777" w:rsidR="00D96B6A" w:rsidRPr="00780D78" w:rsidRDefault="00D96B6A" w:rsidP="00D96B6A">
      <w:pPr>
        <w:autoSpaceDE w:val="0"/>
        <w:autoSpaceDN w:val="0"/>
        <w:adjustRightInd w:val="0"/>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+KCNXTIMER: &lt;cn</w:t>
      </w:r>
      <w:r>
        <w:rPr>
          <w:rFonts w:asciiTheme="minorHAnsi" w:eastAsiaTheme="minorEastAsia" w:hAnsiTheme="minorHAnsi" w:cs="Arial"/>
          <w:bCs/>
          <w:szCs w:val="24"/>
          <w:lang w:val="en-US" w:eastAsia="zh-CN"/>
        </w:rPr>
        <w:t>x cnf&gt;,&lt;tim1&gt;,&lt;nbtrial&gt;,&lt;tim2&gt;,</w:t>
      </w:r>
      <w:r w:rsidRPr="00780D78">
        <w:rPr>
          <w:rFonts w:asciiTheme="minorHAnsi" w:eastAsiaTheme="minorEastAsia" w:hAnsiTheme="minorHAnsi" w:cs="Arial"/>
          <w:bCs/>
          <w:szCs w:val="24"/>
          <w:lang w:val="en-US" w:eastAsia="zh-CN"/>
        </w:rPr>
        <w:t>&lt;idletime&gt;</w:t>
      </w:r>
    </w:p>
    <w:p w14:paraId="148E1E97" w14:textId="77777777" w:rsidR="00D96B6A" w:rsidRPr="00780D78" w:rsidRDefault="00D96B6A" w:rsidP="00D96B6A">
      <w:pPr>
        <w:autoSpaceDE w:val="0"/>
        <w:autoSpaceDN w:val="0"/>
        <w:adjustRightInd w:val="0"/>
        <w:rPr>
          <w:rFonts w:asciiTheme="minorHAnsi" w:eastAsiaTheme="minorEastAsia" w:hAnsiTheme="minorHAnsi" w:cs="Arial,Bold"/>
          <w:bCs/>
          <w:szCs w:val="24"/>
          <w:lang w:val="en-US" w:eastAsia="zh-CN"/>
        </w:rPr>
      </w:pPr>
      <w:r w:rsidRPr="00780D78">
        <w:rPr>
          <w:rFonts w:asciiTheme="minorHAnsi" w:eastAsiaTheme="minorEastAsia" w:hAnsiTheme="minorHAnsi" w:cs="Arial,Bold"/>
          <w:bCs/>
          <w:szCs w:val="24"/>
          <w:lang w:val="en-US" w:eastAsia="zh-CN"/>
        </w:rPr>
        <w:t>[…]</w:t>
      </w:r>
    </w:p>
    <w:p w14:paraId="2B3831F1" w14:textId="77777777" w:rsidR="00D96B6A" w:rsidRDefault="00D96B6A" w:rsidP="00D96B6A">
      <w:pPr>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25E0AF0A" w14:textId="77777777" w:rsidR="00D96B6A" w:rsidRDefault="00D96B6A" w:rsidP="00D96B6A">
      <w:pPr>
        <w:rPr>
          <w:rFonts w:asciiTheme="minorHAnsi" w:eastAsiaTheme="minorEastAsia" w:hAnsiTheme="minorHAnsi" w:cs="Arial"/>
          <w:bCs/>
          <w:szCs w:val="24"/>
          <w:lang w:val="en-US" w:eastAsia="zh-CN"/>
        </w:rPr>
      </w:pPr>
    </w:p>
    <w:p w14:paraId="37A7C6DC" w14:textId="77777777" w:rsidR="00D96B6A" w:rsidRPr="00154C36" w:rsidRDefault="00D96B6A" w:rsidP="00D96B6A">
      <w:pPr>
        <w:rPr>
          <w:b/>
        </w:rPr>
      </w:pPr>
      <w:r w:rsidRPr="00154C36">
        <w:rPr>
          <w:b/>
        </w:rPr>
        <w:t>Test Command</w:t>
      </w:r>
    </w:p>
    <w:p w14:paraId="3A84B08D" w14:textId="77777777" w:rsidR="00D96B6A" w:rsidRPr="00780D78" w:rsidRDefault="00D96B6A" w:rsidP="00D96B6A">
      <w:pPr>
        <w:autoSpaceDE w:val="0"/>
        <w:autoSpaceDN w:val="0"/>
        <w:adjustRightInd w:val="0"/>
        <w:rPr>
          <w:rFonts w:asciiTheme="minorHAnsi" w:eastAsiaTheme="minorEastAsia" w:hAnsiTheme="minorHAnsi" w:cs="Arial"/>
          <w:b/>
          <w:bCs/>
          <w:szCs w:val="24"/>
          <w:lang w:val="en-US" w:eastAsia="zh-CN"/>
        </w:rPr>
      </w:pPr>
      <w:r w:rsidRPr="00780D78">
        <w:rPr>
          <w:rFonts w:asciiTheme="minorHAnsi" w:eastAsiaTheme="minorEastAsia" w:hAnsiTheme="minorHAnsi" w:cs="Arial"/>
          <w:b/>
          <w:bCs/>
          <w:szCs w:val="24"/>
          <w:lang w:val="en-US" w:eastAsia="zh-CN"/>
        </w:rPr>
        <w:t>AT+KCNXTIMER=?</w:t>
      </w:r>
    </w:p>
    <w:p w14:paraId="0F75E7C5" w14:textId="77777777" w:rsidR="00D96B6A" w:rsidRPr="00780D78" w:rsidRDefault="00D96B6A" w:rsidP="00D96B6A">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szCs w:val="24"/>
          <w:lang w:val="en-US" w:eastAsia="zh-CN"/>
        </w:rPr>
        <w:t>Response</w:t>
      </w:r>
    </w:p>
    <w:p w14:paraId="39491C2D" w14:textId="77777777" w:rsidR="00D96B6A" w:rsidRPr="00780D78" w:rsidRDefault="00D96B6A" w:rsidP="00D96B6A">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bCs/>
          <w:szCs w:val="24"/>
          <w:lang w:val="en-US" w:eastAsia="zh-CN"/>
        </w:rPr>
        <w:t xml:space="preserve">+KCNXTIMER: </w:t>
      </w:r>
      <w:r w:rsidRPr="00780D78">
        <w:rPr>
          <w:rFonts w:asciiTheme="minorHAnsi" w:eastAsiaTheme="minorEastAsia" w:hAnsiTheme="minorHAnsi" w:cs="Arial"/>
          <w:szCs w:val="24"/>
          <w:lang w:val="en-US" w:eastAsia="zh-CN"/>
        </w:rPr>
        <w:t xml:space="preserve">(list of supported </w:t>
      </w:r>
      <w:r w:rsidRPr="00780D78">
        <w:rPr>
          <w:rFonts w:asciiTheme="minorHAnsi" w:eastAsiaTheme="minorEastAsia" w:hAnsiTheme="minorHAnsi" w:cs="Arial"/>
          <w:bCs/>
          <w:szCs w:val="24"/>
          <w:lang w:val="en-US" w:eastAsia="zh-CN"/>
        </w:rPr>
        <w:t>&lt;cnx cnf&gt;</w:t>
      </w:r>
      <w:r w:rsidRPr="00780D78">
        <w:rPr>
          <w:rFonts w:asciiTheme="minorHAnsi" w:eastAsiaTheme="minorEastAsia" w:hAnsiTheme="minorHAnsi" w:cs="Arial"/>
          <w:szCs w:val="24"/>
          <w:lang w:val="en-US" w:eastAsia="zh-CN"/>
        </w:rPr>
        <w:t xml:space="preserve">s),(list of supported </w:t>
      </w:r>
      <w:r w:rsidRPr="00780D78">
        <w:rPr>
          <w:rFonts w:asciiTheme="minorHAnsi" w:eastAsiaTheme="minorEastAsia" w:hAnsiTheme="minorHAnsi" w:cs="Arial"/>
          <w:bCs/>
          <w:szCs w:val="24"/>
          <w:lang w:val="en-US" w:eastAsia="zh-CN"/>
        </w:rPr>
        <w:t>&lt;tim1&gt;</w:t>
      </w:r>
      <w:r w:rsidRPr="00780D78">
        <w:rPr>
          <w:rFonts w:asciiTheme="minorHAnsi" w:eastAsiaTheme="minorEastAsia" w:hAnsiTheme="minorHAnsi" w:cs="Arial"/>
          <w:szCs w:val="24"/>
          <w:lang w:val="en-US" w:eastAsia="zh-CN"/>
        </w:rPr>
        <w:t xml:space="preserve">s),(list of supported </w:t>
      </w:r>
      <w:r w:rsidRPr="00780D78">
        <w:rPr>
          <w:rFonts w:asciiTheme="minorHAnsi" w:eastAsiaTheme="minorEastAsia" w:hAnsiTheme="minorHAnsi" w:cs="Arial"/>
          <w:bCs/>
          <w:szCs w:val="24"/>
          <w:lang w:val="en-US" w:eastAsia="zh-CN"/>
        </w:rPr>
        <w:t>&lt;nbtrial&gt;</w:t>
      </w:r>
      <w:r w:rsidRPr="00780D78">
        <w:rPr>
          <w:rFonts w:asciiTheme="minorHAnsi" w:eastAsiaTheme="minorEastAsia" w:hAnsiTheme="minorHAnsi" w:cs="Arial"/>
          <w:szCs w:val="24"/>
          <w:lang w:val="en-US" w:eastAsia="zh-CN"/>
        </w:rPr>
        <w:t xml:space="preserve">s),(list of supported </w:t>
      </w:r>
      <w:r w:rsidRPr="00780D78">
        <w:rPr>
          <w:rFonts w:asciiTheme="minorHAnsi" w:eastAsiaTheme="minorEastAsia" w:hAnsiTheme="minorHAnsi" w:cs="Arial"/>
          <w:bCs/>
          <w:szCs w:val="24"/>
          <w:lang w:val="en-US" w:eastAsia="zh-CN"/>
        </w:rPr>
        <w:t>&lt;tim2&gt;</w:t>
      </w:r>
      <w:r w:rsidRPr="00780D78">
        <w:rPr>
          <w:rFonts w:asciiTheme="minorHAnsi" w:eastAsiaTheme="minorEastAsia" w:hAnsiTheme="minorHAnsi" w:cs="Arial"/>
          <w:szCs w:val="24"/>
          <w:lang w:val="en-US" w:eastAsia="zh-CN"/>
        </w:rPr>
        <w:t>s)</w:t>
      </w:r>
    </w:p>
    <w:p w14:paraId="44CAB93F" w14:textId="77777777" w:rsidR="00D96B6A" w:rsidRDefault="00D96B6A" w:rsidP="00D96B6A">
      <w:pPr>
        <w:autoSpaceDE w:val="0"/>
        <w:autoSpaceDN w:val="0"/>
        <w:adjustRightInd w:val="0"/>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303189FE" w14:textId="77777777" w:rsidR="00D96B6A" w:rsidRPr="00106FB8" w:rsidRDefault="00D96B6A" w:rsidP="00D96B6A">
      <w:pPr>
        <w:pStyle w:val="Heading3"/>
        <w:numPr>
          <w:ilvl w:val="2"/>
          <w:numId w:val="1"/>
        </w:numPr>
        <w:rPr>
          <w:rFonts w:cs="Times New Roman"/>
        </w:rPr>
      </w:pPr>
      <w:bookmarkStart w:id="44" w:name="_Toc516684767"/>
      <w:r w:rsidRPr="00106FB8">
        <w:rPr>
          <w:rFonts w:cs="Times New Roman"/>
        </w:rPr>
        <w:t>Parameters and Defined values</w:t>
      </w:r>
      <w:bookmarkEnd w:id="44"/>
    </w:p>
    <w:p w14:paraId="7787A285" w14:textId="77777777" w:rsidR="00D96B6A" w:rsidRPr="00106FB8" w:rsidRDefault="00D96B6A" w:rsidP="00D96B6A"/>
    <w:tbl>
      <w:tblPr>
        <w:tblStyle w:val="TableSWI"/>
        <w:tblW w:w="5264" w:type="pct"/>
        <w:tblLook w:val="01E0" w:firstRow="1" w:lastRow="1" w:firstColumn="1" w:lastColumn="1" w:noHBand="0" w:noVBand="0"/>
      </w:tblPr>
      <w:tblGrid>
        <w:gridCol w:w="1618"/>
        <w:gridCol w:w="2886"/>
        <w:gridCol w:w="4584"/>
      </w:tblGrid>
      <w:tr w:rsidR="00D96B6A" w:rsidRPr="00215EAC" w14:paraId="3512F62A" w14:textId="77777777" w:rsidTr="00AE7C82">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2972D2EF" w14:textId="77777777" w:rsidR="00D96B6A" w:rsidRPr="00106FB8" w:rsidRDefault="00D96B6A" w:rsidP="00AE7C82">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96B6A" w:rsidRPr="00215EAC" w14:paraId="7AAE6E29" w14:textId="77777777" w:rsidTr="00AE7C82">
        <w:tc>
          <w:tcPr>
            <w:tcW w:w="5000" w:type="pct"/>
            <w:gridSpan w:val="3"/>
            <w:tcBorders>
              <w:top w:val="single" w:sz="18" w:space="0" w:color="000000" w:themeColor="text1"/>
            </w:tcBorders>
          </w:tcPr>
          <w:p w14:paraId="337A6CD8" w14:textId="77777777" w:rsidR="00D96B6A" w:rsidRPr="00106FB8" w:rsidRDefault="00D96B6A" w:rsidP="00AE7C82">
            <w:pPr>
              <w:autoSpaceDE w:val="0"/>
              <w:autoSpaceDN w:val="0"/>
              <w:adjustRightInd w:val="0"/>
              <w:rPr>
                <w:color w:val="auto"/>
              </w:rPr>
            </w:pPr>
            <w:r w:rsidRPr="00142941">
              <w:rPr>
                <w:rFonts w:asciiTheme="minorHAnsi" w:eastAsiaTheme="minorEastAsia" w:hAnsiTheme="minorHAnsi" w:cs="Arial"/>
                <w:b/>
                <w:bCs/>
                <w:szCs w:val="24"/>
                <w:lang w:val="en-US" w:eastAsia="zh-CN"/>
              </w:rPr>
              <w:t>AT+KCNXTIMER=&lt;cnx cnf&gt;[,[&lt;tim1&gt;][,[&lt;nbrtrial&gt;] [,&lt;tim2&gt;] [,&lt;idletime&gt;]]]]</w:t>
            </w:r>
          </w:p>
        </w:tc>
      </w:tr>
      <w:tr w:rsidR="00D96B6A" w:rsidRPr="00215EAC" w14:paraId="73681015" w14:textId="77777777" w:rsidTr="00AE7C82">
        <w:tc>
          <w:tcPr>
            <w:tcW w:w="890" w:type="pct"/>
            <w:tcBorders>
              <w:top w:val="single" w:sz="18" w:space="0" w:color="auto"/>
              <w:left w:val="single" w:sz="4" w:space="0" w:color="auto"/>
              <w:bottom w:val="single" w:sz="18" w:space="0" w:color="auto"/>
              <w:right w:val="single" w:sz="4" w:space="0" w:color="auto"/>
            </w:tcBorders>
            <w:shd w:val="pct30" w:color="auto" w:fill="auto"/>
          </w:tcPr>
          <w:p w14:paraId="10C516FB" w14:textId="77777777" w:rsidR="00D96B6A" w:rsidRPr="00106FB8" w:rsidRDefault="00D96B6A" w:rsidP="00AE7C82">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740F46DD" w14:textId="77777777" w:rsidR="00D96B6A" w:rsidRPr="00106FB8" w:rsidRDefault="00D96B6A" w:rsidP="00AE7C82">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091E8885" w14:textId="77777777" w:rsidR="00D96B6A" w:rsidRPr="00106FB8" w:rsidRDefault="00D96B6A" w:rsidP="00AE7C82">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96B6A" w:rsidRPr="00215EAC" w14:paraId="05451861" w14:textId="77777777" w:rsidTr="00AE7C82">
        <w:tc>
          <w:tcPr>
            <w:tcW w:w="890" w:type="pct"/>
            <w:tcBorders>
              <w:top w:val="single" w:sz="18" w:space="0" w:color="auto"/>
              <w:bottom w:val="single" w:sz="18" w:space="0" w:color="auto"/>
            </w:tcBorders>
          </w:tcPr>
          <w:p w14:paraId="7A3DF78D" w14:textId="77777777" w:rsidR="00D96B6A" w:rsidRPr="00106FB8" w:rsidRDefault="00D96B6A" w:rsidP="00AE7C82">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588" w:type="pct"/>
          </w:tcPr>
          <w:p w14:paraId="364EDB3A" w14:textId="77777777" w:rsidR="00D96B6A" w:rsidRPr="00106FB8" w:rsidRDefault="00D96B6A" w:rsidP="00AE7C82">
            <w:pPr>
              <w:pStyle w:val="TableBody"/>
              <w:jc w:val="center"/>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1-5</w:t>
            </w:r>
          </w:p>
        </w:tc>
        <w:tc>
          <w:tcPr>
            <w:tcW w:w="2522" w:type="pct"/>
          </w:tcPr>
          <w:p w14:paraId="0A3D156B" w14:textId="77777777" w:rsidR="00D96B6A" w:rsidRPr="00106FB8" w:rsidRDefault="00D96B6A" w:rsidP="00AE7C82">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646B5913" w14:textId="77777777" w:rsidR="00D96B6A" w:rsidRPr="00106FB8" w:rsidRDefault="00D96B6A" w:rsidP="00AE7C82">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r w:rsidR="00D96B6A" w:rsidRPr="00215EAC" w14:paraId="39C5AD22" w14:textId="77777777" w:rsidTr="00AE7C82">
        <w:tc>
          <w:tcPr>
            <w:tcW w:w="890" w:type="pct"/>
            <w:tcBorders>
              <w:top w:val="single" w:sz="18" w:space="0" w:color="auto"/>
              <w:bottom w:val="single" w:sz="18" w:space="0" w:color="auto"/>
            </w:tcBorders>
          </w:tcPr>
          <w:p w14:paraId="46C4F8FC" w14:textId="77777777" w:rsidR="00D96B6A" w:rsidRPr="00DB08E2" w:rsidRDefault="00D96B6A" w:rsidP="00AE7C82">
            <w:pPr>
              <w:autoSpaceDE w:val="0"/>
              <w:autoSpaceDN w:val="0"/>
              <w:adjustRightInd w:val="0"/>
              <w:rPr>
                <w:color w:val="auto"/>
              </w:rPr>
            </w:pPr>
            <w:r w:rsidRPr="00DB08E2">
              <w:rPr>
                <w:color w:val="auto"/>
              </w:rPr>
              <w:t>&lt;tim1</w:t>
            </w:r>
            <w:r w:rsidRPr="00106FB8">
              <w:rPr>
                <w:color w:val="auto"/>
              </w:rPr>
              <w:t xml:space="preserve">&gt; </w:t>
            </w:r>
          </w:p>
          <w:p w14:paraId="0D90BAC9" w14:textId="77777777" w:rsidR="00D96B6A" w:rsidRPr="00DB08E2" w:rsidRDefault="00D96B6A" w:rsidP="00AE7C82">
            <w:pPr>
              <w:pStyle w:val="TableBody"/>
              <w:rPr>
                <w:rFonts w:ascii="Calibri" w:eastAsia="SimSun" w:hAnsi="Calibri" w:cs="Times New Roman"/>
                <w:color w:val="auto"/>
                <w:sz w:val="24"/>
                <w:szCs w:val="20"/>
                <w:lang w:val="en-CA" w:eastAsia="en-US"/>
              </w:rPr>
            </w:pPr>
          </w:p>
        </w:tc>
        <w:tc>
          <w:tcPr>
            <w:tcW w:w="1588" w:type="pct"/>
          </w:tcPr>
          <w:p w14:paraId="045A5F54" w14:textId="1CFF8C41" w:rsidR="00D96B6A" w:rsidRPr="00DB08E2" w:rsidRDefault="003E7A52" w:rsidP="00AE7C82">
            <w:pPr>
              <w:pStyle w:val="TableBody"/>
              <w:jc w:val="center"/>
              <w:rPr>
                <w:rFonts w:ascii="Calibri" w:eastAsia="SimSun" w:hAnsi="Calibri" w:cs="Times New Roman"/>
                <w:color w:val="auto"/>
                <w:sz w:val="24"/>
                <w:szCs w:val="20"/>
                <w:lang w:val="en-CA" w:eastAsia="en-US"/>
              </w:rPr>
            </w:pPr>
            <w:r w:rsidRPr="00DB08E2">
              <w:rPr>
                <w:rFonts w:ascii="Calibri" w:eastAsia="SimSun" w:hAnsi="Calibri" w:cs="Times New Roman"/>
                <w:color w:val="auto"/>
                <w:sz w:val="24"/>
                <w:szCs w:val="20"/>
                <w:lang w:val="en-CA" w:eastAsia="en-US"/>
              </w:rPr>
              <w:t>1 - 120s (30s by default)</w:t>
            </w:r>
          </w:p>
        </w:tc>
        <w:tc>
          <w:tcPr>
            <w:tcW w:w="2522" w:type="pct"/>
          </w:tcPr>
          <w:p w14:paraId="1A07D6BC" w14:textId="77777777" w:rsidR="00D96B6A" w:rsidRPr="00DB08E2" w:rsidRDefault="00D96B6A" w:rsidP="00AE7C82">
            <w:pPr>
              <w:autoSpaceDE w:val="0"/>
              <w:autoSpaceDN w:val="0"/>
              <w:adjustRightInd w:val="0"/>
              <w:rPr>
                <w:color w:val="auto"/>
              </w:rPr>
            </w:pPr>
            <w:r w:rsidRPr="00DB08E2">
              <w:rPr>
                <w:color w:val="auto"/>
              </w:rPr>
              <w:t>If module fails to activate the PDP context, a timer of &lt;tim1&gt; will be started. When this timer expires, it will try to activate the PDP context again.</w:t>
            </w:r>
          </w:p>
        </w:tc>
      </w:tr>
      <w:tr w:rsidR="00D96B6A" w:rsidRPr="00215EAC" w14:paraId="47B6FDCE" w14:textId="77777777" w:rsidTr="00AE7C82">
        <w:tc>
          <w:tcPr>
            <w:tcW w:w="890" w:type="pct"/>
            <w:tcBorders>
              <w:top w:val="single" w:sz="18" w:space="0" w:color="auto"/>
              <w:bottom w:val="single" w:sz="18" w:space="0" w:color="auto"/>
            </w:tcBorders>
          </w:tcPr>
          <w:p w14:paraId="6F8FCC16" w14:textId="77777777" w:rsidR="00D96B6A" w:rsidRPr="00DB08E2" w:rsidRDefault="00D96B6A" w:rsidP="00AE7C82">
            <w:pPr>
              <w:autoSpaceDE w:val="0"/>
              <w:autoSpaceDN w:val="0"/>
              <w:adjustRightInd w:val="0"/>
              <w:rPr>
                <w:color w:val="auto"/>
              </w:rPr>
            </w:pPr>
            <w:r w:rsidRPr="00DB08E2">
              <w:rPr>
                <w:color w:val="auto"/>
              </w:rPr>
              <w:t>&lt;nbtrial&gt;</w:t>
            </w:r>
          </w:p>
        </w:tc>
        <w:tc>
          <w:tcPr>
            <w:tcW w:w="1588" w:type="pct"/>
          </w:tcPr>
          <w:p w14:paraId="7A9566EB" w14:textId="77777777" w:rsidR="00D96B6A" w:rsidRPr="00DB08E2" w:rsidRDefault="00D96B6A" w:rsidP="00AE7C82">
            <w:pPr>
              <w:pStyle w:val="TableBody"/>
              <w:jc w:val="center"/>
              <w:rPr>
                <w:rFonts w:ascii="Calibri" w:eastAsia="SimSun" w:hAnsi="Calibri" w:cs="Times New Roman"/>
                <w:color w:val="auto"/>
                <w:sz w:val="24"/>
                <w:szCs w:val="20"/>
                <w:lang w:val="en-CA" w:eastAsia="en-US"/>
              </w:rPr>
            </w:pPr>
            <w:r w:rsidRPr="00DB08E2">
              <w:rPr>
                <w:rFonts w:ascii="Calibri" w:eastAsia="SimSun" w:hAnsi="Calibri" w:cs="Times New Roman"/>
                <w:color w:val="auto"/>
                <w:sz w:val="24"/>
                <w:szCs w:val="20"/>
                <w:lang w:val="en-CA" w:eastAsia="en-US"/>
              </w:rPr>
              <w:t>1-4 (2 by default)</w:t>
            </w:r>
          </w:p>
        </w:tc>
        <w:tc>
          <w:tcPr>
            <w:tcW w:w="2522" w:type="pct"/>
          </w:tcPr>
          <w:p w14:paraId="509A3A2F" w14:textId="77777777" w:rsidR="00D96B6A" w:rsidRPr="00DB08E2" w:rsidRDefault="00D96B6A" w:rsidP="00AE7C82">
            <w:pPr>
              <w:autoSpaceDE w:val="0"/>
              <w:autoSpaceDN w:val="0"/>
              <w:adjustRightInd w:val="0"/>
              <w:rPr>
                <w:color w:val="auto"/>
              </w:rPr>
            </w:pPr>
            <w:r w:rsidRPr="00DB08E2">
              <w:rPr>
                <w:color w:val="auto"/>
              </w:rPr>
              <w:t>Module will try to activate the PDP context with max &lt;nbtrial&gt;</w:t>
            </w:r>
          </w:p>
        </w:tc>
      </w:tr>
      <w:tr w:rsidR="00D96B6A" w:rsidRPr="00215EAC" w14:paraId="60DE6F07" w14:textId="77777777" w:rsidTr="00AE7C82">
        <w:tc>
          <w:tcPr>
            <w:tcW w:w="890" w:type="pct"/>
            <w:tcBorders>
              <w:top w:val="single" w:sz="18" w:space="0" w:color="auto"/>
              <w:bottom w:val="single" w:sz="18" w:space="0" w:color="auto"/>
            </w:tcBorders>
          </w:tcPr>
          <w:p w14:paraId="5233B4C8" w14:textId="77777777" w:rsidR="00D96B6A" w:rsidRPr="00DB08E2" w:rsidRDefault="00D96B6A" w:rsidP="00AE7C82">
            <w:pPr>
              <w:autoSpaceDE w:val="0"/>
              <w:autoSpaceDN w:val="0"/>
              <w:adjustRightInd w:val="0"/>
              <w:rPr>
                <w:color w:val="auto"/>
              </w:rPr>
            </w:pPr>
            <w:r w:rsidRPr="00DB08E2">
              <w:rPr>
                <w:color w:val="auto"/>
              </w:rPr>
              <w:lastRenderedPageBreak/>
              <w:t>&lt;tim2&gt;</w:t>
            </w:r>
          </w:p>
        </w:tc>
        <w:tc>
          <w:tcPr>
            <w:tcW w:w="1588" w:type="pct"/>
          </w:tcPr>
          <w:p w14:paraId="24AB3A8B" w14:textId="77777777" w:rsidR="00D96B6A" w:rsidRPr="00DB08E2" w:rsidRDefault="00D96B6A" w:rsidP="00AE7C82">
            <w:pPr>
              <w:pStyle w:val="TableBody"/>
              <w:jc w:val="center"/>
              <w:rPr>
                <w:rFonts w:ascii="Calibri" w:eastAsia="SimSun" w:hAnsi="Calibri" w:cs="Times New Roman"/>
                <w:color w:val="auto"/>
                <w:sz w:val="24"/>
                <w:szCs w:val="20"/>
                <w:lang w:val="en-CA" w:eastAsia="en-US"/>
              </w:rPr>
            </w:pPr>
            <w:r w:rsidRPr="00DB08E2">
              <w:rPr>
                <w:rFonts w:ascii="Calibri" w:eastAsia="SimSun" w:hAnsi="Calibri" w:cs="Times New Roman"/>
                <w:color w:val="auto"/>
                <w:sz w:val="24"/>
                <w:szCs w:val="20"/>
                <w:lang w:val="en-CA" w:eastAsia="en-US"/>
              </w:rPr>
              <w:t>0 - 300s (60s by default)</w:t>
            </w:r>
          </w:p>
          <w:p w14:paraId="57F1B0D3" w14:textId="77777777" w:rsidR="00D96B6A" w:rsidRPr="00DB08E2" w:rsidRDefault="00D96B6A" w:rsidP="00AE7C82">
            <w:pPr>
              <w:pStyle w:val="TableBody"/>
              <w:jc w:val="center"/>
              <w:rPr>
                <w:rFonts w:ascii="Calibri" w:eastAsia="SimSun" w:hAnsi="Calibri" w:cs="Times New Roman"/>
                <w:color w:val="auto"/>
                <w:sz w:val="24"/>
                <w:szCs w:val="20"/>
                <w:lang w:val="en-CA" w:eastAsia="en-US"/>
              </w:rPr>
            </w:pPr>
            <w:r w:rsidRPr="00DB08E2">
              <w:rPr>
                <w:rFonts w:ascii="Calibri" w:eastAsia="SimSun" w:hAnsi="Calibri" w:cs="Times New Roman"/>
                <w:color w:val="auto"/>
                <w:sz w:val="24"/>
                <w:szCs w:val="20"/>
                <w:lang w:val="en-CA" w:eastAsia="en-US"/>
              </w:rPr>
              <w:t>0: Deactivated (connection will not close by itself)</w:t>
            </w:r>
          </w:p>
        </w:tc>
        <w:tc>
          <w:tcPr>
            <w:tcW w:w="2522" w:type="pct"/>
          </w:tcPr>
          <w:p w14:paraId="6E196FAF" w14:textId="77777777" w:rsidR="00D96B6A" w:rsidRPr="00DB08E2" w:rsidRDefault="00D96B6A" w:rsidP="00AE7C82">
            <w:pPr>
              <w:autoSpaceDE w:val="0"/>
              <w:autoSpaceDN w:val="0"/>
              <w:adjustRightInd w:val="0"/>
              <w:rPr>
                <w:color w:val="auto"/>
              </w:rPr>
            </w:pPr>
            <w:r w:rsidRPr="00DB08E2">
              <w:rPr>
                <w:color w:val="auto"/>
              </w:rPr>
              <w:t>For client sockets, module will try to connect to the server within &lt;tim2&gt;s, if &lt;tim2&gt; expires, it will give up the connection.</w:t>
            </w:r>
          </w:p>
        </w:tc>
      </w:tr>
      <w:tr w:rsidR="00D96B6A" w:rsidRPr="00215EAC" w14:paraId="2433F114" w14:textId="77777777" w:rsidTr="00AE7C82">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50565375" w14:textId="77777777" w:rsidR="00D96B6A" w:rsidRPr="00DB08E2" w:rsidRDefault="00D96B6A" w:rsidP="00AE7C82">
            <w:pPr>
              <w:autoSpaceDE w:val="0"/>
              <w:autoSpaceDN w:val="0"/>
              <w:adjustRightInd w:val="0"/>
              <w:rPr>
                <w:iCs w:val="0"/>
                <w:color w:val="auto"/>
              </w:rPr>
            </w:pPr>
            <w:r w:rsidRPr="00DB08E2">
              <w:rPr>
                <w:iCs w:val="0"/>
                <w:color w:val="auto"/>
              </w:rPr>
              <w:t>&lt;idletime&gt;</w:t>
            </w:r>
          </w:p>
        </w:tc>
        <w:tc>
          <w:tcPr>
            <w:tcW w:w="1588" w:type="pct"/>
          </w:tcPr>
          <w:p w14:paraId="1ACC8945" w14:textId="77777777" w:rsidR="00D96B6A" w:rsidRPr="00DB08E2" w:rsidRDefault="00D96B6A" w:rsidP="00AE7C82">
            <w:pPr>
              <w:pStyle w:val="TableBody"/>
              <w:jc w:val="center"/>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DB08E2">
              <w:rPr>
                <w:rFonts w:ascii="Calibri" w:eastAsia="SimSun" w:hAnsi="Calibri" w:cs="Times New Roman"/>
                <w:color w:val="auto"/>
                <w:sz w:val="24"/>
                <w:szCs w:val="20"/>
                <w:lang w:val="en-CA" w:eastAsia="en-US"/>
              </w:rPr>
              <w:t>0 - 1800s (30s by default)</w:t>
            </w:r>
          </w:p>
        </w:tc>
        <w:tc>
          <w:tcPr>
            <w:tcW w:w="2522" w:type="pct"/>
          </w:tcPr>
          <w:p w14:paraId="33BAE6C5" w14:textId="77777777" w:rsidR="00D96B6A" w:rsidRPr="00DB08E2" w:rsidRDefault="00D96B6A" w:rsidP="00AE7C82">
            <w:pPr>
              <w:autoSpaceDE w:val="0"/>
              <w:autoSpaceDN w:val="0"/>
              <w:adjustRightInd w:val="0"/>
              <w:cnfStyle w:val="010000000000" w:firstRow="0" w:lastRow="1" w:firstColumn="0" w:lastColumn="0" w:oddVBand="0" w:evenVBand="0" w:oddHBand="0" w:evenHBand="0" w:firstRowFirstColumn="0" w:firstRowLastColumn="0" w:lastRowFirstColumn="0" w:lastRowLastColumn="0"/>
              <w:rPr>
                <w:color w:val="auto"/>
              </w:rPr>
            </w:pPr>
            <w:r w:rsidRPr="00DB08E2">
              <w:rPr>
                <w:color w:val="auto"/>
              </w:rPr>
              <w:t>When all sessions are closed, the idle timer starts with the idle time. When this timer expires, it will try to deactivate the PDP context. Before the timer expires, connecting any session will stop this timer and the PDP context is reused.</w:t>
            </w:r>
          </w:p>
        </w:tc>
      </w:tr>
    </w:tbl>
    <w:p w14:paraId="77B45A1D" w14:textId="77777777" w:rsidR="00D96B6A" w:rsidRPr="007D2CB4" w:rsidRDefault="00D96B6A" w:rsidP="00D96B6A">
      <w:pPr>
        <w:jc w:val="center"/>
        <w:rPr>
          <w:lang w:val="en-US"/>
        </w:rPr>
      </w:pPr>
    </w:p>
    <w:p w14:paraId="5CF2002C" w14:textId="77777777" w:rsidR="00D96B6A" w:rsidRDefault="00D96B6A" w:rsidP="00D96B6A">
      <w:pPr>
        <w:pStyle w:val="Heading3"/>
        <w:numPr>
          <w:ilvl w:val="2"/>
          <w:numId w:val="1"/>
        </w:numPr>
      </w:pPr>
      <w:bookmarkStart w:id="45" w:name="_Toc490233747"/>
      <w:bookmarkStart w:id="46" w:name="_Toc516684768"/>
      <w:r>
        <w:t>Examples</w:t>
      </w:r>
      <w:bookmarkEnd w:id="45"/>
      <w:bookmarkEnd w:id="46"/>
    </w:p>
    <w:p w14:paraId="4AFD78B7" w14:textId="77777777" w:rsidR="00D96B6A" w:rsidRDefault="00D96B6A" w:rsidP="00D96B6A">
      <w:pPr>
        <w:rPr>
          <w:b/>
        </w:rPr>
      </w:pPr>
      <w:r w:rsidRPr="00154C36">
        <w:rPr>
          <w:b/>
        </w:rPr>
        <w:t>Write Command</w:t>
      </w:r>
    </w:p>
    <w:p w14:paraId="790CF16C" w14:textId="77777777" w:rsidR="00D96B6A" w:rsidRDefault="00D96B6A" w:rsidP="00D96B6A">
      <w:pPr>
        <w:autoSpaceDE w:val="0"/>
        <w:autoSpaceDN w:val="0"/>
        <w:adjustRightInd w:val="0"/>
      </w:pPr>
      <w:r>
        <w:t>AT+KCNXTIMER</w:t>
      </w:r>
      <w:r w:rsidRPr="00BC69E5">
        <w:t>=1,</w:t>
      </w:r>
      <w:r>
        <w:t>6</w:t>
      </w:r>
      <w:r w:rsidRPr="00BC69E5">
        <w:t>0,2</w:t>
      </w:r>
      <w:r>
        <w:t>,70,150</w:t>
      </w:r>
      <w:r w:rsidRPr="00BC69E5">
        <w:tab/>
      </w:r>
      <w:r>
        <w:tab/>
      </w:r>
    </w:p>
    <w:p w14:paraId="0096C07D" w14:textId="77777777" w:rsidR="00D96B6A" w:rsidRPr="00BC69E5" w:rsidRDefault="00D96B6A" w:rsidP="00D96B6A">
      <w:pPr>
        <w:autoSpaceDE w:val="0"/>
        <w:autoSpaceDN w:val="0"/>
        <w:adjustRightInd w:val="0"/>
      </w:pPr>
      <w:r w:rsidRPr="00BC69E5">
        <w:t>OK</w:t>
      </w:r>
    </w:p>
    <w:p w14:paraId="32631F74" w14:textId="77777777" w:rsidR="00D96B6A" w:rsidRDefault="00D96B6A" w:rsidP="00D96B6A">
      <w:pPr>
        <w:autoSpaceDE w:val="0"/>
        <w:autoSpaceDN w:val="0"/>
        <w:adjustRightInd w:val="0"/>
      </w:pPr>
      <w:r>
        <w:t>AT+KCNXTIMER=2</w:t>
      </w:r>
      <w:r w:rsidRPr="00BC69E5">
        <w:t>,</w:t>
      </w:r>
      <w:r>
        <w:t>50,3,50,100</w:t>
      </w:r>
      <w:r w:rsidRPr="00BC69E5">
        <w:tab/>
      </w:r>
      <w:r>
        <w:tab/>
      </w:r>
    </w:p>
    <w:p w14:paraId="1FBA66C8" w14:textId="77777777" w:rsidR="00D96B6A" w:rsidRDefault="00D96B6A" w:rsidP="00D96B6A">
      <w:pPr>
        <w:autoSpaceDE w:val="0"/>
        <w:autoSpaceDN w:val="0"/>
        <w:adjustRightInd w:val="0"/>
      </w:pPr>
      <w:r>
        <w:t>OK</w:t>
      </w:r>
    </w:p>
    <w:p w14:paraId="4D05CA21" w14:textId="77777777" w:rsidR="00D96B6A" w:rsidRPr="00DB2A1D" w:rsidRDefault="00D96B6A" w:rsidP="00D96B6A">
      <w:pPr>
        <w:autoSpaceDE w:val="0"/>
        <w:autoSpaceDN w:val="0"/>
        <w:adjustRightInd w:val="0"/>
      </w:pPr>
    </w:p>
    <w:p w14:paraId="72283069" w14:textId="77777777" w:rsidR="00D96B6A" w:rsidRPr="00154C36" w:rsidRDefault="00D96B6A" w:rsidP="00D96B6A">
      <w:pPr>
        <w:rPr>
          <w:b/>
        </w:rPr>
      </w:pPr>
      <w:r w:rsidRPr="00154C36">
        <w:rPr>
          <w:b/>
        </w:rPr>
        <w:t>Read Command</w:t>
      </w:r>
    </w:p>
    <w:p w14:paraId="0AD61B31" w14:textId="77777777" w:rsidR="00D96B6A" w:rsidRDefault="00D96B6A" w:rsidP="00D96B6A">
      <w:pPr>
        <w:autoSpaceDE w:val="0"/>
        <w:autoSpaceDN w:val="0"/>
        <w:adjustRightInd w:val="0"/>
      </w:pPr>
      <w:r>
        <w:t>AT+KCNXTIMER</w:t>
      </w:r>
      <w:r w:rsidRPr="00BC69E5">
        <w:t>?</w:t>
      </w:r>
    </w:p>
    <w:p w14:paraId="52DDE1C5" w14:textId="77777777" w:rsidR="00D96B6A" w:rsidRDefault="00D96B6A" w:rsidP="00D96B6A">
      <w:pPr>
        <w:autoSpaceDE w:val="0"/>
        <w:autoSpaceDN w:val="0"/>
        <w:adjustRightInd w:val="0"/>
      </w:pPr>
      <w:r w:rsidRPr="00B328C4">
        <w:t>+KCNXTIMER:1,60,2,70,150</w:t>
      </w:r>
    </w:p>
    <w:p w14:paraId="252B1A89" w14:textId="77777777" w:rsidR="00D96B6A" w:rsidRPr="00B328C4" w:rsidRDefault="00D96B6A" w:rsidP="00D96B6A">
      <w:pPr>
        <w:autoSpaceDE w:val="0"/>
        <w:autoSpaceDN w:val="0"/>
        <w:adjustRightInd w:val="0"/>
      </w:pPr>
      <w:r>
        <w:t>+KCNXTIMER:2</w:t>
      </w:r>
      <w:r w:rsidRPr="00BC69E5">
        <w:t>,</w:t>
      </w:r>
      <w:r>
        <w:t>50,3,50,100</w:t>
      </w:r>
    </w:p>
    <w:p w14:paraId="01A5B6B1" w14:textId="77777777" w:rsidR="00D96B6A" w:rsidRDefault="00D96B6A" w:rsidP="00D96B6A">
      <w:pPr>
        <w:autoSpaceDE w:val="0"/>
        <w:autoSpaceDN w:val="0"/>
        <w:adjustRightInd w:val="0"/>
      </w:pPr>
      <w:r>
        <w:t xml:space="preserve"> OK</w:t>
      </w:r>
    </w:p>
    <w:p w14:paraId="4D5E4B43" w14:textId="77777777" w:rsidR="00D96B6A" w:rsidRDefault="00D96B6A" w:rsidP="00D96B6A">
      <w:pPr>
        <w:autoSpaceDE w:val="0"/>
        <w:autoSpaceDN w:val="0"/>
        <w:adjustRightInd w:val="0"/>
      </w:pPr>
    </w:p>
    <w:p w14:paraId="357A3490" w14:textId="77777777" w:rsidR="00D96B6A" w:rsidRPr="00154C36" w:rsidRDefault="00D96B6A" w:rsidP="00D96B6A">
      <w:pPr>
        <w:rPr>
          <w:b/>
        </w:rPr>
      </w:pPr>
      <w:r w:rsidRPr="00154C36">
        <w:rPr>
          <w:b/>
        </w:rPr>
        <w:t>Test Command</w:t>
      </w:r>
    </w:p>
    <w:p w14:paraId="2C3F5AD8" w14:textId="77777777" w:rsidR="00D96B6A" w:rsidRPr="00BC69E5" w:rsidRDefault="00D96B6A" w:rsidP="00D96B6A">
      <w:pPr>
        <w:autoSpaceDE w:val="0"/>
        <w:autoSpaceDN w:val="0"/>
        <w:adjustRightInd w:val="0"/>
      </w:pPr>
      <w:r>
        <w:t>AT+KCNXTIMER</w:t>
      </w:r>
      <w:r w:rsidRPr="00BC69E5">
        <w:t>=?</w:t>
      </w:r>
    </w:p>
    <w:p w14:paraId="158CE4D7" w14:textId="77777777" w:rsidR="00D96B6A" w:rsidRPr="00BC69E5" w:rsidRDefault="00D96B6A" w:rsidP="00D96B6A">
      <w:pPr>
        <w:autoSpaceDE w:val="0"/>
        <w:autoSpaceDN w:val="0"/>
        <w:adjustRightInd w:val="0"/>
      </w:pPr>
      <w:r>
        <w:t>+KCNXTIMER:(1-5),(1-120),(1-4</w:t>
      </w:r>
      <w:r w:rsidRPr="00BC69E5">
        <w:t>)</w:t>
      </w:r>
      <w:r>
        <w:t>,(0-300),(0-1800)</w:t>
      </w:r>
    </w:p>
    <w:p w14:paraId="5933D3D0" w14:textId="77777777" w:rsidR="00D96B6A" w:rsidRDefault="00D96B6A" w:rsidP="00D96B6A">
      <w:pPr>
        <w:autoSpaceDE w:val="0"/>
        <w:autoSpaceDN w:val="0"/>
        <w:adjustRightInd w:val="0"/>
      </w:pPr>
      <w:r w:rsidRPr="00BC69E5">
        <w:t>OK</w:t>
      </w:r>
    </w:p>
    <w:p w14:paraId="21DA2518" w14:textId="0028B659" w:rsidR="009433B2" w:rsidRDefault="009433B2" w:rsidP="009433B2">
      <w:pPr>
        <w:pStyle w:val="Heading3"/>
      </w:pPr>
      <w:bookmarkStart w:id="47" w:name="_Toc516684769"/>
      <w:r w:rsidRPr="00AD4BF8">
        <w:lastRenderedPageBreak/>
        <w:t>Sequence</w:t>
      </w:r>
      <w:r w:rsidR="001D2871">
        <w:t xml:space="preserve"> Diagram</w:t>
      </w:r>
      <w:bookmarkEnd w:id="47"/>
    </w:p>
    <w:p w14:paraId="21DA2519" w14:textId="77777777" w:rsidR="00AE6F66" w:rsidRPr="007D2CB4" w:rsidRDefault="00553794" w:rsidP="00AE6F66">
      <w:pPr>
        <w:jc w:val="center"/>
        <w:rPr>
          <w:lang w:val="en-US"/>
        </w:rPr>
      </w:pPr>
      <w:r>
        <w:rPr>
          <w:lang w:val="en-US"/>
        </w:rPr>
        <w:fldChar w:fldCharType="begin"/>
      </w:r>
      <w:r>
        <w:rPr>
          <w:lang w:val="en-US"/>
        </w:rPr>
        <w:instrText xml:space="preserve"> LINK Visio.Drawing.15 "C:\\Users\\cleflohic\\Documents\\Docs\\Dizzy\\KCNXTIMER.vsdx" "" \a \p \f 0 </w:instrText>
      </w:r>
      <w:r>
        <w:rPr>
          <w:lang w:val="en-US"/>
        </w:rPr>
        <w:fldChar w:fldCharType="separate"/>
      </w:r>
      <w:r w:rsidR="00A34BF0">
        <w:rPr>
          <w:lang w:val="en-US"/>
        </w:rPr>
        <w:object w:dxaOrig="5056" w:dyaOrig="4427" w14:anchorId="21DA27DE">
          <v:shape id="_x0000_i1026" type="#_x0000_t75" style="width:189.75pt;height:165.75pt" o:ole="">
            <v:imagedata r:id="rId14" o:title=""/>
          </v:shape>
        </w:object>
      </w:r>
      <w:r>
        <w:rPr>
          <w:lang w:val="en-US"/>
        </w:rPr>
        <w:fldChar w:fldCharType="end"/>
      </w:r>
    </w:p>
    <w:p w14:paraId="21DA251A" w14:textId="448CDF01" w:rsidR="00A86C96" w:rsidRDefault="00A86C96" w:rsidP="00FA412B">
      <w:pPr>
        <w:pStyle w:val="Caption"/>
      </w:pPr>
    </w:p>
    <w:p w14:paraId="6B53F14B" w14:textId="4C3DC7EA" w:rsidR="00D96B6A" w:rsidRDefault="00D96B6A" w:rsidP="00D96B6A"/>
    <w:p w14:paraId="792B33E5" w14:textId="586C3621" w:rsidR="00D96B6A" w:rsidRDefault="00D96B6A" w:rsidP="00D96B6A"/>
    <w:p w14:paraId="4A65731E" w14:textId="26A2CEE1" w:rsidR="00D96B6A" w:rsidRDefault="00D96B6A" w:rsidP="00D96B6A"/>
    <w:p w14:paraId="4EE75BD0" w14:textId="2140BF7D" w:rsidR="00D96B6A" w:rsidRDefault="00D96B6A" w:rsidP="00D96B6A"/>
    <w:p w14:paraId="4BFEE584" w14:textId="0CBD97AF" w:rsidR="00D96B6A" w:rsidRDefault="00D96B6A" w:rsidP="00D96B6A"/>
    <w:p w14:paraId="6070C247" w14:textId="3EFB697C" w:rsidR="00D96B6A" w:rsidRDefault="00D96B6A" w:rsidP="00D96B6A"/>
    <w:p w14:paraId="4E0A94C9" w14:textId="47659429" w:rsidR="00D96B6A" w:rsidRDefault="00D96B6A" w:rsidP="00D96B6A"/>
    <w:p w14:paraId="1EF1C67B" w14:textId="2AA1F010" w:rsidR="008C0E12" w:rsidRDefault="008C0E12" w:rsidP="00D96B6A"/>
    <w:p w14:paraId="21835701" w14:textId="77777777" w:rsidR="008C0E12" w:rsidRDefault="008C0E12" w:rsidP="00D96B6A"/>
    <w:p w14:paraId="00E98CB6" w14:textId="4E82A859" w:rsidR="005324B0" w:rsidRDefault="005324B0" w:rsidP="00D96B6A"/>
    <w:p w14:paraId="744D249E" w14:textId="77777777" w:rsidR="005324B0" w:rsidRDefault="005324B0" w:rsidP="00D96B6A"/>
    <w:p w14:paraId="01E5E3D9" w14:textId="77777777" w:rsidR="005324B0" w:rsidRDefault="005324B0" w:rsidP="00D96B6A"/>
    <w:p w14:paraId="230A4B51" w14:textId="77777777" w:rsidR="005324B0" w:rsidRDefault="005324B0" w:rsidP="00D96B6A"/>
    <w:p w14:paraId="57617C82" w14:textId="1C0EA4CE" w:rsidR="000F0337" w:rsidRDefault="000F0337" w:rsidP="00755387"/>
    <w:p w14:paraId="78D53B97" w14:textId="7E8172EE" w:rsidR="007C0665" w:rsidRDefault="007C0665" w:rsidP="00755387"/>
    <w:p w14:paraId="47231078" w14:textId="4C95F78D" w:rsidR="007C0665" w:rsidRDefault="007C0665" w:rsidP="00755387"/>
    <w:p w14:paraId="3046BE28" w14:textId="59B7C842" w:rsidR="007C0665" w:rsidRDefault="007C0665" w:rsidP="00755387"/>
    <w:p w14:paraId="7A8A7B9E" w14:textId="56810E6B" w:rsidR="007C0665" w:rsidRDefault="007C0665" w:rsidP="00755387"/>
    <w:p w14:paraId="301312A3" w14:textId="5EA84649" w:rsidR="007C0665" w:rsidRDefault="007C0665" w:rsidP="00755387"/>
    <w:p w14:paraId="789D53A1" w14:textId="589491B6" w:rsidR="007C0665" w:rsidRDefault="007C0665" w:rsidP="00755387"/>
    <w:p w14:paraId="56A6DB31" w14:textId="17EB650B" w:rsidR="007C0665" w:rsidRDefault="007C0665" w:rsidP="00755387"/>
    <w:p w14:paraId="3C901C4E" w14:textId="013F2C61" w:rsidR="007C0665" w:rsidRDefault="007C0665" w:rsidP="00755387"/>
    <w:p w14:paraId="6F962FB8" w14:textId="6BB74C4D" w:rsidR="007C0665" w:rsidRDefault="007C0665" w:rsidP="00755387"/>
    <w:p w14:paraId="71F70654" w14:textId="2A377D02" w:rsidR="007C0665" w:rsidRDefault="007C0665" w:rsidP="00755387"/>
    <w:p w14:paraId="2DC3732B" w14:textId="69FA391D" w:rsidR="007C0665" w:rsidRDefault="007C0665" w:rsidP="00755387"/>
    <w:p w14:paraId="3F6DF53C" w14:textId="7E3E51C5" w:rsidR="007C0665" w:rsidRDefault="007C0665" w:rsidP="00755387"/>
    <w:p w14:paraId="6D33F800" w14:textId="50F7FF23" w:rsidR="007C0665" w:rsidRPr="00614C95" w:rsidRDefault="007C0665" w:rsidP="00755387"/>
    <w:p w14:paraId="0A7294CA" w14:textId="36FE6931" w:rsidR="00755387" w:rsidRPr="00215EAC" w:rsidRDefault="00755387" w:rsidP="00755387">
      <w:pPr>
        <w:jc w:val="center"/>
        <w:rPr>
          <w:rFonts w:ascii="Arial" w:hAnsi="Arial" w:cs="Arial"/>
        </w:rPr>
      </w:pPr>
    </w:p>
    <w:p w14:paraId="68C2AE2C" w14:textId="59163D2A" w:rsidR="00755387" w:rsidRPr="00215EAC" w:rsidRDefault="007C0665" w:rsidP="00755387">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039168" behindDoc="0" locked="0" layoutInCell="1" allowOverlap="1" wp14:anchorId="513017B7" wp14:editId="7EBB4005">
                <wp:simplePos x="0" y="0"/>
                <wp:positionH relativeFrom="page">
                  <wp:posOffset>6943725</wp:posOffset>
                </wp:positionH>
                <wp:positionV relativeFrom="paragraph">
                  <wp:posOffset>-3175</wp:posOffset>
                </wp:positionV>
                <wp:extent cx="731520" cy="640080"/>
                <wp:effectExtent l="0" t="0" r="11430" b="26670"/>
                <wp:wrapNone/>
                <wp:docPr id="59" name="Rectangle 59"/>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ADEEF2" w14:textId="77777777" w:rsidR="00944514" w:rsidRDefault="00944514" w:rsidP="007553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017B7" id="Rectangle 59" o:spid="_x0000_s1080" style="position:absolute;left:0;text-align:left;margin-left:546.75pt;margin-top:-.25pt;width:57.6pt;height:50.4pt;z-index:25203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" fillcolor="#8064a2 [3207]" strokecolor="#5a5a5a [2109]" strokeweight="1pt">
                <v:textbox>
                  <w:txbxContent>
                    <w:p w14:paraId="50ADEEF2" w14:textId="77777777" w:rsidR="00944514" w:rsidRDefault="00944514" w:rsidP="0075538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043264" behindDoc="0" locked="0" layoutInCell="1" allowOverlap="1" wp14:anchorId="25C2D0ED" wp14:editId="5F16F6D2">
                <wp:simplePos x="0" y="0"/>
                <wp:positionH relativeFrom="column">
                  <wp:posOffset>3752850</wp:posOffset>
                </wp:positionH>
                <wp:positionV relativeFrom="paragraph">
                  <wp:posOffset>-3175</wp:posOffset>
                </wp:positionV>
                <wp:extent cx="1047750" cy="678180"/>
                <wp:effectExtent l="0" t="0" r="19050" b="26670"/>
                <wp:wrapNone/>
                <wp:docPr id="42" name="Rectangle 42"/>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709A656" w14:textId="77777777" w:rsidR="00944514" w:rsidRDefault="00944514" w:rsidP="007553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2D0ED" id="Rectangle 42" o:spid="_x0000_s1081" style="position:absolute;left:0;text-align:left;margin-left:295.5pt;margin-top:-.25pt;width:82.5pt;height:53.4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" fillcolor="#c0504d [3205]" strokecolor="#243f60 [1604]" strokeweight="1pt">
                <v:textbox>
                  <w:txbxContent>
                    <w:p w14:paraId="1709A656" w14:textId="77777777" w:rsidR="00944514" w:rsidRDefault="00944514" w:rsidP="00755387">
                      <w:pPr>
                        <w:jc w:val="center"/>
                      </w:pPr>
                      <w:r>
                        <w:t>Other Legato Services</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6096" behindDoc="0" locked="0" layoutInCell="1" allowOverlap="1" wp14:anchorId="5CAD6F05" wp14:editId="0488F247">
                <wp:simplePos x="0" y="0"/>
                <wp:positionH relativeFrom="margin">
                  <wp:posOffset>-635</wp:posOffset>
                </wp:positionH>
                <wp:positionV relativeFrom="paragraph">
                  <wp:posOffset>9525</wp:posOffset>
                </wp:positionV>
                <wp:extent cx="822325" cy="640080"/>
                <wp:effectExtent l="0" t="0" r="15875" b="26670"/>
                <wp:wrapNone/>
                <wp:docPr id="67" name="Rectangle 6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CEA234" w14:textId="77777777" w:rsidR="00944514" w:rsidRDefault="00944514" w:rsidP="007553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D6F05" id="Rectangle 67" o:spid="_x0000_s1082" style="position:absolute;left:0;text-align:left;margin-left:-.05pt;margin-top:.75pt;width:64.75pt;height:50.4pt;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" fillcolor="#f79646 [3209]" strokecolor="#5a5a5a [2109]" strokeweight="1pt">
                <v:textbox>
                  <w:txbxContent>
                    <w:p w14:paraId="19CEA234" w14:textId="77777777" w:rsidR="00944514" w:rsidRDefault="00944514" w:rsidP="00755387">
                      <w:pPr>
                        <w:jc w:val="center"/>
                      </w:pPr>
                      <w:r>
                        <w:t>Host with Linux OS</w:t>
                      </w:r>
                    </w:p>
                  </w:txbxContent>
                </v:textbox>
                <w10:wrap anchorx="margin"/>
              </v:rect>
            </w:pict>
          </mc:Fallback>
        </mc:AlternateContent>
      </w:r>
      <w:r w:rsidR="00755387">
        <w:rPr>
          <w:rFonts w:ascii="Arial" w:hAnsi="Arial" w:cs="Arial"/>
          <w:noProof/>
          <w:lang w:val="en-US"/>
        </w:rPr>
        <mc:AlternateContent>
          <mc:Choice Requires="wps">
            <w:drawing>
              <wp:anchor distT="0" distB="0" distL="114300" distR="114300" simplePos="0" relativeHeight="252048384" behindDoc="0" locked="0" layoutInCell="1" allowOverlap="1" wp14:anchorId="14C35102" wp14:editId="24076A95">
                <wp:simplePos x="0" y="0"/>
                <wp:positionH relativeFrom="column">
                  <wp:posOffset>4886325</wp:posOffset>
                </wp:positionH>
                <wp:positionV relativeFrom="paragraph">
                  <wp:posOffset>10160</wp:posOffset>
                </wp:positionV>
                <wp:extent cx="819150" cy="640080"/>
                <wp:effectExtent l="0" t="0" r="19050" b="26670"/>
                <wp:wrapNone/>
                <wp:docPr id="68" name="Rectangle 68"/>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A2C2A6D" w14:textId="77777777" w:rsidR="00944514" w:rsidRDefault="00944514" w:rsidP="0075538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35102" id="Rectangle 68" o:spid="_x0000_s1083" style="position:absolute;left:0;text-align:left;margin-left:384.75pt;margin-top:.8pt;width:64.5pt;height:50.4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" fillcolor="#c0504d [3205]" strokecolor="#243f60 [1604]" strokeweight="1pt">
                <v:textbox>
                  <w:txbxContent>
                    <w:p w14:paraId="2A2C2A6D" w14:textId="77777777" w:rsidR="00944514" w:rsidRDefault="00944514" w:rsidP="00755387">
                      <w:pPr>
                        <w:jc w:val="center"/>
                      </w:pPr>
                      <w:r>
                        <w:t>Modem Service (mdc)</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4048" behindDoc="0" locked="0" layoutInCell="1" allowOverlap="1" wp14:anchorId="4B909A17" wp14:editId="05743488">
                <wp:simplePos x="0" y="0"/>
                <wp:positionH relativeFrom="margin">
                  <wp:posOffset>5076825</wp:posOffset>
                </wp:positionH>
                <wp:positionV relativeFrom="paragraph">
                  <wp:posOffset>76200</wp:posOffset>
                </wp:positionV>
                <wp:extent cx="676275" cy="314325"/>
                <wp:effectExtent l="0" t="0" r="9525" b="9525"/>
                <wp:wrapNone/>
                <wp:docPr id="69" name="Rounded Rectangle 6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35B4CF"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09A17" id="Rounded Rectangle 69" o:spid="_x0000_s1084" style="position:absolute;left:0;text-align:left;margin-left:399.75pt;margin-top:6pt;width:53.25pt;height:24.75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" fillcolor="white [3201]" stroked="f" strokeweight="2pt">
                <v:textbox>
                  <w:txbxContent>
                    <w:p w14:paraId="5635B4CF"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7120" behindDoc="0" locked="0" layoutInCell="1" allowOverlap="1" wp14:anchorId="56100685" wp14:editId="3FD6F03D">
                <wp:simplePos x="0" y="0"/>
                <wp:positionH relativeFrom="column">
                  <wp:posOffset>895350</wp:posOffset>
                </wp:positionH>
                <wp:positionV relativeFrom="paragraph">
                  <wp:posOffset>0</wp:posOffset>
                </wp:positionV>
                <wp:extent cx="828675" cy="640080"/>
                <wp:effectExtent l="0" t="0" r="28575" b="26670"/>
                <wp:wrapNone/>
                <wp:docPr id="73" name="Rectangle 7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0181D72" w14:textId="77777777" w:rsidR="00944514" w:rsidRDefault="00944514" w:rsidP="007553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00685" id="Rectangle 73" o:spid="_x0000_s1085" style="position:absolute;left:0;text-align:left;margin-left:70.5pt;margin-top:0;width:65.25pt;height:50.4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" fillcolor="#4f81bd [3204]" strokecolor="#5a5a5a [2109]" strokeweight="1pt">
                <v:textbox>
                  <w:txbxContent>
                    <w:p w14:paraId="20181D72" w14:textId="77777777" w:rsidR="00944514" w:rsidRDefault="00944514" w:rsidP="00755387">
                      <w:pPr>
                        <w:jc w:val="center"/>
                      </w:pPr>
                      <w:r>
                        <w:t>Legato App</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5072" behindDoc="0" locked="0" layoutInCell="1" allowOverlap="1" wp14:anchorId="33CB186C" wp14:editId="1174ACEC">
                <wp:simplePos x="0" y="0"/>
                <wp:positionH relativeFrom="margin">
                  <wp:align>right</wp:align>
                </wp:positionH>
                <wp:positionV relativeFrom="paragraph">
                  <wp:posOffset>9525</wp:posOffset>
                </wp:positionV>
                <wp:extent cx="361950" cy="504825"/>
                <wp:effectExtent l="0" t="0" r="0" b="9525"/>
                <wp:wrapNone/>
                <wp:docPr id="77" name="Rounded Rectangle 77"/>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D4ABD5"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CB186C" id="Rounded Rectangle 77" o:spid="_x0000_s1086" style="position:absolute;left:0;text-align:left;margin-left:-22.7pt;margin-top:.75pt;width:28.5pt;height:39.75pt;z-index:252035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" fillcolor="white [3201]" stroked="f" strokeweight="2pt">
                <v:textbox>
                  <w:txbxContent>
                    <w:p w14:paraId="03D4ABD5"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8144" behindDoc="0" locked="0" layoutInCell="1" allowOverlap="1" wp14:anchorId="441A8A5D" wp14:editId="493AE734">
                <wp:simplePos x="0" y="0"/>
                <wp:positionH relativeFrom="column">
                  <wp:posOffset>2505075</wp:posOffset>
                </wp:positionH>
                <wp:positionV relativeFrom="paragraph">
                  <wp:posOffset>0</wp:posOffset>
                </wp:positionV>
                <wp:extent cx="1143000" cy="640080"/>
                <wp:effectExtent l="0" t="0" r="19050" b="26670"/>
                <wp:wrapNone/>
                <wp:docPr id="78" name="Rectangle 7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29D5168" w14:textId="77777777" w:rsidR="00944514" w:rsidRDefault="00944514" w:rsidP="007553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1A8A5D" id="Rectangle 78" o:spid="_x0000_s1087" style="position:absolute;left:0;text-align:left;margin-left:197.25pt;margin-top:0;width:90pt;height:50.4pt;z-index:25203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HzvgIAAAo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" fillcolor="#c0504d [3205]" strokecolor="#5a5a5a [2109]" strokeweight="1pt">
                <v:textbox>
                  <w:txbxContent>
                    <w:p w14:paraId="329D5168" w14:textId="77777777" w:rsidR="00944514" w:rsidRDefault="00944514" w:rsidP="00755387">
                      <w:pPr>
                        <w:jc w:val="center"/>
                      </w:pPr>
                      <w:r>
                        <w:t>Legato AT Server</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3024" behindDoc="0" locked="0" layoutInCell="1" allowOverlap="1" wp14:anchorId="73C4926D" wp14:editId="573245F3">
                <wp:simplePos x="0" y="0"/>
                <wp:positionH relativeFrom="margin">
                  <wp:posOffset>2533650</wp:posOffset>
                </wp:positionH>
                <wp:positionV relativeFrom="paragraph">
                  <wp:posOffset>57150</wp:posOffset>
                </wp:positionV>
                <wp:extent cx="1114425" cy="495300"/>
                <wp:effectExtent l="0" t="0" r="9525" b="0"/>
                <wp:wrapNone/>
                <wp:docPr id="79" name="Rounded Rectangle 7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A2880C3"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4926D" id="Rounded Rectangle 79" o:spid="_x0000_s1088" style="position:absolute;left:0;text-align:left;margin-left:199.5pt;margin-top:4.5pt;width:87.75pt;height:39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Lyc&#10;08WEAgAATAUAAA4AAAAAAAAAAAAAAAAALgIAAGRycy9lMm9Eb2MueG1sUEsBAi0AFAAGAAgAAAAh&#10;AJw7qffeAAAACAEAAA8AAAAAAAAAAAAAAAAA3gQAAGRycy9kb3ducmV2LnhtbFBLBQYAAAAABAAE&#10;APMAAADpBQAAAAA=&#10;" fillcolor="white [3201]" stroked="f" strokeweight="2pt">
                <v:textbox>
                  <w:txbxContent>
                    <w:p w14:paraId="7A2880C3"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0976" behindDoc="0" locked="0" layoutInCell="1" allowOverlap="1" wp14:anchorId="3EB259EA" wp14:editId="5B30294B">
                <wp:simplePos x="0" y="0"/>
                <wp:positionH relativeFrom="column">
                  <wp:posOffset>552450</wp:posOffset>
                </wp:positionH>
                <wp:positionV relativeFrom="paragraph">
                  <wp:posOffset>9525</wp:posOffset>
                </wp:positionV>
                <wp:extent cx="533400" cy="314325"/>
                <wp:effectExtent l="0" t="0" r="0" b="9525"/>
                <wp:wrapNone/>
                <wp:docPr id="80" name="Rounded Rectangle 8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FE81892"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B259EA" id="Rounded Rectangle 80" o:spid="_x0000_s1089" style="position:absolute;left:0;text-align:left;margin-left:43.5pt;margin-top:.75pt;width:42pt;height:24.7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LSX3UYACAABL&#10;BQAADgAAAAAAAAAAAAAAAAAuAgAAZHJzL2Uyb0RvYy54bWxQSwECLQAUAAYACAAAACEA0qFN/dsA&#10;AAAHAQAADwAAAAAAAAAAAAAAAADaBAAAZHJzL2Rvd25yZXYueG1sUEsFBgAAAAAEAAQA8wAAAOIF&#10;AAAAAA==&#10;" fillcolor="white [3201]" stroked="f" strokeweight="2pt">
                <v:textbox>
                  <w:txbxContent>
                    <w:p w14:paraId="0FE81892" w14:textId="77777777" w:rsidR="00944514" w:rsidRPr="00B6176C" w:rsidRDefault="00944514" w:rsidP="00755387">
                      <w:pPr>
                        <w:jc w:val="center"/>
                      </w:pPr>
                    </w:p>
                  </w:txbxContent>
                </v:textbox>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32000" behindDoc="0" locked="0" layoutInCell="1" allowOverlap="1" wp14:anchorId="61AD006E" wp14:editId="44F6622A">
                <wp:simplePos x="0" y="0"/>
                <wp:positionH relativeFrom="margin">
                  <wp:align>left</wp:align>
                </wp:positionH>
                <wp:positionV relativeFrom="paragraph">
                  <wp:posOffset>9525</wp:posOffset>
                </wp:positionV>
                <wp:extent cx="533400" cy="314325"/>
                <wp:effectExtent l="0" t="0" r="0" b="9525"/>
                <wp:wrapNone/>
                <wp:docPr id="82" name="Rounded Rectangle 8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9FC9A35"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AD006E" id="Rounded Rectangle 82" o:spid="_x0000_s1090" style="position:absolute;left:0;text-align:left;margin-left:0;margin-top:.75pt;width:42pt;height:24.75pt;z-index:252032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" fillcolor="white [3201]" stroked="f" strokeweight="2pt">
                <v:textbox>
                  <w:txbxContent>
                    <w:p w14:paraId="59FC9A35"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29952" behindDoc="0" locked="0" layoutInCell="1" allowOverlap="1" wp14:anchorId="3B20B5CE" wp14:editId="70EB83CA">
                <wp:simplePos x="0" y="0"/>
                <wp:positionH relativeFrom="column">
                  <wp:posOffset>714375</wp:posOffset>
                </wp:positionH>
                <wp:positionV relativeFrom="paragraph">
                  <wp:posOffset>8791575</wp:posOffset>
                </wp:positionV>
                <wp:extent cx="1771650" cy="333375"/>
                <wp:effectExtent l="0" t="0" r="0" b="9525"/>
                <wp:wrapNone/>
                <wp:docPr id="83" name="Rounded Rectangle 8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03452B" w14:textId="77777777" w:rsidR="00944514" w:rsidRDefault="00944514" w:rsidP="00755387">
                            <w:pPr>
                              <w:jc w:val="center"/>
                              <w:rPr>
                                <w:rFonts w:ascii="Tahoma" w:hAnsi="Tahoma" w:cs="Tahoma"/>
                                <w:sz w:val="20"/>
                              </w:rPr>
                            </w:pPr>
                          </w:p>
                          <w:p w14:paraId="5C813CB0" w14:textId="77777777" w:rsidR="00944514" w:rsidRDefault="00944514" w:rsidP="00755387">
                            <w:pPr>
                              <w:jc w:val="center"/>
                              <w:rPr>
                                <w:rFonts w:ascii="Tahoma" w:hAnsi="Tahoma" w:cs="Tahoma"/>
                                <w:sz w:val="20"/>
                              </w:rPr>
                            </w:pPr>
                          </w:p>
                          <w:p w14:paraId="6502235F" w14:textId="77777777" w:rsidR="00944514" w:rsidRDefault="00944514" w:rsidP="00755387">
                            <w:pPr>
                              <w:jc w:val="center"/>
                              <w:rPr>
                                <w:rFonts w:ascii="Tahoma" w:hAnsi="Tahoma" w:cs="Tahoma"/>
                                <w:sz w:val="20"/>
                              </w:rPr>
                            </w:pPr>
                          </w:p>
                          <w:p w14:paraId="1E13E1E2" w14:textId="77777777" w:rsidR="00944514" w:rsidRDefault="00944514" w:rsidP="00755387">
                            <w:pPr>
                              <w:jc w:val="center"/>
                              <w:rPr>
                                <w:rFonts w:ascii="Tahoma" w:hAnsi="Tahoma" w:cs="Tahoma"/>
                                <w:sz w:val="20"/>
                              </w:rPr>
                            </w:pPr>
                          </w:p>
                          <w:p w14:paraId="7BCD63EE" w14:textId="77777777" w:rsidR="00944514" w:rsidRPr="003B4DCF" w:rsidRDefault="00944514" w:rsidP="0075538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0B5CE" id="Rounded Rectangle 83" o:spid="_x0000_s1091" style="position:absolute;left:0;text-align:left;margin-left:56.25pt;margin-top:692.25pt;width:139.5pt;height:26.2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" fillcolor="white [3201]" stroked="f" strokeweight="2pt">
                <v:textbox>
                  <w:txbxContent>
                    <w:p w14:paraId="1403452B" w14:textId="77777777" w:rsidR="00944514" w:rsidRDefault="00944514" w:rsidP="00755387">
                      <w:pPr>
                        <w:jc w:val="center"/>
                        <w:rPr>
                          <w:rFonts w:ascii="Tahoma" w:hAnsi="Tahoma" w:cs="Tahoma"/>
                          <w:sz w:val="20"/>
                        </w:rPr>
                      </w:pPr>
                    </w:p>
                    <w:p w14:paraId="5C813CB0" w14:textId="77777777" w:rsidR="00944514" w:rsidRDefault="00944514" w:rsidP="00755387">
                      <w:pPr>
                        <w:jc w:val="center"/>
                        <w:rPr>
                          <w:rFonts w:ascii="Tahoma" w:hAnsi="Tahoma" w:cs="Tahoma"/>
                          <w:sz w:val="20"/>
                        </w:rPr>
                      </w:pPr>
                    </w:p>
                    <w:p w14:paraId="6502235F" w14:textId="77777777" w:rsidR="00944514" w:rsidRDefault="00944514" w:rsidP="00755387">
                      <w:pPr>
                        <w:jc w:val="center"/>
                        <w:rPr>
                          <w:rFonts w:ascii="Tahoma" w:hAnsi="Tahoma" w:cs="Tahoma"/>
                          <w:sz w:val="20"/>
                        </w:rPr>
                      </w:pPr>
                    </w:p>
                    <w:p w14:paraId="1E13E1E2" w14:textId="77777777" w:rsidR="00944514" w:rsidRDefault="00944514" w:rsidP="00755387">
                      <w:pPr>
                        <w:jc w:val="center"/>
                        <w:rPr>
                          <w:rFonts w:ascii="Tahoma" w:hAnsi="Tahoma" w:cs="Tahoma"/>
                          <w:sz w:val="20"/>
                        </w:rPr>
                      </w:pPr>
                    </w:p>
                    <w:p w14:paraId="7BCD63EE" w14:textId="77777777" w:rsidR="00944514" w:rsidRPr="003B4DCF" w:rsidRDefault="00944514" w:rsidP="00755387">
                      <w:pPr>
                        <w:jc w:val="center"/>
                        <w:rPr>
                          <w:rFonts w:ascii="Tahoma" w:hAnsi="Tahoma" w:cs="Tahoma"/>
                          <w:sz w:val="20"/>
                        </w:rPr>
                      </w:pPr>
                    </w:p>
                  </w:txbxContent>
                </v:textbox>
              </v:roundrect>
            </w:pict>
          </mc:Fallback>
        </mc:AlternateContent>
      </w:r>
      <w:r w:rsidR="00755387" w:rsidRPr="00215EAC">
        <w:rPr>
          <w:rFonts w:ascii="Arial" w:hAnsi="Arial" w:cs="Arial"/>
        </w:rPr>
        <w:t xml:space="preserve">                                                         </w:t>
      </w:r>
    </w:p>
    <w:p w14:paraId="0FA0AEF2" w14:textId="77777777" w:rsidR="00755387" w:rsidRPr="00000A88" w:rsidRDefault="00755387" w:rsidP="00755387">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2044288" behindDoc="0" locked="0" layoutInCell="1" allowOverlap="1" wp14:anchorId="162BC210" wp14:editId="27C0A606">
                <wp:simplePos x="0" y="0"/>
                <wp:positionH relativeFrom="column">
                  <wp:posOffset>1238250</wp:posOffset>
                </wp:positionH>
                <wp:positionV relativeFrom="paragraph">
                  <wp:posOffset>180340</wp:posOffset>
                </wp:positionV>
                <wp:extent cx="0" cy="7223760"/>
                <wp:effectExtent l="0" t="0" r="19050" b="34290"/>
                <wp:wrapNone/>
                <wp:docPr id="88" name="Straight Connector 88"/>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3FA7A" id="Straight Connector 88" o:spid="_x0000_s1026" style="position:absolute;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" strokecolor="#4579b8 [3044]" strokeweight="0"/>
            </w:pict>
          </mc:Fallback>
        </mc:AlternateContent>
      </w:r>
    </w:p>
    <w:p w14:paraId="22642F0A" w14:textId="77777777" w:rsidR="00755387" w:rsidRDefault="00755387" w:rsidP="00755387">
      <w:pPr>
        <w:rPr>
          <w:rFonts w:ascii="Arial" w:hAnsi="Arial" w:cs="Arial"/>
          <w:sz w:val="20"/>
        </w:rPr>
      </w:pPr>
      <w:r w:rsidRPr="00215EAC">
        <w:rPr>
          <w:rFonts w:ascii="Arial" w:hAnsi="Arial" w:cs="Arial"/>
          <w:sz w:val="20"/>
        </w:rPr>
        <w:t xml:space="preserve">                                    AT </w:t>
      </w:r>
    </w:p>
    <w:p w14:paraId="786D6427" w14:textId="77777777" w:rsidR="00755387" w:rsidRDefault="00755387" w:rsidP="0075538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42240" behindDoc="0" locked="0" layoutInCell="1" allowOverlap="1" wp14:anchorId="24ADEF3A" wp14:editId="3FBF3CA4">
                <wp:simplePos x="0" y="0"/>
                <wp:positionH relativeFrom="column">
                  <wp:posOffset>6247765</wp:posOffset>
                </wp:positionH>
                <wp:positionV relativeFrom="paragraph">
                  <wp:posOffset>156845</wp:posOffset>
                </wp:positionV>
                <wp:extent cx="0" cy="6949440"/>
                <wp:effectExtent l="0" t="0" r="19050" b="22860"/>
                <wp:wrapNone/>
                <wp:docPr id="91" name="Straight Connector 9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176E9" id="Straight Connector 91" o:spid="_x0000_s1026" style="position:absolute;flip:x;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" strokecolor="#4579b8 [3044]" strokeweight="0"/>
            </w:pict>
          </mc:Fallback>
        </mc:AlternateContent>
      </w:r>
    </w:p>
    <w:p w14:paraId="17A81DFD" w14:textId="77777777" w:rsidR="00755387" w:rsidRDefault="00755387" w:rsidP="00755387">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41216" behindDoc="1" locked="0" layoutInCell="1" allowOverlap="1" wp14:anchorId="26863EBD" wp14:editId="0721A65D">
                <wp:simplePos x="0" y="0"/>
                <wp:positionH relativeFrom="column">
                  <wp:posOffset>216673</wp:posOffset>
                </wp:positionH>
                <wp:positionV relativeFrom="paragraph">
                  <wp:posOffset>14191</wp:posOffset>
                </wp:positionV>
                <wp:extent cx="0" cy="6844665"/>
                <wp:effectExtent l="0" t="0" r="19050" b="32385"/>
                <wp:wrapNone/>
                <wp:docPr id="95" name="Straight Connector 95"/>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9012E" id="Straight Connector 95" o:spid="_x0000_s1026" style="position:absolute;flip:x;z-index:-25127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CtSM7xyAEAANw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03680" behindDoc="1" locked="0" layoutInCell="1" allowOverlap="1" wp14:anchorId="30F7FF20" wp14:editId="35033116">
                <wp:simplePos x="0" y="0"/>
                <wp:positionH relativeFrom="column">
                  <wp:posOffset>4271838</wp:posOffset>
                </wp:positionH>
                <wp:positionV relativeFrom="paragraph">
                  <wp:posOffset>30093</wp:posOffset>
                </wp:positionV>
                <wp:extent cx="0" cy="6949440"/>
                <wp:effectExtent l="0" t="0" r="19050" b="22860"/>
                <wp:wrapNone/>
                <wp:docPr id="523" name="Straight Connector 52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4621B" id="Straight Connector 523" o:spid="_x0000_s1026" style="position:absolute;flip:x;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W08hMsoBAADeAwAADgAA&#10;AAAAAAAAAAAAAAAuAgAAZHJzL2Uyb0RvYy54bWxQSwECLQAUAAYACAAAACEAvWmCF+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02656" behindDoc="1" locked="0" layoutInCell="1" allowOverlap="1" wp14:anchorId="567EF740" wp14:editId="5FE03F6B">
                <wp:simplePos x="0" y="0"/>
                <wp:positionH relativeFrom="column">
                  <wp:posOffset>5313045</wp:posOffset>
                </wp:positionH>
                <wp:positionV relativeFrom="paragraph">
                  <wp:posOffset>28879</wp:posOffset>
                </wp:positionV>
                <wp:extent cx="0" cy="6949440"/>
                <wp:effectExtent l="0" t="0" r="19050" b="22860"/>
                <wp:wrapNone/>
                <wp:docPr id="522" name="Straight Connector 522"/>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661AF" id="Straight Connector 522" o:spid="_x0000_s1026" style="position:absolute;flip:x;z-index:-2512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2.25pt" to="418.35pt,5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040192" behindDoc="0" locked="0" layoutInCell="1" allowOverlap="1" wp14:anchorId="38EDDEA9" wp14:editId="1883DDBA">
                <wp:simplePos x="0" y="0"/>
                <wp:positionH relativeFrom="column">
                  <wp:posOffset>3028950</wp:posOffset>
                </wp:positionH>
                <wp:positionV relativeFrom="paragraph">
                  <wp:posOffset>12700</wp:posOffset>
                </wp:positionV>
                <wp:extent cx="0" cy="6949440"/>
                <wp:effectExtent l="0" t="0" r="19050" b="22860"/>
                <wp:wrapNone/>
                <wp:docPr id="97" name="Straight Connector 97"/>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80617" id="Straight Connector 97" o:spid="_x0000_s1026" style="position:absolute;flip:x;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" strokecolor="#4579b8 [3044]"/>
            </w:pict>
          </mc:Fallback>
        </mc:AlternateContent>
      </w:r>
    </w:p>
    <w:p w14:paraId="27932317" w14:textId="691E9289" w:rsidR="00755387" w:rsidRPr="00755387" w:rsidRDefault="004B79B3" w:rsidP="00755387">
      <w:pPr>
        <w:rPr>
          <w:rFonts w:ascii="Arial" w:hAnsi="Arial" w:cs="Arial"/>
          <w:sz w:val="20"/>
        </w:rPr>
      </w:pPr>
      <w:r>
        <w:rPr>
          <w:noProof/>
          <w:lang w:val="en-US"/>
        </w:rPr>
        <mc:AlternateContent>
          <mc:Choice Requires="wps">
            <w:drawing>
              <wp:anchor distT="0" distB="0" distL="114300" distR="114300" simplePos="0" relativeHeight="252098560" behindDoc="0" locked="0" layoutInCell="1" allowOverlap="1" wp14:anchorId="15DDE45E" wp14:editId="777A230B">
                <wp:simplePos x="0" y="0"/>
                <wp:positionH relativeFrom="column">
                  <wp:posOffset>1226185</wp:posOffset>
                </wp:positionH>
                <wp:positionV relativeFrom="paragraph">
                  <wp:posOffset>146685</wp:posOffset>
                </wp:positionV>
                <wp:extent cx="1812290" cy="0"/>
                <wp:effectExtent l="0" t="76200" r="16510" b="95250"/>
                <wp:wrapNone/>
                <wp:docPr id="509" name="Straight Arrow Connector 509"/>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6DF573" id="Straight Arrow Connector 509" o:spid="_x0000_s1026" type="#_x0000_t32" style="position:absolute;margin-left:96.55pt;margin-top:11.55pt;width:142.7pt;height:0;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" strokecolor="#4579b8 [3044]" strokeweight="0">
                <v:stroke endarrow="block"/>
              </v:shape>
            </w:pict>
          </mc:Fallback>
        </mc:AlternateContent>
      </w:r>
      <w:r w:rsidR="00755387">
        <w:rPr>
          <w:rFonts w:asciiTheme="minorHAnsi" w:hAnsiTheme="minorHAnsi" w:cs="Arial"/>
          <w:szCs w:val="24"/>
        </w:rPr>
        <w:t xml:space="preserve">                                     </w:t>
      </w:r>
      <w:r w:rsidR="00755387" w:rsidRPr="00755387">
        <w:rPr>
          <w:rFonts w:ascii="Arial" w:hAnsi="Arial" w:cs="Arial"/>
          <w:sz w:val="20"/>
        </w:rPr>
        <w:t>AT server setup Initialization</w:t>
      </w:r>
    </w:p>
    <w:p w14:paraId="52B5FB54" w14:textId="335BF04D" w:rsidR="00755387" w:rsidRDefault="00755387" w:rsidP="00755387">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068864" behindDoc="0" locked="0" layoutInCell="1" allowOverlap="1" wp14:anchorId="05F7182A" wp14:editId="7366AE57">
                <wp:simplePos x="0" y="0"/>
                <wp:positionH relativeFrom="margin">
                  <wp:posOffset>2220264</wp:posOffset>
                </wp:positionH>
                <wp:positionV relativeFrom="paragraph">
                  <wp:posOffset>55245</wp:posOffset>
                </wp:positionV>
                <wp:extent cx="1637969" cy="1685925"/>
                <wp:effectExtent l="0" t="0" r="19685" b="28575"/>
                <wp:wrapNone/>
                <wp:docPr id="171" name="Flowchart: Decision 171"/>
                <wp:cNvGraphicFramePr/>
                <a:graphic xmlns:a="http://schemas.openxmlformats.org/drawingml/2006/main">
                  <a:graphicData uri="http://schemas.microsoft.com/office/word/2010/wordprocessingShape">
                    <wps:wsp>
                      <wps:cNvSpPr/>
                      <wps:spPr>
                        <a:xfrm>
                          <a:off x="0" y="0"/>
                          <a:ext cx="1637969"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65DA65FD" w14:textId="77777777" w:rsidR="00944514" w:rsidRPr="00755387" w:rsidRDefault="00944514" w:rsidP="00755387">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7182A" id="Flowchart: Decision 171" o:spid="_x0000_s1092" type="#_x0000_t110" style="position:absolute;margin-left:174.8pt;margin-top:4.35pt;width:128.95pt;height:132.75pt;z-index:25206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" fillcolor="white [3201]" strokecolor="#4f81bd [3204]" strokeweight="0">
                <v:textbox>
                  <w:txbxContent>
                    <w:p w14:paraId="65DA65FD" w14:textId="77777777" w:rsidR="00944514" w:rsidRPr="00755387" w:rsidRDefault="00944514" w:rsidP="00755387">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2A77946B" w14:textId="77777777" w:rsidR="00755387" w:rsidRPr="00215EAC" w:rsidRDefault="00755387" w:rsidP="00755387">
      <w:pPr>
        <w:rPr>
          <w:rFonts w:ascii="Arial" w:hAnsi="Arial" w:cs="Arial"/>
          <w:sz w:val="20"/>
        </w:rPr>
      </w:pPr>
    </w:p>
    <w:p w14:paraId="48858A9D" w14:textId="77777777" w:rsidR="00755387" w:rsidRPr="00215EAC" w:rsidRDefault="00755387" w:rsidP="00755387">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46237649" w14:textId="77777777" w:rsidR="00755387" w:rsidRPr="00215EAC" w:rsidRDefault="00755387" w:rsidP="00755387">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597DB2C6" w14:textId="77777777" w:rsidR="00755387" w:rsidRPr="00215EAC" w:rsidRDefault="00755387" w:rsidP="00755387">
      <w:pPr>
        <w:rPr>
          <w:rFonts w:ascii="Arial" w:hAnsi="Arial" w:cs="Arial"/>
          <w:sz w:val="20"/>
        </w:rPr>
      </w:pPr>
    </w:p>
    <w:p w14:paraId="4640311E" w14:textId="77777777" w:rsidR="00755387" w:rsidRPr="00215EAC" w:rsidRDefault="00755387" w:rsidP="00755387">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AT+K</w:t>
      </w:r>
      <w:r>
        <w:rPr>
          <w:rFonts w:ascii="Arial" w:hAnsi="Arial" w:cs="Arial"/>
          <w:sz w:val="20"/>
        </w:rPr>
        <w:t>CNXTIMER                                                            No</w:t>
      </w:r>
    </w:p>
    <w:p w14:paraId="27A927EA" w14:textId="77777777" w:rsidR="00755387" w:rsidRPr="00215EAC" w:rsidRDefault="00755387" w:rsidP="00755387">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2099584" behindDoc="0" locked="0" layoutInCell="1" allowOverlap="1" wp14:anchorId="453B2A74" wp14:editId="09D87EE2">
                <wp:simplePos x="0" y="0"/>
                <wp:positionH relativeFrom="column">
                  <wp:posOffset>3857625</wp:posOffset>
                </wp:positionH>
                <wp:positionV relativeFrom="paragraph">
                  <wp:posOffset>14274</wp:posOffset>
                </wp:positionV>
                <wp:extent cx="2401294" cy="0"/>
                <wp:effectExtent l="0" t="76200" r="18415" b="95250"/>
                <wp:wrapNone/>
                <wp:docPr id="510" name="Straight Arrow Connector 510"/>
                <wp:cNvGraphicFramePr/>
                <a:graphic xmlns:a="http://schemas.openxmlformats.org/drawingml/2006/main">
                  <a:graphicData uri="http://schemas.microsoft.com/office/word/2010/wordprocessingShape">
                    <wps:wsp>
                      <wps:cNvCnPr/>
                      <wps:spPr>
                        <a:xfrm>
                          <a:off x="0" y="0"/>
                          <a:ext cx="2401294"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08B6BD" id="Straight Arrow Connector 510" o:spid="_x0000_s1026" type="#_x0000_t32" style="position:absolute;margin-left:303.75pt;margin-top:1.1pt;width:189.1pt;height:0;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" strokecolor="#4579b8 [3044]" strokeweight="0">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046336" behindDoc="0" locked="0" layoutInCell="1" allowOverlap="1" wp14:anchorId="5188564E" wp14:editId="7663BCA2">
                <wp:simplePos x="0" y="0"/>
                <wp:positionH relativeFrom="column">
                  <wp:posOffset>219338</wp:posOffset>
                </wp:positionH>
                <wp:positionV relativeFrom="paragraph">
                  <wp:posOffset>18942</wp:posOffset>
                </wp:positionV>
                <wp:extent cx="2011680" cy="0"/>
                <wp:effectExtent l="0" t="76200" r="26670" b="95250"/>
                <wp:wrapNone/>
                <wp:docPr id="104" name="Straight Arrow Connector 104"/>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599A7" id="Straight Arrow Connector 104" o:spid="_x0000_s1026" type="#_x0000_t32" style="position:absolute;margin-left:17.25pt;margin-top:1.5pt;width:158.4pt;height:0;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" strokecolor="#4579b8 [3044]" strokeweight="0">
                <v:stroke endarrow="block"/>
              </v:shape>
            </w:pict>
          </mc:Fallback>
        </mc:AlternateContent>
      </w:r>
      <w:r w:rsidRPr="00215EAC">
        <w:rPr>
          <w:rFonts w:ascii="Arial" w:hAnsi="Arial" w:cs="Arial"/>
        </w:rPr>
        <w:t xml:space="preserve"> </w:t>
      </w:r>
    </w:p>
    <w:p w14:paraId="1F6CF195" w14:textId="77777777" w:rsidR="00755387" w:rsidRDefault="00755387" w:rsidP="00755387">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317CB619" w14:textId="77777777" w:rsidR="00755387" w:rsidRDefault="00755387" w:rsidP="00755387">
      <w:pPr>
        <w:tabs>
          <w:tab w:val="left" w:pos="3810"/>
          <w:tab w:val="left" w:pos="6090"/>
        </w:tabs>
        <w:rPr>
          <w:rFonts w:ascii="Arial" w:hAnsi="Arial" w:cs="Arial"/>
        </w:rPr>
      </w:pPr>
    </w:p>
    <w:p w14:paraId="1862B62D" w14:textId="77777777" w:rsidR="00755387" w:rsidRDefault="00755387" w:rsidP="00755387">
      <w:pPr>
        <w:tabs>
          <w:tab w:val="left" w:pos="6090"/>
        </w:tabs>
        <w:rPr>
          <w:rFonts w:ascii="Arial" w:hAnsi="Arial" w:cs="Arial"/>
        </w:rPr>
      </w:pPr>
      <w:r>
        <w:rPr>
          <w:rFonts w:ascii="Arial" w:hAnsi="Arial" w:cs="Arial"/>
        </w:rPr>
        <w:t xml:space="preserve">                                                                         </w:t>
      </w:r>
    </w:p>
    <w:p w14:paraId="1DF38EB4" w14:textId="77777777" w:rsidR="00755387" w:rsidRDefault="00755387" w:rsidP="00755387">
      <w:pPr>
        <w:tabs>
          <w:tab w:val="left" w:pos="6090"/>
        </w:tabs>
        <w:rPr>
          <w:rFonts w:ascii="Arial" w:hAnsi="Arial" w:cs="Arial"/>
        </w:rPr>
      </w:pPr>
      <w:r>
        <w:rPr>
          <w:rFonts w:ascii="Arial" w:hAnsi="Arial" w:cs="Arial"/>
        </w:rPr>
        <w:t xml:space="preserve">                                                                           </w:t>
      </w:r>
    </w:p>
    <w:p w14:paraId="23B64544" w14:textId="77777777" w:rsidR="00755387" w:rsidRPr="00200FA7" w:rsidRDefault="00755387" w:rsidP="00755387">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228C0C2F" w14:textId="77777777" w:rsidR="00755387" w:rsidRPr="00755387" w:rsidRDefault="00755387" w:rsidP="00755387">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71BC2FAD" w14:textId="77777777" w:rsidR="00755387" w:rsidRPr="00572F5A" w:rsidRDefault="00755387" w:rsidP="00755387">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047360" behindDoc="0" locked="0" layoutInCell="1" allowOverlap="1" wp14:anchorId="6B488BEF" wp14:editId="592D3E0B">
                <wp:simplePos x="0" y="0"/>
                <wp:positionH relativeFrom="column">
                  <wp:posOffset>1227151</wp:posOffset>
                </wp:positionH>
                <wp:positionV relativeFrom="paragraph">
                  <wp:posOffset>8255</wp:posOffset>
                </wp:positionV>
                <wp:extent cx="1800225" cy="0"/>
                <wp:effectExtent l="38100" t="76200" r="0" b="95250"/>
                <wp:wrapNone/>
                <wp:docPr id="106" name="Straight Arrow Connector 106"/>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4092B" id="Straight Arrow Connector 106" o:spid="_x0000_s1026" type="#_x0000_t32" style="position:absolute;margin-left:96.65pt;margin-top:.65pt;width:141.75pt;height:0;flip:x;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5B7E006C" w14:textId="77777777" w:rsidR="00755387" w:rsidRDefault="00755387" w:rsidP="00755387">
      <w:pPr>
        <w:tabs>
          <w:tab w:val="left" w:pos="6090"/>
        </w:tabs>
        <w:rPr>
          <w:rFonts w:ascii="Arial" w:hAnsi="Arial" w:cs="Arial"/>
        </w:rPr>
      </w:pPr>
    </w:p>
    <w:p w14:paraId="0BE323C0" w14:textId="77777777" w:rsidR="00755387" w:rsidRPr="00215EAC" w:rsidRDefault="00755387" w:rsidP="0075538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067840" behindDoc="0" locked="0" layoutInCell="1" allowOverlap="1" wp14:anchorId="37B20D54" wp14:editId="44B6277B">
                <wp:simplePos x="0" y="0"/>
                <wp:positionH relativeFrom="column">
                  <wp:posOffset>547777</wp:posOffset>
                </wp:positionH>
                <wp:positionV relativeFrom="paragraph">
                  <wp:posOffset>7956</wp:posOffset>
                </wp:positionV>
                <wp:extent cx="1390650" cy="491706"/>
                <wp:effectExtent l="0" t="0" r="19050" b="22860"/>
                <wp:wrapNone/>
                <wp:docPr id="107" name="Rectangle 107"/>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19652F95" w14:textId="77777777" w:rsidR="00944514" w:rsidRPr="00755387" w:rsidRDefault="00944514" w:rsidP="00755387">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20D54" id="Rectangle 107" o:spid="_x0000_s1093" style="position:absolute;margin-left:43.15pt;margin-top:.65pt;width:109.5pt;height:38.7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" fillcolor="white [3201]" strokecolor="#4f81bd [3204]" strokeweight="0">
                <v:textbox>
                  <w:txbxContent>
                    <w:p w14:paraId="19652F95" w14:textId="77777777" w:rsidR="00944514" w:rsidRPr="00755387" w:rsidRDefault="00944514" w:rsidP="00755387">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23DF4189" w14:textId="77777777" w:rsidR="00755387" w:rsidRPr="00215EAC" w:rsidRDefault="00755387" w:rsidP="00755387">
      <w:pPr>
        <w:tabs>
          <w:tab w:val="left" w:pos="6090"/>
        </w:tabs>
        <w:rPr>
          <w:rFonts w:ascii="Arial" w:hAnsi="Arial" w:cs="Arial"/>
        </w:rPr>
      </w:pPr>
    </w:p>
    <w:p w14:paraId="46E1F4DE" w14:textId="77777777" w:rsidR="00755387" w:rsidRPr="00215EAC" w:rsidRDefault="00755387" w:rsidP="00755387">
      <w:pPr>
        <w:tabs>
          <w:tab w:val="left" w:pos="6090"/>
        </w:tabs>
        <w:rPr>
          <w:rFonts w:ascii="Arial" w:hAnsi="Arial" w:cs="Arial"/>
        </w:rPr>
      </w:pPr>
    </w:p>
    <w:p w14:paraId="657BC927" w14:textId="77777777" w:rsidR="00755387" w:rsidRDefault="00755387" w:rsidP="00755387">
      <w:pPr>
        <w:tabs>
          <w:tab w:val="left" w:pos="6090"/>
        </w:tabs>
        <w:rPr>
          <w:rFonts w:ascii="Arial" w:hAnsi="Arial" w:cs="Arial"/>
        </w:rPr>
      </w:pPr>
    </w:p>
    <w:p w14:paraId="58E0DB92" w14:textId="77777777" w:rsidR="00755387" w:rsidRDefault="00755387" w:rsidP="00755387">
      <w:pPr>
        <w:tabs>
          <w:tab w:val="left" w:pos="6090"/>
        </w:tabs>
        <w:rPr>
          <w:rFonts w:ascii="Arial" w:hAnsi="Arial" w:cs="Arial"/>
        </w:rPr>
      </w:pPr>
    </w:p>
    <w:p w14:paraId="45545A4A" w14:textId="77777777" w:rsidR="00755387" w:rsidRPr="00215EAC" w:rsidRDefault="00755387" w:rsidP="0075538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045312" behindDoc="0" locked="0" layoutInCell="1" allowOverlap="1" wp14:anchorId="1B157CF7" wp14:editId="2267DD0F">
                <wp:simplePos x="0" y="0"/>
                <wp:positionH relativeFrom="column">
                  <wp:posOffset>309245</wp:posOffset>
                </wp:positionH>
                <wp:positionV relativeFrom="paragraph">
                  <wp:posOffset>10100</wp:posOffset>
                </wp:positionV>
                <wp:extent cx="1876425" cy="1293962"/>
                <wp:effectExtent l="0" t="0" r="28575" b="20955"/>
                <wp:wrapNone/>
                <wp:docPr id="110" name="Diamond 110"/>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256B816" w14:textId="77777777" w:rsidR="00944514" w:rsidRPr="00755387" w:rsidRDefault="00944514" w:rsidP="00755387">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57CF7" id="Diamond 110" o:spid="_x0000_s1094" type="#_x0000_t4" style="position:absolute;margin-left:24.35pt;margin-top:.8pt;width:147.75pt;height:101.9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" fillcolor="white [3201]" strokecolor="#4f81bd [3204]" strokeweight="0">
                <v:textbox>
                  <w:txbxContent>
                    <w:p w14:paraId="6256B816" w14:textId="77777777" w:rsidR="00944514" w:rsidRPr="00755387" w:rsidRDefault="00944514" w:rsidP="00755387">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50189216" w14:textId="77777777" w:rsidR="00755387" w:rsidRPr="00215EAC" w:rsidRDefault="00755387" w:rsidP="00755387">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070912" behindDoc="0" locked="0" layoutInCell="1" allowOverlap="1" wp14:anchorId="05984D50" wp14:editId="3EDAA6C4">
                <wp:simplePos x="0" y="0"/>
                <wp:positionH relativeFrom="column">
                  <wp:posOffset>4176910</wp:posOffset>
                </wp:positionH>
                <wp:positionV relativeFrom="paragraph">
                  <wp:posOffset>49890</wp:posOffset>
                </wp:positionV>
                <wp:extent cx="1762125" cy="704850"/>
                <wp:effectExtent l="57150" t="38100" r="85725" b="95250"/>
                <wp:wrapNone/>
                <wp:docPr id="188" name="Rectangle 18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C6AA409" w14:textId="77777777" w:rsidR="00944514" w:rsidRPr="00755387" w:rsidRDefault="00944514" w:rsidP="00755387">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984D50" id="Rectangle 188" o:spid="_x0000_s1095" style="position:absolute;margin-left:328.9pt;margin-top:3.95pt;width:138.75pt;height:55.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" fillcolor="#92d050" strokecolor="#92d050">
                <v:shadow on="t" color="black" opacity="24903f" origin=",.5" offset="0,.55556mm"/>
                <v:textbox>
                  <w:txbxContent>
                    <w:p w14:paraId="5C6AA409" w14:textId="77777777" w:rsidR="00944514" w:rsidRPr="00755387" w:rsidRDefault="00944514" w:rsidP="00755387">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59A94197" w14:textId="77777777" w:rsidR="00755387" w:rsidRPr="00215EAC" w:rsidRDefault="00755387" w:rsidP="00755387">
      <w:pPr>
        <w:spacing w:after="120"/>
        <w:ind w:firstLine="720"/>
        <w:rPr>
          <w:rFonts w:ascii="Arial" w:hAnsi="Arial" w:cs="Arial"/>
          <w:sz w:val="20"/>
        </w:rPr>
      </w:pPr>
      <w:r>
        <w:rPr>
          <w:rFonts w:ascii="Arial" w:hAnsi="Arial" w:cs="Arial"/>
          <w:sz w:val="20"/>
        </w:rPr>
        <w:t xml:space="preserve">                                                  Yes        </w:t>
      </w:r>
    </w:p>
    <w:p w14:paraId="4D461166" w14:textId="77777777" w:rsidR="00755387" w:rsidRPr="00215EAC" w:rsidRDefault="00755387" w:rsidP="00755387">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069888" behindDoc="0" locked="0" layoutInCell="1" allowOverlap="1" wp14:anchorId="653C8996" wp14:editId="5E773E45">
                <wp:simplePos x="0" y="0"/>
                <wp:positionH relativeFrom="column">
                  <wp:posOffset>2165350</wp:posOffset>
                </wp:positionH>
                <wp:positionV relativeFrom="paragraph">
                  <wp:posOffset>77206</wp:posOffset>
                </wp:positionV>
                <wp:extent cx="2011680" cy="0"/>
                <wp:effectExtent l="0" t="76200" r="26670" b="95250"/>
                <wp:wrapNone/>
                <wp:docPr id="181" name="Straight Arrow Connector 181"/>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D10386" id="Straight Arrow Connector 181" o:spid="_x0000_s1026" type="#_x0000_t32" style="position:absolute;margin-left:170.5pt;margin-top:6.1pt;width:158.4pt;height:0;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FazXyjY&#10;AQAACg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14166434" w14:textId="77777777" w:rsidR="00755387" w:rsidRDefault="00755387" w:rsidP="00755387">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3A0ED2D1" w14:textId="77777777" w:rsidR="00755387" w:rsidRDefault="00755387" w:rsidP="00755387">
      <w:pPr>
        <w:ind w:left="1440" w:firstLine="720"/>
        <w:rPr>
          <w:rFonts w:ascii="Arial" w:hAnsi="Arial" w:cs="Arial"/>
        </w:rPr>
      </w:pPr>
    </w:p>
    <w:p w14:paraId="65BA710B" w14:textId="77777777" w:rsidR="00755387" w:rsidRDefault="00755387" w:rsidP="00755387">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3C8F9A06" w14:textId="77777777" w:rsidR="00755387" w:rsidRDefault="00755387" w:rsidP="00755387">
      <w:pPr>
        <w:rPr>
          <w:rFonts w:ascii="Arial" w:hAnsi="Arial" w:cs="Arial"/>
        </w:rPr>
      </w:pPr>
      <w:r>
        <w:rPr>
          <w:rFonts w:ascii="Arial" w:hAnsi="Arial" w:cs="Arial"/>
        </w:rPr>
        <w:t xml:space="preserve">                                </w:t>
      </w:r>
      <w:r w:rsidRPr="003477FB">
        <w:rPr>
          <w:rFonts w:asciiTheme="minorHAnsi" w:hAnsiTheme="minorHAnsi" w:cs="Arial"/>
        </w:rPr>
        <w:t>No</w:t>
      </w:r>
    </w:p>
    <w:p w14:paraId="6C14A8A6" w14:textId="77777777" w:rsidR="00755387" w:rsidRDefault="00755387" w:rsidP="00755387">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073984" behindDoc="0" locked="0" layoutInCell="1" allowOverlap="1" wp14:anchorId="1F9CC3CC" wp14:editId="5C101DB5">
                <wp:simplePos x="0" y="0"/>
                <wp:positionH relativeFrom="column">
                  <wp:posOffset>307604</wp:posOffset>
                </wp:positionH>
                <wp:positionV relativeFrom="paragraph">
                  <wp:posOffset>139065</wp:posOffset>
                </wp:positionV>
                <wp:extent cx="1876425" cy="1293962"/>
                <wp:effectExtent l="0" t="0" r="28575" b="20955"/>
                <wp:wrapNone/>
                <wp:docPr id="192" name="Diamond 192"/>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5D5FE17" w14:textId="77777777" w:rsidR="00944514" w:rsidRPr="00755387" w:rsidRDefault="00944514" w:rsidP="00755387">
                            <w:pPr>
                              <w:jc w:val="center"/>
                              <w:rPr>
                                <w:rFonts w:ascii="Arial" w:hAnsi="Arial" w:cs="Arial"/>
                                <w:sz w:val="20"/>
                              </w:rPr>
                            </w:pPr>
                            <w:r w:rsidRPr="00755387">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CC3CC" id="Diamond 192" o:spid="_x0000_s1096" type="#_x0000_t4" style="position:absolute;margin-left:24.2pt;margin-top:10.95pt;width:147.75pt;height:101.9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" fillcolor="white [3201]" strokecolor="#4f81bd [3204]" strokeweight="0">
                <v:textbox>
                  <w:txbxContent>
                    <w:p w14:paraId="35D5FE17" w14:textId="77777777" w:rsidR="00944514" w:rsidRPr="00755387" w:rsidRDefault="00944514" w:rsidP="00755387">
                      <w:pPr>
                        <w:jc w:val="center"/>
                        <w:rPr>
                          <w:rFonts w:ascii="Arial" w:hAnsi="Arial" w:cs="Arial"/>
                          <w:sz w:val="20"/>
                        </w:rPr>
                      </w:pPr>
                      <w:r w:rsidRPr="00755387">
                        <w:rPr>
                          <w:rFonts w:ascii="Arial" w:hAnsi="Arial" w:cs="Arial"/>
                          <w:sz w:val="20"/>
                        </w:rPr>
                        <w:t>If CMD_TYPE_READ</w:t>
                      </w:r>
                    </w:p>
                  </w:txbxContent>
                </v:textbox>
              </v:shape>
            </w:pict>
          </mc:Fallback>
        </mc:AlternateContent>
      </w:r>
    </w:p>
    <w:p w14:paraId="6F96EBA7" w14:textId="77777777" w:rsidR="00755387" w:rsidRDefault="00755387" w:rsidP="00755387">
      <w:r>
        <w:t xml:space="preserve">        </w:t>
      </w:r>
    </w:p>
    <w:p w14:paraId="0BDB4F8C" w14:textId="77777777" w:rsidR="00755387" w:rsidRDefault="00755387" w:rsidP="00755387">
      <w:r>
        <w:rPr>
          <w:rFonts w:ascii="Times New Roman" w:eastAsiaTheme="minorHAnsi" w:hAnsi="Times New Roman"/>
          <w:noProof/>
          <w:szCs w:val="24"/>
          <w:lang w:val="en-US"/>
        </w:rPr>
        <mc:AlternateContent>
          <mc:Choice Requires="wps">
            <w:drawing>
              <wp:anchor distT="0" distB="0" distL="114300" distR="114300" simplePos="0" relativeHeight="252071936" behindDoc="0" locked="0" layoutInCell="1" allowOverlap="1" wp14:anchorId="71509639" wp14:editId="3B9FF102">
                <wp:simplePos x="0" y="0"/>
                <wp:positionH relativeFrom="column">
                  <wp:posOffset>4208780</wp:posOffset>
                </wp:positionH>
                <wp:positionV relativeFrom="paragraph">
                  <wp:posOffset>80381</wp:posOffset>
                </wp:positionV>
                <wp:extent cx="1762125" cy="704850"/>
                <wp:effectExtent l="57150" t="38100" r="85725" b="95250"/>
                <wp:wrapNone/>
                <wp:docPr id="190" name="Rectangle 19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BE43298" w14:textId="77777777" w:rsidR="00944514" w:rsidRPr="00755387" w:rsidRDefault="00944514" w:rsidP="00755387">
                            <w:pPr>
                              <w:jc w:val="center"/>
                              <w:rPr>
                                <w:rFonts w:ascii="Arial" w:hAnsi="Arial" w:cs="Arial"/>
                                <w:sz w:val="20"/>
                              </w:rPr>
                            </w:pPr>
                            <w:r w:rsidRPr="00755387">
                              <w:rPr>
                                <w:rFonts w:ascii="Arial" w:hAnsi="Arial" w:cs="Arial"/>
                                <w:sz w:val="20"/>
                              </w:rPr>
                              <w:t xml:space="preserve">GOTO to CMD_TYPE_READ </w:t>
                            </w:r>
                          </w:p>
                          <w:p w14:paraId="1C75C2F8" w14:textId="77777777" w:rsidR="00944514" w:rsidRPr="00755387" w:rsidRDefault="00944514" w:rsidP="00755387">
                            <w:pPr>
                              <w:jc w:val="center"/>
                              <w:rPr>
                                <w:rFonts w:ascii="Arial" w:hAnsi="Arial" w:cs="Arial"/>
                                <w:sz w:val="20"/>
                              </w:rPr>
                            </w:pPr>
                            <w:r w:rsidRPr="00755387">
                              <w:rPr>
                                <w:rFonts w:ascii="Arial" w:hAnsi="Arial" w:cs="Arial"/>
                                <w:sz w:val="20"/>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509639" id="Rectangle 190" o:spid="_x0000_s1097" style="position:absolute;margin-left:331.4pt;margin-top:6.35pt;width:138.75pt;height:55.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" fillcolor="#92d050" strokecolor="#92d050">
                <v:shadow on="t" color="black" opacity="24903f" origin=",.5" offset="0,.55556mm"/>
                <v:textbox>
                  <w:txbxContent>
                    <w:p w14:paraId="1BE43298" w14:textId="77777777" w:rsidR="00944514" w:rsidRPr="00755387" w:rsidRDefault="00944514" w:rsidP="00755387">
                      <w:pPr>
                        <w:jc w:val="center"/>
                        <w:rPr>
                          <w:rFonts w:ascii="Arial" w:hAnsi="Arial" w:cs="Arial"/>
                          <w:sz w:val="20"/>
                        </w:rPr>
                      </w:pPr>
                      <w:r w:rsidRPr="00755387">
                        <w:rPr>
                          <w:rFonts w:ascii="Arial" w:hAnsi="Arial" w:cs="Arial"/>
                          <w:sz w:val="20"/>
                        </w:rPr>
                        <w:t xml:space="preserve">GOTO to CMD_TYPE_READ </w:t>
                      </w:r>
                    </w:p>
                    <w:p w14:paraId="1C75C2F8" w14:textId="77777777" w:rsidR="00944514" w:rsidRPr="00755387" w:rsidRDefault="00944514" w:rsidP="00755387">
                      <w:pPr>
                        <w:jc w:val="center"/>
                        <w:rPr>
                          <w:rFonts w:ascii="Arial" w:hAnsi="Arial" w:cs="Arial"/>
                          <w:sz w:val="20"/>
                        </w:rPr>
                      </w:pPr>
                      <w:r w:rsidRPr="00755387">
                        <w:rPr>
                          <w:rFonts w:ascii="Arial" w:hAnsi="Arial" w:cs="Arial"/>
                          <w:sz w:val="20"/>
                        </w:rPr>
                        <w:t>Module</w:t>
                      </w:r>
                    </w:p>
                  </w:txbxContent>
                </v:textbox>
              </v:rect>
            </w:pict>
          </mc:Fallback>
        </mc:AlternateContent>
      </w:r>
      <w:r>
        <w:t xml:space="preserve">       </w:t>
      </w:r>
    </w:p>
    <w:p w14:paraId="7787544B" w14:textId="77777777" w:rsidR="00755387" w:rsidRDefault="00755387" w:rsidP="00755387">
      <w:r>
        <w:t xml:space="preserve">                                                               </w:t>
      </w:r>
      <w:r>
        <w:rPr>
          <w:rFonts w:ascii="Arial" w:hAnsi="Arial" w:cs="Arial"/>
          <w:sz w:val="20"/>
        </w:rPr>
        <w:t>Yes</w:t>
      </w:r>
    </w:p>
    <w:p w14:paraId="1DB9C86B" w14:textId="77777777" w:rsidR="00755387" w:rsidRDefault="00755387" w:rsidP="00755387">
      <w:r>
        <w:rPr>
          <w:rFonts w:ascii="Arial" w:hAnsi="Arial" w:cs="Arial"/>
          <w:noProof/>
          <w:sz w:val="20"/>
          <w:lang w:val="en-US"/>
        </w:rPr>
        <mc:AlternateContent>
          <mc:Choice Requires="wps">
            <w:drawing>
              <wp:anchor distT="0" distB="0" distL="114300" distR="114300" simplePos="0" relativeHeight="252072960" behindDoc="0" locked="0" layoutInCell="1" allowOverlap="1" wp14:anchorId="01EDAD93" wp14:editId="16289DB2">
                <wp:simplePos x="0" y="0"/>
                <wp:positionH relativeFrom="column">
                  <wp:posOffset>2183394</wp:posOffset>
                </wp:positionH>
                <wp:positionV relativeFrom="paragraph">
                  <wp:posOffset>86504</wp:posOffset>
                </wp:positionV>
                <wp:extent cx="2011680" cy="0"/>
                <wp:effectExtent l="0" t="76200" r="26670" b="95250"/>
                <wp:wrapNone/>
                <wp:docPr id="191" name="Straight Arrow Connector 191"/>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E7FA9E" id="Straight Arrow Connector 191" o:spid="_x0000_s1026" type="#_x0000_t32" style="position:absolute;margin-left:171.9pt;margin-top:6.8pt;width:158.4pt;height:0;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" strokecolor="#4579b8 [3044]" strokeweight="0">
                <v:stroke endarrow="block"/>
              </v:shape>
            </w:pict>
          </mc:Fallback>
        </mc:AlternateContent>
      </w:r>
      <w:r>
        <w:t xml:space="preserve">        </w:t>
      </w:r>
    </w:p>
    <w:p w14:paraId="7B4A7E6B" w14:textId="77777777" w:rsidR="00755387" w:rsidRPr="00B6176C" w:rsidRDefault="00755387" w:rsidP="00755387">
      <w:r>
        <w:t xml:space="preserve">       </w:t>
      </w:r>
    </w:p>
    <w:p w14:paraId="73E0CEFF" w14:textId="77777777" w:rsidR="00755387" w:rsidRPr="00215EAC" w:rsidRDefault="00755387" w:rsidP="00755387">
      <w:pPr>
        <w:rPr>
          <w:rFonts w:ascii="Arial" w:hAnsi="Arial" w:cs="Arial"/>
        </w:rPr>
      </w:pPr>
      <w:r>
        <w:rPr>
          <w:rFonts w:ascii="Arial" w:hAnsi="Arial" w:cs="Arial"/>
        </w:rPr>
        <w:tab/>
      </w:r>
      <w:r>
        <w:rPr>
          <w:rFonts w:ascii="Arial" w:hAnsi="Arial" w:cs="Arial"/>
        </w:rPr>
        <w:tab/>
      </w:r>
    </w:p>
    <w:p w14:paraId="1271FDDB" w14:textId="77777777" w:rsidR="00755387" w:rsidRPr="003477FB" w:rsidRDefault="00755387" w:rsidP="00755387">
      <w:pPr>
        <w:tabs>
          <w:tab w:val="left" w:pos="6090"/>
        </w:tabs>
        <w:rPr>
          <w:rFonts w:asciiTheme="minorHAnsi" w:hAnsiTheme="minorHAnsi" w:cs="Arial"/>
        </w:rPr>
      </w:pPr>
      <w:r>
        <w:rPr>
          <w:rFonts w:ascii="Arial" w:hAnsi="Arial" w:cs="Arial"/>
        </w:rPr>
        <w:t xml:space="preserve">                              </w:t>
      </w:r>
    </w:p>
    <w:p w14:paraId="3A247FB8" w14:textId="77777777" w:rsidR="00755387" w:rsidRPr="00B72C3A" w:rsidRDefault="00755387" w:rsidP="00755387">
      <w:pPr>
        <w:tabs>
          <w:tab w:val="left" w:pos="6090"/>
        </w:tabs>
        <w:rPr>
          <w:rFonts w:asciiTheme="minorHAnsi" w:hAnsiTheme="minorHAnsi" w:cs="Arial"/>
        </w:rPr>
      </w:pPr>
      <w:r>
        <w:rPr>
          <w:rFonts w:ascii="Arial" w:hAnsi="Arial" w:cs="Arial"/>
        </w:rPr>
        <w:t xml:space="preserve">                               </w:t>
      </w:r>
      <w:r w:rsidRPr="00B72C3A">
        <w:rPr>
          <w:rFonts w:asciiTheme="minorHAnsi" w:hAnsiTheme="minorHAnsi" w:cs="Arial"/>
        </w:rPr>
        <w:t>No</w:t>
      </w:r>
      <w:r>
        <w:rPr>
          <w:rFonts w:ascii="Arial" w:hAnsi="Arial" w:cs="Arial"/>
        </w:rPr>
        <w:t xml:space="preserve">                            </w:t>
      </w:r>
    </w:p>
    <w:p w14:paraId="2544826C" w14:textId="77777777" w:rsidR="00755387" w:rsidRDefault="00755387" w:rsidP="00755387">
      <w:pPr>
        <w:autoSpaceDE w:val="0"/>
        <w:autoSpaceDN w:val="0"/>
        <w:adjustRightInd w:val="0"/>
        <w:rPr>
          <w:rFonts w:ascii="Arial" w:hAnsi="Arial" w:cs="Arial"/>
        </w:rPr>
      </w:pPr>
      <w:r>
        <w:rPr>
          <w:rFonts w:ascii="Arial" w:hAnsi="Arial" w:cs="Arial"/>
        </w:rPr>
        <w:tab/>
        <w:t xml:space="preserve">                    </w:t>
      </w:r>
    </w:p>
    <w:p w14:paraId="1C4ADD36" w14:textId="48B5A886" w:rsidR="009266F0" w:rsidRDefault="009266F0" w:rsidP="00755387">
      <w:pPr>
        <w:autoSpaceDE w:val="0"/>
        <w:autoSpaceDN w:val="0"/>
        <w:adjustRightInd w:val="0"/>
        <w:rPr>
          <w:rFonts w:ascii="Arial" w:hAnsi="Arial" w:cs="Arial"/>
        </w:rPr>
      </w:pPr>
    </w:p>
    <w:p w14:paraId="504C3523" w14:textId="7BAADC94" w:rsidR="00755387" w:rsidRPr="002F3390" w:rsidRDefault="00755387" w:rsidP="00755387">
      <w:pPr>
        <w:autoSpaceDE w:val="0"/>
        <w:autoSpaceDN w:val="0"/>
        <w:adjustRightInd w:val="0"/>
        <w:rPr>
          <w:rFonts w:ascii="Arial" w:hAnsi="Arial" w:cs="Arial"/>
        </w:rPr>
      </w:pPr>
    </w:p>
    <w:p w14:paraId="169F59A2" w14:textId="64DD110D" w:rsidR="00755387" w:rsidRPr="00215EAC" w:rsidRDefault="008E354A" w:rsidP="00755387">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059648" behindDoc="0" locked="0" layoutInCell="1" allowOverlap="1" wp14:anchorId="2F367F79" wp14:editId="6CD52C95">
                <wp:simplePos x="0" y="0"/>
                <wp:positionH relativeFrom="rightMargin">
                  <wp:posOffset>352425</wp:posOffset>
                </wp:positionH>
                <wp:positionV relativeFrom="paragraph">
                  <wp:posOffset>-38100</wp:posOffset>
                </wp:positionV>
                <wp:extent cx="771525" cy="628650"/>
                <wp:effectExtent l="0" t="0" r="28575" b="19050"/>
                <wp:wrapNone/>
                <wp:docPr id="128" name="Rectangle 128"/>
                <wp:cNvGraphicFramePr/>
                <a:graphic xmlns:a="http://schemas.openxmlformats.org/drawingml/2006/main">
                  <a:graphicData uri="http://schemas.microsoft.com/office/word/2010/wordprocessingShape">
                    <wps:wsp>
                      <wps:cNvSpPr/>
                      <wps:spPr>
                        <a:xfrm>
                          <a:off x="0" y="0"/>
                          <a:ext cx="771525" cy="628650"/>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6AB76275" w14:textId="77777777" w:rsidR="00944514" w:rsidRDefault="00944514" w:rsidP="007553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67F79" id="Rectangle 128" o:spid="_x0000_s1098" style="position:absolute;left:0;text-align:left;margin-left:27.75pt;margin-top:-3pt;width:60.75pt;height:49.5pt;z-index:252059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" fillcolor="#8064a2 [3207]" strokecolor="#3f3151 [1607]" strokeweight="1pt">
                <v:textbox>
                  <w:txbxContent>
                    <w:p w14:paraId="6AB76275" w14:textId="77777777" w:rsidR="00944514" w:rsidRDefault="00944514" w:rsidP="00755387">
                      <w:pPr>
                        <w:jc w:val="center"/>
                      </w:pPr>
                      <w:r>
                        <w:t>Modem</w:t>
                      </w:r>
                    </w:p>
                  </w:txbxContent>
                </v:textbox>
                <w10:wrap anchorx="margin"/>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97536" behindDoc="0" locked="0" layoutInCell="1" allowOverlap="1" wp14:anchorId="1A7269DB" wp14:editId="3253C22A">
                <wp:simplePos x="0" y="0"/>
                <wp:positionH relativeFrom="column">
                  <wp:posOffset>2535555</wp:posOffset>
                </wp:positionH>
                <wp:positionV relativeFrom="paragraph">
                  <wp:posOffset>11430</wp:posOffset>
                </wp:positionV>
                <wp:extent cx="1143000" cy="640080"/>
                <wp:effectExtent l="0" t="0" r="19050" b="26670"/>
                <wp:wrapNone/>
                <wp:docPr id="506" name="Rectangle 50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6BA22F7" w14:textId="77777777" w:rsidR="00944514" w:rsidRDefault="00944514" w:rsidP="007553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269DB" id="Rectangle 506" o:spid="_x0000_s1099" style="position:absolute;left:0;text-align:left;margin-left:199.65pt;margin-top:.9pt;width:90pt;height:50.4pt;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85wAIAAAw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" fillcolor="#c0504d [3205]" strokecolor="#5a5a5a [2109]" strokeweight="1pt">
                <v:textbox>
                  <w:txbxContent>
                    <w:p w14:paraId="46BA22F7" w14:textId="77777777" w:rsidR="00944514" w:rsidRDefault="00944514" w:rsidP="00755387">
                      <w:pPr>
                        <w:jc w:val="center"/>
                      </w:pPr>
                      <w:r>
                        <w:t>Legato AT Server</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66816" behindDoc="0" locked="0" layoutInCell="1" allowOverlap="1" wp14:anchorId="524C834C" wp14:editId="5C55E3BB">
                <wp:simplePos x="0" y="0"/>
                <wp:positionH relativeFrom="column">
                  <wp:posOffset>4914900</wp:posOffset>
                </wp:positionH>
                <wp:positionV relativeFrom="paragraph">
                  <wp:posOffset>-38100</wp:posOffset>
                </wp:positionV>
                <wp:extent cx="819150" cy="640080"/>
                <wp:effectExtent l="57150" t="38100" r="76200" b="102870"/>
                <wp:wrapNone/>
                <wp:docPr id="133" name="Rectangle 133"/>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31A64C3C" w14:textId="77777777" w:rsidR="00944514" w:rsidRDefault="00944514" w:rsidP="0075538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C834C" id="Rectangle 133" o:spid="_x0000_s1100" style="position:absolute;left:0;text-align:left;margin-left:387pt;margin-top:-3pt;width:64.5pt;height:50.4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" fillcolor="#c0504d [3205]" strokecolor="#5a5a5a [2109]" strokeweight="1pt">
                <v:shadow on="t" color="black" opacity="24903f" origin=",.5" offset="0,.55556mm"/>
                <v:textbox>
                  <w:txbxContent>
                    <w:p w14:paraId="31A64C3C" w14:textId="77777777" w:rsidR="00944514" w:rsidRDefault="00944514" w:rsidP="00755387">
                      <w:pPr>
                        <w:jc w:val="center"/>
                      </w:pPr>
                      <w:r>
                        <w:t>Modem Service (mdc)</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65792" behindDoc="0" locked="0" layoutInCell="1" allowOverlap="1" wp14:anchorId="660E7711" wp14:editId="53FAA3DC">
                <wp:simplePos x="0" y="0"/>
                <wp:positionH relativeFrom="column">
                  <wp:posOffset>3771900</wp:posOffset>
                </wp:positionH>
                <wp:positionV relativeFrom="paragraph">
                  <wp:posOffset>-19050</wp:posOffset>
                </wp:positionV>
                <wp:extent cx="942975" cy="640080"/>
                <wp:effectExtent l="0" t="0" r="28575" b="26670"/>
                <wp:wrapNone/>
                <wp:docPr id="135" name="Rectangle 135"/>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E63158" w14:textId="77777777" w:rsidR="00944514" w:rsidRDefault="00944514" w:rsidP="007553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E7711" id="Rectangle 135" o:spid="_x0000_s1101" style="position:absolute;left:0;text-align:left;margin-left:297pt;margin-top:-1.5pt;width:74.25pt;height:50.4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" fillcolor="#c0504d [3205]" strokecolor="#243f60 [1604]" strokeweight="1pt">
                <v:textbox>
                  <w:txbxContent>
                    <w:p w14:paraId="21E63158" w14:textId="77777777" w:rsidR="00944514" w:rsidRDefault="00944514" w:rsidP="00755387">
                      <w:pPr>
                        <w:jc w:val="center"/>
                      </w:pPr>
                      <w:r>
                        <w:t>Other Legato Services</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7600" behindDoc="0" locked="0" layoutInCell="1" allowOverlap="1" wp14:anchorId="516D2336" wp14:editId="62ECA4DC">
                <wp:simplePos x="0" y="0"/>
                <wp:positionH relativeFrom="margin">
                  <wp:align>left</wp:align>
                </wp:positionH>
                <wp:positionV relativeFrom="paragraph">
                  <wp:posOffset>9525</wp:posOffset>
                </wp:positionV>
                <wp:extent cx="742950" cy="640080"/>
                <wp:effectExtent l="0" t="0" r="19050" b="26670"/>
                <wp:wrapNone/>
                <wp:docPr id="137" name="Rectangle 137"/>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A9991A7" w14:textId="77777777" w:rsidR="00944514" w:rsidRDefault="00944514" w:rsidP="007553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D2336" id="Rectangle 137" o:spid="_x0000_s1102" style="position:absolute;left:0;text-align:left;margin-left:0;margin-top:.75pt;width:58.5pt;height:50.4pt;z-index:252057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" fillcolor="#f79646 [3209]" strokecolor="#5a5a5a [2109]" strokeweight="1pt">
                <v:textbox>
                  <w:txbxContent>
                    <w:p w14:paraId="6A9991A7" w14:textId="77777777" w:rsidR="00944514" w:rsidRDefault="00944514" w:rsidP="00755387">
                      <w:pPr>
                        <w:jc w:val="center"/>
                      </w:pPr>
                      <w:r>
                        <w:t>Host with Linux OS</w:t>
                      </w:r>
                    </w:p>
                  </w:txbxContent>
                </v:textbox>
                <w10:wrap anchorx="margin"/>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8624" behindDoc="0" locked="0" layoutInCell="1" allowOverlap="1" wp14:anchorId="2B7D6863" wp14:editId="051A56FD">
                <wp:simplePos x="0" y="0"/>
                <wp:positionH relativeFrom="column">
                  <wp:posOffset>895350</wp:posOffset>
                </wp:positionH>
                <wp:positionV relativeFrom="paragraph">
                  <wp:posOffset>0</wp:posOffset>
                </wp:positionV>
                <wp:extent cx="828675" cy="640080"/>
                <wp:effectExtent l="57150" t="38100" r="85725" b="102870"/>
                <wp:wrapNone/>
                <wp:docPr id="140" name="Rectangle 140"/>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5B7FE657" w14:textId="77777777" w:rsidR="00944514" w:rsidRDefault="00944514" w:rsidP="007553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D6863" id="Rectangle 140" o:spid="_x0000_s1103" style="position:absolute;left:0;text-align:left;margin-left:70.5pt;margin-top:0;width:65.25pt;height:50.4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" fillcolor="#4f81bd [3204]" strokecolor="#5a5a5a [2109]" strokeweight="1pt">
                <v:shadow on="t" color="black" opacity="24903f" origin=",.5" offset="0,.55556mm"/>
                <v:textbox>
                  <w:txbxContent>
                    <w:p w14:paraId="5B7FE657" w14:textId="77777777" w:rsidR="00944514" w:rsidRDefault="00944514" w:rsidP="00755387">
                      <w:pPr>
                        <w:jc w:val="center"/>
                      </w:pPr>
                      <w:r>
                        <w:t>Legato App</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5552" behindDoc="0" locked="0" layoutInCell="1" allowOverlap="1" wp14:anchorId="5E87E427" wp14:editId="1E488782">
                <wp:simplePos x="0" y="0"/>
                <wp:positionH relativeFrom="margin">
                  <wp:align>right</wp:align>
                </wp:positionH>
                <wp:positionV relativeFrom="paragraph">
                  <wp:posOffset>9525</wp:posOffset>
                </wp:positionV>
                <wp:extent cx="361950" cy="504825"/>
                <wp:effectExtent l="0" t="0" r="0" b="9525"/>
                <wp:wrapNone/>
                <wp:docPr id="141" name="Rounded Rectangle 14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DE9009E"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87E427" id="Rounded Rectangle 141" o:spid="_x0000_s1104" style="position:absolute;left:0;text-align:left;margin-left:-22.7pt;margin-top:.75pt;width:28.5pt;height:39.75pt;z-index:252055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DCDOeNgQIAAE0F&#10;AAAOAAAAAAAAAAAAAAAAAC4CAABkcnMvZTJvRG9jLnhtbFBLAQItABQABgAIAAAAIQA4mafO2QAA&#10;AAQBAAAPAAAAAAAAAAAAAAAAANsEAABkcnMvZG93bnJldi54bWxQSwUGAAAAAAQABADzAAAA4QUA&#10;AAAA&#10;" fillcolor="white [3201]" stroked="f" strokeweight="2pt">
                <v:textbox>
                  <w:txbxContent>
                    <w:p w14:paraId="2DE9009E"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6576" behindDoc="1" locked="0" layoutInCell="1" allowOverlap="1" wp14:anchorId="5F8349CF" wp14:editId="4AB38442">
                <wp:simplePos x="0" y="0"/>
                <wp:positionH relativeFrom="column">
                  <wp:posOffset>1438275</wp:posOffset>
                </wp:positionH>
                <wp:positionV relativeFrom="paragraph">
                  <wp:posOffset>4238625</wp:posOffset>
                </wp:positionV>
                <wp:extent cx="3048000" cy="304800"/>
                <wp:effectExtent l="0" t="0" r="0" b="0"/>
                <wp:wrapNone/>
                <wp:docPr id="142" name="Rounded Rectangle 142"/>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EF3386" w14:textId="77777777" w:rsidR="00944514" w:rsidRPr="003B4DCF" w:rsidRDefault="00944514" w:rsidP="0075538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8349CF" id="Rounded Rectangle 142" o:spid="_x0000_s1105" style="position:absolute;left:0;text-align:left;margin-left:113.25pt;margin-top:333.75pt;width:240pt;height:24pt;z-index:-2512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" fillcolor="white [3201]" stroked="f" strokeweight="2pt">
                <v:textbox>
                  <w:txbxContent>
                    <w:p w14:paraId="6FEF3386" w14:textId="77777777" w:rsidR="00944514" w:rsidRPr="003B4DCF" w:rsidRDefault="00944514" w:rsidP="00755387">
                      <w:pPr>
                        <w:jc w:val="center"/>
                        <w:rPr>
                          <w:rFonts w:ascii="Tahoma" w:hAnsi="Tahoma" w:cs="Tahoma"/>
                          <w:sz w:val="20"/>
                        </w:rPr>
                      </w:pPr>
                    </w:p>
                  </w:txbxContent>
                </v:textbox>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49408" behindDoc="1" locked="0" layoutInCell="1" allowOverlap="1" wp14:anchorId="63E5ADB1" wp14:editId="7D4557B5">
                <wp:simplePos x="0" y="0"/>
                <wp:positionH relativeFrom="column">
                  <wp:posOffset>962026</wp:posOffset>
                </wp:positionH>
                <wp:positionV relativeFrom="paragraph">
                  <wp:posOffset>809625</wp:posOffset>
                </wp:positionV>
                <wp:extent cx="3276600" cy="323850"/>
                <wp:effectExtent l="0" t="0" r="0" b="0"/>
                <wp:wrapNone/>
                <wp:docPr id="143" name="Rounded Rectangle 143"/>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30B861" w14:textId="77777777" w:rsidR="00944514" w:rsidRPr="00296A08" w:rsidRDefault="00944514" w:rsidP="00755387">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E5ADB1" id="Rounded Rectangle 143" o:spid="_x0000_s1106" style="position:absolute;left:0;text-align:left;margin-left:75.75pt;margin-top:63.75pt;width:258pt;height:25.5pt;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" fillcolor="white [3201]" stroked="f" strokeweight="2pt">
                <v:textbox>
                  <w:txbxContent>
                    <w:p w14:paraId="6830B861" w14:textId="77777777" w:rsidR="00944514" w:rsidRPr="00296A08" w:rsidRDefault="00944514" w:rsidP="00755387">
                      <w:pPr>
                        <w:jc w:val="center"/>
                        <w:rPr>
                          <w:rFonts w:ascii="Arial" w:hAnsi="Arial" w:cs="Arial"/>
                          <w:sz w:val="20"/>
                        </w:rPr>
                      </w:pPr>
                    </w:p>
                  </w:txbxContent>
                </v:textbox>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4528" behindDoc="0" locked="0" layoutInCell="1" allowOverlap="1" wp14:anchorId="6842B6FC" wp14:editId="6272C1AE">
                <wp:simplePos x="0" y="0"/>
                <wp:positionH relativeFrom="margin">
                  <wp:align>right</wp:align>
                </wp:positionH>
                <wp:positionV relativeFrom="paragraph">
                  <wp:posOffset>123825</wp:posOffset>
                </wp:positionV>
                <wp:extent cx="676275" cy="314325"/>
                <wp:effectExtent l="0" t="0" r="9525" b="9525"/>
                <wp:wrapNone/>
                <wp:docPr id="148" name="Rounded Rectangle 148"/>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64EB0C"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42B6FC" id="Rounded Rectangle 148" o:spid="_x0000_s1107" style="position:absolute;left:0;text-align:left;margin-left:2.05pt;margin-top:9.75pt;width:53.25pt;height:24.75pt;z-index:252054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" fillcolor="white [3201]" stroked="f" strokeweight="2pt">
                <v:textbox>
                  <w:txbxContent>
                    <w:p w14:paraId="1764EB0C"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3504" behindDoc="0" locked="0" layoutInCell="1" allowOverlap="1" wp14:anchorId="677D0BC5" wp14:editId="4339836C">
                <wp:simplePos x="0" y="0"/>
                <wp:positionH relativeFrom="margin">
                  <wp:posOffset>2533650</wp:posOffset>
                </wp:positionH>
                <wp:positionV relativeFrom="paragraph">
                  <wp:posOffset>57150</wp:posOffset>
                </wp:positionV>
                <wp:extent cx="1114425" cy="495300"/>
                <wp:effectExtent l="0" t="0" r="9525" b="0"/>
                <wp:wrapNone/>
                <wp:docPr id="150" name="Rounded Rectangle 15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5425EC"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D0BC5" id="Rounded Rectangle 150" o:spid="_x0000_s1108" style="position:absolute;left:0;text-align:left;margin-left:199.5pt;margin-top:4.5pt;width:87.75pt;height:39pt;z-index:25205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PZtu&#10;hIMCAABOBQAADgAAAAAAAAAAAAAAAAAuAgAAZHJzL2Uyb0RvYy54bWxQSwECLQAUAAYACAAAACEA&#10;nDup994AAAAIAQAADwAAAAAAAAAAAAAAAADdBAAAZHJzL2Rvd25yZXYueG1sUEsFBgAAAAAEAAQA&#10;8wAAAOgFAAAAAA==&#10;" fillcolor="white [3201]" stroked="f" strokeweight="2pt">
                <v:textbox>
                  <w:txbxContent>
                    <w:p w14:paraId="4B5425EC"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1456" behindDoc="0" locked="0" layoutInCell="1" allowOverlap="1" wp14:anchorId="10738D92" wp14:editId="3C0ACA85">
                <wp:simplePos x="0" y="0"/>
                <wp:positionH relativeFrom="column">
                  <wp:posOffset>552450</wp:posOffset>
                </wp:positionH>
                <wp:positionV relativeFrom="paragraph">
                  <wp:posOffset>9525</wp:posOffset>
                </wp:positionV>
                <wp:extent cx="533400" cy="314325"/>
                <wp:effectExtent l="0" t="0" r="0" b="9525"/>
                <wp:wrapNone/>
                <wp:docPr id="151" name="Rounded Rectangle 15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B43B42"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38D92" id="Rounded Rectangle 151" o:spid="_x0000_s1109" style="position:absolute;left:0;text-align:left;margin-left:43.5pt;margin-top:.75pt;width:42pt;height:24.7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TE8vxIACAABN&#10;BQAADgAAAAAAAAAAAAAAAAAuAgAAZHJzL2Uyb0RvYy54bWxQSwECLQAUAAYACAAAACEA0qFN/dsA&#10;AAAHAQAADwAAAAAAAAAAAAAAAADaBAAAZHJzL2Rvd25yZXYueG1sUEsFBgAAAAAEAAQA8wAAAOIF&#10;AAAAAA==&#10;" fillcolor="white [3201]" stroked="f" strokeweight="2pt">
                <v:textbox>
                  <w:txbxContent>
                    <w:p w14:paraId="03B43B42" w14:textId="77777777" w:rsidR="00944514" w:rsidRPr="00B6176C" w:rsidRDefault="00944514" w:rsidP="00755387">
                      <w:pPr>
                        <w:jc w:val="center"/>
                      </w:pPr>
                    </w:p>
                  </w:txbxContent>
                </v:textbox>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2480" behindDoc="0" locked="0" layoutInCell="1" allowOverlap="1" wp14:anchorId="050817CD" wp14:editId="2285D1E4">
                <wp:simplePos x="0" y="0"/>
                <wp:positionH relativeFrom="margin">
                  <wp:align>left</wp:align>
                </wp:positionH>
                <wp:positionV relativeFrom="paragraph">
                  <wp:posOffset>9525</wp:posOffset>
                </wp:positionV>
                <wp:extent cx="533400" cy="314325"/>
                <wp:effectExtent l="0" t="0" r="0" b="9525"/>
                <wp:wrapNone/>
                <wp:docPr id="152" name="Rounded Rectangle 15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AB45777"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817CD" id="Rounded Rectangle 152" o:spid="_x0000_s1110" style="position:absolute;left:0;text-align:left;margin-left:0;margin-top:.75pt;width:42pt;height:24.75pt;z-index:252052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" fillcolor="white [3201]" stroked="f" strokeweight="2pt">
                <v:textbox>
                  <w:txbxContent>
                    <w:p w14:paraId="4AB45777"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50432" behindDoc="0" locked="0" layoutInCell="1" allowOverlap="1" wp14:anchorId="02D1D712" wp14:editId="47348CB4">
                <wp:simplePos x="0" y="0"/>
                <wp:positionH relativeFrom="column">
                  <wp:posOffset>714375</wp:posOffset>
                </wp:positionH>
                <wp:positionV relativeFrom="paragraph">
                  <wp:posOffset>8791575</wp:posOffset>
                </wp:positionV>
                <wp:extent cx="1771650" cy="333375"/>
                <wp:effectExtent l="0" t="0" r="0" b="9525"/>
                <wp:wrapNone/>
                <wp:docPr id="153" name="Rounded Rectangle 15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470C16" w14:textId="77777777" w:rsidR="00944514" w:rsidRDefault="00944514" w:rsidP="00755387">
                            <w:pPr>
                              <w:jc w:val="center"/>
                              <w:rPr>
                                <w:rFonts w:ascii="Tahoma" w:hAnsi="Tahoma" w:cs="Tahoma"/>
                                <w:sz w:val="20"/>
                              </w:rPr>
                            </w:pPr>
                          </w:p>
                          <w:p w14:paraId="52A78CEB" w14:textId="77777777" w:rsidR="00944514" w:rsidRDefault="00944514" w:rsidP="00755387">
                            <w:pPr>
                              <w:jc w:val="center"/>
                              <w:rPr>
                                <w:rFonts w:ascii="Tahoma" w:hAnsi="Tahoma" w:cs="Tahoma"/>
                                <w:sz w:val="20"/>
                              </w:rPr>
                            </w:pPr>
                          </w:p>
                          <w:p w14:paraId="00D606EA" w14:textId="77777777" w:rsidR="00944514" w:rsidRDefault="00944514" w:rsidP="00755387">
                            <w:pPr>
                              <w:jc w:val="center"/>
                              <w:rPr>
                                <w:rFonts w:ascii="Tahoma" w:hAnsi="Tahoma" w:cs="Tahoma"/>
                                <w:sz w:val="20"/>
                              </w:rPr>
                            </w:pPr>
                          </w:p>
                          <w:p w14:paraId="2DD3F5EF" w14:textId="77777777" w:rsidR="00944514" w:rsidRDefault="00944514" w:rsidP="00755387">
                            <w:pPr>
                              <w:jc w:val="center"/>
                              <w:rPr>
                                <w:rFonts w:ascii="Tahoma" w:hAnsi="Tahoma" w:cs="Tahoma"/>
                                <w:sz w:val="20"/>
                              </w:rPr>
                            </w:pPr>
                          </w:p>
                          <w:p w14:paraId="378E8AC6" w14:textId="77777777" w:rsidR="00944514" w:rsidRPr="003B4DCF" w:rsidRDefault="00944514" w:rsidP="0075538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1D712" id="Rounded Rectangle 153" o:spid="_x0000_s1111" style="position:absolute;left:0;text-align:left;margin-left:56.25pt;margin-top:692.25pt;width:139.5pt;height:26.2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" fillcolor="white [3201]" stroked="f" strokeweight="2pt">
                <v:textbox>
                  <w:txbxContent>
                    <w:p w14:paraId="3A470C16" w14:textId="77777777" w:rsidR="00944514" w:rsidRDefault="00944514" w:rsidP="00755387">
                      <w:pPr>
                        <w:jc w:val="center"/>
                        <w:rPr>
                          <w:rFonts w:ascii="Tahoma" w:hAnsi="Tahoma" w:cs="Tahoma"/>
                          <w:sz w:val="20"/>
                        </w:rPr>
                      </w:pPr>
                    </w:p>
                    <w:p w14:paraId="52A78CEB" w14:textId="77777777" w:rsidR="00944514" w:rsidRDefault="00944514" w:rsidP="00755387">
                      <w:pPr>
                        <w:jc w:val="center"/>
                        <w:rPr>
                          <w:rFonts w:ascii="Tahoma" w:hAnsi="Tahoma" w:cs="Tahoma"/>
                          <w:sz w:val="20"/>
                        </w:rPr>
                      </w:pPr>
                    </w:p>
                    <w:p w14:paraId="00D606EA" w14:textId="77777777" w:rsidR="00944514" w:rsidRDefault="00944514" w:rsidP="00755387">
                      <w:pPr>
                        <w:jc w:val="center"/>
                        <w:rPr>
                          <w:rFonts w:ascii="Tahoma" w:hAnsi="Tahoma" w:cs="Tahoma"/>
                          <w:sz w:val="20"/>
                        </w:rPr>
                      </w:pPr>
                    </w:p>
                    <w:p w14:paraId="2DD3F5EF" w14:textId="77777777" w:rsidR="00944514" w:rsidRDefault="00944514" w:rsidP="00755387">
                      <w:pPr>
                        <w:jc w:val="center"/>
                        <w:rPr>
                          <w:rFonts w:ascii="Tahoma" w:hAnsi="Tahoma" w:cs="Tahoma"/>
                          <w:sz w:val="20"/>
                        </w:rPr>
                      </w:pPr>
                    </w:p>
                    <w:p w14:paraId="378E8AC6" w14:textId="77777777" w:rsidR="00944514" w:rsidRPr="003B4DCF" w:rsidRDefault="00944514" w:rsidP="00755387">
                      <w:pPr>
                        <w:jc w:val="center"/>
                        <w:rPr>
                          <w:rFonts w:ascii="Tahoma" w:hAnsi="Tahoma" w:cs="Tahoma"/>
                          <w:sz w:val="20"/>
                        </w:rPr>
                      </w:pPr>
                    </w:p>
                  </w:txbxContent>
                </v:textbox>
              </v:roundrect>
            </w:pict>
          </mc:Fallback>
        </mc:AlternateContent>
      </w:r>
      <w:r w:rsidR="00755387" w:rsidRPr="00215EAC">
        <w:rPr>
          <w:rFonts w:ascii="Arial" w:hAnsi="Arial" w:cs="Arial"/>
        </w:rPr>
        <w:t xml:space="preserve">                                                         </w:t>
      </w:r>
    </w:p>
    <w:p w14:paraId="7A3E4E20" w14:textId="77777777" w:rsidR="00755387" w:rsidRPr="00215EAC" w:rsidRDefault="00755387" w:rsidP="0075538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104704" behindDoc="1" locked="0" layoutInCell="1" allowOverlap="1" wp14:anchorId="4606B3F4" wp14:editId="0A326AF7">
                <wp:simplePos x="0" y="0"/>
                <wp:positionH relativeFrom="column">
                  <wp:posOffset>3118485</wp:posOffset>
                </wp:positionH>
                <wp:positionV relativeFrom="paragraph">
                  <wp:posOffset>171781</wp:posOffset>
                </wp:positionV>
                <wp:extent cx="0" cy="7132320"/>
                <wp:effectExtent l="0" t="0" r="19050" b="30480"/>
                <wp:wrapNone/>
                <wp:docPr id="524" name="Straight Connector 524"/>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85679" id="Straight Connector 524" o:spid="_x0000_s1026" style="position:absolute;z-index:-2512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062720" behindDoc="0" locked="0" layoutInCell="1" allowOverlap="1" wp14:anchorId="4B3E389B" wp14:editId="2D0E78F6">
                <wp:simplePos x="0" y="0"/>
                <wp:positionH relativeFrom="column">
                  <wp:posOffset>1257300</wp:posOffset>
                </wp:positionH>
                <wp:positionV relativeFrom="paragraph">
                  <wp:posOffset>161925</wp:posOffset>
                </wp:positionV>
                <wp:extent cx="19050" cy="7132320"/>
                <wp:effectExtent l="0" t="0" r="19050" b="30480"/>
                <wp:wrapNone/>
                <wp:docPr id="154" name="Straight Connector 154"/>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D9D96" id="Straight Connector 154" o:spid="_x0000_s1026" style="position:absolute;flip:x;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064768" behindDoc="0" locked="0" layoutInCell="1" allowOverlap="1" wp14:anchorId="1F43495D" wp14:editId="73624003">
                <wp:simplePos x="0" y="0"/>
                <wp:positionH relativeFrom="column">
                  <wp:posOffset>5353050</wp:posOffset>
                </wp:positionH>
                <wp:positionV relativeFrom="paragraph">
                  <wp:posOffset>152400</wp:posOffset>
                </wp:positionV>
                <wp:extent cx="0" cy="7132320"/>
                <wp:effectExtent l="0" t="0" r="19050" b="30480"/>
                <wp:wrapNone/>
                <wp:docPr id="155" name="Straight Connector 15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52706" id="Straight Connector 155" o:spid="_x0000_s1026" style="position:absolute;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063744" behindDoc="0" locked="0" layoutInCell="1" allowOverlap="1" wp14:anchorId="1B3E9B05" wp14:editId="4BCDBFE5">
                <wp:simplePos x="0" y="0"/>
                <wp:positionH relativeFrom="column">
                  <wp:posOffset>4371975</wp:posOffset>
                </wp:positionH>
                <wp:positionV relativeFrom="paragraph">
                  <wp:posOffset>180975</wp:posOffset>
                </wp:positionV>
                <wp:extent cx="0" cy="7132320"/>
                <wp:effectExtent l="0" t="0" r="19050" b="30480"/>
                <wp:wrapNone/>
                <wp:docPr id="156" name="Straight Connector 15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B41A9" id="Straight Connector 156" o:spid="_x0000_s1026" style="position:absolute;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" strokecolor="#4579b8 [3044]" strokeweight="0"/>
            </w:pict>
          </mc:Fallback>
        </mc:AlternateContent>
      </w:r>
    </w:p>
    <w:p w14:paraId="43481D42" w14:textId="0275422E" w:rsidR="00755387" w:rsidRPr="00215EAC" w:rsidRDefault="008E354A" w:rsidP="0075538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61696" behindDoc="0" locked="0" layoutInCell="1" allowOverlap="1" wp14:anchorId="2F478D0F" wp14:editId="3F868FE8">
                <wp:simplePos x="0" y="0"/>
                <wp:positionH relativeFrom="column">
                  <wp:posOffset>6219825</wp:posOffset>
                </wp:positionH>
                <wp:positionV relativeFrom="paragraph">
                  <wp:posOffset>247650</wp:posOffset>
                </wp:positionV>
                <wp:extent cx="0" cy="6768465"/>
                <wp:effectExtent l="0" t="0" r="19050" b="32385"/>
                <wp:wrapNone/>
                <wp:docPr id="157" name="Straight Connector 157"/>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DF1FE4" id="Straight Connector 157" o:spid="_x0000_s1026" style="position:absolute;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75pt,19.5pt" to="489.75pt,5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" strokecolor="#4579b8 [3044]"/>
            </w:pict>
          </mc:Fallback>
        </mc:AlternateContent>
      </w:r>
      <w:r w:rsidR="00755387" w:rsidRPr="00215EAC">
        <w:rPr>
          <w:rFonts w:ascii="Arial" w:hAnsi="Arial" w:cs="Arial"/>
        </w:rPr>
        <w:tab/>
      </w:r>
      <w:r w:rsidR="00755387" w:rsidRPr="00215EAC">
        <w:rPr>
          <w:rFonts w:ascii="Arial" w:hAnsi="Arial" w:cs="Arial"/>
          <w:sz w:val="20"/>
        </w:rPr>
        <w:tab/>
      </w:r>
      <w:r w:rsidR="00755387" w:rsidRPr="00215EAC">
        <w:rPr>
          <w:rFonts w:ascii="Arial" w:hAnsi="Arial" w:cs="Arial"/>
          <w:sz w:val="20"/>
        </w:rPr>
        <w:tab/>
      </w:r>
      <w:r w:rsidR="00755387" w:rsidRPr="00215EAC">
        <w:rPr>
          <w:rFonts w:ascii="Arial" w:hAnsi="Arial" w:cs="Arial"/>
          <w:sz w:val="20"/>
        </w:rPr>
        <w:tab/>
      </w:r>
      <w:r w:rsidR="00755387" w:rsidRPr="00215EAC">
        <w:rPr>
          <w:rFonts w:ascii="Arial" w:hAnsi="Arial" w:cs="Arial"/>
          <w:sz w:val="20"/>
        </w:rPr>
        <w:tab/>
      </w:r>
    </w:p>
    <w:p w14:paraId="40973BBA" w14:textId="504BAE94" w:rsidR="00755387" w:rsidRPr="00215EAC" w:rsidRDefault="00755387" w:rsidP="0075538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60672" behindDoc="1" locked="0" layoutInCell="1" allowOverlap="1" wp14:anchorId="4F439893" wp14:editId="6F412F1E">
                <wp:simplePos x="0" y="0"/>
                <wp:positionH relativeFrom="column">
                  <wp:posOffset>295910</wp:posOffset>
                </wp:positionH>
                <wp:positionV relativeFrom="paragraph">
                  <wp:posOffset>8890</wp:posOffset>
                </wp:positionV>
                <wp:extent cx="9525" cy="7008495"/>
                <wp:effectExtent l="0" t="0" r="28575" b="20955"/>
                <wp:wrapNone/>
                <wp:docPr id="158" name="Straight Connector 158"/>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4B438" id="Straight Connector 158" o:spid="_x0000_s1026" style="position:absolute;flip:x;z-index:-25125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pt" to="24.05pt,5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" strokecolor="#4579b8 [3044]" strokeweight="0"/>
            </w:pict>
          </mc:Fallback>
        </mc:AlternateContent>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04DB24BE" w14:textId="77777777" w:rsidR="00755387" w:rsidRDefault="00755387" w:rsidP="00755387">
      <w:pPr>
        <w:rPr>
          <w:rFonts w:ascii="Arial" w:hAnsi="Arial" w:cs="Arial"/>
          <w:sz w:val="20"/>
        </w:rPr>
      </w:pPr>
    </w:p>
    <w:p w14:paraId="661D3C27" w14:textId="77777777" w:rsidR="00755387" w:rsidRDefault="00755387" w:rsidP="00755387">
      <w:pPr>
        <w:rPr>
          <w:rFonts w:ascii="Arial" w:hAnsi="Arial" w:cs="Arial"/>
          <w:sz w:val="20"/>
        </w:rPr>
      </w:pPr>
    </w:p>
    <w:p w14:paraId="0A9987AD" w14:textId="77777777" w:rsidR="00755387" w:rsidRPr="00215EAC" w:rsidRDefault="00755387" w:rsidP="00755387">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2075008" behindDoc="0" locked="0" layoutInCell="1" allowOverlap="1" wp14:anchorId="32B98B6F" wp14:editId="1326ECC8">
                <wp:simplePos x="0" y="0"/>
                <wp:positionH relativeFrom="column">
                  <wp:posOffset>554355</wp:posOffset>
                </wp:positionH>
                <wp:positionV relativeFrom="paragraph">
                  <wp:posOffset>67046</wp:posOffset>
                </wp:positionV>
                <wp:extent cx="1449238" cy="1262643"/>
                <wp:effectExtent l="0" t="0" r="17780" b="13970"/>
                <wp:wrapNone/>
                <wp:docPr id="207" name="Diamond 207"/>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657D8A" w14:textId="77777777" w:rsidR="00944514" w:rsidRPr="00FF4556" w:rsidRDefault="00944514" w:rsidP="00755387">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98B6F" id="Diamond 207" o:spid="_x0000_s1112" type="#_x0000_t4" style="position:absolute;margin-left:43.65pt;margin-top:5.3pt;width:114.1pt;height:99.4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" fillcolor="white [3201]" strokecolor="#4f81bd [3204]" strokeweight="0">
                <v:textbox>
                  <w:txbxContent>
                    <w:p w14:paraId="16657D8A" w14:textId="77777777" w:rsidR="00944514" w:rsidRPr="00FF4556" w:rsidRDefault="00944514" w:rsidP="00755387">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3EF6B3B7" w14:textId="77777777" w:rsidR="00755387" w:rsidRPr="00215EAC" w:rsidRDefault="00755387" w:rsidP="00755387">
      <w:pPr>
        <w:rPr>
          <w:rFonts w:ascii="Arial" w:hAnsi="Arial" w:cs="Arial"/>
          <w:sz w:val="20"/>
        </w:rPr>
      </w:pPr>
    </w:p>
    <w:p w14:paraId="19595258" w14:textId="77777777" w:rsidR="00755387" w:rsidRPr="00215EAC" w:rsidRDefault="00755387" w:rsidP="00755387">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12B8ABCD" w14:textId="77777777" w:rsidR="00755387" w:rsidRPr="00FF4556" w:rsidRDefault="00755387" w:rsidP="00755387">
      <w:pPr>
        <w:rPr>
          <w:rFonts w:asciiTheme="minorHAnsi" w:hAnsiTheme="minorHAnsi" w:cs="Arial"/>
          <w:szCs w:val="24"/>
        </w:rPr>
      </w:pPr>
      <w:r>
        <w:rPr>
          <w:rFonts w:ascii="Arial" w:hAnsi="Arial" w:cs="Arial"/>
          <w:sz w:val="20"/>
        </w:rPr>
        <w:t xml:space="preserve">          </w:t>
      </w:r>
      <w:r w:rsidRPr="00FF4556">
        <w:rPr>
          <w:rFonts w:asciiTheme="minorHAnsi" w:hAnsiTheme="minorHAnsi" w:cs="Arial"/>
          <w:szCs w:val="24"/>
        </w:rPr>
        <w:t>No</w:t>
      </w:r>
    </w:p>
    <w:p w14:paraId="51A382EE" w14:textId="77777777" w:rsidR="00755387" w:rsidRPr="00215EAC" w:rsidRDefault="00755387" w:rsidP="00755387">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096512" behindDoc="0" locked="0" layoutInCell="1" allowOverlap="1" wp14:anchorId="575664C2" wp14:editId="286457D8">
                <wp:simplePos x="0" y="0"/>
                <wp:positionH relativeFrom="column">
                  <wp:posOffset>298754</wp:posOffset>
                </wp:positionH>
                <wp:positionV relativeFrom="paragraph">
                  <wp:posOffset>62230</wp:posOffset>
                </wp:positionV>
                <wp:extent cx="266521" cy="0"/>
                <wp:effectExtent l="38100" t="76200" r="0" b="95250"/>
                <wp:wrapNone/>
                <wp:docPr id="480" name="Straight Arrow Connector 480"/>
                <wp:cNvGraphicFramePr/>
                <a:graphic xmlns:a="http://schemas.openxmlformats.org/drawingml/2006/main">
                  <a:graphicData uri="http://schemas.microsoft.com/office/word/2010/wordprocessingShape">
                    <wps:wsp>
                      <wps:cNvCnPr/>
                      <wps:spPr>
                        <a:xfrm flipH="1">
                          <a:off x="0" y="0"/>
                          <a:ext cx="266521"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8D1B4B" id="Straight Arrow Connector 480" o:spid="_x0000_s1026" type="#_x0000_t32" style="position:absolute;margin-left:23.5pt;margin-top:4.9pt;width:21pt;height:0;flip:x;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" strokecolor="#4579b8 [3044]" strokeweight="0">
                <v:stroke endarrow="block"/>
              </v:shape>
            </w:pict>
          </mc:Fallback>
        </mc:AlternateContent>
      </w:r>
      <w:r>
        <w:rPr>
          <w:rFonts w:ascii="Arial" w:hAnsi="Arial" w:cs="Arial"/>
          <w:sz w:val="20"/>
        </w:rPr>
        <w:t xml:space="preserve">            </w:t>
      </w:r>
    </w:p>
    <w:p w14:paraId="08E2CBCA" w14:textId="77777777" w:rsidR="00755387" w:rsidRPr="00755387" w:rsidRDefault="00755387" w:rsidP="00755387">
      <w:pPr>
        <w:tabs>
          <w:tab w:val="left" w:pos="6615"/>
        </w:tabs>
        <w:rPr>
          <w:rFonts w:ascii="Arial" w:hAnsi="Arial" w:cs="Arial"/>
          <w:sz w:val="20"/>
        </w:rPr>
      </w:pPr>
      <w:r w:rsidRPr="00755387">
        <w:rPr>
          <w:rFonts w:ascii="Arial" w:hAnsi="Arial" w:cs="Arial"/>
          <w:sz w:val="20"/>
        </w:rPr>
        <w:t xml:space="preserve">         Send          </w:t>
      </w:r>
    </w:p>
    <w:p w14:paraId="7FB0CA5D" w14:textId="77777777" w:rsidR="00755387" w:rsidRPr="00755387" w:rsidRDefault="00755387" w:rsidP="00755387">
      <w:pPr>
        <w:tabs>
          <w:tab w:val="left" w:pos="6615"/>
        </w:tabs>
        <w:rPr>
          <w:rFonts w:ascii="Arial" w:hAnsi="Arial" w:cs="Arial"/>
          <w:sz w:val="20"/>
        </w:rPr>
      </w:pPr>
      <w:r w:rsidRPr="00755387">
        <w:rPr>
          <w:rFonts w:ascii="Arial" w:hAnsi="Arial" w:cs="Arial"/>
          <w:sz w:val="20"/>
        </w:rPr>
        <w:t xml:space="preserve">         error </w:t>
      </w:r>
    </w:p>
    <w:p w14:paraId="3C5044A7" w14:textId="77777777" w:rsidR="00755387" w:rsidRPr="00755387" w:rsidRDefault="00755387" w:rsidP="00755387">
      <w:pPr>
        <w:tabs>
          <w:tab w:val="left" w:pos="6615"/>
        </w:tabs>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107776" behindDoc="0" locked="0" layoutInCell="1" allowOverlap="1" wp14:anchorId="2C8ACC7E" wp14:editId="63D3BB23">
                <wp:simplePos x="0" y="0"/>
                <wp:positionH relativeFrom="margin">
                  <wp:posOffset>3762706</wp:posOffset>
                </wp:positionH>
                <wp:positionV relativeFrom="paragraph">
                  <wp:posOffset>185420</wp:posOffset>
                </wp:positionV>
                <wp:extent cx="1963973" cy="652007"/>
                <wp:effectExtent l="57150" t="19050" r="74930" b="91440"/>
                <wp:wrapNone/>
                <wp:docPr id="537" name="Rectangle 537"/>
                <wp:cNvGraphicFramePr/>
                <a:graphic xmlns:a="http://schemas.openxmlformats.org/drawingml/2006/main">
                  <a:graphicData uri="http://schemas.microsoft.com/office/word/2010/wordprocessingShape">
                    <wps:wsp>
                      <wps:cNvSpPr/>
                      <wps:spPr>
                        <a:xfrm>
                          <a:off x="0" y="0"/>
                          <a:ext cx="1963973" cy="65200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0B9934F" w14:textId="77777777" w:rsidR="00944514" w:rsidRDefault="00944514" w:rsidP="00755387">
                            <w:pPr>
                              <w:jc w:val="center"/>
                            </w:pPr>
                            <w:r>
                              <w:t>UPDATE TIMER1, TIMER2, TIMER3</w:t>
                            </w:r>
                          </w:p>
                          <w:p w14:paraId="5A551C7B" w14:textId="77777777" w:rsidR="00944514" w:rsidRDefault="00944514" w:rsidP="00755387">
                            <w:pPr>
                              <w:jc w:val="center"/>
                            </w:pPr>
                            <w:r>
                              <w:t>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ACC7E" id="Rectangle 537" o:spid="_x0000_s1113" style="position:absolute;margin-left:296.3pt;margin-top:14.6pt;width:154.65pt;height:51.35pt;z-index:25210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30B9934F" w14:textId="77777777" w:rsidR="00944514" w:rsidRDefault="00944514" w:rsidP="00755387">
                      <w:pPr>
                        <w:jc w:val="center"/>
                      </w:pPr>
                      <w:r>
                        <w:t>UPDATE TIMER1, TIMER2, TIMER3</w:t>
                      </w:r>
                    </w:p>
                    <w:p w14:paraId="5A551C7B" w14:textId="77777777" w:rsidR="00944514" w:rsidRDefault="00944514" w:rsidP="00755387">
                      <w:pPr>
                        <w:jc w:val="center"/>
                      </w:pPr>
                      <w:r>
                        <w:t>VALUES</w:t>
                      </w:r>
                    </w:p>
                  </w:txbxContent>
                </v:textbox>
                <w10:wrap anchorx="margin"/>
              </v:rect>
            </w:pict>
          </mc:Fallback>
        </mc:AlternateContent>
      </w:r>
      <w:r w:rsidRPr="00755387">
        <w:rPr>
          <w:rFonts w:ascii="Arial" w:hAnsi="Arial" w:cs="Arial"/>
          <w:sz w:val="20"/>
        </w:rPr>
        <w:t xml:space="preserve">         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4D36EBD6" w14:textId="77777777" w:rsidR="005C2B4E" w:rsidRDefault="00755387" w:rsidP="00755387">
      <w:pPr>
        <w:tabs>
          <w:tab w:val="left" w:pos="6615"/>
        </w:tabs>
        <w:rPr>
          <w:rFonts w:ascii="Arial" w:hAnsi="Arial" w:cs="Arial"/>
          <w:sz w:val="20"/>
        </w:rPr>
      </w:pPr>
      <w:r w:rsidRPr="00755387">
        <w:rPr>
          <w:rFonts w:ascii="Arial" w:hAnsi="Arial" w:cs="Arial"/>
          <w:sz w:val="20"/>
        </w:rPr>
        <w:t xml:space="preserve">         response</w:t>
      </w:r>
      <w:r>
        <w:rPr>
          <w:rFonts w:ascii="Arial" w:hAnsi="Arial" w:cs="Arial"/>
          <w:sz w:val="20"/>
        </w:rPr>
        <w:t xml:space="preserve">             </w:t>
      </w:r>
    </w:p>
    <w:p w14:paraId="6E667FAD" w14:textId="6F9F3C9A" w:rsidR="00755387" w:rsidRPr="006A555D" w:rsidRDefault="005C2B4E" w:rsidP="00755387">
      <w:pPr>
        <w:tabs>
          <w:tab w:val="left" w:pos="6615"/>
        </w:tabs>
        <w:rPr>
          <w:rFonts w:asciiTheme="minorHAnsi" w:hAnsiTheme="minorHAnsi" w:cs="Arial"/>
          <w:szCs w:val="24"/>
        </w:rPr>
      </w:pPr>
      <w:r>
        <w:rPr>
          <w:rFonts w:ascii="Arial" w:hAnsi="Arial" w:cs="Arial"/>
          <w:sz w:val="20"/>
        </w:rPr>
        <w:t xml:space="preserve">                                       </w:t>
      </w:r>
      <w:r w:rsidR="00755387" w:rsidRPr="00FF4556">
        <w:rPr>
          <w:rFonts w:asciiTheme="minorHAnsi" w:hAnsiTheme="minorHAnsi" w:cs="Arial"/>
          <w:szCs w:val="24"/>
        </w:rPr>
        <w:t>Yes</w:t>
      </w:r>
      <w:r w:rsidR="00755387">
        <w:rPr>
          <w:rFonts w:ascii="Arial" w:hAnsi="Arial" w:cs="Arial"/>
        </w:rPr>
        <w:t xml:space="preserve">     </w:t>
      </w:r>
      <w:r w:rsidR="00755387">
        <w:rPr>
          <w:lang w:val="en-US"/>
        </w:rPr>
        <w:t xml:space="preserve">                                                      </w:t>
      </w:r>
    </w:p>
    <w:p w14:paraId="6D3CF4D9" w14:textId="77777777" w:rsidR="00755387" w:rsidRDefault="00755387" w:rsidP="00755387">
      <w:r>
        <w:rPr>
          <w:noProof/>
          <w:lang w:val="en-US"/>
        </w:rPr>
        <mc:AlternateContent>
          <mc:Choice Requires="wps">
            <w:drawing>
              <wp:anchor distT="0" distB="0" distL="114300" distR="114300" simplePos="0" relativeHeight="252108800" behindDoc="0" locked="0" layoutInCell="1" allowOverlap="1" wp14:anchorId="4CBF24DA" wp14:editId="5BF591B1">
                <wp:simplePos x="0" y="0"/>
                <wp:positionH relativeFrom="column">
                  <wp:posOffset>1265886</wp:posOffset>
                </wp:positionH>
                <wp:positionV relativeFrom="paragraph">
                  <wp:posOffset>127000</wp:posOffset>
                </wp:positionV>
                <wp:extent cx="2504660" cy="0"/>
                <wp:effectExtent l="0" t="76200" r="10160" b="95250"/>
                <wp:wrapNone/>
                <wp:docPr id="538" name="Straight Arrow Connector 538"/>
                <wp:cNvGraphicFramePr/>
                <a:graphic xmlns:a="http://schemas.openxmlformats.org/drawingml/2006/main">
                  <a:graphicData uri="http://schemas.microsoft.com/office/word/2010/wordprocessingShape">
                    <wps:wsp>
                      <wps:cNvCnPr/>
                      <wps:spPr>
                        <a:xfrm>
                          <a:off x="0" y="0"/>
                          <a:ext cx="25046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C78ED" id="Straight Arrow Connector 538" o:spid="_x0000_s1026" type="#_x0000_t32" style="position:absolute;margin-left:99.7pt;margin-top:10pt;width:197.2pt;height:0;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" strokecolor="#4579b8 [3044]">
                <v:stroke endarrow="block"/>
              </v:shape>
            </w:pict>
          </mc:Fallback>
        </mc:AlternateContent>
      </w:r>
      <w:r>
        <w:t xml:space="preserve">                                           </w:t>
      </w:r>
    </w:p>
    <w:p w14:paraId="568A2357" w14:textId="77777777" w:rsidR="00755387" w:rsidRDefault="00755387" w:rsidP="00755387"/>
    <w:p w14:paraId="566CDA1F" w14:textId="0A8FDF8D" w:rsidR="00755387" w:rsidRPr="00755387" w:rsidRDefault="00755387" w:rsidP="00755387">
      <w:pPr>
        <w:tabs>
          <w:tab w:val="left" w:pos="6615"/>
        </w:tabs>
        <w:rPr>
          <w:rFonts w:ascii="Arial" w:hAnsi="Arial" w:cs="Arial"/>
          <w:sz w:val="20"/>
        </w:rPr>
      </w:pPr>
      <w:r w:rsidRPr="00755387">
        <w:rPr>
          <w:rFonts w:ascii="Arial" w:hAnsi="Arial" w:cs="Arial"/>
          <w:sz w:val="20"/>
        </w:rPr>
        <w:t xml:space="preserve">          </w:t>
      </w:r>
      <w:r>
        <w:rPr>
          <w:rFonts w:ascii="Arial" w:hAnsi="Arial" w:cs="Arial"/>
          <w:sz w:val="20"/>
        </w:rPr>
        <w:t>Send OK</w:t>
      </w:r>
      <w:r w:rsidRPr="00755387">
        <w:rPr>
          <w:rFonts w:ascii="Arial" w:hAnsi="Arial" w:cs="Arial"/>
          <w:sz w:val="20"/>
        </w:rPr>
        <w:t xml:space="preserve"> </w:t>
      </w:r>
    </w:p>
    <w:p w14:paraId="28F8AB42" w14:textId="77777777" w:rsidR="00755387" w:rsidRPr="00755387" w:rsidRDefault="00755387" w:rsidP="00755387">
      <w:pPr>
        <w:tabs>
          <w:tab w:val="left" w:pos="6615"/>
        </w:tabs>
        <w:rPr>
          <w:rFonts w:ascii="Arial" w:hAnsi="Arial" w:cs="Arial"/>
          <w:sz w:val="20"/>
        </w:rPr>
      </w:pPr>
      <w:r w:rsidRPr="00755387">
        <w:rPr>
          <w:rFonts w:ascii="Arial" w:hAnsi="Arial" w:cs="Arial"/>
          <w:sz w:val="20"/>
        </w:rPr>
        <w:t xml:space="preserve">         as final </w:t>
      </w:r>
    </w:p>
    <w:p w14:paraId="66CECE34" w14:textId="77777777" w:rsidR="00755387" w:rsidRPr="00755387" w:rsidRDefault="00755387" w:rsidP="00755387">
      <w:pPr>
        <w:rPr>
          <w:rFonts w:ascii="Arial" w:hAnsi="Arial" w:cs="Arial"/>
          <w:sz w:val="20"/>
        </w:rPr>
      </w:pPr>
      <w:r w:rsidRPr="00755387">
        <w:rPr>
          <w:rFonts w:ascii="Arial" w:hAnsi="Arial" w:cs="Arial"/>
          <w:sz w:val="20"/>
        </w:rPr>
        <w:t xml:space="preserve">         response                               </w:t>
      </w:r>
      <w:r w:rsidRPr="00755387">
        <w:rPr>
          <w:rFonts w:ascii="Arial" w:hAnsi="Arial" w:cs="Arial"/>
          <w:noProof/>
          <w:sz w:val="20"/>
          <w:lang w:val="en-US"/>
        </w:rPr>
        <mc:AlternateContent>
          <mc:Choice Requires="wps">
            <w:drawing>
              <wp:anchor distT="0" distB="0" distL="114300" distR="114300" simplePos="0" relativeHeight="252111872" behindDoc="0" locked="0" layoutInCell="1" allowOverlap="1" wp14:anchorId="76E30C9D" wp14:editId="7F67D0A7">
                <wp:simplePos x="0" y="0"/>
                <wp:positionH relativeFrom="column">
                  <wp:posOffset>296186</wp:posOffset>
                </wp:positionH>
                <wp:positionV relativeFrom="paragraph">
                  <wp:posOffset>183377</wp:posOffset>
                </wp:positionV>
                <wp:extent cx="978011" cy="0"/>
                <wp:effectExtent l="38100" t="76200" r="0" b="95250"/>
                <wp:wrapNone/>
                <wp:docPr id="475" name="Straight Arrow Connector 475"/>
                <wp:cNvGraphicFramePr/>
                <a:graphic xmlns:a="http://schemas.openxmlformats.org/drawingml/2006/main">
                  <a:graphicData uri="http://schemas.microsoft.com/office/word/2010/wordprocessingShape">
                    <wps:wsp>
                      <wps:cNvCnPr/>
                      <wps:spPr>
                        <a:xfrm flipH="1">
                          <a:off x="0" y="0"/>
                          <a:ext cx="9780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D95AEC" id="Straight Arrow Connector 475" o:spid="_x0000_s1026" type="#_x0000_t32" style="position:absolute;margin-left:23.3pt;margin-top:14.45pt;width:77pt;height:0;flip:x;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" strokecolor="#4579b8 [3044]">
                <v:stroke endarrow="block"/>
              </v:shape>
            </w:pict>
          </mc:Fallback>
        </mc:AlternateContent>
      </w:r>
    </w:p>
    <w:p w14:paraId="26C988D1" w14:textId="77777777" w:rsidR="00755387" w:rsidRDefault="00755387" w:rsidP="00755387"/>
    <w:p w14:paraId="1C92914B" w14:textId="77777777" w:rsidR="00755387" w:rsidRDefault="00755387" w:rsidP="00755387"/>
    <w:p w14:paraId="3DDCBC25" w14:textId="77777777" w:rsidR="00755387" w:rsidRDefault="00755387" w:rsidP="00755387"/>
    <w:p w14:paraId="582A9F5F" w14:textId="77777777" w:rsidR="00755387" w:rsidRDefault="00755387" w:rsidP="00755387">
      <w:r>
        <w:rPr>
          <w:rFonts w:ascii="Times New Roman" w:eastAsiaTheme="minorHAnsi" w:hAnsi="Times New Roman"/>
          <w:noProof/>
          <w:szCs w:val="24"/>
          <w:lang w:val="en-US"/>
        </w:rPr>
        <mc:AlternateContent>
          <mc:Choice Requires="wps">
            <w:drawing>
              <wp:anchor distT="0" distB="0" distL="114300" distR="114300" simplePos="0" relativeHeight="252110848" behindDoc="0" locked="0" layoutInCell="1" allowOverlap="1" wp14:anchorId="4CBC8CFB" wp14:editId="78794BD4">
                <wp:simplePos x="0" y="0"/>
                <wp:positionH relativeFrom="column">
                  <wp:posOffset>381635</wp:posOffset>
                </wp:positionH>
                <wp:positionV relativeFrom="paragraph">
                  <wp:posOffset>145719</wp:posOffset>
                </wp:positionV>
                <wp:extent cx="1762125" cy="704850"/>
                <wp:effectExtent l="57150" t="38100" r="85725" b="95250"/>
                <wp:wrapNone/>
                <wp:docPr id="859" name="Rectangle 859"/>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5223702" w14:textId="77777777" w:rsidR="00944514" w:rsidRDefault="00944514" w:rsidP="00755387">
                            <w:pPr>
                              <w:jc w:val="center"/>
                            </w:pPr>
                            <w:r>
                              <w:t>CMD_TYPE_TEST</w:t>
                            </w:r>
                          </w:p>
                          <w:p w14:paraId="4CA52EAD" w14:textId="77777777" w:rsidR="00944514" w:rsidRPr="003B462D" w:rsidRDefault="00944514" w:rsidP="00755387">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BC8CFB" id="Rectangle 859" o:spid="_x0000_s1114" style="position:absolute;margin-left:30.05pt;margin-top:11.45pt;width:138.75pt;height:55.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" fillcolor="#92d050" strokecolor="#92d050">
                <v:shadow on="t" color="black" opacity="24903f" origin=",.5" offset="0,.55556mm"/>
                <v:textbox>
                  <w:txbxContent>
                    <w:p w14:paraId="45223702" w14:textId="77777777" w:rsidR="00944514" w:rsidRDefault="00944514" w:rsidP="00755387">
                      <w:pPr>
                        <w:jc w:val="center"/>
                      </w:pPr>
                      <w:r>
                        <w:t>CMD_TYPE_TEST</w:t>
                      </w:r>
                    </w:p>
                    <w:p w14:paraId="4CA52EAD" w14:textId="77777777" w:rsidR="00944514" w:rsidRPr="003B462D" w:rsidRDefault="00944514" w:rsidP="00755387">
                      <w:pPr>
                        <w:jc w:val="center"/>
                        <w:rPr>
                          <w:color w:val="92D050"/>
                        </w:rPr>
                      </w:pPr>
                      <w:r>
                        <w:t xml:space="preserve"> Module</w:t>
                      </w:r>
                    </w:p>
                  </w:txbxContent>
                </v:textbox>
              </v:rect>
            </w:pict>
          </mc:Fallback>
        </mc:AlternateContent>
      </w:r>
    </w:p>
    <w:p w14:paraId="7630E7BC" w14:textId="77777777" w:rsidR="00755387" w:rsidRDefault="00755387" w:rsidP="00755387"/>
    <w:p w14:paraId="4D370A89" w14:textId="77777777" w:rsidR="00755387" w:rsidRDefault="00755387" w:rsidP="00755387"/>
    <w:p w14:paraId="539C11B2" w14:textId="77777777" w:rsidR="00755387" w:rsidRDefault="00755387" w:rsidP="00755387"/>
    <w:p w14:paraId="255FB108" w14:textId="77777777" w:rsidR="00755387" w:rsidRDefault="00755387" w:rsidP="00755387"/>
    <w:p w14:paraId="10AA13C5" w14:textId="52F97CA1" w:rsidR="00755387" w:rsidRPr="003D6A38" w:rsidRDefault="00755387" w:rsidP="00755387">
      <w:pPr>
        <w:rPr>
          <w:rFonts w:ascii="Arial" w:hAnsi="Arial" w:cs="Arial"/>
        </w:rPr>
      </w:pPr>
      <w:r>
        <w:rPr>
          <w:rFonts w:ascii="Arial" w:hAnsi="Arial" w:cs="Arial"/>
        </w:rPr>
        <w:t xml:space="preserve">                                     </w:t>
      </w:r>
    </w:p>
    <w:p w14:paraId="67C52E6D" w14:textId="0B2945C7" w:rsidR="00755387" w:rsidRDefault="006C4D0A" w:rsidP="00755387">
      <w:pPr>
        <w:autoSpaceDE w:val="0"/>
        <w:autoSpaceDN w:val="0"/>
        <w:adjustRightInd w:val="0"/>
        <w:rPr>
          <w:rFonts w:ascii="Arial" w:hAnsi="Arial" w:cs="Arial"/>
        </w:rPr>
      </w:pPr>
      <w:r>
        <w:rPr>
          <w:rFonts w:ascii="Arial" w:hAnsi="Arial" w:cs="Arial"/>
          <w:noProof/>
          <w:sz w:val="20"/>
          <w:lang w:val="en-US"/>
        </w:rPr>
        <mc:AlternateContent>
          <mc:Choice Requires="wps">
            <w:drawing>
              <wp:anchor distT="0" distB="0" distL="114300" distR="114300" simplePos="0" relativeHeight="252113920" behindDoc="0" locked="0" layoutInCell="1" allowOverlap="1" wp14:anchorId="72C236FE" wp14:editId="741512F7">
                <wp:simplePos x="0" y="0"/>
                <wp:positionH relativeFrom="margin">
                  <wp:posOffset>666750</wp:posOffset>
                </wp:positionH>
                <wp:positionV relativeFrom="paragraph">
                  <wp:posOffset>10160</wp:posOffset>
                </wp:positionV>
                <wp:extent cx="1192530" cy="568960"/>
                <wp:effectExtent l="0" t="0" r="26670" b="21590"/>
                <wp:wrapNone/>
                <wp:docPr id="519" name="Rectangle 519"/>
                <wp:cNvGraphicFramePr/>
                <a:graphic xmlns:a="http://schemas.openxmlformats.org/drawingml/2006/main">
                  <a:graphicData uri="http://schemas.microsoft.com/office/word/2010/wordprocessingShape">
                    <wps:wsp>
                      <wps:cNvSpPr/>
                      <wps:spPr>
                        <a:xfrm>
                          <a:off x="0" y="0"/>
                          <a:ext cx="1192530" cy="568960"/>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F955797" w14:textId="4D732991" w:rsidR="00944514" w:rsidRDefault="00944514" w:rsidP="00755387">
                            <w:pPr>
                              <w:rPr>
                                <w:rFonts w:ascii="Arial" w:hAnsi="Arial" w:cs="Arial"/>
                                <w:sz w:val="20"/>
                              </w:rPr>
                            </w:pPr>
                            <w:r>
                              <w:rPr>
                                <w:rFonts w:ascii="Arial" w:hAnsi="Arial" w:cs="Arial"/>
                                <w:sz w:val="20"/>
                              </w:rPr>
                              <w:t xml:space="preserve">Get the TIMER parameter ranges and profile range </w:t>
                            </w:r>
                          </w:p>
                          <w:p w14:paraId="0F4DFEEB" w14:textId="77777777" w:rsidR="00944514" w:rsidRPr="008B21F3" w:rsidRDefault="00944514" w:rsidP="00755387">
                            <w:pPr>
                              <w:rPr>
                                <w:rFonts w:asciiTheme="minorHAnsi" w:hAnsiTheme="minorHAnsi" w:cs="Arial"/>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236FE" id="Rectangle 519" o:spid="_x0000_s1115" style="position:absolute;margin-left:52.5pt;margin-top:.8pt;width:93.9pt;height:44.8pt;z-index:25211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" fillcolor="white [3201]" strokecolor="#4f81bd [3204]" strokeweight="0">
                <v:textbox>
                  <w:txbxContent>
                    <w:p w14:paraId="2F955797" w14:textId="4D732991" w:rsidR="00944514" w:rsidRDefault="00944514" w:rsidP="00755387">
                      <w:pPr>
                        <w:rPr>
                          <w:rFonts w:ascii="Arial" w:hAnsi="Arial" w:cs="Arial"/>
                          <w:sz w:val="20"/>
                        </w:rPr>
                      </w:pPr>
                      <w:r>
                        <w:rPr>
                          <w:rFonts w:ascii="Arial" w:hAnsi="Arial" w:cs="Arial"/>
                          <w:sz w:val="20"/>
                        </w:rPr>
                        <w:t xml:space="preserve">Get the TIMER parameter ranges and profile range </w:t>
                      </w:r>
                    </w:p>
                    <w:p w14:paraId="0F4DFEEB" w14:textId="77777777" w:rsidR="00944514" w:rsidRPr="008B21F3" w:rsidRDefault="00944514" w:rsidP="00755387">
                      <w:pPr>
                        <w:rPr>
                          <w:rFonts w:asciiTheme="minorHAnsi" w:hAnsiTheme="minorHAnsi" w:cs="Arial"/>
                          <w:szCs w:val="24"/>
                        </w:rPr>
                      </w:pPr>
                    </w:p>
                  </w:txbxContent>
                </v:textbox>
                <w10:wrap anchorx="margin"/>
              </v:rect>
            </w:pict>
          </mc:Fallback>
        </mc:AlternateContent>
      </w:r>
      <w:r w:rsidR="00755387">
        <w:rPr>
          <w:rFonts w:ascii="Arial" w:hAnsi="Arial" w:cs="Arial"/>
        </w:rPr>
        <w:t xml:space="preserve">                         </w:t>
      </w:r>
    </w:p>
    <w:p w14:paraId="1292FED7" w14:textId="1AA370C0" w:rsidR="00755387" w:rsidRDefault="00755387" w:rsidP="00755387"/>
    <w:p w14:paraId="2C473F85" w14:textId="77777777" w:rsidR="00755387" w:rsidRDefault="00755387" w:rsidP="00755387"/>
    <w:p w14:paraId="445C9ABF" w14:textId="77777777" w:rsidR="00755387" w:rsidRDefault="00755387" w:rsidP="00755387"/>
    <w:p w14:paraId="2FA96B87" w14:textId="77777777" w:rsidR="00755387" w:rsidRPr="007B5DF4" w:rsidRDefault="00755387" w:rsidP="00755387">
      <w:pPr>
        <w:rPr>
          <w:rFonts w:ascii="Arial" w:hAnsi="Arial" w:cs="Arial"/>
          <w:sz w:val="20"/>
          <w:lang w:val="en-US"/>
        </w:rPr>
      </w:pPr>
      <w:r w:rsidRPr="007B5DF4">
        <w:rPr>
          <w:rFonts w:ascii="Arial" w:hAnsi="Arial" w:cs="Arial"/>
          <w:sz w:val="20"/>
          <w:lang w:val="en-US"/>
        </w:rPr>
        <w:t>Send the intermediate response</w:t>
      </w:r>
    </w:p>
    <w:p w14:paraId="118EE13A" w14:textId="77777777" w:rsidR="00755387" w:rsidRPr="007B5DF4" w:rsidRDefault="00755387" w:rsidP="00755387">
      <w:pPr>
        <w:rPr>
          <w:rFonts w:ascii="Arial" w:hAnsi="Arial" w:cs="Arial"/>
          <w:sz w:val="20"/>
          <w:lang w:val="en-US"/>
        </w:rPr>
      </w:pPr>
      <w:r>
        <w:rPr>
          <w:rFonts w:ascii="Arial" w:hAnsi="Arial" w:cs="Arial"/>
          <w:sz w:val="20"/>
          <w:lang w:val="en-US"/>
        </w:rPr>
        <w:t>as timer parameter</w:t>
      </w:r>
      <w:r w:rsidRPr="007B5DF4">
        <w:rPr>
          <w:rFonts w:ascii="Arial" w:hAnsi="Arial" w:cs="Arial"/>
          <w:sz w:val="20"/>
          <w:lang w:val="en-US"/>
        </w:rPr>
        <w:t xml:space="preserve"> </w:t>
      </w:r>
      <w:r>
        <w:rPr>
          <w:rFonts w:ascii="Arial" w:hAnsi="Arial" w:cs="Arial"/>
          <w:sz w:val="20"/>
          <w:lang w:val="en-US"/>
        </w:rPr>
        <w:t>ranges</w:t>
      </w:r>
    </w:p>
    <w:p w14:paraId="316336FA" w14:textId="77777777" w:rsidR="00755387" w:rsidRPr="007B5DF4" w:rsidRDefault="00755387" w:rsidP="00755387">
      <w:pPr>
        <w:rPr>
          <w:rFonts w:ascii="Arial" w:hAnsi="Arial" w:cs="Arial"/>
          <w:sz w:val="20"/>
        </w:rPr>
      </w:pPr>
      <w:r>
        <w:rPr>
          <w:rFonts w:ascii="Arial" w:hAnsi="Arial" w:cs="Arial"/>
          <w:sz w:val="20"/>
        </w:rPr>
        <w:t xml:space="preserve">           </w:t>
      </w:r>
      <w:r w:rsidRPr="007B5DF4">
        <w:rPr>
          <w:rFonts w:ascii="Arial" w:hAnsi="Arial" w:cs="Arial"/>
          <w:sz w:val="20"/>
        </w:rPr>
        <w:t>to the host</w:t>
      </w:r>
    </w:p>
    <w:p w14:paraId="4640E48B" w14:textId="77777777" w:rsidR="00755387" w:rsidRDefault="00755387" w:rsidP="00755387">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114944" behindDoc="0" locked="0" layoutInCell="1" allowOverlap="1" wp14:anchorId="52F9C305" wp14:editId="52BB839D">
                <wp:simplePos x="0" y="0"/>
                <wp:positionH relativeFrom="column">
                  <wp:posOffset>288235</wp:posOffset>
                </wp:positionH>
                <wp:positionV relativeFrom="paragraph">
                  <wp:posOffset>7261</wp:posOffset>
                </wp:positionV>
                <wp:extent cx="970059" cy="0"/>
                <wp:effectExtent l="38100" t="76200" r="0" b="95250"/>
                <wp:wrapNone/>
                <wp:docPr id="476" name="Straight Arrow Connector 476"/>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4CD599" id="Straight Arrow Connector 476" o:spid="_x0000_s1026" type="#_x0000_t32" style="position:absolute;margin-left:22.7pt;margin-top:.55pt;width:76.4pt;height:0;flip:x;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" strokecolor="#4579b8 [3044]">
                <v:stroke endarrow="block"/>
              </v:shape>
            </w:pict>
          </mc:Fallback>
        </mc:AlternateContent>
      </w:r>
    </w:p>
    <w:p w14:paraId="428C8C87" w14:textId="77777777" w:rsidR="00755387" w:rsidRPr="00E41B5A" w:rsidRDefault="00755387" w:rsidP="00755387">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24F7DD54" w14:textId="77777777" w:rsidR="00755387" w:rsidRDefault="00755387" w:rsidP="00755387">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53F2A187" w14:textId="77777777" w:rsidR="00755387" w:rsidRDefault="00755387" w:rsidP="00755387">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115968" behindDoc="0" locked="0" layoutInCell="1" allowOverlap="1" wp14:anchorId="7EB4EDFB" wp14:editId="7E1AAF1D">
                <wp:simplePos x="0" y="0"/>
                <wp:positionH relativeFrom="column">
                  <wp:posOffset>280283</wp:posOffset>
                </wp:positionH>
                <wp:positionV relativeFrom="paragraph">
                  <wp:posOffset>32882</wp:posOffset>
                </wp:positionV>
                <wp:extent cx="977597" cy="0"/>
                <wp:effectExtent l="38100" t="76200" r="0" b="95250"/>
                <wp:wrapNone/>
                <wp:docPr id="478" name="Straight Arrow Connector 478"/>
                <wp:cNvGraphicFramePr/>
                <a:graphic xmlns:a="http://schemas.openxmlformats.org/drawingml/2006/main">
                  <a:graphicData uri="http://schemas.microsoft.com/office/word/2010/wordprocessingShape">
                    <wps:wsp>
                      <wps:cNvCnPr/>
                      <wps:spPr>
                        <a:xfrm flipH="1">
                          <a:off x="0" y="0"/>
                          <a:ext cx="9775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E963D9" id="Straight Arrow Connector 478" o:spid="_x0000_s1026" type="#_x0000_t32" style="position:absolute;margin-left:22.05pt;margin-top:2.6pt;width:77pt;height:0;flip:x;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" strokecolor="#4579b8 [3044]">
                <v:stroke endarrow="block"/>
              </v:shape>
            </w:pict>
          </mc:Fallback>
        </mc:AlternateContent>
      </w:r>
    </w:p>
    <w:p w14:paraId="1E2B92DC" w14:textId="77777777" w:rsidR="00755387" w:rsidRDefault="00755387" w:rsidP="00755387"/>
    <w:p w14:paraId="08ADBB19" w14:textId="77777777" w:rsidR="00755387" w:rsidRDefault="00755387" w:rsidP="00755387"/>
    <w:p w14:paraId="0BEF51E7" w14:textId="6462C076" w:rsidR="00755387" w:rsidRDefault="00755387" w:rsidP="00755387">
      <w:pPr>
        <w:rPr>
          <w:rFonts w:ascii="Arial" w:hAnsi="Arial" w:cs="Arial"/>
        </w:rPr>
      </w:pPr>
    </w:p>
    <w:p w14:paraId="3B7E4D81" w14:textId="7BF9B176" w:rsidR="00414CE7" w:rsidRDefault="00414CE7" w:rsidP="00755387">
      <w:pPr>
        <w:rPr>
          <w:rFonts w:ascii="Arial" w:hAnsi="Arial" w:cs="Arial"/>
        </w:rPr>
      </w:pPr>
    </w:p>
    <w:p w14:paraId="7B93ED65" w14:textId="48F5692E" w:rsidR="00414CE7" w:rsidRDefault="00414CE7" w:rsidP="00755387">
      <w:pPr>
        <w:rPr>
          <w:rFonts w:ascii="Arial" w:hAnsi="Arial" w:cs="Arial"/>
        </w:rPr>
      </w:pPr>
    </w:p>
    <w:p w14:paraId="7725B7A6" w14:textId="2BE9776B" w:rsidR="00755387" w:rsidRPr="00215EAC" w:rsidRDefault="00755387" w:rsidP="00755387">
      <w:pPr>
        <w:rPr>
          <w:rFonts w:ascii="Arial" w:hAnsi="Arial" w:cs="Arial"/>
        </w:rPr>
      </w:pPr>
    </w:p>
    <w:p w14:paraId="7D034600" w14:textId="3697189E" w:rsidR="00755387" w:rsidRPr="00215EAC" w:rsidRDefault="008E354A" w:rsidP="00755387">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085248" behindDoc="0" locked="0" layoutInCell="1" allowOverlap="1" wp14:anchorId="3F6E7385" wp14:editId="6586B8F2">
                <wp:simplePos x="0" y="0"/>
                <wp:positionH relativeFrom="page">
                  <wp:posOffset>6991350</wp:posOffset>
                </wp:positionH>
                <wp:positionV relativeFrom="paragraph">
                  <wp:posOffset>-2540</wp:posOffset>
                </wp:positionV>
                <wp:extent cx="731520" cy="640080"/>
                <wp:effectExtent l="0" t="0" r="11430" b="26670"/>
                <wp:wrapNone/>
                <wp:docPr id="457" name="Rectangle 457"/>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A0EE2D7" w14:textId="77777777" w:rsidR="00944514" w:rsidRDefault="00944514" w:rsidP="007553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E7385" id="Rectangle 457" o:spid="_x0000_s1116" style="position:absolute;left:0;text-align:left;margin-left:550.5pt;margin-top:-.2pt;width:57.6pt;height:50.4pt;z-index:25208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" fillcolor="#8064a2 [3207]" strokecolor="#5a5a5a [2109]" strokeweight="1pt">
                <v:textbox>
                  <w:txbxContent>
                    <w:p w14:paraId="6A0EE2D7" w14:textId="77777777" w:rsidR="00944514" w:rsidRDefault="00944514" w:rsidP="0075538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088320" behindDoc="0" locked="0" layoutInCell="1" allowOverlap="1" wp14:anchorId="60BCF254" wp14:editId="553B8B07">
                <wp:simplePos x="0" y="0"/>
                <wp:positionH relativeFrom="column">
                  <wp:posOffset>3800475</wp:posOffset>
                </wp:positionH>
                <wp:positionV relativeFrom="paragraph">
                  <wp:posOffset>-40640</wp:posOffset>
                </wp:positionV>
                <wp:extent cx="1047750" cy="678180"/>
                <wp:effectExtent l="0" t="0" r="19050" b="26670"/>
                <wp:wrapNone/>
                <wp:docPr id="456" name="Rectangle 456"/>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65840DF" w14:textId="77777777" w:rsidR="00944514" w:rsidRDefault="00944514" w:rsidP="007553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CF254" id="Rectangle 456" o:spid="_x0000_s1117" style="position:absolute;left:0;text-align:left;margin-left:299.25pt;margin-top:-3.2pt;width:82.5pt;height:53.4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" fillcolor="#c0504d [3205]" strokecolor="#243f60 [1604]" strokeweight="1pt">
                <v:textbox>
                  <w:txbxContent>
                    <w:p w14:paraId="365840DF" w14:textId="77777777" w:rsidR="00944514" w:rsidRDefault="00944514" w:rsidP="00755387">
                      <w:pPr>
                        <w:jc w:val="center"/>
                      </w:pPr>
                      <w:r>
                        <w:t>Other Legato Services</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82176" behindDoc="0" locked="0" layoutInCell="1" allowOverlap="1" wp14:anchorId="762027AC" wp14:editId="4A9ED61D">
                <wp:simplePos x="0" y="0"/>
                <wp:positionH relativeFrom="margin">
                  <wp:posOffset>-635</wp:posOffset>
                </wp:positionH>
                <wp:positionV relativeFrom="paragraph">
                  <wp:posOffset>9525</wp:posOffset>
                </wp:positionV>
                <wp:extent cx="822325" cy="640080"/>
                <wp:effectExtent l="0" t="0" r="15875" b="26670"/>
                <wp:wrapNone/>
                <wp:docPr id="458" name="Rectangle 45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EC778C" w14:textId="77777777" w:rsidR="00944514" w:rsidRDefault="00944514" w:rsidP="007553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027AC" id="Rectangle 458" o:spid="_x0000_s1118" style="position:absolute;left:0;text-align:left;margin-left:-.05pt;margin-top:.75pt;width:64.75pt;height:50.4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" fillcolor="#f79646 [3209]" strokecolor="#5a5a5a [2109]" strokeweight="1pt">
                <v:textbox>
                  <w:txbxContent>
                    <w:p w14:paraId="10EC778C" w14:textId="77777777" w:rsidR="00944514" w:rsidRDefault="00944514" w:rsidP="00755387">
                      <w:pPr>
                        <w:jc w:val="center"/>
                      </w:pPr>
                      <w:r>
                        <w:t>Host with Linux OS</w:t>
                      </w:r>
                    </w:p>
                  </w:txbxContent>
                </v:textbox>
                <w10:wrap anchorx="margin"/>
              </v:rect>
            </w:pict>
          </mc:Fallback>
        </mc:AlternateContent>
      </w:r>
      <w:r w:rsidR="00755387">
        <w:rPr>
          <w:rFonts w:ascii="Arial" w:hAnsi="Arial" w:cs="Arial"/>
          <w:noProof/>
          <w:lang w:val="en-US"/>
        </w:rPr>
        <mc:AlternateContent>
          <mc:Choice Requires="wps">
            <w:drawing>
              <wp:anchor distT="0" distB="0" distL="114300" distR="114300" simplePos="0" relativeHeight="252090368" behindDoc="0" locked="0" layoutInCell="1" allowOverlap="1" wp14:anchorId="4A88EE47" wp14:editId="0229E82C">
                <wp:simplePos x="0" y="0"/>
                <wp:positionH relativeFrom="column">
                  <wp:posOffset>4886325</wp:posOffset>
                </wp:positionH>
                <wp:positionV relativeFrom="paragraph">
                  <wp:posOffset>10160</wp:posOffset>
                </wp:positionV>
                <wp:extent cx="819150" cy="640080"/>
                <wp:effectExtent l="0" t="0" r="19050" b="26670"/>
                <wp:wrapNone/>
                <wp:docPr id="459" name="Rectangle 459"/>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E520709" w14:textId="77777777" w:rsidR="00944514" w:rsidRDefault="00944514" w:rsidP="00755387">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8EE47" id="Rectangle 459" o:spid="_x0000_s1119" style="position:absolute;left:0;text-align:left;margin-left:384.75pt;margin-top:.8pt;width:64.5pt;height:50.4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" fillcolor="#c0504d [3205]" strokecolor="#243f60 [1604]" strokeweight="1pt">
                <v:textbox>
                  <w:txbxContent>
                    <w:p w14:paraId="1E520709" w14:textId="77777777" w:rsidR="00944514" w:rsidRDefault="00944514" w:rsidP="00755387">
                      <w:pPr>
                        <w:jc w:val="center"/>
                      </w:pPr>
                      <w:r>
                        <w:t>Modem Service (mdc)</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80128" behindDoc="0" locked="0" layoutInCell="1" allowOverlap="1" wp14:anchorId="1CBC9350" wp14:editId="096C27CE">
                <wp:simplePos x="0" y="0"/>
                <wp:positionH relativeFrom="margin">
                  <wp:posOffset>5076825</wp:posOffset>
                </wp:positionH>
                <wp:positionV relativeFrom="paragraph">
                  <wp:posOffset>76200</wp:posOffset>
                </wp:positionV>
                <wp:extent cx="676275" cy="314325"/>
                <wp:effectExtent l="0" t="0" r="9525" b="9525"/>
                <wp:wrapNone/>
                <wp:docPr id="460" name="Rounded Rectangle 460"/>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5EB7E3"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C9350" id="Rounded Rectangle 460" o:spid="_x0000_s1120" style="position:absolute;left:0;text-align:left;margin-left:399.75pt;margin-top:6pt;width:53.25pt;height:24.75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" fillcolor="white [3201]" stroked="f" strokeweight="2pt">
                <v:textbox>
                  <w:txbxContent>
                    <w:p w14:paraId="1D5EB7E3"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83200" behindDoc="0" locked="0" layoutInCell="1" allowOverlap="1" wp14:anchorId="153FB5BF" wp14:editId="482C24CC">
                <wp:simplePos x="0" y="0"/>
                <wp:positionH relativeFrom="column">
                  <wp:posOffset>895350</wp:posOffset>
                </wp:positionH>
                <wp:positionV relativeFrom="paragraph">
                  <wp:posOffset>0</wp:posOffset>
                </wp:positionV>
                <wp:extent cx="828675" cy="640080"/>
                <wp:effectExtent l="0" t="0" r="28575" b="26670"/>
                <wp:wrapNone/>
                <wp:docPr id="462" name="Rectangle 46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11F49F6" w14:textId="77777777" w:rsidR="00944514" w:rsidRDefault="00944514" w:rsidP="007553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FB5BF" id="Rectangle 462" o:spid="_x0000_s1121" style="position:absolute;left:0;text-align:left;margin-left:70.5pt;margin-top:0;width:65.25pt;height:50.4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" fillcolor="#4f81bd [3204]" strokecolor="#5a5a5a [2109]" strokeweight="1pt">
                <v:textbox>
                  <w:txbxContent>
                    <w:p w14:paraId="711F49F6" w14:textId="77777777" w:rsidR="00944514" w:rsidRDefault="00944514" w:rsidP="00755387">
                      <w:pPr>
                        <w:jc w:val="center"/>
                      </w:pPr>
                      <w:r>
                        <w:t>Legato App</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81152" behindDoc="0" locked="0" layoutInCell="1" allowOverlap="1" wp14:anchorId="608C79BA" wp14:editId="0826C9B0">
                <wp:simplePos x="0" y="0"/>
                <wp:positionH relativeFrom="margin">
                  <wp:align>right</wp:align>
                </wp:positionH>
                <wp:positionV relativeFrom="paragraph">
                  <wp:posOffset>9525</wp:posOffset>
                </wp:positionV>
                <wp:extent cx="361950" cy="504825"/>
                <wp:effectExtent l="0" t="0" r="0" b="9525"/>
                <wp:wrapNone/>
                <wp:docPr id="463" name="Rounded Rectangle 46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08F7A4F"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8C79BA" id="Rounded Rectangle 463" o:spid="_x0000_s1122" style="position:absolute;left:0;text-align:left;margin-left:-22.7pt;margin-top:.75pt;width:28.5pt;height:39.75pt;z-index:252081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CnULhEgQIAAE0F&#10;AAAOAAAAAAAAAAAAAAAAAC4CAABkcnMvZTJvRG9jLnhtbFBLAQItABQABgAIAAAAIQA4mafO2QAA&#10;AAQBAAAPAAAAAAAAAAAAAAAAANsEAABkcnMvZG93bnJldi54bWxQSwUGAAAAAAQABADzAAAA4QUA&#10;AAAA&#10;" fillcolor="white [3201]" stroked="f" strokeweight="2pt">
                <v:textbox>
                  <w:txbxContent>
                    <w:p w14:paraId="408F7A4F"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84224" behindDoc="0" locked="0" layoutInCell="1" allowOverlap="1" wp14:anchorId="531414BE" wp14:editId="446C9284">
                <wp:simplePos x="0" y="0"/>
                <wp:positionH relativeFrom="column">
                  <wp:posOffset>2505075</wp:posOffset>
                </wp:positionH>
                <wp:positionV relativeFrom="paragraph">
                  <wp:posOffset>0</wp:posOffset>
                </wp:positionV>
                <wp:extent cx="1143000" cy="640080"/>
                <wp:effectExtent l="0" t="0" r="19050" b="26670"/>
                <wp:wrapNone/>
                <wp:docPr id="464" name="Rectangle 46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0D85AF8" w14:textId="77777777" w:rsidR="00944514" w:rsidRDefault="00944514" w:rsidP="007553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1414BE" id="Rectangle 464" o:spid="_x0000_s1123" style="position:absolute;left:0;text-align:left;margin-left:197.25pt;margin-top:0;width:90pt;height:50.4pt;z-index:25208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X2wAIAAAw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" fillcolor="#c0504d [3205]" strokecolor="#5a5a5a [2109]" strokeweight="1pt">
                <v:textbox>
                  <w:txbxContent>
                    <w:p w14:paraId="40D85AF8" w14:textId="77777777" w:rsidR="00944514" w:rsidRDefault="00944514" w:rsidP="00755387">
                      <w:pPr>
                        <w:jc w:val="center"/>
                      </w:pPr>
                      <w:r>
                        <w:t>Legato AT Server</w:t>
                      </w:r>
                    </w:p>
                  </w:txbxContent>
                </v:textbox>
              </v:rect>
            </w:pict>
          </mc:Fallback>
        </mc:AlternateContent>
      </w:r>
      <w:r w:rsidR="00755387" w:rsidRPr="00215EAC">
        <w:rPr>
          <w:rFonts w:ascii="Arial" w:hAnsi="Arial" w:cs="Arial"/>
          <w:noProof/>
          <w:lang w:val="en-US"/>
        </w:rPr>
        <mc:AlternateContent>
          <mc:Choice Requires="wps">
            <w:drawing>
              <wp:anchor distT="0" distB="0" distL="114300" distR="114300" simplePos="0" relativeHeight="252079104" behindDoc="0" locked="0" layoutInCell="1" allowOverlap="1" wp14:anchorId="143DB576" wp14:editId="1E672BBD">
                <wp:simplePos x="0" y="0"/>
                <wp:positionH relativeFrom="margin">
                  <wp:posOffset>2533650</wp:posOffset>
                </wp:positionH>
                <wp:positionV relativeFrom="paragraph">
                  <wp:posOffset>57150</wp:posOffset>
                </wp:positionV>
                <wp:extent cx="1114425" cy="495300"/>
                <wp:effectExtent l="0" t="0" r="9525" b="0"/>
                <wp:wrapNone/>
                <wp:docPr id="469" name="Rounded Rectangle 46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DC4679"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3DB576" id="Rounded Rectangle 469" o:spid="_x0000_s1124" style="position:absolute;left:0;text-align:left;margin-left:199.5pt;margin-top:4.5pt;width:87.75pt;height:39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Q&#10;0LYEhQIAAE4FAAAOAAAAAAAAAAAAAAAAAC4CAABkcnMvZTJvRG9jLnhtbFBLAQItABQABgAIAAAA&#10;IQCcO6n33gAAAAgBAAAPAAAAAAAAAAAAAAAAAN8EAABkcnMvZG93bnJldi54bWxQSwUGAAAAAAQA&#10;BADzAAAA6gUAAAAA&#10;" fillcolor="white [3201]" stroked="f" strokeweight="2pt">
                <v:textbox>
                  <w:txbxContent>
                    <w:p w14:paraId="32DC4679"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77056" behindDoc="0" locked="0" layoutInCell="1" allowOverlap="1" wp14:anchorId="7705AA27" wp14:editId="2F5D98B9">
                <wp:simplePos x="0" y="0"/>
                <wp:positionH relativeFrom="column">
                  <wp:posOffset>552450</wp:posOffset>
                </wp:positionH>
                <wp:positionV relativeFrom="paragraph">
                  <wp:posOffset>9525</wp:posOffset>
                </wp:positionV>
                <wp:extent cx="533400" cy="314325"/>
                <wp:effectExtent l="0" t="0" r="0" b="9525"/>
                <wp:wrapNone/>
                <wp:docPr id="470" name="Rounded Rectangle 47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334C9B"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05AA27" id="Rounded Rectangle 470" o:spid="_x0000_s1125" style="position:absolute;left:0;text-align:left;margin-left:43.5pt;margin-top:.75pt;width:42pt;height:24.7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CKaSiHggIA&#10;AE0FAAAOAAAAAAAAAAAAAAAAAC4CAABkcnMvZTJvRG9jLnhtbFBLAQItABQABgAIAAAAIQDSoU39&#10;2wAAAAcBAAAPAAAAAAAAAAAAAAAAANwEAABkcnMvZG93bnJldi54bWxQSwUGAAAAAAQABADzAAAA&#10;5AUAAAAA&#10;" fillcolor="white [3201]" stroked="f" strokeweight="2pt">
                <v:textbox>
                  <w:txbxContent>
                    <w:p w14:paraId="54334C9B" w14:textId="77777777" w:rsidR="00944514" w:rsidRPr="00B6176C" w:rsidRDefault="00944514" w:rsidP="00755387">
                      <w:pPr>
                        <w:jc w:val="center"/>
                      </w:pPr>
                    </w:p>
                  </w:txbxContent>
                </v:textbox>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78080" behindDoc="0" locked="0" layoutInCell="1" allowOverlap="1" wp14:anchorId="34B8C31B" wp14:editId="2F21AABE">
                <wp:simplePos x="0" y="0"/>
                <wp:positionH relativeFrom="margin">
                  <wp:align>left</wp:align>
                </wp:positionH>
                <wp:positionV relativeFrom="paragraph">
                  <wp:posOffset>9525</wp:posOffset>
                </wp:positionV>
                <wp:extent cx="533400" cy="314325"/>
                <wp:effectExtent l="0" t="0" r="0" b="9525"/>
                <wp:wrapNone/>
                <wp:docPr id="471" name="Rounded Rectangle 47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0FE46C" w14:textId="77777777" w:rsidR="00944514" w:rsidRPr="00B6176C" w:rsidRDefault="00944514" w:rsidP="007553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B8C31B" id="Rounded Rectangle 471" o:spid="_x0000_s1126" style="position:absolute;left:0;text-align:left;margin-left:0;margin-top:.75pt;width:42pt;height:24.75pt;z-index:252078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Mgf93mDAgAA&#10;TgUAAA4AAAAAAAAAAAAAAAAALgIAAGRycy9lMm9Eb2MueG1sUEsBAi0AFAAGAAgAAAAhABtuHf7Z&#10;AAAABAEAAA8AAAAAAAAAAAAAAAAA3QQAAGRycy9kb3ducmV2LnhtbFBLBQYAAAAABAAEAPMAAADj&#10;BQAAAAA=&#10;" fillcolor="white [3201]" stroked="f" strokeweight="2pt">
                <v:textbox>
                  <w:txbxContent>
                    <w:p w14:paraId="000FE46C" w14:textId="77777777" w:rsidR="00944514" w:rsidRPr="00B6176C" w:rsidRDefault="00944514" w:rsidP="00755387">
                      <w:pPr>
                        <w:jc w:val="center"/>
                      </w:pPr>
                    </w:p>
                  </w:txbxContent>
                </v:textbox>
                <w10:wrap anchorx="margin"/>
              </v:roundrect>
            </w:pict>
          </mc:Fallback>
        </mc:AlternateContent>
      </w:r>
      <w:r w:rsidR="00755387" w:rsidRPr="00215EAC">
        <w:rPr>
          <w:rFonts w:ascii="Arial" w:hAnsi="Arial" w:cs="Arial"/>
          <w:noProof/>
          <w:lang w:val="en-US"/>
        </w:rPr>
        <mc:AlternateContent>
          <mc:Choice Requires="wps">
            <w:drawing>
              <wp:anchor distT="0" distB="0" distL="114300" distR="114300" simplePos="0" relativeHeight="252076032" behindDoc="0" locked="0" layoutInCell="1" allowOverlap="1" wp14:anchorId="399FFCE3" wp14:editId="49B55D57">
                <wp:simplePos x="0" y="0"/>
                <wp:positionH relativeFrom="column">
                  <wp:posOffset>714375</wp:posOffset>
                </wp:positionH>
                <wp:positionV relativeFrom="paragraph">
                  <wp:posOffset>8791575</wp:posOffset>
                </wp:positionV>
                <wp:extent cx="1771650" cy="333375"/>
                <wp:effectExtent l="0" t="0" r="0" b="9525"/>
                <wp:wrapNone/>
                <wp:docPr id="472" name="Rounded Rectangle 47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25951C9" w14:textId="77777777" w:rsidR="00944514" w:rsidRDefault="00944514" w:rsidP="00755387">
                            <w:pPr>
                              <w:jc w:val="center"/>
                              <w:rPr>
                                <w:rFonts w:ascii="Tahoma" w:hAnsi="Tahoma" w:cs="Tahoma"/>
                                <w:sz w:val="20"/>
                              </w:rPr>
                            </w:pPr>
                          </w:p>
                          <w:p w14:paraId="57A34018" w14:textId="77777777" w:rsidR="00944514" w:rsidRDefault="00944514" w:rsidP="00755387">
                            <w:pPr>
                              <w:jc w:val="center"/>
                              <w:rPr>
                                <w:rFonts w:ascii="Tahoma" w:hAnsi="Tahoma" w:cs="Tahoma"/>
                                <w:sz w:val="20"/>
                              </w:rPr>
                            </w:pPr>
                          </w:p>
                          <w:p w14:paraId="2CDEBBC7" w14:textId="77777777" w:rsidR="00944514" w:rsidRDefault="00944514" w:rsidP="00755387">
                            <w:pPr>
                              <w:jc w:val="center"/>
                              <w:rPr>
                                <w:rFonts w:ascii="Tahoma" w:hAnsi="Tahoma" w:cs="Tahoma"/>
                                <w:sz w:val="20"/>
                              </w:rPr>
                            </w:pPr>
                          </w:p>
                          <w:p w14:paraId="77D679B6" w14:textId="77777777" w:rsidR="00944514" w:rsidRDefault="00944514" w:rsidP="00755387">
                            <w:pPr>
                              <w:jc w:val="center"/>
                              <w:rPr>
                                <w:rFonts w:ascii="Tahoma" w:hAnsi="Tahoma" w:cs="Tahoma"/>
                                <w:sz w:val="20"/>
                              </w:rPr>
                            </w:pPr>
                          </w:p>
                          <w:p w14:paraId="7A0832B3" w14:textId="77777777" w:rsidR="00944514" w:rsidRPr="003B4DCF" w:rsidRDefault="00944514" w:rsidP="0075538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9FFCE3" id="Rounded Rectangle 472" o:spid="_x0000_s1127" style="position:absolute;left:0;text-align:left;margin-left:56.25pt;margin-top:692.25pt;width:139.5pt;height:26.2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NKm8joAC&#10;AABPBQAADgAAAAAAAAAAAAAAAAAuAgAAZHJzL2Uyb0RvYy54bWxQSwECLQAUAAYACAAAACEARQZY&#10;et4AAAANAQAADwAAAAAAAAAAAAAAAADaBAAAZHJzL2Rvd25yZXYueG1sUEsFBgAAAAAEAAQA8wAA&#10;AOUFAAAAAA==&#10;" fillcolor="white [3201]" stroked="f" strokeweight="2pt">
                <v:textbox>
                  <w:txbxContent>
                    <w:p w14:paraId="225951C9" w14:textId="77777777" w:rsidR="00944514" w:rsidRDefault="00944514" w:rsidP="00755387">
                      <w:pPr>
                        <w:jc w:val="center"/>
                        <w:rPr>
                          <w:rFonts w:ascii="Tahoma" w:hAnsi="Tahoma" w:cs="Tahoma"/>
                          <w:sz w:val="20"/>
                        </w:rPr>
                      </w:pPr>
                    </w:p>
                    <w:p w14:paraId="57A34018" w14:textId="77777777" w:rsidR="00944514" w:rsidRDefault="00944514" w:rsidP="00755387">
                      <w:pPr>
                        <w:jc w:val="center"/>
                        <w:rPr>
                          <w:rFonts w:ascii="Tahoma" w:hAnsi="Tahoma" w:cs="Tahoma"/>
                          <w:sz w:val="20"/>
                        </w:rPr>
                      </w:pPr>
                    </w:p>
                    <w:p w14:paraId="2CDEBBC7" w14:textId="77777777" w:rsidR="00944514" w:rsidRDefault="00944514" w:rsidP="00755387">
                      <w:pPr>
                        <w:jc w:val="center"/>
                        <w:rPr>
                          <w:rFonts w:ascii="Tahoma" w:hAnsi="Tahoma" w:cs="Tahoma"/>
                          <w:sz w:val="20"/>
                        </w:rPr>
                      </w:pPr>
                    </w:p>
                    <w:p w14:paraId="77D679B6" w14:textId="77777777" w:rsidR="00944514" w:rsidRDefault="00944514" w:rsidP="00755387">
                      <w:pPr>
                        <w:jc w:val="center"/>
                        <w:rPr>
                          <w:rFonts w:ascii="Tahoma" w:hAnsi="Tahoma" w:cs="Tahoma"/>
                          <w:sz w:val="20"/>
                        </w:rPr>
                      </w:pPr>
                    </w:p>
                    <w:p w14:paraId="7A0832B3" w14:textId="77777777" w:rsidR="00944514" w:rsidRPr="003B4DCF" w:rsidRDefault="00944514" w:rsidP="00755387">
                      <w:pPr>
                        <w:jc w:val="center"/>
                        <w:rPr>
                          <w:rFonts w:ascii="Tahoma" w:hAnsi="Tahoma" w:cs="Tahoma"/>
                          <w:sz w:val="20"/>
                        </w:rPr>
                      </w:pPr>
                    </w:p>
                  </w:txbxContent>
                </v:textbox>
              </v:roundrect>
            </w:pict>
          </mc:Fallback>
        </mc:AlternateContent>
      </w:r>
      <w:r w:rsidR="00755387" w:rsidRPr="00215EAC">
        <w:rPr>
          <w:rFonts w:ascii="Arial" w:hAnsi="Arial" w:cs="Arial"/>
        </w:rPr>
        <w:t xml:space="preserve">                                                         </w:t>
      </w:r>
    </w:p>
    <w:p w14:paraId="01A16105" w14:textId="3BC7B4B7" w:rsidR="00755387" w:rsidRPr="00000A88" w:rsidRDefault="00755387" w:rsidP="00755387">
      <w:pPr>
        <w:rPr>
          <w:rFonts w:ascii="Arial" w:hAnsi="Arial" w:cs="Arial"/>
          <w:sz w:val="22"/>
          <w:szCs w:val="22"/>
        </w:rPr>
      </w:pPr>
    </w:p>
    <w:p w14:paraId="2713A967" w14:textId="31B16031" w:rsidR="00755387" w:rsidRDefault="00755387" w:rsidP="00755387">
      <w:pPr>
        <w:rPr>
          <w:rFonts w:ascii="Arial" w:hAnsi="Arial" w:cs="Arial"/>
          <w:sz w:val="20"/>
        </w:rPr>
      </w:pPr>
      <w:r w:rsidRPr="00215EAC">
        <w:rPr>
          <w:rFonts w:ascii="Arial" w:hAnsi="Arial" w:cs="Arial"/>
          <w:sz w:val="20"/>
        </w:rPr>
        <w:t xml:space="preserve">                                    AT </w:t>
      </w:r>
    </w:p>
    <w:p w14:paraId="38568AD1" w14:textId="0C24ACD9" w:rsidR="00755387" w:rsidRDefault="00755387" w:rsidP="0075538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87296" behindDoc="0" locked="0" layoutInCell="1" allowOverlap="1" wp14:anchorId="0D7D0C0C" wp14:editId="2368CC2C">
                <wp:simplePos x="0" y="0"/>
                <wp:positionH relativeFrom="column">
                  <wp:posOffset>6247765</wp:posOffset>
                </wp:positionH>
                <wp:positionV relativeFrom="paragraph">
                  <wp:posOffset>156845</wp:posOffset>
                </wp:positionV>
                <wp:extent cx="0" cy="6949440"/>
                <wp:effectExtent l="0" t="0" r="19050" b="22860"/>
                <wp:wrapNone/>
                <wp:docPr id="474" name="Straight Connector 47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8637B" id="Straight Connector 474" o:spid="_x0000_s1026" style="position:absolute;flip:x;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" strokecolor="#4579b8 [3044]" strokeweight="0"/>
            </w:pict>
          </mc:Fallback>
        </mc:AlternateContent>
      </w:r>
    </w:p>
    <w:p w14:paraId="6B185452" w14:textId="69132B38" w:rsidR="00755387" w:rsidRPr="00532E47" w:rsidRDefault="00D95538" w:rsidP="00755387">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089344" behindDoc="0" locked="0" layoutInCell="1" allowOverlap="1" wp14:anchorId="4DCABA61" wp14:editId="3F0E735E">
                <wp:simplePos x="0" y="0"/>
                <wp:positionH relativeFrom="column">
                  <wp:posOffset>1219200</wp:posOffset>
                </wp:positionH>
                <wp:positionV relativeFrom="paragraph">
                  <wp:posOffset>23495</wp:posOffset>
                </wp:positionV>
                <wp:extent cx="0" cy="6926580"/>
                <wp:effectExtent l="0" t="0" r="19050" b="26670"/>
                <wp:wrapNone/>
                <wp:docPr id="473" name="Straight Connector 473"/>
                <wp:cNvGraphicFramePr/>
                <a:graphic xmlns:a="http://schemas.openxmlformats.org/drawingml/2006/main">
                  <a:graphicData uri="http://schemas.microsoft.com/office/word/2010/wordprocessingShape">
                    <wps:wsp>
                      <wps:cNvCnPr/>
                      <wps:spPr>
                        <a:xfrm>
                          <a:off x="0" y="0"/>
                          <a:ext cx="0" cy="692658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36B0C" id="Straight Connector 473" o:spid="_x0000_s1026" style="position:absolute;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1.85pt" to="96pt,5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" strokecolor="#4579b8 [3044]" strokeweight="0"/>
            </w:pict>
          </mc:Fallback>
        </mc:AlternateContent>
      </w:r>
      <w:r w:rsidR="00755387" w:rsidRPr="00215EAC">
        <w:rPr>
          <w:rFonts w:ascii="Arial" w:hAnsi="Arial" w:cs="Arial"/>
          <w:noProof/>
          <w:lang w:val="en-US"/>
        </w:rPr>
        <mc:AlternateContent>
          <mc:Choice Requires="wps">
            <w:drawing>
              <wp:anchor distT="0" distB="0" distL="114300" distR="114300" simplePos="0" relativeHeight="252109824" behindDoc="1" locked="0" layoutInCell="1" allowOverlap="1" wp14:anchorId="50546C62" wp14:editId="247DD03B">
                <wp:simplePos x="0" y="0"/>
                <wp:positionH relativeFrom="column">
                  <wp:posOffset>224624</wp:posOffset>
                </wp:positionH>
                <wp:positionV relativeFrom="paragraph">
                  <wp:posOffset>7758</wp:posOffset>
                </wp:positionV>
                <wp:extent cx="0" cy="6949440"/>
                <wp:effectExtent l="0" t="0" r="19050" b="22860"/>
                <wp:wrapNone/>
                <wp:docPr id="541" name="Straight Connector 54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C8B34" id="Straight Connector 541" o:spid="_x0000_s1026" style="position:absolute;flip:x;z-index:-25120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6pt" to="17.7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" strokecolor="#4579b8 [3044]" strokeweight="0"/>
            </w:pict>
          </mc:Fallback>
        </mc:AlternateContent>
      </w:r>
      <w:r w:rsidR="00755387" w:rsidRPr="00215EAC">
        <w:rPr>
          <w:rFonts w:ascii="Arial" w:hAnsi="Arial" w:cs="Arial"/>
          <w:noProof/>
          <w:lang w:val="en-US"/>
        </w:rPr>
        <mc:AlternateContent>
          <mc:Choice Requires="wps">
            <w:drawing>
              <wp:anchor distT="0" distB="0" distL="114300" distR="114300" simplePos="0" relativeHeight="252106752" behindDoc="1" locked="0" layoutInCell="1" allowOverlap="1" wp14:anchorId="07CF0B51" wp14:editId="2CF1D920">
                <wp:simplePos x="0" y="0"/>
                <wp:positionH relativeFrom="column">
                  <wp:posOffset>4399059</wp:posOffset>
                </wp:positionH>
                <wp:positionV relativeFrom="paragraph">
                  <wp:posOffset>7758</wp:posOffset>
                </wp:positionV>
                <wp:extent cx="0" cy="6949440"/>
                <wp:effectExtent l="0" t="0" r="19050" b="22860"/>
                <wp:wrapNone/>
                <wp:docPr id="530" name="Straight Connector 53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2FFC7" id="Straight Connector 530" o:spid="_x0000_s1026" style="position:absolute;flip:x;z-index:-25120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4pt,.6pt" to="346.4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" strokecolor="#4579b8 [3044]" strokeweight="0"/>
            </w:pict>
          </mc:Fallback>
        </mc:AlternateContent>
      </w:r>
      <w:r w:rsidR="00755387" w:rsidRPr="00215EAC">
        <w:rPr>
          <w:rFonts w:ascii="Arial" w:hAnsi="Arial" w:cs="Arial"/>
          <w:noProof/>
          <w:lang w:val="en-US"/>
        </w:rPr>
        <mc:AlternateContent>
          <mc:Choice Requires="wps">
            <w:drawing>
              <wp:anchor distT="0" distB="0" distL="114300" distR="114300" simplePos="0" relativeHeight="252105728" behindDoc="1" locked="0" layoutInCell="1" allowOverlap="1" wp14:anchorId="55236B07" wp14:editId="4ACDD38B">
                <wp:simplePos x="0" y="0"/>
                <wp:positionH relativeFrom="column">
                  <wp:posOffset>5305508</wp:posOffset>
                </wp:positionH>
                <wp:positionV relativeFrom="paragraph">
                  <wp:posOffset>7758</wp:posOffset>
                </wp:positionV>
                <wp:extent cx="0" cy="6949440"/>
                <wp:effectExtent l="0" t="0" r="19050" b="22860"/>
                <wp:wrapNone/>
                <wp:docPr id="529" name="Straight Connector 529"/>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295F4" id="Straight Connector 529" o:spid="_x0000_s1026" style="position:absolute;flip:x;z-index:-25121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6pt" to="417.75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" strokecolor="#4579b8 [3044]" strokeweight="0"/>
            </w:pict>
          </mc:Fallback>
        </mc:AlternateContent>
      </w:r>
      <w:r w:rsidR="00755387" w:rsidRPr="00215EAC">
        <w:rPr>
          <w:rFonts w:ascii="Arial" w:hAnsi="Arial" w:cs="Arial"/>
          <w:noProof/>
          <w:lang w:val="en-US"/>
        </w:rPr>
        <mc:AlternateContent>
          <mc:Choice Requires="wps">
            <w:drawing>
              <wp:anchor distT="0" distB="0" distL="114300" distR="114300" simplePos="0" relativeHeight="252086272" behindDoc="0" locked="0" layoutInCell="1" allowOverlap="1" wp14:anchorId="553959D4" wp14:editId="14380E28">
                <wp:simplePos x="0" y="0"/>
                <wp:positionH relativeFrom="column">
                  <wp:posOffset>3028950</wp:posOffset>
                </wp:positionH>
                <wp:positionV relativeFrom="paragraph">
                  <wp:posOffset>12700</wp:posOffset>
                </wp:positionV>
                <wp:extent cx="0" cy="6949440"/>
                <wp:effectExtent l="0" t="0" r="19050" b="22860"/>
                <wp:wrapNone/>
                <wp:docPr id="477" name="Straight Connector 47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1866C" id="Straight Connector 477" o:spid="_x0000_s1026" style="position:absolute;flip:x;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" strokecolor="#4579b8 [3044]" strokeweight="0"/>
            </w:pict>
          </mc:Fallback>
        </mc:AlternateContent>
      </w:r>
    </w:p>
    <w:p w14:paraId="1F67AE99" w14:textId="2E39A81B" w:rsidR="00755387" w:rsidRDefault="00BE411D" w:rsidP="00755387">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2091392" behindDoc="0" locked="0" layoutInCell="1" allowOverlap="1" wp14:anchorId="764C5045" wp14:editId="3E9C5211">
                <wp:simplePos x="0" y="0"/>
                <wp:positionH relativeFrom="column">
                  <wp:posOffset>352425</wp:posOffset>
                </wp:positionH>
                <wp:positionV relativeFrom="paragraph">
                  <wp:posOffset>46990</wp:posOffset>
                </wp:positionV>
                <wp:extent cx="1762125" cy="400050"/>
                <wp:effectExtent l="57150" t="38100" r="85725" b="95250"/>
                <wp:wrapNone/>
                <wp:docPr id="516" name="Rectangle 516"/>
                <wp:cNvGraphicFramePr/>
                <a:graphic xmlns:a="http://schemas.openxmlformats.org/drawingml/2006/main">
                  <a:graphicData uri="http://schemas.microsoft.com/office/word/2010/wordprocessingShape">
                    <wps:wsp>
                      <wps:cNvSpPr/>
                      <wps:spPr>
                        <a:xfrm>
                          <a:off x="0" y="0"/>
                          <a:ext cx="1762125" cy="4000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CA318E9" w14:textId="77777777" w:rsidR="00944514" w:rsidRPr="00734643" w:rsidRDefault="00944514" w:rsidP="00755387">
                            <w:pPr>
                              <w:jc w:val="center"/>
                              <w:rPr>
                                <w:rFonts w:ascii="Arial" w:hAnsi="Arial" w:cs="Arial"/>
                                <w:color w:val="92D050"/>
                                <w:sz w:val="20"/>
                              </w:rPr>
                            </w:pPr>
                            <w:r w:rsidRPr="00734643">
                              <w:rPr>
                                <w:rFonts w:ascii="Arial" w:hAnsi="Arial" w:cs="Arial"/>
                                <w:sz w:val="20"/>
                              </w:rPr>
                              <w:t>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64C5045" id="Rectangle 516" o:spid="_x0000_s1128" style="position:absolute;margin-left:27.75pt;margin-top:3.7pt;width:138.75pt;height:31.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" fillcolor="#92d050" strokecolor="#92d050">
                <v:shadow on="t" color="black" opacity="24903f" origin=",.5" offset="0,.55556mm"/>
                <v:textbox>
                  <w:txbxContent>
                    <w:p w14:paraId="0CA318E9" w14:textId="77777777" w:rsidR="00944514" w:rsidRPr="00734643" w:rsidRDefault="00944514" w:rsidP="00755387">
                      <w:pPr>
                        <w:jc w:val="center"/>
                        <w:rPr>
                          <w:rFonts w:ascii="Arial" w:hAnsi="Arial" w:cs="Arial"/>
                          <w:color w:val="92D050"/>
                          <w:sz w:val="20"/>
                        </w:rPr>
                      </w:pPr>
                      <w:r w:rsidRPr="00734643">
                        <w:rPr>
                          <w:rFonts w:ascii="Arial" w:hAnsi="Arial" w:cs="Arial"/>
                          <w:sz w:val="20"/>
                        </w:rPr>
                        <w:t>CMD_TYPE_READ Module</w:t>
                      </w:r>
                    </w:p>
                  </w:txbxContent>
                </v:textbox>
              </v:rect>
            </w:pict>
          </mc:Fallback>
        </mc:AlternateContent>
      </w:r>
      <w:r w:rsidR="00755387">
        <w:rPr>
          <w:rFonts w:asciiTheme="minorHAnsi" w:hAnsiTheme="minorHAnsi" w:cs="Arial"/>
          <w:szCs w:val="24"/>
        </w:rPr>
        <w:t xml:space="preserve">                                 </w:t>
      </w:r>
    </w:p>
    <w:p w14:paraId="67A1F121" w14:textId="281AFBC6" w:rsidR="00755387" w:rsidRDefault="00755387" w:rsidP="00755387">
      <w:pPr>
        <w:rPr>
          <w:rFonts w:asciiTheme="minorHAnsi" w:hAnsiTheme="minorHAnsi" w:cs="Arial"/>
          <w:szCs w:val="24"/>
        </w:rPr>
      </w:pPr>
    </w:p>
    <w:p w14:paraId="56956C9A" w14:textId="68F23C22" w:rsidR="00755387" w:rsidRPr="00734643" w:rsidRDefault="00755387" w:rsidP="00755387">
      <w:pPr>
        <w:rPr>
          <w:rFonts w:ascii="Arial" w:hAnsi="Arial" w:cs="Arial"/>
          <w:sz w:val="20"/>
        </w:rPr>
      </w:pPr>
    </w:p>
    <w:p w14:paraId="2D00AF5B" w14:textId="6ADCBFEE" w:rsidR="00755387" w:rsidRPr="00734643" w:rsidRDefault="00755387" w:rsidP="00044F55">
      <w:pPr>
        <w:contextualSpacing/>
        <w:rPr>
          <w:rFonts w:ascii="Arial" w:hAnsi="Arial" w:cs="Arial"/>
          <w:sz w:val="20"/>
        </w:rPr>
      </w:pPr>
      <w:r w:rsidRPr="00734643">
        <w:rPr>
          <w:rFonts w:ascii="Arial" w:hAnsi="Arial" w:cs="Arial"/>
          <w:sz w:val="20"/>
        </w:rPr>
        <w:t xml:space="preserve">             </w:t>
      </w:r>
      <w:r w:rsidR="00BE411D">
        <w:rPr>
          <w:rFonts w:ascii="Arial" w:hAnsi="Arial" w:cs="Arial"/>
          <w:sz w:val="20"/>
        </w:rPr>
        <w:t xml:space="preserve">                               </w:t>
      </w:r>
    </w:p>
    <w:p w14:paraId="0E540556" w14:textId="0BF44B95" w:rsidR="00755387" w:rsidRDefault="00755387" w:rsidP="00755387">
      <w:pPr>
        <w:rPr>
          <w:rFonts w:asciiTheme="minorHAnsi" w:hAnsiTheme="minorHAnsi" w:cs="Arial"/>
          <w:szCs w:val="24"/>
        </w:rPr>
      </w:pPr>
      <w:r w:rsidRPr="00215EAC">
        <w:rPr>
          <w:rFonts w:ascii="Arial" w:hAnsi="Arial" w:cs="Arial"/>
          <w:noProof/>
          <w:sz w:val="20"/>
          <w:lang w:val="en-US"/>
        </w:rPr>
        <mc:AlternateContent>
          <mc:Choice Requires="wps">
            <w:drawing>
              <wp:anchor distT="0" distB="0" distL="114300" distR="114300" simplePos="0" relativeHeight="252092416" behindDoc="0" locked="0" layoutInCell="1" allowOverlap="1" wp14:anchorId="4583DCD6" wp14:editId="4FBD3191">
                <wp:simplePos x="0" y="0"/>
                <wp:positionH relativeFrom="column">
                  <wp:posOffset>454660</wp:posOffset>
                </wp:positionH>
                <wp:positionV relativeFrom="paragraph">
                  <wp:posOffset>29210</wp:posOffset>
                </wp:positionV>
                <wp:extent cx="1590675" cy="429370"/>
                <wp:effectExtent l="0" t="0" r="28575" b="27940"/>
                <wp:wrapNone/>
                <wp:docPr id="485" name="Rectangle 485"/>
                <wp:cNvGraphicFramePr/>
                <a:graphic xmlns:a="http://schemas.openxmlformats.org/drawingml/2006/main">
                  <a:graphicData uri="http://schemas.microsoft.com/office/word/2010/wordprocessingShape">
                    <wps:wsp>
                      <wps:cNvSpPr/>
                      <wps:spPr>
                        <a:xfrm>
                          <a:off x="0" y="0"/>
                          <a:ext cx="1590675" cy="429370"/>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8306519" w14:textId="77777777" w:rsidR="00944514" w:rsidRPr="00734643" w:rsidRDefault="00944514" w:rsidP="00755387">
                            <w:pPr>
                              <w:jc w:val="center"/>
                              <w:rPr>
                                <w:rFonts w:ascii="Arial" w:hAnsi="Arial" w:cs="Arial"/>
                                <w:sz w:val="20"/>
                                <w14:textOutline w14:w="0" w14:cap="rnd" w14:cmpd="sng" w14:algn="ctr">
                                  <w14:solidFill>
                                    <w14:schemeClr w14:val="accent1"/>
                                  </w14:solidFill>
                                  <w14:prstDash w14:val="solid"/>
                                  <w14:bevel/>
                                </w14:textOutline>
                              </w:rPr>
                            </w:pPr>
                            <w:r w:rsidRPr="00734643">
                              <w:rPr>
                                <w:rFonts w:ascii="Arial" w:hAnsi="Arial" w:cs="Arial"/>
                                <w:sz w:val="20"/>
                                <w14:textOutline w14:w="0" w14:cap="rnd" w14:cmpd="sng" w14:algn="ctr">
                                  <w14:solidFill>
                                    <w14:schemeClr w14:val="accent1"/>
                                  </w14:solidFill>
                                  <w14:prstDash w14:val="solid"/>
                                  <w14:bevel/>
                                </w14:textOutline>
                              </w:rPr>
                              <w:t>Starting with cnx_ref=1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3DCD6" id="Rectangle 485" o:spid="_x0000_s1129" style="position:absolute;margin-left:35.8pt;margin-top:2.3pt;width:125.25pt;height:33.8pt;z-index:25209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" fillcolor="white [3201]" strokecolor="#4f81bd [3204]" strokeweight="0">
                <v:textbox>
                  <w:txbxContent>
                    <w:p w14:paraId="48306519" w14:textId="77777777" w:rsidR="00944514" w:rsidRPr="00734643" w:rsidRDefault="00944514" w:rsidP="00755387">
                      <w:pPr>
                        <w:jc w:val="center"/>
                        <w:rPr>
                          <w:rFonts w:ascii="Arial" w:hAnsi="Arial" w:cs="Arial"/>
                          <w:sz w:val="20"/>
                          <w14:textOutline w14:w="0" w14:cap="rnd" w14:cmpd="sng" w14:algn="ctr">
                            <w14:solidFill>
                              <w14:schemeClr w14:val="accent1"/>
                            </w14:solidFill>
                            <w14:prstDash w14:val="solid"/>
                            <w14:bevel/>
                          </w14:textOutline>
                        </w:rPr>
                      </w:pPr>
                      <w:r w:rsidRPr="00734643">
                        <w:rPr>
                          <w:rFonts w:ascii="Arial" w:hAnsi="Arial" w:cs="Arial"/>
                          <w:sz w:val="20"/>
                          <w14:textOutline w14:w="0" w14:cap="rnd" w14:cmpd="sng" w14:algn="ctr">
                            <w14:solidFill>
                              <w14:schemeClr w14:val="accent1"/>
                            </w14:solidFill>
                            <w14:prstDash w14:val="solid"/>
                            <w14:bevel/>
                          </w14:textOutline>
                        </w:rPr>
                        <w:t>Starting with cnx_ref=1</w:t>
                      </w:r>
                    </w:p>
                  </w:txbxContent>
                </v:textbox>
              </v:rect>
            </w:pict>
          </mc:Fallback>
        </mc:AlternateContent>
      </w:r>
    </w:p>
    <w:p w14:paraId="7806F002" w14:textId="77777777" w:rsidR="00BE411D" w:rsidRDefault="00BE411D" w:rsidP="00755387">
      <w:pPr>
        <w:rPr>
          <w:rFonts w:asciiTheme="minorHAnsi" w:hAnsiTheme="minorHAnsi" w:cs="Arial"/>
          <w:szCs w:val="24"/>
        </w:rPr>
      </w:pPr>
    </w:p>
    <w:p w14:paraId="436383E0" w14:textId="7C5C3269" w:rsidR="00755387" w:rsidRDefault="00755387" w:rsidP="00755387">
      <w:pPr>
        <w:rPr>
          <w:rFonts w:asciiTheme="minorHAnsi" w:hAnsiTheme="minorHAnsi" w:cs="Arial"/>
          <w:szCs w:val="24"/>
        </w:rPr>
      </w:pPr>
      <w:r>
        <w:rPr>
          <w:rFonts w:asciiTheme="minorHAnsi" w:hAnsiTheme="minorHAnsi" w:cs="Arial"/>
          <w:szCs w:val="24"/>
        </w:rPr>
        <w:t xml:space="preserve">                                          </w:t>
      </w:r>
    </w:p>
    <w:p w14:paraId="5BC70E80" w14:textId="4487F0E9" w:rsidR="00755387" w:rsidRPr="00734643" w:rsidRDefault="00755387" w:rsidP="00755387">
      <w:pPr>
        <w:contextualSpacing/>
        <w:rPr>
          <w:rFonts w:ascii="Arial" w:hAnsi="Arial" w:cs="Arial"/>
          <w:sz w:val="20"/>
        </w:rPr>
      </w:pPr>
      <w:r w:rsidRPr="00734643">
        <w:rPr>
          <w:rFonts w:ascii="Arial" w:hAnsi="Arial" w:cs="Arial"/>
          <w:sz w:val="20"/>
        </w:rPr>
        <w:t xml:space="preserve">                 </w:t>
      </w:r>
      <w:r w:rsidR="00971D86">
        <w:rPr>
          <w:rFonts w:ascii="Arial" w:hAnsi="Arial" w:cs="Arial"/>
          <w:sz w:val="20"/>
        </w:rPr>
        <w:t xml:space="preserve">                           </w:t>
      </w:r>
    </w:p>
    <w:p w14:paraId="7E843470" w14:textId="7E69BA15" w:rsidR="00755387" w:rsidRPr="00734643" w:rsidRDefault="00971D86" w:rsidP="00755387">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233728" behindDoc="0" locked="0" layoutInCell="1" allowOverlap="1" wp14:anchorId="3914B9A1" wp14:editId="1BE0638F">
                <wp:simplePos x="0" y="0"/>
                <wp:positionH relativeFrom="column">
                  <wp:posOffset>257175</wp:posOffset>
                </wp:positionH>
                <wp:positionV relativeFrom="paragraph">
                  <wp:posOffset>60325</wp:posOffset>
                </wp:positionV>
                <wp:extent cx="971550" cy="0"/>
                <wp:effectExtent l="0" t="76200" r="19050" b="95250"/>
                <wp:wrapNone/>
                <wp:docPr id="65" name="Straight Arrow Connector 65"/>
                <wp:cNvGraphicFramePr/>
                <a:graphic xmlns:a="http://schemas.openxmlformats.org/drawingml/2006/main">
                  <a:graphicData uri="http://schemas.microsoft.com/office/word/2010/wordprocessingShape">
                    <wps:wsp>
                      <wps:cNvCnPr/>
                      <wps:spPr>
                        <a:xfrm>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9F2CE" id="Straight Arrow Connector 65" o:spid="_x0000_s1026" type="#_x0000_t32" style="position:absolute;margin-left:20.25pt;margin-top:4.75pt;width:76.5pt;height:0;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" strokecolor="#4579b8 [3044]">
                <v:stroke endarrow="block"/>
              </v:shape>
            </w:pict>
          </mc:Fallback>
        </mc:AlternateContent>
      </w:r>
      <w:r w:rsidR="00BE411D">
        <w:rPr>
          <w:rFonts w:ascii="Arial" w:hAnsi="Arial" w:cs="Arial"/>
          <w:noProof/>
          <w:sz w:val="20"/>
          <w:lang w:val="en-US"/>
        </w:rPr>
        <mc:AlternateContent>
          <mc:Choice Requires="wps">
            <w:drawing>
              <wp:anchor distT="0" distB="0" distL="114300" distR="114300" simplePos="0" relativeHeight="252219392" behindDoc="0" locked="0" layoutInCell="1" allowOverlap="1" wp14:anchorId="161CC8B2" wp14:editId="0319A7AD">
                <wp:simplePos x="0" y="0"/>
                <wp:positionH relativeFrom="column">
                  <wp:posOffset>257175</wp:posOffset>
                </wp:positionH>
                <wp:positionV relativeFrom="paragraph">
                  <wp:posOffset>46990</wp:posOffset>
                </wp:positionV>
                <wp:extent cx="0" cy="3124200"/>
                <wp:effectExtent l="0" t="0" r="19050" b="19050"/>
                <wp:wrapNone/>
                <wp:docPr id="569" name="Straight Connector 569"/>
                <wp:cNvGraphicFramePr/>
                <a:graphic xmlns:a="http://schemas.openxmlformats.org/drawingml/2006/main">
                  <a:graphicData uri="http://schemas.microsoft.com/office/word/2010/wordprocessingShape">
                    <wps:wsp>
                      <wps:cNvCnPr/>
                      <wps:spPr>
                        <a:xfrm flipV="1">
                          <a:off x="0" y="0"/>
                          <a:ext cx="0" cy="3124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C5829" id="Straight Connector 569" o:spid="_x0000_s1026" style="position:absolute;flip:y;z-index:252219392;visibility:visible;mso-wrap-style:square;mso-wrap-distance-left:9pt;mso-wrap-distance-top:0;mso-wrap-distance-right:9pt;mso-wrap-distance-bottom:0;mso-position-horizontal:absolute;mso-position-horizontal-relative:text;mso-position-vertical:absolute;mso-position-vertical-relative:text" from="20.25pt,3.7pt" to="20.25pt,2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" strokecolor="#4579b8 [3044]"/>
            </w:pict>
          </mc:Fallback>
        </mc:AlternateContent>
      </w:r>
      <w:r w:rsidR="00755387" w:rsidRPr="00734643">
        <w:rPr>
          <w:rFonts w:ascii="Arial" w:hAnsi="Arial" w:cs="Arial"/>
          <w:sz w:val="20"/>
        </w:rPr>
        <w:tab/>
      </w:r>
      <w:r w:rsidR="00755387" w:rsidRPr="00734643">
        <w:rPr>
          <w:rFonts w:ascii="Arial" w:hAnsi="Arial" w:cs="Arial"/>
          <w:sz w:val="20"/>
        </w:rPr>
        <w:tab/>
        <w:t xml:space="preserve">                  </w:t>
      </w:r>
    </w:p>
    <w:p w14:paraId="30DCBB21" w14:textId="3FEC02B1" w:rsidR="00755387" w:rsidRDefault="00BE411D" w:rsidP="00755387">
      <w:pPr>
        <w:rPr>
          <w:rFonts w:asciiTheme="minorHAnsi" w:hAnsiTheme="minorHAnsi" w:cs="Arial"/>
          <w:szCs w:val="24"/>
        </w:rPr>
      </w:pPr>
      <w:r w:rsidRPr="00215EAC">
        <w:rPr>
          <w:rFonts w:ascii="Arial" w:hAnsi="Arial" w:cs="Arial"/>
          <w:noProof/>
          <w:sz w:val="20"/>
          <w:lang w:val="en-US"/>
        </w:rPr>
        <mc:AlternateContent>
          <mc:Choice Requires="wps">
            <w:drawing>
              <wp:anchor distT="0" distB="0" distL="114300" distR="114300" simplePos="0" relativeHeight="252093440" behindDoc="0" locked="0" layoutInCell="1" allowOverlap="1" wp14:anchorId="5AA70C62" wp14:editId="32DDF8F4">
                <wp:simplePos x="0" y="0"/>
                <wp:positionH relativeFrom="column">
                  <wp:posOffset>323850</wp:posOffset>
                </wp:positionH>
                <wp:positionV relativeFrom="paragraph">
                  <wp:posOffset>43815</wp:posOffset>
                </wp:positionV>
                <wp:extent cx="1832610" cy="1657350"/>
                <wp:effectExtent l="0" t="0" r="15240" b="19050"/>
                <wp:wrapNone/>
                <wp:docPr id="486" name="Diamond 486"/>
                <wp:cNvGraphicFramePr/>
                <a:graphic xmlns:a="http://schemas.openxmlformats.org/drawingml/2006/main">
                  <a:graphicData uri="http://schemas.microsoft.com/office/word/2010/wordprocessingShape">
                    <wps:wsp>
                      <wps:cNvSpPr/>
                      <wps:spPr>
                        <a:xfrm>
                          <a:off x="0" y="0"/>
                          <a:ext cx="1832610" cy="16573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CBBF8DC" w14:textId="428E9425" w:rsidR="00944514" w:rsidRPr="00734643" w:rsidRDefault="00944514" w:rsidP="00755387">
                            <w:pPr>
                              <w:jc w:val="center"/>
                              <w:rPr>
                                <w:rFonts w:ascii="Arial" w:hAnsi="Arial" w:cs="Arial"/>
                                <w:sz w:val="20"/>
                              </w:rPr>
                            </w:pPr>
                            <w:r>
                              <w:rPr>
                                <w:rFonts w:ascii="Arial" w:hAnsi="Arial" w:cs="Arial"/>
                                <w:sz w:val="20"/>
                              </w:rPr>
                              <w:t>Check</w:t>
                            </w:r>
                            <w:r w:rsidRPr="00734643">
                              <w:rPr>
                                <w:rFonts w:ascii="Arial" w:hAnsi="Arial" w:cs="Arial"/>
                                <w:sz w:val="20"/>
                              </w:rPr>
                              <w:t xml:space="preserve"> </w:t>
                            </w:r>
                            <w:r>
                              <w:rPr>
                                <w:rFonts w:ascii="Arial" w:hAnsi="Arial" w:cs="Arial"/>
                                <w:sz w:val="20"/>
                              </w:rPr>
                              <w:t>GPRS configuration for the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70C62" id="Diamond 486" o:spid="_x0000_s1130" type="#_x0000_t4" style="position:absolute;margin-left:25.5pt;margin-top:3.45pt;width:144.3pt;height:130.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" fillcolor="white [3201]" strokecolor="#4f81bd [3204]" strokeweight="0">
                <v:textbox>
                  <w:txbxContent>
                    <w:p w14:paraId="2CBBF8DC" w14:textId="428E9425" w:rsidR="00944514" w:rsidRPr="00734643" w:rsidRDefault="00944514" w:rsidP="00755387">
                      <w:pPr>
                        <w:jc w:val="center"/>
                        <w:rPr>
                          <w:rFonts w:ascii="Arial" w:hAnsi="Arial" w:cs="Arial"/>
                          <w:sz w:val="20"/>
                        </w:rPr>
                      </w:pPr>
                      <w:r>
                        <w:rPr>
                          <w:rFonts w:ascii="Arial" w:hAnsi="Arial" w:cs="Arial"/>
                          <w:sz w:val="20"/>
                        </w:rPr>
                        <w:t>Check</w:t>
                      </w:r>
                      <w:r w:rsidRPr="00734643">
                        <w:rPr>
                          <w:rFonts w:ascii="Arial" w:hAnsi="Arial" w:cs="Arial"/>
                          <w:sz w:val="20"/>
                        </w:rPr>
                        <w:t xml:space="preserve"> </w:t>
                      </w:r>
                      <w:r>
                        <w:rPr>
                          <w:rFonts w:ascii="Arial" w:hAnsi="Arial" w:cs="Arial"/>
                          <w:sz w:val="20"/>
                        </w:rPr>
                        <w:t>GPRS configuration for the profile</w:t>
                      </w:r>
                    </w:p>
                  </w:txbxContent>
                </v:textbox>
              </v:shape>
            </w:pict>
          </mc:Fallback>
        </mc:AlternateContent>
      </w:r>
      <w:r w:rsidR="00755387">
        <w:rPr>
          <w:rFonts w:asciiTheme="minorHAnsi" w:hAnsiTheme="minorHAnsi" w:cs="Arial"/>
          <w:szCs w:val="24"/>
        </w:rPr>
        <w:t xml:space="preserve">                                                      </w:t>
      </w:r>
    </w:p>
    <w:p w14:paraId="1F03A001" w14:textId="77777777" w:rsidR="00755387" w:rsidRDefault="00755387" w:rsidP="00755387">
      <w:pPr>
        <w:rPr>
          <w:rFonts w:asciiTheme="minorHAnsi" w:hAnsiTheme="minorHAnsi" w:cs="Arial"/>
          <w:szCs w:val="24"/>
        </w:rPr>
      </w:pPr>
    </w:p>
    <w:p w14:paraId="691E16FC" w14:textId="77777777" w:rsidR="00755387" w:rsidRDefault="00755387" w:rsidP="00755387">
      <w:pPr>
        <w:rPr>
          <w:rFonts w:asciiTheme="minorHAnsi" w:hAnsiTheme="minorHAnsi" w:cs="Arial"/>
          <w:szCs w:val="24"/>
        </w:rPr>
      </w:pPr>
    </w:p>
    <w:p w14:paraId="4264AC78" w14:textId="77777777" w:rsidR="00755387" w:rsidRDefault="00755387" w:rsidP="00755387">
      <w:pPr>
        <w:rPr>
          <w:rFonts w:asciiTheme="minorHAnsi" w:hAnsiTheme="minorHAnsi" w:cs="Arial"/>
          <w:szCs w:val="24"/>
        </w:rPr>
      </w:pPr>
      <w:r>
        <w:rPr>
          <w:rFonts w:ascii="Arial" w:hAnsi="Arial" w:cs="Arial"/>
          <w:noProof/>
          <w:sz w:val="20"/>
          <w:lang w:val="en-US"/>
        </w:rPr>
        <mc:AlternateContent>
          <mc:Choice Requires="wps">
            <w:drawing>
              <wp:anchor distT="0" distB="0" distL="114300" distR="114300" simplePos="0" relativeHeight="252094464" behindDoc="0" locked="0" layoutInCell="1" allowOverlap="1" wp14:anchorId="351CD65E" wp14:editId="4EE216A0">
                <wp:simplePos x="0" y="0"/>
                <wp:positionH relativeFrom="column">
                  <wp:posOffset>3275965</wp:posOffset>
                </wp:positionH>
                <wp:positionV relativeFrom="paragraph">
                  <wp:posOffset>14605</wp:posOffset>
                </wp:positionV>
                <wp:extent cx="1708030" cy="524786"/>
                <wp:effectExtent l="0" t="0" r="26035" b="27940"/>
                <wp:wrapNone/>
                <wp:docPr id="489" name="Rectangle 489"/>
                <wp:cNvGraphicFramePr/>
                <a:graphic xmlns:a="http://schemas.openxmlformats.org/drawingml/2006/main">
                  <a:graphicData uri="http://schemas.microsoft.com/office/word/2010/wordprocessingShape">
                    <wps:wsp>
                      <wps:cNvSpPr/>
                      <wps:spPr>
                        <a:xfrm>
                          <a:off x="0" y="0"/>
                          <a:ext cx="1708030" cy="524786"/>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620C866" w14:textId="77777777" w:rsidR="00944514" w:rsidRPr="00734643" w:rsidRDefault="00944514" w:rsidP="00755387">
                            <w:pPr>
                              <w:rPr>
                                <w:rFonts w:ascii="Arial" w:hAnsi="Arial" w:cs="Arial"/>
                                <w:sz w:val="20"/>
                              </w:rPr>
                            </w:pPr>
                            <w:r w:rsidRPr="00734643">
                              <w:rPr>
                                <w:rFonts w:ascii="Arial" w:hAnsi="Arial" w:cs="Arial"/>
                                <w:sz w:val="20"/>
                              </w:rPr>
                              <w:t>Get the timer value for the configured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CD65E" id="Rectangle 489" o:spid="_x0000_s1131" style="position:absolute;margin-left:257.95pt;margin-top:1.15pt;width:134.5pt;height:41.3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" fillcolor="white [3201]" strokecolor="#4f81bd [3204]" strokeweight="0">
                <v:textbox>
                  <w:txbxContent>
                    <w:p w14:paraId="3620C866" w14:textId="77777777" w:rsidR="00944514" w:rsidRPr="00734643" w:rsidRDefault="00944514" w:rsidP="00755387">
                      <w:pPr>
                        <w:rPr>
                          <w:rFonts w:ascii="Arial" w:hAnsi="Arial" w:cs="Arial"/>
                          <w:sz w:val="20"/>
                        </w:rPr>
                      </w:pPr>
                      <w:r w:rsidRPr="00734643">
                        <w:rPr>
                          <w:rFonts w:ascii="Arial" w:hAnsi="Arial" w:cs="Arial"/>
                          <w:sz w:val="20"/>
                        </w:rPr>
                        <w:t>Get the timer value for the configured profile</w:t>
                      </w:r>
                    </w:p>
                  </w:txbxContent>
                </v:textbox>
              </v:rect>
            </w:pict>
          </mc:Fallback>
        </mc:AlternateContent>
      </w:r>
      <w:r>
        <w:rPr>
          <w:rFonts w:asciiTheme="minorHAnsi" w:hAnsiTheme="minorHAnsi" w:cs="Arial"/>
          <w:szCs w:val="24"/>
        </w:rPr>
        <w:t xml:space="preserve">                                                                Yes</w:t>
      </w:r>
    </w:p>
    <w:p w14:paraId="2B395927" w14:textId="77777777" w:rsidR="00755387" w:rsidRDefault="00755387" w:rsidP="00755387">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095488" behindDoc="0" locked="0" layoutInCell="1" allowOverlap="1" wp14:anchorId="1B8D6F48" wp14:editId="14242E62">
                <wp:simplePos x="0" y="0"/>
                <wp:positionH relativeFrom="column">
                  <wp:posOffset>2148205</wp:posOffset>
                </wp:positionH>
                <wp:positionV relativeFrom="paragraph">
                  <wp:posOffset>128905</wp:posOffset>
                </wp:positionV>
                <wp:extent cx="1114425" cy="0"/>
                <wp:effectExtent l="0" t="76200" r="9525" b="95250"/>
                <wp:wrapNone/>
                <wp:docPr id="490" name="Straight Arrow Connector 490"/>
                <wp:cNvGraphicFramePr/>
                <a:graphic xmlns:a="http://schemas.openxmlformats.org/drawingml/2006/main">
                  <a:graphicData uri="http://schemas.microsoft.com/office/word/2010/wordprocessingShape">
                    <wps:wsp>
                      <wps:cNvCnPr/>
                      <wps:spPr>
                        <a:xfrm>
                          <a:off x="0" y="0"/>
                          <a:ext cx="11144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800983" id="Straight Arrow Connector 490" o:spid="_x0000_s1026" type="#_x0000_t32" style="position:absolute;margin-left:169.15pt;margin-top:10.15pt;width:87.75pt;height:0;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" strokecolor="#4579b8 [3044]" strokeweight="0">
                <v:stroke endarrow="block"/>
              </v:shape>
            </w:pict>
          </mc:Fallback>
        </mc:AlternateContent>
      </w:r>
      <w:r>
        <w:rPr>
          <w:rFonts w:asciiTheme="minorHAnsi" w:hAnsiTheme="minorHAnsi" w:cs="Arial"/>
          <w:szCs w:val="24"/>
        </w:rPr>
        <w:t xml:space="preserve">                                                                </w:t>
      </w:r>
    </w:p>
    <w:p w14:paraId="521DF3AD" w14:textId="517AFE2D" w:rsidR="00755387" w:rsidRDefault="00BE411D" w:rsidP="00755387">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218368" behindDoc="0" locked="0" layoutInCell="1" allowOverlap="1" wp14:anchorId="7675EB12" wp14:editId="4122CDBB">
                <wp:simplePos x="0" y="0"/>
                <wp:positionH relativeFrom="column">
                  <wp:posOffset>4067175</wp:posOffset>
                </wp:positionH>
                <wp:positionV relativeFrom="paragraph">
                  <wp:posOffset>172085</wp:posOffset>
                </wp:positionV>
                <wp:extent cx="0" cy="799465"/>
                <wp:effectExtent l="0" t="0" r="19050" b="19685"/>
                <wp:wrapNone/>
                <wp:docPr id="568" name="Straight Connector 568"/>
                <wp:cNvGraphicFramePr/>
                <a:graphic xmlns:a="http://schemas.openxmlformats.org/drawingml/2006/main">
                  <a:graphicData uri="http://schemas.microsoft.com/office/word/2010/wordprocessingShape">
                    <wps:wsp>
                      <wps:cNvCnPr/>
                      <wps:spPr>
                        <a:xfrm flipV="1">
                          <a:off x="0" y="0"/>
                          <a:ext cx="0" cy="799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3351E" id="Straight Connector 568" o:spid="_x0000_s1026" style="position:absolute;flip:y;z-index:252218368;visibility:visible;mso-wrap-style:square;mso-wrap-distance-left:9pt;mso-wrap-distance-top:0;mso-wrap-distance-right:9pt;mso-wrap-distance-bottom:0;mso-position-horizontal:absolute;mso-position-horizontal-relative:text;mso-position-vertical:absolute;mso-position-vertical-relative:text" from="320.25pt,13.55pt" to="320.2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" strokecolor="#4579b8 [3044]"/>
            </w:pict>
          </mc:Fallback>
        </mc:AlternateContent>
      </w:r>
    </w:p>
    <w:p w14:paraId="621A0AC3" w14:textId="649214FF" w:rsidR="00755387" w:rsidRDefault="00755387" w:rsidP="00755387">
      <w:pPr>
        <w:rPr>
          <w:rFonts w:asciiTheme="minorHAnsi" w:hAnsiTheme="minorHAnsi" w:cs="Arial"/>
          <w:szCs w:val="24"/>
        </w:rPr>
      </w:pPr>
    </w:p>
    <w:p w14:paraId="1C1BCFA8" w14:textId="77777777" w:rsidR="00755387" w:rsidRDefault="00755387" w:rsidP="00755387">
      <w:pPr>
        <w:rPr>
          <w:rFonts w:asciiTheme="minorHAnsi" w:hAnsiTheme="minorHAnsi" w:cs="Arial"/>
          <w:szCs w:val="24"/>
        </w:rPr>
      </w:pPr>
    </w:p>
    <w:p w14:paraId="1C51871F" w14:textId="2600F9C2" w:rsidR="00BE411D" w:rsidRDefault="00755387" w:rsidP="00755387">
      <w:pPr>
        <w:rPr>
          <w:rFonts w:asciiTheme="minorHAnsi" w:hAnsiTheme="minorHAnsi" w:cs="Arial"/>
          <w:szCs w:val="24"/>
        </w:rPr>
      </w:pPr>
      <w:r>
        <w:rPr>
          <w:rFonts w:asciiTheme="minorHAnsi" w:hAnsiTheme="minorHAnsi" w:cs="Arial"/>
          <w:szCs w:val="24"/>
        </w:rPr>
        <w:t xml:space="preserve">                                        </w:t>
      </w:r>
      <w:r w:rsidR="00BE411D">
        <w:rPr>
          <w:rFonts w:asciiTheme="minorHAnsi" w:hAnsiTheme="minorHAnsi" w:cs="Arial"/>
          <w:szCs w:val="24"/>
        </w:rPr>
        <w:t xml:space="preserve">  </w:t>
      </w:r>
    </w:p>
    <w:p w14:paraId="71FA1A53" w14:textId="17E4378B" w:rsidR="00755387" w:rsidRDefault="00BE411D" w:rsidP="00755387">
      <w:pPr>
        <w:rPr>
          <w:rFonts w:asciiTheme="minorHAnsi" w:hAnsiTheme="minorHAnsi" w:cs="Arial"/>
          <w:szCs w:val="24"/>
        </w:rPr>
      </w:pPr>
      <w:r>
        <w:rPr>
          <w:rFonts w:asciiTheme="minorHAnsi" w:hAnsiTheme="minorHAnsi" w:cs="Arial"/>
          <w:szCs w:val="24"/>
        </w:rPr>
        <w:t xml:space="preserve">                              </w:t>
      </w:r>
      <w:r w:rsidR="00755387">
        <w:rPr>
          <w:rFonts w:asciiTheme="minorHAnsi" w:hAnsiTheme="minorHAnsi" w:cs="Arial"/>
          <w:szCs w:val="24"/>
        </w:rPr>
        <w:t>No</w:t>
      </w:r>
    </w:p>
    <w:p w14:paraId="22D0C822" w14:textId="3E15A383" w:rsidR="00755387" w:rsidRDefault="00BE411D" w:rsidP="00755387">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217344" behindDoc="0" locked="0" layoutInCell="1" allowOverlap="1" wp14:anchorId="1F9EA89C" wp14:editId="28CDEECC">
                <wp:simplePos x="0" y="0"/>
                <wp:positionH relativeFrom="column">
                  <wp:posOffset>1209675</wp:posOffset>
                </wp:positionH>
                <wp:positionV relativeFrom="paragraph">
                  <wp:posOffset>31115</wp:posOffset>
                </wp:positionV>
                <wp:extent cx="2867025" cy="0"/>
                <wp:effectExtent l="38100" t="76200" r="0" b="95250"/>
                <wp:wrapNone/>
                <wp:docPr id="567" name="Straight Arrow Connector 567"/>
                <wp:cNvGraphicFramePr/>
                <a:graphic xmlns:a="http://schemas.openxmlformats.org/drawingml/2006/main">
                  <a:graphicData uri="http://schemas.microsoft.com/office/word/2010/wordprocessingShape">
                    <wps:wsp>
                      <wps:cNvCnPr/>
                      <wps:spPr>
                        <a:xfrm flipH="1">
                          <a:off x="0" y="0"/>
                          <a:ext cx="2867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78042C" id="Straight Arrow Connector 567" o:spid="_x0000_s1026" type="#_x0000_t32" style="position:absolute;margin-left:95.25pt;margin-top:2.45pt;width:225.75pt;height:0;flip:x;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" strokecolor="#4579b8 [3044]">
                <v:stroke endarrow="block"/>
              </v:shape>
            </w:pict>
          </mc:Fallback>
        </mc:AlternateContent>
      </w:r>
      <w:r w:rsidR="00755387" w:rsidRPr="00215EAC">
        <w:rPr>
          <w:rFonts w:ascii="Arial" w:hAnsi="Arial" w:cs="Arial"/>
          <w:noProof/>
          <w:sz w:val="20"/>
          <w:lang w:val="en-US"/>
        </w:rPr>
        <mc:AlternateContent>
          <mc:Choice Requires="wps">
            <w:drawing>
              <wp:anchor distT="0" distB="0" distL="114300" distR="114300" simplePos="0" relativeHeight="252118016" behindDoc="0" locked="0" layoutInCell="1" allowOverlap="1" wp14:anchorId="0DEA3829" wp14:editId="41FB4485">
                <wp:simplePos x="0" y="0"/>
                <wp:positionH relativeFrom="column">
                  <wp:posOffset>294005</wp:posOffset>
                </wp:positionH>
                <wp:positionV relativeFrom="paragraph">
                  <wp:posOffset>162560</wp:posOffset>
                </wp:positionV>
                <wp:extent cx="1880235" cy="1979875"/>
                <wp:effectExtent l="0" t="0" r="24765" b="20955"/>
                <wp:wrapNone/>
                <wp:docPr id="448" name="Diamond 448"/>
                <wp:cNvGraphicFramePr/>
                <a:graphic xmlns:a="http://schemas.openxmlformats.org/drawingml/2006/main">
                  <a:graphicData uri="http://schemas.microsoft.com/office/word/2010/wordprocessingShape">
                    <wps:wsp>
                      <wps:cNvSpPr/>
                      <wps:spPr>
                        <a:xfrm>
                          <a:off x="0" y="0"/>
                          <a:ext cx="1880235" cy="197987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D4E5F90" w14:textId="77777777" w:rsidR="00944514" w:rsidRPr="00734643" w:rsidRDefault="00944514" w:rsidP="00755387">
                            <w:pPr>
                              <w:jc w:val="center"/>
                              <w:rPr>
                                <w:rFonts w:ascii="Arial" w:hAnsi="Arial" w:cs="Arial"/>
                                <w:sz w:val="20"/>
                              </w:rPr>
                            </w:pPr>
                            <w:r w:rsidRPr="00734643">
                              <w:rPr>
                                <w:rFonts w:ascii="Arial" w:hAnsi="Arial" w:cs="Arial"/>
                                <w:sz w:val="20"/>
                              </w:rPr>
                              <w:t>increment cnx_ref and cnx_ref &lt; max no. of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A3829" id="Diamond 448" o:spid="_x0000_s1132" type="#_x0000_t4" style="position:absolute;margin-left:23.15pt;margin-top:12.8pt;width:148.05pt;height:155.9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" fillcolor="white [3201]" strokecolor="#4f81bd [3204]" strokeweight="0">
                <v:textbox>
                  <w:txbxContent>
                    <w:p w14:paraId="0D4E5F90" w14:textId="77777777" w:rsidR="00944514" w:rsidRPr="00734643" w:rsidRDefault="00944514" w:rsidP="00755387">
                      <w:pPr>
                        <w:jc w:val="center"/>
                        <w:rPr>
                          <w:rFonts w:ascii="Arial" w:hAnsi="Arial" w:cs="Arial"/>
                          <w:sz w:val="20"/>
                        </w:rPr>
                      </w:pPr>
                      <w:r w:rsidRPr="00734643">
                        <w:rPr>
                          <w:rFonts w:ascii="Arial" w:hAnsi="Arial" w:cs="Arial"/>
                          <w:sz w:val="20"/>
                        </w:rPr>
                        <w:t>increment cnx_ref and cnx_ref &lt; max no. of profiles</w:t>
                      </w:r>
                    </w:p>
                  </w:txbxContent>
                </v:textbox>
              </v:shape>
            </w:pict>
          </mc:Fallback>
        </mc:AlternateContent>
      </w:r>
      <w:r w:rsidR="00755387">
        <w:rPr>
          <w:rFonts w:asciiTheme="minorHAnsi" w:hAnsiTheme="minorHAnsi" w:cs="Arial"/>
          <w:szCs w:val="24"/>
        </w:rPr>
        <w:t xml:space="preserve">                                                                       </w:t>
      </w:r>
    </w:p>
    <w:p w14:paraId="3E9A7C12" w14:textId="77777777" w:rsidR="00755387" w:rsidRDefault="00755387" w:rsidP="00755387">
      <w:pPr>
        <w:rPr>
          <w:rFonts w:asciiTheme="minorHAnsi" w:hAnsiTheme="minorHAnsi" w:cs="Arial"/>
          <w:szCs w:val="24"/>
        </w:rPr>
      </w:pPr>
      <w:r>
        <w:rPr>
          <w:rFonts w:asciiTheme="minorHAnsi" w:hAnsiTheme="minorHAnsi" w:cs="Arial"/>
          <w:szCs w:val="24"/>
        </w:rPr>
        <w:t xml:space="preserve">                                     </w:t>
      </w:r>
    </w:p>
    <w:p w14:paraId="47968F76" w14:textId="77777777" w:rsidR="00755387" w:rsidRDefault="00755387" w:rsidP="00755387">
      <w:pPr>
        <w:rPr>
          <w:rFonts w:asciiTheme="minorHAnsi" w:hAnsiTheme="minorHAnsi" w:cs="Arial"/>
          <w:szCs w:val="24"/>
        </w:rPr>
      </w:pPr>
      <w:r>
        <w:rPr>
          <w:rFonts w:asciiTheme="minorHAnsi" w:hAnsiTheme="minorHAnsi" w:cs="Arial"/>
          <w:szCs w:val="24"/>
        </w:rPr>
        <w:t xml:space="preserve"> </w:t>
      </w:r>
    </w:p>
    <w:p w14:paraId="760A824C" w14:textId="77777777" w:rsidR="00755387" w:rsidRDefault="00755387" w:rsidP="00755387">
      <w:pPr>
        <w:rPr>
          <w:rFonts w:asciiTheme="minorHAnsi" w:hAnsiTheme="minorHAnsi" w:cs="Arial"/>
          <w:szCs w:val="24"/>
        </w:rPr>
      </w:pPr>
      <w:r>
        <w:rPr>
          <w:rFonts w:asciiTheme="minorHAnsi" w:hAnsiTheme="minorHAnsi" w:cs="Arial"/>
          <w:szCs w:val="24"/>
        </w:rPr>
        <w:t xml:space="preserve">        Yes</w:t>
      </w:r>
    </w:p>
    <w:p w14:paraId="0C35950C" w14:textId="77777777" w:rsidR="00755387" w:rsidRDefault="00755387" w:rsidP="00755387">
      <w:pPr>
        <w:rPr>
          <w:rFonts w:asciiTheme="minorHAnsi" w:hAnsiTheme="minorHAnsi" w:cs="Arial"/>
          <w:szCs w:val="24"/>
        </w:rPr>
      </w:pPr>
    </w:p>
    <w:p w14:paraId="7EA3B583" w14:textId="61D7968B" w:rsidR="00755387" w:rsidRDefault="00755387" w:rsidP="00755387">
      <w:pPr>
        <w:rPr>
          <w:rFonts w:asciiTheme="minorHAnsi" w:hAnsiTheme="minorHAnsi" w:cs="Arial"/>
          <w:szCs w:val="24"/>
        </w:rPr>
      </w:pPr>
    </w:p>
    <w:p w14:paraId="69775FB8" w14:textId="26B74729" w:rsidR="00755387" w:rsidRDefault="00BE411D" w:rsidP="00755387">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120064" behindDoc="0" locked="0" layoutInCell="1" allowOverlap="1" wp14:anchorId="5E1BF45A" wp14:editId="1DF0B674">
                <wp:simplePos x="0" y="0"/>
                <wp:positionH relativeFrom="column">
                  <wp:posOffset>255270</wp:posOffset>
                </wp:positionH>
                <wp:positionV relativeFrom="paragraph">
                  <wp:posOffset>49530</wp:posOffset>
                </wp:positionV>
                <wp:extent cx="55245" cy="0"/>
                <wp:effectExtent l="0" t="0" r="20955" b="19050"/>
                <wp:wrapNone/>
                <wp:docPr id="450" name="Straight Connector 450"/>
                <wp:cNvGraphicFramePr/>
                <a:graphic xmlns:a="http://schemas.openxmlformats.org/drawingml/2006/main">
                  <a:graphicData uri="http://schemas.microsoft.com/office/word/2010/wordprocessingShape">
                    <wps:wsp>
                      <wps:cNvCnPr/>
                      <wps:spPr>
                        <a:xfrm flipH="1">
                          <a:off x="0" y="0"/>
                          <a:ext cx="552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04BA57" id="Straight Connector 450" o:spid="_x0000_s1026" style="position:absolute;flip:x;z-index:252120064;visibility:visible;mso-wrap-style:square;mso-wrap-distance-left:9pt;mso-wrap-distance-top:0;mso-wrap-distance-right:9pt;mso-wrap-distance-bottom:0;mso-position-horizontal:absolute;mso-position-horizontal-relative:text;mso-position-vertical:absolute;mso-position-vertical-relative:text" from="20.1pt,3.9pt" to="24.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" strokecolor="#4579b8 [3044]"/>
            </w:pict>
          </mc:Fallback>
        </mc:AlternateContent>
      </w:r>
    </w:p>
    <w:p w14:paraId="239FFCDF" w14:textId="77777777" w:rsidR="00755387" w:rsidRDefault="00755387" w:rsidP="00755387">
      <w:pPr>
        <w:rPr>
          <w:rFonts w:asciiTheme="minorHAnsi" w:hAnsiTheme="minorHAnsi" w:cs="Arial"/>
          <w:szCs w:val="24"/>
        </w:rPr>
      </w:pPr>
      <w:r>
        <w:rPr>
          <w:rFonts w:asciiTheme="minorHAnsi" w:hAnsiTheme="minorHAnsi" w:cs="Arial"/>
          <w:szCs w:val="24"/>
        </w:rPr>
        <w:t xml:space="preserve">         </w:t>
      </w:r>
    </w:p>
    <w:p w14:paraId="4BB4C77C" w14:textId="77777777" w:rsidR="00755387" w:rsidRDefault="00755387" w:rsidP="00755387">
      <w:pPr>
        <w:rPr>
          <w:rFonts w:asciiTheme="minorHAnsi" w:hAnsiTheme="minorHAnsi" w:cs="Arial"/>
          <w:szCs w:val="24"/>
        </w:rPr>
      </w:pPr>
    </w:p>
    <w:p w14:paraId="7155BD08" w14:textId="77777777" w:rsidR="00755387" w:rsidRDefault="00755387" w:rsidP="00755387">
      <w:pPr>
        <w:rPr>
          <w:rFonts w:asciiTheme="minorHAnsi" w:hAnsiTheme="minorHAnsi" w:cs="Arial"/>
          <w:szCs w:val="24"/>
          <w:lang w:val="en-US"/>
        </w:rPr>
      </w:pPr>
    </w:p>
    <w:p w14:paraId="0141C5B6" w14:textId="2009C71C" w:rsidR="00755387" w:rsidRDefault="00755387" w:rsidP="00BE411D">
      <w:pPr>
        <w:ind w:left="2160"/>
        <w:rPr>
          <w:rFonts w:asciiTheme="minorHAnsi" w:hAnsiTheme="minorHAnsi" w:cs="Arial"/>
          <w:szCs w:val="24"/>
          <w:lang w:val="en-US"/>
        </w:rPr>
      </w:pPr>
      <w:r>
        <w:rPr>
          <w:rFonts w:asciiTheme="minorHAnsi" w:hAnsiTheme="minorHAnsi" w:cs="Arial"/>
          <w:szCs w:val="24"/>
          <w:lang w:val="en-US"/>
        </w:rPr>
        <w:t xml:space="preserve">                                         </w:t>
      </w:r>
      <w:r w:rsidR="00BE411D">
        <w:rPr>
          <w:rFonts w:asciiTheme="minorHAnsi" w:hAnsiTheme="minorHAnsi" w:cs="Arial"/>
          <w:szCs w:val="24"/>
          <w:lang w:val="en-US"/>
        </w:rPr>
        <w:br/>
      </w:r>
      <w:r>
        <w:rPr>
          <w:rFonts w:asciiTheme="minorHAnsi" w:hAnsiTheme="minorHAnsi" w:cs="Arial"/>
          <w:szCs w:val="24"/>
          <w:lang w:val="en-US"/>
        </w:rPr>
        <w:t>No</w:t>
      </w:r>
    </w:p>
    <w:p w14:paraId="534A7683" w14:textId="77777777" w:rsidR="00755387" w:rsidRPr="00734643" w:rsidRDefault="00755387" w:rsidP="00755387">
      <w:pPr>
        <w:rPr>
          <w:rFonts w:ascii="Arial" w:hAnsi="Arial" w:cs="Arial"/>
          <w:sz w:val="20"/>
        </w:rPr>
      </w:pPr>
      <w:r w:rsidRPr="00734643">
        <w:rPr>
          <w:rFonts w:ascii="Arial" w:hAnsi="Arial" w:cs="Arial"/>
          <w:sz w:val="20"/>
          <w:lang w:val="en-US"/>
        </w:rPr>
        <w:t>Send</w:t>
      </w:r>
      <w:r w:rsidRPr="00734643">
        <w:rPr>
          <w:rFonts w:ascii="Arial" w:hAnsi="Arial" w:cs="Arial"/>
          <w:sz w:val="20"/>
        </w:rPr>
        <w:t xml:space="preserve"> </w:t>
      </w:r>
      <w:r w:rsidRPr="00734643">
        <w:rPr>
          <w:rFonts w:ascii="Arial" w:hAnsi="Arial" w:cs="Arial"/>
          <w:sz w:val="20"/>
          <w:lang w:val="en-US"/>
        </w:rPr>
        <w:t>intermediate</w:t>
      </w:r>
      <w:r w:rsidRPr="00734643">
        <w:rPr>
          <w:rFonts w:ascii="Arial" w:hAnsi="Arial" w:cs="Arial"/>
          <w:sz w:val="20"/>
        </w:rPr>
        <w:t xml:space="preserve">       </w:t>
      </w:r>
    </w:p>
    <w:p w14:paraId="6AB15D8C" w14:textId="77777777" w:rsidR="00755387" w:rsidRPr="00734643" w:rsidRDefault="00755387" w:rsidP="00755387">
      <w:pPr>
        <w:rPr>
          <w:rFonts w:ascii="Arial" w:hAnsi="Arial" w:cs="Arial"/>
          <w:sz w:val="20"/>
          <w:lang w:val="en-US"/>
        </w:rPr>
      </w:pPr>
      <w:r w:rsidRPr="00734643">
        <w:rPr>
          <w:rFonts w:ascii="Arial" w:hAnsi="Arial" w:cs="Arial"/>
          <w:sz w:val="20"/>
          <w:lang w:val="en-US"/>
        </w:rPr>
        <w:t xml:space="preserve">response as    </w:t>
      </w:r>
    </w:p>
    <w:p w14:paraId="315EC6FC" w14:textId="77777777" w:rsidR="00755387" w:rsidRPr="00734643" w:rsidRDefault="00755387" w:rsidP="00755387">
      <w:pPr>
        <w:rPr>
          <w:rFonts w:ascii="Arial" w:hAnsi="Arial" w:cs="Arial"/>
          <w:sz w:val="20"/>
          <w:lang w:val="en-US"/>
        </w:rPr>
      </w:pPr>
      <w:r w:rsidRPr="00734643">
        <w:rPr>
          <w:rFonts w:ascii="Arial" w:hAnsi="Arial" w:cs="Arial"/>
          <w:sz w:val="20"/>
          <w:lang w:val="en-US"/>
        </w:rPr>
        <w:t xml:space="preserve">timer values                     </w:t>
      </w:r>
    </w:p>
    <w:p w14:paraId="1C048671" w14:textId="77777777" w:rsidR="00755387" w:rsidRDefault="00755387" w:rsidP="00755387">
      <w:pPr>
        <w:rPr>
          <w:rFonts w:ascii="Arial" w:hAnsi="Arial" w:cs="Arial"/>
          <w:sz w:val="20"/>
          <w:lang w:val="en-US"/>
        </w:rPr>
      </w:pPr>
      <w:r>
        <w:rPr>
          <w:rFonts w:ascii="Arial" w:hAnsi="Arial" w:cs="Arial"/>
          <w:noProof/>
          <w:sz w:val="20"/>
          <w:lang w:val="en-US"/>
        </w:rPr>
        <mc:AlternateContent>
          <mc:Choice Requires="wps">
            <w:drawing>
              <wp:anchor distT="0" distB="0" distL="114300" distR="114300" simplePos="0" relativeHeight="252100608" behindDoc="0" locked="0" layoutInCell="1" allowOverlap="1" wp14:anchorId="744FF49B" wp14:editId="3A67C93B">
                <wp:simplePos x="0" y="0"/>
                <wp:positionH relativeFrom="column">
                  <wp:posOffset>216535</wp:posOffset>
                </wp:positionH>
                <wp:positionV relativeFrom="paragraph">
                  <wp:posOffset>35229</wp:posOffset>
                </wp:positionV>
                <wp:extent cx="1025718" cy="0"/>
                <wp:effectExtent l="38100" t="76200" r="0" b="95250"/>
                <wp:wrapNone/>
                <wp:docPr id="513" name="Straight Arrow Connector 513"/>
                <wp:cNvGraphicFramePr/>
                <a:graphic xmlns:a="http://schemas.openxmlformats.org/drawingml/2006/main">
                  <a:graphicData uri="http://schemas.microsoft.com/office/word/2010/wordprocessingShape">
                    <wps:wsp>
                      <wps:cNvCnPr/>
                      <wps:spPr>
                        <a:xfrm flipH="1">
                          <a:off x="0" y="0"/>
                          <a:ext cx="1025718"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C0A05" id="Straight Arrow Connector 513" o:spid="_x0000_s1026" type="#_x0000_t32" style="position:absolute;margin-left:17.05pt;margin-top:2.75pt;width:80.75pt;height:0;flip:x;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" strokecolor="#4579b8 [3044]" strokeweight="0">
                <v:stroke endarrow="block"/>
              </v:shape>
            </w:pict>
          </mc:Fallback>
        </mc:AlternateContent>
      </w:r>
      <w:r w:rsidRPr="00323DC1">
        <w:rPr>
          <w:rFonts w:ascii="Arial" w:hAnsi="Arial" w:cs="Arial"/>
          <w:sz w:val="20"/>
          <w:lang w:val="en-US"/>
        </w:rPr>
        <w:t xml:space="preserve">           </w:t>
      </w:r>
    </w:p>
    <w:p w14:paraId="74A66F2B" w14:textId="77777777" w:rsidR="00755387" w:rsidRPr="00734643" w:rsidRDefault="00755387" w:rsidP="00755387">
      <w:pPr>
        <w:rPr>
          <w:rFonts w:ascii="Arial" w:hAnsi="Arial" w:cs="Arial"/>
          <w:sz w:val="20"/>
          <w:lang w:val="en-US"/>
        </w:rPr>
      </w:pPr>
      <w:r>
        <w:rPr>
          <w:rFonts w:asciiTheme="minorHAnsi" w:hAnsiTheme="minorHAnsi" w:cs="Arial"/>
          <w:szCs w:val="24"/>
          <w:lang w:val="en-US"/>
        </w:rPr>
        <w:t xml:space="preserve">    </w:t>
      </w:r>
      <w:r w:rsidRPr="00734643">
        <w:rPr>
          <w:rFonts w:ascii="Arial" w:hAnsi="Arial" w:cs="Arial"/>
          <w:sz w:val="20"/>
          <w:lang w:val="en-US"/>
        </w:rPr>
        <w:t xml:space="preserve">Final Response(OK)                                                                                                                            </w:t>
      </w:r>
    </w:p>
    <w:p w14:paraId="1C56ACA2" w14:textId="38D21339" w:rsidR="00734643" w:rsidRDefault="00755387" w:rsidP="00734643">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101632" behindDoc="0" locked="0" layoutInCell="1" allowOverlap="1" wp14:anchorId="3A9FBE11" wp14:editId="1D4B5FA7">
                <wp:simplePos x="0" y="0"/>
                <wp:positionH relativeFrom="column">
                  <wp:posOffset>215900</wp:posOffset>
                </wp:positionH>
                <wp:positionV relativeFrom="paragraph">
                  <wp:posOffset>57454</wp:posOffset>
                </wp:positionV>
                <wp:extent cx="1025718" cy="0"/>
                <wp:effectExtent l="38100" t="76200" r="0" b="95250"/>
                <wp:wrapNone/>
                <wp:docPr id="518" name="Straight Arrow Connector 518"/>
                <wp:cNvGraphicFramePr/>
                <a:graphic xmlns:a="http://schemas.openxmlformats.org/drawingml/2006/main">
                  <a:graphicData uri="http://schemas.microsoft.com/office/word/2010/wordprocessingShape">
                    <wps:wsp>
                      <wps:cNvCnPr/>
                      <wps:spPr>
                        <a:xfrm flipH="1">
                          <a:off x="0" y="0"/>
                          <a:ext cx="1025718"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D84C8C" id="Straight Arrow Connector 518" o:spid="_x0000_s1026" type="#_x0000_t32" style="position:absolute;margin-left:17pt;margin-top:4.5pt;width:80.75pt;height:0;flip:x;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" strokecolor="#4579b8 [3044]" strokeweight="0">
                <v:stroke endarrow="block"/>
              </v:shape>
            </w:pict>
          </mc:Fallback>
        </mc:AlternateContent>
      </w:r>
    </w:p>
    <w:p w14:paraId="6E384686" w14:textId="77777777" w:rsidR="00734643" w:rsidRPr="00734643" w:rsidRDefault="00734643" w:rsidP="00734643">
      <w:pPr>
        <w:rPr>
          <w:rFonts w:asciiTheme="minorHAnsi" w:hAnsiTheme="minorHAnsi" w:cs="Arial"/>
          <w:szCs w:val="24"/>
        </w:rPr>
      </w:pPr>
    </w:p>
    <w:p w14:paraId="1C159F3B" w14:textId="5103DD89" w:rsidR="00755387" w:rsidRDefault="00755387" w:rsidP="00755387">
      <w:pPr>
        <w:pStyle w:val="Heading3"/>
        <w:numPr>
          <w:ilvl w:val="2"/>
          <w:numId w:val="1"/>
        </w:numPr>
      </w:pPr>
      <w:bookmarkStart w:id="48" w:name="_Toc516684770"/>
      <w:r>
        <w:lastRenderedPageBreak/>
        <w:t>Service Dependencies</w:t>
      </w:r>
      <w:bookmarkEnd w:id="48"/>
    </w:p>
    <w:p w14:paraId="048A490B" w14:textId="77777777" w:rsidR="00755387" w:rsidRPr="00EB0DAC" w:rsidRDefault="00755387" w:rsidP="00755387"/>
    <w:p w14:paraId="4820DDB9" w14:textId="77777777" w:rsidR="00755387" w:rsidRPr="00B4199C" w:rsidRDefault="00755387" w:rsidP="00755387">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2FE6DAEC" w14:textId="464A1510" w:rsidR="00755387" w:rsidRPr="00B4199C" w:rsidRDefault="00755387" w:rsidP="00755387">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above mentioned +</w:t>
      </w:r>
      <w:r>
        <w:rPr>
          <w:rFonts w:asciiTheme="minorHAnsi" w:hAnsiTheme="minorHAnsi" w:cs="Arial"/>
          <w:szCs w:val="24"/>
        </w:rPr>
        <w:t>KCNXTIMER</w:t>
      </w:r>
      <w:r w:rsidRPr="00B4199C">
        <w:rPr>
          <w:rFonts w:asciiTheme="minorHAnsi" w:hAnsiTheme="minorHAnsi" w:cs="Arial"/>
          <w:szCs w:val="24"/>
        </w:rPr>
        <w:t xml:space="preserve"> command.</w:t>
      </w:r>
    </w:p>
    <w:p w14:paraId="46696BF9" w14:textId="77777777" w:rsidR="00755387" w:rsidRPr="00EB0DAC" w:rsidRDefault="00755387" w:rsidP="00755387"/>
    <w:tbl>
      <w:tblPr>
        <w:tblStyle w:val="TableGrid"/>
        <w:tblW w:w="0" w:type="auto"/>
        <w:tblLook w:val="04A0" w:firstRow="1" w:lastRow="0" w:firstColumn="1" w:lastColumn="0" w:noHBand="0" w:noVBand="1"/>
      </w:tblPr>
      <w:tblGrid>
        <w:gridCol w:w="1867"/>
        <w:gridCol w:w="4380"/>
        <w:gridCol w:w="2383"/>
      </w:tblGrid>
      <w:tr w:rsidR="00755387" w14:paraId="626A29F5" w14:textId="77777777" w:rsidTr="00AE7C82">
        <w:tc>
          <w:tcPr>
            <w:tcW w:w="6247" w:type="dxa"/>
            <w:gridSpan w:val="2"/>
            <w:shd w:val="clear" w:color="auto" w:fill="D9D9D9" w:themeFill="background1" w:themeFillShade="D9"/>
          </w:tcPr>
          <w:p w14:paraId="555FF9EF" w14:textId="77777777" w:rsidR="00755387" w:rsidRDefault="00755387" w:rsidP="00AE7C82">
            <w:r w:rsidRPr="00EC6196">
              <w:rPr>
                <w:b/>
              </w:rPr>
              <w:t xml:space="preserve">Legato Services </w:t>
            </w:r>
          </w:p>
        </w:tc>
        <w:tc>
          <w:tcPr>
            <w:tcW w:w="2383" w:type="dxa"/>
            <w:shd w:val="clear" w:color="auto" w:fill="D9D9D9" w:themeFill="background1" w:themeFillShade="D9"/>
          </w:tcPr>
          <w:p w14:paraId="5E0434CB" w14:textId="77777777" w:rsidR="00755387" w:rsidRPr="00EC6196" w:rsidRDefault="00755387" w:rsidP="00AE7C82">
            <w:pPr>
              <w:rPr>
                <w:b/>
              </w:rPr>
            </w:pPr>
            <w:r w:rsidRPr="00106A39">
              <w:rPr>
                <w:b/>
              </w:rPr>
              <w:t>Comments</w:t>
            </w:r>
            <w:r>
              <w:rPr>
                <w:b/>
              </w:rPr>
              <w:t>/Remarks</w:t>
            </w:r>
          </w:p>
        </w:tc>
      </w:tr>
      <w:tr w:rsidR="00755387" w14:paraId="5E9FD101" w14:textId="77777777" w:rsidTr="00AE7C82">
        <w:tc>
          <w:tcPr>
            <w:tcW w:w="1867" w:type="dxa"/>
          </w:tcPr>
          <w:p w14:paraId="1DD89085" w14:textId="77777777" w:rsidR="00755387" w:rsidRDefault="00755387" w:rsidP="00AE7C82">
            <w:pPr>
              <w:rPr>
                <w:b/>
              </w:rPr>
            </w:pPr>
            <w:r>
              <w:t>AT Command server services</w:t>
            </w:r>
          </w:p>
        </w:tc>
        <w:tc>
          <w:tcPr>
            <w:tcW w:w="4380" w:type="dxa"/>
          </w:tcPr>
          <w:p w14:paraId="5508007B" w14:textId="77777777" w:rsidR="00755387" w:rsidRDefault="00A34BF0" w:rsidP="00AE7C82">
            <w:hyperlink r:id="rId15" w:anchor="ad7faba1f1f505de0b11557a03d966d5b" w:history="1">
              <w:r w:rsidR="002A3D87" w:rsidRPr="002A3D87">
                <w:rPr>
                  <w:rStyle w:val="Hyperlink"/>
                  <w:color w:val="auto"/>
                </w:rPr>
                <w:t>le_atServer_SendIntermediateResponse</w:t>
              </w:r>
            </w:hyperlink>
            <w:r w:rsidR="00755387" w:rsidRPr="00F64953">
              <w:br/>
              <w:t>le_atServer_SendFinalResponse</w:t>
            </w:r>
            <w:r w:rsidR="00755387">
              <w:t xml:space="preserve"> </w:t>
            </w:r>
            <w:r w:rsidR="00755387" w:rsidRPr="00F64953">
              <w:br/>
              <w:t>le_atServer_GetParameter</w:t>
            </w:r>
            <w:r w:rsidR="00755387">
              <w:t xml:space="preserve">   </w:t>
            </w:r>
            <w:r w:rsidR="00755387" w:rsidRPr="00F64953">
              <w:br/>
              <w:t>le_atS</w:t>
            </w:r>
            <w:r w:rsidR="00305AFE">
              <w:t>erver_GetCommandName</w:t>
            </w:r>
            <w:r w:rsidR="00755387" w:rsidRPr="00F64953">
              <w:br/>
              <w:t>le_atServer_AddComma</w:t>
            </w:r>
            <w:r w:rsidR="00305AFE">
              <w:t>ndHandler</w:t>
            </w:r>
          </w:p>
          <w:p w14:paraId="182D031A" w14:textId="1B42C1E3" w:rsidR="00305AFE" w:rsidRDefault="00305AFE" w:rsidP="00AE7C82">
            <w:r w:rsidRPr="00305AFE">
              <w:t>le_atServer_Create</w:t>
            </w:r>
          </w:p>
        </w:tc>
        <w:tc>
          <w:tcPr>
            <w:tcW w:w="2383" w:type="dxa"/>
          </w:tcPr>
          <w:p w14:paraId="11DCCC8C" w14:textId="77777777" w:rsidR="00755387" w:rsidRPr="00F64953" w:rsidRDefault="00755387" w:rsidP="00AE7C82">
            <w:r>
              <w:t>The AT commands Server handles AT commands' subscriptions on a requested serial device.</w:t>
            </w:r>
          </w:p>
        </w:tc>
      </w:tr>
    </w:tbl>
    <w:p w14:paraId="21DA251B" w14:textId="3291A655" w:rsidR="00A86C96" w:rsidRDefault="00A86C96" w:rsidP="00A86C96"/>
    <w:p w14:paraId="18A6C9D2" w14:textId="52E9D07A" w:rsidR="008E354A" w:rsidRDefault="008E354A" w:rsidP="00A86C96"/>
    <w:p w14:paraId="6EEFB3F4" w14:textId="48A93303" w:rsidR="008E354A" w:rsidRDefault="008E354A" w:rsidP="00A86C96"/>
    <w:p w14:paraId="1E16D97A" w14:textId="19D73E21" w:rsidR="008E354A" w:rsidRDefault="008E354A" w:rsidP="00A86C96"/>
    <w:p w14:paraId="71774922" w14:textId="546EEC6E" w:rsidR="008E354A" w:rsidRDefault="008E354A" w:rsidP="00A86C96"/>
    <w:p w14:paraId="3E71214F" w14:textId="0F2F1430" w:rsidR="008E354A" w:rsidRDefault="008E354A" w:rsidP="00A86C96"/>
    <w:p w14:paraId="1C262731" w14:textId="23B2F5DD" w:rsidR="008E354A" w:rsidRDefault="008E354A" w:rsidP="00A86C96"/>
    <w:p w14:paraId="238EEBA4" w14:textId="2A68BE24" w:rsidR="008E354A" w:rsidRDefault="008E354A" w:rsidP="00A86C96"/>
    <w:p w14:paraId="0F533D0E" w14:textId="70872CCD" w:rsidR="008E354A" w:rsidRDefault="008E354A" w:rsidP="00A86C96"/>
    <w:p w14:paraId="0CCEB80D" w14:textId="7A7FCEE1" w:rsidR="008E354A" w:rsidRDefault="008E354A" w:rsidP="00A86C96"/>
    <w:p w14:paraId="14308DCB" w14:textId="78DB5979" w:rsidR="008E354A" w:rsidRDefault="008E354A" w:rsidP="00A86C96"/>
    <w:p w14:paraId="1204707E" w14:textId="22678614" w:rsidR="008E354A" w:rsidRDefault="008E354A" w:rsidP="00A86C96"/>
    <w:p w14:paraId="788F6981" w14:textId="1783BE07" w:rsidR="008E354A" w:rsidRDefault="008E354A" w:rsidP="00A86C96"/>
    <w:p w14:paraId="341DC2A6" w14:textId="12D18EAE" w:rsidR="008E354A" w:rsidRDefault="008E354A" w:rsidP="00A86C96"/>
    <w:p w14:paraId="0C5B5353" w14:textId="0739913F" w:rsidR="008E354A" w:rsidRDefault="008E354A" w:rsidP="00A86C96"/>
    <w:p w14:paraId="4685E12C" w14:textId="01D65806" w:rsidR="008E354A" w:rsidRDefault="008E354A" w:rsidP="00A86C96"/>
    <w:p w14:paraId="16FB85F8" w14:textId="5904EE39" w:rsidR="008E354A" w:rsidRDefault="008E354A" w:rsidP="00A86C96"/>
    <w:p w14:paraId="2D33D78D" w14:textId="027BE10B" w:rsidR="008E354A" w:rsidRDefault="008E354A" w:rsidP="00A86C96"/>
    <w:p w14:paraId="65751C3D" w14:textId="0508DF30" w:rsidR="008E354A" w:rsidRDefault="008E354A" w:rsidP="00A86C96"/>
    <w:p w14:paraId="4066F999" w14:textId="68645DED" w:rsidR="008E354A" w:rsidRDefault="008E354A" w:rsidP="00A86C96"/>
    <w:p w14:paraId="6D744967" w14:textId="64A20397" w:rsidR="008E354A" w:rsidRDefault="008E354A" w:rsidP="00A86C96"/>
    <w:p w14:paraId="3670AE9E" w14:textId="35A732C3" w:rsidR="008E354A" w:rsidRDefault="008E354A" w:rsidP="00A86C96"/>
    <w:p w14:paraId="6A5336E8" w14:textId="77777777" w:rsidR="008E354A" w:rsidRDefault="008E354A" w:rsidP="00A86C96"/>
    <w:p w14:paraId="21DA251C" w14:textId="7EE649AC" w:rsidR="00A86C96" w:rsidRDefault="00A86C96" w:rsidP="00A86C96"/>
    <w:p w14:paraId="2AD58878" w14:textId="1DFC368F" w:rsidR="00EF2CD4" w:rsidRDefault="00EF2CD4" w:rsidP="00EF2CD4">
      <w:pPr>
        <w:pStyle w:val="Heading2"/>
      </w:pPr>
      <w:bookmarkStart w:id="49" w:name="_Toc516684771"/>
      <w:r>
        <w:lastRenderedPageBreak/>
        <w:t>+KCNXPROFILE</w:t>
      </w:r>
      <w:r w:rsidR="00370B14">
        <w:t xml:space="preserve"> command: Current Profile connection</w:t>
      </w:r>
      <w:r>
        <w:t xml:space="preserve"> configuration</w:t>
      </w:r>
      <w:bookmarkEnd w:id="49"/>
    </w:p>
    <w:p w14:paraId="5CE12C46" w14:textId="77777777" w:rsidR="00EF2CD4" w:rsidRDefault="00EF2CD4" w:rsidP="00EF2CD4">
      <w:pPr>
        <w:pStyle w:val="Heading3"/>
      </w:pPr>
      <w:bookmarkStart w:id="50" w:name="_Toc516684772"/>
      <w:r>
        <w:t>Syntax</w:t>
      </w:r>
      <w:bookmarkEnd w:id="50"/>
    </w:p>
    <w:p w14:paraId="456C5A9D" w14:textId="77777777" w:rsidR="00EF2CD4" w:rsidRPr="00F14057" w:rsidRDefault="00EF2CD4" w:rsidP="00EF2CD4">
      <w:pPr>
        <w:rPr>
          <w:b/>
        </w:rPr>
      </w:pPr>
      <w:r w:rsidRPr="002431B1">
        <w:rPr>
          <w:b/>
        </w:rPr>
        <w:t>Write command</w:t>
      </w:r>
    </w:p>
    <w:p w14:paraId="68DD0310" w14:textId="238FDD92" w:rsidR="00EF2CD4" w:rsidRPr="00B77AFB" w:rsidRDefault="00EF2CD4" w:rsidP="00EF2CD4">
      <w:pPr>
        <w:autoSpaceDE w:val="0"/>
        <w:autoSpaceDN w:val="0"/>
        <w:adjustRightInd w:val="0"/>
        <w:rPr>
          <w:rFonts w:asciiTheme="minorHAnsi" w:eastAsiaTheme="minorEastAsia" w:hAnsiTheme="minorHAnsi" w:cs="Arial"/>
          <w:bCs/>
          <w:color w:val="3D3E40"/>
          <w:szCs w:val="24"/>
          <w:lang w:val="en-US" w:eastAsia="zh-CN"/>
        </w:rPr>
      </w:pPr>
      <w:r>
        <w:rPr>
          <w:rFonts w:asciiTheme="minorHAnsi" w:eastAsiaTheme="minorEastAsia" w:hAnsiTheme="minorHAnsi" w:cs="Arial"/>
          <w:bCs/>
          <w:color w:val="3D3E40"/>
          <w:szCs w:val="24"/>
          <w:lang w:val="en-US" w:eastAsia="zh-CN"/>
        </w:rPr>
        <w:t>AT+KCNXPROFILE</w:t>
      </w:r>
      <w:r w:rsidRPr="00B77AFB">
        <w:rPr>
          <w:rFonts w:asciiTheme="minorHAnsi" w:eastAsiaTheme="minorEastAsia" w:hAnsiTheme="minorHAnsi" w:cs="Arial"/>
          <w:bCs/>
          <w:color w:val="3D3E40"/>
          <w:szCs w:val="24"/>
          <w:lang w:val="en-US" w:eastAsia="zh-CN"/>
        </w:rPr>
        <w:t>=&lt;cnx cnf</w:t>
      </w:r>
      <w:r>
        <w:rPr>
          <w:rFonts w:asciiTheme="minorHAnsi" w:eastAsiaTheme="minorEastAsia" w:hAnsiTheme="minorHAnsi" w:cs="Arial"/>
          <w:bCs/>
          <w:color w:val="3D3E40"/>
          <w:szCs w:val="24"/>
          <w:lang w:val="en-US" w:eastAsia="zh-CN"/>
        </w:rPr>
        <w:t>&gt;</w:t>
      </w:r>
    </w:p>
    <w:p w14:paraId="01CB6857" w14:textId="77777777" w:rsidR="00EF2CD4" w:rsidRPr="006C78F0" w:rsidRDefault="00EF2CD4" w:rsidP="00EF2CD4">
      <w:r w:rsidRPr="006C78F0">
        <w:t>Response:</w:t>
      </w:r>
    </w:p>
    <w:p w14:paraId="736E77D1" w14:textId="77777777" w:rsidR="00EF2CD4" w:rsidRDefault="00EF2CD4" w:rsidP="00EF2CD4">
      <w:r w:rsidRPr="006C78F0">
        <w:t>OK</w:t>
      </w:r>
    </w:p>
    <w:p w14:paraId="6FF77F31" w14:textId="77777777" w:rsidR="00EF2CD4" w:rsidRDefault="00EF2CD4" w:rsidP="00EF2CD4"/>
    <w:p w14:paraId="04D76BB9" w14:textId="77777777" w:rsidR="00EF2CD4" w:rsidRPr="00154C36" w:rsidRDefault="00EF2CD4" w:rsidP="00EF2CD4">
      <w:pPr>
        <w:rPr>
          <w:b/>
        </w:rPr>
      </w:pPr>
      <w:r w:rsidRPr="00154C36">
        <w:rPr>
          <w:b/>
        </w:rPr>
        <w:t>Read Command</w:t>
      </w:r>
    </w:p>
    <w:p w14:paraId="574C417E" w14:textId="700DCC03" w:rsidR="00EF2CD4" w:rsidRPr="006C78F0" w:rsidRDefault="00EF2CD4" w:rsidP="00EF2CD4">
      <w:r>
        <w:t>AT+KCNXPROFILE</w:t>
      </w:r>
      <w:r w:rsidRPr="006C78F0">
        <w:t>?</w:t>
      </w:r>
    </w:p>
    <w:p w14:paraId="23795BD6" w14:textId="77777777" w:rsidR="00EF2CD4" w:rsidRDefault="00EF2CD4" w:rsidP="00EF2CD4">
      <w:r w:rsidRPr="006C78F0">
        <w:t>Response:</w:t>
      </w:r>
    </w:p>
    <w:p w14:paraId="7A7DD270" w14:textId="766D4AEF" w:rsidR="00EF2CD4" w:rsidRPr="00EF2CD4" w:rsidRDefault="00EF2CD4" w:rsidP="00EF2CD4">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+KCNXPROFILE</w:t>
      </w:r>
      <w:r w:rsidRPr="00780D78">
        <w:rPr>
          <w:rFonts w:asciiTheme="minorHAnsi" w:eastAsiaTheme="minorEastAsia" w:hAnsiTheme="minorHAnsi" w:cs="Arial"/>
          <w:bCs/>
          <w:szCs w:val="24"/>
          <w:lang w:val="en-US" w:eastAsia="zh-CN"/>
        </w:rPr>
        <w:t>: &lt;cn</w:t>
      </w:r>
      <w:r>
        <w:rPr>
          <w:rFonts w:asciiTheme="minorHAnsi" w:eastAsiaTheme="minorEastAsia" w:hAnsiTheme="minorHAnsi" w:cs="Arial"/>
          <w:bCs/>
          <w:szCs w:val="24"/>
          <w:lang w:val="en-US" w:eastAsia="zh-CN"/>
        </w:rPr>
        <w:t>x cnf&gt;</w:t>
      </w:r>
    </w:p>
    <w:p w14:paraId="47FF1763" w14:textId="77777777" w:rsidR="00EF2CD4" w:rsidRDefault="00EF2CD4" w:rsidP="00EF2CD4">
      <w:pPr>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203115BF" w14:textId="77777777" w:rsidR="00EF2CD4" w:rsidRDefault="00EF2CD4" w:rsidP="00EF2CD4">
      <w:pPr>
        <w:rPr>
          <w:rFonts w:asciiTheme="minorHAnsi" w:eastAsiaTheme="minorEastAsia" w:hAnsiTheme="minorHAnsi" w:cs="Arial"/>
          <w:bCs/>
          <w:szCs w:val="24"/>
          <w:lang w:val="en-US" w:eastAsia="zh-CN"/>
        </w:rPr>
      </w:pPr>
    </w:p>
    <w:p w14:paraId="161BFFA1" w14:textId="77777777" w:rsidR="00EF2CD4" w:rsidRPr="00154C36" w:rsidRDefault="00EF2CD4" w:rsidP="00EF2CD4">
      <w:pPr>
        <w:rPr>
          <w:b/>
        </w:rPr>
      </w:pPr>
      <w:r w:rsidRPr="00154C36">
        <w:rPr>
          <w:b/>
        </w:rPr>
        <w:t>Test Command</w:t>
      </w:r>
    </w:p>
    <w:p w14:paraId="4B2A82A7" w14:textId="0D431E45" w:rsidR="00EF2CD4" w:rsidRPr="00976A80" w:rsidRDefault="00EF2CD4" w:rsidP="00EF2CD4">
      <w:pPr>
        <w:autoSpaceDE w:val="0"/>
        <w:autoSpaceDN w:val="0"/>
        <w:adjustRightInd w:val="0"/>
        <w:rPr>
          <w:rFonts w:asciiTheme="minorHAnsi" w:eastAsiaTheme="minorEastAsia" w:hAnsiTheme="minorHAnsi" w:cs="Arial"/>
          <w:bCs/>
          <w:szCs w:val="24"/>
          <w:lang w:val="en-US" w:eastAsia="zh-CN"/>
        </w:rPr>
      </w:pPr>
      <w:r w:rsidRPr="00976A80">
        <w:rPr>
          <w:rFonts w:asciiTheme="minorHAnsi" w:eastAsiaTheme="minorEastAsia" w:hAnsiTheme="minorHAnsi" w:cs="Arial"/>
          <w:bCs/>
          <w:szCs w:val="24"/>
          <w:lang w:val="en-US" w:eastAsia="zh-CN"/>
        </w:rPr>
        <w:t>AT+KCNXPROFILE=?</w:t>
      </w:r>
    </w:p>
    <w:p w14:paraId="38E31F3A" w14:textId="77777777" w:rsidR="00EF2CD4" w:rsidRPr="00780D78" w:rsidRDefault="00EF2CD4" w:rsidP="00EF2CD4">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szCs w:val="24"/>
          <w:lang w:val="en-US" w:eastAsia="zh-CN"/>
        </w:rPr>
        <w:t>Response</w:t>
      </w:r>
    </w:p>
    <w:p w14:paraId="7C31D6BF" w14:textId="41B89362" w:rsidR="00EF2CD4" w:rsidRPr="00780D78" w:rsidRDefault="00EF2CD4" w:rsidP="00EF2CD4">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bCs/>
          <w:szCs w:val="24"/>
          <w:lang w:val="en-US" w:eastAsia="zh-CN"/>
        </w:rPr>
        <w:t>+KCNXPROFILE</w:t>
      </w:r>
      <w:r w:rsidRPr="00780D78">
        <w:rPr>
          <w:rFonts w:asciiTheme="minorHAnsi" w:eastAsiaTheme="minorEastAsia" w:hAnsiTheme="minorHAnsi" w:cs="Arial"/>
          <w:bCs/>
          <w:szCs w:val="24"/>
          <w:lang w:val="en-US" w:eastAsia="zh-CN"/>
        </w:rPr>
        <w:t xml:space="preserve">: </w:t>
      </w:r>
      <w:r w:rsidRPr="00780D78">
        <w:rPr>
          <w:rFonts w:asciiTheme="minorHAnsi" w:eastAsiaTheme="minorEastAsia" w:hAnsiTheme="minorHAnsi" w:cs="Arial"/>
          <w:szCs w:val="24"/>
          <w:lang w:val="en-US" w:eastAsia="zh-CN"/>
        </w:rPr>
        <w:t xml:space="preserve">(list of supported </w:t>
      </w:r>
      <w:r w:rsidRPr="00780D78">
        <w:rPr>
          <w:rFonts w:asciiTheme="minorHAnsi" w:eastAsiaTheme="minorEastAsia" w:hAnsiTheme="minorHAnsi" w:cs="Arial"/>
          <w:bCs/>
          <w:szCs w:val="24"/>
          <w:lang w:val="en-US" w:eastAsia="zh-CN"/>
        </w:rPr>
        <w:t>&lt;cnx cnf&gt;</w:t>
      </w:r>
      <w:r>
        <w:rPr>
          <w:rFonts w:asciiTheme="minorHAnsi" w:eastAsiaTheme="minorEastAsia" w:hAnsiTheme="minorHAnsi" w:cs="Arial"/>
          <w:szCs w:val="24"/>
          <w:lang w:val="en-US" w:eastAsia="zh-CN"/>
        </w:rPr>
        <w:t>s)</w:t>
      </w:r>
    </w:p>
    <w:p w14:paraId="1F08660F" w14:textId="77777777" w:rsidR="00EF2CD4" w:rsidRDefault="00EF2CD4" w:rsidP="00EF2CD4">
      <w:pPr>
        <w:autoSpaceDE w:val="0"/>
        <w:autoSpaceDN w:val="0"/>
        <w:adjustRightInd w:val="0"/>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20400CEA" w14:textId="77777777" w:rsidR="00EF2CD4" w:rsidRPr="00106FB8" w:rsidRDefault="00EF2CD4" w:rsidP="00EF2CD4">
      <w:pPr>
        <w:pStyle w:val="Heading3"/>
        <w:numPr>
          <w:ilvl w:val="2"/>
          <w:numId w:val="1"/>
        </w:numPr>
        <w:rPr>
          <w:rFonts w:cs="Times New Roman"/>
        </w:rPr>
      </w:pPr>
      <w:bookmarkStart w:id="51" w:name="_Toc516684773"/>
      <w:r w:rsidRPr="00106FB8">
        <w:rPr>
          <w:rFonts w:cs="Times New Roman"/>
        </w:rPr>
        <w:t>Parameters and Defined values</w:t>
      </w:r>
      <w:bookmarkEnd w:id="51"/>
    </w:p>
    <w:p w14:paraId="543C4114" w14:textId="77777777" w:rsidR="00EF2CD4" w:rsidRPr="00106FB8" w:rsidRDefault="00EF2CD4" w:rsidP="00EF2CD4"/>
    <w:tbl>
      <w:tblPr>
        <w:tblStyle w:val="TableSWI"/>
        <w:tblW w:w="5264" w:type="pct"/>
        <w:tblLook w:val="01E0" w:firstRow="1" w:lastRow="1" w:firstColumn="1" w:lastColumn="1" w:noHBand="0" w:noVBand="0"/>
      </w:tblPr>
      <w:tblGrid>
        <w:gridCol w:w="1618"/>
        <w:gridCol w:w="2886"/>
        <w:gridCol w:w="4584"/>
      </w:tblGrid>
      <w:tr w:rsidR="00EF2CD4" w:rsidRPr="00215EAC" w14:paraId="672F88AB" w14:textId="77777777" w:rsidTr="00F226EE">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26996E77" w14:textId="77777777" w:rsidR="00EF2CD4" w:rsidRPr="00106FB8" w:rsidRDefault="00EF2CD4" w:rsidP="00F226EE">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EF2CD4" w:rsidRPr="00215EAC" w14:paraId="474AAD72" w14:textId="77777777" w:rsidTr="00F226EE">
        <w:tc>
          <w:tcPr>
            <w:tcW w:w="5000" w:type="pct"/>
            <w:gridSpan w:val="3"/>
            <w:tcBorders>
              <w:top w:val="single" w:sz="18" w:space="0" w:color="000000" w:themeColor="text1"/>
            </w:tcBorders>
          </w:tcPr>
          <w:p w14:paraId="259B063A" w14:textId="45FEE393" w:rsidR="00EF2CD4" w:rsidRPr="00106FB8" w:rsidRDefault="00EF2CD4" w:rsidP="00F226EE">
            <w:pPr>
              <w:autoSpaceDE w:val="0"/>
              <w:autoSpaceDN w:val="0"/>
              <w:adjustRightInd w:val="0"/>
              <w:rPr>
                <w:color w:val="auto"/>
              </w:rPr>
            </w:pPr>
            <w:r>
              <w:rPr>
                <w:rFonts w:asciiTheme="minorHAnsi" w:eastAsiaTheme="minorEastAsia" w:hAnsiTheme="minorHAnsi" w:cs="Arial"/>
                <w:b/>
                <w:bCs/>
                <w:szCs w:val="24"/>
                <w:lang w:val="en-US" w:eastAsia="zh-CN"/>
              </w:rPr>
              <w:t>AT+KCNXPROFILE=&lt;cnx cnf&gt;</w:t>
            </w:r>
          </w:p>
        </w:tc>
      </w:tr>
      <w:tr w:rsidR="00EF2CD4" w:rsidRPr="00215EAC" w14:paraId="583A4C77" w14:textId="77777777" w:rsidTr="00F226EE">
        <w:tc>
          <w:tcPr>
            <w:tcW w:w="890" w:type="pct"/>
            <w:tcBorders>
              <w:top w:val="single" w:sz="18" w:space="0" w:color="auto"/>
              <w:left w:val="single" w:sz="4" w:space="0" w:color="auto"/>
              <w:bottom w:val="single" w:sz="18" w:space="0" w:color="auto"/>
              <w:right w:val="single" w:sz="4" w:space="0" w:color="auto"/>
            </w:tcBorders>
            <w:shd w:val="pct30" w:color="auto" w:fill="auto"/>
          </w:tcPr>
          <w:p w14:paraId="16ECC81B" w14:textId="77777777" w:rsidR="00EF2CD4" w:rsidRPr="00106FB8" w:rsidRDefault="00EF2CD4" w:rsidP="00F226EE">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14C5778C" w14:textId="77777777" w:rsidR="00EF2CD4" w:rsidRPr="00106FB8" w:rsidRDefault="00EF2CD4" w:rsidP="00F226EE">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7687F120" w14:textId="77777777" w:rsidR="00EF2CD4" w:rsidRPr="00106FB8" w:rsidRDefault="00EF2CD4" w:rsidP="00F226EE">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EF2CD4" w:rsidRPr="00215EAC" w14:paraId="7C0C7071" w14:textId="77777777" w:rsidTr="00F226EE">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4F94442D" w14:textId="77777777" w:rsidR="00EF2CD4" w:rsidRPr="00106FB8" w:rsidRDefault="00EF2CD4" w:rsidP="00F226EE">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588" w:type="pct"/>
          </w:tcPr>
          <w:p w14:paraId="06084F1D" w14:textId="77777777" w:rsidR="00EF2CD4" w:rsidRPr="00106FB8" w:rsidRDefault="00EF2CD4" w:rsidP="00F226EE">
            <w:pPr>
              <w:pStyle w:val="TableBody"/>
              <w:jc w:val="center"/>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1-5</w:t>
            </w:r>
          </w:p>
        </w:tc>
        <w:tc>
          <w:tcPr>
            <w:tcW w:w="2522" w:type="pct"/>
          </w:tcPr>
          <w:p w14:paraId="07CFBA12" w14:textId="77777777" w:rsidR="00EF2CD4" w:rsidRPr="00106FB8" w:rsidRDefault="00EF2CD4" w:rsidP="00F226EE">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4721F04C" w14:textId="77777777" w:rsidR="00EF2CD4" w:rsidRPr="00106FB8" w:rsidRDefault="00EF2CD4" w:rsidP="00F226EE">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bl>
    <w:p w14:paraId="53024FB0" w14:textId="77777777" w:rsidR="00EF2CD4" w:rsidRPr="007D2CB4" w:rsidRDefault="00EF2CD4" w:rsidP="00EF2CD4">
      <w:pPr>
        <w:jc w:val="center"/>
        <w:rPr>
          <w:lang w:val="en-US"/>
        </w:rPr>
      </w:pPr>
    </w:p>
    <w:p w14:paraId="1AB7F5FF" w14:textId="77777777" w:rsidR="00EF2CD4" w:rsidRDefault="00EF2CD4" w:rsidP="00EF2CD4">
      <w:pPr>
        <w:pStyle w:val="Heading3"/>
        <w:numPr>
          <w:ilvl w:val="2"/>
          <w:numId w:val="1"/>
        </w:numPr>
      </w:pPr>
      <w:bookmarkStart w:id="52" w:name="_Toc516684774"/>
      <w:r>
        <w:t>Examples</w:t>
      </w:r>
      <w:bookmarkEnd w:id="52"/>
    </w:p>
    <w:p w14:paraId="1E64F00F" w14:textId="77777777" w:rsidR="00EF2CD4" w:rsidRDefault="00EF2CD4" w:rsidP="00EF2CD4">
      <w:pPr>
        <w:rPr>
          <w:b/>
        </w:rPr>
      </w:pPr>
      <w:r w:rsidRPr="00154C36">
        <w:rPr>
          <w:b/>
        </w:rPr>
        <w:t>Write Command</w:t>
      </w:r>
    </w:p>
    <w:p w14:paraId="215A40AC" w14:textId="4920B2BC" w:rsidR="00EF2CD4" w:rsidRDefault="00EF2CD4" w:rsidP="00EF2CD4">
      <w:pPr>
        <w:autoSpaceDE w:val="0"/>
        <w:autoSpaceDN w:val="0"/>
        <w:adjustRightInd w:val="0"/>
      </w:pPr>
      <w:r>
        <w:t>AT+KCNXPROFILE=1</w:t>
      </w:r>
      <w:r w:rsidRPr="00BC69E5">
        <w:tab/>
      </w:r>
      <w:r>
        <w:tab/>
      </w:r>
    </w:p>
    <w:p w14:paraId="1E6FDC6E" w14:textId="77777777" w:rsidR="00EF2CD4" w:rsidRPr="00BC69E5" w:rsidRDefault="00EF2CD4" w:rsidP="00EF2CD4">
      <w:pPr>
        <w:autoSpaceDE w:val="0"/>
        <w:autoSpaceDN w:val="0"/>
        <w:adjustRightInd w:val="0"/>
      </w:pPr>
      <w:r w:rsidRPr="00BC69E5">
        <w:t>OK</w:t>
      </w:r>
    </w:p>
    <w:p w14:paraId="4468288D" w14:textId="4D8D7E21" w:rsidR="00EF2CD4" w:rsidRDefault="00EF2CD4" w:rsidP="00EF2CD4">
      <w:pPr>
        <w:autoSpaceDE w:val="0"/>
        <w:autoSpaceDN w:val="0"/>
        <w:adjustRightInd w:val="0"/>
      </w:pPr>
      <w:r>
        <w:t>AT+KCNXPROFILE=2</w:t>
      </w:r>
      <w:r w:rsidRPr="00BC69E5">
        <w:tab/>
      </w:r>
      <w:r>
        <w:tab/>
      </w:r>
    </w:p>
    <w:p w14:paraId="6AE872BA" w14:textId="77777777" w:rsidR="00EF2CD4" w:rsidRDefault="00EF2CD4" w:rsidP="00EF2CD4">
      <w:pPr>
        <w:autoSpaceDE w:val="0"/>
        <w:autoSpaceDN w:val="0"/>
        <w:adjustRightInd w:val="0"/>
      </w:pPr>
      <w:r>
        <w:t>OK</w:t>
      </w:r>
    </w:p>
    <w:p w14:paraId="72862AAD" w14:textId="77777777" w:rsidR="00EF2CD4" w:rsidRPr="00DB2A1D" w:rsidRDefault="00EF2CD4" w:rsidP="00EF2CD4">
      <w:pPr>
        <w:autoSpaceDE w:val="0"/>
        <w:autoSpaceDN w:val="0"/>
        <w:adjustRightInd w:val="0"/>
      </w:pPr>
    </w:p>
    <w:p w14:paraId="371291AA" w14:textId="77777777" w:rsidR="005D53D5" w:rsidRDefault="005D53D5" w:rsidP="00EF2CD4">
      <w:pPr>
        <w:rPr>
          <w:b/>
        </w:rPr>
      </w:pPr>
    </w:p>
    <w:p w14:paraId="118BF871" w14:textId="77777777" w:rsidR="005D53D5" w:rsidRDefault="005D53D5" w:rsidP="00EF2CD4">
      <w:pPr>
        <w:rPr>
          <w:b/>
        </w:rPr>
      </w:pPr>
    </w:p>
    <w:p w14:paraId="20201846" w14:textId="465A4EC0" w:rsidR="00EF2CD4" w:rsidRPr="00154C36" w:rsidRDefault="00EF2CD4" w:rsidP="00EF2CD4">
      <w:pPr>
        <w:rPr>
          <w:b/>
        </w:rPr>
      </w:pPr>
      <w:r w:rsidRPr="00154C36">
        <w:rPr>
          <w:b/>
        </w:rPr>
        <w:t>Read Command</w:t>
      </w:r>
    </w:p>
    <w:p w14:paraId="0A4FFECA" w14:textId="28E9D4A5" w:rsidR="00EF2CD4" w:rsidRDefault="00EF2CD4" w:rsidP="00EF2CD4">
      <w:pPr>
        <w:autoSpaceDE w:val="0"/>
        <w:autoSpaceDN w:val="0"/>
        <w:adjustRightInd w:val="0"/>
      </w:pPr>
      <w:r>
        <w:t>AT+KCNXPROFILE</w:t>
      </w:r>
      <w:r w:rsidRPr="00BC69E5">
        <w:t>?</w:t>
      </w:r>
    </w:p>
    <w:p w14:paraId="02EE7B1C" w14:textId="4B2B5D17" w:rsidR="00EF2CD4" w:rsidRPr="00B328C4" w:rsidRDefault="00EF2CD4" w:rsidP="00EF2CD4">
      <w:pPr>
        <w:autoSpaceDE w:val="0"/>
        <w:autoSpaceDN w:val="0"/>
        <w:adjustRightInd w:val="0"/>
      </w:pPr>
      <w:r>
        <w:t>+KCNXPROFILE:2</w:t>
      </w:r>
    </w:p>
    <w:p w14:paraId="11F58358" w14:textId="77777777" w:rsidR="00EF2CD4" w:rsidRDefault="00EF2CD4" w:rsidP="00EF2CD4">
      <w:pPr>
        <w:autoSpaceDE w:val="0"/>
        <w:autoSpaceDN w:val="0"/>
        <w:adjustRightInd w:val="0"/>
      </w:pPr>
      <w:r>
        <w:t xml:space="preserve"> OK</w:t>
      </w:r>
    </w:p>
    <w:p w14:paraId="12BC73DB" w14:textId="77777777" w:rsidR="00EF2CD4" w:rsidRDefault="00EF2CD4" w:rsidP="00EF2CD4">
      <w:pPr>
        <w:autoSpaceDE w:val="0"/>
        <w:autoSpaceDN w:val="0"/>
        <w:adjustRightInd w:val="0"/>
      </w:pPr>
    </w:p>
    <w:p w14:paraId="62B55B78" w14:textId="77777777" w:rsidR="00EF2CD4" w:rsidRPr="00154C36" w:rsidRDefault="00EF2CD4" w:rsidP="00EF2CD4">
      <w:pPr>
        <w:rPr>
          <w:b/>
        </w:rPr>
      </w:pPr>
      <w:r w:rsidRPr="00154C36">
        <w:rPr>
          <w:b/>
        </w:rPr>
        <w:t>Test Command</w:t>
      </w:r>
    </w:p>
    <w:p w14:paraId="6282EC4C" w14:textId="79FA1694" w:rsidR="00EF2CD4" w:rsidRPr="00BC69E5" w:rsidRDefault="00EF2CD4" w:rsidP="00EF2CD4">
      <w:pPr>
        <w:autoSpaceDE w:val="0"/>
        <w:autoSpaceDN w:val="0"/>
        <w:adjustRightInd w:val="0"/>
      </w:pPr>
      <w:r>
        <w:t>AT+KCNXPROFILE</w:t>
      </w:r>
      <w:r w:rsidRPr="00BC69E5">
        <w:t>=?</w:t>
      </w:r>
    </w:p>
    <w:p w14:paraId="53B01A6A" w14:textId="227E04EC" w:rsidR="00EF2CD4" w:rsidRPr="00BC69E5" w:rsidRDefault="00EF2CD4" w:rsidP="00EF2CD4">
      <w:pPr>
        <w:autoSpaceDE w:val="0"/>
        <w:autoSpaceDN w:val="0"/>
        <w:adjustRightInd w:val="0"/>
      </w:pPr>
      <w:r>
        <w:t>+KCNXPROFILE:(1-5)</w:t>
      </w:r>
    </w:p>
    <w:p w14:paraId="25F2498C" w14:textId="77777777" w:rsidR="00EF2CD4" w:rsidRDefault="00EF2CD4" w:rsidP="00EF2CD4">
      <w:pPr>
        <w:autoSpaceDE w:val="0"/>
        <w:autoSpaceDN w:val="0"/>
        <w:adjustRightInd w:val="0"/>
      </w:pPr>
      <w:r w:rsidRPr="00BC69E5">
        <w:t>OK</w:t>
      </w:r>
    </w:p>
    <w:p w14:paraId="63A54B4F" w14:textId="30790EE4" w:rsidR="00EF2CD4" w:rsidRDefault="00EF2CD4" w:rsidP="00A86C96"/>
    <w:p w14:paraId="2F3CFDF9" w14:textId="46157B04" w:rsidR="00EF2CD4" w:rsidRDefault="00EF2CD4" w:rsidP="00A86C96"/>
    <w:p w14:paraId="411D1481" w14:textId="02302DED" w:rsidR="00EF2CD4" w:rsidRDefault="00EF2CD4" w:rsidP="00A86C96"/>
    <w:p w14:paraId="0D5E95F9" w14:textId="17F4B4CD" w:rsidR="00EF2CD4" w:rsidRDefault="00EF2CD4" w:rsidP="00A86C96"/>
    <w:p w14:paraId="21C8CDA1" w14:textId="0DA6E609" w:rsidR="00EF2CD4" w:rsidRDefault="00EF2CD4" w:rsidP="00A86C96"/>
    <w:p w14:paraId="56D3A66F" w14:textId="22FCD667" w:rsidR="00EF2CD4" w:rsidRDefault="00EF2CD4" w:rsidP="00A86C96"/>
    <w:p w14:paraId="58B9F37A" w14:textId="79E573B1" w:rsidR="00EF2CD4" w:rsidRDefault="00EF2CD4" w:rsidP="00A86C96"/>
    <w:p w14:paraId="72945884" w14:textId="2207730C" w:rsidR="00EF2CD4" w:rsidRDefault="00EF2CD4" w:rsidP="00A86C96"/>
    <w:p w14:paraId="12D56389" w14:textId="20C5B69C" w:rsidR="00EF2CD4" w:rsidRDefault="00EF2CD4" w:rsidP="00A86C96"/>
    <w:p w14:paraId="5BFB3D50" w14:textId="33B0EC15" w:rsidR="00EF2CD4" w:rsidRDefault="00EF2CD4" w:rsidP="00A86C96"/>
    <w:p w14:paraId="255DB52D" w14:textId="4BE63272" w:rsidR="00EF2CD4" w:rsidRDefault="00EF2CD4" w:rsidP="00A86C96"/>
    <w:p w14:paraId="592A0E63" w14:textId="2B2838E3" w:rsidR="00EF2CD4" w:rsidRDefault="00EF2CD4" w:rsidP="00A86C96"/>
    <w:p w14:paraId="411B30D6" w14:textId="4794E838" w:rsidR="00EF2CD4" w:rsidRDefault="00EF2CD4" w:rsidP="00A86C96"/>
    <w:p w14:paraId="12E9BA83" w14:textId="0EBF4889" w:rsidR="00EF2CD4" w:rsidRDefault="00EF2CD4" w:rsidP="00EF2CD4"/>
    <w:p w14:paraId="5B4E5ED3" w14:textId="6C8D0F4F" w:rsidR="008E354A" w:rsidRDefault="008E354A" w:rsidP="00EF2CD4"/>
    <w:p w14:paraId="7A91282E" w14:textId="6E40E925" w:rsidR="008E354A" w:rsidRDefault="008E354A" w:rsidP="00EF2CD4"/>
    <w:p w14:paraId="4B3D18F7" w14:textId="393AF41E" w:rsidR="008E354A" w:rsidRDefault="008E354A" w:rsidP="00EF2CD4"/>
    <w:p w14:paraId="25B40761" w14:textId="4F6B8E9D" w:rsidR="008E354A" w:rsidRDefault="008E354A" w:rsidP="00EF2CD4"/>
    <w:p w14:paraId="6C4AFB5D" w14:textId="5EC3075B" w:rsidR="008E354A" w:rsidRDefault="008E354A" w:rsidP="00EF2CD4"/>
    <w:p w14:paraId="7AFE1CE0" w14:textId="7C2C527F" w:rsidR="008E354A" w:rsidRDefault="008E354A" w:rsidP="00EF2CD4"/>
    <w:p w14:paraId="4B65C813" w14:textId="045D2ECD" w:rsidR="008E354A" w:rsidRDefault="008E354A" w:rsidP="00EF2CD4"/>
    <w:p w14:paraId="05D9100B" w14:textId="5B767208" w:rsidR="008E354A" w:rsidRDefault="008E354A" w:rsidP="00EF2CD4"/>
    <w:p w14:paraId="6A017AF0" w14:textId="34FF5503" w:rsidR="008E354A" w:rsidRDefault="008E354A" w:rsidP="00EF2CD4"/>
    <w:p w14:paraId="426D2D08" w14:textId="7CAE62A1" w:rsidR="008E354A" w:rsidRDefault="008E354A" w:rsidP="00EF2CD4"/>
    <w:p w14:paraId="490AB2E6" w14:textId="04E39172" w:rsidR="008E354A" w:rsidRDefault="008E354A" w:rsidP="00EF2CD4"/>
    <w:p w14:paraId="294F706C" w14:textId="53A01BFA" w:rsidR="008E354A" w:rsidRDefault="008E354A" w:rsidP="00EF2CD4"/>
    <w:p w14:paraId="405E2B47" w14:textId="3A8ECE84" w:rsidR="008E354A" w:rsidRDefault="008E354A" w:rsidP="00EF2CD4"/>
    <w:p w14:paraId="13957ACB" w14:textId="420703D2" w:rsidR="008E354A" w:rsidRDefault="008E354A" w:rsidP="00EF2CD4"/>
    <w:p w14:paraId="6DF3E467" w14:textId="2CD11767" w:rsidR="008E354A" w:rsidRDefault="008E354A" w:rsidP="00EF2CD4"/>
    <w:p w14:paraId="6C7BA7DA" w14:textId="77777777" w:rsidR="008E354A" w:rsidRPr="00614C95" w:rsidRDefault="008E354A" w:rsidP="00EF2CD4"/>
    <w:p w14:paraId="34A3ABBA" w14:textId="48DDDFFF" w:rsidR="00EF2CD4" w:rsidRPr="00EF2CD4" w:rsidRDefault="000F0337" w:rsidP="00EF2CD4">
      <w:pPr>
        <w:pStyle w:val="Heading3"/>
      </w:pPr>
      <w:bookmarkStart w:id="53" w:name="_Toc516684775"/>
      <w:r w:rsidRPr="00215EAC">
        <w:rPr>
          <w:rFonts w:ascii="Arial" w:hAnsi="Arial" w:cs="Arial"/>
          <w:noProof/>
          <w:lang w:val="en-US"/>
        </w:rPr>
        <w:lastRenderedPageBreak/>
        <mc:AlternateContent>
          <mc:Choice Requires="wps">
            <w:drawing>
              <wp:anchor distT="0" distB="0" distL="114300" distR="114300" simplePos="0" relativeHeight="252134400" behindDoc="0" locked="0" layoutInCell="1" allowOverlap="1" wp14:anchorId="05760BCF" wp14:editId="253929F3">
                <wp:simplePos x="0" y="0"/>
                <wp:positionH relativeFrom="column">
                  <wp:posOffset>2505075</wp:posOffset>
                </wp:positionH>
                <wp:positionV relativeFrom="paragraph">
                  <wp:posOffset>199694</wp:posOffset>
                </wp:positionV>
                <wp:extent cx="1143000" cy="640080"/>
                <wp:effectExtent l="0" t="0" r="19050" b="26670"/>
                <wp:wrapNone/>
                <wp:docPr id="482" name="Rectangle 48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71600D6" w14:textId="77777777" w:rsidR="00944514" w:rsidRDefault="00944514" w:rsidP="00EF2CD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760BCF" id="Rectangle 482" o:spid="_x0000_s1133" style="position:absolute;left:0;text-align:left;margin-left:197.25pt;margin-top:15.7pt;width:90pt;height:50.4pt;z-index:252134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" fillcolor="#c0504d [3205]" strokecolor="#5a5a5a [2109]" strokeweight="1pt">
                <v:textbox>
                  <w:txbxContent>
                    <w:p w14:paraId="471600D6" w14:textId="77777777" w:rsidR="00944514" w:rsidRDefault="00944514" w:rsidP="00EF2CD4">
                      <w:pPr>
                        <w:jc w:val="center"/>
                      </w:pPr>
                      <w:r>
                        <w:t>Legato AT Server</w:t>
                      </w:r>
                    </w:p>
                  </w:txbxContent>
                </v:textbox>
              </v:rect>
            </w:pict>
          </mc:Fallback>
        </mc:AlternateContent>
      </w:r>
      <w:r>
        <w:rPr>
          <w:rFonts w:ascii="Arial" w:hAnsi="Arial" w:cs="Arial"/>
          <w:noProof/>
          <w:lang w:val="en-US"/>
        </w:rPr>
        <mc:AlternateContent>
          <mc:Choice Requires="wps">
            <w:drawing>
              <wp:anchor distT="0" distB="0" distL="114300" distR="114300" simplePos="0" relativeHeight="252144640" behindDoc="0" locked="0" layoutInCell="1" allowOverlap="1" wp14:anchorId="1E1F0472" wp14:editId="1F2817B4">
                <wp:simplePos x="0" y="0"/>
                <wp:positionH relativeFrom="column">
                  <wp:posOffset>4886325</wp:posOffset>
                </wp:positionH>
                <wp:positionV relativeFrom="paragraph">
                  <wp:posOffset>193344</wp:posOffset>
                </wp:positionV>
                <wp:extent cx="819150" cy="640080"/>
                <wp:effectExtent l="0" t="0" r="19050" b="26670"/>
                <wp:wrapNone/>
                <wp:docPr id="466" name="Rectangle 46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9BD741E" w14:textId="77777777" w:rsidR="00944514" w:rsidRDefault="00944514" w:rsidP="00EF2CD4">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F0472" id="Rectangle 466" o:spid="_x0000_s1134" style="position:absolute;left:0;text-align:left;margin-left:384.75pt;margin-top:15.2pt;width:64.5pt;height:50.4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" fillcolor="#c0504d [3205]" strokecolor="#243f60 [1604]" strokeweight="1pt">
                <v:textbox>
                  <w:txbxContent>
                    <w:p w14:paraId="39BD741E" w14:textId="77777777" w:rsidR="00944514" w:rsidRDefault="00944514" w:rsidP="00EF2CD4">
                      <w:pPr>
                        <w:jc w:val="center"/>
                      </w:pPr>
                      <w:r>
                        <w:t>Modem Service (mdc)</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39520" behindDoc="0" locked="0" layoutInCell="1" allowOverlap="1" wp14:anchorId="4A907E20" wp14:editId="24437342">
                <wp:simplePos x="0" y="0"/>
                <wp:positionH relativeFrom="column">
                  <wp:posOffset>3743325</wp:posOffset>
                </wp:positionH>
                <wp:positionV relativeFrom="paragraph">
                  <wp:posOffset>166370</wp:posOffset>
                </wp:positionV>
                <wp:extent cx="1047750" cy="678180"/>
                <wp:effectExtent l="0" t="0" r="19050" b="26670"/>
                <wp:wrapNone/>
                <wp:docPr id="452" name="Rectangle 452"/>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44C70C8" w14:textId="77777777" w:rsidR="00944514" w:rsidRDefault="00944514" w:rsidP="00EF2CD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07E20" id="Rectangle 452" o:spid="_x0000_s1135" style="position:absolute;left:0;text-align:left;margin-left:294.75pt;margin-top:13.1pt;width:82.5pt;height:53.4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" fillcolor="#c0504d [3205]" strokecolor="#243f60 [1604]" strokeweight="1pt">
                <v:textbox>
                  <w:txbxContent>
                    <w:p w14:paraId="344C70C8" w14:textId="77777777" w:rsidR="00944514" w:rsidRDefault="00944514" w:rsidP="00EF2CD4">
                      <w:pPr>
                        <w:jc w:val="center"/>
                      </w:pPr>
                      <w:r>
                        <w:t>Other Legato Services</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35424" behindDoc="0" locked="0" layoutInCell="1" allowOverlap="1" wp14:anchorId="4AA97874" wp14:editId="627ECCEF">
                <wp:simplePos x="0" y="0"/>
                <wp:positionH relativeFrom="page">
                  <wp:posOffset>6934200</wp:posOffset>
                </wp:positionH>
                <wp:positionV relativeFrom="paragraph">
                  <wp:posOffset>185420</wp:posOffset>
                </wp:positionV>
                <wp:extent cx="731520" cy="640080"/>
                <wp:effectExtent l="0" t="0" r="11430" b="26670"/>
                <wp:wrapNone/>
                <wp:docPr id="461" name="Rectangle 461"/>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49687E9" w14:textId="77777777" w:rsidR="00944514" w:rsidRDefault="00944514" w:rsidP="00EF2CD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97874" id="Rectangle 461" o:spid="_x0000_s1136" style="position:absolute;left:0;text-align:left;margin-left:546pt;margin-top:14.6pt;width:57.6pt;height:50.4pt;z-index:25213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" fillcolor="#8064a2 [3207]" strokecolor="#5a5a5a [2109]" strokeweight="1pt">
                <v:textbox>
                  <w:txbxContent>
                    <w:p w14:paraId="649687E9" w14:textId="77777777" w:rsidR="00944514" w:rsidRDefault="00944514" w:rsidP="00EF2CD4">
                      <w:pPr>
                        <w:jc w:val="center"/>
                      </w:pPr>
                      <w:r>
                        <w:t>Modem</w:t>
                      </w:r>
                    </w:p>
                  </w:txbxContent>
                </v:textbox>
                <w10:wrap anchorx="page"/>
              </v:rect>
            </w:pict>
          </mc:Fallback>
        </mc:AlternateContent>
      </w:r>
      <w:r w:rsidR="00EF2CD4" w:rsidRPr="00EF2CD4">
        <w:t xml:space="preserve"> </w:t>
      </w:r>
      <w:r w:rsidR="00EF2CD4" w:rsidRPr="00AD4BF8">
        <w:t>Sequence</w:t>
      </w:r>
      <w:r w:rsidR="001D2871">
        <w:t xml:space="preserve"> Diagram</w:t>
      </w:r>
      <w:bookmarkEnd w:id="53"/>
    </w:p>
    <w:p w14:paraId="05FFC3F5" w14:textId="00F16C8C" w:rsidR="00EF2CD4" w:rsidRPr="00215EAC" w:rsidRDefault="00EF2CD4" w:rsidP="00EF2CD4">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132352" behindDoc="0" locked="0" layoutInCell="1" allowOverlap="1" wp14:anchorId="3588E203" wp14:editId="53662322">
                <wp:simplePos x="0" y="0"/>
                <wp:positionH relativeFrom="margin">
                  <wp:posOffset>-635</wp:posOffset>
                </wp:positionH>
                <wp:positionV relativeFrom="paragraph">
                  <wp:posOffset>9525</wp:posOffset>
                </wp:positionV>
                <wp:extent cx="822325" cy="640080"/>
                <wp:effectExtent l="0" t="0" r="15875" b="26670"/>
                <wp:wrapNone/>
                <wp:docPr id="465" name="Rectangle 46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D9279" w14:textId="77777777" w:rsidR="00944514" w:rsidRDefault="00944514" w:rsidP="00EF2CD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8E203" id="Rectangle 465" o:spid="_x0000_s1137" style="position:absolute;left:0;text-align:left;margin-left:-.05pt;margin-top:.75pt;width:64.75pt;height:50.4pt;z-index:25213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" fillcolor="#f79646 [3209]" strokecolor="#5a5a5a [2109]" strokeweight="1pt">
                <v:textbox>
                  <w:txbxContent>
                    <w:p w14:paraId="680D9279" w14:textId="77777777" w:rsidR="00944514" w:rsidRDefault="00944514" w:rsidP="00EF2CD4">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2130304" behindDoc="0" locked="0" layoutInCell="1" allowOverlap="1" wp14:anchorId="6A7FF72B" wp14:editId="4A3A1D3D">
                <wp:simplePos x="0" y="0"/>
                <wp:positionH relativeFrom="margin">
                  <wp:posOffset>5076825</wp:posOffset>
                </wp:positionH>
                <wp:positionV relativeFrom="paragraph">
                  <wp:posOffset>76200</wp:posOffset>
                </wp:positionV>
                <wp:extent cx="676275" cy="314325"/>
                <wp:effectExtent l="0" t="0" r="9525" b="9525"/>
                <wp:wrapNone/>
                <wp:docPr id="467" name="Rounded Rectangle 467"/>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881DB6"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7FF72B" id="Rounded Rectangle 467" o:spid="_x0000_s1138" style="position:absolute;left:0;text-align:left;margin-left:399.75pt;margin-top:6pt;width:53.25pt;height:24.75pt;z-index:252130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Cq/Vvz&#10;ggIAAE4FAAAOAAAAAAAAAAAAAAAAAC4CAABkcnMvZTJvRG9jLnhtbFBLAQItABQABgAIAAAAIQAd&#10;qgcN3gAAAAkBAAAPAAAAAAAAAAAAAAAAANwEAABkcnMvZG93bnJldi54bWxQSwUGAAAAAAQABADz&#10;AAAA5wUAAAAA&#10;" fillcolor="white [3201]" stroked="f" strokeweight="2pt">
                <v:textbox>
                  <w:txbxContent>
                    <w:p w14:paraId="45881DB6" w14:textId="77777777" w:rsidR="00944514" w:rsidRPr="00B6176C" w:rsidRDefault="00944514" w:rsidP="00EF2CD4">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133376" behindDoc="0" locked="0" layoutInCell="1" allowOverlap="1" wp14:anchorId="3280873A" wp14:editId="07D07C4A">
                <wp:simplePos x="0" y="0"/>
                <wp:positionH relativeFrom="column">
                  <wp:posOffset>895350</wp:posOffset>
                </wp:positionH>
                <wp:positionV relativeFrom="paragraph">
                  <wp:posOffset>0</wp:posOffset>
                </wp:positionV>
                <wp:extent cx="828675" cy="640080"/>
                <wp:effectExtent l="0" t="0" r="28575" b="26670"/>
                <wp:wrapNone/>
                <wp:docPr id="468" name="Rectangle 46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2E3707E" w14:textId="77777777" w:rsidR="00944514" w:rsidRDefault="00944514" w:rsidP="00EF2CD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0873A" id="Rectangle 468" o:spid="_x0000_s1139" style="position:absolute;left:0;text-align:left;margin-left:70.5pt;margin-top:0;width:65.25pt;height:50.4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Lev7uPEAgAADAYAAA4AAAAAAAAAAAAAAAAALgIAAGRycy9lMm9Eb2MueG1sUEsBAi0AFAAGAAgA&#10;AAAhAAr7UkjaAAAACAEAAA8AAAAAAAAAAAAAAAAAHgUAAGRycy9kb3ducmV2LnhtbFBLBQYAAAAA&#10;BAAEAPMAAAAlBgAAAAA=&#10;" fillcolor="#4f81bd [3204]" strokecolor="#5a5a5a [2109]" strokeweight="1pt">
                <v:textbox>
                  <w:txbxContent>
                    <w:p w14:paraId="22E3707E" w14:textId="77777777" w:rsidR="00944514" w:rsidRDefault="00944514" w:rsidP="00EF2CD4">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131328" behindDoc="0" locked="0" layoutInCell="1" allowOverlap="1" wp14:anchorId="643CC98B" wp14:editId="02E708C4">
                <wp:simplePos x="0" y="0"/>
                <wp:positionH relativeFrom="margin">
                  <wp:align>right</wp:align>
                </wp:positionH>
                <wp:positionV relativeFrom="paragraph">
                  <wp:posOffset>9525</wp:posOffset>
                </wp:positionV>
                <wp:extent cx="361950" cy="504825"/>
                <wp:effectExtent l="0" t="0" r="0" b="9525"/>
                <wp:wrapNone/>
                <wp:docPr id="481" name="Rounded Rectangle 48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51DE82"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CC98B" id="Rounded Rectangle 481" o:spid="_x0000_s1140" style="position:absolute;left:0;text-align:left;margin-left:-22.7pt;margin-top:.75pt;width:28.5pt;height:39.75pt;z-index:252131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Euqgt4ICAABO&#10;BQAADgAAAAAAAAAAAAAAAAAuAgAAZHJzL2Uyb0RvYy54bWxQSwECLQAUAAYACAAAACEAOJmnztkA&#10;AAAEAQAADwAAAAAAAAAAAAAAAADcBAAAZHJzL2Rvd25yZXYueG1sUEsFBgAAAAAEAAQA8wAAAOIF&#10;AAAAAA==&#10;" fillcolor="white [3201]" stroked="f" strokeweight="2pt">
                <v:textbox>
                  <w:txbxContent>
                    <w:p w14:paraId="0651DE82" w14:textId="77777777" w:rsidR="00944514" w:rsidRPr="00B6176C" w:rsidRDefault="00944514" w:rsidP="00EF2CD4">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129280" behindDoc="0" locked="0" layoutInCell="1" allowOverlap="1" wp14:anchorId="1C4E77B6" wp14:editId="0953472E">
                <wp:simplePos x="0" y="0"/>
                <wp:positionH relativeFrom="margin">
                  <wp:posOffset>2533650</wp:posOffset>
                </wp:positionH>
                <wp:positionV relativeFrom="paragraph">
                  <wp:posOffset>57150</wp:posOffset>
                </wp:positionV>
                <wp:extent cx="1114425" cy="495300"/>
                <wp:effectExtent l="0" t="0" r="9525" b="0"/>
                <wp:wrapNone/>
                <wp:docPr id="483" name="Rounded Rectangle 48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499796C"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E77B6" id="Rounded Rectangle 483" o:spid="_x0000_s1141" style="position:absolute;left:0;text-align:left;margin-left:199.5pt;margin-top:4.5pt;width:87.75pt;height:39pt;z-index:25212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H&#10;R6rshQIAAE8FAAAOAAAAAAAAAAAAAAAAAC4CAABkcnMvZTJvRG9jLnhtbFBLAQItABQABgAIAAAA&#10;IQCcO6n33gAAAAgBAAAPAAAAAAAAAAAAAAAAAN8EAABkcnMvZG93bnJldi54bWxQSwUGAAAAAAQA&#10;BADzAAAA6gUAAAAA&#10;" fillcolor="white [3201]" stroked="f" strokeweight="2pt">
                <v:textbox>
                  <w:txbxContent>
                    <w:p w14:paraId="3499796C" w14:textId="77777777" w:rsidR="00944514" w:rsidRPr="00B6176C" w:rsidRDefault="00944514" w:rsidP="00EF2CD4">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127232" behindDoc="0" locked="0" layoutInCell="1" allowOverlap="1" wp14:anchorId="5ADE5CD1" wp14:editId="1F9BA51B">
                <wp:simplePos x="0" y="0"/>
                <wp:positionH relativeFrom="column">
                  <wp:posOffset>552450</wp:posOffset>
                </wp:positionH>
                <wp:positionV relativeFrom="paragraph">
                  <wp:posOffset>9525</wp:posOffset>
                </wp:positionV>
                <wp:extent cx="533400" cy="314325"/>
                <wp:effectExtent l="0" t="0" r="0" b="9525"/>
                <wp:wrapNone/>
                <wp:docPr id="484" name="Rounded Rectangle 48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1ACF5B"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DE5CD1" id="Rounded Rectangle 484" o:spid="_x0000_s1142" style="position:absolute;left:0;text-align:left;margin-left:43.5pt;margin-top:.75pt;width:42pt;height:24.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ICX0QKBAgAA&#10;TgUAAA4AAAAAAAAAAAAAAAAALgIAAGRycy9lMm9Eb2MueG1sUEsBAi0AFAAGAAgAAAAhANKhTf3b&#10;AAAABwEAAA8AAAAAAAAAAAAAAAAA2wQAAGRycy9kb3ducmV2LnhtbFBLBQYAAAAABAAEAPMAAADj&#10;BQAAAAA=&#10;" fillcolor="white [3201]" stroked="f" strokeweight="2pt">
                <v:textbox>
                  <w:txbxContent>
                    <w:p w14:paraId="231ACF5B" w14:textId="77777777" w:rsidR="00944514" w:rsidRPr="00B6176C" w:rsidRDefault="00944514" w:rsidP="00EF2CD4">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128256" behindDoc="0" locked="0" layoutInCell="1" allowOverlap="1" wp14:anchorId="3119B4DB" wp14:editId="423C0A4D">
                <wp:simplePos x="0" y="0"/>
                <wp:positionH relativeFrom="margin">
                  <wp:align>left</wp:align>
                </wp:positionH>
                <wp:positionV relativeFrom="paragraph">
                  <wp:posOffset>9525</wp:posOffset>
                </wp:positionV>
                <wp:extent cx="533400" cy="314325"/>
                <wp:effectExtent l="0" t="0" r="0" b="9525"/>
                <wp:wrapNone/>
                <wp:docPr id="487" name="Rounded Rectangle 48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B8679B7"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9B4DB" id="Rounded Rectangle 487" o:spid="_x0000_s1143" style="position:absolute;left:0;text-align:left;margin-left:0;margin-top:.75pt;width:42pt;height:24.75pt;z-index:252128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AjWbcigQIAAE4F&#10;AAAOAAAAAAAAAAAAAAAAAC4CAABkcnMvZTJvRG9jLnhtbFBLAQItABQABgAIAAAAIQAbbh3+2QAA&#10;AAQBAAAPAAAAAAAAAAAAAAAAANsEAABkcnMvZG93bnJldi54bWxQSwUGAAAAAAQABADzAAAA4QUA&#10;AAAA&#10;" fillcolor="white [3201]" stroked="f" strokeweight="2pt">
                <v:textbox>
                  <w:txbxContent>
                    <w:p w14:paraId="2B8679B7" w14:textId="77777777" w:rsidR="00944514" w:rsidRPr="00B6176C" w:rsidRDefault="00944514" w:rsidP="00EF2CD4">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126208" behindDoc="0" locked="0" layoutInCell="1" allowOverlap="1" wp14:anchorId="14641686" wp14:editId="5EC0D165">
                <wp:simplePos x="0" y="0"/>
                <wp:positionH relativeFrom="column">
                  <wp:posOffset>714375</wp:posOffset>
                </wp:positionH>
                <wp:positionV relativeFrom="paragraph">
                  <wp:posOffset>8791575</wp:posOffset>
                </wp:positionV>
                <wp:extent cx="1771650" cy="333375"/>
                <wp:effectExtent l="0" t="0" r="0" b="9525"/>
                <wp:wrapNone/>
                <wp:docPr id="488" name="Rounded Rectangle 48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B0BECDD" w14:textId="77777777" w:rsidR="00944514" w:rsidRDefault="00944514" w:rsidP="00EF2CD4">
                            <w:pPr>
                              <w:jc w:val="center"/>
                              <w:rPr>
                                <w:rFonts w:ascii="Tahoma" w:hAnsi="Tahoma" w:cs="Tahoma"/>
                                <w:sz w:val="20"/>
                              </w:rPr>
                            </w:pPr>
                          </w:p>
                          <w:p w14:paraId="038AA358" w14:textId="77777777" w:rsidR="00944514" w:rsidRDefault="00944514" w:rsidP="00EF2CD4">
                            <w:pPr>
                              <w:jc w:val="center"/>
                              <w:rPr>
                                <w:rFonts w:ascii="Tahoma" w:hAnsi="Tahoma" w:cs="Tahoma"/>
                                <w:sz w:val="20"/>
                              </w:rPr>
                            </w:pPr>
                          </w:p>
                          <w:p w14:paraId="78A91E43" w14:textId="77777777" w:rsidR="00944514" w:rsidRDefault="00944514" w:rsidP="00EF2CD4">
                            <w:pPr>
                              <w:jc w:val="center"/>
                              <w:rPr>
                                <w:rFonts w:ascii="Tahoma" w:hAnsi="Tahoma" w:cs="Tahoma"/>
                                <w:sz w:val="20"/>
                              </w:rPr>
                            </w:pPr>
                          </w:p>
                          <w:p w14:paraId="0AFAF27E" w14:textId="77777777" w:rsidR="00944514" w:rsidRDefault="00944514" w:rsidP="00EF2CD4">
                            <w:pPr>
                              <w:jc w:val="center"/>
                              <w:rPr>
                                <w:rFonts w:ascii="Tahoma" w:hAnsi="Tahoma" w:cs="Tahoma"/>
                                <w:sz w:val="20"/>
                              </w:rPr>
                            </w:pPr>
                          </w:p>
                          <w:p w14:paraId="583592E1" w14:textId="77777777" w:rsidR="00944514" w:rsidRPr="003B4DCF" w:rsidRDefault="00944514" w:rsidP="00EF2CD4">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641686" id="Rounded Rectangle 488" o:spid="_x0000_s1144" style="position:absolute;left:0;text-align:left;margin-left:56.25pt;margin-top:692.25pt;width:139.5pt;height:26.2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cHe4z4AC&#10;AABPBQAADgAAAAAAAAAAAAAAAAAuAgAAZHJzL2Uyb0RvYy54bWxQSwECLQAUAAYACAAAACEARQZY&#10;et4AAAANAQAADwAAAAAAAAAAAAAAAADaBAAAZHJzL2Rvd25yZXYueG1sUEsFBgAAAAAEAAQA8wAA&#10;AOUFAAAAAA==&#10;" fillcolor="white [3201]" stroked="f" strokeweight="2pt">
                <v:textbox>
                  <w:txbxContent>
                    <w:p w14:paraId="2B0BECDD" w14:textId="77777777" w:rsidR="00944514" w:rsidRDefault="00944514" w:rsidP="00EF2CD4">
                      <w:pPr>
                        <w:jc w:val="center"/>
                        <w:rPr>
                          <w:rFonts w:ascii="Tahoma" w:hAnsi="Tahoma" w:cs="Tahoma"/>
                          <w:sz w:val="20"/>
                        </w:rPr>
                      </w:pPr>
                    </w:p>
                    <w:p w14:paraId="038AA358" w14:textId="77777777" w:rsidR="00944514" w:rsidRDefault="00944514" w:rsidP="00EF2CD4">
                      <w:pPr>
                        <w:jc w:val="center"/>
                        <w:rPr>
                          <w:rFonts w:ascii="Tahoma" w:hAnsi="Tahoma" w:cs="Tahoma"/>
                          <w:sz w:val="20"/>
                        </w:rPr>
                      </w:pPr>
                    </w:p>
                    <w:p w14:paraId="78A91E43" w14:textId="77777777" w:rsidR="00944514" w:rsidRDefault="00944514" w:rsidP="00EF2CD4">
                      <w:pPr>
                        <w:jc w:val="center"/>
                        <w:rPr>
                          <w:rFonts w:ascii="Tahoma" w:hAnsi="Tahoma" w:cs="Tahoma"/>
                          <w:sz w:val="20"/>
                        </w:rPr>
                      </w:pPr>
                    </w:p>
                    <w:p w14:paraId="0AFAF27E" w14:textId="77777777" w:rsidR="00944514" w:rsidRDefault="00944514" w:rsidP="00EF2CD4">
                      <w:pPr>
                        <w:jc w:val="center"/>
                        <w:rPr>
                          <w:rFonts w:ascii="Tahoma" w:hAnsi="Tahoma" w:cs="Tahoma"/>
                          <w:sz w:val="20"/>
                        </w:rPr>
                      </w:pPr>
                    </w:p>
                    <w:p w14:paraId="583592E1" w14:textId="77777777" w:rsidR="00944514" w:rsidRPr="003B4DCF" w:rsidRDefault="00944514" w:rsidP="00EF2CD4">
                      <w:pPr>
                        <w:jc w:val="center"/>
                        <w:rPr>
                          <w:rFonts w:ascii="Tahoma" w:hAnsi="Tahoma" w:cs="Tahoma"/>
                          <w:sz w:val="20"/>
                        </w:rPr>
                      </w:pPr>
                    </w:p>
                  </w:txbxContent>
                </v:textbox>
              </v:roundrect>
            </w:pict>
          </mc:Fallback>
        </mc:AlternateContent>
      </w:r>
      <w:r w:rsidRPr="00215EAC">
        <w:rPr>
          <w:rFonts w:ascii="Arial" w:hAnsi="Arial" w:cs="Arial"/>
        </w:rPr>
        <w:t xml:space="preserve">                                                         </w:t>
      </w:r>
    </w:p>
    <w:p w14:paraId="400D491F" w14:textId="77777777" w:rsidR="00EF2CD4" w:rsidRPr="00000A88" w:rsidRDefault="00EF2CD4" w:rsidP="00EF2CD4">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2140544" behindDoc="0" locked="0" layoutInCell="1" allowOverlap="1" wp14:anchorId="262DEACE" wp14:editId="4A95B5E1">
                <wp:simplePos x="0" y="0"/>
                <wp:positionH relativeFrom="column">
                  <wp:posOffset>1238250</wp:posOffset>
                </wp:positionH>
                <wp:positionV relativeFrom="paragraph">
                  <wp:posOffset>180340</wp:posOffset>
                </wp:positionV>
                <wp:extent cx="0" cy="7223760"/>
                <wp:effectExtent l="0" t="0" r="19050" b="34290"/>
                <wp:wrapNone/>
                <wp:docPr id="491" name="Straight Connector 491"/>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B90C7" id="Straight Connector 491" o:spid="_x0000_s1026" style="position:absolute;flip:x;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" strokecolor="#4579b8 [3044]" strokeweight="0"/>
            </w:pict>
          </mc:Fallback>
        </mc:AlternateContent>
      </w:r>
    </w:p>
    <w:p w14:paraId="58BB102A" w14:textId="77777777" w:rsidR="00EF2CD4" w:rsidRDefault="00EF2CD4" w:rsidP="00EF2CD4">
      <w:pPr>
        <w:rPr>
          <w:rFonts w:ascii="Arial" w:hAnsi="Arial" w:cs="Arial"/>
          <w:sz w:val="20"/>
        </w:rPr>
      </w:pPr>
      <w:r w:rsidRPr="00215EAC">
        <w:rPr>
          <w:rFonts w:ascii="Arial" w:hAnsi="Arial" w:cs="Arial"/>
          <w:sz w:val="20"/>
        </w:rPr>
        <w:t xml:space="preserve">                                    AT </w:t>
      </w:r>
    </w:p>
    <w:p w14:paraId="1B67F64C" w14:textId="3D0C9568" w:rsidR="00EF2CD4" w:rsidRDefault="008E354A" w:rsidP="00EF2CD4">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138496" behindDoc="0" locked="0" layoutInCell="1" allowOverlap="1" wp14:anchorId="6C6F58CB" wp14:editId="20CBEE96">
                <wp:simplePos x="0" y="0"/>
                <wp:positionH relativeFrom="column">
                  <wp:posOffset>6257925</wp:posOffset>
                </wp:positionH>
                <wp:positionV relativeFrom="paragraph">
                  <wp:posOffset>145415</wp:posOffset>
                </wp:positionV>
                <wp:extent cx="0" cy="6949440"/>
                <wp:effectExtent l="0" t="0" r="19050" b="22860"/>
                <wp:wrapNone/>
                <wp:docPr id="492" name="Straight Connector 492"/>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69E89" id="Straight Connector 492" o:spid="_x0000_s1026" style="position:absolute;flip:x;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75pt,11.45pt" to="492.75pt,5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" strokecolor="#4579b8 [3044]" strokeweight="0"/>
            </w:pict>
          </mc:Fallback>
        </mc:AlternateContent>
      </w:r>
      <w:r w:rsidR="000F0337" w:rsidRPr="00215EAC">
        <w:rPr>
          <w:rFonts w:ascii="Arial" w:hAnsi="Arial" w:cs="Arial"/>
          <w:noProof/>
          <w:lang w:val="en-US"/>
        </w:rPr>
        <mc:AlternateContent>
          <mc:Choice Requires="wps">
            <w:drawing>
              <wp:anchor distT="0" distB="0" distL="114300" distR="114300" simplePos="0" relativeHeight="252199936" behindDoc="1" locked="0" layoutInCell="1" allowOverlap="1" wp14:anchorId="025C830C" wp14:editId="4DA9AEE9">
                <wp:simplePos x="0" y="0"/>
                <wp:positionH relativeFrom="column">
                  <wp:posOffset>4271645</wp:posOffset>
                </wp:positionH>
                <wp:positionV relativeFrom="paragraph">
                  <wp:posOffset>142875</wp:posOffset>
                </wp:positionV>
                <wp:extent cx="0" cy="6949440"/>
                <wp:effectExtent l="0" t="0" r="19050" b="22860"/>
                <wp:wrapNone/>
                <wp:docPr id="494" name="Straight Connector 49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93FD0" id="Straight Connector 494" o:spid="_x0000_s1026" style="position:absolute;flip:x;z-index:-25111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11.25pt" to="336.35pt,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" strokecolor="#4579b8 [3044]" strokeweight="0"/>
            </w:pict>
          </mc:Fallback>
        </mc:AlternateContent>
      </w:r>
      <w:r w:rsidR="000F0337" w:rsidRPr="00215EAC">
        <w:rPr>
          <w:rFonts w:ascii="Arial" w:hAnsi="Arial" w:cs="Arial"/>
          <w:noProof/>
          <w:lang w:val="en-US"/>
        </w:rPr>
        <mc:AlternateContent>
          <mc:Choice Requires="wps">
            <w:drawing>
              <wp:anchor distT="0" distB="0" distL="114300" distR="114300" simplePos="0" relativeHeight="252198912" behindDoc="1" locked="0" layoutInCell="1" allowOverlap="1" wp14:anchorId="7B0C5CC2" wp14:editId="208D40B5">
                <wp:simplePos x="0" y="0"/>
                <wp:positionH relativeFrom="column">
                  <wp:posOffset>5313045</wp:posOffset>
                </wp:positionH>
                <wp:positionV relativeFrom="paragraph">
                  <wp:posOffset>125399</wp:posOffset>
                </wp:positionV>
                <wp:extent cx="0" cy="6949440"/>
                <wp:effectExtent l="0" t="0" r="19050" b="22860"/>
                <wp:wrapNone/>
                <wp:docPr id="495" name="Straight Connector 49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F65A9" id="Straight Connector 495" o:spid="_x0000_s1026" style="position:absolute;flip:x;z-index:-2511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9.85pt" to="418.35pt,5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" strokecolor="#4579b8 [3044]" strokeweight="0"/>
            </w:pict>
          </mc:Fallback>
        </mc:AlternateContent>
      </w:r>
      <w:r w:rsidR="000F0337" w:rsidRPr="00215EAC">
        <w:rPr>
          <w:rFonts w:ascii="Arial" w:hAnsi="Arial" w:cs="Arial"/>
          <w:noProof/>
          <w:lang w:val="en-US"/>
        </w:rPr>
        <mc:AlternateContent>
          <mc:Choice Requires="wps">
            <w:drawing>
              <wp:anchor distT="0" distB="0" distL="114300" distR="114300" simplePos="0" relativeHeight="252136448" behindDoc="0" locked="0" layoutInCell="1" allowOverlap="1" wp14:anchorId="17209D61" wp14:editId="4AF5E579">
                <wp:simplePos x="0" y="0"/>
                <wp:positionH relativeFrom="column">
                  <wp:posOffset>3028950</wp:posOffset>
                </wp:positionH>
                <wp:positionV relativeFrom="paragraph">
                  <wp:posOffset>142240</wp:posOffset>
                </wp:positionV>
                <wp:extent cx="0" cy="6949440"/>
                <wp:effectExtent l="0" t="0" r="19050" b="22860"/>
                <wp:wrapNone/>
                <wp:docPr id="496" name="Straight Connector 496"/>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0ECF9" id="Straight Connector 496" o:spid="_x0000_s1026" style="position:absolute;flip:x;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1.2pt" to="238.5pt,5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" strokecolor="#4579b8 [3044]"/>
            </w:pict>
          </mc:Fallback>
        </mc:AlternateContent>
      </w:r>
    </w:p>
    <w:p w14:paraId="7E608FAE" w14:textId="74475B56" w:rsidR="00EF2CD4" w:rsidRDefault="00EF2CD4" w:rsidP="00EF2CD4">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137472" behindDoc="1" locked="0" layoutInCell="1" allowOverlap="1" wp14:anchorId="6A73FC13" wp14:editId="56B4F2AB">
                <wp:simplePos x="0" y="0"/>
                <wp:positionH relativeFrom="column">
                  <wp:posOffset>216673</wp:posOffset>
                </wp:positionH>
                <wp:positionV relativeFrom="paragraph">
                  <wp:posOffset>14191</wp:posOffset>
                </wp:positionV>
                <wp:extent cx="0" cy="6844665"/>
                <wp:effectExtent l="0" t="0" r="19050" b="32385"/>
                <wp:wrapNone/>
                <wp:docPr id="493" name="Straight Connector 493"/>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67719" id="Straight Connector 493" o:spid="_x0000_s1026" style="position:absolute;flip:x;z-index:-2511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DeAYG5yAEAAN4DAAAOAAAAAAAA&#10;AAAAAAAAAC4CAABkcnMvZTJvRG9jLnhtbFBLAQItABQABgAIAAAAIQDTlVbv3gAAAAgBAAAPAAAA&#10;AAAAAAAAAAAAACIEAABkcnMvZG93bnJldi54bWxQSwUGAAAAAAQABADzAAAALQUAAAAA&#10;" strokecolor="#4579b8 [3044]" strokeweight="0"/>
            </w:pict>
          </mc:Fallback>
        </mc:AlternateContent>
      </w:r>
    </w:p>
    <w:p w14:paraId="597510C1" w14:textId="77777777" w:rsidR="00EF2CD4" w:rsidRPr="00755387" w:rsidRDefault="00EF2CD4" w:rsidP="00EF2CD4">
      <w:pPr>
        <w:rPr>
          <w:rFonts w:ascii="Arial" w:hAnsi="Arial" w:cs="Arial"/>
          <w:sz w:val="20"/>
        </w:rPr>
      </w:pPr>
      <w:r>
        <w:rPr>
          <w:noProof/>
          <w:lang w:val="en-US"/>
        </w:rPr>
        <mc:AlternateContent>
          <mc:Choice Requires="wps">
            <w:drawing>
              <wp:anchor distT="0" distB="0" distL="114300" distR="114300" simplePos="0" relativeHeight="252194816" behindDoc="0" locked="0" layoutInCell="1" allowOverlap="1" wp14:anchorId="607BD800" wp14:editId="0A1A6EFD">
                <wp:simplePos x="0" y="0"/>
                <wp:positionH relativeFrom="column">
                  <wp:posOffset>1226185</wp:posOffset>
                </wp:positionH>
                <wp:positionV relativeFrom="paragraph">
                  <wp:posOffset>184785</wp:posOffset>
                </wp:positionV>
                <wp:extent cx="1812290" cy="0"/>
                <wp:effectExtent l="0" t="76200" r="16510" b="95250"/>
                <wp:wrapNone/>
                <wp:docPr id="497" name="Straight Arrow Connector 497"/>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6AAA52" id="Straight Arrow Connector 497" o:spid="_x0000_s1026" type="#_x0000_t32" style="position:absolute;margin-left:96.55pt;margin-top:14.55pt;width:142.7pt;height:0;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" strokecolor="#4579b8 [3044]" strokeweight="0">
                <v:stroke endarrow="block"/>
              </v:shape>
            </w:pict>
          </mc:Fallback>
        </mc:AlternateContent>
      </w:r>
      <w:r>
        <w:rPr>
          <w:rFonts w:asciiTheme="minorHAnsi" w:hAnsiTheme="minorHAnsi" w:cs="Arial"/>
          <w:szCs w:val="24"/>
        </w:rPr>
        <w:t xml:space="preserve">                                     </w:t>
      </w:r>
      <w:r w:rsidRPr="00755387">
        <w:rPr>
          <w:rFonts w:ascii="Arial" w:hAnsi="Arial" w:cs="Arial"/>
          <w:sz w:val="20"/>
        </w:rPr>
        <w:t>AT server setup Initialization</w:t>
      </w:r>
    </w:p>
    <w:p w14:paraId="7B109068" w14:textId="794C3EF8" w:rsidR="00EF2CD4" w:rsidRDefault="00EF2CD4" w:rsidP="00EF2CD4">
      <w:pPr>
        <w:rPr>
          <w:rFonts w:ascii="Arial" w:hAnsi="Arial" w:cs="Arial"/>
          <w:sz w:val="20"/>
        </w:rPr>
      </w:pPr>
    </w:p>
    <w:p w14:paraId="4580CCE2" w14:textId="7D189FF5" w:rsidR="00EF2CD4" w:rsidRPr="00215EAC" w:rsidRDefault="00A1035D" w:rsidP="00EF2CD4">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165120" behindDoc="0" locked="0" layoutInCell="1" allowOverlap="1" wp14:anchorId="3320A478" wp14:editId="6F6C2070">
                <wp:simplePos x="0" y="0"/>
                <wp:positionH relativeFrom="margin">
                  <wp:posOffset>2219960</wp:posOffset>
                </wp:positionH>
                <wp:positionV relativeFrom="paragraph">
                  <wp:posOffset>52070</wp:posOffset>
                </wp:positionV>
                <wp:extent cx="1637665" cy="1685925"/>
                <wp:effectExtent l="0" t="0" r="19685" b="28575"/>
                <wp:wrapNone/>
                <wp:docPr id="498" name="Flowchart: Decision 498"/>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2398157B" w14:textId="77777777" w:rsidR="00944514" w:rsidRPr="00755387" w:rsidRDefault="00944514" w:rsidP="00EF2CD4">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0A478" id="Flowchart: Decision 498" o:spid="_x0000_s1145" type="#_x0000_t110" style="position:absolute;margin-left:174.8pt;margin-top:4.1pt;width:128.95pt;height:132.75pt;z-index:25216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" fillcolor="white [3201]" strokecolor="#4f81bd [3204]" strokeweight="0">
                <v:textbox>
                  <w:txbxContent>
                    <w:p w14:paraId="2398157B" w14:textId="77777777" w:rsidR="00944514" w:rsidRPr="00755387" w:rsidRDefault="00944514" w:rsidP="00EF2CD4">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72669A39" w14:textId="77777777" w:rsidR="00A1035D" w:rsidRDefault="00EF2CD4" w:rsidP="00EF2CD4">
      <w:pPr>
        <w:rPr>
          <w:rFonts w:ascii="Arial" w:hAnsi="Arial" w:cs="Arial"/>
          <w:sz w:val="20"/>
        </w:rPr>
      </w:pPr>
      <w:r w:rsidRPr="00215EAC">
        <w:rPr>
          <w:rFonts w:ascii="Arial" w:hAnsi="Arial" w:cs="Arial"/>
          <w:sz w:val="20"/>
        </w:rPr>
        <w:tab/>
      </w:r>
    </w:p>
    <w:p w14:paraId="7940D18A" w14:textId="5343FDA6" w:rsidR="00EF2CD4" w:rsidRPr="00215EAC" w:rsidRDefault="00EF2CD4" w:rsidP="00EF2CD4">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46B39A5C" w14:textId="77777777" w:rsidR="00EF2CD4" w:rsidRPr="00215EAC" w:rsidRDefault="00EF2CD4" w:rsidP="00EF2CD4">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7335A5BE" w14:textId="77777777" w:rsidR="00EF2CD4" w:rsidRPr="00215EAC" w:rsidRDefault="00EF2CD4" w:rsidP="00EF2CD4">
      <w:pPr>
        <w:rPr>
          <w:rFonts w:ascii="Arial" w:hAnsi="Arial" w:cs="Arial"/>
          <w:sz w:val="20"/>
        </w:rPr>
      </w:pPr>
    </w:p>
    <w:p w14:paraId="6C24608F" w14:textId="5C502570" w:rsidR="00EF2CD4" w:rsidRPr="00215EAC" w:rsidRDefault="00EF2CD4" w:rsidP="00EF2CD4">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AT+K</w:t>
      </w:r>
      <w:r w:rsidR="00370B14">
        <w:rPr>
          <w:rFonts w:ascii="Arial" w:hAnsi="Arial" w:cs="Arial"/>
          <w:sz w:val="20"/>
        </w:rPr>
        <w:t>CNXPROFILE</w:t>
      </w:r>
      <w:r>
        <w:rPr>
          <w:rFonts w:ascii="Arial" w:hAnsi="Arial" w:cs="Arial"/>
          <w:sz w:val="20"/>
        </w:rPr>
        <w:t xml:space="preserve">                                                            No</w:t>
      </w:r>
    </w:p>
    <w:p w14:paraId="4A993593" w14:textId="77777777" w:rsidR="00EF2CD4" w:rsidRPr="00215EAC" w:rsidRDefault="00EF2CD4" w:rsidP="00EF2CD4">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2195840" behindDoc="0" locked="0" layoutInCell="1" allowOverlap="1" wp14:anchorId="23CBABAD" wp14:editId="5785E2C3">
                <wp:simplePos x="0" y="0"/>
                <wp:positionH relativeFrom="column">
                  <wp:posOffset>3857625</wp:posOffset>
                </wp:positionH>
                <wp:positionV relativeFrom="paragraph">
                  <wp:posOffset>14274</wp:posOffset>
                </wp:positionV>
                <wp:extent cx="2401294" cy="0"/>
                <wp:effectExtent l="0" t="76200" r="18415" b="95250"/>
                <wp:wrapNone/>
                <wp:docPr id="499" name="Straight Arrow Connector 499"/>
                <wp:cNvGraphicFramePr/>
                <a:graphic xmlns:a="http://schemas.openxmlformats.org/drawingml/2006/main">
                  <a:graphicData uri="http://schemas.microsoft.com/office/word/2010/wordprocessingShape">
                    <wps:wsp>
                      <wps:cNvCnPr/>
                      <wps:spPr>
                        <a:xfrm>
                          <a:off x="0" y="0"/>
                          <a:ext cx="2401294"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0AFE6" id="Straight Arrow Connector 499" o:spid="_x0000_s1026" type="#_x0000_t32" style="position:absolute;margin-left:303.75pt;margin-top:1.1pt;width:189.1pt;height:0;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" strokecolor="#4579b8 [3044]" strokeweight="0">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142592" behindDoc="0" locked="0" layoutInCell="1" allowOverlap="1" wp14:anchorId="465947A7" wp14:editId="6A1EB253">
                <wp:simplePos x="0" y="0"/>
                <wp:positionH relativeFrom="column">
                  <wp:posOffset>219338</wp:posOffset>
                </wp:positionH>
                <wp:positionV relativeFrom="paragraph">
                  <wp:posOffset>18942</wp:posOffset>
                </wp:positionV>
                <wp:extent cx="2011680" cy="0"/>
                <wp:effectExtent l="0" t="76200" r="26670" b="95250"/>
                <wp:wrapNone/>
                <wp:docPr id="500" name="Straight Arrow Connector 500"/>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AD198" id="Straight Arrow Connector 500" o:spid="_x0000_s1026" type="#_x0000_t32" style="position:absolute;margin-left:17.25pt;margin-top:1.5pt;width:158.4pt;height:0;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" strokecolor="#4579b8 [3044]" strokeweight="0">
                <v:stroke endarrow="block"/>
              </v:shape>
            </w:pict>
          </mc:Fallback>
        </mc:AlternateContent>
      </w:r>
      <w:r w:rsidRPr="00215EAC">
        <w:rPr>
          <w:rFonts w:ascii="Arial" w:hAnsi="Arial" w:cs="Arial"/>
        </w:rPr>
        <w:t xml:space="preserve"> </w:t>
      </w:r>
    </w:p>
    <w:p w14:paraId="72A92A55" w14:textId="77777777" w:rsidR="00EF2CD4" w:rsidRDefault="00EF2CD4" w:rsidP="00EF2CD4">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5EC9E83A" w14:textId="77777777" w:rsidR="00EF2CD4" w:rsidRDefault="00EF2CD4" w:rsidP="00EF2CD4">
      <w:pPr>
        <w:tabs>
          <w:tab w:val="left" w:pos="3810"/>
          <w:tab w:val="left" w:pos="6090"/>
        </w:tabs>
        <w:rPr>
          <w:rFonts w:ascii="Arial" w:hAnsi="Arial" w:cs="Arial"/>
        </w:rPr>
      </w:pPr>
    </w:p>
    <w:p w14:paraId="02DEE1E6" w14:textId="77777777" w:rsidR="00EF2CD4" w:rsidRDefault="00EF2CD4" w:rsidP="00EF2CD4">
      <w:pPr>
        <w:tabs>
          <w:tab w:val="left" w:pos="6090"/>
        </w:tabs>
        <w:rPr>
          <w:rFonts w:ascii="Arial" w:hAnsi="Arial" w:cs="Arial"/>
        </w:rPr>
      </w:pPr>
      <w:r>
        <w:rPr>
          <w:rFonts w:ascii="Arial" w:hAnsi="Arial" w:cs="Arial"/>
        </w:rPr>
        <w:t xml:space="preserve">                                                                         </w:t>
      </w:r>
    </w:p>
    <w:p w14:paraId="3B8CEC74" w14:textId="77777777" w:rsidR="00EF2CD4" w:rsidRDefault="00EF2CD4" w:rsidP="00EF2CD4">
      <w:pPr>
        <w:tabs>
          <w:tab w:val="left" w:pos="6090"/>
        </w:tabs>
        <w:rPr>
          <w:rFonts w:ascii="Arial" w:hAnsi="Arial" w:cs="Arial"/>
        </w:rPr>
      </w:pPr>
      <w:r>
        <w:rPr>
          <w:rFonts w:ascii="Arial" w:hAnsi="Arial" w:cs="Arial"/>
        </w:rPr>
        <w:t xml:space="preserve">                                                                           </w:t>
      </w:r>
    </w:p>
    <w:p w14:paraId="2857E4F4" w14:textId="77777777" w:rsidR="00EF2CD4" w:rsidRPr="00200FA7" w:rsidRDefault="00EF2CD4" w:rsidP="00EF2CD4">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4EF721B5" w14:textId="77777777" w:rsidR="00EF2CD4" w:rsidRPr="00755387" w:rsidRDefault="00EF2CD4" w:rsidP="00EF2CD4">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79D4F803" w14:textId="77777777" w:rsidR="00EF2CD4" w:rsidRPr="00572F5A" w:rsidRDefault="00EF2CD4" w:rsidP="00EF2CD4">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143616" behindDoc="0" locked="0" layoutInCell="1" allowOverlap="1" wp14:anchorId="36AC0021" wp14:editId="7F8DD3FE">
                <wp:simplePos x="0" y="0"/>
                <wp:positionH relativeFrom="column">
                  <wp:posOffset>1227151</wp:posOffset>
                </wp:positionH>
                <wp:positionV relativeFrom="paragraph">
                  <wp:posOffset>8255</wp:posOffset>
                </wp:positionV>
                <wp:extent cx="1800225" cy="0"/>
                <wp:effectExtent l="38100" t="76200" r="0" b="95250"/>
                <wp:wrapNone/>
                <wp:docPr id="501" name="Straight Arrow Connector 501"/>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BD333" id="Straight Arrow Connector 501" o:spid="_x0000_s1026" type="#_x0000_t32" style="position:absolute;margin-left:96.65pt;margin-top:.65pt;width:141.75pt;height:0;flip:x;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7A3B946E" w14:textId="77777777" w:rsidR="00EF2CD4" w:rsidRDefault="00EF2CD4" w:rsidP="00EF2CD4">
      <w:pPr>
        <w:tabs>
          <w:tab w:val="left" w:pos="6090"/>
        </w:tabs>
        <w:rPr>
          <w:rFonts w:ascii="Arial" w:hAnsi="Arial" w:cs="Arial"/>
        </w:rPr>
      </w:pPr>
    </w:p>
    <w:p w14:paraId="5ABA3E37" w14:textId="77777777" w:rsidR="00EF2CD4" w:rsidRPr="00215EAC" w:rsidRDefault="00EF2CD4" w:rsidP="00EF2CD4">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164096" behindDoc="0" locked="0" layoutInCell="1" allowOverlap="1" wp14:anchorId="7F0AA796" wp14:editId="56CC307C">
                <wp:simplePos x="0" y="0"/>
                <wp:positionH relativeFrom="column">
                  <wp:posOffset>547777</wp:posOffset>
                </wp:positionH>
                <wp:positionV relativeFrom="paragraph">
                  <wp:posOffset>7956</wp:posOffset>
                </wp:positionV>
                <wp:extent cx="1390650" cy="491706"/>
                <wp:effectExtent l="0" t="0" r="19050" b="22860"/>
                <wp:wrapNone/>
                <wp:docPr id="502" name="Rectangle 502"/>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7AD05C9F" w14:textId="77777777" w:rsidR="00944514" w:rsidRPr="00755387" w:rsidRDefault="00944514" w:rsidP="00EF2CD4">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AA796" id="Rectangle 502" o:spid="_x0000_s1146" style="position:absolute;margin-left:43.15pt;margin-top:.65pt;width:109.5pt;height:38.7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" fillcolor="white [3201]" strokecolor="#4f81bd [3204]" strokeweight="0">
                <v:textbox>
                  <w:txbxContent>
                    <w:p w14:paraId="7AD05C9F" w14:textId="77777777" w:rsidR="00944514" w:rsidRPr="00755387" w:rsidRDefault="00944514" w:rsidP="00EF2CD4">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35F1A05E" w14:textId="77777777" w:rsidR="00EF2CD4" w:rsidRPr="00215EAC" w:rsidRDefault="00EF2CD4" w:rsidP="00EF2CD4">
      <w:pPr>
        <w:tabs>
          <w:tab w:val="left" w:pos="6090"/>
        </w:tabs>
        <w:rPr>
          <w:rFonts w:ascii="Arial" w:hAnsi="Arial" w:cs="Arial"/>
        </w:rPr>
      </w:pPr>
    </w:p>
    <w:p w14:paraId="11A20E91" w14:textId="77777777" w:rsidR="00EF2CD4" w:rsidRPr="00215EAC" w:rsidRDefault="00EF2CD4" w:rsidP="00EF2CD4">
      <w:pPr>
        <w:tabs>
          <w:tab w:val="left" w:pos="6090"/>
        </w:tabs>
        <w:rPr>
          <w:rFonts w:ascii="Arial" w:hAnsi="Arial" w:cs="Arial"/>
        </w:rPr>
      </w:pPr>
    </w:p>
    <w:p w14:paraId="1115910B" w14:textId="77777777" w:rsidR="00EF2CD4" w:rsidRDefault="00EF2CD4" w:rsidP="00EF2CD4">
      <w:pPr>
        <w:tabs>
          <w:tab w:val="left" w:pos="6090"/>
        </w:tabs>
        <w:rPr>
          <w:rFonts w:ascii="Arial" w:hAnsi="Arial" w:cs="Arial"/>
        </w:rPr>
      </w:pPr>
    </w:p>
    <w:p w14:paraId="036A079A" w14:textId="77777777" w:rsidR="00EF2CD4" w:rsidRDefault="00EF2CD4" w:rsidP="00EF2CD4">
      <w:pPr>
        <w:tabs>
          <w:tab w:val="left" w:pos="6090"/>
        </w:tabs>
        <w:rPr>
          <w:rFonts w:ascii="Arial" w:hAnsi="Arial" w:cs="Arial"/>
        </w:rPr>
      </w:pPr>
    </w:p>
    <w:p w14:paraId="15B23FB1" w14:textId="77777777" w:rsidR="00EF2CD4" w:rsidRPr="00215EAC" w:rsidRDefault="00EF2CD4" w:rsidP="00EF2CD4">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141568" behindDoc="0" locked="0" layoutInCell="1" allowOverlap="1" wp14:anchorId="726CDCC9" wp14:editId="555EFFC2">
                <wp:simplePos x="0" y="0"/>
                <wp:positionH relativeFrom="column">
                  <wp:posOffset>309245</wp:posOffset>
                </wp:positionH>
                <wp:positionV relativeFrom="paragraph">
                  <wp:posOffset>10100</wp:posOffset>
                </wp:positionV>
                <wp:extent cx="1876425" cy="1293962"/>
                <wp:effectExtent l="0" t="0" r="28575" b="20955"/>
                <wp:wrapNone/>
                <wp:docPr id="503" name="Diamond 503"/>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3ED1DF6" w14:textId="77777777" w:rsidR="00944514" w:rsidRPr="00755387" w:rsidRDefault="00944514" w:rsidP="00EF2CD4">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CDCC9" id="Diamond 503" o:spid="_x0000_s1147" type="#_x0000_t4" style="position:absolute;margin-left:24.35pt;margin-top:.8pt;width:147.75pt;height:101.9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" fillcolor="white [3201]" strokecolor="#4f81bd [3204]" strokeweight="0">
                <v:textbox>
                  <w:txbxContent>
                    <w:p w14:paraId="53ED1DF6" w14:textId="77777777" w:rsidR="00944514" w:rsidRPr="00755387" w:rsidRDefault="00944514" w:rsidP="00EF2CD4">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72422B3C" w14:textId="77777777" w:rsidR="00EF2CD4" w:rsidRPr="00215EAC" w:rsidRDefault="00EF2CD4" w:rsidP="00EF2CD4">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167168" behindDoc="0" locked="0" layoutInCell="1" allowOverlap="1" wp14:anchorId="38868F51" wp14:editId="1D34E81A">
                <wp:simplePos x="0" y="0"/>
                <wp:positionH relativeFrom="column">
                  <wp:posOffset>4176910</wp:posOffset>
                </wp:positionH>
                <wp:positionV relativeFrom="paragraph">
                  <wp:posOffset>49890</wp:posOffset>
                </wp:positionV>
                <wp:extent cx="1762125" cy="704850"/>
                <wp:effectExtent l="57150" t="38100" r="85725" b="95250"/>
                <wp:wrapNone/>
                <wp:docPr id="504" name="Rectangle 504"/>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760FAB4" w14:textId="77777777" w:rsidR="00944514" w:rsidRPr="00755387" w:rsidRDefault="00944514" w:rsidP="00EF2CD4">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8868F51" id="Rectangle 504" o:spid="_x0000_s1148" style="position:absolute;margin-left:328.9pt;margin-top:3.95pt;width:138.75pt;height:55.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" fillcolor="#92d050" strokecolor="#92d050">
                <v:shadow on="t" color="black" opacity="24903f" origin=",.5" offset="0,.55556mm"/>
                <v:textbox>
                  <w:txbxContent>
                    <w:p w14:paraId="7760FAB4" w14:textId="77777777" w:rsidR="00944514" w:rsidRPr="00755387" w:rsidRDefault="00944514" w:rsidP="00EF2CD4">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6F819701" w14:textId="77777777" w:rsidR="00EF2CD4" w:rsidRPr="00215EAC" w:rsidRDefault="00EF2CD4" w:rsidP="00EF2CD4">
      <w:pPr>
        <w:spacing w:after="120"/>
        <w:ind w:firstLine="720"/>
        <w:rPr>
          <w:rFonts w:ascii="Arial" w:hAnsi="Arial" w:cs="Arial"/>
          <w:sz w:val="20"/>
        </w:rPr>
      </w:pPr>
      <w:r>
        <w:rPr>
          <w:rFonts w:ascii="Arial" w:hAnsi="Arial" w:cs="Arial"/>
          <w:sz w:val="20"/>
        </w:rPr>
        <w:t xml:space="preserve">                                                  Yes        </w:t>
      </w:r>
    </w:p>
    <w:p w14:paraId="598AE517" w14:textId="77777777" w:rsidR="00EF2CD4" w:rsidRPr="00215EAC" w:rsidRDefault="00EF2CD4" w:rsidP="00EF2CD4">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166144" behindDoc="0" locked="0" layoutInCell="1" allowOverlap="1" wp14:anchorId="11B8E07A" wp14:editId="7C88502E">
                <wp:simplePos x="0" y="0"/>
                <wp:positionH relativeFrom="column">
                  <wp:posOffset>2165350</wp:posOffset>
                </wp:positionH>
                <wp:positionV relativeFrom="paragraph">
                  <wp:posOffset>77206</wp:posOffset>
                </wp:positionV>
                <wp:extent cx="2011680" cy="0"/>
                <wp:effectExtent l="0" t="76200" r="26670" b="95250"/>
                <wp:wrapNone/>
                <wp:docPr id="505" name="Straight Arrow Connector 505"/>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D6DB3" id="Straight Arrow Connector 505" o:spid="_x0000_s1026" type="#_x0000_t32" style="position:absolute;margin-left:170.5pt;margin-top:6.1pt;width:158.4pt;height:0;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HdxcYTY&#10;AQAACg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40839A91" w14:textId="77777777" w:rsidR="00EF2CD4" w:rsidRDefault="00EF2CD4" w:rsidP="00EF2CD4">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13CD8625" w14:textId="77777777" w:rsidR="00EF2CD4" w:rsidRDefault="00EF2CD4" w:rsidP="00EF2CD4">
      <w:pPr>
        <w:ind w:left="1440" w:firstLine="720"/>
        <w:rPr>
          <w:rFonts w:ascii="Arial" w:hAnsi="Arial" w:cs="Arial"/>
        </w:rPr>
      </w:pPr>
    </w:p>
    <w:p w14:paraId="4E9FE845" w14:textId="77777777" w:rsidR="00EF2CD4" w:rsidRDefault="00EF2CD4" w:rsidP="00EF2CD4">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679E8D0F" w14:textId="77777777" w:rsidR="00EF2CD4" w:rsidRDefault="00EF2CD4" w:rsidP="00EF2CD4">
      <w:pPr>
        <w:rPr>
          <w:rFonts w:ascii="Arial" w:hAnsi="Arial" w:cs="Arial"/>
        </w:rPr>
      </w:pPr>
      <w:r>
        <w:rPr>
          <w:rFonts w:ascii="Arial" w:hAnsi="Arial" w:cs="Arial"/>
        </w:rPr>
        <w:t xml:space="preserve">                                </w:t>
      </w:r>
      <w:r w:rsidRPr="003477FB">
        <w:rPr>
          <w:rFonts w:asciiTheme="minorHAnsi" w:hAnsiTheme="minorHAnsi" w:cs="Arial"/>
        </w:rPr>
        <w:t>No</w:t>
      </w:r>
    </w:p>
    <w:p w14:paraId="48966B2A" w14:textId="77777777" w:rsidR="00EF2CD4" w:rsidRDefault="00EF2CD4" w:rsidP="00EF2CD4">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170240" behindDoc="0" locked="0" layoutInCell="1" allowOverlap="1" wp14:anchorId="1478E6D4" wp14:editId="7D3C1F10">
                <wp:simplePos x="0" y="0"/>
                <wp:positionH relativeFrom="column">
                  <wp:posOffset>307604</wp:posOffset>
                </wp:positionH>
                <wp:positionV relativeFrom="paragraph">
                  <wp:posOffset>139065</wp:posOffset>
                </wp:positionV>
                <wp:extent cx="1876425" cy="1293962"/>
                <wp:effectExtent l="0" t="0" r="28575" b="20955"/>
                <wp:wrapNone/>
                <wp:docPr id="507" name="Diamond 507"/>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EEB53B2" w14:textId="77777777" w:rsidR="00944514" w:rsidRPr="00755387" w:rsidRDefault="00944514" w:rsidP="00EF2CD4">
                            <w:pPr>
                              <w:jc w:val="center"/>
                              <w:rPr>
                                <w:rFonts w:ascii="Arial" w:hAnsi="Arial" w:cs="Arial"/>
                                <w:sz w:val="20"/>
                              </w:rPr>
                            </w:pPr>
                            <w:r w:rsidRPr="00755387">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8E6D4" id="Diamond 507" o:spid="_x0000_s1149" type="#_x0000_t4" style="position:absolute;margin-left:24.2pt;margin-top:10.95pt;width:147.75pt;height:101.9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" fillcolor="white [3201]" strokecolor="#4f81bd [3204]" strokeweight="0">
                <v:textbox>
                  <w:txbxContent>
                    <w:p w14:paraId="3EEB53B2" w14:textId="77777777" w:rsidR="00944514" w:rsidRPr="00755387" w:rsidRDefault="00944514" w:rsidP="00EF2CD4">
                      <w:pPr>
                        <w:jc w:val="center"/>
                        <w:rPr>
                          <w:rFonts w:ascii="Arial" w:hAnsi="Arial" w:cs="Arial"/>
                          <w:sz w:val="20"/>
                        </w:rPr>
                      </w:pPr>
                      <w:r w:rsidRPr="00755387">
                        <w:rPr>
                          <w:rFonts w:ascii="Arial" w:hAnsi="Arial" w:cs="Arial"/>
                          <w:sz w:val="20"/>
                        </w:rPr>
                        <w:t>If CMD_TYPE_READ</w:t>
                      </w:r>
                    </w:p>
                  </w:txbxContent>
                </v:textbox>
              </v:shape>
            </w:pict>
          </mc:Fallback>
        </mc:AlternateContent>
      </w:r>
    </w:p>
    <w:p w14:paraId="4D9A079E" w14:textId="77777777" w:rsidR="00EF2CD4" w:rsidRDefault="00EF2CD4" w:rsidP="00EF2CD4">
      <w:r>
        <w:t xml:space="preserve">        </w:t>
      </w:r>
    </w:p>
    <w:p w14:paraId="29231EAD" w14:textId="77777777" w:rsidR="00EF2CD4" w:rsidRDefault="00EF2CD4" w:rsidP="00EF2CD4">
      <w:r>
        <w:rPr>
          <w:rFonts w:ascii="Times New Roman" w:eastAsiaTheme="minorHAnsi" w:hAnsi="Times New Roman"/>
          <w:noProof/>
          <w:szCs w:val="24"/>
          <w:lang w:val="en-US"/>
        </w:rPr>
        <mc:AlternateContent>
          <mc:Choice Requires="wps">
            <w:drawing>
              <wp:anchor distT="0" distB="0" distL="114300" distR="114300" simplePos="0" relativeHeight="252168192" behindDoc="0" locked="0" layoutInCell="1" allowOverlap="1" wp14:anchorId="0680B708" wp14:editId="12FA5818">
                <wp:simplePos x="0" y="0"/>
                <wp:positionH relativeFrom="column">
                  <wp:posOffset>4208780</wp:posOffset>
                </wp:positionH>
                <wp:positionV relativeFrom="paragraph">
                  <wp:posOffset>80381</wp:posOffset>
                </wp:positionV>
                <wp:extent cx="1762125" cy="704850"/>
                <wp:effectExtent l="57150" t="38100" r="85725" b="95250"/>
                <wp:wrapNone/>
                <wp:docPr id="508" name="Rectangle 50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6E699F9" w14:textId="77777777" w:rsidR="00944514" w:rsidRPr="00755387" w:rsidRDefault="00944514" w:rsidP="00EF2CD4">
                            <w:pPr>
                              <w:jc w:val="center"/>
                              <w:rPr>
                                <w:rFonts w:ascii="Arial" w:hAnsi="Arial" w:cs="Arial"/>
                                <w:sz w:val="20"/>
                              </w:rPr>
                            </w:pPr>
                            <w:r w:rsidRPr="00755387">
                              <w:rPr>
                                <w:rFonts w:ascii="Arial" w:hAnsi="Arial" w:cs="Arial"/>
                                <w:sz w:val="20"/>
                              </w:rPr>
                              <w:t xml:space="preserve">GOTO to CMD_TYPE_READ </w:t>
                            </w:r>
                          </w:p>
                          <w:p w14:paraId="37ADCD75" w14:textId="77777777" w:rsidR="00944514" w:rsidRPr="00755387" w:rsidRDefault="00944514" w:rsidP="00EF2CD4">
                            <w:pPr>
                              <w:jc w:val="center"/>
                              <w:rPr>
                                <w:rFonts w:ascii="Arial" w:hAnsi="Arial" w:cs="Arial"/>
                                <w:sz w:val="20"/>
                              </w:rPr>
                            </w:pPr>
                            <w:r w:rsidRPr="00755387">
                              <w:rPr>
                                <w:rFonts w:ascii="Arial" w:hAnsi="Arial" w:cs="Arial"/>
                                <w:sz w:val="20"/>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680B708" id="Rectangle 508" o:spid="_x0000_s1150" style="position:absolute;margin-left:331.4pt;margin-top:6.35pt;width:138.75pt;height:55.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" fillcolor="#92d050" strokecolor="#92d050">
                <v:shadow on="t" color="black" opacity="24903f" origin=",.5" offset="0,.55556mm"/>
                <v:textbox>
                  <w:txbxContent>
                    <w:p w14:paraId="66E699F9" w14:textId="77777777" w:rsidR="00944514" w:rsidRPr="00755387" w:rsidRDefault="00944514" w:rsidP="00EF2CD4">
                      <w:pPr>
                        <w:jc w:val="center"/>
                        <w:rPr>
                          <w:rFonts w:ascii="Arial" w:hAnsi="Arial" w:cs="Arial"/>
                          <w:sz w:val="20"/>
                        </w:rPr>
                      </w:pPr>
                      <w:r w:rsidRPr="00755387">
                        <w:rPr>
                          <w:rFonts w:ascii="Arial" w:hAnsi="Arial" w:cs="Arial"/>
                          <w:sz w:val="20"/>
                        </w:rPr>
                        <w:t xml:space="preserve">GOTO to CMD_TYPE_READ </w:t>
                      </w:r>
                    </w:p>
                    <w:p w14:paraId="37ADCD75" w14:textId="77777777" w:rsidR="00944514" w:rsidRPr="00755387" w:rsidRDefault="00944514" w:rsidP="00EF2CD4">
                      <w:pPr>
                        <w:jc w:val="center"/>
                        <w:rPr>
                          <w:rFonts w:ascii="Arial" w:hAnsi="Arial" w:cs="Arial"/>
                          <w:sz w:val="20"/>
                        </w:rPr>
                      </w:pPr>
                      <w:r w:rsidRPr="00755387">
                        <w:rPr>
                          <w:rFonts w:ascii="Arial" w:hAnsi="Arial" w:cs="Arial"/>
                          <w:sz w:val="20"/>
                        </w:rPr>
                        <w:t>Module</w:t>
                      </w:r>
                    </w:p>
                  </w:txbxContent>
                </v:textbox>
              </v:rect>
            </w:pict>
          </mc:Fallback>
        </mc:AlternateContent>
      </w:r>
      <w:r>
        <w:t xml:space="preserve">       </w:t>
      </w:r>
    </w:p>
    <w:p w14:paraId="435CAA5D" w14:textId="77777777" w:rsidR="00EF2CD4" w:rsidRDefault="00EF2CD4" w:rsidP="00EF2CD4">
      <w:r>
        <w:t xml:space="preserve">                                                               </w:t>
      </w:r>
      <w:r>
        <w:rPr>
          <w:rFonts w:ascii="Arial" w:hAnsi="Arial" w:cs="Arial"/>
          <w:sz w:val="20"/>
        </w:rPr>
        <w:t>Yes</w:t>
      </w:r>
    </w:p>
    <w:p w14:paraId="5500919E" w14:textId="77777777" w:rsidR="00EF2CD4" w:rsidRDefault="00EF2CD4" w:rsidP="00EF2CD4">
      <w:r>
        <w:rPr>
          <w:rFonts w:ascii="Arial" w:hAnsi="Arial" w:cs="Arial"/>
          <w:noProof/>
          <w:sz w:val="20"/>
          <w:lang w:val="en-US"/>
        </w:rPr>
        <mc:AlternateContent>
          <mc:Choice Requires="wps">
            <w:drawing>
              <wp:anchor distT="0" distB="0" distL="114300" distR="114300" simplePos="0" relativeHeight="252169216" behindDoc="0" locked="0" layoutInCell="1" allowOverlap="1" wp14:anchorId="29124E50" wp14:editId="3E531261">
                <wp:simplePos x="0" y="0"/>
                <wp:positionH relativeFrom="column">
                  <wp:posOffset>2183394</wp:posOffset>
                </wp:positionH>
                <wp:positionV relativeFrom="paragraph">
                  <wp:posOffset>86504</wp:posOffset>
                </wp:positionV>
                <wp:extent cx="2011680" cy="0"/>
                <wp:effectExtent l="0" t="76200" r="26670" b="95250"/>
                <wp:wrapNone/>
                <wp:docPr id="511" name="Straight Arrow Connector 511"/>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33673" id="Straight Arrow Connector 511" o:spid="_x0000_s1026" type="#_x0000_t32" style="position:absolute;margin-left:171.9pt;margin-top:6.8pt;width:158.4pt;height:0;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" strokecolor="#4579b8 [3044]" strokeweight="0">
                <v:stroke endarrow="block"/>
              </v:shape>
            </w:pict>
          </mc:Fallback>
        </mc:AlternateContent>
      </w:r>
      <w:r>
        <w:t xml:space="preserve">        </w:t>
      </w:r>
    </w:p>
    <w:p w14:paraId="11DF4074" w14:textId="77777777" w:rsidR="00EF2CD4" w:rsidRPr="00B6176C" w:rsidRDefault="00EF2CD4" w:rsidP="00EF2CD4">
      <w:r>
        <w:t xml:space="preserve">       </w:t>
      </w:r>
    </w:p>
    <w:p w14:paraId="3CB864C1" w14:textId="77777777" w:rsidR="00EF2CD4" w:rsidRPr="00215EAC" w:rsidRDefault="00EF2CD4" w:rsidP="00EF2CD4">
      <w:pPr>
        <w:rPr>
          <w:rFonts w:ascii="Arial" w:hAnsi="Arial" w:cs="Arial"/>
        </w:rPr>
      </w:pPr>
      <w:r>
        <w:rPr>
          <w:rFonts w:ascii="Arial" w:hAnsi="Arial" w:cs="Arial"/>
        </w:rPr>
        <w:tab/>
      </w:r>
      <w:r>
        <w:rPr>
          <w:rFonts w:ascii="Arial" w:hAnsi="Arial" w:cs="Arial"/>
        </w:rPr>
        <w:tab/>
      </w:r>
    </w:p>
    <w:p w14:paraId="08FE05F3" w14:textId="77777777" w:rsidR="00EF2CD4" w:rsidRPr="003477FB" w:rsidRDefault="00EF2CD4" w:rsidP="00EF2CD4">
      <w:pPr>
        <w:tabs>
          <w:tab w:val="left" w:pos="6090"/>
        </w:tabs>
        <w:rPr>
          <w:rFonts w:asciiTheme="minorHAnsi" w:hAnsiTheme="minorHAnsi" w:cs="Arial"/>
        </w:rPr>
      </w:pPr>
      <w:r>
        <w:rPr>
          <w:rFonts w:ascii="Arial" w:hAnsi="Arial" w:cs="Arial"/>
        </w:rPr>
        <w:t xml:space="preserve">                              </w:t>
      </w:r>
    </w:p>
    <w:p w14:paraId="1436F9D8" w14:textId="77777777" w:rsidR="00EF2CD4" w:rsidRPr="00B72C3A" w:rsidRDefault="00EF2CD4" w:rsidP="00EF2CD4">
      <w:pPr>
        <w:tabs>
          <w:tab w:val="left" w:pos="6090"/>
        </w:tabs>
        <w:rPr>
          <w:rFonts w:asciiTheme="minorHAnsi" w:hAnsiTheme="minorHAnsi" w:cs="Arial"/>
        </w:rPr>
      </w:pPr>
      <w:r>
        <w:rPr>
          <w:rFonts w:ascii="Arial" w:hAnsi="Arial" w:cs="Arial"/>
        </w:rPr>
        <w:t xml:space="preserve">                               </w:t>
      </w:r>
      <w:r w:rsidRPr="00B72C3A">
        <w:rPr>
          <w:rFonts w:asciiTheme="minorHAnsi" w:hAnsiTheme="minorHAnsi" w:cs="Arial"/>
        </w:rPr>
        <w:t>No</w:t>
      </w:r>
      <w:r>
        <w:rPr>
          <w:rFonts w:ascii="Arial" w:hAnsi="Arial" w:cs="Arial"/>
        </w:rPr>
        <w:t xml:space="preserve">                            </w:t>
      </w:r>
    </w:p>
    <w:p w14:paraId="62F80B61" w14:textId="435C0151" w:rsidR="00EF2CD4" w:rsidRPr="002F3390" w:rsidRDefault="00EF2CD4" w:rsidP="00EF2CD4">
      <w:pPr>
        <w:autoSpaceDE w:val="0"/>
        <w:autoSpaceDN w:val="0"/>
        <w:adjustRightInd w:val="0"/>
        <w:rPr>
          <w:rFonts w:ascii="Arial" w:hAnsi="Arial" w:cs="Arial"/>
        </w:rPr>
      </w:pPr>
      <w:r>
        <w:rPr>
          <w:rFonts w:ascii="Arial" w:hAnsi="Arial" w:cs="Arial"/>
        </w:rPr>
        <w:tab/>
        <w:t xml:space="preserve">                    </w:t>
      </w:r>
    </w:p>
    <w:p w14:paraId="60D963E0" w14:textId="4E300AB8" w:rsidR="00EF2CD4" w:rsidRPr="00215EAC" w:rsidRDefault="008E354A" w:rsidP="00EF2CD4">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155904" behindDoc="0" locked="0" layoutInCell="1" allowOverlap="1" wp14:anchorId="13F4D960" wp14:editId="51BB6CB2">
                <wp:simplePos x="0" y="0"/>
                <wp:positionH relativeFrom="rightMargin">
                  <wp:posOffset>238125</wp:posOffset>
                </wp:positionH>
                <wp:positionV relativeFrom="paragraph">
                  <wp:posOffset>0</wp:posOffset>
                </wp:positionV>
                <wp:extent cx="771525" cy="647700"/>
                <wp:effectExtent l="0" t="0" r="28575" b="19050"/>
                <wp:wrapNone/>
                <wp:docPr id="98" name="Rectangle 98"/>
                <wp:cNvGraphicFramePr/>
                <a:graphic xmlns:a="http://schemas.openxmlformats.org/drawingml/2006/main">
                  <a:graphicData uri="http://schemas.microsoft.com/office/word/2010/wordprocessingShape">
                    <wps:wsp>
                      <wps:cNvSpPr/>
                      <wps:spPr>
                        <a:xfrm>
                          <a:off x="0" y="0"/>
                          <a:ext cx="771525" cy="647700"/>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732B08E1" w14:textId="77777777" w:rsidR="00944514" w:rsidRDefault="00944514" w:rsidP="00EF2CD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4D960" id="Rectangle 98" o:spid="_x0000_s1151" style="position:absolute;left:0;text-align:left;margin-left:18.75pt;margin-top:0;width:60.75pt;height:51pt;z-index:252155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" fillcolor="#8064a2 [3207]" strokecolor="#3f3151 [1607]" strokeweight="1pt">
                <v:textbox>
                  <w:txbxContent>
                    <w:p w14:paraId="732B08E1" w14:textId="77777777" w:rsidR="00944514" w:rsidRDefault="00944514" w:rsidP="00EF2CD4">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2162048" behindDoc="0" locked="0" layoutInCell="1" allowOverlap="1" wp14:anchorId="48710694" wp14:editId="5B006732">
                <wp:simplePos x="0" y="0"/>
                <wp:positionH relativeFrom="column">
                  <wp:posOffset>3924300</wp:posOffset>
                </wp:positionH>
                <wp:positionV relativeFrom="paragraph">
                  <wp:posOffset>0</wp:posOffset>
                </wp:positionV>
                <wp:extent cx="942975" cy="640080"/>
                <wp:effectExtent l="0" t="0" r="28575" b="26670"/>
                <wp:wrapNone/>
                <wp:docPr id="116" name="Rectangle 116"/>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45AB261" w14:textId="77777777" w:rsidR="00944514" w:rsidRDefault="00944514" w:rsidP="00EF2CD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10694" id="Rectangle 116" o:spid="_x0000_s1152" style="position:absolute;left:0;text-align:left;margin-left:309pt;margin-top:0;width:74.25pt;height:50.4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" fillcolor="#c0504d [3205]" strokecolor="#243f60 [1604]" strokeweight="1pt">
                <v:textbox>
                  <w:txbxContent>
                    <w:p w14:paraId="445AB261" w14:textId="77777777" w:rsidR="00944514" w:rsidRDefault="00944514" w:rsidP="00EF2CD4">
                      <w:pPr>
                        <w:jc w:val="center"/>
                      </w:pPr>
                      <w:r>
                        <w:t>Other Legato Services</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93792" behindDoc="0" locked="0" layoutInCell="1" allowOverlap="1" wp14:anchorId="4FBFAC55" wp14:editId="02FBDD0E">
                <wp:simplePos x="0" y="0"/>
                <wp:positionH relativeFrom="column">
                  <wp:posOffset>2535555</wp:posOffset>
                </wp:positionH>
                <wp:positionV relativeFrom="paragraph">
                  <wp:posOffset>11430</wp:posOffset>
                </wp:positionV>
                <wp:extent cx="1143000" cy="640080"/>
                <wp:effectExtent l="0" t="0" r="19050" b="26670"/>
                <wp:wrapNone/>
                <wp:docPr id="111" name="Rectangle 11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1641090" w14:textId="77777777" w:rsidR="00944514" w:rsidRDefault="00944514" w:rsidP="00EF2CD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BFAC55" id="Rectangle 111" o:spid="_x0000_s1153" style="position:absolute;left:0;text-align:left;margin-left:199.65pt;margin-top:.9pt;width:90pt;height:50.4pt;z-index:25219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36cwQIAAA0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" fillcolor="#c0504d [3205]" strokecolor="#5a5a5a [2109]" strokeweight="1pt">
                <v:textbox>
                  <w:txbxContent>
                    <w:p w14:paraId="11641090" w14:textId="77777777" w:rsidR="00944514" w:rsidRDefault="00944514" w:rsidP="00EF2CD4">
                      <w:pPr>
                        <w:jc w:val="center"/>
                      </w:pPr>
                      <w:r>
                        <w:t>Legato AT Server</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53856" behindDoc="0" locked="0" layoutInCell="1" allowOverlap="1" wp14:anchorId="73A0A92C" wp14:editId="7586E668">
                <wp:simplePos x="0" y="0"/>
                <wp:positionH relativeFrom="margin">
                  <wp:align>left</wp:align>
                </wp:positionH>
                <wp:positionV relativeFrom="paragraph">
                  <wp:posOffset>9525</wp:posOffset>
                </wp:positionV>
                <wp:extent cx="742950" cy="640080"/>
                <wp:effectExtent l="0" t="0" r="19050" b="26670"/>
                <wp:wrapNone/>
                <wp:docPr id="117" name="Rectangle 117"/>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4995B52" w14:textId="77777777" w:rsidR="00944514" w:rsidRDefault="00944514" w:rsidP="00EF2CD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0A92C" id="Rectangle 117" o:spid="_x0000_s1154" style="position:absolute;left:0;text-align:left;margin-left:0;margin-top:.75pt;width:58.5pt;height:50.4pt;z-index:252153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" fillcolor="#f79646 [3209]" strokecolor="#5a5a5a [2109]" strokeweight="1pt">
                <v:textbox>
                  <w:txbxContent>
                    <w:p w14:paraId="74995B52" w14:textId="77777777" w:rsidR="00944514" w:rsidRDefault="00944514" w:rsidP="00EF2CD4">
                      <w:pPr>
                        <w:jc w:val="center"/>
                      </w:pPr>
                      <w:r>
                        <w:t>Host with Linux OS</w:t>
                      </w:r>
                    </w:p>
                  </w:txbxContent>
                </v:textbox>
                <w10:wrap anchorx="margin"/>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54880" behindDoc="0" locked="0" layoutInCell="1" allowOverlap="1" wp14:anchorId="53421380" wp14:editId="28F2E8BF">
                <wp:simplePos x="0" y="0"/>
                <wp:positionH relativeFrom="column">
                  <wp:posOffset>895350</wp:posOffset>
                </wp:positionH>
                <wp:positionV relativeFrom="paragraph">
                  <wp:posOffset>0</wp:posOffset>
                </wp:positionV>
                <wp:extent cx="828675" cy="640080"/>
                <wp:effectExtent l="57150" t="38100" r="85725" b="102870"/>
                <wp:wrapNone/>
                <wp:docPr id="122" name="Rectangle 122"/>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5CF2840D" w14:textId="16B0507B" w:rsidR="00944514" w:rsidRDefault="00944514" w:rsidP="008E354A">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21380" id="Rectangle 122" o:spid="_x0000_s1155" style="position:absolute;left:0;text-align:left;margin-left:70.5pt;margin-top:0;width:65.25pt;height:50.4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" fillcolor="#4f81bd [3204]" strokecolor="#5a5a5a [2109]" strokeweight="1pt">
                <v:shadow on="t" color="black" opacity="24903f" origin=",.5" offset="0,.55556mm"/>
                <v:textbox>
                  <w:txbxContent>
                    <w:p w14:paraId="5CF2840D" w14:textId="16B0507B" w:rsidR="00944514" w:rsidRDefault="00944514" w:rsidP="008E354A">
                      <w:r>
                        <w:t>Legato App</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51808" behindDoc="0" locked="0" layoutInCell="1" allowOverlap="1" wp14:anchorId="09D7B9A9" wp14:editId="33FA4CCE">
                <wp:simplePos x="0" y="0"/>
                <wp:positionH relativeFrom="margin">
                  <wp:align>right</wp:align>
                </wp:positionH>
                <wp:positionV relativeFrom="paragraph">
                  <wp:posOffset>9525</wp:posOffset>
                </wp:positionV>
                <wp:extent cx="361950" cy="504825"/>
                <wp:effectExtent l="0" t="0" r="0" b="9525"/>
                <wp:wrapNone/>
                <wp:docPr id="123" name="Rounded Rectangle 12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3D1CBB"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7B9A9" id="Rounded Rectangle 123" o:spid="_x0000_s1156" style="position:absolute;left:0;text-align:left;margin-left:-22.7pt;margin-top:.75pt;width:28.5pt;height:39.75pt;z-index:252151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" fillcolor="white [3201]" stroked="f" strokeweight="2pt">
                <v:textbox>
                  <w:txbxContent>
                    <w:p w14:paraId="273D1CBB"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52832" behindDoc="1" locked="0" layoutInCell="1" allowOverlap="1" wp14:anchorId="24614E75" wp14:editId="440BAD41">
                <wp:simplePos x="0" y="0"/>
                <wp:positionH relativeFrom="column">
                  <wp:posOffset>1438275</wp:posOffset>
                </wp:positionH>
                <wp:positionV relativeFrom="paragraph">
                  <wp:posOffset>4238625</wp:posOffset>
                </wp:positionV>
                <wp:extent cx="3048000" cy="304800"/>
                <wp:effectExtent l="0" t="0" r="0" b="0"/>
                <wp:wrapNone/>
                <wp:docPr id="512" name="Rounded Rectangle 512"/>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9296F18" w14:textId="77777777" w:rsidR="00944514" w:rsidRPr="003B4DCF" w:rsidRDefault="00944514" w:rsidP="00EF2CD4">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14E75" id="Rounded Rectangle 512" o:spid="_x0000_s1157" style="position:absolute;left:0;text-align:left;margin-left:113.25pt;margin-top:333.75pt;width:240pt;height:24pt;z-index:-25116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" fillcolor="white [3201]" stroked="f" strokeweight="2pt">
                <v:textbox>
                  <w:txbxContent>
                    <w:p w14:paraId="59296F18" w14:textId="77777777" w:rsidR="00944514" w:rsidRPr="003B4DCF" w:rsidRDefault="00944514" w:rsidP="00EF2CD4">
                      <w:pPr>
                        <w:jc w:val="center"/>
                        <w:rPr>
                          <w:rFonts w:ascii="Tahoma" w:hAnsi="Tahoma" w:cs="Tahoma"/>
                          <w:sz w:val="20"/>
                        </w:rPr>
                      </w:pPr>
                    </w:p>
                  </w:txbxContent>
                </v:textbox>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45664" behindDoc="1" locked="0" layoutInCell="1" allowOverlap="1" wp14:anchorId="0F026CC9" wp14:editId="6B140A26">
                <wp:simplePos x="0" y="0"/>
                <wp:positionH relativeFrom="column">
                  <wp:posOffset>962026</wp:posOffset>
                </wp:positionH>
                <wp:positionV relativeFrom="paragraph">
                  <wp:posOffset>809625</wp:posOffset>
                </wp:positionV>
                <wp:extent cx="3276600" cy="323850"/>
                <wp:effectExtent l="0" t="0" r="0" b="0"/>
                <wp:wrapNone/>
                <wp:docPr id="514" name="Rounded Rectangle 514"/>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883958" w14:textId="77777777" w:rsidR="00944514" w:rsidRPr="00296A08" w:rsidRDefault="00944514" w:rsidP="00EF2CD4">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026CC9" id="Rounded Rectangle 514" o:spid="_x0000_s1158" style="position:absolute;left:0;text-align:left;margin-left:75.75pt;margin-top:63.75pt;width:258pt;height:25.5pt;z-index:-25117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glaX&#10;WIYCAABPBQAADgAAAAAAAAAAAAAAAAAuAgAAZHJzL2Uyb0RvYy54bWxQSwECLQAUAAYACAAAACEA&#10;X/aPrNsAAAALAQAADwAAAAAAAAAAAAAAAADgBAAAZHJzL2Rvd25yZXYueG1sUEsFBgAAAAAEAAQA&#10;8wAAAOgFAAAAAA==&#10;" fillcolor="white [3201]" stroked="f" strokeweight="2pt">
                <v:textbox>
                  <w:txbxContent>
                    <w:p w14:paraId="4C883958" w14:textId="77777777" w:rsidR="00944514" w:rsidRPr="00296A08" w:rsidRDefault="00944514" w:rsidP="00EF2CD4">
                      <w:pPr>
                        <w:jc w:val="center"/>
                        <w:rPr>
                          <w:rFonts w:ascii="Arial" w:hAnsi="Arial" w:cs="Arial"/>
                          <w:sz w:val="20"/>
                        </w:rPr>
                      </w:pPr>
                    </w:p>
                  </w:txbxContent>
                </v:textbox>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50784" behindDoc="0" locked="0" layoutInCell="1" allowOverlap="1" wp14:anchorId="7AD6374E" wp14:editId="0714B3EF">
                <wp:simplePos x="0" y="0"/>
                <wp:positionH relativeFrom="margin">
                  <wp:align>right</wp:align>
                </wp:positionH>
                <wp:positionV relativeFrom="paragraph">
                  <wp:posOffset>123825</wp:posOffset>
                </wp:positionV>
                <wp:extent cx="676275" cy="314325"/>
                <wp:effectExtent l="0" t="0" r="9525" b="9525"/>
                <wp:wrapNone/>
                <wp:docPr id="515" name="Rounded Rectangle 515"/>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0133E3"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D6374E" id="Rounded Rectangle 515" o:spid="_x0000_s1159" style="position:absolute;left:0;text-align:left;margin-left:2.05pt;margin-top:9.75pt;width:53.25pt;height:24.75pt;z-index:252150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XSL+TIMC&#10;AABOBQAADgAAAAAAAAAAAAAAAAAuAgAAZHJzL2Uyb0RvYy54bWxQSwECLQAUAAYACAAAACEA6HUH&#10;gdsAAAAGAQAADwAAAAAAAAAAAAAAAADdBAAAZHJzL2Rvd25yZXYueG1sUEsFBgAAAAAEAAQA8wAA&#10;AOUFAAAAAA==&#10;" fillcolor="white [3201]" stroked="f" strokeweight="2pt">
                <v:textbox>
                  <w:txbxContent>
                    <w:p w14:paraId="7F0133E3"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49760" behindDoc="0" locked="0" layoutInCell="1" allowOverlap="1" wp14:anchorId="40479065" wp14:editId="147B51DA">
                <wp:simplePos x="0" y="0"/>
                <wp:positionH relativeFrom="margin">
                  <wp:posOffset>2533650</wp:posOffset>
                </wp:positionH>
                <wp:positionV relativeFrom="paragraph">
                  <wp:posOffset>57150</wp:posOffset>
                </wp:positionV>
                <wp:extent cx="1114425" cy="495300"/>
                <wp:effectExtent l="0" t="0" r="9525" b="0"/>
                <wp:wrapNone/>
                <wp:docPr id="517" name="Rounded Rectangle 517"/>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E0BE9A1"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479065" id="Rounded Rectangle 517" o:spid="_x0000_s1160" style="position:absolute;left:0;text-align:left;margin-left:199.5pt;margin-top:4.5pt;width:87.75pt;height:39pt;z-index:25214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v&#10;EHv0hQIAAE8FAAAOAAAAAAAAAAAAAAAAAC4CAABkcnMvZTJvRG9jLnhtbFBLAQItABQABgAIAAAA&#10;IQCcO6n33gAAAAgBAAAPAAAAAAAAAAAAAAAAAN8EAABkcnMvZG93bnJldi54bWxQSwUGAAAAAAQA&#10;BADzAAAA6gUAAAAA&#10;" fillcolor="white [3201]" stroked="f" strokeweight="2pt">
                <v:textbox>
                  <w:txbxContent>
                    <w:p w14:paraId="1E0BE9A1"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47712" behindDoc="0" locked="0" layoutInCell="1" allowOverlap="1" wp14:anchorId="59FFE5E5" wp14:editId="492369E4">
                <wp:simplePos x="0" y="0"/>
                <wp:positionH relativeFrom="column">
                  <wp:posOffset>552450</wp:posOffset>
                </wp:positionH>
                <wp:positionV relativeFrom="paragraph">
                  <wp:posOffset>9525</wp:posOffset>
                </wp:positionV>
                <wp:extent cx="533400" cy="314325"/>
                <wp:effectExtent l="0" t="0" r="0" b="9525"/>
                <wp:wrapNone/>
                <wp:docPr id="520" name="Rounded Rectangle 52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29630F"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FE5E5" id="Rounded Rectangle 520" o:spid="_x0000_s1161" style="position:absolute;left:0;text-align:left;margin-left:43.5pt;margin-top:.75pt;width:42pt;height:24.7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" fillcolor="white [3201]" stroked="f" strokeweight="2pt">
                <v:textbox>
                  <w:txbxContent>
                    <w:p w14:paraId="2929630F" w14:textId="77777777" w:rsidR="00944514" w:rsidRPr="00B6176C" w:rsidRDefault="00944514" w:rsidP="00EF2CD4">
                      <w:pPr>
                        <w:jc w:val="center"/>
                      </w:pPr>
                    </w:p>
                  </w:txbxContent>
                </v:textbox>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48736" behindDoc="0" locked="0" layoutInCell="1" allowOverlap="1" wp14:anchorId="6EA238A6" wp14:editId="60643CED">
                <wp:simplePos x="0" y="0"/>
                <wp:positionH relativeFrom="margin">
                  <wp:align>left</wp:align>
                </wp:positionH>
                <wp:positionV relativeFrom="paragraph">
                  <wp:posOffset>9525</wp:posOffset>
                </wp:positionV>
                <wp:extent cx="533400" cy="314325"/>
                <wp:effectExtent l="0" t="0" r="0" b="9525"/>
                <wp:wrapNone/>
                <wp:docPr id="525" name="Rounded Rectangle 52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664A0A5"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238A6" id="Rounded Rectangle 525" o:spid="_x0000_s1162" style="position:absolute;left:0;text-align:left;margin-left:0;margin-top:.75pt;width:42pt;height:24.75pt;z-index:252148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GLOdLeDAgAA&#10;TgUAAA4AAAAAAAAAAAAAAAAALgIAAGRycy9lMm9Eb2MueG1sUEsBAi0AFAAGAAgAAAAhABtuHf7Z&#10;AAAABAEAAA8AAAAAAAAAAAAAAAAA3QQAAGRycy9kb3ducmV2LnhtbFBLBQYAAAAABAAEAPMAAADj&#10;BQAAAAA=&#10;" fillcolor="white [3201]" stroked="f" strokeweight="2pt">
                <v:textbox>
                  <w:txbxContent>
                    <w:p w14:paraId="6664A0A5"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46688" behindDoc="0" locked="0" layoutInCell="1" allowOverlap="1" wp14:anchorId="00823D6C" wp14:editId="1F7B0C3D">
                <wp:simplePos x="0" y="0"/>
                <wp:positionH relativeFrom="column">
                  <wp:posOffset>714375</wp:posOffset>
                </wp:positionH>
                <wp:positionV relativeFrom="paragraph">
                  <wp:posOffset>8791575</wp:posOffset>
                </wp:positionV>
                <wp:extent cx="1771650" cy="333375"/>
                <wp:effectExtent l="0" t="0" r="0" b="9525"/>
                <wp:wrapNone/>
                <wp:docPr id="526" name="Rounded Rectangle 52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6E3E31" w14:textId="77777777" w:rsidR="00944514" w:rsidRDefault="00944514" w:rsidP="00EF2CD4">
                            <w:pPr>
                              <w:jc w:val="center"/>
                              <w:rPr>
                                <w:rFonts w:ascii="Tahoma" w:hAnsi="Tahoma" w:cs="Tahoma"/>
                                <w:sz w:val="20"/>
                              </w:rPr>
                            </w:pPr>
                          </w:p>
                          <w:p w14:paraId="4C5494B9" w14:textId="77777777" w:rsidR="00944514" w:rsidRDefault="00944514" w:rsidP="00EF2CD4">
                            <w:pPr>
                              <w:jc w:val="center"/>
                              <w:rPr>
                                <w:rFonts w:ascii="Tahoma" w:hAnsi="Tahoma" w:cs="Tahoma"/>
                                <w:sz w:val="20"/>
                              </w:rPr>
                            </w:pPr>
                          </w:p>
                          <w:p w14:paraId="63DA5C84" w14:textId="77777777" w:rsidR="00944514" w:rsidRDefault="00944514" w:rsidP="00EF2CD4">
                            <w:pPr>
                              <w:jc w:val="center"/>
                              <w:rPr>
                                <w:rFonts w:ascii="Tahoma" w:hAnsi="Tahoma" w:cs="Tahoma"/>
                                <w:sz w:val="20"/>
                              </w:rPr>
                            </w:pPr>
                          </w:p>
                          <w:p w14:paraId="4B1C0F97" w14:textId="77777777" w:rsidR="00944514" w:rsidRDefault="00944514" w:rsidP="00EF2CD4">
                            <w:pPr>
                              <w:jc w:val="center"/>
                              <w:rPr>
                                <w:rFonts w:ascii="Tahoma" w:hAnsi="Tahoma" w:cs="Tahoma"/>
                                <w:sz w:val="20"/>
                              </w:rPr>
                            </w:pPr>
                          </w:p>
                          <w:p w14:paraId="0E8EF351" w14:textId="77777777" w:rsidR="00944514" w:rsidRPr="003B4DCF" w:rsidRDefault="00944514" w:rsidP="00EF2CD4">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823D6C" id="Rounded Rectangle 526" o:spid="_x0000_s1163" style="position:absolute;left:0;text-align:left;margin-left:56.25pt;margin-top:692.25pt;width:139.5pt;height:26.2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EVPu3&#10;ggIAAE8FAAAOAAAAAAAAAAAAAAAAAC4CAABkcnMvZTJvRG9jLnhtbFBLAQItABQABgAIAAAAIQBF&#10;Blh63gAAAA0BAAAPAAAAAAAAAAAAAAAAANwEAABkcnMvZG93bnJldi54bWxQSwUGAAAAAAQABADz&#10;AAAA5wUAAAAA&#10;" fillcolor="white [3201]" stroked="f" strokeweight="2pt">
                <v:textbox>
                  <w:txbxContent>
                    <w:p w14:paraId="1C6E3E31" w14:textId="77777777" w:rsidR="00944514" w:rsidRDefault="00944514" w:rsidP="00EF2CD4">
                      <w:pPr>
                        <w:jc w:val="center"/>
                        <w:rPr>
                          <w:rFonts w:ascii="Tahoma" w:hAnsi="Tahoma" w:cs="Tahoma"/>
                          <w:sz w:val="20"/>
                        </w:rPr>
                      </w:pPr>
                    </w:p>
                    <w:p w14:paraId="4C5494B9" w14:textId="77777777" w:rsidR="00944514" w:rsidRDefault="00944514" w:rsidP="00EF2CD4">
                      <w:pPr>
                        <w:jc w:val="center"/>
                        <w:rPr>
                          <w:rFonts w:ascii="Tahoma" w:hAnsi="Tahoma" w:cs="Tahoma"/>
                          <w:sz w:val="20"/>
                        </w:rPr>
                      </w:pPr>
                    </w:p>
                    <w:p w14:paraId="63DA5C84" w14:textId="77777777" w:rsidR="00944514" w:rsidRDefault="00944514" w:rsidP="00EF2CD4">
                      <w:pPr>
                        <w:jc w:val="center"/>
                        <w:rPr>
                          <w:rFonts w:ascii="Tahoma" w:hAnsi="Tahoma" w:cs="Tahoma"/>
                          <w:sz w:val="20"/>
                        </w:rPr>
                      </w:pPr>
                    </w:p>
                    <w:p w14:paraId="4B1C0F97" w14:textId="77777777" w:rsidR="00944514" w:rsidRDefault="00944514" w:rsidP="00EF2CD4">
                      <w:pPr>
                        <w:jc w:val="center"/>
                        <w:rPr>
                          <w:rFonts w:ascii="Tahoma" w:hAnsi="Tahoma" w:cs="Tahoma"/>
                          <w:sz w:val="20"/>
                        </w:rPr>
                      </w:pPr>
                    </w:p>
                    <w:p w14:paraId="0E8EF351" w14:textId="77777777" w:rsidR="00944514" w:rsidRPr="003B4DCF" w:rsidRDefault="00944514" w:rsidP="00EF2CD4">
                      <w:pPr>
                        <w:jc w:val="center"/>
                        <w:rPr>
                          <w:rFonts w:ascii="Tahoma" w:hAnsi="Tahoma" w:cs="Tahoma"/>
                          <w:sz w:val="20"/>
                        </w:rPr>
                      </w:pPr>
                    </w:p>
                  </w:txbxContent>
                </v:textbox>
              </v:roundrect>
            </w:pict>
          </mc:Fallback>
        </mc:AlternateContent>
      </w:r>
      <w:r w:rsidR="00EF2CD4" w:rsidRPr="00215EAC">
        <w:rPr>
          <w:rFonts w:ascii="Arial" w:hAnsi="Arial" w:cs="Arial"/>
        </w:rPr>
        <w:t xml:space="preserve">                                                         </w:t>
      </w:r>
    </w:p>
    <w:p w14:paraId="0ED967D6" w14:textId="38FD4426" w:rsidR="00EF2CD4" w:rsidRPr="00215EAC" w:rsidRDefault="00EF2CD4" w:rsidP="00EF2CD4">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200960" behindDoc="1" locked="0" layoutInCell="1" allowOverlap="1" wp14:anchorId="4E9135E2" wp14:editId="33CD0D82">
                <wp:simplePos x="0" y="0"/>
                <wp:positionH relativeFrom="column">
                  <wp:posOffset>3118485</wp:posOffset>
                </wp:positionH>
                <wp:positionV relativeFrom="paragraph">
                  <wp:posOffset>171781</wp:posOffset>
                </wp:positionV>
                <wp:extent cx="0" cy="7132320"/>
                <wp:effectExtent l="0" t="0" r="19050" b="30480"/>
                <wp:wrapNone/>
                <wp:docPr id="527" name="Straight Connector 527"/>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74BCA" id="Straight Connector 527" o:spid="_x0000_s1026" style="position:absolute;z-index:-25111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58976" behindDoc="0" locked="0" layoutInCell="1" allowOverlap="1" wp14:anchorId="5C8C13AF" wp14:editId="04DC0A27">
                <wp:simplePos x="0" y="0"/>
                <wp:positionH relativeFrom="column">
                  <wp:posOffset>1257300</wp:posOffset>
                </wp:positionH>
                <wp:positionV relativeFrom="paragraph">
                  <wp:posOffset>161925</wp:posOffset>
                </wp:positionV>
                <wp:extent cx="19050" cy="7132320"/>
                <wp:effectExtent l="0" t="0" r="19050" b="30480"/>
                <wp:wrapNone/>
                <wp:docPr id="528" name="Straight Connector 528"/>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083F0" id="Straight Connector 528" o:spid="_x0000_s1026" style="position:absolute;flip:x;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60000" behindDoc="0" locked="0" layoutInCell="1" allowOverlap="1" wp14:anchorId="5C13BA40" wp14:editId="672C409E">
                <wp:simplePos x="0" y="0"/>
                <wp:positionH relativeFrom="column">
                  <wp:posOffset>4371975</wp:posOffset>
                </wp:positionH>
                <wp:positionV relativeFrom="paragraph">
                  <wp:posOffset>180975</wp:posOffset>
                </wp:positionV>
                <wp:extent cx="0" cy="7132320"/>
                <wp:effectExtent l="0" t="0" r="19050" b="30480"/>
                <wp:wrapNone/>
                <wp:docPr id="532" name="Straight Connector 532"/>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2E267" id="Straight Connector 532" o:spid="_x0000_s1026" style="position:absolute;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" strokecolor="#4579b8 [3044]" strokeweight="0"/>
            </w:pict>
          </mc:Fallback>
        </mc:AlternateContent>
      </w:r>
    </w:p>
    <w:p w14:paraId="45713FF4" w14:textId="77777777" w:rsidR="00EF2CD4" w:rsidRPr="00215EAC" w:rsidRDefault="00EF2CD4" w:rsidP="00EF2CD4">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4AF4ADC" w14:textId="77777777" w:rsidR="00EF2CD4" w:rsidRPr="00215EAC" w:rsidRDefault="00EF2CD4" w:rsidP="00EF2CD4">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157952" behindDoc="0" locked="0" layoutInCell="1" allowOverlap="1" wp14:anchorId="6ADD433B" wp14:editId="456910F7">
                <wp:simplePos x="0" y="0"/>
                <wp:positionH relativeFrom="column">
                  <wp:posOffset>6219825</wp:posOffset>
                </wp:positionH>
                <wp:positionV relativeFrom="paragraph">
                  <wp:posOffset>156845</wp:posOffset>
                </wp:positionV>
                <wp:extent cx="0" cy="6768465"/>
                <wp:effectExtent l="0" t="0" r="19050" b="32385"/>
                <wp:wrapNone/>
                <wp:docPr id="533" name="Straight Connector 533"/>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F370C" id="Straight Connector 533" o:spid="_x0000_s1026" style="position:absolute;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75pt,12.35pt" to="489.75pt,5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156928" behindDoc="1" locked="0" layoutInCell="1" allowOverlap="1" wp14:anchorId="6ABCA82C" wp14:editId="628C9505">
                <wp:simplePos x="0" y="0"/>
                <wp:positionH relativeFrom="column">
                  <wp:posOffset>295910</wp:posOffset>
                </wp:positionH>
                <wp:positionV relativeFrom="paragraph">
                  <wp:posOffset>8890</wp:posOffset>
                </wp:positionV>
                <wp:extent cx="9525" cy="7008495"/>
                <wp:effectExtent l="0" t="0" r="28575" b="20955"/>
                <wp:wrapNone/>
                <wp:docPr id="534" name="Straight Connector 534"/>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D1ED1" id="Straight Connector 534" o:spid="_x0000_s1026" style="position:absolute;flip:x;z-index:-25115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pt" to="24.05pt,5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" strokecolor="#4579b8 [3044]" strokeweight="0"/>
            </w:pict>
          </mc:Fallback>
        </mc:AlternateContent>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73D79DE1" w14:textId="77777777" w:rsidR="00EF2CD4" w:rsidRDefault="00EF2CD4" w:rsidP="00EF2CD4">
      <w:pPr>
        <w:rPr>
          <w:rFonts w:ascii="Arial" w:hAnsi="Arial" w:cs="Arial"/>
          <w:sz w:val="20"/>
        </w:rPr>
      </w:pPr>
    </w:p>
    <w:p w14:paraId="31D0B747" w14:textId="77777777" w:rsidR="00EF2CD4" w:rsidRDefault="00EF2CD4" w:rsidP="00EF2CD4">
      <w:pPr>
        <w:rPr>
          <w:rFonts w:ascii="Arial" w:hAnsi="Arial" w:cs="Arial"/>
          <w:sz w:val="20"/>
        </w:rPr>
      </w:pPr>
    </w:p>
    <w:p w14:paraId="2F13E00F" w14:textId="77777777" w:rsidR="00EF2CD4" w:rsidRPr="00215EAC" w:rsidRDefault="00EF2CD4" w:rsidP="00EF2CD4">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2171264" behindDoc="0" locked="0" layoutInCell="1" allowOverlap="1" wp14:anchorId="463DD661" wp14:editId="4D5620DA">
                <wp:simplePos x="0" y="0"/>
                <wp:positionH relativeFrom="column">
                  <wp:posOffset>554355</wp:posOffset>
                </wp:positionH>
                <wp:positionV relativeFrom="paragraph">
                  <wp:posOffset>67046</wp:posOffset>
                </wp:positionV>
                <wp:extent cx="1449238" cy="1262643"/>
                <wp:effectExtent l="0" t="0" r="17780" b="13970"/>
                <wp:wrapNone/>
                <wp:docPr id="535" name="Diamond 535"/>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9F89D6E" w14:textId="77777777" w:rsidR="00944514" w:rsidRPr="00FF4556" w:rsidRDefault="00944514" w:rsidP="00EF2CD4">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DD661" id="Diamond 535" o:spid="_x0000_s1164" type="#_x0000_t4" style="position:absolute;margin-left:43.65pt;margin-top:5.3pt;width:114.1pt;height:99.4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" fillcolor="white [3201]" strokecolor="#4f81bd [3204]" strokeweight="0">
                <v:textbox>
                  <w:txbxContent>
                    <w:p w14:paraId="69F89D6E" w14:textId="77777777" w:rsidR="00944514" w:rsidRPr="00FF4556" w:rsidRDefault="00944514" w:rsidP="00EF2CD4">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28875AF2" w14:textId="77777777" w:rsidR="00EF2CD4" w:rsidRPr="00215EAC" w:rsidRDefault="00EF2CD4" w:rsidP="00EF2CD4">
      <w:pPr>
        <w:rPr>
          <w:rFonts w:ascii="Arial" w:hAnsi="Arial" w:cs="Arial"/>
          <w:sz w:val="20"/>
        </w:rPr>
      </w:pPr>
    </w:p>
    <w:p w14:paraId="6BB8B1EE" w14:textId="77777777" w:rsidR="00EF2CD4" w:rsidRPr="00215EAC" w:rsidRDefault="00EF2CD4" w:rsidP="00EF2CD4">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278EE442" w14:textId="77777777" w:rsidR="00EF2CD4" w:rsidRPr="00FF4556" w:rsidRDefault="00EF2CD4" w:rsidP="00EF2CD4">
      <w:pPr>
        <w:rPr>
          <w:rFonts w:asciiTheme="minorHAnsi" w:hAnsiTheme="minorHAnsi" w:cs="Arial"/>
          <w:szCs w:val="24"/>
        </w:rPr>
      </w:pPr>
      <w:r>
        <w:rPr>
          <w:rFonts w:ascii="Arial" w:hAnsi="Arial" w:cs="Arial"/>
          <w:sz w:val="20"/>
        </w:rPr>
        <w:t xml:space="preserve">          </w:t>
      </w:r>
      <w:r w:rsidRPr="00FF4556">
        <w:rPr>
          <w:rFonts w:asciiTheme="minorHAnsi" w:hAnsiTheme="minorHAnsi" w:cs="Arial"/>
          <w:szCs w:val="24"/>
        </w:rPr>
        <w:t>No</w:t>
      </w:r>
    </w:p>
    <w:p w14:paraId="2FD787ED" w14:textId="77777777" w:rsidR="00EF2CD4" w:rsidRPr="00215EAC" w:rsidRDefault="00EF2CD4" w:rsidP="00EF2CD4">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192768" behindDoc="0" locked="0" layoutInCell="1" allowOverlap="1" wp14:anchorId="7C372E52" wp14:editId="6BF90BE7">
                <wp:simplePos x="0" y="0"/>
                <wp:positionH relativeFrom="column">
                  <wp:posOffset>298754</wp:posOffset>
                </wp:positionH>
                <wp:positionV relativeFrom="paragraph">
                  <wp:posOffset>62230</wp:posOffset>
                </wp:positionV>
                <wp:extent cx="266521" cy="0"/>
                <wp:effectExtent l="38100" t="76200" r="0" b="95250"/>
                <wp:wrapNone/>
                <wp:docPr id="536" name="Straight Arrow Connector 536"/>
                <wp:cNvGraphicFramePr/>
                <a:graphic xmlns:a="http://schemas.openxmlformats.org/drawingml/2006/main">
                  <a:graphicData uri="http://schemas.microsoft.com/office/word/2010/wordprocessingShape">
                    <wps:wsp>
                      <wps:cNvCnPr/>
                      <wps:spPr>
                        <a:xfrm flipH="1">
                          <a:off x="0" y="0"/>
                          <a:ext cx="266521"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536C8" id="Straight Arrow Connector 536" o:spid="_x0000_s1026" type="#_x0000_t32" style="position:absolute;margin-left:23.5pt;margin-top:4.9pt;width:21pt;height:0;flip:x;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" strokecolor="#4579b8 [3044]" strokeweight="0">
                <v:stroke endarrow="block"/>
              </v:shape>
            </w:pict>
          </mc:Fallback>
        </mc:AlternateContent>
      </w:r>
      <w:r>
        <w:rPr>
          <w:rFonts w:ascii="Arial" w:hAnsi="Arial" w:cs="Arial"/>
          <w:sz w:val="20"/>
        </w:rPr>
        <w:t xml:space="preserve">            </w:t>
      </w:r>
    </w:p>
    <w:p w14:paraId="7A8661AA" w14:textId="77777777" w:rsidR="00EF2CD4" w:rsidRPr="00755387" w:rsidRDefault="00EF2CD4" w:rsidP="00EF2CD4">
      <w:pPr>
        <w:tabs>
          <w:tab w:val="left" w:pos="6615"/>
        </w:tabs>
        <w:rPr>
          <w:rFonts w:ascii="Arial" w:hAnsi="Arial" w:cs="Arial"/>
          <w:sz w:val="20"/>
        </w:rPr>
      </w:pPr>
      <w:r w:rsidRPr="00755387">
        <w:rPr>
          <w:rFonts w:ascii="Arial" w:hAnsi="Arial" w:cs="Arial"/>
          <w:sz w:val="20"/>
        </w:rPr>
        <w:t xml:space="preserve">         Send          </w:t>
      </w:r>
    </w:p>
    <w:p w14:paraId="105DBD68" w14:textId="77777777" w:rsidR="00EF2CD4" w:rsidRPr="00755387" w:rsidRDefault="00EF2CD4" w:rsidP="00EF2CD4">
      <w:pPr>
        <w:tabs>
          <w:tab w:val="left" w:pos="6615"/>
        </w:tabs>
        <w:rPr>
          <w:rFonts w:ascii="Arial" w:hAnsi="Arial" w:cs="Arial"/>
          <w:sz w:val="20"/>
        </w:rPr>
      </w:pPr>
      <w:r w:rsidRPr="00755387">
        <w:rPr>
          <w:rFonts w:ascii="Arial" w:hAnsi="Arial" w:cs="Arial"/>
          <w:sz w:val="20"/>
        </w:rPr>
        <w:t xml:space="preserve">         error </w:t>
      </w:r>
    </w:p>
    <w:p w14:paraId="773801FD" w14:textId="10E9FFB6" w:rsidR="00EF2CD4" w:rsidRPr="00755387" w:rsidRDefault="00EF2CD4" w:rsidP="00EF2CD4">
      <w:pPr>
        <w:tabs>
          <w:tab w:val="left" w:pos="6615"/>
        </w:tabs>
        <w:rPr>
          <w:rFonts w:ascii="Arial" w:hAnsi="Arial" w:cs="Arial"/>
          <w:sz w:val="20"/>
        </w:rPr>
      </w:pPr>
      <w:r w:rsidRPr="00755387">
        <w:rPr>
          <w:rFonts w:ascii="Arial" w:hAnsi="Arial" w:cs="Arial"/>
          <w:sz w:val="20"/>
        </w:rPr>
        <w:t xml:space="preserve">         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3AB1447E" w14:textId="7DEA80D0" w:rsidR="00EF2CD4" w:rsidRDefault="00EF2CD4" w:rsidP="00EF2CD4">
      <w:pPr>
        <w:tabs>
          <w:tab w:val="left" w:pos="6615"/>
        </w:tabs>
        <w:rPr>
          <w:rFonts w:ascii="Arial" w:hAnsi="Arial" w:cs="Arial"/>
          <w:sz w:val="20"/>
        </w:rPr>
      </w:pPr>
      <w:r w:rsidRPr="00755387">
        <w:rPr>
          <w:rFonts w:ascii="Arial" w:hAnsi="Arial" w:cs="Arial"/>
          <w:sz w:val="20"/>
        </w:rPr>
        <w:t xml:space="preserve">         response</w:t>
      </w:r>
      <w:r>
        <w:rPr>
          <w:rFonts w:ascii="Arial" w:hAnsi="Arial" w:cs="Arial"/>
          <w:sz w:val="20"/>
        </w:rPr>
        <w:t xml:space="preserve">             </w:t>
      </w:r>
    </w:p>
    <w:p w14:paraId="3D9D59BC" w14:textId="37CFACE1" w:rsidR="00EF2CD4" w:rsidRPr="006A555D" w:rsidRDefault="001D2871" w:rsidP="00EF2CD4">
      <w:pPr>
        <w:tabs>
          <w:tab w:val="left" w:pos="6615"/>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204032" behindDoc="0" locked="0" layoutInCell="1" allowOverlap="1" wp14:anchorId="4C4A9088" wp14:editId="131C58F6">
                <wp:simplePos x="0" y="0"/>
                <wp:positionH relativeFrom="margin">
                  <wp:posOffset>3781425</wp:posOffset>
                </wp:positionH>
                <wp:positionV relativeFrom="paragraph">
                  <wp:posOffset>168275</wp:posOffset>
                </wp:positionV>
                <wp:extent cx="1963420" cy="285750"/>
                <wp:effectExtent l="57150" t="19050" r="74930" b="95250"/>
                <wp:wrapNone/>
                <wp:docPr id="539" name="Rectangle 539"/>
                <wp:cNvGraphicFramePr/>
                <a:graphic xmlns:a="http://schemas.openxmlformats.org/drawingml/2006/main">
                  <a:graphicData uri="http://schemas.microsoft.com/office/word/2010/wordprocessingShape">
                    <wps:wsp>
                      <wps:cNvSpPr/>
                      <wps:spPr>
                        <a:xfrm>
                          <a:off x="0" y="0"/>
                          <a:ext cx="196342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50613B2" w14:textId="23C3322C" w:rsidR="00944514" w:rsidRDefault="00944514" w:rsidP="001D2871">
                            <w:pPr>
                              <w:jc w:val="center"/>
                            </w:pPr>
                            <w:r>
                              <w:t>UPDATE PROFILE NUMBER</w:t>
                            </w:r>
                          </w:p>
                          <w:p w14:paraId="452E54C7" w14:textId="1A616895" w:rsidR="00944514"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A9088" id="Rectangle 539" o:spid="_x0000_s1165" style="position:absolute;margin-left:297.75pt;margin-top:13.25pt;width:154.6pt;height:22.5pt;z-index:25220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350613B2" w14:textId="23C3322C" w:rsidR="00944514" w:rsidRDefault="00944514" w:rsidP="001D2871">
                      <w:pPr>
                        <w:jc w:val="center"/>
                      </w:pPr>
                      <w:r>
                        <w:t>UPDATE PROFILE NUMBER</w:t>
                      </w:r>
                    </w:p>
                    <w:p w14:paraId="452E54C7" w14:textId="1A616895" w:rsidR="00944514" w:rsidRDefault="00944514" w:rsidP="00EF2CD4">
                      <w:pPr>
                        <w:jc w:val="center"/>
                      </w:pPr>
                    </w:p>
                  </w:txbxContent>
                </v:textbox>
                <w10:wrap anchorx="margin"/>
              </v:rect>
            </w:pict>
          </mc:Fallback>
        </mc:AlternateContent>
      </w:r>
      <w:r w:rsidR="00EF2CD4">
        <w:rPr>
          <w:rFonts w:ascii="Arial" w:hAnsi="Arial" w:cs="Arial"/>
          <w:sz w:val="20"/>
        </w:rPr>
        <w:t xml:space="preserve">                                       </w:t>
      </w:r>
      <w:r w:rsidR="00EF2CD4" w:rsidRPr="00FF4556">
        <w:rPr>
          <w:rFonts w:asciiTheme="minorHAnsi" w:hAnsiTheme="minorHAnsi" w:cs="Arial"/>
          <w:szCs w:val="24"/>
        </w:rPr>
        <w:t>Yes</w:t>
      </w:r>
      <w:r w:rsidR="00EF2CD4">
        <w:rPr>
          <w:rFonts w:ascii="Arial" w:hAnsi="Arial" w:cs="Arial"/>
        </w:rPr>
        <w:t xml:space="preserve">     </w:t>
      </w:r>
      <w:r w:rsidR="00EF2CD4">
        <w:rPr>
          <w:lang w:val="en-US"/>
        </w:rPr>
        <w:t xml:space="preserve">                                                      </w:t>
      </w:r>
    </w:p>
    <w:p w14:paraId="58885178" w14:textId="5DFC6C32" w:rsidR="00EF2CD4" w:rsidRDefault="00EF2CD4" w:rsidP="00EF2CD4">
      <w:r>
        <w:rPr>
          <w:noProof/>
          <w:lang w:val="en-US"/>
        </w:rPr>
        <mc:AlternateContent>
          <mc:Choice Requires="wps">
            <w:drawing>
              <wp:anchor distT="0" distB="0" distL="114300" distR="114300" simplePos="0" relativeHeight="252205056" behindDoc="0" locked="0" layoutInCell="1" allowOverlap="1" wp14:anchorId="49582F74" wp14:editId="57214D08">
                <wp:simplePos x="0" y="0"/>
                <wp:positionH relativeFrom="column">
                  <wp:posOffset>1265886</wp:posOffset>
                </wp:positionH>
                <wp:positionV relativeFrom="paragraph">
                  <wp:posOffset>127000</wp:posOffset>
                </wp:positionV>
                <wp:extent cx="2504660" cy="0"/>
                <wp:effectExtent l="0" t="76200" r="10160" b="95250"/>
                <wp:wrapNone/>
                <wp:docPr id="540" name="Straight Arrow Connector 540"/>
                <wp:cNvGraphicFramePr/>
                <a:graphic xmlns:a="http://schemas.openxmlformats.org/drawingml/2006/main">
                  <a:graphicData uri="http://schemas.microsoft.com/office/word/2010/wordprocessingShape">
                    <wps:wsp>
                      <wps:cNvCnPr/>
                      <wps:spPr>
                        <a:xfrm>
                          <a:off x="0" y="0"/>
                          <a:ext cx="25046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3A7643" id="Straight Arrow Connector 540" o:spid="_x0000_s1026" type="#_x0000_t32" style="position:absolute;margin-left:99.7pt;margin-top:10pt;width:197.2pt;height:0;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" strokecolor="#4579b8 [3044]">
                <v:stroke endarrow="block"/>
              </v:shape>
            </w:pict>
          </mc:Fallback>
        </mc:AlternateContent>
      </w:r>
      <w:r>
        <w:t xml:space="preserve">                                           </w:t>
      </w:r>
    </w:p>
    <w:p w14:paraId="00AA5013" w14:textId="77777777" w:rsidR="00EF2CD4" w:rsidRDefault="00EF2CD4" w:rsidP="00EF2CD4"/>
    <w:p w14:paraId="20CE9676" w14:textId="77777777" w:rsidR="00EF2CD4" w:rsidRPr="00755387" w:rsidRDefault="00EF2CD4" w:rsidP="00EF2CD4">
      <w:pPr>
        <w:tabs>
          <w:tab w:val="left" w:pos="6615"/>
        </w:tabs>
        <w:rPr>
          <w:rFonts w:ascii="Arial" w:hAnsi="Arial" w:cs="Arial"/>
          <w:sz w:val="20"/>
        </w:rPr>
      </w:pPr>
      <w:r w:rsidRPr="00755387">
        <w:rPr>
          <w:rFonts w:ascii="Arial" w:hAnsi="Arial" w:cs="Arial"/>
          <w:sz w:val="20"/>
        </w:rPr>
        <w:t xml:space="preserve">          </w:t>
      </w:r>
      <w:r>
        <w:rPr>
          <w:rFonts w:ascii="Arial" w:hAnsi="Arial" w:cs="Arial"/>
          <w:sz w:val="20"/>
        </w:rPr>
        <w:t>Send OK</w:t>
      </w:r>
      <w:r w:rsidRPr="00755387">
        <w:rPr>
          <w:rFonts w:ascii="Arial" w:hAnsi="Arial" w:cs="Arial"/>
          <w:sz w:val="20"/>
        </w:rPr>
        <w:t xml:space="preserve"> </w:t>
      </w:r>
    </w:p>
    <w:p w14:paraId="306EF121" w14:textId="77777777" w:rsidR="00EF2CD4" w:rsidRPr="00755387" w:rsidRDefault="00EF2CD4" w:rsidP="00EF2CD4">
      <w:pPr>
        <w:tabs>
          <w:tab w:val="left" w:pos="6615"/>
        </w:tabs>
        <w:rPr>
          <w:rFonts w:ascii="Arial" w:hAnsi="Arial" w:cs="Arial"/>
          <w:sz w:val="20"/>
        </w:rPr>
      </w:pPr>
      <w:r w:rsidRPr="00755387">
        <w:rPr>
          <w:rFonts w:ascii="Arial" w:hAnsi="Arial" w:cs="Arial"/>
          <w:sz w:val="20"/>
        </w:rPr>
        <w:t xml:space="preserve">         as final </w:t>
      </w:r>
    </w:p>
    <w:p w14:paraId="2B25502D" w14:textId="77777777" w:rsidR="00EF2CD4" w:rsidRPr="00755387" w:rsidRDefault="00EF2CD4" w:rsidP="00EF2CD4">
      <w:pPr>
        <w:rPr>
          <w:rFonts w:ascii="Arial" w:hAnsi="Arial" w:cs="Arial"/>
          <w:sz w:val="20"/>
        </w:rPr>
      </w:pPr>
      <w:r w:rsidRPr="00755387">
        <w:rPr>
          <w:rFonts w:ascii="Arial" w:hAnsi="Arial" w:cs="Arial"/>
          <w:sz w:val="20"/>
        </w:rPr>
        <w:t xml:space="preserve">         response                               </w:t>
      </w:r>
      <w:r w:rsidRPr="00755387">
        <w:rPr>
          <w:rFonts w:ascii="Arial" w:hAnsi="Arial" w:cs="Arial"/>
          <w:noProof/>
          <w:sz w:val="20"/>
          <w:lang w:val="en-US"/>
        </w:rPr>
        <mc:AlternateContent>
          <mc:Choice Requires="wps">
            <w:drawing>
              <wp:anchor distT="0" distB="0" distL="114300" distR="114300" simplePos="0" relativeHeight="252208128" behindDoc="0" locked="0" layoutInCell="1" allowOverlap="1" wp14:anchorId="33950838" wp14:editId="77691DCA">
                <wp:simplePos x="0" y="0"/>
                <wp:positionH relativeFrom="column">
                  <wp:posOffset>296186</wp:posOffset>
                </wp:positionH>
                <wp:positionV relativeFrom="paragraph">
                  <wp:posOffset>183377</wp:posOffset>
                </wp:positionV>
                <wp:extent cx="978011" cy="0"/>
                <wp:effectExtent l="38100" t="76200" r="0" b="95250"/>
                <wp:wrapNone/>
                <wp:docPr id="542" name="Straight Arrow Connector 542"/>
                <wp:cNvGraphicFramePr/>
                <a:graphic xmlns:a="http://schemas.openxmlformats.org/drawingml/2006/main">
                  <a:graphicData uri="http://schemas.microsoft.com/office/word/2010/wordprocessingShape">
                    <wps:wsp>
                      <wps:cNvCnPr/>
                      <wps:spPr>
                        <a:xfrm flipH="1">
                          <a:off x="0" y="0"/>
                          <a:ext cx="9780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7DEA9F" id="Straight Arrow Connector 542" o:spid="_x0000_s1026" type="#_x0000_t32" style="position:absolute;margin-left:23.3pt;margin-top:14.45pt;width:77pt;height:0;flip:x;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" strokecolor="#4579b8 [3044]">
                <v:stroke endarrow="block"/>
              </v:shape>
            </w:pict>
          </mc:Fallback>
        </mc:AlternateContent>
      </w:r>
    </w:p>
    <w:p w14:paraId="51818DA0" w14:textId="77777777" w:rsidR="00EF2CD4" w:rsidRDefault="00EF2CD4" w:rsidP="00EF2CD4"/>
    <w:p w14:paraId="722308F4" w14:textId="77777777" w:rsidR="00EF2CD4" w:rsidRDefault="00EF2CD4" w:rsidP="00EF2CD4"/>
    <w:p w14:paraId="451B6849" w14:textId="77777777" w:rsidR="00EF2CD4" w:rsidRDefault="00EF2CD4" w:rsidP="00EF2CD4"/>
    <w:p w14:paraId="477C84DF" w14:textId="77777777" w:rsidR="00EF2CD4" w:rsidRDefault="00EF2CD4" w:rsidP="00EF2CD4">
      <w:r>
        <w:rPr>
          <w:rFonts w:ascii="Times New Roman" w:eastAsiaTheme="minorHAnsi" w:hAnsi="Times New Roman"/>
          <w:noProof/>
          <w:szCs w:val="24"/>
          <w:lang w:val="en-US"/>
        </w:rPr>
        <mc:AlternateContent>
          <mc:Choice Requires="wps">
            <w:drawing>
              <wp:anchor distT="0" distB="0" distL="114300" distR="114300" simplePos="0" relativeHeight="252207104" behindDoc="0" locked="0" layoutInCell="1" allowOverlap="1" wp14:anchorId="16A8B93C" wp14:editId="61D6E72C">
                <wp:simplePos x="0" y="0"/>
                <wp:positionH relativeFrom="column">
                  <wp:posOffset>381635</wp:posOffset>
                </wp:positionH>
                <wp:positionV relativeFrom="paragraph">
                  <wp:posOffset>145719</wp:posOffset>
                </wp:positionV>
                <wp:extent cx="1762125" cy="704850"/>
                <wp:effectExtent l="57150" t="38100" r="85725" b="95250"/>
                <wp:wrapNone/>
                <wp:docPr id="543" name="Rectangle 543"/>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30DBC8B" w14:textId="77777777" w:rsidR="00944514" w:rsidRDefault="00944514" w:rsidP="00EF2CD4">
                            <w:pPr>
                              <w:jc w:val="center"/>
                            </w:pPr>
                            <w:r>
                              <w:t>CMD_TYPE_TEST</w:t>
                            </w:r>
                          </w:p>
                          <w:p w14:paraId="4106C0A4" w14:textId="77777777" w:rsidR="00944514" w:rsidRPr="003B462D" w:rsidRDefault="00944514" w:rsidP="00EF2CD4">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A8B93C" id="Rectangle 543" o:spid="_x0000_s1166" style="position:absolute;margin-left:30.05pt;margin-top:11.45pt;width:138.75pt;height:55.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" fillcolor="#92d050" strokecolor="#92d050">
                <v:shadow on="t" color="black" opacity="24903f" origin=",.5" offset="0,.55556mm"/>
                <v:textbox>
                  <w:txbxContent>
                    <w:p w14:paraId="030DBC8B" w14:textId="77777777" w:rsidR="00944514" w:rsidRDefault="00944514" w:rsidP="00EF2CD4">
                      <w:pPr>
                        <w:jc w:val="center"/>
                      </w:pPr>
                      <w:r>
                        <w:t>CMD_TYPE_TEST</w:t>
                      </w:r>
                    </w:p>
                    <w:p w14:paraId="4106C0A4" w14:textId="77777777" w:rsidR="00944514" w:rsidRPr="003B462D" w:rsidRDefault="00944514" w:rsidP="00EF2CD4">
                      <w:pPr>
                        <w:jc w:val="center"/>
                        <w:rPr>
                          <w:color w:val="92D050"/>
                        </w:rPr>
                      </w:pPr>
                      <w:r>
                        <w:t xml:space="preserve"> Module</w:t>
                      </w:r>
                    </w:p>
                  </w:txbxContent>
                </v:textbox>
              </v:rect>
            </w:pict>
          </mc:Fallback>
        </mc:AlternateContent>
      </w:r>
    </w:p>
    <w:p w14:paraId="0F023C60" w14:textId="77777777" w:rsidR="00EF2CD4" w:rsidRDefault="00EF2CD4" w:rsidP="00EF2CD4"/>
    <w:p w14:paraId="63D2EEC9" w14:textId="77777777" w:rsidR="00EF2CD4" w:rsidRDefault="00EF2CD4" w:rsidP="00EF2CD4"/>
    <w:p w14:paraId="2E1F92E7" w14:textId="77777777" w:rsidR="00EF2CD4" w:rsidRDefault="00EF2CD4" w:rsidP="00EF2CD4"/>
    <w:p w14:paraId="0C536164" w14:textId="44CD3FF9" w:rsidR="00EF2CD4" w:rsidRDefault="00EF2CD4" w:rsidP="00EF2CD4"/>
    <w:p w14:paraId="75CBF904" w14:textId="0B2DC244" w:rsidR="00EF2CD4" w:rsidRDefault="00EF2CD4" w:rsidP="00EF2CD4">
      <w:pPr>
        <w:rPr>
          <w:rFonts w:ascii="Arial" w:hAnsi="Arial" w:cs="Arial"/>
        </w:rPr>
      </w:pPr>
      <w:r>
        <w:rPr>
          <w:rFonts w:ascii="Arial" w:hAnsi="Arial" w:cs="Arial"/>
        </w:rPr>
        <w:t xml:space="preserve">                                      </w:t>
      </w:r>
    </w:p>
    <w:p w14:paraId="4F870FEA" w14:textId="2710756E" w:rsidR="00EF2CD4" w:rsidRDefault="00305AFE" w:rsidP="00305AFE">
      <w:r>
        <w:rPr>
          <w:rFonts w:ascii="Arial" w:hAnsi="Arial" w:cs="Arial"/>
          <w:noProof/>
          <w:sz w:val="20"/>
          <w:lang w:val="en-US"/>
        </w:rPr>
        <mc:AlternateContent>
          <mc:Choice Requires="wps">
            <w:drawing>
              <wp:anchor distT="0" distB="0" distL="114300" distR="114300" simplePos="0" relativeHeight="252918784" behindDoc="0" locked="0" layoutInCell="1" allowOverlap="1" wp14:anchorId="3D75BE00" wp14:editId="2E2B8827">
                <wp:simplePos x="0" y="0"/>
                <wp:positionH relativeFrom="column">
                  <wp:posOffset>1253490</wp:posOffset>
                </wp:positionH>
                <wp:positionV relativeFrom="paragraph">
                  <wp:posOffset>181610</wp:posOffset>
                </wp:positionV>
                <wp:extent cx="2546985" cy="0"/>
                <wp:effectExtent l="38100" t="76200" r="0" b="95250"/>
                <wp:wrapNone/>
                <wp:docPr id="855" name="Straight Arrow Connector 855"/>
                <wp:cNvGraphicFramePr/>
                <a:graphic xmlns:a="http://schemas.openxmlformats.org/drawingml/2006/main">
                  <a:graphicData uri="http://schemas.microsoft.com/office/word/2010/wordprocessingShape">
                    <wps:wsp>
                      <wps:cNvCnPr/>
                      <wps:spPr>
                        <a:xfrm flipH="1">
                          <a:off x="0" y="0"/>
                          <a:ext cx="25469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4F27E" id="Straight Arrow Connector 855" o:spid="_x0000_s1026" type="#_x0000_t32" style="position:absolute;margin-left:98.7pt;margin-top:14.3pt;width:200.55pt;height:0;flip:x;z-index:25291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" strokecolor="#4579b8 [3044]">
                <v:stroke endarrow="block"/>
              </v:shape>
            </w:pict>
          </mc:Fallback>
        </mc:AlternateContent>
      </w:r>
      <w:r w:rsidRPr="00755387">
        <w:rPr>
          <w:rFonts w:ascii="Arial" w:hAnsi="Arial" w:cs="Arial"/>
          <w:noProof/>
          <w:sz w:val="20"/>
          <w:lang w:val="en-US"/>
        </w:rPr>
        <mc:AlternateContent>
          <mc:Choice Requires="wps">
            <w:drawing>
              <wp:anchor distT="0" distB="0" distL="114300" distR="114300" simplePos="0" relativeHeight="252917760" behindDoc="0" locked="0" layoutInCell="1" allowOverlap="1" wp14:anchorId="3934ECD1" wp14:editId="5CE5582D">
                <wp:simplePos x="0" y="0"/>
                <wp:positionH relativeFrom="margin">
                  <wp:posOffset>3790950</wp:posOffset>
                </wp:positionH>
                <wp:positionV relativeFrom="paragraph">
                  <wp:posOffset>28575</wp:posOffset>
                </wp:positionV>
                <wp:extent cx="1963420" cy="285750"/>
                <wp:effectExtent l="57150" t="19050" r="74930" b="95250"/>
                <wp:wrapNone/>
                <wp:docPr id="854" name="Rectangle 854"/>
                <wp:cNvGraphicFramePr/>
                <a:graphic xmlns:a="http://schemas.openxmlformats.org/drawingml/2006/main">
                  <a:graphicData uri="http://schemas.microsoft.com/office/word/2010/wordprocessingShape">
                    <wps:wsp>
                      <wps:cNvSpPr/>
                      <wps:spPr>
                        <a:xfrm>
                          <a:off x="0" y="0"/>
                          <a:ext cx="196342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CF1336A" w14:textId="7465F3CE" w:rsidR="00944514" w:rsidRDefault="00944514" w:rsidP="00305AFE">
                            <w:pPr>
                              <w:jc w:val="center"/>
                            </w:pPr>
                            <w:r>
                              <w:t>READ PROFILE RANGE</w:t>
                            </w:r>
                          </w:p>
                          <w:p w14:paraId="6C4E230D" w14:textId="77777777" w:rsidR="00944514" w:rsidRDefault="00944514" w:rsidP="00305A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4ECD1" id="Rectangle 854" o:spid="_x0000_s1167" style="position:absolute;margin-left:298.5pt;margin-top:2.25pt;width:154.6pt;height:22.5pt;z-index:25291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CF1336A" w14:textId="7465F3CE" w:rsidR="00944514" w:rsidRDefault="00944514" w:rsidP="00305AFE">
                      <w:pPr>
                        <w:jc w:val="center"/>
                      </w:pPr>
                      <w:r>
                        <w:t>READ PROFILE RANGE</w:t>
                      </w:r>
                    </w:p>
                    <w:p w14:paraId="6C4E230D" w14:textId="77777777" w:rsidR="00944514" w:rsidRDefault="00944514" w:rsidP="00305AFE">
                      <w:pPr>
                        <w:jc w:val="center"/>
                      </w:pPr>
                    </w:p>
                  </w:txbxContent>
                </v:textbox>
                <w10:wrap anchorx="margin"/>
              </v:rect>
            </w:pict>
          </mc:Fallback>
        </mc:AlternateContent>
      </w:r>
      <w:r w:rsidR="00EF2CD4">
        <w:rPr>
          <w:rFonts w:ascii="Arial" w:hAnsi="Arial" w:cs="Arial"/>
        </w:rPr>
        <w:t xml:space="preserve">                                    </w:t>
      </w:r>
    </w:p>
    <w:p w14:paraId="0B7A61AC" w14:textId="0F77BB42" w:rsidR="00EF2CD4" w:rsidRDefault="00EF2CD4" w:rsidP="00EF2CD4"/>
    <w:p w14:paraId="7101B8E8" w14:textId="77777777" w:rsidR="00EF2CD4" w:rsidRPr="007B5DF4" w:rsidRDefault="00EF2CD4" w:rsidP="00EF2CD4">
      <w:pPr>
        <w:rPr>
          <w:rFonts w:ascii="Arial" w:hAnsi="Arial" w:cs="Arial"/>
          <w:sz w:val="20"/>
          <w:lang w:val="en-US"/>
        </w:rPr>
      </w:pPr>
      <w:r w:rsidRPr="007B5DF4">
        <w:rPr>
          <w:rFonts w:ascii="Arial" w:hAnsi="Arial" w:cs="Arial"/>
          <w:sz w:val="20"/>
          <w:lang w:val="en-US"/>
        </w:rPr>
        <w:t>Send the intermediate response</w:t>
      </w:r>
    </w:p>
    <w:p w14:paraId="56F1932E" w14:textId="508098A1" w:rsidR="00EF2CD4" w:rsidRPr="001D2871" w:rsidRDefault="001D2871" w:rsidP="00EF2CD4">
      <w:pPr>
        <w:rPr>
          <w:rFonts w:ascii="Arial" w:hAnsi="Arial" w:cs="Arial"/>
          <w:sz w:val="20"/>
          <w:lang w:val="en-US"/>
        </w:rPr>
      </w:pPr>
      <w:r>
        <w:rPr>
          <w:rFonts w:ascii="Arial" w:hAnsi="Arial" w:cs="Arial"/>
          <w:sz w:val="20"/>
          <w:lang w:val="en-US"/>
        </w:rPr>
        <w:t>as profile ranges to host</w:t>
      </w:r>
    </w:p>
    <w:p w14:paraId="0CA823AE" w14:textId="77777777" w:rsidR="00EF2CD4" w:rsidRDefault="00EF2CD4" w:rsidP="00EF2CD4">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211200" behindDoc="0" locked="0" layoutInCell="1" allowOverlap="1" wp14:anchorId="70C9AEAF" wp14:editId="043F66F0">
                <wp:simplePos x="0" y="0"/>
                <wp:positionH relativeFrom="column">
                  <wp:posOffset>288235</wp:posOffset>
                </wp:positionH>
                <wp:positionV relativeFrom="paragraph">
                  <wp:posOffset>7261</wp:posOffset>
                </wp:positionV>
                <wp:extent cx="970059" cy="0"/>
                <wp:effectExtent l="38100" t="76200" r="0" b="95250"/>
                <wp:wrapNone/>
                <wp:docPr id="546" name="Straight Arrow Connector 546"/>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DB9E03" id="Straight Arrow Connector 546" o:spid="_x0000_s1026" type="#_x0000_t32" style="position:absolute;margin-left:22.7pt;margin-top:.55pt;width:76.4pt;height:0;flip:x;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" strokecolor="#4579b8 [3044]">
                <v:stroke endarrow="block"/>
              </v:shape>
            </w:pict>
          </mc:Fallback>
        </mc:AlternateContent>
      </w:r>
    </w:p>
    <w:p w14:paraId="296D8721" w14:textId="77777777" w:rsidR="00EF2CD4" w:rsidRPr="00E41B5A" w:rsidRDefault="00EF2CD4" w:rsidP="00EF2CD4">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69E5CA50" w14:textId="77777777" w:rsidR="00EF2CD4" w:rsidRDefault="00EF2CD4" w:rsidP="00EF2CD4">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2F8F4A49" w14:textId="77777777" w:rsidR="00EF2CD4" w:rsidRDefault="00EF2CD4" w:rsidP="00EF2CD4">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212224" behindDoc="0" locked="0" layoutInCell="1" allowOverlap="1" wp14:anchorId="0F5CC64E" wp14:editId="75304BE4">
                <wp:simplePos x="0" y="0"/>
                <wp:positionH relativeFrom="column">
                  <wp:posOffset>280283</wp:posOffset>
                </wp:positionH>
                <wp:positionV relativeFrom="paragraph">
                  <wp:posOffset>32882</wp:posOffset>
                </wp:positionV>
                <wp:extent cx="977597" cy="0"/>
                <wp:effectExtent l="38100" t="76200" r="0" b="95250"/>
                <wp:wrapNone/>
                <wp:docPr id="547" name="Straight Arrow Connector 547"/>
                <wp:cNvGraphicFramePr/>
                <a:graphic xmlns:a="http://schemas.openxmlformats.org/drawingml/2006/main">
                  <a:graphicData uri="http://schemas.microsoft.com/office/word/2010/wordprocessingShape">
                    <wps:wsp>
                      <wps:cNvCnPr/>
                      <wps:spPr>
                        <a:xfrm flipH="1">
                          <a:off x="0" y="0"/>
                          <a:ext cx="9775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7EA6FB" id="Straight Arrow Connector 547" o:spid="_x0000_s1026" type="#_x0000_t32" style="position:absolute;margin-left:22.05pt;margin-top:2.6pt;width:77pt;height:0;flip:x;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" strokecolor="#4579b8 [3044]">
                <v:stroke endarrow="block"/>
              </v:shape>
            </w:pict>
          </mc:Fallback>
        </mc:AlternateContent>
      </w:r>
    </w:p>
    <w:p w14:paraId="2721A997" w14:textId="77777777" w:rsidR="00EF2CD4" w:rsidRDefault="00EF2CD4" w:rsidP="00EF2CD4"/>
    <w:p w14:paraId="5173BBE1" w14:textId="77777777" w:rsidR="00EF2CD4" w:rsidRDefault="00EF2CD4" w:rsidP="00EF2CD4"/>
    <w:p w14:paraId="5FFB7F27" w14:textId="77777777" w:rsidR="00EF2CD4" w:rsidRDefault="00EF2CD4" w:rsidP="00EF2CD4">
      <w:pPr>
        <w:rPr>
          <w:rFonts w:ascii="Arial" w:hAnsi="Arial" w:cs="Arial"/>
        </w:rPr>
      </w:pPr>
    </w:p>
    <w:p w14:paraId="4E49E1E5" w14:textId="77777777" w:rsidR="00EF2CD4" w:rsidRDefault="00EF2CD4" w:rsidP="00EF2CD4">
      <w:pPr>
        <w:rPr>
          <w:rFonts w:ascii="Arial" w:hAnsi="Arial" w:cs="Arial"/>
        </w:rPr>
      </w:pPr>
    </w:p>
    <w:p w14:paraId="036BE929" w14:textId="77777777" w:rsidR="00EF2CD4" w:rsidRDefault="00EF2CD4" w:rsidP="00EF2CD4">
      <w:pPr>
        <w:rPr>
          <w:rFonts w:ascii="Arial" w:hAnsi="Arial" w:cs="Arial"/>
        </w:rPr>
      </w:pPr>
    </w:p>
    <w:p w14:paraId="5DDC6AA3" w14:textId="77777777" w:rsidR="00EF2CD4" w:rsidRDefault="00EF2CD4" w:rsidP="00EF2CD4">
      <w:pPr>
        <w:rPr>
          <w:rFonts w:ascii="Arial" w:hAnsi="Arial" w:cs="Arial"/>
        </w:rPr>
      </w:pPr>
    </w:p>
    <w:p w14:paraId="129764AC" w14:textId="6A6319C7" w:rsidR="00C34951" w:rsidRDefault="00C34951" w:rsidP="00EF2CD4">
      <w:pPr>
        <w:rPr>
          <w:rFonts w:ascii="Arial" w:hAnsi="Arial" w:cs="Arial"/>
        </w:rPr>
      </w:pPr>
    </w:p>
    <w:p w14:paraId="6BF3D783" w14:textId="7D3F5B46" w:rsidR="00EF2CD4" w:rsidRPr="00215EAC" w:rsidRDefault="00EF2CD4" w:rsidP="00EF2CD4">
      <w:pPr>
        <w:rPr>
          <w:rFonts w:ascii="Arial" w:hAnsi="Arial" w:cs="Arial"/>
        </w:rPr>
      </w:pPr>
    </w:p>
    <w:p w14:paraId="049FB6CD" w14:textId="029D7FD3" w:rsidR="00EF2CD4" w:rsidRPr="00215EAC" w:rsidRDefault="0064376C" w:rsidP="00EF2CD4">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181504" behindDoc="0" locked="0" layoutInCell="1" allowOverlap="1" wp14:anchorId="09EF7485" wp14:editId="507003F3">
                <wp:simplePos x="0" y="0"/>
                <wp:positionH relativeFrom="page">
                  <wp:posOffset>6848475</wp:posOffset>
                </wp:positionH>
                <wp:positionV relativeFrom="paragraph">
                  <wp:posOffset>-3175</wp:posOffset>
                </wp:positionV>
                <wp:extent cx="731520" cy="640080"/>
                <wp:effectExtent l="0" t="0" r="11430" b="26670"/>
                <wp:wrapNone/>
                <wp:docPr id="549" name="Rectangle 549"/>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53F5DF3" w14:textId="77777777" w:rsidR="00944514" w:rsidRDefault="00944514" w:rsidP="00EF2CD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F7485" id="Rectangle 549" o:spid="_x0000_s1168" style="position:absolute;left:0;text-align:left;margin-left:539.25pt;margin-top:-.25pt;width:57.6pt;height:50.4pt;z-index:25218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" fillcolor="#8064a2 [3207]" strokecolor="#5a5a5a [2109]" strokeweight="1pt">
                <v:textbox>
                  <w:txbxContent>
                    <w:p w14:paraId="553F5DF3" w14:textId="77777777" w:rsidR="00944514" w:rsidRDefault="00944514" w:rsidP="00EF2CD4">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184576" behindDoc="0" locked="0" layoutInCell="1" allowOverlap="1" wp14:anchorId="58DC5473" wp14:editId="646D2D53">
                <wp:simplePos x="0" y="0"/>
                <wp:positionH relativeFrom="column">
                  <wp:posOffset>3876675</wp:posOffset>
                </wp:positionH>
                <wp:positionV relativeFrom="paragraph">
                  <wp:posOffset>-18415</wp:posOffset>
                </wp:positionV>
                <wp:extent cx="1047750" cy="678180"/>
                <wp:effectExtent l="0" t="0" r="19050" b="26670"/>
                <wp:wrapNone/>
                <wp:docPr id="548" name="Rectangle 548"/>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E0BCEE9" w14:textId="77777777" w:rsidR="00944514" w:rsidRDefault="00944514" w:rsidP="00EF2CD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C5473" id="Rectangle 548" o:spid="_x0000_s1169" style="position:absolute;left:0;text-align:left;margin-left:305.25pt;margin-top:-1.45pt;width:82.5pt;height:53.4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" fillcolor="#c0504d [3205]" strokecolor="#243f60 [1604]" strokeweight="1pt">
                <v:textbox>
                  <w:txbxContent>
                    <w:p w14:paraId="5E0BCEE9" w14:textId="77777777" w:rsidR="00944514" w:rsidRDefault="00944514" w:rsidP="00EF2CD4">
                      <w:pPr>
                        <w:jc w:val="center"/>
                      </w:pPr>
                      <w:r>
                        <w:t>Other Legato Services</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8432" behindDoc="0" locked="0" layoutInCell="1" allowOverlap="1" wp14:anchorId="6E4A1D29" wp14:editId="2C4D90BA">
                <wp:simplePos x="0" y="0"/>
                <wp:positionH relativeFrom="margin">
                  <wp:posOffset>-635</wp:posOffset>
                </wp:positionH>
                <wp:positionV relativeFrom="paragraph">
                  <wp:posOffset>9525</wp:posOffset>
                </wp:positionV>
                <wp:extent cx="822325" cy="640080"/>
                <wp:effectExtent l="0" t="0" r="15875" b="26670"/>
                <wp:wrapNone/>
                <wp:docPr id="550" name="Rectangle 55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0AF9FE" w14:textId="77777777" w:rsidR="00944514" w:rsidRDefault="00944514" w:rsidP="00EF2CD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A1D29" id="Rectangle 550" o:spid="_x0000_s1170" style="position:absolute;left:0;text-align:left;margin-left:-.05pt;margin-top:.75pt;width:64.75pt;height:50.4pt;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" fillcolor="#f79646 [3209]" strokecolor="#5a5a5a [2109]" strokeweight="1pt">
                <v:textbox>
                  <w:txbxContent>
                    <w:p w14:paraId="640AF9FE" w14:textId="77777777" w:rsidR="00944514" w:rsidRDefault="00944514" w:rsidP="00EF2CD4">
                      <w:pPr>
                        <w:jc w:val="center"/>
                      </w:pPr>
                      <w:r>
                        <w:t>Host with Linux OS</w:t>
                      </w:r>
                    </w:p>
                  </w:txbxContent>
                </v:textbox>
                <w10:wrap anchorx="margin"/>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6384" behindDoc="0" locked="0" layoutInCell="1" allowOverlap="1" wp14:anchorId="6FBBC47E" wp14:editId="4967CEA1">
                <wp:simplePos x="0" y="0"/>
                <wp:positionH relativeFrom="margin">
                  <wp:posOffset>5076825</wp:posOffset>
                </wp:positionH>
                <wp:positionV relativeFrom="paragraph">
                  <wp:posOffset>76200</wp:posOffset>
                </wp:positionV>
                <wp:extent cx="676275" cy="314325"/>
                <wp:effectExtent l="0" t="0" r="9525" b="9525"/>
                <wp:wrapNone/>
                <wp:docPr id="552" name="Rounded Rectangle 552"/>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B340F0"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BBC47E" id="Rounded Rectangle 552" o:spid="_x0000_s1171" style="position:absolute;left:0;text-align:left;margin-left:399.75pt;margin-top:6pt;width:53.25pt;height:24.75pt;z-index:25217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BPBiKa&#10;ggIAAE4FAAAOAAAAAAAAAAAAAAAAAC4CAABkcnMvZTJvRG9jLnhtbFBLAQItABQABgAIAAAAIQAd&#10;qgcN3gAAAAkBAAAPAAAAAAAAAAAAAAAAANwEAABkcnMvZG93bnJldi54bWxQSwUGAAAAAAQABADz&#10;AAAA5wUAAAAA&#10;" fillcolor="white [3201]" stroked="f" strokeweight="2pt">
                <v:textbox>
                  <w:txbxContent>
                    <w:p w14:paraId="5AB340F0"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9456" behindDoc="0" locked="0" layoutInCell="1" allowOverlap="1" wp14:anchorId="452BC224" wp14:editId="3AC3A8CF">
                <wp:simplePos x="0" y="0"/>
                <wp:positionH relativeFrom="column">
                  <wp:posOffset>895350</wp:posOffset>
                </wp:positionH>
                <wp:positionV relativeFrom="paragraph">
                  <wp:posOffset>0</wp:posOffset>
                </wp:positionV>
                <wp:extent cx="828675" cy="640080"/>
                <wp:effectExtent l="0" t="0" r="28575" b="26670"/>
                <wp:wrapNone/>
                <wp:docPr id="553" name="Rectangle 55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837666F" w14:textId="77777777" w:rsidR="00944514" w:rsidRDefault="00944514" w:rsidP="00EF2CD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BC224" id="Rectangle 553" o:spid="_x0000_s1172" style="position:absolute;left:0;text-align:left;margin-left:70.5pt;margin-top:0;width:65.25pt;height:50.4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NI20PHEAgAADAYAAA4AAAAAAAAAAAAAAAAALgIAAGRycy9lMm9Eb2MueG1sUEsBAi0AFAAGAAgA&#10;AAAhAAr7UkjaAAAACAEAAA8AAAAAAAAAAAAAAAAAHgUAAGRycy9kb3ducmV2LnhtbFBLBQYAAAAA&#10;BAAEAPMAAAAlBgAAAAA=&#10;" fillcolor="#4f81bd [3204]" strokecolor="#5a5a5a [2109]" strokeweight="1pt">
                <v:textbox>
                  <w:txbxContent>
                    <w:p w14:paraId="0837666F" w14:textId="77777777" w:rsidR="00944514" w:rsidRDefault="00944514" w:rsidP="00EF2CD4">
                      <w:pPr>
                        <w:jc w:val="center"/>
                      </w:pPr>
                      <w:r>
                        <w:t>Legato App</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7408" behindDoc="0" locked="0" layoutInCell="1" allowOverlap="1" wp14:anchorId="7F2FDCD8" wp14:editId="6A384DE4">
                <wp:simplePos x="0" y="0"/>
                <wp:positionH relativeFrom="margin">
                  <wp:align>right</wp:align>
                </wp:positionH>
                <wp:positionV relativeFrom="paragraph">
                  <wp:posOffset>9525</wp:posOffset>
                </wp:positionV>
                <wp:extent cx="361950" cy="504825"/>
                <wp:effectExtent l="0" t="0" r="0" b="9525"/>
                <wp:wrapNone/>
                <wp:docPr id="554" name="Rounded Rectangle 554"/>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352A03D"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2FDCD8" id="Rounded Rectangle 554" o:spid="_x0000_s1173" style="position:absolute;left:0;text-align:left;margin-left:-22.7pt;margin-top:.75pt;width:28.5pt;height:39.75pt;z-index:252177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xfPPjoICAABO&#10;BQAADgAAAAAAAAAAAAAAAAAuAgAAZHJzL2Uyb0RvYy54bWxQSwECLQAUAAYACAAAACEAOJmnztkA&#10;AAAEAQAADwAAAAAAAAAAAAAAAADcBAAAZHJzL2Rvd25yZXYueG1sUEsFBgAAAAAEAAQA8wAAAOIF&#10;AAAAAA==&#10;" fillcolor="white [3201]" stroked="f" strokeweight="2pt">
                <v:textbox>
                  <w:txbxContent>
                    <w:p w14:paraId="4352A03D"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80480" behindDoc="0" locked="0" layoutInCell="1" allowOverlap="1" wp14:anchorId="0D1114C0" wp14:editId="6355B2F5">
                <wp:simplePos x="0" y="0"/>
                <wp:positionH relativeFrom="column">
                  <wp:posOffset>2505075</wp:posOffset>
                </wp:positionH>
                <wp:positionV relativeFrom="paragraph">
                  <wp:posOffset>0</wp:posOffset>
                </wp:positionV>
                <wp:extent cx="1143000" cy="640080"/>
                <wp:effectExtent l="0" t="0" r="19050" b="26670"/>
                <wp:wrapNone/>
                <wp:docPr id="555" name="Rectangle 55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3198805" w14:textId="77777777" w:rsidR="00944514" w:rsidRDefault="00944514" w:rsidP="00EF2CD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1114C0" id="Rectangle 555" o:spid="_x0000_s1174" style="position:absolute;left:0;text-align:left;margin-left:197.25pt;margin-top:0;width:90pt;height:50.4pt;z-index:25218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" fillcolor="#c0504d [3205]" strokecolor="#5a5a5a [2109]" strokeweight="1pt">
                <v:textbox>
                  <w:txbxContent>
                    <w:p w14:paraId="73198805" w14:textId="77777777" w:rsidR="00944514" w:rsidRDefault="00944514" w:rsidP="00EF2CD4">
                      <w:pPr>
                        <w:jc w:val="center"/>
                      </w:pPr>
                      <w:r>
                        <w:t>Legato AT Server</w:t>
                      </w:r>
                    </w:p>
                  </w:txbxContent>
                </v:textbox>
              </v: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5360" behindDoc="0" locked="0" layoutInCell="1" allowOverlap="1" wp14:anchorId="69BF5D75" wp14:editId="6D714664">
                <wp:simplePos x="0" y="0"/>
                <wp:positionH relativeFrom="margin">
                  <wp:posOffset>2533650</wp:posOffset>
                </wp:positionH>
                <wp:positionV relativeFrom="paragraph">
                  <wp:posOffset>57150</wp:posOffset>
                </wp:positionV>
                <wp:extent cx="1114425" cy="495300"/>
                <wp:effectExtent l="0" t="0" r="9525" b="0"/>
                <wp:wrapNone/>
                <wp:docPr id="556" name="Rounded Rectangle 556"/>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F1BA49"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BF5D75" id="Rounded Rectangle 556" o:spid="_x0000_s1175" style="position:absolute;left:0;text-align:left;margin-left:199.5pt;margin-top:4.5pt;width:87.75pt;height:39pt;z-index:25217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10;P9vehQIAAE8FAAAOAAAAAAAAAAAAAAAAAC4CAABkcnMvZTJvRG9jLnhtbFBLAQItABQABgAIAAAA&#10;IQCcO6n33gAAAAgBAAAPAAAAAAAAAAAAAAAAAN8EAABkcnMvZG93bnJldi54bWxQSwUGAAAAAAQA&#10;BADzAAAA6gUAAAAA&#10;" fillcolor="white [3201]" stroked="f" strokeweight="2pt">
                <v:textbox>
                  <w:txbxContent>
                    <w:p w14:paraId="29F1BA49"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3312" behindDoc="0" locked="0" layoutInCell="1" allowOverlap="1" wp14:anchorId="2DA651F5" wp14:editId="60A2DF92">
                <wp:simplePos x="0" y="0"/>
                <wp:positionH relativeFrom="column">
                  <wp:posOffset>552450</wp:posOffset>
                </wp:positionH>
                <wp:positionV relativeFrom="paragraph">
                  <wp:posOffset>9525</wp:posOffset>
                </wp:positionV>
                <wp:extent cx="533400" cy="314325"/>
                <wp:effectExtent l="0" t="0" r="0" b="9525"/>
                <wp:wrapNone/>
                <wp:docPr id="557" name="Rounded Rectangle 55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342E78"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651F5" id="Rounded Rectangle 557" o:spid="_x0000_s1176" style="position:absolute;left:0;text-align:left;margin-left:43.5pt;margin-top:.75pt;width:42pt;height:24.7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DKM1QOBAgAA&#10;TgUAAA4AAAAAAAAAAAAAAAAALgIAAGRycy9lMm9Eb2MueG1sUEsBAi0AFAAGAAgAAAAhANKhTf3b&#10;AAAABwEAAA8AAAAAAAAAAAAAAAAA2wQAAGRycy9kb3ducmV2LnhtbFBLBQYAAAAABAAEAPMAAADj&#10;BQAAAAA=&#10;" fillcolor="white [3201]" stroked="f" strokeweight="2pt">
                <v:textbox>
                  <w:txbxContent>
                    <w:p w14:paraId="25342E78" w14:textId="77777777" w:rsidR="00944514" w:rsidRPr="00B6176C" w:rsidRDefault="00944514" w:rsidP="00EF2CD4">
                      <w:pPr>
                        <w:jc w:val="center"/>
                      </w:pPr>
                    </w:p>
                  </w:txbxContent>
                </v:textbox>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4336" behindDoc="0" locked="0" layoutInCell="1" allowOverlap="1" wp14:anchorId="6367CD63" wp14:editId="203F37A4">
                <wp:simplePos x="0" y="0"/>
                <wp:positionH relativeFrom="margin">
                  <wp:align>left</wp:align>
                </wp:positionH>
                <wp:positionV relativeFrom="paragraph">
                  <wp:posOffset>9525</wp:posOffset>
                </wp:positionV>
                <wp:extent cx="533400" cy="314325"/>
                <wp:effectExtent l="0" t="0" r="0" b="9525"/>
                <wp:wrapNone/>
                <wp:docPr id="558" name="Rounded Rectangle 558"/>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1C10DD8" w14:textId="77777777" w:rsidR="00944514" w:rsidRPr="00B6176C" w:rsidRDefault="00944514" w:rsidP="00EF2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67CD63" id="Rounded Rectangle 558" o:spid="_x0000_s1177" style="position:absolute;left:0;text-align:left;margin-left:0;margin-top:.75pt;width:42pt;height:24.75pt;z-index:252174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" fillcolor="white [3201]" stroked="f" strokeweight="2pt">
                <v:textbox>
                  <w:txbxContent>
                    <w:p w14:paraId="11C10DD8" w14:textId="77777777" w:rsidR="00944514" w:rsidRPr="00B6176C" w:rsidRDefault="00944514" w:rsidP="00EF2CD4">
                      <w:pPr>
                        <w:jc w:val="center"/>
                      </w:pPr>
                    </w:p>
                  </w:txbxContent>
                </v:textbox>
                <w10:wrap anchorx="margin"/>
              </v:roundrect>
            </w:pict>
          </mc:Fallback>
        </mc:AlternateContent>
      </w:r>
      <w:r w:rsidR="00EF2CD4" w:rsidRPr="00215EAC">
        <w:rPr>
          <w:rFonts w:ascii="Arial" w:hAnsi="Arial" w:cs="Arial"/>
          <w:noProof/>
          <w:lang w:val="en-US"/>
        </w:rPr>
        <mc:AlternateContent>
          <mc:Choice Requires="wps">
            <w:drawing>
              <wp:anchor distT="0" distB="0" distL="114300" distR="114300" simplePos="0" relativeHeight="252172288" behindDoc="0" locked="0" layoutInCell="1" allowOverlap="1" wp14:anchorId="34465EE7" wp14:editId="0AB392F9">
                <wp:simplePos x="0" y="0"/>
                <wp:positionH relativeFrom="column">
                  <wp:posOffset>714375</wp:posOffset>
                </wp:positionH>
                <wp:positionV relativeFrom="paragraph">
                  <wp:posOffset>8791575</wp:posOffset>
                </wp:positionV>
                <wp:extent cx="1771650" cy="333375"/>
                <wp:effectExtent l="0" t="0" r="0" b="9525"/>
                <wp:wrapNone/>
                <wp:docPr id="559" name="Rounded Rectangle 559"/>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7C2082" w14:textId="77777777" w:rsidR="00944514" w:rsidRDefault="00944514" w:rsidP="00EF2CD4">
                            <w:pPr>
                              <w:jc w:val="center"/>
                              <w:rPr>
                                <w:rFonts w:ascii="Tahoma" w:hAnsi="Tahoma" w:cs="Tahoma"/>
                                <w:sz w:val="20"/>
                              </w:rPr>
                            </w:pPr>
                          </w:p>
                          <w:p w14:paraId="38F8046D" w14:textId="77777777" w:rsidR="00944514" w:rsidRDefault="00944514" w:rsidP="00EF2CD4">
                            <w:pPr>
                              <w:jc w:val="center"/>
                              <w:rPr>
                                <w:rFonts w:ascii="Tahoma" w:hAnsi="Tahoma" w:cs="Tahoma"/>
                                <w:sz w:val="20"/>
                              </w:rPr>
                            </w:pPr>
                          </w:p>
                          <w:p w14:paraId="1DCEA457" w14:textId="77777777" w:rsidR="00944514" w:rsidRDefault="00944514" w:rsidP="00EF2CD4">
                            <w:pPr>
                              <w:jc w:val="center"/>
                              <w:rPr>
                                <w:rFonts w:ascii="Tahoma" w:hAnsi="Tahoma" w:cs="Tahoma"/>
                                <w:sz w:val="20"/>
                              </w:rPr>
                            </w:pPr>
                          </w:p>
                          <w:p w14:paraId="1B834FCF" w14:textId="77777777" w:rsidR="00944514" w:rsidRDefault="00944514" w:rsidP="00EF2CD4">
                            <w:pPr>
                              <w:jc w:val="center"/>
                              <w:rPr>
                                <w:rFonts w:ascii="Tahoma" w:hAnsi="Tahoma" w:cs="Tahoma"/>
                                <w:sz w:val="20"/>
                              </w:rPr>
                            </w:pPr>
                          </w:p>
                          <w:p w14:paraId="17998681" w14:textId="77777777" w:rsidR="00944514" w:rsidRPr="003B4DCF" w:rsidRDefault="00944514" w:rsidP="00EF2CD4">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65EE7" id="Rounded Rectangle 559" o:spid="_x0000_s1178" style="position:absolute;left:0;text-align:left;margin-left:56.25pt;margin-top:692.25pt;width:139.5pt;height:26.25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BZrj8CB&#10;AgAATwUAAA4AAAAAAAAAAAAAAAAALgIAAGRycy9lMm9Eb2MueG1sUEsBAi0AFAAGAAgAAAAhAEUG&#10;WHreAAAADQEAAA8AAAAAAAAAAAAAAAAA2wQAAGRycy9kb3ducmV2LnhtbFBLBQYAAAAABAAEAPMA&#10;AADmBQAAAAA=&#10;" fillcolor="white [3201]" stroked="f" strokeweight="2pt">
                <v:textbox>
                  <w:txbxContent>
                    <w:p w14:paraId="547C2082" w14:textId="77777777" w:rsidR="00944514" w:rsidRDefault="00944514" w:rsidP="00EF2CD4">
                      <w:pPr>
                        <w:jc w:val="center"/>
                        <w:rPr>
                          <w:rFonts w:ascii="Tahoma" w:hAnsi="Tahoma" w:cs="Tahoma"/>
                          <w:sz w:val="20"/>
                        </w:rPr>
                      </w:pPr>
                    </w:p>
                    <w:p w14:paraId="38F8046D" w14:textId="77777777" w:rsidR="00944514" w:rsidRDefault="00944514" w:rsidP="00EF2CD4">
                      <w:pPr>
                        <w:jc w:val="center"/>
                        <w:rPr>
                          <w:rFonts w:ascii="Tahoma" w:hAnsi="Tahoma" w:cs="Tahoma"/>
                          <w:sz w:val="20"/>
                        </w:rPr>
                      </w:pPr>
                    </w:p>
                    <w:p w14:paraId="1DCEA457" w14:textId="77777777" w:rsidR="00944514" w:rsidRDefault="00944514" w:rsidP="00EF2CD4">
                      <w:pPr>
                        <w:jc w:val="center"/>
                        <w:rPr>
                          <w:rFonts w:ascii="Tahoma" w:hAnsi="Tahoma" w:cs="Tahoma"/>
                          <w:sz w:val="20"/>
                        </w:rPr>
                      </w:pPr>
                    </w:p>
                    <w:p w14:paraId="1B834FCF" w14:textId="77777777" w:rsidR="00944514" w:rsidRDefault="00944514" w:rsidP="00EF2CD4">
                      <w:pPr>
                        <w:jc w:val="center"/>
                        <w:rPr>
                          <w:rFonts w:ascii="Tahoma" w:hAnsi="Tahoma" w:cs="Tahoma"/>
                          <w:sz w:val="20"/>
                        </w:rPr>
                      </w:pPr>
                    </w:p>
                    <w:p w14:paraId="17998681" w14:textId="77777777" w:rsidR="00944514" w:rsidRPr="003B4DCF" w:rsidRDefault="00944514" w:rsidP="00EF2CD4">
                      <w:pPr>
                        <w:jc w:val="center"/>
                        <w:rPr>
                          <w:rFonts w:ascii="Tahoma" w:hAnsi="Tahoma" w:cs="Tahoma"/>
                          <w:sz w:val="20"/>
                        </w:rPr>
                      </w:pPr>
                    </w:p>
                  </w:txbxContent>
                </v:textbox>
              </v:roundrect>
            </w:pict>
          </mc:Fallback>
        </mc:AlternateContent>
      </w:r>
      <w:r w:rsidR="00EF2CD4" w:rsidRPr="00215EAC">
        <w:rPr>
          <w:rFonts w:ascii="Arial" w:hAnsi="Arial" w:cs="Arial"/>
        </w:rPr>
        <w:t xml:space="preserve">                                                         </w:t>
      </w:r>
    </w:p>
    <w:p w14:paraId="7E3493D6" w14:textId="77777777" w:rsidR="00EF2CD4" w:rsidRPr="00000A88" w:rsidRDefault="00EF2CD4" w:rsidP="00EF2CD4">
      <w:pPr>
        <w:rPr>
          <w:rFonts w:ascii="Arial" w:hAnsi="Arial" w:cs="Arial"/>
          <w:sz w:val="22"/>
          <w:szCs w:val="22"/>
        </w:rPr>
      </w:pPr>
    </w:p>
    <w:p w14:paraId="42186FE1" w14:textId="77777777" w:rsidR="00EF2CD4" w:rsidRDefault="00EF2CD4" w:rsidP="00EF2CD4">
      <w:pPr>
        <w:rPr>
          <w:rFonts w:ascii="Arial" w:hAnsi="Arial" w:cs="Arial"/>
          <w:sz w:val="20"/>
        </w:rPr>
      </w:pPr>
      <w:r w:rsidRPr="00215EAC">
        <w:rPr>
          <w:rFonts w:ascii="Arial" w:hAnsi="Arial" w:cs="Arial"/>
          <w:sz w:val="20"/>
        </w:rPr>
        <w:t xml:space="preserve">                                    AT </w:t>
      </w:r>
    </w:p>
    <w:p w14:paraId="23A1DFDB" w14:textId="4ACDFEDD" w:rsidR="00EF2CD4" w:rsidRPr="00532E47" w:rsidRDefault="00EF2CD4" w:rsidP="00380754">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183552" behindDoc="0" locked="0" layoutInCell="1" allowOverlap="1" wp14:anchorId="2619FFC6" wp14:editId="6B48FA65">
                <wp:simplePos x="0" y="0"/>
                <wp:positionH relativeFrom="column">
                  <wp:posOffset>6247765</wp:posOffset>
                </wp:positionH>
                <wp:positionV relativeFrom="paragraph">
                  <wp:posOffset>140639</wp:posOffset>
                </wp:positionV>
                <wp:extent cx="0" cy="6949440"/>
                <wp:effectExtent l="0" t="0" r="19050" b="22860"/>
                <wp:wrapNone/>
                <wp:docPr id="560" name="Straight Connector 56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9CDBF" id="Straight Connector 560" o:spid="_x0000_s1026" style="position:absolute;flip:x;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1.05pt" to="491.95pt,5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85600" behindDoc="0" locked="0" layoutInCell="1" allowOverlap="1" wp14:anchorId="22E7C331" wp14:editId="303802F2">
                <wp:simplePos x="0" y="0"/>
                <wp:positionH relativeFrom="column">
                  <wp:posOffset>1219200</wp:posOffset>
                </wp:positionH>
                <wp:positionV relativeFrom="paragraph">
                  <wp:posOffset>23495</wp:posOffset>
                </wp:positionV>
                <wp:extent cx="0" cy="6926580"/>
                <wp:effectExtent l="0" t="0" r="19050" b="26670"/>
                <wp:wrapNone/>
                <wp:docPr id="561" name="Straight Connector 561"/>
                <wp:cNvGraphicFramePr/>
                <a:graphic xmlns:a="http://schemas.openxmlformats.org/drawingml/2006/main">
                  <a:graphicData uri="http://schemas.microsoft.com/office/word/2010/wordprocessingShape">
                    <wps:wsp>
                      <wps:cNvCnPr/>
                      <wps:spPr>
                        <a:xfrm>
                          <a:off x="0" y="0"/>
                          <a:ext cx="0" cy="692658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30635" id="Straight Connector 561" o:spid="_x0000_s1026" style="position:absolute;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1.85pt" to="96pt,5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206080" behindDoc="1" locked="0" layoutInCell="1" allowOverlap="1" wp14:anchorId="6FD5D713" wp14:editId="79A8F9F2">
                <wp:simplePos x="0" y="0"/>
                <wp:positionH relativeFrom="column">
                  <wp:posOffset>224624</wp:posOffset>
                </wp:positionH>
                <wp:positionV relativeFrom="paragraph">
                  <wp:posOffset>7758</wp:posOffset>
                </wp:positionV>
                <wp:extent cx="0" cy="6949440"/>
                <wp:effectExtent l="0" t="0" r="19050" b="22860"/>
                <wp:wrapNone/>
                <wp:docPr id="562" name="Straight Connector 562"/>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BC80F" id="Straight Connector 562" o:spid="_x0000_s1026" style="position:absolute;flip:x;z-index:-25111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6pt" to="17.7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203008" behindDoc="1" locked="0" layoutInCell="1" allowOverlap="1" wp14:anchorId="6289B777" wp14:editId="5850487D">
                <wp:simplePos x="0" y="0"/>
                <wp:positionH relativeFrom="column">
                  <wp:posOffset>4399059</wp:posOffset>
                </wp:positionH>
                <wp:positionV relativeFrom="paragraph">
                  <wp:posOffset>7758</wp:posOffset>
                </wp:positionV>
                <wp:extent cx="0" cy="6949440"/>
                <wp:effectExtent l="0" t="0" r="19050" b="22860"/>
                <wp:wrapNone/>
                <wp:docPr id="563" name="Straight Connector 56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AB875" id="Straight Connector 563" o:spid="_x0000_s1026" style="position:absolute;flip:x;z-index:-25111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4pt,.6pt" to="346.4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182528" behindDoc="1" locked="0" layoutInCell="1" allowOverlap="1" wp14:anchorId="70795046" wp14:editId="5BB74BC2">
                <wp:simplePos x="0" y="0"/>
                <wp:positionH relativeFrom="column">
                  <wp:posOffset>3030855</wp:posOffset>
                </wp:positionH>
                <wp:positionV relativeFrom="paragraph">
                  <wp:posOffset>10160</wp:posOffset>
                </wp:positionV>
                <wp:extent cx="0" cy="6949440"/>
                <wp:effectExtent l="0" t="0" r="19050" b="22860"/>
                <wp:wrapNone/>
                <wp:docPr id="565" name="Straight Connector 56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AD6A" id="Straight Connector 565" o:spid="_x0000_s1026" style="position:absolute;flip:x;z-index:-25113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65pt,.8pt" to="238.6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" strokecolor="#4579b8 [3044]" strokeweight="0"/>
            </w:pict>
          </mc:Fallback>
        </mc:AlternateContent>
      </w:r>
    </w:p>
    <w:p w14:paraId="14159394" w14:textId="77777777" w:rsidR="00EF2CD4" w:rsidRDefault="00EF2CD4" w:rsidP="00EF2CD4">
      <w:pPr>
        <w:rPr>
          <w:rFonts w:asciiTheme="minorHAnsi" w:hAnsiTheme="minorHAnsi" w:cs="Arial"/>
          <w:szCs w:val="24"/>
        </w:rPr>
      </w:pPr>
      <w:r>
        <w:rPr>
          <w:rFonts w:asciiTheme="minorHAnsi" w:hAnsiTheme="minorHAnsi" w:cs="Arial"/>
          <w:szCs w:val="24"/>
        </w:rPr>
        <w:t xml:space="preserve">                                 </w:t>
      </w:r>
    </w:p>
    <w:p w14:paraId="1ACB3F07" w14:textId="77777777" w:rsidR="00EF2CD4" w:rsidRDefault="00EF2CD4" w:rsidP="00EF2CD4">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2187648" behindDoc="0" locked="0" layoutInCell="1" allowOverlap="1" wp14:anchorId="7AE7FB7F" wp14:editId="30A83671">
                <wp:simplePos x="0" y="0"/>
                <wp:positionH relativeFrom="column">
                  <wp:posOffset>352425</wp:posOffset>
                </wp:positionH>
                <wp:positionV relativeFrom="paragraph">
                  <wp:posOffset>51435</wp:posOffset>
                </wp:positionV>
                <wp:extent cx="1762125" cy="400050"/>
                <wp:effectExtent l="57150" t="38100" r="85725" b="95250"/>
                <wp:wrapNone/>
                <wp:docPr id="566" name="Rectangle 566"/>
                <wp:cNvGraphicFramePr/>
                <a:graphic xmlns:a="http://schemas.openxmlformats.org/drawingml/2006/main">
                  <a:graphicData uri="http://schemas.microsoft.com/office/word/2010/wordprocessingShape">
                    <wps:wsp>
                      <wps:cNvSpPr/>
                      <wps:spPr>
                        <a:xfrm>
                          <a:off x="0" y="0"/>
                          <a:ext cx="1762125" cy="4000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F53E591" w14:textId="77777777" w:rsidR="00944514" w:rsidRPr="00734643" w:rsidRDefault="00944514" w:rsidP="00EF2CD4">
                            <w:pPr>
                              <w:jc w:val="center"/>
                              <w:rPr>
                                <w:rFonts w:ascii="Arial" w:hAnsi="Arial" w:cs="Arial"/>
                                <w:color w:val="92D050"/>
                                <w:sz w:val="20"/>
                              </w:rPr>
                            </w:pPr>
                            <w:r w:rsidRPr="00734643">
                              <w:rPr>
                                <w:rFonts w:ascii="Arial" w:hAnsi="Arial" w:cs="Arial"/>
                                <w:sz w:val="20"/>
                              </w:rPr>
                              <w:t>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E7FB7F" id="Rectangle 566" o:spid="_x0000_s1179" style="position:absolute;margin-left:27.75pt;margin-top:4.05pt;width:138.75pt;height:31.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" fillcolor="#92d050" strokecolor="#92d050">
                <v:shadow on="t" color="black" opacity="24903f" origin=",.5" offset="0,.55556mm"/>
                <v:textbox>
                  <w:txbxContent>
                    <w:p w14:paraId="0F53E591" w14:textId="77777777" w:rsidR="00944514" w:rsidRPr="00734643" w:rsidRDefault="00944514" w:rsidP="00EF2CD4">
                      <w:pPr>
                        <w:jc w:val="center"/>
                        <w:rPr>
                          <w:rFonts w:ascii="Arial" w:hAnsi="Arial" w:cs="Arial"/>
                          <w:color w:val="92D050"/>
                          <w:sz w:val="20"/>
                        </w:rPr>
                      </w:pPr>
                      <w:r w:rsidRPr="00734643">
                        <w:rPr>
                          <w:rFonts w:ascii="Arial" w:hAnsi="Arial" w:cs="Arial"/>
                          <w:sz w:val="20"/>
                        </w:rPr>
                        <w:t>CMD_TYPE_READ Module</w:t>
                      </w:r>
                    </w:p>
                  </w:txbxContent>
                </v:textbox>
              </v:rect>
            </w:pict>
          </mc:Fallback>
        </mc:AlternateContent>
      </w:r>
    </w:p>
    <w:p w14:paraId="023DB41B" w14:textId="77777777" w:rsidR="00EF2CD4" w:rsidRDefault="00EF2CD4" w:rsidP="00EF2CD4">
      <w:pPr>
        <w:rPr>
          <w:rFonts w:asciiTheme="minorHAnsi" w:hAnsiTheme="minorHAnsi" w:cs="Arial"/>
          <w:szCs w:val="24"/>
        </w:rPr>
      </w:pPr>
    </w:p>
    <w:p w14:paraId="14332B01" w14:textId="69E3D696" w:rsidR="00EF2CD4" w:rsidRPr="00734643" w:rsidRDefault="00EF2CD4" w:rsidP="00EF2CD4">
      <w:pPr>
        <w:rPr>
          <w:rFonts w:ascii="Arial" w:hAnsi="Arial" w:cs="Arial"/>
          <w:sz w:val="20"/>
        </w:rPr>
      </w:pPr>
    </w:p>
    <w:p w14:paraId="1AF19E81" w14:textId="3CDB53CD" w:rsidR="00380754" w:rsidRDefault="00EF2CD4" w:rsidP="00380754">
      <w:pPr>
        <w:contextualSpacing/>
        <w:rPr>
          <w:rFonts w:ascii="Arial" w:hAnsi="Arial" w:cs="Arial"/>
          <w:sz w:val="20"/>
        </w:rPr>
      </w:pPr>
      <w:r w:rsidRPr="00734643">
        <w:rPr>
          <w:rFonts w:ascii="Arial" w:hAnsi="Arial" w:cs="Arial"/>
          <w:sz w:val="20"/>
        </w:rPr>
        <w:t xml:space="preserve">                                             </w:t>
      </w:r>
    </w:p>
    <w:p w14:paraId="1E7282B9" w14:textId="3AEA30D4" w:rsidR="00A1035D" w:rsidRPr="00A1035D" w:rsidRDefault="00EF4AEF" w:rsidP="00A1035D">
      <w:pPr>
        <w:ind w:left="1440" w:firstLine="720"/>
        <w:contextualSpacing/>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215296" behindDoc="0" locked="0" layoutInCell="1" allowOverlap="1" wp14:anchorId="00C965AB" wp14:editId="023429C7">
                <wp:simplePos x="0" y="0"/>
                <wp:positionH relativeFrom="margin">
                  <wp:posOffset>3324225</wp:posOffset>
                </wp:positionH>
                <wp:positionV relativeFrom="paragraph">
                  <wp:posOffset>22860</wp:posOffset>
                </wp:positionV>
                <wp:extent cx="1304925" cy="285750"/>
                <wp:effectExtent l="57150" t="19050" r="85725" b="95250"/>
                <wp:wrapNone/>
                <wp:docPr id="163" name="Rectangle 163"/>
                <wp:cNvGraphicFramePr/>
                <a:graphic xmlns:a="http://schemas.openxmlformats.org/drawingml/2006/main">
                  <a:graphicData uri="http://schemas.microsoft.com/office/word/2010/wordprocessingShape">
                    <wps:wsp>
                      <wps:cNvSpPr/>
                      <wps:spPr>
                        <a:xfrm>
                          <a:off x="0" y="0"/>
                          <a:ext cx="130492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1C9B637" w14:textId="16F60C6B" w:rsidR="00944514" w:rsidRDefault="00944514" w:rsidP="00EF4AEF">
                            <w:r>
                              <w:t>PROFILE NUMBER</w:t>
                            </w:r>
                          </w:p>
                          <w:p w14:paraId="526015AD" w14:textId="77777777" w:rsidR="00944514" w:rsidRDefault="00944514" w:rsidP="00EF4A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965AB" id="Rectangle 163" o:spid="_x0000_s1180" style="position:absolute;left:0;text-align:left;margin-left:261.75pt;margin-top:1.8pt;width:102.75pt;height:22.5pt;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1C9B637" w14:textId="16F60C6B" w:rsidR="00944514" w:rsidRDefault="00944514" w:rsidP="00EF4AEF">
                      <w:r>
                        <w:t>PROFILE NUMBER</w:t>
                      </w:r>
                    </w:p>
                    <w:p w14:paraId="526015AD" w14:textId="77777777" w:rsidR="00944514" w:rsidRDefault="00944514" w:rsidP="00EF4AEF">
                      <w:pPr>
                        <w:jc w:val="center"/>
                      </w:pPr>
                    </w:p>
                  </w:txbxContent>
                </v:textbox>
                <w10:wrap anchorx="margin"/>
              </v:rect>
            </w:pict>
          </mc:Fallback>
        </mc:AlternateContent>
      </w:r>
      <w:r w:rsidR="00A1035D">
        <w:rPr>
          <w:rFonts w:asciiTheme="minorHAnsi" w:hAnsiTheme="minorHAnsi" w:cs="Arial"/>
          <w:szCs w:val="24"/>
          <w:lang w:val="en-US"/>
        </w:rPr>
        <w:tab/>
      </w:r>
      <w:r w:rsidR="005D53D5">
        <w:rPr>
          <w:rFonts w:ascii="Arial" w:hAnsi="Arial" w:cs="Arial"/>
          <w:sz w:val="20"/>
        </w:rPr>
        <w:t>Get the profile Number</w:t>
      </w:r>
    </w:p>
    <w:p w14:paraId="5001191F" w14:textId="780CCDAA" w:rsidR="00EF2CD4" w:rsidRPr="00380754" w:rsidRDefault="00EF4AEF" w:rsidP="00EF2CD4">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216320" behindDoc="0" locked="0" layoutInCell="1" allowOverlap="1" wp14:anchorId="1E3AD930" wp14:editId="1449461A">
                <wp:simplePos x="0" y="0"/>
                <wp:positionH relativeFrom="column">
                  <wp:posOffset>1225550</wp:posOffset>
                </wp:positionH>
                <wp:positionV relativeFrom="paragraph">
                  <wp:posOffset>10160</wp:posOffset>
                </wp:positionV>
                <wp:extent cx="2098675" cy="0"/>
                <wp:effectExtent l="38100" t="76200" r="0" b="95250"/>
                <wp:wrapNone/>
                <wp:docPr id="164" name="Straight Arrow Connector 164"/>
                <wp:cNvGraphicFramePr/>
                <a:graphic xmlns:a="http://schemas.openxmlformats.org/drawingml/2006/main">
                  <a:graphicData uri="http://schemas.microsoft.com/office/word/2010/wordprocessingShape">
                    <wps:wsp>
                      <wps:cNvCnPr/>
                      <wps:spPr>
                        <a:xfrm flipH="1">
                          <a:off x="0" y="0"/>
                          <a:ext cx="2098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C4F987" id="Straight Arrow Connector 164" o:spid="_x0000_s1026" type="#_x0000_t32" style="position:absolute;margin-left:96.5pt;margin-top:.8pt;width:165.25pt;height:0;flip:x;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" strokecolor="#4579b8 [3044]">
                <v:stroke endarrow="block"/>
              </v:shape>
            </w:pict>
          </mc:Fallback>
        </mc:AlternateContent>
      </w:r>
      <w:r w:rsidR="00E8415D">
        <w:rPr>
          <w:rFonts w:asciiTheme="minorHAnsi" w:hAnsiTheme="minorHAnsi" w:cs="Arial"/>
          <w:szCs w:val="24"/>
          <w:lang w:val="en-US"/>
        </w:rPr>
        <w:t xml:space="preserve">   </w:t>
      </w:r>
    </w:p>
    <w:p w14:paraId="552D9FA4" w14:textId="77777777" w:rsidR="00EF2CD4" w:rsidRPr="00734643" w:rsidRDefault="00EF2CD4" w:rsidP="00EF2CD4">
      <w:pPr>
        <w:rPr>
          <w:rFonts w:ascii="Arial" w:hAnsi="Arial" w:cs="Arial"/>
          <w:sz w:val="20"/>
        </w:rPr>
      </w:pPr>
      <w:r w:rsidRPr="00734643">
        <w:rPr>
          <w:rFonts w:ascii="Arial" w:hAnsi="Arial" w:cs="Arial"/>
          <w:sz w:val="20"/>
          <w:lang w:val="en-US"/>
        </w:rPr>
        <w:t>Send</w:t>
      </w:r>
      <w:r w:rsidRPr="00734643">
        <w:rPr>
          <w:rFonts w:ascii="Arial" w:hAnsi="Arial" w:cs="Arial"/>
          <w:sz w:val="20"/>
        </w:rPr>
        <w:t xml:space="preserve"> </w:t>
      </w:r>
      <w:r w:rsidRPr="00734643">
        <w:rPr>
          <w:rFonts w:ascii="Arial" w:hAnsi="Arial" w:cs="Arial"/>
          <w:sz w:val="20"/>
          <w:lang w:val="en-US"/>
        </w:rPr>
        <w:t>intermediate</w:t>
      </w:r>
      <w:r w:rsidRPr="00734643">
        <w:rPr>
          <w:rFonts w:ascii="Arial" w:hAnsi="Arial" w:cs="Arial"/>
          <w:sz w:val="20"/>
        </w:rPr>
        <w:t xml:space="preserve">       </w:t>
      </w:r>
    </w:p>
    <w:p w14:paraId="52522733" w14:textId="77777777" w:rsidR="00EF2CD4" w:rsidRPr="00734643" w:rsidRDefault="00EF2CD4" w:rsidP="00EF2CD4">
      <w:pPr>
        <w:rPr>
          <w:rFonts w:ascii="Arial" w:hAnsi="Arial" w:cs="Arial"/>
          <w:sz w:val="20"/>
          <w:lang w:val="en-US"/>
        </w:rPr>
      </w:pPr>
      <w:r w:rsidRPr="00734643">
        <w:rPr>
          <w:rFonts w:ascii="Arial" w:hAnsi="Arial" w:cs="Arial"/>
          <w:sz w:val="20"/>
          <w:lang w:val="en-US"/>
        </w:rPr>
        <w:t xml:space="preserve">response as    </w:t>
      </w:r>
    </w:p>
    <w:p w14:paraId="34B6BA73" w14:textId="0F3104F3" w:rsidR="00EF2CD4" w:rsidRPr="00734643" w:rsidRDefault="00A1035D" w:rsidP="00EF2CD4">
      <w:pPr>
        <w:rPr>
          <w:rFonts w:ascii="Arial" w:hAnsi="Arial" w:cs="Arial"/>
          <w:sz w:val="20"/>
          <w:lang w:val="en-US"/>
        </w:rPr>
      </w:pPr>
      <w:r>
        <w:rPr>
          <w:rFonts w:ascii="Arial" w:hAnsi="Arial" w:cs="Arial"/>
          <w:sz w:val="20"/>
          <w:lang w:val="en-US"/>
        </w:rPr>
        <w:t>profile number</w:t>
      </w:r>
      <w:r w:rsidR="00EF2CD4" w:rsidRPr="00734643">
        <w:rPr>
          <w:rFonts w:ascii="Arial" w:hAnsi="Arial" w:cs="Arial"/>
          <w:sz w:val="20"/>
          <w:lang w:val="en-US"/>
        </w:rPr>
        <w:t xml:space="preserve">                     </w:t>
      </w:r>
    </w:p>
    <w:p w14:paraId="611BAF55" w14:textId="77777777" w:rsidR="00EF2CD4" w:rsidRDefault="00EF2CD4" w:rsidP="00EF2CD4">
      <w:pPr>
        <w:rPr>
          <w:rFonts w:ascii="Arial" w:hAnsi="Arial" w:cs="Arial"/>
          <w:sz w:val="20"/>
          <w:lang w:val="en-US"/>
        </w:rPr>
      </w:pPr>
      <w:r>
        <w:rPr>
          <w:rFonts w:ascii="Arial" w:hAnsi="Arial" w:cs="Arial"/>
          <w:noProof/>
          <w:sz w:val="20"/>
          <w:lang w:val="en-US"/>
        </w:rPr>
        <mc:AlternateContent>
          <mc:Choice Requires="wps">
            <w:drawing>
              <wp:anchor distT="0" distB="0" distL="114300" distR="114300" simplePos="0" relativeHeight="252196864" behindDoc="0" locked="0" layoutInCell="1" allowOverlap="1" wp14:anchorId="69FB4F5A" wp14:editId="69200D6E">
                <wp:simplePos x="0" y="0"/>
                <wp:positionH relativeFrom="column">
                  <wp:posOffset>216535</wp:posOffset>
                </wp:positionH>
                <wp:positionV relativeFrom="paragraph">
                  <wp:posOffset>35229</wp:posOffset>
                </wp:positionV>
                <wp:extent cx="1025718" cy="0"/>
                <wp:effectExtent l="38100" t="76200" r="0" b="95250"/>
                <wp:wrapNone/>
                <wp:docPr id="161" name="Straight Arrow Connector 161"/>
                <wp:cNvGraphicFramePr/>
                <a:graphic xmlns:a="http://schemas.openxmlformats.org/drawingml/2006/main">
                  <a:graphicData uri="http://schemas.microsoft.com/office/word/2010/wordprocessingShape">
                    <wps:wsp>
                      <wps:cNvCnPr/>
                      <wps:spPr>
                        <a:xfrm flipH="1">
                          <a:off x="0" y="0"/>
                          <a:ext cx="1025718"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016F90" id="Straight Arrow Connector 161" o:spid="_x0000_s1026" type="#_x0000_t32" style="position:absolute;margin-left:17.05pt;margin-top:2.75pt;width:80.75pt;height:0;flip:x;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" strokecolor="#4579b8 [3044]" strokeweight="0">
                <v:stroke endarrow="block"/>
              </v:shape>
            </w:pict>
          </mc:Fallback>
        </mc:AlternateContent>
      </w:r>
      <w:r w:rsidRPr="00323DC1">
        <w:rPr>
          <w:rFonts w:ascii="Arial" w:hAnsi="Arial" w:cs="Arial"/>
          <w:sz w:val="20"/>
          <w:lang w:val="en-US"/>
        </w:rPr>
        <w:t xml:space="preserve">           </w:t>
      </w:r>
    </w:p>
    <w:p w14:paraId="7E223CBF" w14:textId="77777777" w:rsidR="00EF2CD4" w:rsidRPr="00734643" w:rsidRDefault="00EF2CD4" w:rsidP="00EF2CD4">
      <w:pPr>
        <w:rPr>
          <w:rFonts w:ascii="Arial" w:hAnsi="Arial" w:cs="Arial"/>
          <w:sz w:val="20"/>
          <w:lang w:val="en-US"/>
        </w:rPr>
      </w:pPr>
      <w:r>
        <w:rPr>
          <w:rFonts w:asciiTheme="minorHAnsi" w:hAnsiTheme="minorHAnsi" w:cs="Arial"/>
          <w:szCs w:val="24"/>
          <w:lang w:val="en-US"/>
        </w:rPr>
        <w:t xml:space="preserve">    </w:t>
      </w:r>
      <w:r w:rsidRPr="00734643">
        <w:rPr>
          <w:rFonts w:ascii="Arial" w:hAnsi="Arial" w:cs="Arial"/>
          <w:sz w:val="20"/>
          <w:lang w:val="en-US"/>
        </w:rPr>
        <w:t xml:space="preserve">Final Response(OK)                                                                                                                            </w:t>
      </w:r>
    </w:p>
    <w:p w14:paraId="028168AC" w14:textId="77777777" w:rsidR="00EF2CD4" w:rsidRDefault="00EF2CD4" w:rsidP="00EF2CD4">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197888" behindDoc="0" locked="0" layoutInCell="1" allowOverlap="1" wp14:anchorId="0DB017B8" wp14:editId="378AB0C1">
                <wp:simplePos x="0" y="0"/>
                <wp:positionH relativeFrom="column">
                  <wp:posOffset>215900</wp:posOffset>
                </wp:positionH>
                <wp:positionV relativeFrom="paragraph">
                  <wp:posOffset>57454</wp:posOffset>
                </wp:positionV>
                <wp:extent cx="1025718" cy="0"/>
                <wp:effectExtent l="38100" t="76200" r="0" b="95250"/>
                <wp:wrapNone/>
                <wp:docPr id="162" name="Straight Arrow Connector 162"/>
                <wp:cNvGraphicFramePr/>
                <a:graphic xmlns:a="http://schemas.openxmlformats.org/drawingml/2006/main">
                  <a:graphicData uri="http://schemas.microsoft.com/office/word/2010/wordprocessingShape">
                    <wps:wsp>
                      <wps:cNvCnPr/>
                      <wps:spPr>
                        <a:xfrm flipH="1">
                          <a:off x="0" y="0"/>
                          <a:ext cx="1025718"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809128" id="Straight Arrow Connector 162" o:spid="_x0000_s1026" type="#_x0000_t32" style="position:absolute;margin-left:17pt;margin-top:4.5pt;width:80.75pt;height:0;flip:x;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" strokecolor="#4579b8 [3044]" strokeweight="0">
                <v:stroke endarrow="block"/>
              </v:shape>
            </w:pict>
          </mc:Fallback>
        </mc:AlternateContent>
      </w:r>
    </w:p>
    <w:p w14:paraId="39993692" w14:textId="1789912D" w:rsidR="00EF2CD4" w:rsidRDefault="00EF2CD4" w:rsidP="00EF2CD4">
      <w:pPr>
        <w:rPr>
          <w:rFonts w:asciiTheme="minorHAnsi" w:hAnsiTheme="minorHAnsi" w:cs="Arial"/>
          <w:szCs w:val="24"/>
        </w:rPr>
      </w:pPr>
    </w:p>
    <w:p w14:paraId="13931EE7" w14:textId="4D89789D" w:rsidR="00380754" w:rsidRDefault="00380754" w:rsidP="00EF2CD4">
      <w:pPr>
        <w:rPr>
          <w:rFonts w:asciiTheme="minorHAnsi" w:hAnsiTheme="minorHAnsi" w:cs="Arial"/>
          <w:szCs w:val="24"/>
        </w:rPr>
      </w:pPr>
    </w:p>
    <w:p w14:paraId="2DE4EE76" w14:textId="24B913DB" w:rsidR="00380754" w:rsidRDefault="00380754" w:rsidP="00EF2CD4">
      <w:pPr>
        <w:rPr>
          <w:rFonts w:asciiTheme="minorHAnsi" w:hAnsiTheme="minorHAnsi" w:cs="Arial"/>
          <w:szCs w:val="24"/>
        </w:rPr>
      </w:pPr>
    </w:p>
    <w:p w14:paraId="6B3B84AF" w14:textId="27B68573" w:rsidR="00380754" w:rsidRDefault="00380754" w:rsidP="00EF2CD4">
      <w:pPr>
        <w:rPr>
          <w:rFonts w:asciiTheme="minorHAnsi" w:hAnsiTheme="minorHAnsi" w:cs="Arial"/>
          <w:szCs w:val="24"/>
        </w:rPr>
      </w:pPr>
    </w:p>
    <w:p w14:paraId="202A5755" w14:textId="129C195A" w:rsidR="00380754" w:rsidRDefault="00380754" w:rsidP="00EF2CD4">
      <w:pPr>
        <w:rPr>
          <w:rFonts w:asciiTheme="minorHAnsi" w:hAnsiTheme="minorHAnsi" w:cs="Arial"/>
          <w:szCs w:val="24"/>
        </w:rPr>
      </w:pPr>
    </w:p>
    <w:p w14:paraId="09853BCF" w14:textId="1C57D946" w:rsidR="00380754" w:rsidRDefault="00380754" w:rsidP="00EF2CD4">
      <w:pPr>
        <w:rPr>
          <w:rFonts w:asciiTheme="minorHAnsi" w:hAnsiTheme="minorHAnsi" w:cs="Arial"/>
          <w:szCs w:val="24"/>
        </w:rPr>
      </w:pPr>
    </w:p>
    <w:p w14:paraId="71371CE8" w14:textId="27799E41" w:rsidR="00380754" w:rsidRDefault="00380754" w:rsidP="00EF2CD4">
      <w:pPr>
        <w:rPr>
          <w:rFonts w:asciiTheme="minorHAnsi" w:hAnsiTheme="minorHAnsi" w:cs="Arial"/>
          <w:szCs w:val="24"/>
        </w:rPr>
      </w:pPr>
    </w:p>
    <w:p w14:paraId="7FB8DD14" w14:textId="1B1E63BF" w:rsidR="00380754" w:rsidRDefault="00380754" w:rsidP="00EF2CD4">
      <w:pPr>
        <w:rPr>
          <w:rFonts w:asciiTheme="minorHAnsi" w:hAnsiTheme="minorHAnsi" w:cs="Arial"/>
          <w:szCs w:val="24"/>
        </w:rPr>
      </w:pPr>
    </w:p>
    <w:p w14:paraId="77E54DAE" w14:textId="475C2749" w:rsidR="00380754" w:rsidRDefault="00380754" w:rsidP="00EF2CD4">
      <w:pPr>
        <w:rPr>
          <w:rFonts w:asciiTheme="minorHAnsi" w:hAnsiTheme="minorHAnsi" w:cs="Arial"/>
          <w:szCs w:val="24"/>
        </w:rPr>
      </w:pPr>
    </w:p>
    <w:p w14:paraId="355BF1C3" w14:textId="0871FC43" w:rsidR="00380754" w:rsidRDefault="00380754" w:rsidP="00EF2CD4">
      <w:pPr>
        <w:rPr>
          <w:rFonts w:asciiTheme="minorHAnsi" w:hAnsiTheme="minorHAnsi" w:cs="Arial"/>
          <w:szCs w:val="24"/>
        </w:rPr>
      </w:pPr>
    </w:p>
    <w:p w14:paraId="17E73C68" w14:textId="53CEB9A2" w:rsidR="00380754" w:rsidRDefault="00380754" w:rsidP="00EF2CD4">
      <w:pPr>
        <w:rPr>
          <w:rFonts w:asciiTheme="minorHAnsi" w:hAnsiTheme="minorHAnsi" w:cs="Arial"/>
          <w:szCs w:val="24"/>
        </w:rPr>
      </w:pPr>
    </w:p>
    <w:p w14:paraId="3CB44E46" w14:textId="5B1A1B45" w:rsidR="00380754" w:rsidRDefault="00380754" w:rsidP="00EF2CD4">
      <w:pPr>
        <w:rPr>
          <w:rFonts w:asciiTheme="minorHAnsi" w:hAnsiTheme="minorHAnsi" w:cs="Arial"/>
          <w:szCs w:val="24"/>
        </w:rPr>
      </w:pPr>
    </w:p>
    <w:p w14:paraId="13951DA8" w14:textId="222B4109" w:rsidR="00380754" w:rsidRDefault="00380754" w:rsidP="00EF2CD4">
      <w:pPr>
        <w:rPr>
          <w:rFonts w:asciiTheme="minorHAnsi" w:hAnsiTheme="minorHAnsi" w:cs="Arial"/>
          <w:szCs w:val="24"/>
        </w:rPr>
      </w:pPr>
    </w:p>
    <w:p w14:paraId="706AC5D7" w14:textId="145EC52A" w:rsidR="00380754" w:rsidRDefault="00380754" w:rsidP="00EF2CD4">
      <w:pPr>
        <w:rPr>
          <w:rFonts w:asciiTheme="minorHAnsi" w:hAnsiTheme="minorHAnsi" w:cs="Arial"/>
          <w:szCs w:val="24"/>
        </w:rPr>
      </w:pPr>
    </w:p>
    <w:p w14:paraId="12BEA8D6" w14:textId="3310F2E8" w:rsidR="00380754" w:rsidRDefault="00380754" w:rsidP="00EF2CD4">
      <w:pPr>
        <w:rPr>
          <w:rFonts w:asciiTheme="minorHAnsi" w:hAnsiTheme="minorHAnsi" w:cs="Arial"/>
          <w:szCs w:val="24"/>
        </w:rPr>
      </w:pPr>
    </w:p>
    <w:p w14:paraId="2C438BB8" w14:textId="15CEC180" w:rsidR="00380754" w:rsidRDefault="00380754" w:rsidP="00EF2CD4">
      <w:pPr>
        <w:rPr>
          <w:rFonts w:asciiTheme="minorHAnsi" w:hAnsiTheme="minorHAnsi" w:cs="Arial"/>
          <w:szCs w:val="24"/>
        </w:rPr>
      </w:pPr>
    </w:p>
    <w:p w14:paraId="37E20AD1" w14:textId="7BDB53F0" w:rsidR="00380754" w:rsidRDefault="00380754" w:rsidP="00EF2CD4">
      <w:pPr>
        <w:rPr>
          <w:rFonts w:asciiTheme="minorHAnsi" w:hAnsiTheme="minorHAnsi" w:cs="Arial"/>
          <w:szCs w:val="24"/>
        </w:rPr>
      </w:pPr>
    </w:p>
    <w:p w14:paraId="28301FBE" w14:textId="37EBDD10" w:rsidR="00380754" w:rsidRDefault="00380754" w:rsidP="00EF2CD4">
      <w:pPr>
        <w:rPr>
          <w:rFonts w:asciiTheme="minorHAnsi" w:hAnsiTheme="minorHAnsi" w:cs="Arial"/>
          <w:szCs w:val="24"/>
        </w:rPr>
      </w:pPr>
    </w:p>
    <w:p w14:paraId="6E8C7A43" w14:textId="2FB6CE3E" w:rsidR="00380754" w:rsidRDefault="00380754" w:rsidP="00EF2CD4">
      <w:pPr>
        <w:rPr>
          <w:rFonts w:asciiTheme="minorHAnsi" w:hAnsiTheme="minorHAnsi" w:cs="Arial"/>
          <w:szCs w:val="24"/>
        </w:rPr>
      </w:pPr>
    </w:p>
    <w:p w14:paraId="1312F1C0" w14:textId="07043236" w:rsidR="00380754" w:rsidRDefault="00380754" w:rsidP="00EF2CD4">
      <w:pPr>
        <w:rPr>
          <w:rFonts w:asciiTheme="minorHAnsi" w:hAnsiTheme="minorHAnsi" w:cs="Arial"/>
          <w:szCs w:val="24"/>
        </w:rPr>
      </w:pPr>
    </w:p>
    <w:p w14:paraId="4706EA87" w14:textId="17658A40" w:rsidR="00380754" w:rsidRDefault="00380754" w:rsidP="00EF2CD4">
      <w:pPr>
        <w:rPr>
          <w:rFonts w:asciiTheme="minorHAnsi" w:hAnsiTheme="minorHAnsi" w:cs="Arial"/>
          <w:szCs w:val="24"/>
        </w:rPr>
      </w:pPr>
    </w:p>
    <w:p w14:paraId="2D75744C" w14:textId="4333AFC1" w:rsidR="00380754" w:rsidRDefault="00380754" w:rsidP="00EF2CD4">
      <w:pPr>
        <w:rPr>
          <w:rFonts w:asciiTheme="minorHAnsi" w:hAnsiTheme="minorHAnsi" w:cs="Arial"/>
          <w:szCs w:val="24"/>
        </w:rPr>
      </w:pPr>
    </w:p>
    <w:p w14:paraId="30EA6099" w14:textId="72F25354" w:rsidR="00380754" w:rsidRDefault="00380754" w:rsidP="00EF2CD4">
      <w:pPr>
        <w:rPr>
          <w:rFonts w:asciiTheme="minorHAnsi" w:hAnsiTheme="minorHAnsi" w:cs="Arial"/>
          <w:szCs w:val="24"/>
        </w:rPr>
      </w:pPr>
    </w:p>
    <w:p w14:paraId="5573BC38" w14:textId="1BE1C644" w:rsidR="00380754" w:rsidRDefault="00380754" w:rsidP="00EF2CD4">
      <w:pPr>
        <w:rPr>
          <w:rFonts w:asciiTheme="minorHAnsi" w:hAnsiTheme="minorHAnsi" w:cs="Arial"/>
          <w:szCs w:val="24"/>
        </w:rPr>
      </w:pPr>
    </w:p>
    <w:p w14:paraId="04EA1D75" w14:textId="3FF8597A" w:rsidR="00380754" w:rsidRPr="00734643" w:rsidRDefault="00380754" w:rsidP="00EF2CD4">
      <w:pPr>
        <w:rPr>
          <w:rFonts w:asciiTheme="minorHAnsi" w:hAnsiTheme="minorHAnsi" w:cs="Arial"/>
          <w:szCs w:val="24"/>
        </w:rPr>
      </w:pPr>
    </w:p>
    <w:p w14:paraId="45CF5FB3" w14:textId="77777777" w:rsidR="00EF2CD4" w:rsidRDefault="00EF2CD4" w:rsidP="00EF2CD4">
      <w:pPr>
        <w:pStyle w:val="Heading3"/>
        <w:numPr>
          <w:ilvl w:val="2"/>
          <w:numId w:val="1"/>
        </w:numPr>
      </w:pPr>
      <w:bookmarkStart w:id="54" w:name="_Toc516684776"/>
      <w:r>
        <w:lastRenderedPageBreak/>
        <w:t>Service Dependencies</w:t>
      </w:r>
      <w:bookmarkEnd w:id="54"/>
    </w:p>
    <w:p w14:paraId="3F972CA5" w14:textId="77777777" w:rsidR="00EF2CD4" w:rsidRPr="00EB0DAC" w:rsidRDefault="00EF2CD4" w:rsidP="00EF2CD4"/>
    <w:p w14:paraId="25988EE2" w14:textId="77777777" w:rsidR="00EF2CD4" w:rsidRPr="00B4199C" w:rsidRDefault="00EF2CD4" w:rsidP="00EF2CD4">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68AE3EE1" w14:textId="6D3080A8" w:rsidR="00EF2CD4" w:rsidRPr="00B4199C" w:rsidRDefault="00EF2CD4" w:rsidP="00EF2CD4">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above mentioned +</w:t>
      </w:r>
      <w:r w:rsidR="00C61D97">
        <w:rPr>
          <w:rFonts w:asciiTheme="minorHAnsi" w:hAnsiTheme="minorHAnsi" w:cs="Arial"/>
          <w:szCs w:val="24"/>
        </w:rPr>
        <w:t>KCNXPROFILE</w:t>
      </w:r>
      <w:r w:rsidRPr="00B4199C">
        <w:rPr>
          <w:rFonts w:asciiTheme="minorHAnsi" w:hAnsiTheme="minorHAnsi" w:cs="Arial"/>
          <w:szCs w:val="24"/>
        </w:rPr>
        <w:t xml:space="preserve"> command.</w:t>
      </w:r>
    </w:p>
    <w:p w14:paraId="7FAF2237" w14:textId="77777777" w:rsidR="00EF2CD4" w:rsidRPr="00EB0DAC" w:rsidRDefault="00EF2CD4" w:rsidP="00EF2CD4"/>
    <w:tbl>
      <w:tblPr>
        <w:tblStyle w:val="TableGrid"/>
        <w:tblW w:w="0" w:type="auto"/>
        <w:tblLook w:val="04A0" w:firstRow="1" w:lastRow="0" w:firstColumn="1" w:lastColumn="0" w:noHBand="0" w:noVBand="1"/>
      </w:tblPr>
      <w:tblGrid>
        <w:gridCol w:w="1867"/>
        <w:gridCol w:w="4380"/>
        <w:gridCol w:w="2383"/>
      </w:tblGrid>
      <w:tr w:rsidR="00EF2CD4" w14:paraId="5254CE5C" w14:textId="77777777" w:rsidTr="00F226EE">
        <w:tc>
          <w:tcPr>
            <w:tcW w:w="6247" w:type="dxa"/>
            <w:gridSpan w:val="2"/>
            <w:shd w:val="clear" w:color="auto" w:fill="D9D9D9" w:themeFill="background1" w:themeFillShade="D9"/>
          </w:tcPr>
          <w:p w14:paraId="7CC08812" w14:textId="77777777" w:rsidR="00EF2CD4" w:rsidRDefault="00EF2CD4" w:rsidP="00F226EE">
            <w:r w:rsidRPr="00EC6196">
              <w:rPr>
                <w:b/>
              </w:rPr>
              <w:t xml:space="preserve">Legato Services </w:t>
            </w:r>
          </w:p>
        </w:tc>
        <w:tc>
          <w:tcPr>
            <w:tcW w:w="2383" w:type="dxa"/>
            <w:shd w:val="clear" w:color="auto" w:fill="D9D9D9" w:themeFill="background1" w:themeFillShade="D9"/>
          </w:tcPr>
          <w:p w14:paraId="0131108E" w14:textId="77777777" w:rsidR="00EF2CD4" w:rsidRPr="00EC6196" w:rsidRDefault="00EF2CD4" w:rsidP="00F226EE">
            <w:pPr>
              <w:rPr>
                <w:b/>
              </w:rPr>
            </w:pPr>
            <w:r w:rsidRPr="00106A39">
              <w:rPr>
                <w:b/>
              </w:rPr>
              <w:t>Comments</w:t>
            </w:r>
            <w:r>
              <w:rPr>
                <w:b/>
              </w:rPr>
              <w:t>/Remarks</w:t>
            </w:r>
          </w:p>
        </w:tc>
      </w:tr>
      <w:tr w:rsidR="00EF2CD4" w14:paraId="6AFBD444" w14:textId="77777777" w:rsidTr="00F226EE">
        <w:tc>
          <w:tcPr>
            <w:tcW w:w="1867" w:type="dxa"/>
          </w:tcPr>
          <w:p w14:paraId="1A7D70CC" w14:textId="77777777" w:rsidR="00EF2CD4" w:rsidRDefault="00EF2CD4" w:rsidP="00F226EE">
            <w:pPr>
              <w:rPr>
                <w:b/>
              </w:rPr>
            </w:pPr>
            <w:r>
              <w:t>AT Command server services</w:t>
            </w:r>
          </w:p>
        </w:tc>
        <w:tc>
          <w:tcPr>
            <w:tcW w:w="4380" w:type="dxa"/>
          </w:tcPr>
          <w:p w14:paraId="595D0B17" w14:textId="76C9057F" w:rsidR="00EF2CD4" w:rsidRDefault="00A34BF0" w:rsidP="00607D8D">
            <w:hyperlink r:id="rId16" w:anchor="ad7faba1f1f505de0b11557a03d966d5b" w:history="1">
              <w:r w:rsidR="002A3D87" w:rsidRPr="002A3D87">
                <w:rPr>
                  <w:rStyle w:val="Hyperlink"/>
                  <w:color w:val="auto"/>
                </w:rPr>
                <w:t>le_atServer_SendIntermediateResponse</w:t>
              </w:r>
            </w:hyperlink>
            <w:r w:rsidR="00EF2CD4" w:rsidRPr="00F64953">
              <w:br/>
              <w:t>le_atServer_SendFinalResponse</w:t>
            </w:r>
            <w:r w:rsidR="00EF2CD4">
              <w:t xml:space="preserve"> </w:t>
            </w:r>
            <w:r w:rsidR="00EF2CD4" w:rsidRPr="00F64953">
              <w:br/>
              <w:t>le_atServer_GetParameter</w:t>
            </w:r>
            <w:r w:rsidR="00EF2CD4">
              <w:t xml:space="preserve">   </w:t>
            </w:r>
            <w:r w:rsidR="00EF2CD4" w:rsidRPr="00F64953">
              <w:br/>
              <w:t>le_atServer_GetCommandName</w:t>
            </w:r>
            <w:r w:rsidR="00EF2CD4" w:rsidRPr="00F64953">
              <w:br/>
              <w:t>le_atServer_Creat</w:t>
            </w:r>
            <w:r w:rsidR="00607D8D">
              <w:t>e</w:t>
            </w:r>
            <w:r w:rsidR="00607D8D">
              <w:br/>
              <w:t>le_atServer_AddCommandHandler</w:t>
            </w:r>
          </w:p>
        </w:tc>
        <w:tc>
          <w:tcPr>
            <w:tcW w:w="2383" w:type="dxa"/>
          </w:tcPr>
          <w:p w14:paraId="617F480C" w14:textId="77777777" w:rsidR="00EF2CD4" w:rsidRPr="00F64953" w:rsidRDefault="00EF2CD4" w:rsidP="00F226EE">
            <w:r>
              <w:t>The AT commands Server handles AT commands' subscriptions on a requested serial device.</w:t>
            </w:r>
          </w:p>
        </w:tc>
      </w:tr>
    </w:tbl>
    <w:p w14:paraId="79FA434B" w14:textId="73526111" w:rsidR="007B4779" w:rsidRDefault="007B4779" w:rsidP="00A86C96"/>
    <w:p w14:paraId="3A62C51C" w14:textId="4BCA05D8" w:rsidR="0064376C" w:rsidRDefault="0064376C" w:rsidP="00A86C96"/>
    <w:p w14:paraId="204F1825" w14:textId="16E1EE62" w:rsidR="0064376C" w:rsidRDefault="0064376C" w:rsidP="00A86C96"/>
    <w:p w14:paraId="7482F074" w14:textId="23C2C19E" w:rsidR="0064376C" w:rsidRDefault="0064376C" w:rsidP="00A86C96"/>
    <w:p w14:paraId="018A958E" w14:textId="301E591E" w:rsidR="0064376C" w:rsidRDefault="0064376C" w:rsidP="00A86C96"/>
    <w:p w14:paraId="174D9A42" w14:textId="23761681" w:rsidR="0064376C" w:rsidRDefault="0064376C" w:rsidP="00A86C96"/>
    <w:p w14:paraId="044A1148" w14:textId="7CE05B18" w:rsidR="0064376C" w:rsidRDefault="0064376C" w:rsidP="00A86C96"/>
    <w:p w14:paraId="4613A4ED" w14:textId="46FF94BD" w:rsidR="0064376C" w:rsidRDefault="0064376C" w:rsidP="00A86C96"/>
    <w:p w14:paraId="55F9F285" w14:textId="5609A262" w:rsidR="0064376C" w:rsidRDefault="0064376C" w:rsidP="00A86C96"/>
    <w:p w14:paraId="4AA75EDF" w14:textId="7D2041D9" w:rsidR="0064376C" w:rsidRDefault="0064376C" w:rsidP="00A86C96"/>
    <w:p w14:paraId="598B21CF" w14:textId="3B6983EC" w:rsidR="0064376C" w:rsidRDefault="0064376C" w:rsidP="00A86C96"/>
    <w:p w14:paraId="59F6C32F" w14:textId="7BFF2BB7" w:rsidR="0064376C" w:rsidRDefault="0064376C" w:rsidP="00A86C96"/>
    <w:p w14:paraId="073CF416" w14:textId="4432AC73" w:rsidR="0064376C" w:rsidRDefault="0064376C" w:rsidP="00A86C96"/>
    <w:p w14:paraId="670E8986" w14:textId="5D6D297D" w:rsidR="0064376C" w:rsidRDefault="0064376C" w:rsidP="00A86C96"/>
    <w:p w14:paraId="3FDD851D" w14:textId="62E758C0" w:rsidR="0064376C" w:rsidRDefault="0064376C" w:rsidP="00A86C96"/>
    <w:p w14:paraId="60449809" w14:textId="0B1317E9" w:rsidR="0064376C" w:rsidRDefault="0064376C" w:rsidP="00A86C96"/>
    <w:p w14:paraId="76890315" w14:textId="64D27C3E" w:rsidR="0064376C" w:rsidRDefault="0064376C" w:rsidP="00A86C96"/>
    <w:p w14:paraId="79F54F14" w14:textId="68994614" w:rsidR="0064376C" w:rsidRDefault="0064376C" w:rsidP="00A86C96"/>
    <w:p w14:paraId="5B226DB1" w14:textId="5C2D354D" w:rsidR="0064376C" w:rsidRDefault="0064376C" w:rsidP="00A86C96"/>
    <w:p w14:paraId="4D62BFC9" w14:textId="03FE2B10" w:rsidR="0064376C" w:rsidRDefault="0064376C" w:rsidP="00A86C96"/>
    <w:p w14:paraId="48C6C088" w14:textId="404C1B32" w:rsidR="0064376C" w:rsidRDefault="0064376C" w:rsidP="00A86C96"/>
    <w:p w14:paraId="42BC2641" w14:textId="3D45BB54" w:rsidR="0064376C" w:rsidRDefault="0064376C" w:rsidP="00A86C96"/>
    <w:p w14:paraId="373056AA" w14:textId="1BA6971E" w:rsidR="0064376C" w:rsidRDefault="0064376C" w:rsidP="00A86C96"/>
    <w:p w14:paraId="61000894" w14:textId="77777777" w:rsidR="0064376C" w:rsidRDefault="0064376C" w:rsidP="00A86C96"/>
    <w:p w14:paraId="1D6B539F" w14:textId="5F5CEA83" w:rsidR="009438DD" w:rsidRDefault="009438DD" w:rsidP="009438DD">
      <w:pPr>
        <w:pStyle w:val="Heading2"/>
      </w:pPr>
      <w:bookmarkStart w:id="55" w:name="_Toc516684777"/>
      <w:r>
        <w:lastRenderedPageBreak/>
        <w:t>+KCNX_IND command: Connection Status Notification</w:t>
      </w:r>
      <w:bookmarkEnd w:id="55"/>
    </w:p>
    <w:p w14:paraId="3973BE7F" w14:textId="77777777" w:rsidR="009438DD" w:rsidRDefault="009438DD" w:rsidP="009438DD">
      <w:pPr>
        <w:pStyle w:val="Heading3"/>
      </w:pPr>
      <w:bookmarkStart w:id="56" w:name="_Toc516684778"/>
      <w:r>
        <w:t>Syntax</w:t>
      </w:r>
      <w:bookmarkEnd w:id="56"/>
    </w:p>
    <w:p w14:paraId="285FEFC5" w14:textId="4A14B5F2" w:rsidR="009438DD" w:rsidRPr="00241BF0" w:rsidRDefault="00241BF0" w:rsidP="009438DD">
      <w:r w:rsidRPr="00241BF0">
        <w:t xml:space="preserve">This is </w:t>
      </w:r>
      <w:r w:rsidR="009438DD" w:rsidRPr="00241BF0">
        <w:t>Unsolicited Notification</w:t>
      </w:r>
      <w:r w:rsidRPr="00241BF0">
        <w:t xml:space="preserve"> to indicate Connection Status.</w:t>
      </w:r>
    </w:p>
    <w:p w14:paraId="79645E0B" w14:textId="77777777" w:rsidR="00241BF0" w:rsidRDefault="00241BF0" w:rsidP="009438DD">
      <w:pPr>
        <w:rPr>
          <w:rFonts w:asciiTheme="minorHAnsi" w:hAnsiTheme="minorHAnsi"/>
          <w:szCs w:val="24"/>
        </w:rPr>
      </w:pPr>
    </w:p>
    <w:p w14:paraId="24AAD1B2" w14:textId="154E56CB" w:rsidR="009438DD" w:rsidRPr="00D61B60" w:rsidRDefault="00D61B60" w:rsidP="009438DD">
      <w:pPr>
        <w:rPr>
          <w:rFonts w:asciiTheme="minorHAnsi" w:hAnsiTheme="minorHAnsi"/>
          <w:szCs w:val="24"/>
        </w:rPr>
      </w:pPr>
      <w:r w:rsidRPr="00D61B60">
        <w:rPr>
          <w:rFonts w:asciiTheme="minorHAnsi" w:hAnsiTheme="minorHAnsi"/>
          <w:szCs w:val="24"/>
        </w:rPr>
        <w:t>Response</w:t>
      </w:r>
    </w:p>
    <w:p w14:paraId="49628FB0" w14:textId="128B1F73" w:rsidR="00D61B60" w:rsidRPr="00D61B60" w:rsidRDefault="00D61B60" w:rsidP="00D61B60">
      <w:pPr>
        <w:autoSpaceDE w:val="0"/>
        <w:autoSpaceDN w:val="0"/>
        <w:adjustRightInd w:val="0"/>
        <w:rPr>
          <w:rFonts w:asciiTheme="minorHAnsi" w:eastAsiaTheme="minorEastAsia" w:hAnsiTheme="minorHAnsi" w:cs="Arial"/>
          <w:szCs w:val="24"/>
          <w:lang w:val="en-US" w:eastAsia="zh-CN"/>
        </w:rPr>
      </w:pPr>
      <w:r w:rsidRPr="00D61B60">
        <w:rPr>
          <w:rFonts w:asciiTheme="minorHAnsi" w:eastAsiaTheme="minorEastAsia" w:hAnsiTheme="minorHAnsi" w:cs="Arial"/>
          <w:bCs/>
          <w:szCs w:val="24"/>
          <w:lang w:val="en-US" w:eastAsia="zh-CN"/>
        </w:rPr>
        <w:t xml:space="preserve">+KCNX_IND: &lt;cnx cnf&gt;,&lt;status&gt;,&lt;af&gt; </w:t>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Pr="00D61B60">
        <w:rPr>
          <w:rFonts w:asciiTheme="minorHAnsi" w:eastAsiaTheme="minorEastAsia" w:hAnsiTheme="minorHAnsi" w:cs="Arial"/>
          <w:szCs w:val="24"/>
          <w:lang w:val="en-US" w:eastAsia="zh-CN"/>
        </w:rPr>
        <w:t>(for &lt;status&gt; = 0, 1)</w:t>
      </w:r>
    </w:p>
    <w:p w14:paraId="652F3F22" w14:textId="09FDFAA0" w:rsidR="00D61B60" w:rsidRPr="00D61B60" w:rsidRDefault="00D61B60" w:rsidP="00D61B60">
      <w:pPr>
        <w:autoSpaceDE w:val="0"/>
        <w:autoSpaceDN w:val="0"/>
        <w:adjustRightInd w:val="0"/>
        <w:rPr>
          <w:rFonts w:asciiTheme="minorHAnsi" w:eastAsiaTheme="minorEastAsia" w:hAnsiTheme="minorHAnsi" w:cs="Arial"/>
          <w:szCs w:val="24"/>
          <w:lang w:val="en-US" w:eastAsia="zh-CN"/>
        </w:rPr>
      </w:pPr>
      <w:r w:rsidRPr="00D61B60">
        <w:rPr>
          <w:rFonts w:asciiTheme="minorHAnsi" w:eastAsiaTheme="minorEastAsia" w:hAnsiTheme="minorHAnsi" w:cs="Arial"/>
          <w:bCs/>
          <w:szCs w:val="24"/>
          <w:lang w:val="en-US" w:eastAsia="zh-CN"/>
        </w:rPr>
        <w:t xml:space="preserve">+KCNX_IND: &lt;cnx cnf&gt;,&lt;status&gt;,&lt;attempt&gt;,&lt;nbtrial&gt;,&lt;tim1&gt; </w:t>
      </w:r>
      <w:r w:rsidR="008C58F8">
        <w:rPr>
          <w:rFonts w:asciiTheme="minorHAnsi" w:eastAsiaTheme="minorEastAsia" w:hAnsiTheme="minorHAnsi" w:cs="Arial"/>
          <w:bCs/>
          <w:szCs w:val="24"/>
          <w:lang w:val="en-US" w:eastAsia="zh-CN"/>
        </w:rPr>
        <w:tab/>
      </w:r>
      <w:r w:rsidRPr="00D61B60">
        <w:rPr>
          <w:rFonts w:asciiTheme="minorHAnsi" w:eastAsiaTheme="minorEastAsia" w:hAnsiTheme="minorHAnsi" w:cs="Arial"/>
          <w:szCs w:val="24"/>
          <w:lang w:val="en-US" w:eastAsia="zh-CN"/>
        </w:rPr>
        <w:t>(for &lt;status&gt; = 2)</w:t>
      </w:r>
    </w:p>
    <w:p w14:paraId="6095E047" w14:textId="22D4300A" w:rsidR="00D61B60" w:rsidRPr="00D61B60" w:rsidRDefault="00D61B60" w:rsidP="00D61B60">
      <w:pPr>
        <w:autoSpaceDE w:val="0"/>
        <w:autoSpaceDN w:val="0"/>
        <w:adjustRightInd w:val="0"/>
        <w:rPr>
          <w:rFonts w:asciiTheme="minorHAnsi" w:eastAsiaTheme="minorEastAsia" w:hAnsiTheme="minorHAnsi" w:cs="Arial"/>
          <w:szCs w:val="24"/>
          <w:lang w:val="en-US" w:eastAsia="zh-CN"/>
        </w:rPr>
      </w:pPr>
      <w:r w:rsidRPr="00D61B60">
        <w:rPr>
          <w:rFonts w:asciiTheme="minorHAnsi" w:eastAsiaTheme="minorEastAsia" w:hAnsiTheme="minorHAnsi" w:cs="Arial"/>
          <w:bCs/>
          <w:szCs w:val="24"/>
          <w:lang w:val="en-US" w:eastAsia="zh-CN"/>
        </w:rPr>
        <w:t xml:space="preserve">+KCNX_IND: &lt;cnx cnf&gt;,&lt;status&gt; </w:t>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Pr="00D61B60">
        <w:rPr>
          <w:rFonts w:asciiTheme="minorHAnsi" w:eastAsiaTheme="minorEastAsia" w:hAnsiTheme="minorHAnsi" w:cs="Arial"/>
          <w:szCs w:val="24"/>
          <w:lang w:val="en-US" w:eastAsia="zh-CN"/>
        </w:rPr>
        <w:t>(for &lt;status&gt; = 3,6)</w:t>
      </w:r>
    </w:p>
    <w:p w14:paraId="70C9F754" w14:textId="2BFE5BD4" w:rsidR="00D61B60" w:rsidRPr="00D61B60" w:rsidRDefault="00D61B60" w:rsidP="00D61B60">
      <w:pPr>
        <w:autoSpaceDE w:val="0"/>
        <w:autoSpaceDN w:val="0"/>
        <w:adjustRightInd w:val="0"/>
        <w:rPr>
          <w:rFonts w:asciiTheme="minorHAnsi" w:eastAsiaTheme="minorEastAsia" w:hAnsiTheme="minorHAnsi" w:cs="Arial"/>
          <w:szCs w:val="24"/>
          <w:lang w:val="en-US" w:eastAsia="zh-CN"/>
        </w:rPr>
      </w:pPr>
      <w:r w:rsidRPr="00D61B60">
        <w:rPr>
          <w:rFonts w:asciiTheme="minorHAnsi" w:eastAsiaTheme="minorEastAsia" w:hAnsiTheme="minorHAnsi" w:cs="Arial"/>
          <w:bCs/>
          <w:szCs w:val="24"/>
          <w:lang w:val="en-US" w:eastAsia="zh-CN"/>
        </w:rPr>
        <w:t xml:space="preserve">+KCNX_IND: &lt;cnx cnf&gt;,&lt;status&gt;,&lt;attempt&gt; </w:t>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Pr="00D61B60">
        <w:rPr>
          <w:rFonts w:asciiTheme="minorHAnsi" w:eastAsiaTheme="minorEastAsia" w:hAnsiTheme="minorHAnsi" w:cs="Arial"/>
          <w:szCs w:val="24"/>
          <w:lang w:val="en-US" w:eastAsia="zh-CN"/>
        </w:rPr>
        <w:t>(for &lt;status&gt; = 4)</w:t>
      </w:r>
    </w:p>
    <w:p w14:paraId="636705A3" w14:textId="3A0CB4DB" w:rsidR="00D61B60" w:rsidRPr="00D61B60" w:rsidRDefault="00D61B60" w:rsidP="00D61B60">
      <w:pPr>
        <w:rPr>
          <w:rFonts w:asciiTheme="minorHAnsi" w:hAnsiTheme="minorHAnsi"/>
          <w:szCs w:val="24"/>
        </w:rPr>
      </w:pPr>
      <w:r w:rsidRPr="00D61B60">
        <w:rPr>
          <w:rFonts w:asciiTheme="minorHAnsi" w:eastAsiaTheme="minorEastAsia" w:hAnsiTheme="minorHAnsi" w:cs="Arial"/>
          <w:bCs/>
          <w:szCs w:val="24"/>
          <w:lang w:val="en-US" w:eastAsia="zh-CN"/>
        </w:rPr>
        <w:t xml:space="preserve">+KCNX_IND: &lt;cnx cnf&gt;,&lt;status&gt;,&lt;idletime&gt; </w:t>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008C58F8">
        <w:rPr>
          <w:rFonts w:asciiTheme="minorHAnsi" w:eastAsiaTheme="minorEastAsia" w:hAnsiTheme="minorHAnsi" w:cs="Arial"/>
          <w:bCs/>
          <w:szCs w:val="24"/>
          <w:lang w:val="en-US" w:eastAsia="zh-CN"/>
        </w:rPr>
        <w:tab/>
      </w:r>
      <w:r w:rsidRPr="00D61B60">
        <w:rPr>
          <w:rFonts w:asciiTheme="minorHAnsi" w:eastAsiaTheme="minorEastAsia" w:hAnsiTheme="minorHAnsi" w:cs="Arial"/>
          <w:szCs w:val="24"/>
          <w:lang w:val="en-US" w:eastAsia="zh-CN"/>
        </w:rPr>
        <w:t>(for &lt;status&gt; = 5)</w:t>
      </w:r>
    </w:p>
    <w:p w14:paraId="4D38E63C" w14:textId="77777777" w:rsidR="009438DD" w:rsidRPr="00F14057" w:rsidRDefault="009438DD" w:rsidP="009438DD">
      <w:pPr>
        <w:rPr>
          <w:b/>
        </w:rPr>
      </w:pPr>
    </w:p>
    <w:p w14:paraId="038BA371" w14:textId="77777777" w:rsidR="009438DD" w:rsidRPr="00106FB8" w:rsidRDefault="009438DD" w:rsidP="009438DD">
      <w:pPr>
        <w:pStyle w:val="Heading3"/>
        <w:numPr>
          <w:ilvl w:val="2"/>
          <w:numId w:val="1"/>
        </w:numPr>
        <w:rPr>
          <w:rFonts w:cs="Times New Roman"/>
        </w:rPr>
      </w:pPr>
      <w:bookmarkStart w:id="57" w:name="_Toc516684779"/>
      <w:r w:rsidRPr="00106FB8">
        <w:rPr>
          <w:rFonts w:cs="Times New Roman"/>
        </w:rPr>
        <w:t>Parameters and Defined values</w:t>
      </w:r>
      <w:bookmarkEnd w:id="57"/>
    </w:p>
    <w:p w14:paraId="1F09D329" w14:textId="77777777" w:rsidR="009438DD" w:rsidRPr="00106FB8" w:rsidRDefault="009438DD" w:rsidP="009438DD"/>
    <w:tbl>
      <w:tblPr>
        <w:tblStyle w:val="TableSWI"/>
        <w:tblW w:w="5265" w:type="pct"/>
        <w:tblInd w:w="-2" w:type="dxa"/>
        <w:tblLook w:val="01E0" w:firstRow="1" w:lastRow="1" w:firstColumn="1" w:lastColumn="1" w:noHBand="0" w:noVBand="0"/>
      </w:tblPr>
      <w:tblGrid>
        <w:gridCol w:w="1618"/>
        <w:gridCol w:w="2886"/>
        <w:gridCol w:w="4583"/>
      </w:tblGrid>
      <w:tr w:rsidR="009438DD" w:rsidRPr="00215EAC" w14:paraId="24DD2D97" w14:textId="77777777" w:rsidTr="007347D7">
        <w:trPr>
          <w:cnfStyle w:val="100000000000" w:firstRow="1" w:lastRow="0" w:firstColumn="0" w:lastColumn="0" w:oddVBand="0" w:evenVBand="0" w:oddHBand="0" w:evenHBand="0" w:firstRowFirstColumn="0" w:firstRowLastColumn="0" w:lastRowFirstColumn="0" w:lastRowLastColumn="0"/>
        </w:trPr>
        <w:tc>
          <w:tcPr>
            <w:tcW w:w="890" w:type="pct"/>
            <w:tcBorders>
              <w:top w:val="single" w:sz="18" w:space="0" w:color="auto"/>
              <w:left w:val="single" w:sz="4" w:space="0" w:color="auto"/>
              <w:bottom w:val="single" w:sz="18" w:space="0" w:color="auto"/>
              <w:right w:val="single" w:sz="4" w:space="0" w:color="auto"/>
            </w:tcBorders>
          </w:tcPr>
          <w:p w14:paraId="6C0743EF" w14:textId="77777777" w:rsidR="009438DD" w:rsidRPr="00106FB8" w:rsidRDefault="009438DD" w:rsidP="00BA2A2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tcPr>
          <w:p w14:paraId="6DC6294C" w14:textId="77777777" w:rsidR="009438DD" w:rsidRPr="00106FB8" w:rsidRDefault="009438DD" w:rsidP="00BA2A2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tcPr>
          <w:p w14:paraId="662B4404" w14:textId="77777777" w:rsidR="009438DD" w:rsidRPr="00106FB8" w:rsidRDefault="009438DD" w:rsidP="00BA2A2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9438DD" w:rsidRPr="00215EAC" w14:paraId="687C5D94" w14:textId="77777777" w:rsidTr="007347D7">
        <w:tc>
          <w:tcPr>
            <w:tcW w:w="890" w:type="pct"/>
            <w:tcBorders>
              <w:top w:val="single" w:sz="18" w:space="0" w:color="auto"/>
              <w:bottom w:val="single" w:sz="18" w:space="0" w:color="auto"/>
            </w:tcBorders>
          </w:tcPr>
          <w:p w14:paraId="542AAF0E" w14:textId="77777777" w:rsidR="009438DD" w:rsidRPr="00106FB8" w:rsidRDefault="009438DD" w:rsidP="00756B34">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588" w:type="pct"/>
          </w:tcPr>
          <w:p w14:paraId="048A8495" w14:textId="77777777" w:rsidR="009438DD" w:rsidRPr="00106FB8" w:rsidRDefault="009438DD" w:rsidP="00BA2A24">
            <w:pPr>
              <w:pStyle w:val="TableBody"/>
              <w:jc w:val="center"/>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1-5</w:t>
            </w:r>
          </w:p>
        </w:tc>
        <w:tc>
          <w:tcPr>
            <w:tcW w:w="2522" w:type="pct"/>
          </w:tcPr>
          <w:p w14:paraId="510CE919" w14:textId="77777777" w:rsidR="009438DD" w:rsidRPr="00106FB8" w:rsidRDefault="009438DD" w:rsidP="00BA2A24">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77573AEC" w14:textId="77777777" w:rsidR="009438DD" w:rsidRPr="00106FB8" w:rsidRDefault="009438DD" w:rsidP="00BA2A24">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r w:rsidR="00BD125F" w:rsidRPr="00215EAC" w14:paraId="0A749E1A" w14:textId="77777777" w:rsidTr="007347D7">
        <w:tc>
          <w:tcPr>
            <w:tcW w:w="890" w:type="pct"/>
            <w:tcBorders>
              <w:top w:val="single" w:sz="18" w:space="0" w:color="auto"/>
              <w:bottom w:val="single" w:sz="18" w:space="0" w:color="auto"/>
            </w:tcBorders>
          </w:tcPr>
          <w:p w14:paraId="73D60CCE" w14:textId="68F78B61" w:rsidR="00BD125F" w:rsidRPr="00106FB8" w:rsidRDefault="00BD125F" w:rsidP="00756B34">
            <w:pPr>
              <w:pStyle w:val="TableBody"/>
              <w:rPr>
                <w:rFonts w:ascii="Calibri" w:eastAsia="SimSun" w:hAnsi="Calibri" w:cs="Times New Roman"/>
                <w:color w:val="auto"/>
                <w:sz w:val="24"/>
                <w:szCs w:val="20"/>
                <w:lang w:val="en-CA" w:eastAsia="en-US"/>
              </w:rPr>
            </w:pPr>
            <w:r w:rsidRPr="00D61B60">
              <w:rPr>
                <w:rFonts w:asciiTheme="minorHAnsi" w:eastAsiaTheme="minorEastAsia" w:hAnsiTheme="minorHAnsi"/>
                <w:color w:val="auto"/>
                <w:sz w:val="24"/>
                <w:lang w:eastAsia="zh-CN"/>
              </w:rPr>
              <w:t>&lt;status&gt;</w:t>
            </w:r>
          </w:p>
        </w:tc>
        <w:tc>
          <w:tcPr>
            <w:tcW w:w="1588" w:type="pct"/>
          </w:tcPr>
          <w:p w14:paraId="4B931CDB" w14:textId="484B0238" w:rsidR="008525DC" w:rsidRDefault="008525DC" w:rsidP="008525DC">
            <w:pPr>
              <w:autoSpaceDE w:val="0"/>
              <w:autoSpaceDN w:val="0"/>
              <w:adjustRightInd w:val="0"/>
              <w:rPr>
                <w:rFonts w:asciiTheme="minorHAnsi" w:eastAsiaTheme="minorEastAsia" w:hAnsiTheme="minorHAnsi" w:cs="Arial"/>
                <w:color w:val="auto"/>
                <w:szCs w:val="24"/>
                <w:lang w:val="en-US" w:eastAsia="zh-CN"/>
              </w:rPr>
            </w:pPr>
            <w:r w:rsidRPr="00BA2A24">
              <w:rPr>
                <w:rFonts w:asciiTheme="minorHAnsi" w:eastAsiaTheme="minorEastAsia" w:hAnsiTheme="minorHAnsi" w:cs="Arial"/>
                <w:color w:val="auto"/>
                <w:szCs w:val="24"/>
                <w:lang w:val="en-US" w:eastAsia="zh-CN"/>
              </w:rPr>
              <w:t xml:space="preserve">0 </w:t>
            </w: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 xml:space="preserve">Disconnected due to </w:t>
            </w:r>
            <w:r>
              <w:rPr>
                <w:rFonts w:asciiTheme="minorHAnsi" w:eastAsiaTheme="minorEastAsia" w:hAnsiTheme="minorHAnsi" w:cs="Arial"/>
                <w:color w:val="auto"/>
                <w:szCs w:val="24"/>
                <w:lang w:val="en-US" w:eastAsia="zh-CN"/>
              </w:rPr>
              <w:t xml:space="preserve">  </w:t>
            </w:r>
          </w:p>
          <w:p w14:paraId="217A2FE4" w14:textId="0B075C67" w:rsidR="008525DC" w:rsidRPr="00BA2A24"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network</w:t>
            </w:r>
          </w:p>
          <w:p w14:paraId="65C6E70E" w14:textId="26716C55" w:rsidR="008525DC" w:rsidRPr="00BA2A24"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1 - </w:t>
            </w:r>
            <w:r w:rsidRPr="00BA2A24">
              <w:rPr>
                <w:rFonts w:asciiTheme="minorHAnsi" w:eastAsiaTheme="minorEastAsia" w:hAnsiTheme="minorHAnsi" w:cs="Arial"/>
                <w:color w:val="auto"/>
                <w:szCs w:val="24"/>
                <w:lang w:val="en-US" w:eastAsia="zh-CN"/>
              </w:rPr>
              <w:t>Connected</w:t>
            </w:r>
          </w:p>
          <w:p w14:paraId="1A9AFAB3" w14:textId="7908D4C8" w:rsidR="008525DC"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2 - </w:t>
            </w:r>
            <w:r w:rsidRPr="00BA2A24">
              <w:rPr>
                <w:rFonts w:asciiTheme="minorHAnsi" w:eastAsiaTheme="minorEastAsia" w:hAnsiTheme="minorHAnsi" w:cs="Arial"/>
                <w:color w:val="auto"/>
                <w:szCs w:val="24"/>
                <w:lang w:val="en-US" w:eastAsia="zh-CN"/>
              </w:rPr>
              <w:t xml:space="preserve">Failed to connect, </w:t>
            </w:r>
          </w:p>
          <w:p w14:paraId="7474E9F7" w14:textId="1D518B00" w:rsidR="008525DC"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&lt;tim1&gt; timer is</w:t>
            </w: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started</w:t>
            </w:r>
          </w:p>
          <w:p w14:paraId="46906D1C" w14:textId="59A2A2C6" w:rsidR="008525DC"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if</w:t>
            </w:r>
            <w:r>
              <w:rPr>
                <w:rFonts w:asciiTheme="minorHAnsi" w:eastAsiaTheme="minorEastAsia" w:hAnsiTheme="minorHAnsi" w:cs="Arial"/>
                <w:color w:val="auto"/>
                <w:szCs w:val="24"/>
                <w:lang w:val="en-US" w:eastAsia="zh-CN"/>
              </w:rPr>
              <w:t xml:space="preserve"> &lt;</w:t>
            </w:r>
            <w:r w:rsidRPr="00BA2A24">
              <w:rPr>
                <w:rFonts w:asciiTheme="minorHAnsi" w:eastAsiaTheme="minorEastAsia" w:hAnsiTheme="minorHAnsi" w:cs="Arial"/>
                <w:color w:val="auto"/>
                <w:szCs w:val="24"/>
                <w:lang w:val="en-US" w:eastAsia="zh-CN"/>
              </w:rPr>
              <w:t xml:space="preserve">attempt&gt; is less than </w:t>
            </w:r>
          </w:p>
          <w:p w14:paraId="2DB69AF9" w14:textId="1A14723F" w:rsidR="008525DC" w:rsidRPr="00BA2A24"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Pr="00BA2A24">
              <w:rPr>
                <w:rFonts w:asciiTheme="minorHAnsi" w:eastAsiaTheme="minorEastAsia" w:hAnsiTheme="minorHAnsi" w:cs="Arial"/>
                <w:color w:val="auto"/>
                <w:szCs w:val="24"/>
                <w:lang w:val="en-US" w:eastAsia="zh-CN"/>
              </w:rPr>
              <w:t>&lt;nbtrail</w:t>
            </w:r>
            <w:r>
              <w:rPr>
                <w:rFonts w:asciiTheme="minorHAnsi" w:eastAsiaTheme="minorEastAsia" w:hAnsiTheme="minorHAnsi" w:cs="Arial"/>
                <w:color w:val="auto"/>
                <w:szCs w:val="24"/>
                <w:lang w:val="en-US" w:eastAsia="zh-CN"/>
              </w:rPr>
              <w:t>&gt;</w:t>
            </w:r>
            <w:r w:rsidRPr="00BA2A24">
              <w:rPr>
                <w:rFonts w:asciiTheme="minorHAnsi" w:eastAsiaTheme="minorEastAsia" w:hAnsiTheme="minorHAnsi" w:cs="Arial"/>
                <w:color w:val="auto"/>
                <w:szCs w:val="24"/>
                <w:lang w:val="en-US" w:eastAsia="zh-CN"/>
              </w:rPr>
              <w:t xml:space="preserve">                                                          </w:t>
            </w:r>
          </w:p>
          <w:p w14:paraId="51640717" w14:textId="5543A9A8" w:rsidR="008525DC" w:rsidRPr="00BA2A24"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3 - </w:t>
            </w:r>
            <w:r w:rsidRPr="00BA2A24">
              <w:rPr>
                <w:rFonts w:asciiTheme="minorHAnsi" w:eastAsiaTheme="minorEastAsia" w:hAnsiTheme="minorHAnsi" w:cs="Arial"/>
                <w:color w:val="auto"/>
                <w:szCs w:val="24"/>
                <w:lang w:val="en-US" w:eastAsia="zh-CN"/>
              </w:rPr>
              <w:t>Closed</w:t>
            </w:r>
          </w:p>
          <w:p w14:paraId="0570E5E2" w14:textId="7127BE49" w:rsidR="008525DC" w:rsidRPr="00BA2A24"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4 - </w:t>
            </w:r>
            <w:r w:rsidRPr="00BA2A24">
              <w:rPr>
                <w:rFonts w:asciiTheme="minorHAnsi" w:eastAsiaTheme="minorEastAsia" w:hAnsiTheme="minorHAnsi" w:cs="Arial"/>
                <w:color w:val="auto"/>
                <w:szCs w:val="24"/>
                <w:lang w:val="en-US" w:eastAsia="zh-CN"/>
              </w:rPr>
              <w:t>Connecting</w:t>
            </w:r>
          </w:p>
          <w:p w14:paraId="360B0176" w14:textId="03C62EB4" w:rsidR="008525DC" w:rsidRDefault="008525DC"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5 - </w:t>
            </w:r>
            <w:r w:rsidRPr="00BA2A24">
              <w:rPr>
                <w:rFonts w:asciiTheme="minorHAnsi" w:eastAsiaTheme="minorEastAsia" w:hAnsiTheme="minorHAnsi" w:cs="Arial"/>
                <w:color w:val="auto"/>
                <w:szCs w:val="24"/>
                <w:lang w:val="en-US" w:eastAsia="zh-CN"/>
              </w:rPr>
              <w:t>Idle time down</w:t>
            </w:r>
          </w:p>
          <w:p w14:paraId="649497EE" w14:textId="17F7B1E7" w:rsidR="008525DC" w:rsidRDefault="000020F6"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008525DC" w:rsidRPr="00BA2A24">
              <w:rPr>
                <w:rFonts w:asciiTheme="minorHAnsi" w:eastAsiaTheme="minorEastAsia" w:hAnsiTheme="minorHAnsi" w:cs="Arial"/>
                <w:color w:val="auto"/>
                <w:szCs w:val="24"/>
                <w:lang w:val="en-US" w:eastAsia="zh-CN"/>
              </w:rPr>
              <w:t>counting started for</w:t>
            </w:r>
          </w:p>
          <w:p w14:paraId="55E14978" w14:textId="1237CAD6" w:rsidR="008525DC" w:rsidRDefault="000020F6" w:rsidP="008525DC">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 xml:space="preserve">     </w:t>
            </w:r>
            <w:r w:rsidR="008525DC">
              <w:rPr>
                <w:rFonts w:asciiTheme="minorHAnsi" w:eastAsiaTheme="minorEastAsia" w:hAnsiTheme="minorHAnsi" w:cs="Arial"/>
                <w:color w:val="auto"/>
                <w:szCs w:val="24"/>
                <w:lang w:val="en-US" w:eastAsia="zh-CN"/>
              </w:rPr>
              <w:t>disconnection</w:t>
            </w:r>
          </w:p>
          <w:p w14:paraId="7208865B" w14:textId="0E8200C8" w:rsidR="00BD125F" w:rsidRDefault="008525DC" w:rsidP="008525DC">
            <w:pPr>
              <w:pStyle w:val="TableBody"/>
              <w:rPr>
                <w:rFonts w:asciiTheme="minorHAnsi" w:eastAsiaTheme="minorEastAsia" w:hAnsiTheme="minorHAnsi"/>
                <w:color w:val="auto"/>
                <w:sz w:val="24"/>
                <w:lang w:eastAsia="zh-CN"/>
              </w:rPr>
            </w:pPr>
            <w:r w:rsidRPr="00BA2A24">
              <w:rPr>
                <w:rFonts w:asciiTheme="minorHAnsi" w:eastAsiaTheme="minorEastAsia" w:hAnsiTheme="minorHAnsi"/>
                <w:color w:val="auto"/>
                <w:sz w:val="24"/>
                <w:lang w:eastAsia="zh-CN"/>
              </w:rPr>
              <w:t xml:space="preserve">6 - Idle time down </w:t>
            </w:r>
          </w:p>
          <w:p w14:paraId="75B6278E" w14:textId="607E23A9" w:rsidR="008525DC" w:rsidRPr="008525DC" w:rsidRDefault="000020F6" w:rsidP="004939A8">
            <w:pPr>
              <w:pStyle w:val="TableBody"/>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 xml:space="preserve">     </w:t>
            </w:r>
            <w:r w:rsidR="004939A8" w:rsidRPr="00BA2A24">
              <w:rPr>
                <w:rFonts w:asciiTheme="minorHAnsi" w:eastAsiaTheme="minorEastAsia" w:hAnsiTheme="minorHAnsi"/>
                <w:color w:val="auto"/>
                <w:sz w:val="24"/>
                <w:lang w:eastAsia="zh-CN"/>
              </w:rPr>
              <w:t>counting</w:t>
            </w:r>
            <w:r w:rsidR="008525DC">
              <w:rPr>
                <w:rFonts w:asciiTheme="minorHAnsi" w:eastAsiaTheme="minorEastAsia" w:hAnsiTheme="minorHAnsi"/>
                <w:color w:val="auto"/>
                <w:sz w:val="24"/>
                <w:lang w:eastAsia="zh-CN"/>
              </w:rPr>
              <w:t xml:space="preserve"> </w:t>
            </w:r>
            <w:r w:rsidR="008525DC" w:rsidRPr="00BA2A24">
              <w:rPr>
                <w:rFonts w:asciiTheme="minorHAnsi" w:eastAsiaTheme="minorEastAsia" w:hAnsiTheme="minorHAnsi"/>
                <w:color w:val="auto"/>
                <w:sz w:val="24"/>
                <w:lang w:eastAsia="zh-CN"/>
              </w:rPr>
              <w:t>canceled</w:t>
            </w:r>
          </w:p>
        </w:tc>
        <w:tc>
          <w:tcPr>
            <w:tcW w:w="2522" w:type="pct"/>
          </w:tcPr>
          <w:p w14:paraId="66702B5D" w14:textId="77777777" w:rsidR="008525DC" w:rsidRPr="00BA2A24" w:rsidRDefault="008525DC" w:rsidP="008525DC">
            <w:pPr>
              <w:pStyle w:val="TableBody"/>
              <w:rPr>
                <w:rFonts w:asciiTheme="minorHAnsi" w:eastAsiaTheme="minorEastAsia" w:hAnsiTheme="minorHAnsi"/>
                <w:color w:val="auto"/>
                <w:sz w:val="24"/>
                <w:lang w:eastAsia="zh-CN"/>
              </w:rPr>
            </w:pPr>
            <w:r w:rsidRPr="00BA2A24">
              <w:rPr>
                <w:rFonts w:asciiTheme="minorHAnsi" w:eastAsiaTheme="minorEastAsia" w:hAnsiTheme="minorHAnsi"/>
                <w:color w:val="auto"/>
                <w:sz w:val="24"/>
                <w:lang w:eastAsia="zh-CN"/>
              </w:rPr>
              <w:t>PDP connection status</w:t>
            </w:r>
          </w:p>
          <w:p w14:paraId="68186201" w14:textId="564C3F24" w:rsidR="00BD125F" w:rsidRPr="00106FB8" w:rsidRDefault="00BD125F" w:rsidP="00BD125F">
            <w:pPr>
              <w:pStyle w:val="TableBody"/>
              <w:rPr>
                <w:rFonts w:ascii="Calibri" w:eastAsia="SimSun" w:hAnsi="Calibri" w:cs="Times New Roman"/>
                <w:color w:val="auto"/>
                <w:sz w:val="24"/>
                <w:szCs w:val="20"/>
                <w:lang w:val="en-CA" w:eastAsia="en-US"/>
              </w:rPr>
            </w:pPr>
          </w:p>
        </w:tc>
      </w:tr>
      <w:tr w:rsidR="00BD125F" w:rsidRPr="00215EAC" w14:paraId="0414900D" w14:textId="77777777" w:rsidTr="007347D7">
        <w:tc>
          <w:tcPr>
            <w:tcW w:w="890" w:type="pct"/>
            <w:tcBorders>
              <w:top w:val="single" w:sz="18" w:space="0" w:color="auto"/>
              <w:bottom w:val="single" w:sz="18" w:space="0" w:color="auto"/>
            </w:tcBorders>
          </w:tcPr>
          <w:p w14:paraId="22AFDF50" w14:textId="7BFE4EFB" w:rsidR="00BD125F" w:rsidRPr="00106FB8" w:rsidRDefault="00756B34" w:rsidP="00756B34">
            <w:pPr>
              <w:pStyle w:val="TableBody"/>
              <w:rPr>
                <w:rFonts w:ascii="Calibri" w:eastAsia="SimSun" w:hAnsi="Calibri" w:cs="Times New Roman"/>
                <w:color w:val="auto"/>
                <w:sz w:val="24"/>
                <w:szCs w:val="20"/>
                <w:lang w:val="en-CA" w:eastAsia="en-US"/>
              </w:rPr>
            </w:pPr>
            <w:r>
              <w:rPr>
                <w:rFonts w:asciiTheme="minorHAnsi" w:eastAsiaTheme="minorEastAsia" w:hAnsiTheme="minorHAnsi"/>
                <w:color w:val="auto"/>
                <w:sz w:val="24"/>
                <w:lang w:eastAsia="zh-CN"/>
              </w:rPr>
              <w:t>&lt;af</w:t>
            </w:r>
            <w:r w:rsidRPr="00D61B60">
              <w:rPr>
                <w:rFonts w:asciiTheme="minorHAnsi" w:eastAsiaTheme="minorEastAsia" w:hAnsiTheme="minorHAnsi"/>
                <w:color w:val="auto"/>
                <w:sz w:val="24"/>
                <w:lang w:eastAsia="zh-CN"/>
              </w:rPr>
              <w:t>&gt;</w:t>
            </w:r>
          </w:p>
        </w:tc>
        <w:tc>
          <w:tcPr>
            <w:tcW w:w="1588" w:type="pct"/>
          </w:tcPr>
          <w:p w14:paraId="4E1C09D2" w14:textId="77777777" w:rsidR="00BD125F" w:rsidRPr="003E7A52" w:rsidRDefault="00437FB8" w:rsidP="00437FB8">
            <w:pPr>
              <w:pStyle w:val="TableBody"/>
              <w:rPr>
                <w:rFonts w:asciiTheme="minorHAnsi" w:eastAsiaTheme="minorEastAsia" w:hAnsiTheme="minorHAnsi"/>
                <w:color w:val="auto"/>
                <w:sz w:val="24"/>
                <w:lang w:eastAsia="zh-CN"/>
              </w:rPr>
            </w:pPr>
            <w:r w:rsidRPr="003E7A52">
              <w:rPr>
                <w:rFonts w:asciiTheme="minorHAnsi" w:eastAsia="SimSun" w:hAnsiTheme="minorHAnsi" w:cs="Times New Roman"/>
                <w:color w:val="auto"/>
                <w:sz w:val="24"/>
                <w:lang w:val="en-CA" w:eastAsia="en-US"/>
              </w:rPr>
              <w:t xml:space="preserve">0 - </w:t>
            </w:r>
            <w:r w:rsidRPr="003E7A52">
              <w:rPr>
                <w:rFonts w:asciiTheme="minorHAnsi" w:eastAsiaTheme="minorEastAsia" w:hAnsiTheme="minorHAnsi"/>
                <w:color w:val="auto"/>
                <w:sz w:val="24"/>
                <w:lang w:eastAsia="zh-CN"/>
              </w:rPr>
              <w:t>IPV4</w:t>
            </w:r>
          </w:p>
          <w:p w14:paraId="5016C838" w14:textId="6201937E" w:rsidR="003E7A52" w:rsidRPr="003E7A52" w:rsidRDefault="003E7A52" w:rsidP="007347D7">
            <w:pPr>
              <w:pStyle w:val="TableBody"/>
              <w:rPr>
                <w:rFonts w:eastAsiaTheme="minorEastAsia"/>
                <w:szCs w:val="18"/>
                <w:lang w:eastAsia="zh-CN"/>
              </w:rPr>
            </w:pPr>
            <w:r w:rsidRPr="003E7A52">
              <w:rPr>
                <w:rFonts w:asciiTheme="minorHAnsi" w:eastAsia="SimSun" w:hAnsiTheme="minorHAnsi" w:cs="Times New Roman"/>
                <w:color w:val="auto"/>
                <w:sz w:val="24"/>
                <w:lang w:val="en-CA" w:eastAsia="en-US"/>
              </w:rPr>
              <w:t xml:space="preserve">1 </w:t>
            </w:r>
            <w:r w:rsidR="007347D7">
              <w:rPr>
                <w:rFonts w:asciiTheme="minorHAnsi" w:eastAsia="SimSun" w:hAnsiTheme="minorHAnsi" w:cs="Times New Roman"/>
                <w:color w:val="auto"/>
                <w:sz w:val="24"/>
                <w:lang w:val="en-CA" w:eastAsia="en-US"/>
              </w:rPr>
              <w:t>-</w:t>
            </w:r>
            <w:r w:rsidRPr="003E7A52">
              <w:rPr>
                <w:rFonts w:asciiTheme="minorHAnsi" w:eastAsia="SimSun" w:hAnsiTheme="minorHAnsi" w:cs="Times New Roman"/>
                <w:color w:val="auto"/>
                <w:sz w:val="24"/>
                <w:lang w:val="en-CA" w:eastAsia="en-US"/>
              </w:rPr>
              <w:t xml:space="preserve"> </w:t>
            </w:r>
            <w:r w:rsidRPr="003E7A52">
              <w:rPr>
                <w:rFonts w:asciiTheme="minorHAnsi" w:eastAsiaTheme="minorEastAsia" w:hAnsiTheme="minorHAnsi"/>
                <w:color w:val="auto"/>
                <w:sz w:val="24"/>
                <w:lang w:eastAsia="zh-CN"/>
              </w:rPr>
              <w:t>IPV6</w:t>
            </w:r>
          </w:p>
        </w:tc>
        <w:tc>
          <w:tcPr>
            <w:tcW w:w="2522" w:type="pct"/>
          </w:tcPr>
          <w:p w14:paraId="150BE31D" w14:textId="677AA447" w:rsidR="00BD125F" w:rsidRPr="003E7A52" w:rsidRDefault="003E7A52" w:rsidP="00BA2A24">
            <w:pPr>
              <w:pStyle w:val="TableBody"/>
              <w:rPr>
                <w:rFonts w:asciiTheme="minorHAnsi" w:eastAsia="SimSun" w:hAnsiTheme="minorHAnsi" w:cs="Times New Roman"/>
                <w:color w:val="auto"/>
                <w:sz w:val="24"/>
                <w:lang w:val="en-CA" w:eastAsia="en-US"/>
              </w:rPr>
            </w:pPr>
            <w:r w:rsidRPr="003E7A52">
              <w:rPr>
                <w:rFonts w:asciiTheme="minorHAnsi" w:hAnsiTheme="minorHAnsi"/>
                <w:color w:val="auto"/>
                <w:sz w:val="24"/>
              </w:rPr>
              <w:t>Address family used for the connection</w:t>
            </w:r>
          </w:p>
        </w:tc>
      </w:tr>
      <w:tr w:rsidR="00BD125F" w:rsidRPr="00215EAC" w14:paraId="2BE012DC" w14:textId="77777777" w:rsidTr="007347D7">
        <w:tc>
          <w:tcPr>
            <w:tcW w:w="890" w:type="pct"/>
            <w:tcBorders>
              <w:top w:val="single" w:sz="18" w:space="0" w:color="auto"/>
              <w:bottom w:val="single" w:sz="18" w:space="0" w:color="auto"/>
            </w:tcBorders>
          </w:tcPr>
          <w:p w14:paraId="48815346" w14:textId="55578D0F" w:rsidR="00BD125F" w:rsidRPr="00106FB8" w:rsidRDefault="00756B34" w:rsidP="00756B34">
            <w:pPr>
              <w:pStyle w:val="TableBody"/>
              <w:rPr>
                <w:rFonts w:ascii="Calibri" w:eastAsia="SimSun" w:hAnsi="Calibri" w:cs="Times New Roman"/>
                <w:color w:val="auto"/>
                <w:sz w:val="24"/>
                <w:szCs w:val="20"/>
                <w:lang w:val="en-CA" w:eastAsia="en-US"/>
              </w:rPr>
            </w:pPr>
            <w:r>
              <w:rPr>
                <w:rFonts w:asciiTheme="minorHAnsi" w:eastAsiaTheme="minorEastAsia" w:hAnsiTheme="minorHAnsi"/>
                <w:color w:val="auto"/>
                <w:sz w:val="24"/>
                <w:lang w:eastAsia="zh-CN"/>
              </w:rPr>
              <w:lastRenderedPageBreak/>
              <w:t>&lt;tim1</w:t>
            </w:r>
            <w:r w:rsidRPr="00D61B60">
              <w:rPr>
                <w:rFonts w:asciiTheme="minorHAnsi" w:eastAsiaTheme="minorEastAsia" w:hAnsiTheme="minorHAnsi"/>
                <w:color w:val="auto"/>
                <w:sz w:val="24"/>
                <w:lang w:eastAsia="zh-CN"/>
              </w:rPr>
              <w:t>&gt;</w:t>
            </w:r>
          </w:p>
        </w:tc>
        <w:tc>
          <w:tcPr>
            <w:tcW w:w="1588" w:type="pct"/>
          </w:tcPr>
          <w:p w14:paraId="24649247" w14:textId="349C798D" w:rsidR="00BD125F" w:rsidRPr="003E7A52" w:rsidRDefault="003E7A52" w:rsidP="00BA2A24">
            <w:pPr>
              <w:pStyle w:val="TableBody"/>
              <w:jc w:val="center"/>
              <w:rPr>
                <w:rFonts w:asciiTheme="minorHAnsi" w:eastAsia="SimSun" w:hAnsiTheme="minorHAnsi" w:cs="Times New Roman"/>
                <w:color w:val="auto"/>
                <w:sz w:val="24"/>
                <w:lang w:val="en-CA" w:eastAsia="en-US"/>
              </w:rPr>
            </w:pPr>
            <w:r w:rsidRPr="003E7A52">
              <w:rPr>
                <w:rFonts w:asciiTheme="minorHAnsi" w:eastAsia="SimSun" w:hAnsiTheme="minorHAnsi" w:cs="Times New Roman"/>
                <w:color w:val="auto"/>
                <w:sz w:val="24"/>
                <w:lang w:val="en-CA" w:eastAsia="en-US"/>
              </w:rPr>
              <w:t>1 - 120s</w:t>
            </w:r>
          </w:p>
        </w:tc>
        <w:tc>
          <w:tcPr>
            <w:tcW w:w="2522" w:type="pct"/>
          </w:tcPr>
          <w:p w14:paraId="414C6C35" w14:textId="2B8003D7" w:rsidR="00BD125F" w:rsidRPr="003E7A52" w:rsidRDefault="003E7A52" w:rsidP="00BA2A24">
            <w:pPr>
              <w:pStyle w:val="TableBody"/>
              <w:rPr>
                <w:rFonts w:asciiTheme="minorHAnsi" w:eastAsia="SimSun" w:hAnsiTheme="minorHAnsi" w:cs="Times New Roman"/>
                <w:color w:val="auto"/>
                <w:sz w:val="24"/>
                <w:lang w:val="en-CA" w:eastAsia="en-US"/>
              </w:rPr>
            </w:pPr>
            <w:r w:rsidRPr="003E7A52">
              <w:rPr>
                <w:rFonts w:asciiTheme="minorHAnsi" w:hAnsiTheme="minorHAnsi"/>
                <w:color w:val="auto"/>
                <w:sz w:val="24"/>
              </w:rPr>
              <w:t>If module fails to activate the PDP context, a timer of &lt;tim1&gt; will be started. When this timer expires, it will try to activate the PDP context again.</w:t>
            </w:r>
          </w:p>
        </w:tc>
      </w:tr>
      <w:tr w:rsidR="00BD125F" w:rsidRPr="00215EAC" w14:paraId="29D0C8AF" w14:textId="77777777" w:rsidTr="007347D7">
        <w:tc>
          <w:tcPr>
            <w:tcW w:w="890" w:type="pct"/>
            <w:tcBorders>
              <w:top w:val="single" w:sz="18" w:space="0" w:color="auto"/>
              <w:bottom w:val="single" w:sz="18" w:space="0" w:color="auto"/>
            </w:tcBorders>
          </w:tcPr>
          <w:p w14:paraId="5FF447B7" w14:textId="52C449D4" w:rsidR="00BD125F" w:rsidRPr="00106FB8" w:rsidRDefault="00756B34" w:rsidP="00756B34">
            <w:pPr>
              <w:pStyle w:val="TableBody"/>
              <w:rPr>
                <w:rFonts w:ascii="Calibri" w:eastAsia="SimSun" w:hAnsi="Calibri" w:cs="Times New Roman"/>
                <w:color w:val="auto"/>
                <w:sz w:val="24"/>
                <w:szCs w:val="20"/>
                <w:lang w:val="en-CA" w:eastAsia="en-US"/>
              </w:rPr>
            </w:pPr>
            <w:r>
              <w:rPr>
                <w:rFonts w:asciiTheme="minorHAnsi" w:eastAsiaTheme="minorEastAsia" w:hAnsiTheme="minorHAnsi"/>
                <w:color w:val="auto"/>
                <w:sz w:val="24"/>
                <w:lang w:eastAsia="zh-CN"/>
              </w:rPr>
              <w:t>&lt;attempt</w:t>
            </w:r>
            <w:r w:rsidRPr="00D61B60">
              <w:rPr>
                <w:rFonts w:asciiTheme="minorHAnsi" w:eastAsiaTheme="minorEastAsia" w:hAnsiTheme="minorHAnsi"/>
                <w:color w:val="auto"/>
                <w:sz w:val="24"/>
                <w:lang w:eastAsia="zh-CN"/>
              </w:rPr>
              <w:t>&gt;</w:t>
            </w:r>
          </w:p>
        </w:tc>
        <w:tc>
          <w:tcPr>
            <w:tcW w:w="1588" w:type="pct"/>
          </w:tcPr>
          <w:p w14:paraId="39701524" w14:textId="7AFF3279" w:rsidR="00BD125F" w:rsidRPr="003E7A52" w:rsidRDefault="003E7A52" w:rsidP="00BA2A24">
            <w:pPr>
              <w:pStyle w:val="TableBody"/>
              <w:jc w:val="center"/>
              <w:rPr>
                <w:rFonts w:asciiTheme="minorHAnsi" w:eastAsia="SimSun" w:hAnsiTheme="minorHAnsi" w:cs="Times New Roman"/>
                <w:color w:val="auto"/>
                <w:sz w:val="24"/>
                <w:lang w:val="en-CA" w:eastAsia="en-US"/>
              </w:rPr>
            </w:pPr>
            <w:r w:rsidRPr="003E7A52">
              <w:rPr>
                <w:rFonts w:asciiTheme="minorHAnsi" w:eastAsia="SimSun" w:hAnsiTheme="minorHAnsi" w:cs="Times New Roman"/>
                <w:color w:val="auto"/>
                <w:sz w:val="24"/>
                <w:lang w:val="en-CA" w:eastAsia="en-US"/>
              </w:rPr>
              <w:t>1-4</w:t>
            </w:r>
          </w:p>
        </w:tc>
        <w:tc>
          <w:tcPr>
            <w:tcW w:w="2522" w:type="pct"/>
          </w:tcPr>
          <w:p w14:paraId="1BE7E1DE" w14:textId="5490342A" w:rsidR="00BD125F" w:rsidRPr="003E7A52" w:rsidRDefault="003E7A52" w:rsidP="00BA2A24">
            <w:pPr>
              <w:pStyle w:val="TableBody"/>
              <w:rPr>
                <w:rFonts w:asciiTheme="minorHAnsi" w:eastAsia="SimSun" w:hAnsiTheme="minorHAnsi" w:cs="Times New Roman"/>
                <w:color w:val="auto"/>
                <w:sz w:val="24"/>
                <w:lang w:val="en-CA" w:eastAsia="en-US"/>
              </w:rPr>
            </w:pPr>
            <w:r>
              <w:rPr>
                <w:rFonts w:asciiTheme="minorHAnsi" w:hAnsiTheme="minorHAnsi"/>
                <w:color w:val="auto"/>
                <w:sz w:val="24"/>
              </w:rPr>
              <w:t xml:space="preserve">Number of attempt </w:t>
            </w:r>
            <w:r w:rsidRPr="003E7A52">
              <w:rPr>
                <w:rFonts w:asciiTheme="minorHAnsi" w:hAnsiTheme="minorHAnsi"/>
                <w:color w:val="auto"/>
                <w:sz w:val="24"/>
              </w:rPr>
              <w:t xml:space="preserve"> to a</w:t>
            </w:r>
            <w:r>
              <w:rPr>
                <w:rFonts w:asciiTheme="minorHAnsi" w:hAnsiTheme="minorHAnsi"/>
                <w:color w:val="auto"/>
                <w:sz w:val="24"/>
              </w:rPr>
              <w:t xml:space="preserve">ctivate the PDP context </w:t>
            </w:r>
          </w:p>
        </w:tc>
      </w:tr>
      <w:tr w:rsidR="003E7A52" w:rsidRPr="00215EAC" w14:paraId="1F30C976" w14:textId="77777777" w:rsidTr="007347D7">
        <w:tc>
          <w:tcPr>
            <w:tcW w:w="890" w:type="pct"/>
            <w:tcBorders>
              <w:top w:val="single" w:sz="18" w:space="0" w:color="auto"/>
              <w:bottom w:val="single" w:sz="18" w:space="0" w:color="auto"/>
            </w:tcBorders>
          </w:tcPr>
          <w:p w14:paraId="0C931E82" w14:textId="7406C212" w:rsidR="003E7A52" w:rsidRDefault="003E7A52" w:rsidP="003E7A52">
            <w:pPr>
              <w:pStyle w:val="TableBody"/>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&lt;nbtrial</w:t>
            </w:r>
            <w:r w:rsidRPr="00D61B60">
              <w:rPr>
                <w:rFonts w:asciiTheme="minorHAnsi" w:eastAsiaTheme="minorEastAsia" w:hAnsiTheme="minorHAnsi"/>
                <w:color w:val="auto"/>
                <w:sz w:val="24"/>
                <w:lang w:eastAsia="zh-CN"/>
              </w:rPr>
              <w:t>&gt;</w:t>
            </w:r>
          </w:p>
        </w:tc>
        <w:tc>
          <w:tcPr>
            <w:tcW w:w="1588" w:type="pct"/>
          </w:tcPr>
          <w:p w14:paraId="03061AB3" w14:textId="6C504CDF" w:rsidR="003E7A52" w:rsidRPr="003E7A52" w:rsidRDefault="003E7A52" w:rsidP="003E7A52">
            <w:pPr>
              <w:pStyle w:val="TableBody"/>
              <w:jc w:val="center"/>
              <w:rPr>
                <w:rFonts w:asciiTheme="minorHAnsi" w:eastAsia="SimSun" w:hAnsiTheme="minorHAnsi" w:cs="Times New Roman"/>
                <w:color w:val="auto"/>
                <w:sz w:val="24"/>
                <w:lang w:val="en-CA" w:eastAsia="en-US"/>
              </w:rPr>
            </w:pPr>
            <w:r w:rsidRPr="003E7A52">
              <w:rPr>
                <w:rFonts w:asciiTheme="minorHAnsi" w:eastAsia="SimSun" w:hAnsiTheme="minorHAnsi" w:cs="Times New Roman"/>
                <w:color w:val="auto"/>
                <w:sz w:val="24"/>
                <w:lang w:val="en-CA" w:eastAsia="en-US"/>
              </w:rPr>
              <w:t>1-4</w:t>
            </w:r>
          </w:p>
        </w:tc>
        <w:tc>
          <w:tcPr>
            <w:tcW w:w="2522" w:type="pct"/>
          </w:tcPr>
          <w:p w14:paraId="1C3B04B8" w14:textId="2218014B" w:rsidR="003E7A52" w:rsidRPr="003E7A52" w:rsidRDefault="003E7A52" w:rsidP="003E7A52">
            <w:pPr>
              <w:pStyle w:val="TableBody"/>
              <w:rPr>
                <w:rFonts w:asciiTheme="minorHAnsi" w:eastAsia="SimSun" w:hAnsiTheme="minorHAnsi" w:cs="Times New Roman"/>
                <w:color w:val="auto"/>
                <w:sz w:val="24"/>
                <w:lang w:val="en-CA" w:eastAsia="en-US"/>
              </w:rPr>
            </w:pPr>
            <w:r w:rsidRPr="003E7A52">
              <w:rPr>
                <w:rFonts w:asciiTheme="minorHAnsi" w:hAnsiTheme="minorHAnsi"/>
                <w:color w:val="auto"/>
                <w:sz w:val="24"/>
              </w:rPr>
              <w:t>Module will try to activate the PDP context with max</w:t>
            </w:r>
            <w:r>
              <w:rPr>
                <w:rFonts w:asciiTheme="minorHAnsi" w:eastAsiaTheme="minorEastAsia" w:hAnsiTheme="minorHAnsi"/>
                <w:color w:val="auto"/>
                <w:sz w:val="24"/>
                <w:lang w:eastAsia="zh-CN"/>
              </w:rPr>
              <w:t>&lt;nbtrial</w:t>
            </w:r>
            <w:r w:rsidRPr="00D61B60">
              <w:rPr>
                <w:rFonts w:asciiTheme="minorHAnsi" w:eastAsiaTheme="minorEastAsia" w:hAnsiTheme="minorHAnsi"/>
                <w:color w:val="auto"/>
                <w:sz w:val="24"/>
                <w:lang w:eastAsia="zh-CN"/>
              </w:rPr>
              <w:t>&gt;</w:t>
            </w:r>
          </w:p>
        </w:tc>
      </w:tr>
      <w:tr w:rsidR="003E7A52" w:rsidRPr="00215EAC" w14:paraId="2D928E1B" w14:textId="77777777" w:rsidTr="007347D7">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7A71ED4C" w14:textId="4EC46AFE" w:rsidR="003E7A52" w:rsidRDefault="003E7A52" w:rsidP="003E7A52">
            <w:pPr>
              <w:pStyle w:val="TableBody"/>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&lt;idletime</w:t>
            </w:r>
            <w:r w:rsidRPr="00D61B60">
              <w:rPr>
                <w:rFonts w:asciiTheme="minorHAnsi" w:eastAsiaTheme="minorEastAsia" w:hAnsiTheme="minorHAnsi"/>
                <w:color w:val="auto"/>
                <w:sz w:val="24"/>
                <w:lang w:eastAsia="zh-CN"/>
              </w:rPr>
              <w:t>&gt;</w:t>
            </w:r>
          </w:p>
        </w:tc>
        <w:tc>
          <w:tcPr>
            <w:tcW w:w="1588" w:type="pct"/>
          </w:tcPr>
          <w:p w14:paraId="7FA9698D" w14:textId="3BD34C70" w:rsidR="003E7A52" w:rsidRPr="003E7A52" w:rsidRDefault="003E7A52" w:rsidP="003E7A52">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3E7A52">
              <w:rPr>
                <w:rFonts w:asciiTheme="minorHAnsi" w:eastAsia="SimSun" w:hAnsiTheme="minorHAnsi" w:cs="Times New Roman"/>
                <w:color w:val="auto"/>
                <w:sz w:val="24"/>
                <w:lang w:val="en-CA" w:eastAsia="en-US"/>
              </w:rPr>
              <w:t>0 - 1800s</w:t>
            </w:r>
          </w:p>
        </w:tc>
        <w:tc>
          <w:tcPr>
            <w:tcW w:w="2522" w:type="pct"/>
          </w:tcPr>
          <w:p w14:paraId="21434AA0" w14:textId="0DCA8C35" w:rsidR="003E7A52" w:rsidRPr="003E7A52" w:rsidRDefault="003E7A52" w:rsidP="003E7A52">
            <w:pPr>
              <w:pStyle w:val="TableBody"/>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3E7A52">
              <w:rPr>
                <w:rFonts w:asciiTheme="minorHAnsi" w:hAnsiTheme="minorHAnsi"/>
                <w:color w:val="auto"/>
                <w:sz w:val="24"/>
              </w:rPr>
              <w:t>When all sessions are closed, the idle timer starts with the idle time. When this timer expires, it will try to deactivate the PDP context. Before the timer expires, connecting any session will stop this timer and the PDP context is reused.</w:t>
            </w:r>
          </w:p>
        </w:tc>
      </w:tr>
    </w:tbl>
    <w:p w14:paraId="061EDBB3" w14:textId="77777777" w:rsidR="009438DD" w:rsidRPr="007D2CB4" w:rsidRDefault="009438DD" w:rsidP="009438DD">
      <w:pPr>
        <w:jc w:val="center"/>
        <w:rPr>
          <w:lang w:val="en-US"/>
        </w:rPr>
      </w:pPr>
    </w:p>
    <w:p w14:paraId="68DF08D7" w14:textId="77777777" w:rsidR="009438DD" w:rsidRDefault="009438DD" w:rsidP="009438DD">
      <w:pPr>
        <w:pStyle w:val="Heading3"/>
        <w:numPr>
          <w:ilvl w:val="2"/>
          <w:numId w:val="1"/>
        </w:numPr>
      </w:pPr>
      <w:bookmarkStart w:id="58" w:name="_Toc516684780"/>
      <w:r>
        <w:t>Examples</w:t>
      </w:r>
      <w:bookmarkEnd w:id="58"/>
    </w:p>
    <w:p w14:paraId="4F62FD64" w14:textId="42E235C9" w:rsidR="009438DD" w:rsidRDefault="003E7A52" w:rsidP="009438DD">
      <w:pPr>
        <w:rPr>
          <w:b/>
        </w:rPr>
      </w:pPr>
      <w:r>
        <w:rPr>
          <w:b/>
        </w:rPr>
        <w:t>Response</w:t>
      </w:r>
    </w:p>
    <w:p w14:paraId="7B362999" w14:textId="08C1B9CD" w:rsidR="003E7A52" w:rsidRDefault="003E7A52" w:rsidP="009438DD">
      <w:pPr>
        <w:rPr>
          <w:rFonts w:asciiTheme="minorHAnsi" w:hAnsiTheme="minorHAnsi" w:cs="Arial"/>
          <w:szCs w:val="24"/>
        </w:rPr>
      </w:pPr>
      <w:r>
        <w:rPr>
          <w:rFonts w:ascii="Arial" w:hAnsi="Arial" w:cs="Arial"/>
          <w:color w:val="222222"/>
          <w:sz w:val="14"/>
          <w:szCs w:val="14"/>
        </w:rPr>
        <w:br/>
      </w:r>
      <w:r w:rsidRPr="003E7A52">
        <w:rPr>
          <w:rFonts w:asciiTheme="minorHAnsi" w:hAnsiTheme="minorHAnsi" w:cs="Arial"/>
          <w:szCs w:val="24"/>
        </w:rPr>
        <w:t>+KCNX_IND: 1,4,1</w:t>
      </w:r>
      <w:r w:rsidRPr="003E7A52">
        <w:rPr>
          <w:rFonts w:asciiTheme="minorHAnsi" w:hAnsiTheme="minorHAnsi" w:cs="Arial"/>
          <w:szCs w:val="24"/>
        </w:rPr>
        <w:br/>
      </w:r>
      <w:r w:rsidRPr="003E7A52">
        <w:rPr>
          <w:rFonts w:asciiTheme="minorHAnsi" w:hAnsiTheme="minorHAnsi" w:cs="Arial"/>
          <w:szCs w:val="24"/>
        </w:rPr>
        <w:br/>
        <w:t>+KCNX_IND: 1,2,1,2,10</w:t>
      </w:r>
      <w:r w:rsidRPr="003E7A52">
        <w:rPr>
          <w:rFonts w:asciiTheme="minorHAnsi" w:hAnsiTheme="minorHAnsi" w:cs="Arial"/>
          <w:szCs w:val="24"/>
        </w:rPr>
        <w:br/>
      </w:r>
      <w:r w:rsidRPr="003E7A52">
        <w:rPr>
          <w:rFonts w:asciiTheme="minorHAnsi" w:hAnsiTheme="minorHAnsi" w:cs="Arial"/>
          <w:szCs w:val="24"/>
        </w:rPr>
        <w:br/>
        <w:t>+KCNX_IND: 1,4,2</w:t>
      </w:r>
      <w:r w:rsidRPr="003E7A52">
        <w:rPr>
          <w:rFonts w:asciiTheme="minorHAnsi" w:hAnsiTheme="minorHAnsi" w:cs="Arial"/>
          <w:szCs w:val="24"/>
        </w:rPr>
        <w:br/>
      </w:r>
      <w:r w:rsidRPr="003E7A52">
        <w:rPr>
          <w:rFonts w:asciiTheme="minorHAnsi" w:hAnsiTheme="minorHAnsi" w:cs="Arial"/>
          <w:szCs w:val="24"/>
        </w:rPr>
        <w:br/>
        <w:t>+KCNX_IND: 1,2,2,2,10</w:t>
      </w:r>
    </w:p>
    <w:p w14:paraId="0B01A167" w14:textId="5D00CC4E" w:rsidR="003E7A52" w:rsidRDefault="003E7A52" w:rsidP="009438DD">
      <w:pPr>
        <w:rPr>
          <w:rFonts w:asciiTheme="minorHAnsi" w:hAnsiTheme="minorHAnsi" w:cs="Arial"/>
          <w:szCs w:val="24"/>
        </w:rPr>
      </w:pPr>
    </w:p>
    <w:p w14:paraId="02AAA3C8" w14:textId="53EAD37D" w:rsidR="003E7A52" w:rsidRDefault="003E7A52" w:rsidP="009438DD">
      <w:pPr>
        <w:rPr>
          <w:rFonts w:asciiTheme="minorHAnsi" w:hAnsiTheme="minorHAnsi"/>
          <w:b/>
          <w:szCs w:val="24"/>
        </w:rPr>
      </w:pPr>
    </w:p>
    <w:p w14:paraId="72C03E58" w14:textId="6C290707" w:rsidR="003E7A52" w:rsidRDefault="003E7A52" w:rsidP="009438DD">
      <w:pPr>
        <w:rPr>
          <w:rFonts w:asciiTheme="minorHAnsi" w:hAnsiTheme="minorHAnsi"/>
          <w:b/>
          <w:szCs w:val="24"/>
        </w:rPr>
      </w:pPr>
    </w:p>
    <w:p w14:paraId="7CFF866F" w14:textId="381ED4D4" w:rsidR="003E7A52" w:rsidRDefault="003E7A52" w:rsidP="009438DD">
      <w:pPr>
        <w:rPr>
          <w:rFonts w:asciiTheme="minorHAnsi" w:hAnsiTheme="minorHAnsi"/>
          <w:b/>
          <w:szCs w:val="24"/>
        </w:rPr>
      </w:pPr>
    </w:p>
    <w:p w14:paraId="11D78B55" w14:textId="3B0EC432" w:rsidR="003E7A52" w:rsidRDefault="003E7A52" w:rsidP="009438DD">
      <w:pPr>
        <w:rPr>
          <w:rFonts w:asciiTheme="minorHAnsi" w:hAnsiTheme="minorHAnsi"/>
          <w:b/>
          <w:szCs w:val="24"/>
        </w:rPr>
      </w:pPr>
    </w:p>
    <w:p w14:paraId="408994B2" w14:textId="2754A46A" w:rsidR="003E7A52" w:rsidRDefault="003E7A52" w:rsidP="009438DD">
      <w:pPr>
        <w:rPr>
          <w:rFonts w:asciiTheme="minorHAnsi" w:hAnsiTheme="minorHAnsi"/>
          <w:b/>
          <w:szCs w:val="24"/>
        </w:rPr>
      </w:pPr>
    </w:p>
    <w:p w14:paraId="75344BC6" w14:textId="6E5EEEF7" w:rsidR="003E7A52" w:rsidRDefault="003E7A52" w:rsidP="009438DD">
      <w:pPr>
        <w:rPr>
          <w:rFonts w:asciiTheme="minorHAnsi" w:hAnsiTheme="minorHAnsi"/>
          <w:b/>
          <w:szCs w:val="24"/>
        </w:rPr>
      </w:pPr>
    </w:p>
    <w:p w14:paraId="4B027F1A" w14:textId="41728973" w:rsidR="003E7A52" w:rsidRDefault="003E7A52" w:rsidP="009438DD">
      <w:pPr>
        <w:rPr>
          <w:rFonts w:asciiTheme="minorHAnsi" w:hAnsiTheme="minorHAnsi"/>
          <w:b/>
          <w:szCs w:val="24"/>
        </w:rPr>
      </w:pPr>
    </w:p>
    <w:p w14:paraId="620FD392" w14:textId="5E135B46" w:rsidR="003E7A52" w:rsidRDefault="003E7A52" w:rsidP="009438DD">
      <w:pPr>
        <w:rPr>
          <w:rFonts w:asciiTheme="minorHAnsi" w:hAnsiTheme="minorHAnsi"/>
          <w:b/>
          <w:szCs w:val="24"/>
        </w:rPr>
      </w:pPr>
    </w:p>
    <w:p w14:paraId="27A1830B" w14:textId="1BA3B500" w:rsidR="0095014B" w:rsidRDefault="0095014B" w:rsidP="009438DD">
      <w:pPr>
        <w:rPr>
          <w:rFonts w:asciiTheme="minorHAnsi" w:hAnsiTheme="minorHAnsi"/>
          <w:b/>
          <w:szCs w:val="24"/>
        </w:rPr>
      </w:pPr>
    </w:p>
    <w:p w14:paraId="19958C86" w14:textId="5867AE07" w:rsidR="00FC359A" w:rsidRDefault="00FC359A" w:rsidP="009438DD">
      <w:pPr>
        <w:rPr>
          <w:rFonts w:asciiTheme="minorHAnsi" w:hAnsiTheme="minorHAnsi"/>
          <w:b/>
          <w:szCs w:val="24"/>
        </w:rPr>
      </w:pPr>
    </w:p>
    <w:p w14:paraId="758879ED" w14:textId="77777777" w:rsidR="00FC359A" w:rsidRPr="003E7A52" w:rsidRDefault="00FC359A" w:rsidP="009438DD">
      <w:pPr>
        <w:rPr>
          <w:rFonts w:asciiTheme="minorHAnsi" w:hAnsiTheme="minorHAnsi"/>
          <w:b/>
          <w:szCs w:val="24"/>
        </w:rPr>
      </w:pPr>
    </w:p>
    <w:p w14:paraId="74D6DAAD" w14:textId="40F19A71" w:rsidR="003E7A52" w:rsidRPr="00656BB0" w:rsidRDefault="003E7A52" w:rsidP="003E7A52">
      <w:pPr>
        <w:pStyle w:val="Heading3"/>
      </w:pPr>
      <w:bookmarkStart w:id="59" w:name="_Toc516684781"/>
      <w:r w:rsidRPr="00AD4BF8">
        <w:lastRenderedPageBreak/>
        <w:t>Sequence</w:t>
      </w:r>
      <w:r>
        <w:t xml:space="preserve"> Diagram</w:t>
      </w:r>
      <w:bookmarkEnd w:id="59"/>
    </w:p>
    <w:p w14:paraId="71900EA3" w14:textId="77777777" w:rsidR="003E7A52" w:rsidRDefault="003E7A52" w:rsidP="003E7A52">
      <w:pPr>
        <w:rPr>
          <w:lang w:val="en-US"/>
        </w:rPr>
      </w:pPr>
    </w:p>
    <w:p w14:paraId="3E8E83B8" w14:textId="77777777" w:rsidR="003E7A52" w:rsidRPr="00330247" w:rsidRDefault="003E7A52" w:rsidP="003E7A52">
      <w:r w:rsidRPr="00215EAC">
        <w:rPr>
          <w:rFonts w:ascii="Arial" w:hAnsi="Arial" w:cs="Arial"/>
          <w:noProof/>
          <w:lang w:val="en-US"/>
        </w:rPr>
        <mc:AlternateContent>
          <mc:Choice Requires="wps">
            <w:drawing>
              <wp:anchor distT="0" distB="0" distL="114300" distR="114300" simplePos="0" relativeHeight="252249088" behindDoc="0" locked="0" layoutInCell="1" allowOverlap="1" wp14:anchorId="39974A48" wp14:editId="7C0983AB">
                <wp:simplePos x="0" y="0"/>
                <wp:positionH relativeFrom="column">
                  <wp:posOffset>1866900</wp:posOffset>
                </wp:positionH>
                <wp:positionV relativeFrom="paragraph">
                  <wp:posOffset>8890</wp:posOffset>
                </wp:positionV>
                <wp:extent cx="1143000" cy="640080"/>
                <wp:effectExtent l="0" t="0" r="19050" b="26670"/>
                <wp:wrapNone/>
                <wp:docPr id="231" name="Rectangle 23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AE2DB1C" w14:textId="77777777" w:rsidR="00944514" w:rsidRDefault="00944514" w:rsidP="003E7A5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974A48" id="Rectangle 231" o:spid="_x0000_s1181" style="position:absolute;margin-left:147pt;margin-top:.7pt;width:90pt;height:50.4pt;z-index:25224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" fillcolor="#c0504d [3205]" strokecolor="#5a5a5a [2109]" strokeweight="1pt">
                <v:textbox>
                  <w:txbxContent>
                    <w:p w14:paraId="2AE2DB1C" w14:textId="77777777" w:rsidR="00944514" w:rsidRDefault="00944514" w:rsidP="003E7A52">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52160" behindDoc="0" locked="0" layoutInCell="1" allowOverlap="1" wp14:anchorId="140D3D52" wp14:editId="5AF6328D">
                <wp:simplePos x="0" y="0"/>
                <wp:positionH relativeFrom="rightMargin">
                  <wp:align>left</wp:align>
                </wp:positionH>
                <wp:positionV relativeFrom="paragraph">
                  <wp:posOffset>18415</wp:posOffset>
                </wp:positionV>
                <wp:extent cx="731520" cy="640080"/>
                <wp:effectExtent l="0" t="0" r="11430" b="26670"/>
                <wp:wrapNone/>
                <wp:docPr id="232" name="Rectangle 23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BFC8D99" w14:textId="77777777" w:rsidR="00944514" w:rsidRDefault="00944514" w:rsidP="003E7A5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D3D52" id="Rectangle 232" o:spid="_x0000_s1182" style="position:absolute;margin-left:0;margin-top:1.45pt;width:57.6pt;height:50.4pt;z-index:2522521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" fillcolor="#8064a2 [3207]" strokecolor="#5a5a5a [2109]" strokeweight="1pt">
                <v:textbox>
                  <w:txbxContent>
                    <w:p w14:paraId="5BFC8D99" w14:textId="77777777" w:rsidR="00944514" w:rsidRDefault="00944514" w:rsidP="003E7A52">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2251136" behindDoc="0" locked="0" layoutInCell="1" allowOverlap="1" wp14:anchorId="31FE3B2B" wp14:editId="0130A256">
                <wp:simplePos x="0" y="0"/>
                <wp:positionH relativeFrom="column">
                  <wp:posOffset>4229100</wp:posOffset>
                </wp:positionH>
                <wp:positionV relativeFrom="paragraph">
                  <wp:posOffset>31115</wp:posOffset>
                </wp:positionV>
                <wp:extent cx="819150" cy="640080"/>
                <wp:effectExtent l="0" t="0" r="19050" b="26670"/>
                <wp:wrapNone/>
                <wp:docPr id="236" name="Rectangle 23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2D10AEA" w14:textId="77777777" w:rsidR="00944514" w:rsidRDefault="00944514" w:rsidP="003E7A52">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E3B2B" id="Rectangle 236" o:spid="_x0000_s1183" style="position:absolute;margin-left:333pt;margin-top:2.45pt;width:64.5pt;height:50.4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" fillcolor="#c0504d [3205]" strokecolor="#243f60 [1604]" strokeweight="1pt">
                <v:textbox>
                  <w:txbxContent>
                    <w:p w14:paraId="02D10AEA" w14:textId="77777777" w:rsidR="00944514" w:rsidRDefault="00944514" w:rsidP="003E7A52">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50112" behindDoc="0" locked="0" layoutInCell="1" allowOverlap="1" wp14:anchorId="41D07C2F" wp14:editId="7638E0BA">
                <wp:simplePos x="0" y="0"/>
                <wp:positionH relativeFrom="column">
                  <wp:posOffset>3086100</wp:posOffset>
                </wp:positionH>
                <wp:positionV relativeFrom="paragraph">
                  <wp:posOffset>18415</wp:posOffset>
                </wp:positionV>
                <wp:extent cx="1047750" cy="640080"/>
                <wp:effectExtent l="0" t="0" r="19050" b="26670"/>
                <wp:wrapNone/>
                <wp:docPr id="238" name="Rectangle 238"/>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89C6ECD" w14:textId="77777777" w:rsidR="00944514" w:rsidRDefault="00944514" w:rsidP="003E7A5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07C2F" id="Rectangle 238" o:spid="_x0000_s1184" style="position:absolute;margin-left:243pt;margin-top:1.45pt;width:82.5pt;height:50.4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" fillcolor="#c0504d [3205]" strokecolor="#243f60 [1604]" strokeweight="1pt">
                <v:textbox>
                  <w:txbxContent>
                    <w:p w14:paraId="289C6ECD" w14:textId="77777777" w:rsidR="00944514" w:rsidRDefault="00944514" w:rsidP="003E7A52">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48064" behindDoc="0" locked="0" layoutInCell="1" allowOverlap="1" wp14:anchorId="7F123A13" wp14:editId="794AEA81">
                <wp:simplePos x="0" y="0"/>
                <wp:positionH relativeFrom="column">
                  <wp:posOffset>933450</wp:posOffset>
                </wp:positionH>
                <wp:positionV relativeFrom="paragraph">
                  <wp:posOffset>18415</wp:posOffset>
                </wp:positionV>
                <wp:extent cx="828675" cy="640080"/>
                <wp:effectExtent l="0" t="0" r="28575" b="26670"/>
                <wp:wrapNone/>
                <wp:docPr id="239" name="Rectangle 23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453865E" w14:textId="77777777" w:rsidR="00944514" w:rsidRDefault="00944514" w:rsidP="003E7A5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23A13" id="Rectangle 239" o:spid="_x0000_s1185" style="position:absolute;margin-left:73.5pt;margin-top:1.45pt;width:65.25pt;height:50.4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" fillcolor="#4f81bd [3204]" strokecolor="#5a5a5a [2109]" strokeweight="1pt">
                <v:textbox>
                  <w:txbxContent>
                    <w:p w14:paraId="1453865E" w14:textId="77777777" w:rsidR="00944514" w:rsidRDefault="00944514" w:rsidP="003E7A52">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47040" behindDoc="0" locked="0" layoutInCell="1" allowOverlap="1" wp14:anchorId="4A133D97" wp14:editId="5F2EA4E4">
                <wp:simplePos x="0" y="0"/>
                <wp:positionH relativeFrom="margin">
                  <wp:posOffset>0</wp:posOffset>
                </wp:positionH>
                <wp:positionV relativeFrom="paragraph">
                  <wp:posOffset>0</wp:posOffset>
                </wp:positionV>
                <wp:extent cx="822325" cy="640080"/>
                <wp:effectExtent l="0" t="0" r="15875" b="26670"/>
                <wp:wrapNone/>
                <wp:docPr id="240" name="Rectangle 24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569119" w14:textId="77777777" w:rsidR="00944514" w:rsidRDefault="00944514" w:rsidP="003E7A5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33D97" id="Rectangle 240" o:spid="_x0000_s1186" style="position:absolute;margin-left:0;margin-top:0;width:64.75pt;height:50.4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" fillcolor="#f79646 [3209]" strokecolor="#5a5a5a [2109]" strokeweight="1pt">
                <v:textbox>
                  <w:txbxContent>
                    <w:p w14:paraId="63569119" w14:textId="77777777" w:rsidR="00944514" w:rsidRDefault="00944514" w:rsidP="003E7A52">
                      <w:pPr>
                        <w:jc w:val="center"/>
                      </w:pPr>
                      <w:r>
                        <w:t>Host with Linux OS</w:t>
                      </w:r>
                    </w:p>
                  </w:txbxContent>
                </v:textbox>
                <w10:wrap anchorx="margin"/>
              </v:rect>
            </w:pict>
          </mc:Fallback>
        </mc:AlternateContent>
      </w:r>
    </w:p>
    <w:p w14:paraId="7C5FF119" w14:textId="77777777" w:rsidR="003E7A52" w:rsidRDefault="003E7A52" w:rsidP="003E7A52">
      <w:pPr>
        <w:rPr>
          <w:lang w:val="en-US"/>
        </w:rPr>
      </w:pPr>
    </w:p>
    <w:p w14:paraId="07B14253" w14:textId="77777777" w:rsidR="003E7A52" w:rsidRDefault="003E7A52" w:rsidP="003E7A52">
      <w:pPr>
        <w:rPr>
          <w:lang w:val="en-US"/>
        </w:rPr>
      </w:pPr>
    </w:p>
    <w:p w14:paraId="364A0F8B" w14:textId="6352A492" w:rsidR="003E7A52" w:rsidRDefault="00656BB0" w:rsidP="003E7A52">
      <w:pPr>
        <w:rPr>
          <w:lang w:val="en-US"/>
        </w:rPr>
      </w:pPr>
      <w:r>
        <w:rPr>
          <w:noProof/>
          <w:lang w:val="en-US"/>
        </w:rPr>
        <mc:AlternateContent>
          <mc:Choice Requires="wps">
            <w:drawing>
              <wp:anchor distT="0" distB="0" distL="114300" distR="114300" simplePos="0" relativeHeight="252236800" behindDoc="0" locked="0" layoutInCell="1" allowOverlap="1" wp14:anchorId="1543B976" wp14:editId="2E80D31C">
                <wp:simplePos x="0" y="0"/>
                <wp:positionH relativeFrom="column">
                  <wp:posOffset>1247775</wp:posOffset>
                </wp:positionH>
                <wp:positionV relativeFrom="paragraph">
                  <wp:posOffset>79375</wp:posOffset>
                </wp:positionV>
                <wp:extent cx="0" cy="5943600"/>
                <wp:effectExtent l="0" t="0" r="19050" b="19050"/>
                <wp:wrapNone/>
                <wp:docPr id="260" name="Straight Connector 260"/>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3DE12" id="Straight Connector 260" o:spid="_x0000_s1026" style="position:absolute;flip:x;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" strokecolor="#4579b8 [3044]"/>
            </w:pict>
          </mc:Fallback>
        </mc:AlternateContent>
      </w:r>
      <w:r w:rsidR="003E7A52">
        <w:rPr>
          <w:noProof/>
          <w:lang w:val="en-US"/>
        </w:rPr>
        <mc:AlternateContent>
          <mc:Choice Requires="wps">
            <w:drawing>
              <wp:anchor distT="0" distB="0" distL="114300" distR="114300" simplePos="0" relativeHeight="252237824" behindDoc="0" locked="0" layoutInCell="1" allowOverlap="1" wp14:anchorId="1B78B345" wp14:editId="00821BE3">
                <wp:simplePos x="0" y="0"/>
                <wp:positionH relativeFrom="column">
                  <wp:posOffset>2476500</wp:posOffset>
                </wp:positionH>
                <wp:positionV relativeFrom="paragraph">
                  <wp:posOffset>113030</wp:posOffset>
                </wp:positionV>
                <wp:extent cx="0" cy="5943600"/>
                <wp:effectExtent l="0" t="0" r="19050" b="19050"/>
                <wp:wrapNone/>
                <wp:docPr id="242" name="Straight Connector 242"/>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ACAF5E" id="Straight Connector 242" o:spid="_x0000_s1026" style="position:absolute;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" strokecolor="#4579b8 [3044]"/>
            </w:pict>
          </mc:Fallback>
        </mc:AlternateContent>
      </w:r>
      <w:r w:rsidR="003E7A52">
        <w:rPr>
          <w:noProof/>
          <w:lang w:val="en-US"/>
        </w:rPr>
        <mc:AlternateContent>
          <mc:Choice Requires="wps">
            <w:drawing>
              <wp:anchor distT="0" distB="0" distL="114300" distR="114300" simplePos="0" relativeHeight="252240896" behindDoc="0" locked="0" layoutInCell="1" allowOverlap="1" wp14:anchorId="1A748153" wp14:editId="029206ED">
                <wp:simplePos x="0" y="0"/>
                <wp:positionH relativeFrom="margin">
                  <wp:posOffset>5818505</wp:posOffset>
                </wp:positionH>
                <wp:positionV relativeFrom="paragraph">
                  <wp:posOffset>97790</wp:posOffset>
                </wp:positionV>
                <wp:extent cx="0" cy="5943600"/>
                <wp:effectExtent l="0" t="0" r="19050" b="19050"/>
                <wp:wrapNone/>
                <wp:docPr id="249" name="Straight Connector 249"/>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9F5466D" id="Straight Connector 249" o:spid="_x0000_s1026" style="position:absolute;flip:x;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" strokecolor="#4a7ebb">
                <w10:wrap anchorx="margin"/>
              </v:line>
            </w:pict>
          </mc:Fallback>
        </mc:AlternateContent>
      </w:r>
      <w:r w:rsidR="003E7A52">
        <w:rPr>
          <w:noProof/>
          <w:lang w:val="en-US"/>
        </w:rPr>
        <mc:AlternateContent>
          <mc:Choice Requires="wps">
            <w:drawing>
              <wp:anchor distT="0" distB="0" distL="114300" distR="114300" simplePos="0" relativeHeight="252239872" behindDoc="0" locked="0" layoutInCell="1" allowOverlap="1" wp14:anchorId="372072CD" wp14:editId="72E0E33F">
                <wp:simplePos x="0" y="0"/>
                <wp:positionH relativeFrom="column">
                  <wp:posOffset>4627880</wp:posOffset>
                </wp:positionH>
                <wp:positionV relativeFrom="paragraph">
                  <wp:posOffset>107950</wp:posOffset>
                </wp:positionV>
                <wp:extent cx="0" cy="5943600"/>
                <wp:effectExtent l="0" t="0" r="19050" b="19050"/>
                <wp:wrapNone/>
                <wp:docPr id="253" name="Straight Connector 253"/>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FD0F8" id="Straight Connector 253" o:spid="_x0000_s1026" style="position:absolute;flip:x;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" strokecolor="#4579b8 [3044]"/>
            </w:pict>
          </mc:Fallback>
        </mc:AlternateContent>
      </w:r>
      <w:r w:rsidR="003E7A52">
        <w:rPr>
          <w:noProof/>
          <w:lang w:val="en-US"/>
        </w:rPr>
        <mc:AlternateContent>
          <mc:Choice Requires="wps">
            <w:drawing>
              <wp:anchor distT="0" distB="0" distL="114300" distR="114300" simplePos="0" relativeHeight="252238848" behindDoc="0" locked="0" layoutInCell="1" allowOverlap="1" wp14:anchorId="387AECF6" wp14:editId="5EE1639F">
                <wp:simplePos x="0" y="0"/>
                <wp:positionH relativeFrom="column">
                  <wp:posOffset>3630295</wp:posOffset>
                </wp:positionH>
                <wp:positionV relativeFrom="paragraph">
                  <wp:posOffset>78740</wp:posOffset>
                </wp:positionV>
                <wp:extent cx="0" cy="5943600"/>
                <wp:effectExtent l="0" t="0" r="19050" b="19050"/>
                <wp:wrapNone/>
                <wp:docPr id="258" name="Straight Connector 258"/>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866AE4" id="Straight Connector 258" o:spid="_x0000_s1026" style="position:absolute;flip:x;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" strokecolor="#4579b8 [3044]"/>
            </w:pict>
          </mc:Fallback>
        </mc:AlternateContent>
      </w:r>
      <w:r w:rsidR="003E7A52">
        <w:rPr>
          <w:noProof/>
          <w:lang w:val="en-US"/>
        </w:rPr>
        <mc:AlternateContent>
          <mc:Choice Requires="wps">
            <w:drawing>
              <wp:anchor distT="0" distB="0" distL="114300" distR="114300" simplePos="0" relativeHeight="252235776" behindDoc="0" locked="0" layoutInCell="1" allowOverlap="1" wp14:anchorId="07B7A4D4" wp14:editId="74805C5D">
                <wp:simplePos x="0" y="0"/>
                <wp:positionH relativeFrom="column">
                  <wp:posOffset>361950</wp:posOffset>
                </wp:positionH>
                <wp:positionV relativeFrom="paragraph">
                  <wp:posOffset>95885</wp:posOffset>
                </wp:positionV>
                <wp:extent cx="0" cy="5943600"/>
                <wp:effectExtent l="0" t="0" r="19050" b="19050"/>
                <wp:wrapNone/>
                <wp:docPr id="259" name="Straight Connector 259"/>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2008D" id="Straight Connector 259" o:spid="_x0000_s1026" style="position:absolute;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" strokecolor="#4579b8 [3044]"/>
            </w:pict>
          </mc:Fallback>
        </mc:AlternateContent>
      </w:r>
    </w:p>
    <w:p w14:paraId="586DB1A0" w14:textId="4A6F1FC6" w:rsidR="003E7A52" w:rsidRDefault="00227097" w:rsidP="003E7A52">
      <w:pPr>
        <w:rPr>
          <w:lang w:val="en-US"/>
        </w:rPr>
      </w:pPr>
      <w:r>
        <w:rPr>
          <w:lang w:val="en-US"/>
        </w:rPr>
        <w:t xml:space="preserve"> </w:t>
      </w:r>
    </w:p>
    <w:p w14:paraId="6DC05B3C" w14:textId="49510DE4" w:rsidR="00227097" w:rsidRDefault="00227097" w:rsidP="003E7A52">
      <w:pPr>
        <w:rPr>
          <w:lang w:val="en-US"/>
        </w:rPr>
      </w:pPr>
    </w:p>
    <w:p w14:paraId="03441CC6" w14:textId="1B79DD94" w:rsidR="003E7A52" w:rsidRDefault="003E7A52" w:rsidP="003E7A52">
      <w:pPr>
        <w:rPr>
          <w:lang w:val="en-US"/>
        </w:rPr>
      </w:pPr>
    </w:p>
    <w:p w14:paraId="12F802CE" w14:textId="19CB5BEE" w:rsidR="00A30337" w:rsidRDefault="003E7A52" w:rsidP="003E7A52">
      <w:pPr>
        <w:tabs>
          <w:tab w:val="left" w:pos="3015"/>
        </w:tabs>
        <w:contextualSpacing/>
        <w:rPr>
          <w:lang w:val="en-US"/>
        </w:rPr>
      </w:pPr>
      <w:r>
        <w:rPr>
          <w:lang w:val="en-US"/>
        </w:rPr>
        <w:t xml:space="preserve">           </w:t>
      </w:r>
      <w:r w:rsidR="00360243">
        <w:rPr>
          <w:lang w:val="en-US"/>
        </w:rPr>
        <w:t xml:space="preserve">                               </w:t>
      </w:r>
      <w:r w:rsidR="00656BB0">
        <w:rPr>
          <w:lang w:val="en-US"/>
        </w:rPr>
        <w:t>From AT command handler</w:t>
      </w:r>
      <w:r w:rsidR="00360243">
        <w:rPr>
          <w:lang w:val="en-US"/>
        </w:rPr>
        <w:t xml:space="preserve"> to call the </w:t>
      </w:r>
      <w:r w:rsidR="00A30337">
        <w:rPr>
          <w:lang w:val="en-US"/>
        </w:rPr>
        <w:t>function</w:t>
      </w:r>
    </w:p>
    <w:p w14:paraId="55374824" w14:textId="27B6391D" w:rsidR="00227097" w:rsidRDefault="00227097" w:rsidP="003E7A52">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2243968" behindDoc="0" locked="0" layoutInCell="1" allowOverlap="1" wp14:anchorId="349E2C88" wp14:editId="39B3E165">
                <wp:simplePos x="0" y="0"/>
                <wp:positionH relativeFrom="column">
                  <wp:posOffset>4391025</wp:posOffset>
                </wp:positionH>
                <wp:positionV relativeFrom="paragraph">
                  <wp:posOffset>187325</wp:posOffset>
                </wp:positionV>
                <wp:extent cx="1847850" cy="1400175"/>
                <wp:effectExtent l="57150" t="38100" r="76200" b="104775"/>
                <wp:wrapNone/>
                <wp:docPr id="261" name="Rectangle 261"/>
                <wp:cNvGraphicFramePr/>
                <a:graphic xmlns:a="http://schemas.openxmlformats.org/drawingml/2006/main">
                  <a:graphicData uri="http://schemas.microsoft.com/office/word/2010/wordprocessingShape">
                    <wps:wsp>
                      <wps:cNvSpPr/>
                      <wps:spPr>
                        <a:xfrm>
                          <a:off x="0" y="0"/>
                          <a:ext cx="1847850" cy="140017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907D215" w14:textId="7C22B61E" w:rsidR="00944514" w:rsidRDefault="00944514" w:rsidP="002E0FF8">
                            <w:r>
                              <w:rPr>
                                <w:rFonts w:asciiTheme="minorHAnsi" w:hAnsiTheme="minorHAnsi" w:cs="Arial"/>
                                <w:szCs w:val="24"/>
                              </w:rPr>
                              <w:t>Read s</w:t>
                            </w:r>
                            <w:r w:rsidRPr="00A30337">
                              <w:rPr>
                                <w:rFonts w:asciiTheme="minorHAnsi" w:hAnsiTheme="minorHAnsi" w:cs="Arial"/>
                                <w:szCs w:val="24"/>
                              </w:rPr>
                              <w:t>tored value of Timer and connection IP type</w:t>
                            </w:r>
                            <w:r>
                              <w:rPr>
                                <w:rFonts w:asciiTheme="minorHAnsi" w:hAnsiTheme="minorHAnsi" w:cs="Arial"/>
                                <w:szCs w:val="24"/>
                              </w:rPr>
                              <w:t xml:space="preserve"> using                            </w:t>
                            </w:r>
                            <w:r>
                              <w:t>le_mdc_GetProfile(</w:t>
                            </w:r>
                            <w:r w:rsidRPr="0001067B">
                              <w:t>)</w:t>
                            </w:r>
                            <w:r>
                              <w:t>,</w:t>
                            </w:r>
                            <w:hyperlink r:id="rId17" w:anchor="aa3912e94864a6e5862e07f58b3772cba" w:history="1">
                              <w:r w:rsidRPr="00983E26">
                                <w:rPr>
                                  <w:rStyle w:val="Hyperlink"/>
                                  <w:color w:val="auto"/>
                                  <w:u w:val="none"/>
                                </w:rPr>
                                <w:t>le_mdc_IsIPv4()</w:t>
                              </w:r>
                            </w:hyperlink>
                            <w:r>
                              <w:t xml:space="preserve"> and</w:t>
                            </w:r>
                          </w:p>
                          <w:p w14:paraId="0B095AD4" w14:textId="605ADE1C" w:rsidR="00944514" w:rsidRPr="00983E26" w:rsidRDefault="00A34BF0" w:rsidP="00557ED4">
                            <w:hyperlink r:id="rId18" w:anchor="adde11de0b17b2c937acca6355b6fba11" w:history="1">
                              <w:r w:rsidR="00944514" w:rsidRPr="00983E26">
                                <w:rPr>
                                  <w:rStyle w:val="Hyperlink"/>
                                  <w:color w:val="auto"/>
                                  <w:u w:val="none"/>
                                </w:rPr>
                                <w:t>le_mdc_IsIPv6()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9E2C88" id="Rectangle 261" o:spid="_x0000_s1187" style="position:absolute;margin-left:345.75pt;margin-top:14.75pt;width:145.5pt;height:110.2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" fillcolor="#9bbb59 [3206]" strokecolor="#92d050">
                <v:shadow on="t" color="black" opacity="24903f" origin=",.5" offset="0,.55556mm"/>
                <v:textbox>
                  <w:txbxContent>
                    <w:p w14:paraId="1907D215" w14:textId="7C22B61E" w:rsidR="00944514" w:rsidRDefault="00944514" w:rsidP="002E0FF8">
                      <w:r>
                        <w:rPr>
                          <w:rFonts w:asciiTheme="minorHAnsi" w:hAnsiTheme="minorHAnsi" w:cs="Arial"/>
                          <w:szCs w:val="24"/>
                        </w:rPr>
                        <w:t>Read s</w:t>
                      </w:r>
                      <w:r w:rsidRPr="00A30337">
                        <w:rPr>
                          <w:rFonts w:asciiTheme="minorHAnsi" w:hAnsiTheme="minorHAnsi" w:cs="Arial"/>
                          <w:szCs w:val="24"/>
                        </w:rPr>
                        <w:t>tored value of Timer and connection IP type</w:t>
                      </w:r>
                      <w:r>
                        <w:rPr>
                          <w:rFonts w:asciiTheme="minorHAnsi" w:hAnsiTheme="minorHAnsi" w:cs="Arial"/>
                          <w:szCs w:val="24"/>
                        </w:rPr>
                        <w:t xml:space="preserve"> using                            </w:t>
                      </w:r>
                      <w:r>
                        <w:t>le_mdc_GetProfile(</w:t>
                      </w:r>
                      <w:r w:rsidRPr="0001067B">
                        <w:t>)</w:t>
                      </w:r>
                      <w:r>
                        <w:t>,</w:t>
                      </w:r>
                      <w:hyperlink r:id="rId19" w:anchor="aa3912e94864a6e5862e07f58b3772cba" w:history="1">
                        <w:r w:rsidRPr="00983E26">
                          <w:rPr>
                            <w:rStyle w:val="Hyperlink"/>
                            <w:color w:val="auto"/>
                            <w:u w:val="none"/>
                          </w:rPr>
                          <w:t>le_mdc_IsIPv4()</w:t>
                        </w:r>
                      </w:hyperlink>
                      <w:r>
                        <w:t xml:space="preserve"> and</w:t>
                      </w:r>
                    </w:p>
                    <w:p w14:paraId="0B095AD4" w14:textId="605ADE1C" w:rsidR="00944514" w:rsidRPr="00983E26" w:rsidRDefault="00A34BF0" w:rsidP="00557ED4">
                      <w:hyperlink r:id="rId20" w:anchor="adde11de0b17b2c937acca6355b6fba11" w:history="1">
                        <w:r w:rsidR="00944514" w:rsidRPr="00983E26">
                          <w:rPr>
                            <w:rStyle w:val="Hyperlink"/>
                            <w:color w:val="auto"/>
                            <w:u w:val="none"/>
                          </w:rPr>
                          <w:t>le_mdc_IsIPv6()</w:t>
                        </w:r>
                      </w:hyperlink>
                    </w:p>
                  </w:txbxContent>
                </v:textbox>
              </v:rect>
            </w:pict>
          </mc:Fallback>
        </mc:AlternateContent>
      </w:r>
      <w:r w:rsidR="00A30337">
        <w:rPr>
          <w:lang w:val="en-US"/>
        </w:rPr>
        <w:t xml:space="preserve">                                          </w:t>
      </w:r>
      <w:r w:rsidR="00360243">
        <w:rPr>
          <w:lang w:val="en-US"/>
        </w:rPr>
        <w:t>w</w:t>
      </w:r>
      <w:r w:rsidR="00656BB0">
        <w:rPr>
          <w:lang w:val="en-US"/>
        </w:rPr>
        <w:t>it</w:t>
      </w:r>
      <w:r w:rsidR="00360243">
        <w:rPr>
          <w:lang w:val="en-US"/>
        </w:rPr>
        <w:t xml:space="preserve">h </w:t>
      </w:r>
      <w:r w:rsidR="00656BB0">
        <w:rPr>
          <w:lang w:val="en-US"/>
        </w:rPr>
        <w:t>Current GPRS profile number</w:t>
      </w:r>
      <w:r w:rsidR="003E7A52">
        <w:rPr>
          <w:lang w:val="en-US"/>
        </w:rPr>
        <w:t xml:space="preserve">   </w:t>
      </w:r>
      <w:r>
        <w:rPr>
          <w:lang w:val="en-US"/>
        </w:rPr>
        <w:t>using</w:t>
      </w:r>
      <w:r w:rsidR="003E7A52">
        <w:rPr>
          <w:lang w:val="en-US"/>
        </w:rPr>
        <w:t xml:space="preserve">  </w:t>
      </w:r>
    </w:p>
    <w:p w14:paraId="67107CA4" w14:textId="0A36C12E" w:rsidR="003E7A52" w:rsidRPr="00360243" w:rsidRDefault="003E7A52" w:rsidP="003E7A52">
      <w:pPr>
        <w:tabs>
          <w:tab w:val="left" w:pos="3015"/>
        </w:tabs>
        <w:contextualSpacing/>
        <w:rPr>
          <w:lang w:val="en-US"/>
        </w:rPr>
      </w:pPr>
      <w:r>
        <w:rPr>
          <w:lang w:val="en-US"/>
        </w:rPr>
        <w:t xml:space="preserve">           </w:t>
      </w:r>
      <w:r w:rsidR="00227097">
        <w:rPr>
          <w:lang w:val="en-US"/>
        </w:rPr>
        <w:t xml:space="preserve">                                           </w:t>
      </w:r>
      <w:r w:rsidR="00983E26">
        <w:t>SendConnectionStatus</w:t>
      </w:r>
      <w:r w:rsidR="001152BC">
        <w:rPr>
          <w:lang w:val="en-US"/>
        </w:rPr>
        <w:t xml:space="preserve"> </w:t>
      </w:r>
      <w:r w:rsidR="00227097">
        <w:rPr>
          <w:lang w:val="en-US"/>
        </w:rPr>
        <w:t>(ProfNum,</w:t>
      </w:r>
      <w:r w:rsidR="001152BC">
        <w:rPr>
          <w:lang w:val="en-US"/>
        </w:rPr>
        <w:t xml:space="preserve"> </w:t>
      </w:r>
      <w:r w:rsidR="00227097">
        <w:rPr>
          <w:lang w:val="en-US"/>
        </w:rPr>
        <w:t>Status)</w:t>
      </w:r>
    </w:p>
    <w:p w14:paraId="7E8A9FEE" w14:textId="29918BC5" w:rsidR="003E7A52" w:rsidRDefault="00A30337" w:rsidP="003E7A52">
      <w:pPr>
        <w:rPr>
          <w:lang w:val="en-US"/>
        </w:rPr>
      </w:pPr>
      <w:r>
        <w:rPr>
          <w:noProof/>
          <w:lang w:val="en-US"/>
        </w:rPr>
        <mc:AlternateContent>
          <mc:Choice Requires="wps">
            <w:drawing>
              <wp:anchor distT="0" distB="0" distL="114300" distR="114300" simplePos="0" relativeHeight="252254208" behindDoc="0" locked="0" layoutInCell="1" allowOverlap="1" wp14:anchorId="4FABBBF0" wp14:editId="62B8B357">
                <wp:simplePos x="0" y="0"/>
                <wp:positionH relativeFrom="column">
                  <wp:posOffset>1238250</wp:posOffset>
                </wp:positionH>
                <wp:positionV relativeFrom="paragraph">
                  <wp:posOffset>53340</wp:posOffset>
                </wp:positionV>
                <wp:extent cx="3181350" cy="0"/>
                <wp:effectExtent l="0" t="76200" r="19050" b="95250"/>
                <wp:wrapNone/>
                <wp:docPr id="289" name="Straight Arrow Connector 289"/>
                <wp:cNvGraphicFramePr/>
                <a:graphic xmlns:a="http://schemas.openxmlformats.org/drawingml/2006/main">
                  <a:graphicData uri="http://schemas.microsoft.com/office/word/2010/wordprocessingShape">
                    <wps:wsp>
                      <wps:cNvCnPr/>
                      <wps:spPr>
                        <a:xfrm>
                          <a:off x="0" y="0"/>
                          <a:ext cx="3181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CFCB54" id="Straight Arrow Connector 289" o:spid="_x0000_s1026" type="#_x0000_t32" style="position:absolute;margin-left:97.5pt;margin-top:4.2pt;width:250.5pt;height:0;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" strokecolor="#4579b8 [3044]">
                <v:stroke endarrow="block"/>
              </v:shape>
            </w:pict>
          </mc:Fallback>
        </mc:AlternateContent>
      </w:r>
    </w:p>
    <w:p w14:paraId="27266413" w14:textId="77777777" w:rsidR="003E7A52" w:rsidRPr="00CF4343" w:rsidRDefault="003E7A52" w:rsidP="003E7A52">
      <w:pPr>
        <w:rPr>
          <w:rFonts w:ascii="Arial" w:hAnsi="Arial" w:cs="Arial"/>
          <w:sz w:val="20"/>
          <w:lang w:val="en-US"/>
        </w:rPr>
      </w:pPr>
      <w:r>
        <w:rPr>
          <w:rFonts w:ascii="Times New Roman" w:eastAsiaTheme="minorHAnsi" w:hAnsi="Times New Roman"/>
          <w:noProof/>
          <w:szCs w:val="24"/>
          <w:lang w:val="en-US"/>
        </w:rPr>
        <mc:AlternateContent>
          <mc:Choice Requires="wps">
            <w:drawing>
              <wp:anchor distT="0" distB="0" distL="114300" distR="114300" simplePos="0" relativeHeight="252244992" behindDoc="1" locked="0" layoutInCell="1" allowOverlap="1" wp14:anchorId="4FBF7BBF" wp14:editId="7FFB3ACE">
                <wp:simplePos x="0" y="0"/>
                <wp:positionH relativeFrom="margin">
                  <wp:posOffset>-256540</wp:posOffset>
                </wp:positionH>
                <wp:positionV relativeFrom="paragraph">
                  <wp:posOffset>157480</wp:posOffset>
                </wp:positionV>
                <wp:extent cx="2828290" cy="923925"/>
                <wp:effectExtent l="0" t="0" r="0" b="9525"/>
                <wp:wrapNone/>
                <wp:docPr id="267" name="Rounded Rectangle 267"/>
                <wp:cNvGraphicFramePr/>
                <a:graphic xmlns:a="http://schemas.openxmlformats.org/drawingml/2006/main">
                  <a:graphicData uri="http://schemas.microsoft.com/office/word/2010/wordprocessingShape">
                    <wps:wsp>
                      <wps:cNvSpPr/>
                      <wps:spPr>
                        <a:xfrm>
                          <a:off x="0" y="0"/>
                          <a:ext cx="2828290"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8D16AA" w14:textId="63622361" w:rsidR="00944514" w:rsidRPr="0056762D" w:rsidRDefault="00944514" w:rsidP="003E7A52">
                            <w:pPr>
                              <w:rPr>
                                <w:rFonts w:ascii="Arial" w:hAnsi="Arial" w:cs="Arial"/>
                                <w:sz w:val="20"/>
                              </w:rPr>
                            </w:pPr>
                          </w:p>
                          <w:p w14:paraId="15AB61C9" w14:textId="77777777" w:rsidR="00944514" w:rsidRDefault="00944514" w:rsidP="003E7A5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F7BBF" id="Rounded Rectangle 267" o:spid="_x0000_s1188" style="position:absolute;margin-left:-20.2pt;margin-top:12.4pt;width:222.7pt;height:72.75pt;z-index:-25107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" fillcolor="white [3201]" stroked="f" strokeweight="2pt">
                <v:textbox>
                  <w:txbxContent>
                    <w:p w14:paraId="4E8D16AA" w14:textId="63622361" w:rsidR="00944514" w:rsidRPr="0056762D" w:rsidRDefault="00944514" w:rsidP="003E7A52">
                      <w:pPr>
                        <w:rPr>
                          <w:rFonts w:ascii="Arial" w:hAnsi="Arial" w:cs="Arial"/>
                          <w:sz w:val="20"/>
                        </w:rPr>
                      </w:pPr>
                    </w:p>
                    <w:p w14:paraId="15AB61C9" w14:textId="77777777" w:rsidR="00944514" w:rsidRDefault="00944514" w:rsidP="003E7A52"/>
                  </w:txbxContent>
                </v:textbox>
                <w10:wrap anchorx="margin"/>
              </v:roundrect>
            </w:pict>
          </mc:Fallback>
        </mc:AlternateContent>
      </w:r>
      <w:r>
        <w:rPr>
          <w:lang w:val="en-US"/>
        </w:rPr>
        <w:t xml:space="preserve">                                                               </w:t>
      </w:r>
    </w:p>
    <w:p w14:paraId="2B17366E" w14:textId="77777777" w:rsidR="00557ED4" w:rsidRDefault="003E7A52" w:rsidP="00A30337">
      <w:pPr>
        <w:rPr>
          <w:lang w:val="en-US"/>
        </w:rPr>
      </w:pPr>
      <w:r>
        <w:rPr>
          <w:lang w:val="en-US"/>
        </w:rPr>
        <w:t xml:space="preserve">                                    </w:t>
      </w:r>
      <w:r w:rsidR="00A30337">
        <w:rPr>
          <w:lang w:val="en-US"/>
        </w:rPr>
        <w:t xml:space="preserve">    </w:t>
      </w:r>
    </w:p>
    <w:p w14:paraId="3BA03B4D" w14:textId="152E44EF" w:rsidR="00557ED4" w:rsidRDefault="00A30337" w:rsidP="00A30337">
      <w:pPr>
        <w:rPr>
          <w:lang w:val="en-US"/>
        </w:rPr>
      </w:pPr>
      <w:r>
        <w:rPr>
          <w:lang w:val="en-US"/>
        </w:rPr>
        <w:t xml:space="preserve">   </w:t>
      </w:r>
    </w:p>
    <w:p w14:paraId="04F12FC8" w14:textId="0F8534A6" w:rsidR="00A30337" w:rsidRPr="00A30337" w:rsidRDefault="00557ED4" w:rsidP="00557ED4">
      <w:pPr>
        <w:ind w:left="2160"/>
        <w:rPr>
          <w:rFonts w:asciiTheme="minorHAnsi" w:hAnsiTheme="minorHAnsi" w:cs="Arial"/>
          <w:szCs w:val="24"/>
          <w:lang w:val="en-US"/>
        </w:rPr>
      </w:pPr>
      <w:r>
        <w:rPr>
          <w:lang w:val="en-US"/>
        </w:rPr>
        <w:t xml:space="preserve"> </w:t>
      </w:r>
      <w:r w:rsidR="00A30337" w:rsidRPr="00A30337">
        <w:rPr>
          <w:rFonts w:asciiTheme="minorHAnsi" w:hAnsiTheme="minorHAnsi" w:cs="Arial"/>
          <w:szCs w:val="24"/>
          <w:lang w:val="en-US"/>
        </w:rPr>
        <w:t>Send unsolicited</w:t>
      </w:r>
      <w:r w:rsidR="003E7A52" w:rsidRPr="00A30337">
        <w:rPr>
          <w:rFonts w:asciiTheme="minorHAnsi" w:hAnsiTheme="minorHAnsi"/>
          <w:szCs w:val="24"/>
          <w:lang w:val="en-US"/>
        </w:rPr>
        <w:t xml:space="preserve"> </w:t>
      </w:r>
      <w:r w:rsidR="00A30337" w:rsidRPr="00A30337">
        <w:rPr>
          <w:rFonts w:asciiTheme="minorHAnsi" w:hAnsiTheme="minorHAnsi" w:cs="Arial"/>
          <w:szCs w:val="24"/>
          <w:lang w:val="en-US"/>
        </w:rPr>
        <w:t>response as parameter values</w:t>
      </w:r>
    </w:p>
    <w:p w14:paraId="2712EAA0" w14:textId="1B4EFB34" w:rsidR="00A30337" w:rsidRPr="00A30337" w:rsidRDefault="00A30337" w:rsidP="00A30337">
      <w:pPr>
        <w:rPr>
          <w:rFonts w:asciiTheme="minorHAnsi" w:hAnsiTheme="minorHAnsi" w:cs="Arial"/>
          <w:szCs w:val="24"/>
        </w:rPr>
      </w:pPr>
      <w:r w:rsidRPr="00A30337">
        <w:rPr>
          <w:rFonts w:asciiTheme="minorHAnsi" w:hAnsiTheme="minorHAnsi" w:cs="Arial"/>
          <w:szCs w:val="24"/>
          <w:lang w:val="en-US"/>
        </w:rPr>
        <w:tab/>
      </w:r>
      <w:r w:rsidRPr="00A30337">
        <w:rPr>
          <w:rFonts w:asciiTheme="minorHAnsi" w:hAnsiTheme="minorHAnsi" w:cs="Arial"/>
          <w:szCs w:val="24"/>
          <w:lang w:val="en-US"/>
        </w:rPr>
        <w:tab/>
      </w:r>
      <w:r w:rsidRPr="00A30337">
        <w:rPr>
          <w:rFonts w:asciiTheme="minorHAnsi" w:hAnsiTheme="minorHAnsi" w:cs="Arial"/>
          <w:szCs w:val="24"/>
          <w:lang w:val="en-US"/>
        </w:rPr>
        <w:tab/>
        <w:t xml:space="preserve">   </w:t>
      </w:r>
      <w:r w:rsidRPr="00A30337">
        <w:rPr>
          <w:rFonts w:asciiTheme="minorHAnsi" w:hAnsiTheme="minorHAnsi" w:cs="Arial"/>
          <w:szCs w:val="24"/>
        </w:rPr>
        <w:t>to the host</w:t>
      </w:r>
    </w:p>
    <w:p w14:paraId="3959E9CC" w14:textId="646834FB" w:rsidR="00A30337" w:rsidRPr="007B5DF4" w:rsidRDefault="00557ED4" w:rsidP="00A30337">
      <w:pPr>
        <w:rPr>
          <w:rFonts w:ascii="Arial" w:hAnsi="Arial" w:cs="Arial"/>
          <w:sz w:val="20"/>
          <w:lang w:val="en-US"/>
        </w:rPr>
      </w:pPr>
      <w:r>
        <w:rPr>
          <w:rFonts w:ascii="Arial" w:hAnsi="Arial" w:cs="Arial"/>
          <w:noProof/>
          <w:sz w:val="20"/>
          <w:lang w:val="en-US"/>
        </w:rPr>
        <mc:AlternateContent>
          <mc:Choice Requires="wps">
            <w:drawing>
              <wp:anchor distT="0" distB="0" distL="114300" distR="114300" simplePos="0" relativeHeight="252255232" behindDoc="0" locked="0" layoutInCell="1" allowOverlap="1" wp14:anchorId="354A6BAE" wp14:editId="70092B45">
                <wp:simplePos x="0" y="0"/>
                <wp:positionH relativeFrom="column">
                  <wp:posOffset>343535</wp:posOffset>
                </wp:positionH>
                <wp:positionV relativeFrom="paragraph">
                  <wp:posOffset>8890</wp:posOffset>
                </wp:positionV>
                <wp:extent cx="4038600" cy="0"/>
                <wp:effectExtent l="38100" t="76200" r="0" b="95250"/>
                <wp:wrapNone/>
                <wp:docPr id="290" name="Straight Arrow Connector 290"/>
                <wp:cNvGraphicFramePr/>
                <a:graphic xmlns:a="http://schemas.openxmlformats.org/drawingml/2006/main">
                  <a:graphicData uri="http://schemas.microsoft.com/office/word/2010/wordprocessingShape">
                    <wps:wsp>
                      <wps:cNvCnPr/>
                      <wps:spPr>
                        <a:xfrm flipH="1">
                          <a:off x="0" y="0"/>
                          <a:ext cx="403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ADE6EB" id="Straight Arrow Connector 290" o:spid="_x0000_s1026" type="#_x0000_t32" style="position:absolute;margin-left:27.05pt;margin-top:.7pt;width:318pt;height:0;flip:x;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" strokecolor="#4579b8 [3044]">
                <v:stroke endarrow="block"/>
              </v:shape>
            </w:pict>
          </mc:Fallback>
        </mc:AlternateContent>
      </w:r>
    </w:p>
    <w:p w14:paraId="06D9F510" w14:textId="2851F938" w:rsidR="003E7A52" w:rsidRPr="00D65D23" w:rsidRDefault="003E7A52" w:rsidP="003E7A52">
      <w:pPr>
        <w:rPr>
          <w:rFonts w:ascii="Arial" w:hAnsi="Arial" w:cs="Arial"/>
          <w:sz w:val="20"/>
        </w:rPr>
      </w:pPr>
    </w:p>
    <w:p w14:paraId="71793C8C" w14:textId="79BEDC1A" w:rsidR="003E7A52" w:rsidRDefault="003E7A52" w:rsidP="003E7A52">
      <w:pPr>
        <w:rPr>
          <w:lang w:val="en-US"/>
        </w:rPr>
      </w:pPr>
      <w:r w:rsidRPr="00FC6A80">
        <w:rPr>
          <w:rFonts w:ascii="Arial" w:hAnsi="Arial" w:cs="Arial"/>
          <w:noProof/>
          <w:sz w:val="20"/>
          <w:lang w:val="en-US"/>
        </w:rPr>
        <mc:AlternateContent>
          <mc:Choice Requires="wps">
            <w:drawing>
              <wp:anchor distT="0" distB="0" distL="114300" distR="114300" simplePos="0" relativeHeight="252241920" behindDoc="1" locked="0" layoutInCell="1" allowOverlap="1" wp14:anchorId="05803BE8" wp14:editId="4128AB5E">
                <wp:simplePos x="0" y="0"/>
                <wp:positionH relativeFrom="margin">
                  <wp:posOffset>95250</wp:posOffset>
                </wp:positionH>
                <wp:positionV relativeFrom="paragraph">
                  <wp:posOffset>128270</wp:posOffset>
                </wp:positionV>
                <wp:extent cx="3086100" cy="561975"/>
                <wp:effectExtent l="0" t="0" r="0" b="9525"/>
                <wp:wrapNone/>
                <wp:docPr id="281" name="Rounded Rectangle 281"/>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7D950CF" w14:textId="77777777" w:rsidR="00944514" w:rsidRPr="00FB6545" w:rsidRDefault="00944514" w:rsidP="003E7A52">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03BE8" id="Rounded Rectangle 281" o:spid="_x0000_s1189" style="position:absolute;margin-left:7.5pt;margin-top:10.1pt;width:243pt;height:44.25pt;z-index:-25107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" fillcolor="white [3201]" stroked="f" strokeweight="2pt">
                <v:textbox>
                  <w:txbxContent>
                    <w:p w14:paraId="37D950CF" w14:textId="77777777" w:rsidR="00944514" w:rsidRPr="00FB6545" w:rsidRDefault="00944514" w:rsidP="003E7A52">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5314CA82" w14:textId="2011C2BB" w:rsidR="003E7A52" w:rsidRPr="005711E2" w:rsidRDefault="003E7A52" w:rsidP="003E7A52">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5FA9BC9C" w14:textId="113F1CA4" w:rsidR="003E7A52" w:rsidRPr="007C4255" w:rsidRDefault="003E7A52" w:rsidP="003E7A52">
      <w:pPr>
        <w:rPr>
          <w:rFonts w:ascii="Arial" w:hAnsi="Arial" w:cs="Arial"/>
          <w:sz w:val="20"/>
        </w:rPr>
      </w:pPr>
      <w:r>
        <w:rPr>
          <w:lang w:val="en-US"/>
        </w:rPr>
        <w:t xml:space="preserve"> </w:t>
      </w:r>
    </w:p>
    <w:p w14:paraId="0DB58F48" w14:textId="77777777" w:rsidR="003E7A52" w:rsidRDefault="003E7A52" w:rsidP="003E7A52">
      <w:pPr>
        <w:rPr>
          <w:lang w:val="en-US"/>
        </w:rPr>
      </w:pPr>
    </w:p>
    <w:p w14:paraId="09467222" w14:textId="77777777" w:rsidR="003E7A52" w:rsidRDefault="003E7A52" w:rsidP="003E7A52">
      <w:pPr>
        <w:rPr>
          <w:lang w:val="en-US"/>
        </w:rPr>
      </w:pPr>
      <w:r>
        <w:rPr>
          <w:lang w:val="en-US"/>
        </w:rPr>
        <w:t xml:space="preserve">                                                                                              </w:t>
      </w:r>
    </w:p>
    <w:p w14:paraId="6E9545EF" w14:textId="77777777" w:rsidR="003E7A52" w:rsidRDefault="003E7A52" w:rsidP="003E7A52">
      <w:pPr>
        <w:rPr>
          <w:rFonts w:ascii="Arial" w:hAnsi="Arial" w:cs="Arial"/>
          <w:sz w:val="20"/>
        </w:rPr>
      </w:pPr>
      <w:r>
        <w:rPr>
          <w:lang w:val="en-US"/>
        </w:rPr>
        <w:t xml:space="preserve">                                     </w:t>
      </w:r>
      <w:r>
        <w:rPr>
          <w:rFonts w:ascii="Arial" w:hAnsi="Arial" w:cs="Arial"/>
          <w:sz w:val="20"/>
          <w:lang w:val="en-US"/>
        </w:rPr>
        <w:t xml:space="preserve"> </w:t>
      </w:r>
      <w:r w:rsidRPr="007C4255">
        <w:rPr>
          <w:rFonts w:ascii="Arial" w:hAnsi="Arial" w:cs="Arial"/>
          <w:sz w:val="20"/>
        </w:rPr>
        <w:t xml:space="preserve">         </w:t>
      </w:r>
    </w:p>
    <w:p w14:paraId="6FA8DBE1" w14:textId="77777777" w:rsidR="003E7A52" w:rsidRPr="007C4255" w:rsidRDefault="003E7A52" w:rsidP="003E7A52">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3C0842E5" w14:textId="77777777" w:rsidR="003E7A52" w:rsidRPr="00F66174" w:rsidRDefault="003E7A52" w:rsidP="003E7A52">
      <w:pPr>
        <w:rPr>
          <w:rFonts w:ascii="Arial" w:hAnsi="Arial" w:cs="Arial"/>
          <w:sz w:val="20"/>
          <w:lang w:val="en-US"/>
        </w:rPr>
      </w:pPr>
    </w:p>
    <w:p w14:paraId="2704D465" w14:textId="606EE4B2" w:rsidR="008910E5" w:rsidRDefault="009B6930" w:rsidP="003E7A52">
      <w:pPr>
        <w:rPr>
          <w:rFonts w:ascii="Arial" w:hAnsi="Arial" w:cs="Arial"/>
          <w:sz w:val="20"/>
          <w:lang w:val="en-US"/>
        </w:rPr>
      </w:pPr>
      <w:r>
        <w:rPr>
          <w:lang w:val="en-US"/>
        </w:rPr>
        <w:t xml:space="preserve">           </w:t>
      </w:r>
    </w:p>
    <w:p w14:paraId="23FB2448" w14:textId="738E1D34" w:rsidR="003E7A52" w:rsidRPr="007B5DF4" w:rsidRDefault="009B6930" w:rsidP="003E7A52">
      <w:pPr>
        <w:rPr>
          <w:rFonts w:ascii="Arial" w:hAnsi="Arial" w:cs="Arial"/>
          <w:sz w:val="20"/>
          <w:lang w:val="en-US"/>
        </w:rPr>
      </w:pPr>
      <w:r>
        <w:rPr>
          <w:rFonts w:ascii="Arial" w:hAnsi="Arial" w:cs="Arial"/>
          <w:sz w:val="20"/>
          <w:lang w:val="en-US"/>
        </w:rPr>
        <w:t xml:space="preserve">           </w:t>
      </w:r>
    </w:p>
    <w:p w14:paraId="74ABB6DE" w14:textId="0D31D235" w:rsidR="003E7A52" w:rsidRPr="007B5DF4" w:rsidRDefault="003E7A52" w:rsidP="003E7A52">
      <w:pPr>
        <w:rPr>
          <w:rFonts w:ascii="Arial" w:hAnsi="Arial" w:cs="Arial"/>
          <w:sz w:val="20"/>
          <w:lang w:val="en-US"/>
        </w:rPr>
      </w:pPr>
      <w:r w:rsidRPr="007B5DF4">
        <w:rPr>
          <w:rFonts w:ascii="Arial" w:hAnsi="Arial" w:cs="Arial"/>
          <w:sz w:val="20"/>
          <w:lang w:val="en-US"/>
        </w:rPr>
        <w:t xml:space="preserve">  </w:t>
      </w:r>
      <w:r w:rsidR="00B353A4">
        <w:rPr>
          <w:rFonts w:ascii="Arial" w:hAnsi="Arial" w:cs="Arial"/>
          <w:sz w:val="20"/>
          <w:lang w:val="en-US"/>
        </w:rPr>
        <w:t xml:space="preserve">        </w:t>
      </w:r>
      <w:r>
        <w:rPr>
          <w:rFonts w:ascii="Arial" w:hAnsi="Arial" w:cs="Arial"/>
          <w:sz w:val="20"/>
          <w:lang w:val="en-US"/>
        </w:rPr>
        <w:t xml:space="preserve"> </w:t>
      </w:r>
    </w:p>
    <w:p w14:paraId="7A93653F" w14:textId="3764F92D" w:rsidR="003E7A52" w:rsidRPr="007B5DF4" w:rsidRDefault="003E7A52" w:rsidP="003E7A52">
      <w:pPr>
        <w:rPr>
          <w:rFonts w:ascii="Arial" w:hAnsi="Arial" w:cs="Arial"/>
          <w:sz w:val="20"/>
        </w:rPr>
      </w:pPr>
      <w:r>
        <w:rPr>
          <w:rFonts w:ascii="Arial" w:hAnsi="Arial" w:cs="Arial"/>
          <w:sz w:val="20"/>
        </w:rPr>
        <w:t xml:space="preserve">           </w:t>
      </w:r>
    </w:p>
    <w:p w14:paraId="03A012CF" w14:textId="4F440B09" w:rsidR="003E7A52" w:rsidRDefault="003E7A52" w:rsidP="003E7A52">
      <w:pPr>
        <w:rPr>
          <w:lang w:val="en-US"/>
        </w:rPr>
      </w:pPr>
      <w:r>
        <w:rPr>
          <w:lang w:val="en-US"/>
        </w:rPr>
        <w:t xml:space="preserve">                   </w:t>
      </w:r>
    </w:p>
    <w:p w14:paraId="2EFE387C" w14:textId="77777777" w:rsidR="003E7A52" w:rsidRDefault="003E7A52" w:rsidP="003E7A52">
      <w:pPr>
        <w:rPr>
          <w:lang w:val="en-US"/>
        </w:rPr>
      </w:pPr>
      <w:r>
        <w:rPr>
          <w:lang w:val="en-US"/>
        </w:rPr>
        <w:t xml:space="preserve">                                        </w:t>
      </w:r>
    </w:p>
    <w:p w14:paraId="5FF92FE3" w14:textId="77777777" w:rsidR="003E7A52" w:rsidRDefault="003E7A52" w:rsidP="003E7A52">
      <w:pPr>
        <w:rPr>
          <w:lang w:val="en-US"/>
        </w:rPr>
      </w:pPr>
    </w:p>
    <w:p w14:paraId="75AF0622" w14:textId="77777777" w:rsidR="003E7A52" w:rsidRPr="007B5DF4" w:rsidRDefault="003E7A52" w:rsidP="003E7A52">
      <w:pPr>
        <w:rPr>
          <w:rFonts w:ascii="Arial" w:hAnsi="Arial" w:cs="Arial"/>
          <w:sz w:val="20"/>
        </w:rPr>
      </w:pPr>
      <w:r>
        <w:rPr>
          <w:lang w:val="en-US"/>
        </w:rPr>
        <w:t xml:space="preserve">           </w:t>
      </w:r>
    </w:p>
    <w:p w14:paraId="568B2B0E" w14:textId="77777777" w:rsidR="003E7A52" w:rsidRDefault="003E7A52" w:rsidP="003E7A52">
      <w:pPr>
        <w:rPr>
          <w:lang w:val="en-US"/>
        </w:rPr>
      </w:pPr>
    </w:p>
    <w:p w14:paraId="33FF96B9" w14:textId="77777777" w:rsidR="003E7A52" w:rsidRDefault="003E7A52" w:rsidP="003E7A52">
      <w:pPr>
        <w:rPr>
          <w:lang w:val="en-US"/>
        </w:rPr>
      </w:pPr>
    </w:p>
    <w:p w14:paraId="6F45FA7D" w14:textId="77777777" w:rsidR="003E7A52" w:rsidRPr="00E41B5A" w:rsidRDefault="003E7A52" w:rsidP="003E7A52">
      <w:pPr>
        <w:rPr>
          <w:rFonts w:ascii="Arial" w:hAnsi="Arial" w:cs="Arial"/>
          <w:sz w:val="20"/>
          <w:lang w:val="en-US"/>
        </w:rPr>
      </w:pPr>
      <w:r>
        <w:rPr>
          <w:lang w:val="en-US"/>
        </w:rPr>
        <w:t xml:space="preserve">           </w:t>
      </w:r>
    </w:p>
    <w:p w14:paraId="6AA791F5" w14:textId="77777777" w:rsidR="003E7A52" w:rsidRDefault="003E7A52" w:rsidP="003E7A52">
      <w:pPr>
        <w:rPr>
          <w:lang w:val="en-US"/>
        </w:rPr>
      </w:pPr>
      <w:r>
        <w:rPr>
          <w:lang w:val="en-US"/>
        </w:rPr>
        <w:t xml:space="preserve">                                             </w:t>
      </w:r>
    </w:p>
    <w:p w14:paraId="028BC415" w14:textId="5862AA82" w:rsidR="007B4779" w:rsidRDefault="007B4779" w:rsidP="00A86C96"/>
    <w:p w14:paraId="5C342680" w14:textId="1489C266" w:rsidR="00B353A4" w:rsidRDefault="00B353A4" w:rsidP="00A86C96"/>
    <w:p w14:paraId="03F3867F" w14:textId="46191658" w:rsidR="00B353A4" w:rsidRDefault="00B353A4" w:rsidP="00A86C96"/>
    <w:p w14:paraId="2E8B3B60" w14:textId="4C719E39" w:rsidR="00B353A4" w:rsidRDefault="00B353A4" w:rsidP="00A86C96"/>
    <w:p w14:paraId="6447DC5F" w14:textId="77777777" w:rsidR="006F3AB2" w:rsidRDefault="006F3AB2" w:rsidP="006F3AB2">
      <w:pPr>
        <w:pStyle w:val="Heading3"/>
        <w:numPr>
          <w:ilvl w:val="2"/>
          <w:numId w:val="1"/>
        </w:numPr>
      </w:pPr>
      <w:bookmarkStart w:id="60" w:name="_Toc516684782"/>
      <w:r>
        <w:lastRenderedPageBreak/>
        <w:t>Service Dependencies</w:t>
      </w:r>
      <w:bookmarkEnd w:id="60"/>
    </w:p>
    <w:p w14:paraId="33DE0726" w14:textId="77777777" w:rsidR="006F3AB2" w:rsidRPr="00EB0DAC" w:rsidRDefault="006F3AB2" w:rsidP="006F3AB2"/>
    <w:p w14:paraId="67C50017" w14:textId="77777777" w:rsidR="006F3AB2" w:rsidRPr="00B4199C" w:rsidRDefault="006F3AB2" w:rsidP="006F3AB2">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0BA1508B" w14:textId="50878CB8" w:rsidR="006F3AB2" w:rsidRPr="00B4199C" w:rsidRDefault="002A3D87" w:rsidP="002A3D87">
      <w:pPr>
        <w:ind w:left="720"/>
        <w:jc w:val="both"/>
        <w:rPr>
          <w:rFonts w:asciiTheme="minorHAnsi" w:hAnsiTheme="minorHAnsi" w:cs="Arial"/>
          <w:szCs w:val="24"/>
        </w:rPr>
      </w:pPr>
      <w:r w:rsidRPr="00B4199C">
        <w:rPr>
          <w:rFonts w:asciiTheme="minorHAnsi" w:hAnsiTheme="minorHAnsi" w:cs="Arial"/>
          <w:szCs w:val="24"/>
        </w:rPr>
        <w:t>+</w:t>
      </w:r>
      <w:r>
        <w:rPr>
          <w:rFonts w:asciiTheme="minorHAnsi" w:hAnsiTheme="minorHAnsi" w:cs="Arial"/>
          <w:szCs w:val="24"/>
        </w:rPr>
        <w:t>KCNX_IND</w:t>
      </w:r>
      <w:r w:rsidRPr="00B4199C">
        <w:rPr>
          <w:rFonts w:asciiTheme="minorHAnsi" w:hAnsiTheme="minorHAnsi" w:cs="Arial"/>
          <w:szCs w:val="24"/>
        </w:rPr>
        <w:t xml:space="preserve"> </w:t>
      </w:r>
      <w:r>
        <w:rPr>
          <w:rFonts w:asciiTheme="minorHAnsi" w:hAnsiTheme="minorHAnsi" w:cs="Arial"/>
          <w:szCs w:val="24"/>
        </w:rPr>
        <w:t>indicate</w:t>
      </w:r>
      <w:r w:rsidR="00114205">
        <w:rPr>
          <w:rFonts w:asciiTheme="minorHAnsi" w:hAnsiTheme="minorHAnsi" w:cs="Arial"/>
          <w:szCs w:val="24"/>
        </w:rPr>
        <w:t>s</w:t>
      </w:r>
      <w:r>
        <w:rPr>
          <w:rFonts w:asciiTheme="minorHAnsi" w:hAnsiTheme="minorHAnsi" w:cs="Arial"/>
          <w:szCs w:val="24"/>
        </w:rPr>
        <w:t xml:space="preserve"> connection status as unsolicited response with other AT command (ex. AT+KCNXUP, AT+KTCPCNX). So, the </w:t>
      </w:r>
      <w:r w:rsidRPr="00B4199C">
        <w:rPr>
          <w:rFonts w:asciiTheme="minorHAnsi" w:hAnsiTheme="minorHAnsi" w:cs="Arial"/>
          <w:szCs w:val="24"/>
        </w:rPr>
        <w:t xml:space="preserve">following table summarize the list of Legato services required to implement </w:t>
      </w:r>
      <w:r>
        <w:rPr>
          <w:rFonts w:asciiTheme="minorHAnsi" w:hAnsiTheme="minorHAnsi" w:cs="Arial"/>
          <w:szCs w:val="24"/>
        </w:rPr>
        <w:t>other AT command (ex. AT+KCNXUP etc)</w:t>
      </w:r>
      <w:r w:rsidRPr="00B4199C">
        <w:rPr>
          <w:rFonts w:asciiTheme="minorHAnsi" w:hAnsiTheme="minorHAnsi" w:cs="Arial"/>
          <w:szCs w:val="24"/>
        </w:rPr>
        <w:t>.</w:t>
      </w:r>
    </w:p>
    <w:p w14:paraId="469BA456" w14:textId="77777777" w:rsidR="006F3AB2" w:rsidRPr="00EB0DAC" w:rsidRDefault="006F3AB2" w:rsidP="006F3AB2"/>
    <w:tbl>
      <w:tblPr>
        <w:tblStyle w:val="TableGrid"/>
        <w:tblW w:w="0" w:type="auto"/>
        <w:tblLook w:val="04A0" w:firstRow="1" w:lastRow="0" w:firstColumn="1" w:lastColumn="0" w:noHBand="0" w:noVBand="1"/>
      </w:tblPr>
      <w:tblGrid>
        <w:gridCol w:w="1867"/>
        <w:gridCol w:w="4380"/>
        <w:gridCol w:w="2383"/>
      </w:tblGrid>
      <w:tr w:rsidR="006F3AB2" w14:paraId="545C6CEB" w14:textId="77777777" w:rsidTr="00CA59F1">
        <w:tc>
          <w:tcPr>
            <w:tcW w:w="6247" w:type="dxa"/>
            <w:gridSpan w:val="2"/>
            <w:shd w:val="clear" w:color="auto" w:fill="D9D9D9" w:themeFill="background1" w:themeFillShade="D9"/>
          </w:tcPr>
          <w:p w14:paraId="5BFC47CA" w14:textId="77777777" w:rsidR="006F3AB2" w:rsidRDefault="006F3AB2" w:rsidP="00CA59F1">
            <w:r w:rsidRPr="00EC6196">
              <w:rPr>
                <w:b/>
              </w:rPr>
              <w:t xml:space="preserve">Legato Services </w:t>
            </w:r>
          </w:p>
        </w:tc>
        <w:tc>
          <w:tcPr>
            <w:tcW w:w="2383" w:type="dxa"/>
            <w:shd w:val="clear" w:color="auto" w:fill="D9D9D9" w:themeFill="background1" w:themeFillShade="D9"/>
          </w:tcPr>
          <w:p w14:paraId="785AF456" w14:textId="77777777" w:rsidR="006F3AB2" w:rsidRPr="00EC6196" w:rsidRDefault="006F3AB2" w:rsidP="00CA59F1">
            <w:pPr>
              <w:rPr>
                <w:b/>
              </w:rPr>
            </w:pPr>
            <w:r w:rsidRPr="00106A39">
              <w:rPr>
                <w:b/>
              </w:rPr>
              <w:t>Comments</w:t>
            </w:r>
            <w:r>
              <w:rPr>
                <w:b/>
              </w:rPr>
              <w:t>/Remarks</w:t>
            </w:r>
          </w:p>
        </w:tc>
      </w:tr>
      <w:tr w:rsidR="006F3AB2" w14:paraId="6A804058" w14:textId="77777777" w:rsidTr="00CA59F1">
        <w:tc>
          <w:tcPr>
            <w:tcW w:w="1867" w:type="dxa"/>
          </w:tcPr>
          <w:p w14:paraId="78CB5FF0" w14:textId="77777777" w:rsidR="006F3AB2" w:rsidRDefault="006F3AB2" w:rsidP="00CA59F1">
            <w:pPr>
              <w:rPr>
                <w:b/>
              </w:rPr>
            </w:pPr>
            <w:r>
              <w:t>AT Command server services</w:t>
            </w:r>
          </w:p>
        </w:tc>
        <w:tc>
          <w:tcPr>
            <w:tcW w:w="4380" w:type="dxa"/>
          </w:tcPr>
          <w:p w14:paraId="2D2C81F6" w14:textId="18847D4A" w:rsidR="006F3AB2" w:rsidRDefault="006F3AB2" w:rsidP="002E0FF8">
            <w:r w:rsidRPr="00F64953">
              <w:t>le_a</w:t>
            </w:r>
            <w:r w:rsidR="002E0FF8">
              <w:t>tServer_SendUnsolicitedResponse</w:t>
            </w:r>
            <w:r w:rsidRPr="00F64953">
              <w:br/>
            </w:r>
          </w:p>
        </w:tc>
        <w:tc>
          <w:tcPr>
            <w:tcW w:w="2383" w:type="dxa"/>
          </w:tcPr>
          <w:p w14:paraId="1F8272F1" w14:textId="77777777" w:rsidR="006F3AB2" w:rsidRPr="00F64953" w:rsidRDefault="006F3AB2" w:rsidP="00CA59F1">
            <w:r>
              <w:t>The AT commands Server handles AT commands' subscriptions on a requested serial device.</w:t>
            </w:r>
          </w:p>
        </w:tc>
      </w:tr>
      <w:tr w:rsidR="00557ED4" w14:paraId="1E384445" w14:textId="77777777" w:rsidTr="00CA59F1">
        <w:tc>
          <w:tcPr>
            <w:tcW w:w="1867" w:type="dxa"/>
          </w:tcPr>
          <w:p w14:paraId="40367830" w14:textId="4D0857F0" w:rsidR="00557ED4" w:rsidRDefault="00557ED4" w:rsidP="00557ED4">
            <w:r>
              <w:t>Mdc service</w:t>
            </w:r>
          </w:p>
        </w:tc>
        <w:tc>
          <w:tcPr>
            <w:tcW w:w="4380" w:type="dxa"/>
          </w:tcPr>
          <w:p w14:paraId="07C93EDC" w14:textId="77777777" w:rsidR="00557ED4" w:rsidRDefault="00557ED4" w:rsidP="00557ED4">
            <w:r>
              <w:t>le_mdc_GetProfile(</w:t>
            </w:r>
            <w:r w:rsidRPr="0001067B">
              <w:t>)</w:t>
            </w:r>
          </w:p>
          <w:p w14:paraId="658EBB20" w14:textId="77777777" w:rsidR="00557ED4" w:rsidRDefault="00A34BF0" w:rsidP="00557ED4">
            <w:hyperlink r:id="rId21" w:anchor="aa3912e94864a6e5862e07f58b3772cba" w:history="1">
              <w:r w:rsidR="002E0FF8" w:rsidRPr="00983E26">
                <w:rPr>
                  <w:rStyle w:val="Hyperlink"/>
                  <w:color w:val="auto"/>
                  <w:u w:val="none"/>
                </w:rPr>
                <w:t>le_mdc_IsIPv4()</w:t>
              </w:r>
            </w:hyperlink>
          </w:p>
          <w:p w14:paraId="04AD9472" w14:textId="5AB57660" w:rsidR="002E0FF8" w:rsidRPr="007E52C5" w:rsidRDefault="00A34BF0" w:rsidP="00557ED4">
            <w:hyperlink r:id="rId22" w:anchor="aa3912e94864a6e5862e07f58b3772cba" w:history="1">
              <w:r w:rsidR="002E0FF8">
                <w:rPr>
                  <w:rStyle w:val="Hyperlink"/>
                  <w:color w:val="auto"/>
                  <w:u w:val="none"/>
                </w:rPr>
                <w:t>le_mdc_IsIPv6</w:t>
              </w:r>
              <w:r w:rsidR="002E0FF8" w:rsidRPr="00983E26">
                <w:rPr>
                  <w:rStyle w:val="Hyperlink"/>
                  <w:color w:val="auto"/>
                  <w:u w:val="none"/>
                </w:rPr>
                <w:t>()</w:t>
              </w:r>
            </w:hyperlink>
          </w:p>
        </w:tc>
        <w:tc>
          <w:tcPr>
            <w:tcW w:w="2383" w:type="dxa"/>
          </w:tcPr>
          <w:p w14:paraId="12248613" w14:textId="46078C31" w:rsidR="00557ED4" w:rsidRDefault="00557ED4" w:rsidP="00557ED4">
            <w:r>
              <w:t>The Modem Data Control (mdc) API is used to manage data profiles.</w:t>
            </w:r>
          </w:p>
        </w:tc>
      </w:tr>
    </w:tbl>
    <w:p w14:paraId="62C47FBC" w14:textId="0657D799" w:rsidR="006F3AB2" w:rsidRDefault="006F3AB2" w:rsidP="006F3AB2"/>
    <w:p w14:paraId="72F6C74B" w14:textId="1D42E4B8" w:rsidR="00F946BE" w:rsidRDefault="00F946BE" w:rsidP="006F3AB2"/>
    <w:p w14:paraId="2A4D3179" w14:textId="119A0161" w:rsidR="00F946BE" w:rsidRDefault="00F946BE" w:rsidP="006F3AB2"/>
    <w:p w14:paraId="5C3395AB" w14:textId="6954E95B" w:rsidR="00F946BE" w:rsidRDefault="00F946BE" w:rsidP="006F3AB2"/>
    <w:p w14:paraId="7989458F" w14:textId="4C65FE1F" w:rsidR="00F946BE" w:rsidRDefault="00F946BE" w:rsidP="006F3AB2"/>
    <w:p w14:paraId="7FD2CEB0" w14:textId="4A68741D" w:rsidR="00F946BE" w:rsidRDefault="00F946BE" w:rsidP="006F3AB2"/>
    <w:p w14:paraId="243B68E2" w14:textId="02B2EE8B" w:rsidR="00F946BE" w:rsidRDefault="00F946BE" w:rsidP="006F3AB2"/>
    <w:p w14:paraId="25760D09" w14:textId="085A1A49" w:rsidR="00F946BE" w:rsidRDefault="00F946BE" w:rsidP="006F3AB2"/>
    <w:p w14:paraId="03AF2702" w14:textId="22309868" w:rsidR="00F946BE" w:rsidRDefault="00F946BE" w:rsidP="006F3AB2"/>
    <w:p w14:paraId="3D538D79" w14:textId="291DDC67" w:rsidR="00F946BE" w:rsidRDefault="00F946BE" w:rsidP="006F3AB2"/>
    <w:p w14:paraId="799D1E53" w14:textId="5889F12A" w:rsidR="00F946BE" w:rsidRDefault="00F946BE" w:rsidP="006F3AB2"/>
    <w:p w14:paraId="3EF5BB63" w14:textId="232341B7" w:rsidR="00F946BE" w:rsidRDefault="00F946BE" w:rsidP="006F3AB2"/>
    <w:p w14:paraId="1A9CE040" w14:textId="61AA8152" w:rsidR="00F946BE" w:rsidRDefault="00F946BE" w:rsidP="006F3AB2"/>
    <w:p w14:paraId="65301DFF" w14:textId="0B5034EC" w:rsidR="00F946BE" w:rsidRDefault="00F946BE" w:rsidP="006F3AB2"/>
    <w:p w14:paraId="1F0B021A" w14:textId="15CFA023" w:rsidR="00F946BE" w:rsidRDefault="00F946BE" w:rsidP="006F3AB2"/>
    <w:p w14:paraId="593F1E7A" w14:textId="6CB30568" w:rsidR="00F946BE" w:rsidRDefault="00F946BE" w:rsidP="006F3AB2"/>
    <w:p w14:paraId="2AE3487D" w14:textId="776F3498" w:rsidR="00F946BE" w:rsidRDefault="00F946BE" w:rsidP="006F3AB2"/>
    <w:p w14:paraId="0041AD39" w14:textId="2CC1AA97" w:rsidR="00F946BE" w:rsidRDefault="00F946BE" w:rsidP="006F3AB2"/>
    <w:p w14:paraId="1CBA33A1" w14:textId="1D91D948" w:rsidR="00F946BE" w:rsidRDefault="00F946BE" w:rsidP="006F3AB2">
      <w:r>
        <w:br/>
      </w:r>
    </w:p>
    <w:p w14:paraId="7F495A92" w14:textId="1C9C4843" w:rsidR="00F946BE" w:rsidRDefault="00F946BE" w:rsidP="006F3AB2"/>
    <w:p w14:paraId="1FE2A132" w14:textId="1EC0C0CB" w:rsidR="00F946BE" w:rsidRDefault="00F946BE" w:rsidP="006F3AB2"/>
    <w:p w14:paraId="66BC7789" w14:textId="4402B428" w:rsidR="00870CC4" w:rsidRDefault="00870CC4" w:rsidP="00870CC4">
      <w:pPr>
        <w:pStyle w:val="Heading2"/>
      </w:pPr>
      <w:bookmarkStart w:id="61" w:name="_Toc516684783"/>
      <w:r>
        <w:lastRenderedPageBreak/>
        <w:t xml:space="preserve">+KCNXUP command: </w:t>
      </w:r>
      <w:r w:rsidR="00315461">
        <w:t>Bring the PDP Connection Up</w:t>
      </w:r>
      <w:bookmarkEnd w:id="61"/>
    </w:p>
    <w:p w14:paraId="6742B136" w14:textId="77777777" w:rsidR="00870CC4" w:rsidRDefault="00870CC4" w:rsidP="00870CC4">
      <w:pPr>
        <w:pStyle w:val="Heading3"/>
      </w:pPr>
      <w:bookmarkStart w:id="62" w:name="_Toc516684784"/>
      <w:r>
        <w:t>Syntax</w:t>
      </w:r>
      <w:bookmarkEnd w:id="62"/>
    </w:p>
    <w:p w14:paraId="04955AC8" w14:textId="77777777" w:rsidR="00870CC4" w:rsidRPr="00C3596C" w:rsidRDefault="00870CC4" w:rsidP="00870CC4">
      <w:pPr>
        <w:rPr>
          <w:b/>
        </w:rPr>
      </w:pPr>
      <w:r w:rsidRPr="00C3596C">
        <w:rPr>
          <w:b/>
        </w:rPr>
        <w:t>Write command</w:t>
      </w:r>
    </w:p>
    <w:p w14:paraId="70C86F4A" w14:textId="44E36440" w:rsidR="00870CC4" w:rsidRPr="00C3596C" w:rsidRDefault="00B86979" w:rsidP="00870CC4">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AT+KCNXUP</w:t>
      </w:r>
      <w:r w:rsidR="00870CC4" w:rsidRPr="00C3596C">
        <w:rPr>
          <w:rFonts w:asciiTheme="minorHAnsi" w:eastAsiaTheme="minorEastAsia" w:hAnsiTheme="minorHAnsi" w:cs="Arial"/>
          <w:bCs/>
          <w:szCs w:val="24"/>
          <w:lang w:val="en-US" w:eastAsia="zh-CN"/>
        </w:rPr>
        <w:t>=&lt;cnx cnf&gt;</w:t>
      </w:r>
    </w:p>
    <w:p w14:paraId="54625268" w14:textId="77777777" w:rsidR="00870CC4" w:rsidRPr="00C3596C" w:rsidRDefault="00870CC4" w:rsidP="00870CC4">
      <w:r w:rsidRPr="00C3596C">
        <w:t>Response:</w:t>
      </w:r>
    </w:p>
    <w:p w14:paraId="4D7C1112" w14:textId="5900A2B3" w:rsidR="00870CC4" w:rsidRPr="00C3596C" w:rsidRDefault="00870CC4" w:rsidP="00870CC4">
      <w:r w:rsidRPr="00C3596C">
        <w:t>OK</w:t>
      </w:r>
    </w:p>
    <w:p w14:paraId="086E97CE" w14:textId="77777777" w:rsidR="00A152A3" w:rsidRPr="00C3596C" w:rsidRDefault="00A152A3" w:rsidP="00870CC4"/>
    <w:p w14:paraId="2BA7B0FD" w14:textId="77777777" w:rsidR="00870CC4" w:rsidRPr="00C3596C" w:rsidRDefault="00870CC4" w:rsidP="00870CC4">
      <w:pPr>
        <w:rPr>
          <w:b/>
        </w:rPr>
      </w:pPr>
      <w:r w:rsidRPr="00C3596C">
        <w:rPr>
          <w:b/>
        </w:rPr>
        <w:t>Test Command</w:t>
      </w:r>
    </w:p>
    <w:p w14:paraId="5B3D9E65" w14:textId="0F6F513C" w:rsidR="00870CC4" w:rsidRPr="00C3596C" w:rsidRDefault="003143BD" w:rsidP="00870CC4">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AT+KCNXUP</w:t>
      </w:r>
      <w:r w:rsidR="00870CC4" w:rsidRPr="00C3596C">
        <w:rPr>
          <w:rFonts w:asciiTheme="minorHAnsi" w:eastAsiaTheme="minorEastAsia" w:hAnsiTheme="minorHAnsi" w:cs="Arial"/>
          <w:bCs/>
          <w:szCs w:val="24"/>
          <w:lang w:val="en-US" w:eastAsia="zh-CN"/>
        </w:rPr>
        <w:t>=?</w:t>
      </w:r>
    </w:p>
    <w:p w14:paraId="65F26347" w14:textId="77777777" w:rsidR="00870CC4" w:rsidRPr="00C3596C" w:rsidRDefault="00870CC4" w:rsidP="00870CC4">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szCs w:val="24"/>
          <w:lang w:val="en-US" w:eastAsia="zh-CN"/>
        </w:rPr>
        <w:t>Response</w:t>
      </w:r>
    </w:p>
    <w:p w14:paraId="1ED78BCA" w14:textId="0EA03267" w:rsidR="00870CC4" w:rsidRPr="00C3596C" w:rsidRDefault="00E66E33" w:rsidP="00870CC4">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bCs/>
          <w:szCs w:val="24"/>
          <w:lang w:val="en-US" w:eastAsia="zh-CN"/>
        </w:rPr>
        <w:t>+KCNXUP</w:t>
      </w:r>
      <w:r w:rsidR="00870CC4" w:rsidRPr="00C3596C">
        <w:rPr>
          <w:rFonts w:asciiTheme="minorHAnsi" w:eastAsiaTheme="minorEastAsia" w:hAnsiTheme="minorHAnsi" w:cs="Arial"/>
          <w:bCs/>
          <w:szCs w:val="24"/>
          <w:lang w:val="en-US" w:eastAsia="zh-CN"/>
        </w:rPr>
        <w:t xml:space="preserve">: </w:t>
      </w:r>
      <w:r w:rsidR="00870CC4" w:rsidRPr="00C3596C">
        <w:rPr>
          <w:rFonts w:asciiTheme="minorHAnsi" w:eastAsiaTheme="minorEastAsia" w:hAnsiTheme="minorHAnsi" w:cs="Arial"/>
          <w:szCs w:val="24"/>
          <w:lang w:val="en-US" w:eastAsia="zh-CN"/>
        </w:rPr>
        <w:t xml:space="preserve">(list of supported </w:t>
      </w:r>
      <w:r w:rsidR="00870CC4" w:rsidRPr="00C3596C">
        <w:rPr>
          <w:rFonts w:asciiTheme="minorHAnsi" w:eastAsiaTheme="minorEastAsia" w:hAnsiTheme="minorHAnsi" w:cs="Arial"/>
          <w:bCs/>
          <w:szCs w:val="24"/>
          <w:lang w:val="en-US" w:eastAsia="zh-CN"/>
        </w:rPr>
        <w:t>&lt;cnx cnf&gt;</w:t>
      </w:r>
      <w:r w:rsidR="00870CC4" w:rsidRPr="00C3596C">
        <w:rPr>
          <w:rFonts w:asciiTheme="minorHAnsi" w:eastAsiaTheme="minorEastAsia" w:hAnsiTheme="minorHAnsi" w:cs="Arial"/>
          <w:szCs w:val="24"/>
          <w:lang w:val="en-US" w:eastAsia="zh-CN"/>
        </w:rPr>
        <w:t>s)</w:t>
      </w:r>
    </w:p>
    <w:p w14:paraId="4E1A7490" w14:textId="77777777" w:rsidR="00870CC4" w:rsidRPr="00C3596C" w:rsidRDefault="00870CC4" w:rsidP="00870CC4">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OK</w:t>
      </w:r>
    </w:p>
    <w:p w14:paraId="67F68A48" w14:textId="77777777" w:rsidR="00870CC4" w:rsidRPr="00106FB8" w:rsidRDefault="00870CC4" w:rsidP="00870CC4">
      <w:pPr>
        <w:pStyle w:val="Heading3"/>
        <w:numPr>
          <w:ilvl w:val="2"/>
          <w:numId w:val="1"/>
        </w:numPr>
        <w:rPr>
          <w:rFonts w:cs="Times New Roman"/>
        </w:rPr>
      </w:pPr>
      <w:bookmarkStart w:id="63" w:name="_Toc516684785"/>
      <w:r w:rsidRPr="00106FB8">
        <w:rPr>
          <w:rFonts w:cs="Times New Roman"/>
        </w:rPr>
        <w:t>Parameters and Defined values</w:t>
      </w:r>
      <w:bookmarkEnd w:id="63"/>
    </w:p>
    <w:p w14:paraId="7823E16A" w14:textId="77777777" w:rsidR="00870CC4" w:rsidRPr="00106FB8" w:rsidRDefault="00870CC4" w:rsidP="00870CC4"/>
    <w:tbl>
      <w:tblPr>
        <w:tblStyle w:val="TableSWI"/>
        <w:tblW w:w="5264" w:type="pct"/>
        <w:tblLook w:val="01E0" w:firstRow="1" w:lastRow="1" w:firstColumn="1" w:lastColumn="1" w:noHBand="0" w:noVBand="0"/>
      </w:tblPr>
      <w:tblGrid>
        <w:gridCol w:w="1618"/>
        <w:gridCol w:w="2886"/>
        <w:gridCol w:w="4584"/>
      </w:tblGrid>
      <w:tr w:rsidR="00870CC4" w:rsidRPr="00215EAC" w14:paraId="7004A912" w14:textId="77777777" w:rsidTr="00CA59F1">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138BA9FA" w14:textId="77777777" w:rsidR="00870CC4" w:rsidRPr="00106FB8" w:rsidRDefault="00870CC4" w:rsidP="00CA59F1">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870CC4" w:rsidRPr="00215EAC" w14:paraId="3B867616" w14:textId="77777777" w:rsidTr="00CA59F1">
        <w:tc>
          <w:tcPr>
            <w:tcW w:w="5000" w:type="pct"/>
            <w:gridSpan w:val="3"/>
            <w:tcBorders>
              <w:top w:val="single" w:sz="18" w:space="0" w:color="000000" w:themeColor="text1"/>
            </w:tcBorders>
          </w:tcPr>
          <w:p w14:paraId="7DD6FBCA" w14:textId="4E6CC528" w:rsidR="00870CC4" w:rsidRPr="00106FB8" w:rsidRDefault="00AD4B95" w:rsidP="00CA59F1">
            <w:pPr>
              <w:autoSpaceDE w:val="0"/>
              <w:autoSpaceDN w:val="0"/>
              <w:adjustRightInd w:val="0"/>
              <w:rPr>
                <w:color w:val="auto"/>
              </w:rPr>
            </w:pPr>
            <w:r>
              <w:rPr>
                <w:rFonts w:asciiTheme="minorHAnsi" w:eastAsiaTheme="minorEastAsia" w:hAnsiTheme="minorHAnsi" w:cs="Arial"/>
                <w:b/>
                <w:bCs/>
                <w:szCs w:val="24"/>
                <w:lang w:val="en-US" w:eastAsia="zh-CN"/>
              </w:rPr>
              <w:t>AT+KCNXUP</w:t>
            </w:r>
            <w:r w:rsidR="00870CC4">
              <w:rPr>
                <w:rFonts w:asciiTheme="minorHAnsi" w:eastAsiaTheme="minorEastAsia" w:hAnsiTheme="minorHAnsi" w:cs="Arial"/>
                <w:b/>
                <w:bCs/>
                <w:szCs w:val="24"/>
                <w:lang w:val="en-US" w:eastAsia="zh-CN"/>
              </w:rPr>
              <w:t>=&lt;cnx cnf&gt;</w:t>
            </w:r>
          </w:p>
        </w:tc>
      </w:tr>
      <w:tr w:rsidR="00870CC4" w:rsidRPr="00215EAC" w14:paraId="479EFABE" w14:textId="77777777" w:rsidTr="00CA59F1">
        <w:tc>
          <w:tcPr>
            <w:tcW w:w="890" w:type="pct"/>
            <w:tcBorders>
              <w:top w:val="single" w:sz="18" w:space="0" w:color="auto"/>
              <w:left w:val="single" w:sz="4" w:space="0" w:color="auto"/>
              <w:bottom w:val="single" w:sz="18" w:space="0" w:color="auto"/>
              <w:right w:val="single" w:sz="4" w:space="0" w:color="auto"/>
            </w:tcBorders>
            <w:shd w:val="pct30" w:color="auto" w:fill="auto"/>
          </w:tcPr>
          <w:p w14:paraId="306CEDA7" w14:textId="77777777" w:rsidR="00870CC4" w:rsidRPr="00106FB8" w:rsidRDefault="00870CC4"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5DE5FA54" w14:textId="77777777" w:rsidR="00870CC4" w:rsidRPr="00106FB8" w:rsidRDefault="00870CC4"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5AC16079" w14:textId="77777777" w:rsidR="00870CC4" w:rsidRPr="00106FB8" w:rsidRDefault="00870CC4"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870CC4" w:rsidRPr="00215EAC" w14:paraId="52793139" w14:textId="77777777" w:rsidTr="00CA59F1">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39061D5F" w14:textId="77777777" w:rsidR="00870CC4" w:rsidRPr="00106FB8" w:rsidRDefault="00870CC4" w:rsidP="00CA59F1">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588" w:type="pct"/>
          </w:tcPr>
          <w:p w14:paraId="3AA190E4" w14:textId="77777777" w:rsidR="00870CC4" w:rsidRPr="00106FB8" w:rsidRDefault="00870CC4" w:rsidP="00CA59F1">
            <w:pPr>
              <w:pStyle w:val="TableBody"/>
              <w:jc w:val="center"/>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1-5</w:t>
            </w:r>
          </w:p>
        </w:tc>
        <w:tc>
          <w:tcPr>
            <w:tcW w:w="2522" w:type="pct"/>
          </w:tcPr>
          <w:p w14:paraId="63404A53" w14:textId="77777777" w:rsidR="00870CC4" w:rsidRPr="00106FB8" w:rsidRDefault="00870CC4" w:rsidP="00CA59F1">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347047A4" w14:textId="77777777" w:rsidR="00870CC4" w:rsidRPr="00106FB8" w:rsidRDefault="00870CC4" w:rsidP="00CA59F1">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bl>
    <w:p w14:paraId="0E623EF6" w14:textId="77777777" w:rsidR="00870CC4" w:rsidRPr="007D2CB4" w:rsidRDefault="00870CC4" w:rsidP="00923F2C">
      <w:pPr>
        <w:rPr>
          <w:lang w:val="en-US"/>
        </w:rPr>
      </w:pPr>
    </w:p>
    <w:p w14:paraId="6A162261" w14:textId="77777777" w:rsidR="00870CC4" w:rsidRDefault="00870CC4" w:rsidP="00870CC4">
      <w:pPr>
        <w:pStyle w:val="Heading3"/>
        <w:numPr>
          <w:ilvl w:val="2"/>
          <w:numId w:val="1"/>
        </w:numPr>
      </w:pPr>
      <w:bookmarkStart w:id="64" w:name="_Toc516684786"/>
      <w:r>
        <w:t>Examples</w:t>
      </w:r>
      <w:bookmarkEnd w:id="64"/>
    </w:p>
    <w:p w14:paraId="6E31DA39" w14:textId="77777777" w:rsidR="00870CC4" w:rsidRDefault="00870CC4" w:rsidP="00870CC4">
      <w:pPr>
        <w:rPr>
          <w:b/>
        </w:rPr>
      </w:pPr>
      <w:r w:rsidRPr="00154C36">
        <w:rPr>
          <w:b/>
        </w:rPr>
        <w:t>Write Command</w:t>
      </w:r>
    </w:p>
    <w:p w14:paraId="098DA7A2" w14:textId="22C5A935" w:rsidR="00870CC4" w:rsidRDefault="00AE1D97" w:rsidP="00870CC4">
      <w:pPr>
        <w:autoSpaceDE w:val="0"/>
        <w:autoSpaceDN w:val="0"/>
        <w:adjustRightInd w:val="0"/>
      </w:pPr>
      <w:r>
        <w:t>AT+KCNXUP</w:t>
      </w:r>
      <w:r w:rsidR="00870CC4">
        <w:t>=1</w:t>
      </w:r>
      <w:r w:rsidR="00870CC4" w:rsidRPr="00BC69E5">
        <w:tab/>
      </w:r>
      <w:r w:rsidR="00870CC4">
        <w:tab/>
      </w:r>
    </w:p>
    <w:p w14:paraId="5B95FF14" w14:textId="6F070919" w:rsidR="00870CC4" w:rsidRPr="002C4C45" w:rsidRDefault="00870CC4" w:rsidP="00870CC4">
      <w:pPr>
        <w:autoSpaceDE w:val="0"/>
        <w:autoSpaceDN w:val="0"/>
        <w:adjustRightInd w:val="0"/>
      </w:pPr>
      <w:r w:rsidRPr="00BC69E5">
        <w:t>OK</w:t>
      </w:r>
      <w:r w:rsidR="002A3D87" w:rsidRPr="002A3D87">
        <w:rPr>
          <w:rFonts w:asciiTheme="minorHAnsi" w:hAnsiTheme="minorHAnsi" w:cs="Arial"/>
          <w:color w:val="222222"/>
          <w:szCs w:val="24"/>
        </w:rPr>
        <w:br/>
      </w:r>
      <w:r w:rsidR="002A3D87" w:rsidRPr="002A3D87">
        <w:rPr>
          <w:rFonts w:asciiTheme="minorHAnsi" w:hAnsiTheme="minorHAnsi" w:cs="Arial"/>
          <w:szCs w:val="24"/>
        </w:rPr>
        <w:t>+KCNX_IND: 1,4,1</w:t>
      </w:r>
      <w:r w:rsidR="002A3D87" w:rsidRPr="002A3D87">
        <w:rPr>
          <w:rFonts w:asciiTheme="minorHAnsi" w:hAnsiTheme="minorHAnsi" w:cs="Arial"/>
          <w:szCs w:val="24"/>
        </w:rPr>
        <w:br/>
      </w:r>
      <w:r w:rsidR="00923F2C" w:rsidRPr="002A3D87">
        <w:rPr>
          <w:rFonts w:asciiTheme="minorHAnsi" w:hAnsiTheme="minorHAnsi" w:cs="Arial"/>
          <w:szCs w:val="24"/>
        </w:rPr>
        <w:t>+KCNX_IND: 1,1,0</w:t>
      </w:r>
      <w:r w:rsidR="002A3D87" w:rsidRPr="002A3D87">
        <w:rPr>
          <w:rFonts w:asciiTheme="minorHAnsi" w:hAnsiTheme="minorHAnsi" w:cs="Arial"/>
          <w:szCs w:val="24"/>
        </w:rPr>
        <w:br/>
      </w:r>
    </w:p>
    <w:p w14:paraId="24677D3B" w14:textId="77777777" w:rsidR="00870CC4" w:rsidRPr="00154C36" w:rsidRDefault="00870CC4" w:rsidP="00870CC4">
      <w:pPr>
        <w:rPr>
          <w:b/>
        </w:rPr>
      </w:pPr>
      <w:r w:rsidRPr="00154C36">
        <w:rPr>
          <w:b/>
        </w:rPr>
        <w:t>Test Command</w:t>
      </w:r>
    </w:p>
    <w:p w14:paraId="313C078B" w14:textId="77981BCA" w:rsidR="00870CC4" w:rsidRPr="00BC69E5" w:rsidRDefault="00045AF3" w:rsidP="00870CC4">
      <w:pPr>
        <w:autoSpaceDE w:val="0"/>
        <w:autoSpaceDN w:val="0"/>
        <w:adjustRightInd w:val="0"/>
      </w:pPr>
      <w:r>
        <w:t>AT+KCNXUP</w:t>
      </w:r>
      <w:r w:rsidR="00870CC4" w:rsidRPr="00BC69E5">
        <w:t>=?</w:t>
      </w:r>
    </w:p>
    <w:p w14:paraId="66FA216E" w14:textId="19D61D82" w:rsidR="00870CC4" w:rsidRPr="00BC69E5" w:rsidRDefault="00045AF3" w:rsidP="00870CC4">
      <w:pPr>
        <w:autoSpaceDE w:val="0"/>
        <w:autoSpaceDN w:val="0"/>
        <w:adjustRightInd w:val="0"/>
      </w:pPr>
      <w:r>
        <w:t>+KCNXUP</w:t>
      </w:r>
      <w:r w:rsidR="00870CC4">
        <w:t>:(1-5)</w:t>
      </w:r>
    </w:p>
    <w:p w14:paraId="24E1732C" w14:textId="321E0C9F" w:rsidR="00870CC4" w:rsidRDefault="00870CC4" w:rsidP="00870CC4">
      <w:pPr>
        <w:autoSpaceDE w:val="0"/>
        <w:autoSpaceDN w:val="0"/>
        <w:adjustRightInd w:val="0"/>
      </w:pPr>
      <w:r w:rsidRPr="00BC69E5">
        <w:t>OK</w:t>
      </w:r>
    </w:p>
    <w:p w14:paraId="45D6EB2E" w14:textId="07D1B136" w:rsidR="00D9700F" w:rsidRDefault="00D9700F" w:rsidP="00870CC4">
      <w:pPr>
        <w:autoSpaceDE w:val="0"/>
        <w:autoSpaceDN w:val="0"/>
        <w:adjustRightInd w:val="0"/>
      </w:pPr>
    </w:p>
    <w:p w14:paraId="12882296" w14:textId="78FFBAF8" w:rsidR="002A6BA6" w:rsidRDefault="002A6BA6" w:rsidP="00870CC4">
      <w:pPr>
        <w:autoSpaceDE w:val="0"/>
        <w:autoSpaceDN w:val="0"/>
        <w:adjustRightInd w:val="0"/>
      </w:pPr>
    </w:p>
    <w:p w14:paraId="7E9531FC" w14:textId="08C4F90C" w:rsidR="00855E26" w:rsidRPr="00614C95" w:rsidRDefault="00855E26" w:rsidP="00855E26"/>
    <w:p w14:paraId="3CAB82F7" w14:textId="6EC2AD73" w:rsidR="00855E26" w:rsidRPr="00EF2CD4" w:rsidRDefault="00855E26" w:rsidP="00855E26">
      <w:pPr>
        <w:pStyle w:val="Heading3"/>
      </w:pPr>
      <w:bookmarkStart w:id="65" w:name="_Toc516684787"/>
      <w:r w:rsidRPr="00215EAC">
        <w:rPr>
          <w:rFonts w:ascii="Arial" w:hAnsi="Arial" w:cs="Arial"/>
          <w:noProof/>
          <w:lang w:val="en-US"/>
        </w:rPr>
        <w:lastRenderedPageBreak/>
        <mc:AlternateContent>
          <mc:Choice Requires="wps">
            <w:drawing>
              <wp:anchor distT="0" distB="0" distL="114300" distR="114300" simplePos="0" relativeHeight="252266496" behindDoc="0" locked="0" layoutInCell="1" allowOverlap="1" wp14:anchorId="50DD4E54" wp14:editId="568C787C">
                <wp:simplePos x="0" y="0"/>
                <wp:positionH relativeFrom="page">
                  <wp:posOffset>6934200</wp:posOffset>
                </wp:positionH>
                <wp:positionV relativeFrom="paragraph">
                  <wp:posOffset>242570</wp:posOffset>
                </wp:positionV>
                <wp:extent cx="731520" cy="640080"/>
                <wp:effectExtent l="0" t="0" r="11430" b="26670"/>
                <wp:wrapNone/>
                <wp:docPr id="319" name="Rectangle 319"/>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3B7017B" w14:textId="77777777" w:rsidR="00944514" w:rsidRDefault="00944514" w:rsidP="00855E26">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D4E54" id="Rectangle 319" o:spid="_x0000_s1190" style="position:absolute;left:0;text-align:left;margin-left:546pt;margin-top:19.1pt;width:57.6pt;height:50.4pt;z-index:25226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" fillcolor="#8064a2 [3207]" strokecolor="#5a5a5a [2109]" strokeweight="1pt">
                <v:textbox>
                  <w:txbxContent>
                    <w:p w14:paraId="53B7017B" w14:textId="77777777" w:rsidR="00944514" w:rsidRDefault="00944514" w:rsidP="00855E26">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270592" behindDoc="0" locked="0" layoutInCell="1" allowOverlap="1" wp14:anchorId="7C6D000D" wp14:editId="3D8507CB">
                <wp:simplePos x="0" y="0"/>
                <wp:positionH relativeFrom="column">
                  <wp:posOffset>3743325</wp:posOffset>
                </wp:positionH>
                <wp:positionV relativeFrom="paragraph">
                  <wp:posOffset>223520</wp:posOffset>
                </wp:positionV>
                <wp:extent cx="1047750" cy="678180"/>
                <wp:effectExtent l="0" t="0" r="19050" b="26670"/>
                <wp:wrapNone/>
                <wp:docPr id="318" name="Rectangle 318"/>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24B743B" w14:textId="77777777" w:rsidR="00944514" w:rsidRDefault="00944514" w:rsidP="00855E26">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D000D" id="Rectangle 318" o:spid="_x0000_s1191" style="position:absolute;left:0;text-align:left;margin-left:294.75pt;margin-top:17.6pt;width:82.5pt;height:53.4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" fillcolor="#c0504d [3205]" strokecolor="#243f60 [1604]" strokeweight="1pt">
                <v:textbox>
                  <w:txbxContent>
                    <w:p w14:paraId="724B743B" w14:textId="77777777" w:rsidR="00944514" w:rsidRDefault="00944514" w:rsidP="00855E26">
                      <w:pPr>
                        <w:jc w:val="center"/>
                      </w:pPr>
                      <w:r>
                        <w:t>Other Legato Services</w:t>
                      </w:r>
                    </w:p>
                  </w:txbxContent>
                </v:textbox>
              </v:rect>
            </w:pict>
          </mc:Fallback>
        </mc:AlternateContent>
      </w:r>
      <w:r w:rsidRPr="00EF2CD4">
        <w:t xml:space="preserve"> </w:t>
      </w:r>
      <w:r w:rsidRPr="00AD4BF8">
        <w:t>Sequence</w:t>
      </w:r>
      <w:r>
        <w:t xml:space="preserve"> Diagram</w:t>
      </w:r>
      <w:bookmarkEnd w:id="65"/>
    </w:p>
    <w:p w14:paraId="1ACBFF4C" w14:textId="77777777" w:rsidR="00855E26" w:rsidRPr="00215EAC" w:rsidRDefault="00855E26" w:rsidP="00855E26">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263424" behindDoc="0" locked="0" layoutInCell="1" allowOverlap="1" wp14:anchorId="4D7B5548" wp14:editId="0F837DF5">
                <wp:simplePos x="0" y="0"/>
                <wp:positionH relativeFrom="margin">
                  <wp:posOffset>-635</wp:posOffset>
                </wp:positionH>
                <wp:positionV relativeFrom="paragraph">
                  <wp:posOffset>9525</wp:posOffset>
                </wp:positionV>
                <wp:extent cx="822325" cy="640080"/>
                <wp:effectExtent l="0" t="0" r="15875" b="26670"/>
                <wp:wrapNone/>
                <wp:docPr id="320" name="Rectangle 32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0A3E0" w14:textId="77777777" w:rsidR="00944514" w:rsidRDefault="00944514" w:rsidP="00855E26">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B5548" id="Rectangle 320" o:spid="_x0000_s1192" style="position:absolute;left:0;text-align:left;margin-left:-.05pt;margin-top:.75pt;width:64.75pt;height:50.4pt;z-index:25226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" fillcolor="#f79646 [3209]" strokecolor="#5a5a5a [2109]" strokeweight="1pt">
                <v:textbox>
                  <w:txbxContent>
                    <w:p w14:paraId="2EC0A3E0" w14:textId="77777777" w:rsidR="00944514" w:rsidRDefault="00944514" w:rsidP="00855E26">
                      <w:pPr>
                        <w:jc w:val="center"/>
                      </w:pPr>
                      <w:r>
                        <w:t>Host with Linux OS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2275712" behindDoc="0" locked="0" layoutInCell="1" allowOverlap="1" wp14:anchorId="4283C877" wp14:editId="54AE5A5E">
                <wp:simplePos x="0" y="0"/>
                <wp:positionH relativeFrom="column">
                  <wp:posOffset>4886325</wp:posOffset>
                </wp:positionH>
                <wp:positionV relativeFrom="paragraph">
                  <wp:posOffset>10160</wp:posOffset>
                </wp:positionV>
                <wp:extent cx="819150" cy="640080"/>
                <wp:effectExtent l="0" t="0" r="19050" b="26670"/>
                <wp:wrapNone/>
                <wp:docPr id="321" name="Rectangle 321"/>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F5B9A33" w14:textId="77777777" w:rsidR="00944514" w:rsidRDefault="00944514" w:rsidP="00855E26">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3C877" id="Rectangle 321" o:spid="_x0000_s1193" style="position:absolute;left:0;text-align:left;margin-left:384.75pt;margin-top:.8pt;width:64.5pt;height:50.4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" fillcolor="#c0504d [3205]" strokecolor="#243f60 [1604]" strokeweight="1pt">
                <v:textbox>
                  <w:txbxContent>
                    <w:p w14:paraId="2F5B9A33" w14:textId="77777777" w:rsidR="00944514" w:rsidRDefault="00944514" w:rsidP="00855E26">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61376" behindDoc="0" locked="0" layoutInCell="1" allowOverlap="1" wp14:anchorId="3FCD9985" wp14:editId="4D876732">
                <wp:simplePos x="0" y="0"/>
                <wp:positionH relativeFrom="margin">
                  <wp:posOffset>5076825</wp:posOffset>
                </wp:positionH>
                <wp:positionV relativeFrom="paragraph">
                  <wp:posOffset>76200</wp:posOffset>
                </wp:positionV>
                <wp:extent cx="676275" cy="314325"/>
                <wp:effectExtent l="0" t="0" r="9525" b="9525"/>
                <wp:wrapNone/>
                <wp:docPr id="322" name="Rounded Rectangle 322"/>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37577D"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CD9985" id="Rounded Rectangle 322" o:spid="_x0000_s1194" style="position:absolute;left:0;text-align:left;margin-left:399.75pt;margin-top:6pt;width:53.25pt;height:24.75pt;z-index:25226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A7sowP&#10;ggIAAE4FAAAOAAAAAAAAAAAAAAAAAC4CAABkcnMvZTJvRG9jLnhtbFBLAQItABQABgAIAAAAIQAd&#10;qgcN3gAAAAkBAAAPAAAAAAAAAAAAAAAAANwEAABkcnMvZG93bnJldi54bWxQSwUGAAAAAAQABADz&#10;AAAA5wUAAAAA&#10;" fillcolor="white [3201]" stroked="f" strokeweight="2pt">
                <v:textbox>
                  <w:txbxContent>
                    <w:p w14:paraId="6837577D" w14:textId="77777777" w:rsidR="00944514" w:rsidRPr="00B6176C" w:rsidRDefault="00944514" w:rsidP="00855E26">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264448" behindDoc="0" locked="0" layoutInCell="1" allowOverlap="1" wp14:anchorId="5E8EC7DF" wp14:editId="2696A6A1">
                <wp:simplePos x="0" y="0"/>
                <wp:positionH relativeFrom="column">
                  <wp:posOffset>895350</wp:posOffset>
                </wp:positionH>
                <wp:positionV relativeFrom="paragraph">
                  <wp:posOffset>0</wp:posOffset>
                </wp:positionV>
                <wp:extent cx="828675" cy="640080"/>
                <wp:effectExtent l="0" t="0" r="28575" b="26670"/>
                <wp:wrapNone/>
                <wp:docPr id="329" name="Rectangle 32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E2442C2" w14:textId="77777777" w:rsidR="00944514" w:rsidRDefault="00944514" w:rsidP="00855E26">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EC7DF" id="Rectangle 329" o:spid="_x0000_s1195" style="position:absolute;left:0;text-align:left;margin-left:70.5pt;margin-top:0;width:65.25pt;height:50.4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KwpbtDEAgAADAYAAA4AAAAAAAAAAAAAAAAALgIAAGRycy9lMm9Eb2MueG1sUEsBAi0AFAAGAAgA&#10;AAAhAAr7UkjaAAAACAEAAA8AAAAAAAAAAAAAAAAAHgUAAGRycy9kb3ducmV2LnhtbFBLBQYAAAAA&#10;BAAEAPMAAAAlBgAAAAA=&#10;" fillcolor="#4f81bd [3204]" strokecolor="#5a5a5a [2109]" strokeweight="1pt">
                <v:textbox>
                  <w:txbxContent>
                    <w:p w14:paraId="2E2442C2" w14:textId="77777777" w:rsidR="00944514" w:rsidRDefault="00944514" w:rsidP="00855E26">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62400" behindDoc="0" locked="0" layoutInCell="1" allowOverlap="1" wp14:anchorId="7C83488C" wp14:editId="53832FCC">
                <wp:simplePos x="0" y="0"/>
                <wp:positionH relativeFrom="margin">
                  <wp:align>right</wp:align>
                </wp:positionH>
                <wp:positionV relativeFrom="paragraph">
                  <wp:posOffset>9525</wp:posOffset>
                </wp:positionV>
                <wp:extent cx="361950" cy="504825"/>
                <wp:effectExtent l="0" t="0" r="0" b="9525"/>
                <wp:wrapNone/>
                <wp:docPr id="333" name="Rounded Rectangle 33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021D8FB"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83488C" id="Rounded Rectangle 333" o:spid="_x0000_s1196" style="position:absolute;left:0;text-align:left;margin-left:-22.7pt;margin-top:.75pt;width:28.5pt;height:39.75pt;z-index:252262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BkG9D6gQIAAE4F&#10;AAAOAAAAAAAAAAAAAAAAAC4CAABkcnMvZTJvRG9jLnhtbFBLAQItABQABgAIAAAAIQA4mafO2QAA&#10;AAQBAAAPAAAAAAAAAAAAAAAAANsEAABkcnMvZG93bnJldi54bWxQSwUGAAAAAAQABADzAAAA4QUA&#10;AAAA&#10;" fillcolor="white [3201]" stroked="f" strokeweight="2pt">
                <v:textbox>
                  <w:txbxContent>
                    <w:p w14:paraId="4021D8FB" w14:textId="77777777" w:rsidR="00944514" w:rsidRPr="00B6176C" w:rsidRDefault="00944514" w:rsidP="00855E26">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265472" behindDoc="0" locked="0" layoutInCell="1" allowOverlap="1" wp14:anchorId="6ACD9892" wp14:editId="6C6315B8">
                <wp:simplePos x="0" y="0"/>
                <wp:positionH relativeFrom="column">
                  <wp:posOffset>2505075</wp:posOffset>
                </wp:positionH>
                <wp:positionV relativeFrom="paragraph">
                  <wp:posOffset>0</wp:posOffset>
                </wp:positionV>
                <wp:extent cx="1143000" cy="640080"/>
                <wp:effectExtent l="0" t="0" r="19050" b="26670"/>
                <wp:wrapNone/>
                <wp:docPr id="334" name="Rectangle 33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D8DDA1D" w14:textId="77777777" w:rsidR="00944514" w:rsidRDefault="00944514" w:rsidP="00855E26">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CD9892" id="Rectangle 334" o:spid="_x0000_s1197" style="position:absolute;left:0;text-align:left;margin-left:197.25pt;margin-top:0;width:90pt;height:50.4pt;z-index:25226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IFzoMECAAANBgAADgAAAAAAAAAAAAAAAAAuAgAAZHJzL2Uyb0RvYy54bWxQSwECLQAUAAYACAAA&#10;ACEAxc6yE9wAAAAIAQAADwAAAAAAAAAAAAAAAAAbBQAAZHJzL2Rvd25yZXYueG1sUEsFBgAAAAAE&#10;AAQA8wAAACQGAAAAAA==&#10;" fillcolor="#c0504d [3205]" strokecolor="#5a5a5a [2109]" strokeweight="1pt">
                <v:textbox>
                  <w:txbxContent>
                    <w:p w14:paraId="6D8DDA1D" w14:textId="77777777" w:rsidR="00944514" w:rsidRDefault="00944514" w:rsidP="00855E26">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260352" behindDoc="0" locked="0" layoutInCell="1" allowOverlap="1" wp14:anchorId="30451746" wp14:editId="659AB3C4">
                <wp:simplePos x="0" y="0"/>
                <wp:positionH relativeFrom="margin">
                  <wp:posOffset>2533650</wp:posOffset>
                </wp:positionH>
                <wp:positionV relativeFrom="paragraph">
                  <wp:posOffset>57150</wp:posOffset>
                </wp:positionV>
                <wp:extent cx="1114425" cy="495300"/>
                <wp:effectExtent l="0" t="0" r="9525" b="0"/>
                <wp:wrapNone/>
                <wp:docPr id="335" name="Rounded Rectangle 33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F58EEE"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51746" id="Rounded Rectangle 335" o:spid="_x0000_s1198" style="position:absolute;left:0;text-align:left;margin-left:199.5pt;margin-top:4.5pt;width:87.75pt;height:39pt;z-index:25226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O1B&#10;/rWEAgAATwUAAA4AAAAAAAAAAAAAAAAALgIAAGRycy9lMm9Eb2MueG1sUEsBAi0AFAAGAAgAAAAh&#10;AJw7qffeAAAACAEAAA8AAAAAAAAAAAAAAAAA3gQAAGRycy9kb3ducmV2LnhtbFBLBQYAAAAABAAE&#10;APMAAADpBQAAAAA=&#10;" fillcolor="white [3201]" stroked="f" strokeweight="2pt">
                <v:textbox>
                  <w:txbxContent>
                    <w:p w14:paraId="75F58EEE" w14:textId="77777777" w:rsidR="00944514" w:rsidRPr="00B6176C" w:rsidRDefault="00944514" w:rsidP="00855E26">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258304" behindDoc="0" locked="0" layoutInCell="1" allowOverlap="1" wp14:anchorId="7AEF5026" wp14:editId="49E2BBDD">
                <wp:simplePos x="0" y="0"/>
                <wp:positionH relativeFrom="column">
                  <wp:posOffset>552450</wp:posOffset>
                </wp:positionH>
                <wp:positionV relativeFrom="paragraph">
                  <wp:posOffset>9525</wp:posOffset>
                </wp:positionV>
                <wp:extent cx="533400" cy="314325"/>
                <wp:effectExtent l="0" t="0" r="0" b="9525"/>
                <wp:wrapNone/>
                <wp:docPr id="336" name="Rounded Rectangle 33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793F2A"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EF5026" id="Rounded Rectangle 336" o:spid="_x0000_s1199" style="position:absolute;left:0;text-align:left;margin-left:43.5pt;margin-top:.75pt;width:42pt;height:24.75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CAEacKBAgAA&#10;TgUAAA4AAAAAAAAAAAAAAAAALgIAAGRycy9lMm9Eb2MueG1sUEsBAi0AFAAGAAgAAAAhANKhTf3b&#10;AAAABwEAAA8AAAAAAAAAAAAAAAAA2wQAAGRycy9kb3ducmV2LnhtbFBLBQYAAAAABAAEAPMAAADj&#10;BQAAAAA=&#10;" fillcolor="white [3201]" stroked="f" strokeweight="2pt">
                <v:textbox>
                  <w:txbxContent>
                    <w:p w14:paraId="68793F2A" w14:textId="77777777" w:rsidR="00944514" w:rsidRPr="00B6176C" w:rsidRDefault="00944514" w:rsidP="00855E26">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259328" behindDoc="0" locked="0" layoutInCell="1" allowOverlap="1" wp14:anchorId="1A4DE315" wp14:editId="390D4F48">
                <wp:simplePos x="0" y="0"/>
                <wp:positionH relativeFrom="margin">
                  <wp:align>left</wp:align>
                </wp:positionH>
                <wp:positionV relativeFrom="paragraph">
                  <wp:posOffset>9525</wp:posOffset>
                </wp:positionV>
                <wp:extent cx="533400" cy="314325"/>
                <wp:effectExtent l="0" t="0" r="0" b="9525"/>
                <wp:wrapNone/>
                <wp:docPr id="339" name="Rounded Rectangle 33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51E6E68"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E315" id="Rounded Rectangle 339" o:spid="_x0000_s1200" style="position:absolute;left:0;text-align:left;margin-left:0;margin-top:.75pt;width:42pt;height:24.75pt;z-index:252259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DiM3WjgQIAAE4F&#10;AAAOAAAAAAAAAAAAAAAAAC4CAABkcnMvZTJvRG9jLnhtbFBLAQItABQABgAIAAAAIQAbbh3+2QAA&#10;AAQBAAAPAAAAAAAAAAAAAAAAANsEAABkcnMvZG93bnJldi54bWxQSwUGAAAAAAQABADzAAAA4QUA&#10;AAAA&#10;" fillcolor="white [3201]" stroked="f" strokeweight="2pt">
                <v:textbox>
                  <w:txbxContent>
                    <w:p w14:paraId="551E6E68" w14:textId="77777777" w:rsidR="00944514" w:rsidRPr="00B6176C" w:rsidRDefault="00944514" w:rsidP="00855E26">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257280" behindDoc="0" locked="0" layoutInCell="1" allowOverlap="1" wp14:anchorId="4EA74EE7" wp14:editId="038AD448">
                <wp:simplePos x="0" y="0"/>
                <wp:positionH relativeFrom="column">
                  <wp:posOffset>714375</wp:posOffset>
                </wp:positionH>
                <wp:positionV relativeFrom="paragraph">
                  <wp:posOffset>8791575</wp:posOffset>
                </wp:positionV>
                <wp:extent cx="1771650" cy="333375"/>
                <wp:effectExtent l="0" t="0" r="0" b="9525"/>
                <wp:wrapNone/>
                <wp:docPr id="348" name="Rounded Rectangle 34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51FC50" w14:textId="77777777" w:rsidR="00944514" w:rsidRDefault="00944514" w:rsidP="00855E26">
                            <w:pPr>
                              <w:jc w:val="center"/>
                              <w:rPr>
                                <w:rFonts w:ascii="Tahoma" w:hAnsi="Tahoma" w:cs="Tahoma"/>
                                <w:sz w:val="20"/>
                              </w:rPr>
                            </w:pPr>
                          </w:p>
                          <w:p w14:paraId="1D4947A1" w14:textId="77777777" w:rsidR="00944514" w:rsidRDefault="00944514" w:rsidP="00855E26">
                            <w:pPr>
                              <w:jc w:val="center"/>
                              <w:rPr>
                                <w:rFonts w:ascii="Tahoma" w:hAnsi="Tahoma" w:cs="Tahoma"/>
                                <w:sz w:val="20"/>
                              </w:rPr>
                            </w:pPr>
                          </w:p>
                          <w:p w14:paraId="1F4DB8AB" w14:textId="77777777" w:rsidR="00944514" w:rsidRDefault="00944514" w:rsidP="00855E26">
                            <w:pPr>
                              <w:jc w:val="center"/>
                              <w:rPr>
                                <w:rFonts w:ascii="Tahoma" w:hAnsi="Tahoma" w:cs="Tahoma"/>
                                <w:sz w:val="20"/>
                              </w:rPr>
                            </w:pPr>
                          </w:p>
                          <w:p w14:paraId="03B22F0C" w14:textId="77777777" w:rsidR="00944514" w:rsidRDefault="00944514" w:rsidP="00855E26">
                            <w:pPr>
                              <w:jc w:val="center"/>
                              <w:rPr>
                                <w:rFonts w:ascii="Tahoma" w:hAnsi="Tahoma" w:cs="Tahoma"/>
                                <w:sz w:val="20"/>
                              </w:rPr>
                            </w:pPr>
                          </w:p>
                          <w:p w14:paraId="65C3984E" w14:textId="77777777" w:rsidR="00944514" w:rsidRPr="003B4DCF" w:rsidRDefault="00944514" w:rsidP="00855E26">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74EE7" id="Rounded Rectangle 348" o:spid="_x0000_s1201" style="position:absolute;left:0;text-align:left;margin-left:56.25pt;margin-top:692.25pt;width:139.5pt;height:26.25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CDvUGIAC&#10;AABPBQAADgAAAAAAAAAAAAAAAAAuAgAAZHJzL2Uyb0RvYy54bWxQSwECLQAUAAYACAAAACEARQZY&#10;et4AAAANAQAADwAAAAAAAAAAAAAAAADaBAAAZHJzL2Rvd25yZXYueG1sUEsFBgAAAAAEAAQA8wAA&#10;AOUFAAAAAA==&#10;" fillcolor="white [3201]" stroked="f" strokeweight="2pt">
                <v:textbox>
                  <w:txbxContent>
                    <w:p w14:paraId="0D51FC50" w14:textId="77777777" w:rsidR="00944514" w:rsidRDefault="00944514" w:rsidP="00855E26">
                      <w:pPr>
                        <w:jc w:val="center"/>
                        <w:rPr>
                          <w:rFonts w:ascii="Tahoma" w:hAnsi="Tahoma" w:cs="Tahoma"/>
                          <w:sz w:val="20"/>
                        </w:rPr>
                      </w:pPr>
                    </w:p>
                    <w:p w14:paraId="1D4947A1" w14:textId="77777777" w:rsidR="00944514" w:rsidRDefault="00944514" w:rsidP="00855E26">
                      <w:pPr>
                        <w:jc w:val="center"/>
                        <w:rPr>
                          <w:rFonts w:ascii="Tahoma" w:hAnsi="Tahoma" w:cs="Tahoma"/>
                          <w:sz w:val="20"/>
                        </w:rPr>
                      </w:pPr>
                    </w:p>
                    <w:p w14:paraId="1F4DB8AB" w14:textId="77777777" w:rsidR="00944514" w:rsidRDefault="00944514" w:rsidP="00855E26">
                      <w:pPr>
                        <w:jc w:val="center"/>
                        <w:rPr>
                          <w:rFonts w:ascii="Tahoma" w:hAnsi="Tahoma" w:cs="Tahoma"/>
                          <w:sz w:val="20"/>
                        </w:rPr>
                      </w:pPr>
                    </w:p>
                    <w:p w14:paraId="03B22F0C" w14:textId="77777777" w:rsidR="00944514" w:rsidRDefault="00944514" w:rsidP="00855E26">
                      <w:pPr>
                        <w:jc w:val="center"/>
                        <w:rPr>
                          <w:rFonts w:ascii="Tahoma" w:hAnsi="Tahoma" w:cs="Tahoma"/>
                          <w:sz w:val="20"/>
                        </w:rPr>
                      </w:pPr>
                    </w:p>
                    <w:p w14:paraId="65C3984E" w14:textId="77777777" w:rsidR="00944514" w:rsidRPr="003B4DCF" w:rsidRDefault="00944514" w:rsidP="00855E26">
                      <w:pPr>
                        <w:jc w:val="center"/>
                        <w:rPr>
                          <w:rFonts w:ascii="Tahoma" w:hAnsi="Tahoma" w:cs="Tahoma"/>
                          <w:sz w:val="20"/>
                        </w:rPr>
                      </w:pPr>
                    </w:p>
                  </w:txbxContent>
                </v:textbox>
              </v:roundrect>
            </w:pict>
          </mc:Fallback>
        </mc:AlternateContent>
      </w:r>
      <w:r w:rsidRPr="00215EAC">
        <w:rPr>
          <w:rFonts w:ascii="Arial" w:hAnsi="Arial" w:cs="Arial"/>
        </w:rPr>
        <w:t xml:space="preserve">                                                         </w:t>
      </w:r>
    </w:p>
    <w:p w14:paraId="1F0DB79D" w14:textId="77777777" w:rsidR="00855E26" w:rsidRPr="00000A88" w:rsidRDefault="00855E26" w:rsidP="00855E26">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2271616" behindDoc="0" locked="0" layoutInCell="1" allowOverlap="1" wp14:anchorId="7FFE71E5" wp14:editId="5F6450AE">
                <wp:simplePos x="0" y="0"/>
                <wp:positionH relativeFrom="column">
                  <wp:posOffset>1238250</wp:posOffset>
                </wp:positionH>
                <wp:positionV relativeFrom="paragraph">
                  <wp:posOffset>180340</wp:posOffset>
                </wp:positionV>
                <wp:extent cx="0" cy="7223760"/>
                <wp:effectExtent l="0" t="0" r="19050" b="34290"/>
                <wp:wrapNone/>
                <wp:docPr id="350" name="Straight Connector 350"/>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EA9F04" id="Straight Connector 350" o:spid="_x0000_s1026" style="position:absolute;flip:x;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" strokecolor="#4579b8 [3044]" strokeweight="0"/>
            </w:pict>
          </mc:Fallback>
        </mc:AlternateContent>
      </w:r>
    </w:p>
    <w:p w14:paraId="6C49D3EE" w14:textId="3CEF9391" w:rsidR="00855E26" w:rsidRDefault="00855E26" w:rsidP="00855E26">
      <w:pPr>
        <w:rPr>
          <w:rFonts w:ascii="Arial" w:hAnsi="Arial" w:cs="Arial"/>
          <w:sz w:val="20"/>
        </w:rPr>
      </w:pPr>
      <w:r w:rsidRPr="00215EAC">
        <w:rPr>
          <w:rFonts w:ascii="Arial" w:hAnsi="Arial" w:cs="Arial"/>
          <w:sz w:val="20"/>
        </w:rPr>
        <w:t xml:space="preserve">                                    AT </w:t>
      </w:r>
    </w:p>
    <w:p w14:paraId="67543FC1" w14:textId="4DFCF9F1" w:rsidR="00855E26" w:rsidRDefault="00855E26" w:rsidP="00855E26">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269568" behindDoc="0" locked="0" layoutInCell="1" allowOverlap="1" wp14:anchorId="26781208" wp14:editId="4E264EAD">
                <wp:simplePos x="0" y="0"/>
                <wp:positionH relativeFrom="column">
                  <wp:posOffset>6247765</wp:posOffset>
                </wp:positionH>
                <wp:positionV relativeFrom="paragraph">
                  <wp:posOffset>156845</wp:posOffset>
                </wp:positionV>
                <wp:extent cx="0" cy="6949440"/>
                <wp:effectExtent l="0" t="0" r="19050" b="22860"/>
                <wp:wrapNone/>
                <wp:docPr id="355" name="Straight Connector 35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9D8C9" id="Straight Connector 355" o:spid="_x0000_s1026" style="position:absolute;flip:x;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" strokecolor="#4579b8 [3044]" strokeweight="0"/>
            </w:pict>
          </mc:Fallback>
        </mc:AlternateContent>
      </w:r>
    </w:p>
    <w:p w14:paraId="261EB757" w14:textId="77777777" w:rsidR="00855E26" w:rsidRDefault="00855E26" w:rsidP="00855E26">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268544" behindDoc="1" locked="0" layoutInCell="1" allowOverlap="1" wp14:anchorId="4A93A677" wp14:editId="1D660DA2">
                <wp:simplePos x="0" y="0"/>
                <wp:positionH relativeFrom="column">
                  <wp:posOffset>216673</wp:posOffset>
                </wp:positionH>
                <wp:positionV relativeFrom="paragraph">
                  <wp:posOffset>14191</wp:posOffset>
                </wp:positionV>
                <wp:extent cx="0" cy="6844665"/>
                <wp:effectExtent l="0" t="0" r="19050" b="32385"/>
                <wp:wrapNone/>
                <wp:docPr id="356" name="Straight Connector 356"/>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C40BE" id="Straight Connector 356" o:spid="_x0000_s1026" style="position:absolute;flip:x;z-index:-25104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308480" behindDoc="1" locked="0" layoutInCell="1" allowOverlap="1" wp14:anchorId="6F25B0A1" wp14:editId="13F5F3D9">
                <wp:simplePos x="0" y="0"/>
                <wp:positionH relativeFrom="column">
                  <wp:posOffset>4271838</wp:posOffset>
                </wp:positionH>
                <wp:positionV relativeFrom="paragraph">
                  <wp:posOffset>30093</wp:posOffset>
                </wp:positionV>
                <wp:extent cx="0" cy="6949440"/>
                <wp:effectExtent l="0" t="0" r="19050" b="22860"/>
                <wp:wrapNone/>
                <wp:docPr id="357" name="Straight Connector 35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1636F" id="Straight Connector 357" o:spid="_x0000_s1026" style="position:absolute;flip:x;z-index:-2510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U7yjFMoBAADeAwAADgAA&#10;AAAAAAAAAAAAAAAuAgAAZHJzL2Uyb0RvYy54bWxQSwECLQAUAAYACAAAACEAvWmCF+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307456" behindDoc="1" locked="0" layoutInCell="1" allowOverlap="1" wp14:anchorId="5D9879E9" wp14:editId="3D89D4AF">
                <wp:simplePos x="0" y="0"/>
                <wp:positionH relativeFrom="column">
                  <wp:posOffset>5313045</wp:posOffset>
                </wp:positionH>
                <wp:positionV relativeFrom="paragraph">
                  <wp:posOffset>28879</wp:posOffset>
                </wp:positionV>
                <wp:extent cx="0" cy="6949440"/>
                <wp:effectExtent l="0" t="0" r="19050" b="22860"/>
                <wp:wrapNone/>
                <wp:docPr id="358" name="Straight Connector 35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2D8F41" id="Straight Connector 358" o:spid="_x0000_s1026" style="position:absolute;flip:x;z-index:-2510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2.25pt" to="418.35pt,5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267520" behindDoc="0" locked="0" layoutInCell="1" allowOverlap="1" wp14:anchorId="6BB10CC5" wp14:editId="0243E18C">
                <wp:simplePos x="0" y="0"/>
                <wp:positionH relativeFrom="column">
                  <wp:posOffset>3028950</wp:posOffset>
                </wp:positionH>
                <wp:positionV relativeFrom="paragraph">
                  <wp:posOffset>12700</wp:posOffset>
                </wp:positionV>
                <wp:extent cx="0" cy="6949440"/>
                <wp:effectExtent l="0" t="0" r="19050" b="22860"/>
                <wp:wrapNone/>
                <wp:docPr id="359" name="Straight Connector 359"/>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953029" id="Straight Connector 359" o:spid="_x0000_s1026" style="position:absolute;flip:x;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n9UYkcUBAADRAwAADgAAAAAAAAAAAAAA&#10;AAAuAgAAZHJzL2Uyb0RvYy54bWxQSwECLQAUAAYACAAAACEAOJoQwdwAAAAKAQAADwAAAAAAAAAA&#10;AAAAAAAfBAAAZHJzL2Rvd25yZXYueG1sUEsFBgAAAAAEAAQA8wAAACgFAAAAAA==&#10;" strokecolor="#4579b8 [3044]"/>
            </w:pict>
          </mc:Fallback>
        </mc:AlternateContent>
      </w:r>
    </w:p>
    <w:p w14:paraId="036C517C" w14:textId="77777777" w:rsidR="00855E26" w:rsidRPr="00755387" w:rsidRDefault="00855E26" w:rsidP="00855E26">
      <w:pPr>
        <w:rPr>
          <w:rFonts w:ascii="Arial" w:hAnsi="Arial" w:cs="Arial"/>
          <w:sz w:val="20"/>
        </w:rPr>
      </w:pPr>
      <w:r>
        <w:rPr>
          <w:noProof/>
          <w:lang w:val="en-US"/>
        </w:rPr>
        <mc:AlternateContent>
          <mc:Choice Requires="wps">
            <w:drawing>
              <wp:anchor distT="0" distB="0" distL="114300" distR="114300" simplePos="0" relativeHeight="252305408" behindDoc="0" locked="0" layoutInCell="1" allowOverlap="1" wp14:anchorId="013074A1" wp14:editId="3AF703E1">
                <wp:simplePos x="0" y="0"/>
                <wp:positionH relativeFrom="column">
                  <wp:posOffset>1226185</wp:posOffset>
                </wp:positionH>
                <wp:positionV relativeFrom="paragraph">
                  <wp:posOffset>184785</wp:posOffset>
                </wp:positionV>
                <wp:extent cx="1812290" cy="0"/>
                <wp:effectExtent l="0" t="76200" r="16510" b="95250"/>
                <wp:wrapNone/>
                <wp:docPr id="360" name="Straight Arrow Connector 360"/>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0F23C4" id="Straight Arrow Connector 360" o:spid="_x0000_s1026" type="#_x0000_t32" style="position:absolute;margin-left:96.55pt;margin-top:14.55pt;width:142.7pt;height:0;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" strokecolor="#4579b8 [3044]" strokeweight="0">
                <v:stroke endarrow="block"/>
              </v:shape>
            </w:pict>
          </mc:Fallback>
        </mc:AlternateContent>
      </w:r>
      <w:r>
        <w:rPr>
          <w:rFonts w:asciiTheme="minorHAnsi" w:hAnsiTheme="minorHAnsi" w:cs="Arial"/>
          <w:szCs w:val="24"/>
        </w:rPr>
        <w:t xml:space="preserve">                                     </w:t>
      </w:r>
      <w:r w:rsidRPr="00755387">
        <w:rPr>
          <w:rFonts w:ascii="Arial" w:hAnsi="Arial" w:cs="Arial"/>
          <w:sz w:val="20"/>
        </w:rPr>
        <w:t>AT server setup Initialization</w:t>
      </w:r>
    </w:p>
    <w:p w14:paraId="6D7EC375" w14:textId="77777777" w:rsidR="00855E26" w:rsidRDefault="00855E26" w:rsidP="00855E26">
      <w:pPr>
        <w:rPr>
          <w:rFonts w:ascii="Arial" w:hAnsi="Arial" w:cs="Arial"/>
          <w:sz w:val="20"/>
        </w:rPr>
      </w:pPr>
    </w:p>
    <w:p w14:paraId="331D4F4C" w14:textId="77777777" w:rsidR="00855E26" w:rsidRPr="00215EAC" w:rsidRDefault="00855E26" w:rsidP="00855E26">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296192" behindDoc="0" locked="0" layoutInCell="1" allowOverlap="1" wp14:anchorId="315CB2D6" wp14:editId="4C459C40">
                <wp:simplePos x="0" y="0"/>
                <wp:positionH relativeFrom="margin">
                  <wp:posOffset>2219960</wp:posOffset>
                </wp:positionH>
                <wp:positionV relativeFrom="paragraph">
                  <wp:posOffset>52070</wp:posOffset>
                </wp:positionV>
                <wp:extent cx="1637665" cy="1685925"/>
                <wp:effectExtent l="0" t="0" r="19685" b="28575"/>
                <wp:wrapNone/>
                <wp:docPr id="361" name="Flowchart: Decision 361"/>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4D8906EA" w14:textId="77777777" w:rsidR="00944514" w:rsidRPr="00755387" w:rsidRDefault="00944514" w:rsidP="00855E26">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CB2D6" id="Flowchart: Decision 361" o:spid="_x0000_s1202" type="#_x0000_t110" style="position:absolute;margin-left:174.8pt;margin-top:4.1pt;width:128.95pt;height:132.75pt;z-index:25229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" fillcolor="white [3201]" strokecolor="#4f81bd [3204]" strokeweight="0">
                <v:textbox>
                  <w:txbxContent>
                    <w:p w14:paraId="4D8906EA" w14:textId="77777777" w:rsidR="00944514" w:rsidRPr="00755387" w:rsidRDefault="00944514" w:rsidP="00855E26">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0677F0C0" w14:textId="77777777" w:rsidR="00855E26" w:rsidRDefault="00855E26" w:rsidP="00855E26">
      <w:pPr>
        <w:rPr>
          <w:rFonts w:ascii="Arial" w:hAnsi="Arial" w:cs="Arial"/>
          <w:sz w:val="20"/>
        </w:rPr>
      </w:pPr>
      <w:r w:rsidRPr="00215EAC">
        <w:rPr>
          <w:rFonts w:ascii="Arial" w:hAnsi="Arial" w:cs="Arial"/>
          <w:sz w:val="20"/>
        </w:rPr>
        <w:tab/>
      </w:r>
    </w:p>
    <w:p w14:paraId="425BBCEF" w14:textId="77777777" w:rsidR="00855E26" w:rsidRPr="00215EAC" w:rsidRDefault="00855E26" w:rsidP="00855E26">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546BE5BB" w14:textId="77777777" w:rsidR="00855E26" w:rsidRPr="00215EAC" w:rsidRDefault="00855E26" w:rsidP="00855E26">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4A5906A8" w14:textId="77777777" w:rsidR="00855E26" w:rsidRPr="00215EAC" w:rsidRDefault="00855E26" w:rsidP="00855E26">
      <w:pPr>
        <w:rPr>
          <w:rFonts w:ascii="Arial" w:hAnsi="Arial" w:cs="Arial"/>
          <w:sz w:val="20"/>
        </w:rPr>
      </w:pPr>
    </w:p>
    <w:p w14:paraId="54613F0F" w14:textId="5060C495" w:rsidR="00855E26" w:rsidRPr="00215EAC" w:rsidRDefault="00855E26" w:rsidP="00855E26">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AT+K</w:t>
      </w:r>
      <w:r w:rsidR="00EF29BF">
        <w:rPr>
          <w:rFonts w:ascii="Arial" w:hAnsi="Arial" w:cs="Arial"/>
          <w:sz w:val="20"/>
        </w:rPr>
        <w:t xml:space="preserve">CNXUP   </w:t>
      </w:r>
      <w:r>
        <w:rPr>
          <w:rFonts w:ascii="Arial" w:hAnsi="Arial" w:cs="Arial"/>
          <w:sz w:val="20"/>
        </w:rPr>
        <w:t xml:space="preserve">                                                            No</w:t>
      </w:r>
    </w:p>
    <w:p w14:paraId="31BD0F19" w14:textId="77777777" w:rsidR="00855E26" w:rsidRPr="00215EAC" w:rsidRDefault="00855E26" w:rsidP="00855E26">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2306432" behindDoc="0" locked="0" layoutInCell="1" allowOverlap="1" wp14:anchorId="25881B4B" wp14:editId="718BD021">
                <wp:simplePos x="0" y="0"/>
                <wp:positionH relativeFrom="column">
                  <wp:posOffset>3857625</wp:posOffset>
                </wp:positionH>
                <wp:positionV relativeFrom="paragraph">
                  <wp:posOffset>14274</wp:posOffset>
                </wp:positionV>
                <wp:extent cx="2401294" cy="0"/>
                <wp:effectExtent l="0" t="76200" r="18415" b="95250"/>
                <wp:wrapNone/>
                <wp:docPr id="362" name="Straight Arrow Connector 362"/>
                <wp:cNvGraphicFramePr/>
                <a:graphic xmlns:a="http://schemas.openxmlformats.org/drawingml/2006/main">
                  <a:graphicData uri="http://schemas.microsoft.com/office/word/2010/wordprocessingShape">
                    <wps:wsp>
                      <wps:cNvCnPr/>
                      <wps:spPr>
                        <a:xfrm>
                          <a:off x="0" y="0"/>
                          <a:ext cx="2401294"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42BFE" id="Straight Arrow Connector 362" o:spid="_x0000_s1026" type="#_x0000_t32" style="position:absolute;margin-left:303.75pt;margin-top:1.1pt;width:189.1pt;height:0;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" strokecolor="#4579b8 [3044]" strokeweight="0">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273664" behindDoc="0" locked="0" layoutInCell="1" allowOverlap="1" wp14:anchorId="1BBC718F" wp14:editId="275D4042">
                <wp:simplePos x="0" y="0"/>
                <wp:positionH relativeFrom="column">
                  <wp:posOffset>219338</wp:posOffset>
                </wp:positionH>
                <wp:positionV relativeFrom="paragraph">
                  <wp:posOffset>18942</wp:posOffset>
                </wp:positionV>
                <wp:extent cx="2011680" cy="0"/>
                <wp:effectExtent l="0" t="76200" r="26670" b="95250"/>
                <wp:wrapNone/>
                <wp:docPr id="363" name="Straight Arrow Connector 363"/>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A2858" id="Straight Arrow Connector 363" o:spid="_x0000_s1026" type="#_x0000_t32" style="position:absolute;margin-left:17.25pt;margin-top:1.5pt;width:158.4pt;height:0;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" strokecolor="#4579b8 [3044]" strokeweight="0">
                <v:stroke endarrow="block"/>
              </v:shape>
            </w:pict>
          </mc:Fallback>
        </mc:AlternateContent>
      </w:r>
      <w:r w:rsidRPr="00215EAC">
        <w:rPr>
          <w:rFonts w:ascii="Arial" w:hAnsi="Arial" w:cs="Arial"/>
        </w:rPr>
        <w:t xml:space="preserve"> </w:t>
      </w:r>
    </w:p>
    <w:p w14:paraId="3CF8F418" w14:textId="77777777" w:rsidR="00855E26" w:rsidRDefault="00855E26" w:rsidP="00855E26">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35B91788" w14:textId="77777777" w:rsidR="00855E26" w:rsidRDefault="00855E26" w:rsidP="00855E26">
      <w:pPr>
        <w:tabs>
          <w:tab w:val="left" w:pos="3810"/>
          <w:tab w:val="left" w:pos="6090"/>
        </w:tabs>
        <w:rPr>
          <w:rFonts w:ascii="Arial" w:hAnsi="Arial" w:cs="Arial"/>
        </w:rPr>
      </w:pPr>
    </w:p>
    <w:p w14:paraId="18C89BF1" w14:textId="77777777" w:rsidR="00855E26" w:rsidRDefault="00855E26" w:rsidP="00855E26">
      <w:pPr>
        <w:tabs>
          <w:tab w:val="left" w:pos="6090"/>
        </w:tabs>
        <w:rPr>
          <w:rFonts w:ascii="Arial" w:hAnsi="Arial" w:cs="Arial"/>
        </w:rPr>
      </w:pPr>
      <w:r>
        <w:rPr>
          <w:rFonts w:ascii="Arial" w:hAnsi="Arial" w:cs="Arial"/>
        </w:rPr>
        <w:t xml:space="preserve">                                                                         </w:t>
      </w:r>
    </w:p>
    <w:p w14:paraId="631336BA" w14:textId="77777777" w:rsidR="00855E26" w:rsidRDefault="00855E26" w:rsidP="00855E26">
      <w:pPr>
        <w:tabs>
          <w:tab w:val="left" w:pos="6090"/>
        </w:tabs>
        <w:rPr>
          <w:rFonts w:ascii="Arial" w:hAnsi="Arial" w:cs="Arial"/>
        </w:rPr>
      </w:pPr>
      <w:r>
        <w:rPr>
          <w:rFonts w:ascii="Arial" w:hAnsi="Arial" w:cs="Arial"/>
        </w:rPr>
        <w:t xml:space="preserve">                                                                           </w:t>
      </w:r>
    </w:p>
    <w:p w14:paraId="73277707" w14:textId="77777777" w:rsidR="00855E26" w:rsidRPr="00200FA7" w:rsidRDefault="00855E26" w:rsidP="00855E26">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4C0E323E" w14:textId="77777777" w:rsidR="00855E26" w:rsidRPr="00755387" w:rsidRDefault="00855E26" w:rsidP="00855E26">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57AA412D" w14:textId="77777777" w:rsidR="00855E26" w:rsidRPr="00572F5A" w:rsidRDefault="00855E26" w:rsidP="00855E26">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274688" behindDoc="0" locked="0" layoutInCell="1" allowOverlap="1" wp14:anchorId="3F76FE7E" wp14:editId="530DEB6F">
                <wp:simplePos x="0" y="0"/>
                <wp:positionH relativeFrom="column">
                  <wp:posOffset>1227151</wp:posOffset>
                </wp:positionH>
                <wp:positionV relativeFrom="paragraph">
                  <wp:posOffset>8255</wp:posOffset>
                </wp:positionV>
                <wp:extent cx="1800225" cy="0"/>
                <wp:effectExtent l="38100" t="76200" r="0" b="95250"/>
                <wp:wrapNone/>
                <wp:docPr id="364" name="Straight Arrow Connector 364"/>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51774D" id="Straight Arrow Connector 364" o:spid="_x0000_s1026" type="#_x0000_t32" style="position:absolute;margin-left:96.65pt;margin-top:.65pt;width:141.75pt;height:0;flip:x;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39932E38" w14:textId="77777777" w:rsidR="00855E26" w:rsidRDefault="00855E26" w:rsidP="00855E26">
      <w:pPr>
        <w:tabs>
          <w:tab w:val="left" w:pos="6090"/>
        </w:tabs>
        <w:rPr>
          <w:rFonts w:ascii="Arial" w:hAnsi="Arial" w:cs="Arial"/>
        </w:rPr>
      </w:pPr>
    </w:p>
    <w:p w14:paraId="5E60F023" w14:textId="77777777" w:rsidR="00855E26" w:rsidRPr="00215EAC" w:rsidRDefault="00855E26" w:rsidP="00855E26">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295168" behindDoc="0" locked="0" layoutInCell="1" allowOverlap="1" wp14:anchorId="580DDBFC" wp14:editId="26BD4A82">
                <wp:simplePos x="0" y="0"/>
                <wp:positionH relativeFrom="column">
                  <wp:posOffset>547777</wp:posOffset>
                </wp:positionH>
                <wp:positionV relativeFrom="paragraph">
                  <wp:posOffset>7956</wp:posOffset>
                </wp:positionV>
                <wp:extent cx="1390650" cy="491706"/>
                <wp:effectExtent l="0" t="0" r="19050" b="22860"/>
                <wp:wrapNone/>
                <wp:docPr id="365" name="Rectangle 365"/>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1EB0B359" w14:textId="77777777" w:rsidR="00944514" w:rsidRPr="00755387" w:rsidRDefault="00944514" w:rsidP="00855E26">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DDBFC" id="Rectangle 365" o:spid="_x0000_s1203" style="position:absolute;margin-left:43.15pt;margin-top:.65pt;width:109.5pt;height:38.7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" fillcolor="white [3201]" strokecolor="#4f81bd [3204]" strokeweight="0">
                <v:textbox>
                  <w:txbxContent>
                    <w:p w14:paraId="1EB0B359" w14:textId="77777777" w:rsidR="00944514" w:rsidRPr="00755387" w:rsidRDefault="00944514" w:rsidP="00855E26">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47E947BB" w14:textId="77777777" w:rsidR="00855E26" w:rsidRPr="00215EAC" w:rsidRDefault="00855E26" w:rsidP="00855E26">
      <w:pPr>
        <w:tabs>
          <w:tab w:val="left" w:pos="6090"/>
        </w:tabs>
        <w:rPr>
          <w:rFonts w:ascii="Arial" w:hAnsi="Arial" w:cs="Arial"/>
        </w:rPr>
      </w:pPr>
    </w:p>
    <w:p w14:paraId="5B71A2AE" w14:textId="77777777" w:rsidR="00855E26" w:rsidRPr="00215EAC" w:rsidRDefault="00855E26" w:rsidP="00855E26">
      <w:pPr>
        <w:tabs>
          <w:tab w:val="left" w:pos="6090"/>
        </w:tabs>
        <w:rPr>
          <w:rFonts w:ascii="Arial" w:hAnsi="Arial" w:cs="Arial"/>
        </w:rPr>
      </w:pPr>
    </w:p>
    <w:p w14:paraId="317ACD92" w14:textId="77777777" w:rsidR="00855E26" w:rsidRDefault="00855E26" w:rsidP="00855E26">
      <w:pPr>
        <w:tabs>
          <w:tab w:val="left" w:pos="6090"/>
        </w:tabs>
        <w:rPr>
          <w:rFonts w:ascii="Arial" w:hAnsi="Arial" w:cs="Arial"/>
        </w:rPr>
      </w:pPr>
    </w:p>
    <w:p w14:paraId="4F2D2424" w14:textId="77777777" w:rsidR="00855E26" w:rsidRDefault="00855E26" w:rsidP="00855E26">
      <w:pPr>
        <w:tabs>
          <w:tab w:val="left" w:pos="6090"/>
        </w:tabs>
        <w:rPr>
          <w:rFonts w:ascii="Arial" w:hAnsi="Arial" w:cs="Arial"/>
        </w:rPr>
      </w:pPr>
    </w:p>
    <w:p w14:paraId="11D06B92" w14:textId="77777777" w:rsidR="00855E26" w:rsidRPr="00215EAC" w:rsidRDefault="00855E26" w:rsidP="00855E26">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272640" behindDoc="0" locked="0" layoutInCell="1" allowOverlap="1" wp14:anchorId="46E02FA6" wp14:editId="2190C5A7">
                <wp:simplePos x="0" y="0"/>
                <wp:positionH relativeFrom="column">
                  <wp:posOffset>309245</wp:posOffset>
                </wp:positionH>
                <wp:positionV relativeFrom="paragraph">
                  <wp:posOffset>10100</wp:posOffset>
                </wp:positionV>
                <wp:extent cx="1876425" cy="1293962"/>
                <wp:effectExtent l="0" t="0" r="28575" b="20955"/>
                <wp:wrapNone/>
                <wp:docPr id="366" name="Diamond 366"/>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D530A6B" w14:textId="77777777" w:rsidR="00944514" w:rsidRPr="00755387" w:rsidRDefault="00944514" w:rsidP="00855E26">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02FA6" id="Diamond 366" o:spid="_x0000_s1204" type="#_x0000_t4" style="position:absolute;margin-left:24.35pt;margin-top:.8pt;width:147.75pt;height:101.9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" fillcolor="white [3201]" strokecolor="#4f81bd [3204]" strokeweight="0">
                <v:textbox>
                  <w:txbxContent>
                    <w:p w14:paraId="6D530A6B" w14:textId="77777777" w:rsidR="00944514" w:rsidRPr="00755387" w:rsidRDefault="00944514" w:rsidP="00855E26">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03BB8880" w14:textId="77777777" w:rsidR="00855E26" w:rsidRPr="00215EAC" w:rsidRDefault="00855E26" w:rsidP="00855E26">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298240" behindDoc="0" locked="0" layoutInCell="1" allowOverlap="1" wp14:anchorId="49FB630C" wp14:editId="4C1392DC">
                <wp:simplePos x="0" y="0"/>
                <wp:positionH relativeFrom="column">
                  <wp:posOffset>4176910</wp:posOffset>
                </wp:positionH>
                <wp:positionV relativeFrom="paragraph">
                  <wp:posOffset>49890</wp:posOffset>
                </wp:positionV>
                <wp:extent cx="1762125" cy="704850"/>
                <wp:effectExtent l="57150" t="38100" r="85725" b="95250"/>
                <wp:wrapNone/>
                <wp:docPr id="367" name="Rectangle 367"/>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AD7F411" w14:textId="77777777" w:rsidR="00944514" w:rsidRPr="00755387" w:rsidRDefault="00944514" w:rsidP="00855E26">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FB630C" id="Rectangle 367" o:spid="_x0000_s1205" style="position:absolute;margin-left:328.9pt;margin-top:3.95pt;width:138.75pt;height:55.5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" fillcolor="#92d050" strokecolor="#92d050">
                <v:shadow on="t" color="black" opacity="24903f" origin=",.5" offset="0,.55556mm"/>
                <v:textbox>
                  <w:txbxContent>
                    <w:p w14:paraId="5AD7F411" w14:textId="77777777" w:rsidR="00944514" w:rsidRPr="00755387" w:rsidRDefault="00944514" w:rsidP="00855E26">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4C703C6A" w14:textId="77777777" w:rsidR="00855E26" w:rsidRPr="00215EAC" w:rsidRDefault="00855E26" w:rsidP="00855E26">
      <w:pPr>
        <w:spacing w:after="120"/>
        <w:ind w:firstLine="720"/>
        <w:rPr>
          <w:rFonts w:ascii="Arial" w:hAnsi="Arial" w:cs="Arial"/>
          <w:sz w:val="20"/>
        </w:rPr>
      </w:pPr>
      <w:r>
        <w:rPr>
          <w:rFonts w:ascii="Arial" w:hAnsi="Arial" w:cs="Arial"/>
          <w:sz w:val="20"/>
        </w:rPr>
        <w:t xml:space="preserve">                                                  Yes        </w:t>
      </w:r>
    </w:p>
    <w:p w14:paraId="08CA84E7" w14:textId="77777777" w:rsidR="00855E26" w:rsidRPr="00215EAC" w:rsidRDefault="00855E26" w:rsidP="00855E26">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297216" behindDoc="0" locked="0" layoutInCell="1" allowOverlap="1" wp14:anchorId="25F5D10C" wp14:editId="62618C01">
                <wp:simplePos x="0" y="0"/>
                <wp:positionH relativeFrom="column">
                  <wp:posOffset>2165350</wp:posOffset>
                </wp:positionH>
                <wp:positionV relativeFrom="paragraph">
                  <wp:posOffset>77206</wp:posOffset>
                </wp:positionV>
                <wp:extent cx="2011680" cy="0"/>
                <wp:effectExtent l="0" t="76200" r="26670" b="95250"/>
                <wp:wrapNone/>
                <wp:docPr id="368" name="Straight Arrow Connector 368"/>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EA927F" id="Straight Arrow Connector 368" o:spid="_x0000_s1026" type="#_x0000_t32" style="position:absolute;margin-left:170.5pt;margin-top:6.1pt;width:158.4pt;height:0;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Ocia03Y&#10;AQAACg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5C5955F4" w14:textId="77777777" w:rsidR="00855E26" w:rsidRDefault="00855E26" w:rsidP="00855E26">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6A4348C8" w14:textId="77777777" w:rsidR="00855E26" w:rsidRDefault="00855E26" w:rsidP="00855E26">
      <w:pPr>
        <w:ind w:left="1440" w:firstLine="720"/>
        <w:rPr>
          <w:rFonts w:ascii="Arial" w:hAnsi="Arial" w:cs="Arial"/>
        </w:rPr>
      </w:pPr>
    </w:p>
    <w:p w14:paraId="324C0403" w14:textId="77777777" w:rsidR="00855E26" w:rsidRDefault="00855E26" w:rsidP="00855E26">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2942BB63" w14:textId="0FEE406C" w:rsidR="00855E26" w:rsidRDefault="00855E26" w:rsidP="00855E26">
      <w:pPr>
        <w:rPr>
          <w:rFonts w:ascii="Arial" w:hAnsi="Arial" w:cs="Arial"/>
        </w:rPr>
      </w:pPr>
      <w:r>
        <w:rPr>
          <w:rFonts w:ascii="Arial" w:hAnsi="Arial" w:cs="Arial"/>
        </w:rPr>
        <w:t xml:space="preserve">                                </w:t>
      </w:r>
      <w:r w:rsidRPr="003477FB">
        <w:rPr>
          <w:rFonts w:asciiTheme="minorHAnsi" w:hAnsiTheme="minorHAnsi" w:cs="Arial"/>
        </w:rPr>
        <w:t>No</w:t>
      </w:r>
    </w:p>
    <w:p w14:paraId="001B85B5" w14:textId="3DB400F8" w:rsidR="00855E26" w:rsidRDefault="00855E26" w:rsidP="00855E26">
      <w:pPr>
        <w:rPr>
          <w:rFonts w:ascii="Arial" w:hAnsi="Arial" w:cs="Arial"/>
        </w:rPr>
      </w:pPr>
    </w:p>
    <w:p w14:paraId="315769D4" w14:textId="5F2D0F8E" w:rsidR="00855E26" w:rsidRDefault="00AB0F7F" w:rsidP="00AB0F7F">
      <w:r w:rsidRPr="00215EAC">
        <w:rPr>
          <w:rFonts w:ascii="Arial" w:hAnsi="Arial" w:cs="Arial"/>
          <w:noProof/>
          <w:sz w:val="20"/>
          <w:lang w:val="en-US"/>
        </w:rPr>
        <mc:AlternateContent>
          <mc:Choice Requires="wps">
            <w:drawing>
              <wp:anchor distT="0" distB="0" distL="114300" distR="114300" simplePos="0" relativeHeight="252318720" behindDoc="0" locked="0" layoutInCell="1" allowOverlap="1" wp14:anchorId="60BA85E8" wp14:editId="210B19A1">
                <wp:simplePos x="0" y="0"/>
                <wp:positionH relativeFrom="column">
                  <wp:posOffset>514350</wp:posOffset>
                </wp:positionH>
                <wp:positionV relativeFrom="paragraph">
                  <wp:posOffset>6350</wp:posOffset>
                </wp:positionV>
                <wp:extent cx="1449238" cy="1262643"/>
                <wp:effectExtent l="0" t="0" r="17780" b="13970"/>
                <wp:wrapNone/>
                <wp:docPr id="432" name="Diamond 432"/>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5B167E8" w14:textId="77777777" w:rsidR="00944514" w:rsidRPr="00FF4556" w:rsidRDefault="00944514" w:rsidP="00AB0F7F">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85E8" id="Diamond 432" o:spid="_x0000_s1206" type="#_x0000_t4" style="position:absolute;margin-left:40.5pt;margin-top:.5pt;width:114.1pt;height:99.4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" fillcolor="white [3201]" strokecolor="#4f81bd [3204]" strokeweight="0">
                <v:textbox>
                  <w:txbxContent>
                    <w:p w14:paraId="15B167E8" w14:textId="77777777" w:rsidR="00944514" w:rsidRPr="00FF4556" w:rsidRDefault="00944514" w:rsidP="00AB0F7F">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r w:rsidR="00855E26">
        <w:t xml:space="preserve">        </w:t>
      </w:r>
    </w:p>
    <w:p w14:paraId="7E05D929" w14:textId="104FA3CA" w:rsidR="00AB0F7F" w:rsidRDefault="00AB0F7F" w:rsidP="00AB0F7F"/>
    <w:p w14:paraId="6127DCBD" w14:textId="6B11ED15" w:rsidR="00AB0F7F" w:rsidRDefault="00AB0F7F" w:rsidP="00AB0F7F">
      <w:r>
        <w:t xml:space="preserve">       </w:t>
      </w:r>
      <w:r w:rsidRPr="00FF4556">
        <w:rPr>
          <w:rFonts w:asciiTheme="minorHAnsi" w:hAnsiTheme="minorHAnsi" w:cs="Arial"/>
          <w:szCs w:val="24"/>
        </w:rPr>
        <w:t>No</w:t>
      </w:r>
    </w:p>
    <w:p w14:paraId="0A55C9D2" w14:textId="7634E481" w:rsidR="00AB0F7F" w:rsidRDefault="00AB0F7F" w:rsidP="00AB0F7F">
      <w:r>
        <w:rPr>
          <w:noProof/>
          <w:lang w:val="en-US"/>
        </w:rPr>
        <mc:AlternateContent>
          <mc:Choice Requires="wps">
            <w:drawing>
              <wp:anchor distT="0" distB="0" distL="114300" distR="114300" simplePos="0" relativeHeight="252319744" behindDoc="0" locked="0" layoutInCell="1" allowOverlap="1" wp14:anchorId="662F15CF" wp14:editId="7033A674">
                <wp:simplePos x="0" y="0"/>
                <wp:positionH relativeFrom="column">
                  <wp:posOffset>219075</wp:posOffset>
                </wp:positionH>
                <wp:positionV relativeFrom="paragraph">
                  <wp:posOffset>76200</wp:posOffset>
                </wp:positionV>
                <wp:extent cx="304800" cy="0"/>
                <wp:effectExtent l="38100" t="76200" r="0" b="95250"/>
                <wp:wrapNone/>
                <wp:docPr id="441" name="Straight Arrow Connector 441"/>
                <wp:cNvGraphicFramePr/>
                <a:graphic xmlns:a="http://schemas.openxmlformats.org/drawingml/2006/main">
                  <a:graphicData uri="http://schemas.microsoft.com/office/word/2010/wordprocessingShape">
                    <wps:wsp>
                      <wps:cNvCnPr/>
                      <wps:spPr>
                        <a:xfrm flipH="1">
                          <a:off x="0" y="0"/>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5C47D8" id="Straight Arrow Connector 441" o:spid="_x0000_s1026" type="#_x0000_t32" style="position:absolute;margin-left:17.25pt;margin-top:6pt;width:24pt;height:0;flip:x;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" strokecolor="#4579b8 [3044]">
                <v:stroke endarrow="block"/>
              </v:shape>
            </w:pict>
          </mc:Fallback>
        </mc:AlternateContent>
      </w:r>
    </w:p>
    <w:p w14:paraId="17CF46F2" w14:textId="77777777" w:rsidR="00AB0F7F" w:rsidRPr="00755387" w:rsidRDefault="00AB0F7F" w:rsidP="00AB0F7F">
      <w:pPr>
        <w:tabs>
          <w:tab w:val="left" w:pos="6615"/>
        </w:tabs>
        <w:rPr>
          <w:rFonts w:ascii="Arial" w:hAnsi="Arial" w:cs="Arial"/>
          <w:sz w:val="20"/>
        </w:rPr>
      </w:pPr>
      <w:r>
        <w:t xml:space="preserve">       </w:t>
      </w:r>
      <w:r w:rsidRPr="00755387">
        <w:rPr>
          <w:rFonts w:ascii="Arial" w:hAnsi="Arial" w:cs="Arial"/>
          <w:sz w:val="20"/>
        </w:rPr>
        <w:t xml:space="preserve">Send          </w:t>
      </w:r>
    </w:p>
    <w:p w14:paraId="05E17880" w14:textId="49AAEB1D" w:rsidR="00AB0F7F" w:rsidRPr="00755387" w:rsidRDefault="00AB0F7F" w:rsidP="00AB0F7F">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error </w:t>
      </w:r>
    </w:p>
    <w:p w14:paraId="35D87E06" w14:textId="3D813BC9" w:rsidR="00AB0F7F" w:rsidRPr="00755387" w:rsidRDefault="00AB0F7F" w:rsidP="00AB0F7F">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45B99ECF" w14:textId="110C9DA2" w:rsidR="00AB0F7F" w:rsidRDefault="00AB0F7F" w:rsidP="00AB0F7F">
      <w:r>
        <w:rPr>
          <w:rFonts w:ascii="Arial" w:hAnsi="Arial" w:cs="Arial"/>
          <w:sz w:val="20"/>
        </w:rPr>
        <w:t xml:space="preserve">       </w:t>
      </w:r>
      <w:r w:rsidRPr="00755387">
        <w:rPr>
          <w:rFonts w:ascii="Arial" w:hAnsi="Arial" w:cs="Arial"/>
          <w:sz w:val="20"/>
        </w:rPr>
        <w:t>response</w:t>
      </w:r>
    </w:p>
    <w:p w14:paraId="46718011" w14:textId="6D2F841F" w:rsidR="00AB0F7F" w:rsidRDefault="00AB0F7F" w:rsidP="00AB0F7F">
      <w:r>
        <w:t xml:space="preserve">                                       </w:t>
      </w:r>
      <w:r w:rsidRPr="00FF4556">
        <w:rPr>
          <w:rFonts w:asciiTheme="minorHAnsi" w:hAnsiTheme="minorHAnsi" w:cs="Arial"/>
          <w:szCs w:val="24"/>
        </w:rPr>
        <w:t>Yes</w:t>
      </w:r>
    </w:p>
    <w:p w14:paraId="35CFA7D0" w14:textId="303C7762" w:rsidR="00855E26" w:rsidRPr="002F3390" w:rsidRDefault="00855E26" w:rsidP="00855E26">
      <w:pPr>
        <w:autoSpaceDE w:val="0"/>
        <w:autoSpaceDN w:val="0"/>
        <w:adjustRightInd w:val="0"/>
        <w:rPr>
          <w:rFonts w:ascii="Arial" w:hAnsi="Arial" w:cs="Arial"/>
        </w:rPr>
      </w:pPr>
    </w:p>
    <w:p w14:paraId="7C86429F" w14:textId="1ABCB7C8" w:rsidR="00AB0F7F" w:rsidRDefault="008219AD" w:rsidP="00AB0F7F">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286976" behindDoc="0" locked="0" layoutInCell="1" allowOverlap="1" wp14:anchorId="15466ED0" wp14:editId="710BACB1">
                <wp:simplePos x="0" y="0"/>
                <wp:positionH relativeFrom="page">
                  <wp:align>right</wp:align>
                </wp:positionH>
                <wp:positionV relativeFrom="paragraph">
                  <wp:posOffset>-28575</wp:posOffset>
                </wp:positionV>
                <wp:extent cx="771525" cy="649605"/>
                <wp:effectExtent l="0" t="0" r="28575" b="17145"/>
                <wp:wrapNone/>
                <wp:docPr id="390" name="Rectangle 390"/>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115A2B0" w14:textId="77777777" w:rsidR="00944514" w:rsidRDefault="00944514" w:rsidP="00855E26">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66ED0" id="Rectangle 390" o:spid="_x0000_s1207" style="position:absolute;left:0;text-align:left;margin-left:9.55pt;margin-top:-2.25pt;width:60.75pt;height:51.15pt;z-index:2522869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" fillcolor="#8064a2 [3207]" strokecolor="#3f3151 [1607]" strokeweight="1pt">
                <v:textbox>
                  <w:txbxContent>
                    <w:p w14:paraId="2115A2B0" w14:textId="77777777" w:rsidR="00944514" w:rsidRDefault="00944514" w:rsidP="00855E26">
                      <w:pPr>
                        <w:jc w:val="center"/>
                      </w:pPr>
                      <w:r>
                        <w:t>Modem</w:t>
                      </w:r>
                    </w:p>
                  </w:txbxContent>
                </v:textbox>
                <w10:wrap anchorx="page"/>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304384" behindDoc="0" locked="0" layoutInCell="1" allowOverlap="1" wp14:anchorId="41616067" wp14:editId="4FBC1DA4">
                <wp:simplePos x="0" y="0"/>
                <wp:positionH relativeFrom="column">
                  <wp:posOffset>2535555</wp:posOffset>
                </wp:positionH>
                <wp:positionV relativeFrom="paragraph">
                  <wp:posOffset>11430</wp:posOffset>
                </wp:positionV>
                <wp:extent cx="1143000" cy="640080"/>
                <wp:effectExtent l="0" t="0" r="19050" b="26670"/>
                <wp:wrapNone/>
                <wp:docPr id="391" name="Rectangle 39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5E7AAFC" w14:textId="77777777" w:rsidR="00944514" w:rsidRDefault="00944514" w:rsidP="00855E26">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616067" id="Rectangle 391" o:spid="_x0000_s1208" style="position:absolute;left:0;text-align:left;margin-left:199.65pt;margin-top:.9pt;width:90pt;height:50.4pt;z-index:25230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eeQwQIAAA0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" fillcolor="#c0504d [3205]" strokecolor="#5a5a5a [2109]" strokeweight="1pt">
                <v:textbox>
                  <w:txbxContent>
                    <w:p w14:paraId="15E7AAFC" w14:textId="77777777" w:rsidR="00944514" w:rsidRDefault="00944514" w:rsidP="00855E26">
                      <w:pPr>
                        <w:jc w:val="center"/>
                      </w:pPr>
                      <w:r>
                        <w:t>Legato AT Server</w:t>
                      </w:r>
                    </w:p>
                  </w:txbxContent>
                </v:textbox>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294144" behindDoc="0" locked="0" layoutInCell="1" allowOverlap="1" wp14:anchorId="7ECA0EB1" wp14:editId="28A28EA5">
                <wp:simplePos x="0" y="0"/>
                <wp:positionH relativeFrom="column">
                  <wp:posOffset>4914900</wp:posOffset>
                </wp:positionH>
                <wp:positionV relativeFrom="paragraph">
                  <wp:posOffset>-38100</wp:posOffset>
                </wp:positionV>
                <wp:extent cx="819150" cy="640080"/>
                <wp:effectExtent l="57150" t="38100" r="76200" b="102870"/>
                <wp:wrapNone/>
                <wp:docPr id="392" name="Rectangle 392"/>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0C62021F" w14:textId="77777777" w:rsidR="00944514" w:rsidRDefault="00944514" w:rsidP="00855E26">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A0EB1" id="Rectangle 392" o:spid="_x0000_s1209" style="position:absolute;left:0;text-align:left;margin-left:387pt;margin-top:-3pt;width:64.5pt;height:50.4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" fillcolor="#c0504d [3205]" strokecolor="#5a5a5a [2109]" strokeweight="1pt">
                <v:shadow on="t" color="black" opacity="24903f" origin=",.5" offset="0,.55556mm"/>
                <v:textbox>
                  <w:txbxContent>
                    <w:p w14:paraId="0C62021F" w14:textId="77777777" w:rsidR="00944514" w:rsidRDefault="00944514" w:rsidP="00855E26">
                      <w:pPr>
                        <w:jc w:val="center"/>
                      </w:pPr>
                      <w:r>
                        <w:t>Modem Service (mdc)</w:t>
                      </w:r>
                    </w:p>
                  </w:txbxContent>
                </v:textbox>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293120" behindDoc="0" locked="0" layoutInCell="1" allowOverlap="1" wp14:anchorId="7F470A9B" wp14:editId="636EE520">
                <wp:simplePos x="0" y="0"/>
                <wp:positionH relativeFrom="column">
                  <wp:posOffset>3771900</wp:posOffset>
                </wp:positionH>
                <wp:positionV relativeFrom="paragraph">
                  <wp:posOffset>-19050</wp:posOffset>
                </wp:positionV>
                <wp:extent cx="942975" cy="640080"/>
                <wp:effectExtent l="0" t="0" r="28575" b="26670"/>
                <wp:wrapNone/>
                <wp:docPr id="393" name="Rectangle 393"/>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660E96C" w14:textId="77777777" w:rsidR="00944514" w:rsidRDefault="00944514" w:rsidP="00855E26">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70A9B" id="Rectangle 393" o:spid="_x0000_s1210" style="position:absolute;left:0;text-align:left;margin-left:297pt;margin-top:-1.5pt;width:74.25pt;height:50.4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" fillcolor="#c0504d [3205]" strokecolor="#243f60 [1604]" strokeweight="1pt">
                <v:textbox>
                  <w:txbxContent>
                    <w:p w14:paraId="1660E96C" w14:textId="77777777" w:rsidR="00944514" w:rsidRDefault="00944514" w:rsidP="00855E26">
                      <w:pPr>
                        <w:jc w:val="center"/>
                      </w:pPr>
                      <w:r>
                        <w:t>Other Legato Services</w:t>
                      </w:r>
                    </w:p>
                  </w:txbxContent>
                </v:textbox>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4928" behindDoc="0" locked="0" layoutInCell="1" allowOverlap="1" wp14:anchorId="3058F08A" wp14:editId="5F10B7E5">
                <wp:simplePos x="0" y="0"/>
                <wp:positionH relativeFrom="margin">
                  <wp:align>left</wp:align>
                </wp:positionH>
                <wp:positionV relativeFrom="paragraph">
                  <wp:posOffset>9525</wp:posOffset>
                </wp:positionV>
                <wp:extent cx="742950" cy="640080"/>
                <wp:effectExtent l="0" t="0" r="19050" b="26670"/>
                <wp:wrapNone/>
                <wp:docPr id="395" name="Rectangle 395"/>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2C428FF" w14:textId="77777777" w:rsidR="00944514" w:rsidRDefault="00944514" w:rsidP="00855E26">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8F08A" id="Rectangle 395" o:spid="_x0000_s1211" style="position:absolute;left:0;text-align:left;margin-left:0;margin-top:.75pt;width:58.5pt;height:50.4pt;z-index:25228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2u4C&#10;3r0CAADVBQAADgAAAAAAAAAAAAAAAAAuAgAAZHJzL2Uyb0RvYy54bWxQSwECLQAUAAYACAAAACEA&#10;8bENDt0AAAAGAQAADwAAAAAAAAAAAAAAAAAXBQAAZHJzL2Rvd25yZXYueG1sUEsFBgAAAAAEAAQA&#10;8wAAACEGAAAAAA==&#10;" fillcolor="#f79646 [3209]" strokecolor="#5a5a5a [2109]" strokeweight="1pt">
                <v:textbox>
                  <w:txbxContent>
                    <w:p w14:paraId="32C428FF" w14:textId="77777777" w:rsidR="00944514" w:rsidRDefault="00944514" w:rsidP="00855E26">
                      <w:pPr>
                        <w:jc w:val="center"/>
                      </w:pPr>
                      <w:r>
                        <w:t>Host with Linux OS</w:t>
                      </w:r>
                    </w:p>
                  </w:txbxContent>
                </v:textbox>
                <w10:wrap anchorx="margin"/>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5952" behindDoc="0" locked="0" layoutInCell="1" allowOverlap="1" wp14:anchorId="1F6BBD43" wp14:editId="03486A7E">
                <wp:simplePos x="0" y="0"/>
                <wp:positionH relativeFrom="column">
                  <wp:posOffset>895350</wp:posOffset>
                </wp:positionH>
                <wp:positionV relativeFrom="paragraph">
                  <wp:posOffset>0</wp:posOffset>
                </wp:positionV>
                <wp:extent cx="828675" cy="640080"/>
                <wp:effectExtent l="57150" t="38100" r="85725" b="102870"/>
                <wp:wrapNone/>
                <wp:docPr id="397" name="Rectangle 397"/>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176C086D" w14:textId="77777777" w:rsidR="00944514" w:rsidRDefault="00944514" w:rsidP="00855E26">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BBD43" id="Rectangle 397" o:spid="_x0000_s1212" style="position:absolute;left:0;text-align:left;margin-left:70.5pt;margin-top:0;width:65.25pt;height:50.4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" fillcolor="#4f81bd [3204]" strokecolor="#5a5a5a [2109]" strokeweight="1pt">
                <v:shadow on="t" color="black" opacity="24903f" origin=",.5" offset="0,.55556mm"/>
                <v:textbox>
                  <w:txbxContent>
                    <w:p w14:paraId="176C086D" w14:textId="77777777" w:rsidR="00944514" w:rsidRDefault="00944514" w:rsidP="00855E26">
                      <w:pPr>
                        <w:jc w:val="center"/>
                      </w:pPr>
                      <w:r>
                        <w:t>Legato App</w:t>
                      </w:r>
                    </w:p>
                  </w:txbxContent>
                </v:textbox>
              </v: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2880" behindDoc="0" locked="0" layoutInCell="1" allowOverlap="1" wp14:anchorId="0C2A0B44" wp14:editId="43FED89E">
                <wp:simplePos x="0" y="0"/>
                <wp:positionH relativeFrom="margin">
                  <wp:align>right</wp:align>
                </wp:positionH>
                <wp:positionV relativeFrom="paragraph">
                  <wp:posOffset>9525</wp:posOffset>
                </wp:positionV>
                <wp:extent cx="361950" cy="504825"/>
                <wp:effectExtent l="0" t="0" r="0" b="9525"/>
                <wp:wrapNone/>
                <wp:docPr id="398" name="Rounded Rectangle 39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E5B4FC"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A0B44" id="Rounded Rectangle 398" o:spid="_x0000_s1213" style="position:absolute;left:0;text-align:left;margin-left:-22.7pt;margin-top:.75pt;width:28.5pt;height:39.75pt;z-index:25228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CEdUa/gQIAAE4F&#10;AAAOAAAAAAAAAAAAAAAAAC4CAABkcnMvZTJvRG9jLnhtbFBLAQItABQABgAIAAAAIQA4mafO2QAA&#10;AAQBAAAPAAAAAAAAAAAAAAAAANsEAABkcnMvZG93bnJldi54bWxQSwUGAAAAAAQABADzAAAA4QUA&#10;AAAA&#10;" fillcolor="white [3201]" stroked="f" strokeweight="2pt">
                <v:textbox>
                  <w:txbxContent>
                    <w:p w14:paraId="61E5B4FC" w14:textId="77777777" w:rsidR="00944514" w:rsidRPr="00B6176C" w:rsidRDefault="00944514" w:rsidP="00855E26">
                      <w:pPr>
                        <w:jc w:val="center"/>
                      </w:pPr>
                    </w:p>
                  </w:txbxContent>
                </v:textbox>
                <w10:wrap anchorx="margin"/>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3904" behindDoc="1" locked="0" layoutInCell="1" allowOverlap="1" wp14:anchorId="22C8F69D" wp14:editId="12A9ABB2">
                <wp:simplePos x="0" y="0"/>
                <wp:positionH relativeFrom="column">
                  <wp:posOffset>1438275</wp:posOffset>
                </wp:positionH>
                <wp:positionV relativeFrom="paragraph">
                  <wp:posOffset>4238625</wp:posOffset>
                </wp:positionV>
                <wp:extent cx="3048000" cy="304800"/>
                <wp:effectExtent l="0" t="0" r="0" b="0"/>
                <wp:wrapNone/>
                <wp:docPr id="400" name="Rounded Rectangle 400"/>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3DF0D07" w14:textId="77777777" w:rsidR="00944514" w:rsidRPr="003B4DCF" w:rsidRDefault="00944514" w:rsidP="00855E26">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C8F69D" id="Rounded Rectangle 400" o:spid="_x0000_s1214" style="position:absolute;left:0;text-align:left;margin-left:113.25pt;margin-top:333.75pt;width:240pt;height:24pt;z-index:-2510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LbWyyh+AgAA&#10;TwUAAA4AAAAAAAAAAAAAAAAALgIAAGRycy9lMm9Eb2MueG1sUEsBAi0AFAAGAAgAAAAhANnISl7e&#10;AAAACwEAAA8AAAAAAAAAAAAAAAAA2AQAAGRycy9kb3ducmV2LnhtbFBLBQYAAAAABAAEAPMAAADj&#10;BQAAAAA=&#10;" fillcolor="white [3201]" stroked="f" strokeweight="2pt">
                <v:textbox>
                  <w:txbxContent>
                    <w:p w14:paraId="43DF0D07" w14:textId="77777777" w:rsidR="00944514" w:rsidRPr="003B4DCF" w:rsidRDefault="00944514" w:rsidP="00855E26">
                      <w:pPr>
                        <w:jc w:val="center"/>
                        <w:rPr>
                          <w:rFonts w:ascii="Tahoma" w:hAnsi="Tahoma" w:cs="Tahoma"/>
                          <w:sz w:val="20"/>
                        </w:rPr>
                      </w:pPr>
                    </w:p>
                  </w:txbxContent>
                </v:textbox>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76736" behindDoc="1" locked="0" layoutInCell="1" allowOverlap="1" wp14:anchorId="122C8A28" wp14:editId="51BCE6BD">
                <wp:simplePos x="0" y="0"/>
                <wp:positionH relativeFrom="column">
                  <wp:posOffset>962026</wp:posOffset>
                </wp:positionH>
                <wp:positionV relativeFrom="paragraph">
                  <wp:posOffset>809625</wp:posOffset>
                </wp:positionV>
                <wp:extent cx="3276600" cy="323850"/>
                <wp:effectExtent l="0" t="0" r="0" b="0"/>
                <wp:wrapNone/>
                <wp:docPr id="402" name="Rounded Rectangle 402"/>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DB51BA" w14:textId="77777777" w:rsidR="00944514" w:rsidRPr="00296A08" w:rsidRDefault="00944514" w:rsidP="00855E26">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C8A28" id="Rounded Rectangle 402" o:spid="_x0000_s1215" style="position:absolute;left:0;text-align:left;margin-left:75.75pt;margin-top:63.75pt;width:258pt;height:25.5pt;z-index:-25103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L2d8&#10;coYCAABPBQAADgAAAAAAAAAAAAAAAAAuAgAAZHJzL2Uyb0RvYy54bWxQSwECLQAUAAYACAAAACEA&#10;X/aPrNsAAAALAQAADwAAAAAAAAAAAAAAAADgBAAAZHJzL2Rvd25yZXYueG1sUEsFBgAAAAAEAAQA&#10;8wAAAOgFAAAAAA==&#10;" fillcolor="white [3201]" stroked="f" strokeweight="2pt">
                <v:textbox>
                  <w:txbxContent>
                    <w:p w14:paraId="27DB51BA" w14:textId="77777777" w:rsidR="00944514" w:rsidRPr="00296A08" w:rsidRDefault="00944514" w:rsidP="00855E26">
                      <w:pPr>
                        <w:jc w:val="center"/>
                        <w:rPr>
                          <w:rFonts w:ascii="Arial" w:hAnsi="Arial" w:cs="Arial"/>
                          <w:sz w:val="20"/>
                        </w:rPr>
                      </w:pPr>
                    </w:p>
                  </w:txbxContent>
                </v:textbox>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1856" behindDoc="0" locked="0" layoutInCell="1" allowOverlap="1" wp14:anchorId="56ECC211" wp14:editId="53DDE51C">
                <wp:simplePos x="0" y="0"/>
                <wp:positionH relativeFrom="margin">
                  <wp:align>right</wp:align>
                </wp:positionH>
                <wp:positionV relativeFrom="paragraph">
                  <wp:posOffset>123825</wp:posOffset>
                </wp:positionV>
                <wp:extent cx="676275" cy="314325"/>
                <wp:effectExtent l="0" t="0" r="9525" b="9525"/>
                <wp:wrapNone/>
                <wp:docPr id="405" name="Rounded Rectangle 405"/>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89536E"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CC211" id="Rounded Rectangle 405" o:spid="_x0000_s1216" style="position:absolute;left:0;text-align:left;margin-left:2.05pt;margin-top:9.75pt;width:53.25pt;height:24.75pt;z-index:25228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eq3VwoMC&#10;AABOBQAADgAAAAAAAAAAAAAAAAAuAgAAZHJzL2Uyb0RvYy54bWxQSwECLQAUAAYACAAAACEA6HUH&#10;gdsAAAAGAQAADwAAAAAAAAAAAAAAAADdBAAAZHJzL2Rvd25yZXYueG1sUEsFBgAAAAAEAAQA8wAA&#10;AOUFAAAAAA==&#10;" fillcolor="white [3201]" stroked="f" strokeweight="2pt">
                <v:textbox>
                  <w:txbxContent>
                    <w:p w14:paraId="2489536E" w14:textId="77777777" w:rsidR="00944514" w:rsidRPr="00B6176C" w:rsidRDefault="00944514" w:rsidP="00855E26">
                      <w:pPr>
                        <w:jc w:val="center"/>
                      </w:pPr>
                    </w:p>
                  </w:txbxContent>
                </v:textbox>
                <w10:wrap anchorx="margin"/>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80832" behindDoc="0" locked="0" layoutInCell="1" allowOverlap="1" wp14:anchorId="02AB4256" wp14:editId="7F1C8493">
                <wp:simplePos x="0" y="0"/>
                <wp:positionH relativeFrom="margin">
                  <wp:posOffset>2533650</wp:posOffset>
                </wp:positionH>
                <wp:positionV relativeFrom="paragraph">
                  <wp:posOffset>57150</wp:posOffset>
                </wp:positionV>
                <wp:extent cx="1114425" cy="495300"/>
                <wp:effectExtent l="0" t="0" r="9525" b="0"/>
                <wp:wrapNone/>
                <wp:docPr id="420" name="Rounded Rectangle 42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9D34C76"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B4256" id="Rounded Rectangle 420" o:spid="_x0000_s1217" style="position:absolute;left:0;text-align:left;margin-left:199.5pt;margin-top:4.5pt;width:87.75pt;height:39pt;z-index:25228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" fillcolor="white [3201]" stroked="f" strokeweight="2pt">
                <v:textbox>
                  <w:txbxContent>
                    <w:p w14:paraId="49D34C76" w14:textId="77777777" w:rsidR="00944514" w:rsidRPr="00B6176C" w:rsidRDefault="00944514" w:rsidP="00855E26">
                      <w:pPr>
                        <w:jc w:val="center"/>
                      </w:pPr>
                    </w:p>
                  </w:txbxContent>
                </v:textbox>
                <w10:wrap anchorx="margin"/>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78784" behindDoc="0" locked="0" layoutInCell="1" allowOverlap="1" wp14:anchorId="04170979" wp14:editId="02D31A23">
                <wp:simplePos x="0" y="0"/>
                <wp:positionH relativeFrom="column">
                  <wp:posOffset>552450</wp:posOffset>
                </wp:positionH>
                <wp:positionV relativeFrom="paragraph">
                  <wp:posOffset>9525</wp:posOffset>
                </wp:positionV>
                <wp:extent cx="533400" cy="314325"/>
                <wp:effectExtent l="0" t="0" r="0" b="9525"/>
                <wp:wrapNone/>
                <wp:docPr id="423" name="Rounded Rectangle 42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80D3E72"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70979" id="Rounded Rectangle 423" o:spid="_x0000_s1218" style="position:absolute;left:0;text-align:left;margin-left:43.5pt;margin-top:.75pt;width:42pt;height:24.75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ITbhgeBAgAA&#10;TgUAAA4AAAAAAAAAAAAAAAAALgIAAGRycy9lMm9Eb2MueG1sUEsBAi0AFAAGAAgAAAAhANKhTf3b&#10;AAAABwEAAA8AAAAAAAAAAAAAAAAA2wQAAGRycy9kb3ducmV2LnhtbFBLBQYAAAAABAAEAPMAAADj&#10;BQAAAAA=&#10;" fillcolor="white [3201]" stroked="f" strokeweight="2pt">
                <v:textbox>
                  <w:txbxContent>
                    <w:p w14:paraId="280D3E72" w14:textId="77777777" w:rsidR="00944514" w:rsidRPr="00B6176C" w:rsidRDefault="00944514" w:rsidP="00855E26">
                      <w:pPr>
                        <w:jc w:val="center"/>
                      </w:pPr>
                    </w:p>
                  </w:txbxContent>
                </v:textbox>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79808" behindDoc="0" locked="0" layoutInCell="1" allowOverlap="1" wp14:anchorId="779E6683" wp14:editId="12CF9978">
                <wp:simplePos x="0" y="0"/>
                <wp:positionH relativeFrom="margin">
                  <wp:align>left</wp:align>
                </wp:positionH>
                <wp:positionV relativeFrom="paragraph">
                  <wp:posOffset>9525</wp:posOffset>
                </wp:positionV>
                <wp:extent cx="533400" cy="314325"/>
                <wp:effectExtent l="0" t="0" r="0" b="9525"/>
                <wp:wrapNone/>
                <wp:docPr id="424" name="Rounded Rectangle 42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CF04615" w14:textId="77777777" w:rsidR="00944514" w:rsidRPr="00B6176C" w:rsidRDefault="00944514" w:rsidP="00855E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E6683" id="Rounded Rectangle 424" o:spid="_x0000_s1219" style="position:absolute;left:0;text-align:left;margin-left:0;margin-top:.75pt;width:42pt;height:24.75pt;z-index:252279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AVfijYgQIAAE4F&#10;AAAOAAAAAAAAAAAAAAAAAC4CAABkcnMvZTJvRG9jLnhtbFBLAQItABQABgAIAAAAIQAbbh3+2QAA&#10;AAQBAAAPAAAAAAAAAAAAAAAAANsEAABkcnMvZG93bnJldi54bWxQSwUGAAAAAAQABADzAAAA4QUA&#10;AAAA&#10;" fillcolor="white [3201]" stroked="f" strokeweight="2pt">
                <v:textbox>
                  <w:txbxContent>
                    <w:p w14:paraId="5CF04615" w14:textId="77777777" w:rsidR="00944514" w:rsidRPr="00B6176C" w:rsidRDefault="00944514" w:rsidP="00855E26">
                      <w:pPr>
                        <w:jc w:val="center"/>
                      </w:pPr>
                    </w:p>
                  </w:txbxContent>
                </v:textbox>
                <w10:wrap anchorx="margin"/>
              </v:roundrect>
            </w:pict>
          </mc:Fallback>
        </mc:AlternateContent>
      </w:r>
      <w:r w:rsidR="00855E26" w:rsidRPr="00215EAC">
        <w:rPr>
          <w:rFonts w:ascii="Arial" w:hAnsi="Arial" w:cs="Arial"/>
          <w:noProof/>
          <w:lang w:val="en-US"/>
        </w:rPr>
        <mc:AlternateContent>
          <mc:Choice Requires="wps">
            <w:drawing>
              <wp:anchor distT="0" distB="0" distL="114300" distR="114300" simplePos="0" relativeHeight="252277760" behindDoc="0" locked="0" layoutInCell="1" allowOverlap="1" wp14:anchorId="413F4DF6" wp14:editId="349EA724">
                <wp:simplePos x="0" y="0"/>
                <wp:positionH relativeFrom="column">
                  <wp:posOffset>714375</wp:posOffset>
                </wp:positionH>
                <wp:positionV relativeFrom="paragraph">
                  <wp:posOffset>8791575</wp:posOffset>
                </wp:positionV>
                <wp:extent cx="1771650" cy="333375"/>
                <wp:effectExtent l="0" t="0" r="0" b="9525"/>
                <wp:wrapNone/>
                <wp:docPr id="425" name="Rounded Rectangle 425"/>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9FFF984" w14:textId="77777777" w:rsidR="00944514" w:rsidRDefault="00944514" w:rsidP="00855E26">
                            <w:pPr>
                              <w:jc w:val="center"/>
                              <w:rPr>
                                <w:rFonts w:ascii="Tahoma" w:hAnsi="Tahoma" w:cs="Tahoma"/>
                                <w:sz w:val="20"/>
                              </w:rPr>
                            </w:pPr>
                          </w:p>
                          <w:p w14:paraId="1C143644" w14:textId="77777777" w:rsidR="00944514" w:rsidRDefault="00944514" w:rsidP="00855E26">
                            <w:pPr>
                              <w:jc w:val="center"/>
                              <w:rPr>
                                <w:rFonts w:ascii="Tahoma" w:hAnsi="Tahoma" w:cs="Tahoma"/>
                                <w:sz w:val="20"/>
                              </w:rPr>
                            </w:pPr>
                          </w:p>
                          <w:p w14:paraId="4E72851A" w14:textId="77777777" w:rsidR="00944514" w:rsidRDefault="00944514" w:rsidP="00855E26">
                            <w:pPr>
                              <w:jc w:val="center"/>
                              <w:rPr>
                                <w:rFonts w:ascii="Tahoma" w:hAnsi="Tahoma" w:cs="Tahoma"/>
                                <w:sz w:val="20"/>
                              </w:rPr>
                            </w:pPr>
                          </w:p>
                          <w:p w14:paraId="1A690B57" w14:textId="77777777" w:rsidR="00944514" w:rsidRDefault="00944514" w:rsidP="00855E26">
                            <w:pPr>
                              <w:jc w:val="center"/>
                              <w:rPr>
                                <w:rFonts w:ascii="Tahoma" w:hAnsi="Tahoma" w:cs="Tahoma"/>
                                <w:sz w:val="20"/>
                              </w:rPr>
                            </w:pPr>
                          </w:p>
                          <w:p w14:paraId="4AE4DABA" w14:textId="77777777" w:rsidR="00944514" w:rsidRPr="003B4DCF" w:rsidRDefault="00944514" w:rsidP="00855E26">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F4DF6" id="Rounded Rectangle 425" o:spid="_x0000_s1220" style="position:absolute;left:0;text-align:left;margin-left:56.25pt;margin-top:692.25pt;width:139.5pt;height:26.2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t+EW&#10;XYMCAABPBQAADgAAAAAAAAAAAAAAAAAuAgAAZHJzL2Uyb0RvYy54bWxQSwECLQAUAAYACAAAACEA&#10;RQZYet4AAAANAQAADwAAAAAAAAAAAAAAAADdBAAAZHJzL2Rvd25yZXYueG1sUEsFBgAAAAAEAAQA&#10;8wAAAOgFAAAAAA==&#10;" fillcolor="white [3201]" stroked="f" strokeweight="2pt">
                <v:textbox>
                  <w:txbxContent>
                    <w:p w14:paraId="69FFF984" w14:textId="77777777" w:rsidR="00944514" w:rsidRDefault="00944514" w:rsidP="00855E26">
                      <w:pPr>
                        <w:jc w:val="center"/>
                        <w:rPr>
                          <w:rFonts w:ascii="Tahoma" w:hAnsi="Tahoma" w:cs="Tahoma"/>
                          <w:sz w:val="20"/>
                        </w:rPr>
                      </w:pPr>
                    </w:p>
                    <w:p w14:paraId="1C143644" w14:textId="77777777" w:rsidR="00944514" w:rsidRDefault="00944514" w:rsidP="00855E26">
                      <w:pPr>
                        <w:jc w:val="center"/>
                        <w:rPr>
                          <w:rFonts w:ascii="Tahoma" w:hAnsi="Tahoma" w:cs="Tahoma"/>
                          <w:sz w:val="20"/>
                        </w:rPr>
                      </w:pPr>
                    </w:p>
                    <w:p w14:paraId="4E72851A" w14:textId="77777777" w:rsidR="00944514" w:rsidRDefault="00944514" w:rsidP="00855E26">
                      <w:pPr>
                        <w:jc w:val="center"/>
                        <w:rPr>
                          <w:rFonts w:ascii="Tahoma" w:hAnsi="Tahoma" w:cs="Tahoma"/>
                          <w:sz w:val="20"/>
                        </w:rPr>
                      </w:pPr>
                    </w:p>
                    <w:p w14:paraId="1A690B57" w14:textId="77777777" w:rsidR="00944514" w:rsidRDefault="00944514" w:rsidP="00855E26">
                      <w:pPr>
                        <w:jc w:val="center"/>
                        <w:rPr>
                          <w:rFonts w:ascii="Tahoma" w:hAnsi="Tahoma" w:cs="Tahoma"/>
                          <w:sz w:val="20"/>
                        </w:rPr>
                      </w:pPr>
                    </w:p>
                    <w:p w14:paraId="4AE4DABA" w14:textId="77777777" w:rsidR="00944514" w:rsidRPr="003B4DCF" w:rsidRDefault="00944514" w:rsidP="00855E26">
                      <w:pPr>
                        <w:jc w:val="center"/>
                        <w:rPr>
                          <w:rFonts w:ascii="Tahoma" w:hAnsi="Tahoma" w:cs="Tahoma"/>
                          <w:sz w:val="20"/>
                        </w:rPr>
                      </w:pPr>
                    </w:p>
                  </w:txbxContent>
                </v:textbox>
              </v:roundrect>
            </w:pict>
          </mc:Fallback>
        </mc:AlternateContent>
      </w:r>
      <w:r w:rsidR="00855E26" w:rsidRPr="00215EAC">
        <w:rPr>
          <w:rFonts w:ascii="Arial" w:hAnsi="Arial" w:cs="Arial"/>
        </w:rPr>
        <w:t xml:space="preserve">                          </w:t>
      </w:r>
      <w:r w:rsidR="00AB0F7F">
        <w:rPr>
          <w:rFonts w:ascii="Arial" w:hAnsi="Arial" w:cs="Arial"/>
        </w:rPr>
        <w:t xml:space="preserve">                         </w:t>
      </w:r>
    </w:p>
    <w:p w14:paraId="4F5E6CF5" w14:textId="77777777" w:rsidR="00AB0F7F" w:rsidRDefault="00AB0F7F" w:rsidP="00AB0F7F">
      <w:pPr>
        <w:jc w:val="center"/>
        <w:rPr>
          <w:rFonts w:ascii="Arial" w:hAnsi="Arial" w:cs="Arial"/>
        </w:rPr>
      </w:pPr>
    </w:p>
    <w:p w14:paraId="5F37DF3A" w14:textId="6C015CE3" w:rsidR="00855E26" w:rsidRPr="00AB0F7F" w:rsidRDefault="008219AD" w:rsidP="00AB0F7F">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289024" behindDoc="0" locked="0" layoutInCell="1" allowOverlap="1" wp14:anchorId="399EDFC5" wp14:editId="3F722266">
                <wp:simplePos x="0" y="0"/>
                <wp:positionH relativeFrom="column">
                  <wp:posOffset>6210300</wp:posOffset>
                </wp:positionH>
                <wp:positionV relativeFrom="paragraph">
                  <wp:posOffset>266700</wp:posOffset>
                </wp:positionV>
                <wp:extent cx="0" cy="6768465"/>
                <wp:effectExtent l="0" t="0" r="19050" b="32385"/>
                <wp:wrapNone/>
                <wp:docPr id="430" name="Straight Connector 430"/>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104C3" id="Straight Connector 430" o:spid="_x0000_s1026" style="position:absolute;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21pt" to="489pt,5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" strokecolor="#4579b8 [3044]"/>
            </w:pict>
          </mc:Fallback>
        </mc:AlternateContent>
      </w:r>
      <w:r w:rsidR="00855E26" w:rsidRPr="00215EAC">
        <w:rPr>
          <w:rFonts w:ascii="Arial" w:hAnsi="Arial" w:cs="Arial"/>
          <w:noProof/>
          <w:lang w:val="en-US"/>
        </w:rPr>
        <mc:AlternateContent>
          <mc:Choice Requires="wps">
            <w:drawing>
              <wp:anchor distT="0" distB="0" distL="114300" distR="114300" simplePos="0" relativeHeight="252309504" behindDoc="1" locked="0" layoutInCell="1" allowOverlap="1" wp14:anchorId="457EE293" wp14:editId="1531179B">
                <wp:simplePos x="0" y="0"/>
                <wp:positionH relativeFrom="column">
                  <wp:posOffset>3118485</wp:posOffset>
                </wp:positionH>
                <wp:positionV relativeFrom="paragraph">
                  <wp:posOffset>171781</wp:posOffset>
                </wp:positionV>
                <wp:extent cx="0" cy="7132320"/>
                <wp:effectExtent l="0" t="0" r="19050" b="30480"/>
                <wp:wrapNone/>
                <wp:docPr id="426" name="Straight Connector 42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877C8" id="Straight Connector 426" o:spid="_x0000_s1026" style="position:absolute;z-index:-2510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" strokecolor="#4579b8 [3044]" strokeweight="0"/>
            </w:pict>
          </mc:Fallback>
        </mc:AlternateContent>
      </w:r>
      <w:r w:rsidR="00855E26" w:rsidRPr="00215EAC">
        <w:rPr>
          <w:rFonts w:ascii="Arial" w:hAnsi="Arial" w:cs="Arial"/>
          <w:noProof/>
          <w:lang w:val="en-US"/>
        </w:rPr>
        <mc:AlternateContent>
          <mc:Choice Requires="wps">
            <w:drawing>
              <wp:anchor distT="0" distB="0" distL="114300" distR="114300" simplePos="0" relativeHeight="252290048" behindDoc="0" locked="0" layoutInCell="1" allowOverlap="1" wp14:anchorId="7F8D2C19" wp14:editId="65E1B151">
                <wp:simplePos x="0" y="0"/>
                <wp:positionH relativeFrom="column">
                  <wp:posOffset>1257300</wp:posOffset>
                </wp:positionH>
                <wp:positionV relativeFrom="paragraph">
                  <wp:posOffset>161925</wp:posOffset>
                </wp:positionV>
                <wp:extent cx="19050" cy="7132320"/>
                <wp:effectExtent l="0" t="0" r="19050" b="30480"/>
                <wp:wrapNone/>
                <wp:docPr id="427" name="Straight Connector 427"/>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676D6" id="Straight Connector 427" o:spid="_x0000_s1026" style="position:absolute;flip:x;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" strokecolor="#4579b8 [3044]" strokeweight="0"/>
            </w:pict>
          </mc:Fallback>
        </mc:AlternateContent>
      </w:r>
      <w:r w:rsidR="00855E26" w:rsidRPr="00215EAC">
        <w:rPr>
          <w:rFonts w:ascii="Arial" w:hAnsi="Arial" w:cs="Arial"/>
          <w:noProof/>
          <w:lang w:val="en-US"/>
        </w:rPr>
        <mc:AlternateContent>
          <mc:Choice Requires="wps">
            <w:drawing>
              <wp:anchor distT="0" distB="0" distL="114300" distR="114300" simplePos="0" relativeHeight="252292096" behindDoc="0" locked="0" layoutInCell="1" allowOverlap="1" wp14:anchorId="1E5C628B" wp14:editId="593D3A79">
                <wp:simplePos x="0" y="0"/>
                <wp:positionH relativeFrom="column">
                  <wp:posOffset>5353050</wp:posOffset>
                </wp:positionH>
                <wp:positionV relativeFrom="paragraph">
                  <wp:posOffset>152400</wp:posOffset>
                </wp:positionV>
                <wp:extent cx="0" cy="7132320"/>
                <wp:effectExtent l="0" t="0" r="19050" b="30480"/>
                <wp:wrapNone/>
                <wp:docPr id="428" name="Straight Connector 42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D7BE1" id="Straight Connector 428" o:spid="_x0000_s1026" style="position:absolute;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" strokecolor="#4579b8 [3044]" strokeweight="0"/>
            </w:pict>
          </mc:Fallback>
        </mc:AlternateContent>
      </w:r>
      <w:r w:rsidR="00855E26" w:rsidRPr="00215EAC">
        <w:rPr>
          <w:rFonts w:ascii="Arial" w:hAnsi="Arial" w:cs="Arial"/>
          <w:noProof/>
          <w:lang w:val="en-US"/>
        </w:rPr>
        <mc:AlternateContent>
          <mc:Choice Requires="wps">
            <w:drawing>
              <wp:anchor distT="0" distB="0" distL="114300" distR="114300" simplePos="0" relativeHeight="252291072" behindDoc="0" locked="0" layoutInCell="1" allowOverlap="1" wp14:anchorId="1CF914D7" wp14:editId="60341930">
                <wp:simplePos x="0" y="0"/>
                <wp:positionH relativeFrom="column">
                  <wp:posOffset>4371975</wp:posOffset>
                </wp:positionH>
                <wp:positionV relativeFrom="paragraph">
                  <wp:posOffset>180975</wp:posOffset>
                </wp:positionV>
                <wp:extent cx="0" cy="7132320"/>
                <wp:effectExtent l="0" t="0" r="19050" b="30480"/>
                <wp:wrapNone/>
                <wp:docPr id="429" name="Straight Connector 429"/>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5CF52" id="Straight Connector 429" o:spid="_x0000_s1026" style="position:absolute;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" strokecolor="#4579b8 [3044]" strokeweight="0"/>
            </w:pict>
          </mc:Fallback>
        </mc:AlternateContent>
      </w:r>
      <w:r w:rsidR="00855E26">
        <w:rPr>
          <w:rFonts w:ascii="Arial" w:hAnsi="Arial" w:cs="Arial"/>
          <w:sz w:val="20"/>
        </w:rPr>
        <w:t xml:space="preserve">                                       </w:t>
      </w:r>
      <w:r w:rsidR="00855E26">
        <w:rPr>
          <w:rFonts w:ascii="Arial" w:hAnsi="Arial" w:cs="Arial"/>
        </w:rPr>
        <w:t xml:space="preserve">     </w:t>
      </w:r>
      <w:r w:rsidR="00855E26">
        <w:rPr>
          <w:lang w:val="en-US"/>
        </w:rPr>
        <w:t xml:space="preserve">                                                      </w:t>
      </w:r>
    </w:p>
    <w:p w14:paraId="7D7B8A62" w14:textId="5166B382" w:rsidR="00855E26" w:rsidRDefault="006A572A" w:rsidP="00855E26">
      <w:r w:rsidRPr="00215EAC">
        <w:rPr>
          <w:rFonts w:ascii="Arial" w:hAnsi="Arial" w:cs="Arial"/>
          <w:noProof/>
          <w:lang w:val="en-US"/>
        </w:rPr>
        <mc:AlternateContent>
          <mc:Choice Requires="wps">
            <w:drawing>
              <wp:anchor distT="0" distB="0" distL="114300" distR="114300" simplePos="0" relativeHeight="252288000" behindDoc="1" locked="0" layoutInCell="1" allowOverlap="1" wp14:anchorId="2AC4BAEF" wp14:editId="7CF4171B">
                <wp:simplePos x="0" y="0"/>
                <wp:positionH relativeFrom="column">
                  <wp:posOffset>303530</wp:posOffset>
                </wp:positionH>
                <wp:positionV relativeFrom="paragraph">
                  <wp:posOffset>68884</wp:posOffset>
                </wp:positionV>
                <wp:extent cx="9525" cy="7008495"/>
                <wp:effectExtent l="0" t="0" r="28575" b="20955"/>
                <wp:wrapNone/>
                <wp:docPr id="431" name="Straight Connector 431"/>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6BBCF" id="Straight Connector 431" o:spid="_x0000_s1026" style="position:absolute;flip:x;z-index:-25102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" strokecolor="#4579b8 [3044]" strokeweight="0"/>
            </w:pict>
          </mc:Fallback>
        </mc:AlternateContent>
      </w:r>
      <w:r w:rsidR="00855E26">
        <w:t xml:space="preserve">                                           </w:t>
      </w:r>
    </w:p>
    <w:p w14:paraId="42858D07" w14:textId="00EB6DAA" w:rsidR="00855E26" w:rsidRPr="00755387" w:rsidRDefault="009E27E4" w:rsidP="00855E26">
      <w:pPr>
        <w:tabs>
          <w:tab w:val="left" w:pos="6615"/>
        </w:tabs>
        <w:rPr>
          <w:rFonts w:ascii="Arial" w:hAnsi="Arial" w:cs="Arial"/>
          <w:sz w:val="20"/>
        </w:rPr>
      </w:pPr>
      <w:r>
        <w:rPr>
          <w:rFonts w:ascii="Arial" w:hAnsi="Arial" w:cs="Arial"/>
          <w:sz w:val="20"/>
        </w:rPr>
        <w:t xml:space="preserve">         </w:t>
      </w:r>
      <w:r w:rsidR="00855E26">
        <w:rPr>
          <w:rFonts w:ascii="Arial" w:hAnsi="Arial" w:cs="Arial"/>
          <w:sz w:val="20"/>
        </w:rPr>
        <w:t>Send OK</w:t>
      </w:r>
      <w:r w:rsidR="00855E26" w:rsidRPr="00755387">
        <w:rPr>
          <w:rFonts w:ascii="Arial" w:hAnsi="Arial" w:cs="Arial"/>
          <w:sz w:val="20"/>
        </w:rPr>
        <w:t xml:space="preserve"> </w:t>
      </w:r>
    </w:p>
    <w:p w14:paraId="18802F7F" w14:textId="780727DC" w:rsidR="00855E26" w:rsidRPr="00755387" w:rsidRDefault="00855E26" w:rsidP="00855E26">
      <w:pPr>
        <w:tabs>
          <w:tab w:val="left" w:pos="6615"/>
        </w:tabs>
        <w:rPr>
          <w:rFonts w:ascii="Arial" w:hAnsi="Arial" w:cs="Arial"/>
          <w:sz w:val="20"/>
        </w:rPr>
      </w:pPr>
      <w:r w:rsidRPr="00755387">
        <w:rPr>
          <w:rFonts w:ascii="Arial" w:hAnsi="Arial" w:cs="Arial"/>
          <w:sz w:val="20"/>
        </w:rPr>
        <w:t xml:space="preserve">         as final </w:t>
      </w:r>
    </w:p>
    <w:p w14:paraId="08AAC879" w14:textId="43586954" w:rsidR="00855E26" w:rsidRPr="00755387" w:rsidRDefault="007C2ABE" w:rsidP="00855E26">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2562432" behindDoc="0" locked="0" layoutInCell="1" allowOverlap="1" wp14:anchorId="3B72C1AA" wp14:editId="31387562">
                <wp:simplePos x="0" y="0"/>
                <wp:positionH relativeFrom="column">
                  <wp:posOffset>438150</wp:posOffset>
                </wp:positionH>
                <wp:positionV relativeFrom="paragraph">
                  <wp:posOffset>92075</wp:posOffset>
                </wp:positionV>
                <wp:extent cx="1676400" cy="1428750"/>
                <wp:effectExtent l="0" t="0" r="19050" b="19050"/>
                <wp:wrapNone/>
                <wp:docPr id="902" name="Diamond 902"/>
                <wp:cNvGraphicFramePr/>
                <a:graphic xmlns:a="http://schemas.openxmlformats.org/drawingml/2006/main">
                  <a:graphicData uri="http://schemas.microsoft.com/office/word/2010/wordprocessingShape">
                    <wps:wsp>
                      <wps:cNvSpPr/>
                      <wps:spPr>
                        <a:xfrm>
                          <a:off x="0" y="0"/>
                          <a:ext cx="1676400" cy="14287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8E372ED" w14:textId="7AD8E855" w:rsidR="00944514" w:rsidRPr="007C2ABE" w:rsidRDefault="00944514" w:rsidP="007C2ABE">
                            <w:pPr>
                              <w:jc w:val="center"/>
                              <w:rPr>
                                <w:rFonts w:ascii="Arial" w:hAnsi="Arial" w:cs="Arial"/>
                                <w:sz w:val="20"/>
                              </w:rPr>
                            </w:pPr>
                            <w:r w:rsidRPr="007C2ABE">
                              <w:rPr>
                                <w:rFonts w:ascii="Arial" w:hAnsi="Arial" w:cs="Arial"/>
                                <w:sz w:val="20"/>
                              </w:rPr>
                              <w:t xml:space="preserve">If </w:t>
                            </w:r>
                            <w:r>
                              <w:rPr>
                                <w:rFonts w:ascii="Arial" w:hAnsi="Arial" w:cs="Arial"/>
                                <w:sz w:val="20"/>
                              </w:rPr>
                              <w:t>IDLE_COUNTDOW</w:t>
                            </w:r>
                            <w:r w:rsidRPr="007C2ABE">
                              <w:rPr>
                                <w:rFonts w:ascii="Arial" w:hAnsi="Arial" w:cs="Arial"/>
                                <w:sz w:val="20"/>
                              </w:rPr>
                              <w:t>N started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2C1AA" id="Diamond 902" o:spid="_x0000_s1221" type="#_x0000_t4" style="position:absolute;margin-left:34.5pt;margin-top:7.25pt;width:132pt;height:112.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" fillcolor="white [3201]" strokecolor="#4f81bd [3204]" strokeweight="0">
                <v:textbox>
                  <w:txbxContent>
                    <w:p w14:paraId="68E372ED" w14:textId="7AD8E855" w:rsidR="00944514" w:rsidRPr="007C2ABE" w:rsidRDefault="00944514" w:rsidP="007C2ABE">
                      <w:pPr>
                        <w:jc w:val="center"/>
                        <w:rPr>
                          <w:rFonts w:ascii="Arial" w:hAnsi="Arial" w:cs="Arial"/>
                          <w:sz w:val="20"/>
                        </w:rPr>
                      </w:pPr>
                      <w:r w:rsidRPr="007C2ABE">
                        <w:rPr>
                          <w:rFonts w:ascii="Arial" w:hAnsi="Arial" w:cs="Arial"/>
                          <w:sz w:val="20"/>
                        </w:rPr>
                        <w:t xml:space="preserve">If </w:t>
                      </w:r>
                      <w:r>
                        <w:rPr>
                          <w:rFonts w:ascii="Arial" w:hAnsi="Arial" w:cs="Arial"/>
                          <w:sz w:val="20"/>
                        </w:rPr>
                        <w:t>IDLE_COUNTDOW</w:t>
                      </w:r>
                      <w:r w:rsidRPr="007C2ABE">
                        <w:rPr>
                          <w:rFonts w:ascii="Arial" w:hAnsi="Arial" w:cs="Arial"/>
                          <w:sz w:val="20"/>
                        </w:rPr>
                        <w:t>N started</w:t>
                      </w:r>
                    </w:p>
                  </w:txbxContent>
                </v:textbox>
              </v:shape>
            </w:pict>
          </mc:Fallback>
        </mc:AlternateContent>
      </w:r>
      <w:r w:rsidRPr="00755387">
        <w:rPr>
          <w:rFonts w:ascii="Arial" w:hAnsi="Arial" w:cs="Arial"/>
          <w:noProof/>
          <w:sz w:val="20"/>
          <w:lang w:val="en-US"/>
        </w:rPr>
        <mc:AlternateContent>
          <mc:Choice Requires="wps">
            <w:drawing>
              <wp:anchor distT="0" distB="0" distL="114300" distR="114300" simplePos="0" relativeHeight="252313600" behindDoc="0" locked="0" layoutInCell="1" allowOverlap="1" wp14:anchorId="51C670E1" wp14:editId="0FDED50C">
                <wp:simplePos x="0" y="0"/>
                <wp:positionH relativeFrom="column">
                  <wp:posOffset>295910</wp:posOffset>
                </wp:positionH>
                <wp:positionV relativeFrom="paragraph">
                  <wp:posOffset>1905</wp:posOffset>
                </wp:positionV>
                <wp:extent cx="977900" cy="0"/>
                <wp:effectExtent l="38100" t="76200" r="0" b="95250"/>
                <wp:wrapNone/>
                <wp:docPr id="436" name="Straight Arrow Connector 436"/>
                <wp:cNvGraphicFramePr/>
                <a:graphic xmlns:a="http://schemas.openxmlformats.org/drawingml/2006/main">
                  <a:graphicData uri="http://schemas.microsoft.com/office/word/2010/wordprocessingShape">
                    <wps:wsp>
                      <wps:cNvCnPr/>
                      <wps:spPr>
                        <a:xfrm flipH="1">
                          <a:off x="0" y="0"/>
                          <a:ext cx="977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B32804" id="Straight Arrow Connector 436" o:spid="_x0000_s1026" type="#_x0000_t32" style="position:absolute;margin-left:23.3pt;margin-top:.15pt;width:77pt;height:0;flip:x;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" strokecolor="#4579b8 [3044]">
                <v:stroke endarrow="block"/>
              </v:shape>
            </w:pict>
          </mc:Fallback>
        </mc:AlternateContent>
      </w:r>
      <w:r w:rsidR="00855E26" w:rsidRPr="00755387">
        <w:rPr>
          <w:rFonts w:ascii="Arial" w:hAnsi="Arial" w:cs="Arial"/>
          <w:sz w:val="20"/>
        </w:rPr>
        <w:t xml:space="preserve">         response                               </w:t>
      </w:r>
    </w:p>
    <w:p w14:paraId="1AD97950" w14:textId="7CC8EDD1" w:rsidR="00855E26" w:rsidRDefault="00855E26" w:rsidP="00855E26"/>
    <w:p w14:paraId="1CAB2F68" w14:textId="77777777" w:rsidR="007C2ABE" w:rsidRDefault="007C2ABE" w:rsidP="007C2ABE"/>
    <w:p w14:paraId="0E189852" w14:textId="7C4A0B6A" w:rsidR="007C2ABE" w:rsidRDefault="007C2ABE" w:rsidP="007C2ABE">
      <w:r>
        <w:t xml:space="preserve">          YES</w:t>
      </w:r>
    </w:p>
    <w:p w14:paraId="06D815DA" w14:textId="5648A84C" w:rsidR="007C2ABE" w:rsidRDefault="007C2ABE" w:rsidP="007C2ABE">
      <w:r>
        <w:rPr>
          <w:noProof/>
          <w:lang w:val="en-US"/>
        </w:rPr>
        <mc:AlternateContent>
          <mc:Choice Requires="wps">
            <w:drawing>
              <wp:anchor distT="0" distB="0" distL="114300" distR="114300" simplePos="0" relativeHeight="252563456" behindDoc="0" locked="0" layoutInCell="1" allowOverlap="1" wp14:anchorId="3448C579" wp14:editId="3BAA817B">
                <wp:simplePos x="0" y="0"/>
                <wp:positionH relativeFrom="column">
                  <wp:posOffset>304800</wp:posOffset>
                </wp:positionH>
                <wp:positionV relativeFrom="paragraph">
                  <wp:posOffset>102235</wp:posOffset>
                </wp:positionV>
                <wp:extent cx="152400" cy="0"/>
                <wp:effectExtent l="38100" t="76200" r="0" b="95250"/>
                <wp:wrapNone/>
                <wp:docPr id="903" name="Straight Arrow Connector 903"/>
                <wp:cNvGraphicFramePr/>
                <a:graphic xmlns:a="http://schemas.openxmlformats.org/drawingml/2006/main">
                  <a:graphicData uri="http://schemas.microsoft.com/office/word/2010/wordprocessingShape">
                    <wps:wsp>
                      <wps:cNvCnPr/>
                      <wps:spPr>
                        <a:xfrm flipH="1">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2F6367" id="Straight Arrow Connector 903" o:spid="_x0000_s1026" type="#_x0000_t32" style="position:absolute;margin-left:24pt;margin-top:8.05pt;width:12pt;height:0;flip:x;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" strokecolor="#4579b8 [3044]">
                <v:stroke endarrow="block"/>
              </v:shape>
            </w:pict>
          </mc:Fallback>
        </mc:AlternateContent>
      </w:r>
      <w:r w:rsidR="00A76444">
        <w:t xml:space="preserve">           </w:t>
      </w:r>
    </w:p>
    <w:p w14:paraId="3F373E15" w14:textId="77777777" w:rsidR="002E0FF8" w:rsidRDefault="002E0FF8" w:rsidP="002E0FF8">
      <w:r w:rsidRPr="00C20E7C">
        <w:t>Stop count</w:t>
      </w:r>
    </w:p>
    <w:p w14:paraId="06D8F57B" w14:textId="3C977C45" w:rsidR="002E0FF8" w:rsidRDefault="002E0FF8" w:rsidP="007C2ABE">
      <w:r w:rsidRPr="00C20E7C">
        <w:t>down using</w:t>
      </w:r>
    </w:p>
    <w:p w14:paraId="229252FD" w14:textId="65528C3C" w:rsidR="00C20E7C" w:rsidRDefault="00C20E7C" w:rsidP="00C20E7C">
      <w:r w:rsidRPr="00C20E7C">
        <w:t xml:space="preserve"> </w:t>
      </w:r>
      <w:r w:rsidR="002E0FF8" w:rsidRPr="00C20E7C">
        <w:t xml:space="preserve">le_stop_timer () </w:t>
      </w:r>
      <w:r w:rsidR="002E0FF8">
        <w:t xml:space="preserve">                </w:t>
      </w:r>
      <w:r>
        <w:t xml:space="preserve">     </w:t>
      </w:r>
      <w:r w:rsidR="002E0FF8">
        <w:t xml:space="preserve">      </w:t>
      </w:r>
      <w:r>
        <w:t xml:space="preserve">Get the profile reference for current profile using                         </w:t>
      </w:r>
      <w:r w:rsidR="002E0FF8" w:rsidRPr="00C20E7C">
        <w:t xml:space="preserve">and </w:t>
      </w:r>
      <w:r w:rsidR="002E0FF8">
        <w:t xml:space="preserve">send                         </w:t>
      </w:r>
      <w:r>
        <w:t xml:space="preserve">NO         </w:t>
      </w:r>
      <w:r w:rsidR="002E0FF8">
        <w:t xml:space="preserve">  </w:t>
      </w:r>
      <w:r>
        <w:t>le_mdc_GetProfile(</w:t>
      </w:r>
      <w:r w:rsidRPr="0001067B">
        <w:t>)</w:t>
      </w:r>
    </w:p>
    <w:p w14:paraId="6286825C" w14:textId="1062B7B7" w:rsidR="00C20E7C" w:rsidRDefault="00C20E7C" w:rsidP="00C20E7C">
      <w:r>
        <w:rPr>
          <w:noProof/>
          <w:lang w:val="en-US"/>
        </w:rPr>
        <mc:AlternateContent>
          <mc:Choice Requires="wps">
            <w:drawing>
              <wp:anchor distT="0" distB="0" distL="114300" distR="114300" simplePos="0" relativeHeight="252840960" behindDoc="0" locked="0" layoutInCell="1" allowOverlap="1" wp14:anchorId="5D43E414" wp14:editId="1091B93F">
                <wp:simplePos x="0" y="0"/>
                <wp:positionH relativeFrom="column">
                  <wp:posOffset>1277344</wp:posOffset>
                </wp:positionH>
                <wp:positionV relativeFrom="paragraph">
                  <wp:posOffset>37990</wp:posOffset>
                </wp:positionV>
                <wp:extent cx="4075872" cy="0"/>
                <wp:effectExtent l="0" t="76200" r="20320" b="95250"/>
                <wp:wrapNone/>
                <wp:docPr id="444" name="Straight Arrow Connector 444"/>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24F2C" id="Straight Arrow Connector 444" o:spid="_x0000_s1026" type="#_x0000_t32" style="position:absolute;margin-left:100.6pt;margin-top:3pt;width:320.95pt;height:0;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" strokecolor="#4579b8 [3044]">
                <v:stroke endarrow="block"/>
              </v:shape>
            </w:pict>
          </mc:Fallback>
        </mc:AlternateContent>
      </w:r>
      <w:r w:rsidRPr="00C20E7C">
        <w:t xml:space="preserve"> unsolicited</w:t>
      </w:r>
      <w:r>
        <w:t xml:space="preserve">                              </w:t>
      </w:r>
    </w:p>
    <w:p w14:paraId="32C7F549" w14:textId="3F63EA63" w:rsidR="00C20E7C" w:rsidRDefault="002E0FF8" w:rsidP="00C20E7C">
      <w:r w:rsidRPr="00C20E7C">
        <w:t xml:space="preserve">response </w:t>
      </w:r>
      <w:r>
        <w:t xml:space="preserve">as </w:t>
      </w:r>
      <w:r w:rsidR="00C20E7C">
        <w:t xml:space="preserve">                        </w:t>
      </w:r>
      <w:r>
        <w:t xml:space="preserve"> </w:t>
      </w:r>
      <w:r w:rsidR="00C20E7C">
        <w:t xml:space="preserve">Get PDP connection state using le_mdc_getsessionstate() </w:t>
      </w:r>
      <w:r w:rsidR="00C20E7C">
        <w:tab/>
      </w:r>
    </w:p>
    <w:p w14:paraId="7C8687E9" w14:textId="1CFF64BA" w:rsidR="007C2ABE" w:rsidRDefault="00E31898" w:rsidP="007C2ABE">
      <w:r w:rsidRPr="00215EAC">
        <w:rPr>
          <w:rFonts w:ascii="Arial" w:hAnsi="Arial" w:cs="Arial"/>
          <w:noProof/>
          <w:sz w:val="20"/>
          <w:lang w:val="en-US"/>
        </w:rPr>
        <mc:AlternateContent>
          <mc:Choice Requires="wps">
            <w:drawing>
              <wp:anchor distT="0" distB="0" distL="114300" distR="114300" simplePos="0" relativeHeight="252601344" behindDoc="0" locked="0" layoutInCell="1" allowOverlap="1" wp14:anchorId="7D3D1C1D" wp14:editId="370A03C8">
                <wp:simplePos x="0" y="0"/>
                <wp:positionH relativeFrom="column">
                  <wp:posOffset>428625</wp:posOffset>
                </wp:positionH>
                <wp:positionV relativeFrom="paragraph">
                  <wp:posOffset>91440</wp:posOffset>
                </wp:positionV>
                <wp:extent cx="1676400" cy="1428750"/>
                <wp:effectExtent l="0" t="0" r="19050" b="19050"/>
                <wp:wrapNone/>
                <wp:docPr id="1000" name="Diamond 1000"/>
                <wp:cNvGraphicFramePr/>
                <a:graphic xmlns:a="http://schemas.openxmlformats.org/drawingml/2006/main">
                  <a:graphicData uri="http://schemas.microsoft.com/office/word/2010/wordprocessingShape">
                    <wps:wsp>
                      <wps:cNvSpPr/>
                      <wps:spPr>
                        <a:xfrm>
                          <a:off x="0" y="0"/>
                          <a:ext cx="1676400" cy="14287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54F3D4F" w14:textId="7E5159B7" w:rsidR="00944514" w:rsidRPr="007C2ABE" w:rsidRDefault="00944514" w:rsidP="00E31898">
                            <w:pPr>
                              <w:jc w:val="center"/>
                              <w:rPr>
                                <w:rFonts w:ascii="Arial" w:hAnsi="Arial" w:cs="Arial"/>
                                <w:sz w:val="20"/>
                              </w:rPr>
                            </w:pPr>
                            <w:r w:rsidRPr="007C2ABE">
                              <w:rPr>
                                <w:rFonts w:ascii="Arial" w:hAnsi="Arial" w:cs="Arial"/>
                                <w:sz w:val="20"/>
                              </w:rPr>
                              <w:t xml:space="preserve">If </w:t>
                            </w:r>
                            <w:r>
                              <w:rPr>
                                <w:rFonts w:ascii="Arial" w:hAnsi="Arial" w:cs="Arial"/>
                                <w:sz w:val="20"/>
                              </w:rPr>
                              <w:t>session</w:t>
                            </w:r>
                            <w:r w:rsidRPr="007C2ABE">
                              <w:rPr>
                                <w:rFonts w:ascii="Arial" w:hAnsi="Arial" w:cs="Arial"/>
                                <w:sz w:val="20"/>
                              </w:rPr>
                              <w:t xml:space="preserve"> started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D1C1D" id="Diamond 1000" o:spid="_x0000_s1222" type="#_x0000_t4" style="position:absolute;margin-left:33.75pt;margin-top:7.2pt;width:132pt;height:112.5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" fillcolor="white [3201]" strokecolor="#4f81bd [3204]" strokeweight="0">
                <v:textbox>
                  <w:txbxContent>
                    <w:p w14:paraId="754F3D4F" w14:textId="7E5159B7" w:rsidR="00944514" w:rsidRPr="007C2ABE" w:rsidRDefault="00944514" w:rsidP="00E31898">
                      <w:pPr>
                        <w:jc w:val="center"/>
                        <w:rPr>
                          <w:rFonts w:ascii="Arial" w:hAnsi="Arial" w:cs="Arial"/>
                          <w:sz w:val="20"/>
                        </w:rPr>
                      </w:pPr>
                      <w:r w:rsidRPr="007C2ABE">
                        <w:rPr>
                          <w:rFonts w:ascii="Arial" w:hAnsi="Arial" w:cs="Arial"/>
                          <w:sz w:val="20"/>
                        </w:rPr>
                        <w:t xml:space="preserve">If </w:t>
                      </w:r>
                      <w:r>
                        <w:rPr>
                          <w:rFonts w:ascii="Arial" w:hAnsi="Arial" w:cs="Arial"/>
                          <w:sz w:val="20"/>
                        </w:rPr>
                        <w:t>session</w:t>
                      </w:r>
                      <w:r w:rsidRPr="007C2ABE">
                        <w:rPr>
                          <w:rFonts w:ascii="Arial" w:hAnsi="Arial" w:cs="Arial"/>
                          <w:sz w:val="20"/>
                        </w:rPr>
                        <w:t xml:space="preserve"> started</w:t>
                      </w:r>
                    </w:p>
                  </w:txbxContent>
                </v:textbox>
              </v:shape>
            </w:pict>
          </mc:Fallback>
        </mc:AlternateContent>
      </w:r>
      <w:r w:rsidR="00A76444">
        <w:rPr>
          <w:noProof/>
          <w:lang w:val="en-US"/>
        </w:rPr>
        <mc:AlternateContent>
          <mc:Choice Requires="wps">
            <w:drawing>
              <wp:anchor distT="0" distB="0" distL="114300" distR="114300" simplePos="0" relativeHeight="252564480" behindDoc="0" locked="0" layoutInCell="1" allowOverlap="1" wp14:anchorId="24C823B8" wp14:editId="776877EE">
                <wp:simplePos x="0" y="0"/>
                <wp:positionH relativeFrom="column">
                  <wp:posOffset>1272540</wp:posOffset>
                </wp:positionH>
                <wp:positionV relativeFrom="paragraph">
                  <wp:posOffset>19685</wp:posOffset>
                </wp:positionV>
                <wp:extent cx="4098925" cy="0"/>
                <wp:effectExtent l="0" t="76200" r="15875" b="95250"/>
                <wp:wrapNone/>
                <wp:docPr id="927" name="Straight Arrow Connector 927"/>
                <wp:cNvGraphicFramePr/>
                <a:graphic xmlns:a="http://schemas.openxmlformats.org/drawingml/2006/main">
                  <a:graphicData uri="http://schemas.microsoft.com/office/word/2010/wordprocessingShape">
                    <wps:wsp>
                      <wps:cNvCnPr/>
                      <wps:spPr>
                        <a:xfrm>
                          <a:off x="0" y="0"/>
                          <a:ext cx="4098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8C7A66" id="Straight Arrow Connector 927" o:spid="_x0000_s1026" type="#_x0000_t32" style="position:absolute;margin-left:100.2pt;margin-top:1.55pt;width:322.75pt;height:0;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" strokecolor="#4579b8 [3044]">
                <v:stroke endarrow="block"/>
              </v:shape>
            </w:pict>
          </mc:Fallback>
        </mc:AlternateContent>
      </w:r>
      <w:r w:rsidR="002E0FF8">
        <w:t>connection state</w:t>
      </w:r>
    </w:p>
    <w:p w14:paraId="50EB0E30" w14:textId="48E3B46E" w:rsidR="007C2ABE" w:rsidRDefault="007C2ABE" w:rsidP="0001067B">
      <w:pPr>
        <w:ind w:left="2160"/>
      </w:pPr>
    </w:p>
    <w:p w14:paraId="628DCA6F" w14:textId="1C5325A1" w:rsidR="00A76444" w:rsidRDefault="00A76444" w:rsidP="0001067B">
      <w:pPr>
        <w:ind w:left="2160"/>
      </w:pPr>
    </w:p>
    <w:p w14:paraId="39B7299F" w14:textId="09920EB1" w:rsidR="00A76444" w:rsidRDefault="00E31898" w:rsidP="00E31898">
      <w:r>
        <w:t xml:space="preserve">          YES</w:t>
      </w:r>
    </w:p>
    <w:p w14:paraId="1175009B" w14:textId="77777777" w:rsidR="001001DE" w:rsidRDefault="00E31898" w:rsidP="00E31898">
      <w:r>
        <w:rPr>
          <w:noProof/>
          <w:lang w:val="en-US"/>
        </w:rPr>
        <mc:AlternateContent>
          <mc:Choice Requires="wps">
            <w:drawing>
              <wp:anchor distT="0" distB="0" distL="114300" distR="114300" simplePos="0" relativeHeight="252603392" behindDoc="0" locked="0" layoutInCell="1" allowOverlap="1" wp14:anchorId="1E787798" wp14:editId="5B3966B8">
                <wp:simplePos x="0" y="0"/>
                <wp:positionH relativeFrom="column">
                  <wp:posOffset>285750</wp:posOffset>
                </wp:positionH>
                <wp:positionV relativeFrom="paragraph">
                  <wp:posOffset>66675</wp:posOffset>
                </wp:positionV>
                <wp:extent cx="152400" cy="0"/>
                <wp:effectExtent l="38100" t="76200" r="0" b="95250"/>
                <wp:wrapNone/>
                <wp:docPr id="1001" name="Straight Arrow Connector 1001"/>
                <wp:cNvGraphicFramePr/>
                <a:graphic xmlns:a="http://schemas.openxmlformats.org/drawingml/2006/main">
                  <a:graphicData uri="http://schemas.microsoft.com/office/word/2010/wordprocessingShape">
                    <wps:wsp>
                      <wps:cNvCnPr/>
                      <wps:spPr>
                        <a:xfrm flipH="1">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05B26D" id="Straight Arrow Connector 1001" o:spid="_x0000_s1026" type="#_x0000_t32" style="position:absolute;margin-left:22.5pt;margin-top:5.25pt;width:12pt;height:0;flip:x;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" strokecolor="#4579b8 [3044]">
                <v:stroke endarrow="block"/>
              </v:shape>
            </w:pict>
          </mc:Fallback>
        </mc:AlternateContent>
      </w:r>
    </w:p>
    <w:p w14:paraId="17CF285D" w14:textId="6F70B9B4" w:rsidR="00E31898" w:rsidRDefault="001001DE" w:rsidP="00E31898">
      <w:r>
        <w:t>Return to</w:t>
      </w:r>
      <w:r w:rsidR="00E31898">
        <w:t xml:space="preserve">    </w:t>
      </w:r>
    </w:p>
    <w:p w14:paraId="22E5FAD4" w14:textId="56BD5465" w:rsidR="00E31898" w:rsidRDefault="001001DE" w:rsidP="00E6250E">
      <w:r>
        <w:t>the host</w:t>
      </w:r>
    </w:p>
    <w:p w14:paraId="3A47CDCC" w14:textId="2BDCF165" w:rsidR="00E6250E" w:rsidRDefault="00E6250E" w:rsidP="00E6250E"/>
    <w:p w14:paraId="568821E6" w14:textId="4B913A2E" w:rsidR="00E6250E" w:rsidRDefault="00E6250E" w:rsidP="00E6250E">
      <w:r>
        <w:t xml:space="preserve">                                       </w:t>
      </w:r>
      <w:r w:rsidR="00C20E7C">
        <w:t>NO</w:t>
      </w:r>
    </w:p>
    <w:p w14:paraId="1F867E4E" w14:textId="77777777" w:rsidR="00C20E7C" w:rsidRDefault="00C20E7C" w:rsidP="00C20E7C">
      <w:pPr>
        <w:ind w:left="2160"/>
      </w:pPr>
      <w:r>
        <w:t>Set the PDP type for current profile using   le_mdc_Setpdp(</w:t>
      </w:r>
      <w:r w:rsidRPr="0001067B">
        <w:t>)</w:t>
      </w:r>
      <w:r>
        <w:t xml:space="preserve">                   </w:t>
      </w:r>
    </w:p>
    <w:p w14:paraId="05A82D7D" w14:textId="77777777" w:rsidR="00C20E7C" w:rsidRDefault="00C20E7C" w:rsidP="00C20E7C">
      <w:r>
        <w:rPr>
          <w:noProof/>
          <w:lang w:val="en-US"/>
        </w:rPr>
        <mc:AlternateContent>
          <mc:Choice Requires="wps">
            <w:drawing>
              <wp:anchor distT="0" distB="0" distL="114300" distR="114300" simplePos="0" relativeHeight="252849152" behindDoc="0" locked="0" layoutInCell="1" allowOverlap="1" wp14:anchorId="6340E520" wp14:editId="4BA2E4B3">
                <wp:simplePos x="0" y="0"/>
                <wp:positionH relativeFrom="column">
                  <wp:posOffset>1270635</wp:posOffset>
                </wp:positionH>
                <wp:positionV relativeFrom="paragraph">
                  <wp:posOffset>13639</wp:posOffset>
                </wp:positionV>
                <wp:extent cx="4075430" cy="0"/>
                <wp:effectExtent l="0" t="76200" r="20320" b="95250"/>
                <wp:wrapNone/>
                <wp:docPr id="1034" name="Straight Arrow Connector 1034"/>
                <wp:cNvGraphicFramePr/>
                <a:graphic xmlns:a="http://schemas.openxmlformats.org/drawingml/2006/main">
                  <a:graphicData uri="http://schemas.microsoft.com/office/word/2010/wordprocessingShape">
                    <wps:wsp>
                      <wps:cNvCnPr/>
                      <wps:spPr>
                        <a:xfrm>
                          <a:off x="0" y="0"/>
                          <a:ext cx="40754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264B9D" id="Straight Arrow Connector 1034" o:spid="_x0000_s1026" type="#_x0000_t32" style="position:absolute;margin-left:100.05pt;margin-top:1.05pt;width:320.9pt;height:0;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" strokecolor="#4579b8 [3044]">
                <v:stroke endarrow="block"/>
              </v:shape>
            </w:pict>
          </mc:Fallback>
        </mc:AlternateContent>
      </w:r>
    </w:p>
    <w:p w14:paraId="1FE5BBE6" w14:textId="77777777" w:rsidR="00C20E7C" w:rsidRDefault="00C20E7C" w:rsidP="00C20E7C">
      <w:pPr>
        <w:ind w:left="2160"/>
      </w:pPr>
      <w:r>
        <w:t>Set the APN for current profile using le_mdc_Setapn(</w:t>
      </w:r>
      <w:r w:rsidRPr="0001067B">
        <w:t>)</w:t>
      </w:r>
      <w:r>
        <w:t xml:space="preserve">                       </w:t>
      </w:r>
    </w:p>
    <w:p w14:paraId="4B6635D4" w14:textId="77777777" w:rsidR="00C20E7C" w:rsidRDefault="00C20E7C" w:rsidP="00C20E7C">
      <w:r>
        <w:rPr>
          <w:noProof/>
          <w:lang w:val="en-US"/>
        </w:rPr>
        <mc:AlternateContent>
          <mc:Choice Requires="wps">
            <w:drawing>
              <wp:anchor distT="0" distB="0" distL="114300" distR="114300" simplePos="0" relativeHeight="252850176" behindDoc="0" locked="0" layoutInCell="1" allowOverlap="1" wp14:anchorId="432C8C55" wp14:editId="1F106289">
                <wp:simplePos x="0" y="0"/>
                <wp:positionH relativeFrom="column">
                  <wp:posOffset>1270635</wp:posOffset>
                </wp:positionH>
                <wp:positionV relativeFrom="paragraph">
                  <wp:posOffset>51104</wp:posOffset>
                </wp:positionV>
                <wp:extent cx="4075430" cy="0"/>
                <wp:effectExtent l="0" t="76200" r="20320" b="95250"/>
                <wp:wrapNone/>
                <wp:docPr id="1036" name="Straight Arrow Connector 1036"/>
                <wp:cNvGraphicFramePr/>
                <a:graphic xmlns:a="http://schemas.openxmlformats.org/drawingml/2006/main">
                  <a:graphicData uri="http://schemas.microsoft.com/office/word/2010/wordprocessingShape">
                    <wps:wsp>
                      <wps:cNvCnPr/>
                      <wps:spPr>
                        <a:xfrm>
                          <a:off x="0" y="0"/>
                          <a:ext cx="40754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B7AD57" id="Straight Arrow Connector 1036" o:spid="_x0000_s1026" type="#_x0000_t32" style="position:absolute;margin-left:100.05pt;margin-top:4pt;width:320.9pt;height:0;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" strokecolor="#4579b8 [3044]">
                <v:stroke endarrow="block"/>
              </v:shape>
            </w:pict>
          </mc:Fallback>
        </mc:AlternateContent>
      </w:r>
    </w:p>
    <w:p w14:paraId="2B2BE69A" w14:textId="77777777" w:rsidR="00C20E7C" w:rsidRDefault="00C20E7C" w:rsidP="00C20E7C">
      <w:pPr>
        <w:ind w:left="2160"/>
      </w:pPr>
      <w:r>
        <w:t>Set the authentication for current profile using</w:t>
      </w:r>
    </w:p>
    <w:p w14:paraId="4E3A5A97" w14:textId="43B8C784" w:rsidR="00C20E7C" w:rsidRDefault="00C20E7C" w:rsidP="00C20E7C">
      <w:pPr>
        <w:ind w:left="1440" w:firstLine="720"/>
      </w:pPr>
      <w:r>
        <w:t>le_mdc_SetAuthentication(</w:t>
      </w:r>
      <w:r w:rsidRPr="0001067B">
        <w:t>)</w:t>
      </w:r>
      <w:r>
        <w:t xml:space="preserve">                       </w:t>
      </w:r>
    </w:p>
    <w:p w14:paraId="061602C5" w14:textId="454710F5" w:rsidR="00C20E7C" w:rsidRDefault="00C20E7C" w:rsidP="00E6250E">
      <w:r>
        <w:rPr>
          <w:noProof/>
          <w:lang w:val="en-US"/>
        </w:rPr>
        <mc:AlternateContent>
          <mc:Choice Requires="wps">
            <w:drawing>
              <wp:anchor distT="0" distB="0" distL="114300" distR="114300" simplePos="0" relativeHeight="252851200" behindDoc="0" locked="0" layoutInCell="1" allowOverlap="1" wp14:anchorId="52A0EA73" wp14:editId="024F1EF7">
                <wp:simplePos x="0" y="0"/>
                <wp:positionH relativeFrom="column">
                  <wp:posOffset>1270635</wp:posOffset>
                </wp:positionH>
                <wp:positionV relativeFrom="paragraph">
                  <wp:posOffset>51104</wp:posOffset>
                </wp:positionV>
                <wp:extent cx="4075430" cy="0"/>
                <wp:effectExtent l="0" t="76200" r="20320" b="95250"/>
                <wp:wrapNone/>
                <wp:docPr id="1037" name="Straight Arrow Connector 1037"/>
                <wp:cNvGraphicFramePr/>
                <a:graphic xmlns:a="http://schemas.openxmlformats.org/drawingml/2006/main">
                  <a:graphicData uri="http://schemas.microsoft.com/office/word/2010/wordprocessingShape">
                    <wps:wsp>
                      <wps:cNvCnPr/>
                      <wps:spPr>
                        <a:xfrm>
                          <a:off x="0" y="0"/>
                          <a:ext cx="40754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5C369F" id="Straight Arrow Connector 1037" o:spid="_x0000_s1026" type="#_x0000_t32" style="position:absolute;margin-left:100.05pt;margin-top:4pt;width:320.9pt;height:0;z-index:25285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" strokecolor="#4579b8 [3044]">
                <v:stroke endarrow="block"/>
              </v:shape>
            </w:pict>
          </mc:Fallback>
        </mc:AlternateContent>
      </w:r>
    </w:p>
    <w:p w14:paraId="16436187" w14:textId="67AF8803" w:rsidR="0001067B" w:rsidRDefault="0001067B" w:rsidP="00D92C88">
      <w:pPr>
        <w:ind w:left="2160"/>
      </w:pPr>
      <w:r>
        <w:t>Activate PDP connect</w:t>
      </w:r>
      <w:r w:rsidR="00D92C88">
        <w:t xml:space="preserve">ion </w:t>
      </w:r>
      <w:r w:rsidR="0057137F">
        <w:t>using le</w:t>
      </w:r>
      <w:r w:rsidR="00D92C88">
        <w:t>_mdc_</w:t>
      </w:r>
      <w:r w:rsidR="0057137F">
        <w:t>StartSession (</w:t>
      </w:r>
      <w:r w:rsidR="00D92C88" w:rsidRPr="00D92C88">
        <w:t>)</w:t>
      </w:r>
    </w:p>
    <w:p w14:paraId="5AB6C7F9" w14:textId="285FC3E7" w:rsidR="00E31898" w:rsidRDefault="00D92C88" w:rsidP="00C20E7C">
      <w:r>
        <w:rPr>
          <w:noProof/>
          <w:lang w:val="en-US"/>
        </w:rPr>
        <mc:AlternateContent>
          <mc:Choice Requires="wps">
            <w:drawing>
              <wp:anchor distT="0" distB="0" distL="114300" distR="114300" simplePos="0" relativeHeight="252326912" behindDoc="0" locked="0" layoutInCell="1" allowOverlap="1" wp14:anchorId="0DEBC807" wp14:editId="50DD3C71">
                <wp:simplePos x="0" y="0"/>
                <wp:positionH relativeFrom="column">
                  <wp:posOffset>1277316</wp:posOffset>
                </wp:positionH>
                <wp:positionV relativeFrom="paragraph">
                  <wp:posOffset>8255</wp:posOffset>
                </wp:positionV>
                <wp:extent cx="4075872" cy="0"/>
                <wp:effectExtent l="0" t="76200" r="20320" b="95250"/>
                <wp:wrapNone/>
                <wp:docPr id="445" name="Straight Arrow Connector 445"/>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BF53B1" id="Straight Arrow Connector 445" o:spid="_x0000_s1026" type="#_x0000_t32" style="position:absolute;margin-left:100.6pt;margin-top:.65pt;width:320.95pt;height:0;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" strokecolor="#4579b8 [3044]">
                <v:stroke endarrow="block"/>
              </v:shape>
            </w:pict>
          </mc:Fallback>
        </mc:AlternateContent>
      </w:r>
      <w:r w:rsidR="0001067B">
        <w:t xml:space="preserve">                </w:t>
      </w:r>
    </w:p>
    <w:p w14:paraId="7CEB447D" w14:textId="06EA3A36" w:rsidR="00C20E7C" w:rsidRDefault="00C20E7C" w:rsidP="00C20E7C"/>
    <w:p w14:paraId="62C7D7FF" w14:textId="75393BC0" w:rsidR="00C20E7C" w:rsidRDefault="00C20E7C" w:rsidP="00C20E7C"/>
    <w:p w14:paraId="2FB62542" w14:textId="61FCEACA" w:rsidR="00C20E7C" w:rsidRDefault="00C20E7C" w:rsidP="00C20E7C"/>
    <w:p w14:paraId="3EC84051" w14:textId="7FE5F0B8" w:rsidR="00C20E7C" w:rsidRDefault="00C20E7C" w:rsidP="00C20E7C"/>
    <w:p w14:paraId="7F7C14F4" w14:textId="32C79492" w:rsidR="001317D1" w:rsidRDefault="001317D1" w:rsidP="00C20E7C"/>
    <w:p w14:paraId="6B4210A3" w14:textId="602A43DC" w:rsidR="00AA7B79" w:rsidRDefault="00AA7B79" w:rsidP="00E31898">
      <w:pPr>
        <w:autoSpaceDE w:val="0"/>
        <w:autoSpaceDN w:val="0"/>
        <w:adjustRightInd w:val="0"/>
        <w:rPr>
          <w:rFonts w:ascii="Arial" w:hAnsi="Arial" w:cs="Arial"/>
        </w:rPr>
      </w:pPr>
    </w:p>
    <w:p w14:paraId="5E33E022" w14:textId="77777777" w:rsidR="00610B67" w:rsidRDefault="00610B67" w:rsidP="00E31898">
      <w:pPr>
        <w:autoSpaceDE w:val="0"/>
        <w:autoSpaceDN w:val="0"/>
        <w:adjustRightInd w:val="0"/>
        <w:rPr>
          <w:rFonts w:ascii="Arial" w:hAnsi="Arial" w:cs="Arial"/>
        </w:rPr>
      </w:pPr>
    </w:p>
    <w:p w14:paraId="0044F0E7" w14:textId="4C02E915" w:rsidR="00E31898" w:rsidRPr="002F3390" w:rsidRDefault="00E31898" w:rsidP="00E31898">
      <w:pPr>
        <w:autoSpaceDE w:val="0"/>
        <w:autoSpaceDN w:val="0"/>
        <w:adjustRightInd w:val="0"/>
        <w:rPr>
          <w:rFonts w:ascii="Arial" w:hAnsi="Arial" w:cs="Arial"/>
        </w:rPr>
      </w:pPr>
    </w:p>
    <w:p w14:paraId="6FDA71F5" w14:textId="26B4A85E" w:rsidR="00E31898" w:rsidRDefault="008219AD" w:rsidP="00E3189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576768" behindDoc="0" locked="0" layoutInCell="1" allowOverlap="1" wp14:anchorId="42818F1E" wp14:editId="456C0ECB">
                <wp:simplePos x="0" y="0"/>
                <wp:positionH relativeFrom="page">
                  <wp:align>right</wp:align>
                </wp:positionH>
                <wp:positionV relativeFrom="paragraph">
                  <wp:posOffset>-38100</wp:posOffset>
                </wp:positionV>
                <wp:extent cx="771525" cy="619125"/>
                <wp:effectExtent l="0" t="0" r="28575" b="28575"/>
                <wp:wrapNone/>
                <wp:docPr id="967" name="Rectangle 967"/>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7E43F8FF" w14:textId="77777777" w:rsidR="00944514" w:rsidRDefault="00944514" w:rsidP="00E3189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18F1E" id="Rectangle 967" o:spid="_x0000_s1223" style="position:absolute;left:0;text-align:left;margin-left:9.55pt;margin-top:-3pt;width:60.75pt;height:48.75pt;z-index:252576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" fillcolor="#8064a2 [3207]" strokecolor="#3f3151 [1607]" strokeweight="1pt">
                <v:textbox>
                  <w:txbxContent>
                    <w:p w14:paraId="7E43F8FF" w14:textId="77777777" w:rsidR="00944514" w:rsidRDefault="00944514" w:rsidP="00E31898">
                      <w:pPr>
                        <w:jc w:val="center"/>
                      </w:pPr>
                      <w:r>
                        <w:t>Modem</w:t>
                      </w:r>
                    </w:p>
                  </w:txbxContent>
                </v:textbox>
                <w10:wrap anchorx="page"/>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84960" behindDoc="0" locked="0" layoutInCell="1" allowOverlap="1" wp14:anchorId="152288B2" wp14:editId="68E2C2BE">
                <wp:simplePos x="0" y="0"/>
                <wp:positionH relativeFrom="column">
                  <wp:posOffset>2535555</wp:posOffset>
                </wp:positionH>
                <wp:positionV relativeFrom="paragraph">
                  <wp:posOffset>11430</wp:posOffset>
                </wp:positionV>
                <wp:extent cx="1143000" cy="640080"/>
                <wp:effectExtent l="0" t="0" r="19050" b="26670"/>
                <wp:wrapNone/>
                <wp:docPr id="968" name="Rectangle 96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0B43C09" w14:textId="77777777" w:rsidR="00944514" w:rsidRDefault="00944514" w:rsidP="00E3189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288B2" id="Rectangle 968" o:spid="_x0000_s1224" style="position:absolute;left:0;text-align:left;margin-left:199.65pt;margin-top:.9pt;width:90pt;height:50.4pt;z-index:25258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48QwQIAAA0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" fillcolor="#c0504d [3205]" strokecolor="#5a5a5a [2109]" strokeweight="1pt">
                <v:textbox>
                  <w:txbxContent>
                    <w:p w14:paraId="10B43C09" w14:textId="77777777" w:rsidR="00944514" w:rsidRDefault="00944514" w:rsidP="00E31898">
                      <w:pPr>
                        <w:jc w:val="center"/>
                      </w:pPr>
                      <w:r>
                        <w:t>Legato AT Server</w:t>
                      </w:r>
                    </w:p>
                  </w:txbxContent>
                </v:textbox>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83936" behindDoc="0" locked="0" layoutInCell="1" allowOverlap="1" wp14:anchorId="5E55E80F" wp14:editId="20B47D04">
                <wp:simplePos x="0" y="0"/>
                <wp:positionH relativeFrom="column">
                  <wp:posOffset>4914900</wp:posOffset>
                </wp:positionH>
                <wp:positionV relativeFrom="paragraph">
                  <wp:posOffset>-38100</wp:posOffset>
                </wp:positionV>
                <wp:extent cx="819150" cy="640080"/>
                <wp:effectExtent l="57150" t="38100" r="76200" b="102870"/>
                <wp:wrapNone/>
                <wp:docPr id="969" name="Rectangle 969"/>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6D6FE03C" w14:textId="77777777" w:rsidR="00944514" w:rsidRDefault="00944514" w:rsidP="00E31898">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5E80F" id="Rectangle 969" o:spid="_x0000_s1225" style="position:absolute;left:0;text-align:left;margin-left:387pt;margin-top:-3pt;width:64.5pt;height:50.4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" fillcolor="#c0504d [3205]" strokecolor="#5a5a5a [2109]" strokeweight="1pt">
                <v:shadow on="t" color="black" opacity="24903f" origin=",.5" offset="0,.55556mm"/>
                <v:textbox>
                  <w:txbxContent>
                    <w:p w14:paraId="6D6FE03C" w14:textId="77777777" w:rsidR="00944514" w:rsidRDefault="00944514" w:rsidP="00E31898">
                      <w:pPr>
                        <w:jc w:val="center"/>
                      </w:pPr>
                      <w:r>
                        <w:t>Modem Service (mdc)</w:t>
                      </w:r>
                    </w:p>
                  </w:txbxContent>
                </v:textbox>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82912" behindDoc="0" locked="0" layoutInCell="1" allowOverlap="1" wp14:anchorId="472CB5B4" wp14:editId="19439D86">
                <wp:simplePos x="0" y="0"/>
                <wp:positionH relativeFrom="column">
                  <wp:posOffset>3771900</wp:posOffset>
                </wp:positionH>
                <wp:positionV relativeFrom="paragraph">
                  <wp:posOffset>-19050</wp:posOffset>
                </wp:positionV>
                <wp:extent cx="942975" cy="640080"/>
                <wp:effectExtent l="0" t="0" r="28575" b="26670"/>
                <wp:wrapNone/>
                <wp:docPr id="970" name="Rectangle 970"/>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7FA5C1F" w14:textId="77777777" w:rsidR="00944514" w:rsidRDefault="00944514" w:rsidP="00E3189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CB5B4" id="Rectangle 970" o:spid="_x0000_s1226" style="position:absolute;left:0;text-align:left;margin-left:297pt;margin-top:-1.5pt;width:74.25pt;height:50.4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" fillcolor="#c0504d [3205]" strokecolor="#243f60 [1604]" strokeweight="1pt">
                <v:textbox>
                  <w:txbxContent>
                    <w:p w14:paraId="77FA5C1F" w14:textId="77777777" w:rsidR="00944514" w:rsidRDefault="00944514" w:rsidP="00E31898">
                      <w:pPr>
                        <w:jc w:val="center"/>
                      </w:pPr>
                      <w:r>
                        <w:t>Other Legato Services</w:t>
                      </w:r>
                    </w:p>
                  </w:txbxContent>
                </v:textbox>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4720" behindDoc="0" locked="0" layoutInCell="1" allowOverlap="1" wp14:anchorId="51FEDD11" wp14:editId="3973C8A4">
                <wp:simplePos x="0" y="0"/>
                <wp:positionH relativeFrom="margin">
                  <wp:align>left</wp:align>
                </wp:positionH>
                <wp:positionV relativeFrom="paragraph">
                  <wp:posOffset>9525</wp:posOffset>
                </wp:positionV>
                <wp:extent cx="742950" cy="640080"/>
                <wp:effectExtent l="0" t="0" r="19050" b="26670"/>
                <wp:wrapNone/>
                <wp:docPr id="971" name="Rectangle 971"/>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AAD1B0E" w14:textId="77777777" w:rsidR="00944514" w:rsidRDefault="00944514" w:rsidP="00E3189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EDD11" id="Rectangle 971" o:spid="_x0000_s1227" style="position:absolute;left:0;text-align:left;margin-left:0;margin-top:.75pt;width:58.5pt;height:50.4pt;z-index:25257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" fillcolor="#f79646 [3209]" strokecolor="#5a5a5a [2109]" strokeweight="1pt">
                <v:textbox>
                  <w:txbxContent>
                    <w:p w14:paraId="5AAD1B0E" w14:textId="77777777" w:rsidR="00944514" w:rsidRDefault="00944514" w:rsidP="00E31898">
                      <w:pPr>
                        <w:jc w:val="center"/>
                      </w:pPr>
                      <w:r>
                        <w:t>Host with Linux OS</w:t>
                      </w:r>
                    </w:p>
                  </w:txbxContent>
                </v:textbox>
                <w10:wrap anchorx="margin"/>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5744" behindDoc="0" locked="0" layoutInCell="1" allowOverlap="1" wp14:anchorId="29E511E6" wp14:editId="53EC619F">
                <wp:simplePos x="0" y="0"/>
                <wp:positionH relativeFrom="column">
                  <wp:posOffset>895350</wp:posOffset>
                </wp:positionH>
                <wp:positionV relativeFrom="paragraph">
                  <wp:posOffset>0</wp:posOffset>
                </wp:positionV>
                <wp:extent cx="828675" cy="640080"/>
                <wp:effectExtent l="57150" t="38100" r="85725" b="102870"/>
                <wp:wrapNone/>
                <wp:docPr id="972" name="Rectangle 972"/>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3DF3C36D" w14:textId="77777777" w:rsidR="00944514" w:rsidRDefault="00944514" w:rsidP="00E3189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511E6" id="Rectangle 972" o:spid="_x0000_s1228" style="position:absolute;left:0;text-align:left;margin-left:70.5pt;margin-top:0;width:65.25pt;height:50.4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AHwPEemAgAArg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3DF3C36D" w14:textId="77777777" w:rsidR="00944514" w:rsidRDefault="00944514" w:rsidP="00E31898">
                      <w:pPr>
                        <w:jc w:val="center"/>
                      </w:pPr>
                      <w:r>
                        <w:t>Legato App</w:t>
                      </w:r>
                    </w:p>
                  </w:txbxContent>
                </v:textbox>
              </v: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2672" behindDoc="0" locked="0" layoutInCell="1" allowOverlap="1" wp14:anchorId="2E69EC07" wp14:editId="30908529">
                <wp:simplePos x="0" y="0"/>
                <wp:positionH relativeFrom="margin">
                  <wp:align>right</wp:align>
                </wp:positionH>
                <wp:positionV relativeFrom="paragraph">
                  <wp:posOffset>9525</wp:posOffset>
                </wp:positionV>
                <wp:extent cx="361950" cy="504825"/>
                <wp:effectExtent l="0" t="0" r="0" b="9525"/>
                <wp:wrapNone/>
                <wp:docPr id="973" name="Rounded Rectangle 97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9CF02F" w14:textId="77777777" w:rsidR="00944514" w:rsidRPr="00B6176C" w:rsidRDefault="00944514" w:rsidP="00E318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9EC07" id="Rounded Rectangle 973" o:spid="_x0000_s1229" style="position:absolute;left:0;text-align:left;margin-left:-22.7pt;margin-top:.75pt;width:28.5pt;height:39.75pt;z-index:252572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BVhmOsgQIAAE4F&#10;AAAOAAAAAAAAAAAAAAAAAC4CAABkcnMvZTJvRG9jLnhtbFBLAQItABQABgAIAAAAIQA4mafO2QAA&#10;AAQBAAAPAAAAAAAAAAAAAAAAANsEAABkcnMvZG93bnJldi54bWxQSwUGAAAAAAQABADzAAAA4QUA&#10;AAAA&#10;" fillcolor="white [3201]" stroked="f" strokeweight="2pt">
                <v:textbox>
                  <w:txbxContent>
                    <w:p w14:paraId="4B9CF02F" w14:textId="77777777" w:rsidR="00944514" w:rsidRPr="00B6176C" w:rsidRDefault="00944514" w:rsidP="00E31898">
                      <w:pPr>
                        <w:jc w:val="center"/>
                      </w:pPr>
                    </w:p>
                  </w:txbxContent>
                </v:textbox>
                <w10:wrap anchorx="margin"/>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3696" behindDoc="1" locked="0" layoutInCell="1" allowOverlap="1" wp14:anchorId="33514DB6" wp14:editId="511F1476">
                <wp:simplePos x="0" y="0"/>
                <wp:positionH relativeFrom="column">
                  <wp:posOffset>1438275</wp:posOffset>
                </wp:positionH>
                <wp:positionV relativeFrom="paragraph">
                  <wp:posOffset>4238625</wp:posOffset>
                </wp:positionV>
                <wp:extent cx="3048000" cy="304800"/>
                <wp:effectExtent l="0" t="0" r="0" b="0"/>
                <wp:wrapNone/>
                <wp:docPr id="974" name="Rounded Rectangle 974"/>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B70EC4" w14:textId="77777777" w:rsidR="00944514" w:rsidRPr="003B4DCF" w:rsidRDefault="00944514" w:rsidP="00E3189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514DB6" id="Rounded Rectangle 974" o:spid="_x0000_s1230" style="position:absolute;left:0;text-align:left;margin-left:113.25pt;margin-top:333.75pt;width:240pt;height:24pt;z-index:-2507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" fillcolor="white [3201]" stroked="f" strokeweight="2pt">
                <v:textbox>
                  <w:txbxContent>
                    <w:p w14:paraId="5EB70EC4" w14:textId="77777777" w:rsidR="00944514" w:rsidRPr="003B4DCF" w:rsidRDefault="00944514" w:rsidP="00E31898">
                      <w:pPr>
                        <w:jc w:val="center"/>
                        <w:rPr>
                          <w:rFonts w:ascii="Tahoma" w:hAnsi="Tahoma" w:cs="Tahoma"/>
                          <w:sz w:val="20"/>
                        </w:rPr>
                      </w:pPr>
                    </w:p>
                  </w:txbxContent>
                </v:textbox>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66528" behindDoc="1" locked="0" layoutInCell="1" allowOverlap="1" wp14:anchorId="3060C870" wp14:editId="0BF634CD">
                <wp:simplePos x="0" y="0"/>
                <wp:positionH relativeFrom="column">
                  <wp:posOffset>962026</wp:posOffset>
                </wp:positionH>
                <wp:positionV relativeFrom="paragraph">
                  <wp:posOffset>809625</wp:posOffset>
                </wp:positionV>
                <wp:extent cx="3276600" cy="323850"/>
                <wp:effectExtent l="0" t="0" r="0" b="0"/>
                <wp:wrapNone/>
                <wp:docPr id="975" name="Rounded Rectangle 975"/>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FBE7149" w14:textId="77777777" w:rsidR="00944514" w:rsidRPr="00296A08" w:rsidRDefault="00944514" w:rsidP="00E31898">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60C870" id="Rounded Rectangle 975" o:spid="_x0000_s1231" style="position:absolute;left:0;text-align:left;margin-left:75.75pt;margin-top:63.75pt;width:258pt;height:25.5pt;z-index:-2507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" fillcolor="white [3201]" stroked="f" strokeweight="2pt">
                <v:textbox>
                  <w:txbxContent>
                    <w:p w14:paraId="2FBE7149" w14:textId="77777777" w:rsidR="00944514" w:rsidRPr="00296A08" w:rsidRDefault="00944514" w:rsidP="00E31898">
                      <w:pPr>
                        <w:jc w:val="center"/>
                        <w:rPr>
                          <w:rFonts w:ascii="Arial" w:hAnsi="Arial" w:cs="Arial"/>
                          <w:sz w:val="20"/>
                        </w:rPr>
                      </w:pPr>
                    </w:p>
                  </w:txbxContent>
                </v:textbox>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1648" behindDoc="0" locked="0" layoutInCell="1" allowOverlap="1" wp14:anchorId="7F545437" wp14:editId="612FC793">
                <wp:simplePos x="0" y="0"/>
                <wp:positionH relativeFrom="margin">
                  <wp:align>right</wp:align>
                </wp:positionH>
                <wp:positionV relativeFrom="paragraph">
                  <wp:posOffset>123825</wp:posOffset>
                </wp:positionV>
                <wp:extent cx="676275" cy="314325"/>
                <wp:effectExtent l="0" t="0" r="9525" b="9525"/>
                <wp:wrapNone/>
                <wp:docPr id="976" name="Rounded Rectangle 97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0CCF91" w14:textId="77777777" w:rsidR="00944514" w:rsidRPr="00B6176C" w:rsidRDefault="00944514" w:rsidP="00E318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45437" id="Rounded Rectangle 976" o:spid="_x0000_s1232" style="position:absolute;left:0;text-align:left;margin-left:2.05pt;margin-top:9.75pt;width:53.25pt;height:24.75pt;z-index:252571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" fillcolor="white [3201]" stroked="f" strokeweight="2pt">
                <v:textbox>
                  <w:txbxContent>
                    <w:p w14:paraId="380CCF91" w14:textId="77777777" w:rsidR="00944514" w:rsidRPr="00B6176C" w:rsidRDefault="00944514" w:rsidP="00E31898">
                      <w:pPr>
                        <w:jc w:val="center"/>
                      </w:pPr>
                    </w:p>
                  </w:txbxContent>
                </v:textbox>
                <w10:wrap anchorx="margin"/>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70624" behindDoc="0" locked="0" layoutInCell="1" allowOverlap="1" wp14:anchorId="01084D84" wp14:editId="36925EC7">
                <wp:simplePos x="0" y="0"/>
                <wp:positionH relativeFrom="margin">
                  <wp:posOffset>2533650</wp:posOffset>
                </wp:positionH>
                <wp:positionV relativeFrom="paragraph">
                  <wp:posOffset>57150</wp:posOffset>
                </wp:positionV>
                <wp:extent cx="1114425" cy="495300"/>
                <wp:effectExtent l="0" t="0" r="9525" b="0"/>
                <wp:wrapNone/>
                <wp:docPr id="977" name="Rounded Rectangle 977"/>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83C38B" w14:textId="77777777" w:rsidR="00944514" w:rsidRPr="00B6176C" w:rsidRDefault="00944514" w:rsidP="00E318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84D84" id="Rounded Rectangle 977" o:spid="_x0000_s1233" style="position:absolute;left:0;text-align:left;margin-left:199.5pt;margin-top:4.5pt;width:87.75pt;height:39pt;z-index:25257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LKD&#10;vQiEAgAATwUAAA4AAAAAAAAAAAAAAAAALgIAAGRycy9lMm9Eb2MueG1sUEsBAi0AFAAGAAgAAAAh&#10;AJw7qffeAAAACAEAAA8AAAAAAAAAAAAAAAAA3gQAAGRycy9kb3ducmV2LnhtbFBLBQYAAAAABAAE&#10;APMAAADpBQAAAAA=&#10;" fillcolor="white [3201]" stroked="f" strokeweight="2pt">
                <v:textbox>
                  <w:txbxContent>
                    <w:p w14:paraId="5E83C38B" w14:textId="77777777" w:rsidR="00944514" w:rsidRPr="00B6176C" w:rsidRDefault="00944514" w:rsidP="00E31898">
                      <w:pPr>
                        <w:jc w:val="center"/>
                      </w:pPr>
                    </w:p>
                  </w:txbxContent>
                </v:textbox>
                <w10:wrap anchorx="margin"/>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68576" behindDoc="0" locked="0" layoutInCell="1" allowOverlap="1" wp14:anchorId="284AB703" wp14:editId="555BAE4D">
                <wp:simplePos x="0" y="0"/>
                <wp:positionH relativeFrom="column">
                  <wp:posOffset>552450</wp:posOffset>
                </wp:positionH>
                <wp:positionV relativeFrom="paragraph">
                  <wp:posOffset>9525</wp:posOffset>
                </wp:positionV>
                <wp:extent cx="533400" cy="314325"/>
                <wp:effectExtent l="0" t="0" r="0" b="9525"/>
                <wp:wrapNone/>
                <wp:docPr id="978" name="Rounded Rectangle 978"/>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F18B7A" w14:textId="77777777" w:rsidR="00944514" w:rsidRPr="00B6176C" w:rsidRDefault="00944514" w:rsidP="00E318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4AB703" id="Rounded Rectangle 978" o:spid="_x0000_s1234" style="position:absolute;left:0;text-align:left;margin-left:43.5pt;margin-top:.75pt;width:42pt;height:24.75pt;z-index:25256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qRRyhYACAABO&#10;BQAADgAAAAAAAAAAAAAAAAAuAgAAZHJzL2Uyb0RvYy54bWxQSwECLQAUAAYACAAAACEA0qFN/dsA&#10;AAAHAQAADwAAAAAAAAAAAAAAAADaBAAAZHJzL2Rvd25yZXYueG1sUEsFBgAAAAAEAAQA8wAAAOIF&#10;AAAAAA==&#10;" fillcolor="white [3201]" stroked="f" strokeweight="2pt">
                <v:textbox>
                  <w:txbxContent>
                    <w:p w14:paraId="7FF18B7A" w14:textId="77777777" w:rsidR="00944514" w:rsidRPr="00B6176C" w:rsidRDefault="00944514" w:rsidP="00E31898">
                      <w:pPr>
                        <w:jc w:val="center"/>
                      </w:pPr>
                    </w:p>
                  </w:txbxContent>
                </v:textbox>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69600" behindDoc="0" locked="0" layoutInCell="1" allowOverlap="1" wp14:anchorId="393AB35D" wp14:editId="1BFFC623">
                <wp:simplePos x="0" y="0"/>
                <wp:positionH relativeFrom="margin">
                  <wp:align>left</wp:align>
                </wp:positionH>
                <wp:positionV relativeFrom="paragraph">
                  <wp:posOffset>9525</wp:posOffset>
                </wp:positionV>
                <wp:extent cx="533400" cy="314325"/>
                <wp:effectExtent l="0" t="0" r="0" b="9525"/>
                <wp:wrapNone/>
                <wp:docPr id="979" name="Rounded Rectangle 97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080BB4F" w14:textId="77777777" w:rsidR="00944514" w:rsidRPr="00B6176C" w:rsidRDefault="00944514" w:rsidP="00E318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AB35D" id="Rounded Rectangle 979" o:spid="_x0000_s1235" style="position:absolute;left:0;text-align:left;margin-left:0;margin-top:.75pt;width:42pt;height:24.75pt;z-index:252569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CT7/DagQIAAE4F&#10;AAAOAAAAAAAAAAAAAAAAAC4CAABkcnMvZTJvRG9jLnhtbFBLAQItABQABgAIAAAAIQAbbh3+2QAA&#10;AAQBAAAPAAAAAAAAAAAAAAAAANsEAABkcnMvZG93bnJldi54bWxQSwUGAAAAAAQABADzAAAA4QUA&#10;AAAA&#10;" fillcolor="white [3201]" stroked="f" strokeweight="2pt">
                <v:textbox>
                  <w:txbxContent>
                    <w:p w14:paraId="7080BB4F" w14:textId="77777777" w:rsidR="00944514" w:rsidRPr="00B6176C" w:rsidRDefault="00944514" w:rsidP="00E31898">
                      <w:pPr>
                        <w:jc w:val="center"/>
                      </w:pPr>
                    </w:p>
                  </w:txbxContent>
                </v:textbox>
                <w10:wrap anchorx="margin"/>
              </v:roundrect>
            </w:pict>
          </mc:Fallback>
        </mc:AlternateContent>
      </w:r>
      <w:r w:rsidR="00E31898" w:rsidRPr="00215EAC">
        <w:rPr>
          <w:rFonts w:ascii="Arial" w:hAnsi="Arial" w:cs="Arial"/>
          <w:noProof/>
          <w:lang w:val="en-US"/>
        </w:rPr>
        <mc:AlternateContent>
          <mc:Choice Requires="wps">
            <w:drawing>
              <wp:anchor distT="0" distB="0" distL="114300" distR="114300" simplePos="0" relativeHeight="252567552" behindDoc="0" locked="0" layoutInCell="1" allowOverlap="1" wp14:anchorId="3E60EDE7" wp14:editId="279391CF">
                <wp:simplePos x="0" y="0"/>
                <wp:positionH relativeFrom="column">
                  <wp:posOffset>714375</wp:posOffset>
                </wp:positionH>
                <wp:positionV relativeFrom="paragraph">
                  <wp:posOffset>8791575</wp:posOffset>
                </wp:positionV>
                <wp:extent cx="1771650" cy="333375"/>
                <wp:effectExtent l="0" t="0" r="0" b="9525"/>
                <wp:wrapNone/>
                <wp:docPr id="980" name="Rounded Rectangle 980"/>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59EA66F" w14:textId="77777777" w:rsidR="00944514" w:rsidRDefault="00944514" w:rsidP="00E31898">
                            <w:pPr>
                              <w:jc w:val="center"/>
                              <w:rPr>
                                <w:rFonts w:ascii="Tahoma" w:hAnsi="Tahoma" w:cs="Tahoma"/>
                                <w:sz w:val="20"/>
                              </w:rPr>
                            </w:pPr>
                          </w:p>
                          <w:p w14:paraId="0263B6FC" w14:textId="77777777" w:rsidR="00944514" w:rsidRDefault="00944514" w:rsidP="00E31898">
                            <w:pPr>
                              <w:jc w:val="center"/>
                              <w:rPr>
                                <w:rFonts w:ascii="Tahoma" w:hAnsi="Tahoma" w:cs="Tahoma"/>
                                <w:sz w:val="20"/>
                              </w:rPr>
                            </w:pPr>
                          </w:p>
                          <w:p w14:paraId="466FA009" w14:textId="77777777" w:rsidR="00944514" w:rsidRDefault="00944514" w:rsidP="00E31898">
                            <w:pPr>
                              <w:jc w:val="center"/>
                              <w:rPr>
                                <w:rFonts w:ascii="Tahoma" w:hAnsi="Tahoma" w:cs="Tahoma"/>
                                <w:sz w:val="20"/>
                              </w:rPr>
                            </w:pPr>
                          </w:p>
                          <w:p w14:paraId="435B65D8" w14:textId="77777777" w:rsidR="00944514" w:rsidRDefault="00944514" w:rsidP="00E31898">
                            <w:pPr>
                              <w:jc w:val="center"/>
                              <w:rPr>
                                <w:rFonts w:ascii="Tahoma" w:hAnsi="Tahoma" w:cs="Tahoma"/>
                                <w:sz w:val="20"/>
                              </w:rPr>
                            </w:pPr>
                          </w:p>
                          <w:p w14:paraId="245EE184" w14:textId="77777777" w:rsidR="00944514" w:rsidRPr="003B4DCF" w:rsidRDefault="00944514" w:rsidP="00E3189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0EDE7" id="Rounded Rectangle 980" o:spid="_x0000_s1236" style="position:absolute;left:0;text-align:left;margin-left:56.25pt;margin-top:692.25pt;width:139.5pt;height:26.25pt;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RJoGZoAC&#10;AABPBQAADgAAAAAAAAAAAAAAAAAuAgAAZHJzL2Uyb0RvYy54bWxQSwECLQAUAAYACAAAACEARQZY&#10;et4AAAANAQAADwAAAAAAAAAAAAAAAADaBAAAZHJzL2Rvd25yZXYueG1sUEsFBgAAAAAEAAQA8wAA&#10;AOUFAAAAAA==&#10;" fillcolor="white [3201]" stroked="f" strokeweight="2pt">
                <v:textbox>
                  <w:txbxContent>
                    <w:p w14:paraId="159EA66F" w14:textId="77777777" w:rsidR="00944514" w:rsidRDefault="00944514" w:rsidP="00E31898">
                      <w:pPr>
                        <w:jc w:val="center"/>
                        <w:rPr>
                          <w:rFonts w:ascii="Tahoma" w:hAnsi="Tahoma" w:cs="Tahoma"/>
                          <w:sz w:val="20"/>
                        </w:rPr>
                      </w:pPr>
                    </w:p>
                    <w:p w14:paraId="0263B6FC" w14:textId="77777777" w:rsidR="00944514" w:rsidRDefault="00944514" w:rsidP="00E31898">
                      <w:pPr>
                        <w:jc w:val="center"/>
                        <w:rPr>
                          <w:rFonts w:ascii="Tahoma" w:hAnsi="Tahoma" w:cs="Tahoma"/>
                          <w:sz w:val="20"/>
                        </w:rPr>
                      </w:pPr>
                    </w:p>
                    <w:p w14:paraId="466FA009" w14:textId="77777777" w:rsidR="00944514" w:rsidRDefault="00944514" w:rsidP="00E31898">
                      <w:pPr>
                        <w:jc w:val="center"/>
                        <w:rPr>
                          <w:rFonts w:ascii="Tahoma" w:hAnsi="Tahoma" w:cs="Tahoma"/>
                          <w:sz w:val="20"/>
                        </w:rPr>
                      </w:pPr>
                    </w:p>
                    <w:p w14:paraId="435B65D8" w14:textId="77777777" w:rsidR="00944514" w:rsidRDefault="00944514" w:rsidP="00E31898">
                      <w:pPr>
                        <w:jc w:val="center"/>
                        <w:rPr>
                          <w:rFonts w:ascii="Tahoma" w:hAnsi="Tahoma" w:cs="Tahoma"/>
                          <w:sz w:val="20"/>
                        </w:rPr>
                      </w:pPr>
                    </w:p>
                    <w:p w14:paraId="245EE184" w14:textId="77777777" w:rsidR="00944514" w:rsidRPr="003B4DCF" w:rsidRDefault="00944514" w:rsidP="00E31898">
                      <w:pPr>
                        <w:jc w:val="center"/>
                        <w:rPr>
                          <w:rFonts w:ascii="Tahoma" w:hAnsi="Tahoma" w:cs="Tahoma"/>
                          <w:sz w:val="20"/>
                        </w:rPr>
                      </w:pPr>
                    </w:p>
                  </w:txbxContent>
                </v:textbox>
              </v:roundrect>
            </w:pict>
          </mc:Fallback>
        </mc:AlternateContent>
      </w:r>
      <w:r w:rsidR="00E31898" w:rsidRPr="00215EAC">
        <w:rPr>
          <w:rFonts w:ascii="Arial" w:hAnsi="Arial" w:cs="Arial"/>
        </w:rPr>
        <w:t xml:space="preserve">                          </w:t>
      </w:r>
      <w:r w:rsidR="00E31898">
        <w:rPr>
          <w:rFonts w:ascii="Arial" w:hAnsi="Arial" w:cs="Arial"/>
        </w:rPr>
        <w:t xml:space="preserve">                         </w:t>
      </w:r>
    </w:p>
    <w:p w14:paraId="2A52AC02" w14:textId="77777777" w:rsidR="00E31898" w:rsidRDefault="00E31898" w:rsidP="00E31898">
      <w:pPr>
        <w:jc w:val="center"/>
        <w:rPr>
          <w:rFonts w:ascii="Arial" w:hAnsi="Arial" w:cs="Arial"/>
        </w:rPr>
      </w:pPr>
    </w:p>
    <w:p w14:paraId="409D8F16" w14:textId="1556E15B" w:rsidR="00E31898" w:rsidRPr="00AB0F7F" w:rsidRDefault="00BA4D51" w:rsidP="00E31898">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578816" behindDoc="0" locked="0" layoutInCell="1" allowOverlap="1" wp14:anchorId="77E9C7ED" wp14:editId="390EE5E5">
                <wp:simplePos x="0" y="0"/>
                <wp:positionH relativeFrom="column">
                  <wp:posOffset>6229350</wp:posOffset>
                </wp:positionH>
                <wp:positionV relativeFrom="paragraph">
                  <wp:posOffset>228600</wp:posOffset>
                </wp:positionV>
                <wp:extent cx="0" cy="6768465"/>
                <wp:effectExtent l="0" t="0" r="19050" b="32385"/>
                <wp:wrapNone/>
                <wp:docPr id="986" name="Straight Connector 986"/>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9427D" id="Straight Connector 986" o:spid="_x0000_s1026" style="position:absolute;z-index:25257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18pt" to="490.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" strokecolor="#4579b8 [3044]"/>
            </w:pict>
          </mc:Fallback>
        </mc:AlternateContent>
      </w:r>
      <w:r w:rsidR="00E31898" w:rsidRPr="00215EAC">
        <w:rPr>
          <w:rFonts w:ascii="Arial" w:hAnsi="Arial" w:cs="Arial"/>
          <w:noProof/>
          <w:lang w:val="en-US"/>
        </w:rPr>
        <mc:AlternateContent>
          <mc:Choice Requires="wps">
            <w:drawing>
              <wp:anchor distT="0" distB="0" distL="114300" distR="114300" simplePos="0" relativeHeight="252585984" behindDoc="1" locked="0" layoutInCell="1" allowOverlap="1" wp14:anchorId="634D7256" wp14:editId="2D2839AA">
                <wp:simplePos x="0" y="0"/>
                <wp:positionH relativeFrom="column">
                  <wp:posOffset>3118485</wp:posOffset>
                </wp:positionH>
                <wp:positionV relativeFrom="paragraph">
                  <wp:posOffset>171781</wp:posOffset>
                </wp:positionV>
                <wp:extent cx="0" cy="7132320"/>
                <wp:effectExtent l="0" t="0" r="19050" b="30480"/>
                <wp:wrapNone/>
                <wp:docPr id="981" name="Straight Connector 981"/>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A1E93" id="Straight Connector 981" o:spid="_x0000_s1026" style="position:absolute;z-index:-25073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" strokecolor="#4579b8 [3044]" strokeweight="0"/>
            </w:pict>
          </mc:Fallback>
        </mc:AlternateContent>
      </w:r>
      <w:r w:rsidR="00E31898" w:rsidRPr="00215EAC">
        <w:rPr>
          <w:rFonts w:ascii="Arial" w:hAnsi="Arial" w:cs="Arial"/>
          <w:noProof/>
          <w:lang w:val="en-US"/>
        </w:rPr>
        <mc:AlternateContent>
          <mc:Choice Requires="wps">
            <w:drawing>
              <wp:anchor distT="0" distB="0" distL="114300" distR="114300" simplePos="0" relativeHeight="252579840" behindDoc="0" locked="0" layoutInCell="1" allowOverlap="1" wp14:anchorId="7B39023A" wp14:editId="5517523F">
                <wp:simplePos x="0" y="0"/>
                <wp:positionH relativeFrom="column">
                  <wp:posOffset>1257300</wp:posOffset>
                </wp:positionH>
                <wp:positionV relativeFrom="paragraph">
                  <wp:posOffset>161925</wp:posOffset>
                </wp:positionV>
                <wp:extent cx="19050" cy="7132320"/>
                <wp:effectExtent l="0" t="0" r="19050" b="30480"/>
                <wp:wrapNone/>
                <wp:docPr id="982" name="Straight Connector 982"/>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69630" id="Straight Connector 982" o:spid="_x0000_s1026" style="position:absolute;flip:x;z-index:2525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" strokecolor="#4579b8 [3044]" strokeweight="0"/>
            </w:pict>
          </mc:Fallback>
        </mc:AlternateContent>
      </w:r>
      <w:r w:rsidR="00E31898" w:rsidRPr="00215EAC">
        <w:rPr>
          <w:rFonts w:ascii="Arial" w:hAnsi="Arial" w:cs="Arial"/>
          <w:noProof/>
          <w:lang w:val="en-US"/>
        </w:rPr>
        <mc:AlternateContent>
          <mc:Choice Requires="wps">
            <w:drawing>
              <wp:anchor distT="0" distB="0" distL="114300" distR="114300" simplePos="0" relativeHeight="252581888" behindDoc="0" locked="0" layoutInCell="1" allowOverlap="1" wp14:anchorId="7ABB195E" wp14:editId="76C92D39">
                <wp:simplePos x="0" y="0"/>
                <wp:positionH relativeFrom="column">
                  <wp:posOffset>5353050</wp:posOffset>
                </wp:positionH>
                <wp:positionV relativeFrom="paragraph">
                  <wp:posOffset>152400</wp:posOffset>
                </wp:positionV>
                <wp:extent cx="0" cy="7132320"/>
                <wp:effectExtent l="0" t="0" r="19050" b="30480"/>
                <wp:wrapNone/>
                <wp:docPr id="983" name="Straight Connector 983"/>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9E31F" id="Straight Connector 983" o:spid="_x0000_s1026" style="position:absolute;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" strokecolor="#4579b8 [3044]" strokeweight="0"/>
            </w:pict>
          </mc:Fallback>
        </mc:AlternateContent>
      </w:r>
      <w:r w:rsidR="00E31898" w:rsidRPr="00215EAC">
        <w:rPr>
          <w:rFonts w:ascii="Arial" w:hAnsi="Arial" w:cs="Arial"/>
          <w:noProof/>
          <w:lang w:val="en-US"/>
        </w:rPr>
        <mc:AlternateContent>
          <mc:Choice Requires="wps">
            <w:drawing>
              <wp:anchor distT="0" distB="0" distL="114300" distR="114300" simplePos="0" relativeHeight="252580864" behindDoc="0" locked="0" layoutInCell="1" allowOverlap="1" wp14:anchorId="1ED8CA23" wp14:editId="7DCF5FE0">
                <wp:simplePos x="0" y="0"/>
                <wp:positionH relativeFrom="column">
                  <wp:posOffset>4371975</wp:posOffset>
                </wp:positionH>
                <wp:positionV relativeFrom="paragraph">
                  <wp:posOffset>180975</wp:posOffset>
                </wp:positionV>
                <wp:extent cx="0" cy="7132320"/>
                <wp:effectExtent l="0" t="0" r="19050" b="30480"/>
                <wp:wrapNone/>
                <wp:docPr id="984" name="Straight Connector 984"/>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F3E61" id="Straight Connector 984" o:spid="_x0000_s1026" style="position:absolute;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" strokecolor="#4579b8 [3044]" strokeweight="0"/>
            </w:pict>
          </mc:Fallback>
        </mc:AlternateContent>
      </w:r>
      <w:r w:rsidR="00E31898">
        <w:rPr>
          <w:rFonts w:ascii="Arial" w:hAnsi="Arial" w:cs="Arial"/>
          <w:sz w:val="20"/>
        </w:rPr>
        <w:t xml:space="preserve">                                       </w:t>
      </w:r>
      <w:r w:rsidR="00E31898">
        <w:rPr>
          <w:rFonts w:ascii="Arial" w:hAnsi="Arial" w:cs="Arial"/>
        </w:rPr>
        <w:t xml:space="preserve">     </w:t>
      </w:r>
      <w:r w:rsidR="00E31898">
        <w:rPr>
          <w:lang w:val="en-US"/>
        </w:rPr>
        <w:t xml:space="preserve">                                                      </w:t>
      </w:r>
    </w:p>
    <w:p w14:paraId="778707F8" w14:textId="44EB638D" w:rsidR="00E31898" w:rsidRDefault="00E31898" w:rsidP="00E31898">
      <w:r w:rsidRPr="00215EAC">
        <w:rPr>
          <w:rFonts w:ascii="Arial" w:hAnsi="Arial" w:cs="Arial"/>
          <w:noProof/>
          <w:lang w:val="en-US"/>
        </w:rPr>
        <mc:AlternateContent>
          <mc:Choice Requires="wps">
            <w:drawing>
              <wp:anchor distT="0" distB="0" distL="114300" distR="114300" simplePos="0" relativeHeight="252577792" behindDoc="1" locked="0" layoutInCell="1" allowOverlap="1" wp14:anchorId="179E194D" wp14:editId="11407BEC">
                <wp:simplePos x="0" y="0"/>
                <wp:positionH relativeFrom="column">
                  <wp:posOffset>303530</wp:posOffset>
                </wp:positionH>
                <wp:positionV relativeFrom="paragraph">
                  <wp:posOffset>68884</wp:posOffset>
                </wp:positionV>
                <wp:extent cx="9525" cy="7008495"/>
                <wp:effectExtent l="0" t="0" r="28575" b="20955"/>
                <wp:wrapNone/>
                <wp:docPr id="985" name="Straight Connector 985"/>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34684" id="Straight Connector 985" o:spid="_x0000_s1026" style="position:absolute;flip:x;z-index:-25073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" strokecolor="#4579b8 [3044]" strokeweight="0"/>
            </w:pict>
          </mc:Fallback>
        </mc:AlternateContent>
      </w:r>
      <w:r>
        <w:t xml:space="preserve">                                           </w:t>
      </w:r>
    </w:p>
    <w:p w14:paraId="1E505270" w14:textId="77777777" w:rsidR="00C20E7C" w:rsidRDefault="00C20E7C" w:rsidP="00C20E7C"/>
    <w:p w14:paraId="0A7755AD" w14:textId="77777777" w:rsidR="00C20E7C" w:rsidRDefault="00C20E7C" w:rsidP="00C20E7C">
      <w:pPr>
        <w:tabs>
          <w:tab w:val="left" w:pos="6615"/>
        </w:tabs>
      </w:pPr>
      <w:r w:rsidRPr="00215EAC">
        <w:rPr>
          <w:rFonts w:ascii="Arial" w:hAnsi="Arial" w:cs="Arial"/>
          <w:noProof/>
          <w:sz w:val="20"/>
          <w:lang w:val="en-US"/>
        </w:rPr>
        <mc:AlternateContent>
          <mc:Choice Requires="wps">
            <w:drawing>
              <wp:anchor distT="0" distB="0" distL="114300" distR="114300" simplePos="0" relativeHeight="252846080" behindDoc="0" locked="0" layoutInCell="1" allowOverlap="1" wp14:anchorId="5A99FC5B" wp14:editId="60732080">
                <wp:simplePos x="0" y="0"/>
                <wp:positionH relativeFrom="column">
                  <wp:posOffset>428625</wp:posOffset>
                </wp:positionH>
                <wp:positionV relativeFrom="paragraph">
                  <wp:posOffset>10795</wp:posOffset>
                </wp:positionV>
                <wp:extent cx="1685290" cy="1358900"/>
                <wp:effectExtent l="0" t="0" r="10160" b="12700"/>
                <wp:wrapNone/>
                <wp:docPr id="1002" name="Diamond 1002"/>
                <wp:cNvGraphicFramePr/>
                <a:graphic xmlns:a="http://schemas.openxmlformats.org/drawingml/2006/main">
                  <a:graphicData uri="http://schemas.microsoft.com/office/word/2010/wordprocessingShape">
                    <wps:wsp>
                      <wps:cNvSpPr/>
                      <wps:spPr>
                        <a:xfrm>
                          <a:off x="0" y="0"/>
                          <a:ext cx="1685290" cy="13589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C0B0876" w14:textId="77777777" w:rsidR="00944514" w:rsidRPr="00E31898" w:rsidRDefault="00944514" w:rsidP="00C20E7C">
                            <w:pPr>
                              <w:jc w:val="center"/>
                              <w:rPr>
                                <w:rFonts w:ascii="Arial" w:hAnsi="Arial" w:cs="Arial"/>
                                <w:sz w:val="20"/>
                              </w:rPr>
                            </w:pPr>
                            <w:r w:rsidRPr="00E31898">
                              <w:rPr>
                                <w:rFonts w:ascii="Arial" w:hAnsi="Arial" w:cs="Arial"/>
                                <w:sz w:val="20"/>
                              </w:rPr>
                              <w:t>If PDP connection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9FC5B" id="Diamond 1002" o:spid="_x0000_s1237" type="#_x0000_t4" style="position:absolute;margin-left:33.75pt;margin-top:.85pt;width:132.7pt;height:107pt;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" fillcolor="white [3201]" strokecolor="#4f81bd [3204]" strokeweight="0">
                <v:textbox>
                  <w:txbxContent>
                    <w:p w14:paraId="0C0B0876" w14:textId="77777777" w:rsidR="00944514" w:rsidRPr="00E31898" w:rsidRDefault="00944514" w:rsidP="00C20E7C">
                      <w:pPr>
                        <w:jc w:val="center"/>
                        <w:rPr>
                          <w:rFonts w:ascii="Arial" w:hAnsi="Arial" w:cs="Arial"/>
                          <w:sz w:val="20"/>
                        </w:rPr>
                      </w:pPr>
                      <w:r w:rsidRPr="00E31898">
                        <w:rPr>
                          <w:rFonts w:ascii="Arial" w:hAnsi="Arial" w:cs="Arial"/>
                          <w:sz w:val="20"/>
                        </w:rPr>
                        <w:t>If PDP connection up</w:t>
                      </w:r>
                    </w:p>
                  </w:txbxContent>
                </v:textbox>
              </v:shape>
            </w:pict>
          </mc:Fallback>
        </mc:AlternateContent>
      </w:r>
      <w:r>
        <w:t xml:space="preserve">          </w:t>
      </w:r>
    </w:p>
    <w:p w14:paraId="1F1E9029" w14:textId="13DDF76B" w:rsidR="00C20E7C" w:rsidRDefault="00033F5F" w:rsidP="00C20E7C">
      <w:pPr>
        <w:tabs>
          <w:tab w:val="left" w:pos="6615"/>
        </w:tabs>
      </w:pPr>
      <w:r>
        <w:rPr>
          <w:rFonts w:ascii="Times New Roman" w:eastAsiaTheme="minorHAnsi" w:hAnsi="Times New Roman"/>
          <w:noProof/>
          <w:szCs w:val="24"/>
          <w:lang w:val="en-US"/>
        </w:rPr>
        <mc:AlternateContent>
          <mc:Choice Requires="wps">
            <w:drawing>
              <wp:anchor distT="0" distB="0" distL="114300" distR="114300" simplePos="0" relativeHeight="252854272" behindDoc="0" locked="0" layoutInCell="1" allowOverlap="1" wp14:anchorId="23A4D33D" wp14:editId="5D3F8B42">
                <wp:simplePos x="0" y="0"/>
                <wp:positionH relativeFrom="column">
                  <wp:posOffset>3832528</wp:posOffset>
                </wp:positionH>
                <wp:positionV relativeFrom="paragraph">
                  <wp:posOffset>171036</wp:posOffset>
                </wp:positionV>
                <wp:extent cx="1762125" cy="704850"/>
                <wp:effectExtent l="57150" t="38100" r="85725" b="95250"/>
                <wp:wrapNone/>
                <wp:docPr id="1038" name="Rectangle 103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185CE1A" w14:textId="54FF3338" w:rsidR="00944514" w:rsidRPr="00755387" w:rsidRDefault="00944514" w:rsidP="00033F5F">
                            <w:pPr>
                              <w:jc w:val="center"/>
                              <w:rPr>
                                <w:rFonts w:ascii="Arial" w:hAnsi="Arial" w:cs="Arial"/>
                                <w:sz w:val="20"/>
                              </w:rPr>
                            </w:pPr>
                            <w:r w:rsidRPr="00755387">
                              <w:rPr>
                                <w:rFonts w:ascii="Arial" w:hAnsi="Arial" w:cs="Arial"/>
                                <w:sz w:val="20"/>
                              </w:rPr>
                              <w:t xml:space="preserve">GOTO to </w:t>
                            </w:r>
                            <w:r>
                              <w:rPr>
                                <w:rFonts w:ascii="Arial" w:hAnsi="Arial" w:cs="Arial"/>
                                <w:sz w:val="20"/>
                              </w:rPr>
                              <w:t>UPDATE IP ADDERESS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A4D33D" id="Rectangle 1038" o:spid="_x0000_s1238" style="position:absolute;margin-left:301.75pt;margin-top:13.45pt;width:138.75pt;height:55.5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" fillcolor="#92d050" strokecolor="#92d050">
                <v:shadow on="t" color="black" opacity="24903f" origin=",.5" offset="0,.55556mm"/>
                <v:textbox>
                  <w:txbxContent>
                    <w:p w14:paraId="5185CE1A" w14:textId="54FF3338" w:rsidR="00944514" w:rsidRPr="00755387" w:rsidRDefault="00944514" w:rsidP="00033F5F">
                      <w:pPr>
                        <w:jc w:val="center"/>
                        <w:rPr>
                          <w:rFonts w:ascii="Arial" w:hAnsi="Arial" w:cs="Arial"/>
                          <w:sz w:val="20"/>
                        </w:rPr>
                      </w:pPr>
                      <w:r w:rsidRPr="00755387">
                        <w:rPr>
                          <w:rFonts w:ascii="Arial" w:hAnsi="Arial" w:cs="Arial"/>
                          <w:sz w:val="20"/>
                        </w:rPr>
                        <w:t xml:space="preserve">GOTO to </w:t>
                      </w:r>
                      <w:r>
                        <w:rPr>
                          <w:rFonts w:ascii="Arial" w:hAnsi="Arial" w:cs="Arial"/>
                          <w:sz w:val="20"/>
                        </w:rPr>
                        <w:t>UPDATE IP ADDERESS</w:t>
                      </w:r>
                    </w:p>
                  </w:txbxContent>
                </v:textbox>
              </v:rect>
            </w:pict>
          </mc:Fallback>
        </mc:AlternateContent>
      </w:r>
    </w:p>
    <w:p w14:paraId="728D4537" w14:textId="155E72FF" w:rsidR="00C20E7C" w:rsidRDefault="00C20E7C" w:rsidP="00C20E7C">
      <w:pPr>
        <w:tabs>
          <w:tab w:val="left" w:pos="6615"/>
        </w:tabs>
      </w:pPr>
      <w:r>
        <w:t xml:space="preserve">          </w:t>
      </w:r>
    </w:p>
    <w:p w14:paraId="30A54465" w14:textId="0A7824EF" w:rsidR="00C20E7C" w:rsidRDefault="00033F5F" w:rsidP="00C20E7C">
      <w:pPr>
        <w:tabs>
          <w:tab w:val="left" w:pos="6615"/>
        </w:tabs>
      </w:pPr>
      <w:r>
        <w:rPr>
          <w:noProof/>
          <w:lang w:val="en-US"/>
        </w:rPr>
        <mc:AlternateContent>
          <mc:Choice Requires="wps">
            <w:drawing>
              <wp:anchor distT="0" distB="0" distL="114300" distR="114300" simplePos="0" relativeHeight="252852224" behindDoc="0" locked="0" layoutInCell="1" allowOverlap="1" wp14:anchorId="4A3BF8CA" wp14:editId="7B4395A8">
                <wp:simplePos x="0" y="0"/>
                <wp:positionH relativeFrom="column">
                  <wp:posOffset>2116455</wp:posOffset>
                </wp:positionH>
                <wp:positionV relativeFrom="paragraph">
                  <wp:posOffset>132384</wp:posOffset>
                </wp:positionV>
                <wp:extent cx="1709917" cy="0"/>
                <wp:effectExtent l="0" t="76200" r="24130" b="95250"/>
                <wp:wrapNone/>
                <wp:docPr id="1035" name="Straight Arrow Connector 1035"/>
                <wp:cNvGraphicFramePr/>
                <a:graphic xmlns:a="http://schemas.openxmlformats.org/drawingml/2006/main">
                  <a:graphicData uri="http://schemas.microsoft.com/office/word/2010/wordprocessingShape">
                    <wps:wsp>
                      <wps:cNvCnPr/>
                      <wps:spPr>
                        <a:xfrm>
                          <a:off x="0" y="0"/>
                          <a:ext cx="17099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CD166" id="Straight Arrow Connector 1035" o:spid="_x0000_s1026" type="#_x0000_t32" style="position:absolute;margin-left:166.65pt;margin-top:10.4pt;width:134.65pt;height:0;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" strokecolor="#4579b8 [3044]">
                <v:stroke endarrow="block"/>
              </v:shape>
            </w:pict>
          </mc:Fallback>
        </mc:AlternateContent>
      </w:r>
      <w:r>
        <w:t xml:space="preserve">                                                                  </w:t>
      </w:r>
    </w:p>
    <w:p w14:paraId="4F3DA271" w14:textId="6C2E0910" w:rsidR="00C20E7C" w:rsidRDefault="00C20E7C" w:rsidP="00C20E7C">
      <w:r>
        <w:t xml:space="preserve"> </w:t>
      </w:r>
      <w:r w:rsidR="00033F5F">
        <w:t xml:space="preserve">                                                                  YES</w:t>
      </w:r>
    </w:p>
    <w:p w14:paraId="0A8DBB65" w14:textId="3CDD22B8" w:rsidR="00C20E7C" w:rsidRDefault="00C20E7C" w:rsidP="00C20E7C">
      <w:pPr>
        <w:tabs>
          <w:tab w:val="left" w:pos="6615"/>
        </w:tabs>
      </w:pPr>
      <w:r>
        <w:t xml:space="preserve"> </w:t>
      </w:r>
    </w:p>
    <w:p w14:paraId="7A5ACC35" w14:textId="71AE9D84" w:rsidR="00C20E7C" w:rsidRDefault="00C20E7C" w:rsidP="00C20E7C"/>
    <w:p w14:paraId="08590824" w14:textId="257829A0" w:rsidR="00C20E7C" w:rsidRPr="00522DD6" w:rsidRDefault="00033F5F" w:rsidP="00C20E7C">
      <w:pPr>
        <w:autoSpaceDE w:val="0"/>
        <w:autoSpaceDN w:val="0"/>
        <w:adjustRightInd w:val="0"/>
        <w:rPr>
          <w:rFonts w:asciiTheme="minorHAnsi" w:hAnsiTheme="minorHAnsi" w:cs="Arial"/>
        </w:rPr>
      </w:pPr>
      <w:r>
        <w:t xml:space="preserve">                            </w:t>
      </w:r>
      <w:r w:rsidR="00C20E7C">
        <w:rPr>
          <w:rFonts w:asciiTheme="minorHAnsi" w:hAnsiTheme="minorHAnsi" w:cs="Arial"/>
        </w:rPr>
        <w:t xml:space="preserve">           </w:t>
      </w:r>
      <w:r w:rsidR="00C20E7C" w:rsidRPr="00522DD6">
        <w:rPr>
          <w:rFonts w:asciiTheme="minorHAnsi" w:hAnsiTheme="minorHAnsi" w:cs="Arial"/>
        </w:rPr>
        <w:t>NO</w:t>
      </w:r>
    </w:p>
    <w:p w14:paraId="1249B227" w14:textId="77777777" w:rsidR="00E31898" w:rsidRDefault="00E31898" w:rsidP="00E31898"/>
    <w:p w14:paraId="53B72305" w14:textId="51A1829E" w:rsidR="007F54D3" w:rsidRPr="0029601F" w:rsidRDefault="007F54D3" w:rsidP="00E31898">
      <w:pPr>
        <w:tabs>
          <w:tab w:val="left" w:pos="6615"/>
        </w:tabs>
        <w:rPr>
          <w:rFonts w:asciiTheme="minorHAnsi" w:hAnsiTheme="minorHAnsi" w:cs="Arial"/>
          <w:szCs w:val="24"/>
        </w:rPr>
      </w:pPr>
      <w:r>
        <w:rPr>
          <w:rFonts w:ascii="Arial" w:hAnsi="Arial" w:cs="Arial"/>
          <w:sz w:val="20"/>
        </w:rPr>
        <w:t xml:space="preserve">                                       </w:t>
      </w:r>
      <w:r w:rsidRPr="0029601F">
        <w:rPr>
          <w:rFonts w:asciiTheme="minorHAnsi" w:hAnsiTheme="minorHAnsi" w:cs="Arial"/>
          <w:szCs w:val="24"/>
        </w:rPr>
        <w:t>Create timer using le_timer_</w:t>
      </w:r>
      <w:r w:rsidR="00E6250E" w:rsidRPr="0029601F">
        <w:rPr>
          <w:rFonts w:asciiTheme="minorHAnsi" w:hAnsiTheme="minorHAnsi" w:cs="Arial"/>
          <w:szCs w:val="24"/>
        </w:rPr>
        <w:t>create (</w:t>
      </w:r>
      <w:r w:rsidRPr="0029601F">
        <w:rPr>
          <w:rFonts w:asciiTheme="minorHAnsi" w:hAnsiTheme="minorHAnsi" w:cs="Arial"/>
          <w:szCs w:val="24"/>
        </w:rPr>
        <w:t>)</w:t>
      </w:r>
    </w:p>
    <w:p w14:paraId="02D9DC53" w14:textId="00D221C9" w:rsidR="007F54D3" w:rsidRPr="0029601F" w:rsidRDefault="007F54D3" w:rsidP="00E31898">
      <w:pPr>
        <w:tabs>
          <w:tab w:val="left" w:pos="6615"/>
        </w:tabs>
        <w:rPr>
          <w:rFonts w:asciiTheme="minorHAnsi" w:hAnsiTheme="minorHAnsi" w:cs="Arial"/>
          <w:szCs w:val="24"/>
        </w:rPr>
      </w:pPr>
      <w:r w:rsidRPr="0029601F">
        <w:rPr>
          <w:rFonts w:asciiTheme="minorHAnsi" w:hAnsiTheme="minorHAnsi" w:cs="Arial"/>
          <w:noProof/>
          <w:szCs w:val="24"/>
          <w:lang w:val="en-US"/>
        </w:rPr>
        <mc:AlternateContent>
          <mc:Choice Requires="wps">
            <w:drawing>
              <wp:anchor distT="0" distB="0" distL="114300" distR="114300" simplePos="0" relativeHeight="252607488" behindDoc="0" locked="0" layoutInCell="1" allowOverlap="1" wp14:anchorId="0A0182BB" wp14:editId="3B80A952">
                <wp:simplePos x="0" y="0"/>
                <wp:positionH relativeFrom="column">
                  <wp:posOffset>1276350</wp:posOffset>
                </wp:positionH>
                <wp:positionV relativeFrom="paragraph">
                  <wp:posOffset>19050</wp:posOffset>
                </wp:positionV>
                <wp:extent cx="3105150" cy="0"/>
                <wp:effectExtent l="0" t="76200" r="19050" b="95250"/>
                <wp:wrapNone/>
                <wp:docPr id="1005" name="Straight Arrow Connector 1005"/>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A73CD9" id="Straight Arrow Connector 1005" o:spid="_x0000_s1026" type="#_x0000_t32" style="position:absolute;margin-left:100.5pt;margin-top:1.5pt;width:244.5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" strokecolor="#4579b8 [3044]">
                <v:stroke endarrow="block"/>
              </v:shape>
            </w:pict>
          </mc:Fallback>
        </mc:AlternateContent>
      </w:r>
    </w:p>
    <w:p w14:paraId="5A105197" w14:textId="11EA280A" w:rsidR="007F54D3" w:rsidRPr="0029601F" w:rsidRDefault="007F54D3" w:rsidP="00E31898">
      <w:pPr>
        <w:tabs>
          <w:tab w:val="left" w:pos="6615"/>
        </w:tabs>
        <w:rPr>
          <w:rFonts w:asciiTheme="minorHAnsi" w:hAnsiTheme="minorHAnsi" w:cs="Arial"/>
          <w:szCs w:val="24"/>
        </w:rPr>
      </w:pPr>
      <w:r w:rsidRPr="0029601F">
        <w:rPr>
          <w:rFonts w:asciiTheme="minorHAnsi" w:hAnsiTheme="minorHAnsi" w:cs="Arial"/>
          <w:szCs w:val="24"/>
        </w:rPr>
        <w:t xml:space="preserve">                                        Set timer interval using le_timer_</w:t>
      </w:r>
      <w:r w:rsidR="00E6250E" w:rsidRPr="0029601F">
        <w:rPr>
          <w:rFonts w:asciiTheme="minorHAnsi" w:hAnsiTheme="minorHAnsi" w:cs="Arial"/>
          <w:szCs w:val="24"/>
        </w:rPr>
        <w:t>setinterval (</w:t>
      </w:r>
      <w:r w:rsidRPr="0029601F">
        <w:rPr>
          <w:rFonts w:asciiTheme="minorHAnsi" w:hAnsiTheme="minorHAnsi" w:cs="Arial"/>
          <w:szCs w:val="24"/>
        </w:rPr>
        <w:t>)</w:t>
      </w:r>
    </w:p>
    <w:p w14:paraId="03B8FE56" w14:textId="5C8A3F54" w:rsidR="007F54D3" w:rsidRPr="0029601F" w:rsidRDefault="007F54D3" w:rsidP="00E31898">
      <w:pPr>
        <w:tabs>
          <w:tab w:val="left" w:pos="6615"/>
        </w:tabs>
        <w:rPr>
          <w:rFonts w:asciiTheme="minorHAnsi" w:hAnsiTheme="minorHAnsi" w:cs="Arial"/>
          <w:szCs w:val="24"/>
        </w:rPr>
      </w:pPr>
      <w:r w:rsidRPr="0029601F">
        <w:rPr>
          <w:rFonts w:asciiTheme="minorHAnsi" w:hAnsiTheme="minorHAnsi" w:cs="Arial"/>
          <w:noProof/>
          <w:szCs w:val="24"/>
          <w:lang w:val="en-US"/>
        </w:rPr>
        <mc:AlternateContent>
          <mc:Choice Requires="wps">
            <w:drawing>
              <wp:anchor distT="0" distB="0" distL="114300" distR="114300" simplePos="0" relativeHeight="252609536" behindDoc="0" locked="0" layoutInCell="1" allowOverlap="1" wp14:anchorId="2E43F30A" wp14:editId="739680C5">
                <wp:simplePos x="0" y="0"/>
                <wp:positionH relativeFrom="column">
                  <wp:posOffset>1266825</wp:posOffset>
                </wp:positionH>
                <wp:positionV relativeFrom="paragraph">
                  <wp:posOffset>22225</wp:posOffset>
                </wp:positionV>
                <wp:extent cx="3105150" cy="0"/>
                <wp:effectExtent l="0" t="76200" r="19050" b="95250"/>
                <wp:wrapNone/>
                <wp:docPr id="1006" name="Straight Arrow Connector 1006"/>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903DD8" id="Straight Arrow Connector 1006" o:spid="_x0000_s1026" type="#_x0000_t32" style="position:absolute;margin-left:99.75pt;margin-top:1.75pt;width:244.5pt;height:0;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" strokecolor="#4579b8 [3044]">
                <v:stroke endarrow="block"/>
              </v:shape>
            </w:pict>
          </mc:Fallback>
        </mc:AlternateContent>
      </w:r>
    </w:p>
    <w:p w14:paraId="01AD40E6" w14:textId="6B3E215A" w:rsidR="007F54D3" w:rsidRPr="0029601F" w:rsidRDefault="00796054" w:rsidP="00E31898">
      <w:pPr>
        <w:tabs>
          <w:tab w:val="left" w:pos="6615"/>
        </w:tabs>
        <w:rPr>
          <w:rFonts w:asciiTheme="minorHAnsi" w:hAnsiTheme="minorHAnsi" w:cs="Arial"/>
          <w:szCs w:val="24"/>
        </w:rPr>
      </w:pPr>
      <w:r w:rsidRPr="0029601F">
        <w:rPr>
          <w:rFonts w:asciiTheme="minorHAnsi" w:hAnsiTheme="minorHAnsi" w:cs="Arial"/>
          <w:szCs w:val="24"/>
        </w:rPr>
        <w:t xml:space="preserve">                                        Set timer repeat using le_timer_</w:t>
      </w:r>
      <w:r w:rsidR="00E6250E" w:rsidRPr="0029601F">
        <w:rPr>
          <w:rFonts w:asciiTheme="minorHAnsi" w:hAnsiTheme="minorHAnsi" w:cs="Arial"/>
          <w:szCs w:val="24"/>
        </w:rPr>
        <w:t>setrepeat (</w:t>
      </w:r>
      <w:r w:rsidRPr="0029601F">
        <w:rPr>
          <w:rFonts w:asciiTheme="minorHAnsi" w:hAnsiTheme="minorHAnsi" w:cs="Arial"/>
          <w:szCs w:val="24"/>
        </w:rPr>
        <w:t>)</w:t>
      </w:r>
    </w:p>
    <w:p w14:paraId="249207FC" w14:textId="41C81FB0" w:rsidR="007F54D3" w:rsidRPr="0029601F" w:rsidRDefault="00796054" w:rsidP="00E31898">
      <w:pPr>
        <w:tabs>
          <w:tab w:val="left" w:pos="6615"/>
        </w:tabs>
        <w:rPr>
          <w:rFonts w:asciiTheme="minorHAnsi" w:hAnsiTheme="minorHAnsi" w:cs="Arial"/>
          <w:szCs w:val="24"/>
        </w:rPr>
      </w:pPr>
      <w:r w:rsidRPr="0029601F">
        <w:rPr>
          <w:rFonts w:asciiTheme="minorHAnsi" w:hAnsiTheme="minorHAnsi" w:cs="Arial"/>
          <w:noProof/>
          <w:szCs w:val="24"/>
          <w:lang w:val="en-US"/>
        </w:rPr>
        <mc:AlternateContent>
          <mc:Choice Requires="wps">
            <w:drawing>
              <wp:anchor distT="0" distB="0" distL="114300" distR="114300" simplePos="0" relativeHeight="252611584" behindDoc="0" locked="0" layoutInCell="1" allowOverlap="1" wp14:anchorId="2DCAD667" wp14:editId="3C08BAE9">
                <wp:simplePos x="0" y="0"/>
                <wp:positionH relativeFrom="column">
                  <wp:posOffset>1276350</wp:posOffset>
                </wp:positionH>
                <wp:positionV relativeFrom="paragraph">
                  <wp:posOffset>6350</wp:posOffset>
                </wp:positionV>
                <wp:extent cx="3105150" cy="0"/>
                <wp:effectExtent l="0" t="76200" r="19050" b="95250"/>
                <wp:wrapNone/>
                <wp:docPr id="1007" name="Straight Arrow Connector 1007"/>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FB4D12" id="Straight Arrow Connector 1007" o:spid="_x0000_s1026" type="#_x0000_t32" style="position:absolute;margin-left:100.5pt;margin-top:.5pt;width:244.5pt;height:0;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" strokecolor="#4579b8 [3044]">
                <v:stroke endarrow="block"/>
              </v:shape>
            </w:pict>
          </mc:Fallback>
        </mc:AlternateContent>
      </w:r>
    </w:p>
    <w:p w14:paraId="766A305B" w14:textId="6B2C7158" w:rsidR="00796054" w:rsidRPr="0029601F" w:rsidRDefault="00796054" w:rsidP="00796054">
      <w:pPr>
        <w:tabs>
          <w:tab w:val="left" w:pos="6615"/>
        </w:tabs>
        <w:rPr>
          <w:rFonts w:asciiTheme="minorHAnsi" w:hAnsiTheme="minorHAnsi" w:cs="Arial"/>
          <w:szCs w:val="24"/>
        </w:rPr>
      </w:pPr>
      <w:r w:rsidRPr="0029601F">
        <w:rPr>
          <w:rFonts w:asciiTheme="minorHAnsi" w:hAnsiTheme="minorHAnsi" w:cs="Arial"/>
          <w:szCs w:val="24"/>
        </w:rPr>
        <w:t xml:space="preserve">                                        Create timer handler using le_timer_</w:t>
      </w:r>
      <w:r w:rsidR="00E6250E" w:rsidRPr="0029601F">
        <w:rPr>
          <w:rFonts w:asciiTheme="minorHAnsi" w:hAnsiTheme="minorHAnsi" w:cs="Arial"/>
          <w:szCs w:val="24"/>
        </w:rPr>
        <w:t>sethandler (</w:t>
      </w:r>
      <w:r w:rsidRPr="0029601F">
        <w:rPr>
          <w:rFonts w:asciiTheme="minorHAnsi" w:hAnsiTheme="minorHAnsi" w:cs="Arial"/>
          <w:szCs w:val="24"/>
        </w:rPr>
        <w:t>)</w:t>
      </w:r>
    </w:p>
    <w:p w14:paraId="62CE0DDD" w14:textId="77777777" w:rsidR="00796054" w:rsidRPr="0029601F" w:rsidRDefault="00796054" w:rsidP="00796054">
      <w:pPr>
        <w:tabs>
          <w:tab w:val="left" w:pos="6615"/>
        </w:tabs>
        <w:rPr>
          <w:rFonts w:asciiTheme="minorHAnsi" w:hAnsiTheme="minorHAnsi" w:cs="Arial"/>
          <w:szCs w:val="24"/>
        </w:rPr>
      </w:pPr>
      <w:r w:rsidRPr="0029601F">
        <w:rPr>
          <w:rFonts w:asciiTheme="minorHAnsi" w:hAnsiTheme="minorHAnsi" w:cs="Arial"/>
          <w:noProof/>
          <w:szCs w:val="24"/>
          <w:lang w:val="en-US"/>
        </w:rPr>
        <mc:AlternateContent>
          <mc:Choice Requires="wps">
            <w:drawing>
              <wp:anchor distT="0" distB="0" distL="114300" distR="114300" simplePos="0" relativeHeight="252613632" behindDoc="0" locked="0" layoutInCell="1" allowOverlap="1" wp14:anchorId="15F6CC67" wp14:editId="380C3B39">
                <wp:simplePos x="0" y="0"/>
                <wp:positionH relativeFrom="column">
                  <wp:posOffset>1276350</wp:posOffset>
                </wp:positionH>
                <wp:positionV relativeFrom="paragraph">
                  <wp:posOffset>6350</wp:posOffset>
                </wp:positionV>
                <wp:extent cx="3105150" cy="0"/>
                <wp:effectExtent l="0" t="76200" r="19050" b="95250"/>
                <wp:wrapNone/>
                <wp:docPr id="1008" name="Straight Arrow Connector 1008"/>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113E15" id="Straight Arrow Connector 1008" o:spid="_x0000_s1026" type="#_x0000_t32" style="position:absolute;margin-left:100.5pt;margin-top:.5pt;width:244.5pt;height:0;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" strokecolor="#4579b8 [3044]">
                <v:stroke endarrow="block"/>
              </v:shape>
            </w:pict>
          </mc:Fallback>
        </mc:AlternateContent>
      </w:r>
    </w:p>
    <w:p w14:paraId="3BD5F821" w14:textId="2B100B8F" w:rsidR="00796054" w:rsidRPr="0029601F" w:rsidRDefault="00796054" w:rsidP="00796054">
      <w:pPr>
        <w:tabs>
          <w:tab w:val="left" w:pos="6615"/>
        </w:tabs>
        <w:rPr>
          <w:rFonts w:asciiTheme="minorHAnsi" w:hAnsiTheme="minorHAnsi" w:cs="Arial"/>
          <w:szCs w:val="24"/>
        </w:rPr>
      </w:pPr>
      <w:r w:rsidRPr="0029601F">
        <w:rPr>
          <w:rFonts w:asciiTheme="minorHAnsi" w:hAnsiTheme="minorHAnsi" w:cs="Arial"/>
          <w:szCs w:val="24"/>
        </w:rPr>
        <w:t xml:space="preserve">                                        Start timer for PDP re</w:t>
      </w:r>
      <w:r w:rsidR="00036A77" w:rsidRPr="0029601F">
        <w:rPr>
          <w:rFonts w:asciiTheme="minorHAnsi" w:hAnsiTheme="minorHAnsi" w:cs="Arial"/>
          <w:szCs w:val="24"/>
        </w:rPr>
        <w:t>-</w:t>
      </w:r>
      <w:r w:rsidR="00E6250E" w:rsidRPr="0029601F">
        <w:rPr>
          <w:rFonts w:asciiTheme="minorHAnsi" w:hAnsiTheme="minorHAnsi" w:cs="Arial"/>
          <w:szCs w:val="24"/>
        </w:rPr>
        <w:t>activation using</w:t>
      </w:r>
    </w:p>
    <w:p w14:paraId="65E3AF31" w14:textId="14EA45DE" w:rsidR="00796054" w:rsidRPr="0029601F" w:rsidRDefault="00796054" w:rsidP="00796054">
      <w:pPr>
        <w:tabs>
          <w:tab w:val="left" w:pos="6615"/>
        </w:tabs>
        <w:rPr>
          <w:rFonts w:asciiTheme="minorHAnsi" w:hAnsiTheme="minorHAnsi" w:cs="Arial"/>
          <w:szCs w:val="24"/>
        </w:rPr>
      </w:pPr>
      <w:r w:rsidRPr="0029601F">
        <w:rPr>
          <w:rFonts w:asciiTheme="minorHAnsi" w:hAnsiTheme="minorHAnsi" w:cs="Arial"/>
          <w:szCs w:val="24"/>
        </w:rPr>
        <w:t xml:space="preserve">            </w:t>
      </w:r>
      <w:r w:rsidR="00D27DBB" w:rsidRPr="0029601F">
        <w:rPr>
          <w:rFonts w:asciiTheme="minorHAnsi" w:hAnsiTheme="minorHAnsi" w:cs="Arial"/>
          <w:szCs w:val="24"/>
        </w:rPr>
        <w:t xml:space="preserve">Return to              </w:t>
      </w:r>
      <w:r w:rsidRPr="0029601F">
        <w:rPr>
          <w:rFonts w:asciiTheme="minorHAnsi" w:hAnsiTheme="minorHAnsi" w:cs="Arial"/>
          <w:szCs w:val="24"/>
        </w:rPr>
        <w:t>le_timer_</w:t>
      </w:r>
      <w:r w:rsidR="00E6250E" w:rsidRPr="0029601F">
        <w:rPr>
          <w:rFonts w:asciiTheme="minorHAnsi" w:hAnsiTheme="minorHAnsi" w:cs="Arial"/>
          <w:szCs w:val="24"/>
        </w:rPr>
        <w:t>start (</w:t>
      </w:r>
      <w:r w:rsidRPr="0029601F">
        <w:rPr>
          <w:rFonts w:asciiTheme="minorHAnsi" w:hAnsiTheme="minorHAnsi" w:cs="Arial"/>
          <w:szCs w:val="24"/>
        </w:rPr>
        <w:t>)</w:t>
      </w:r>
    </w:p>
    <w:p w14:paraId="6AC4D259" w14:textId="5A1B03A9" w:rsidR="00796054" w:rsidRDefault="00796054" w:rsidP="00796054">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615680" behindDoc="0" locked="0" layoutInCell="1" allowOverlap="1" wp14:anchorId="1BC6A196" wp14:editId="64191C9A">
                <wp:simplePos x="0" y="0"/>
                <wp:positionH relativeFrom="column">
                  <wp:posOffset>1276350</wp:posOffset>
                </wp:positionH>
                <wp:positionV relativeFrom="paragraph">
                  <wp:posOffset>6350</wp:posOffset>
                </wp:positionV>
                <wp:extent cx="3105150" cy="0"/>
                <wp:effectExtent l="0" t="76200" r="19050" b="95250"/>
                <wp:wrapNone/>
                <wp:docPr id="1009" name="Straight Arrow Connector 1009"/>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12B657" id="Straight Arrow Connector 1009" o:spid="_x0000_s1026" type="#_x0000_t32" style="position:absolute;margin-left:100.5pt;margin-top:.5pt;width:244.5pt;height:0;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" strokecolor="#4579b8 [3044]">
                <v:stroke endarrow="block"/>
              </v:shape>
            </w:pict>
          </mc:Fallback>
        </mc:AlternateContent>
      </w:r>
      <w:r w:rsidR="00D27DBB">
        <w:rPr>
          <w:rFonts w:ascii="Arial" w:hAnsi="Arial" w:cs="Arial"/>
          <w:sz w:val="20"/>
        </w:rPr>
        <w:t xml:space="preserve">            the host</w:t>
      </w:r>
    </w:p>
    <w:p w14:paraId="50BAF45D" w14:textId="452EDCB8" w:rsidR="007F54D3" w:rsidRDefault="00D27DBB" w:rsidP="00E31898">
      <w:pPr>
        <w:tabs>
          <w:tab w:val="left" w:pos="6615"/>
        </w:tabs>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619776" behindDoc="0" locked="0" layoutInCell="1" allowOverlap="1" wp14:anchorId="2460189C" wp14:editId="7D193F2A">
                <wp:simplePos x="0" y="0"/>
                <wp:positionH relativeFrom="column">
                  <wp:posOffset>298450</wp:posOffset>
                </wp:positionH>
                <wp:positionV relativeFrom="paragraph">
                  <wp:posOffset>81915</wp:posOffset>
                </wp:positionV>
                <wp:extent cx="978011" cy="0"/>
                <wp:effectExtent l="38100" t="76200" r="0" b="95250"/>
                <wp:wrapNone/>
                <wp:docPr id="1011" name="Straight Arrow Connector 1011"/>
                <wp:cNvGraphicFramePr/>
                <a:graphic xmlns:a="http://schemas.openxmlformats.org/drawingml/2006/main">
                  <a:graphicData uri="http://schemas.microsoft.com/office/word/2010/wordprocessingShape">
                    <wps:wsp>
                      <wps:cNvCnPr/>
                      <wps:spPr>
                        <a:xfrm flipH="1">
                          <a:off x="0" y="0"/>
                          <a:ext cx="9780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B934F6" id="Straight Arrow Connector 1011" o:spid="_x0000_s1026" type="#_x0000_t32" style="position:absolute;margin-left:23.5pt;margin-top:6.45pt;width:77pt;height:0;flip:x;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" strokecolor="#4579b8 [3044]">
                <v:stroke endarrow="block"/>
              </v:shape>
            </w:pict>
          </mc:Fallback>
        </mc:AlternateContent>
      </w:r>
    </w:p>
    <w:p w14:paraId="67635686" w14:textId="117B97C5" w:rsidR="007F54D3" w:rsidRDefault="0088257F" w:rsidP="00E31898">
      <w:pPr>
        <w:tabs>
          <w:tab w:val="left" w:pos="6615"/>
        </w:tabs>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2617728" behindDoc="0" locked="0" layoutInCell="1" allowOverlap="1" wp14:anchorId="5C560AB7" wp14:editId="5411919A">
                <wp:simplePos x="0" y="0"/>
                <wp:positionH relativeFrom="column">
                  <wp:posOffset>0</wp:posOffset>
                </wp:positionH>
                <wp:positionV relativeFrom="paragraph">
                  <wp:posOffset>142240</wp:posOffset>
                </wp:positionV>
                <wp:extent cx="1762125" cy="704850"/>
                <wp:effectExtent l="57150" t="38100" r="85725" b="95250"/>
                <wp:wrapNone/>
                <wp:docPr id="1010" name="Rectangle 101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6B5EC51" w14:textId="02D7E214" w:rsidR="00944514" w:rsidRPr="003B462D" w:rsidRDefault="00944514" w:rsidP="0088257F">
                            <w:pPr>
                              <w:jc w:val="center"/>
                              <w:rPr>
                                <w:color w:val="92D050"/>
                              </w:rPr>
                            </w:pPr>
                            <w:r>
                              <w:t>Timer handler for PDP activation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560AB7" id="Rectangle 1010" o:spid="_x0000_s1239" style="position:absolute;margin-left:0;margin-top:11.2pt;width:138.75pt;height:55.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" fillcolor="#92d050" strokecolor="#92d050">
                <v:shadow on="t" color="black" opacity="24903f" origin=",.5" offset="0,.55556mm"/>
                <v:textbox>
                  <w:txbxContent>
                    <w:p w14:paraId="16B5EC51" w14:textId="02D7E214" w:rsidR="00944514" w:rsidRPr="003B462D" w:rsidRDefault="00944514" w:rsidP="0088257F">
                      <w:pPr>
                        <w:jc w:val="center"/>
                        <w:rPr>
                          <w:color w:val="92D050"/>
                        </w:rPr>
                      </w:pPr>
                      <w:r>
                        <w:t>Timer handler for PDP activation</w:t>
                      </w:r>
                    </w:p>
                  </w:txbxContent>
                </v:textbox>
              </v:rect>
            </w:pict>
          </mc:Fallback>
        </mc:AlternateContent>
      </w:r>
    </w:p>
    <w:p w14:paraId="72749AA2" w14:textId="77777777" w:rsidR="007F54D3" w:rsidRDefault="007F54D3" w:rsidP="00E31898">
      <w:pPr>
        <w:tabs>
          <w:tab w:val="left" w:pos="6615"/>
        </w:tabs>
        <w:rPr>
          <w:rFonts w:ascii="Arial" w:hAnsi="Arial" w:cs="Arial"/>
          <w:sz w:val="20"/>
        </w:rPr>
      </w:pPr>
    </w:p>
    <w:p w14:paraId="196DAD0B" w14:textId="77777777" w:rsidR="007F54D3" w:rsidRDefault="007F54D3" w:rsidP="00E31898">
      <w:pPr>
        <w:tabs>
          <w:tab w:val="left" w:pos="6615"/>
        </w:tabs>
        <w:rPr>
          <w:rFonts w:ascii="Arial" w:hAnsi="Arial" w:cs="Arial"/>
          <w:sz w:val="20"/>
        </w:rPr>
      </w:pPr>
    </w:p>
    <w:p w14:paraId="7DCFFF90" w14:textId="77777777" w:rsidR="007F54D3" w:rsidRDefault="007F54D3" w:rsidP="00E31898">
      <w:pPr>
        <w:tabs>
          <w:tab w:val="left" w:pos="6615"/>
        </w:tabs>
        <w:rPr>
          <w:rFonts w:ascii="Arial" w:hAnsi="Arial" w:cs="Arial"/>
          <w:sz w:val="20"/>
        </w:rPr>
      </w:pPr>
    </w:p>
    <w:p w14:paraId="69611643" w14:textId="77777777" w:rsidR="007F54D3" w:rsidRDefault="007F54D3" w:rsidP="00E31898">
      <w:pPr>
        <w:tabs>
          <w:tab w:val="left" w:pos="6615"/>
        </w:tabs>
        <w:rPr>
          <w:rFonts w:ascii="Arial" w:hAnsi="Arial" w:cs="Arial"/>
          <w:sz w:val="20"/>
        </w:rPr>
      </w:pPr>
    </w:p>
    <w:p w14:paraId="0C8D0466" w14:textId="77777777" w:rsidR="007F54D3" w:rsidRDefault="007F54D3" w:rsidP="00E31898">
      <w:pPr>
        <w:tabs>
          <w:tab w:val="left" w:pos="6615"/>
        </w:tabs>
        <w:rPr>
          <w:rFonts w:ascii="Arial" w:hAnsi="Arial" w:cs="Arial"/>
          <w:sz w:val="20"/>
        </w:rPr>
      </w:pPr>
    </w:p>
    <w:p w14:paraId="4B34713B" w14:textId="7A75ECA5" w:rsidR="007F54D3" w:rsidRDefault="007F54D3" w:rsidP="00E31898">
      <w:pPr>
        <w:tabs>
          <w:tab w:val="left" w:pos="6615"/>
        </w:tabs>
        <w:rPr>
          <w:rFonts w:ascii="Arial" w:hAnsi="Arial" w:cs="Arial"/>
          <w:sz w:val="20"/>
        </w:rPr>
      </w:pPr>
    </w:p>
    <w:p w14:paraId="0BD7F4FF" w14:textId="6F248DF8" w:rsidR="008040C3" w:rsidRDefault="008040C3" w:rsidP="005A6F1B">
      <w:pPr>
        <w:rPr>
          <w:rFonts w:ascii="Arial" w:hAnsi="Arial" w:cs="Arial"/>
          <w:sz w:val="20"/>
        </w:rPr>
      </w:pPr>
    </w:p>
    <w:p w14:paraId="42A96B91" w14:textId="77777777" w:rsidR="008040C3" w:rsidRDefault="008040C3" w:rsidP="00A72E84">
      <w:pPr>
        <w:ind w:left="2160"/>
        <w:rPr>
          <w:rFonts w:ascii="Arial" w:hAnsi="Arial" w:cs="Arial"/>
          <w:sz w:val="20"/>
        </w:rPr>
      </w:pPr>
    </w:p>
    <w:p w14:paraId="085BF42D" w14:textId="0539D573" w:rsidR="00A72E84" w:rsidRDefault="00A72E84" w:rsidP="00A72E84">
      <w:pPr>
        <w:ind w:left="2160"/>
      </w:pPr>
      <w:r>
        <w:t xml:space="preserve">Get the profile reference for current profile using </w:t>
      </w:r>
    </w:p>
    <w:p w14:paraId="6D915153" w14:textId="2816A41B" w:rsidR="00A72E84" w:rsidRDefault="00F81AD8" w:rsidP="00A72E84">
      <w:pPr>
        <w:ind w:left="2160"/>
      </w:pPr>
      <w:r>
        <w:t xml:space="preserve">  </w:t>
      </w:r>
      <w:r w:rsidR="00A72E84">
        <w:t>le_mdc_GetProfile(</w:t>
      </w:r>
      <w:r w:rsidR="00A72E84" w:rsidRPr="0001067B">
        <w:t>)</w:t>
      </w:r>
    </w:p>
    <w:p w14:paraId="4AB31DC4" w14:textId="77777777" w:rsidR="00A72E84" w:rsidRDefault="00A72E84" w:rsidP="00A72E84">
      <w:r>
        <w:rPr>
          <w:noProof/>
          <w:lang w:val="en-US"/>
        </w:rPr>
        <mc:AlternateContent>
          <mc:Choice Requires="wps">
            <w:drawing>
              <wp:anchor distT="0" distB="0" distL="114300" distR="114300" simplePos="0" relativeHeight="252621824" behindDoc="0" locked="0" layoutInCell="1" allowOverlap="1" wp14:anchorId="733BB636" wp14:editId="54CA3212">
                <wp:simplePos x="0" y="0"/>
                <wp:positionH relativeFrom="column">
                  <wp:posOffset>1277344</wp:posOffset>
                </wp:positionH>
                <wp:positionV relativeFrom="paragraph">
                  <wp:posOffset>37990</wp:posOffset>
                </wp:positionV>
                <wp:extent cx="4075872" cy="0"/>
                <wp:effectExtent l="0" t="76200" r="20320" b="95250"/>
                <wp:wrapNone/>
                <wp:docPr id="1012" name="Straight Arrow Connector 1012"/>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48F60" id="Straight Arrow Connector 1012" o:spid="_x0000_s1026" type="#_x0000_t32" style="position:absolute;margin-left:100.6pt;margin-top:3pt;width:320.95pt;height:0;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" strokecolor="#4579b8 [3044]">
                <v:stroke endarrow="block"/>
              </v:shape>
            </w:pict>
          </mc:Fallback>
        </mc:AlternateContent>
      </w:r>
      <w:r>
        <w:t xml:space="preserve">                                       </w:t>
      </w:r>
    </w:p>
    <w:p w14:paraId="5489C39D" w14:textId="3085FCA7" w:rsidR="00A72E84" w:rsidRDefault="00A72E84" w:rsidP="00A72E84">
      <w:pPr>
        <w:ind w:left="2160"/>
      </w:pPr>
      <w:r>
        <w:t xml:space="preserve">Activate PDP connection </w:t>
      </w:r>
      <w:r w:rsidR="00EC4277">
        <w:t>using le</w:t>
      </w:r>
      <w:r>
        <w:t>_mdc_</w:t>
      </w:r>
      <w:r w:rsidR="00EC4277">
        <w:t>StartSession (</w:t>
      </w:r>
      <w:r w:rsidRPr="00D92C88">
        <w:t>)</w:t>
      </w:r>
    </w:p>
    <w:p w14:paraId="4F21B9A0" w14:textId="358D4780" w:rsidR="007F54D3" w:rsidRPr="008040C3" w:rsidRDefault="00A72E84" w:rsidP="008040C3">
      <w:r>
        <w:rPr>
          <w:noProof/>
          <w:lang w:val="en-US"/>
        </w:rPr>
        <mc:AlternateContent>
          <mc:Choice Requires="wps">
            <w:drawing>
              <wp:anchor distT="0" distB="0" distL="114300" distR="114300" simplePos="0" relativeHeight="252622848" behindDoc="0" locked="0" layoutInCell="1" allowOverlap="1" wp14:anchorId="6BEFD180" wp14:editId="2C35ABBC">
                <wp:simplePos x="0" y="0"/>
                <wp:positionH relativeFrom="column">
                  <wp:posOffset>1277316</wp:posOffset>
                </wp:positionH>
                <wp:positionV relativeFrom="paragraph">
                  <wp:posOffset>8255</wp:posOffset>
                </wp:positionV>
                <wp:extent cx="4075872" cy="0"/>
                <wp:effectExtent l="0" t="76200" r="20320" b="95250"/>
                <wp:wrapNone/>
                <wp:docPr id="1013" name="Straight Arrow Connector 1013"/>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C2FD8" id="Straight Arrow Connector 1013" o:spid="_x0000_s1026" type="#_x0000_t32" style="position:absolute;margin-left:100.6pt;margin-top:.65pt;width:320.95pt;height:0;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" strokecolor="#4579b8 [3044]">
                <v:stroke endarrow="block"/>
              </v:shape>
            </w:pict>
          </mc:Fallback>
        </mc:AlternateContent>
      </w:r>
      <w:r w:rsidR="008040C3">
        <w:t xml:space="preserve">              </w:t>
      </w:r>
    </w:p>
    <w:p w14:paraId="7A133417" w14:textId="40879D9E" w:rsidR="007F54D3" w:rsidRDefault="001317D1" w:rsidP="00E3189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919808" behindDoc="0" locked="0" layoutInCell="1" allowOverlap="1" wp14:anchorId="2DB68EBE" wp14:editId="3D47B85C">
                <wp:simplePos x="0" y="0"/>
                <wp:positionH relativeFrom="column">
                  <wp:posOffset>304800</wp:posOffset>
                </wp:positionH>
                <wp:positionV relativeFrom="paragraph">
                  <wp:posOffset>132715</wp:posOffset>
                </wp:positionV>
                <wp:extent cx="962025" cy="0"/>
                <wp:effectExtent l="38100" t="76200" r="0" b="95250"/>
                <wp:wrapNone/>
                <wp:docPr id="856" name="Straight Arrow Connector 856"/>
                <wp:cNvGraphicFramePr/>
                <a:graphic xmlns:a="http://schemas.openxmlformats.org/drawingml/2006/main">
                  <a:graphicData uri="http://schemas.microsoft.com/office/word/2010/wordprocessingShape">
                    <wps:wsp>
                      <wps:cNvCnPr/>
                      <wps:spPr>
                        <a:xfrm flipH="1">
                          <a:off x="0" y="0"/>
                          <a:ext cx="962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B46A31" id="Straight Arrow Connector 856" o:spid="_x0000_s1026" type="#_x0000_t32" style="position:absolute;margin-left:24pt;margin-top:10.45pt;width:75.75pt;height:0;flip:x;z-index:25291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" strokecolor="#4579b8 [3044]">
                <v:stroke endarrow="block"/>
              </v:shape>
            </w:pict>
          </mc:Fallback>
        </mc:AlternateContent>
      </w:r>
    </w:p>
    <w:p w14:paraId="63822C55" w14:textId="6D8322E8" w:rsidR="005A6F1B" w:rsidRDefault="001317D1" w:rsidP="005A6F1B">
      <w:r>
        <w:t>Send connection as</w:t>
      </w:r>
    </w:p>
    <w:p w14:paraId="5ADF2321" w14:textId="2DE0A692" w:rsidR="001317D1" w:rsidRDefault="001317D1" w:rsidP="005A6F1B">
      <w:r>
        <w:t>Unsolicited response</w:t>
      </w:r>
    </w:p>
    <w:p w14:paraId="60691BF5" w14:textId="77777777" w:rsidR="00BA4D51" w:rsidRDefault="00BA4D51" w:rsidP="00BA4D51">
      <w:pPr>
        <w:autoSpaceDE w:val="0"/>
        <w:autoSpaceDN w:val="0"/>
        <w:adjustRightInd w:val="0"/>
      </w:pPr>
    </w:p>
    <w:p w14:paraId="426156C6" w14:textId="458D9C91" w:rsidR="00033F5F" w:rsidRDefault="00BA4D51" w:rsidP="00BA4D51">
      <w:pPr>
        <w:autoSpaceDE w:val="0"/>
        <w:autoSpaceDN w:val="0"/>
        <w:adjustRightInd w:val="0"/>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873728" behindDoc="0" locked="0" layoutInCell="1" allowOverlap="1" wp14:anchorId="333C90D7" wp14:editId="4035148A">
                <wp:simplePos x="0" y="0"/>
                <wp:positionH relativeFrom="column">
                  <wp:posOffset>4924425</wp:posOffset>
                </wp:positionH>
                <wp:positionV relativeFrom="paragraph">
                  <wp:posOffset>-11430</wp:posOffset>
                </wp:positionV>
                <wp:extent cx="819150" cy="640080"/>
                <wp:effectExtent l="57150" t="38100" r="76200" b="102870"/>
                <wp:wrapNone/>
                <wp:docPr id="1041" name="Rectangle 1041"/>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1B7E042C" w14:textId="77777777" w:rsidR="00944514" w:rsidRDefault="00944514" w:rsidP="00033F5F">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C90D7" id="Rectangle 1041" o:spid="_x0000_s1240" style="position:absolute;margin-left:387.75pt;margin-top:-.9pt;width:64.5pt;height:50.4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" fillcolor="#c0504d [3205]" strokecolor="#5a5a5a [2109]" strokeweight="1pt">
                <v:shadow on="t" color="black" opacity="24903f" origin=",.5" offset="0,.55556mm"/>
                <v:textbox>
                  <w:txbxContent>
                    <w:p w14:paraId="1B7E042C" w14:textId="77777777" w:rsidR="00944514" w:rsidRDefault="00944514" w:rsidP="00033F5F">
                      <w:pPr>
                        <w:jc w:val="center"/>
                      </w:pPr>
                      <w:r>
                        <w:t>Modem Service (mdc)</w:t>
                      </w:r>
                    </w:p>
                  </w:txbxContent>
                </v:textbox>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6560" behindDoc="1" locked="0" layoutInCell="1" allowOverlap="1" wp14:anchorId="0CAC9F6D" wp14:editId="26B4BFCD">
                <wp:simplePos x="0" y="0"/>
                <wp:positionH relativeFrom="page">
                  <wp:align>right</wp:align>
                </wp:positionH>
                <wp:positionV relativeFrom="paragraph">
                  <wp:posOffset>9525</wp:posOffset>
                </wp:positionV>
                <wp:extent cx="771525" cy="619125"/>
                <wp:effectExtent l="0" t="0" r="28575" b="28575"/>
                <wp:wrapNone/>
                <wp:docPr id="1039" name="Rectangle 1039"/>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117C66D" w14:textId="77777777" w:rsidR="00944514" w:rsidRDefault="00944514" w:rsidP="00033F5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C9F6D" id="Rectangle 1039" o:spid="_x0000_s1241" style="position:absolute;margin-left:9.55pt;margin-top:.75pt;width:60.75pt;height:48.75pt;z-index:-2504499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" fillcolor="#8064a2 [3207]" strokecolor="#3f3151 [1607]" strokeweight="1pt">
                <v:textbox>
                  <w:txbxContent>
                    <w:p w14:paraId="2117C66D" w14:textId="77777777" w:rsidR="00944514" w:rsidRDefault="00944514" w:rsidP="00033F5F">
                      <w:pPr>
                        <w:jc w:val="center"/>
                      </w:pPr>
                      <w:r>
                        <w:t>Modem</w:t>
                      </w:r>
                    </w:p>
                  </w:txbxContent>
                </v:textbox>
                <w10:wrap anchorx="page"/>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74752" behindDoc="0" locked="0" layoutInCell="1" allowOverlap="1" wp14:anchorId="4C928768" wp14:editId="59FFBC04">
                <wp:simplePos x="0" y="0"/>
                <wp:positionH relativeFrom="column">
                  <wp:posOffset>2535555</wp:posOffset>
                </wp:positionH>
                <wp:positionV relativeFrom="paragraph">
                  <wp:posOffset>11430</wp:posOffset>
                </wp:positionV>
                <wp:extent cx="1143000" cy="640080"/>
                <wp:effectExtent l="0" t="0" r="19050" b="26670"/>
                <wp:wrapNone/>
                <wp:docPr id="1040" name="Rectangle 104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86852F4" w14:textId="77777777" w:rsidR="00944514" w:rsidRDefault="00944514" w:rsidP="00033F5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928768" id="Rectangle 1040" o:spid="_x0000_s1242" style="position:absolute;margin-left:199.65pt;margin-top:.9pt;width:90pt;height:50.4pt;z-index:25287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yAwQIAAA8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" fillcolor="#c0504d [3205]" strokecolor="#5a5a5a [2109]" strokeweight="1pt">
                <v:textbox>
                  <w:txbxContent>
                    <w:p w14:paraId="086852F4" w14:textId="77777777" w:rsidR="00944514" w:rsidRDefault="00944514" w:rsidP="00033F5F">
                      <w:pPr>
                        <w:jc w:val="center"/>
                      </w:pPr>
                      <w:r>
                        <w:t>Legato AT Server</w:t>
                      </w:r>
                    </w:p>
                  </w:txbxContent>
                </v:textbox>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72704" behindDoc="0" locked="0" layoutInCell="1" allowOverlap="1" wp14:anchorId="0921D30D" wp14:editId="71AA4B53">
                <wp:simplePos x="0" y="0"/>
                <wp:positionH relativeFrom="column">
                  <wp:posOffset>3771900</wp:posOffset>
                </wp:positionH>
                <wp:positionV relativeFrom="paragraph">
                  <wp:posOffset>-19050</wp:posOffset>
                </wp:positionV>
                <wp:extent cx="942975" cy="640080"/>
                <wp:effectExtent l="0" t="0" r="28575" b="26670"/>
                <wp:wrapNone/>
                <wp:docPr id="1042" name="Rectangle 1042"/>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B89481F" w14:textId="77777777" w:rsidR="00944514" w:rsidRDefault="00944514" w:rsidP="00033F5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1D30D" id="Rectangle 1042" o:spid="_x0000_s1243" style="position:absolute;margin-left:297pt;margin-top:-1.5pt;width:74.25pt;height:50.4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" fillcolor="#c0504d [3205]" strokecolor="#243f60 [1604]" strokeweight="1pt">
                <v:textbox>
                  <w:txbxContent>
                    <w:p w14:paraId="6B89481F" w14:textId="77777777" w:rsidR="00944514" w:rsidRDefault="00944514" w:rsidP="00033F5F">
                      <w:pPr>
                        <w:jc w:val="center"/>
                      </w:pPr>
                      <w:r>
                        <w:t>Other Legato Services</w:t>
                      </w:r>
                    </w:p>
                  </w:txbxContent>
                </v:textbox>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4512" behindDoc="0" locked="0" layoutInCell="1" allowOverlap="1" wp14:anchorId="2D18926F" wp14:editId="22B679BA">
                <wp:simplePos x="0" y="0"/>
                <wp:positionH relativeFrom="margin">
                  <wp:align>left</wp:align>
                </wp:positionH>
                <wp:positionV relativeFrom="paragraph">
                  <wp:posOffset>9525</wp:posOffset>
                </wp:positionV>
                <wp:extent cx="742950" cy="640080"/>
                <wp:effectExtent l="0" t="0" r="19050" b="26670"/>
                <wp:wrapNone/>
                <wp:docPr id="1043" name="Rectangle 1043"/>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B7393F8" w14:textId="77777777" w:rsidR="00944514" w:rsidRDefault="00944514" w:rsidP="00033F5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8926F" id="Rectangle 1043" o:spid="_x0000_s1244" style="position:absolute;margin-left:0;margin-top:.75pt;width:58.5pt;height:50.4pt;z-index:252864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" fillcolor="#f79646 [3209]" strokecolor="#5a5a5a [2109]" strokeweight="1pt">
                <v:textbox>
                  <w:txbxContent>
                    <w:p w14:paraId="0B7393F8" w14:textId="77777777" w:rsidR="00944514" w:rsidRDefault="00944514" w:rsidP="00033F5F">
                      <w:pPr>
                        <w:jc w:val="center"/>
                      </w:pPr>
                      <w:r>
                        <w:t>Host with Linux OS</w:t>
                      </w:r>
                    </w:p>
                  </w:txbxContent>
                </v:textbox>
                <w10:wrap anchorx="margin"/>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5536" behindDoc="0" locked="0" layoutInCell="1" allowOverlap="1" wp14:anchorId="4D68A066" wp14:editId="41DE3C00">
                <wp:simplePos x="0" y="0"/>
                <wp:positionH relativeFrom="column">
                  <wp:posOffset>895350</wp:posOffset>
                </wp:positionH>
                <wp:positionV relativeFrom="paragraph">
                  <wp:posOffset>0</wp:posOffset>
                </wp:positionV>
                <wp:extent cx="828675" cy="640080"/>
                <wp:effectExtent l="57150" t="38100" r="85725" b="102870"/>
                <wp:wrapNone/>
                <wp:docPr id="1044" name="Rectangle 1044"/>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635BAF4D" w14:textId="77777777" w:rsidR="00944514" w:rsidRDefault="00944514" w:rsidP="00033F5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8A066" id="Rectangle 1044" o:spid="_x0000_s1245" style="position:absolute;margin-left:70.5pt;margin-top:0;width:65.25pt;height:50.4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PFACQGmAgAAsA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635BAF4D" w14:textId="77777777" w:rsidR="00944514" w:rsidRDefault="00944514" w:rsidP="00033F5F">
                      <w:pPr>
                        <w:jc w:val="center"/>
                      </w:pPr>
                      <w:r>
                        <w:t>Legato App</w:t>
                      </w:r>
                    </w:p>
                  </w:txbxContent>
                </v:textbox>
              </v: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2464" behindDoc="0" locked="0" layoutInCell="1" allowOverlap="1" wp14:anchorId="05B0A8C4" wp14:editId="654715BB">
                <wp:simplePos x="0" y="0"/>
                <wp:positionH relativeFrom="margin">
                  <wp:align>right</wp:align>
                </wp:positionH>
                <wp:positionV relativeFrom="paragraph">
                  <wp:posOffset>9525</wp:posOffset>
                </wp:positionV>
                <wp:extent cx="361950" cy="504825"/>
                <wp:effectExtent l="0" t="0" r="0" b="9525"/>
                <wp:wrapNone/>
                <wp:docPr id="1045" name="Rounded Rectangle 1045"/>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90E3706" w14:textId="77777777" w:rsidR="00944514" w:rsidRPr="00B6176C" w:rsidRDefault="00944514" w:rsidP="00033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0A8C4" id="Rounded Rectangle 1045" o:spid="_x0000_s1246" style="position:absolute;margin-left:-22.7pt;margin-top:.75pt;width:28.5pt;height:39.75pt;z-index:252862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mwLgIICAABQ&#10;BQAADgAAAAAAAAAAAAAAAAAuAgAAZHJzL2Uyb0RvYy54bWxQSwECLQAUAAYACAAAACEAOJmnztkA&#10;AAAEAQAADwAAAAAAAAAAAAAAAADcBAAAZHJzL2Rvd25yZXYueG1sUEsFBgAAAAAEAAQA8wAAAOIF&#10;AAAAAA==&#10;" fillcolor="white [3201]" stroked="f" strokeweight="2pt">
                <v:textbox>
                  <w:txbxContent>
                    <w:p w14:paraId="590E3706" w14:textId="77777777" w:rsidR="00944514" w:rsidRPr="00B6176C" w:rsidRDefault="00944514" w:rsidP="00033F5F">
                      <w:pPr>
                        <w:jc w:val="center"/>
                      </w:pPr>
                    </w:p>
                  </w:txbxContent>
                </v:textbox>
                <w10:wrap anchorx="margin"/>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3488" behindDoc="1" locked="0" layoutInCell="1" allowOverlap="1" wp14:anchorId="73199F6A" wp14:editId="3905A8B5">
                <wp:simplePos x="0" y="0"/>
                <wp:positionH relativeFrom="column">
                  <wp:posOffset>1438275</wp:posOffset>
                </wp:positionH>
                <wp:positionV relativeFrom="paragraph">
                  <wp:posOffset>4238625</wp:posOffset>
                </wp:positionV>
                <wp:extent cx="3048000" cy="304800"/>
                <wp:effectExtent l="0" t="0" r="0" b="0"/>
                <wp:wrapNone/>
                <wp:docPr id="1046" name="Rounded Rectangle 1046"/>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CCC466F" w14:textId="77777777" w:rsidR="00944514" w:rsidRPr="003B4DCF" w:rsidRDefault="00944514" w:rsidP="00033F5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99F6A" id="Rounded Rectangle 1046" o:spid="_x0000_s1247" style="position:absolute;margin-left:113.25pt;margin-top:333.75pt;width:240pt;height:24pt;z-index:-2504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" fillcolor="white [3201]" stroked="f" strokeweight="2pt">
                <v:textbox>
                  <w:txbxContent>
                    <w:p w14:paraId="6CCC466F" w14:textId="77777777" w:rsidR="00944514" w:rsidRPr="003B4DCF" w:rsidRDefault="00944514" w:rsidP="00033F5F">
                      <w:pPr>
                        <w:jc w:val="center"/>
                        <w:rPr>
                          <w:rFonts w:ascii="Tahoma" w:hAnsi="Tahoma" w:cs="Tahoma"/>
                          <w:sz w:val="20"/>
                        </w:rPr>
                      </w:pPr>
                    </w:p>
                  </w:txbxContent>
                </v:textbox>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56320" behindDoc="1" locked="0" layoutInCell="1" allowOverlap="1" wp14:anchorId="292603B1" wp14:editId="32687245">
                <wp:simplePos x="0" y="0"/>
                <wp:positionH relativeFrom="column">
                  <wp:posOffset>962026</wp:posOffset>
                </wp:positionH>
                <wp:positionV relativeFrom="paragraph">
                  <wp:posOffset>809625</wp:posOffset>
                </wp:positionV>
                <wp:extent cx="3276600" cy="323850"/>
                <wp:effectExtent l="0" t="0" r="0" b="0"/>
                <wp:wrapNone/>
                <wp:docPr id="1065" name="Rounded Rectangle 1065"/>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09A6172" w14:textId="77777777" w:rsidR="00944514" w:rsidRPr="00296A08" w:rsidRDefault="00944514" w:rsidP="00033F5F">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603B1" id="Rounded Rectangle 1065" o:spid="_x0000_s1248" style="position:absolute;margin-left:75.75pt;margin-top:63.75pt;width:258pt;height:25.5pt;z-index:-2504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" fillcolor="white [3201]" stroked="f" strokeweight="2pt">
                <v:textbox>
                  <w:txbxContent>
                    <w:p w14:paraId="509A6172" w14:textId="77777777" w:rsidR="00944514" w:rsidRPr="00296A08" w:rsidRDefault="00944514" w:rsidP="00033F5F">
                      <w:pPr>
                        <w:jc w:val="center"/>
                        <w:rPr>
                          <w:rFonts w:ascii="Arial" w:hAnsi="Arial" w:cs="Arial"/>
                          <w:sz w:val="20"/>
                        </w:rPr>
                      </w:pPr>
                    </w:p>
                  </w:txbxContent>
                </v:textbox>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1440" behindDoc="0" locked="0" layoutInCell="1" allowOverlap="1" wp14:anchorId="6BF49A27" wp14:editId="21CAC940">
                <wp:simplePos x="0" y="0"/>
                <wp:positionH relativeFrom="margin">
                  <wp:align>right</wp:align>
                </wp:positionH>
                <wp:positionV relativeFrom="paragraph">
                  <wp:posOffset>123825</wp:posOffset>
                </wp:positionV>
                <wp:extent cx="676275" cy="314325"/>
                <wp:effectExtent l="0" t="0" r="9525" b="9525"/>
                <wp:wrapNone/>
                <wp:docPr id="1067" name="Rounded Rectangle 1067"/>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87D08B4" w14:textId="77777777" w:rsidR="00944514" w:rsidRPr="00B6176C" w:rsidRDefault="00944514" w:rsidP="00033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F49A27" id="Rounded Rectangle 1067" o:spid="_x0000_s1249" style="position:absolute;margin-left:2.05pt;margin-top:9.75pt;width:53.25pt;height:24.75pt;z-index:252861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HgAnBIMC&#10;AABQBQAADgAAAAAAAAAAAAAAAAAuAgAAZHJzL2Uyb0RvYy54bWxQSwECLQAUAAYACAAAACEA6HUH&#10;gdsAAAAGAQAADwAAAAAAAAAAAAAAAADdBAAAZHJzL2Rvd25yZXYueG1sUEsFBgAAAAAEAAQA8wAA&#10;AOUFAAAAAA==&#10;" fillcolor="white [3201]" stroked="f" strokeweight="2pt">
                <v:textbox>
                  <w:txbxContent>
                    <w:p w14:paraId="087D08B4" w14:textId="77777777" w:rsidR="00944514" w:rsidRPr="00B6176C" w:rsidRDefault="00944514" w:rsidP="00033F5F">
                      <w:pPr>
                        <w:jc w:val="center"/>
                      </w:pPr>
                    </w:p>
                  </w:txbxContent>
                </v:textbox>
                <w10:wrap anchorx="margin"/>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60416" behindDoc="0" locked="0" layoutInCell="1" allowOverlap="1" wp14:anchorId="7B97521F" wp14:editId="7736601A">
                <wp:simplePos x="0" y="0"/>
                <wp:positionH relativeFrom="margin">
                  <wp:posOffset>2533650</wp:posOffset>
                </wp:positionH>
                <wp:positionV relativeFrom="paragraph">
                  <wp:posOffset>57150</wp:posOffset>
                </wp:positionV>
                <wp:extent cx="1114425" cy="495300"/>
                <wp:effectExtent l="0" t="0" r="9525" b="0"/>
                <wp:wrapNone/>
                <wp:docPr id="1071" name="Rounded Rectangle 1071"/>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4724ED" w14:textId="77777777" w:rsidR="00944514" w:rsidRPr="00B6176C" w:rsidRDefault="00944514" w:rsidP="00033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97521F" id="Rounded Rectangle 1071" o:spid="_x0000_s1250" style="position:absolute;margin-left:199.5pt;margin-top:4.5pt;width:87.75pt;height:39pt;z-index:25286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Cb+&#10;NsCEAgAAUQUAAA4AAAAAAAAAAAAAAAAALgIAAGRycy9lMm9Eb2MueG1sUEsBAi0AFAAGAAgAAAAh&#10;AJw7qffeAAAACAEAAA8AAAAAAAAAAAAAAAAA3gQAAGRycy9kb3ducmV2LnhtbFBLBQYAAAAABAAE&#10;APMAAADpBQAAAAA=&#10;" fillcolor="white [3201]" stroked="f" strokeweight="2pt">
                <v:textbox>
                  <w:txbxContent>
                    <w:p w14:paraId="4C4724ED" w14:textId="77777777" w:rsidR="00944514" w:rsidRPr="00B6176C" w:rsidRDefault="00944514" w:rsidP="00033F5F">
                      <w:pPr>
                        <w:jc w:val="center"/>
                      </w:pPr>
                    </w:p>
                  </w:txbxContent>
                </v:textbox>
                <w10:wrap anchorx="margin"/>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58368" behindDoc="0" locked="0" layoutInCell="1" allowOverlap="1" wp14:anchorId="7C11B490" wp14:editId="4E48E08A">
                <wp:simplePos x="0" y="0"/>
                <wp:positionH relativeFrom="column">
                  <wp:posOffset>552450</wp:posOffset>
                </wp:positionH>
                <wp:positionV relativeFrom="paragraph">
                  <wp:posOffset>9525</wp:posOffset>
                </wp:positionV>
                <wp:extent cx="533400" cy="314325"/>
                <wp:effectExtent l="0" t="0" r="0" b="9525"/>
                <wp:wrapNone/>
                <wp:docPr id="1072" name="Rounded Rectangle 107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DD4E34F" w14:textId="77777777" w:rsidR="00944514" w:rsidRPr="00B6176C" w:rsidRDefault="00944514" w:rsidP="00033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11B490" id="Rounded Rectangle 1072" o:spid="_x0000_s1251" style="position:absolute;margin-left:43.5pt;margin-top:.75pt;width:42pt;height:24.7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6yTnOIACAABQ&#10;BQAADgAAAAAAAAAAAAAAAAAuAgAAZHJzL2Uyb0RvYy54bWxQSwECLQAUAAYACAAAACEA0qFN/dsA&#10;AAAHAQAADwAAAAAAAAAAAAAAAADaBAAAZHJzL2Rvd25yZXYueG1sUEsFBgAAAAAEAAQA8wAAAOIF&#10;AAAAAA==&#10;" fillcolor="white [3201]" stroked="f" strokeweight="2pt">
                <v:textbox>
                  <w:txbxContent>
                    <w:p w14:paraId="6DD4E34F" w14:textId="77777777" w:rsidR="00944514" w:rsidRPr="00B6176C" w:rsidRDefault="00944514" w:rsidP="00033F5F">
                      <w:pPr>
                        <w:jc w:val="center"/>
                      </w:pPr>
                    </w:p>
                  </w:txbxContent>
                </v:textbox>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59392" behindDoc="0" locked="0" layoutInCell="1" allowOverlap="1" wp14:anchorId="5CDADB15" wp14:editId="5313A35F">
                <wp:simplePos x="0" y="0"/>
                <wp:positionH relativeFrom="margin">
                  <wp:align>left</wp:align>
                </wp:positionH>
                <wp:positionV relativeFrom="paragraph">
                  <wp:posOffset>9525</wp:posOffset>
                </wp:positionV>
                <wp:extent cx="533400" cy="314325"/>
                <wp:effectExtent l="0" t="0" r="0" b="9525"/>
                <wp:wrapNone/>
                <wp:docPr id="1073" name="Rounded Rectangle 107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2E26046" w14:textId="77777777" w:rsidR="00944514" w:rsidRPr="00B6176C" w:rsidRDefault="00944514" w:rsidP="00033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DADB15" id="Rounded Rectangle 1073" o:spid="_x0000_s1252" style="position:absolute;margin-left:0;margin-top:.75pt;width:42pt;height:24.75pt;z-index:252859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sYPI7IICAABQ&#10;BQAADgAAAAAAAAAAAAAAAAAuAgAAZHJzL2Uyb0RvYy54bWxQSwECLQAUAAYACAAAACEAG24d/tkA&#10;AAAEAQAADwAAAAAAAAAAAAAAAADcBAAAZHJzL2Rvd25yZXYueG1sUEsFBgAAAAAEAAQA8wAAAOIF&#10;AAAAAA==&#10;" fillcolor="white [3201]" stroked="f" strokeweight="2pt">
                <v:textbox>
                  <w:txbxContent>
                    <w:p w14:paraId="62E26046" w14:textId="77777777" w:rsidR="00944514" w:rsidRPr="00B6176C" w:rsidRDefault="00944514" w:rsidP="00033F5F">
                      <w:pPr>
                        <w:jc w:val="center"/>
                      </w:pPr>
                    </w:p>
                  </w:txbxContent>
                </v:textbox>
                <w10:wrap anchorx="margin"/>
              </v:roundrect>
            </w:pict>
          </mc:Fallback>
        </mc:AlternateContent>
      </w:r>
      <w:r w:rsidR="00033F5F" w:rsidRPr="00215EAC">
        <w:rPr>
          <w:rFonts w:ascii="Arial" w:hAnsi="Arial" w:cs="Arial"/>
          <w:noProof/>
          <w:lang w:val="en-US"/>
        </w:rPr>
        <mc:AlternateContent>
          <mc:Choice Requires="wps">
            <w:drawing>
              <wp:anchor distT="0" distB="0" distL="114300" distR="114300" simplePos="0" relativeHeight="252857344" behindDoc="0" locked="0" layoutInCell="1" allowOverlap="1" wp14:anchorId="336F5F2F" wp14:editId="52A36896">
                <wp:simplePos x="0" y="0"/>
                <wp:positionH relativeFrom="column">
                  <wp:posOffset>714375</wp:posOffset>
                </wp:positionH>
                <wp:positionV relativeFrom="paragraph">
                  <wp:posOffset>8791575</wp:posOffset>
                </wp:positionV>
                <wp:extent cx="1771650" cy="333375"/>
                <wp:effectExtent l="0" t="0" r="0" b="9525"/>
                <wp:wrapNone/>
                <wp:docPr id="1074" name="Rounded Rectangle 1074"/>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02CEBD0" w14:textId="77777777" w:rsidR="00944514" w:rsidRDefault="00944514" w:rsidP="00033F5F">
                            <w:pPr>
                              <w:jc w:val="center"/>
                              <w:rPr>
                                <w:rFonts w:ascii="Tahoma" w:hAnsi="Tahoma" w:cs="Tahoma"/>
                                <w:sz w:val="20"/>
                              </w:rPr>
                            </w:pPr>
                          </w:p>
                          <w:p w14:paraId="665F68D2" w14:textId="77777777" w:rsidR="00944514" w:rsidRDefault="00944514" w:rsidP="00033F5F">
                            <w:pPr>
                              <w:jc w:val="center"/>
                              <w:rPr>
                                <w:rFonts w:ascii="Tahoma" w:hAnsi="Tahoma" w:cs="Tahoma"/>
                                <w:sz w:val="20"/>
                              </w:rPr>
                            </w:pPr>
                          </w:p>
                          <w:p w14:paraId="75452D75" w14:textId="77777777" w:rsidR="00944514" w:rsidRDefault="00944514" w:rsidP="00033F5F">
                            <w:pPr>
                              <w:jc w:val="center"/>
                              <w:rPr>
                                <w:rFonts w:ascii="Tahoma" w:hAnsi="Tahoma" w:cs="Tahoma"/>
                                <w:sz w:val="20"/>
                              </w:rPr>
                            </w:pPr>
                          </w:p>
                          <w:p w14:paraId="79EDD44A" w14:textId="77777777" w:rsidR="00944514" w:rsidRDefault="00944514" w:rsidP="00033F5F">
                            <w:pPr>
                              <w:jc w:val="center"/>
                              <w:rPr>
                                <w:rFonts w:ascii="Tahoma" w:hAnsi="Tahoma" w:cs="Tahoma"/>
                                <w:sz w:val="20"/>
                              </w:rPr>
                            </w:pPr>
                          </w:p>
                          <w:p w14:paraId="33F62593" w14:textId="77777777" w:rsidR="00944514" w:rsidRPr="003B4DCF" w:rsidRDefault="00944514" w:rsidP="00033F5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6F5F2F" id="Rounded Rectangle 1074" o:spid="_x0000_s1253" style="position:absolute;margin-left:56.25pt;margin-top:692.25pt;width:139.5pt;height:26.2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CxmW11&#10;ggIAAFEFAAAOAAAAAAAAAAAAAAAAAC4CAABkcnMvZTJvRG9jLnhtbFBLAQItABQABgAIAAAAIQBF&#10;Blh63gAAAA0BAAAPAAAAAAAAAAAAAAAAANwEAABkcnMvZG93bnJldi54bWxQSwUGAAAAAAQABADz&#10;AAAA5wUAAAAA&#10;" fillcolor="white [3201]" stroked="f" strokeweight="2pt">
                <v:textbox>
                  <w:txbxContent>
                    <w:p w14:paraId="502CEBD0" w14:textId="77777777" w:rsidR="00944514" w:rsidRDefault="00944514" w:rsidP="00033F5F">
                      <w:pPr>
                        <w:jc w:val="center"/>
                        <w:rPr>
                          <w:rFonts w:ascii="Tahoma" w:hAnsi="Tahoma" w:cs="Tahoma"/>
                          <w:sz w:val="20"/>
                        </w:rPr>
                      </w:pPr>
                    </w:p>
                    <w:p w14:paraId="665F68D2" w14:textId="77777777" w:rsidR="00944514" w:rsidRDefault="00944514" w:rsidP="00033F5F">
                      <w:pPr>
                        <w:jc w:val="center"/>
                        <w:rPr>
                          <w:rFonts w:ascii="Tahoma" w:hAnsi="Tahoma" w:cs="Tahoma"/>
                          <w:sz w:val="20"/>
                        </w:rPr>
                      </w:pPr>
                    </w:p>
                    <w:p w14:paraId="75452D75" w14:textId="77777777" w:rsidR="00944514" w:rsidRDefault="00944514" w:rsidP="00033F5F">
                      <w:pPr>
                        <w:jc w:val="center"/>
                        <w:rPr>
                          <w:rFonts w:ascii="Tahoma" w:hAnsi="Tahoma" w:cs="Tahoma"/>
                          <w:sz w:val="20"/>
                        </w:rPr>
                      </w:pPr>
                    </w:p>
                    <w:p w14:paraId="79EDD44A" w14:textId="77777777" w:rsidR="00944514" w:rsidRDefault="00944514" w:rsidP="00033F5F">
                      <w:pPr>
                        <w:jc w:val="center"/>
                        <w:rPr>
                          <w:rFonts w:ascii="Tahoma" w:hAnsi="Tahoma" w:cs="Tahoma"/>
                          <w:sz w:val="20"/>
                        </w:rPr>
                      </w:pPr>
                    </w:p>
                    <w:p w14:paraId="33F62593" w14:textId="77777777" w:rsidR="00944514" w:rsidRPr="003B4DCF" w:rsidRDefault="00944514" w:rsidP="00033F5F">
                      <w:pPr>
                        <w:jc w:val="center"/>
                        <w:rPr>
                          <w:rFonts w:ascii="Tahoma" w:hAnsi="Tahoma" w:cs="Tahoma"/>
                          <w:sz w:val="20"/>
                        </w:rPr>
                      </w:pPr>
                    </w:p>
                  </w:txbxContent>
                </v:textbox>
              </v:roundrect>
            </w:pict>
          </mc:Fallback>
        </mc:AlternateContent>
      </w:r>
      <w:r w:rsidR="00033F5F" w:rsidRPr="00215EAC">
        <w:rPr>
          <w:rFonts w:ascii="Arial" w:hAnsi="Arial" w:cs="Arial"/>
        </w:rPr>
        <w:t xml:space="preserve">                          </w:t>
      </w:r>
      <w:r w:rsidR="00033F5F">
        <w:rPr>
          <w:rFonts w:ascii="Arial" w:hAnsi="Arial" w:cs="Arial"/>
        </w:rPr>
        <w:t xml:space="preserve">                         </w:t>
      </w:r>
    </w:p>
    <w:p w14:paraId="2B4AC246" w14:textId="77777777" w:rsidR="00033F5F" w:rsidRDefault="00033F5F" w:rsidP="00033F5F">
      <w:pPr>
        <w:jc w:val="center"/>
        <w:rPr>
          <w:rFonts w:ascii="Arial" w:hAnsi="Arial" w:cs="Arial"/>
        </w:rPr>
      </w:pPr>
    </w:p>
    <w:p w14:paraId="6E0BB0D3" w14:textId="77777777" w:rsidR="00033F5F" w:rsidRPr="00AB0F7F" w:rsidRDefault="00033F5F" w:rsidP="00033F5F">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875776" behindDoc="1" locked="0" layoutInCell="1" allowOverlap="1" wp14:anchorId="61F02C84" wp14:editId="55E89E9E">
                <wp:simplePos x="0" y="0"/>
                <wp:positionH relativeFrom="column">
                  <wp:posOffset>3118485</wp:posOffset>
                </wp:positionH>
                <wp:positionV relativeFrom="paragraph">
                  <wp:posOffset>171781</wp:posOffset>
                </wp:positionV>
                <wp:extent cx="0" cy="7132320"/>
                <wp:effectExtent l="0" t="0" r="19050" b="30480"/>
                <wp:wrapNone/>
                <wp:docPr id="1095" name="Straight Connector 109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27552" id="Straight Connector 1095" o:spid="_x0000_s1026" style="position:absolute;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dVRW/MABAADWAwAADgAAAAAAAAAAAAAAAAAu&#10;AgAAZHJzL2Uyb0RvYy54bWxQSwECLQAUAAYACAAAACEAVNj0zN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69632" behindDoc="0" locked="0" layoutInCell="1" allowOverlap="1" wp14:anchorId="5819E4FF" wp14:editId="7472DD0E">
                <wp:simplePos x="0" y="0"/>
                <wp:positionH relativeFrom="column">
                  <wp:posOffset>1257300</wp:posOffset>
                </wp:positionH>
                <wp:positionV relativeFrom="paragraph">
                  <wp:posOffset>161925</wp:posOffset>
                </wp:positionV>
                <wp:extent cx="19050" cy="7132320"/>
                <wp:effectExtent l="0" t="0" r="19050" b="30480"/>
                <wp:wrapNone/>
                <wp:docPr id="1096" name="Straight Connector 1096"/>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2B4A4" id="Straight Connector 1096" o:spid="_x0000_s1026" style="position:absolute;flip:x;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71680" behindDoc="0" locked="0" layoutInCell="1" allowOverlap="1" wp14:anchorId="75975ACB" wp14:editId="4A830F90">
                <wp:simplePos x="0" y="0"/>
                <wp:positionH relativeFrom="column">
                  <wp:posOffset>5353050</wp:posOffset>
                </wp:positionH>
                <wp:positionV relativeFrom="paragraph">
                  <wp:posOffset>152400</wp:posOffset>
                </wp:positionV>
                <wp:extent cx="0" cy="7132320"/>
                <wp:effectExtent l="0" t="0" r="19050" b="30480"/>
                <wp:wrapNone/>
                <wp:docPr id="1097" name="Straight Connector 1097"/>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577DF" id="Straight Connector 1097" o:spid="_x0000_s1026" style="position:absolute;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70656" behindDoc="0" locked="0" layoutInCell="1" allowOverlap="1" wp14:anchorId="20F8DDDB" wp14:editId="0663EC89">
                <wp:simplePos x="0" y="0"/>
                <wp:positionH relativeFrom="column">
                  <wp:posOffset>4371975</wp:posOffset>
                </wp:positionH>
                <wp:positionV relativeFrom="paragraph">
                  <wp:posOffset>180975</wp:posOffset>
                </wp:positionV>
                <wp:extent cx="0" cy="7132320"/>
                <wp:effectExtent l="0" t="0" r="19050" b="30480"/>
                <wp:wrapNone/>
                <wp:docPr id="1098" name="Straight Connector 109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84B90" id="Straight Connector 1098" o:spid="_x0000_s1026" style="position:absolute;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518B6DBC" w14:textId="77777777" w:rsidR="00033F5F" w:rsidRDefault="00033F5F" w:rsidP="00033F5F">
      <w:r w:rsidRPr="00215EAC">
        <w:rPr>
          <w:rFonts w:ascii="Arial" w:hAnsi="Arial" w:cs="Arial"/>
          <w:noProof/>
          <w:lang w:val="en-US"/>
        </w:rPr>
        <mc:AlternateContent>
          <mc:Choice Requires="wps">
            <w:drawing>
              <wp:anchor distT="0" distB="0" distL="114300" distR="114300" simplePos="0" relativeHeight="252868608" behindDoc="0" locked="0" layoutInCell="1" allowOverlap="1" wp14:anchorId="4275EC4E" wp14:editId="40F75071">
                <wp:simplePos x="0" y="0"/>
                <wp:positionH relativeFrom="column">
                  <wp:posOffset>6219825</wp:posOffset>
                </wp:positionH>
                <wp:positionV relativeFrom="paragraph">
                  <wp:posOffset>123825</wp:posOffset>
                </wp:positionV>
                <wp:extent cx="0" cy="6768465"/>
                <wp:effectExtent l="0" t="0" r="19050" b="32385"/>
                <wp:wrapNone/>
                <wp:docPr id="1099" name="Straight Connector 1099"/>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DF87D" id="Straight Connector 1099" o:spid="_x0000_s1026" style="position:absolute;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75pt,9.75pt" to="489.75pt,5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867584" behindDoc="1" locked="0" layoutInCell="1" allowOverlap="1" wp14:anchorId="6AD5CC4D" wp14:editId="270B8A3B">
                <wp:simplePos x="0" y="0"/>
                <wp:positionH relativeFrom="column">
                  <wp:posOffset>295910</wp:posOffset>
                </wp:positionH>
                <wp:positionV relativeFrom="paragraph">
                  <wp:posOffset>99391</wp:posOffset>
                </wp:positionV>
                <wp:extent cx="9525" cy="7008495"/>
                <wp:effectExtent l="0" t="0" r="28575" b="20955"/>
                <wp:wrapNone/>
                <wp:docPr id="1100" name="Straight Connector 1100"/>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83464" id="Straight Connector 1100" o:spid="_x0000_s1026" style="position:absolute;flip:x;z-index:-2504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85pt" to="24.05pt,5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" strokecolor="#4579b8 [3044]" strokeweight="0"/>
            </w:pict>
          </mc:Fallback>
        </mc:AlternateContent>
      </w:r>
      <w:r>
        <w:t xml:space="preserve">                                           </w:t>
      </w:r>
    </w:p>
    <w:p w14:paraId="72AC11A9" w14:textId="6206725B" w:rsidR="00DB6B8F" w:rsidRPr="009307B2" w:rsidRDefault="00DB6B8F" w:rsidP="009307B2">
      <w:pPr>
        <w:tabs>
          <w:tab w:val="left" w:pos="6615"/>
        </w:tabs>
        <w:rPr>
          <w:rFonts w:ascii="Arial" w:hAnsi="Arial" w:cs="Arial"/>
          <w:sz w:val="20"/>
        </w:rPr>
      </w:pPr>
    </w:p>
    <w:p w14:paraId="38786B67" w14:textId="77777777" w:rsidR="00033F5F" w:rsidRDefault="00033F5F" w:rsidP="00033F5F">
      <w:r>
        <w:rPr>
          <w:rFonts w:ascii="Times New Roman" w:eastAsiaTheme="minorHAnsi" w:hAnsi="Times New Roman"/>
          <w:noProof/>
          <w:szCs w:val="24"/>
          <w:lang w:val="en-US"/>
        </w:rPr>
        <mc:AlternateContent>
          <mc:Choice Requires="wps">
            <w:drawing>
              <wp:anchor distT="0" distB="0" distL="114300" distR="114300" simplePos="0" relativeHeight="252876800" behindDoc="0" locked="0" layoutInCell="1" allowOverlap="1" wp14:anchorId="029B2D1E" wp14:editId="161E9472">
                <wp:simplePos x="0" y="0"/>
                <wp:positionH relativeFrom="column">
                  <wp:posOffset>381635</wp:posOffset>
                </wp:positionH>
                <wp:positionV relativeFrom="paragraph">
                  <wp:posOffset>145719</wp:posOffset>
                </wp:positionV>
                <wp:extent cx="1762125" cy="704850"/>
                <wp:effectExtent l="57150" t="38100" r="85725" b="95250"/>
                <wp:wrapNone/>
                <wp:docPr id="1105" name="Rectangle 1105"/>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2285D86" w14:textId="77777777" w:rsidR="00944514" w:rsidRDefault="00944514" w:rsidP="00033F5F">
                            <w:pPr>
                              <w:jc w:val="center"/>
                            </w:pPr>
                            <w:r>
                              <w:t>CMD_TYPE_TEST</w:t>
                            </w:r>
                          </w:p>
                          <w:p w14:paraId="51989EA4" w14:textId="77777777" w:rsidR="00944514" w:rsidRPr="003B462D" w:rsidRDefault="00944514" w:rsidP="00033F5F">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9B2D1E" id="Rectangle 1105" o:spid="_x0000_s1254" style="position:absolute;margin-left:30.05pt;margin-top:11.45pt;width:138.75pt;height:55.5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" fillcolor="#92d050" strokecolor="#92d050">
                <v:shadow on="t" color="black" opacity="24903f" origin=",.5" offset="0,.55556mm"/>
                <v:textbox>
                  <w:txbxContent>
                    <w:p w14:paraId="32285D86" w14:textId="77777777" w:rsidR="00944514" w:rsidRDefault="00944514" w:rsidP="00033F5F">
                      <w:pPr>
                        <w:jc w:val="center"/>
                      </w:pPr>
                      <w:r>
                        <w:t>CMD_TYPE_TEST</w:t>
                      </w:r>
                    </w:p>
                    <w:p w14:paraId="51989EA4" w14:textId="77777777" w:rsidR="00944514" w:rsidRPr="003B462D" w:rsidRDefault="00944514" w:rsidP="00033F5F">
                      <w:pPr>
                        <w:jc w:val="center"/>
                        <w:rPr>
                          <w:color w:val="92D050"/>
                        </w:rPr>
                      </w:pPr>
                      <w:r>
                        <w:t xml:space="preserve"> Module</w:t>
                      </w:r>
                    </w:p>
                  </w:txbxContent>
                </v:textbox>
              </v:rect>
            </w:pict>
          </mc:Fallback>
        </mc:AlternateContent>
      </w:r>
    </w:p>
    <w:p w14:paraId="7EBD18D1" w14:textId="10ADBDF5" w:rsidR="00033F5F" w:rsidRDefault="00033F5F" w:rsidP="00033F5F"/>
    <w:p w14:paraId="376E184A" w14:textId="37A1684D" w:rsidR="00033F5F" w:rsidRDefault="00033F5F" w:rsidP="00033F5F"/>
    <w:p w14:paraId="15A6AD38" w14:textId="63238D8E" w:rsidR="00033F5F" w:rsidRDefault="00033F5F" w:rsidP="00033F5F"/>
    <w:p w14:paraId="36500B1F" w14:textId="0421712C" w:rsidR="00033F5F" w:rsidRDefault="001317D1" w:rsidP="00033F5F">
      <w:r>
        <w:rPr>
          <w:rFonts w:ascii="Times New Roman" w:eastAsiaTheme="minorHAnsi" w:hAnsi="Times New Roman"/>
          <w:noProof/>
          <w:szCs w:val="24"/>
          <w:lang w:val="en-US"/>
        </w:rPr>
        <mc:AlternateContent>
          <mc:Choice Requires="wps">
            <w:drawing>
              <wp:anchor distT="0" distB="0" distL="114300" distR="114300" simplePos="0" relativeHeight="252922880" behindDoc="0" locked="0" layoutInCell="1" allowOverlap="1" wp14:anchorId="205BCF19" wp14:editId="7AC49A2E">
                <wp:simplePos x="0" y="0"/>
                <wp:positionH relativeFrom="column">
                  <wp:posOffset>4010025</wp:posOffset>
                </wp:positionH>
                <wp:positionV relativeFrom="paragraph">
                  <wp:posOffset>137160</wp:posOffset>
                </wp:positionV>
                <wp:extent cx="1762125" cy="485775"/>
                <wp:effectExtent l="57150" t="38100" r="85725" b="104775"/>
                <wp:wrapNone/>
                <wp:docPr id="1004" name="Rectangle 1004"/>
                <wp:cNvGraphicFramePr/>
                <a:graphic xmlns:a="http://schemas.openxmlformats.org/drawingml/2006/main">
                  <a:graphicData uri="http://schemas.microsoft.com/office/word/2010/wordprocessingShape">
                    <wps:wsp>
                      <wps:cNvSpPr/>
                      <wps:spPr>
                        <a:xfrm>
                          <a:off x="0" y="0"/>
                          <a:ext cx="1762125" cy="4857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BB680E0" w14:textId="2E3743A7" w:rsidR="00944514" w:rsidRPr="00755387" w:rsidRDefault="00944514" w:rsidP="001317D1">
                            <w:pPr>
                              <w:jc w:val="center"/>
                              <w:rPr>
                                <w:rFonts w:ascii="Arial" w:hAnsi="Arial" w:cs="Arial"/>
                                <w:sz w:val="20"/>
                              </w:rPr>
                            </w:pPr>
                            <w:r>
                              <w:t>GET THE PROFILE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5BCF19" id="Rectangle 1004" o:spid="_x0000_s1255" style="position:absolute;margin-left:315.75pt;margin-top:10.8pt;width:138.75pt;height:38.25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" fillcolor="#92d050" strokecolor="#92d050">
                <v:shadow on="t" color="black" opacity="24903f" origin=",.5" offset="0,.55556mm"/>
                <v:textbox>
                  <w:txbxContent>
                    <w:p w14:paraId="5BB680E0" w14:textId="2E3743A7" w:rsidR="00944514" w:rsidRPr="00755387" w:rsidRDefault="00944514" w:rsidP="001317D1">
                      <w:pPr>
                        <w:jc w:val="center"/>
                        <w:rPr>
                          <w:rFonts w:ascii="Arial" w:hAnsi="Arial" w:cs="Arial"/>
                          <w:sz w:val="20"/>
                        </w:rPr>
                      </w:pPr>
                      <w:r>
                        <w:t>GET THE PROFILE RANGE</w:t>
                      </w:r>
                    </w:p>
                  </w:txbxContent>
                </v:textbox>
              </v:rect>
            </w:pict>
          </mc:Fallback>
        </mc:AlternateContent>
      </w:r>
    </w:p>
    <w:p w14:paraId="37C76C91" w14:textId="507719B1" w:rsidR="00033F5F" w:rsidRDefault="001317D1" w:rsidP="00033F5F">
      <w:pPr>
        <w:rPr>
          <w:rFonts w:ascii="Arial" w:hAnsi="Arial" w:cs="Arial"/>
        </w:rPr>
      </w:pPr>
      <w:r>
        <w:rPr>
          <w:rFonts w:ascii="Arial" w:hAnsi="Arial" w:cs="Arial"/>
          <w:noProof/>
          <w:lang w:val="en-US"/>
        </w:rPr>
        <mc:AlternateContent>
          <mc:Choice Requires="wps">
            <w:drawing>
              <wp:anchor distT="0" distB="0" distL="114300" distR="114300" simplePos="0" relativeHeight="252920832" behindDoc="0" locked="0" layoutInCell="1" allowOverlap="1" wp14:anchorId="5C6739E7" wp14:editId="1E65EAFC">
                <wp:simplePos x="0" y="0"/>
                <wp:positionH relativeFrom="column">
                  <wp:posOffset>1266825</wp:posOffset>
                </wp:positionH>
                <wp:positionV relativeFrom="paragraph">
                  <wp:posOffset>179705</wp:posOffset>
                </wp:positionV>
                <wp:extent cx="2743200" cy="0"/>
                <wp:effectExtent l="0" t="76200" r="19050" b="95250"/>
                <wp:wrapNone/>
                <wp:docPr id="857" name="Straight Arrow Connector 857"/>
                <wp:cNvGraphicFramePr/>
                <a:graphic xmlns:a="http://schemas.openxmlformats.org/drawingml/2006/main">
                  <a:graphicData uri="http://schemas.microsoft.com/office/word/2010/wordprocessingShape">
                    <wps:wsp>
                      <wps:cNvCnPr/>
                      <wps:spPr>
                        <a:xfrm>
                          <a:off x="0" y="0"/>
                          <a:ext cx="2743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4D0EED" id="Straight Arrow Connector 857" o:spid="_x0000_s1026" type="#_x0000_t32" style="position:absolute;margin-left:99.75pt;margin-top:14.15pt;width:3in;height:0;z-index:25292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" strokecolor="#4579b8 [3044]">
                <v:stroke endarrow="block"/>
              </v:shape>
            </w:pict>
          </mc:Fallback>
        </mc:AlternateContent>
      </w:r>
      <w:r w:rsidR="00033F5F">
        <w:rPr>
          <w:rFonts w:ascii="Arial" w:hAnsi="Arial" w:cs="Arial"/>
        </w:rPr>
        <w:t xml:space="preserve">                                      </w:t>
      </w:r>
    </w:p>
    <w:p w14:paraId="6B43B2BC" w14:textId="2911C55C" w:rsidR="00033F5F" w:rsidRDefault="001317D1" w:rsidP="00033F5F">
      <w:r>
        <w:t xml:space="preserve">                   </w:t>
      </w:r>
    </w:p>
    <w:p w14:paraId="29CD29EC" w14:textId="77777777" w:rsidR="001317D1" w:rsidRDefault="001317D1" w:rsidP="00033F5F"/>
    <w:p w14:paraId="6721A0A5" w14:textId="77777777" w:rsidR="00592E73" w:rsidRDefault="00033F5F" w:rsidP="00033F5F">
      <w:pPr>
        <w:rPr>
          <w:rFonts w:asciiTheme="minorHAnsi" w:hAnsiTheme="minorHAnsi" w:cs="Arial"/>
          <w:szCs w:val="24"/>
          <w:lang w:val="en-US"/>
        </w:rPr>
      </w:pPr>
      <w:r w:rsidRPr="00592E73">
        <w:rPr>
          <w:rFonts w:asciiTheme="minorHAnsi" w:hAnsiTheme="minorHAnsi" w:cs="Arial"/>
          <w:szCs w:val="24"/>
          <w:lang w:val="en-US"/>
        </w:rPr>
        <w:t xml:space="preserve">Send the intermediate </w:t>
      </w:r>
    </w:p>
    <w:p w14:paraId="02238121" w14:textId="3287640F" w:rsidR="00592E73" w:rsidRDefault="00592E73" w:rsidP="00033F5F">
      <w:pPr>
        <w:rPr>
          <w:rFonts w:asciiTheme="minorHAnsi" w:hAnsiTheme="minorHAnsi" w:cs="Arial"/>
          <w:szCs w:val="24"/>
          <w:lang w:val="en-US"/>
        </w:rPr>
      </w:pPr>
      <w:r>
        <w:rPr>
          <w:rFonts w:asciiTheme="minorHAnsi" w:hAnsiTheme="minorHAnsi" w:cs="Arial"/>
          <w:szCs w:val="24"/>
          <w:lang w:val="en-US"/>
        </w:rPr>
        <w:t xml:space="preserve">response </w:t>
      </w:r>
      <w:r w:rsidR="00033F5F" w:rsidRPr="00592E73">
        <w:rPr>
          <w:rFonts w:asciiTheme="minorHAnsi" w:hAnsiTheme="minorHAnsi" w:cs="Arial"/>
          <w:szCs w:val="24"/>
          <w:lang w:val="en-US"/>
        </w:rPr>
        <w:t xml:space="preserve">as profile </w:t>
      </w:r>
    </w:p>
    <w:p w14:paraId="12200D03" w14:textId="5B0FA46B" w:rsidR="00033F5F" w:rsidRPr="00592E73" w:rsidRDefault="00033F5F" w:rsidP="00033F5F">
      <w:pPr>
        <w:rPr>
          <w:rFonts w:asciiTheme="minorHAnsi" w:hAnsiTheme="minorHAnsi" w:cs="Arial"/>
          <w:szCs w:val="24"/>
          <w:lang w:val="en-US"/>
        </w:rPr>
      </w:pPr>
      <w:r w:rsidRPr="00592E73">
        <w:rPr>
          <w:rFonts w:asciiTheme="minorHAnsi" w:hAnsiTheme="minorHAnsi" w:cs="Arial"/>
          <w:szCs w:val="24"/>
          <w:lang w:val="en-US"/>
        </w:rPr>
        <w:t>ranges to host</w:t>
      </w:r>
    </w:p>
    <w:p w14:paraId="729FE495" w14:textId="77777777" w:rsidR="00033F5F" w:rsidRDefault="00033F5F" w:rsidP="00033F5F">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878848" behindDoc="0" locked="0" layoutInCell="1" allowOverlap="1" wp14:anchorId="144D554F" wp14:editId="75CE8027">
                <wp:simplePos x="0" y="0"/>
                <wp:positionH relativeFrom="column">
                  <wp:posOffset>288235</wp:posOffset>
                </wp:positionH>
                <wp:positionV relativeFrom="paragraph">
                  <wp:posOffset>7261</wp:posOffset>
                </wp:positionV>
                <wp:extent cx="970059" cy="0"/>
                <wp:effectExtent l="38100" t="76200" r="0" b="95250"/>
                <wp:wrapNone/>
                <wp:docPr id="1107" name="Straight Arrow Connector 1107"/>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E67B59" id="Straight Arrow Connector 1107" o:spid="_x0000_s1026" type="#_x0000_t32" style="position:absolute;margin-left:22.7pt;margin-top:.55pt;width:76.4pt;height:0;flip:x;z-index:25287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" strokecolor="#4579b8 [3044]">
                <v:stroke endarrow="block"/>
              </v:shape>
            </w:pict>
          </mc:Fallback>
        </mc:AlternateContent>
      </w:r>
    </w:p>
    <w:p w14:paraId="7B1126AE" w14:textId="77777777" w:rsidR="00033F5F" w:rsidRPr="00E41B5A" w:rsidRDefault="00033F5F" w:rsidP="00033F5F">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5C05D978" w14:textId="77777777" w:rsidR="00033F5F" w:rsidRDefault="00033F5F" w:rsidP="00033F5F">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6774BEF6" w14:textId="77777777" w:rsidR="00033F5F" w:rsidRDefault="00033F5F" w:rsidP="00033F5F">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879872" behindDoc="0" locked="0" layoutInCell="1" allowOverlap="1" wp14:anchorId="0E174AD0" wp14:editId="2E9DBDBE">
                <wp:simplePos x="0" y="0"/>
                <wp:positionH relativeFrom="column">
                  <wp:posOffset>280283</wp:posOffset>
                </wp:positionH>
                <wp:positionV relativeFrom="paragraph">
                  <wp:posOffset>32882</wp:posOffset>
                </wp:positionV>
                <wp:extent cx="977597" cy="0"/>
                <wp:effectExtent l="38100" t="76200" r="0" b="95250"/>
                <wp:wrapNone/>
                <wp:docPr id="1108" name="Straight Arrow Connector 1108"/>
                <wp:cNvGraphicFramePr/>
                <a:graphic xmlns:a="http://schemas.openxmlformats.org/drawingml/2006/main">
                  <a:graphicData uri="http://schemas.microsoft.com/office/word/2010/wordprocessingShape">
                    <wps:wsp>
                      <wps:cNvCnPr/>
                      <wps:spPr>
                        <a:xfrm flipH="1">
                          <a:off x="0" y="0"/>
                          <a:ext cx="9775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1B8927" id="Straight Arrow Connector 1108" o:spid="_x0000_s1026" type="#_x0000_t32" style="position:absolute;margin-left:22.05pt;margin-top:2.6pt;width:77pt;height:0;flip:x;z-index:25287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" strokecolor="#4579b8 [3044]">
                <v:stroke endarrow="block"/>
              </v:shape>
            </w:pict>
          </mc:Fallback>
        </mc:AlternateContent>
      </w:r>
    </w:p>
    <w:p w14:paraId="04CED291" w14:textId="77777777" w:rsidR="00033F5F" w:rsidRDefault="00033F5F" w:rsidP="00033F5F"/>
    <w:p w14:paraId="1554B87A" w14:textId="2264F64A" w:rsidR="007E01D5" w:rsidRDefault="007E01D5" w:rsidP="00A86C96"/>
    <w:p w14:paraId="164935D9" w14:textId="2344CE5E" w:rsidR="001317D1" w:rsidRDefault="001317D1" w:rsidP="00A86C96"/>
    <w:p w14:paraId="21ADA89E" w14:textId="62F71A0E" w:rsidR="001317D1" w:rsidRDefault="001317D1" w:rsidP="00A86C96"/>
    <w:p w14:paraId="3CAF83B9" w14:textId="3B9F53CE" w:rsidR="001317D1" w:rsidRDefault="001317D1" w:rsidP="00A86C96"/>
    <w:p w14:paraId="6A5EE07F" w14:textId="3747ED42" w:rsidR="001317D1" w:rsidRDefault="001317D1" w:rsidP="00A86C96"/>
    <w:p w14:paraId="5D65E08E" w14:textId="032A22F6" w:rsidR="001317D1" w:rsidRDefault="001317D1" w:rsidP="00A86C96"/>
    <w:p w14:paraId="028BE9F3" w14:textId="28A46CA1" w:rsidR="001317D1" w:rsidRDefault="001317D1" w:rsidP="00A86C96"/>
    <w:p w14:paraId="46E819A1" w14:textId="2CEADF14" w:rsidR="001317D1" w:rsidRDefault="001317D1" w:rsidP="00A86C96"/>
    <w:p w14:paraId="497CC301" w14:textId="1F39B6EB" w:rsidR="001317D1" w:rsidRDefault="001317D1" w:rsidP="00A86C96"/>
    <w:p w14:paraId="042B1B5C" w14:textId="54039BBE" w:rsidR="001317D1" w:rsidRDefault="001317D1" w:rsidP="00A86C96"/>
    <w:p w14:paraId="297ABAD1" w14:textId="4F6BD3F9" w:rsidR="001317D1" w:rsidRDefault="001317D1" w:rsidP="00A86C96"/>
    <w:p w14:paraId="76AFD5CA" w14:textId="7D3512F7" w:rsidR="001317D1" w:rsidRDefault="001317D1" w:rsidP="00A86C96"/>
    <w:p w14:paraId="7825913A" w14:textId="61679070" w:rsidR="001317D1" w:rsidRDefault="001317D1" w:rsidP="00A86C96"/>
    <w:p w14:paraId="5D1CF61F" w14:textId="54D178C8" w:rsidR="001317D1" w:rsidRDefault="001317D1" w:rsidP="00A86C96"/>
    <w:p w14:paraId="031372AB" w14:textId="2A583FF2" w:rsidR="001317D1" w:rsidRDefault="001317D1" w:rsidP="00A86C96"/>
    <w:p w14:paraId="1699F07F" w14:textId="6DF41AF2" w:rsidR="001317D1" w:rsidRDefault="001317D1" w:rsidP="00A86C96"/>
    <w:p w14:paraId="48BAAA34" w14:textId="22D5149B" w:rsidR="001317D1" w:rsidRDefault="001317D1" w:rsidP="00A86C96"/>
    <w:p w14:paraId="63844989" w14:textId="6B26C924" w:rsidR="001317D1" w:rsidRDefault="001317D1" w:rsidP="00A86C96"/>
    <w:p w14:paraId="49FF5C1E" w14:textId="4FB24DF1" w:rsidR="001317D1" w:rsidRDefault="001317D1" w:rsidP="00A86C96"/>
    <w:p w14:paraId="0664E5D4" w14:textId="635178BA" w:rsidR="001317D1" w:rsidRDefault="001317D1" w:rsidP="00A86C96"/>
    <w:p w14:paraId="47915801" w14:textId="77777777" w:rsidR="001317D1" w:rsidRDefault="001317D1" w:rsidP="00A86C96"/>
    <w:p w14:paraId="562042BD" w14:textId="77777777" w:rsidR="00DB2649" w:rsidRDefault="00DB2649" w:rsidP="00DB2649">
      <w:pPr>
        <w:pStyle w:val="Heading3"/>
        <w:numPr>
          <w:ilvl w:val="2"/>
          <w:numId w:val="1"/>
        </w:numPr>
      </w:pPr>
      <w:bookmarkStart w:id="66" w:name="_Toc516684788"/>
      <w:r>
        <w:lastRenderedPageBreak/>
        <w:t>Service Dependencies</w:t>
      </w:r>
      <w:bookmarkEnd w:id="66"/>
    </w:p>
    <w:p w14:paraId="2EAD2CDF" w14:textId="77777777" w:rsidR="00DB2649" w:rsidRPr="00EB0DAC" w:rsidRDefault="00DB2649" w:rsidP="00DB2649"/>
    <w:p w14:paraId="449F232E" w14:textId="77777777" w:rsidR="00DB2649" w:rsidRPr="00B4199C" w:rsidRDefault="00DB2649" w:rsidP="00DB2649">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28157015" w14:textId="1D71D784" w:rsidR="00DB2649" w:rsidRPr="00B4199C" w:rsidRDefault="00DB2649" w:rsidP="00DB2649">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above mentioned +</w:t>
      </w:r>
      <w:r>
        <w:rPr>
          <w:rFonts w:asciiTheme="minorHAnsi" w:hAnsiTheme="minorHAnsi" w:cs="Arial"/>
          <w:szCs w:val="24"/>
        </w:rPr>
        <w:t>KCNXUP</w:t>
      </w:r>
      <w:r w:rsidRPr="00B4199C">
        <w:rPr>
          <w:rFonts w:asciiTheme="minorHAnsi" w:hAnsiTheme="minorHAnsi" w:cs="Arial"/>
          <w:szCs w:val="24"/>
        </w:rPr>
        <w:t xml:space="preserve"> command.</w:t>
      </w:r>
    </w:p>
    <w:p w14:paraId="59799D56" w14:textId="77777777" w:rsidR="00DB2649" w:rsidRPr="00EB0DAC" w:rsidRDefault="00DB2649" w:rsidP="00DB2649"/>
    <w:tbl>
      <w:tblPr>
        <w:tblStyle w:val="TableGrid"/>
        <w:tblW w:w="0" w:type="auto"/>
        <w:tblLook w:val="04A0" w:firstRow="1" w:lastRow="0" w:firstColumn="1" w:lastColumn="0" w:noHBand="0" w:noVBand="1"/>
      </w:tblPr>
      <w:tblGrid>
        <w:gridCol w:w="1867"/>
        <w:gridCol w:w="4380"/>
        <w:gridCol w:w="2383"/>
      </w:tblGrid>
      <w:tr w:rsidR="00DB2649" w14:paraId="486797E0" w14:textId="77777777" w:rsidTr="00CA59F1">
        <w:tc>
          <w:tcPr>
            <w:tcW w:w="6247" w:type="dxa"/>
            <w:gridSpan w:val="2"/>
            <w:shd w:val="clear" w:color="auto" w:fill="D9D9D9" w:themeFill="background1" w:themeFillShade="D9"/>
          </w:tcPr>
          <w:p w14:paraId="2995BF90" w14:textId="77777777" w:rsidR="00DB2649" w:rsidRDefault="00DB2649" w:rsidP="00CA59F1">
            <w:r w:rsidRPr="00EC6196">
              <w:rPr>
                <w:b/>
              </w:rPr>
              <w:t xml:space="preserve">Legato Services </w:t>
            </w:r>
          </w:p>
        </w:tc>
        <w:tc>
          <w:tcPr>
            <w:tcW w:w="2383" w:type="dxa"/>
            <w:shd w:val="clear" w:color="auto" w:fill="D9D9D9" w:themeFill="background1" w:themeFillShade="D9"/>
          </w:tcPr>
          <w:p w14:paraId="70E2D08D" w14:textId="77777777" w:rsidR="00DB2649" w:rsidRPr="00EC6196" w:rsidRDefault="00DB2649" w:rsidP="00CA59F1">
            <w:pPr>
              <w:rPr>
                <w:b/>
              </w:rPr>
            </w:pPr>
            <w:r w:rsidRPr="00106A39">
              <w:rPr>
                <w:b/>
              </w:rPr>
              <w:t>Comments</w:t>
            </w:r>
            <w:r>
              <w:rPr>
                <w:b/>
              </w:rPr>
              <w:t>/Remarks</w:t>
            </w:r>
          </w:p>
        </w:tc>
      </w:tr>
      <w:tr w:rsidR="00DB2649" w14:paraId="43D8C344" w14:textId="77777777" w:rsidTr="00CA59F1">
        <w:tc>
          <w:tcPr>
            <w:tcW w:w="1867" w:type="dxa"/>
          </w:tcPr>
          <w:p w14:paraId="493A4085" w14:textId="77777777" w:rsidR="00DB2649" w:rsidRDefault="00DB2649" w:rsidP="00CA59F1">
            <w:pPr>
              <w:rPr>
                <w:b/>
              </w:rPr>
            </w:pPr>
            <w:r>
              <w:t>AT Command server services</w:t>
            </w:r>
          </w:p>
        </w:tc>
        <w:tc>
          <w:tcPr>
            <w:tcW w:w="4380" w:type="dxa"/>
          </w:tcPr>
          <w:p w14:paraId="5ACA077B" w14:textId="3DD32463" w:rsidR="00DB2649" w:rsidRDefault="00A34BF0" w:rsidP="001317D1">
            <w:hyperlink r:id="rId23" w:anchor="ad7faba1f1f505de0b11557a03d966d5b" w:history="1">
              <w:r w:rsidR="002A3D87" w:rsidRPr="002A3D87">
                <w:rPr>
                  <w:rStyle w:val="Hyperlink"/>
                  <w:color w:val="auto"/>
                </w:rPr>
                <w:t>le_atServer_SendIntermediateResponse</w:t>
              </w:r>
            </w:hyperlink>
            <w:r w:rsidR="00DB2649" w:rsidRPr="00F64953">
              <w:br/>
              <w:t>le_atServer_SendFinalResponse</w:t>
            </w:r>
            <w:r w:rsidR="00DB2649">
              <w:t xml:space="preserve"> </w:t>
            </w:r>
            <w:r w:rsidR="00DB2649" w:rsidRPr="00F64953">
              <w:br/>
              <w:t>le_atServer_GetParameter</w:t>
            </w:r>
            <w:r w:rsidR="00DB2649">
              <w:t xml:space="preserve">   </w:t>
            </w:r>
            <w:r w:rsidR="00DB2649" w:rsidRPr="00F64953">
              <w:br/>
              <w:t>le_atServer_GetCommandName</w:t>
            </w:r>
            <w:r w:rsidR="00DB2649" w:rsidRPr="00F64953">
              <w:br/>
              <w:t>le_atServer_Create</w:t>
            </w:r>
            <w:r w:rsidR="00DB2649" w:rsidRPr="00F64953">
              <w:br/>
              <w:t>le_atServer_AddCommandHandler</w:t>
            </w:r>
          </w:p>
        </w:tc>
        <w:tc>
          <w:tcPr>
            <w:tcW w:w="2383" w:type="dxa"/>
          </w:tcPr>
          <w:p w14:paraId="138DD95F" w14:textId="77777777" w:rsidR="00DB2649" w:rsidRPr="00F64953" w:rsidRDefault="00DB2649" w:rsidP="00CA59F1">
            <w:r>
              <w:t>The AT commands Server handles AT commands' subscriptions on a requested serial device.</w:t>
            </w:r>
          </w:p>
        </w:tc>
      </w:tr>
      <w:tr w:rsidR="00DB2649" w14:paraId="5A06F04F" w14:textId="77777777" w:rsidTr="00CA59F1">
        <w:tc>
          <w:tcPr>
            <w:tcW w:w="1867" w:type="dxa"/>
          </w:tcPr>
          <w:p w14:paraId="6DC7D28E" w14:textId="77777777" w:rsidR="00DB2649" w:rsidRDefault="00DB2649" w:rsidP="00CA59F1">
            <w:pPr>
              <w:rPr>
                <w:b/>
              </w:rPr>
            </w:pPr>
            <w:r>
              <w:t>Mdc service</w:t>
            </w:r>
          </w:p>
        </w:tc>
        <w:tc>
          <w:tcPr>
            <w:tcW w:w="4380" w:type="dxa"/>
          </w:tcPr>
          <w:p w14:paraId="5A958588" w14:textId="77777777" w:rsidR="00DB2649" w:rsidRDefault="00DB2649" w:rsidP="00CA59F1">
            <w:r>
              <w:t>le_mdc_GetProfile(</w:t>
            </w:r>
            <w:r w:rsidRPr="0001067B">
              <w:t>)</w:t>
            </w:r>
          </w:p>
          <w:p w14:paraId="37B1A6DB" w14:textId="77777777" w:rsidR="00DB2649" w:rsidRDefault="00DB2649" w:rsidP="00CA59F1">
            <w:r>
              <w:t>le_mdc_StartSession(</w:t>
            </w:r>
            <w:r w:rsidRPr="00D92C88">
              <w:t>)</w:t>
            </w:r>
          </w:p>
          <w:p w14:paraId="43E7727F" w14:textId="77777777" w:rsidR="009307B2" w:rsidRDefault="009307B2" w:rsidP="00CA59F1">
            <w:r>
              <w:t>le_mdc_Setpdp(</w:t>
            </w:r>
            <w:r w:rsidRPr="0001067B">
              <w:t>)</w:t>
            </w:r>
            <w:r>
              <w:t xml:space="preserve">                   </w:t>
            </w:r>
          </w:p>
          <w:p w14:paraId="2B6FE410" w14:textId="77777777" w:rsidR="009307B2" w:rsidRDefault="009307B2" w:rsidP="00CA59F1">
            <w:r>
              <w:t>le_mdc_Setapn(</w:t>
            </w:r>
            <w:r w:rsidRPr="0001067B">
              <w:t>)</w:t>
            </w:r>
            <w:r>
              <w:t xml:space="preserve">       </w:t>
            </w:r>
          </w:p>
          <w:p w14:paraId="6FFA8806" w14:textId="515137B1" w:rsidR="009307B2" w:rsidRDefault="009307B2" w:rsidP="00CA59F1">
            <w:r>
              <w:t>le_mdc_SetAuthentication(</w:t>
            </w:r>
            <w:r w:rsidRPr="0001067B">
              <w:t>)</w:t>
            </w:r>
            <w:r>
              <w:t xml:space="preserve">        </w:t>
            </w:r>
          </w:p>
        </w:tc>
        <w:tc>
          <w:tcPr>
            <w:tcW w:w="2383" w:type="dxa"/>
          </w:tcPr>
          <w:p w14:paraId="79415280" w14:textId="77777777" w:rsidR="00DB2649" w:rsidRDefault="00DB2649" w:rsidP="00CA59F1">
            <w:pPr>
              <w:rPr>
                <w:rFonts w:ascii="Arial" w:hAnsi="Arial" w:cs="Arial"/>
                <w:sz w:val="20"/>
              </w:rPr>
            </w:pPr>
            <w:r>
              <w:t>The Modem Data Control (mdc) API is used to manage data profiles.</w:t>
            </w:r>
          </w:p>
        </w:tc>
      </w:tr>
      <w:tr w:rsidR="00585082" w14:paraId="2D30D6A0" w14:textId="77777777" w:rsidTr="00CA59F1">
        <w:tc>
          <w:tcPr>
            <w:tcW w:w="1867" w:type="dxa"/>
          </w:tcPr>
          <w:p w14:paraId="19D76EF6" w14:textId="7585AB83" w:rsidR="00585082" w:rsidRDefault="00585082" w:rsidP="00CA59F1">
            <w:r>
              <w:t>Other legato service</w:t>
            </w:r>
          </w:p>
        </w:tc>
        <w:tc>
          <w:tcPr>
            <w:tcW w:w="4380" w:type="dxa"/>
          </w:tcPr>
          <w:p w14:paraId="2D9A6D08" w14:textId="77777777" w:rsidR="00585082" w:rsidRPr="00AE3EC8" w:rsidRDefault="00585082" w:rsidP="00585082">
            <w:pPr>
              <w:tabs>
                <w:tab w:val="left" w:pos="6615"/>
              </w:tabs>
              <w:rPr>
                <w:rFonts w:asciiTheme="minorHAnsi" w:hAnsiTheme="minorHAnsi" w:cs="Arial"/>
                <w:szCs w:val="24"/>
              </w:rPr>
            </w:pPr>
            <w:r w:rsidRPr="00AE3EC8">
              <w:rPr>
                <w:rFonts w:asciiTheme="minorHAnsi" w:hAnsiTheme="minorHAnsi" w:cs="Arial"/>
                <w:szCs w:val="24"/>
              </w:rPr>
              <w:t>le_timer_create ()</w:t>
            </w:r>
          </w:p>
          <w:p w14:paraId="4E9BB0E4" w14:textId="43AC064D" w:rsidR="00585082" w:rsidRPr="00AE3EC8" w:rsidRDefault="00585082" w:rsidP="00585082">
            <w:pPr>
              <w:tabs>
                <w:tab w:val="left" w:pos="6615"/>
              </w:tabs>
              <w:rPr>
                <w:rFonts w:asciiTheme="minorHAnsi" w:hAnsiTheme="minorHAnsi" w:cs="Arial"/>
                <w:szCs w:val="24"/>
              </w:rPr>
            </w:pPr>
            <w:r w:rsidRPr="00AE3EC8">
              <w:rPr>
                <w:rFonts w:asciiTheme="minorHAnsi" w:hAnsiTheme="minorHAnsi" w:cs="Arial"/>
                <w:szCs w:val="24"/>
              </w:rPr>
              <w:t>le_timer_setinterval ()</w:t>
            </w:r>
          </w:p>
          <w:p w14:paraId="397A8261" w14:textId="47F38FA5" w:rsidR="00585082" w:rsidRPr="00AE3EC8" w:rsidRDefault="00585082" w:rsidP="00585082">
            <w:pPr>
              <w:tabs>
                <w:tab w:val="left" w:pos="6615"/>
              </w:tabs>
              <w:rPr>
                <w:rFonts w:asciiTheme="minorHAnsi" w:hAnsiTheme="minorHAnsi" w:cs="Arial"/>
                <w:szCs w:val="24"/>
              </w:rPr>
            </w:pPr>
            <w:r w:rsidRPr="00AE3EC8">
              <w:rPr>
                <w:rFonts w:asciiTheme="minorHAnsi" w:hAnsiTheme="minorHAnsi" w:cs="Arial"/>
                <w:szCs w:val="24"/>
              </w:rPr>
              <w:t>le_timer_setrepeat ()</w:t>
            </w:r>
          </w:p>
          <w:p w14:paraId="52C981CF" w14:textId="77777777" w:rsidR="00585082" w:rsidRPr="00AE3EC8" w:rsidRDefault="00585082" w:rsidP="00585082">
            <w:pPr>
              <w:tabs>
                <w:tab w:val="left" w:pos="6615"/>
              </w:tabs>
              <w:rPr>
                <w:rFonts w:asciiTheme="minorHAnsi" w:hAnsiTheme="minorHAnsi" w:cs="Arial"/>
                <w:szCs w:val="24"/>
              </w:rPr>
            </w:pPr>
            <w:r w:rsidRPr="00AE3EC8">
              <w:rPr>
                <w:rFonts w:asciiTheme="minorHAnsi" w:hAnsiTheme="minorHAnsi" w:cs="Arial"/>
                <w:szCs w:val="24"/>
              </w:rPr>
              <w:t>le_timer_sethandler ()</w:t>
            </w:r>
          </w:p>
          <w:p w14:paraId="11157027" w14:textId="77777777" w:rsidR="00585082" w:rsidRPr="00AE3EC8" w:rsidRDefault="00585082" w:rsidP="00CA59F1">
            <w:pPr>
              <w:rPr>
                <w:rFonts w:asciiTheme="minorHAnsi" w:hAnsiTheme="minorHAnsi" w:cs="Arial"/>
                <w:szCs w:val="24"/>
              </w:rPr>
            </w:pPr>
            <w:r w:rsidRPr="00AE3EC8">
              <w:rPr>
                <w:rFonts w:asciiTheme="minorHAnsi" w:hAnsiTheme="minorHAnsi" w:cs="Arial"/>
                <w:szCs w:val="24"/>
              </w:rPr>
              <w:t>le_timer_start ()</w:t>
            </w:r>
          </w:p>
          <w:p w14:paraId="5990753A" w14:textId="77777777" w:rsidR="00585082" w:rsidRPr="00B93267" w:rsidRDefault="00585082" w:rsidP="00CA59F1">
            <w:pPr>
              <w:rPr>
                <w:rFonts w:asciiTheme="minorHAnsi" w:hAnsiTheme="minorHAnsi"/>
                <w:szCs w:val="24"/>
              </w:rPr>
            </w:pPr>
            <w:r w:rsidRPr="00B93267">
              <w:rPr>
                <w:rFonts w:asciiTheme="minorHAnsi" w:hAnsiTheme="minorHAnsi"/>
                <w:szCs w:val="24"/>
              </w:rPr>
              <w:t>le_stop_timer()</w:t>
            </w:r>
          </w:p>
          <w:p w14:paraId="78C8906E" w14:textId="3FD41121" w:rsidR="00B93267" w:rsidRDefault="00B93267" w:rsidP="00CA59F1">
            <w:pPr>
              <w:rPr>
                <w:rFonts w:ascii="Arial" w:hAnsi="Arial" w:cs="Arial"/>
                <w:sz w:val="20"/>
              </w:rPr>
            </w:pPr>
            <w:r w:rsidRPr="00B93267">
              <w:rPr>
                <w:rFonts w:asciiTheme="minorHAnsi" w:hAnsiTheme="minorHAnsi" w:cs="Arial"/>
                <w:szCs w:val="24"/>
              </w:rPr>
              <w:t>le_timer_IsRunning()</w:t>
            </w:r>
          </w:p>
        </w:tc>
        <w:tc>
          <w:tcPr>
            <w:tcW w:w="2383" w:type="dxa"/>
          </w:tcPr>
          <w:p w14:paraId="4159CD96" w14:textId="6083A29D" w:rsidR="00585082" w:rsidRDefault="003E0601" w:rsidP="00F27B48">
            <w:r>
              <w:t xml:space="preserve">This API used to </w:t>
            </w:r>
            <w:r w:rsidR="00F27B48">
              <w:t>do the PDP reactivation (with fixed time interval) during PDP connection failure condition.</w:t>
            </w:r>
          </w:p>
        </w:tc>
      </w:tr>
    </w:tbl>
    <w:p w14:paraId="2C55B99C" w14:textId="40934BFF" w:rsidR="00DB2649" w:rsidRDefault="00DB2649" w:rsidP="00DB2649"/>
    <w:p w14:paraId="6DD73CAB" w14:textId="6B48EA50" w:rsidR="00074B9D" w:rsidRDefault="00074B9D" w:rsidP="00DB2649"/>
    <w:p w14:paraId="6751EB08" w14:textId="2AEA2032" w:rsidR="00074B9D" w:rsidRDefault="00074B9D" w:rsidP="00DB2649"/>
    <w:p w14:paraId="72E1DF93" w14:textId="3AFF938F" w:rsidR="00074B9D" w:rsidRDefault="00074B9D" w:rsidP="00DB2649"/>
    <w:p w14:paraId="79CCA917" w14:textId="025DA1AA" w:rsidR="00074B9D" w:rsidRDefault="00074B9D" w:rsidP="00DB2649"/>
    <w:p w14:paraId="5D0FB40C" w14:textId="372B0D4C" w:rsidR="00074B9D" w:rsidRDefault="00074B9D" w:rsidP="00DB2649"/>
    <w:p w14:paraId="09A9FB53" w14:textId="76C2208C" w:rsidR="00074B9D" w:rsidRDefault="00074B9D" w:rsidP="00DB2649"/>
    <w:p w14:paraId="106782A3" w14:textId="585F3E66" w:rsidR="00074B9D" w:rsidRDefault="00074B9D" w:rsidP="00DB2649"/>
    <w:p w14:paraId="58E9A1ED" w14:textId="2B78DBF2" w:rsidR="00074B9D" w:rsidRDefault="00074B9D" w:rsidP="00DB2649"/>
    <w:p w14:paraId="569AA350" w14:textId="6CDAB080" w:rsidR="00074B9D" w:rsidRDefault="00074B9D" w:rsidP="00DB2649"/>
    <w:p w14:paraId="0AFC9218" w14:textId="1636CC1A" w:rsidR="00074B9D" w:rsidRDefault="00074B9D" w:rsidP="00DB2649"/>
    <w:p w14:paraId="4F40C5A2" w14:textId="77777777" w:rsidR="00074B9D" w:rsidRDefault="00074B9D" w:rsidP="00DB2649"/>
    <w:p w14:paraId="70A6A802" w14:textId="74C66C3D" w:rsidR="005801CC" w:rsidRDefault="005801CC" w:rsidP="005801CC">
      <w:pPr>
        <w:pStyle w:val="Heading2"/>
      </w:pPr>
      <w:bookmarkStart w:id="67" w:name="_Toc516684789"/>
      <w:r>
        <w:lastRenderedPageBreak/>
        <w:t>+KCNXDOWN command: Bring the PDP Connection Down</w:t>
      </w:r>
      <w:bookmarkEnd w:id="67"/>
    </w:p>
    <w:p w14:paraId="4488536E" w14:textId="77777777" w:rsidR="005801CC" w:rsidRDefault="005801CC" w:rsidP="005801CC">
      <w:pPr>
        <w:pStyle w:val="Heading3"/>
      </w:pPr>
      <w:bookmarkStart w:id="68" w:name="_Toc516684790"/>
      <w:r>
        <w:t>Syntax</w:t>
      </w:r>
      <w:bookmarkEnd w:id="68"/>
    </w:p>
    <w:p w14:paraId="3CF582CB" w14:textId="77777777" w:rsidR="005801CC" w:rsidRPr="00C3596C" w:rsidRDefault="005801CC" w:rsidP="005801CC">
      <w:pPr>
        <w:rPr>
          <w:b/>
        </w:rPr>
      </w:pPr>
      <w:r w:rsidRPr="00C3596C">
        <w:rPr>
          <w:b/>
        </w:rPr>
        <w:t>Write command</w:t>
      </w:r>
    </w:p>
    <w:p w14:paraId="31A78BCD" w14:textId="5539F2EE" w:rsidR="005801CC" w:rsidRPr="00C3596C" w:rsidRDefault="005801CC" w:rsidP="005801CC">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w:t>
      </w:r>
      <w:r>
        <w:rPr>
          <w:rFonts w:asciiTheme="minorHAnsi" w:eastAsiaTheme="minorEastAsia" w:hAnsiTheme="minorHAnsi" w:cs="Arial"/>
          <w:bCs/>
          <w:szCs w:val="24"/>
          <w:lang w:val="en-US" w:eastAsia="zh-CN"/>
        </w:rPr>
        <w:t>T+KCNXDOWN</w:t>
      </w:r>
      <w:r w:rsidRPr="00C3596C">
        <w:rPr>
          <w:rFonts w:asciiTheme="minorHAnsi" w:eastAsiaTheme="minorEastAsia" w:hAnsiTheme="minorHAnsi" w:cs="Arial"/>
          <w:bCs/>
          <w:szCs w:val="24"/>
          <w:lang w:val="en-US" w:eastAsia="zh-CN"/>
        </w:rPr>
        <w:t xml:space="preserve">=&lt;cnx </w:t>
      </w:r>
      <w:r w:rsidRPr="005801CC">
        <w:rPr>
          <w:rFonts w:asciiTheme="minorHAnsi" w:eastAsiaTheme="minorEastAsia" w:hAnsiTheme="minorHAnsi" w:cs="Arial"/>
          <w:bCs/>
          <w:szCs w:val="24"/>
          <w:lang w:val="en-US" w:eastAsia="zh-CN"/>
        </w:rPr>
        <w:t>cnf&gt; [, &lt;mode&gt;]</w:t>
      </w:r>
    </w:p>
    <w:p w14:paraId="03AAFA17" w14:textId="77777777" w:rsidR="005801CC" w:rsidRPr="00C3596C" w:rsidRDefault="005801CC" w:rsidP="005801CC">
      <w:r w:rsidRPr="00C3596C">
        <w:t>Response:</w:t>
      </w:r>
    </w:p>
    <w:p w14:paraId="5148E3D3" w14:textId="77777777" w:rsidR="005801CC" w:rsidRPr="00C3596C" w:rsidRDefault="005801CC" w:rsidP="005801CC">
      <w:r w:rsidRPr="00C3596C">
        <w:t>OK</w:t>
      </w:r>
    </w:p>
    <w:p w14:paraId="7458FA94" w14:textId="77777777" w:rsidR="005801CC" w:rsidRPr="00C3596C" w:rsidRDefault="005801CC" w:rsidP="005801CC"/>
    <w:p w14:paraId="1491F34F" w14:textId="77777777" w:rsidR="005801CC" w:rsidRPr="00C3596C" w:rsidRDefault="005801CC" w:rsidP="005801CC">
      <w:pPr>
        <w:rPr>
          <w:b/>
        </w:rPr>
      </w:pPr>
      <w:r w:rsidRPr="00C3596C">
        <w:rPr>
          <w:b/>
        </w:rPr>
        <w:t>Test Command</w:t>
      </w:r>
    </w:p>
    <w:p w14:paraId="3E2FD4C6" w14:textId="36982F7B" w:rsidR="005801CC" w:rsidRPr="00C3596C" w:rsidRDefault="005801CC" w:rsidP="005801CC">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AT+KCNXDOWN</w:t>
      </w:r>
      <w:r w:rsidRPr="00C3596C">
        <w:rPr>
          <w:rFonts w:asciiTheme="minorHAnsi" w:eastAsiaTheme="minorEastAsia" w:hAnsiTheme="minorHAnsi" w:cs="Arial"/>
          <w:bCs/>
          <w:szCs w:val="24"/>
          <w:lang w:val="en-US" w:eastAsia="zh-CN"/>
        </w:rPr>
        <w:t>=?</w:t>
      </w:r>
    </w:p>
    <w:p w14:paraId="4C0276D0" w14:textId="77777777" w:rsidR="005801CC" w:rsidRPr="00C3596C" w:rsidRDefault="005801CC" w:rsidP="005801CC">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szCs w:val="24"/>
          <w:lang w:val="en-US" w:eastAsia="zh-CN"/>
        </w:rPr>
        <w:t>Response</w:t>
      </w:r>
    </w:p>
    <w:p w14:paraId="1594DCF6" w14:textId="23D12242" w:rsidR="005801CC" w:rsidRPr="00C3596C" w:rsidRDefault="005801CC" w:rsidP="005801CC">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bCs/>
          <w:szCs w:val="24"/>
          <w:lang w:val="en-US" w:eastAsia="zh-CN"/>
        </w:rPr>
        <w:t>+KCNXDOWN</w:t>
      </w:r>
      <w:r w:rsidRPr="00C3596C">
        <w:rPr>
          <w:rFonts w:asciiTheme="minorHAnsi" w:eastAsiaTheme="minorEastAsia" w:hAnsiTheme="minorHAnsi" w:cs="Arial"/>
          <w:bCs/>
          <w:szCs w:val="24"/>
          <w:lang w:val="en-US" w:eastAsia="zh-CN"/>
        </w:rPr>
        <w:t xml:space="preserve">: </w:t>
      </w:r>
      <w:r w:rsidRPr="00C3596C">
        <w:rPr>
          <w:rFonts w:asciiTheme="minorHAnsi" w:eastAsiaTheme="minorEastAsia" w:hAnsiTheme="minorHAnsi" w:cs="Arial"/>
          <w:szCs w:val="24"/>
          <w:lang w:val="en-US" w:eastAsia="zh-CN"/>
        </w:rPr>
        <w:t xml:space="preserve">(list of supported </w:t>
      </w:r>
      <w:r w:rsidRPr="00C3596C">
        <w:rPr>
          <w:rFonts w:asciiTheme="minorHAnsi" w:eastAsiaTheme="minorEastAsia" w:hAnsiTheme="minorHAnsi" w:cs="Arial"/>
          <w:bCs/>
          <w:szCs w:val="24"/>
          <w:lang w:val="en-US" w:eastAsia="zh-CN"/>
        </w:rPr>
        <w:t>&lt;cnx cnf&gt;</w:t>
      </w:r>
      <w:r w:rsidRPr="00C3596C">
        <w:rPr>
          <w:rFonts w:asciiTheme="minorHAnsi" w:eastAsiaTheme="minorEastAsia" w:hAnsiTheme="minorHAnsi" w:cs="Arial"/>
          <w:szCs w:val="24"/>
          <w:lang w:val="en-US" w:eastAsia="zh-CN"/>
        </w:rPr>
        <w:t>s)</w:t>
      </w:r>
      <w:r>
        <w:rPr>
          <w:rFonts w:asciiTheme="minorHAnsi" w:eastAsiaTheme="minorEastAsia" w:hAnsiTheme="minorHAnsi" w:cs="Arial"/>
          <w:szCs w:val="24"/>
          <w:lang w:val="en-US" w:eastAsia="zh-CN"/>
        </w:rPr>
        <w:t>, (list of possible&lt;mode&gt;s)</w:t>
      </w:r>
    </w:p>
    <w:p w14:paraId="0AED8337" w14:textId="77777777" w:rsidR="005801CC" w:rsidRPr="00C3596C" w:rsidRDefault="005801CC" w:rsidP="005801CC">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OK</w:t>
      </w:r>
    </w:p>
    <w:p w14:paraId="54CF9126" w14:textId="77777777" w:rsidR="005801CC" w:rsidRPr="00106FB8" w:rsidRDefault="005801CC" w:rsidP="005801CC">
      <w:pPr>
        <w:pStyle w:val="Heading3"/>
        <w:numPr>
          <w:ilvl w:val="2"/>
          <w:numId w:val="1"/>
        </w:numPr>
        <w:rPr>
          <w:rFonts w:cs="Times New Roman"/>
        </w:rPr>
      </w:pPr>
      <w:bookmarkStart w:id="69" w:name="_Toc516684791"/>
      <w:r w:rsidRPr="00106FB8">
        <w:rPr>
          <w:rFonts w:cs="Times New Roman"/>
        </w:rPr>
        <w:t>Parameters and Defined values</w:t>
      </w:r>
      <w:bookmarkEnd w:id="69"/>
    </w:p>
    <w:p w14:paraId="3A00332D" w14:textId="77777777" w:rsidR="005801CC" w:rsidRPr="00106FB8" w:rsidRDefault="005801CC" w:rsidP="005801CC"/>
    <w:tbl>
      <w:tblPr>
        <w:tblStyle w:val="TableSWI"/>
        <w:tblW w:w="5264" w:type="pct"/>
        <w:tblLook w:val="01E0" w:firstRow="1" w:lastRow="1" w:firstColumn="1" w:lastColumn="1" w:noHBand="0" w:noVBand="0"/>
      </w:tblPr>
      <w:tblGrid>
        <w:gridCol w:w="1618"/>
        <w:gridCol w:w="2886"/>
        <w:gridCol w:w="4584"/>
      </w:tblGrid>
      <w:tr w:rsidR="005801CC" w:rsidRPr="00215EAC" w14:paraId="13D9A569" w14:textId="77777777" w:rsidTr="00F27B48">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34B80D0E" w14:textId="77777777" w:rsidR="005801CC" w:rsidRPr="00106FB8" w:rsidRDefault="005801CC" w:rsidP="00F27B48">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5801CC" w:rsidRPr="00215EAC" w14:paraId="0C8F8679" w14:textId="77777777" w:rsidTr="00F27B48">
        <w:tc>
          <w:tcPr>
            <w:tcW w:w="5000" w:type="pct"/>
            <w:gridSpan w:val="3"/>
            <w:tcBorders>
              <w:top w:val="single" w:sz="18" w:space="0" w:color="000000" w:themeColor="text1"/>
            </w:tcBorders>
          </w:tcPr>
          <w:p w14:paraId="1FAB6006" w14:textId="3739AC56" w:rsidR="005801CC" w:rsidRPr="00106FB8" w:rsidRDefault="005801CC" w:rsidP="00F27B48">
            <w:pPr>
              <w:autoSpaceDE w:val="0"/>
              <w:autoSpaceDN w:val="0"/>
              <w:adjustRightInd w:val="0"/>
              <w:rPr>
                <w:color w:val="auto"/>
              </w:rPr>
            </w:pPr>
            <w:r>
              <w:rPr>
                <w:rFonts w:asciiTheme="minorHAnsi" w:eastAsiaTheme="minorEastAsia" w:hAnsiTheme="minorHAnsi" w:cs="Arial"/>
                <w:b/>
                <w:bCs/>
                <w:szCs w:val="24"/>
                <w:lang w:val="en-US" w:eastAsia="zh-CN"/>
              </w:rPr>
              <w:t>AT+KCNXDOWN=&lt;cnx cnf&gt;,[,&lt;mode&gt;]</w:t>
            </w:r>
          </w:p>
        </w:tc>
      </w:tr>
      <w:tr w:rsidR="005801CC" w:rsidRPr="00215EAC" w14:paraId="51D914F4" w14:textId="77777777" w:rsidTr="00F27B48">
        <w:tc>
          <w:tcPr>
            <w:tcW w:w="890" w:type="pct"/>
            <w:tcBorders>
              <w:top w:val="single" w:sz="18" w:space="0" w:color="auto"/>
              <w:left w:val="single" w:sz="4" w:space="0" w:color="auto"/>
              <w:bottom w:val="single" w:sz="18" w:space="0" w:color="auto"/>
              <w:right w:val="single" w:sz="4" w:space="0" w:color="auto"/>
            </w:tcBorders>
            <w:shd w:val="pct30" w:color="auto" w:fill="auto"/>
          </w:tcPr>
          <w:p w14:paraId="79267D96" w14:textId="77777777" w:rsidR="005801CC" w:rsidRPr="00106FB8" w:rsidRDefault="005801CC" w:rsidP="00F27B48">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54ACD515" w14:textId="77777777" w:rsidR="005801CC" w:rsidRPr="00106FB8" w:rsidRDefault="005801CC" w:rsidP="00F27B48">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05776E8F" w14:textId="77777777" w:rsidR="005801CC" w:rsidRPr="00106FB8" w:rsidRDefault="005801CC" w:rsidP="00F27B48">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5801CC" w:rsidRPr="00215EAC" w14:paraId="54721100" w14:textId="77777777" w:rsidTr="005801CC">
        <w:tc>
          <w:tcPr>
            <w:tcW w:w="890" w:type="pct"/>
            <w:tcBorders>
              <w:top w:val="single" w:sz="18" w:space="0" w:color="auto"/>
              <w:bottom w:val="single" w:sz="18" w:space="0" w:color="auto"/>
            </w:tcBorders>
          </w:tcPr>
          <w:p w14:paraId="1005A68A" w14:textId="77777777" w:rsidR="005801CC" w:rsidRPr="00106FB8" w:rsidRDefault="005801CC" w:rsidP="00F27B48">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588" w:type="pct"/>
          </w:tcPr>
          <w:p w14:paraId="43D2C410" w14:textId="77777777" w:rsidR="005801CC" w:rsidRPr="00106FB8" w:rsidRDefault="005801CC" w:rsidP="00F27B48">
            <w:pPr>
              <w:pStyle w:val="TableBody"/>
              <w:jc w:val="center"/>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1-5</w:t>
            </w:r>
          </w:p>
        </w:tc>
        <w:tc>
          <w:tcPr>
            <w:tcW w:w="2522" w:type="pct"/>
          </w:tcPr>
          <w:p w14:paraId="07B8820B" w14:textId="77777777" w:rsidR="005801CC" w:rsidRPr="00106FB8" w:rsidRDefault="005801CC" w:rsidP="00F27B48">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4C618682" w14:textId="77777777" w:rsidR="005801CC" w:rsidRPr="00106FB8" w:rsidRDefault="005801CC" w:rsidP="00F27B48">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r w:rsidR="005801CC" w:rsidRPr="00215EAC" w14:paraId="3E930288" w14:textId="77777777" w:rsidTr="00F27B4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5C7DBAB1" w14:textId="693B3CF9" w:rsidR="005801CC" w:rsidRPr="00106FB8" w:rsidRDefault="005801CC" w:rsidP="00F27B48">
            <w:pPr>
              <w:pStyle w:val="TableBody"/>
              <w:rPr>
                <w:rFonts w:ascii="Calibri" w:eastAsia="SimSun" w:hAnsi="Calibri" w:cs="Times New Roman"/>
                <w:color w:val="auto"/>
                <w:sz w:val="24"/>
                <w:szCs w:val="20"/>
                <w:lang w:val="en-CA" w:eastAsia="en-US"/>
              </w:rPr>
            </w:pPr>
            <w:r w:rsidRPr="005801CC">
              <w:rPr>
                <w:rFonts w:asciiTheme="minorHAnsi" w:eastAsiaTheme="minorEastAsia" w:hAnsiTheme="minorHAnsi"/>
                <w:bCs/>
                <w:color w:val="auto"/>
                <w:lang w:eastAsia="zh-CN"/>
              </w:rPr>
              <w:t>&lt;</w:t>
            </w:r>
            <w:r>
              <w:rPr>
                <w:rFonts w:asciiTheme="minorHAnsi" w:eastAsiaTheme="minorEastAsia" w:hAnsiTheme="minorHAnsi"/>
                <w:bCs/>
                <w:color w:val="auto"/>
                <w:sz w:val="24"/>
                <w:lang w:eastAsia="zh-CN"/>
              </w:rPr>
              <w:t>mode&gt;</w:t>
            </w:r>
          </w:p>
        </w:tc>
        <w:tc>
          <w:tcPr>
            <w:tcW w:w="1588" w:type="pct"/>
          </w:tcPr>
          <w:p w14:paraId="5E7010B6" w14:textId="79065868" w:rsidR="005801CC" w:rsidRDefault="005801CC" w:rsidP="00F27B48">
            <w:pPr>
              <w:pStyle w:val="TableBody"/>
              <w:jc w:val="center"/>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0-1</w:t>
            </w:r>
          </w:p>
        </w:tc>
        <w:tc>
          <w:tcPr>
            <w:tcW w:w="2522" w:type="pct"/>
          </w:tcPr>
          <w:p w14:paraId="22BCEA88" w14:textId="26165BE8" w:rsidR="005801CC" w:rsidRPr="005801CC" w:rsidRDefault="005801CC" w:rsidP="005801CC">
            <w:pPr>
              <w:pStyle w:val="TableBody"/>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olor w:val="auto"/>
                <w:sz w:val="24"/>
                <w:lang w:eastAsia="zh-CN"/>
              </w:rPr>
            </w:pPr>
            <w:r w:rsidRPr="005801CC">
              <w:rPr>
                <w:rFonts w:asciiTheme="minorHAnsi" w:eastAsia="SimSun" w:hAnsiTheme="minorHAnsi" w:cs="Times New Roman"/>
                <w:color w:val="auto"/>
                <w:sz w:val="24"/>
                <w:lang w:val="en-CA" w:eastAsia="en-US"/>
              </w:rPr>
              <w:t>0</w:t>
            </w:r>
            <w:r w:rsidR="00F5640C">
              <w:rPr>
                <w:rFonts w:asciiTheme="minorHAnsi" w:eastAsia="SimSun" w:hAnsiTheme="minorHAnsi" w:cs="Times New Roman"/>
                <w:color w:val="auto"/>
                <w:sz w:val="24"/>
                <w:lang w:val="en-CA" w:eastAsia="en-US"/>
              </w:rPr>
              <w:t xml:space="preserve"> </w:t>
            </w:r>
            <w:r w:rsidRPr="005801CC">
              <w:rPr>
                <w:rFonts w:asciiTheme="minorHAnsi" w:eastAsia="SimSun" w:hAnsiTheme="minorHAnsi" w:cs="Times New Roman"/>
                <w:color w:val="auto"/>
                <w:sz w:val="24"/>
                <w:lang w:val="en-CA" w:eastAsia="en-US"/>
              </w:rPr>
              <w:t>-</w:t>
            </w:r>
            <w:r w:rsidR="00F5640C">
              <w:rPr>
                <w:rFonts w:asciiTheme="minorHAnsi" w:eastAsia="SimSun" w:hAnsiTheme="minorHAnsi" w:cs="Times New Roman"/>
                <w:color w:val="auto"/>
                <w:sz w:val="24"/>
                <w:lang w:val="en-CA" w:eastAsia="en-US"/>
              </w:rPr>
              <w:t xml:space="preserve"> </w:t>
            </w:r>
            <w:r w:rsidRPr="005801CC">
              <w:rPr>
                <w:rFonts w:asciiTheme="minorHAnsi" w:eastAsiaTheme="minorEastAsia" w:hAnsiTheme="minorHAnsi"/>
                <w:color w:val="auto"/>
                <w:sz w:val="24"/>
                <w:lang w:eastAsia="zh-CN"/>
              </w:rPr>
              <w:t>Cancels the reservation of the activated PDP connection previously configured by +KCNXUP</w:t>
            </w:r>
          </w:p>
          <w:p w14:paraId="0C3DEBFD" w14:textId="4867635A" w:rsidR="005801CC" w:rsidRPr="00106FB8" w:rsidRDefault="005801CC" w:rsidP="005801CC">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5801CC">
              <w:rPr>
                <w:rFonts w:asciiTheme="minorHAnsi" w:eastAsiaTheme="minorEastAsia" w:hAnsiTheme="minorHAnsi"/>
                <w:color w:val="auto"/>
                <w:sz w:val="24"/>
                <w:lang w:eastAsia="zh-CN"/>
              </w:rPr>
              <w:t>1</w:t>
            </w:r>
            <w:r w:rsidR="00F5640C">
              <w:rPr>
                <w:rFonts w:asciiTheme="minorHAnsi" w:eastAsiaTheme="minorEastAsia" w:hAnsiTheme="minorHAnsi"/>
                <w:color w:val="auto"/>
                <w:sz w:val="24"/>
                <w:lang w:eastAsia="zh-CN"/>
              </w:rPr>
              <w:t xml:space="preserve"> </w:t>
            </w:r>
            <w:r w:rsidRPr="005801CC">
              <w:rPr>
                <w:rFonts w:asciiTheme="minorHAnsi" w:eastAsiaTheme="minorEastAsia" w:hAnsiTheme="minorHAnsi"/>
                <w:color w:val="auto"/>
                <w:sz w:val="24"/>
                <w:lang w:eastAsia="zh-CN"/>
              </w:rPr>
              <w:t>-</w:t>
            </w:r>
            <w:r w:rsidR="00F5640C">
              <w:rPr>
                <w:rFonts w:asciiTheme="minorHAnsi" w:eastAsiaTheme="minorEastAsia" w:hAnsiTheme="minorHAnsi"/>
                <w:color w:val="auto"/>
                <w:sz w:val="24"/>
                <w:lang w:eastAsia="zh-CN"/>
              </w:rPr>
              <w:t xml:space="preserve"> </w:t>
            </w:r>
            <w:r w:rsidRPr="005801CC">
              <w:rPr>
                <w:rFonts w:asciiTheme="minorHAnsi" w:eastAsiaTheme="minorEastAsia" w:hAnsiTheme="minorHAnsi"/>
                <w:color w:val="auto"/>
                <w:sz w:val="24"/>
                <w:lang w:eastAsia="zh-CN"/>
              </w:rPr>
              <w:t>Similar to 0, but deactivates the PDP connection even if an active session exists</w:t>
            </w:r>
          </w:p>
        </w:tc>
      </w:tr>
    </w:tbl>
    <w:p w14:paraId="5EB70365" w14:textId="739D6450" w:rsidR="003706BF" w:rsidRPr="007D2CB4" w:rsidRDefault="003706BF" w:rsidP="005801CC">
      <w:pPr>
        <w:rPr>
          <w:lang w:val="en-US"/>
        </w:rPr>
      </w:pPr>
    </w:p>
    <w:p w14:paraId="0D7471E3" w14:textId="77777777" w:rsidR="005801CC" w:rsidRDefault="005801CC" w:rsidP="005801CC">
      <w:pPr>
        <w:pStyle w:val="Heading3"/>
        <w:numPr>
          <w:ilvl w:val="2"/>
          <w:numId w:val="1"/>
        </w:numPr>
      </w:pPr>
      <w:bookmarkStart w:id="70" w:name="_Toc516684792"/>
      <w:r>
        <w:t>Examples</w:t>
      </w:r>
      <w:bookmarkEnd w:id="70"/>
    </w:p>
    <w:p w14:paraId="4741D8A6" w14:textId="77777777" w:rsidR="005801CC" w:rsidRDefault="005801CC" w:rsidP="005801CC">
      <w:pPr>
        <w:rPr>
          <w:b/>
        </w:rPr>
      </w:pPr>
      <w:r w:rsidRPr="00154C36">
        <w:rPr>
          <w:b/>
        </w:rPr>
        <w:t>Write Command</w:t>
      </w:r>
    </w:p>
    <w:p w14:paraId="44212136" w14:textId="2D1C0ED4" w:rsidR="005801CC" w:rsidRDefault="007E4015" w:rsidP="005801CC">
      <w:pPr>
        <w:autoSpaceDE w:val="0"/>
        <w:autoSpaceDN w:val="0"/>
        <w:adjustRightInd w:val="0"/>
      </w:pPr>
      <w:r>
        <w:t>1)</w:t>
      </w:r>
      <w:r w:rsidR="003706BF">
        <w:t>AT+KCNXDOWN</w:t>
      </w:r>
      <w:r w:rsidR="005801CC">
        <w:t>=1</w:t>
      </w:r>
      <w:r w:rsidR="005801CC" w:rsidRPr="00BC69E5">
        <w:tab/>
      </w:r>
      <w:r w:rsidR="005801CC">
        <w:tab/>
      </w:r>
    </w:p>
    <w:p w14:paraId="091F2429" w14:textId="77777777" w:rsidR="007E4015" w:rsidRDefault="003706BF" w:rsidP="005801CC">
      <w:pPr>
        <w:autoSpaceDE w:val="0"/>
        <w:autoSpaceDN w:val="0"/>
        <w:adjustRightInd w:val="0"/>
        <w:rPr>
          <w:rFonts w:asciiTheme="minorHAnsi" w:hAnsiTheme="minorHAnsi" w:cs="Arial"/>
          <w:szCs w:val="24"/>
        </w:rPr>
      </w:pPr>
      <w:r w:rsidRPr="003706BF">
        <w:rPr>
          <w:rFonts w:asciiTheme="minorHAnsi" w:hAnsiTheme="minorHAnsi" w:cs="Arial"/>
          <w:szCs w:val="24"/>
        </w:rPr>
        <w:t xml:space="preserve">OK                                                      </w:t>
      </w:r>
      <w:r w:rsidRPr="003706BF">
        <w:rPr>
          <w:rFonts w:asciiTheme="minorHAnsi" w:hAnsiTheme="minorHAnsi" w:cs="Arial"/>
          <w:szCs w:val="24"/>
        </w:rPr>
        <w:br/>
      </w:r>
    </w:p>
    <w:p w14:paraId="026B469D" w14:textId="4EED80FC" w:rsidR="00904163" w:rsidRDefault="003706BF" w:rsidP="005801CC">
      <w:pPr>
        <w:autoSpaceDE w:val="0"/>
        <w:autoSpaceDN w:val="0"/>
        <w:adjustRightInd w:val="0"/>
        <w:rPr>
          <w:rFonts w:asciiTheme="minorHAnsi" w:hAnsiTheme="minorHAnsi" w:cs="Arial"/>
          <w:szCs w:val="24"/>
        </w:rPr>
      </w:pPr>
      <w:r w:rsidRPr="003706BF">
        <w:rPr>
          <w:rFonts w:asciiTheme="minorHAnsi" w:hAnsiTheme="minorHAnsi" w:cs="Arial"/>
          <w:szCs w:val="24"/>
        </w:rPr>
        <w:t xml:space="preserve">+KCNX_IND: 1,5,30                         </w:t>
      </w:r>
      <w:r w:rsidRPr="003706BF">
        <w:rPr>
          <w:rFonts w:asciiTheme="minorHAnsi" w:hAnsiTheme="minorHAnsi" w:cs="Arial"/>
          <w:szCs w:val="24"/>
        </w:rPr>
        <w:br/>
        <w:t>+KCNX_IND: 1,3</w:t>
      </w:r>
    </w:p>
    <w:p w14:paraId="55BB5783" w14:textId="496C8711" w:rsidR="007E4015" w:rsidRPr="007E4015" w:rsidRDefault="007E4015" w:rsidP="007E4015">
      <w:pPr>
        <w:shd w:val="clear" w:color="auto" w:fill="FFFFFF"/>
        <w:spacing w:before="100" w:beforeAutospacing="1" w:after="100" w:afterAutospacing="1"/>
        <w:rPr>
          <w:rFonts w:asciiTheme="minorHAnsi" w:eastAsia="Times New Roman" w:hAnsiTheme="minorHAnsi" w:cs="Arial"/>
          <w:szCs w:val="24"/>
          <w:lang w:val="en-US"/>
        </w:rPr>
      </w:pPr>
      <w:r>
        <w:lastRenderedPageBreak/>
        <w:t>2)AT+KCNXDOWN=1</w:t>
      </w:r>
      <w:r w:rsidRPr="007E4015">
        <w:rPr>
          <w:rFonts w:asciiTheme="minorHAnsi" w:eastAsia="Times New Roman" w:hAnsiTheme="minorHAnsi" w:cs="Arial"/>
          <w:szCs w:val="24"/>
          <w:lang w:val="en-US"/>
        </w:rPr>
        <w:t>,1</w:t>
      </w:r>
      <w:r w:rsidRPr="007E4015">
        <w:rPr>
          <w:rFonts w:asciiTheme="minorHAnsi" w:eastAsia="Times New Roman" w:hAnsiTheme="minorHAnsi" w:cs="Arial"/>
          <w:szCs w:val="24"/>
          <w:lang w:val="en-US"/>
        </w:rPr>
        <w:br/>
        <w:t>OK</w:t>
      </w:r>
    </w:p>
    <w:p w14:paraId="4603E457" w14:textId="0F1920EC" w:rsidR="005801CC" w:rsidRPr="007E4015" w:rsidRDefault="007E4015" w:rsidP="007E4015">
      <w:pPr>
        <w:autoSpaceDE w:val="0"/>
        <w:autoSpaceDN w:val="0"/>
        <w:adjustRightInd w:val="0"/>
        <w:rPr>
          <w:rFonts w:asciiTheme="minorHAnsi" w:hAnsiTheme="minorHAnsi"/>
          <w:szCs w:val="24"/>
        </w:rPr>
      </w:pPr>
      <w:r w:rsidRPr="007E4015">
        <w:rPr>
          <w:rFonts w:asciiTheme="minorHAnsi" w:eastAsia="Times New Roman" w:hAnsiTheme="minorHAnsi" w:cs="Arial"/>
          <w:szCs w:val="24"/>
          <w:lang w:val="en-US"/>
        </w:rPr>
        <w:t>+KCNX_IND: 1,3</w:t>
      </w:r>
      <w:r w:rsidR="005801CC" w:rsidRPr="007E4015">
        <w:rPr>
          <w:rFonts w:asciiTheme="minorHAnsi" w:hAnsiTheme="minorHAnsi" w:cs="Arial"/>
          <w:szCs w:val="24"/>
        </w:rPr>
        <w:br/>
      </w:r>
    </w:p>
    <w:p w14:paraId="1E5BC1A3" w14:textId="77777777" w:rsidR="005801CC" w:rsidRPr="00154C36" w:rsidRDefault="005801CC" w:rsidP="005801CC">
      <w:pPr>
        <w:rPr>
          <w:b/>
        </w:rPr>
      </w:pPr>
      <w:r w:rsidRPr="00154C36">
        <w:rPr>
          <w:b/>
        </w:rPr>
        <w:t>Test Command</w:t>
      </w:r>
    </w:p>
    <w:p w14:paraId="4120507F" w14:textId="104F8942" w:rsidR="005801CC" w:rsidRPr="00BC69E5" w:rsidRDefault="007E4015" w:rsidP="005801CC">
      <w:pPr>
        <w:autoSpaceDE w:val="0"/>
        <w:autoSpaceDN w:val="0"/>
        <w:adjustRightInd w:val="0"/>
      </w:pPr>
      <w:r>
        <w:t>AT+KCNXDOWN</w:t>
      </w:r>
      <w:r w:rsidR="005801CC" w:rsidRPr="00BC69E5">
        <w:t>=?</w:t>
      </w:r>
    </w:p>
    <w:p w14:paraId="0FBD0084" w14:textId="2C445E79" w:rsidR="005801CC" w:rsidRPr="00BC69E5" w:rsidRDefault="007E4015" w:rsidP="005801CC">
      <w:pPr>
        <w:autoSpaceDE w:val="0"/>
        <w:autoSpaceDN w:val="0"/>
        <w:adjustRightInd w:val="0"/>
      </w:pPr>
      <w:r>
        <w:t>+KCNXDOWN</w:t>
      </w:r>
      <w:r w:rsidR="005801CC">
        <w:t>:(1-5</w:t>
      </w:r>
      <w:r w:rsidR="00FA4AE8">
        <w:t>), (</w:t>
      </w:r>
      <w:r>
        <w:t>0-1)</w:t>
      </w:r>
    </w:p>
    <w:p w14:paraId="60C97C67" w14:textId="77777777" w:rsidR="005801CC" w:rsidRDefault="005801CC" w:rsidP="005801CC">
      <w:pPr>
        <w:autoSpaceDE w:val="0"/>
        <w:autoSpaceDN w:val="0"/>
        <w:adjustRightInd w:val="0"/>
      </w:pPr>
      <w:r w:rsidRPr="00BC69E5">
        <w:t>OK</w:t>
      </w:r>
    </w:p>
    <w:p w14:paraId="2CB65AF4" w14:textId="77777777" w:rsidR="005801CC" w:rsidRDefault="005801CC" w:rsidP="005801CC">
      <w:pPr>
        <w:autoSpaceDE w:val="0"/>
        <w:autoSpaceDN w:val="0"/>
        <w:adjustRightInd w:val="0"/>
      </w:pPr>
    </w:p>
    <w:p w14:paraId="6ACC0CD1" w14:textId="77777777" w:rsidR="005801CC" w:rsidRPr="00614C95" w:rsidRDefault="005801CC" w:rsidP="005801CC"/>
    <w:p w14:paraId="0E8F9AB4" w14:textId="3C1601D3" w:rsidR="006E7E49" w:rsidRDefault="006E7E49" w:rsidP="00A86C96"/>
    <w:p w14:paraId="66E0BDED" w14:textId="7CADAD8D" w:rsidR="00EC45E8" w:rsidRDefault="00EC45E8" w:rsidP="00EC45E8">
      <w:pPr>
        <w:rPr>
          <w:rFonts w:asciiTheme="minorHAnsi" w:hAnsiTheme="minorHAnsi" w:cs="Arial"/>
          <w:bCs/>
          <w:color w:val="3D3E40"/>
          <w:szCs w:val="24"/>
        </w:rPr>
      </w:pPr>
    </w:p>
    <w:p w14:paraId="714C571E" w14:textId="02D93F1C" w:rsidR="00074B9D" w:rsidRDefault="00074B9D" w:rsidP="00EC45E8">
      <w:pPr>
        <w:rPr>
          <w:rFonts w:asciiTheme="minorHAnsi" w:hAnsiTheme="minorHAnsi" w:cs="Arial"/>
          <w:bCs/>
          <w:color w:val="3D3E40"/>
          <w:szCs w:val="24"/>
        </w:rPr>
      </w:pPr>
    </w:p>
    <w:p w14:paraId="6356D2D6" w14:textId="069DED4E" w:rsidR="00074B9D" w:rsidRDefault="00074B9D" w:rsidP="00EC45E8">
      <w:pPr>
        <w:rPr>
          <w:rFonts w:asciiTheme="minorHAnsi" w:hAnsiTheme="minorHAnsi" w:cs="Arial"/>
          <w:bCs/>
          <w:color w:val="3D3E40"/>
          <w:szCs w:val="24"/>
        </w:rPr>
      </w:pPr>
    </w:p>
    <w:p w14:paraId="73A58BB8" w14:textId="110AAB62" w:rsidR="00074B9D" w:rsidRDefault="00074B9D" w:rsidP="00EC45E8">
      <w:pPr>
        <w:rPr>
          <w:rFonts w:asciiTheme="minorHAnsi" w:hAnsiTheme="minorHAnsi" w:cs="Arial"/>
          <w:bCs/>
          <w:color w:val="3D3E40"/>
          <w:szCs w:val="24"/>
        </w:rPr>
      </w:pPr>
    </w:p>
    <w:p w14:paraId="615D7DA8" w14:textId="529DF6D2" w:rsidR="00074B9D" w:rsidRDefault="00074B9D" w:rsidP="00EC45E8">
      <w:pPr>
        <w:rPr>
          <w:rFonts w:asciiTheme="minorHAnsi" w:hAnsiTheme="minorHAnsi" w:cs="Arial"/>
          <w:bCs/>
          <w:color w:val="3D3E40"/>
          <w:szCs w:val="24"/>
        </w:rPr>
      </w:pPr>
    </w:p>
    <w:p w14:paraId="1112A8F0" w14:textId="13B81AF8" w:rsidR="00074B9D" w:rsidRDefault="00074B9D" w:rsidP="00EC45E8">
      <w:pPr>
        <w:rPr>
          <w:rFonts w:asciiTheme="minorHAnsi" w:hAnsiTheme="minorHAnsi" w:cs="Arial"/>
          <w:bCs/>
          <w:color w:val="3D3E40"/>
          <w:szCs w:val="24"/>
        </w:rPr>
      </w:pPr>
    </w:p>
    <w:p w14:paraId="18EF5019" w14:textId="252E20B5" w:rsidR="00074B9D" w:rsidRDefault="00074B9D" w:rsidP="00EC45E8">
      <w:pPr>
        <w:rPr>
          <w:rFonts w:asciiTheme="minorHAnsi" w:hAnsiTheme="minorHAnsi" w:cs="Arial"/>
          <w:bCs/>
          <w:color w:val="3D3E40"/>
          <w:szCs w:val="24"/>
        </w:rPr>
      </w:pPr>
    </w:p>
    <w:p w14:paraId="75A99133" w14:textId="1C661290" w:rsidR="00074B9D" w:rsidRDefault="00074B9D" w:rsidP="00EC45E8">
      <w:pPr>
        <w:rPr>
          <w:rFonts w:asciiTheme="minorHAnsi" w:hAnsiTheme="minorHAnsi" w:cs="Arial"/>
          <w:bCs/>
          <w:color w:val="3D3E40"/>
          <w:szCs w:val="24"/>
        </w:rPr>
      </w:pPr>
    </w:p>
    <w:p w14:paraId="12E2D35D" w14:textId="2A512D46" w:rsidR="00074B9D" w:rsidRDefault="00074B9D" w:rsidP="00EC45E8">
      <w:pPr>
        <w:rPr>
          <w:rFonts w:asciiTheme="minorHAnsi" w:hAnsiTheme="minorHAnsi" w:cs="Arial"/>
          <w:bCs/>
          <w:color w:val="3D3E40"/>
          <w:szCs w:val="24"/>
        </w:rPr>
      </w:pPr>
    </w:p>
    <w:p w14:paraId="074292D3" w14:textId="52A47183" w:rsidR="00074B9D" w:rsidRDefault="00074B9D" w:rsidP="00EC45E8">
      <w:pPr>
        <w:rPr>
          <w:rFonts w:asciiTheme="minorHAnsi" w:hAnsiTheme="minorHAnsi" w:cs="Arial"/>
          <w:bCs/>
          <w:color w:val="3D3E40"/>
          <w:szCs w:val="24"/>
        </w:rPr>
      </w:pPr>
    </w:p>
    <w:p w14:paraId="09A3837D" w14:textId="34759B9A" w:rsidR="00074B9D" w:rsidRDefault="00074B9D" w:rsidP="00EC45E8">
      <w:pPr>
        <w:rPr>
          <w:rFonts w:asciiTheme="minorHAnsi" w:hAnsiTheme="minorHAnsi" w:cs="Arial"/>
          <w:bCs/>
          <w:color w:val="3D3E40"/>
          <w:szCs w:val="24"/>
        </w:rPr>
      </w:pPr>
    </w:p>
    <w:p w14:paraId="1EDF2C01" w14:textId="457A5AE5" w:rsidR="00074B9D" w:rsidRDefault="00074B9D" w:rsidP="00EC45E8">
      <w:pPr>
        <w:rPr>
          <w:rFonts w:asciiTheme="minorHAnsi" w:hAnsiTheme="minorHAnsi" w:cs="Arial"/>
          <w:bCs/>
          <w:color w:val="3D3E40"/>
          <w:szCs w:val="24"/>
        </w:rPr>
      </w:pPr>
    </w:p>
    <w:p w14:paraId="01FDE726" w14:textId="3BB7A42F" w:rsidR="00074B9D" w:rsidRDefault="00074B9D" w:rsidP="00EC45E8">
      <w:pPr>
        <w:rPr>
          <w:rFonts w:asciiTheme="minorHAnsi" w:hAnsiTheme="minorHAnsi" w:cs="Arial"/>
          <w:bCs/>
          <w:color w:val="3D3E40"/>
          <w:szCs w:val="24"/>
        </w:rPr>
      </w:pPr>
    </w:p>
    <w:p w14:paraId="0F227638" w14:textId="34527F07" w:rsidR="00074B9D" w:rsidRDefault="00074B9D" w:rsidP="00EC45E8">
      <w:pPr>
        <w:rPr>
          <w:rFonts w:asciiTheme="minorHAnsi" w:hAnsiTheme="minorHAnsi" w:cs="Arial"/>
          <w:bCs/>
          <w:color w:val="3D3E40"/>
          <w:szCs w:val="24"/>
        </w:rPr>
      </w:pPr>
    </w:p>
    <w:p w14:paraId="5BDFFFB7" w14:textId="3D5E0144" w:rsidR="00074B9D" w:rsidRDefault="00074B9D" w:rsidP="00EC45E8">
      <w:pPr>
        <w:rPr>
          <w:rFonts w:asciiTheme="minorHAnsi" w:hAnsiTheme="minorHAnsi" w:cs="Arial"/>
          <w:bCs/>
          <w:color w:val="3D3E40"/>
          <w:szCs w:val="24"/>
        </w:rPr>
      </w:pPr>
    </w:p>
    <w:p w14:paraId="5A636EA9" w14:textId="2996BB67" w:rsidR="00074B9D" w:rsidRDefault="00074B9D" w:rsidP="00EC45E8">
      <w:pPr>
        <w:rPr>
          <w:rFonts w:asciiTheme="minorHAnsi" w:hAnsiTheme="minorHAnsi" w:cs="Arial"/>
          <w:bCs/>
          <w:color w:val="3D3E40"/>
          <w:szCs w:val="24"/>
        </w:rPr>
      </w:pPr>
    </w:p>
    <w:p w14:paraId="16A017E5" w14:textId="612D8749" w:rsidR="00074B9D" w:rsidRDefault="00074B9D" w:rsidP="00EC45E8">
      <w:pPr>
        <w:rPr>
          <w:rFonts w:asciiTheme="minorHAnsi" w:hAnsiTheme="minorHAnsi" w:cs="Arial"/>
          <w:bCs/>
          <w:color w:val="3D3E40"/>
          <w:szCs w:val="24"/>
        </w:rPr>
      </w:pPr>
    </w:p>
    <w:p w14:paraId="2AABE7A5" w14:textId="316DDC6E" w:rsidR="00074B9D" w:rsidRDefault="00074B9D" w:rsidP="00EC45E8">
      <w:pPr>
        <w:rPr>
          <w:rFonts w:asciiTheme="minorHAnsi" w:hAnsiTheme="minorHAnsi" w:cs="Arial"/>
          <w:bCs/>
          <w:color w:val="3D3E40"/>
          <w:szCs w:val="24"/>
        </w:rPr>
      </w:pPr>
    </w:p>
    <w:p w14:paraId="5EAE31D7" w14:textId="3DDEFA19" w:rsidR="00074B9D" w:rsidRDefault="00074B9D" w:rsidP="00EC45E8">
      <w:pPr>
        <w:rPr>
          <w:rFonts w:asciiTheme="minorHAnsi" w:hAnsiTheme="minorHAnsi" w:cs="Arial"/>
          <w:bCs/>
          <w:color w:val="3D3E40"/>
          <w:szCs w:val="24"/>
        </w:rPr>
      </w:pPr>
    </w:p>
    <w:p w14:paraId="2E2D533F" w14:textId="25904D05" w:rsidR="00074B9D" w:rsidRDefault="00074B9D" w:rsidP="00EC45E8">
      <w:pPr>
        <w:rPr>
          <w:rFonts w:asciiTheme="minorHAnsi" w:hAnsiTheme="minorHAnsi" w:cs="Arial"/>
          <w:bCs/>
          <w:color w:val="3D3E40"/>
          <w:szCs w:val="24"/>
        </w:rPr>
      </w:pPr>
    </w:p>
    <w:p w14:paraId="2BE7768F" w14:textId="15137C80" w:rsidR="00074B9D" w:rsidRDefault="00074B9D" w:rsidP="00EC45E8">
      <w:pPr>
        <w:rPr>
          <w:rFonts w:asciiTheme="minorHAnsi" w:hAnsiTheme="minorHAnsi" w:cs="Arial"/>
          <w:bCs/>
          <w:color w:val="3D3E40"/>
          <w:szCs w:val="24"/>
        </w:rPr>
      </w:pPr>
    </w:p>
    <w:p w14:paraId="279BEC7B" w14:textId="432AA4C8" w:rsidR="00074B9D" w:rsidRDefault="00074B9D" w:rsidP="00EC45E8">
      <w:pPr>
        <w:rPr>
          <w:rFonts w:asciiTheme="minorHAnsi" w:hAnsiTheme="minorHAnsi" w:cs="Arial"/>
          <w:bCs/>
          <w:color w:val="3D3E40"/>
          <w:szCs w:val="24"/>
        </w:rPr>
      </w:pPr>
    </w:p>
    <w:p w14:paraId="56006B24" w14:textId="5D4A6034" w:rsidR="00074B9D" w:rsidRDefault="00074B9D" w:rsidP="00EC45E8">
      <w:pPr>
        <w:rPr>
          <w:rFonts w:asciiTheme="minorHAnsi" w:hAnsiTheme="minorHAnsi" w:cs="Arial"/>
          <w:bCs/>
          <w:color w:val="3D3E40"/>
          <w:szCs w:val="24"/>
        </w:rPr>
      </w:pPr>
    </w:p>
    <w:p w14:paraId="0959845C" w14:textId="63754BDC" w:rsidR="00074B9D" w:rsidRDefault="00074B9D" w:rsidP="00EC45E8">
      <w:pPr>
        <w:rPr>
          <w:rFonts w:asciiTheme="minorHAnsi" w:hAnsiTheme="minorHAnsi" w:cs="Arial"/>
          <w:bCs/>
          <w:color w:val="3D3E40"/>
          <w:szCs w:val="24"/>
        </w:rPr>
      </w:pPr>
    </w:p>
    <w:p w14:paraId="25EC11E3" w14:textId="41CA9F10" w:rsidR="00074B9D" w:rsidRDefault="00074B9D" w:rsidP="00EC45E8">
      <w:pPr>
        <w:rPr>
          <w:rFonts w:asciiTheme="minorHAnsi" w:hAnsiTheme="minorHAnsi" w:cs="Arial"/>
          <w:bCs/>
          <w:color w:val="3D3E40"/>
          <w:szCs w:val="24"/>
        </w:rPr>
      </w:pPr>
    </w:p>
    <w:p w14:paraId="1544F0E5" w14:textId="37B694B8" w:rsidR="00074B9D" w:rsidRDefault="00074B9D" w:rsidP="00EC45E8">
      <w:pPr>
        <w:rPr>
          <w:rFonts w:asciiTheme="minorHAnsi" w:hAnsiTheme="minorHAnsi" w:cs="Arial"/>
          <w:bCs/>
          <w:color w:val="3D3E40"/>
          <w:szCs w:val="24"/>
        </w:rPr>
      </w:pPr>
    </w:p>
    <w:p w14:paraId="72742990" w14:textId="43CBA0CC" w:rsidR="00074B9D" w:rsidRDefault="00074B9D" w:rsidP="00EC45E8">
      <w:pPr>
        <w:rPr>
          <w:rFonts w:asciiTheme="minorHAnsi" w:hAnsiTheme="minorHAnsi" w:cs="Arial"/>
          <w:bCs/>
          <w:color w:val="3D3E40"/>
          <w:szCs w:val="24"/>
        </w:rPr>
      </w:pPr>
    </w:p>
    <w:p w14:paraId="75E477F1" w14:textId="77777777" w:rsidR="00074B9D" w:rsidRPr="008E6BA4" w:rsidRDefault="00074B9D" w:rsidP="00EC45E8">
      <w:pPr>
        <w:rPr>
          <w:rFonts w:asciiTheme="minorHAnsi" w:hAnsiTheme="minorHAnsi" w:cs="Arial"/>
          <w:bCs/>
          <w:color w:val="3D3E40"/>
          <w:szCs w:val="24"/>
        </w:rPr>
      </w:pPr>
    </w:p>
    <w:p w14:paraId="61F7CF8B" w14:textId="1A3950A7" w:rsidR="00EC45E8" w:rsidRPr="00074B9D" w:rsidRDefault="00EC45E8" w:rsidP="00074B9D">
      <w:pPr>
        <w:pStyle w:val="Heading3"/>
      </w:pPr>
      <w:bookmarkStart w:id="71" w:name="_Toc516684793"/>
      <w:r>
        <w:lastRenderedPageBreak/>
        <w:t>Sequence Diagram</w:t>
      </w:r>
      <w:r w:rsidRPr="00215EAC">
        <w:rPr>
          <w:noProof/>
          <w:lang w:val="en-US"/>
        </w:rPr>
        <mc:AlternateContent>
          <mc:Choice Requires="wps">
            <w:drawing>
              <wp:anchor distT="0" distB="0" distL="114300" distR="114300" simplePos="0" relativeHeight="252650496" behindDoc="0" locked="0" layoutInCell="1" allowOverlap="1" wp14:anchorId="563FFB7F" wp14:editId="6FA02D72">
                <wp:simplePos x="0" y="0"/>
                <wp:positionH relativeFrom="column">
                  <wp:posOffset>3743325</wp:posOffset>
                </wp:positionH>
                <wp:positionV relativeFrom="paragraph">
                  <wp:posOffset>166370</wp:posOffset>
                </wp:positionV>
                <wp:extent cx="1047750" cy="678180"/>
                <wp:effectExtent l="0" t="0" r="19050" b="26670"/>
                <wp:wrapNone/>
                <wp:docPr id="1047" name="Rectangle 1047"/>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71DB0BD" w14:textId="77777777" w:rsidR="00944514" w:rsidRDefault="00944514" w:rsidP="00EC45E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FB7F" id="Rectangle 1047" o:spid="_x0000_s1256" style="position:absolute;left:0;text-align:left;margin-left:294.75pt;margin-top:13.1pt;width:82.5pt;height:53.4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" fillcolor="#c0504d [3205]" strokecolor="#243f60 [1604]" strokeweight="1pt">
                <v:textbox>
                  <w:txbxContent>
                    <w:p w14:paraId="371DB0BD" w14:textId="77777777" w:rsidR="00944514" w:rsidRDefault="00944514" w:rsidP="00EC45E8">
                      <w:pPr>
                        <w:jc w:val="center"/>
                      </w:pPr>
                      <w:r>
                        <w:t>Other Legato Services</w:t>
                      </w:r>
                    </w:p>
                  </w:txbxContent>
                </v:textbox>
              </v:rect>
            </w:pict>
          </mc:Fallback>
        </mc:AlternateContent>
      </w:r>
      <w:r w:rsidRPr="00215EAC">
        <w:rPr>
          <w:noProof/>
          <w:lang w:val="en-US"/>
        </w:rPr>
        <mc:AlternateContent>
          <mc:Choice Requires="wps">
            <w:drawing>
              <wp:anchor distT="0" distB="0" distL="114300" distR="114300" simplePos="0" relativeHeight="252644352" behindDoc="0" locked="0" layoutInCell="1" allowOverlap="1" wp14:anchorId="6EFC6759" wp14:editId="6415A1C3">
                <wp:simplePos x="0" y="0"/>
                <wp:positionH relativeFrom="page">
                  <wp:posOffset>6934200</wp:posOffset>
                </wp:positionH>
                <wp:positionV relativeFrom="paragraph">
                  <wp:posOffset>185420</wp:posOffset>
                </wp:positionV>
                <wp:extent cx="731520" cy="640080"/>
                <wp:effectExtent l="0" t="0" r="11430" b="26670"/>
                <wp:wrapNone/>
                <wp:docPr id="1048" name="Rectangle 1048"/>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91218FB" w14:textId="77777777" w:rsidR="00944514" w:rsidRDefault="00944514" w:rsidP="00EC45E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C6759" id="Rectangle 1048" o:spid="_x0000_s1257" style="position:absolute;left:0;text-align:left;margin-left:546pt;margin-top:14.6pt;width:57.6pt;height:50.4pt;z-index:25264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" fillcolor="#8064a2 [3207]" strokecolor="#5a5a5a [2109]" strokeweight="1pt">
                <v:textbox>
                  <w:txbxContent>
                    <w:p w14:paraId="091218FB" w14:textId="77777777" w:rsidR="00944514" w:rsidRDefault="00944514" w:rsidP="00EC45E8">
                      <w:pPr>
                        <w:jc w:val="center"/>
                      </w:pPr>
                      <w:r>
                        <w:t>Modem</w:t>
                      </w:r>
                    </w:p>
                  </w:txbxContent>
                </v:textbox>
                <w10:wrap anchorx="page"/>
              </v:rect>
            </w:pict>
          </mc:Fallback>
        </mc:AlternateContent>
      </w:r>
      <w:bookmarkEnd w:id="71"/>
    </w:p>
    <w:p w14:paraId="7AE1EE12" w14:textId="77777777" w:rsidR="00EC45E8" w:rsidRPr="00215EAC" w:rsidRDefault="00EC45E8" w:rsidP="00EC45E8">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641280" behindDoc="0" locked="0" layoutInCell="1" allowOverlap="1" wp14:anchorId="2CEBAD5A" wp14:editId="686624AB">
                <wp:simplePos x="0" y="0"/>
                <wp:positionH relativeFrom="margin">
                  <wp:posOffset>-635</wp:posOffset>
                </wp:positionH>
                <wp:positionV relativeFrom="paragraph">
                  <wp:posOffset>9525</wp:posOffset>
                </wp:positionV>
                <wp:extent cx="822325" cy="640080"/>
                <wp:effectExtent l="0" t="0" r="15875" b="26670"/>
                <wp:wrapNone/>
                <wp:docPr id="1049" name="Rectangle 104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551241" w14:textId="77777777" w:rsidR="00944514" w:rsidRDefault="00944514" w:rsidP="00EC45E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BAD5A" id="Rectangle 1049" o:spid="_x0000_s1258" style="position:absolute;left:0;text-align:left;margin-left:-.05pt;margin-top:.75pt;width:64.75pt;height:50.4pt;z-index:25264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" fillcolor="#f79646 [3209]" strokecolor="#5a5a5a [2109]" strokeweight="1pt">
                <v:textbox>
                  <w:txbxContent>
                    <w:p w14:paraId="16551241" w14:textId="77777777" w:rsidR="00944514" w:rsidRDefault="00944514" w:rsidP="00EC45E8">
                      <w:pPr>
                        <w:jc w:val="center"/>
                      </w:pPr>
                      <w:r>
                        <w:t>Host with Linux OS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2662784" behindDoc="0" locked="0" layoutInCell="1" allowOverlap="1" wp14:anchorId="31999F32" wp14:editId="6D7D0A4B">
                <wp:simplePos x="0" y="0"/>
                <wp:positionH relativeFrom="column">
                  <wp:posOffset>4886325</wp:posOffset>
                </wp:positionH>
                <wp:positionV relativeFrom="paragraph">
                  <wp:posOffset>10160</wp:posOffset>
                </wp:positionV>
                <wp:extent cx="819150" cy="640080"/>
                <wp:effectExtent l="0" t="0" r="19050" b="26670"/>
                <wp:wrapNone/>
                <wp:docPr id="1050" name="Rectangle 1050"/>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8A9FC83" w14:textId="77777777" w:rsidR="00944514" w:rsidRDefault="00944514" w:rsidP="00EC45E8">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F32" id="Rectangle 1050" o:spid="_x0000_s1259" style="position:absolute;left:0;text-align:left;margin-left:384.75pt;margin-top:.8pt;width:64.5pt;height:50.4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" fillcolor="#c0504d [3205]" strokecolor="#243f60 [1604]" strokeweight="1pt">
                <v:textbox>
                  <w:txbxContent>
                    <w:p w14:paraId="58A9FC83" w14:textId="77777777" w:rsidR="00944514" w:rsidRDefault="00944514" w:rsidP="00EC45E8">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639232" behindDoc="0" locked="0" layoutInCell="1" allowOverlap="1" wp14:anchorId="7100C3DF" wp14:editId="4567401E">
                <wp:simplePos x="0" y="0"/>
                <wp:positionH relativeFrom="margin">
                  <wp:posOffset>5076825</wp:posOffset>
                </wp:positionH>
                <wp:positionV relativeFrom="paragraph">
                  <wp:posOffset>76200</wp:posOffset>
                </wp:positionV>
                <wp:extent cx="676275" cy="314325"/>
                <wp:effectExtent l="0" t="0" r="9525" b="9525"/>
                <wp:wrapNone/>
                <wp:docPr id="1051" name="Rounded Rectangle 1051"/>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491093"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00C3DF" id="Rounded Rectangle 1051" o:spid="_x0000_s1260" style="position:absolute;left:0;text-align:left;margin-left:399.75pt;margin-top:6pt;width:53.25pt;height:24.75pt;z-index:2526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ChfgPS&#10;ggIAAFAFAAAOAAAAAAAAAAAAAAAAAC4CAABkcnMvZTJvRG9jLnhtbFBLAQItABQABgAIAAAAIQAd&#10;qgcN3gAAAAkBAAAPAAAAAAAAAAAAAAAAANwEAABkcnMvZG93bnJldi54bWxQSwUGAAAAAAQABADz&#10;AAAA5wUAAAAA&#10;" fillcolor="white [3201]" stroked="f" strokeweight="2pt">
                <v:textbox>
                  <w:txbxContent>
                    <w:p w14:paraId="0C491093" w14:textId="77777777" w:rsidR="00944514" w:rsidRPr="00B6176C" w:rsidRDefault="00944514" w:rsidP="00EC45E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642304" behindDoc="0" locked="0" layoutInCell="1" allowOverlap="1" wp14:anchorId="25138D5A" wp14:editId="7A226FFC">
                <wp:simplePos x="0" y="0"/>
                <wp:positionH relativeFrom="column">
                  <wp:posOffset>895350</wp:posOffset>
                </wp:positionH>
                <wp:positionV relativeFrom="paragraph">
                  <wp:posOffset>0</wp:posOffset>
                </wp:positionV>
                <wp:extent cx="828675" cy="640080"/>
                <wp:effectExtent l="0" t="0" r="28575" b="26670"/>
                <wp:wrapNone/>
                <wp:docPr id="1052" name="Rectangle 105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A0D88DA" w14:textId="77777777" w:rsidR="00944514" w:rsidRDefault="00944514" w:rsidP="00EC45E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38D5A" id="Rectangle 1052" o:spid="_x0000_s1261" style="position:absolute;left:0;text-align:left;margin-left:70.5pt;margin-top:0;width:65.25pt;height:50.4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N6tZIPEAgAADgYAAA4AAAAAAAAAAAAAAAAALgIAAGRycy9lMm9Eb2MueG1sUEsBAi0AFAAGAAgA&#10;AAAhAAr7UkjaAAAACAEAAA8AAAAAAAAAAAAAAAAAHgUAAGRycy9kb3ducmV2LnhtbFBLBQYAAAAA&#10;BAAEAPMAAAAlBgAAAAA=&#10;" fillcolor="#4f81bd [3204]" strokecolor="#5a5a5a [2109]" strokeweight="1pt">
                <v:textbox>
                  <w:txbxContent>
                    <w:p w14:paraId="6A0D88DA" w14:textId="77777777" w:rsidR="00944514" w:rsidRDefault="00944514" w:rsidP="00EC45E8">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640256" behindDoc="0" locked="0" layoutInCell="1" allowOverlap="1" wp14:anchorId="162F22E4" wp14:editId="295A408C">
                <wp:simplePos x="0" y="0"/>
                <wp:positionH relativeFrom="margin">
                  <wp:align>right</wp:align>
                </wp:positionH>
                <wp:positionV relativeFrom="paragraph">
                  <wp:posOffset>9525</wp:posOffset>
                </wp:positionV>
                <wp:extent cx="361950" cy="504825"/>
                <wp:effectExtent l="0" t="0" r="0" b="9525"/>
                <wp:wrapNone/>
                <wp:docPr id="1053" name="Rounded Rectangle 105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480EE7"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F22E4" id="Rounded Rectangle 1053" o:spid="_x0000_s1262" style="position:absolute;left:0;text-align:left;margin-left:-22.7pt;margin-top:.75pt;width:28.5pt;height:39.75pt;z-index:25264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APfv6+DAgAA&#10;UAUAAA4AAAAAAAAAAAAAAAAALgIAAGRycy9lMm9Eb2MueG1sUEsBAi0AFAAGAAgAAAAhADiZp87Z&#10;AAAABAEAAA8AAAAAAAAAAAAAAAAA3QQAAGRycy9kb3ducmV2LnhtbFBLBQYAAAAABAAEAPMAAADj&#10;BQAAAAA=&#10;" fillcolor="white [3201]" stroked="f" strokeweight="2pt">
                <v:textbox>
                  <w:txbxContent>
                    <w:p w14:paraId="24480EE7" w14:textId="77777777" w:rsidR="00944514" w:rsidRPr="00B6176C" w:rsidRDefault="00944514" w:rsidP="00EC45E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643328" behindDoc="0" locked="0" layoutInCell="1" allowOverlap="1" wp14:anchorId="066B0BC9" wp14:editId="53AFD817">
                <wp:simplePos x="0" y="0"/>
                <wp:positionH relativeFrom="column">
                  <wp:posOffset>2505075</wp:posOffset>
                </wp:positionH>
                <wp:positionV relativeFrom="paragraph">
                  <wp:posOffset>0</wp:posOffset>
                </wp:positionV>
                <wp:extent cx="1143000" cy="640080"/>
                <wp:effectExtent l="0" t="0" r="19050" b="26670"/>
                <wp:wrapNone/>
                <wp:docPr id="1054" name="Rectangle 105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B70897C" w14:textId="77777777" w:rsidR="00944514" w:rsidRDefault="00944514" w:rsidP="00EC45E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6B0BC9" id="Rectangle 1054" o:spid="_x0000_s1263" style="position:absolute;left:0;text-align:left;margin-left:197.25pt;margin-top:0;width:90pt;height:50.4pt;z-index:25264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xRwgIAAA8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" fillcolor="#c0504d [3205]" strokecolor="#5a5a5a [2109]" strokeweight="1pt">
                <v:textbox>
                  <w:txbxContent>
                    <w:p w14:paraId="7B70897C" w14:textId="77777777" w:rsidR="00944514" w:rsidRDefault="00944514" w:rsidP="00EC45E8">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638208" behindDoc="0" locked="0" layoutInCell="1" allowOverlap="1" wp14:anchorId="1C01BB6E" wp14:editId="098032F8">
                <wp:simplePos x="0" y="0"/>
                <wp:positionH relativeFrom="margin">
                  <wp:posOffset>2533650</wp:posOffset>
                </wp:positionH>
                <wp:positionV relativeFrom="paragraph">
                  <wp:posOffset>57150</wp:posOffset>
                </wp:positionV>
                <wp:extent cx="1114425" cy="495300"/>
                <wp:effectExtent l="0" t="0" r="9525" b="0"/>
                <wp:wrapNone/>
                <wp:docPr id="1055" name="Rounded Rectangle 105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574486"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1BB6E" id="Rounded Rectangle 1055" o:spid="_x0000_s1264" style="position:absolute;left:0;text-align:left;margin-left:199.5pt;margin-top:4.5pt;width:87.75pt;height:39pt;z-index:25263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MNX&#10;FliEAgAAUQUAAA4AAAAAAAAAAAAAAAAALgIAAGRycy9lMm9Eb2MueG1sUEsBAi0AFAAGAAgAAAAh&#10;AJw7qffeAAAACAEAAA8AAAAAAAAAAAAAAAAA3gQAAGRycy9kb3ducmV2LnhtbFBLBQYAAAAABAAE&#10;APMAAADpBQAAAAA=&#10;" fillcolor="white [3201]" stroked="f" strokeweight="2pt">
                <v:textbox>
                  <w:txbxContent>
                    <w:p w14:paraId="27574486" w14:textId="77777777" w:rsidR="00944514" w:rsidRPr="00B6176C" w:rsidRDefault="00944514" w:rsidP="00EC45E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636160" behindDoc="0" locked="0" layoutInCell="1" allowOverlap="1" wp14:anchorId="16301CED" wp14:editId="4ED278DA">
                <wp:simplePos x="0" y="0"/>
                <wp:positionH relativeFrom="column">
                  <wp:posOffset>552450</wp:posOffset>
                </wp:positionH>
                <wp:positionV relativeFrom="paragraph">
                  <wp:posOffset>9525</wp:posOffset>
                </wp:positionV>
                <wp:extent cx="533400" cy="314325"/>
                <wp:effectExtent l="0" t="0" r="0" b="9525"/>
                <wp:wrapNone/>
                <wp:docPr id="1056" name="Rounded Rectangle 105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9EC8080"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01CED" id="Rounded Rectangle 1056" o:spid="_x0000_s1265" style="position:absolute;left:0;text-align:left;margin-left:43.5pt;margin-top:.75pt;width:42pt;height:24.75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ASpd7FggIA&#10;AFAFAAAOAAAAAAAAAAAAAAAAAC4CAABkcnMvZTJvRG9jLnhtbFBLAQItABQABgAIAAAAIQDSoU39&#10;2wAAAAcBAAAPAAAAAAAAAAAAAAAAANwEAABkcnMvZG93bnJldi54bWxQSwUGAAAAAAQABADzAAAA&#10;5AUAAAAA&#10;" fillcolor="white [3201]" stroked="f" strokeweight="2pt">
                <v:textbox>
                  <w:txbxContent>
                    <w:p w14:paraId="59EC8080" w14:textId="77777777" w:rsidR="00944514" w:rsidRPr="00B6176C" w:rsidRDefault="00944514" w:rsidP="00EC45E8">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637184" behindDoc="0" locked="0" layoutInCell="1" allowOverlap="1" wp14:anchorId="7B732B58" wp14:editId="0C52BB3E">
                <wp:simplePos x="0" y="0"/>
                <wp:positionH relativeFrom="margin">
                  <wp:align>left</wp:align>
                </wp:positionH>
                <wp:positionV relativeFrom="paragraph">
                  <wp:posOffset>9525</wp:posOffset>
                </wp:positionV>
                <wp:extent cx="533400" cy="314325"/>
                <wp:effectExtent l="0" t="0" r="0" b="9525"/>
                <wp:wrapNone/>
                <wp:docPr id="1057" name="Rounded Rectangle 105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0A94B3"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32B58" id="Rounded Rectangle 1057" o:spid="_x0000_s1266" style="position:absolute;left:0;text-align:left;margin-left:0;margin-top:.75pt;width:42pt;height:24.75pt;z-index:25263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W/q0soICAABQ&#10;BQAADgAAAAAAAAAAAAAAAAAuAgAAZHJzL2Uyb0RvYy54bWxQSwECLQAUAAYACAAAACEAG24d/tkA&#10;AAAEAQAADwAAAAAAAAAAAAAAAADcBAAAZHJzL2Rvd25yZXYueG1sUEsFBgAAAAAEAAQA8wAAAOIF&#10;AAAAAA==&#10;" fillcolor="white [3201]" stroked="f" strokeweight="2pt">
                <v:textbox>
                  <w:txbxContent>
                    <w:p w14:paraId="610A94B3" w14:textId="77777777" w:rsidR="00944514" w:rsidRPr="00B6176C" w:rsidRDefault="00944514" w:rsidP="00EC45E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635136" behindDoc="0" locked="0" layoutInCell="1" allowOverlap="1" wp14:anchorId="5CE5FF21" wp14:editId="7E798B5F">
                <wp:simplePos x="0" y="0"/>
                <wp:positionH relativeFrom="column">
                  <wp:posOffset>714375</wp:posOffset>
                </wp:positionH>
                <wp:positionV relativeFrom="paragraph">
                  <wp:posOffset>8791575</wp:posOffset>
                </wp:positionV>
                <wp:extent cx="1771650" cy="333375"/>
                <wp:effectExtent l="0" t="0" r="0" b="9525"/>
                <wp:wrapNone/>
                <wp:docPr id="1058" name="Rounded Rectangle 105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DF78DF0" w14:textId="77777777" w:rsidR="00944514" w:rsidRDefault="00944514" w:rsidP="00EC45E8">
                            <w:pPr>
                              <w:jc w:val="center"/>
                              <w:rPr>
                                <w:rFonts w:ascii="Tahoma" w:hAnsi="Tahoma" w:cs="Tahoma"/>
                                <w:sz w:val="20"/>
                              </w:rPr>
                            </w:pPr>
                          </w:p>
                          <w:p w14:paraId="4D0D1424" w14:textId="77777777" w:rsidR="00944514" w:rsidRDefault="00944514" w:rsidP="00EC45E8">
                            <w:pPr>
                              <w:jc w:val="center"/>
                              <w:rPr>
                                <w:rFonts w:ascii="Tahoma" w:hAnsi="Tahoma" w:cs="Tahoma"/>
                                <w:sz w:val="20"/>
                              </w:rPr>
                            </w:pPr>
                          </w:p>
                          <w:p w14:paraId="09CA8EE9" w14:textId="77777777" w:rsidR="00944514" w:rsidRDefault="00944514" w:rsidP="00EC45E8">
                            <w:pPr>
                              <w:jc w:val="center"/>
                              <w:rPr>
                                <w:rFonts w:ascii="Tahoma" w:hAnsi="Tahoma" w:cs="Tahoma"/>
                                <w:sz w:val="20"/>
                              </w:rPr>
                            </w:pPr>
                          </w:p>
                          <w:p w14:paraId="3AD92E5A" w14:textId="77777777" w:rsidR="00944514" w:rsidRDefault="00944514" w:rsidP="00EC45E8">
                            <w:pPr>
                              <w:jc w:val="center"/>
                              <w:rPr>
                                <w:rFonts w:ascii="Tahoma" w:hAnsi="Tahoma" w:cs="Tahoma"/>
                                <w:sz w:val="20"/>
                              </w:rPr>
                            </w:pPr>
                          </w:p>
                          <w:p w14:paraId="38D404E4" w14:textId="77777777" w:rsidR="00944514" w:rsidRPr="003B4DCF" w:rsidRDefault="00944514" w:rsidP="00EC45E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E5FF21" id="Rounded Rectangle 1058" o:spid="_x0000_s1267" style="position:absolute;left:0;text-align:left;margin-left:56.25pt;margin-top:692.25pt;width:139.5pt;height:26.2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EZwG0SB&#10;AgAAUQUAAA4AAAAAAAAAAAAAAAAALgIAAGRycy9lMm9Eb2MueG1sUEsBAi0AFAAGAAgAAAAhAEUG&#10;WHreAAAADQEAAA8AAAAAAAAAAAAAAAAA2wQAAGRycy9kb3ducmV2LnhtbFBLBQYAAAAABAAEAPMA&#10;AADmBQAAAAA=&#10;" fillcolor="white [3201]" stroked="f" strokeweight="2pt">
                <v:textbox>
                  <w:txbxContent>
                    <w:p w14:paraId="6DF78DF0" w14:textId="77777777" w:rsidR="00944514" w:rsidRDefault="00944514" w:rsidP="00EC45E8">
                      <w:pPr>
                        <w:jc w:val="center"/>
                        <w:rPr>
                          <w:rFonts w:ascii="Tahoma" w:hAnsi="Tahoma" w:cs="Tahoma"/>
                          <w:sz w:val="20"/>
                        </w:rPr>
                      </w:pPr>
                    </w:p>
                    <w:p w14:paraId="4D0D1424" w14:textId="77777777" w:rsidR="00944514" w:rsidRDefault="00944514" w:rsidP="00EC45E8">
                      <w:pPr>
                        <w:jc w:val="center"/>
                        <w:rPr>
                          <w:rFonts w:ascii="Tahoma" w:hAnsi="Tahoma" w:cs="Tahoma"/>
                          <w:sz w:val="20"/>
                        </w:rPr>
                      </w:pPr>
                    </w:p>
                    <w:p w14:paraId="09CA8EE9" w14:textId="77777777" w:rsidR="00944514" w:rsidRDefault="00944514" w:rsidP="00EC45E8">
                      <w:pPr>
                        <w:jc w:val="center"/>
                        <w:rPr>
                          <w:rFonts w:ascii="Tahoma" w:hAnsi="Tahoma" w:cs="Tahoma"/>
                          <w:sz w:val="20"/>
                        </w:rPr>
                      </w:pPr>
                    </w:p>
                    <w:p w14:paraId="3AD92E5A" w14:textId="77777777" w:rsidR="00944514" w:rsidRDefault="00944514" w:rsidP="00EC45E8">
                      <w:pPr>
                        <w:jc w:val="center"/>
                        <w:rPr>
                          <w:rFonts w:ascii="Tahoma" w:hAnsi="Tahoma" w:cs="Tahoma"/>
                          <w:sz w:val="20"/>
                        </w:rPr>
                      </w:pPr>
                    </w:p>
                    <w:p w14:paraId="38D404E4" w14:textId="77777777" w:rsidR="00944514" w:rsidRPr="003B4DCF" w:rsidRDefault="00944514" w:rsidP="00EC45E8">
                      <w:pPr>
                        <w:jc w:val="center"/>
                        <w:rPr>
                          <w:rFonts w:ascii="Tahoma" w:hAnsi="Tahoma" w:cs="Tahoma"/>
                          <w:sz w:val="20"/>
                        </w:rPr>
                      </w:pPr>
                    </w:p>
                  </w:txbxContent>
                </v:textbox>
              </v:roundrect>
            </w:pict>
          </mc:Fallback>
        </mc:AlternateContent>
      </w:r>
      <w:r w:rsidRPr="00215EAC">
        <w:rPr>
          <w:rFonts w:ascii="Arial" w:hAnsi="Arial" w:cs="Arial"/>
        </w:rPr>
        <w:t xml:space="preserve">                                                         </w:t>
      </w:r>
    </w:p>
    <w:p w14:paraId="48771BEE" w14:textId="77777777" w:rsidR="00EC45E8" w:rsidRPr="00000A88" w:rsidRDefault="00EC45E8" w:rsidP="00EC45E8">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2651520" behindDoc="0" locked="0" layoutInCell="1" allowOverlap="1" wp14:anchorId="17E4BB6B" wp14:editId="3CF6ADBF">
                <wp:simplePos x="0" y="0"/>
                <wp:positionH relativeFrom="column">
                  <wp:posOffset>1238250</wp:posOffset>
                </wp:positionH>
                <wp:positionV relativeFrom="paragraph">
                  <wp:posOffset>180340</wp:posOffset>
                </wp:positionV>
                <wp:extent cx="0" cy="7223760"/>
                <wp:effectExtent l="0" t="0" r="19050" b="34290"/>
                <wp:wrapNone/>
                <wp:docPr id="1059" name="Straight Connector 1059"/>
                <wp:cNvGraphicFramePr/>
                <a:graphic xmlns:a="http://schemas.openxmlformats.org/drawingml/2006/main">
                  <a:graphicData uri="http://schemas.microsoft.com/office/word/2010/wordprocessingShape">
                    <wps:wsp>
                      <wps:cNvCnPr/>
                      <wps:spPr>
                        <a:xfrm flipH="1">
                          <a:off x="0" y="0"/>
                          <a:ext cx="0" cy="7223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3480E" id="Straight Connector 1059" o:spid="_x0000_s1026" style="position:absolute;flip:x;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" strokecolor="#4579b8 [3044]"/>
            </w:pict>
          </mc:Fallback>
        </mc:AlternateContent>
      </w:r>
    </w:p>
    <w:p w14:paraId="1C7748D0" w14:textId="77777777" w:rsidR="00EC45E8" w:rsidRDefault="00EC45E8" w:rsidP="00EC45E8">
      <w:pPr>
        <w:rPr>
          <w:rFonts w:ascii="Arial" w:hAnsi="Arial" w:cs="Arial"/>
          <w:sz w:val="20"/>
        </w:rPr>
      </w:pPr>
      <w:r w:rsidRPr="00215EAC">
        <w:rPr>
          <w:rFonts w:ascii="Arial" w:hAnsi="Arial" w:cs="Arial"/>
          <w:sz w:val="20"/>
        </w:rPr>
        <w:t xml:space="preserve">                                    AT </w:t>
      </w:r>
    </w:p>
    <w:p w14:paraId="273114C1" w14:textId="77777777" w:rsidR="00EC45E8" w:rsidRDefault="00EC45E8" w:rsidP="00EC45E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648448" behindDoc="0" locked="0" layoutInCell="1" allowOverlap="1" wp14:anchorId="5E7442DD" wp14:editId="2D360741">
                <wp:simplePos x="0" y="0"/>
                <wp:positionH relativeFrom="column">
                  <wp:posOffset>6247765</wp:posOffset>
                </wp:positionH>
                <wp:positionV relativeFrom="paragraph">
                  <wp:posOffset>156845</wp:posOffset>
                </wp:positionV>
                <wp:extent cx="0" cy="6949440"/>
                <wp:effectExtent l="0" t="0" r="19050" b="22860"/>
                <wp:wrapNone/>
                <wp:docPr id="1060" name="Straight Connector 1060"/>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A3335" id="Straight Connector 1060" o:spid="_x0000_s1026" style="position:absolute;flip:x;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" strokecolor="#4579b8 [3044]"/>
            </w:pict>
          </mc:Fallback>
        </mc:AlternateContent>
      </w:r>
    </w:p>
    <w:p w14:paraId="20F5E4A4" w14:textId="77777777" w:rsidR="00EC45E8" w:rsidRDefault="00EC45E8" w:rsidP="00EC45E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649472" behindDoc="0" locked="0" layoutInCell="1" allowOverlap="1" wp14:anchorId="0CC122D5" wp14:editId="6861ED2A">
                <wp:simplePos x="0" y="0"/>
                <wp:positionH relativeFrom="column">
                  <wp:posOffset>5295900</wp:posOffset>
                </wp:positionH>
                <wp:positionV relativeFrom="paragraph">
                  <wp:posOffset>10795</wp:posOffset>
                </wp:positionV>
                <wp:extent cx="85725" cy="7040880"/>
                <wp:effectExtent l="0" t="0" r="28575" b="26670"/>
                <wp:wrapNone/>
                <wp:docPr id="1061" name="Straight Connector 1061"/>
                <wp:cNvGraphicFramePr/>
                <a:graphic xmlns:a="http://schemas.openxmlformats.org/drawingml/2006/main">
                  <a:graphicData uri="http://schemas.microsoft.com/office/word/2010/wordprocessingShape">
                    <wps:wsp>
                      <wps:cNvCnPr/>
                      <wps:spPr>
                        <a:xfrm>
                          <a:off x="0" y="0"/>
                          <a:ext cx="85725" cy="7040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4D912" id="Straight Connector 1061" o:spid="_x0000_s1026" style="position:absolute;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85pt" to="423.75pt,5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46400" behindDoc="0" locked="0" layoutInCell="1" allowOverlap="1" wp14:anchorId="0FD44F69" wp14:editId="5EF718E1">
                <wp:simplePos x="0" y="0"/>
                <wp:positionH relativeFrom="column">
                  <wp:posOffset>4400550</wp:posOffset>
                </wp:positionH>
                <wp:positionV relativeFrom="paragraph">
                  <wp:posOffset>10160</wp:posOffset>
                </wp:positionV>
                <wp:extent cx="9525" cy="6949440"/>
                <wp:effectExtent l="0" t="0" r="28575" b="22860"/>
                <wp:wrapNone/>
                <wp:docPr id="1062" name="Straight Connector 1062"/>
                <wp:cNvGraphicFramePr/>
                <a:graphic xmlns:a="http://schemas.openxmlformats.org/drawingml/2006/main">
                  <a:graphicData uri="http://schemas.microsoft.com/office/word/2010/wordprocessingShape">
                    <wps:wsp>
                      <wps:cNvCnPr/>
                      <wps:spPr>
                        <a:xfrm>
                          <a:off x="0" y="0"/>
                          <a:ext cx="9525"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F4EA0" id="Straight Connector 1062" o:spid="_x0000_s1026" style="position:absolute;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8pt" to="347.2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45376" behindDoc="0" locked="0" layoutInCell="1" allowOverlap="1" wp14:anchorId="4882503F" wp14:editId="4A4D58ED">
                <wp:simplePos x="0" y="0"/>
                <wp:positionH relativeFrom="column">
                  <wp:posOffset>3028950</wp:posOffset>
                </wp:positionH>
                <wp:positionV relativeFrom="paragraph">
                  <wp:posOffset>12700</wp:posOffset>
                </wp:positionV>
                <wp:extent cx="0" cy="6949440"/>
                <wp:effectExtent l="0" t="0" r="19050" b="22860"/>
                <wp:wrapNone/>
                <wp:docPr id="1063" name="Straight Connector 1063"/>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2211E" id="Straight Connector 1063" o:spid="_x0000_s1026" style="position:absolute;flip:x;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uW0Ac8UBAADTAwAADgAAAAAAAAAAAAAA&#10;AAAuAgAAZHJzL2Uyb0RvYy54bWxQSwECLQAUAAYACAAAACEAOJoQwdwAAAAKAQAADwAAAAAAAAAA&#10;AAAAAAAfBAAAZHJzL2Rvd25yZXYueG1sUEsFBgAAAAAEAAQA8wAAACg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47424" behindDoc="0" locked="0" layoutInCell="1" allowOverlap="1" wp14:anchorId="14596659" wp14:editId="44B82D89">
                <wp:simplePos x="0" y="0"/>
                <wp:positionH relativeFrom="column">
                  <wp:posOffset>227965</wp:posOffset>
                </wp:positionH>
                <wp:positionV relativeFrom="paragraph">
                  <wp:posOffset>40640</wp:posOffset>
                </wp:positionV>
                <wp:extent cx="0" cy="6844665"/>
                <wp:effectExtent l="0" t="0" r="19050" b="32385"/>
                <wp:wrapNone/>
                <wp:docPr id="1064" name="Straight Connector 1064"/>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ACCA4" id="Straight Connector 1064" o:spid="_x0000_s1026" style="position:absolute;flip:x;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3.2pt" to="17.95pt,5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" strokecolor="#4579b8 [3044]"/>
            </w:pict>
          </mc:Fallback>
        </mc:AlternateContent>
      </w:r>
    </w:p>
    <w:p w14:paraId="145127B8" w14:textId="7F1C61D3" w:rsidR="00EC45E8" w:rsidRPr="004F566F" w:rsidRDefault="00EC45E8" w:rsidP="00EC45E8">
      <w:pPr>
        <w:ind w:left="2160"/>
        <w:rPr>
          <w:rFonts w:ascii="Arial" w:hAnsi="Arial" w:cs="Arial"/>
          <w:sz w:val="20"/>
        </w:rPr>
      </w:pPr>
      <w:r w:rsidRPr="004F566F">
        <w:rPr>
          <w:rFonts w:ascii="Arial" w:hAnsi="Arial" w:cs="Arial"/>
          <w:sz w:val="20"/>
        </w:rPr>
        <w:t>AT server setup Initialization</w:t>
      </w:r>
    </w:p>
    <w:p w14:paraId="086D83E8" w14:textId="546CBCDC" w:rsidR="00EC45E8" w:rsidRPr="00161089" w:rsidRDefault="00EC45E8" w:rsidP="00EC45E8">
      <w:pPr>
        <w:rPr>
          <w:rFonts w:asciiTheme="minorHAnsi" w:hAnsiTheme="minorHAnsi" w:cs="Arial"/>
          <w:sz w:val="20"/>
        </w:rPr>
      </w:pPr>
      <w:r>
        <w:rPr>
          <w:rFonts w:asciiTheme="minorHAnsi" w:hAnsiTheme="minorHAnsi" w:cs="Arial"/>
          <w:noProof/>
          <w:sz w:val="20"/>
          <w:lang w:val="en-US"/>
        </w:rPr>
        <mc:AlternateContent>
          <mc:Choice Requires="wps">
            <w:drawing>
              <wp:anchor distT="0" distB="0" distL="114300" distR="114300" simplePos="0" relativeHeight="252692480" behindDoc="0" locked="0" layoutInCell="1" allowOverlap="1" wp14:anchorId="6A9630CA" wp14:editId="500991FD">
                <wp:simplePos x="0" y="0"/>
                <wp:positionH relativeFrom="column">
                  <wp:posOffset>1228090</wp:posOffset>
                </wp:positionH>
                <wp:positionV relativeFrom="paragraph">
                  <wp:posOffset>66040</wp:posOffset>
                </wp:positionV>
                <wp:extent cx="1819275" cy="0"/>
                <wp:effectExtent l="0" t="76200" r="9525" b="95250"/>
                <wp:wrapNone/>
                <wp:docPr id="1104" name="Straight Arrow Connector 1104"/>
                <wp:cNvGraphicFramePr/>
                <a:graphic xmlns:a="http://schemas.openxmlformats.org/drawingml/2006/main">
                  <a:graphicData uri="http://schemas.microsoft.com/office/word/2010/wordprocessingShape">
                    <wps:wsp>
                      <wps:cNvCnPr/>
                      <wps:spPr>
                        <a:xfrm>
                          <a:off x="0" y="0"/>
                          <a:ext cx="1819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0662C3" id="Straight Arrow Connector 1104" o:spid="_x0000_s1026" type="#_x0000_t32" style="position:absolute;margin-left:96.7pt;margin-top:5.2pt;width:143.25pt;height:0;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" strokecolor="#4579b8 [3044]">
                <v:stroke endarrow="block"/>
              </v:shape>
            </w:pict>
          </mc:Fallback>
        </mc:AlternateContent>
      </w:r>
    </w:p>
    <w:p w14:paraId="6C6A0863" w14:textId="77777777" w:rsidR="00EC45E8" w:rsidRPr="00161089" w:rsidRDefault="00EC45E8" w:rsidP="00EC45E8">
      <w:pPr>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2653568" behindDoc="1" locked="0" layoutInCell="1" allowOverlap="1" wp14:anchorId="106F4573" wp14:editId="2476764C">
                <wp:simplePos x="0" y="0"/>
                <wp:positionH relativeFrom="column">
                  <wp:posOffset>2238375</wp:posOffset>
                </wp:positionH>
                <wp:positionV relativeFrom="paragraph">
                  <wp:posOffset>49530</wp:posOffset>
                </wp:positionV>
                <wp:extent cx="1600200" cy="1457325"/>
                <wp:effectExtent l="0" t="0" r="19050" b="28575"/>
                <wp:wrapTight wrapText="bothSides">
                  <wp:wrapPolygon edited="0">
                    <wp:start x="10029" y="0"/>
                    <wp:lineTo x="0" y="10447"/>
                    <wp:lineTo x="0" y="11294"/>
                    <wp:lineTo x="9771" y="21741"/>
                    <wp:lineTo x="10029" y="21741"/>
                    <wp:lineTo x="11571" y="21741"/>
                    <wp:lineTo x="11829" y="21741"/>
                    <wp:lineTo x="21600" y="11294"/>
                    <wp:lineTo x="21600" y="10447"/>
                    <wp:lineTo x="11571" y="0"/>
                    <wp:lineTo x="10029" y="0"/>
                  </wp:wrapPolygon>
                </wp:wrapTight>
                <wp:docPr id="1066" name="Diamond 1066"/>
                <wp:cNvGraphicFramePr/>
                <a:graphic xmlns:a="http://schemas.openxmlformats.org/drawingml/2006/main">
                  <a:graphicData uri="http://schemas.microsoft.com/office/word/2010/wordprocessingShape">
                    <wps:wsp>
                      <wps:cNvSpPr/>
                      <wps:spPr>
                        <a:xfrm>
                          <a:off x="0" y="0"/>
                          <a:ext cx="1600200" cy="14573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8CC82A2" w14:textId="77777777" w:rsidR="00944514" w:rsidRPr="00003244" w:rsidRDefault="00944514" w:rsidP="00EC45E8">
                            <w:pPr>
                              <w:jc w:val="center"/>
                              <w:rPr>
                                <w:rFonts w:ascii="Arial" w:hAnsi="Arial" w:cs="Arial"/>
                                <w:sz w:val="20"/>
                              </w:rPr>
                            </w:pPr>
                            <w:r w:rsidRPr="00003244">
                              <w:rPr>
                                <w:rFonts w:ascii="Arial" w:hAnsi="Arial" w:cs="Arial"/>
                                <w:sz w:val="20"/>
                              </w:rPr>
                              <w:t xml:space="preserve">Is AT command known to </w:t>
                            </w:r>
                            <w:r>
                              <w:rPr>
                                <w:rFonts w:ascii="Arial" w:hAnsi="Arial" w:cs="Arial"/>
                                <w:sz w:val="20"/>
                              </w:rPr>
                              <w:t xml:space="preserve">AT </w:t>
                            </w:r>
                            <w:r w:rsidRPr="00003244">
                              <w:rPr>
                                <w:rFonts w:ascii="Arial" w:hAnsi="Arial" w:cs="Arial"/>
                                <w:sz w:val="2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F4573" id="Diamond 1066" o:spid="_x0000_s1268" type="#_x0000_t4" style="position:absolute;margin-left:176.25pt;margin-top:3.9pt;width:126pt;height:114.75pt;z-index:-2506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" fillcolor="white [3201]" strokecolor="#4f81bd [3204]" strokeweight="1pt">
                <v:textbox>
                  <w:txbxContent>
                    <w:p w14:paraId="38CC82A2" w14:textId="77777777" w:rsidR="00944514" w:rsidRPr="00003244" w:rsidRDefault="00944514" w:rsidP="00EC45E8">
                      <w:pPr>
                        <w:jc w:val="center"/>
                        <w:rPr>
                          <w:rFonts w:ascii="Arial" w:hAnsi="Arial" w:cs="Arial"/>
                          <w:sz w:val="20"/>
                        </w:rPr>
                      </w:pPr>
                      <w:r w:rsidRPr="00003244">
                        <w:rPr>
                          <w:rFonts w:ascii="Arial" w:hAnsi="Arial" w:cs="Arial"/>
                          <w:sz w:val="20"/>
                        </w:rPr>
                        <w:t xml:space="preserve">Is AT command known to </w:t>
                      </w:r>
                      <w:r>
                        <w:rPr>
                          <w:rFonts w:ascii="Arial" w:hAnsi="Arial" w:cs="Arial"/>
                          <w:sz w:val="20"/>
                        </w:rPr>
                        <w:t xml:space="preserve">AT </w:t>
                      </w:r>
                      <w:r w:rsidRPr="00003244">
                        <w:rPr>
                          <w:rFonts w:ascii="Arial" w:hAnsi="Arial" w:cs="Arial"/>
                          <w:sz w:val="20"/>
                        </w:rPr>
                        <w:t>server</w:t>
                      </w:r>
                    </w:p>
                  </w:txbxContent>
                </v:textbox>
                <w10:wrap type="tight"/>
              </v:shape>
            </w:pict>
          </mc:Fallback>
        </mc:AlternateContent>
      </w:r>
    </w:p>
    <w:p w14:paraId="3AD0A524" w14:textId="77777777" w:rsidR="00EC45E8" w:rsidRPr="00161089" w:rsidRDefault="00EC45E8" w:rsidP="00EC45E8">
      <w:pPr>
        <w:rPr>
          <w:rFonts w:asciiTheme="minorHAnsi" w:hAnsiTheme="minorHAnsi" w:cs="Arial"/>
          <w:sz w:val="20"/>
        </w:rPr>
      </w:pP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p>
    <w:p w14:paraId="715C348F" w14:textId="77777777" w:rsidR="00EC45E8" w:rsidRPr="00161089" w:rsidRDefault="00EC45E8" w:rsidP="00EC45E8">
      <w:pPr>
        <w:rPr>
          <w:rFonts w:asciiTheme="minorHAnsi" w:hAnsiTheme="minorHAnsi" w:cs="Arial"/>
          <w:sz w:val="20"/>
        </w:rPr>
      </w:pPr>
      <w:r w:rsidRPr="00161089">
        <w:rPr>
          <w:rFonts w:asciiTheme="minorHAnsi" w:hAnsiTheme="minorHAnsi" w:cs="Arial"/>
          <w:sz w:val="20"/>
        </w:rPr>
        <w:t xml:space="preserve">                       </w:t>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p>
    <w:p w14:paraId="79595406" w14:textId="77777777" w:rsidR="00EC45E8" w:rsidRPr="00FE5A72" w:rsidRDefault="00EC45E8" w:rsidP="00EC45E8">
      <w:pPr>
        <w:rPr>
          <w:rFonts w:ascii="Arial" w:hAnsi="Arial" w:cs="Arial"/>
          <w:sz w:val="20"/>
        </w:rPr>
      </w:pPr>
    </w:p>
    <w:p w14:paraId="72F9509B" w14:textId="3ED19EB5" w:rsidR="00EC45E8" w:rsidRPr="00FE5A72" w:rsidRDefault="00EC45E8" w:rsidP="00EC45E8">
      <w:pPr>
        <w:rPr>
          <w:rFonts w:ascii="Arial" w:hAnsi="Arial" w:cs="Arial"/>
          <w:sz w:val="20"/>
        </w:rPr>
      </w:pPr>
      <w:r>
        <w:rPr>
          <w:rFonts w:ascii="Arial" w:hAnsi="Arial" w:cs="Arial"/>
          <w:sz w:val="20"/>
        </w:rPr>
        <w:tab/>
      </w:r>
      <w:r>
        <w:rPr>
          <w:rFonts w:ascii="Arial" w:hAnsi="Arial" w:cs="Arial"/>
          <w:sz w:val="20"/>
        </w:rPr>
        <w:tab/>
        <w:t>AT+KCNXDOWN</w:t>
      </w:r>
    </w:p>
    <w:p w14:paraId="61962FD6" w14:textId="4D520DE4" w:rsidR="00EC45E8" w:rsidRPr="00161089" w:rsidRDefault="00E75347" w:rsidP="00EC45E8">
      <w:pPr>
        <w:tabs>
          <w:tab w:val="left" w:pos="6090"/>
        </w:tabs>
        <w:rPr>
          <w:rFonts w:asciiTheme="minorHAnsi" w:hAnsiTheme="minorHAnsi" w:cs="Arial"/>
          <w:sz w:val="20"/>
        </w:rPr>
      </w:pPr>
      <w:r>
        <w:rPr>
          <w:rFonts w:asciiTheme="minorHAnsi" w:hAnsiTheme="minorHAnsi" w:cs="Arial"/>
          <w:noProof/>
          <w:sz w:val="20"/>
          <w:lang w:val="en-US"/>
        </w:rPr>
        <mc:AlternateContent>
          <mc:Choice Requires="wps">
            <w:drawing>
              <wp:anchor distT="0" distB="0" distL="114300" distR="114300" simplePos="0" relativeHeight="252699648" behindDoc="0" locked="0" layoutInCell="1" allowOverlap="1" wp14:anchorId="5FEBB7E5" wp14:editId="0E58107B">
                <wp:simplePos x="0" y="0"/>
                <wp:positionH relativeFrom="column">
                  <wp:posOffset>3838574</wp:posOffset>
                </wp:positionH>
                <wp:positionV relativeFrom="paragraph">
                  <wp:posOffset>26035</wp:posOffset>
                </wp:positionV>
                <wp:extent cx="2409825" cy="0"/>
                <wp:effectExtent l="0" t="76200" r="9525" b="95250"/>
                <wp:wrapNone/>
                <wp:docPr id="1115" name="Straight Arrow Connector 1115"/>
                <wp:cNvGraphicFramePr/>
                <a:graphic xmlns:a="http://schemas.openxmlformats.org/drawingml/2006/main">
                  <a:graphicData uri="http://schemas.microsoft.com/office/word/2010/wordprocessingShape">
                    <wps:wsp>
                      <wps:cNvCnPr/>
                      <wps:spPr>
                        <a:xfrm>
                          <a:off x="0" y="0"/>
                          <a:ext cx="2409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594E5C" id="Straight Arrow Connector 1115" o:spid="_x0000_s1026" type="#_x0000_t32" style="position:absolute;margin-left:302.25pt;margin-top:2.05pt;width:189.75pt;height:0;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" strokecolor="#4579b8 [3044]">
                <v:stroke endarrow="block"/>
              </v:shape>
            </w:pict>
          </mc:Fallback>
        </mc:AlternateContent>
      </w:r>
      <w:r w:rsidR="00EC45E8" w:rsidRPr="00161089">
        <w:rPr>
          <w:rFonts w:asciiTheme="minorHAnsi" w:hAnsiTheme="minorHAnsi" w:cs="Arial"/>
          <w:noProof/>
          <w:sz w:val="20"/>
          <w:lang w:val="en-US"/>
        </w:rPr>
        <mc:AlternateContent>
          <mc:Choice Requires="wps">
            <w:drawing>
              <wp:anchor distT="0" distB="0" distL="114300" distR="114300" simplePos="0" relativeHeight="252659712" behindDoc="0" locked="0" layoutInCell="1" allowOverlap="1" wp14:anchorId="693D8691" wp14:editId="544859C5">
                <wp:simplePos x="0" y="0"/>
                <wp:positionH relativeFrom="column">
                  <wp:posOffset>227965</wp:posOffset>
                </wp:positionH>
                <wp:positionV relativeFrom="paragraph">
                  <wp:posOffset>36195</wp:posOffset>
                </wp:positionV>
                <wp:extent cx="2011680" cy="0"/>
                <wp:effectExtent l="0" t="76200" r="26670" b="95250"/>
                <wp:wrapNone/>
                <wp:docPr id="1068" name="Straight Arrow Connector 1068"/>
                <wp:cNvGraphicFramePr/>
                <a:graphic xmlns:a="http://schemas.openxmlformats.org/drawingml/2006/main">
                  <a:graphicData uri="http://schemas.microsoft.com/office/word/2010/wordprocessingShape">
                    <wps:wsp>
                      <wps:cNvCnPr/>
                      <wps:spPr>
                        <a:xfrm>
                          <a:off x="0" y="0"/>
                          <a:ext cx="2011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9013C7" id="Straight Arrow Connector 1068" o:spid="_x0000_s1026" type="#_x0000_t32" style="position:absolute;margin-left:17.95pt;margin-top:2.85pt;width:158.4pt;height:0;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" strokecolor="#4579b8 [3044]">
                <v:stroke endarrow="block"/>
              </v:shape>
            </w:pict>
          </mc:Fallback>
        </mc:AlternateContent>
      </w:r>
      <w:r w:rsidR="00EC45E8" w:rsidRPr="00161089">
        <w:rPr>
          <w:rFonts w:asciiTheme="minorHAnsi" w:hAnsiTheme="minorHAnsi" w:cs="Arial"/>
          <w:sz w:val="20"/>
        </w:rPr>
        <w:t xml:space="preserve"> </w:t>
      </w:r>
    </w:p>
    <w:p w14:paraId="59B60360" w14:textId="77777777" w:rsidR="00EC45E8" w:rsidRPr="00161089" w:rsidRDefault="00EC45E8" w:rsidP="00EC45E8">
      <w:pPr>
        <w:tabs>
          <w:tab w:val="left" w:pos="6090"/>
        </w:tabs>
        <w:rPr>
          <w:rFonts w:asciiTheme="minorHAnsi" w:hAnsiTheme="minorHAnsi" w:cs="Arial"/>
          <w:sz w:val="20"/>
        </w:rPr>
      </w:pPr>
      <w:r w:rsidRPr="00161089">
        <w:rPr>
          <w:rFonts w:asciiTheme="minorHAnsi" w:hAnsiTheme="minorHAnsi" w:cs="Arial"/>
          <w:sz w:val="20"/>
        </w:rPr>
        <w:t xml:space="preserve">                                                                                 </w:t>
      </w:r>
    </w:p>
    <w:p w14:paraId="36AC6386" w14:textId="77777777" w:rsidR="00EC45E8" w:rsidRPr="00161089" w:rsidRDefault="00EC45E8" w:rsidP="00EC45E8">
      <w:pPr>
        <w:tabs>
          <w:tab w:val="left" w:pos="3810"/>
          <w:tab w:val="left" w:pos="6090"/>
        </w:tabs>
        <w:rPr>
          <w:rFonts w:asciiTheme="minorHAnsi" w:hAnsiTheme="minorHAnsi" w:cs="Arial"/>
          <w:sz w:val="20"/>
        </w:rPr>
      </w:pPr>
    </w:p>
    <w:p w14:paraId="0E72E9DE" w14:textId="77777777" w:rsidR="00EC45E8" w:rsidRPr="00161089" w:rsidRDefault="00EC45E8" w:rsidP="00EC45E8">
      <w:pPr>
        <w:tabs>
          <w:tab w:val="left" w:pos="6090"/>
        </w:tabs>
        <w:rPr>
          <w:rFonts w:asciiTheme="minorHAnsi" w:hAnsiTheme="minorHAnsi" w:cs="Arial"/>
          <w:sz w:val="20"/>
        </w:rPr>
      </w:pPr>
      <w:r w:rsidRPr="00161089">
        <w:rPr>
          <w:rFonts w:asciiTheme="minorHAnsi" w:hAnsiTheme="minorHAnsi" w:cs="Arial"/>
          <w:sz w:val="20"/>
        </w:rPr>
        <w:t xml:space="preserve">                                                                         </w:t>
      </w:r>
    </w:p>
    <w:p w14:paraId="6982A97C" w14:textId="77777777" w:rsidR="00EC45E8" w:rsidRPr="00161089" w:rsidRDefault="00EC45E8" w:rsidP="00EC45E8">
      <w:pPr>
        <w:tabs>
          <w:tab w:val="left" w:pos="6090"/>
        </w:tabs>
        <w:rPr>
          <w:rFonts w:asciiTheme="minorHAnsi" w:hAnsiTheme="minorHAnsi" w:cs="Arial"/>
          <w:sz w:val="20"/>
        </w:rPr>
      </w:pPr>
      <w:r w:rsidRPr="00161089">
        <w:rPr>
          <w:rFonts w:asciiTheme="minorHAnsi" w:hAnsiTheme="minorHAnsi" w:cs="Arial"/>
          <w:sz w:val="20"/>
        </w:rPr>
        <w:t xml:space="preserve">                                                                           YES</w:t>
      </w:r>
      <w:r w:rsidRPr="00161089">
        <w:rPr>
          <w:rFonts w:asciiTheme="minorHAnsi" w:hAnsiTheme="minorHAnsi" w:cs="Arial"/>
          <w:sz w:val="20"/>
        </w:rPr>
        <w:tab/>
      </w:r>
      <w:r w:rsidRPr="00161089">
        <w:rPr>
          <w:rFonts w:asciiTheme="minorHAnsi" w:hAnsiTheme="minorHAnsi" w:cs="Arial"/>
          <w:sz w:val="20"/>
        </w:rPr>
        <w:tab/>
      </w:r>
    </w:p>
    <w:p w14:paraId="54ACF0F5" w14:textId="77777777" w:rsidR="00EC45E8" w:rsidRPr="00161089" w:rsidRDefault="00EC45E8" w:rsidP="00EC45E8">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2661760" behindDoc="0" locked="0" layoutInCell="1" allowOverlap="1" wp14:anchorId="205A6E53" wp14:editId="4847301B">
                <wp:simplePos x="0" y="0"/>
                <wp:positionH relativeFrom="column">
                  <wp:posOffset>1228090</wp:posOffset>
                </wp:positionH>
                <wp:positionV relativeFrom="paragraph">
                  <wp:posOffset>92075</wp:posOffset>
                </wp:positionV>
                <wp:extent cx="1800225" cy="0"/>
                <wp:effectExtent l="38100" t="76200" r="0" b="95250"/>
                <wp:wrapNone/>
                <wp:docPr id="1069" name="Straight Arrow Connector 1069"/>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CEF6A7" id="Straight Arrow Connector 1069" o:spid="_x0000_s1026" type="#_x0000_t32" style="position:absolute;margin-left:96.7pt;margin-top:7.25pt;width:141.75pt;height:0;flip:x;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" strokecolor="#4579b8 [3044]">
                <v:stroke endarrow="block"/>
              </v:shape>
            </w:pict>
          </mc:Fallback>
        </mc:AlternateContent>
      </w:r>
    </w:p>
    <w:p w14:paraId="09A4CAF6" w14:textId="77777777" w:rsidR="00EC45E8" w:rsidRPr="004F566F" w:rsidRDefault="00EC45E8" w:rsidP="00EC45E8">
      <w:pPr>
        <w:tabs>
          <w:tab w:val="left" w:pos="6090"/>
        </w:tabs>
        <w:rPr>
          <w:rFonts w:ascii="Arial" w:hAnsi="Arial" w:cs="Arial"/>
          <w:sz w:val="20"/>
        </w:rPr>
      </w:pPr>
      <w:r w:rsidRPr="00161089">
        <w:rPr>
          <w:rFonts w:asciiTheme="minorHAnsi" w:hAnsiTheme="minorHAnsi" w:cs="Arial"/>
          <w:sz w:val="20"/>
        </w:rPr>
        <w:t xml:space="preserve">                             </w:t>
      </w:r>
      <w:r>
        <w:rPr>
          <w:rFonts w:asciiTheme="minorHAnsi" w:hAnsiTheme="minorHAnsi" w:cs="Arial"/>
          <w:sz w:val="20"/>
        </w:rPr>
        <w:t xml:space="preserve">     </w:t>
      </w:r>
      <w:r w:rsidRPr="00161089">
        <w:rPr>
          <w:rFonts w:asciiTheme="minorHAnsi" w:hAnsiTheme="minorHAnsi" w:cs="Arial"/>
          <w:sz w:val="20"/>
        </w:rPr>
        <w:t xml:space="preserve">  </w:t>
      </w:r>
      <w:r w:rsidRPr="004F566F">
        <w:rPr>
          <w:rFonts w:ascii="Arial" w:hAnsi="Arial" w:cs="Arial"/>
          <w:sz w:val="20"/>
        </w:rPr>
        <w:t xml:space="preserve">Treat with corresponding </w:t>
      </w:r>
    </w:p>
    <w:p w14:paraId="120AFEAF" w14:textId="77777777" w:rsidR="00EC45E8" w:rsidRPr="00161089" w:rsidRDefault="00EC45E8" w:rsidP="00EC45E8">
      <w:pPr>
        <w:tabs>
          <w:tab w:val="left" w:pos="6090"/>
        </w:tabs>
        <w:rPr>
          <w:rFonts w:asciiTheme="minorHAnsi" w:hAnsiTheme="minorHAnsi" w:cs="Arial"/>
          <w:sz w:val="20"/>
        </w:rPr>
      </w:pPr>
      <w:r w:rsidRPr="004F566F">
        <w:rPr>
          <w:rFonts w:ascii="Arial" w:hAnsi="Arial" w:cs="Arial"/>
          <w:sz w:val="20"/>
        </w:rPr>
        <w:t xml:space="preserve">                                     AT command handler</w:t>
      </w:r>
      <w:r w:rsidRPr="00161089">
        <w:rPr>
          <w:rFonts w:asciiTheme="minorHAnsi" w:hAnsiTheme="minorHAnsi" w:cs="Arial"/>
          <w:sz w:val="20"/>
        </w:rPr>
        <w:tab/>
      </w:r>
      <w:r w:rsidRPr="00161089">
        <w:rPr>
          <w:rFonts w:asciiTheme="minorHAnsi" w:hAnsiTheme="minorHAnsi" w:cs="Arial"/>
          <w:sz w:val="20"/>
        </w:rPr>
        <w:tab/>
      </w:r>
    </w:p>
    <w:p w14:paraId="4AD945B5" w14:textId="77777777" w:rsidR="00EC45E8" w:rsidRPr="00161089" w:rsidRDefault="00EC45E8" w:rsidP="00EC45E8">
      <w:pPr>
        <w:tabs>
          <w:tab w:val="left" w:pos="6090"/>
        </w:tabs>
        <w:rPr>
          <w:rFonts w:asciiTheme="minorHAnsi" w:hAnsiTheme="minorHAnsi" w:cs="Arial"/>
          <w:sz w:val="20"/>
        </w:rPr>
      </w:pPr>
    </w:p>
    <w:p w14:paraId="0C540B32" w14:textId="77777777" w:rsidR="00EC45E8" w:rsidRPr="00161089" w:rsidRDefault="00EC45E8" w:rsidP="00EC45E8">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2656640" behindDoc="0" locked="0" layoutInCell="1" allowOverlap="1" wp14:anchorId="6E0D605C" wp14:editId="1236A07C">
                <wp:simplePos x="0" y="0"/>
                <wp:positionH relativeFrom="column">
                  <wp:posOffset>600075</wp:posOffset>
                </wp:positionH>
                <wp:positionV relativeFrom="paragraph">
                  <wp:posOffset>5714</wp:posOffset>
                </wp:positionV>
                <wp:extent cx="1390650" cy="466725"/>
                <wp:effectExtent l="0" t="0" r="19050" b="28575"/>
                <wp:wrapNone/>
                <wp:docPr id="1070" name="Rectangle 1070"/>
                <wp:cNvGraphicFramePr/>
                <a:graphic xmlns:a="http://schemas.openxmlformats.org/drawingml/2006/main">
                  <a:graphicData uri="http://schemas.microsoft.com/office/word/2010/wordprocessingShape">
                    <wps:wsp>
                      <wps:cNvSpPr/>
                      <wps:spPr>
                        <a:xfrm>
                          <a:off x="0" y="0"/>
                          <a:ext cx="1390650" cy="466725"/>
                        </a:xfrm>
                        <a:prstGeom prst="rect">
                          <a:avLst/>
                        </a:prstGeom>
                        <a:ln w="12700">
                          <a:solidFill>
                            <a:schemeClr val="accent1"/>
                          </a:solidFill>
                        </a:ln>
                      </wps:spPr>
                      <wps:style>
                        <a:lnRef idx="2">
                          <a:schemeClr val="dk1"/>
                        </a:lnRef>
                        <a:fillRef idx="1">
                          <a:schemeClr val="lt1"/>
                        </a:fillRef>
                        <a:effectRef idx="0">
                          <a:schemeClr val="dk1"/>
                        </a:effectRef>
                        <a:fontRef idx="minor">
                          <a:schemeClr val="dk1"/>
                        </a:fontRef>
                      </wps:style>
                      <wps:txbx>
                        <w:txbxContent>
                          <w:p w14:paraId="18BC5898" w14:textId="77777777" w:rsidR="00944514" w:rsidRPr="004F566F" w:rsidRDefault="00944514" w:rsidP="00EC45E8">
                            <w:pPr>
                              <w:jc w:val="center"/>
                              <w:rPr>
                                <w:rFonts w:ascii="Arial" w:hAnsi="Arial" w:cs="Arial"/>
                                <w:sz w:val="20"/>
                              </w:rPr>
                            </w:pPr>
                            <w:r w:rsidRPr="004F566F">
                              <w:rPr>
                                <w:rFonts w:ascii="Arial" w:hAnsi="Arial" w:cs="Arial"/>
                                <w:sz w:val="20"/>
                              </w:rPr>
                              <w:t>Check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D605C" id="Rectangle 1070" o:spid="_x0000_s1269" style="position:absolute;margin-left:47.25pt;margin-top:.45pt;width:109.5pt;height:36.75pt;z-index:2526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" fillcolor="white [3201]" strokecolor="#4f81bd [3204]" strokeweight="1pt">
                <v:textbox>
                  <w:txbxContent>
                    <w:p w14:paraId="18BC5898" w14:textId="77777777" w:rsidR="00944514" w:rsidRPr="004F566F" w:rsidRDefault="00944514" w:rsidP="00EC45E8">
                      <w:pPr>
                        <w:jc w:val="center"/>
                        <w:rPr>
                          <w:rFonts w:ascii="Arial" w:hAnsi="Arial" w:cs="Arial"/>
                          <w:sz w:val="20"/>
                        </w:rPr>
                      </w:pPr>
                      <w:r w:rsidRPr="004F566F">
                        <w:rPr>
                          <w:rFonts w:ascii="Arial" w:hAnsi="Arial" w:cs="Arial"/>
                          <w:sz w:val="20"/>
                        </w:rPr>
                        <w:t>Check command type</w:t>
                      </w:r>
                    </w:p>
                  </w:txbxContent>
                </v:textbox>
              </v:rect>
            </w:pict>
          </mc:Fallback>
        </mc:AlternateContent>
      </w:r>
    </w:p>
    <w:p w14:paraId="0F3E39DC" w14:textId="77777777" w:rsidR="00EC45E8" w:rsidRPr="00161089" w:rsidRDefault="00EC45E8" w:rsidP="00EC45E8">
      <w:pPr>
        <w:tabs>
          <w:tab w:val="left" w:pos="6090"/>
        </w:tabs>
        <w:rPr>
          <w:rFonts w:asciiTheme="minorHAnsi" w:hAnsiTheme="minorHAnsi" w:cs="Arial"/>
          <w:sz w:val="20"/>
        </w:rPr>
      </w:pPr>
    </w:p>
    <w:p w14:paraId="613E6557" w14:textId="77777777" w:rsidR="00EC45E8" w:rsidRPr="00161089" w:rsidRDefault="00EC45E8" w:rsidP="00EC45E8">
      <w:pPr>
        <w:tabs>
          <w:tab w:val="left" w:pos="6090"/>
        </w:tabs>
        <w:rPr>
          <w:rFonts w:asciiTheme="minorHAnsi" w:hAnsiTheme="minorHAnsi" w:cs="Arial"/>
          <w:sz w:val="20"/>
        </w:rPr>
      </w:pPr>
    </w:p>
    <w:p w14:paraId="31C2B231" w14:textId="77777777" w:rsidR="00EC45E8" w:rsidRPr="00161089" w:rsidRDefault="00EC45E8" w:rsidP="00EC45E8">
      <w:pPr>
        <w:tabs>
          <w:tab w:val="left" w:pos="6090"/>
        </w:tabs>
        <w:rPr>
          <w:rFonts w:asciiTheme="minorHAnsi" w:hAnsiTheme="minorHAnsi" w:cs="Arial"/>
          <w:sz w:val="20"/>
        </w:rPr>
      </w:pPr>
    </w:p>
    <w:p w14:paraId="56310BD4" w14:textId="77777777" w:rsidR="00E75347" w:rsidRDefault="00E75347" w:rsidP="00E75347">
      <w:pPr>
        <w:tabs>
          <w:tab w:val="left" w:pos="6090"/>
        </w:tabs>
        <w:rPr>
          <w:rFonts w:ascii="Arial" w:hAnsi="Arial" w:cs="Arial"/>
        </w:rPr>
      </w:pPr>
    </w:p>
    <w:p w14:paraId="329FA02E" w14:textId="77777777" w:rsidR="00E75347" w:rsidRPr="00215EAC" w:rsidRDefault="00E75347" w:rsidP="00E7534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694528" behindDoc="0" locked="0" layoutInCell="1" allowOverlap="1" wp14:anchorId="343500FC" wp14:editId="70738136">
                <wp:simplePos x="0" y="0"/>
                <wp:positionH relativeFrom="column">
                  <wp:posOffset>309245</wp:posOffset>
                </wp:positionH>
                <wp:positionV relativeFrom="paragraph">
                  <wp:posOffset>10100</wp:posOffset>
                </wp:positionV>
                <wp:extent cx="1876425" cy="1293962"/>
                <wp:effectExtent l="0" t="0" r="28575" b="20955"/>
                <wp:wrapNone/>
                <wp:docPr id="1110" name="Diamond 1110"/>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F232D33" w14:textId="77777777" w:rsidR="00944514" w:rsidRPr="00755387" w:rsidRDefault="00944514" w:rsidP="00E75347">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00FC" id="Diamond 1110" o:spid="_x0000_s1270" type="#_x0000_t4" style="position:absolute;margin-left:24.35pt;margin-top:.8pt;width:147.75pt;height:101.9pt;z-index:2526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" fillcolor="white [3201]" strokecolor="#4f81bd [3204]" strokeweight="0">
                <v:textbox>
                  <w:txbxContent>
                    <w:p w14:paraId="2F232D33" w14:textId="77777777" w:rsidR="00944514" w:rsidRPr="00755387" w:rsidRDefault="00944514" w:rsidP="00E75347">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30D0C839" w14:textId="77777777" w:rsidR="00E75347" w:rsidRPr="00215EAC" w:rsidRDefault="00E75347" w:rsidP="00E75347">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696576" behindDoc="0" locked="0" layoutInCell="1" allowOverlap="1" wp14:anchorId="1A30E144" wp14:editId="603EAFDD">
                <wp:simplePos x="0" y="0"/>
                <wp:positionH relativeFrom="column">
                  <wp:posOffset>4176910</wp:posOffset>
                </wp:positionH>
                <wp:positionV relativeFrom="paragraph">
                  <wp:posOffset>49890</wp:posOffset>
                </wp:positionV>
                <wp:extent cx="1762125" cy="704850"/>
                <wp:effectExtent l="57150" t="38100" r="85725" b="95250"/>
                <wp:wrapNone/>
                <wp:docPr id="1111" name="Rectangle 1111"/>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389D75D" w14:textId="77777777" w:rsidR="00944514" w:rsidRPr="00755387" w:rsidRDefault="00944514" w:rsidP="00E75347">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A30E144" id="Rectangle 1111" o:spid="_x0000_s1271" style="position:absolute;margin-left:328.9pt;margin-top:3.95pt;width:138.75pt;height:55.5pt;z-index:2526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" fillcolor="#92d050" strokecolor="#92d050">
                <v:shadow on="t" color="black" opacity="24903f" origin=",.5" offset="0,.55556mm"/>
                <v:textbox>
                  <w:txbxContent>
                    <w:p w14:paraId="7389D75D" w14:textId="77777777" w:rsidR="00944514" w:rsidRPr="00755387" w:rsidRDefault="00944514" w:rsidP="00E75347">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549DFF6F" w14:textId="77777777" w:rsidR="00E75347" w:rsidRPr="00215EAC" w:rsidRDefault="00E75347" w:rsidP="00E75347">
      <w:pPr>
        <w:spacing w:after="120"/>
        <w:ind w:firstLine="720"/>
        <w:rPr>
          <w:rFonts w:ascii="Arial" w:hAnsi="Arial" w:cs="Arial"/>
          <w:sz w:val="20"/>
        </w:rPr>
      </w:pPr>
      <w:r>
        <w:rPr>
          <w:rFonts w:ascii="Arial" w:hAnsi="Arial" w:cs="Arial"/>
          <w:sz w:val="20"/>
        </w:rPr>
        <w:t xml:space="preserve">                                                  Yes        </w:t>
      </w:r>
    </w:p>
    <w:p w14:paraId="4C5D1F2A" w14:textId="77777777" w:rsidR="00E75347" w:rsidRPr="00215EAC" w:rsidRDefault="00E75347" w:rsidP="00E75347">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695552" behindDoc="0" locked="0" layoutInCell="1" allowOverlap="1" wp14:anchorId="5FED9A09" wp14:editId="393B2290">
                <wp:simplePos x="0" y="0"/>
                <wp:positionH relativeFrom="column">
                  <wp:posOffset>2165350</wp:posOffset>
                </wp:positionH>
                <wp:positionV relativeFrom="paragraph">
                  <wp:posOffset>77206</wp:posOffset>
                </wp:positionV>
                <wp:extent cx="2011680" cy="0"/>
                <wp:effectExtent l="0" t="76200" r="26670" b="95250"/>
                <wp:wrapNone/>
                <wp:docPr id="1112" name="Straight Arrow Connector 1112"/>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9459B" id="Straight Arrow Connector 1112" o:spid="_x0000_s1026" type="#_x0000_t32" style="position:absolute;margin-left:170.5pt;margin-top:6.1pt;width:158.4pt;height:0;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I8ruN7Y&#10;AQAADA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2B815FEE" w14:textId="77777777" w:rsidR="00E75347" w:rsidRDefault="00E75347" w:rsidP="00E75347">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1D4A06DA" w14:textId="77777777" w:rsidR="00E75347" w:rsidRDefault="00E75347" w:rsidP="00E75347">
      <w:pPr>
        <w:ind w:left="1440" w:firstLine="720"/>
        <w:rPr>
          <w:rFonts w:ascii="Arial" w:hAnsi="Arial" w:cs="Arial"/>
        </w:rPr>
      </w:pPr>
    </w:p>
    <w:p w14:paraId="3BF5A76C" w14:textId="77777777" w:rsidR="00E75347" w:rsidRDefault="00E75347" w:rsidP="00E75347">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5A24A5FC" w14:textId="77777777" w:rsidR="00E75347" w:rsidRDefault="00E75347" w:rsidP="00E75347">
      <w:pPr>
        <w:rPr>
          <w:rFonts w:ascii="Arial" w:hAnsi="Arial" w:cs="Arial"/>
        </w:rPr>
      </w:pPr>
      <w:r>
        <w:rPr>
          <w:rFonts w:ascii="Arial" w:hAnsi="Arial" w:cs="Arial"/>
        </w:rPr>
        <w:t xml:space="preserve">                                </w:t>
      </w:r>
      <w:r w:rsidRPr="003477FB">
        <w:rPr>
          <w:rFonts w:asciiTheme="minorHAnsi" w:hAnsiTheme="minorHAnsi" w:cs="Arial"/>
        </w:rPr>
        <w:t>No</w:t>
      </w:r>
    </w:p>
    <w:p w14:paraId="4B00A6E3" w14:textId="77777777" w:rsidR="00E75347" w:rsidRDefault="00E75347" w:rsidP="00E75347">
      <w:pPr>
        <w:rPr>
          <w:rFonts w:ascii="Arial" w:hAnsi="Arial" w:cs="Arial"/>
        </w:rPr>
      </w:pPr>
    </w:p>
    <w:p w14:paraId="730F3358" w14:textId="77777777" w:rsidR="00E75347" w:rsidRDefault="00E75347" w:rsidP="00E75347">
      <w:r w:rsidRPr="00215EAC">
        <w:rPr>
          <w:rFonts w:ascii="Arial" w:hAnsi="Arial" w:cs="Arial"/>
          <w:noProof/>
          <w:sz w:val="20"/>
          <w:lang w:val="en-US"/>
        </w:rPr>
        <mc:AlternateContent>
          <mc:Choice Requires="wps">
            <w:drawing>
              <wp:anchor distT="0" distB="0" distL="114300" distR="114300" simplePos="0" relativeHeight="252697600" behindDoc="0" locked="0" layoutInCell="1" allowOverlap="1" wp14:anchorId="2CA9B93E" wp14:editId="06344B94">
                <wp:simplePos x="0" y="0"/>
                <wp:positionH relativeFrom="column">
                  <wp:posOffset>514350</wp:posOffset>
                </wp:positionH>
                <wp:positionV relativeFrom="paragraph">
                  <wp:posOffset>6350</wp:posOffset>
                </wp:positionV>
                <wp:extent cx="1449238" cy="1262643"/>
                <wp:effectExtent l="0" t="0" r="17780" b="13970"/>
                <wp:wrapNone/>
                <wp:docPr id="1113" name="Diamond 1113"/>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A1802D3" w14:textId="77777777" w:rsidR="00944514" w:rsidRPr="00FF4556" w:rsidRDefault="00944514" w:rsidP="00E75347">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9B93E" id="Diamond 1113" o:spid="_x0000_s1272" type="#_x0000_t4" style="position:absolute;margin-left:40.5pt;margin-top:.5pt;width:114.1pt;height:99.4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" fillcolor="white [3201]" strokecolor="#4f81bd [3204]" strokeweight="0">
                <v:textbox>
                  <w:txbxContent>
                    <w:p w14:paraId="0A1802D3" w14:textId="77777777" w:rsidR="00944514" w:rsidRPr="00FF4556" w:rsidRDefault="00944514" w:rsidP="00E75347">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r>
        <w:t xml:space="preserve">        </w:t>
      </w:r>
    </w:p>
    <w:p w14:paraId="2931B1DA" w14:textId="77777777" w:rsidR="00E75347" w:rsidRDefault="00E75347" w:rsidP="00E75347"/>
    <w:p w14:paraId="7280CDD6" w14:textId="77777777" w:rsidR="00E75347" w:rsidRDefault="00E75347" w:rsidP="00E75347">
      <w:r>
        <w:t xml:space="preserve">       </w:t>
      </w:r>
      <w:r w:rsidRPr="00FF4556">
        <w:rPr>
          <w:rFonts w:asciiTheme="minorHAnsi" w:hAnsiTheme="minorHAnsi" w:cs="Arial"/>
          <w:szCs w:val="24"/>
        </w:rPr>
        <w:t>No</w:t>
      </w:r>
    </w:p>
    <w:p w14:paraId="52657C2F" w14:textId="77777777" w:rsidR="00E75347" w:rsidRDefault="00E75347" w:rsidP="00E75347">
      <w:r>
        <w:rPr>
          <w:noProof/>
          <w:lang w:val="en-US"/>
        </w:rPr>
        <mc:AlternateContent>
          <mc:Choice Requires="wps">
            <w:drawing>
              <wp:anchor distT="0" distB="0" distL="114300" distR="114300" simplePos="0" relativeHeight="252698624" behindDoc="0" locked="0" layoutInCell="1" allowOverlap="1" wp14:anchorId="1F442E41" wp14:editId="15AF4404">
                <wp:simplePos x="0" y="0"/>
                <wp:positionH relativeFrom="column">
                  <wp:posOffset>219075</wp:posOffset>
                </wp:positionH>
                <wp:positionV relativeFrom="paragraph">
                  <wp:posOffset>76200</wp:posOffset>
                </wp:positionV>
                <wp:extent cx="304800" cy="0"/>
                <wp:effectExtent l="38100" t="76200" r="0" b="95250"/>
                <wp:wrapNone/>
                <wp:docPr id="1114" name="Straight Arrow Connector 1114"/>
                <wp:cNvGraphicFramePr/>
                <a:graphic xmlns:a="http://schemas.openxmlformats.org/drawingml/2006/main">
                  <a:graphicData uri="http://schemas.microsoft.com/office/word/2010/wordprocessingShape">
                    <wps:wsp>
                      <wps:cNvCnPr/>
                      <wps:spPr>
                        <a:xfrm flipH="1">
                          <a:off x="0" y="0"/>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8A6EAF" id="Straight Arrow Connector 1114" o:spid="_x0000_s1026" type="#_x0000_t32" style="position:absolute;margin-left:17.25pt;margin-top:6pt;width:24pt;height:0;flip:x;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" strokecolor="#4579b8 [3044]">
                <v:stroke endarrow="block"/>
              </v:shape>
            </w:pict>
          </mc:Fallback>
        </mc:AlternateContent>
      </w:r>
    </w:p>
    <w:p w14:paraId="1A59F137" w14:textId="77777777" w:rsidR="00E75347" w:rsidRPr="00755387" w:rsidRDefault="00E75347" w:rsidP="00E75347">
      <w:pPr>
        <w:tabs>
          <w:tab w:val="left" w:pos="6615"/>
        </w:tabs>
        <w:rPr>
          <w:rFonts w:ascii="Arial" w:hAnsi="Arial" w:cs="Arial"/>
          <w:sz w:val="20"/>
        </w:rPr>
      </w:pPr>
      <w:r>
        <w:t xml:space="preserve">       </w:t>
      </w:r>
      <w:r w:rsidRPr="00755387">
        <w:rPr>
          <w:rFonts w:ascii="Arial" w:hAnsi="Arial" w:cs="Arial"/>
          <w:sz w:val="20"/>
        </w:rPr>
        <w:t xml:space="preserve">Send          </w:t>
      </w:r>
    </w:p>
    <w:p w14:paraId="0787922B" w14:textId="77777777" w:rsidR="00E75347" w:rsidRPr="00755387" w:rsidRDefault="00E75347" w:rsidP="00E75347">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error </w:t>
      </w:r>
    </w:p>
    <w:p w14:paraId="4C46D7B5" w14:textId="76FF1E29" w:rsidR="00EC45E8" w:rsidRDefault="00E75347" w:rsidP="00E75347">
      <w:pPr>
        <w:tabs>
          <w:tab w:val="left" w:pos="6090"/>
        </w:tabs>
        <w:rPr>
          <w:rFonts w:ascii="Arial" w:hAnsi="Arial" w:cs="Arial"/>
        </w:rPr>
      </w:pPr>
      <w:r>
        <w:rPr>
          <w:rFonts w:ascii="Arial" w:hAnsi="Arial" w:cs="Arial"/>
          <w:sz w:val="20"/>
        </w:rPr>
        <w:t xml:space="preserve">       </w:t>
      </w:r>
      <w:r w:rsidRPr="00755387">
        <w:rPr>
          <w:rFonts w:ascii="Arial" w:hAnsi="Arial" w:cs="Arial"/>
          <w:sz w:val="20"/>
        </w:rPr>
        <w:t xml:space="preserve">as final                                    </w:t>
      </w:r>
    </w:p>
    <w:p w14:paraId="1CD3E5B2" w14:textId="7567284B" w:rsidR="00E75347" w:rsidRDefault="00E75347" w:rsidP="00E75347">
      <w:pPr>
        <w:tabs>
          <w:tab w:val="left" w:pos="6090"/>
        </w:tabs>
        <w:rPr>
          <w:rFonts w:ascii="Arial" w:hAnsi="Arial" w:cs="Arial"/>
        </w:rPr>
      </w:pPr>
    </w:p>
    <w:p w14:paraId="54CE1D49" w14:textId="741B27DA" w:rsidR="00EC45E8" w:rsidRDefault="00E75347" w:rsidP="00EC45E8">
      <w:pPr>
        <w:autoSpaceDE w:val="0"/>
        <w:autoSpaceDN w:val="0"/>
        <w:adjustRightInd w:val="0"/>
      </w:pPr>
      <w:r>
        <w:t xml:space="preserve">                                       Yes</w:t>
      </w:r>
    </w:p>
    <w:p w14:paraId="575B740F" w14:textId="62B6643D" w:rsidR="00A86664" w:rsidRDefault="00A86664" w:rsidP="00EC45E8">
      <w:pPr>
        <w:autoSpaceDE w:val="0"/>
        <w:autoSpaceDN w:val="0"/>
        <w:adjustRightInd w:val="0"/>
      </w:pPr>
    </w:p>
    <w:p w14:paraId="5E26EB88" w14:textId="563EA903" w:rsidR="00EC45E8" w:rsidRDefault="00EC45E8" w:rsidP="00EC45E8">
      <w:pPr>
        <w:autoSpaceDE w:val="0"/>
        <w:autoSpaceDN w:val="0"/>
        <w:adjustRightInd w:val="0"/>
      </w:pPr>
    </w:p>
    <w:p w14:paraId="1626BA18" w14:textId="3CE6CA5B" w:rsidR="00EC45E8" w:rsidRPr="00215EAC" w:rsidRDefault="00074B9D" w:rsidP="00EC45E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675072" behindDoc="0" locked="0" layoutInCell="1" allowOverlap="1" wp14:anchorId="2B039B9A" wp14:editId="4B7F4444">
                <wp:simplePos x="0" y="0"/>
                <wp:positionH relativeFrom="page">
                  <wp:align>right</wp:align>
                </wp:positionH>
                <wp:positionV relativeFrom="paragraph">
                  <wp:posOffset>-95885</wp:posOffset>
                </wp:positionV>
                <wp:extent cx="771525" cy="716280"/>
                <wp:effectExtent l="0" t="0" r="28575" b="26670"/>
                <wp:wrapNone/>
                <wp:docPr id="1075" name="Rectangle 1075"/>
                <wp:cNvGraphicFramePr/>
                <a:graphic xmlns:a="http://schemas.openxmlformats.org/drawingml/2006/main">
                  <a:graphicData uri="http://schemas.microsoft.com/office/word/2010/wordprocessingShape">
                    <wps:wsp>
                      <wps:cNvSpPr/>
                      <wps:spPr>
                        <a:xfrm>
                          <a:off x="0" y="0"/>
                          <a:ext cx="771525" cy="716280"/>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83F8362" w14:textId="77777777" w:rsidR="00944514" w:rsidRDefault="00944514" w:rsidP="00EC45E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39B9A" id="Rectangle 1075" o:spid="_x0000_s1273" style="position:absolute;left:0;text-align:left;margin-left:9.55pt;margin-top:-7.55pt;width:60.75pt;height:56.4pt;z-index:2526750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" fillcolor="#8064a2 [3207]" strokecolor="#3f3151 [1607]" strokeweight="1pt">
                <v:textbox>
                  <w:txbxContent>
                    <w:p w14:paraId="283F8362" w14:textId="77777777" w:rsidR="00944514" w:rsidRDefault="00944514" w:rsidP="00EC45E8">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674048" behindDoc="0" locked="0" layoutInCell="1" allowOverlap="1" wp14:anchorId="5C3A4FC6" wp14:editId="0C177895">
                <wp:simplePos x="0" y="0"/>
                <wp:positionH relativeFrom="column">
                  <wp:posOffset>2409825</wp:posOffset>
                </wp:positionH>
                <wp:positionV relativeFrom="paragraph">
                  <wp:posOffset>-3175</wp:posOffset>
                </wp:positionV>
                <wp:extent cx="1257300" cy="640080"/>
                <wp:effectExtent l="0" t="0" r="19050" b="26670"/>
                <wp:wrapNone/>
                <wp:docPr id="1076" name="Rectangle 1076"/>
                <wp:cNvGraphicFramePr/>
                <a:graphic xmlns:a="http://schemas.openxmlformats.org/drawingml/2006/main">
                  <a:graphicData uri="http://schemas.microsoft.com/office/word/2010/wordprocessingShape">
                    <wps:wsp>
                      <wps:cNvSpPr/>
                      <wps:spPr>
                        <a:xfrm>
                          <a:off x="0" y="0"/>
                          <a:ext cx="1257300" cy="640080"/>
                        </a:xfrm>
                        <a:prstGeom prst="rect">
                          <a:avLst/>
                        </a:prstGeom>
                        <a:solidFill>
                          <a:schemeClr val="accent2"/>
                        </a:solidFill>
                      </wps:spPr>
                      <wps:style>
                        <a:lnRef idx="2">
                          <a:schemeClr val="accent6">
                            <a:shade val="50000"/>
                          </a:schemeClr>
                        </a:lnRef>
                        <a:fillRef idx="1">
                          <a:schemeClr val="accent6"/>
                        </a:fillRef>
                        <a:effectRef idx="0">
                          <a:schemeClr val="accent6"/>
                        </a:effectRef>
                        <a:fontRef idx="minor">
                          <a:schemeClr val="lt1"/>
                        </a:fontRef>
                      </wps:style>
                      <wps:txbx>
                        <w:txbxContent>
                          <w:p w14:paraId="27A001DF" w14:textId="77777777" w:rsidR="00944514" w:rsidRDefault="00944514" w:rsidP="00EC45E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A4FC6" id="Rectangle 1076" o:spid="_x0000_s1274" style="position:absolute;left:0;text-align:left;margin-left:189.75pt;margin-top:-.25pt;width:99pt;height:50.4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" fillcolor="#c0504d [3205]" strokecolor="#974706 [1609]" strokeweight="2pt">
                <v:textbox>
                  <w:txbxContent>
                    <w:p w14:paraId="27A001DF" w14:textId="77777777" w:rsidR="00944514" w:rsidRDefault="00944514" w:rsidP="00EC45E8">
                      <w:pPr>
                        <w:jc w:val="center"/>
                      </w:pPr>
                      <w:r>
                        <w:t>Legato AT Server</w:t>
                      </w:r>
                    </w:p>
                  </w:txbxContent>
                </v:textbox>
              </v:rect>
            </w:pict>
          </mc:Fallback>
        </mc:AlternateContent>
      </w:r>
      <w:r w:rsidR="00EC45E8" w:rsidRPr="00215EAC">
        <w:rPr>
          <w:rFonts w:ascii="Arial" w:hAnsi="Arial" w:cs="Arial"/>
          <w:noProof/>
          <w:lang w:val="en-US"/>
        </w:rPr>
        <mc:AlternateContent>
          <mc:Choice Requires="wps">
            <w:drawing>
              <wp:anchor distT="0" distB="0" distL="114300" distR="114300" simplePos="0" relativeHeight="252685312" behindDoc="0" locked="0" layoutInCell="1" allowOverlap="1" wp14:anchorId="32DFB36F" wp14:editId="4AF37F0B">
                <wp:simplePos x="0" y="0"/>
                <wp:positionH relativeFrom="column">
                  <wp:posOffset>4914900</wp:posOffset>
                </wp:positionH>
                <wp:positionV relativeFrom="paragraph">
                  <wp:posOffset>-38100</wp:posOffset>
                </wp:positionV>
                <wp:extent cx="819150" cy="640080"/>
                <wp:effectExtent l="57150" t="38100" r="76200" b="102870"/>
                <wp:wrapNone/>
                <wp:docPr id="1077" name="Rectangle 1077"/>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5397AF34" w14:textId="77777777" w:rsidR="00944514" w:rsidRDefault="00944514" w:rsidP="00EC45E8">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FB36F" id="Rectangle 1077" o:spid="_x0000_s1275" style="position:absolute;left:0;text-align:left;margin-left:387pt;margin-top:-3pt;width:64.5pt;height:50.4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" fillcolor="#c0504d [3205]" strokecolor="#5a5a5a [2109]" strokeweight="1pt">
                <v:shadow on="t" color="black" opacity="24903f" origin=",.5" offset="0,.55556mm"/>
                <v:textbox>
                  <w:txbxContent>
                    <w:p w14:paraId="5397AF34" w14:textId="77777777" w:rsidR="00944514" w:rsidRDefault="00944514" w:rsidP="00EC45E8">
                      <w:pPr>
                        <w:jc w:val="center"/>
                      </w:pPr>
                      <w:r>
                        <w:t>Modem Service (mdc)</w:t>
                      </w:r>
                    </w:p>
                  </w:txbxContent>
                </v:textbox>
              </v:rect>
            </w:pict>
          </mc:Fallback>
        </mc:AlternateContent>
      </w:r>
      <w:r w:rsidR="00EC45E8" w:rsidRPr="00215EAC">
        <w:rPr>
          <w:rFonts w:ascii="Arial" w:hAnsi="Arial" w:cs="Arial"/>
          <w:noProof/>
          <w:lang w:val="en-US"/>
        </w:rPr>
        <mc:AlternateContent>
          <mc:Choice Requires="wps">
            <w:drawing>
              <wp:anchor distT="0" distB="0" distL="114300" distR="114300" simplePos="0" relativeHeight="252684288" behindDoc="0" locked="0" layoutInCell="1" allowOverlap="1" wp14:anchorId="7A5D9B0A" wp14:editId="7411CADC">
                <wp:simplePos x="0" y="0"/>
                <wp:positionH relativeFrom="column">
                  <wp:posOffset>3771900</wp:posOffset>
                </wp:positionH>
                <wp:positionV relativeFrom="paragraph">
                  <wp:posOffset>-19050</wp:posOffset>
                </wp:positionV>
                <wp:extent cx="942975" cy="640080"/>
                <wp:effectExtent l="0" t="0" r="28575" b="26670"/>
                <wp:wrapNone/>
                <wp:docPr id="1078" name="Rectangle 1078"/>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5650367" w14:textId="77777777" w:rsidR="00944514" w:rsidRDefault="00944514" w:rsidP="00EC45E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D9B0A" id="Rectangle 1078" o:spid="_x0000_s1276" style="position:absolute;left:0;text-align:left;margin-left:297pt;margin-top:-1.5pt;width:74.25pt;height:50.4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" fillcolor="#c0504d [3205]" strokecolor="#243f60 [1604]" strokeweight="1pt">
                <v:textbox>
                  <w:txbxContent>
                    <w:p w14:paraId="35650367" w14:textId="77777777" w:rsidR="00944514" w:rsidRDefault="00944514" w:rsidP="00EC45E8">
                      <w:pPr>
                        <w:jc w:val="center"/>
                      </w:pPr>
                      <w:r>
                        <w:t>Other Legato Services</w:t>
                      </w:r>
                    </w:p>
                  </w:txbxContent>
                </v:textbox>
              </v:rect>
            </w:pict>
          </mc:Fallback>
        </mc:AlternateContent>
      </w:r>
      <w:r w:rsidR="00EC45E8" w:rsidRPr="00215EAC">
        <w:rPr>
          <w:rFonts w:ascii="Arial" w:hAnsi="Arial" w:cs="Arial"/>
          <w:noProof/>
          <w:lang w:val="en-US"/>
        </w:rPr>
        <mc:AlternateContent>
          <mc:Choice Requires="wps">
            <w:drawing>
              <wp:anchor distT="0" distB="0" distL="114300" distR="114300" simplePos="0" relativeHeight="252672000" behindDoc="1" locked="0" layoutInCell="1" allowOverlap="1" wp14:anchorId="69A0606A" wp14:editId="07A19DA8">
                <wp:simplePos x="0" y="0"/>
                <wp:positionH relativeFrom="margin">
                  <wp:align>left</wp:align>
                </wp:positionH>
                <wp:positionV relativeFrom="paragraph">
                  <wp:posOffset>9525</wp:posOffset>
                </wp:positionV>
                <wp:extent cx="742950" cy="640080"/>
                <wp:effectExtent l="0" t="0" r="19050" b="26670"/>
                <wp:wrapTight wrapText="bothSides">
                  <wp:wrapPolygon edited="0">
                    <wp:start x="0" y="0"/>
                    <wp:lineTo x="0" y="21857"/>
                    <wp:lineTo x="21600" y="21857"/>
                    <wp:lineTo x="21600" y="0"/>
                    <wp:lineTo x="0" y="0"/>
                  </wp:wrapPolygon>
                </wp:wrapTight>
                <wp:docPr id="1079" name="Rectangle 1079"/>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277A422" w14:textId="77777777" w:rsidR="00944514" w:rsidRDefault="00944514" w:rsidP="00EC45E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0606A" id="Rectangle 1079" o:spid="_x0000_s1277" style="position:absolute;left:0;text-align:left;margin-left:0;margin-top:.75pt;width:58.5pt;height:50.4pt;z-index:-250644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" fillcolor="#f79646 [3209]" strokecolor="#5a5a5a [2109]" strokeweight="1pt">
                <v:textbox>
                  <w:txbxContent>
                    <w:p w14:paraId="6277A422" w14:textId="77777777" w:rsidR="00944514" w:rsidRDefault="00944514" w:rsidP="00EC45E8">
                      <w:pPr>
                        <w:jc w:val="center"/>
                      </w:pPr>
                      <w:r>
                        <w:t>Host with Linux OS</w:t>
                      </w:r>
                    </w:p>
                  </w:txbxContent>
                </v:textbox>
                <w10:wrap type="tight" anchorx="margin"/>
              </v:rect>
            </w:pict>
          </mc:Fallback>
        </mc:AlternateContent>
      </w:r>
      <w:r w:rsidR="00EC45E8" w:rsidRPr="00215EAC">
        <w:rPr>
          <w:rFonts w:ascii="Arial" w:hAnsi="Arial" w:cs="Arial"/>
          <w:noProof/>
          <w:lang w:val="en-US"/>
        </w:rPr>
        <mc:AlternateContent>
          <mc:Choice Requires="wps">
            <w:drawing>
              <wp:anchor distT="0" distB="0" distL="114300" distR="114300" simplePos="0" relativeHeight="252673024" behindDoc="0" locked="0" layoutInCell="1" allowOverlap="1" wp14:anchorId="34428EB0" wp14:editId="7868B925">
                <wp:simplePos x="0" y="0"/>
                <wp:positionH relativeFrom="column">
                  <wp:posOffset>895350</wp:posOffset>
                </wp:positionH>
                <wp:positionV relativeFrom="paragraph">
                  <wp:posOffset>0</wp:posOffset>
                </wp:positionV>
                <wp:extent cx="828675" cy="640080"/>
                <wp:effectExtent l="57150" t="38100" r="85725" b="102870"/>
                <wp:wrapNone/>
                <wp:docPr id="1080" name="Rectangle 1080"/>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1AAB55EC" w14:textId="77777777" w:rsidR="00944514" w:rsidRDefault="00944514" w:rsidP="00EC45E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28EB0" id="Rectangle 1080" o:spid="_x0000_s1278" style="position:absolute;left:0;text-align:left;margin-left:70.5pt;margin-top:0;width:65.25pt;height:50.4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JLID9OmAgAAsA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1AAB55EC" w14:textId="77777777" w:rsidR="00944514" w:rsidRDefault="00944514" w:rsidP="00EC45E8">
                      <w:pPr>
                        <w:jc w:val="center"/>
                      </w:pPr>
                      <w:r>
                        <w:t>Legato App</w:t>
                      </w:r>
                    </w:p>
                  </w:txbxContent>
                </v:textbox>
              </v: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9952" behindDoc="0" locked="0" layoutInCell="1" allowOverlap="1" wp14:anchorId="6493BE05" wp14:editId="12EDB025">
                <wp:simplePos x="0" y="0"/>
                <wp:positionH relativeFrom="margin">
                  <wp:align>right</wp:align>
                </wp:positionH>
                <wp:positionV relativeFrom="paragraph">
                  <wp:posOffset>9525</wp:posOffset>
                </wp:positionV>
                <wp:extent cx="361950" cy="504825"/>
                <wp:effectExtent l="0" t="0" r="0" b="9525"/>
                <wp:wrapNone/>
                <wp:docPr id="1081" name="Rounded Rectangle 108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B5CE4FD"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3BE05" id="Rounded Rectangle 1081" o:spid="_x0000_s1279" style="position:absolute;left:0;text-align:left;margin-left:-22.7pt;margin-top:.75pt;width:28.5pt;height:39.75pt;z-index:252669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bwHK8IICAABQ&#10;BQAADgAAAAAAAAAAAAAAAAAuAgAAZHJzL2Uyb0RvYy54bWxQSwECLQAUAAYACAAAACEAOJmnztkA&#10;AAAEAQAADwAAAAAAAAAAAAAAAADcBAAAZHJzL2Rvd25yZXYueG1sUEsFBgAAAAAEAAQA8wAAAOIF&#10;AAAAAA==&#10;" fillcolor="white [3201]" stroked="f" strokeweight="2pt">
                <v:textbox>
                  <w:txbxContent>
                    <w:p w14:paraId="7B5CE4FD" w14:textId="77777777" w:rsidR="00944514" w:rsidRPr="00B6176C" w:rsidRDefault="00944514" w:rsidP="00EC45E8">
                      <w:pPr>
                        <w:jc w:val="center"/>
                      </w:pPr>
                    </w:p>
                  </w:txbxContent>
                </v:textbox>
                <w10:wrap anchorx="margin"/>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70976" behindDoc="1" locked="0" layoutInCell="1" allowOverlap="1" wp14:anchorId="438B2540" wp14:editId="4C20EFBA">
                <wp:simplePos x="0" y="0"/>
                <wp:positionH relativeFrom="column">
                  <wp:posOffset>1438275</wp:posOffset>
                </wp:positionH>
                <wp:positionV relativeFrom="paragraph">
                  <wp:posOffset>4238625</wp:posOffset>
                </wp:positionV>
                <wp:extent cx="3048000" cy="304800"/>
                <wp:effectExtent l="0" t="0" r="0" b="0"/>
                <wp:wrapNone/>
                <wp:docPr id="1082" name="Rounded Rectangle 1082"/>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DD4F53" w14:textId="77777777" w:rsidR="00944514" w:rsidRPr="003B4DCF" w:rsidRDefault="00944514" w:rsidP="00EC45E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B2540" id="Rounded Rectangle 1082" o:spid="_x0000_s1280" style="position:absolute;left:0;text-align:left;margin-left:113.25pt;margin-top:333.75pt;width:240pt;height:24pt;z-index:-25064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DvElg5fwIA&#10;AFEFAAAOAAAAAAAAAAAAAAAAAC4CAABkcnMvZTJvRG9jLnhtbFBLAQItABQABgAIAAAAIQDZyEpe&#10;3gAAAAsBAAAPAAAAAAAAAAAAAAAAANkEAABkcnMvZG93bnJldi54bWxQSwUGAAAAAAQABADzAAAA&#10;5AUAAAAA&#10;" fillcolor="white [3201]" stroked="f" strokeweight="2pt">
                <v:textbox>
                  <w:txbxContent>
                    <w:p w14:paraId="14DD4F53" w14:textId="77777777" w:rsidR="00944514" w:rsidRPr="003B4DCF" w:rsidRDefault="00944514" w:rsidP="00EC45E8">
                      <w:pPr>
                        <w:jc w:val="center"/>
                        <w:rPr>
                          <w:rFonts w:ascii="Tahoma" w:hAnsi="Tahoma" w:cs="Tahoma"/>
                          <w:sz w:val="20"/>
                        </w:rPr>
                      </w:pPr>
                    </w:p>
                  </w:txbxContent>
                </v:textbox>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3808" behindDoc="1" locked="0" layoutInCell="1" allowOverlap="1" wp14:anchorId="2699867E" wp14:editId="6AC95408">
                <wp:simplePos x="0" y="0"/>
                <wp:positionH relativeFrom="column">
                  <wp:posOffset>962026</wp:posOffset>
                </wp:positionH>
                <wp:positionV relativeFrom="paragraph">
                  <wp:posOffset>809625</wp:posOffset>
                </wp:positionV>
                <wp:extent cx="3276600" cy="323850"/>
                <wp:effectExtent l="0" t="0" r="0" b="0"/>
                <wp:wrapNone/>
                <wp:docPr id="1083" name="Rounded Rectangle 1083"/>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446D364" w14:textId="77777777" w:rsidR="00944514" w:rsidRPr="00296A08" w:rsidRDefault="00944514" w:rsidP="00EC45E8">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99867E" id="Rounded Rectangle 1083" o:spid="_x0000_s1281" style="position:absolute;left:0;text-align:left;margin-left:75.75pt;margin-top:63.75pt;width:258pt;height:25.5pt;z-index:-25065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aztv&#10;0IYCAABRBQAADgAAAAAAAAAAAAAAAAAuAgAAZHJzL2Uyb0RvYy54bWxQSwECLQAUAAYACAAAACEA&#10;X/aPrNsAAAALAQAADwAAAAAAAAAAAAAAAADgBAAAZHJzL2Rvd25yZXYueG1sUEsFBgAAAAAEAAQA&#10;8wAAAOgFAAAAAA==&#10;" fillcolor="white [3201]" stroked="f" strokeweight="2pt">
                <v:textbox>
                  <w:txbxContent>
                    <w:p w14:paraId="6446D364" w14:textId="77777777" w:rsidR="00944514" w:rsidRPr="00296A08" w:rsidRDefault="00944514" w:rsidP="00EC45E8">
                      <w:pPr>
                        <w:jc w:val="center"/>
                        <w:rPr>
                          <w:rFonts w:ascii="Arial" w:hAnsi="Arial" w:cs="Arial"/>
                          <w:sz w:val="20"/>
                        </w:rPr>
                      </w:pPr>
                    </w:p>
                  </w:txbxContent>
                </v:textbox>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8928" behindDoc="0" locked="0" layoutInCell="1" allowOverlap="1" wp14:anchorId="48A9A2F4" wp14:editId="2EDD41C9">
                <wp:simplePos x="0" y="0"/>
                <wp:positionH relativeFrom="margin">
                  <wp:align>right</wp:align>
                </wp:positionH>
                <wp:positionV relativeFrom="paragraph">
                  <wp:posOffset>123825</wp:posOffset>
                </wp:positionV>
                <wp:extent cx="676275" cy="314325"/>
                <wp:effectExtent l="0" t="0" r="9525" b="9525"/>
                <wp:wrapNone/>
                <wp:docPr id="1084" name="Rounded Rectangle 1084"/>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365FAE"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A9A2F4" id="Rounded Rectangle 1084" o:spid="_x0000_s1282" style="position:absolute;left:0;text-align:left;margin-left:2.05pt;margin-top:9.75pt;width:53.25pt;height:24.75pt;z-index:252668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yJ8d44MC&#10;AABQBQAADgAAAAAAAAAAAAAAAAAuAgAAZHJzL2Uyb0RvYy54bWxQSwECLQAUAAYACAAAACEA6HUH&#10;gdsAAAAGAQAADwAAAAAAAAAAAAAAAADdBAAAZHJzL2Rvd25yZXYueG1sUEsFBgAAAAAEAAQA8wAA&#10;AOUFAAAAAA==&#10;" fillcolor="white [3201]" stroked="f" strokeweight="2pt">
                <v:textbox>
                  <w:txbxContent>
                    <w:p w14:paraId="0C365FAE" w14:textId="77777777" w:rsidR="00944514" w:rsidRPr="00B6176C" w:rsidRDefault="00944514" w:rsidP="00EC45E8">
                      <w:pPr>
                        <w:jc w:val="center"/>
                      </w:pPr>
                    </w:p>
                  </w:txbxContent>
                </v:textbox>
                <w10:wrap anchorx="margin"/>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7904" behindDoc="0" locked="0" layoutInCell="1" allowOverlap="1" wp14:anchorId="79317902" wp14:editId="79FC3C62">
                <wp:simplePos x="0" y="0"/>
                <wp:positionH relativeFrom="margin">
                  <wp:posOffset>2533650</wp:posOffset>
                </wp:positionH>
                <wp:positionV relativeFrom="paragraph">
                  <wp:posOffset>57150</wp:posOffset>
                </wp:positionV>
                <wp:extent cx="1114425" cy="495300"/>
                <wp:effectExtent l="0" t="0" r="9525" b="0"/>
                <wp:wrapNone/>
                <wp:docPr id="1085" name="Rounded Rectangle 108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50A5B65"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17902" id="Rounded Rectangle 1085" o:spid="_x0000_s1283" style="position:absolute;left:0;text-align:left;margin-left:199.5pt;margin-top:4.5pt;width:87.75pt;height:39pt;z-index:25266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HIn&#10;GpqEAgAAUQUAAA4AAAAAAAAAAAAAAAAALgIAAGRycy9lMm9Eb2MueG1sUEsBAi0AFAAGAAgAAAAh&#10;AJw7qffeAAAACAEAAA8AAAAAAAAAAAAAAAAA3gQAAGRycy9kb3ducmV2LnhtbFBLBQYAAAAABAAE&#10;APMAAADpBQAAAAA=&#10;" fillcolor="white [3201]" stroked="f" strokeweight="2pt">
                <v:textbox>
                  <w:txbxContent>
                    <w:p w14:paraId="550A5B65" w14:textId="77777777" w:rsidR="00944514" w:rsidRPr="00B6176C" w:rsidRDefault="00944514" w:rsidP="00EC45E8">
                      <w:pPr>
                        <w:jc w:val="center"/>
                      </w:pPr>
                    </w:p>
                  </w:txbxContent>
                </v:textbox>
                <w10:wrap anchorx="margin"/>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5856" behindDoc="0" locked="0" layoutInCell="1" allowOverlap="1" wp14:anchorId="5CA562C7" wp14:editId="4FCB4AC7">
                <wp:simplePos x="0" y="0"/>
                <wp:positionH relativeFrom="column">
                  <wp:posOffset>552450</wp:posOffset>
                </wp:positionH>
                <wp:positionV relativeFrom="paragraph">
                  <wp:posOffset>9525</wp:posOffset>
                </wp:positionV>
                <wp:extent cx="533400" cy="314325"/>
                <wp:effectExtent l="0" t="0" r="0" b="9525"/>
                <wp:wrapNone/>
                <wp:docPr id="1086" name="Rounded Rectangle 108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ACD9488"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A562C7" id="Rounded Rectangle 1086" o:spid="_x0000_s1284" style="position:absolute;left:0;text-align:left;margin-left:43.5pt;margin-top:.75pt;width:42pt;height:24.75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m8GQpggIA&#10;AFAFAAAOAAAAAAAAAAAAAAAAAC4CAABkcnMvZTJvRG9jLnhtbFBLAQItABQABgAIAAAAIQDSoU39&#10;2wAAAAcBAAAPAAAAAAAAAAAAAAAAANwEAABkcnMvZG93bnJldi54bWxQSwUGAAAAAAQABADzAAAA&#10;5AUAAAAA&#10;" fillcolor="white [3201]" stroked="f" strokeweight="2pt">
                <v:textbox>
                  <w:txbxContent>
                    <w:p w14:paraId="6ACD9488" w14:textId="77777777" w:rsidR="00944514" w:rsidRPr="00B6176C" w:rsidRDefault="00944514" w:rsidP="00EC45E8">
                      <w:pPr>
                        <w:jc w:val="center"/>
                      </w:pPr>
                    </w:p>
                  </w:txbxContent>
                </v:textbox>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6880" behindDoc="0" locked="0" layoutInCell="1" allowOverlap="1" wp14:anchorId="45009001" wp14:editId="41A15CCA">
                <wp:simplePos x="0" y="0"/>
                <wp:positionH relativeFrom="margin">
                  <wp:align>left</wp:align>
                </wp:positionH>
                <wp:positionV relativeFrom="paragraph">
                  <wp:posOffset>9525</wp:posOffset>
                </wp:positionV>
                <wp:extent cx="533400" cy="314325"/>
                <wp:effectExtent l="0" t="0" r="0" b="9525"/>
                <wp:wrapNone/>
                <wp:docPr id="1087" name="Rounded Rectangle 108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82C18D" w14:textId="77777777" w:rsidR="00944514" w:rsidRPr="00B6176C" w:rsidRDefault="00944514" w:rsidP="00EC45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009001" id="Rounded Rectangle 1087" o:spid="_x0000_s1285" style="position:absolute;left:0;text-align:left;margin-left:0;margin-top:.75pt;width:42pt;height:24.75pt;z-index:252666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NGUqj2DAgAA&#10;UAUAAA4AAAAAAAAAAAAAAAAALgIAAGRycy9lMm9Eb2MueG1sUEsBAi0AFAAGAAgAAAAhABtuHf7Z&#10;AAAABAEAAA8AAAAAAAAAAAAAAAAA3QQAAGRycy9kb3ducmV2LnhtbFBLBQYAAAAABAAEAPMAAADj&#10;BQAAAAA=&#10;" fillcolor="white [3201]" stroked="f" strokeweight="2pt">
                <v:textbox>
                  <w:txbxContent>
                    <w:p w14:paraId="7882C18D" w14:textId="77777777" w:rsidR="00944514" w:rsidRPr="00B6176C" w:rsidRDefault="00944514" w:rsidP="00EC45E8">
                      <w:pPr>
                        <w:jc w:val="center"/>
                      </w:pPr>
                    </w:p>
                  </w:txbxContent>
                </v:textbox>
                <w10:wrap anchorx="margin"/>
              </v:roundrect>
            </w:pict>
          </mc:Fallback>
        </mc:AlternateContent>
      </w:r>
      <w:r w:rsidR="00EC45E8" w:rsidRPr="00215EAC">
        <w:rPr>
          <w:rFonts w:ascii="Arial" w:hAnsi="Arial" w:cs="Arial"/>
          <w:noProof/>
          <w:lang w:val="en-US"/>
        </w:rPr>
        <mc:AlternateContent>
          <mc:Choice Requires="wps">
            <w:drawing>
              <wp:anchor distT="0" distB="0" distL="114300" distR="114300" simplePos="0" relativeHeight="252664832" behindDoc="0" locked="0" layoutInCell="1" allowOverlap="1" wp14:anchorId="667196D5" wp14:editId="2EB46756">
                <wp:simplePos x="0" y="0"/>
                <wp:positionH relativeFrom="column">
                  <wp:posOffset>714375</wp:posOffset>
                </wp:positionH>
                <wp:positionV relativeFrom="paragraph">
                  <wp:posOffset>8791575</wp:posOffset>
                </wp:positionV>
                <wp:extent cx="1771650" cy="333375"/>
                <wp:effectExtent l="0" t="0" r="0" b="9525"/>
                <wp:wrapNone/>
                <wp:docPr id="1088" name="Rounded Rectangle 108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C143E6B" w14:textId="77777777" w:rsidR="00944514" w:rsidRDefault="00944514" w:rsidP="00EC45E8">
                            <w:pPr>
                              <w:jc w:val="center"/>
                              <w:rPr>
                                <w:rFonts w:ascii="Tahoma" w:hAnsi="Tahoma" w:cs="Tahoma"/>
                                <w:sz w:val="20"/>
                              </w:rPr>
                            </w:pPr>
                          </w:p>
                          <w:p w14:paraId="1FAB4FC3" w14:textId="77777777" w:rsidR="00944514" w:rsidRDefault="00944514" w:rsidP="00EC45E8">
                            <w:pPr>
                              <w:jc w:val="center"/>
                              <w:rPr>
                                <w:rFonts w:ascii="Tahoma" w:hAnsi="Tahoma" w:cs="Tahoma"/>
                                <w:sz w:val="20"/>
                              </w:rPr>
                            </w:pPr>
                          </w:p>
                          <w:p w14:paraId="0A1FAADC" w14:textId="77777777" w:rsidR="00944514" w:rsidRDefault="00944514" w:rsidP="00EC45E8">
                            <w:pPr>
                              <w:jc w:val="center"/>
                              <w:rPr>
                                <w:rFonts w:ascii="Tahoma" w:hAnsi="Tahoma" w:cs="Tahoma"/>
                                <w:sz w:val="20"/>
                              </w:rPr>
                            </w:pPr>
                          </w:p>
                          <w:p w14:paraId="7BEA642E" w14:textId="77777777" w:rsidR="00944514" w:rsidRDefault="00944514" w:rsidP="00EC45E8">
                            <w:pPr>
                              <w:jc w:val="center"/>
                              <w:rPr>
                                <w:rFonts w:ascii="Tahoma" w:hAnsi="Tahoma" w:cs="Tahoma"/>
                                <w:sz w:val="20"/>
                              </w:rPr>
                            </w:pPr>
                          </w:p>
                          <w:p w14:paraId="6A1223A2" w14:textId="77777777" w:rsidR="00944514" w:rsidRPr="003B4DCF" w:rsidRDefault="00944514" w:rsidP="00EC45E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7196D5" id="Rounded Rectangle 1088" o:spid="_x0000_s1286" style="position:absolute;left:0;text-align:left;margin-left:56.25pt;margin-top:692.25pt;width:139.5pt;height:26.25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6uabO&#10;ggIAAFEFAAAOAAAAAAAAAAAAAAAAAC4CAABkcnMvZTJvRG9jLnhtbFBLAQItABQABgAIAAAAIQBF&#10;Blh63gAAAA0BAAAPAAAAAAAAAAAAAAAAANwEAABkcnMvZG93bnJldi54bWxQSwUGAAAAAAQABADz&#10;AAAA5wUAAAAA&#10;" fillcolor="white [3201]" stroked="f" strokeweight="2pt">
                <v:textbox>
                  <w:txbxContent>
                    <w:p w14:paraId="2C143E6B" w14:textId="77777777" w:rsidR="00944514" w:rsidRDefault="00944514" w:rsidP="00EC45E8">
                      <w:pPr>
                        <w:jc w:val="center"/>
                        <w:rPr>
                          <w:rFonts w:ascii="Tahoma" w:hAnsi="Tahoma" w:cs="Tahoma"/>
                          <w:sz w:val="20"/>
                        </w:rPr>
                      </w:pPr>
                    </w:p>
                    <w:p w14:paraId="1FAB4FC3" w14:textId="77777777" w:rsidR="00944514" w:rsidRDefault="00944514" w:rsidP="00EC45E8">
                      <w:pPr>
                        <w:jc w:val="center"/>
                        <w:rPr>
                          <w:rFonts w:ascii="Tahoma" w:hAnsi="Tahoma" w:cs="Tahoma"/>
                          <w:sz w:val="20"/>
                        </w:rPr>
                      </w:pPr>
                    </w:p>
                    <w:p w14:paraId="0A1FAADC" w14:textId="77777777" w:rsidR="00944514" w:rsidRDefault="00944514" w:rsidP="00EC45E8">
                      <w:pPr>
                        <w:jc w:val="center"/>
                        <w:rPr>
                          <w:rFonts w:ascii="Tahoma" w:hAnsi="Tahoma" w:cs="Tahoma"/>
                          <w:sz w:val="20"/>
                        </w:rPr>
                      </w:pPr>
                    </w:p>
                    <w:p w14:paraId="7BEA642E" w14:textId="77777777" w:rsidR="00944514" w:rsidRDefault="00944514" w:rsidP="00EC45E8">
                      <w:pPr>
                        <w:jc w:val="center"/>
                        <w:rPr>
                          <w:rFonts w:ascii="Tahoma" w:hAnsi="Tahoma" w:cs="Tahoma"/>
                          <w:sz w:val="20"/>
                        </w:rPr>
                      </w:pPr>
                    </w:p>
                    <w:p w14:paraId="6A1223A2" w14:textId="77777777" w:rsidR="00944514" w:rsidRPr="003B4DCF" w:rsidRDefault="00944514" w:rsidP="00EC45E8">
                      <w:pPr>
                        <w:jc w:val="center"/>
                        <w:rPr>
                          <w:rFonts w:ascii="Tahoma" w:hAnsi="Tahoma" w:cs="Tahoma"/>
                          <w:sz w:val="20"/>
                        </w:rPr>
                      </w:pPr>
                    </w:p>
                  </w:txbxContent>
                </v:textbox>
              </v:roundrect>
            </w:pict>
          </mc:Fallback>
        </mc:AlternateContent>
      </w:r>
      <w:r w:rsidR="00EC45E8" w:rsidRPr="00215EAC">
        <w:rPr>
          <w:rFonts w:ascii="Arial" w:hAnsi="Arial" w:cs="Arial"/>
        </w:rPr>
        <w:t xml:space="preserve">                                                         </w:t>
      </w:r>
    </w:p>
    <w:p w14:paraId="66BDF499" w14:textId="77777777" w:rsidR="00EC45E8" w:rsidRPr="00215EAC" w:rsidRDefault="00EC45E8" w:rsidP="00EC45E8">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678144" behindDoc="0" locked="0" layoutInCell="1" allowOverlap="1" wp14:anchorId="59ED0EAE" wp14:editId="76590B24">
                <wp:simplePos x="0" y="0"/>
                <wp:positionH relativeFrom="column">
                  <wp:posOffset>1257300</wp:posOffset>
                </wp:positionH>
                <wp:positionV relativeFrom="paragraph">
                  <wp:posOffset>161925</wp:posOffset>
                </wp:positionV>
                <wp:extent cx="19050" cy="7132320"/>
                <wp:effectExtent l="0" t="0" r="19050" b="30480"/>
                <wp:wrapNone/>
                <wp:docPr id="1089" name="Straight Connector 1089"/>
                <wp:cNvGraphicFramePr/>
                <a:graphic xmlns:a="http://schemas.openxmlformats.org/drawingml/2006/main">
                  <a:graphicData uri="http://schemas.microsoft.com/office/word/2010/wordprocessingShape">
                    <wps:wsp>
                      <wps:cNvCnPr/>
                      <wps:spPr>
                        <a:xfrm flipH="1">
                          <a:off x="0" y="0"/>
                          <a:ext cx="1905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C0804A" id="Straight Connector 1089" o:spid="_x0000_s1026" style="position:absolute;flip:x;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81216" behindDoc="0" locked="0" layoutInCell="1" allowOverlap="1" wp14:anchorId="510D4D6D" wp14:editId="0660376D">
                <wp:simplePos x="0" y="0"/>
                <wp:positionH relativeFrom="column">
                  <wp:posOffset>5353050</wp:posOffset>
                </wp:positionH>
                <wp:positionV relativeFrom="paragraph">
                  <wp:posOffset>152400</wp:posOffset>
                </wp:positionV>
                <wp:extent cx="0" cy="7132320"/>
                <wp:effectExtent l="0" t="0" r="19050" b="30480"/>
                <wp:wrapNone/>
                <wp:docPr id="1090" name="Straight Connector 1090"/>
                <wp:cNvGraphicFramePr/>
                <a:graphic xmlns:a="http://schemas.openxmlformats.org/drawingml/2006/main">
                  <a:graphicData uri="http://schemas.microsoft.com/office/word/2010/wordprocessingShape">
                    <wps:wsp>
                      <wps:cNvCnPr/>
                      <wps:spPr>
                        <a:xfrm>
                          <a:off x="0" y="0"/>
                          <a:ext cx="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A3B7B" id="Straight Connector 1090" o:spid="_x0000_s1026" style="position:absolute;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&#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79168" behindDoc="0" locked="0" layoutInCell="1" allowOverlap="1" wp14:anchorId="343B087F" wp14:editId="57C1B6F1">
                <wp:simplePos x="0" y="0"/>
                <wp:positionH relativeFrom="column">
                  <wp:posOffset>4371975</wp:posOffset>
                </wp:positionH>
                <wp:positionV relativeFrom="paragraph">
                  <wp:posOffset>180975</wp:posOffset>
                </wp:positionV>
                <wp:extent cx="0" cy="7132320"/>
                <wp:effectExtent l="0" t="0" r="19050" b="30480"/>
                <wp:wrapNone/>
                <wp:docPr id="1091" name="Straight Connector 1091"/>
                <wp:cNvGraphicFramePr/>
                <a:graphic xmlns:a="http://schemas.openxmlformats.org/drawingml/2006/main">
                  <a:graphicData uri="http://schemas.microsoft.com/office/word/2010/wordprocessingShape">
                    <wps:wsp>
                      <wps:cNvCnPr/>
                      <wps:spPr>
                        <a:xfrm>
                          <a:off x="0" y="0"/>
                          <a:ext cx="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C375E" id="Straight Connector 1091" o:spid="_x0000_s1026" style="position:absolute;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" strokecolor="#4579b8 [3044]"/>
            </w:pict>
          </mc:Fallback>
        </mc:AlternateContent>
      </w:r>
    </w:p>
    <w:p w14:paraId="205D6F2B" w14:textId="77777777" w:rsidR="00EC45E8" w:rsidRPr="00215EAC" w:rsidRDefault="00EC45E8" w:rsidP="00EC45E8">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3B7E9971" w14:textId="77777777" w:rsidR="00EC45E8" w:rsidRPr="00215EAC" w:rsidRDefault="00EC45E8" w:rsidP="00EC45E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677120" behindDoc="0" locked="0" layoutInCell="1" allowOverlap="1" wp14:anchorId="3D942E57" wp14:editId="78C2A3EE">
                <wp:simplePos x="0" y="0"/>
                <wp:positionH relativeFrom="column">
                  <wp:posOffset>6219825</wp:posOffset>
                </wp:positionH>
                <wp:positionV relativeFrom="paragraph">
                  <wp:posOffset>156845</wp:posOffset>
                </wp:positionV>
                <wp:extent cx="0" cy="6768465"/>
                <wp:effectExtent l="0" t="0" r="19050" b="32385"/>
                <wp:wrapNone/>
                <wp:docPr id="1092" name="Straight Connector 1092"/>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ED42A" id="Straight Connector 1092" o:spid="_x0000_s1026" style="position:absolute;z-index:25267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75pt,12.35pt" to="489.75pt,5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676096" behindDoc="1" locked="0" layoutInCell="1" allowOverlap="1" wp14:anchorId="5E17E9FB" wp14:editId="2A70FEB6">
                <wp:simplePos x="0" y="0"/>
                <wp:positionH relativeFrom="column">
                  <wp:posOffset>295275</wp:posOffset>
                </wp:positionH>
                <wp:positionV relativeFrom="paragraph">
                  <wp:posOffset>12700</wp:posOffset>
                </wp:positionV>
                <wp:extent cx="9525" cy="7008495"/>
                <wp:effectExtent l="0" t="0" r="28575" b="20955"/>
                <wp:wrapNone/>
                <wp:docPr id="1093" name="Straight Connector 1093"/>
                <wp:cNvGraphicFramePr/>
                <a:graphic xmlns:a="http://schemas.openxmlformats.org/drawingml/2006/main">
                  <a:graphicData uri="http://schemas.microsoft.com/office/word/2010/wordprocessingShape">
                    <wps:wsp>
                      <wps:cNvCnPr/>
                      <wps:spPr>
                        <a:xfrm flipH="1">
                          <a:off x="0" y="0"/>
                          <a:ext cx="9525" cy="7008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2A514" id="Straight Connector 1093" o:spid="_x0000_s1026" style="position:absolute;flip:x;z-index:-2506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pt" to="24pt,5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" strokecolor="#4579b8 [3044]"/>
            </w:pict>
          </mc:Fallback>
        </mc:AlternateContent>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31BB8653" w14:textId="4A87A14D" w:rsidR="00EC45E8" w:rsidRPr="00215EAC" w:rsidRDefault="00EC45E8" w:rsidP="00EC45E8">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691456" behindDoc="0" locked="0" layoutInCell="1" allowOverlap="1" wp14:anchorId="5892E6F4" wp14:editId="16B30E36">
                <wp:simplePos x="0" y="0"/>
                <wp:positionH relativeFrom="column">
                  <wp:posOffset>3076575</wp:posOffset>
                </wp:positionH>
                <wp:positionV relativeFrom="paragraph">
                  <wp:posOffset>11430</wp:posOffset>
                </wp:positionV>
                <wp:extent cx="9525" cy="6884670"/>
                <wp:effectExtent l="0" t="0" r="28575" b="30480"/>
                <wp:wrapNone/>
                <wp:docPr id="1094" name="Straight Connector 1094"/>
                <wp:cNvGraphicFramePr/>
                <a:graphic xmlns:a="http://schemas.openxmlformats.org/drawingml/2006/main">
                  <a:graphicData uri="http://schemas.microsoft.com/office/word/2010/wordprocessingShape">
                    <wps:wsp>
                      <wps:cNvCnPr/>
                      <wps:spPr>
                        <a:xfrm flipH="1">
                          <a:off x="0" y="0"/>
                          <a:ext cx="9525" cy="6884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6FA9B" id="Straight Connector 1094" o:spid="_x0000_s1026" style="position:absolute;flip:x;z-index:252691456;visibility:visible;mso-wrap-style:square;mso-wrap-distance-left:9pt;mso-wrap-distance-top:0;mso-wrap-distance-right:9pt;mso-wrap-distance-bottom:0;mso-position-horizontal:absolute;mso-position-horizontal-relative:text;mso-position-vertical:absolute;mso-position-vertical-relative:text" from="242.25pt,.9pt" to="243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" strokecolor="#4579b8 [3044]"/>
            </w:pict>
          </mc:Fallback>
        </mc:AlternateContent>
      </w:r>
    </w:p>
    <w:p w14:paraId="39878B90" w14:textId="77777777" w:rsidR="00E75347" w:rsidRPr="00755387" w:rsidRDefault="00E75347" w:rsidP="00E75347">
      <w:pPr>
        <w:tabs>
          <w:tab w:val="left" w:pos="6615"/>
        </w:tabs>
        <w:rPr>
          <w:rFonts w:ascii="Arial" w:hAnsi="Arial" w:cs="Arial"/>
          <w:sz w:val="20"/>
        </w:rPr>
      </w:pPr>
      <w:r>
        <w:rPr>
          <w:rFonts w:ascii="Arial" w:hAnsi="Arial" w:cs="Arial"/>
          <w:sz w:val="20"/>
        </w:rPr>
        <w:t xml:space="preserve">         Send OK</w:t>
      </w:r>
      <w:r w:rsidRPr="00755387">
        <w:rPr>
          <w:rFonts w:ascii="Arial" w:hAnsi="Arial" w:cs="Arial"/>
          <w:sz w:val="20"/>
        </w:rPr>
        <w:t xml:space="preserve"> </w:t>
      </w:r>
    </w:p>
    <w:p w14:paraId="2001E61C" w14:textId="77777777" w:rsidR="00E75347" w:rsidRPr="00755387" w:rsidRDefault="00E75347" w:rsidP="00E75347">
      <w:pPr>
        <w:tabs>
          <w:tab w:val="left" w:pos="6615"/>
        </w:tabs>
        <w:rPr>
          <w:rFonts w:ascii="Arial" w:hAnsi="Arial" w:cs="Arial"/>
          <w:sz w:val="20"/>
        </w:rPr>
      </w:pPr>
      <w:r w:rsidRPr="00755387">
        <w:rPr>
          <w:rFonts w:ascii="Arial" w:hAnsi="Arial" w:cs="Arial"/>
          <w:sz w:val="20"/>
        </w:rPr>
        <w:t xml:space="preserve">         as final </w:t>
      </w:r>
    </w:p>
    <w:p w14:paraId="2DCAC825" w14:textId="1593F40E" w:rsidR="00EC45E8" w:rsidRDefault="001E6021" w:rsidP="00E75347">
      <w:r>
        <w:rPr>
          <w:noProof/>
          <w:lang w:val="en-US"/>
        </w:rPr>
        <mc:AlternateContent>
          <mc:Choice Requires="wps">
            <w:drawing>
              <wp:anchor distT="0" distB="0" distL="114300" distR="114300" simplePos="0" relativeHeight="252764160" behindDoc="0" locked="0" layoutInCell="1" allowOverlap="1" wp14:anchorId="22AFDD30" wp14:editId="1C3BB6E0">
                <wp:simplePos x="0" y="0"/>
                <wp:positionH relativeFrom="column">
                  <wp:posOffset>304800</wp:posOffset>
                </wp:positionH>
                <wp:positionV relativeFrom="paragraph">
                  <wp:posOffset>19050</wp:posOffset>
                </wp:positionV>
                <wp:extent cx="971550" cy="0"/>
                <wp:effectExtent l="38100" t="76200" r="0" b="95250"/>
                <wp:wrapNone/>
                <wp:docPr id="443" name="Straight Arrow Connector 443"/>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26BF3" id="Straight Arrow Connector 443" o:spid="_x0000_s1026" type="#_x0000_t32" style="position:absolute;margin-left:24pt;margin-top:1.5pt;width:76.5pt;height:0;flip:x;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" strokecolor="#4579b8 [3044]">
                <v:stroke endarrow="block"/>
              </v:shape>
            </w:pict>
          </mc:Fallback>
        </mc:AlternateContent>
      </w:r>
      <w:r w:rsidR="00E75347">
        <w:t xml:space="preserve">         response</w:t>
      </w:r>
    </w:p>
    <w:p w14:paraId="3A417611" w14:textId="277913E4" w:rsidR="00E75347" w:rsidRDefault="00E75347" w:rsidP="00E75347">
      <w:r w:rsidRPr="00215EAC">
        <w:rPr>
          <w:rFonts w:ascii="Arial" w:hAnsi="Arial" w:cs="Arial"/>
          <w:noProof/>
          <w:sz w:val="20"/>
          <w:lang w:val="en-US"/>
        </w:rPr>
        <mc:AlternateContent>
          <mc:Choice Requires="wps">
            <w:drawing>
              <wp:anchor distT="0" distB="0" distL="114300" distR="114300" simplePos="0" relativeHeight="252702720" behindDoc="0" locked="0" layoutInCell="1" allowOverlap="1" wp14:anchorId="6C6E6B3D" wp14:editId="0A23C631">
                <wp:simplePos x="0" y="0"/>
                <wp:positionH relativeFrom="column">
                  <wp:posOffset>552450</wp:posOffset>
                </wp:positionH>
                <wp:positionV relativeFrom="paragraph">
                  <wp:posOffset>109220</wp:posOffset>
                </wp:positionV>
                <wp:extent cx="1449238" cy="1262643"/>
                <wp:effectExtent l="0" t="0" r="17780" b="13970"/>
                <wp:wrapNone/>
                <wp:docPr id="1117" name="Diamond 1117"/>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CB6EC63" w14:textId="2B4108F2" w:rsidR="00944514" w:rsidRPr="00FF4556" w:rsidRDefault="00944514" w:rsidP="00E75347">
                            <w:pPr>
                              <w:jc w:val="center"/>
                              <w:rPr>
                                <w:rFonts w:asciiTheme="minorHAnsi" w:hAnsiTheme="minorHAnsi" w:cs="Tahoma"/>
                                <w:szCs w:val="24"/>
                              </w:rPr>
                            </w:pPr>
                            <w:r>
                              <w:rPr>
                                <w:rFonts w:asciiTheme="minorHAnsi" w:hAnsiTheme="minorHAnsi" w:cs="Tahoma"/>
                                <w:szCs w:val="24"/>
                              </w:rPr>
                              <w:t>If mode is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E6B3D" id="Diamond 1117" o:spid="_x0000_s1287" type="#_x0000_t4" style="position:absolute;margin-left:43.5pt;margin-top:8.6pt;width:114.1pt;height:99.4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" fillcolor="white [3201]" strokecolor="#4f81bd [3204]" strokeweight="0">
                <v:textbox>
                  <w:txbxContent>
                    <w:p w14:paraId="4CB6EC63" w14:textId="2B4108F2" w:rsidR="00944514" w:rsidRPr="00FF4556" w:rsidRDefault="00944514" w:rsidP="00E75347">
                      <w:pPr>
                        <w:jc w:val="center"/>
                        <w:rPr>
                          <w:rFonts w:asciiTheme="minorHAnsi" w:hAnsiTheme="minorHAnsi" w:cs="Tahoma"/>
                          <w:szCs w:val="24"/>
                        </w:rPr>
                      </w:pPr>
                      <w:r>
                        <w:rPr>
                          <w:rFonts w:asciiTheme="minorHAnsi" w:hAnsiTheme="minorHAnsi" w:cs="Tahoma"/>
                          <w:szCs w:val="24"/>
                        </w:rPr>
                        <w:t>If mode is ‘0’</w:t>
                      </w:r>
                    </w:p>
                  </w:txbxContent>
                </v:textbox>
              </v:shape>
            </w:pict>
          </mc:Fallback>
        </mc:AlternateContent>
      </w:r>
      <w:r>
        <w:t xml:space="preserve">              </w:t>
      </w:r>
    </w:p>
    <w:p w14:paraId="4365EF57" w14:textId="78256AE7" w:rsidR="00E75347" w:rsidRDefault="00E75347" w:rsidP="00E75347">
      <w:r>
        <w:rPr>
          <w:rFonts w:ascii="Times New Roman" w:eastAsiaTheme="minorHAnsi" w:hAnsi="Times New Roman"/>
          <w:noProof/>
          <w:szCs w:val="24"/>
          <w:lang w:val="en-US"/>
        </w:rPr>
        <mc:AlternateContent>
          <mc:Choice Requires="wps">
            <w:drawing>
              <wp:anchor distT="0" distB="0" distL="114300" distR="114300" simplePos="0" relativeHeight="252704768" behindDoc="0" locked="0" layoutInCell="1" allowOverlap="1" wp14:anchorId="1FDD0FF6" wp14:editId="67A923A2">
                <wp:simplePos x="0" y="0"/>
                <wp:positionH relativeFrom="margin">
                  <wp:align>right</wp:align>
                </wp:positionH>
                <wp:positionV relativeFrom="paragraph">
                  <wp:posOffset>176530</wp:posOffset>
                </wp:positionV>
                <wp:extent cx="1762125" cy="704850"/>
                <wp:effectExtent l="57150" t="38100" r="85725" b="95250"/>
                <wp:wrapNone/>
                <wp:docPr id="1118" name="Rectangle 111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4700958" w14:textId="098A689A" w:rsidR="00944514" w:rsidRPr="00755387" w:rsidRDefault="00944514" w:rsidP="00E75347">
                            <w:pPr>
                              <w:jc w:val="center"/>
                              <w:rPr>
                                <w:rFonts w:ascii="Arial" w:hAnsi="Arial" w:cs="Arial"/>
                                <w:sz w:val="20"/>
                              </w:rPr>
                            </w:pPr>
                            <w:r w:rsidRPr="00755387">
                              <w:rPr>
                                <w:rFonts w:ascii="Arial" w:hAnsi="Arial" w:cs="Arial"/>
                                <w:sz w:val="20"/>
                              </w:rPr>
                              <w:t xml:space="preserve">GOTO to </w:t>
                            </w:r>
                            <w:r>
                              <w:rPr>
                                <w:rFonts w:ascii="Arial" w:hAnsi="Arial" w:cs="Arial"/>
                                <w:sz w:val="20"/>
                              </w:rPr>
                              <w:t>MODE0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DD0FF6" id="Rectangle 1118" o:spid="_x0000_s1288" style="position:absolute;margin-left:87.55pt;margin-top:13.9pt;width:138.75pt;height:55.5pt;z-index:252704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" fillcolor="#92d050" strokecolor="#92d050">
                <v:shadow on="t" color="black" opacity="24903f" origin=",.5" offset="0,.55556mm"/>
                <v:textbox>
                  <w:txbxContent>
                    <w:p w14:paraId="64700958" w14:textId="098A689A" w:rsidR="00944514" w:rsidRPr="00755387" w:rsidRDefault="00944514" w:rsidP="00E75347">
                      <w:pPr>
                        <w:jc w:val="center"/>
                        <w:rPr>
                          <w:rFonts w:ascii="Arial" w:hAnsi="Arial" w:cs="Arial"/>
                          <w:sz w:val="20"/>
                        </w:rPr>
                      </w:pPr>
                      <w:r w:rsidRPr="00755387">
                        <w:rPr>
                          <w:rFonts w:ascii="Arial" w:hAnsi="Arial" w:cs="Arial"/>
                          <w:sz w:val="20"/>
                        </w:rPr>
                        <w:t xml:space="preserve">GOTO to </w:t>
                      </w:r>
                      <w:r>
                        <w:rPr>
                          <w:rFonts w:ascii="Arial" w:hAnsi="Arial" w:cs="Arial"/>
                          <w:sz w:val="20"/>
                        </w:rPr>
                        <w:t>MODE0</w:t>
                      </w:r>
                    </w:p>
                  </w:txbxContent>
                </v:textbox>
                <w10:wrap anchorx="margin"/>
              </v:rect>
            </w:pict>
          </mc:Fallback>
        </mc:AlternateContent>
      </w:r>
      <w:r>
        <w:t xml:space="preserve">  </w:t>
      </w:r>
    </w:p>
    <w:p w14:paraId="418E0CC3" w14:textId="19CA11E1" w:rsidR="00E75347" w:rsidRDefault="00E75347" w:rsidP="00E75347"/>
    <w:p w14:paraId="538250AB" w14:textId="6A7E72B2" w:rsidR="00E75347" w:rsidRDefault="00E75347" w:rsidP="00E75347">
      <w:r>
        <w:rPr>
          <w:noProof/>
          <w:lang w:val="en-US"/>
        </w:rPr>
        <mc:AlternateContent>
          <mc:Choice Requires="wps">
            <w:drawing>
              <wp:anchor distT="0" distB="0" distL="114300" distR="114300" simplePos="0" relativeHeight="252705792" behindDoc="0" locked="0" layoutInCell="1" allowOverlap="1" wp14:anchorId="089CF182" wp14:editId="430EBD35">
                <wp:simplePos x="0" y="0"/>
                <wp:positionH relativeFrom="column">
                  <wp:posOffset>2001520</wp:posOffset>
                </wp:positionH>
                <wp:positionV relativeFrom="paragraph">
                  <wp:posOffset>176530</wp:posOffset>
                </wp:positionV>
                <wp:extent cx="1637030" cy="0"/>
                <wp:effectExtent l="0" t="76200" r="20320" b="95250"/>
                <wp:wrapNone/>
                <wp:docPr id="1119" name="Straight Arrow Connector 1119"/>
                <wp:cNvGraphicFramePr/>
                <a:graphic xmlns:a="http://schemas.openxmlformats.org/drawingml/2006/main">
                  <a:graphicData uri="http://schemas.microsoft.com/office/word/2010/wordprocessingShape">
                    <wps:wsp>
                      <wps:cNvCnPr/>
                      <wps:spPr>
                        <a:xfrm>
                          <a:off x="0" y="0"/>
                          <a:ext cx="16370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FF093" id="Straight Arrow Connector 1119" o:spid="_x0000_s1026" type="#_x0000_t32" style="position:absolute;margin-left:157.6pt;margin-top:13.9pt;width:128.9pt;height:0;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" strokecolor="#4579b8 [3044]">
                <v:stroke endarrow="block"/>
              </v:shape>
            </w:pict>
          </mc:Fallback>
        </mc:AlternateContent>
      </w:r>
      <w:r>
        <w:t xml:space="preserve">                                                             Yes</w:t>
      </w:r>
    </w:p>
    <w:p w14:paraId="77399A05" w14:textId="1E802D94" w:rsidR="00E75347" w:rsidRDefault="00E75347" w:rsidP="00E75347"/>
    <w:p w14:paraId="209ADE8A" w14:textId="3B15085B" w:rsidR="00E75347" w:rsidRDefault="00E75347" w:rsidP="00E75347"/>
    <w:p w14:paraId="30EE5E88" w14:textId="1613C460" w:rsidR="00E75347" w:rsidRDefault="00E75347" w:rsidP="00E75347"/>
    <w:p w14:paraId="0F615897" w14:textId="56DE42CF" w:rsidR="00E75347" w:rsidRDefault="00E75347" w:rsidP="00E75347">
      <w:r>
        <w:t xml:space="preserve">                                                                             </w:t>
      </w:r>
    </w:p>
    <w:p w14:paraId="6EACFDA6" w14:textId="517A213B" w:rsidR="00E75347" w:rsidRDefault="00E75347" w:rsidP="00E75347">
      <w:r>
        <w:t xml:space="preserve">                                      No                                 </w:t>
      </w:r>
    </w:p>
    <w:p w14:paraId="13C0B2B7" w14:textId="4B08A46D" w:rsidR="00E75347" w:rsidRDefault="00E75347" w:rsidP="00E75347"/>
    <w:p w14:paraId="1D8160A9" w14:textId="4AD34A06" w:rsidR="00E75347" w:rsidRDefault="00E75347" w:rsidP="00E75347">
      <w:pPr>
        <w:ind w:left="2160"/>
      </w:pPr>
      <w:r>
        <w:t>Get the profile reference for current profile using                         le_mdc_GetProfile(</w:t>
      </w:r>
      <w:r w:rsidRPr="0001067B">
        <w:t>)</w:t>
      </w:r>
    </w:p>
    <w:p w14:paraId="0765EAEC" w14:textId="77777777" w:rsidR="00E75347" w:rsidRDefault="00E75347" w:rsidP="00E75347">
      <w:r>
        <w:rPr>
          <w:noProof/>
          <w:lang w:val="en-US"/>
        </w:rPr>
        <mc:AlternateContent>
          <mc:Choice Requires="wps">
            <w:drawing>
              <wp:anchor distT="0" distB="0" distL="114300" distR="114300" simplePos="0" relativeHeight="252707840" behindDoc="0" locked="0" layoutInCell="1" allowOverlap="1" wp14:anchorId="076EE0FC" wp14:editId="43B9D18E">
                <wp:simplePos x="0" y="0"/>
                <wp:positionH relativeFrom="column">
                  <wp:posOffset>1277344</wp:posOffset>
                </wp:positionH>
                <wp:positionV relativeFrom="paragraph">
                  <wp:posOffset>37990</wp:posOffset>
                </wp:positionV>
                <wp:extent cx="4075872" cy="0"/>
                <wp:effectExtent l="0" t="76200" r="20320" b="95250"/>
                <wp:wrapNone/>
                <wp:docPr id="1121" name="Straight Arrow Connector 1121"/>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896B67" id="Straight Arrow Connector 1121" o:spid="_x0000_s1026" type="#_x0000_t32" style="position:absolute;margin-left:100.6pt;margin-top:3pt;width:320.95pt;height:0;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" strokecolor="#4579b8 [3044]">
                <v:stroke endarrow="block"/>
              </v:shape>
            </w:pict>
          </mc:Fallback>
        </mc:AlternateContent>
      </w:r>
      <w:r>
        <w:t xml:space="preserve">                                       </w:t>
      </w:r>
    </w:p>
    <w:p w14:paraId="6BF203B3" w14:textId="7C5F2E2F" w:rsidR="00E75347" w:rsidRDefault="00E75347" w:rsidP="00E75347">
      <w:pPr>
        <w:ind w:left="2160"/>
      </w:pPr>
      <w:r>
        <w:t>Deactivate PDP connection using le_mdc_StopSession (</w:t>
      </w:r>
      <w:r w:rsidRPr="00D92C88">
        <w:t>)</w:t>
      </w:r>
    </w:p>
    <w:p w14:paraId="6C98A460" w14:textId="68A4F2C0" w:rsidR="00126203" w:rsidRDefault="00126203" w:rsidP="00E75347">
      <w:r>
        <w:rPr>
          <w:noProof/>
          <w:lang w:val="en-US"/>
        </w:rPr>
        <mc:AlternateContent>
          <mc:Choice Requires="wps">
            <w:drawing>
              <wp:anchor distT="0" distB="0" distL="114300" distR="114300" simplePos="0" relativeHeight="252708864" behindDoc="0" locked="0" layoutInCell="1" allowOverlap="1" wp14:anchorId="4AA8FC4B" wp14:editId="0BF42A85">
                <wp:simplePos x="0" y="0"/>
                <wp:positionH relativeFrom="column">
                  <wp:posOffset>1276985</wp:posOffset>
                </wp:positionH>
                <wp:positionV relativeFrom="paragraph">
                  <wp:posOffset>22860</wp:posOffset>
                </wp:positionV>
                <wp:extent cx="4075872" cy="0"/>
                <wp:effectExtent l="0" t="76200" r="20320" b="95250"/>
                <wp:wrapNone/>
                <wp:docPr id="1122" name="Straight Arrow Connector 1122"/>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50D7D9" id="Straight Arrow Connector 1122" o:spid="_x0000_s1026" type="#_x0000_t32" style="position:absolute;margin-left:100.55pt;margin-top:1.8pt;width:320.95pt;height:0;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" strokecolor="#4579b8 [3044]">
                <v:stroke endarrow="block"/>
              </v:shape>
            </w:pict>
          </mc:Fallback>
        </mc:AlternateContent>
      </w:r>
    </w:p>
    <w:p w14:paraId="769B72A0" w14:textId="5CADE0BF" w:rsidR="00E75347" w:rsidRDefault="00126203" w:rsidP="00E75347">
      <w:r>
        <w:rPr>
          <w:noProof/>
          <w:lang w:val="en-US"/>
        </w:rPr>
        <mc:AlternateContent>
          <mc:Choice Requires="wps">
            <w:drawing>
              <wp:anchor distT="0" distB="0" distL="114300" distR="114300" simplePos="0" relativeHeight="252709888" behindDoc="0" locked="0" layoutInCell="1" allowOverlap="1" wp14:anchorId="7DA1DCE8" wp14:editId="0D72CC47">
                <wp:simplePos x="0" y="0"/>
                <wp:positionH relativeFrom="column">
                  <wp:posOffset>295275</wp:posOffset>
                </wp:positionH>
                <wp:positionV relativeFrom="paragraph">
                  <wp:posOffset>97155</wp:posOffset>
                </wp:positionV>
                <wp:extent cx="971550" cy="0"/>
                <wp:effectExtent l="38100" t="76200" r="0" b="95250"/>
                <wp:wrapNone/>
                <wp:docPr id="1124" name="Straight Arrow Connector 1124"/>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86C680" id="Straight Arrow Connector 1124" o:spid="_x0000_s1026" type="#_x0000_t32" style="position:absolute;margin-left:23.25pt;margin-top:7.65pt;width:76.5pt;height:0;flip:x;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" strokecolor="#4579b8 [3044]">
                <v:stroke endarrow="block"/>
              </v:shape>
            </w:pict>
          </mc:Fallback>
        </mc:AlternateContent>
      </w:r>
      <w:r w:rsidR="00E75347">
        <w:t xml:space="preserve">               </w:t>
      </w:r>
    </w:p>
    <w:p w14:paraId="087AE58C" w14:textId="669ABB6C" w:rsidR="00E75347" w:rsidRDefault="00E75347" w:rsidP="00E75347">
      <w:r>
        <w:t xml:space="preserve">Send connection </w:t>
      </w:r>
    </w:p>
    <w:p w14:paraId="1E2E4FC7" w14:textId="0854F891" w:rsidR="00E75347" w:rsidRDefault="00E75347" w:rsidP="00E75347">
      <w:r>
        <w:t>status as unsolicited</w:t>
      </w:r>
    </w:p>
    <w:p w14:paraId="79875D28" w14:textId="5318A55A" w:rsidR="00E75347" w:rsidRDefault="00E75347" w:rsidP="001317D1">
      <w:r>
        <w:t xml:space="preserve">response </w:t>
      </w:r>
    </w:p>
    <w:p w14:paraId="723E5056" w14:textId="19C5043E" w:rsidR="00E75347" w:rsidRDefault="00A86664" w:rsidP="00E75347">
      <w:r>
        <w:rPr>
          <w:rFonts w:ascii="Times New Roman" w:eastAsiaTheme="minorHAnsi" w:hAnsi="Times New Roman"/>
          <w:noProof/>
          <w:szCs w:val="24"/>
          <w:lang w:val="en-US"/>
        </w:rPr>
        <mc:AlternateContent>
          <mc:Choice Requires="wps">
            <w:drawing>
              <wp:anchor distT="0" distB="0" distL="114300" distR="114300" simplePos="0" relativeHeight="252711936" behindDoc="0" locked="0" layoutInCell="1" allowOverlap="1" wp14:anchorId="69AD9DAF" wp14:editId="053C31CB">
                <wp:simplePos x="0" y="0"/>
                <wp:positionH relativeFrom="margin">
                  <wp:posOffset>-66675</wp:posOffset>
                </wp:positionH>
                <wp:positionV relativeFrom="paragraph">
                  <wp:posOffset>103505</wp:posOffset>
                </wp:positionV>
                <wp:extent cx="1762125" cy="323850"/>
                <wp:effectExtent l="57150" t="38100" r="85725" b="95250"/>
                <wp:wrapNone/>
                <wp:docPr id="1125" name="Rectangle 1125"/>
                <wp:cNvGraphicFramePr/>
                <a:graphic xmlns:a="http://schemas.openxmlformats.org/drawingml/2006/main">
                  <a:graphicData uri="http://schemas.microsoft.com/office/word/2010/wordprocessingShape">
                    <wps:wsp>
                      <wps:cNvSpPr/>
                      <wps:spPr>
                        <a:xfrm>
                          <a:off x="0" y="0"/>
                          <a:ext cx="1762125" cy="323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F2B7181" w14:textId="5837352B" w:rsidR="00944514" w:rsidRPr="00755387" w:rsidRDefault="00944514" w:rsidP="00A86664">
                            <w:pPr>
                              <w:jc w:val="center"/>
                              <w:rPr>
                                <w:rFonts w:ascii="Arial" w:hAnsi="Arial" w:cs="Arial"/>
                                <w:sz w:val="20"/>
                              </w:rPr>
                            </w:pPr>
                            <w:r>
                              <w:rPr>
                                <w:rFonts w:ascii="Arial" w:hAnsi="Arial" w:cs="Arial"/>
                                <w:sz w:val="20"/>
                              </w:rPr>
                              <w:t>MODE0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AD9DAF" id="Rectangle 1125" o:spid="_x0000_s1289" style="position:absolute;margin-left:-5.25pt;margin-top:8.15pt;width:138.75pt;height:25.5pt;z-index:25271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" fillcolor="#92d050" strokecolor="#92d050">
                <v:shadow on="t" color="black" opacity="24903f" origin=",.5" offset="0,.55556mm"/>
                <v:textbox>
                  <w:txbxContent>
                    <w:p w14:paraId="6F2B7181" w14:textId="5837352B" w:rsidR="00944514" w:rsidRPr="00755387" w:rsidRDefault="00944514" w:rsidP="00A86664">
                      <w:pPr>
                        <w:jc w:val="center"/>
                        <w:rPr>
                          <w:rFonts w:ascii="Arial" w:hAnsi="Arial" w:cs="Arial"/>
                          <w:sz w:val="20"/>
                        </w:rPr>
                      </w:pPr>
                      <w:r>
                        <w:rPr>
                          <w:rFonts w:ascii="Arial" w:hAnsi="Arial" w:cs="Arial"/>
                          <w:sz w:val="20"/>
                        </w:rPr>
                        <w:t>MODE0</w:t>
                      </w:r>
                    </w:p>
                  </w:txbxContent>
                </v:textbox>
                <w10:wrap anchorx="margin"/>
              </v:rect>
            </w:pict>
          </mc:Fallback>
        </mc:AlternateContent>
      </w:r>
      <w:r w:rsidR="00126203">
        <w:t xml:space="preserve">  </w:t>
      </w:r>
    </w:p>
    <w:p w14:paraId="025D91D3" w14:textId="4244280A" w:rsidR="00E75347" w:rsidRDefault="00E75347" w:rsidP="00E75347"/>
    <w:p w14:paraId="128099D9" w14:textId="73FDE8FE" w:rsidR="00E75347" w:rsidRDefault="00E75347" w:rsidP="00E75347"/>
    <w:p w14:paraId="51BC8E54" w14:textId="0D54FE1F" w:rsidR="00E75347" w:rsidRPr="00656189" w:rsidRDefault="00A86664" w:rsidP="00A86664">
      <w:pPr>
        <w:tabs>
          <w:tab w:val="left" w:pos="6615"/>
        </w:tabs>
        <w:rPr>
          <w:rFonts w:asciiTheme="minorHAnsi" w:hAnsiTheme="minorHAnsi" w:cs="Arial"/>
          <w:szCs w:val="24"/>
        </w:rPr>
      </w:pPr>
      <w:r>
        <w:t xml:space="preserve">                                        </w:t>
      </w:r>
      <w:r w:rsidRPr="00656189">
        <w:rPr>
          <w:rFonts w:asciiTheme="minorHAnsi" w:hAnsiTheme="minorHAnsi" w:cs="Arial"/>
          <w:szCs w:val="24"/>
        </w:rPr>
        <w:t>Create timer using le_timer_create ()</w:t>
      </w:r>
    </w:p>
    <w:p w14:paraId="65F81BC4" w14:textId="5A03B0F2" w:rsidR="00E75347" w:rsidRPr="00656189" w:rsidRDefault="00A86664" w:rsidP="00E75347">
      <w:pPr>
        <w:rPr>
          <w:rFonts w:asciiTheme="minorHAnsi" w:hAnsiTheme="minorHAnsi"/>
          <w:szCs w:val="24"/>
        </w:rPr>
      </w:pPr>
      <w:r w:rsidRPr="00656189">
        <w:rPr>
          <w:rFonts w:asciiTheme="minorHAnsi" w:hAnsiTheme="minorHAnsi" w:cs="Arial"/>
          <w:noProof/>
          <w:szCs w:val="24"/>
          <w:lang w:val="en-US"/>
        </w:rPr>
        <mc:AlternateContent>
          <mc:Choice Requires="wps">
            <w:drawing>
              <wp:anchor distT="0" distB="0" distL="114300" distR="114300" simplePos="0" relativeHeight="252719104" behindDoc="0" locked="0" layoutInCell="1" allowOverlap="1" wp14:anchorId="7C151CD1" wp14:editId="7DBCA46B">
                <wp:simplePos x="0" y="0"/>
                <wp:positionH relativeFrom="column">
                  <wp:posOffset>1266825</wp:posOffset>
                </wp:positionH>
                <wp:positionV relativeFrom="paragraph">
                  <wp:posOffset>23495</wp:posOffset>
                </wp:positionV>
                <wp:extent cx="3105150" cy="0"/>
                <wp:effectExtent l="0" t="76200" r="19050" b="95250"/>
                <wp:wrapNone/>
                <wp:docPr id="1126" name="Straight Arrow Connector 1126"/>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88D56" id="Straight Arrow Connector 1126" o:spid="_x0000_s1026" type="#_x0000_t32" style="position:absolute;margin-left:99.75pt;margin-top:1.85pt;width:244.5pt;height:0;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" strokecolor="#4579b8 [3044]">
                <v:stroke endarrow="block"/>
              </v:shape>
            </w:pict>
          </mc:Fallback>
        </mc:AlternateContent>
      </w:r>
    </w:p>
    <w:p w14:paraId="089F52F4" w14:textId="1276506F" w:rsidR="00A86664" w:rsidRPr="00656189" w:rsidRDefault="00A86664" w:rsidP="00A86664">
      <w:pPr>
        <w:tabs>
          <w:tab w:val="left" w:pos="6615"/>
        </w:tabs>
        <w:rPr>
          <w:rFonts w:asciiTheme="minorHAnsi" w:hAnsiTheme="minorHAnsi" w:cs="Arial"/>
          <w:szCs w:val="24"/>
        </w:rPr>
      </w:pPr>
      <w:r w:rsidRPr="00656189">
        <w:rPr>
          <w:rFonts w:asciiTheme="minorHAnsi" w:hAnsiTheme="minorHAnsi"/>
          <w:szCs w:val="24"/>
        </w:rPr>
        <w:t xml:space="preserve">                                        </w:t>
      </w:r>
      <w:r w:rsidRPr="00656189">
        <w:rPr>
          <w:rFonts w:asciiTheme="minorHAnsi" w:hAnsiTheme="minorHAnsi" w:cs="Arial"/>
          <w:szCs w:val="24"/>
        </w:rPr>
        <w:t>Set timer interval using le_timer_setinterval ()</w:t>
      </w:r>
    </w:p>
    <w:p w14:paraId="0C71D404" w14:textId="4EAD518B" w:rsidR="00E75347" w:rsidRPr="00656189" w:rsidRDefault="00A86664" w:rsidP="00E75347">
      <w:pPr>
        <w:rPr>
          <w:rFonts w:asciiTheme="minorHAnsi" w:hAnsiTheme="minorHAnsi"/>
          <w:szCs w:val="24"/>
        </w:rPr>
      </w:pPr>
      <w:r w:rsidRPr="00656189">
        <w:rPr>
          <w:rFonts w:asciiTheme="minorHAnsi" w:hAnsiTheme="minorHAnsi" w:cs="Arial"/>
          <w:noProof/>
          <w:szCs w:val="24"/>
          <w:lang w:val="en-US"/>
        </w:rPr>
        <mc:AlternateContent>
          <mc:Choice Requires="wps">
            <w:drawing>
              <wp:anchor distT="0" distB="0" distL="114300" distR="114300" simplePos="0" relativeHeight="252715008" behindDoc="0" locked="0" layoutInCell="1" allowOverlap="1" wp14:anchorId="1E73A2D5" wp14:editId="223EEA91">
                <wp:simplePos x="0" y="0"/>
                <wp:positionH relativeFrom="column">
                  <wp:posOffset>1266825</wp:posOffset>
                </wp:positionH>
                <wp:positionV relativeFrom="paragraph">
                  <wp:posOffset>20955</wp:posOffset>
                </wp:positionV>
                <wp:extent cx="3105150" cy="0"/>
                <wp:effectExtent l="0" t="76200" r="19050" b="95250"/>
                <wp:wrapNone/>
                <wp:docPr id="1127" name="Straight Arrow Connector 1127"/>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6C3D30" id="Straight Arrow Connector 1127" o:spid="_x0000_s1026" type="#_x0000_t32" style="position:absolute;margin-left:99.75pt;margin-top:1.65pt;width:244.5pt;height:0;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" strokecolor="#4579b8 [3044]">
                <v:stroke endarrow="block"/>
              </v:shape>
            </w:pict>
          </mc:Fallback>
        </mc:AlternateContent>
      </w:r>
      <w:r w:rsidRPr="00656189">
        <w:rPr>
          <w:rFonts w:asciiTheme="minorHAnsi" w:hAnsiTheme="minorHAnsi"/>
          <w:szCs w:val="24"/>
        </w:rPr>
        <w:t xml:space="preserve">                                         </w:t>
      </w:r>
    </w:p>
    <w:p w14:paraId="753C03EF" w14:textId="2B0FDA12" w:rsidR="00A86664" w:rsidRPr="00656189" w:rsidRDefault="00A86664" w:rsidP="00A86664">
      <w:pPr>
        <w:tabs>
          <w:tab w:val="left" w:pos="6615"/>
        </w:tabs>
        <w:rPr>
          <w:rFonts w:asciiTheme="minorHAnsi" w:hAnsiTheme="minorHAnsi" w:cs="Arial"/>
          <w:szCs w:val="24"/>
        </w:rPr>
      </w:pPr>
      <w:r w:rsidRPr="00656189">
        <w:rPr>
          <w:rFonts w:asciiTheme="minorHAnsi" w:hAnsiTheme="minorHAnsi" w:cs="Arial"/>
          <w:szCs w:val="24"/>
        </w:rPr>
        <w:t xml:space="preserve">                                       Create timer handler using le_timer_sethandler ()</w:t>
      </w:r>
    </w:p>
    <w:p w14:paraId="0D50FA63" w14:textId="55CA414A" w:rsidR="00A86664" w:rsidRPr="00656189" w:rsidRDefault="00A86664" w:rsidP="00A86664">
      <w:pPr>
        <w:tabs>
          <w:tab w:val="left" w:pos="6615"/>
        </w:tabs>
        <w:rPr>
          <w:rFonts w:asciiTheme="minorHAnsi" w:hAnsiTheme="minorHAnsi" w:cs="Arial"/>
          <w:szCs w:val="24"/>
        </w:rPr>
      </w:pPr>
      <w:r w:rsidRPr="00656189">
        <w:rPr>
          <w:rFonts w:asciiTheme="minorHAnsi" w:hAnsiTheme="minorHAnsi" w:cs="Arial"/>
          <w:noProof/>
          <w:szCs w:val="24"/>
          <w:lang w:val="en-US"/>
        </w:rPr>
        <mc:AlternateContent>
          <mc:Choice Requires="wps">
            <w:drawing>
              <wp:anchor distT="0" distB="0" distL="114300" distR="114300" simplePos="0" relativeHeight="252717056" behindDoc="0" locked="0" layoutInCell="1" allowOverlap="1" wp14:anchorId="7D547662" wp14:editId="0361AD68">
                <wp:simplePos x="0" y="0"/>
                <wp:positionH relativeFrom="column">
                  <wp:posOffset>1266825</wp:posOffset>
                </wp:positionH>
                <wp:positionV relativeFrom="paragraph">
                  <wp:posOffset>47625</wp:posOffset>
                </wp:positionV>
                <wp:extent cx="3105150" cy="0"/>
                <wp:effectExtent l="0" t="76200" r="19050" b="95250"/>
                <wp:wrapNone/>
                <wp:docPr id="1129" name="Straight Arrow Connector 1129"/>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EB582" id="Straight Arrow Connector 1129" o:spid="_x0000_s1026" type="#_x0000_t32" style="position:absolute;margin-left:99.75pt;margin-top:3.75pt;width:244.5pt;height:0;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" strokecolor="#4579b8 [3044]">
                <v:stroke endarrow="block"/>
              </v:shape>
            </w:pict>
          </mc:Fallback>
        </mc:AlternateContent>
      </w:r>
    </w:p>
    <w:p w14:paraId="17EB8C61" w14:textId="71274C1E" w:rsidR="00A86664" w:rsidRPr="00656189" w:rsidRDefault="00A86664" w:rsidP="00A86664">
      <w:pPr>
        <w:tabs>
          <w:tab w:val="left" w:pos="6615"/>
        </w:tabs>
        <w:rPr>
          <w:rFonts w:asciiTheme="minorHAnsi" w:hAnsiTheme="minorHAnsi" w:cs="Arial"/>
          <w:szCs w:val="24"/>
        </w:rPr>
      </w:pPr>
      <w:r w:rsidRPr="00656189">
        <w:rPr>
          <w:rFonts w:asciiTheme="minorHAnsi" w:hAnsiTheme="minorHAnsi" w:cs="Arial"/>
          <w:szCs w:val="24"/>
        </w:rPr>
        <w:t xml:space="preserve">                                        Start timer </w:t>
      </w:r>
      <w:r w:rsidR="001001DE" w:rsidRPr="00656189">
        <w:rPr>
          <w:rFonts w:asciiTheme="minorHAnsi" w:hAnsiTheme="minorHAnsi" w:cs="Arial"/>
          <w:szCs w:val="24"/>
        </w:rPr>
        <w:t>for PDP de</w:t>
      </w:r>
      <w:r w:rsidRPr="00656189">
        <w:rPr>
          <w:rFonts w:asciiTheme="minorHAnsi" w:hAnsiTheme="minorHAnsi" w:cs="Arial"/>
          <w:szCs w:val="24"/>
        </w:rPr>
        <w:t>activation using</w:t>
      </w:r>
    </w:p>
    <w:p w14:paraId="4275109F" w14:textId="6DBFC8F8" w:rsidR="00A86664" w:rsidRPr="00656189" w:rsidRDefault="00A86664" w:rsidP="00A86664">
      <w:pPr>
        <w:tabs>
          <w:tab w:val="left" w:pos="6615"/>
        </w:tabs>
        <w:rPr>
          <w:rFonts w:asciiTheme="minorHAnsi" w:hAnsiTheme="minorHAnsi" w:cs="Arial"/>
          <w:szCs w:val="24"/>
        </w:rPr>
      </w:pPr>
      <w:r w:rsidRPr="00656189">
        <w:rPr>
          <w:rFonts w:asciiTheme="minorHAnsi" w:hAnsiTheme="minorHAnsi" w:cs="Arial"/>
          <w:szCs w:val="24"/>
        </w:rPr>
        <w:t xml:space="preserve">                                        le_timer_start ()</w:t>
      </w:r>
    </w:p>
    <w:p w14:paraId="1DDEFBB0" w14:textId="1DBFA0BA" w:rsidR="00A86664" w:rsidRDefault="00A86664" w:rsidP="00A86664">
      <w:pPr>
        <w:tabs>
          <w:tab w:val="left" w:pos="6615"/>
        </w:tabs>
        <w:rPr>
          <w:rFonts w:ascii="Arial" w:hAnsi="Arial" w:cs="Arial"/>
          <w:sz w:val="20"/>
        </w:rPr>
      </w:pPr>
      <w:r>
        <w:rPr>
          <w:noProof/>
          <w:lang w:val="en-US"/>
        </w:rPr>
        <mc:AlternateContent>
          <mc:Choice Requires="wps">
            <w:drawing>
              <wp:anchor distT="0" distB="0" distL="114300" distR="114300" simplePos="0" relativeHeight="252723200" behindDoc="0" locked="0" layoutInCell="1" allowOverlap="1" wp14:anchorId="3ECE3237" wp14:editId="20C07234">
                <wp:simplePos x="0" y="0"/>
                <wp:positionH relativeFrom="column">
                  <wp:posOffset>285750</wp:posOffset>
                </wp:positionH>
                <wp:positionV relativeFrom="paragraph">
                  <wp:posOffset>116205</wp:posOffset>
                </wp:positionV>
                <wp:extent cx="971550" cy="0"/>
                <wp:effectExtent l="38100" t="76200" r="0" b="95250"/>
                <wp:wrapNone/>
                <wp:docPr id="1131" name="Straight Arrow Connector 1131"/>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AC216" id="Straight Arrow Connector 1131" o:spid="_x0000_s1026" type="#_x0000_t32" style="position:absolute;margin-left:22.5pt;margin-top:9.15pt;width:76.5pt;height:0;flip:x;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721152" behindDoc="0" locked="0" layoutInCell="1" allowOverlap="1" wp14:anchorId="1567BB0C" wp14:editId="2DA48D64">
                <wp:simplePos x="0" y="0"/>
                <wp:positionH relativeFrom="column">
                  <wp:posOffset>1257300</wp:posOffset>
                </wp:positionH>
                <wp:positionV relativeFrom="paragraph">
                  <wp:posOffset>20955</wp:posOffset>
                </wp:positionV>
                <wp:extent cx="3105150" cy="0"/>
                <wp:effectExtent l="0" t="76200" r="19050" b="95250"/>
                <wp:wrapNone/>
                <wp:docPr id="1130" name="Straight Arrow Connector 1130"/>
                <wp:cNvGraphicFramePr/>
                <a:graphic xmlns:a="http://schemas.openxmlformats.org/drawingml/2006/main">
                  <a:graphicData uri="http://schemas.microsoft.com/office/word/2010/wordprocessingShape">
                    <wps:wsp>
                      <wps:cNvCnPr/>
                      <wps:spPr>
                        <a:xfrm>
                          <a:off x="0" y="0"/>
                          <a:ext cx="3105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83CA0B" id="Straight Arrow Connector 1130" o:spid="_x0000_s1026" type="#_x0000_t32" style="position:absolute;margin-left:99pt;margin-top:1.65pt;width:244.5pt;height:0;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" strokecolor="#4579b8 [3044]">
                <v:stroke endarrow="block"/>
              </v:shape>
            </w:pict>
          </mc:Fallback>
        </mc:AlternateContent>
      </w:r>
      <w:r>
        <w:rPr>
          <w:rFonts w:ascii="Arial" w:hAnsi="Arial" w:cs="Arial"/>
          <w:sz w:val="20"/>
        </w:rPr>
        <w:t xml:space="preserve">                         </w:t>
      </w:r>
    </w:p>
    <w:p w14:paraId="048D8F6B" w14:textId="49153855" w:rsidR="00A86664" w:rsidRDefault="00A86664" w:rsidP="00A86664">
      <w:r>
        <w:t xml:space="preserve">Send connection </w:t>
      </w:r>
    </w:p>
    <w:p w14:paraId="45C3B0B2" w14:textId="77777777" w:rsidR="00A86664" w:rsidRDefault="00A86664" w:rsidP="00A86664">
      <w:r>
        <w:t>status as unsolicited</w:t>
      </w:r>
    </w:p>
    <w:p w14:paraId="3C6CDE47" w14:textId="1B572779" w:rsidR="001317D1" w:rsidRPr="00592E73" w:rsidRDefault="00A86664" w:rsidP="00592E73">
      <w:pPr>
        <w:tabs>
          <w:tab w:val="left" w:pos="6615"/>
        </w:tabs>
        <w:rPr>
          <w:rFonts w:ascii="Arial" w:hAnsi="Arial" w:cs="Arial"/>
          <w:sz w:val="20"/>
        </w:rPr>
      </w:pPr>
      <w:r>
        <w:t>response</w:t>
      </w:r>
      <w:r>
        <w:rPr>
          <w:rFonts w:ascii="Arial" w:hAnsi="Arial" w:cs="Arial"/>
          <w:sz w:val="20"/>
        </w:rPr>
        <w:t xml:space="preserve">                                        </w:t>
      </w:r>
    </w:p>
    <w:p w14:paraId="76C69415" w14:textId="51EBA69E" w:rsidR="00A86664" w:rsidRPr="00215EAC" w:rsidRDefault="00A86664" w:rsidP="00A86664">
      <w:pPr>
        <w:rPr>
          <w:rFonts w:ascii="Arial" w:hAnsi="Arial" w:cs="Arial"/>
        </w:rPr>
      </w:pPr>
    </w:p>
    <w:p w14:paraId="3B2BE3D6" w14:textId="5863CE58" w:rsidR="00A86664" w:rsidRPr="00215EAC" w:rsidRDefault="00074B9D" w:rsidP="00A86664">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734464" behindDoc="0" locked="0" layoutInCell="1" allowOverlap="1" wp14:anchorId="15BC358E" wp14:editId="2E75B6BF">
                <wp:simplePos x="0" y="0"/>
                <wp:positionH relativeFrom="page">
                  <wp:posOffset>6934200</wp:posOffset>
                </wp:positionH>
                <wp:positionV relativeFrom="paragraph">
                  <wp:posOffset>3175</wp:posOffset>
                </wp:positionV>
                <wp:extent cx="731520" cy="640080"/>
                <wp:effectExtent l="0" t="0" r="11430" b="26670"/>
                <wp:wrapNone/>
                <wp:docPr id="1164" name="Rectangle 1164"/>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40E7A2A" w14:textId="77777777" w:rsidR="00944514" w:rsidRDefault="00944514" w:rsidP="00A8666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C358E" id="Rectangle 1164" o:spid="_x0000_s1290" style="position:absolute;left:0;text-align:left;margin-left:546pt;margin-top:.25pt;width:57.6pt;height:50.4pt;z-index:25273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" fillcolor="#8064a2 [3207]" strokecolor="#5a5a5a [2109]" strokeweight="1pt">
                <v:textbox>
                  <w:txbxContent>
                    <w:p w14:paraId="140E7A2A" w14:textId="77777777" w:rsidR="00944514" w:rsidRDefault="00944514" w:rsidP="00A86664">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740608" behindDoc="0" locked="0" layoutInCell="1" allowOverlap="1" wp14:anchorId="0E47F497" wp14:editId="172C6A1F">
                <wp:simplePos x="0" y="0"/>
                <wp:positionH relativeFrom="column">
                  <wp:posOffset>3762375</wp:posOffset>
                </wp:positionH>
                <wp:positionV relativeFrom="paragraph">
                  <wp:posOffset>3175</wp:posOffset>
                </wp:positionV>
                <wp:extent cx="1047750" cy="678180"/>
                <wp:effectExtent l="0" t="0" r="19050" b="26670"/>
                <wp:wrapNone/>
                <wp:docPr id="1163" name="Rectangle 1163"/>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27D82C4" w14:textId="77777777" w:rsidR="00944514" w:rsidRDefault="00944514" w:rsidP="00A8666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7F497" id="Rectangle 1163" o:spid="_x0000_s1291" style="position:absolute;left:0;text-align:left;margin-left:296.25pt;margin-top:.25pt;width:82.5pt;height:53.4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" fillcolor="#c0504d [3205]" strokecolor="#243f60 [1604]" strokeweight="1pt">
                <v:textbox>
                  <w:txbxContent>
                    <w:p w14:paraId="327D82C4" w14:textId="77777777" w:rsidR="00944514" w:rsidRDefault="00944514" w:rsidP="00A86664">
                      <w:pPr>
                        <w:jc w:val="center"/>
                      </w:pPr>
                      <w:r>
                        <w:t>Other Legato Services</w:t>
                      </w:r>
                    </w:p>
                  </w:txbxContent>
                </v:textbox>
              </v:rect>
            </w:pict>
          </mc:Fallback>
        </mc:AlternateContent>
      </w:r>
      <w:r w:rsidR="00A86664" w:rsidRPr="00215EAC">
        <w:rPr>
          <w:rFonts w:ascii="Arial" w:hAnsi="Arial" w:cs="Arial"/>
          <w:noProof/>
          <w:lang w:val="en-US"/>
        </w:rPr>
        <mc:AlternateContent>
          <mc:Choice Requires="wps">
            <w:drawing>
              <wp:anchor distT="0" distB="0" distL="114300" distR="114300" simplePos="0" relativeHeight="252731392" behindDoc="0" locked="0" layoutInCell="1" allowOverlap="1" wp14:anchorId="132AE57C" wp14:editId="28920A9A">
                <wp:simplePos x="0" y="0"/>
                <wp:positionH relativeFrom="margin">
                  <wp:posOffset>-635</wp:posOffset>
                </wp:positionH>
                <wp:positionV relativeFrom="paragraph">
                  <wp:posOffset>9525</wp:posOffset>
                </wp:positionV>
                <wp:extent cx="822325" cy="640080"/>
                <wp:effectExtent l="0" t="0" r="15875" b="26670"/>
                <wp:wrapNone/>
                <wp:docPr id="1165" name="Rectangle 116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15263" w14:textId="77777777" w:rsidR="00944514" w:rsidRDefault="00944514" w:rsidP="00A8666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AE57C" id="Rectangle 1165" o:spid="_x0000_s1292" style="position:absolute;left:0;text-align:left;margin-left:-.05pt;margin-top:.75pt;width:64.75pt;height:50.4pt;z-index:25273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cBwg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" fillcolor="#f79646 [3209]" strokecolor="#5a5a5a [2109]" strokeweight="1pt">
                <v:textbox>
                  <w:txbxContent>
                    <w:p w14:paraId="0A715263" w14:textId="77777777" w:rsidR="00944514" w:rsidRDefault="00944514" w:rsidP="00A86664">
                      <w:pPr>
                        <w:jc w:val="center"/>
                      </w:pPr>
                      <w:r>
                        <w:t>Host with Linux OS</w:t>
                      </w:r>
                    </w:p>
                  </w:txbxContent>
                </v:textbox>
                <w10:wrap anchorx="margin"/>
              </v:rect>
            </w:pict>
          </mc:Fallback>
        </mc:AlternateContent>
      </w:r>
      <w:r w:rsidR="00A86664">
        <w:rPr>
          <w:rFonts w:ascii="Arial" w:hAnsi="Arial" w:cs="Arial"/>
          <w:noProof/>
          <w:lang w:val="en-US"/>
        </w:rPr>
        <mc:AlternateContent>
          <mc:Choice Requires="wps">
            <w:drawing>
              <wp:anchor distT="0" distB="0" distL="114300" distR="114300" simplePos="0" relativeHeight="252746752" behindDoc="0" locked="0" layoutInCell="1" allowOverlap="1" wp14:anchorId="2D5456B3" wp14:editId="178EC94D">
                <wp:simplePos x="0" y="0"/>
                <wp:positionH relativeFrom="column">
                  <wp:posOffset>4886325</wp:posOffset>
                </wp:positionH>
                <wp:positionV relativeFrom="paragraph">
                  <wp:posOffset>10160</wp:posOffset>
                </wp:positionV>
                <wp:extent cx="819150" cy="640080"/>
                <wp:effectExtent l="0" t="0" r="19050" b="26670"/>
                <wp:wrapNone/>
                <wp:docPr id="1166" name="Rectangle 116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8724B20" w14:textId="77777777" w:rsidR="00944514" w:rsidRDefault="00944514" w:rsidP="00A86664">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456B3" id="Rectangle 1166" o:spid="_x0000_s1293" style="position:absolute;left:0;text-align:left;margin-left:384.75pt;margin-top:.8pt;width:64.5pt;height:50.4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" fillcolor="#c0504d [3205]" strokecolor="#243f60 [1604]" strokeweight="1pt">
                <v:textbox>
                  <w:txbxContent>
                    <w:p w14:paraId="38724B20" w14:textId="77777777" w:rsidR="00944514" w:rsidRDefault="00944514" w:rsidP="00A86664">
                      <w:pPr>
                        <w:jc w:val="center"/>
                      </w:pPr>
                      <w:r>
                        <w:t>Modem Service (mdc)</w:t>
                      </w:r>
                    </w:p>
                  </w:txbxContent>
                </v:textbox>
              </v:rect>
            </w:pict>
          </mc:Fallback>
        </mc:AlternateContent>
      </w:r>
      <w:r w:rsidR="00A86664" w:rsidRPr="00215EAC">
        <w:rPr>
          <w:rFonts w:ascii="Arial" w:hAnsi="Arial" w:cs="Arial"/>
          <w:noProof/>
          <w:lang w:val="en-US"/>
        </w:rPr>
        <mc:AlternateContent>
          <mc:Choice Requires="wps">
            <w:drawing>
              <wp:anchor distT="0" distB="0" distL="114300" distR="114300" simplePos="0" relativeHeight="252729344" behindDoc="0" locked="0" layoutInCell="1" allowOverlap="1" wp14:anchorId="5BCD5242" wp14:editId="6ED98C29">
                <wp:simplePos x="0" y="0"/>
                <wp:positionH relativeFrom="margin">
                  <wp:posOffset>5076825</wp:posOffset>
                </wp:positionH>
                <wp:positionV relativeFrom="paragraph">
                  <wp:posOffset>76200</wp:posOffset>
                </wp:positionV>
                <wp:extent cx="676275" cy="314325"/>
                <wp:effectExtent l="0" t="0" r="9525" b="9525"/>
                <wp:wrapNone/>
                <wp:docPr id="1167" name="Rounded Rectangle 1167"/>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3B8D615" w14:textId="77777777" w:rsidR="00944514" w:rsidRPr="00B6176C" w:rsidRDefault="00944514" w:rsidP="00A866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D5242" id="Rounded Rectangle 1167" o:spid="_x0000_s1294" style="position:absolute;left:0;text-align:left;margin-left:399.75pt;margin-top:6pt;width:53.25pt;height:24.75pt;z-index:25272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izxp&#10;DoMCAABQBQAADgAAAAAAAAAAAAAAAAAuAgAAZHJzL2Uyb0RvYy54bWxQSwECLQAUAAYACAAAACEA&#10;HaoHDd4AAAAJAQAADwAAAAAAAAAAAAAAAADdBAAAZHJzL2Rvd25yZXYueG1sUEsFBgAAAAAEAAQA&#10;8wAAAOgFAAAAAA==&#10;" fillcolor="white [3201]" stroked="f" strokeweight="2pt">
                <v:textbox>
                  <w:txbxContent>
                    <w:p w14:paraId="13B8D615" w14:textId="77777777" w:rsidR="00944514" w:rsidRPr="00B6176C" w:rsidRDefault="00944514" w:rsidP="00A86664">
                      <w:pPr>
                        <w:jc w:val="center"/>
                      </w:pPr>
                    </w:p>
                  </w:txbxContent>
                </v:textbox>
                <w10:wrap anchorx="margin"/>
              </v:roundrect>
            </w:pict>
          </mc:Fallback>
        </mc:AlternateContent>
      </w:r>
      <w:r w:rsidR="00A86664" w:rsidRPr="00215EAC">
        <w:rPr>
          <w:rFonts w:ascii="Arial" w:hAnsi="Arial" w:cs="Arial"/>
          <w:noProof/>
          <w:lang w:val="en-US"/>
        </w:rPr>
        <mc:AlternateContent>
          <mc:Choice Requires="wps">
            <w:drawing>
              <wp:anchor distT="0" distB="0" distL="114300" distR="114300" simplePos="0" relativeHeight="252732416" behindDoc="0" locked="0" layoutInCell="1" allowOverlap="1" wp14:anchorId="2AE2E719" wp14:editId="5DC87AA1">
                <wp:simplePos x="0" y="0"/>
                <wp:positionH relativeFrom="column">
                  <wp:posOffset>895350</wp:posOffset>
                </wp:positionH>
                <wp:positionV relativeFrom="paragraph">
                  <wp:posOffset>0</wp:posOffset>
                </wp:positionV>
                <wp:extent cx="828675" cy="640080"/>
                <wp:effectExtent l="0" t="0" r="28575" b="26670"/>
                <wp:wrapNone/>
                <wp:docPr id="1168" name="Rectangle 116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4F993BC" w14:textId="77777777" w:rsidR="00944514" w:rsidRDefault="00944514" w:rsidP="00A8666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2E719" id="Rectangle 1168" o:spid="_x0000_s1295" style="position:absolute;left:0;text-align:left;margin-left:70.5pt;margin-top:0;width:65.25pt;height:50.4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" fillcolor="#4f81bd [3204]" strokecolor="#5a5a5a [2109]" strokeweight="1pt">
                <v:textbox>
                  <w:txbxContent>
                    <w:p w14:paraId="34F993BC" w14:textId="77777777" w:rsidR="00944514" w:rsidRDefault="00944514" w:rsidP="00A86664">
                      <w:pPr>
                        <w:jc w:val="center"/>
                      </w:pPr>
                      <w:r>
                        <w:t>Legato App</w:t>
                      </w:r>
                    </w:p>
                  </w:txbxContent>
                </v:textbox>
              </v:rect>
            </w:pict>
          </mc:Fallback>
        </mc:AlternateContent>
      </w:r>
      <w:r w:rsidR="00A86664" w:rsidRPr="00215EAC">
        <w:rPr>
          <w:rFonts w:ascii="Arial" w:hAnsi="Arial" w:cs="Arial"/>
          <w:noProof/>
          <w:lang w:val="en-US"/>
        </w:rPr>
        <mc:AlternateContent>
          <mc:Choice Requires="wps">
            <w:drawing>
              <wp:anchor distT="0" distB="0" distL="114300" distR="114300" simplePos="0" relativeHeight="252730368" behindDoc="0" locked="0" layoutInCell="1" allowOverlap="1" wp14:anchorId="6F155671" wp14:editId="20A212BB">
                <wp:simplePos x="0" y="0"/>
                <wp:positionH relativeFrom="margin">
                  <wp:align>right</wp:align>
                </wp:positionH>
                <wp:positionV relativeFrom="paragraph">
                  <wp:posOffset>9525</wp:posOffset>
                </wp:positionV>
                <wp:extent cx="361950" cy="504825"/>
                <wp:effectExtent l="0" t="0" r="0" b="9525"/>
                <wp:wrapNone/>
                <wp:docPr id="1169" name="Rounded Rectangle 1169"/>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5A55E4C" w14:textId="77777777" w:rsidR="00944514" w:rsidRPr="00B6176C" w:rsidRDefault="00944514" w:rsidP="00A866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55671" id="Rounded Rectangle 1169" o:spid="_x0000_s1296" style="position:absolute;left:0;text-align:left;margin-left:-22.7pt;margin-top:.75pt;width:28.5pt;height:39.75pt;z-index:252730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uNfxc4ICAABQ&#10;BQAADgAAAAAAAAAAAAAAAAAuAgAAZHJzL2Uyb0RvYy54bWxQSwECLQAUAAYACAAAACEAOJmnztkA&#10;AAAEAQAADwAAAAAAAAAAAAAAAADcBAAAZHJzL2Rvd25yZXYueG1sUEsFBgAAAAAEAAQA8wAAAOIF&#10;AAAAAA==&#10;" fillcolor="white [3201]" stroked="f" strokeweight="2pt">
                <v:textbox>
                  <w:txbxContent>
                    <w:p w14:paraId="65A55E4C" w14:textId="77777777" w:rsidR="00944514" w:rsidRPr="00B6176C" w:rsidRDefault="00944514" w:rsidP="00A86664">
                      <w:pPr>
                        <w:jc w:val="center"/>
                      </w:pPr>
                    </w:p>
                  </w:txbxContent>
                </v:textbox>
                <w10:wrap anchorx="margin"/>
              </v:roundrect>
            </w:pict>
          </mc:Fallback>
        </mc:AlternateContent>
      </w:r>
      <w:r w:rsidR="00A86664" w:rsidRPr="00215EAC">
        <w:rPr>
          <w:rFonts w:ascii="Arial" w:hAnsi="Arial" w:cs="Arial"/>
          <w:noProof/>
          <w:lang w:val="en-US"/>
        </w:rPr>
        <mc:AlternateContent>
          <mc:Choice Requires="wps">
            <w:drawing>
              <wp:anchor distT="0" distB="0" distL="114300" distR="114300" simplePos="0" relativeHeight="252733440" behindDoc="0" locked="0" layoutInCell="1" allowOverlap="1" wp14:anchorId="04B55625" wp14:editId="3BB6847C">
                <wp:simplePos x="0" y="0"/>
                <wp:positionH relativeFrom="column">
                  <wp:posOffset>2505075</wp:posOffset>
                </wp:positionH>
                <wp:positionV relativeFrom="paragraph">
                  <wp:posOffset>0</wp:posOffset>
                </wp:positionV>
                <wp:extent cx="1143000" cy="640080"/>
                <wp:effectExtent l="0" t="0" r="19050" b="26670"/>
                <wp:wrapNone/>
                <wp:docPr id="1170" name="Rectangle 117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41F82FF" w14:textId="77777777" w:rsidR="00944514" w:rsidRDefault="00944514" w:rsidP="00A8666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B55625" id="Rectangle 1170" o:spid="_x0000_s1297" style="position:absolute;left:0;text-align:left;margin-left:197.25pt;margin-top:0;width:90pt;height:50.4pt;z-index:252733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fwws3cECAAAPBgAADgAAAAAAAAAAAAAAAAAuAgAAZHJzL2Uyb0RvYy54bWxQSwECLQAUAAYACAAA&#10;ACEAxc6yE9wAAAAIAQAADwAAAAAAAAAAAAAAAAAbBQAAZHJzL2Rvd25yZXYueG1sUEsFBgAAAAAE&#10;AAQA8wAAACQGAAAAAA==&#10;" fillcolor="#c0504d [3205]" strokecolor="#5a5a5a [2109]" strokeweight="1pt">
                <v:textbox>
                  <w:txbxContent>
                    <w:p w14:paraId="141F82FF" w14:textId="77777777" w:rsidR="00944514" w:rsidRDefault="00944514" w:rsidP="00A86664">
                      <w:pPr>
                        <w:jc w:val="center"/>
                      </w:pPr>
                      <w:r>
                        <w:t>Legato AT Server</w:t>
                      </w:r>
                    </w:p>
                  </w:txbxContent>
                </v:textbox>
              </v:rect>
            </w:pict>
          </mc:Fallback>
        </mc:AlternateContent>
      </w:r>
      <w:r w:rsidR="00A86664" w:rsidRPr="00215EAC">
        <w:rPr>
          <w:rFonts w:ascii="Arial" w:hAnsi="Arial" w:cs="Arial"/>
          <w:noProof/>
          <w:lang w:val="en-US"/>
        </w:rPr>
        <mc:AlternateContent>
          <mc:Choice Requires="wps">
            <w:drawing>
              <wp:anchor distT="0" distB="0" distL="114300" distR="114300" simplePos="0" relativeHeight="252728320" behindDoc="0" locked="0" layoutInCell="1" allowOverlap="1" wp14:anchorId="640567FB" wp14:editId="3E72E758">
                <wp:simplePos x="0" y="0"/>
                <wp:positionH relativeFrom="margin">
                  <wp:posOffset>2533650</wp:posOffset>
                </wp:positionH>
                <wp:positionV relativeFrom="paragraph">
                  <wp:posOffset>57150</wp:posOffset>
                </wp:positionV>
                <wp:extent cx="1114425" cy="495300"/>
                <wp:effectExtent l="0" t="0" r="9525" b="0"/>
                <wp:wrapNone/>
                <wp:docPr id="1171" name="Rounded Rectangle 1171"/>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F12E01" w14:textId="77777777" w:rsidR="00944514" w:rsidRPr="00B6176C" w:rsidRDefault="00944514" w:rsidP="00A866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0567FB" id="Rounded Rectangle 1171" o:spid="_x0000_s1298" style="position:absolute;left:0;text-align:left;margin-left:199.5pt;margin-top:4.5pt;width:87.75pt;height:39pt;z-index:25272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KNY&#10;86SEAgAAUQUAAA4AAAAAAAAAAAAAAAAALgIAAGRycy9lMm9Eb2MueG1sUEsBAi0AFAAGAAgAAAAh&#10;AJw7qffeAAAACAEAAA8AAAAAAAAAAAAAAAAA3gQAAGRycy9kb3ducmV2LnhtbFBLBQYAAAAABAAE&#10;APMAAADpBQAAAAA=&#10;" fillcolor="white [3201]" stroked="f" strokeweight="2pt">
                <v:textbox>
                  <w:txbxContent>
                    <w:p w14:paraId="17F12E01" w14:textId="77777777" w:rsidR="00944514" w:rsidRPr="00B6176C" w:rsidRDefault="00944514" w:rsidP="00A86664">
                      <w:pPr>
                        <w:jc w:val="center"/>
                      </w:pPr>
                    </w:p>
                  </w:txbxContent>
                </v:textbox>
                <w10:wrap anchorx="margin"/>
              </v:roundrect>
            </w:pict>
          </mc:Fallback>
        </mc:AlternateContent>
      </w:r>
      <w:r w:rsidR="00A86664" w:rsidRPr="00215EAC">
        <w:rPr>
          <w:rFonts w:ascii="Arial" w:hAnsi="Arial" w:cs="Arial"/>
          <w:noProof/>
          <w:lang w:val="en-US"/>
        </w:rPr>
        <mc:AlternateContent>
          <mc:Choice Requires="wps">
            <w:drawing>
              <wp:anchor distT="0" distB="0" distL="114300" distR="114300" simplePos="0" relativeHeight="252726272" behindDoc="0" locked="0" layoutInCell="1" allowOverlap="1" wp14:anchorId="5921E8AB" wp14:editId="04E7CFD3">
                <wp:simplePos x="0" y="0"/>
                <wp:positionH relativeFrom="column">
                  <wp:posOffset>552450</wp:posOffset>
                </wp:positionH>
                <wp:positionV relativeFrom="paragraph">
                  <wp:posOffset>9525</wp:posOffset>
                </wp:positionV>
                <wp:extent cx="533400" cy="314325"/>
                <wp:effectExtent l="0" t="0" r="0" b="9525"/>
                <wp:wrapNone/>
                <wp:docPr id="1172" name="Rounded Rectangle 117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A7EAD23" w14:textId="77777777" w:rsidR="00944514" w:rsidRPr="00B6176C" w:rsidRDefault="00944514" w:rsidP="00A866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21E8AB" id="Rounded Rectangle 1172" o:spid="_x0000_s1299" style="position:absolute;left:0;text-align:left;margin-left:43.5pt;margin-top:.75pt;width:42pt;height:24.75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CGR4s/ggIA&#10;AFAFAAAOAAAAAAAAAAAAAAAAAC4CAABkcnMvZTJvRG9jLnhtbFBLAQItABQABgAIAAAAIQDSoU39&#10;2wAAAAcBAAAPAAAAAAAAAAAAAAAAANwEAABkcnMvZG93bnJldi54bWxQSwUGAAAAAAQABADzAAAA&#10;5AUAAAAA&#10;" fillcolor="white [3201]" stroked="f" strokeweight="2pt">
                <v:textbox>
                  <w:txbxContent>
                    <w:p w14:paraId="1A7EAD23" w14:textId="77777777" w:rsidR="00944514" w:rsidRPr="00B6176C" w:rsidRDefault="00944514" w:rsidP="00A86664">
                      <w:pPr>
                        <w:jc w:val="center"/>
                      </w:pPr>
                    </w:p>
                  </w:txbxContent>
                </v:textbox>
              </v:roundrect>
            </w:pict>
          </mc:Fallback>
        </mc:AlternateContent>
      </w:r>
      <w:r w:rsidR="00A86664" w:rsidRPr="00215EAC">
        <w:rPr>
          <w:rFonts w:ascii="Arial" w:hAnsi="Arial" w:cs="Arial"/>
          <w:noProof/>
          <w:lang w:val="en-US"/>
        </w:rPr>
        <mc:AlternateContent>
          <mc:Choice Requires="wps">
            <w:drawing>
              <wp:anchor distT="0" distB="0" distL="114300" distR="114300" simplePos="0" relativeHeight="252727296" behindDoc="0" locked="0" layoutInCell="1" allowOverlap="1" wp14:anchorId="4C1C941D" wp14:editId="7F6AFACB">
                <wp:simplePos x="0" y="0"/>
                <wp:positionH relativeFrom="margin">
                  <wp:align>left</wp:align>
                </wp:positionH>
                <wp:positionV relativeFrom="paragraph">
                  <wp:posOffset>9525</wp:posOffset>
                </wp:positionV>
                <wp:extent cx="533400" cy="314325"/>
                <wp:effectExtent l="0" t="0" r="0" b="9525"/>
                <wp:wrapNone/>
                <wp:docPr id="1173" name="Rounded Rectangle 117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8C4EA37" w14:textId="77777777" w:rsidR="00944514" w:rsidRPr="00B6176C" w:rsidRDefault="00944514" w:rsidP="00A866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1C941D" id="Rounded Rectangle 1173" o:spid="_x0000_s1300" style="position:absolute;left:0;text-align:left;margin-left:0;margin-top:.75pt;width:42pt;height:24.75pt;z-index:252727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R2EWsYICAABQ&#10;BQAADgAAAAAAAAAAAAAAAAAuAgAAZHJzL2Uyb0RvYy54bWxQSwECLQAUAAYACAAAACEAG24d/tkA&#10;AAAEAQAADwAAAAAAAAAAAAAAAADcBAAAZHJzL2Rvd25yZXYueG1sUEsFBgAAAAAEAAQA8wAAAOIF&#10;AAAAAA==&#10;" fillcolor="white [3201]" stroked="f" strokeweight="2pt">
                <v:textbox>
                  <w:txbxContent>
                    <w:p w14:paraId="08C4EA37" w14:textId="77777777" w:rsidR="00944514" w:rsidRPr="00B6176C" w:rsidRDefault="00944514" w:rsidP="00A86664">
                      <w:pPr>
                        <w:jc w:val="center"/>
                      </w:pPr>
                    </w:p>
                  </w:txbxContent>
                </v:textbox>
                <w10:wrap anchorx="margin"/>
              </v:roundrect>
            </w:pict>
          </mc:Fallback>
        </mc:AlternateContent>
      </w:r>
      <w:r w:rsidR="00A86664" w:rsidRPr="00215EAC">
        <w:rPr>
          <w:rFonts w:ascii="Arial" w:hAnsi="Arial" w:cs="Arial"/>
          <w:noProof/>
          <w:lang w:val="en-US"/>
        </w:rPr>
        <mc:AlternateContent>
          <mc:Choice Requires="wps">
            <w:drawing>
              <wp:anchor distT="0" distB="0" distL="114300" distR="114300" simplePos="0" relativeHeight="252725248" behindDoc="0" locked="0" layoutInCell="1" allowOverlap="1" wp14:anchorId="46242AEB" wp14:editId="748F45DF">
                <wp:simplePos x="0" y="0"/>
                <wp:positionH relativeFrom="column">
                  <wp:posOffset>714375</wp:posOffset>
                </wp:positionH>
                <wp:positionV relativeFrom="paragraph">
                  <wp:posOffset>8791575</wp:posOffset>
                </wp:positionV>
                <wp:extent cx="1771650" cy="333375"/>
                <wp:effectExtent l="0" t="0" r="0" b="9525"/>
                <wp:wrapNone/>
                <wp:docPr id="1174" name="Rounded Rectangle 1174"/>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559F2F0" w14:textId="77777777" w:rsidR="00944514" w:rsidRDefault="00944514" w:rsidP="00A86664">
                            <w:pPr>
                              <w:jc w:val="center"/>
                              <w:rPr>
                                <w:rFonts w:ascii="Tahoma" w:hAnsi="Tahoma" w:cs="Tahoma"/>
                                <w:sz w:val="20"/>
                              </w:rPr>
                            </w:pPr>
                          </w:p>
                          <w:p w14:paraId="66C98214" w14:textId="77777777" w:rsidR="00944514" w:rsidRDefault="00944514" w:rsidP="00A86664">
                            <w:pPr>
                              <w:jc w:val="center"/>
                              <w:rPr>
                                <w:rFonts w:ascii="Tahoma" w:hAnsi="Tahoma" w:cs="Tahoma"/>
                                <w:sz w:val="20"/>
                              </w:rPr>
                            </w:pPr>
                          </w:p>
                          <w:p w14:paraId="5B902F80" w14:textId="77777777" w:rsidR="00944514" w:rsidRDefault="00944514" w:rsidP="00A86664">
                            <w:pPr>
                              <w:jc w:val="center"/>
                              <w:rPr>
                                <w:rFonts w:ascii="Tahoma" w:hAnsi="Tahoma" w:cs="Tahoma"/>
                                <w:sz w:val="20"/>
                              </w:rPr>
                            </w:pPr>
                          </w:p>
                          <w:p w14:paraId="457B3377" w14:textId="77777777" w:rsidR="00944514" w:rsidRDefault="00944514" w:rsidP="00A86664">
                            <w:pPr>
                              <w:jc w:val="center"/>
                              <w:rPr>
                                <w:rFonts w:ascii="Tahoma" w:hAnsi="Tahoma" w:cs="Tahoma"/>
                                <w:sz w:val="20"/>
                              </w:rPr>
                            </w:pPr>
                          </w:p>
                          <w:p w14:paraId="227240A3" w14:textId="77777777" w:rsidR="00944514" w:rsidRPr="003B4DCF" w:rsidRDefault="00944514" w:rsidP="00A86664">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242AEB" id="Rounded Rectangle 1174" o:spid="_x0000_s1301" style="position:absolute;left:0;text-align:left;margin-left:56.25pt;margin-top:692.25pt;width:139.5pt;height:26.2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K++GkuB&#10;AgAAUQUAAA4AAAAAAAAAAAAAAAAALgIAAGRycy9lMm9Eb2MueG1sUEsBAi0AFAAGAAgAAAAhAEUG&#10;WHreAAAADQEAAA8AAAAAAAAAAAAAAAAA2wQAAGRycy9kb3ducmV2LnhtbFBLBQYAAAAABAAEAPMA&#10;AADmBQAAAAA=&#10;" fillcolor="white [3201]" stroked="f" strokeweight="2pt">
                <v:textbox>
                  <w:txbxContent>
                    <w:p w14:paraId="0559F2F0" w14:textId="77777777" w:rsidR="00944514" w:rsidRDefault="00944514" w:rsidP="00A86664">
                      <w:pPr>
                        <w:jc w:val="center"/>
                        <w:rPr>
                          <w:rFonts w:ascii="Tahoma" w:hAnsi="Tahoma" w:cs="Tahoma"/>
                          <w:sz w:val="20"/>
                        </w:rPr>
                      </w:pPr>
                    </w:p>
                    <w:p w14:paraId="66C98214" w14:textId="77777777" w:rsidR="00944514" w:rsidRDefault="00944514" w:rsidP="00A86664">
                      <w:pPr>
                        <w:jc w:val="center"/>
                        <w:rPr>
                          <w:rFonts w:ascii="Tahoma" w:hAnsi="Tahoma" w:cs="Tahoma"/>
                          <w:sz w:val="20"/>
                        </w:rPr>
                      </w:pPr>
                    </w:p>
                    <w:p w14:paraId="5B902F80" w14:textId="77777777" w:rsidR="00944514" w:rsidRDefault="00944514" w:rsidP="00A86664">
                      <w:pPr>
                        <w:jc w:val="center"/>
                        <w:rPr>
                          <w:rFonts w:ascii="Tahoma" w:hAnsi="Tahoma" w:cs="Tahoma"/>
                          <w:sz w:val="20"/>
                        </w:rPr>
                      </w:pPr>
                    </w:p>
                    <w:p w14:paraId="457B3377" w14:textId="77777777" w:rsidR="00944514" w:rsidRDefault="00944514" w:rsidP="00A86664">
                      <w:pPr>
                        <w:jc w:val="center"/>
                        <w:rPr>
                          <w:rFonts w:ascii="Tahoma" w:hAnsi="Tahoma" w:cs="Tahoma"/>
                          <w:sz w:val="20"/>
                        </w:rPr>
                      </w:pPr>
                    </w:p>
                    <w:p w14:paraId="227240A3" w14:textId="77777777" w:rsidR="00944514" w:rsidRPr="003B4DCF" w:rsidRDefault="00944514" w:rsidP="00A86664">
                      <w:pPr>
                        <w:jc w:val="center"/>
                        <w:rPr>
                          <w:rFonts w:ascii="Tahoma" w:hAnsi="Tahoma" w:cs="Tahoma"/>
                          <w:sz w:val="20"/>
                        </w:rPr>
                      </w:pPr>
                    </w:p>
                  </w:txbxContent>
                </v:textbox>
              </v:roundrect>
            </w:pict>
          </mc:Fallback>
        </mc:AlternateContent>
      </w:r>
      <w:r w:rsidR="00A86664" w:rsidRPr="00215EAC">
        <w:rPr>
          <w:rFonts w:ascii="Arial" w:hAnsi="Arial" w:cs="Arial"/>
        </w:rPr>
        <w:t xml:space="preserve">                                                         </w:t>
      </w:r>
    </w:p>
    <w:p w14:paraId="1DD06C79" w14:textId="3AF89A50" w:rsidR="00A86664" w:rsidRPr="00000A88" w:rsidRDefault="00A86664" w:rsidP="00A86664">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2741632" behindDoc="0" locked="0" layoutInCell="1" allowOverlap="1" wp14:anchorId="3778674F" wp14:editId="21201FBD">
                <wp:simplePos x="0" y="0"/>
                <wp:positionH relativeFrom="column">
                  <wp:posOffset>1238250</wp:posOffset>
                </wp:positionH>
                <wp:positionV relativeFrom="paragraph">
                  <wp:posOffset>180340</wp:posOffset>
                </wp:positionV>
                <wp:extent cx="0" cy="7223760"/>
                <wp:effectExtent l="0" t="0" r="19050" b="34290"/>
                <wp:wrapNone/>
                <wp:docPr id="1175" name="Straight Connector 1175"/>
                <wp:cNvGraphicFramePr/>
                <a:graphic xmlns:a="http://schemas.openxmlformats.org/drawingml/2006/main">
                  <a:graphicData uri="http://schemas.microsoft.com/office/word/2010/wordprocessingShape">
                    <wps:wsp>
                      <wps:cNvCnPr/>
                      <wps:spPr>
                        <a:xfrm flipH="1">
                          <a:off x="0" y="0"/>
                          <a:ext cx="0" cy="7223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CDD1C" id="Straight Connector 1175" o:spid="_x0000_s1026" style="position:absolute;flip:x;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" strokecolor="#4579b8 [3044]"/>
            </w:pict>
          </mc:Fallback>
        </mc:AlternateContent>
      </w:r>
    </w:p>
    <w:p w14:paraId="5FDE2EBA" w14:textId="77777777" w:rsidR="00A86664" w:rsidRDefault="00A86664" w:rsidP="00A86664">
      <w:pPr>
        <w:rPr>
          <w:rFonts w:ascii="Arial" w:hAnsi="Arial" w:cs="Arial"/>
          <w:sz w:val="20"/>
        </w:rPr>
      </w:pPr>
      <w:r w:rsidRPr="00215EAC">
        <w:rPr>
          <w:rFonts w:ascii="Arial" w:hAnsi="Arial" w:cs="Arial"/>
          <w:sz w:val="20"/>
        </w:rPr>
        <w:t xml:space="preserve">                                    AT </w:t>
      </w:r>
    </w:p>
    <w:p w14:paraId="69B38E6D" w14:textId="77777777" w:rsidR="00A86664" w:rsidRDefault="00A86664" w:rsidP="00A86664">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738560" behindDoc="0" locked="0" layoutInCell="1" allowOverlap="1" wp14:anchorId="686E478F" wp14:editId="69BC381A">
                <wp:simplePos x="0" y="0"/>
                <wp:positionH relativeFrom="column">
                  <wp:posOffset>6247765</wp:posOffset>
                </wp:positionH>
                <wp:positionV relativeFrom="paragraph">
                  <wp:posOffset>156845</wp:posOffset>
                </wp:positionV>
                <wp:extent cx="0" cy="6949440"/>
                <wp:effectExtent l="0" t="0" r="19050" b="22860"/>
                <wp:wrapNone/>
                <wp:docPr id="1176" name="Straight Connector 1176"/>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E71D8" id="Straight Connector 1176" o:spid="_x0000_s1026" style="position:absolute;flip:x;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" strokecolor="#4579b8 [3044]"/>
            </w:pict>
          </mc:Fallback>
        </mc:AlternateContent>
      </w:r>
    </w:p>
    <w:p w14:paraId="286BEB47" w14:textId="77777777" w:rsidR="00A86664" w:rsidRDefault="00A86664" w:rsidP="00A86664">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739584" behindDoc="0" locked="0" layoutInCell="1" allowOverlap="1" wp14:anchorId="74C120A6" wp14:editId="300E6D07">
                <wp:simplePos x="0" y="0"/>
                <wp:positionH relativeFrom="column">
                  <wp:posOffset>5295900</wp:posOffset>
                </wp:positionH>
                <wp:positionV relativeFrom="paragraph">
                  <wp:posOffset>10795</wp:posOffset>
                </wp:positionV>
                <wp:extent cx="85725" cy="7040880"/>
                <wp:effectExtent l="0" t="0" r="28575" b="26670"/>
                <wp:wrapNone/>
                <wp:docPr id="1177" name="Straight Connector 1177"/>
                <wp:cNvGraphicFramePr/>
                <a:graphic xmlns:a="http://schemas.openxmlformats.org/drawingml/2006/main">
                  <a:graphicData uri="http://schemas.microsoft.com/office/word/2010/wordprocessingShape">
                    <wps:wsp>
                      <wps:cNvCnPr/>
                      <wps:spPr>
                        <a:xfrm>
                          <a:off x="0" y="0"/>
                          <a:ext cx="85725" cy="7040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C89CF" id="Straight Connector 1177" o:spid="_x0000_s1026" style="position:absolute;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85pt" to="423.75pt,5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736512" behindDoc="0" locked="0" layoutInCell="1" allowOverlap="1" wp14:anchorId="34796E99" wp14:editId="3194C13E">
                <wp:simplePos x="0" y="0"/>
                <wp:positionH relativeFrom="column">
                  <wp:posOffset>4400550</wp:posOffset>
                </wp:positionH>
                <wp:positionV relativeFrom="paragraph">
                  <wp:posOffset>10160</wp:posOffset>
                </wp:positionV>
                <wp:extent cx="9525" cy="6949440"/>
                <wp:effectExtent l="0" t="0" r="28575" b="22860"/>
                <wp:wrapNone/>
                <wp:docPr id="1178" name="Straight Connector 1178"/>
                <wp:cNvGraphicFramePr/>
                <a:graphic xmlns:a="http://schemas.openxmlformats.org/drawingml/2006/main">
                  <a:graphicData uri="http://schemas.microsoft.com/office/word/2010/wordprocessingShape">
                    <wps:wsp>
                      <wps:cNvCnPr/>
                      <wps:spPr>
                        <a:xfrm>
                          <a:off x="0" y="0"/>
                          <a:ext cx="9525"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E2032" id="Straight Connector 1178" o:spid="_x0000_s1026" style="position:absolute;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8pt" to="347.2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735488" behindDoc="0" locked="0" layoutInCell="1" allowOverlap="1" wp14:anchorId="32C64350" wp14:editId="7B111B17">
                <wp:simplePos x="0" y="0"/>
                <wp:positionH relativeFrom="column">
                  <wp:posOffset>3028950</wp:posOffset>
                </wp:positionH>
                <wp:positionV relativeFrom="paragraph">
                  <wp:posOffset>12700</wp:posOffset>
                </wp:positionV>
                <wp:extent cx="0" cy="6949440"/>
                <wp:effectExtent l="0" t="0" r="19050" b="22860"/>
                <wp:wrapNone/>
                <wp:docPr id="1179" name="Straight Connector 1179"/>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16EFE" id="Straight Connector 1179" o:spid="_x0000_s1026" style="position:absolute;flip:x;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zm1om8UBAADTAwAADgAAAAAAAAAAAAAA&#10;AAAuAgAAZHJzL2Uyb0RvYy54bWxQSwECLQAUAAYACAAAACEAOJoQwdwAAAAKAQAADwAAAAAAAAAA&#10;AAAAAAAfBAAAZHJzL2Rvd25yZXYueG1sUEsFBgAAAAAEAAQA8wAAACg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737536" behindDoc="0" locked="0" layoutInCell="1" allowOverlap="1" wp14:anchorId="5A49490D" wp14:editId="48844FC3">
                <wp:simplePos x="0" y="0"/>
                <wp:positionH relativeFrom="column">
                  <wp:posOffset>227965</wp:posOffset>
                </wp:positionH>
                <wp:positionV relativeFrom="paragraph">
                  <wp:posOffset>40640</wp:posOffset>
                </wp:positionV>
                <wp:extent cx="0" cy="6844665"/>
                <wp:effectExtent l="0" t="0" r="19050" b="32385"/>
                <wp:wrapNone/>
                <wp:docPr id="1180" name="Straight Connector 1180"/>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3A985" id="Straight Connector 1180" o:spid="_x0000_s1026" style="position:absolute;flip:x;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3.2pt" to="17.95pt,5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" strokecolor="#4579b8 [3044]"/>
            </w:pict>
          </mc:Fallback>
        </mc:AlternateContent>
      </w:r>
    </w:p>
    <w:p w14:paraId="03C27646" w14:textId="403FD7BB" w:rsidR="00EC45E8" w:rsidRDefault="00A86664" w:rsidP="00EC45E8">
      <w:pPr>
        <w:tabs>
          <w:tab w:val="left" w:pos="6615"/>
        </w:tabs>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2748800" behindDoc="0" locked="0" layoutInCell="1" allowOverlap="1" wp14:anchorId="10166A83" wp14:editId="25C61899">
                <wp:simplePos x="0" y="0"/>
                <wp:positionH relativeFrom="column">
                  <wp:posOffset>-114300</wp:posOffset>
                </wp:positionH>
                <wp:positionV relativeFrom="paragraph">
                  <wp:posOffset>183515</wp:posOffset>
                </wp:positionV>
                <wp:extent cx="1762125" cy="704850"/>
                <wp:effectExtent l="57150" t="38100" r="85725" b="95250"/>
                <wp:wrapNone/>
                <wp:docPr id="1192" name="Rectangle 1192"/>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D2CD77D" w14:textId="17AEBF1B" w:rsidR="00944514" w:rsidRPr="003B462D" w:rsidRDefault="00944514" w:rsidP="00A86664">
                            <w:pPr>
                              <w:jc w:val="center"/>
                              <w:rPr>
                                <w:color w:val="92D050"/>
                              </w:rPr>
                            </w:pPr>
                            <w:r>
                              <w:t>Timer handler for PDP deactivation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166A83" id="Rectangle 1192" o:spid="_x0000_s1302" style="position:absolute;margin-left:-9pt;margin-top:14.45pt;width:138.75pt;height:55.5pt;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" fillcolor="#92d050" strokecolor="#92d050">
                <v:shadow on="t" color="black" opacity="24903f" origin=",.5" offset="0,.55556mm"/>
                <v:textbox>
                  <w:txbxContent>
                    <w:p w14:paraId="1D2CD77D" w14:textId="17AEBF1B" w:rsidR="00944514" w:rsidRPr="003B462D" w:rsidRDefault="00944514" w:rsidP="00A86664">
                      <w:pPr>
                        <w:jc w:val="center"/>
                        <w:rPr>
                          <w:color w:val="92D050"/>
                        </w:rPr>
                      </w:pPr>
                      <w:r>
                        <w:t>Timer handler for PDP deactivation</w:t>
                      </w:r>
                    </w:p>
                  </w:txbxContent>
                </v:textbox>
              </v:rect>
            </w:pict>
          </mc:Fallback>
        </mc:AlternateContent>
      </w:r>
    </w:p>
    <w:p w14:paraId="7B6F20C4" w14:textId="2EBDBE72" w:rsidR="00A86664" w:rsidRDefault="00A86664" w:rsidP="00EC45E8">
      <w:pPr>
        <w:tabs>
          <w:tab w:val="left" w:pos="6615"/>
        </w:tabs>
        <w:rPr>
          <w:rFonts w:ascii="Arial" w:hAnsi="Arial" w:cs="Arial"/>
          <w:sz w:val="20"/>
        </w:rPr>
      </w:pPr>
    </w:p>
    <w:p w14:paraId="5E9BC2E6" w14:textId="1025D848" w:rsidR="00A86664" w:rsidRDefault="00A86664" w:rsidP="00EC45E8">
      <w:pPr>
        <w:tabs>
          <w:tab w:val="left" w:pos="6615"/>
        </w:tabs>
        <w:rPr>
          <w:rFonts w:ascii="Arial" w:hAnsi="Arial" w:cs="Arial"/>
          <w:sz w:val="20"/>
        </w:rPr>
      </w:pPr>
    </w:p>
    <w:p w14:paraId="16E70AC4" w14:textId="0382DEEA" w:rsidR="00A86664" w:rsidRDefault="00A86664" w:rsidP="00EC45E8">
      <w:pPr>
        <w:tabs>
          <w:tab w:val="left" w:pos="6615"/>
        </w:tabs>
        <w:rPr>
          <w:rFonts w:ascii="Arial" w:hAnsi="Arial" w:cs="Arial"/>
          <w:sz w:val="20"/>
        </w:rPr>
      </w:pPr>
    </w:p>
    <w:p w14:paraId="1ADE23DF" w14:textId="2AF8D26E" w:rsidR="00A86664" w:rsidRDefault="00A86664" w:rsidP="00EC45E8">
      <w:pPr>
        <w:tabs>
          <w:tab w:val="left" w:pos="6615"/>
        </w:tabs>
        <w:rPr>
          <w:rFonts w:ascii="Arial" w:hAnsi="Arial" w:cs="Arial"/>
          <w:sz w:val="20"/>
        </w:rPr>
      </w:pPr>
    </w:p>
    <w:p w14:paraId="6E54CCEE" w14:textId="47554526" w:rsidR="00A86664" w:rsidRDefault="00A86664" w:rsidP="00EC45E8">
      <w:pPr>
        <w:tabs>
          <w:tab w:val="left" w:pos="6615"/>
        </w:tabs>
        <w:rPr>
          <w:rFonts w:ascii="Arial" w:hAnsi="Arial" w:cs="Arial"/>
          <w:sz w:val="20"/>
        </w:rPr>
      </w:pPr>
    </w:p>
    <w:p w14:paraId="1D5F370D" w14:textId="423CDD49" w:rsidR="00A86664" w:rsidRDefault="00A86664" w:rsidP="00EC45E8">
      <w:pPr>
        <w:tabs>
          <w:tab w:val="left" w:pos="6615"/>
        </w:tabs>
        <w:rPr>
          <w:rFonts w:ascii="Arial" w:hAnsi="Arial" w:cs="Arial"/>
          <w:sz w:val="20"/>
        </w:rPr>
      </w:pPr>
    </w:p>
    <w:p w14:paraId="39996326" w14:textId="77777777" w:rsidR="00B145C5" w:rsidRDefault="00B145C5" w:rsidP="00B145C5">
      <w:pPr>
        <w:ind w:left="2160"/>
      </w:pPr>
      <w:r>
        <w:t xml:space="preserve">Get the profile reference for current profile using </w:t>
      </w:r>
    </w:p>
    <w:p w14:paraId="4C7D79CD" w14:textId="77777777" w:rsidR="00B145C5" w:rsidRDefault="00B145C5" w:rsidP="00B145C5">
      <w:pPr>
        <w:ind w:left="2160"/>
      </w:pPr>
      <w:r>
        <w:t xml:space="preserve">   le_mdc_GetProfile(</w:t>
      </w:r>
      <w:r w:rsidRPr="0001067B">
        <w:t>)</w:t>
      </w:r>
    </w:p>
    <w:p w14:paraId="04B694E1" w14:textId="77777777" w:rsidR="00B145C5" w:rsidRDefault="00B145C5" w:rsidP="00B145C5">
      <w:r>
        <w:rPr>
          <w:noProof/>
          <w:lang w:val="en-US"/>
        </w:rPr>
        <mc:AlternateContent>
          <mc:Choice Requires="wps">
            <w:drawing>
              <wp:anchor distT="0" distB="0" distL="114300" distR="114300" simplePos="0" relativeHeight="252750848" behindDoc="0" locked="0" layoutInCell="1" allowOverlap="1" wp14:anchorId="23591504" wp14:editId="4D13D231">
                <wp:simplePos x="0" y="0"/>
                <wp:positionH relativeFrom="column">
                  <wp:posOffset>1238885</wp:posOffset>
                </wp:positionH>
                <wp:positionV relativeFrom="paragraph">
                  <wp:posOffset>37465</wp:posOffset>
                </wp:positionV>
                <wp:extent cx="4075872" cy="0"/>
                <wp:effectExtent l="0" t="76200" r="20320" b="95250"/>
                <wp:wrapNone/>
                <wp:docPr id="1193" name="Straight Arrow Connector 1193"/>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61AE2D" id="Straight Arrow Connector 1193" o:spid="_x0000_s1026" type="#_x0000_t32" style="position:absolute;margin-left:97.55pt;margin-top:2.95pt;width:320.95pt;height:0;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" strokecolor="#4579b8 [3044]">
                <v:stroke endarrow="block"/>
              </v:shape>
            </w:pict>
          </mc:Fallback>
        </mc:AlternateContent>
      </w:r>
      <w:r>
        <w:t xml:space="preserve">                                       </w:t>
      </w:r>
    </w:p>
    <w:p w14:paraId="6B7A2253" w14:textId="383D0FCE" w:rsidR="00B145C5" w:rsidRDefault="00B145C5" w:rsidP="00B145C5">
      <w:pPr>
        <w:ind w:left="2160"/>
      </w:pPr>
      <w:r>
        <w:t>de</w:t>
      </w:r>
      <w:r w:rsidR="00B041C1">
        <w:t>a</w:t>
      </w:r>
      <w:r>
        <w:t>ctivate PDP connection using le_mdc_StopSession (</w:t>
      </w:r>
      <w:r w:rsidRPr="00D92C88">
        <w:t>)</w:t>
      </w:r>
    </w:p>
    <w:p w14:paraId="4783B8E5" w14:textId="55690FFF" w:rsidR="00B145C5" w:rsidRPr="008040C3" w:rsidRDefault="00B145C5" w:rsidP="00B145C5">
      <w:r>
        <w:rPr>
          <w:noProof/>
          <w:lang w:val="en-US"/>
        </w:rPr>
        <mc:AlternateContent>
          <mc:Choice Requires="wps">
            <w:drawing>
              <wp:anchor distT="0" distB="0" distL="114300" distR="114300" simplePos="0" relativeHeight="252751872" behindDoc="0" locked="0" layoutInCell="1" allowOverlap="1" wp14:anchorId="1AF01BEB" wp14:editId="3A9785CD">
                <wp:simplePos x="0" y="0"/>
                <wp:positionH relativeFrom="column">
                  <wp:posOffset>1248410</wp:posOffset>
                </wp:positionH>
                <wp:positionV relativeFrom="paragraph">
                  <wp:posOffset>8255</wp:posOffset>
                </wp:positionV>
                <wp:extent cx="4075872" cy="0"/>
                <wp:effectExtent l="0" t="76200" r="20320" b="95250"/>
                <wp:wrapNone/>
                <wp:docPr id="1194" name="Straight Arrow Connector 1194"/>
                <wp:cNvGraphicFramePr/>
                <a:graphic xmlns:a="http://schemas.openxmlformats.org/drawingml/2006/main">
                  <a:graphicData uri="http://schemas.microsoft.com/office/word/2010/wordprocessingShape">
                    <wps:wsp>
                      <wps:cNvCnPr/>
                      <wps:spPr>
                        <a:xfrm>
                          <a:off x="0" y="0"/>
                          <a:ext cx="4075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CA2077" id="Straight Arrow Connector 1194" o:spid="_x0000_s1026" type="#_x0000_t32" style="position:absolute;margin-left:98.3pt;margin-top:.65pt;width:320.95pt;height:0;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" strokecolor="#4579b8 [3044]">
                <v:stroke endarrow="block"/>
              </v:shape>
            </w:pict>
          </mc:Fallback>
        </mc:AlternateContent>
      </w:r>
      <w:r>
        <w:t xml:space="preserve">              </w:t>
      </w:r>
    </w:p>
    <w:p w14:paraId="7FFDA362" w14:textId="6D2E8B04" w:rsidR="00A86664" w:rsidRDefault="005D4A92" w:rsidP="00EC45E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752896" behindDoc="0" locked="0" layoutInCell="1" allowOverlap="1" wp14:anchorId="2D97F9C9" wp14:editId="74F7EACD">
                <wp:simplePos x="0" y="0"/>
                <wp:positionH relativeFrom="column">
                  <wp:posOffset>219075</wp:posOffset>
                </wp:positionH>
                <wp:positionV relativeFrom="paragraph">
                  <wp:posOffset>31750</wp:posOffset>
                </wp:positionV>
                <wp:extent cx="1028700" cy="0"/>
                <wp:effectExtent l="38100" t="76200" r="0" b="95250"/>
                <wp:wrapNone/>
                <wp:docPr id="1196" name="Straight Arrow Connector 1196"/>
                <wp:cNvGraphicFramePr/>
                <a:graphic xmlns:a="http://schemas.openxmlformats.org/drawingml/2006/main">
                  <a:graphicData uri="http://schemas.microsoft.com/office/word/2010/wordprocessingShape">
                    <wps:wsp>
                      <wps:cNvCnPr/>
                      <wps:spPr>
                        <a:xfrm flipH="1">
                          <a:off x="0" y="0"/>
                          <a:ext cx="1028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74B54" id="Straight Arrow Connector 1196" o:spid="_x0000_s1026" type="#_x0000_t32" style="position:absolute;margin-left:17.25pt;margin-top:2.5pt;width:81pt;height:0;flip:x;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" strokecolor="#4579b8 [3044]">
                <v:stroke endarrow="block"/>
              </v:shape>
            </w:pict>
          </mc:Fallback>
        </mc:AlternateContent>
      </w:r>
    </w:p>
    <w:p w14:paraId="299BE532" w14:textId="77777777" w:rsidR="005D4A92" w:rsidRDefault="005D4A92" w:rsidP="005D4A92">
      <w:r>
        <w:t xml:space="preserve">Send connection </w:t>
      </w:r>
    </w:p>
    <w:p w14:paraId="5CB46E2D" w14:textId="77777777" w:rsidR="005D4A92" w:rsidRDefault="005D4A92" w:rsidP="005D4A92">
      <w:r>
        <w:t>status as unsolicited</w:t>
      </w:r>
    </w:p>
    <w:p w14:paraId="1F298B86" w14:textId="4AA6018F" w:rsidR="00A86664" w:rsidRDefault="005D4A92" w:rsidP="005D4A92">
      <w:pPr>
        <w:tabs>
          <w:tab w:val="left" w:pos="6615"/>
        </w:tabs>
      </w:pPr>
      <w:r>
        <w:t>response and reset</w:t>
      </w:r>
    </w:p>
    <w:p w14:paraId="5D96BAE4" w14:textId="113E2D30" w:rsidR="005D4A92" w:rsidRDefault="005D4A92" w:rsidP="005D4A92">
      <w:pPr>
        <w:tabs>
          <w:tab w:val="left" w:pos="6615"/>
        </w:tabs>
        <w:rPr>
          <w:rFonts w:ascii="Arial" w:hAnsi="Arial" w:cs="Arial"/>
          <w:sz w:val="20"/>
        </w:rPr>
      </w:pPr>
      <w:r>
        <w:t>the PDP flag</w:t>
      </w:r>
    </w:p>
    <w:p w14:paraId="0157193B" w14:textId="754760C2" w:rsidR="00A86664" w:rsidRDefault="00A86664" w:rsidP="00EC45E8">
      <w:pPr>
        <w:tabs>
          <w:tab w:val="left" w:pos="6615"/>
        </w:tabs>
        <w:rPr>
          <w:rFonts w:ascii="Arial" w:hAnsi="Arial" w:cs="Arial"/>
          <w:sz w:val="20"/>
        </w:rPr>
      </w:pPr>
    </w:p>
    <w:p w14:paraId="2698B70D" w14:textId="277A3714" w:rsidR="00B041C1" w:rsidRDefault="00B041C1" w:rsidP="00B041C1">
      <w:pPr>
        <w:rPr>
          <w:rFonts w:ascii="Arial" w:hAnsi="Arial" w:cs="Arial"/>
          <w:sz w:val="20"/>
        </w:rPr>
      </w:pPr>
    </w:p>
    <w:p w14:paraId="169FD070" w14:textId="58638DD6" w:rsidR="00B041C1" w:rsidRDefault="00B041C1" w:rsidP="00B041C1">
      <w:pPr>
        <w:rPr>
          <w:rFonts w:ascii="Arial" w:hAnsi="Arial" w:cs="Arial"/>
          <w:sz w:val="20"/>
        </w:rPr>
      </w:pPr>
    </w:p>
    <w:p w14:paraId="7E452627" w14:textId="77777777" w:rsidR="00B041C1" w:rsidRDefault="00B041C1" w:rsidP="00B041C1"/>
    <w:p w14:paraId="4BB343F7" w14:textId="77777777" w:rsidR="00B041C1" w:rsidRDefault="00B041C1" w:rsidP="00B041C1">
      <w:r>
        <w:rPr>
          <w:rFonts w:ascii="Times New Roman" w:eastAsiaTheme="minorHAnsi" w:hAnsi="Times New Roman"/>
          <w:noProof/>
          <w:szCs w:val="24"/>
          <w:lang w:val="en-US"/>
        </w:rPr>
        <mc:AlternateContent>
          <mc:Choice Requires="wps">
            <w:drawing>
              <wp:anchor distT="0" distB="0" distL="114300" distR="114300" simplePos="0" relativeHeight="252754944" behindDoc="0" locked="0" layoutInCell="1" allowOverlap="1" wp14:anchorId="714C571E" wp14:editId="18B71695">
                <wp:simplePos x="0" y="0"/>
                <wp:positionH relativeFrom="column">
                  <wp:posOffset>381635</wp:posOffset>
                </wp:positionH>
                <wp:positionV relativeFrom="paragraph">
                  <wp:posOffset>145719</wp:posOffset>
                </wp:positionV>
                <wp:extent cx="1762125" cy="704850"/>
                <wp:effectExtent l="57150" t="38100" r="85725" b="95250"/>
                <wp:wrapNone/>
                <wp:docPr id="1197" name="Rectangle 1197"/>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063FE39" w14:textId="77777777" w:rsidR="00944514" w:rsidRDefault="00944514" w:rsidP="00B041C1">
                            <w:pPr>
                              <w:jc w:val="center"/>
                            </w:pPr>
                            <w:r>
                              <w:t>CMD_TYPE_TEST</w:t>
                            </w:r>
                          </w:p>
                          <w:p w14:paraId="771CCAB0" w14:textId="77777777" w:rsidR="00944514" w:rsidRPr="003B462D" w:rsidRDefault="00944514" w:rsidP="00B041C1">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4C571E" id="Rectangle 1197" o:spid="_x0000_s1303" style="position:absolute;margin-left:30.05pt;margin-top:11.45pt;width:138.75pt;height:55.5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" fillcolor="#92d050" strokecolor="#92d050">
                <v:shadow on="t" color="black" opacity="24903f" origin=",.5" offset="0,.55556mm"/>
                <v:textbox>
                  <w:txbxContent>
                    <w:p w14:paraId="6063FE39" w14:textId="77777777" w:rsidR="00944514" w:rsidRDefault="00944514" w:rsidP="00B041C1">
                      <w:pPr>
                        <w:jc w:val="center"/>
                      </w:pPr>
                      <w:r>
                        <w:t>CMD_TYPE_TEST</w:t>
                      </w:r>
                    </w:p>
                    <w:p w14:paraId="771CCAB0" w14:textId="77777777" w:rsidR="00944514" w:rsidRPr="003B462D" w:rsidRDefault="00944514" w:rsidP="00B041C1">
                      <w:pPr>
                        <w:jc w:val="center"/>
                        <w:rPr>
                          <w:color w:val="92D050"/>
                        </w:rPr>
                      </w:pPr>
                      <w:r>
                        <w:t xml:space="preserve"> Module</w:t>
                      </w:r>
                    </w:p>
                  </w:txbxContent>
                </v:textbox>
              </v:rect>
            </w:pict>
          </mc:Fallback>
        </mc:AlternateContent>
      </w:r>
    </w:p>
    <w:p w14:paraId="37433731" w14:textId="77777777" w:rsidR="00B041C1" w:rsidRDefault="00B041C1" w:rsidP="00B041C1"/>
    <w:p w14:paraId="28A93230" w14:textId="77777777" w:rsidR="00B041C1" w:rsidRDefault="00B041C1" w:rsidP="00B041C1"/>
    <w:p w14:paraId="7DF717AD" w14:textId="77777777" w:rsidR="00B041C1" w:rsidRDefault="00B041C1" w:rsidP="00B041C1"/>
    <w:p w14:paraId="0B54498D" w14:textId="77777777" w:rsidR="00B041C1" w:rsidRDefault="00B041C1" w:rsidP="00B041C1"/>
    <w:p w14:paraId="3B9669E2" w14:textId="5D1650F5" w:rsidR="00B041C1" w:rsidRDefault="001317D1" w:rsidP="00B041C1">
      <w:pPr>
        <w:rPr>
          <w:rFonts w:ascii="Arial" w:hAnsi="Arial" w:cs="Arial"/>
        </w:rPr>
      </w:pPr>
      <w:r w:rsidRPr="001317D1">
        <w:rPr>
          <w:rFonts w:ascii="Arial" w:hAnsi="Arial" w:cs="Arial"/>
          <w:noProof/>
          <w:lang w:val="en-US"/>
        </w:rPr>
        <mc:AlternateContent>
          <mc:Choice Requires="wps">
            <w:drawing>
              <wp:anchor distT="0" distB="0" distL="114300" distR="114300" simplePos="0" relativeHeight="252925952" behindDoc="0" locked="0" layoutInCell="1" allowOverlap="1" wp14:anchorId="5586CE8C" wp14:editId="504E2D70">
                <wp:simplePos x="0" y="0"/>
                <wp:positionH relativeFrom="column">
                  <wp:posOffset>3990975</wp:posOffset>
                </wp:positionH>
                <wp:positionV relativeFrom="paragraph">
                  <wp:posOffset>41910</wp:posOffset>
                </wp:positionV>
                <wp:extent cx="1762125" cy="485775"/>
                <wp:effectExtent l="57150" t="38100" r="85725" b="104775"/>
                <wp:wrapNone/>
                <wp:docPr id="1015" name="Rectangle 1015"/>
                <wp:cNvGraphicFramePr/>
                <a:graphic xmlns:a="http://schemas.openxmlformats.org/drawingml/2006/main">
                  <a:graphicData uri="http://schemas.microsoft.com/office/word/2010/wordprocessingShape">
                    <wps:wsp>
                      <wps:cNvSpPr/>
                      <wps:spPr>
                        <a:xfrm>
                          <a:off x="0" y="0"/>
                          <a:ext cx="1762125" cy="4857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DAF2015" w14:textId="51E4B205" w:rsidR="00944514" w:rsidRPr="00755387" w:rsidRDefault="00944514" w:rsidP="001317D1">
                            <w:pPr>
                              <w:jc w:val="center"/>
                              <w:rPr>
                                <w:rFonts w:ascii="Arial" w:hAnsi="Arial" w:cs="Arial"/>
                                <w:sz w:val="20"/>
                              </w:rPr>
                            </w:pPr>
                            <w:r>
                              <w:t>GET THE PROFILE RANGE AND MODE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86CE8C" id="Rectangle 1015" o:spid="_x0000_s1304" style="position:absolute;margin-left:314.25pt;margin-top:3.3pt;width:138.75pt;height:38.25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" fillcolor="#92d050" strokecolor="#92d050">
                <v:shadow on="t" color="black" opacity="24903f" origin=",.5" offset="0,.55556mm"/>
                <v:textbox>
                  <w:txbxContent>
                    <w:p w14:paraId="4DAF2015" w14:textId="51E4B205" w:rsidR="00944514" w:rsidRPr="00755387" w:rsidRDefault="00944514" w:rsidP="001317D1">
                      <w:pPr>
                        <w:jc w:val="center"/>
                        <w:rPr>
                          <w:rFonts w:ascii="Arial" w:hAnsi="Arial" w:cs="Arial"/>
                          <w:sz w:val="20"/>
                        </w:rPr>
                      </w:pPr>
                      <w:r>
                        <w:t>GET THE PROFILE RANGE AND MODE RANGE</w:t>
                      </w:r>
                    </w:p>
                  </w:txbxContent>
                </v:textbox>
              </v:rect>
            </w:pict>
          </mc:Fallback>
        </mc:AlternateContent>
      </w:r>
      <w:r w:rsidR="00B041C1">
        <w:rPr>
          <w:rFonts w:ascii="Arial" w:hAnsi="Arial" w:cs="Arial"/>
        </w:rPr>
        <w:t xml:space="preserve">                                      </w:t>
      </w:r>
    </w:p>
    <w:p w14:paraId="161079CE" w14:textId="33E1F5EC" w:rsidR="00B041C1" w:rsidRDefault="001317D1" w:rsidP="001317D1">
      <w:r w:rsidRPr="001317D1">
        <w:rPr>
          <w:rFonts w:ascii="Arial" w:hAnsi="Arial" w:cs="Arial"/>
          <w:noProof/>
          <w:lang w:val="en-US"/>
        </w:rPr>
        <mc:AlternateContent>
          <mc:Choice Requires="wps">
            <w:drawing>
              <wp:anchor distT="0" distB="0" distL="114300" distR="114300" simplePos="0" relativeHeight="252924928" behindDoc="0" locked="0" layoutInCell="1" allowOverlap="1" wp14:anchorId="7BDF6E1F" wp14:editId="1F4BA836">
                <wp:simplePos x="0" y="0"/>
                <wp:positionH relativeFrom="column">
                  <wp:posOffset>1247775</wp:posOffset>
                </wp:positionH>
                <wp:positionV relativeFrom="paragraph">
                  <wp:posOffset>133350</wp:posOffset>
                </wp:positionV>
                <wp:extent cx="2743200" cy="0"/>
                <wp:effectExtent l="0" t="76200" r="19050" b="95250"/>
                <wp:wrapNone/>
                <wp:docPr id="1014" name="Straight Arrow Connector 1014"/>
                <wp:cNvGraphicFramePr/>
                <a:graphic xmlns:a="http://schemas.openxmlformats.org/drawingml/2006/main">
                  <a:graphicData uri="http://schemas.microsoft.com/office/word/2010/wordprocessingShape">
                    <wps:wsp>
                      <wps:cNvCnPr/>
                      <wps:spPr>
                        <a:xfrm>
                          <a:off x="0" y="0"/>
                          <a:ext cx="2743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6273A" id="Straight Arrow Connector 1014" o:spid="_x0000_s1026" type="#_x0000_t32" style="position:absolute;margin-left:98.25pt;margin-top:10.5pt;width:3in;height:0;z-index:25292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" strokecolor="#4579b8 [3044]">
                <v:stroke endarrow="block"/>
              </v:shape>
            </w:pict>
          </mc:Fallback>
        </mc:AlternateContent>
      </w:r>
      <w:r w:rsidR="00B041C1">
        <w:rPr>
          <w:rFonts w:ascii="Arial" w:hAnsi="Arial" w:cs="Arial"/>
        </w:rPr>
        <w:t xml:space="preserve">                                    </w:t>
      </w:r>
    </w:p>
    <w:p w14:paraId="111D7FE6" w14:textId="54253EAB" w:rsidR="00B041C1" w:rsidRDefault="00B041C1" w:rsidP="00B041C1"/>
    <w:p w14:paraId="33C0468A" w14:textId="77777777" w:rsidR="00B041C1" w:rsidRPr="007B5DF4" w:rsidRDefault="00B041C1" w:rsidP="00B041C1">
      <w:pPr>
        <w:rPr>
          <w:rFonts w:ascii="Arial" w:hAnsi="Arial" w:cs="Arial"/>
          <w:sz w:val="20"/>
          <w:lang w:val="en-US"/>
        </w:rPr>
      </w:pPr>
      <w:r w:rsidRPr="007B5DF4">
        <w:rPr>
          <w:rFonts w:ascii="Arial" w:hAnsi="Arial" w:cs="Arial"/>
          <w:sz w:val="20"/>
          <w:lang w:val="en-US"/>
        </w:rPr>
        <w:t>Send the intermediate response</w:t>
      </w:r>
    </w:p>
    <w:p w14:paraId="725EE782" w14:textId="77777777" w:rsidR="00B041C1" w:rsidRPr="001D2871" w:rsidRDefault="00B041C1" w:rsidP="00B041C1">
      <w:pPr>
        <w:rPr>
          <w:rFonts w:ascii="Arial" w:hAnsi="Arial" w:cs="Arial"/>
          <w:sz w:val="20"/>
          <w:lang w:val="en-US"/>
        </w:rPr>
      </w:pPr>
      <w:r>
        <w:rPr>
          <w:rFonts w:ascii="Arial" w:hAnsi="Arial" w:cs="Arial"/>
          <w:sz w:val="20"/>
          <w:lang w:val="en-US"/>
        </w:rPr>
        <w:t>as profile ranges to host</w:t>
      </w:r>
    </w:p>
    <w:p w14:paraId="3DE45C17" w14:textId="77777777" w:rsidR="00B041C1" w:rsidRDefault="00B041C1" w:rsidP="00B041C1">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756992" behindDoc="0" locked="0" layoutInCell="1" allowOverlap="1" wp14:anchorId="7E905493" wp14:editId="02098996">
                <wp:simplePos x="0" y="0"/>
                <wp:positionH relativeFrom="column">
                  <wp:posOffset>288235</wp:posOffset>
                </wp:positionH>
                <wp:positionV relativeFrom="paragraph">
                  <wp:posOffset>7261</wp:posOffset>
                </wp:positionV>
                <wp:extent cx="970059" cy="0"/>
                <wp:effectExtent l="38100" t="76200" r="0" b="95250"/>
                <wp:wrapNone/>
                <wp:docPr id="1199" name="Straight Arrow Connector 1199"/>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638472" id="Straight Arrow Connector 1199" o:spid="_x0000_s1026" type="#_x0000_t32" style="position:absolute;margin-left:22.7pt;margin-top:.55pt;width:76.4pt;height:0;flip:x;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" strokecolor="#4579b8 [3044]">
                <v:stroke endarrow="block"/>
              </v:shape>
            </w:pict>
          </mc:Fallback>
        </mc:AlternateContent>
      </w:r>
    </w:p>
    <w:p w14:paraId="7CADAD8D" w14:textId="77777777" w:rsidR="00B041C1" w:rsidRPr="00E41B5A" w:rsidRDefault="00B041C1" w:rsidP="00B041C1">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2DE7FA34" w14:textId="77777777" w:rsidR="00B041C1" w:rsidRDefault="00B041C1" w:rsidP="00B041C1">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377659A9" w14:textId="77777777" w:rsidR="00B041C1" w:rsidRDefault="00B041C1" w:rsidP="00B041C1">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2758016" behindDoc="0" locked="0" layoutInCell="1" allowOverlap="1" wp14:anchorId="42EFEE79" wp14:editId="099C6D88">
                <wp:simplePos x="0" y="0"/>
                <wp:positionH relativeFrom="column">
                  <wp:posOffset>280283</wp:posOffset>
                </wp:positionH>
                <wp:positionV relativeFrom="paragraph">
                  <wp:posOffset>32882</wp:posOffset>
                </wp:positionV>
                <wp:extent cx="977597" cy="0"/>
                <wp:effectExtent l="38100" t="76200" r="0" b="95250"/>
                <wp:wrapNone/>
                <wp:docPr id="1200" name="Straight Arrow Connector 1200"/>
                <wp:cNvGraphicFramePr/>
                <a:graphic xmlns:a="http://schemas.openxmlformats.org/drawingml/2006/main">
                  <a:graphicData uri="http://schemas.microsoft.com/office/word/2010/wordprocessingShape">
                    <wps:wsp>
                      <wps:cNvCnPr/>
                      <wps:spPr>
                        <a:xfrm flipH="1">
                          <a:off x="0" y="0"/>
                          <a:ext cx="9775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7C92F0" id="Straight Arrow Connector 1200" o:spid="_x0000_s1026" type="#_x0000_t32" style="position:absolute;margin-left:22.05pt;margin-top:2.6pt;width:77pt;height:0;flip:x;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" strokecolor="#4579b8 [3044]">
                <v:stroke endarrow="block"/>
              </v:shape>
            </w:pict>
          </mc:Fallback>
        </mc:AlternateContent>
      </w:r>
    </w:p>
    <w:p w14:paraId="525A67C8" w14:textId="77777777" w:rsidR="00B041C1" w:rsidRDefault="00B041C1" w:rsidP="00B041C1"/>
    <w:p w14:paraId="04B708A9" w14:textId="28CC56A4" w:rsidR="00A86664" w:rsidRDefault="00A86664" w:rsidP="00EC45E8">
      <w:pPr>
        <w:tabs>
          <w:tab w:val="left" w:pos="6615"/>
        </w:tabs>
        <w:rPr>
          <w:rFonts w:ascii="Arial" w:hAnsi="Arial" w:cs="Arial"/>
          <w:sz w:val="20"/>
        </w:rPr>
      </w:pPr>
    </w:p>
    <w:p w14:paraId="4224934A" w14:textId="78DFA115" w:rsidR="00A86664" w:rsidRDefault="00A86664" w:rsidP="00EC45E8">
      <w:pPr>
        <w:tabs>
          <w:tab w:val="left" w:pos="6615"/>
        </w:tabs>
        <w:rPr>
          <w:rFonts w:ascii="Arial" w:hAnsi="Arial" w:cs="Arial"/>
          <w:sz w:val="20"/>
        </w:rPr>
      </w:pPr>
    </w:p>
    <w:p w14:paraId="36338CCE" w14:textId="5EC94A8C" w:rsidR="00A86664" w:rsidRDefault="00A86664" w:rsidP="00EC45E8">
      <w:pPr>
        <w:tabs>
          <w:tab w:val="left" w:pos="6615"/>
        </w:tabs>
        <w:rPr>
          <w:rFonts w:ascii="Arial" w:hAnsi="Arial" w:cs="Arial"/>
          <w:sz w:val="20"/>
        </w:rPr>
      </w:pPr>
    </w:p>
    <w:p w14:paraId="6B3DC9BA" w14:textId="28BD3230" w:rsidR="00A86664" w:rsidRDefault="00A86664" w:rsidP="00EC45E8">
      <w:pPr>
        <w:tabs>
          <w:tab w:val="left" w:pos="6615"/>
        </w:tabs>
        <w:rPr>
          <w:rFonts w:ascii="Arial" w:hAnsi="Arial" w:cs="Arial"/>
          <w:sz w:val="20"/>
        </w:rPr>
      </w:pPr>
    </w:p>
    <w:p w14:paraId="18C17F87" w14:textId="48B690B8" w:rsidR="00EC45E8" w:rsidRDefault="00EC45E8" w:rsidP="00A86C96"/>
    <w:p w14:paraId="314134A2" w14:textId="77777777" w:rsidR="0002485B" w:rsidRDefault="0002485B" w:rsidP="0002485B">
      <w:pPr>
        <w:pStyle w:val="Heading3"/>
        <w:numPr>
          <w:ilvl w:val="2"/>
          <w:numId w:val="1"/>
        </w:numPr>
      </w:pPr>
      <w:bookmarkStart w:id="72" w:name="_Toc516684794"/>
      <w:r>
        <w:lastRenderedPageBreak/>
        <w:t>Service Dependencies</w:t>
      </w:r>
      <w:bookmarkEnd w:id="72"/>
    </w:p>
    <w:p w14:paraId="2D8CF901" w14:textId="77777777" w:rsidR="0002485B" w:rsidRPr="00EB0DAC" w:rsidRDefault="0002485B" w:rsidP="0002485B"/>
    <w:p w14:paraId="14396027" w14:textId="77777777" w:rsidR="0002485B" w:rsidRPr="00B4199C" w:rsidRDefault="0002485B" w:rsidP="0002485B">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782A61E6" w14:textId="73E9B2B0" w:rsidR="0002485B" w:rsidRPr="00B4199C" w:rsidRDefault="0002485B" w:rsidP="0002485B">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above mentioned +</w:t>
      </w:r>
      <w:r w:rsidR="00522E65">
        <w:rPr>
          <w:rFonts w:asciiTheme="minorHAnsi" w:hAnsiTheme="minorHAnsi" w:cs="Arial"/>
          <w:szCs w:val="24"/>
        </w:rPr>
        <w:t>KCNXDOWN</w:t>
      </w:r>
      <w:r w:rsidRPr="00B4199C">
        <w:rPr>
          <w:rFonts w:asciiTheme="minorHAnsi" w:hAnsiTheme="minorHAnsi" w:cs="Arial"/>
          <w:szCs w:val="24"/>
        </w:rPr>
        <w:t xml:space="preserve"> command.</w:t>
      </w:r>
    </w:p>
    <w:p w14:paraId="0CFABB6E" w14:textId="77777777" w:rsidR="0002485B" w:rsidRPr="00EB0DAC" w:rsidRDefault="0002485B" w:rsidP="0002485B"/>
    <w:tbl>
      <w:tblPr>
        <w:tblStyle w:val="TableGrid"/>
        <w:tblW w:w="0" w:type="auto"/>
        <w:tblLook w:val="04A0" w:firstRow="1" w:lastRow="0" w:firstColumn="1" w:lastColumn="0" w:noHBand="0" w:noVBand="1"/>
      </w:tblPr>
      <w:tblGrid>
        <w:gridCol w:w="1867"/>
        <w:gridCol w:w="4380"/>
        <w:gridCol w:w="2383"/>
      </w:tblGrid>
      <w:tr w:rsidR="0002485B" w14:paraId="2DB83570" w14:textId="77777777" w:rsidTr="00F27B48">
        <w:tc>
          <w:tcPr>
            <w:tcW w:w="6247" w:type="dxa"/>
            <w:gridSpan w:val="2"/>
            <w:shd w:val="clear" w:color="auto" w:fill="D9D9D9" w:themeFill="background1" w:themeFillShade="D9"/>
          </w:tcPr>
          <w:p w14:paraId="09F51CA4" w14:textId="77777777" w:rsidR="0002485B" w:rsidRDefault="0002485B" w:rsidP="00F27B48">
            <w:r w:rsidRPr="00EC6196">
              <w:rPr>
                <w:b/>
              </w:rPr>
              <w:t xml:space="preserve">Legato Services </w:t>
            </w:r>
          </w:p>
        </w:tc>
        <w:tc>
          <w:tcPr>
            <w:tcW w:w="2383" w:type="dxa"/>
            <w:shd w:val="clear" w:color="auto" w:fill="D9D9D9" w:themeFill="background1" w:themeFillShade="D9"/>
          </w:tcPr>
          <w:p w14:paraId="1B588377" w14:textId="77777777" w:rsidR="0002485B" w:rsidRPr="00EC6196" w:rsidRDefault="0002485B" w:rsidP="00F27B48">
            <w:pPr>
              <w:rPr>
                <w:b/>
              </w:rPr>
            </w:pPr>
            <w:r w:rsidRPr="00106A39">
              <w:rPr>
                <w:b/>
              </w:rPr>
              <w:t>Comments</w:t>
            </w:r>
            <w:r>
              <w:rPr>
                <w:b/>
              </w:rPr>
              <w:t>/Remarks</w:t>
            </w:r>
          </w:p>
        </w:tc>
      </w:tr>
      <w:tr w:rsidR="0002485B" w14:paraId="6DF80683" w14:textId="77777777" w:rsidTr="00F27B48">
        <w:tc>
          <w:tcPr>
            <w:tcW w:w="1867" w:type="dxa"/>
          </w:tcPr>
          <w:p w14:paraId="0EE6CEED" w14:textId="77777777" w:rsidR="0002485B" w:rsidRDefault="0002485B" w:rsidP="00F27B48">
            <w:pPr>
              <w:rPr>
                <w:b/>
              </w:rPr>
            </w:pPr>
            <w:r>
              <w:t>AT Command server services</w:t>
            </w:r>
          </w:p>
        </w:tc>
        <w:tc>
          <w:tcPr>
            <w:tcW w:w="4380" w:type="dxa"/>
          </w:tcPr>
          <w:p w14:paraId="6E2D1CEF" w14:textId="373E1E32" w:rsidR="0002485B" w:rsidRDefault="00A34BF0" w:rsidP="0069384E">
            <w:hyperlink r:id="rId24" w:anchor="ad7faba1f1f505de0b11557a03d966d5b" w:history="1">
              <w:r w:rsidR="0002485B" w:rsidRPr="002A3D87">
                <w:rPr>
                  <w:rStyle w:val="Hyperlink"/>
                  <w:color w:val="auto"/>
                </w:rPr>
                <w:t>le_atServer_SendIntermediateResponse</w:t>
              </w:r>
            </w:hyperlink>
            <w:r w:rsidR="0002485B" w:rsidRPr="00F64953">
              <w:br/>
              <w:t>le_atServer_SendFinalResponse</w:t>
            </w:r>
            <w:r w:rsidR="0002485B">
              <w:t xml:space="preserve"> </w:t>
            </w:r>
            <w:r w:rsidR="0002485B" w:rsidRPr="00F64953">
              <w:br/>
              <w:t>le_atServer_GetParameter</w:t>
            </w:r>
            <w:r w:rsidR="0002485B">
              <w:t xml:space="preserve">   </w:t>
            </w:r>
            <w:r w:rsidR="0002485B" w:rsidRPr="00F64953">
              <w:br/>
              <w:t>le_atServer_GetCommandName</w:t>
            </w:r>
            <w:r w:rsidR="0002485B" w:rsidRPr="00F64953">
              <w:br/>
              <w:t>le_atServer_Creat</w:t>
            </w:r>
            <w:r w:rsidR="0069384E">
              <w:t>e</w:t>
            </w:r>
            <w:r w:rsidR="0069384E">
              <w:br/>
              <w:t>le_atServer_AddCommandHandler</w:t>
            </w:r>
          </w:p>
        </w:tc>
        <w:tc>
          <w:tcPr>
            <w:tcW w:w="2383" w:type="dxa"/>
          </w:tcPr>
          <w:p w14:paraId="53BBFD7A" w14:textId="77777777" w:rsidR="0002485B" w:rsidRPr="00F64953" w:rsidRDefault="0002485B" w:rsidP="00F27B48">
            <w:r>
              <w:t>The AT commands Server handles AT commands' subscriptions on a requested serial device.</w:t>
            </w:r>
          </w:p>
        </w:tc>
      </w:tr>
      <w:tr w:rsidR="0002485B" w14:paraId="1B63E5AD" w14:textId="77777777" w:rsidTr="00F27B48">
        <w:tc>
          <w:tcPr>
            <w:tcW w:w="1867" w:type="dxa"/>
          </w:tcPr>
          <w:p w14:paraId="5F1EBD95" w14:textId="77777777" w:rsidR="0002485B" w:rsidRDefault="0002485B" w:rsidP="00F27B48">
            <w:pPr>
              <w:rPr>
                <w:b/>
              </w:rPr>
            </w:pPr>
            <w:r>
              <w:t>Mdc service</w:t>
            </w:r>
          </w:p>
        </w:tc>
        <w:tc>
          <w:tcPr>
            <w:tcW w:w="4380" w:type="dxa"/>
          </w:tcPr>
          <w:p w14:paraId="170D0ED5" w14:textId="77777777" w:rsidR="0002485B" w:rsidRDefault="0002485B" w:rsidP="00F27B48">
            <w:r>
              <w:t>le_mdc_GetProfile(</w:t>
            </w:r>
            <w:r w:rsidRPr="0001067B">
              <w:t>)</w:t>
            </w:r>
          </w:p>
          <w:p w14:paraId="6AFEC14A" w14:textId="1DEDBC9B" w:rsidR="0002485B" w:rsidRDefault="0002485B" w:rsidP="00F27B48">
            <w:r>
              <w:t>le_mdc_StopSession(</w:t>
            </w:r>
            <w:r w:rsidRPr="00D92C88">
              <w:t>)</w:t>
            </w:r>
          </w:p>
        </w:tc>
        <w:tc>
          <w:tcPr>
            <w:tcW w:w="2383" w:type="dxa"/>
          </w:tcPr>
          <w:p w14:paraId="4A4A31C3" w14:textId="77777777" w:rsidR="0002485B" w:rsidRDefault="0002485B" w:rsidP="00F27B48">
            <w:pPr>
              <w:rPr>
                <w:rFonts w:ascii="Arial" w:hAnsi="Arial" w:cs="Arial"/>
                <w:sz w:val="20"/>
              </w:rPr>
            </w:pPr>
            <w:r>
              <w:t>The Modem Data Control (mdc) API is used to manage data profiles.</w:t>
            </w:r>
          </w:p>
        </w:tc>
      </w:tr>
      <w:tr w:rsidR="0002485B" w14:paraId="32FC9A0B" w14:textId="77777777" w:rsidTr="00F27B48">
        <w:tc>
          <w:tcPr>
            <w:tcW w:w="1867" w:type="dxa"/>
          </w:tcPr>
          <w:p w14:paraId="626EDD89" w14:textId="77777777" w:rsidR="0002485B" w:rsidRDefault="0002485B" w:rsidP="00F27B48">
            <w:r>
              <w:t>Other legato service</w:t>
            </w:r>
          </w:p>
        </w:tc>
        <w:tc>
          <w:tcPr>
            <w:tcW w:w="4380" w:type="dxa"/>
          </w:tcPr>
          <w:p w14:paraId="5235B9BE" w14:textId="77777777" w:rsidR="0002485B" w:rsidRPr="00AE3EC8" w:rsidRDefault="0002485B" w:rsidP="00F27B48">
            <w:pPr>
              <w:tabs>
                <w:tab w:val="left" w:pos="6615"/>
              </w:tabs>
              <w:rPr>
                <w:rFonts w:asciiTheme="minorHAnsi" w:hAnsiTheme="minorHAnsi" w:cs="Arial"/>
                <w:szCs w:val="24"/>
              </w:rPr>
            </w:pPr>
            <w:r w:rsidRPr="00AE3EC8">
              <w:rPr>
                <w:rFonts w:asciiTheme="minorHAnsi" w:hAnsiTheme="minorHAnsi" w:cs="Arial"/>
                <w:szCs w:val="24"/>
              </w:rPr>
              <w:t>le_timer_create ()</w:t>
            </w:r>
          </w:p>
          <w:p w14:paraId="72239A38" w14:textId="77777777" w:rsidR="0002485B" w:rsidRPr="00AE3EC8" w:rsidRDefault="0002485B" w:rsidP="00F27B48">
            <w:pPr>
              <w:tabs>
                <w:tab w:val="left" w:pos="6615"/>
              </w:tabs>
              <w:rPr>
                <w:rFonts w:asciiTheme="minorHAnsi" w:hAnsiTheme="minorHAnsi" w:cs="Arial"/>
                <w:szCs w:val="24"/>
              </w:rPr>
            </w:pPr>
            <w:r w:rsidRPr="00AE3EC8">
              <w:rPr>
                <w:rFonts w:asciiTheme="minorHAnsi" w:hAnsiTheme="minorHAnsi" w:cs="Arial"/>
                <w:szCs w:val="24"/>
              </w:rPr>
              <w:t>le_timer_setinterval ()</w:t>
            </w:r>
          </w:p>
          <w:p w14:paraId="674EB9AE" w14:textId="77777777" w:rsidR="0002485B" w:rsidRPr="00AE3EC8" w:rsidRDefault="0002485B" w:rsidP="00F27B48">
            <w:pPr>
              <w:tabs>
                <w:tab w:val="left" w:pos="6615"/>
              </w:tabs>
              <w:rPr>
                <w:rFonts w:asciiTheme="minorHAnsi" w:hAnsiTheme="minorHAnsi" w:cs="Arial"/>
                <w:szCs w:val="24"/>
              </w:rPr>
            </w:pPr>
            <w:r w:rsidRPr="00AE3EC8">
              <w:rPr>
                <w:rFonts w:asciiTheme="minorHAnsi" w:hAnsiTheme="minorHAnsi" w:cs="Arial"/>
                <w:szCs w:val="24"/>
              </w:rPr>
              <w:t>le_timer_sethandler ()</w:t>
            </w:r>
          </w:p>
          <w:p w14:paraId="52362C77" w14:textId="77777777" w:rsidR="0002485B" w:rsidRPr="00AE3EC8" w:rsidRDefault="0002485B" w:rsidP="00F27B48">
            <w:pPr>
              <w:rPr>
                <w:rFonts w:asciiTheme="minorHAnsi" w:hAnsiTheme="minorHAnsi" w:cs="Arial"/>
                <w:szCs w:val="24"/>
              </w:rPr>
            </w:pPr>
            <w:r w:rsidRPr="00AE3EC8">
              <w:rPr>
                <w:rFonts w:asciiTheme="minorHAnsi" w:hAnsiTheme="minorHAnsi" w:cs="Arial"/>
                <w:szCs w:val="24"/>
              </w:rPr>
              <w:t>le_timer_start ()</w:t>
            </w:r>
          </w:p>
          <w:p w14:paraId="13A59866" w14:textId="77777777" w:rsidR="0002485B" w:rsidRDefault="0002485B" w:rsidP="00F27B48">
            <w:pPr>
              <w:rPr>
                <w:rFonts w:asciiTheme="minorHAnsi" w:hAnsiTheme="minorHAnsi"/>
                <w:szCs w:val="24"/>
              </w:rPr>
            </w:pPr>
            <w:r w:rsidRPr="00AE3EC8">
              <w:rPr>
                <w:rFonts w:asciiTheme="minorHAnsi" w:hAnsiTheme="minorHAnsi"/>
                <w:szCs w:val="24"/>
              </w:rPr>
              <w:t>le_stop_timer()</w:t>
            </w:r>
          </w:p>
          <w:p w14:paraId="0354AC6C" w14:textId="2C55827F" w:rsidR="00B93267" w:rsidRDefault="00B93267" w:rsidP="00F27B48">
            <w:pPr>
              <w:rPr>
                <w:rFonts w:ascii="Arial" w:hAnsi="Arial" w:cs="Arial"/>
                <w:sz w:val="20"/>
              </w:rPr>
            </w:pPr>
            <w:r w:rsidRPr="00B93267">
              <w:rPr>
                <w:rFonts w:asciiTheme="minorHAnsi" w:hAnsiTheme="minorHAnsi" w:cs="Arial"/>
                <w:szCs w:val="24"/>
              </w:rPr>
              <w:t>le_timer_IsRunning()</w:t>
            </w:r>
          </w:p>
        </w:tc>
        <w:tc>
          <w:tcPr>
            <w:tcW w:w="2383" w:type="dxa"/>
          </w:tcPr>
          <w:p w14:paraId="626760E2" w14:textId="7A26817B" w:rsidR="0002485B" w:rsidRDefault="00F27B48" w:rsidP="00F27B48">
            <w:r>
              <w:t>This API used to do the PDP reactivation (with fixed time interval) during PDP connection failure condition.</w:t>
            </w:r>
          </w:p>
        </w:tc>
      </w:tr>
    </w:tbl>
    <w:p w14:paraId="4613DB86" w14:textId="381E15E5" w:rsidR="00DC34DF" w:rsidRDefault="00DC34DF" w:rsidP="00A86C96"/>
    <w:p w14:paraId="753ACC41" w14:textId="51B035CA" w:rsidR="00F94691" w:rsidRDefault="00F94691" w:rsidP="00A86C96"/>
    <w:p w14:paraId="700C750D" w14:textId="2C678684" w:rsidR="00F94691" w:rsidRDefault="00F94691" w:rsidP="00A86C96"/>
    <w:p w14:paraId="1AA03E56" w14:textId="5D9A8145" w:rsidR="00F94691" w:rsidRDefault="00F94691" w:rsidP="00A86C96"/>
    <w:p w14:paraId="0B5E0EBC" w14:textId="11DF6CA4" w:rsidR="00F94691" w:rsidRDefault="00F94691" w:rsidP="00A86C96"/>
    <w:p w14:paraId="43578E98" w14:textId="17BABFE4" w:rsidR="00F94691" w:rsidRDefault="00F94691" w:rsidP="00A86C96"/>
    <w:p w14:paraId="7260542F" w14:textId="6BC67958" w:rsidR="00F94691" w:rsidRDefault="00F94691" w:rsidP="00A86C96"/>
    <w:p w14:paraId="382A14EA" w14:textId="3E1D9074" w:rsidR="00F94691" w:rsidRDefault="00F94691" w:rsidP="00A86C96"/>
    <w:p w14:paraId="0F3B99C5" w14:textId="1C035289" w:rsidR="00F94691" w:rsidRDefault="00F94691" w:rsidP="00A86C96"/>
    <w:p w14:paraId="46821AE6" w14:textId="6524D219" w:rsidR="00F94691" w:rsidRDefault="00F94691" w:rsidP="00A86C96"/>
    <w:p w14:paraId="509D05B0" w14:textId="5E5237B2" w:rsidR="00F94691" w:rsidRDefault="00F94691" w:rsidP="00A86C96"/>
    <w:p w14:paraId="132F7F1C" w14:textId="313D6A59" w:rsidR="00F94691" w:rsidRDefault="00F94691" w:rsidP="00A86C96"/>
    <w:p w14:paraId="1C25B89E" w14:textId="64E0530D" w:rsidR="00F94691" w:rsidRDefault="00F94691" w:rsidP="00A86C96"/>
    <w:p w14:paraId="18C2AA5D" w14:textId="216ADDE8" w:rsidR="00F94691" w:rsidRDefault="00F94691" w:rsidP="00A86C96"/>
    <w:p w14:paraId="1BCFD7D6" w14:textId="77777777" w:rsidR="00F94691" w:rsidRDefault="00F94691" w:rsidP="00A86C96"/>
    <w:p w14:paraId="1DD7C0CB" w14:textId="3C009BAD" w:rsidR="00DC34DF" w:rsidRPr="005C061F" w:rsidRDefault="00DC34DF" w:rsidP="00DC34DF">
      <w:pPr>
        <w:pStyle w:val="Heading2"/>
      </w:pPr>
      <w:bookmarkStart w:id="73" w:name="_Toc516684795"/>
      <w:r>
        <w:lastRenderedPageBreak/>
        <w:t xml:space="preserve">+KIPOPT </w:t>
      </w:r>
      <w:r w:rsidRPr="00671C8B">
        <w:t xml:space="preserve">Command: </w:t>
      </w:r>
      <w:r>
        <w:t>General Options Configuration</w:t>
      </w:r>
      <w:bookmarkEnd w:id="73"/>
    </w:p>
    <w:p w14:paraId="790BEC1B" w14:textId="77777777" w:rsidR="00DC34DF" w:rsidRDefault="00DC34DF" w:rsidP="00DC34DF">
      <w:pPr>
        <w:pStyle w:val="Heading3"/>
      </w:pPr>
      <w:bookmarkStart w:id="74" w:name="_Toc516684796"/>
      <w:r>
        <w:t>Syntax</w:t>
      </w:r>
      <w:bookmarkEnd w:id="74"/>
    </w:p>
    <w:p w14:paraId="596DC922" w14:textId="77777777" w:rsidR="00DC34DF" w:rsidRPr="004E2A72" w:rsidRDefault="00DC34DF" w:rsidP="00DC34DF">
      <w:pPr>
        <w:rPr>
          <w:b/>
        </w:rPr>
      </w:pPr>
      <w:r>
        <w:rPr>
          <w:b/>
        </w:rPr>
        <w:t>Write command</w:t>
      </w:r>
    </w:p>
    <w:p w14:paraId="63CA0AF8" w14:textId="77777777" w:rsidR="00DC34DF" w:rsidRPr="001C38CF" w:rsidRDefault="00DC34DF" w:rsidP="00DC34DF">
      <w:r w:rsidRPr="001C38CF">
        <w:t>If &lt;option_id&gt;=0</w:t>
      </w:r>
    </w:p>
    <w:p w14:paraId="5913C254" w14:textId="77777777" w:rsidR="00DC34DF" w:rsidRPr="004E2A72" w:rsidRDefault="00DC34DF" w:rsidP="00DC34DF">
      <w:r w:rsidRPr="004E2A72">
        <w:t>AT+KIPOPT=&lt;option_id&gt;,</w:t>
      </w:r>
      <w:r>
        <w:t xml:space="preserve"> </w:t>
      </w:r>
      <w:r w:rsidRPr="004E2A72">
        <w:t>&lt;proto&gt;,</w:t>
      </w:r>
      <w:r>
        <w:t xml:space="preserve"> </w:t>
      </w:r>
      <w:r w:rsidRPr="004E2A72">
        <w:t>&lt;wait time&gt;</w:t>
      </w:r>
      <w:r>
        <w:t xml:space="preserve"> </w:t>
      </w:r>
      <w:r w:rsidRPr="004E2A72">
        <w:t>[,&lt;send size v4&gt;[,&lt;send size v6&gt;]]</w:t>
      </w:r>
    </w:p>
    <w:p w14:paraId="6613027B" w14:textId="77777777" w:rsidR="00DC34DF" w:rsidRDefault="00DC34DF" w:rsidP="00DC34DF">
      <w:r w:rsidRPr="001C38CF">
        <w:t>If &lt;option_id&gt;=1</w:t>
      </w:r>
    </w:p>
    <w:p w14:paraId="02530D17" w14:textId="77777777" w:rsidR="00DC34DF" w:rsidRPr="004E2A72" w:rsidRDefault="00DC34DF" w:rsidP="00DC34DF">
      <w:r w:rsidRPr="004E2A72">
        <w:t>AT+KIPOPT=&lt;option_id&gt;,</w:t>
      </w:r>
      <w:r>
        <w:t xml:space="preserve"> </w:t>
      </w:r>
      <w:r w:rsidRPr="004E2A72">
        <w:t>&lt;http_chunked&gt;</w:t>
      </w:r>
    </w:p>
    <w:p w14:paraId="4729EE1E" w14:textId="77777777" w:rsidR="00DC34DF" w:rsidRPr="001C38CF" w:rsidRDefault="00DC34DF" w:rsidP="00DC34DF">
      <w:r w:rsidRPr="001C38CF">
        <w:t>If &lt;option_id&gt;=2</w:t>
      </w:r>
    </w:p>
    <w:p w14:paraId="2EA0C8AC" w14:textId="77777777" w:rsidR="00DC34DF" w:rsidRPr="004E2A72" w:rsidRDefault="00DC34DF" w:rsidP="00DC34DF">
      <w:r w:rsidRPr="004E2A72">
        <w:t>AT+KIPOPT=&lt;option_id&gt;,</w:t>
      </w:r>
      <w:r>
        <w:t xml:space="preserve"> </w:t>
      </w:r>
      <w:r w:rsidRPr="004E2A72">
        <w:t>&lt;http_max_redirect&gt;</w:t>
      </w:r>
    </w:p>
    <w:p w14:paraId="693F3BCF" w14:textId="77777777" w:rsidR="00DC34DF" w:rsidRPr="001C38CF" w:rsidRDefault="00DC34DF" w:rsidP="00DC34DF">
      <w:r w:rsidRPr="005A0783">
        <w:t>If &lt;option_id&gt;=</w:t>
      </w:r>
      <w:r w:rsidRPr="001C38CF">
        <w:t>3</w:t>
      </w:r>
    </w:p>
    <w:p w14:paraId="39E65F6C" w14:textId="77777777" w:rsidR="00DC34DF" w:rsidRPr="004E2A72" w:rsidRDefault="00DC34DF" w:rsidP="00DC34DF">
      <w:r w:rsidRPr="004E2A72">
        <w:t>AT+KIPOPT=&lt;option_id&gt;, &lt;stop_on_error&gt;, &lt;stop_on_peer&gt;</w:t>
      </w:r>
    </w:p>
    <w:p w14:paraId="55E7894D" w14:textId="77777777" w:rsidR="00DC34DF" w:rsidRPr="008C4E38" w:rsidRDefault="00DC34DF" w:rsidP="00DC34DF">
      <w:r w:rsidRPr="008C4E38">
        <w:t>If &lt;option_id&gt;=4</w:t>
      </w:r>
    </w:p>
    <w:p w14:paraId="2E8B2B5C" w14:textId="77777777" w:rsidR="00DC34DF" w:rsidRPr="004E2A72" w:rsidRDefault="00DC34DF" w:rsidP="00DC34DF">
      <w:r w:rsidRPr="004E2A72">
        <w:t>AT+KIPOPT=&lt;option_id&gt;,</w:t>
      </w:r>
      <w:r>
        <w:t xml:space="preserve"> </w:t>
      </w:r>
      <w:r w:rsidRPr="004E2A72">
        <w:t>&lt;ssl_ver&gt;</w:t>
      </w:r>
    </w:p>
    <w:p w14:paraId="4A5A2E8E" w14:textId="77777777" w:rsidR="00DC34DF" w:rsidRPr="00B77AFB" w:rsidRDefault="00DC34DF" w:rsidP="00DC34DF">
      <w:pPr>
        <w:autoSpaceDE w:val="0"/>
        <w:autoSpaceDN w:val="0"/>
        <w:adjustRightInd w:val="0"/>
        <w:rPr>
          <w:rFonts w:asciiTheme="minorHAnsi" w:eastAsiaTheme="minorEastAsia" w:hAnsiTheme="minorHAnsi" w:cs="Arial"/>
          <w:bCs/>
          <w:color w:val="3D3E40"/>
          <w:szCs w:val="24"/>
          <w:lang w:val="en-US" w:eastAsia="zh-CN"/>
        </w:rPr>
      </w:pPr>
    </w:p>
    <w:p w14:paraId="00B8EB0F" w14:textId="77777777" w:rsidR="00DC34DF" w:rsidRPr="006C78F0" w:rsidRDefault="00DC34DF" w:rsidP="00DC34DF">
      <w:r w:rsidRPr="006C78F0">
        <w:t>Response:</w:t>
      </w:r>
    </w:p>
    <w:p w14:paraId="511E6063" w14:textId="77777777" w:rsidR="00DC34DF" w:rsidRPr="002850DC" w:rsidRDefault="00DC34DF" w:rsidP="00DC34DF">
      <w:pPr>
        <w:pStyle w:val="TableBody"/>
        <w:rPr>
          <w:rFonts w:ascii="Calibri" w:eastAsia="SimSun" w:hAnsi="Calibri" w:cs="Times New Roman"/>
          <w:color w:val="auto"/>
          <w:sz w:val="24"/>
          <w:szCs w:val="20"/>
          <w:lang w:val="en-CA" w:eastAsia="en-US"/>
        </w:rPr>
      </w:pPr>
      <w:r w:rsidRPr="002850DC">
        <w:rPr>
          <w:rFonts w:ascii="Calibri" w:eastAsia="SimSun" w:hAnsi="Calibri" w:cs="Times New Roman"/>
          <w:color w:val="auto"/>
          <w:sz w:val="24"/>
          <w:szCs w:val="20"/>
          <w:lang w:val="en-CA" w:eastAsia="en-US"/>
        </w:rPr>
        <w:t>OK</w:t>
      </w:r>
    </w:p>
    <w:p w14:paraId="156489D0" w14:textId="77777777" w:rsidR="00DC34DF" w:rsidRPr="002850DC" w:rsidRDefault="00DC34DF" w:rsidP="00DC34DF">
      <w:pPr>
        <w:pStyle w:val="TableBody"/>
        <w:rPr>
          <w:rFonts w:ascii="Calibri" w:eastAsia="SimSun" w:hAnsi="Calibri" w:cs="Times New Roman"/>
          <w:color w:val="auto"/>
          <w:sz w:val="24"/>
          <w:szCs w:val="20"/>
          <w:lang w:val="en-CA" w:eastAsia="en-US"/>
        </w:rPr>
      </w:pPr>
      <w:r w:rsidRPr="002850DC">
        <w:rPr>
          <w:rFonts w:ascii="Calibri" w:eastAsia="SimSun" w:hAnsi="Calibri" w:cs="Times New Roman"/>
          <w:color w:val="auto"/>
          <w:sz w:val="24"/>
          <w:szCs w:val="20"/>
          <w:lang w:val="en-CA" w:eastAsia="en-US"/>
        </w:rPr>
        <w:t>+CME ERROR&lt;err&gt;</w:t>
      </w:r>
    </w:p>
    <w:p w14:paraId="4D07B951" w14:textId="77777777" w:rsidR="00DC34DF" w:rsidRDefault="00DC34DF" w:rsidP="00DC34DF"/>
    <w:p w14:paraId="3C5D4094" w14:textId="77777777" w:rsidR="00DC34DF" w:rsidRPr="00154C36" w:rsidRDefault="00DC34DF" w:rsidP="00DC34DF">
      <w:pPr>
        <w:rPr>
          <w:b/>
        </w:rPr>
      </w:pPr>
      <w:r w:rsidRPr="00154C36">
        <w:rPr>
          <w:b/>
        </w:rPr>
        <w:t>Read Command</w:t>
      </w:r>
    </w:p>
    <w:p w14:paraId="608333AC" w14:textId="77777777" w:rsidR="00DC34DF" w:rsidRDefault="00DC34DF" w:rsidP="00DC34DF">
      <w:r>
        <w:t>AT+KIPOPT</w:t>
      </w:r>
      <w:r w:rsidRPr="0043776A">
        <w:t>?</w:t>
      </w:r>
    </w:p>
    <w:p w14:paraId="24623962" w14:textId="77777777" w:rsidR="00DC34DF" w:rsidRPr="0043776A" w:rsidRDefault="00DC34DF" w:rsidP="00DC34DF"/>
    <w:p w14:paraId="67402DA8" w14:textId="77777777" w:rsidR="00DC34DF" w:rsidRDefault="00DC34DF" w:rsidP="00DC34DF">
      <w:r w:rsidRPr="006C78F0">
        <w:t>Response:</w:t>
      </w:r>
    </w:p>
    <w:p w14:paraId="242463B2" w14:textId="77777777" w:rsidR="00DC34DF" w:rsidRPr="00BC10D1" w:rsidRDefault="00DC34DF" w:rsidP="00DC34DF">
      <w:pPr>
        <w:pStyle w:val="TableBody"/>
        <w:rPr>
          <w:rFonts w:ascii="Calibri" w:eastAsia="SimSun" w:hAnsi="Calibri" w:cs="Times New Roman"/>
          <w:color w:val="auto"/>
          <w:sz w:val="24"/>
          <w:szCs w:val="20"/>
          <w:lang w:val="en-CA" w:eastAsia="en-US"/>
        </w:rPr>
      </w:pPr>
      <w:r w:rsidRPr="00BC10D1">
        <w:rPr>
          <w:rFonts w:ascii="Calibri" w:eastAsia="SimSun" w:hAnsi="Calibri" w:cs="Times New Roman"/>
          <w:color w:val="auto"/>
          <w:sz w:val="24"/>
          <w:szCs w:val="20"/>
          <w:lang w:val="en-CA" w:eastAsia="en-US"/>
        </w:rPr>
        <w:t>+KIPOPT: 0,&lt;proto&gt;,&lt;wait time&gt;,&lt;send size v4&gt;,&lt;send size v6&gt;][...]</w:t>
      </w:r>
    </w:p>
    <w:p w14:paraId="23115917" w14:textId="77777777" w:rsidR="00DC34DF" w:rsidRPr="00BC10D1" w:rsidRDefault="00DC34DF" w:rsidP="00DC34DF">
      <w:pPr>
        <w:pStyle w:val="TableBody"/>
        <w:rPr>
          <w:rFonts w:ascii="Calibri" w:eastAsia="SimSun" w:hAnsi="Calibri" w:cs="Times New Roman"/>
          <w:color w:val="auto"/>
          <w:sz w:val="24"/>
          <w:szCs w:val="20"/>
          <w:lang w:val="en-CA" w:eastAsia="en-US"/>
        </w:rPr>
      </w:pPr>
      <w:r w:rsidRPr="00BC10D1">
        <w:rPr>
          <w:rFonts w:ascii="Calibri" w:eastAsia="SimSun" w:hAnsi="Calibri" w:cs="Times New Roman"/>
          <w:color w:val="auto"/>
          <w:sz w:val="24"/>
          <w:szCs w:val="20"/>
          <w:lang w:val="en-CA" w:eastAsia="en-US"/>
        </w:rPr>
        <w:t>+KIPOPT: 1,&lt;http_chunked&gt;</w:t>
      </w:r>
    </w:p>
    <w:p w14:paraId="6B938E63" w14:textId="77777777" w:rsidR="00DC34DF" w:rsidRPr="00BC10D1" w:rsidRDefault="00DC34DF" w:rsidP="00DC34DF">
      <w:pPr>
        <w:pStyle w:val="TableBody"/>
        <w:rPr>
          <w:rFonts w:ascii="Calibri" w:eastAsia="SimSun" w:hAnsi="Calibri" w:cs="Times New Roman"/>
          <w:color w:val="auto"/>
          <w:sz w:val="24"/>
          <w:szCs w:val="20"/>
          <w:lang w:val="en-CA" w:eastAsia="en-US"/>
        </w:rPr>
      </w:pPr>
      <w:r w:rsidRPr="00BC10D1">
        <w:rPr>
          <w:rFonts w:ascii="Calibri" w:eastAsia="SimSun" w:hAnsi="Calibri" w:cs="Times New Roman"/>
          <w:color w:val="auto"/>
          <w:sz w:val="24"/>
          <w:szCs w:val="20"/>
          <w:lang w:val="en-CA" w:eastAsia="en-US"/>
        </w:rPr>
        <w:t>+KIPOPT: 2,&lt;http_max_redirect&gt;</w:t>
      </w:r>
    </w:p>
    <w:p w14:paraId="16CA4D4D" w14:textId="77777777" w:rsidR="00DC34DF" w:rsidRPr="00BC10D1" w:rsidRDefault="00DC34DF" w:rsidP="00DC34DF">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+KIPOPT: 3,&lt;stop_on_error&gt;,</w:t>
      </w:r>
      <w:r w:rsidRPr="00BC10D1">
        <w:rPr>
          <w:rFonts w:ascii="Calibri" w:eastAsia="SimSun" w:hAnsi="Calibri" w:cs="Times New Roman"/>
          <w:color w:val="auto"/>
          <w:sz w:val="24"/>
          <w:szCs w:val="20"/>
          <w:lang w:val="en-CA" w:eastAsia="en-US"/>
        </w:rPr>
        <w:t>&lt;stop_on_peer&gt;</w:t>
      </w:r>
    </w:p>
    <w:p w14:paraId="6A0434A6" w14:textId="77777777" w:rsidR="00DC34DF" w:rsidRPr="00BC10D1" w:rsidRDefault="00DC34DF" w:rsidP="00DC34DF">
      <w:pPr>
        <w:pStyle w:val="TableBody"/>
        <w:rPr>
          <w:rFonts w:ascii="Calibri" w:eastAsia="SimSun" w:hAnsi="Calibri" w:cs="Times New Roman"/>
          <w:color w:val="auto"/>
          <w:sz w:val="24"/>
          <w:szCs w:val="20"/>
          <w:lang w:val="en-CA" w:eastAsia="en-US"/>
        </w:rPr>
      </w:pPr>
      <w:r w:rsidRPr="00BC10D1">
        <w:rPr>
          <w:rFonts w:ascii="Calibri" w:eastAsia="SimSun" w:hAnsi="Calibri" w:cs="Times New Roman"/>
          <w:color w:val="auto"/>
          <w:sz w:val="24"/>
          <w:szCs w:val="20"/>
          <w:lang w:val="en-CA" w:eastAsia="en-US"/>
        </w:rPr>
        <w:t>+KIPOPT: 4,&lt;ssl_ver&gt;</w:t>
      </w:r>
    </w:p>
    <w:p w14:paraId="378946CB" w14:textId="77777777" w:rsidR="00DC34DF" w:rsidRPr="00BC10D1" w:rsidRDefault="00DC34DF" w:rsidP="00DC34DF">
      <w:pPr>
        <w:autoSpaceDE w:val="0"/>
        <w:autoSpaceDN w:val="0"/>
        <w:adjustRightInd w:val="0"/>
      </w:pPr>
      <w:r w:rsidRPr="00BC10D1">
        <w:t>OK</w:t>
      </w:r>
    </w:p>
    <w:p w14:paraId="286D9EFB" w14:textId="77777777" w:rsidR="00DC34DF" w:rsidRDefault="00DC34DF" w:rsidP="00DC34DF">
      <w:pPr>
        <w:rPr>
          <w:rFonts w:asciiTheme="minorHAnsi" w:eastAsiaTheme="minorEastAsia" w:hAnsiTheme="minorHAnsi" w:cs="Arial"/>
          <w:bCs/>
          <w:szCs w:val="24"/>
          <w:lang w:val="en-US" w:eastAsia="zh-CN"/>
        </w:rPr>
      </w:pPr>
    </w:p>
    <w:p w14:paraId="1078D6BB" w14:textId="77777777" w:rsidR="00DC34DF" w:rsidRPr="00154C36" w:rsidRDefault="00DC34DF" w:rsidP="00DC34DF">
      <w:pPr>
        <w:rPr>
          <w:b/>
        </w:rPr>
      </w:pPr>
      <w:r w:rsidRPr="00154C36">
        <w:rPr>
          <w:b/>
        </w:rPr>
        <w:t>Test Command</w:t>
      </w:r>
    </w:p>
    <w:p w14:paraId="06D28BB8" w14:textId="77777777" w:rsidR="00DC34DF" w:rsidRDefault="00DC34DF" w:rsidP="00DC34DF">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AT+KIPOPT</w:t>
      </w:r>
      <w:r w:rsidRPr="00976A80">
        <w:rPr>
          <w:rFonts w:asciiTheme="minorHAnsi" w:eastAsiaTheme="minorEastAsia" w:hAnsiTheme="minorHAnsi" w:cs="Arial"/>
          <w:bCs/>
          <w:szCs w:val="24"/>
          <w:lang w:val="en-US" w:eastAsia="zh-CN"/>
        </w:rPr>
        <w:t>=?</w:t>
      </w:r>
    </w:p>
    <w:p w14:paraId="5646C5C5" w14:textId="77777777" w:rsidR="00DC34DF" w:rsidRPr="00976A80" w:rsidRDefault="00DC34DF" w:rsidP="00DC34DF">
      <w:pPr>
        <w:autoSpaceDE w:val="0"/>
        <w:autoSpaceDN w:val="0"/>
        <w:adjustRightInd w:val="0"/>
        <w:rPr>
          <w:rFonts w:asciiTheme="minorHAnsi" w:eastAsiaTheme="minorEastAsia" w:hAnsiTheme="minorHAnsi" w:cs="Arial"/>
          <w:bCs/>
          <w:szCs w:val="24"/>
          <w:lang w:val="en-US" w:eastAsia="zh-CN"/>
        </w:rPr>
      </w:pPr>
    </w:p>
    <w:p w14:paraId="741DEBAF" w14:textId="77777777" w:rsidR="00DC34DF" w:rsidRPr="00780D78" w:rsidRDefault="00DC34DF" w:rsidP="00DC34DF">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szCs w:val="24"/>
          <w:lang w:val="en-US" w:eastAsia="zh-CN"/>
        </w:rPr>
        <w:t>Response</w:t>
      </w:r>
      <w:r>
        <w:rPr>
          <w:rFonts w:asciiTheme="minorHAnsi" w:eastAsiaTheme="minorEastAsia" w:hAnsiTheme="minorHAnsi" w:cs="Arial"/>
          <w:szCs w:val="24"/>
          <w:lang w:val="en-US" w:eastAsia="zh-CN"/>
        </w:rPr>
        <w:t>:</w:t>
      </w:r>
    </w:p>
    <w:p w14:paraId="3AE77F9A"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t>+KIPOPT: 0,&lt;UDP&gt;,(1-100),(8-1472),(8-1452)</w:t>
      </w:r>
    </w:p>
    <w:p w14:paraId="5E17077E"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t>+KIPOPT: 0,&lt;TCP-based&gt;,(0-100),(0,8-1460),(0,8-1440)</w:t>
      </w:r>
    </w:p>
    <w:p w14:paraId="348750BB"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t>+KIPOPT: 1,(0-1)</w:t>
      </w:r>
    </w:p>
    <w:p w14:paraId="4630D53F"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t>+KIPOPT: 2,(0-255)</w:t>
      </w:r>
    </w:p>
    <w:p w14:paraId="5A71BE62"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t>+KIPOPT: 3,(0-1),(0-1)</w:t>
      </w:r>
    </w:p>
    <w:p w14:paraId="58A1900A" w14:textId="77777777" w:rsidR="00DC34DF" w:rsidRPr="007B2910" w:rsidRDefault="00DC34DF" w:rsidP="00DC34DF">
      <w:pPr>
        <w:pStyle w:val="TableBody"/>
        <w:rPr>
          <w:rFonts w:asciiTheme="minorHAnsi" w:eastAsiaTheme="minorEastAsia" w:hAnsiTheme="minorHAnsi"/>
          <w:bCs/>
          <w:color w:val="auto"/>
          <w:sz w:val="24"/>
          <w:lang w:eastAsia="zh-CN"/>
        </w:rPr>
      </w:pPr>
      <w:r w:rsidRPr="007B2910">
        <w:rPr>
          <w:rFonts w:asciiTheme="minorHAnsi" w:eastAsiaTheme="minorEastAsia" w:hAnsiTheme="minorHAnsi"/>
          <w:bCs/>
          <w:color w:val="auto"/>
          <w:sz w:val="24"/>
          <w:lang w:eastAsia="zh-CN"/>
        </w:rPr>
        <w:lastRenderedPageBreak/>
        <w:t xml:space="preserve">+KIPOPT: 4,(list of &lt;ssl_ver&gt;s) </w:t>
      </w:r>
    </w:p>
    <w:p w14:paraId="6016E8B8" w14:textId="77777777" w:rsidR="00DC34DF" w:rsidRDefault="00DC34DF" w:rsidP="00DC34DF">
      <w:pPr>
        <w:autoSpaceDE w:val="0"/>
        <w:autoSpaceDN w:val="0"/>
        <w:adjustRightInd w:val="0"/>
        <w:rPr>
          <w:rFonts w:asciiTheme="minorHAnsi" w:eastAsiaTheme="minorEastAsia" w:hAnsiTheme="minorHAnsi" w:cs="Arial"/>
          <w:bCs/>
          <w:szCs w:val="24"/>
          <w:lang w:val="en-US" w:eastAsia="zh-CN"/>
        </w:rPr>
      </w:pPr>
      <w:r w:rsidRPr="007B2910">
        <w:rPr>
          <w:rFonts w:asciiTheme="minorHAnsi" w:eastAsiaTheme="minorEastAsia" w:hAnsiTheme="minorHAnsi" w:cs="Arial"/>
          <w:bCs/>
          <w:szCs w:val="24"/>
          <w:lang w:val="en-US" w:eastAsia="zh-CN"/>
        </w:rPr>
        <w:t>OK</w:t>
      </w:r>
    </w:p>
    <w:p w14:paraId="69EAD26D" w14:textId="77777777" w:rsidR="00DC34DF" w:rsidRPr="00106FB8" w:rsidRDefault="00DC34DF" w:rsidP="00DC34DF">
      <w:pPr>
        <w:pStyle w:val="Heading3"/>
        <w:rPr>
          <w:rFonts w:cs="Times New Roman"/>
        </w:rPr>
      </w:pPr>
      <w:bookmarkStart w:id="75" w:name="_Toc516684797"/>
      <w:r w:rsidRPr="00106FB8">
        <w:rPr>
          <w:rFonts w:cs="Times New Roman"/>
        </w:rPr>
        <w:t>Parameters and Defined values</w:t>
      </w:r>
      <w:bookmarkEnd w:id="75"/>
    </w:p>
    <w:p w14:paraId="70979BE7" w14:textId="77777777" w:rsidR="00DC34DF" w:rsidRPr="00106FB8" w:rsidRDefault="00DC34DF" w:rsidP="00DC34DF"/>
    <w:tbl>
      <w:tblPr>
        <w:tblStyle w:val="TableSWI"/>
        <w:tblW w:w="5264" w:type="pct"/>
        <w:tblLook w:val="01E0" w:firstRow="1" w:lastRow="1" w:firstColumn="1" w:lastColumn="1" w:noHBand="0" w:noVBand="0"/>
      </w:tblPr>
      <w:tblGrid>
        <w:gridCol w:w="2326"/>
        <w:gridCol w:w="2532"/>
        <w:gridCol w:w="4230"/>
      </w:tblGrid>
      <w:tr w:rsidR="00DC34DF" w:rsidRPr="00215EAC" w14:paraId="0280DBAC" w14:textId="77777777" w:rsidTr="002A6BA6">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0344D3E0" w14:textId="77777777" w:rsidR="00DC34DF" w:rsidRPr="00106FB8" w:rsidRDefault="00DC34DF" w:rsidP="002A6BA6">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C34DF" w:rsidRPr="00215EAC" w14:paraId="45EFAB9E" w14:textId="77777777" w:rsidTr="002A6BA6">
        <w:tc>
          <w:tcPr>
            <w:tcW w:w="5000" w:type="pct"/>
            <w:gridSpan w:val="3"/>
            <w:tcBorders>
              <w:top w:val="single" w:sz="18" w:space="0" w:color="000000" w:themeColor="text1"/>
            </w:tcBorders>
          </w:tcPr>
          <w:p w14:paraId="2477F7CE" w14:textId="77777777" w:rsidR="00DC34DF" w:rsidRDefault="00DC34DF" w:rsidP="002A6BA6">
            <w:pPr>
              <w:rPr>
                <w:rFonts w:asciiTheme="minorHAnsi" w:eastAsiaTheme="minorEastAsia" w:hAnsiTheme="minorHAnsi" w:cs="Arial"/>
                <w:b/>
                <w:bCs/>
                <w:szCs w:val="24"/>
                <w:lang w:val="en-US" w:eastAsia="zh-CN"/>
              </w:rPr>
            </w:pPr>
            <w:r w:rsidRPr="007A4096">
              <w:rPr>
                <w:rFonts w:asciiTheme="minorHAnsi" w:eastAsiaTheme="minorEastAsia" w:hAnsiTheme="minorHAnsi" w:cs="Arial"/>
                <w:b/>
                <w:bCs/>
                <w:szCs w:val="24"/>
                <w:lang w:val="en-US" w:eastAsia="zh-CN"/>
              </w:rPr>
              <w:t>AT+K</w:t>
            </w:r>
            <w:r>
              <w:rPr>
                <w:rFonts w:asciiTheme="minorHAnsi" w:eastAsiaTheme="minorEastAsia" w:hAnsiTheme="minorHAnsi" w:cs="Arial"/>
                <w:b/>
                <w:bCs/>
                <w:szCs w:val="24"/>
                <w:lang w:val="en-US" w:eastAsia="zh-CN"/>
              </w:rPr>
              <w:t>IPOPT=&lt;</w:t>
            </w:r>
            <w:r w:rsidRPr="00D27AF1">
              <w:rPr>
                <w:rFonts w:asciiTheme="minorHAnsi" w:eastAsiaTheme="minorEastAsia" w:hAnsiTheme="minorHAnsi" w:cs="Arial"/>
                <w:b/>
                <w:bCs/>
                <w:szCs w:val="24"/>
                <w:lang w:val="en-US" w:eastAsia="zh-CN"/>
              </w:rPr>
              <w:t>option_id&gt;, &lt;proto&gt;, &lt;wait time&gt; [,&lt;send size v4&gt;[,&lt;send size v6&gt;]]</w:t>
            </w:r>
          </w:p>
          <w:p w14:paraId="296A6BA8" w14:textId="77777777" w:rsidR="00DC34DF" w:rsidRPr="00CF317F" w:rsidRDefault="00DC34DF" w:rsidP="002A6BA6">
            <w:pPr>
              <w:rPr>
                <w:rFonts w:asciiTheme="minorHAnsi" w:eastAsiaTheme="minorEastAsia" w:hAnsiTheme="minorHAnsi" w:cs="Arial"/>
                <w:b/>
                <w:bCs/>
                <w:szCs w:val="24"/>
                <w:lang w:val="en-US" w:eastAsia="zh-CN"/>
              </w:rPr>
            </w:pPr>
            <w:r w:rsidRPr="00CF317F">
              <w:rPr>
                <w:rFonts w:asciiTheme="minorHAnsi" w:eastAsiaTheme="minorEastAsia" w:hAnsiTheme="minorHAnsi" w:cs="Arial"/>
                <w:b/>
                <w:bCs/>
                <w:szCs w:val="24"/>
                <w:lang w:val="en-US" w:eastAsia="zh-CN"/>
              </w:rPr>
              <w:t>AT+KIPOPT=&lt;option_id&gt;, &lt;http_chunked&gt;</w:t>
            </w:r>
          </w:p>
          <w:p w14:paraId="72B0C559" w14:textId="77777777" w:rsidR="00DC34DF" w:rsidRPr="00CF317F" w:rsidRDefault="00DC34DF" w:rsidP="002A6BA6">
            <w:pPr>
              <w:rPr>
                <w:rFonts w:asciiTheme="minorHAnsi" w:eastAsiaTheme="minorEastAsia" w:hAnsiTheme="minorHAnsi" w:cs="Arial"/>
                <w:b/>
                <w:bCs/>
                <w:szCs w:val="24"/>
                <w:lang w:val="en-US" w:eastAsia="zh-CN"/>
              </w:rPr>
            </w:pPr>
            <w:r w:rsidRPr="00CF317F">
              <w:rPr>
                <w:rFonts w:asciiTheme="minorHAnsi" w:eastAsiaTheme="minorEastAsia" w:hAnsiTheme="minorHAnsi" w:cs="Arial"/>
                <w:b/>
                <w:bCs/>
                <w:szCs w:val="24"/>
                <w:lang w:val="en-US" w:eastAsia="zh-CN"/>
              </w:rPr>
              <w:t>AT+KIPOPT=&lt;option_id&gt;, &lt;http_max_redirect&gt;</w:t>
            </w:r>
          </w:p>
          <w:p w14:paraId="028FE5D1" w14:textId="77777777" w:rsidR="00DC34DF" w:rsidRPr="00CF317F" w:rsidRDefault="00DC34DF" w:rsidP="002A6BA6">
            <w:pPr>
              <w:rPr>
                <w:rFonts w:asciiTheme="minorHAnsi" w:eastAsiaTheme="minorEastAsia" w:hAnsiTheme="minorHAnsi" w:cs="Arial"/>
                <w:b/>
                <w:bCs/>
                <w:szCs w:val="24"/>
                <w:lang w:val="en-US" w:eastAsia="zh-CN"/>
              </w:rPr>
            </w:pPr>
            <w:r w:rsidRPr="00CF317F">
              <w:rPr>
                <w:rFonts w:asciiTheme="minorHAnsi" w:eastAsiaTheme="minorEastAsia" w:hAnsiTheme="minorHAnsi" w:cs="Arial"/>
                <w:b/>
                <w:bCs/>
                <w:szCs w:val="24"/>
                <w:lang w:val="en-US" w:eastAsia="zh-CN"/>
              </w:rPr>
              <w:t>AT+KIPOPT=&lt;option_id&gt;, &lt;stop_on_error&gt;, &lt;stop_on_peer&gt;</w:t>
            </w:r>
          </w:p>
          <w:p w14:paraId="1AA4F8F6" w14:textId="39FAD96C" w:rsidR="00DC34DF" w:rsidRPr="00E0504A" w:rsidRDefault="00DC34DF" w:rsidP="002A6BA6">
            <w:pPr>
              <w:rPr>
                <w:rFonts w:asciiTheme="minorHAnsi" w:eastAsiaTheme="minorEastAsia" w:hAnsiTheme="minorHAnsi" w:cs="Arial"/>
                <w:b/>
                <w:bCs/>
                <w:szCs w:val="24"/>
                <w:lang w:val="en-US" w:eastAsia="zh-CN"/>
              </w:rPr>
            </w:pPr>
            <w:r w:rsidRPr="00CF317F">
              <w:rPr>
                <w:rFonts w:asciiTheme="minorHAnsi" w:eastAsiaTheme="minorEastAsia" w:hAnsiTheme="minorHAnsi" w:cs="Arial"/>
                <w:b/>
                <w:bCs/>
                <w:szCs w:val="24"/>
                <w:lang w:val="en-US" w:eastAsia="zh-CN"/>
              </w:rPr>
              <w:t>AT+KIPOPT=&lt;option_id&gt;, &lt;ssl_ver&gt;</w:t>
            </w:r>
          </w:p>
        </w:tc>
      </w:tr>
      <w:tr w:rsidR="00DC34DF" w:rsidRPr="00215EAC" w14:paraId="622B2FB1" w14:textId="77777777" w:rsidTr="002A6BA6">
        <w:tc>
          <w:tcPr>
            <w:tcW w:w="1280" w:type="pct"/>
            <w:tcBorders>
              <w:top w:val="single" w:sz="18" w:space="0" w:color="auto"/>
              <w:left w:val="single" w:sz="4" w:space="0" w:color="auto"/>
              <w:bottom w:val="single" w:sz="18" w:space="0" w:color="auto"/>
              <w:right w:val="single" w:sz="4" w:space="0" w:color="auto"/>
            </w:tcBorders>
            <w:shd w:val="pct30" w:color="auto" w:fill="auto"/>
          </w:tcPr>
          <w:p w14:paraId="1697935C" w14:textId="77777777" w:rsidR="00DC34DF" w:rsidRPr="00106FB8" w:rsidRDefault="00DC34DF" w:rsidP="002A6BA6">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393" w:type="pct"/>
            <w:tcBorders>
              <w:top w:val="single" w:sz="18" w:space="0" w:color="auto"/>
              <w:left w:val="single" w:sz="4" w:space="0" w:color="auto"/>
              <w:bottom w:val="single" w:sz="18" w:space="0" w:color="auto"/>
              <w:right w:val="single" w:sz="4" w:space="0" w:color="auto"/>
            </w:tcBorders>
            <w:shd w:val="pct30" w:color="auto" w:fill="auto"/>
          </w:tcPr>
          <w:p w14:paraId="4FFCE46C" w14:textId="77777777" w:rsidR="00DC34DF" w:rsidRPr="00106FB8" w:rsidRDefault="00DC34DF" w:rsidP="002A6BA6">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327" w:type="pct"/>
            <w:tcBorders>
              <w:top w:val="single" w:sz="18" w:space="0" w:color="auto"/>
              <w:left w:val="single" w:sz="4" w:space="0" w:color="auto"/>
              <w:bottom w:val="single" w:sz="18" w:space="0" w:color="auto"/>
              <w:right w:val="single" w:sz="4" w:space="0" w:color="auto"/>
            </w:tcBorders>
            <w:shd w:val="pct30" w:color="auto" w:fill="auto"/>
          </w:tcPr>
          <w:p w14:paraId="33D3DF53" w14:textId="77777777" w:rsidR="00DC34DF" w:rsidRPr="00106FB8" w:rsidRDefault="00DC34DF" w:rsidP="002A6BA6">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C34DF" w:rsidRPr="00106FB8" w14:paraId="1C79F6A4" w14:textId="77777777" w:rsidTr="002A6BA6">
        <w:tc>
          <w:tcPr>
            <w:tcW w:w="1280" w:type="pct"/>
            <w:tcBorders>
              <w:top w:val="single" w:sz="18" w:space="0" w:color="auto"/>
            </w:tcBorders>
          </w:tcPr>
          <w:p w14:paraId="2DD19083" w14:textId="77777777" w:rsidR="00DC34DF" w:rsidRDefault="00DC34DF" w:rsidP="002A6BA6">
            <w:pPr>
              <w:autoSpaceDE w:val="0"/>
              <w:autoSpaceDN w:val="0"/>
              <w:adjustRightInd w:val="0"/>
              <w:rPr>
                <w:color w:val="auto"/>
              </w:rPr>
            </w:pPr>
            <w:r>
              <w:rPr>
                <w:color w:val="auto"/>
              </w:rPr>
              <w:t>&lt;option_id</w:t>
            </w:r>
            <w:r w:rsidRPr="00106FB8">
              <w:rPr>
                <w:color w:val="auto"/>
              </w:rPr>
              <w:t>&gt;</w:t>
            </w:r>
          </w:p>
          <w:p w14:paraId="5BA1CB0E" w14:textId="77777777" w:rsidR="00DC34DF" w:rsidRPr="00106FB8" w:rsidRDefault="00DC34DF" w:rsidP="002A6BA6">
            <w:pPr>
              <w:autoSpaceDE w:val="0"/>
              <w:autoSpaceDN w:val="0"/>
              <w:adjustRightInd w:val="0"/>
              <w:rPr>
                <w:color w:val="auto"/>
              </w:rPr>
            </w:pPr>
            <w:r w:rsidRPr="00E82183">
              <w:rPr>
                <w:color w:val="auto"/>
              </w:rPr>
              <w:t>Option ID</w:t>
            </w:r>
          </w:p>
        </w:tc>
        <w:tc>
          <w:tcPr>
            <w:tcW w:w="1393" w:type="pct"/>
          </w:tcPr>
          <w:p w14:paraId="68F7AD47" w14:textId="77777777" w:rsidR="00DC34DF" w:rsidRPr="00106FB8" w:rsidRDefault="00DC34DF" w:rsidP="002A6BA6">
            <w:pPr>
              <w:autoSpaceDE w:val="0"/>
              <w:autoSpaceDN w:val="0"/>
              <w:adjustRightInd w:val="0"/>
              <w:jc w:val="center"/>
              <w:rPr>
                <w:color w:val="auto"/>
              </w:rPr>
            </w:pPr>
            <w:r>
              <w:rPr>
                <w:color w:val="auto"/>
              </w:rPr>
              <w:t>0-5</w:t>
            </w:r>
          </w:p>
        </w:tc>
        <w:tc>
          <w:tcPr>
            <w:tcW w:w="2327" w:type="pct"/>
          </w:tcPr>
          <w:p w14:paraId="00BF6ACB" w14:textId="77777777" w:rsidR="00DC34DF" w:rsidRPr="00382E9A" w:rsidRDefault="00DC34DF" w:rsidP="002A6BA6">
            <w:pPr>
              <w:autoSpaceDE w:val="0"/>
              <w:autoSpaceDN w:val="0"/>
              <w:adjustRightInd w:val="0"/>
              <w:rPr>
                <w:color w:val="auto"/>
              </w:rPr>
            </w:pPr>
            <w:r>
              <w:rPr>
                <w:color w:val="auto"/>
              </w:rPr>
              <w:t>0</w:t>
            </w:r>
            <w:r w:rsidRPr="00A32E6D">
              <w:rPr>
                <w:color w:val="auto"/>
              </w:rPr>
              <w:tab/>
            </w:r>
            <w:r>
              <w:rPr>
                <w:color w:val="auto"/>
              </w:rPr>
              <w:t xml:space="preserve">Wait time, send size threshold </w:t>
            </w:r>
            <w:r w:rsidRPr="00382E9A">
              <w:rPr>
                <w:color w:val="auto"/>
              </w:rPr>
              <w:t>configuration</w:t>
            </w:r>
          </w:p>
          <w:p w14:paraId="4A7093BC" w14:textId="77777777" w:rsidR="00DC34DF" w:rsidRPr="00382E9A" w:rsidRDefault="00DC34DF" w:rsidP="002A6BA6">
            <w:pPr>
              <w:autoSpaceDE w:val="0"/>
              <w:autoSpaceDN w:val="0"/>
              <w:adjustRightInd w:val="0"/>
              <w:rPr>
                <w:color w:val="auto"/>
              </w:rPr>
            </w:pPr>
            <w:r>
              <w:rPr>
                <w:color w:val="auto"/>
              </w:rPr>
              <w:t>1</w:t>
            </w:r>
            <w:r w:rsidRPr="00A32E6D">
              <w:rPr>
                <w:color w:val="auto"/>
              </w:rPr>
              <w:tab/>
            </w:r>
            <w:r w:rsidRPr="00382E9A">
              <w:rPr>
                <w:color w:val="auto"/>
              </w:rPr>
              <w:t>HTTP chunked transfer encoding</w:t>
            </w:r>
          </w:p>
          <w:p w14:paraId="5BE070A8" w14:textId="77777777" w:rsidR="00DC34DF" w:rsidRPr="00382E9A" w:rsidRDefault="00DC34DF" w:rsidP="002A6BA6">
            <w:pPr>
              <w:autoSpaceDE w:val="0"/>
              <w:autoSpaceDN w:val="0"/>
              <w:adjustRightInd w:val="0"/>
              <w:rPr>
                <w:color w:val="auto"/>
              </w:rPr>
            </w:pPr>
            <w:r>
              <w:rPr>
                <w:color w:val="auto"/>
              </w:rPr>
              <w:t>2</w:t>
            </w:r>
            <w:r w:rsidRPr="00A32E6D">
              <w:rPr>
                <w:color w:val="auto"/>
              </w:rPr>
              <w:tab/>
            </w:r>
            <w:r w:rsidRPr="00382E9A">
              <w:rPr>
                <w:color w:val="auto"/>
              </w:rPr>
              <w:t>HTTP maximum redirection</w:t>
            </w:r>
          </w:p>
          <w:p w14:paraId="4C4ECEC6" w14:textId="77777777" w:rsidR="00DC34DF" w:rsidRPr="00382E9A" w:rsidRDefault="00DC34DF" w:rsidP="002A6BA6">
            <w:pPr>
              <w:autoSpaceDE w:val="0"/>
              <w:autoSpaceDN w:val="0"/>
              <w:adjustRightInd w:val="0"/>
              <w:rPr>
                <w:color w:val="auto"/>
              </w:rPr>
            </w:pPr>
            <w:r>
              <w:rPr>
                <w:color w:val="auto"/>
              </w:rPr>
              <w:t>3</w:t>
            </w:r>
            <w:r w:rsidRPr="00A32E6D">
              <w:rPr>
                <w:color w:val="auto"/>
              </w:rPr>
              <w:tab/>
            </w:r>
            <w:r w:rsidRPr="00382E9A">
              <w:rPr>
                <w:color w:val="auto"/>
              </w:rPr>
              <w:t>PDP connection deactivated behavior</w:t>
            </w:r>
          </w:p>
          <w:p w14:paraId="11C3B817" w14:textId="24B71E18" w:rsidR="00DC34DF" w:rsidRPr="00382E9A" w:rsidRDefault="00DC34DF" w:rsidP="002A6BA6">
            <w:pPr>
              <w:autoSpaceDE w:val="0"/>
              <w:autoSpaceDN w:val="0"/>
              <w:adjustRightInd w:val="0"/>
              <w:rPr>
                <w:color w:val="auto"/>
              </w:rPr>
            </w:pPr>
            <w:r>
              <w:rPr>
                <w:color w:val="auto"/>
              </w:rPr>
              <w:t>4</w:t>
            </w:r>
            <w:r w:rsidRPr="00A32E6D">
              <w:rPr>
                <w:color w:val="auto"/>
              </w:rPr>
              <w:tab/>
            </w:r>
            <w:r w:rsidRPr="00382E9A">
              <w:rPr>
                <w:color w:val="auto"/>
              </w:rPr>
              <w:t>SSL version for use in KHTTPS</w:t>
            </w:r>
          </w:p>
        </w:tc>
      </w:tr>
      <w:tr w:rsidR="00DC34DF" w:rsidRPr="00106FB8" w14:paraId="17BE53D0" w14:textId="77777777" w:rsidTr="002A6BA6">
        <w:tblPrEx>
          <w:tblLook w:val="04A0" w:firstRow="1" w:lastRow="0" w:firstColumn="1" w:lastColumn="0" w:noHBand="0" w:noVBand="1"/>
        </w:tblPrEx>
        <w:tc>
          <w:tcPr>
            <w:tcW w:w="1280" w:type="pct"/>
          </w:tcPr>
          <w:p w14:paraId="0DF7B278" w14:textId="77777777" w:rsidR="00DC34DF" w:rsidRDefault="00DC34DF" w:rsidP="002A6BA6">
            <w:pPr>
              <w:autoSpaceDE w:val="0"/>
              <w:autoSpaceDN w:val="0"/>
              <w:adjustRightInd w:val="0"/>
              <w:rPr>
                <w:color w:val="auto"/>
              </w:rPr>
            </w:pPr>
            <w:r>
              <w:rPr>
                <w:color w:val="auto"/>
              </w:rPr>
              <w:t>&lt;proto&gt;</w:t>
            </w:r>
          </w:p>
          <w:p w14:paraId="7286649B" w14:textId="77777777" w:rsidR="00DC34DF" w:rsidRPr="00106FB8" w:rsidRDefault="00DC34DF" w:rsidP="002A6BA6">
            <w:pPr>
              <w:autoSpaceDE w:val="0"/>
              <w:autoSpaceDN w:val="0"/>
              <w:adjustRightInd w:val="0"/>
              <w:rPr>
                <w:color w:val="auto"/>
              </w:rPr>
            </w:pPr>
            <w:r w:rsidRPr="00462757">
              <w:rPr>
                <w:color w:val="auto"/>
              </w:rPr>
              <w:t>Protocol</w:t>
            </w:r>
          </w:p>
        </w:tc>
        <w:tc>
          <w:tcPr>
            <w:tcW w:w="1393" w:type="pct"/>
          </w:tcPr>
          <w:p w14:paraId="28CE854C" w14:textId="77777777" w:rsidR="00DC34DF" w:rsidRPr="00D96038" w:rsidRDefault="00DC34DF" w:rsidP="002A6BA6">
            <w:pPr>
              <w:autoSpaceDE w:val="0"/>
              <w:autoSpaceDN w:val="0"/>
              <w:adjustRightInd w:val="0"/>
              <w:jc w:val="center"/>
              <w:rPr>
                <w:color w:val="auto"/>
              </w:rPr>
            </w:pPr>
            <w:r w:rsidRPr="00D96038">
              <w:rPr>
                <w:color w:val="auto"/>
              </w:rPr>
              <w:t>string type</w:t>
            </w:r>
          </w:p>
        </w:tc>
        <w:tc>
          <w:tcPr>
            <w:tcW w:w="2327" w:type="pct"/>
          </w:tcPr>
          <w:p w14:paraId="15DC792C" w14:textId="77777777" w:rsidR="00DC34DF" w:rsidRPr="00034A95" w:rsidRDefault="00DC34DF" w:rsidP="002A6BA6">
            <w:pPr>
              <w:autoSpaceDE w:val="0"/>
              <w:autoSpaceDN w:val="0"/>
              <w:adjustRightInd w:val="0"/>
              <w:rPr>
                <w:color w:val="auto"/>
              </w:rPr>
            </w:pPr>
            <w:r w:rsidRPr="00034A95">
              <w:rPr>
                <w:color w:val="auto"/>
              </w:rPr>
              <w:t>“TCPC”</w:t>
            </w:r>
            <w:r w:rsidRPr="00A32E6D">
              <w:rPr>
                <w:color w:val="auto"/>
              </w:rPr>
              <w:t xml:space="preserve"> </w:t>
            </w:r>
            <w:r w:rsidRPr="00A32E6D">
              <w:rPr>
                <w:color w:val="auto"/>
              </w:rPr>
              <w:tab/>
            </w:r>
            <w:r w:rsidRPr="00034A95">
              <w:rPr>
                <w:color w:val="auto"/>
              </w:rPr>
              <w:t>TCP client session</w:t>
            </w:r>
          </w:p>
          <w:p w14:paraId="4621482D" w14:textId="77777777" w:rsidR="00DC34DF" w:rsidRPr="00034A95" w:rsidRDefault="00DC34DF" w:rsidP="002A6BA6">
            <w:pPr>
              <w:autoSpaceDE w:val="0"/>
              <w:autoSpaceDN w:val="0"/>
              <w:adjustRightInd w:val="0"/>
              <w:rPr>
                <w:color w:val="auto"/>
              </w:rPr>
            </w:pPr>
            <w:r>
              <w:rPr>
                <w:color w:val="auto"/>
              </w:rPr>
              <w:t>“TCPS”</w:t>
            </w:r>
            <w:r w:rsidRPr="00A32E6D">
              <w:rPr>
                <w:color w:val="auto"/>
              </w:rPr>
              <w:t xml:space="preserve"> </w:t>
            </w:r>
            <w:r w:rsidRPr="00A32E6D">
              <w:rPr>
                <w:color w:val="auto"/>
              </w:rPr>
              <w:tab/>
            </w:r>
            <w:r w:rsidRPr="00034A95">
              <w:rPr>
                <w:color w:val="auto"/>
              </w:rPr>
              <w:t>TCP server session</w:t>
            </w:r>
          </w:p>
          <w:p w14:paraId="05DAD339" w14:textId="77777777" w:rsidR="00DC34DF" w:rsidRPr="00034A95" w:rsidRDefault="00DC34DF" w:rsidP="002A6BA6">
            <w:pPr>
              <w:autoSpaceDE w:val="0"/>
              <w:autoSpaceDN w:val="0"/>
              <w:adjustRightInd w:val="0"/>
              <w:rPr>
                <w:color w:val="auto"/>
              </w:rPr>
            </w:pPr>
            <w:r>
              <w:rPr>
                <w:color w:val="auto"/>
              </w:rPr>
              <w:t>“UDPC”</w:t>
            </w:r>
            <w:r w:rsidRPr="00A32E6D">
              <w:rPr>
                <w:color w:val="auto"/>
              </w:rPr>
              <w:t xml:space="preserve"> </w:t>
            </w:r>
            <w:r w:rsidRPr="00A32E6D">
              <w:rPr>
                <w:color w:val="auto"/>
              </w:rPr>
              <w:tab/>
            </w:r>
            <w:r w:rsidRPr="00034A95">
              <w:rPr>
                <w:color w:val="auto"/>
              </w:rPr>
              <w:t>UDP client session</w:t>
            </w:r>
          </w:p>
          <w:p w14:paraId="36E5E243" w14:textId="77777777" w:rsidR="00DC34DF" w:rsidRPr="00034A95" w:rsidRDefault="00DC34DF" w:rsidP="002A6BA6">
            <w:pPr>
              <w:autoSpaceDE w:val="0"/>
              <w:autoSpaceDN w:val="0"/>
              <w:adjustRightInd w:val="0"/>
              <w:rPr>
                <w:color w:val="auto"/>
              </w:rPr>
            </w:pPr>
            <w:r>
              <w:rPr>
                <w:color w:val="auto"/>
              </w:rPr>
              <w:t>“UDPS”</w:t>
            </w:r>
            <w:r w:rsidRPr="00A32E6D">
              <w:rPr>
                <w:color w:val="auto"/>
              </w:rPr>
              <w:t xml:space="preserve"> </w:t>
            </w:r>
            <w:r w:rsidRPr="00A32E6D">
              <w:rPr>
                <w:color w:val="auto"/>
              </w:rPr>
              <w:tab/>
            </w:r>
            <w:r w:rsidRPr="00034A95">
              <w:rPr>
                <w:color w:val="auto"/>
              </w:rPr>
              <w:t>UDP server session</w:t>
            </w:r>
          </w:p>
          <w:p w14:paraId="2C25F2CB" w14:textId="77777777" w:rsidR="00DC34DF" w:rsidRPr="00034A95" w:rsidRDefault="00DC34DF" w:rsidP="002A6BA6">
            <w:pPr>
              <w:autoSpaceDE w:val="0"/>
              <w:autoSpaceDN w:val="0"/>
              <w:adjustRightInd w:val="0"/>
              <w:rPr>
                <w:color w:val="auto"/>
              </w:rPr>
            </w:pPr>
            <w:r>
              <w:rPr>
                <w:color w:val="auto"/>
              </w:rPr>
              <w:t>“FTP”</w:t>
            </w:r>
            <w:r w:rsidRPr="00A32E6D">
              <w:rPr>
                <w:color w:val="auto"/>
              </w:rPr>
              <w:t xml:space="preserve"> </w:t>
            </w:r>
            <w:r w:rsidRPr="00A32E6D">
              <w:rPr>
                <w:color w:val="auto"/>
              </w:rPr>
              <w:tab/>
            </w:r>
            <w:r w:rsidRPr="00A32E6D">
              <w:rPr>
                <w:color w:val="auto"/>
              </w:rPr>
              <w:tab/>
            </w:r>
            <w:r w:rsidRPr="00034A95">
              <w:rPr>
                <w:color w:val="auto"/>
              </w:rPr>
              <w:t>FTP client session</w:t>
            </w:r>
          </w:p>
          <w:p w14:paraId="46E0100A" w14:textId="77777777" w:rsidR="00DC34DF" w:rsidRPr="00034A95" w:rsidRDefault="00DC34DF" w:rsidP="002A6BA6">
            <w:pPr>
              <w:autoSpaceDE w:val="0"/>
              <w:autoSpaceDN w:val="0"/>
              <w:adjustRightInd w:val="0"/>
              <w:rPr>
                <w:color w:val="auto"/>
              </w:rPr>
            </w:pPr>
            <w:r w:rsidRPr="00034A95">
              <w:rPr>
                <w:color w:val="auto"/>
              </w:rPr>
              <w:t>“</w:t>
            </w:r>
            <w:r>
              <w:rPr>
                <w:color w:val="auto"/>
              </w:rPr>
              <w:t>HTTP”</w:t>
            </w:r>
            <w:r w:rsidRPr="00A32E6D">
              <w:rPr>
                <w:color w:val="auto"/>
              </w:rPr>
              <w:t xml:space="preserve"> </w:t>
            </w:r>
            <w:r w:rsidRPr="00A32E6D">
              <w:rPr>
                <w:color w:val="auto"/>
              </w:rPr>
              <w:tab/>
            </w:r>
            <w:r w:rsidRPr="00034A95">
              <w:rPr>
                <w:color w:val="auto"/>
              </w:rPr>
              <w:t>HTTP client session</w:t>
            </w:r>
          </w:p>
          <w:p w14:paraId="1CD4359D" w14:textId="77777777" w:rsidR="00DC34DF" w:rsidRPr="00034A95" w:rsidRDefault="00DC34DF" w:rsidP="002A6BA6">
            <w:pPr>
              <w:autoSpaceDE w:val="0"/>
              <w:autoSpaceDN w:val="0"/>
              <w:adjustRightInd w:val="0"/>
              <w:rPr>
                <w:color w:val="auto"/>
              </w:rPr>
            </w:pPr>
            <w:r>
              <w:rPr>
                <w:color w:val="auto"/>
              </w:rPr>
              <w:t>“HTTPS”</w:t>
            </w:r>
            <w:r w:rsidRPr="00A32E6D">
              <w:rPr>
                <w:color w:val="auto"/>
              </w:rPr>
              <w:t xml:space="preserve"> </w:t>
            </w:r>
            <w:r w:rsidRPr="00A32E6D">
              <w:rPr>
                <w:color w:val="auto"/>
              </w:rPr>
              <w:tab/>
            </w:r>
            <w:r w:rsidRPr="00034A95">
              <w:rPr>
                <w:color w:val="auto"/>
              </w:rPr>
              <w:t>HTTPS client session</w:t>
            </w:r>
          </w:p>
          <w:p w14:paraId="141983AE" w14:textId="77777777" w:rsidR="00DC34DF" w:rsidRPr="00034A95" w:rsidRDefault="00DC34DF" w:rsidP="002A6BA6">
            <w:pPr>
              <w:autoSpaceDE w:val="0"/>
              <w:autoSpaceDN w:val="0"/>
              <w:adjustRightInd w:val="0"/>
              <w:rPr>
                <w:color w:val="auto"/>
              </w:rPr>
            </w:pPr>
            <w:r>
              <w:rPr>
                <w:color w:val="auto"/>
              </w:rPr>
              <w:t>“TCP”</w:t>
            </w:r>
            <w:r w:rsidRPr="00A32E6D">
              <w:rPr>
                <w:color w:val="auto"/>
              </w:rPr>
              <w:t xml:space="preserve"> </w:t>
            </w:r>
            <w:r w:rsidRPr="00A32E6D">
              <w:rPr>
                <w:color w:val="auto"/>
              </w:rPr>
              <w:tab/>
            </w:r>
            <w:r w:rsidRPr="00A32E6D">
              <w:rPr>
                <w:color w:val="auto"/>
              </w:rPr>
              <w:tab/>
            </w:r>
            <w:r w:rsidRPr="00034A95">
              <w:rPr>
                <w:color w:val="auto"/>
              </w:rPr>
              <w:t>Both TCP client and TCP server sessions</w:t>
            </w:r>
          </w:p>
          <w:p w14:paraId="31DD742B" w14:textId="77777777" w:rsidR="00DC34DF" w:rsidRPr="00034A95" w:rsidRDefault="00DC34DF" w:rsidP="002A6BA6">
            <w:pPr>
              <w:autoSpaceDE w:val="0"/>
              <w:autoSpaceDN w:val="0"/>
              <w:adjustRightInd w:val="0"/>
              <w:rPr>
                <w:color w:val="auto"/>
              </w:rPr>
            </w:pPr>
            <w:r>
              <w:rPr>
                <w:color w:val="auto"/>
              </w:rPr>
              <w:t>“UDP”</w:t>
            </w:r>
            <w:r w:rsidRPr="00A32E6D">
              <w:rPr>
                <w:color w:val="auto"/>
              </w:rPr>
              <w:t xml:space="preserve"> </w:t>
            </w:r>
            <w:r w:rsidRPr="00A32E6D">
              <w:rPr>
                <w:color w:val="auto"/>
              </w:rPr>
              <w:tab/>
            </w:r>
            <w:r w:rsidRPr="00A32E6D">
              <w:rPr>
                <w:color w:val="auto"/>
              </w:rPr>
              <w:tab/>
            </w:r>
            <w:r w:rsidRPr="00034A95">
              <w:rPr>
                <w:color w:val="auto"/>
              </w:rPr>
              <w:t>Both UDP client and UDP server sessions</w:t>
            </w:r>
          </w:p>
        </w:tc>
      </w:tr>
      <w:tr w:rsidR="00DC34DF" w:rsidRPr="00106FB8" w14:paraId="005C7B77" w14:textId="77777777" w:rsidTr="002A6BA6">
        <w:tblPrEx>
          <w:tblLook w:val="04A0" w:firstRow="1" w:lastRow="0" w:firstColumn="1" w:lastColumn="0" w:noHBand="0" w:noVBand="1"/>
        </w:tblPrEx>
        <w:tc>
          <w:tcPr>
            <w:tcW w:w="1280" w:type="pct"/>
          </w:tcPr>
          <w:p w14:paraId="7BA22342" w14:textId="77777777" w:rsidR="00DC34DF" w:rsidRPr="009D5FF4" w:rsidRDefault="00DC34DF" w:rsidP="002A6BA6">
            <w:pPr>
              <w:autoSpaceDE w:val="0"/>
              <w:autoSpaceDN w:val="0"/>
              <w:adjustRightInd w:val="0"/>
              <w:rPr>
                <w:color w:val="auto"/>
              </w:rPr>
            </w:pPr>
            <w:r w:rsidRPr="009D5FF4">
              <w:rPr>
                <w:color w:val="auto"/>
              </w:rPr>
              <w:lastRenderedPageBreak/>
              <w:t>&lt;wait time&gt;</w:t>
            </w:r>
          </w:p>
        </w:tc>
        <w:tc>
          <w:tcPr>
            <w:tcW w:w="1393" w:type="pct"/>
          </w:tcPr>
          <w:p w14:paraId="162F8CDF" w14:textId="77777777" w:rsidR="00DC34DF" w:rsidRPr="00F3169A" w:rsidRDefault="00DC34DF" w:rsidP="002A6BA6">
            <w:pPr>
              <w:autoSpaceDE w:val="0"/>
              <w:autoSpaceDN w:val="0"/>
              <w:adjustRightInd w:val="0"/>
              <w:rPr>
                <w:color w:val="auto"/>
              </w:rPr>
            </w:pPr>
            <w:r w:rsidRPr="00F3169A">
              <w:rPr>
                <w:color w:val="auto"/>
              </w:rPr>
              <w:t>For UDP: 1 – 100, default value = 2</w:t>
            </w:r>
          </w:p>
          <w:p w14:paraId="393BFE16" w14:textId="77777777" w:rsidR="00DC34DF" w:rsidRPr="00F3169A" w:rsidRDefault="00DC34DF" w:rsidP="002A6BA6">
            <w:pPr>
              <w:autoSpaceDE w:val="0"/>
              <w:autoSpaceDN w:val="0"/>
              <w:adjustRightInd w:val="0"/>
              <w:rPr>
                <w:color w:val="auto"/>
              </w:rPr>
            </w:pPr>
            <w:r w:rsidRPr="00F3169A">
              <w:rPr>
                <w:color w:val="auto"/>
              </w:rPr>
              <w:t>For TCP: 0 – 100, default value = 1</w:t>
            </w:r>
          </w:p>
        </w:tc>
        <w:tc>
          <w:tcPr>
            <w:tcW w:w="2327" w:type="pct"/>
          </w:tcPr>
          <w:p w14:paraId="4D8F58E0" w14:textId="77777777" w:rsidR="00DC34DF" w:rsidRPr="00F3169A" w:rsidRDefault="00DC34DF" w:rsidP="002A6BA6">
            <w:pPr>
              <w:autoSpaceDE w:val="0"/>
              <w:autoSpaceDN w:val="0"/>
              <w:adjustRightInd w:val="0"/>
              <w:rPr>
                <w:color w:val="auto"/>
              </w:rPr>
            </w:pPr>
            <w:r w:rsidRPr="00F3169A">
              <w:rPr>
                <w:color w:val="auto"/>
              </w:rPr>
              <w:t>Timeout for sending buffered data to peer; it specifies the timeout after which the buffered data received from the AT terminal will be sent to the peer irrespective of data packet size. Value is in 100 ms units.</w:t>
            </w:r>
          </w:p>
          <w:p w14:paraId="0F515CC6" w14:textId="77777777" w:rsidR="00DC34DF" w:rsidRPr="00F3169A" w:rsidRDefault="00DC34DF" w:rsidP="002A6BA6">
            <w:pPr>
              <w:autoSpaceDE w:val="0"/>
              <w:autoSpaceDN w:val="0"/>
              <w:adjustRightInd w:val="0"/>
              <w:rPr>
                <w:color w:val="auto"/>
              </w:rPr>
            </w:pPr>
          </w:p>
          <w:p w14:paraId="3F60D1C6" w14:textId="77777777" w:rsidR="00DC34DF" w:rsidRPr="00F3169A" w:rsidRDefault="00DC34DF" w:rsidP="002A6BA6">
            <w:pPr>
              <w:autoSpaceDE w:val="0"/>
              <w:autoSpaceDN w:val="0"/>
              <w:adjustRightInd w:val="0"/>
              <w:rPr>
                <w:color w:val="auto"/>
              </w:rPr>
            </w:pPr>
            <w:r w:rsidRPr="00F3169A">
              <w:rPr>
                <w:color w:val="auto"/>
              </w:rPr>
              <w:t>For TCP, note that value = 0 has the same effect as having value = 1 due to the limitation from +KPATTERN detection timing</w:t>
            </w:r>
          </w:p>
        </w:tc>
      </w:tr>
      <w:tr w:rsidR="00DC34DF" w:rsidRPr="00106FB8" w14:paraId="0F8D076F" w14:textId="77777777" w:rsidTr="002A6BA6">
        <w:tblPrEx>
          <w:tblLook w:val="04A0" w:firstRow="1" w:lastRow="0" w:firstColumn="1" w:lastColumn="0" w:noHBand="0" w:noVBand="1"/>
        </w:tblPrEx>
        <w:tc>
          <w:tcPr>
            <w:tcW w:w="1280" w:type="pct"/>
          </w:tcPr>
          <w:p w14:paraId="76F9323C" w14:textId="77777777" w:rsidR="00DC34DF" w:rsidRPr="00A32E6D" w:rsidRDefault="00DC34DF" w:rsidP="002A6BA6">
            <w:pPr>
              <w:autoSpaceDE w:val="0"/>
              <w:autoSpaceDN w:val="0"/>
              <w:adjustRightInd w:val="0"/>
              <w:rPr>
                <w:color w:val="auto"/>
              </w:rPr>
            </w:pPr>
            <w:r w:rsidRPr="00A32E6D">
              <w:rPr>
                <w:color w:val="auto"/>
              </w:rPr>
              <w:t>&lt;send size v4&gt;</w:t>
            </w:r>
          </w:p>
        </w:tc>
        <w:tc>
          <w:tcPr>
            <w:tcW w:w="1393" w:type="pct"/>
          </w:tcPr>
          <w:p w14:paraId="510915DE"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For UDP: 8 – 1472, default value = 1020</w:t>
            </w:r>
          </w:p>
          <w:p w14:paraId="6498C76E" w14:textId="77777777" w:rsidR="00DC34DF" w:rsidRPr="00A32E6D" w:rsidRDefault="00DC34DF" w:rsidP="002A6BA6">
            <w:pPr>
              <w:autoSpaceDE w:val="0"/>
              <w:autoSpaceDN w:val="0"/>
              <w:adjustRightInd w:val="0"/>
              <w:rPr>
                <w:color w:val="auto"/>
              </w:rPr>
            </w:pPr>
            <w:r w:rsidRPr="00A32E6D">
              <w:rPr>
                <w:color w:val="auto"/>
              </w:rPr>
              <w:t>For TCP:</w:t>
            </w:r>
            <w:r>
              <w:rPr>
                <w:color w:val="auto"/>
              </w:rPr>
              <w:t xml:space="preserve"> 0, 8 – 1460, default value = 0 </w:t>
            </w:r>
            <w:r w:rsidRPr="00A32E6D">
              <w:rPr>
                <w:color w:val="auto"/>
              </w:rPr>
              <w:t>(disabled)</w:t>
            </w:r>
          </w:p>
        </w:tc>
        <w:tc>
          <w:tcPr>
            <w:tcW w:w="2327" w:type="pct"/>
          </w:tcPr>
          <w:p w14:paraId="5427A25F" w14:textId="77777777" w:rsidR="00DC34DF" w:rsidRPr="00292925"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Data size threshold for IPv4 sessions. When the buffered data received from the AT terminal reaches this threshold, the data is sent to the socket layer.</w:t>
            </w:r>
          </w:p>
        </w:tc>
      </w:tr>
      <w:tr w:rsidR="00DC34DF" w:rsidRPr="00106FB8" w14:paraId="158D0F83" w14:textId="77777777" w:rsidTr="002A6BA6">
        <w:tblPrEx>
          <w:tblLook w:val="04A0" w:firstRow="1" w:lastRow="0" w:firstColumn="1" w:lastColumn="0" w:noHBand="0" w:noVBand="1"/>
        </w:tblPrEx>
        <w:tc>
          <w:tcPr>
            <w:tcW w:w="1280" w:type="pct"/>
          </w:tcPr>
          <w:p w14:paraId="3062D689" w14:textId="77777777" w:rsidR="00DC34DF" w:rsidRPr="00A32E6D" w:rsidRDefault="00DC34DF" w:rsidP="002A6BA6">
            <w:pPr>
              <w:autoSpaceDE w:val="0"/>
              <w:autoSpaceDN w:val="0"/>
              <w:adjustRightInd w:val="0"/>
              <w:rPr>
                <w:color w:val="auto"/>
              </w:rPr>
            </w:pPr>
            <w:r w:rsidRPr="00A32E6D">
              <w:rPr>
                <w:color w:val="auto"/>
              </w:rPr>
              <w:t>&lt;send size v6&gt;</w:t>
            </w:r>
          </w:p>
        </w:tc>
        <w:tc>
          <w:tcPr>
            <w:tcW w:w="1393" w:type="pct"/>
          </w:tcPr>
          <w:p w14:paraId="5ACD1BDC"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For UDP: 8 – 1452, default value = 1020</w:t>
            </w:r>
          </w:p>
          <w:p w14:paraId="09B2BBD0" w14:textId="77777777" w:rsidR="00DC34DF" w:rsidRPr="00A32E6D" w:rsidRDefault="00DC34DF" w:rsidP="002A6BA6">
            <w:pPr>
              <w:autoSpaceDE w:val="0"/>
              <w:autoSpaceDN w:val="0"/>
              <w:adjustRightInd w:val="0"/>
              <w:rPr>
                <w:color w:val="auto"/>
              </w:rPr>
            </w:pPr>
            <w:r w:rsidRPr="00A32E6D">
              <w:rPr>
                <w:color w:val="auto"/>
              </w:rPr>
              <w:t>For TCP: 0, 8 – 1440, default value = 0 (disabled)</w:t>
            </w:r>
          </w:p>
        </w:tc>
        <w:tc>
          <w:tcPr>
            <w:tcW w:w="2327" w:type="pct"/>
          </w:tcPr>
          <w:p w14:paraId="28DBDBD4" w14:textId="77777777" w:rsidR="00DC34DF" w:rsidRPr="00292925"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Data size threshold for IPv6 sessions. When the buffered data received from the AT terminal reaches this threshold, the data is sent to the socket layer.</w:t>
            </w:r>
          </w:p>
        </w:tc>
      </w:tr>
      <w:tr w:rsidR="00DC34DF" w:rsidRPr="00106FB8" w14:paraId="1AD17414" w14:textId="77777777" w:rsidTr="002A6BA6">
        <w:tblPrEx>
          <w:tblLook w:val="04A0" w:firstRow="1" w:lastRow="0" w:firstColumn="1" w:lastColumn="0" w:noHBand="0" w:noVBand="1"/>
        </w:tblPrEx>
        <w:tc>
          <w:tcPr>
            <w:tcW w:w="1280" w:type="pct"/>
          </w:tcPr>
          <w:p w14:paraId="5F98D09B" w14:textId="77777777" w:rsidR="00DC34DF" w:rsidRPr="00A32E6D" w:rsidRDefault="00DC34DF" w:rsidP="002A6BA6">
            <w:pPr>
              <w:autoSpaceDE w:val="0"/>
              <w:autoSpaceDN w:val="0"/>
              <w:adjustRightInd w:val="0"/>
              <w:rPr>
                <w:color w:val="auto"/>
              </w:rPr>
            </w:pPr>
            <w:r w:rsidRPr="00A32E6D">
              <w:rPr>
                <w:color w:val="auto"/>
              </w:rPr>
              <w:t>&lt;http_chunked&gt;</w:t>
            </w:r>
          </w:p>
        </w:tc>
        <w:tc>
          <w:tcPr>
            <w:tcW w:w="1393" w:type="pct"/>
          </w:tcPr>
          <w:p w14:paraId="0487B71C" w14:textId="77777777" w:rsidR="00DC34DF" w:rsidRPr="00A32E6D" w:rsidRDefault="00DC34DF" w:rsidP="002A6BA6">
            <w:pPr>
              <w:autoSpaceDE w:val="0"/>
              <w:autoSpaceDN w:val="0"/>
              <w:adjustRightInd w:val="0"/>
              <w:jc w:val="center"/>
              <w:rPr>
                <w:color w:val="auto"/>
              </w:rPr>
            </w:pPr>
            <w:r w:rsidRPr="00A32E6D">
              <w:rPr>
                <w:color w:val="auto"/>
              </w:rPr>
              <w:t>0,1</w:t>
            </w:r>
          </w:p>
        </w:tc>
        <w:tc>
          <w:tcPr>
            <w:tcW w:w="2327" w:type="pct"/>
          </w:tcPr>
          <w:p w14:paraId="658856C1"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“Chunked” transfer encoding for HTTP POST</w:t>
            </w:r>
          </w:p>
          <w:p w14:paraId="3A75230C"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0</w:t>
            </w:r>
            <w:r w:rsidRPr="00A32E6D">
              <w:rPr>
                <w:rFonts w:ascii="Calibri" w:eastAsia="SimSun" w:hAnsi="Calibri" w:cs="Times New Roman"/>
                <w:color w:val="auto"/>
                <w:sz w:val="24"/>
                <w:szCs w:val="20"/>
                <w:lang w:val="en-CA" w:eastAsia="en-US"/>
              </w:rPr>
              <w:tab/>
              <w:t>Data sent with HTTP POST are not encoded</w:t>
            </w:r>
          </w:p>
          <w:p w14:paraId="3ACE63A5" w14:textId="77777777" w:rsidR="00DC34DF" w:rsidRPr="00A32E6D" w:rsidRDefault="00DC34DF" w:rsidP="002A6BA6">
            <w:pPr>
              <w:autoSpaceDE w:val="0"/>
              <w:autoSpaceDN w:val="0"/>
              <w:adjustRightInd w:val="0"/>
              <w:rPr>
                <w:color w:val="auto"/>
              </w:rPr>
            </w:pPr>
            <w:r w:rsidRPr="00A32E6D">
              <w:rPr>
                <w:color w:val="auto"/>
              </w:rPr>
              <w:t>1</w:t>
            </w:r>
            <w:r w:rsidRPr="00A32E6D">
              <w:rPr>
                <w:color w:val="auto"/>
              </w:rPr>
              <w:tab/>
              <w:t>Data sent with HTTP POST are automatically encoded using “chunked” transfer encoding</w:t>
            </w:r>
          </w:p>
        </w:tc>
      </w:tr>
      <w:tr w:rsidR="00DC34DF" w:rsidRPr="00106FB8" w14:paraId="5AB7F370" w14:textId="77777777" w:rsidTr="002A6BA6">
        <w:tblPrEx>
          <w:tblLook w:val="04A0" w:firstRow="1" w:lastRow="0" w:firstColumn="1" w:lastColumn="0" w:noHBand="0" w:noVBand="1"/>
        </w:tblPrEx>
        <w:tc>
          <w:tcPr>
            <w:tcW w:w="1280" w:type="pct"/>
          </w:tcPr>
          <w:p w14:paraId="705EF383" w14:textId="77777777" w:rsidR="00DC34DF" w:rsidRPr="00A32E6D" w:rsidRDefault="00DC34DF" w:rsidP="002A6BA6">
            <w:pPr>
              <w:autoSpaceDE w:val="0"/>
              <w:autoSpaceDN w:val="0"/>
              <w:adjustRightInd w:val="0"/>
              <w:rPr>
                <w:color w:val="auto"/>
              </w:rPr>
            </w:pPr>
            <w:r w:rsidRPr="00A32E6D">
              <w:rPr>
                <w:color w:val="auto"/>
              </w:rPr>
              <w:t>&lt;http_max_redirect&gt;</w:t>
            </w:r>
          </w:p>
        </w:tc>
        <w:tc>
          <w:tcPr>
            <w:tcW w:w="1393" w:type="pct"/>
          </w:tcPr>
          <w:p w14:paraId="05B0D70A" w14:textId="77777777" w:rsidR="00DC34DF" w:rsidRDefault="00DC34DF" w:rsidP="002A6BA6">
            <w:pPr>
              <w:autoSpaceDE w:val="0"/>
              <w:autoSpaceDN w:val="0"/>
              <w:adjustRightInd w:val="0"/>
              <w:jc w:val="center"/>
              <w:rPr>
                <w:color w:val="auto"/>
              </w:rPr>
            </w:pPr>
            <w:r>
              <w:rPr>
                <w:color w:val="auto"/>
              </w:rPr>
              <w:t>8 – 255</w:t>
            </w:r>
          </w:p>
          <w:p w14:paraId="6C364437" w14:textId="77777777" w:rsidR="00DC34DF" w:rsidRPr="00A32E6D" w:rsidRDefault="00DC34DF" w:rsidP="002A6BA6">
            <w:pPr>
              <w:autoSpaceDE w:val="0"/>
              <w:autoSpaceDN w:val="0"/>
              <w:adjustRightInd w:val="0"/>
              <w:jc w:val="center"/>
              <w:rPr>
                <w:color w:val="auto"/>
              </w:rPr>
            </w:pPr>
            <w:r w:rsidRPr="00A32E6D">
              <w:rPr>
                <w:color w:val="auto"/>
              </w:rPr>
              <w:t>default value = 0</w:t>
            </w:r>
          </w:p>
        </w:tc>
        <w:tc>
          <w:tcPr>
            <w:tcW w:w="2327" w:type="pct"/>
          </w:tcPr>
          <w:p w14:paraId="78E3EAE9" w14:textId="77777777" w:rsidR="00DC34DF" w:rsidRPr="00A32E6D" w:rsidRDefault="00DC34DF" w:rsidP="002A6BA6">
            <w:pPr>
              <w:autoSpaceDE w:val="0"/>
              <w:autoSpaceDN w:val="0"/>
              <w:adjustRightInd w:val="0"/>
              <w:rPr>
                <w:color w:val="auto"/>
              </w:rPr>
            </w:pPr>
            <w:r w:rsidRPr="00A32E6D">
              <w:rPr>
                <w:color w:val="auto"/>
              </w:rPr>
              <w:t>Maximum redirection allowed for HTTP GET.</w:t>
            </w:r>
          </w:p>
        </w:tc>
      </w:tr>
      <w:tr w:rsidR="00DC34DF" w:rsidRPr="00106FB8" w14:paraId="087EC9F0" w14:textId="77777777" w:rsidTr="002A6BA6">
        <w:tblPrEx>
          <w:tblLook w:val="04A0" w:firstRow="1" w:lastRow="0" w:firstColumn="1" w:lastColumn="0" w:noHBand="0" w:noVBand="1"/>
        </w:tblPrEx>
        <w:tc>
          <w:tcPr>
            <w:tcW w:w="1280" w:type="pct"/>
          </w:tcPr>
          <w:p w14:paraId="5E030732" w14:textId="77777777" w:rsidR="00DC34DF" w:rsidRPr="00A32E6D" w:rsidRDefault="00DC34DF" w:rsidP="002A6BA6">
            <w:pPr>
              <w:autoSpaceDE w:val="0"/>
              <w:autoSpaceDN w:val="0"/>
              <w:adjustRightInd w:val="0"/>
              <w:rPr>
                <w:color w:val="auto"/>
              </w:rPr>
            </w:pPr>
            <w:r w:rsidRPr="00A32E6D">
              <w:rPr>
                <w:color w:val="auto"/>
              </w:rPr>
              <w:t>&lt;stop_on_error&gt;</w:t>
            </w:r>
          </w:p>
        </w:tc>
        <w:tc>
          <w:tcPr>
            <w:tcW w:w="1393" w:type="pct"/>
          </w:tcPr>
          <w:p w14:paraId="3537FE81" w14:textId="77777777" w:rsidR="00DC34DF" w:rsidRPr="00A32E6D" w:rsidRDefault="00DC34DF" w:rsidP="002A6BA6">
            <w:pPr>
              <w:autoSpaceDE w:val="0"/>
              <w:autoSpaceDN w:val="0"/>
              <w:adjustRightInd w:val="0"/>
              <w:jc w:val="center"/>
              <w:rPr>
                <w:color w:val="auto"/>
              </w:rPr>
            </w:pPr>
            <w:r w:rsidRPr="00A32E6D">
              <w:rPr>
                <w:color w:val="auto"/>
              </w:rPr>
              <w:t>0,1</w:t>
            </w:r>
          </w:p>
        </w:tc>
        <w:tc>
          <w:tcPr>
            <w:tcW w:w="2327" w:type="pct"/>
          </w:tcPr>
          <w:p w14:paraId="402B5F93"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PDP connection deactivation behavior when a session is closed due to any error</w:t>
            </w:r>
          </w:p>
          <w:p w14:paraId="5AFE5388"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0</w:t>
            </w:r>
            <w:r w:rsidRPr="00A32E6D">
              <w:rPr>
                <w:rFonts w:ascii="Calibri" w:eastAsia="SimSun" w:hAnsi="Calibri" w:cs="Times New Roman"/>
                <w:color w:val="auto"/>
                <w:sz w:val="24"/>
                <w:szCs w:val="20"/>
                <w:lang w:val="en-CA" w:eastAsia="en-US"/>
              </w:rPr>
              <w:tab/>
              <w:t>Do not request to stop the connection</w:t>
            </w:r>
          </w:p>
          <w:p w14:paraId="69D76D08" w14:textId="77777777" w:rsidR="00DC34DF" w:rsidRPr="00A32E6D" w:rsidRDefault="00DC34DF" w:rsidP="002A6BA6">
            <w:pPr>
              <w:autoSpaceDE w:val="0"/>
              <w:autoSpaceDN w:val="0"/>
              <w:adjustRightInd w:val="0"/>
              <w:rPr>
                <w:color w:val="auto"/>
              </w:rPr>
            </w:pPr>
            <w:r w:rsidRPr="00A32E6D">
              <w:rPr>
                <w:color w:val="auto"/>
              </w:rPr>
              <w:t>1</w:t>
            </w:r>
            <w:r w:rsidRPr="00A32E6D">
              <w:rPr>
                <w:color w:val="auto"/>
              </w:rPr>
              <w:tab/>
              <w:t>Request to stop the connection</w:t>
            </w:r>
          </w:p>
        </w:tc>
      </w:tr>
      <w:tr w:rsidR="00DC34DF" w:rsidRPr="00106FB8" w14:paraId="2DAEEEF0" w14:textId="77777777" w:rsidTr="002A6BA6">
        <w:tblPrEx>
          <w:tblLook w:val="04A0" w:firstRow="1" w:lastRow="0" w:firstColumn="1" w:lastColumn="0" w:noHBand="0" w:noVBand="1"/>
        </w:tblPrEx>
        <w:tc>
          <w:tcPr>
            <w:tcW w:w="1280" w:type="pct"/>
          </w:tcPr>
          <w:p w14:paraId="0315C399" w14:textId="77777777" w:rsidR="00DC34DF" w:rsidRPr="00A32E6D" w:rsidRDefault="00DC34DF" w:rsidP="002A6BA6">
            <w:pPr>
              <w:autoSpaceDE w:val="0"/>
              <w:autoSpaceDN w:val="0"/>
              <w:adjustRightInd w:val="0"/>
              <w:rPr>
                <w:color w:val="auto"/>
              </w:rPr>
            </w:pPr>
            <w:r w:rsidRPr="00A32E6D">
              <w:rPr>
                <w:color w:val="auto"/>
              </w:rPr>
              <w:lastRenderedPageBreak/>
              <w:t>&lt;stop_on_peer&gt;</w:t>
            </w:r>
          </w:p>
        </w:tc>
        <w:tc>
          <w:tcPr>
            <w:tcW w:w="1393" w:type="pct"/>
          </w:tcPr>
          <w:p w14:paraId="74FD7C07" w14:textId="77777777" w:rsidR="00DC34DF" w:rsidRPr="00A32E6D" w:rsidRDefault="00DC34DF" w:rsidP="002A6BA6">
            <w:pPr>
              <w:autoSpaceDE w:val="0"/>
              <w:autoSpaceDN w:val="0"/>
              <w:adjustRightInd w:val="0"/>
              <w:jc w:val="center"/>
              <w:rPr>
                <w:color w:val="auto"/>
              </w:rPr>
            </w:pPr>
            <w:r w:rsidRPr="00A32E6D">
              <w:rPr>
                <w:color w:val="auto"/>
              </w:rPr>
              <w:t>0,1</w:t>
            </w:r>
          </w:p>
        </w:tc>
        <w:tc>
          <w:tcPr>
            <w:tcW w:w="2327" w:type="pct"/>
          </w:tcPr>
          <w:p w14:paraId="3B8C0245"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PDP connection deactivation behavior when a session is closed by a peer/server</w:t>
            </w:r>
          </w:p>
          <w:p w14:paraId="053FE6DD"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0</w:t>
            </w:r>
            <w:r w:rsidRPr="00A32E6D">
              <w:rPr>
                <w:rFonts w:ascii="Calibri" w:eastAsia="SimSun" w:hAnsi="Calibri" w:cs="Times New Roman"/>
                <w:color w:val="auto"/>
                <w:sz w:val="24"/>
                <w:szCs w:val="20"/>
                <w:lang w:val="en-CA" w:eastAsia="en-US"/>
              </w:rPr>
              <w:tab/>
              <w:t>Do not request to stop the connection</w:t>
            </w:r>
          </w:p>
          <w:p w14:paraId="7F885EEF" w14:textId="77777777" w:rsidR="00DC34DF" w:rsidRPr="00A32E6D" w:rsidRDefault="00DC34DF" w:rsidP="002A6BA6">
            <w:pPr>
              <w:autoSpaceDE w:val="0"/>
              <w:autoSpaceDN w:val="0"/>
              <w:adjustRightInd w:val="0"/>
              <w:rPr>
                <w:color w:val="auto"/>
              </w:rPr>
            </w:pPr>
            <w:r w:rsidRPr="00A32E6D">
              <w:rPr>
                <w:color w:val="auto"/>
              </w:rPr>
              <w:t>1</w:t>
            </w:r>
            <w:r w:rsidRPr="00A32E6D">
              <w:rPr>
                <w:color w:val="auto"/>
              </w:rPr>
              <w:tab/>
              <w:t>Request to stop the connection</w:t>
            </w:r>
          </w:p>
        </w:tc>
      </w:tr>
      <w:tr w:rsidR="00DC34DF" w:rsidRPr="00106FB8" w14:paraId="10E70A28" w14:textId="77777777" w:rsidTr="002A6BA6">
        <w:tblPrEx>
          <w:tblLook w:val="04A0" w:firstRow="1" w:lastRow="0" w:firstColumn="1" w:lastColumn="0" w:noHBand="0" w:noVBand="1"/>
        </w:tblPrEx>
        <w:tc>
          <w:tcPr>
            <w:tcW w:w="1280" w:type="pct"/>
          </w:tcPr>
          <w:p w14:paraId="2B112742" w14:textId="77777777" w:rsidR="00DC34DF" w:rsidRPr="00A32E6D" w:rsidRDefault="00DC34DF" w:rsidP="002A6BA6">
            <w:pPr>
              <w:autoSpaceDE w:val="0"/>
              <w:autoSpaceDN w:val="0"/>
              <w:adjustRightInd w:val="0"/>
              <w:rPr>
                <w:color w:val="auto"/>
              </w:rPr>
            </w:pPr>
            <w:r w:rsidRPr="00A32E6D">
              <w:rPr>
                <w:color w:val="auto"/>
              </w:rPr>
              <w:t>&lt;ssl_ver&gt;</w:t>
            </w:r>
          </w:p>
        </w:tc>
        <w:tc>
          <w:tcPr>
            <w:tcW w:w="1393" w:type="pct"/>
          </w:tcPr>
          <w:p w14:paraId="4C1BE00C" w14:textId="77777777" w:rsidR="00DC34DF" w:rsidRPr="00A32E6D" w:rsidRDefault="00DC34DF" w:rsidP="002A6BA6">
            <w:pPr>
              <w:autoSpaceDE w:val="0"/>
              <w:autoSpaceDN w:val="0"/>
              <w:adjustRightInd w:val="0"/>
              <w:jc w:val="center"/>
              <w:rPr>
                <w:color w:val="auto"/>
              </w:rPr>
            </w:pPr>
            <w:r w:rsidRPr="00A32E6D">
              <w:rPr>
                <w:color w:val="auto"/>
              </w:rPr>
              <w:t>0,1</w:t>
            </w:r>
          </w:p>
        </w:tc>
        <w:tc>
          <w:tcPr>
            <w:tcW w:w="2327" w:type="pct"/>
          </w:tcPr>
          <w:p w14:paraId="646F1ABA" w14:textId="77777777" w:rsidR="00DC34DF" w:rsidRPr="00A32E6D"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SSL version for use in KHTTPS</w:t>
            </w:r>
          </w:p>
          <w:p w14:paraId="156140C4" w14:textId="69E098D1" w:rsidR="00DC34DF" w:rsidRDefault="00DC34DF" w:rsidP="002A6BA6">
            <w:pPr>
              <w:pStyle w:val="TableBody"/>
              <w:rPr>
                <w:rFonts w:ascii="Calibri" w:eastAsia="SimSun" w:hAnsi="Calibri" w:cs="Times New Roman"/>
                <w:color w:val="auto"/>
                <w:sz w:val="24"/>
                <w:szCs w:val="20"/>
                <w:lang w:val="en-CA" w:eastAsia="en-US"/>
              </w:rPr>
            </w:pPr>
            <w:r w:rsidRPr="00A32E6D">
              <w:rPr>
                <w:rFonts w:ascii="Calibri" w:eastAsia="SimSun" w:hAnsi="Calibri" w:cs="Times New Roman"/>
                <w:color w:val="auto"/>
                <w:sz w:val="24"/>
                <w:szCs w:val="20"/>
                <w:lang w:val="en-CA" w:eastAsia="en-US"/>
              </w:rPr>
              <w:t>0</w:t>
            </w:r>
            <w:r w:rsidRPr="00A32E6D">
              <w:rPr>
                <w:rFonts w:ascii="Calibri" w:eastAsia="SimSun" w:hAnsi="Calibri" w:cs="Times New Roman"/>
                <w:color w:val="auto"/>
                <w:sz w:val="24"/>
                <w:szCs w:val="20"/>
                <w:lang w:val="en-CA" w:eastAsia="en-US"/>
              </w:rPr>
              <w:tab/>
              <w:t>TLS version 1.1</w:t>
            </w:r>
          </w:p>
          <w:p w14:paraId="68537598" w14:textId="0787E0FE" w:rsidR="00D637BA" w:rsidRPr="00A32E6D" w:rsidRDefault="00D637BA" w:rsidP="002A6BA6">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w:t>
            </w:r>
            <w:r w:rsidRPr="00A32E6D">
              <w:rPr>
                <w:rFonts w:ascii="Calibri" w:eastAsia="SimSun" w:hAnsi="Calibri" w:cs="Times New Roman"/>
                <w:color w:val="auto"/>
                <w:sz w:val="24"/>
                <w:szCs w:val="20"/>
                <w:lang w:val="en-CA" w:eastAsia="en-US"/>
              </w:rPr>
              <w:tab/>
            </w:r>
            <w:r w:rsidRPr="00D637BA">
              <w:rPr>
                <w:rFonts w:ascii="Calibri" w:eastAsia="SimSun" w:hAnsi="Calibri" w:cs="Times New Roman"/>
                <w:color w:val="auto"/>
                <w:sz w:val="24"/>
                <w:szCs w:val="20"/>
                <w:lang w:val="en-CA" w:eastAsia="en-US"/>
              </w:rPr>
              <w:t>TLS version 1.0</w:t>
            </w:r>
          </w:p>
          <w:p w14:paraId="4EFE67F5" w14:textId="6E4632DC" w:rsidR="00DC34DF" w:rsidRPr="00A32E6D" w:rsidRDefault="00D637BA" w:rsidP="002A6BA6">
            <w:pPr>
              <w:autoSpaceDE w:val="0"/>
              <w:autoSpaceDN w:val="0"/>
              <w:adjustRightInd w:val="0"/>
              <w:rPr>
                <w:color w:val="auto"/>
              </w:rPr>
            </w:pPr>
            <w:r>
              <w:rPr>
                <w:color w:val="auto"/>
              </w:rPr>
              <w:t>2</w:t>
            </w:r>
            <w:r w:rsidR="00DC34DF" w:rsidRPr="00A32E6D">
              <w:rPr>
                <w:color w:val="auto"/>
              </w:rPr>
              <w:tab/>
              <w:t xml:space="preserve">TLS version </w:t>
            </w:r>
            <w:r>
              <w:rPr>
                <w:color w:val="auto"/>
              </w:rPr>
              <w:t>1.2</w:t>
            </w:r>
          </w:p>
        </w:tc>
      </w:tr>
    </w:tbl>
    <w:p w14:paraId="094F6250" w14:textId="77777777" w:rsidR="00DC34DF" w:rsidRPr="007D2CB4" w:rsidRDefault="00DC34DF" w:rsidP="00DC34DF">
      <w:pPr>
        <w:jc w:val="center"/>
        <w:rPr>
          <w:lang w:val="en-US"/>
        </w:rPr>
      </w:pPr>
    </w:p>
    <w:p w14:paraId="457B448B" w14:textId="77777777" w:rsidR="00DC34DF" w:rsidRDefault="00DC34DF" w:rsidP="00DC34DF">
      <w:pPr>
        <w:pStyle w:val="Heading3"/>
      </w:pPr>
      <w:bookmarkStart w:id="76" w:name="_Toc516684798"/>
      <w:r>
        <w:t>Examples</w:t>
      </w:r>
      <w:bookmarkEnd w:id="76"/>
    </w:p>
    <w:p w14:paraId="25016C27" w14:textId="77777777" w:rsidR="00DC34DF" w:rsidRPr="005C6999" w:rsidRDefault="00DC34DF" w:rsidP="00DC34DF">
      <w:pPr>
        <w:rPr>
          <w:b/>
        </w:rPr>
      </w:pPr>
      <w:r>
        <w:rPr>
          <w:b/>
        </w:rPr>
        <w:t>Write Command</w:t>
      </w:r>
      <w:r>
        <w:rPr>
          <w:rFonts w:ascii="Arial" w:hAnsi="Arial" w:cs="Arial"/>
          <w:color w:val="222222"/>
        </w:rPr>
        <w:br/>
      </w:r>
      <w:r w:rsidRPr="000F395F">
        <w:t>AT+KIPOPT=0,"tcpc",1,0,0</w:t>
      </w:r>
      <w:r w:rsidRPr="000F395F">
        <w:br/>
        <w:t>OK</w:t>
      </w:r>
      <w:r w:rsidRPr="000F395F">
        <w:br/>
        <w:t>AT+KIPOPT=1,0</w:t>
      </w:r>
      <w:r w:rsidRPr="000F395F">
        <w:br/>
        <w:t>OK</w:t>
      </w:r>
      <w:r w:rsidRPr="000F395F">
        <w:br/>
        <w:t>AT+KIPOPT=2,255</w:t>
      </w:r>
      <w:r w:rsidRPr="000F395F">
        <w:br/>
        <w:t>OK</w:t>
      </w:r>
      <w:r w:rsidRPr="000F395F">
        <w:br/>
        <w:t>AT+KIPOPT=3,0,1</w:t>
      </w:r>
      <w:r w:rsidRPr="000F395F">
        <w:br/>
        <w:t>OK</w:t>
      </w:r>
      <w:r w:rsidRPr="000F395F">
        <w:br/>
        <w:t>AT+KIPOPT=4,1</w:t>
      </w:r>
      <w:r w:rsidRPr="000F395F">
        <w:br/>
        <w:t>OK</w:t>
      </w:r>
    </w:p>
    <w:p w14:paraId="63B67013" w14:textId="77777777" w:rsidR="00DC34DF" w:rsidRPr="005C6999" w:rsidRDefault="00DC34DF" w:rsidP="00DC34DF">
      <w:pPr>
        <w:autoSpaceDE w:val="0"/>
        <w:autoSpaceDN w:val="0"/>
        <w:adjustRightInd w:val="0"/>
      </w:pPr>
    </w:p>
    <w:p w14:paraId="68F661D7" w14:textId="77777777" w:rsidR="00DC34DF" w:rsidRDefault="00DC34DF" w:rsidP="00DC34DF">
      <w:pPr>
        <w:rPr>
          <w:b/>
        </w:rPr>
      </w:pPr>
      <w:r w:rsidRPr="00154C36">
        <w:rPr>
          <w:b/>
        </w:rPr>
        <w:t>Read Command</w:t>
      </w:r>
    </w:p>
    <w:p w14:paraId="4F14663F" w14:textId="77777777" w:rsidR="00DC34DF" w:rsidRPr="00E15776" w:rsidRDefault="00DC34DF" w:rsidP="00DC34DF">
      <w:pPr>
        <w:autoSpaceDE w:val="0"/>
        <w:autoSpaceDN w:val="0"/>
        <w:adjustRightInd w:val="0"/>
      </w:pPr>
      <w:r w:rsidRPr="00E15776">
        <w:t>AT+K</w:t>
      </w:r>
      <w:r>
        <w:t>IPOPT</w:t>
      </w:r>
      <w:r w:rsidRPr="00E15776">
        <w:t>?</w:t>
      </w:r>
    </w:p>
    <w:p w14:paraId="5CA3635D" w14:textId="110AEC7C" w:rsidR="00DC34DF" w:rsidRDefault="00DC34DF" w:rsidP="00DC34DF">
      <w:pPr>
        <w:autoSpaceDE w:val="0"/>
        <w:autoSpaceDN w:val="0"/>
        <w:adjustRightInd w:val="0"/>
      </w:pPr>
      <w:r w:rsidRPr="00575E2C">
        <w:t>+KIPOPT: 0,"TCPC",1,</w:t>
      </w:r>
      <w:r w:rsidRPr="002315B9">
        <w:t>0,0</w:t>
      </w:r>
      <w:r w:rsidRPr="00575E2C">
        <w:br/>
        <w:t>+KIPOPT: 0,"TCPS",1,</w:t>
      </w:r>
      <w:r w:rsidRPr="002315B9">
        <w:t>0,0</w:t>
      </w:r>
      <w:r w:rsidRPr="00575E2C">
        <w:br/>
        <w:t>+KIPOPT: 0,"UDPC",2,1020,1020</w:t>
      </w:r>
      <w:r w:rsidRPr="00575E2C">
        <w:br/>
        <w:t>+KIPOPT: 0,"UDPS",2,1020,1020</w:t>
      </w:r>
      <w:r w:rsidRPr="00575E2C">
        <w:br/>
        <w:t>+KIPOPT: 0,"FTP",1,0,0</w:t>
      </w:r>
      <w:r w:rsidRPr="00575E2C">
        <w:br/>
        <w:t>+KIPOPT: 0,"HTTP",1,0,0</w:t>
      </w:r>
      <w:r w:rsidRPr="00575E2C">
        <w:br/>
        <w:t>+KIPOPT: 0,"HTTPS",1,0,0</w:t>
      </w:r>
      <w:r w:rsidRPr="00575E2C">
        <w:br/>
        <w:t>+KIPOPT: 1,0</w:t>
      </w:r>
      <w:r w:rsidRPr="00575E2C">
        <w:br/>
        <w:t>+KIPOPT: 2,0</w:t>
      </w:r>
      <w:r w:rsidRPr="00575E2C">
        <w:br/>
        <w:t>+KIPOPT: 3,0,0</w:t>
      </w:r>
      <w:r w:rsidRPr="00575E2C">
        <w:br/>
      </w:r>
      <w:r w:rsidRPr="00B24D15">
        <w:lastRenderedPageBreak/>
        <w:t>+KIPOPT: 4,2</w:t>
      </w:r>
      <w:r w:rsidRPr="00575E2C">
        <w:br/>
        <w:t>OK</w:t>
      </w:r>
    </w:p>
    <w:p w14:paraId="0327D6E2" w14:textId="77777777" w:rsidR="00DC34DF" w:rsidRDefault="00DC34DF" w:rsidP="00DC34DF">
      <w:pPr>
        <w:autoSpaceDE w:val="0"/>
        <w:autoSpaceDN w:val="0"/>
        <w:adjustRightInd w:val="0"/>
      </w:pPr>
    </w:p>
    <w:p w14:paraId="2A6B4564" w14:textId="77777777" w:rsidR="00DC34DF" w:rsidRDefault="00DC34DF" w:rsidP="00DC34DF">
      <w:pPr>
        <w:rPr>
          <w:b/>
        </w:rPr>
      </w:pPr>
      <w:r w:rsidRPr="00154C36">
        <w:rPr>
          <w:b/>
        </w:rPr>
        <w:t>Test Command</w:t>
      </w:r>
    </w:p>
    <w:p w14:paraId="7051C407" w14:textId="77777777" w:rsidR="00DC34DF" w:rsidRPr="00E15776" w:rsidRDefault="00DC34DF" w:rsidP="00DC34DF">
      <w:pPr>
        <w:autoSpaceDE w:val="0"/>
        <w:autoSpaceDN w:val="0"/>
        <w:adjustRightInd w:val="0"/>
      </w:pPr>
      <w:r w:rsidRPr="00E15776">
        <w:t>AT+K</w:t>
      </w:r>
      <w:r>
        <w:t>IPOPT=</w:t>
      </w:r>
      <w:r w:rsidRPr="00E15776">
        <w:t>?</w:t>
      </w:r>
    </w:p>
    <w:p w14:paraId="0BDA21F4" w14:textId="0924D452" w:rsidR="00DC34DF" w:rsidRDefault="00DC34DF" w:rsidP="00DC34DF">
      <w:r w:rsidRPr="00582ADD">
        <w:t>+KIPOPT: 0,&lt;UDP&gt;,(1-100</w:t>
      </w:r>
      <w:r w:rsidRPr="002315B9">
        <w:t>),(8-1472),(8-1452)</w:t>
      </w:r>
      <w:r w:rsidRPr="00582ADD">
        <w:br/>
        <w:t>+KIPOPT: 0,&lt;TCP-based&gt;,(0-100),(0,8-1460),(0,8-1440)</w:t>
      </w:r>
      <w:r w:rsidRPr="00582ADD">
        <w:br/>
        <w:t>+KIPOPT: 1,(0-1)</w:t>
      </w:r>
      <w:r w:rsidRPr="00582ADD">
        <w:br/>
        <w:t>+KIPOPT: 2,(0-255)</w:t>
      </w:r>
      <w:r w:rsidRPr="00582ADD">
        <w:br/>
        <w:t>+KIPOPT: 3,(0-1),(0-1)</w:t>
      </w:r>
      <w:r w:rsidRPr="00582ADD">
        <w:br/>
      </w:r>
      <w:r w:rsidR="00E0504A">
        <w:t>+KIPOPT: 4,(0-2)</w:t>
      </w:r>
      <w:r w:rsidRPr="00582ADD">
        <w:br/>
        <w:t>OK</w:t>
      </w:r>
    </w:p>
    <w:p w14:paraId="4A554636" w14:textId="77777777" w:rsidR="00DC34DF" w:rsidRDefault="00DC34DF" w:rsidP="00DC34DF"/>
    <w:p w14:paraId="1A98D1FA" w14:textId="77777777" w:rsidR="00DC34DF" w:rsidRDefault="00DC34DF" w:rsidP="00DC34DF"/>
    <w:p w14:paraId="53CE5D00" w14:textId="6CAC25D7" w:rsidR="00610B67" w:rsidRDefault="00610B67" w:rsidP="00DC34DF"/>
    <w:p w14:paraId="23348ABD" w14:textId="5144C9A8" w:rsidR="00610B67" w:rsidRDefault="00610B67" w:rsidP="00DC34DF"/>
    <w:p w14:paraId="56F90ECB" w14:textId="58C0AFC7" w:rsidR="00610B67" w:rsidRDefault="00610B67" w:rsidP="00DC34DF"/>
    <w:p w14:paraId="7324402E" w14:textId="65E0AF38" w:rsidR="00610B67" w:rsidRDefault="00610B67" w:rsidP="00DC34DF"/>
    <w:p w14:paraId="77AEF359" w14:textId="4798DFF5" w:rsidR="00610B67" w:rsidRDefault="00610B67" w:rsidP="00DC34DF"/>
    <w:p w14:paraId="4ED49F88" w14:textId="78C65674" w:rsidR="00610B67" w:rsidRDefault="00610B67" w:rsidP="00DC34DF"/>
    <w:p w14:paraId="6BEF9780" w14:textId="405804FD" w:rsidR="00610B67" w:rsidRDefault="00610B67" w:rsidP="00DC34DF"/>
    <w:p w14:paraId="0BC430B6" w14:textId="1D0D1BB7" w:rsidR="00610B67" w:rsidRDefault="00610B67" w:rsidP="00DC34DF"/>
    <w:p w14:paraId="1AECF5C7" w14:textId="1E510836" w:rsidR="00610B67" w:rsidRDefault="00610B67" w:rsidP="00DC34DF"/>
    <w:p w14:paraId="25B4C9CC" w14:textId="39C0DB9E" w:rsidR="00610B67" w:rsidRDefault="00610B67" w:rsidP="00DC34DF"/>
    <w:p w14:paraId="36B61BEF" w14:textId="18AAF843" w:rsidR="00610B67" w:rsidRDefault="00610B67" w:rsidP="00DC34DF"/>
    <w:p w14:paraId="7202D43D" w14:textId="2C92B97F" w:rsidR="00610B67" w:rsidRDefault="00610B67" w:rsidP="00DC34DF"/>
    <w:p w14:paraId="13E315B4" w14:textId="0BAECBDA" w:rsidR="00610B67" w:rsidRDefault="00610B67" w:rsidP="00DC34DF"/>
    <w:p w14:paraId="4BCF3054" w14:textId="681D073C" w:rsidR="00610B67" w:rsidRDefault="00610B67" w:rsidP="00DC34DF"/>
    <w:p w14:paraId="3CAB89AD" w14:textId="4C2414B3" w:rsidR="00610B67" w:rsidRDefault="00610B67" w:rsidP="00DC34DF"/>
    <w:p w14:paraId="1F3B01CD" w14:textId="28F9781E" w:rsidR="00610B67" w:rsidRDefault="00610B67" w:rsidP="00DC34DF"/>
    <w:p w14:paraId="0581CF79" w14:textId="45E08B2F" w:rsidR="00610B67" w:rsidRDefault="00610B67" w:rsidP="00DC34DF"/>
    <w:p w14:paraId="52486DCE" w14:textId="03CE07BB" w:rsidR="00610B67" w:rsidRDefault="00610B67" w:rsidP="00DC34DF"/>
    <w:p w14:paraId="120B5499" w14:textId="6EEDCBA7" w:rsidR="00610B67" w:rsidRDefault="00610B67" w:rsidP="00DC34DF"/>
    <w:p w14:paraId="33AAC69F" w14:textId="41F4FD95" w:rsidR="00610B67" w:rsidRDefault="00610B67" w:rsidP="00DC34DF"/>
    <w:p w14:paraId="6EB124FA" w14:textId="2C86F4DC" w:rsidR="00610B67" w:rsidRDefault="00610B67" w:rsidP="00DC34DF"/>
    <w:p w14:paraId="506C5D55" w14:textId="288ABB18" w:rsidR="00610B67" w:rsidRDefault="00610B67" w:rsidP="00DC34DF"/>
    <w:p w14:paraId="6D3857D1" w14:textId="7D92722A" w:rsidR="00610B67" w:rsidRDefault="00610B67" w:rsidP="00DC34DF"/>
    <w:p w14:paraId="7632C019" w14:textId="7084DA73" w:rsidR="00610B67" w:rsidRDefault="00610B67" w:rsidP="00DC34DF"/>
    <w:p w14:paraId="63A1CE29" w14:textId="522449CE" w:rsidR="00610B67" w:rsidRDefault="00610B67" w:rsidP="00DC34DF"/>
    <w:p w14:paraId="12F3237B" w14:textId="77777777" w:rsidR="00DC34DF" w:rsidRPr="00614C95" w:rsidRDefault="00DC34DF" w:rsidP="00DC34DF"/>
    <w:p w14:paraId="14A4E6CD" w14:textId="56A3BA6B" w:rsidR="00DC34DF" w:rsidRPr="005C061F" w:rsidRDefault="00DC34DF" w:rsidP="00DC34DF">
      <w:pPr>
        <w:pStyle w:val="Heading3"/>
      </w:pPr>
      <w:bookmarkStart w:id="77" w:name="_Toc516684799"/>
      <w:r w:rsidRPr="00215EAC">
        <w:rPr>
          <w:rFonts w:ascii="Arial" w:hAnsi="Arial" w:cs="Arial"/>
          <w:noProof/>
          <w:lang w:val="en-US"/>
        </w:rPr>
        <w:lastRenderedPageBreak/>
        <mc:AlternateContent>
          <mc:Choice Requires="wps">
            <w:drawing>
              <wp:anchor distT="0" distB="0" distL="114300" distR="114300" simplePos="0" relativeHeight="252779520" behindDoc="0" locked="0" layoutInCell="1" allowOverlap="1" wp14:anchorId="688CF56C" wp14:editId="02B02B45">
                <wp:simplePos x="0" y="0"/>
                <wp:positionH relativeFrom="margin">
                  <wp:posOffset>-171450</wp:posOffset>
                </wp:positionH>
                <wp:positionV relativeFrom="paragraph">
                  <wp:posOffset>241935</wp:posOffset>
                </wp:positionV>
                <wp:extent cx="876300" cy="640080"/>
                <wp:effectExtent l="0" t="0" r="19050" b="26670"/>
                <wp:wrapNone/>
                <wp:docPr id="860" name="Rectangle 860"/>
                <wp:cNvGraphicFramePr/>
                <a:graphic xmlns:a="http://schemas.openxmlformats.org/drawingml/2006/main">
                  <a:graphicData uri="http://schemas.microsoft.com/office/word/2010/wordprocessingShape">
                    <wps:wsp>
                      <wps:cNvSpPr/>
                      <wps:spPr>
                        <a:xfrm>
                          <a:off x="0" y="0"/>
                          <a:ext cx="876300"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8DF755" w14:textId="77777777" w:rsidR="00944514" w:rsidRDefault="00944514" w:rsidP="00DC34D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CF56C" id="Rectangle 860" o:spid="_x0000_s1305" style="position:absolute;left:0;text-align:left;margin-left:-13.5pt;margin-top:19.05pt;width:69pt;height:50.4pt;z-index:25277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" fillcolor="#f79646 [3209]" strokecolor="#5a5a5a [2109]" strokeweight="1pt">
                <v:textbox>
                  <w:txbxContent>
                    <w:p w14:paraId="4A8DF755" w14:textId="77777777" w:rsidR="00944514" w:rsidRDefault="00944514" w:rsidP="00DC34DF">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2802048" behindDoc="0" locked="0" layoutInCell="1" allowOverlap="1" wp14:anchorId="3B78B349" wp14:editId="2082BA5C">
                <wp:simplePos x="0" y="0"/>
                <wp:positionH relativeFrom="page">
                  <wp:posOffset>6943725</wp:posOffset>
                </wp:positionH>
                <wp:positionV relativeFrom="paragraph">
                  <wp:posOffset>241935</wp:posOffset>
                </wp:positionV>
                <wp:extent cx="731520" cy="640080"/>
                <wp:effectExtent l="0" t="0" r="11430" b="26670"/>
                <wp:wrapNone/>
                <wp:docPr id="862" name="Rectangle 86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3641C2D" w14:textId="77777777" w:rsidR="00944514" w:rsidRDefault="00944514" w:rsidP="00DC34D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8B349" id="Rectangle 862" o:spid="_x0000_s1306" style="position:absolute;left:0;text-align:left;margin-left:546.75pt;margin-top:19.05pt;width:57.6pt;height:50.4pt;z-index:25280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" fillcolor="#8064a2 [3207]" strokecolor="#5a5a5a [2109]" strokeweight="1pt">
                <v:textbox>
                  <w:txbxContent>
                    <w:p w14:paraId="63641C2D" w14:textId="77777777" w:rsidR="00944514" w:rsidRDefault="00944514" w:rsidP="00DC34DF">
                      <w:pPr>
                        <w:jc w:val="center"/>
                      </w:pPr>
                      <w:r>
                        <w:t>Modem</w:t>
                      </w:r>
                    </w:p>
                  </w:txbxContent>
                </v:textbox>
                <w10:wrap anchorx="page"/>
              </v:rect>
            </w:pict>
          </mc:Fallback>
        </mc:AlternateContent>
      </w:r>
      <w:r w:rsidRPr="00AD4BF8">
        <w:t>Sequence</w:t>
      </w:r>
      <w:r>
        <w:t xml:space="preserve"> Diagram</w:t>
      </w:r>
      <w:bookmarkEnd w:id="77"/>
    </w:p>
    <w:p w14:paraId="1536F408" w14:textId="5C6F6977" w:rsidR="00DC34DF" w:rsidRPr="00215EAC" w:rsidRDefault="006A1ABD" w:rsidP="00DC34DF">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784640" behindDoc="0" locked="0" layoutInCell="1" allowOverlap="1" wp14:anchorId="50FF612E" wp14:editId="302DF3F7">
                <wp:simplePos x="0" y="0"/>
                <wp:positionH relativeFrom="column">
                  <wp:posOffset>4524375</wp:posOffset>
                </wp:positionH>
                <wp:positionV relativeFrom="paragraph">
                  <wp:posOffset>13335</wp:posOffset>
                </wp:positionV>
                <wp:extent cx="914400" cy="640080"/>
                <wp:effectExtent l="0" t="0" r="19050" b="26670"/>
                <wp:wrapNone/>
                <wp:docPr id="866" name="Rectangle 866"/>
                <wp:cNvGraphicFramePr/>
                <a:graphic xmlns:a="http://schemas.openxmlformats.org/drawingml/2006/main">
                  <a:graphicData uri="http://schemas.microsoft.com/office/word/2010/wordprocessingShape">
                    <wps:wsp>
                      <wps:cNvSpPr/>
                      <wps:spPr>
                        <a:xfrm>
                          <a:off x="0" y="0"/>
                          <a:ext cx="91440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859FDAF" w14:textId="77777777" w:rsidR="00944514" w:rsidRDefault="00944514" w:rsidP="00DC34D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F612E" id="Rectangle 866" o:spid="_x0000_s1307" style="position:absolute;margin-left:356.25pt;margin-top:1.05pt;width:1in;height:50.4pt;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" fillcolor="#c0504d [3205]" strokecolor="#243f60 [1604]" strokeweight="1pt">
                <v:textbox>
                  <w:txbxContent>
                    <w:p w14:paraId="3859FDAF" w14:textId="77777777" w:rsidR="00944514" w:rsidRDefault="00944514" w:rsidP="00DC34DF">
                      <w:pPr>
                        <w:jc w:val="center"/>
                      </w:pPr>
                      <w:r>
                        <w:t>Other Legato Services</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801024" behindDoc="0" locked="0" layoutInCell="1" allowOverlap="1" wp14:anchorId="523426CD" wp14:editId="31A8FD46">
                <wp:simplePos x="0" y="0"/>
                <wp:positionH relativeFrom="column">
                  <wp:posOffset>2527935</wp:posOffset>
                </wp:positionH>
                <wp:positionV relativeFrom="paragraph">
                  <wp:posOffset>13970</wp:posOffset>
                </wp:positionV>
                <wp:extent cx="1005840" cy="640080"/>
                <wp:effectExtent l="0" t="0" r="22860" b="26670"/>
                <wp:wrapNone/>
                <wp:docPr id="863" name="Rectangle 863"/>
                <wp:cNvGraphicFramePr/>
                <a:graphic xmlns:a="http://schemas.openxmlformats.org/drawingml/2006/main">
                  <a:graphicData uri="http://schemas.microsoft.com/office/word/2010/wordprocessingShape">
                    <wps:wsp>
                      <wps:cNvSpPr/>
                      <wps:spPr>
                        <a:xfrm>
                          <a:off x="0" y="0"/>
                          <a:ext cx="100584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18C45A7" w14:textId="77777777" w:rsidR="00944514" w:rsidRDefault="00944514" w:rsidP="00DC34D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426CD" id="Rectangle 863" o:spid="_x0000_s1308" style="position:absolute;margin-left:199.05pt;margin-top:1.1pt;width:79.2pt;height:50.4pt;z-index:2528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" fillcolor="#c0504d [3205]" strokecolor="#5a5a5a [2109]" strokeweight="1pt">
                <v:textbox>
                  <w:txbxContent>
                    <w:p w14:paraId="318C45A7" w14:textId="77777777" w:rsidR="00944514" w:rsidRDefault="00944514" w:rsidP="00DC34DF">
                      <w:pPr>
                        <w:jc w:val="center"/>
                      </w:pPr>
                      <w:r>
                        <w:t>Legato AT Server</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780544" behindDoc="0" locked="0" layoutInCell="1" allowOverlap="1" wp14:anchorId="550C0095" wp14:editId="3B092B5D">
                <wp:simplePos x="0" y="0"/>
                <wp:positionH relativeFrom="column">
                  <wp:posOffset>876300</wp:posOffset>
                </wp:positionH>
                <wp:positionV relativeFrom="paragraph">
                  <wp:posOffset>13970</wp:posOffset>
                </wp:positionV>
                <wp:extent cx="828675" cy="640080"/>
                <wp:effectExtent l="0" t="0" r="28575" b="26670"/>
                <wp:wrapNone/>
                <wp:docPr id="864" name="Rectangle 86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541DBEA" w14:textId="77777777" w:rsidR="00944514" w:rsidRDefault="00944514" w:rsidP="00DC34D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C0095" id="Rectangle 864" o:spid="_x0000_s1309" style="position:absolute;margin-left:69pt;margin-top:1.1pt;width:65.25pt;height:50.4pt;z-index:25278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" fillcolor="#4f81bd [3204]" strokecolor="#5a5a5a [2109]" strokeweight="1pt">
                <v:textbox>
                  <w:txbxContent>
                    <w:p w14:paraId="0541DBEA" w14:textId="77777777" w:rsidR="00944514" w:rsidRDefault="00944514" w:rsidP="00DC34DF">
                      <w:pPr>
                        <w:jc w:val="center"/>
                      </w:pPr>
                      <w:r>
                        <w:t>Legato App</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778496" behindDoc="0" locked="0" layoutInCell="1" allowOverlap="1" wp14:anchorId="71128C94" wp14:editId="69D16CD1">
                <wp:simplePos x="0" y="0"/>
                <wp:positionH relativeFrom="column">
                  <wp:posOffset>714375</wp:posOffset>
                </wp:positionH>
                <wp:positionV relativeFrom="paragraph">
                  <wp:posOffset>8791575</wp:posOffset>
                </wp:positionV>
                <wp:extent cx="1771650" cy="333375"/>
                <wp:effectExtent l="0" t="0" r="0" b="9525"/>
                <wp:wrapNone/>
                <wp:docPr id="906" name="Rounded Rectangle 90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0EB734" w14:textId="77777777" w:rsidR="00944514" w:rsidRDefault="00944514" w:rsidP="00DC34DF">
                            <w:pPr>
                              <w:jc w:val="center"/>
                              <w:rPr>
                                <w:rFonts w:ascii="Tahoma" w:hAnsi="Tahoma" w:cs="Tahoma"/>
                                <w:sz w:val="20"/>
                              </w:rPr>
                            </w:pPr>
                          </w:p>
                          <w:p w14:paraId="66970281" w14:textId="77777777" w:rsidR="00944514" w:rsidRDefault="00944514" w:rsidP="00DC34DF">
                            <w:pPr>
                              <w:jc w:val="center"/>
                              <w:rPr>
                                <w:rFonts w:ascii="Tahoma" w:hAnsi="Tahoma" w:cs="Tahoma"/>
                                <w:sz w:val="20"/>
                              </w:rPr>
                            </w:pPr>
                          </w:p>
                          <w:p w14:paraId="4A480D0B" w14:textId="77777777" w:rsidR="00944514" w:rsidRDefault="00944514" w:rsidP="00DC34DF">
                            <w:pPr>
                              <w:jc w:val="center"/>
                              <w:rPr>
                                <w:rFonts w:ascii="Tahoma" w:hAnsi="Tahoma" w:cs="Tahoma"/>
                                <w:sz w:val="20"/>
                              </w:rPr>
                            </w:pPr>
                          </w:p>
                          <w:p w14:paraId="49294B58" w14:textId="77777777" w:rsidR="00944514" w:rsidRDefault="00944514" w:rsidP="00DC34DF">
                            <w:pPr>
                              <w:jc w:val="center"/>
                              <w:rPr>
                                <w:rFonts w:ascii="Tahoma" w:hAnsi="Tahoma" w:cs="Tahoma"/>
                                <w:sz w:val="20"/>
                              </w:rPr>
                            </w:pPr>
                          </w:p>
                          <w:p w14:paraId="503C3B78" w14:textId="77777777" w:rsidR="00944514" w:rsidRPr="003B4DCF" w:rsidRDefault="00944514" w:rsidP="00DC34D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28C94" id="Rounded Rectangle 906" o:spid="_x0000_s1310" style="position:absolute;margin-left:56.25pt;margin-top:692.25pt;width:139.5pt;height:26.25pt;z-index:25277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qJCKz&#10;ggIAAE8FAAAOAAAAAAAAAAAAAAAAAC4CAABkcnMvZTJvRG9jLnhtbFBLAQItABQABgAIAAAAIQBF&#10;Blh63gAAAA0BAAAPAAAAAAAAAAAAAAAAANwEAABkcnMvZG93bnJldi54bWxQSwUGAAAAAAQABADz&#10;AAAA5wUAAAAA&#10;" fillcolor="white [3201]" stroked="f" strokeweight="2pt">
                <v:textbox>
                  <w:txbxContent>
                    <w:p w14:paraId="030EB734" w14:textId="77777777" w:rsidR="00944514" w:rsidRDefault="00944514" w:rsidP="00DC34DF">
                      <w:pPr>
                        <w:jc w:val="center"/>
                        <w:rPr>
                          <w:rFonts w:ascii="Tahoma" w:hAnsi="Tahoma" w:cs="Tahoma"/>
                          <w:sz w:val="20"/>
                        </w:rPr>
                      </w:pPr>
                    </w:p>
                    <w:p w14:paraId="66970281" w14:textId="77777777" w:rsidR="00944514" w:rsidRDefault="00944514" w:rsidP="00DC34DF">
                      <w:pPr>
                        <w:jc w:val="center"/>
                        <w:rPr>
                          <w:rFonts w:ascii="Tahoma" w:hAnsi="Tahoma" w:cs="Tahoma"/>
                          <w:sz w:val="20"/>
                        </w:rPr>
                      </w:pPr>
                    </w:p>
                    <w:p w14:paraId="4A480D0B" w14:textId="77777777" w:rsidR="00944514" w:rsidRDefault="00944514" w:rsidP="00DC34DF">
                      <w:pPr>
                        <w:jc w:val="center"/>
                        <w:rPr>
                          <w:rFonts w:ascii="Tahoma" w:hAnsi="Tahoma" w:cs="Tahoma"/>
                          <w:sz w:val="20"/>
                        </w:rPr>
                      </w:pPr>
                    </w:p>
                    <w:p w14:paraId="49294B58" w14:textId="77777777" w:rsidR="00944514" w:rsidRDefault="00944514" w:rsidP="00DC34DF">
                      <w:pPr>
                        <w:jc w:val="center"/>
                        <w:rPr>
                          <w:rFonts w:ascii="Tahoma" w:hAnsi="Tahoma" w:cs="Tahoma"/>
                          <w:sz w:val="20"/>
                        </w:rPr>
                      </w:pPr>
                    </w:p>
                    <w:p w14:paraId="503C3B78" w14:textId="77777777" w:rsidR="00944514" w:rsidRPr="003B4DCF" w:rsidRDefault="00944514" w:rsidP="00DC34DF">
                      <w:pPr>
                        <w:jc w:val="center"/>
                        <w:rPr>
                          <w:rFonts w:ascii="Tahoma" w:hAnsi="Tahoma" w:cs="Tahoma"/>
                          <w:sz w:val="20"/>
                        </w:rPr>
                      </w:pPr>
                    </w:p>
                  </w:txbxContent>
                </v:textbox>
              </v:roundrect>
            </w:pict>
          </mc:Fallback>
        </mc:AlternateContent>
      </w:r>
      <w:r w:rsidR="00DC34DF" w:rsidRPr="00215EAC">
        <w:rPr>
          <w:rFonts w:ascii="Arial" w:hAnsi="Arial" w:cs="Arial"/>
        </w:rPr>
        <w:t xml:space="preserve">               </w:t>
      </w:r>
    </w:p>
    <w:p w14:paraId="783C9B2A" w14:textId="77777777" w:rsidR="00DC34DF" w:rsidRDefault="00DC34DF" w:rsidP="00DC34DF">
      <w:pPr>
        <w:rPr>
          <w:rFonts w:ascii="Arial" w:hAnsi="Arial" w:cs="Arial"/>
          <w:sz w:val="20"/>
        </w:rPr>
      </w:pPr>
      <w:r w:rsidRPr="00215EAC">
        <w:rPr>
          <w:rFonts w:ascii="Arial" w:hAnsi="Arial" w:cs="Arial"/>
          <w:sz w:val="20"/>
        </w:rPr>
        <w:t xml:space="preserve">AT </w:t>
      </w:r>
    </w:p>
    <w:p w14:paraId="4819864E" w14:textId="77777777" w:rsidR="00DC34DF" w:rsidRDefault="00DC34DF" w:rsidP="00DC34DF">
      <w:pPr>
        <w:rPr>
          <w:rFonts w:ascii="Arial" w:hAnsi="Arial" w:cs="Arial"/>
          <w:sz w:val="20"/>
        </w:rPr>
      </w:pPr>
    </w:p>
    <w:p w14:paraId="1642357B" w14:textId="77777777" w:rsidR="00DC34DF" w:rsidRDefault="00DC34DF" w:rsidP="00DC34DF">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783616" behindDoc="0" locked="0" layoutInCell="1" allowOverlap="1" wp14:anchorId="19B361F3" wp14:editId="22488C8F">
                <wp:simplePos x="0" y="0"/>
                <wp:positionH relativeFrom="column">
                  <wp:posOffset>6142990</wp:posOffset>
                </wp:positionH>
                <wp:positionV relativeFrom="paragraph">
                  <wp:posOffset>153670</wp:posOffset>
                </wp:positionV>
                <wp:extent cx="0" cy="6949440"/>
                <wp:effectExtent l="0" t="0" r="19050" b="22860"/>
                <wp:wrapNone/>
                <wp:docPr id="926" name="Straight Connector 926"/>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1BAB9" id="Straight Connector 926" o:spid="_x0000_s1026" style="position:absolute;flip:x;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7pt,12.1pt" to="483.7pt,5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" strokecolor="#4579b8 [3044]" strokeweight="0"/>
            </w:pict>
          </mc:Fallback>
        </mc:AlternateContent>
      </w:r>
    </w:p>
    <w:p w14:paraId="050A6CAE" w14:textId="392DDE69" w:rsidR="00DC34DF" w:rsidRDefault="006A1ABD" w:rsidP="00DC34D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793856" behindDoc="1" locked="0" layoutInCell="1" allowOverlap="1" wp14:anchorId="459A9D7F" wp14:editId="711B601D">
                <wp:simplePos x="0" y="0"/>
                <wp:positionH relativeFrom="column">
                  <wp:posOffset>4995545</wp:posOffset>
                </wp:positionH>
                <wp:positionV relativeFrom="paragraph">
                  <wp:posOffset>7620</wp:posOffset>
                </wp:positionV>
                <wp:extent cx="0" cy="6949440"/>
                <wp:effectExtent l="0" t="0" r="19050" b="22860"/>
                <wp:wrapNone/>
                <wp:docPr id="930" name="Straight Connector 93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1F2F5" id="Straight Connector 930" o:spid="_x0000_s1026" style="position:absolute;flip:x;z-index:-2505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35pt,.6pt" to="393.35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" strokecolor="#4579b8 [3044]" strokeweight="0"/>
            </w:pict>
          </mc:Fallback>
        </mc:AlternateContent>
      </w:r>
      <w:r w:rsidR="00DC34DF" w:rsidRPr="00215EAC">
        <w:rPr>
          <w:rFonts w:ascii="Arial" w:hAnsi="Arial" w:cs="Arial"/>
          <w:noProof/>
          <w:lang w:val="en-US"/>
        </w:rPr>
        <mc:AlternateContent>
          <mc:Choice Requires="wps">
            <w:drawing>
              <wp:anchor distT="0" distB="0" distL="114300" distR="114300" simplePos="0" relativeHeight="252781568" behindDoc="0" locked="0" layoutInCell="1" allowOverlap="1" wp14:anchorId="45A0434C" wp14:editId="7592D214">
                <wp:simplePos x="0" y="0"/>
                <wp:positionH relativeFrom="column">
                  <wp:posOffset>3038475</wp:posOffset>
                </wp:positionH>
                <wp:positionV relativeFrom="paragraph">
                  <wp:posOffset>9525</wp:posOffset>
                </wp:positionV>
                <wp:extent cx="0" cy="6949440"/>
                <wp:effectExtent l="0" t="0" r="19050" b="22860"/>
                <wp:wrapNone/>
                <wp:docPr id="928" name="Straight Connector 928"/>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710F0" id="Straight Connector 928" o:spid="_x0000_s1026" style="position:absolute;flip:x;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25pt,.75pt" to="239.25pt,5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" strokecolor="#4579b8 [3044]"/>
            </w:pict>
          </mc:Fallback>
        </mc:AlternateContent>
      </w:r>
      <w:r w:rsidR="00DC34DF" w:rsidRPr="00215EAC">
        <w:rPr>
          <w:rFonts w:ascii="Arial" w:hAnsi="Arial" w:cs="Arial"/>
          <w:noProof/>
          <w:lang w:val="en-US"/>
        </w:rPr>
        <mc:AlternateContent>
          <mc:Choice Requires="wps">
            <w:drawing>
              <wp:anchor distT="0" distB="0" distL="114300" distR="114300" simplePos="0" relativeHeight="252785664" behindDoc="0" locked="0" layoutInCell="1" allowOverlap="1" wp14:anchorId="205E8BCA" wp14:editId="66257A41">
                <wp:simplePos x="0" y="0"/>
                <wp:positionH relativeFrom="column">
                  <wp:posOffset>1238250</wp:posOffset>
                </wp:positionH>
                <wp:positionV relativeFrom="paragraph">
                  <wp:posOffset>10160</wp:posOffset>
                </wp:positionV>
                <wp:extent cx="0" cy="6949440"/>
                <wp:effectExtent l="0" t="0" r="19050" b="22860"/>
                <wp:wrapNone/>
                <wp:docPr id="931" name="Straight Connector 93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ED852" id="Straight Connector 931" o:spid="_x0000_s1026" style="position:absolute;flip:x;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8pt" to="97.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" strokecolor="#4579b8 [3044]" strokeweight="0"/>
            </w:pict>
          </mc:Fallback>
        </mc:AlternateContent>
      </w:r>
      <w:r w:rsidR="00DC34DF" w:rsidRPr="00215EAC">
        <w:rPr>
          <w:rFonts w:ascii="Arial" w:hAnsi="Arial" w:cs="Arial"/>
          <w:noProof/>
          <w:lang w:val="en-US"/>
        </w:rPr>
        <mc:AlternateContent>
          <mc:Choice Requires="wps">
            <w:drawing>
              <wp:anchor distT="0" distB="0" distL="114300" distR="114300" simplePos="0" relativeHeight="252782592" behindDoc="1" locked="0" layoutInCell="1" allowOverlap="1" wp14:anchorId="46D00075" wp14:editId="34AE511C">
                <wp:simplePos x="0" y="0"/>
                <wp:positionH relativeFrom="column">
                  <wp:posOffset>264160</wp:posOffset>
                </wp:positionH>
                <wp:positionV relativeFrom="paragraph">
                  <wp:posOffset>10795</wp:posOffset>
                </wp:positionV>
                <wp:extent cx="0" cy="6949440"/>
                <wp:effectExtent l="0" t="0" r="19050" b="22860"/>
                <wp:wrapNone/>
                <wp:docPr id="934" name="Straight Connector 93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52F04" id="Straight Connector 934" o:spid="_x0000_s1026" style="position:absolute;flip:x;z-index:-2505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pt,.85pt" to="20.8pt,5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" strokecolor="#4579b8 [3044]" strokeweight="0"/>
            </w:pict>
          </mc:Fallback>
        </mc:AlternateContent>
      </w:r>
      <w:r w:rsidR="00DC34DF" w:rsidRPr="006F3F7D">
        <w:rPr>
          <w:noProof/>
          <w:lang w:val="en-US"/>
        </w:rPr>
        <mc:AlternateContent>
          <mc:Choice Requires="wps">
            <w:drawing>
              <wp:anchor distT="0" distB="0" distL="114300" distR="114300" simplePos="0" relativeHeight="252796928" behindDoc="1" locked="0" layoutInCell="1" allowOverlap="1" wp14:anchorId="1E6A7963" wp14:editId="75BF991D">
                <wp:simplePos x="0" y="0"/>
                <wp:positionH relativeFrom="column">
                  <wp:posOffset>1590675</wp:posOffset>
                </wp:positionH>
                <wp:positionV relativeFrom="paragraph">
                  <wp:posOffset>8890</wp:posOffset>
                </wp:positionV>
                <wp:extent cx="1247775" cy="552450"/>
                <wp:effectExtent l="0" t="0" r="9525" b="0"/>
                <wp:wrapNone/>
                <wp:docPr id="935" name="Rounded Rectangle 935"/>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765E9DE" w14:textId="77777777" w:rsidR="00944514" w:rsidRPr="00B6176C" w:rsidRDefault="00944514" w:rsidP="00DC34DF">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6A7963" id="Rounded Rectangle 935" o:spid="_x0000_s1311" style="position:absolute;margin-left:125.25pt;margin-top:.7pt;width:98.25pt;height:43.5pt;z-index:-2505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" fillcolor="white [3201]" stroked="f" strokeweight="2pt">
                <v:textbox>
                  <w:txbxContent>
                    <w:p w14:paraId="0765E9DE" w14:textId="77777777" w:rsidR="00944514" w:rsidRPr="00B6176C" w:rsidRDefault="00944514" w:rsidP="00DC34DF">
                      <w:r>
                        <w:t>AT server setup initialisation</w:t>
                      </w:r>
                    </w:p>
                  </w:txbxContent>
                </v:textbox>
              </v:roundrect>
            </w:pict>
          </mc:Fallback>
        </mc:AlternateContent>
      </w:r>
    </w:p>
    <w:p w14:paraId="7BF7FD23" w14:textId="77777777" w:rsidR="00DC34DF" w:rsidRDefault="00DC34DF" w:rsidP="00DC34DF">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794880" behindDoc="0" locked="0" layoutInCell="1" allowOverlap="1" wp14:anchorId="5261D8AF" wp14:editId="0EC281D3">
                <wp:simplePos x="0" y="0"/>
                <wp:positionH relativeFrom="column">
                  <wp:posOffset>1247775</wp:posOffset>
                </wp:positionH>
                <wp:positionV relativeFrom="paragraph">
                  <wp:posOffset>128905</wp:posOffset>
                </wp:positionV>
                <wp:extent cx="1790700" cy="0"/>
                <wp:effectExtent l="0" t="76200" r="19050" b="95250"/>
                <wp:wrapNone/>
                <wp:docPr id="936" name="Straight Arrow Connector 936"/>
                <wp:cNvGraphicFramePr/>
                <a:graphic xmlns:a="http://schemas.openxmlformats.org/drawingml/2006/main">
                  <a:graphicData uri="http://schemas.microsoft.com/office/word/2010/wordprocessingShape">
                    <wps:wsp>
                      <wps:cNvCnPr/>
                      <wps:spPr>
                        <a:xfrm flipV="1">
                          <a:off x="0" y="0"/>
                          <a:ext cx="1790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9CC6C68" id="Straight Arrow Connector 936" o:spid="_x0000_s1026" type="#_x0000_t32" style="position:absolute;margin-left:98.25pt;margin-top:10.15pt;width:141pt;height:0;flip:y;z-index:25279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" strokecolor="#4579b8 [3044]">
                <v:stroke endarrow="block"/>
              </v:shape>
            </w:pict>
          </mc:Fallback>
        </mc:AlternateContent>
      </w:r>
    </w:p>
    <w:p w14:paraId="73B7352D" w14:textId="77777777" w:rsidR="00DC34DF" w:rsidRDefault="00DC34DF" w:rsidP="00DC34DF">
      <w:pPr>
        <w:rPr>
          <w:rFonts w:ascii="Arial" w:hAnsi="Arial" w:cs="Arial"/>
          <w:sz w:val="20"/>
        </w:rPr>
      </w:pPr>
    </w:p>
    <w:p w14:paraId="567FFD27" w14:textId="77777777" w:rsidR="00DC34DF" w:rsidRDefault="00DC34DF" w:rsidP="00DC34DF">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790784" behindDoc="0" locked="0" layoutInCell="1" allowOverlap="1" wp14:anchorId="56FB43BB" wp14:editId="0062531A">
                <wp:simplePos x="0" y="0"/>
                <wp:positionH relativeFrom="margin">
                  <wp:posOffset>2219960</wp:posOffset>
                </wp:positionH>
                <wp:positionV relativeFrom="paragraph">
                  <wp:posOffset>26670</wp:posOffset>
                </wp:positionV>
                <wp:extent cx="1637665" cy="1685925"/>
                <wp:effectExtent l="0" t="0" r="19685" b="28575"/>
                <wp:wrapNone/>
                <wp:docPr id="937" name="Flowchart: Decision 937"/>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0614904" w14:textId="77777777" w:rsidR="00944514" w:rsidRPr="00755387" w:rsidRDefault="00944514" w:rsidP="00DC34DF">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B43BB" id="Flowchart: Decision 937" o:spid="_x0000_s1312" type="#_x0000_t110" style="position:absolute;margin-left:174.8pt;margin-top:2.1pt;width:128.95pt;height:132.75pt;z-index:25279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" fillcolor="white [3201]" strokecolor="#4f81bd [3204]" strokeweight="0">
                <v:textbox>
                  <w:txbxContent>
                    <w:p w14:paraId="30614904" w14:textId="77777777" w:rsidR="00944514" w:rsidRPr="00755387" w:rsidRDefault="00944514" w:rsidP="00DC34DF">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071F9A1D" w14:textId="77777777" w:rsidR="00DC34DF" w:rsidRDefault="00DC34DF" w:rsidP="00DC34DF">
      <w:pPr>
        <w:rPr>
          <w:rFonts w:ascii="Arial" w:hAnsi="Arial" w:cs="Arial"/>
          <w:sz w:val="20"/>
        </w:rPr>
      </w:pPr>
    </w:p>
    <w:p w14:paraId="6267EEF3" w14:textId="77777777" w:rsidR="00DC34DF" w:rsidRDefault="00DC34DF" w:rsidP="00DC34DF">
      <w:pPr>
        <w:rPr>
          <w:rFonts w:ascii="Arial" w:hAnsi="Arial" w:cs="Arial"/>
          <w:sz w:val="20"/>
        </w:rPr>
      </w:pPr>
    </w:p>
    <w:p w14:paraId="4846C4C2" w14:textId="77777777" w:rsidR="00DC34DF" w:rsidRDefault="00DC34DF" w:rsidP="00DC34DF">
      <w:pPr>
        <w:rPr>
          <w:rFonts w:ascii="Arial" w:hAnsi="Arial" w:cs="Arial"/>
          <w:sz w:val="20"/>
        </w:rPr>
      </w:pPr>
    </w:p>
    <w:p w14:paraId="5DF71034" w14:textId="77777777" w:rsidR="00DC34DF" w:rsidRPr="00215EAC" w:rsidRDefault="00DC34DF" w:rsidP="00DC34DF">
      <w:pPr>
        <w:rPr>
          <w:rFonts w:ascii="Arial" w:hAnsi="Arial" w:cs="Arial"/>
          <w:sz w:val="20"/>
        </w:rPr>
      </w:pPr>
      <w:r w:rsidRPr="006F3F7D">
        <w:rPr>
          <w:noProof/>
          <w:lang w:val="en-US"/>
        </w:rPr>
        <mc:AlternateContent>
          <mc:Choice Requires="wps">
            <w:drawing>
              <wp:anchor distT="0" distB="0" distL="114300" distR="114300" simplePos="0" relativeHeight="251654141" behindDoc="0" locked="0" layoutInCell="1" allowOverlap="1" wp14:anchorId="571AAAB7" wp14:editId="5ECB442B">
                <wp:simplePos x="0" y="0"/>
                <wp:positionH relativeFrom="column">
                  <wp:posOffset>4429125</wp:posOffset>
                </wp:positionH>
                <wp:positionV relativeFrom="paragraph">
                  <wp:posOffset>8890</wp:posOffset>
                </wp:positionV>
                <wp:extent cx="428625" cy="314325"/>
                <wp:effectExtent l="0" t="0" r="9525" b="9525"/>
                <wp:wrapNone/>
                <wp:docPr id="938" name="Rounded Rectangle 93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FFE98D7" w14:textId="77777777" w:rsidR="00944514" w:rsidRPr="00B6176C" w:rsidRDefault="00944514" w:rsidP="00DC34D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AAAB7" id="Rounded Rectangle 938" o:spid="_x0000_s1313" style="position:absolute;margin-left:348.75pt;margin-top:.7pt;width:33.75pt;height:24.75pt;z-index:2516541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" fillcolor="white [3201]" stroked="f" strokeweight="2pt">
                <v:textbox>
                  <w:txbxContent>
                    <w:p w14:paraId="2FFE98D7" w14:textId="77777777" w:rsidR="00944514" w:rsidRPr="00B6176C" w:rsidRDefault="00944514" w:rsidP="00DC34DF">
                      <w:pPr>
                        <w:jc w:val="center"/>
                      </w:pPr>
                      <w:r>
                        <w:t>No</w:t>
                      </w:r>
                    </w:p>
                  </w:txbxContent>
                </v:textbox>
              </v:roundrect>
            </w:pict>
          </mc:Fallback>
        </mc:AlternateContent>
      </w:r>
      <w:r w:rsidRPr="006F3F7D">
        <w:rPr>
          <w:noProof/>
          <w:lang w:val="en-US"/>
        </w:rPr>
        <mc:AlternateContent>
          <mc:Choice Requires="wps">
            <w:drawing>
              <wp:anchor distT="0" distB="0" distL="114300" distR="114300" simplePos="0" relativeHeight="252797952" behindDoc="1" locked="0" layoutInCell="1" allowOverlap="1" wp14:anchorId="5EC3787F" wp14:editId="0BF29900">
                <wp:simplePos x="0" y="0"/>
                <wp:positionH relativeFrom="column">
                  <wp:posOffset>371475</wp:posOffset>
                </wp:positionH>
                <wp:positionV relativeFrom="paragraph">
                  <wp:posOffset>50800</wp:posOffset>
                </wp:positionV>
                <wp:extent cx="1800225" cy="304800"/>
                <wp:effectExtent l="0" t="0" r="9525" b="0"/>
                <wp:wrapNone/>
                <wp:docPr id="942" name="Rounded Rectangle 942"/>
                <wp:cNvGraphicFramePr/>
                <a:graphic xmlns:a="http://schemas.openxmlformats.org/drawingml/2006/main">
                  <a:graphicData uri="http://schemas.microsoft.com/office/word/2010/wordprocessingShape">
                    <wps:wsp>
                      <wps:cNvSpPr/>
                      <wps:spPr>
                        <a:xfrm>
                          <a:off x="0" y="0"/>
                          <a:ext cx="180022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50EBECC" w14:textId="77777777" w:rsidR="00944514" w:rsidRPr="00B6176C" w:rsidRDefault="00944514" w:rsidP="00DC34DF">
                            <w:r>
                              <w:t>AT Command AT+KIPOPT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3787F" id="Rounded Rectangle 942" o:spid="_x0000_s1314" style="position:absolute;margin-left:29.25pt;margin-top:4pt;width:141.75pt;height:24pt;z-index:-2505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" fillcolor="white [3201]" stroked="f" strokeweight="2pt">
                <v:textbox>
                  <w:txbxContent>
                    <w:p w14:paraId="350EBECC" w14:textId="77777777" w:rsidR="00944514" w:rsidRPr="00B6176C" w:rsidRDefault="00944514" w:rsidP="00DC34DF">
                      <w:r>
                        <w:t>AT Command AT+KIPOPT</w:t>
                      </w:r>
                    </w:p>
                  </w:txbxContent>
                </v:textbox>
              </v:roundrect>
            </w:pict>
          </mc:Fallback>
        </mc:AlternateContent>
      </w:r>
    </w:p>
    <w:p w14:paraId="6A3590E7" w14:textId="77777777" w:rsidR="00DC34DF" w:rsidRDefault="00DC34DF" w:rsidP="00DC34DF">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798976" behindDoc="0" locked="0" layoutInCell="1" allowOverlap="1" wp14:anchorId="74E447F3" wp14:editId="74A922E5">
                <wp:simplePos x="0" y="0"/>
                <wp:positionH relativeFrom="column">
                  <wp:posOffset>3855720</wp:posOffset>
                </wp:positionH>
                <wp:positionV relativeFrom="paragraph">
                  <wp:posOffset>133350</wp:posOffset>
                </wp:positionV>
                <wp:extent cx="2286635" cy="0"/>
                <wp:effectExtent l="0" t="76200" r="18415" b="95250"/>
                <wp:wrapNone/>
                <wp:docPr id="943" name="Straight Arrow Connector 943"/>
                <wp:cNvGraphicFramePr/>
                <a:graphic xmlns:a="http://schemas.openxmlformats.org/drawingml/2006/main">
                  <a:graphicData uri="http://schemas.microsoft.com/office/word/2010/wordprocessingShape">
                    <wps:wsp>
                      <wps:cNvCnPr/>
                      <wps:spPr>
                        <a:xfrm flipV="1">
                          <a:off x="0" y="0"/>
                          <a:ext cx="22866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53A3B0E" id="Straight Arrow Connector 943" o:spid="_x0000_s1026" type="#_x0000_t32" style="position:absolute;margin-left:303.6pt;margin-top:10.5pt;width:180.05pt;height:0;flip:y;z-index:252798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795904" behindDoc="0" locked="0" layoutInCell="1" allowOverlap="1" wp14:anchorId="17ACA182" wp14:editId="54BCA482">
                <wp:simplePos x="0" y="0"/>
                <wp:positionH relativeFrom="column">
                  <wp:posOffset>266065</wp:posOffset>
                </wp:positionH>
                <wp:positionV relativeFrom="paragraph">
                  <wp:posOffset>142240</wp:posOffset>
                </wp:positionV>
                <wp:extent cx="1971675" cy="0"/>
                <wp:effectExtent l="0" t="76200" r="9525" b="95250"/>
                <wp:wrapNone/>
                <wp:docPr id="944" name="Straight Arrow Connector 944"/>
                <wp:cNvGraphicFramePr/>
                <a:graphic xmlns:a="http://schemas.openxmlformats.org/drawingml/2006/main">
                  <a:graphicData uri="http://schemas.microsoft.com/office/word/2010/wordprocessingShape">
                    <wps:wsp>
                      <wps:cNvCnPr/>
                      <wps:spPr>
                        <a:xfrm>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AC6915" id="Straight Arrow Connector 944" o:spid="_x0000_s1026" type="#_x0000_t32" style="position:absolute;margin-left:20.95pt;margin-top:11.2pt;width:155.25pt;height:0;z-index:2527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" strokecolor="#4579b8 [3044]">
                <v:stroke endarrow="block"/>
              </v:shape>
            </w:pict>
          </mc:Fallback>
        </mc:AlternateContent>
      </w:r>
      <w:r w:rsidRPr="00215EAC">
        <w:rPr>
          <w:rFonts w:ascii="Arial" w:hAnsi="Arial" w:cs="Arial"/>
          <w:sz w:val="20"/>
        </w:rPr>
        <w:tab/>
      </w:r>
    </w:p>
    <w:p w14:paraId="2404CAFB" w14:textId="77777777" w:rsidR="00DC34DF" w:rsidRPr="00215EAC" w:rsidRDefault="00DC34DF" w:rsidP="00DC34DF">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66EBC996" w14:textId="77777777" w:rsidR="00DC34DF" w:rsidRPr="00215EAC" w:rsidRDefault="00DC34DF" w:rsidP="00DC34DF">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7EA1677D" w14:textId="77777777" w:rsidR="00DC34DF" w:rsidRPr="00215EAC" w:rsidRDefault="00DC34DF" w:rsidP="00DC34DF">
      <w:pPr>
        <w:rPr>
          <w:rFonts w:ascii="Arial" w:hAnsi="Arial" w:cs="Arial"/>
          <w:sz w:val="20"/>
        </w:rPr>
      </w:pPr>
    </w:p>
    <w:p w14:paraId="110C2B1D" w14:textId="77777777" w:rsidR="00DC34DF" w:rsidRPr="00215EAC" w:rsidRDefault="00DC34DF" w:rsidP="00DC34DF">
      <w:pPr>
        <w:tabs>
          <w:tab w:val="left" w:pos="6090"/>
        </w:tabs>
        <w:rPr>
          <w:rFonts w:ascii="Arial" w:hAnsi="Arial" w:cs="Arial"/>
        </w:rPr>
      </w:pPr>
      <w:r w:rsidRPr="00215EAC">
        <w:rPr>
          <w:rFonts w:ascii="Arial" w:hAnsi="Arial" w:cs="Arial"/>
        </w:rPr>
        <w:t xml:space="preserve"> </w:t>
      </w:r>
    </w:p>
    <w:p w14:paraId="1ADE9F06" w14:textId="77777777" w:rsidR="00DC34DF" w:rsidRDefault="00DC34DF" w:rsidP="00DC34DF">
      <w:pPr>
        <w:tabs>
          <w:tab w:val="left" w:pos="6090"/>
        </w:tabs>
        <w:rPr>
          <w:rFonts w:ascii="Arial" w:hAnsi="Arial" w:cs="Arial"/>
        </w:rPr>
      </w:pPr>
      <w:r w:rsidRPr="004018A4">
        <w:rPr>
          <w:noProof/>
          <w:lang w:val="en-US"/>
        </w:rPr>
        <mc:AlternateContent>
          <mc:Choice Requires="wps">
            <w:drawing>
              <wp:anchor distT="0" distB="0" distL="114300" distR="114300" simplePos="0" relativeHeight="252776448" behindDoc="0" locked="0" layoutInCell="1" allowOverlap="1" wp14:anchorId="63FFF67A" wp14:editId="6D9F8BB2">
                <wp:simplePos x="0" y="0"/>
                <wp:positionH relativeFrom="margin">
                  <wp:posOffset>2914650</wp:posOffset>
                </wp:positionH>
                <wp:positionV relativeFrom="paragraph">
                  <wp:posOffset>174625</wp:posOffset>
                </wp:positionV>
                <wp:extent cx="495300" cy="314325"/>
                <wp:effectExtent l="0" t="0" r="0" b="9525"/>
                <wp:wrapNone/>
                <wp:docPr id="946" name="Rounded Rectangle 946"/>
                <wp:cNvGraphicFramePr/>
                <a:graphic xmlns:a="http://schemas.openxmlformats.org/drawingml/2006/main">
                  <a:graphicData uri="http://schemas.microsoft.com/office/word/2010/wordprocessingShape">
                    <wps:wsp>
                      <wps:cNvSpPr/>
                      <wps:spPr>
                        <a:xfrm>
                          <a:off x="0" y="0"/>
                          <a:ext cx="4953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14048E" w14:textId="77777777" w:rsidR="00944514" w:rsidRPr="00B6176C" w:rsidRDefault="00944514" w:rsidP="00DC34D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FF67A" id="Rounded Rectangle 946" o:spid="_x0000_s1315" style="position:absolute;margin-left:229.5pt;margin-top:13.75pt;width:39pt;height:24.75pt;z-index:25277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" fillcolor="white [3201]" stroked="f" strokeweight="2pt">
                <v:textbox>
                  <w:txbxContent>
                    <w:p w14:paraId="3914048E" w14:textId="77777777" w:rsidR="00944514" w:rsidRPr="00B6176C" w:rsidRDefault="00944514" w:rsidP="00DC34DF">
                      <w:pPr>
                        <w:jc w:val="center"/>
                      </w:pPr>
                      <w:r>
                        <w:t>Yes</w:t>
                      </w:r>
                    </w:p>
                  </w:txbxContent>
                </v:textbox>
                <w10:wrap anchorx="margin"/>
              </v:roundrect>
            </w:pict>
          </mc:Fallback>
        </mc:AlternateContent>
      </w:r>
      <w:r>
        <w:rPr>
          <w:rFonts w:ascii="Arial" w:hAnsi="Arial" w:cs="Arial"/>
        </w:rPr>
        <w:t xml:space="preserve">        </w:t>
      </w:r>
      <w:r w:rsidRPr="00215EAC">
        <w:rPr>
          <w:rFonts w:ascii="Arial" w:hAnsi="Arial" w:cs="Arial"/>
        </w:rPr>
        <w:t xml:space="preserve">                                                                         </w:t>
      </w:r>
      <w:r>
        <w:rPr>
          <w:rFonts w:ascii="Arial" w:hAnsi="Arial" w:cs="Arial"/>
        </w:rPr>
        <w:t xml:space="preserve">                                                                         </w:t>
      </w:r>
    </w:p>
    <w:p w14:paraId="69877874" w14:textId="77777777" w:rsidR="00DC34DF" w:rsidRDefault="00DC34DF" w:rsidP="00DC34DF">
      <w:pPr>
        <w:tabs>
          <w:tab w:val="left" w:pos="6090"/>
        </w:tabs>
        <w:rPr>
          <w:rFonts w:ascii="Arial" w:hAnsi="Arial" w:cs="Arial"/>
        </w:rPr>
      </w:pPr>
      <w:r w:rsidRPr="006F3F7D">
        <w:rPr>
          <w:noProof/>
          <w:lang w:val="en-US"/>
        </w:rPr>
        <mc:AlternateContent>
          <mc:Choice Requires="wps">
            <w:drawing>
              <wp:anchor distT="0" distB="0" distL="114300" distR="114300" simplePos="0" relativeHeight="252800000" behindDoc="1" locked="0" layoutInCell="1" allowOverlap="1" wp14:anchorId="1CBF22A7" wp14:editId="6BA1253A">
                <wp:simplePos x="0" y="0"/>
                <wp:positionH relativeFrom="column">
                  <wp:posOffset>1228725</wp:posOffset>
                </wp:positionH>
                <wp:positionV relativeFrom="paragraph">
                  <wp:posOffset>57785</wp:posOffset>
                </wp:positionV>
                <wp:extent cx="1800225" cy="533400"/>
                <wp:effectExtent l="0" t="0" r="9525" b="0"/>
                <wp:wrapNone/>
                <wp:docPr id="948" name="Rounded Rectangle 948"/>
                <wp:cNvGraphicFramePr/>
                <a:graphic xmlns:a="http://schemas.openxmlformats.org/drawingml/2006/main">
                  <a:graphicData uri="http://schemas.microsoft.com/office/word/2010/wordprocessingShape">
                    <wps:wsp>
                      <wps:cNvSpPr/>
                      <wps:spPr>
                        <a:xfrm>
                          <a:off x="0" y="0"/>
                          <a:ext cx="1800225"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42F43E" w14:textId="77777777" w:rsidR="00944514" w:rsidRDefault="00944514" w:rsidP="00DC34DF">
                            <w:pPr>
                              <w:jc w:val="center"/>
                            </w:pPr>
                            <w:r>
                              <w:t>Treat the command with corresponding handler</w:t>
                            </w:r>
                          </w:p>
                          <w:p w14:paraId="7EA0B5A0" w14:textId="77777777" w:rsidR="00944514" w:rsidRPr="00B6176C" w:rsidRDefault="00944514" w:rsidP="00DC34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F22A7" id="Rounded Rectangle 948" o:spid="_x0000_s1316" style="position:absolute;margin-left:96.75pt;margin-top:4.55pt;width:141.75pt;height:42pt;z-index:-2505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" fillcolor="white [3201]" stroked="f" strokeweight="2pt">
                <v:textbox>
                  <w:txbxContent>
                    <w:p w14:paraId="1742F43E" w14:textId="77777777" w:rsidR="00944514" w:rsidRDefault="00944514" w:rsidP="00DC34DF">
                      <w:pPr>
                        <w:jc w:val="center"/>
                      </w:pPr>
                      <w:r>
                        <w:t>Treat the command with corresponding handler</w:t>
                      </w:r>
                    </w:p>
                    <w:p w14:paraId="7EA0B5A0" w14:textId="77777777" w:rsidR="00944514" w:rsidRPr="00B6176C" w:rsidRDefault="00944514" w:rsidP="00DC34DF"/>
                  </w:txbxContent>
                </v:textbox>
              </v:roundrect>
            </w:pict>
          </mc:Fallback>
        </mc:AlternateContent>
      </w:r>
      <w:r>
        <w:rPr>
          <w:rFonts w:ascii="Arial" w:hAnsi="Arial" w:cs="Arial"/>
        </w:rPr>
        <w:t xml:space="preserve">                                                                           </w:t>
      </w:r>
    </w:p>
    <w:p w14:paraId="0D24DABA" w14:textId="77777777" w:rsidR="00DC34DF" w:rsidRPr="00755387" w:rsidRDefault="00DC34DF" w:rsidP="00DC34DF">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p>
    <w:p w14:paraId="59E7CA37" w14:textId="77777777" w:rsidR="00DC34DF" w:rsidRPr="004269DD" w:rsidRDefault="00DC34DF" w:rsidP="00DC34DF">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787712" behindDoc="0" locked="0" layoutInCell="1" allowOverlap="1" wp14:anchorId="201E03A1" wp14:editId="3A7DFE25">
                <wp:simplePos x="0" y="0"/>
                <wp:positionH relativeFrom="column">
                  <wp:posOffset>1227151</wp:posOffset>
                </wp:positionH>
                <wp:positionV relativeFrom="paragraph">
                  <wp:posOffset>8255</wp:posOffset>
                </wp:positionV>
                <wp:extent cx="1800225" cy="0"/>
                <wp:effectExtent l="38100" t="76200" r="0" b="95250"/>
                <wp:wrapNone/>
                <wp:docPr id="949" name="Straight Arrow Connector 949"/>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8358E" id="Straight Arrow Connector 949" o:spid="_x0000_s1026" type="#_x0000_t32" style="position:absolute;margin-left:96.65pt;margin-top:.65pt;width:141.75pt;height:0;flip:x;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" strokecolor="#4579b8 [3044]" strokeweight="0">
                <v:stroke endarrow="block"/>
              </v:shape>
            </w:pict>
          </mc:Fallback>
        </mc:AlternateContent>
      </w:r>
      <w:r w:rsidRPr="00755387">
        <w:rPr>
          <w:rFonts w:ascii="Arial" w:hAnsi="Arial" w:cs="Arial"/>
          <w:sz w:val="20"/>
        </w:rPr>
        <w:t xml:space="preserve">                                       </w:t>
      </w:r>
      <w:r>
        <w:rPr>
          <w:rFonts w:ascii="Arial" w:hAnsi="Arial" w:cs="Arial"/>
        </w:rPr>
        <w:tab/>
      </w:r>
      <w:r>
        <w:rPr>
          <w:rFonts w:ascii="Arial" w:hAnsi="Arial" w:cs="Arial"/>
        </w:rPr>
        <w:tab/>
      </w:r>
    </w:p>
    <w:p w14:paraId="2C45861C" w14:textId="77777777" w:rsidR="00DC34DF" w:rsidRPr="00215EAC" w:rsidRDefault="00DC34DF" w:rsidP="00DC34DF">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789760" behindDoc="0" locked="0" layoutInCell="1" allowOverlap="1" wp14:anchorId="0E8BB64C" wp14:editId="20DD47D2">
                <wp:simplePos x="0" y="0"/>
                <wp:positionH relativeFrom="column">
                  <wp:posOffset>547777</wp:posOffset>
                </wp:positionH>
                <wp:positionV relativeFrom="paragraph">
                  <wp:posOffset>7956</wp:posOffset>
                </wp:positionV>
                <wp:extent cx="1390650" cy="491706"/>
                <wp:effectExtent l="0" t="0" r="19050" b="22860"/>
                <wp:wrapNone/>
                <wp:docPr id="950" name="Rectangle 950"/>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139E1E3B" w14:textId="77777777" w:rsidR="00944514" w:rsidRPr="00755387" w:rsidRDefault="00944514" w:rsidP="00DC34DF">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B64C" id="Rectangle 950" o:spid="_x0000_s1317" style="position:absolute;margin-left:43.15pt;margin-top:.65pt;width:109.5pt;height:38.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" fillcolor="white [3201]" strokecolor="#4f81bd [3204]" strokeweight="0">
                <v:textbox>
                  <w:txbxContent>
                    <w:p w14:paraId="139E1E3B" w14:textId="77777777" w:rsidR="00944514" w:rsidRPr="00755387" w:rsidRDefault="00944514" w:rsidP="00DC34DF">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0236A9C1" w14:textId="77777777" w:rsidR="00DC34DF" w:rsidRPr="00215EAC" w:rsidRDefault="00DC34DF" w:rsidP="00DC34DF">
      <w:pPr>
        <w:tabs>
          <w:tab w:val="left" w:pos="6090"/>
        </w:tabs>
        <w:rPr>
          <w:rFonts w:ascii="Arial" w:hAnsi="Arial" w:cs="Arial"/>
        </w:rPr>
      </w:pPr>
    </w:p>
    <w:p w14:paraId="061B12D4" w14:textId="77777777" w:rsidR="00DC34DF" w:rsidRDefault="00DC34DF" w:rsidP="00DC34DF">
      <w:pPr>
        <w:tabs>
          <w:tab w:val="left" w:pos="6090"/>
        </w:tabs>
        <w:rPr>
          <w:rFonts w:ascii="Arial" w:hAnsi="Arial" w:cs="Arial"/>
        </w:rPr>
      </w:pPr>
    </w:p>
    <w:p w14:paraId="57AE0DF5" w14:textId="77777777" w:rsidR="00DC34DF" w:rsidRDefault="00DC34DF" w:rsidP="00DC34DF">
      <w:pPr>
        <w:tabs>
          <w:tab w:val="left" w:pos="6090"/>
        </w:tabs>
        <w:rPr>
          <w:rFonts w:ascii="Arial" w:hAnsi="Arial" w:cs="Arial"/>
        </w:rPr>
      </w:pPr>
    </w:p>
    <w:p w14:paraId="4B5A50A7" w14:textId="77777777" w:rsidR="00DC34DF" w:rsidRPr="00215EAC" w:rsidRDefault="00DC34DF" w:rsidP="00DC34DF">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786688" behindDoc="0" locked="0" layoutInCell="1" allowOverlap="1" wp14:anchorId="6418FE55" wp14:editId="2DE1E1D1">
                <wp:simplePos x="0" y="0"/>
                <wp:positionH relativeFrom="column">
                  <wp:posOffset>309245</wp:posOffset>
                </wp:positionH>
                <wp:positionV relativeFrom="paragraph">
                  <wp:posOffset>10100</wp:posOffset>
                </wp:positionV>
                <wp:extent cx="1876425" cy="1293962"/>
                <wp:effectExtent l="0" t="0" r="28575" b="20955"/>
                <wp:wrapNone/>
                <wp:docPr id="951" name="Diamond 951"/>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B45DB3F" w14:textId="77777777" w:rsidR="00944514" w:rsidRPr="00755387" w:rsidRDefault="00944514" w:rsidP="00DC34DF">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8FE55" id="Diamond 951" o:spid="_x0000_s1318" type="#_x0000_t4" style="position:absolute;margin-left:24.35pt;margin-top:.8pt;width:147.75pt;height:101.9pt;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" fillcolor="white [3201]" strokecolor="#4f81bd [3204]" strokeweight="0">
                <v:textbox>
                  <w:txbxContent>
                    <w:p w14:paraId="2B45DB3F" w14:textId="77777777" w:rsidR="00944514" w:rsidRPr="00755387" w:rsidRDefault="00944514" w:rsidP="00DC34DF">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62D4ED5C" w14:textId="582AD9F7" w:rsidR="00DC34DF" w:rsidRPr="00215EAC" w:rsidRDefault="00DC34DF" w:rsidP="00DC34DF">
      <w:pPr>
        <w:contextualSpacing/>
        <w:rPr>
          <w:rFonts w:ascii="Arial" w:hAnsi="Arial" w:cs="Arial"/>
        </w:rPr>
      </w:pPr>
      <w:r w:rsidRPr="00215EAC">
        <w:rPr>
          <w:rFonts w:ascii="Arial" w:hAnsi="Arial" w:cs="Arial"/>
        </w:rPr>
        <w:t xml:space="preserve">                                                                       </w:t>
      </w:r>
    </w:p>
    <w:p w14:paraId="1DA2C255" w14:textId="7EF8AEAB" w:rsidR="00DC34DF" w:rsidRDefault="006A1ABD" w:rsidP="00DC34DF">
      <w:pPr>
        <w:contextualSpacing/>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824576" behindDoc="0" locked="0" layoutInCell="1" allowOverlap="1" wp14:anchorId="4DA0C7B9" wp14:editId="0BB6AB2A">
                <wp:simplePos x="0" y="0"/>
                <wp:positionH relativeFrom="column">
                  <wp:posOffset>3219450</wp:posOffset>
                </wp:positionH>
                <wp:positionV relativeFrom="paragraph">
                  <wp:posOffset>6350</wp:posOffset>
                </wp:positionV>
                <wp:extent cx="1685925" cy="590550"/>
                <wp:effectExtent l="0" t="0" r="28575" b="19050"/>
                <wp:wrapNone/>
                <wp:docPr id="952" name="Rectangle 952"/>
                <wp:cNvGraphicFramePr/>
                <a:graphic xmlns:a="http://schemas.openxmlformats.org/drawingml/2006/main">
                  <a:graphicData uri="http://schemas.microsoft.com/office/word/2010/wordprocessingShape">
                    <wps:wsp>
                      <wps:cNvSpPr/>
                      <wps:spPr>
                        <a:xfrm>
                          <a:off x="0" y="0"/>
                          <a:ext cx="1685925" cy="59055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31ABD2EB" w14:textId="77777777" w:rsidR="00944514" w:rsidRPr="00755387" w:rsidRDefault="00944514" w:rsidP="00DC34DF">
                            <w:pPr>
                              <w:jc w:val="center"/>
                              <w:rPr>
                                <w:rFonts w:ascii="Arial" w:hAnsi="Arial" w:cs="Arial"/>
                                <w:sz w:val="20"/>
                              </w:rPr>
                            </w:pPr>
                            <w:r>
                              <w:rPr>
                                <w:rFonts w:ascii="Arial" w:hAnsi="Arial" w:cs="Arial"/>
                                <w:sz w:val="20"/>
                              </w:rPr>
                              <w:t xml:space="preserve">Get the range of all the parameters for each </w:t>
                            </w:r>
                            <w:r>
                              <w:t>option_id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0C7B9" id="Rectangle 952" o:spid="_x0000_s1319" style="position:absolute;margin-left:253.5pt;margin-top:.5pt;width:132.75pt;height:46.5p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" fillcolor="white [3201]" strokecolor="#4f81bd [3204]" strokeweight="0">
                <v:textbox>
                  <w:txbxContent>
                    <w:p w14:paraId="31ABD2EB" w14:textId="77777777" w:rsidR="00944514" w:rsidRPr="00755387" w:rsidRDefault="00944514" w:rsidP="00DC34DF">
                      <w:pPr>
                        <w:jc w:val="center"/>
                        <w:rPr>
                          <w:rFonts w:ascii="Arial" w:hAnsi="Arial" w:cs="Arial"/>
                          <w:sz w:val="20"/>
                        </w:rPr>
                      </w:pPr>
                      <w:r>
                        <w:rPr>
                          <w:rFonts w:ascii="Arial" w:hAnsi="Arial" w:cs="Arial"/>
                          <w:sz w:val="20"/>
                        </w:rPr>
                        <w:t xml:space="preserve">Get the range of all the parameters for each </w:t>
                      </w:r>
                      <w:r>
                        <w:t>option_id</w:t>
                      </w:r>
                    </w:p>
                  </w:txbxContent>
                </v:textbox>
              </v:rect>
            </w:pict>
          </mc:Fallback>
        </mc:AlternateContent>
      </w:r>
      <w:r w:rsidR="00DC34DF" w:rsidRPr="004018A4">
        <w:rPr>
          <w:noProof/>
          <w:lang w:val="en-US"/>
        </w:rPr>
        <mc:AlternateContent>
          <mc:Choice Requires="wps">
            <w:drawing>
              <wp:anchor distT="0" distB="0" distL="114300" distR="114300" simplePos="0" relativeHeight="252775424" behindDoc="0" locked="0" layoutInCell="1" allowOverlap="1" wp14:anchorId="1BF398FC" wp14:editId="6B40BE02">
                <wp:simplePos x="0" y="0"/>
                <wp:positionH relativeFrom="margin">
                  <wp:posOffset>2228850</wp:posOffset>
                </wp:positionH>
                <wp:positionV relativeFrom="paragraph">
                  <wp:posOffset>66675</wp:posOffset>
                </wp:positionV>
                <wp:extent cx="495300" cy="314325"/>
                <wp:effectExtent l="0" t="0" r="0" b="9525"/>
                <wp:wrapNone/>
                <wp:docPr id="953" name="Rounded Rectangle 953"/>
                <wp:cNvGraphicFramePr/>
                <a:graphic xmlns:a="http://schemas.openxmlformats.org/drawingml/2006/main">
                  <a:graphicData uri="http://schemas.microsoft.com/office/word/2010/wordprocessingShape">
                    <wps:wsp>
                      <wps:cNvSpPr/>
                      <wps:spPr>
                        <a:xfrm>
                          <a:off x="0" y="0"/>
                          <a:ext cx="4953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3A185D" w14:textId="77777777" w:rsidR="00944514" w:rsidRPr="00B6176C" w:rsidRDefault="00944514" w:rsidP="00DC34D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F398FC" id="Rounded Rectangle 953" o:spid="_x0000_s1320" style="position:absolute;margin-left:175.5pt;margin-top:5.25pt;width:39pt;height:24.75pt;z-index:25277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" fillcolor="white [3201]" stroked="f" strokeweight="2pt">
                <v:textbox>
                  <w:txbxContent>
                    <w:p w14:paraId="233A185D" w14:textId="77777777" w:rsidR="00944514" w:rsidRPr="00B6176C" w:rsidRDefault="00944514" w:rsidP="00DC34DF">
                      <w:pPr>
                        <w:jc w:val="center"/>
                      </w:pPr>
                      <w:r>
                        <w:t>Yes</w:t>
                      </w:r>
                    </w:p>
                  </w:txbxContent>
                </v:textbox>
                <w10:wrap anchorx="margin"/>
              </v:roundrect>
            </w:pict>
          </mc:Fallback>
        </mc:AlternateContent>
      </w:r>
    </w:p>
    <w:p w14:paraId="0805FD8A" w14:textId="77777777" w:rsidR="00DC34DF" w:rsidRDefault="00DC34DF" w:rsidP="00DC34DF">
      <w:pPr>
        <w:contextualSpacing/>
        <w:rPr>
          <w:rFonts w:ascii="Arial" w:hAnsi="Arial" w:cs="Arial"/>
          <w:sz w:val="20"/>
        </w:rPr>
      </w:pPr>
    </w:p>
    <w:p w14:paraId="68DC559F" w14:textId="77777777" w:rsidR="00DC34DF" w:rsidRPr="00215EAC" w:rsidRDefault="00DC34DF" w:rsidP="00DC34DF">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791808" behindDoc="0" locked="0" layoutInCell="1" allowOverlap="1" wp14:anchorId="2DC630FD" wp14:editId="77F0CF9A">
                <wp:simplePos x="0" y="0"/>
                <wp:positionH relativeFrom="column">
                  <wp:posOffset>2171700</wp:posOffset>
                </wp:positionH>
                <wp:positionV relativeFrom="paragraph">
                  <wp:posOffset>18415</wp:posOffset>
                </wp:positionV>
                <wp:extent cx="1057275" cy="0"/>
                <wp:effectExtent l="0" t="76200" r="9525" b="95250"/>
                <wp:wrapNone/>
                <wp:docPr id="954" name="Straight Arrow Connector 954"/>
                <wp:cNvGraphicFramePr/>
                <a:graphic xmlns:a="http://schemas.openxmlformats.org/drawingml/2006/main">
                  <a:graphicData uri="http://schemas.microsoft.com/office/word/2010/wordprocessingShape">
                    <wps:wsp>
                      <wps:cNvCnPr/>
                      <wps:spPr>
                        <a:xfrm>
                          <a:off x="0" y="0"/>
                          <a:ext cx="105727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A1A93" id="Straight Arrow Connector 954" o:spid="_x0000_s1026" type="#_x0000_t32" style="position:absolute;margin-left:171pt;margin-top:1.45pt;width:83.25pt;height:0;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67CDA155" w14:textId="6C3668DA" w:rsidR="00DC34DF" w:rsidRDefault="006A1ABD" w:rsidP="00DC34DF">
      <w:pPr>
        <w:rPr>
          <w:rFonts w:ascii="Arial" w:hAnsi="Arial" w:cs="Arial"/>
        </w:rPr>
      </w:pPr>
      <w:r>
        <w:rPr>
          <w:noProof/>
          <w:lang w:val="en-US"/>
        </w:rPr>
        <mc:AlternateContent>
          <mc:Choice Requires="wps">
            <w:drawing>
              <wp:anchor distT="0" distB="0" distL="114300" distR="114300" simplePos="0" relativeHeight="252829696" behindDoc="0" locked="0" layoutInCell="1" allowOverlap="1" wp14:anchorId="14C3BF04" wp14:editId="7F94CA5C">
                <wp:simplePos x="0" y="0"/>
                <wp:positionH relativeFrom="column">
                  <wp:posOffset>4076700</wp:posOffset>
                </wp:positionH>
                <wp:positionV relativeFrom="paragraph">
                  <wp:posOffset>158750</wp:posOffset>
                </wp:positionV>
                <wp:extent cx="0" cy="552450"/>
                <wp:effectExtent l="0" t="0" r="19050" b="19050"/>
                <wp:wrapNone/>
                <wp:docPr id="955" name="Straight Connector 955"/>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0403E" id="Straight Connector 955" o:spid="_x0000_s1026" style="position:absolute;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pt,12.5pt" to="32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" strokecolor="#4579b8 [3044]"/>
            </w:pict>
          </mc:Fallback>
        </mc:AlternateContent>
      </w:r>
      <w:r w:rsidR="00DC34DF" w:rsidRPr="00215EAC">
        <w:rPr>
          <w:rFonts w:ascii="Arial" w:hAnsi="Arial" w:cs="Arial"/>
        </w:rPr>
        <w:tab/>
      </w:r>
      <w:r w:rsidR="00DC34DF" w:rsidRPr="00215EAC">
        <w:rPr>
          <w:rFonts w:ascii="Arial" w:hAnsi="Arial" w:cs="Arial"/>
        </w:rPr>
        <w:tab/>
      </w:r>
      <w:r w:rsidR="00DC34DF" w:rsidRPr="00215EAC">
        <w:rPr>
          <w:rFonts w:ascii="Arial" w:hAnsi="Arial" w:cs="Arial"/>
        </w:rPr>
        <w:tab/>
      </w:r>
    </w:p>
    <w:p w14:paraId="56B31B49" w14:textId="19ABBB20" w:rsidR="00DC34DF" w:rsidRDefault="00DC34DF" w:rsidP="00DC34DF">
      <w:pPr>
        <w:rPr>
          <w:rFonts w:ascii="Arial" w:hAnsi="Arial" w:cs="Arial"/>
        </w:rPr>
      </w:pPr>
      <w:r w:rsidRPr="007D37E3">
        <w:rPr>
          <w:noProof/>
          <w:lang w:val="en-US"/>
        </w:rPr>
        <mc:AlternateContent>
          <mc:Choice Requires="wps">
            <w:drawing>
              <wp:anchor distT="0" distB="0" distL="114300" distR="114300" simplePos="0" relativeHeight="252768256" behindDoc="1" locked="0" layoutInCell="1" allowOverlap="1" wp14:anchorId="3B574B41" wp14:editId="1EEECD77">
                <wp:simplePos x="0" y="0"/>
                <wp:positionH relativeFrom="margin">
                  <wp:posOffset>257175</wp:posOffset>
                </wp:positionH>
                <wp:positionV relativeFrom="paragraph">
                  <wp:posOffset>173990</wp:posOffset>
                </wp:positionV>
                <wp:extent cx="1133475" cy="1333500"/>
                <wp:effectExtent l="0" t="0" r="9525" b="0"/>
                <wp:wrapNone/>
                <wp:docPr id="956" name="Rounded Rectangle 956"/>
                <wp:cNvGraphicFramePr/>
                <a:graphic xmlns:a="http://schemas.openxmlformats.org/drawingml/2006/main">
                  <a:graphicData uri="http://schemas.microsoft.com/office/word/2010/wordprocessingShape">
                    <wps:wsp>
                      <wps:cNvSpPr/>
                      <wps:spPr>
                        <a:xfrm>
                          <a:off x="0" y="0"/>
                          <a:ext cx="1133475" cy="1333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FE8815E" w14:textId="77777777" w:rsidR="00944514" w:rsidRPr="00B6176C" w:rsidRDefault="00944514" w:rsidP="00DC34DF">
                            <w:r>
                              <w:t>Sends intermediate response for the range of all the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74B41" id="Rounded Rectangle 956" o:spid="_x0000_s1321" style="position:absolute;margin-left:20.25pt;margin-top:13.7pt;width:89.25pt;height:105pt;z-index:-25054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" fillcolor="white [3201]" stroked="f" strokeweight="2pt">
                <v:textbox>
                  <w:txbxContent>
                    <w:p w14:paraId="5FE8815E" w14:textId="77777777" w:rsidR="00944514" w:rsidRPr="00B6176C" w:rsidRDefault="00944514" w:rsidP="00DC34DF">
                      <w:r>
                        <w:t>Sends intermediate response for the range of all the parameters</w:t>
                      </w:r>
                    </w:p>
                  </w:txbxContent>
                </v:textbox>
                <w10:wrap anchorx="margin"/>
              </v:roundrect>
            </w:pict>
          </mc:Fallback>
        </mc:AlternateContent>
      </w:r>
    </w:p>
    <w:p w14:paraId="302A9E74" w14:textId="77777777" w:rsidR="00DC34DF" w:rsidRDefault="00DC34DF" w:rsidP="00DC34DF">
      <w:pPr>
        <w:rPr>
          <w:rFonts w:ascii="Arial" w:hAnsi="Arial" w:cs="Arial"/>
        </w:rPr>
      </w:pPr>
    </w:p>
    <w:p w14:paraId="6E0DA74C" w14:textId="77777777" w:rsidR="00DC34DF" w:rsidRDefault="00DC34DF" w:rsidP="00DC34DF">
      <w:pPr>
        <w:rPr>
          <w:rFonts w:ascii="Arial" w:hAnsi="Arial" w:cs="Arial"/>
        </w:rPr>
      </w:pPr>
      <w:r>
        <w:rPr>
          <w:rFonts w:ascii="Arial" w:hAnsi="Arial" w:cs="Arial"/>
          <w:noProof/>
          <w:lang w:val="en-US"/>
        </w:rPr>
        <mc:AlternateContent>
          <mc:Choice Requires="wps">
            <w:drawing>
              <wp:anchor distT="0" distB="0" distL="114300" distR="114300" simplePos="0" relativeHeight="252830720" behindDoc="0" locked="0" layoutInCell="1" allowOverlap="1" wp14:anchorId="4A4D0155" wp14:editId="6712F3BB">
                <wp:simplePos x="0" y="0"/>
                <wp:positionH relativeFrom="column">
                  <wp:posOffset>1228090</wp:posOffset>
                </wp:positionH>
                <wp:positionV relativeFrom="paragraph">
                  <wp:posOffset>175260</wp:posOffset>
                </wp:positionV>
                <wp:extent cx="2847975" cy="0"/>
                <wp:effectExtent l="38100" t="76200" r="0" b="95250"/>
                <wp:wrapNone/>
                <wp:docPr id="957" name="Straight Arrow Connector 957"/>
                <wp:cNvGraphicFramePr/>
                <a:graphic xmlns:a="http://schemas.openxmlformats.org/drawingml/2006/main">
                  <a:graphicData uri="http://schemas.microsoft.com/office/word/2010/wordprocessingShape">
                    <wps:wsp>
                      <wps:cNvCnPr/>
                      <wps:spPr>
                        <a:xfrm flipH="1" flipV="1">
                          <a:off x="0" y="0"/>
                          <a:ext cx="2847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65466" id="Straight Arrow Connector 957" o:spid="_x0000_s1026" type="#_x0000_t32" style="position:absolute;margin-left:96.7pt;margin-top:13.8pt;width:224.25pt;height:0;flip:x y;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" strokecolor="#4579b8 [3044]">
                <v:stroke endarrow="block"/>
              </v:shape>
            </w:pict>
          </mc:Fallback>
        </mc:AlternateContent>
      </w:r>
    </w:p>
    <w:p w14:paraId="1CD802AD" w14:textId="77777777" w:rsidR="00DC34DF" w:rsidRDefault="00DC34DF" w:rsidP="00DC34DF">
      <w:pPr>
        <w:rPr>
          <w:rFonts w:ascii="Arial" w:hAnsi="Arial" w:cs="Arial"/>
        </w:rPr>
      </w:pPr>
    </w:p>
    <w:p w14:paraId="25EB6843" w14:textId="77777777" w:rsidR="00DC34DF" w:rsidRDefault="00DC34DF" w:rsidP="00DC34DF">
      <w:r>
        <w:rPr>
          <w:rFonts w:asciiTheme="minorHAnsi" w:hAnsiTheme="minorHAnsi" w:cs="Arial"/>
          <w:noProof/>
          <w:lang w:val="en-US"/>
        </w:rPr>
        <mc:AlternateContent>
          <mc:Choice Requires="wps">
            <w:drawing>
              <wp:anchor distT="0" distB="0" distL="114300" distR="114300" simplePos="0" relativeHeight="252826624" behindDoc="0" locked="0" layoutInCell="1" allowOverlap="1" wp14:anchorId="2E387389" wp14:editId="46B51B1F">
                <wp:simplePos x="0" y="0"/>
                <wp:positionH relativeFrom="column">
                  <wp:posOffset>275590</wp:posOffset>
                </wp:positionH>
                <wp:positionV relativeFrom="paragraph">
                  <wp:posOffset>141605</wp:posOffset>
                </wp:positionV>
                <wp:extent cx="962025" cy="0"/>
                <wp:effectExtent l="38100" t="76200" r="0" b="95250"/>
                <wp:wrapNone/>
                <wp:docPr id="958" name="Straight Arrow Connector 958"/>
                <wp:cNvGraphicFramePr/>
                <a:graphic xmlns:a="http://schemas.openxmlformats.org/drawingml/2006/main">
                  <a:graphicData uri="http://schemas.microsoft.com/office/word/2010/wordprocessingShape">
                    <wps:wsp>
                      <wps:cNvCnPr/>
                      <wps:spPr>
                        <a:xfrm flipH="1" flipV="1">
                          <a:off x="0" y="0"/>
                          <a:ext cx="962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748A71" id="Straight Arrow Connector 958" o:spid="_x0000_s1026" type="#_x0000_t32" style="position:absolute;margin-left:21.7pt;margin-top:11.15pt;width:75.75pt;height:0;flip:x y;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" strokecolor="#4579b8 [3044]">
                <v:stroke endarrow="block"/>
              </v:shape>
            </w:pict>
          </mc:Fallback>
        </mc:AlternateContent>
      </w:r>
      <w:r>
        <w:t xml:space="preserve">        </w:t>
      </w:r>
    </w:p>
    <w:p w14:paraId="530B9BC5" w14:textId="77777777" w:rsidR="00DC34DF" w:rsidRDefault="00DC34DF" w:rsidP="00DC34DF">
      <w:r>
        <w:t xml:space="preserve">       </w:t>
      </w:r>
    </w:p>
    <w:p w14:paraId="7F63AEB4" w14:textId="77777777" w:rsidR="00DC34DF" w:rsidRDefault="00DC34DF" w:rsidP="00DC34DF">
      <w:pPr>
        <w:rPr>
          <w:rFonts w:ascii="Arial" w:hAnsi="Arial" w:cs="Arial"/>
          <w:sz w:val="20"/>
        </w:rPr>
      </w:pPr>
      <w:r>
        <w:t xml:space="preserve">                                                               </w:t>
      </w:r>
    </w:p>
    <w:p w14:paraId="2E321CF0" w14:textId="77777777" w:rsidR="00DC34DF" w:rsidRDefault="00DC34DF" w:rsidP="00DC34DF">
      <w:pPr>
        <w:rPr>
          <w:rFonts w:ascii="Arial" w:hAnsi="Arial" w:cs="Arial"/>
          <w:sz w:val="20"/>
        </w:rPr>
      </w:pPr>
    </w:p>
    <w:p w14:paraId="538CEC3E" w14:textId="77777777" w:rsidR="00DC34DF" w:rsidRDefault="00DC34DF" w:rsidP="00DC34DF"/>
    <w:p w14:paraId="604FE42F" w14:textId="77777777" w:rsidR="00DC34DF" w:rsidRDefault="00DC34DF" w:rsidP="00DC34DF">
      <w:r w:rsidRPr="003E40CB">
        <w:rPr>
          <w:rFonts w:asciiTheme="minorHAnsi" w:hAnsiTheme="minorHAnsi" w:cs="Arial"/>
          <w:noProof/>
          <w:lang w:val="en-US"/>
        </w:rPr>
        <mc:AlternateContent>
          <mc:Choice Requires="wps">
            <w:drawing>
              <wp:anchor distT="0" distB="0" distL="114300" distR="114300" simplePos="0" relativeHeight="252827648" behindDoc="1" locked="0" layoutInCell="1" allowOverlap="1" wp14:anchorId="2CDE51A0" wp14:editId="67EE2709">
                <wp:simplePos x="0" y="0"/>
                <wp:positionH relativeFrom="margin">
                  <wp:posOffset>304800</wp:posOffset>
                </wp:positionH>
                <wp:positionV relativeFrom="paragraph">
                  <wp:posOffset>13335</wp:posOffset>
                </wp:positionV>
                <wp:extent cx="885825" cy="762000"/>
                <wp:effectExtent l="0" t="0" r="9525" b="0"/>
                <wp:wrapNone/>
                <wp:docPr id="959" name="Rounded Rectangle 959"/>
                <wp:cNvGraphicFramePr/>
                <a:graphic xmlns:a="http://schemas.openxmlformats.org/drawingml/2006/main">
                  <a:graphicData uri="http://schemas.microsoft.com/office/word/2010/wordprocessingShape">
                    <wps:wsp>
                      <wps:cNvSpPr/>
                      <wps:spPr>
                        <a:xfrm>
                          <a:off x="0" y="0"/>
                          <a:ext cx="885825" cy="7620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8A3D34" w14:textId="77777777" w:rsidR="00944514" w:rsidRPr="00B6176C" w:rsidRDefault="00944514" w:rsidP="00DC34DF">
                            <w:r>
                              <w:t>Sends OK as Final response</w:t>
                            </w:r>
                          </w:p>
                          <w:p w14:paraId="375AAA5D" w14:textId="77777777" w:rsidR="00944514" w:rsidRPr="00B6176C" w:rsidRDefault="00944514" w:rsidP="00DC34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E51A0" id="Rounded Rectangle 959" o:spid="_x0000_s1322" style="position:absolute;margin-left:24pt;margin-top:1.05pt;width:69.75pt;height:60pt;z-index:-25048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" fillcolor="white [3201]" stroked="f" strokeweight="2pt">
                <v:textbox>
                  <w:txbxContent>
                    <w:p w14:paraId="298A3D34" w14:textId="77777777" w:rsidR="00944514" w:rsidRPr="00B6176C" w:rsidRDefault="00944514" w:rsidP="00DC34DF">
                      <w:r>
                        <w:t>Sends OK as Final response</w:t>
                      </w:r>
                    </w:p>
                    <w:p w14:paraId="375AAA5D" w14:textId="77777777" w:rsidR="00944514" w:rsidRPr="00B6176C" w:rsidRDefault="00944514" w:rsidP="00DC34DF"/>
                  </w:txbxContent>
                </v:textbox>
                <w10:wrap anchorx="margin"/>
              </v:roundrect>
            </w:pict>
          </mc:Fallback>
        </mc:AlternateContent>
      </w:r>
      <w:r>
        <w:t xml:space="preserve">        </w:t>
      </w:r>
    </w:p>
    <w:p w14:paraId="73F1BADC" w14:textId="77777777" w:rsidR="00DC34DF" w:rsidRPr="00B6176C" w:rsidRDefault="00DC34DF" w:rsidP="00DC34DF">
      <w:r>
        <w:t xml:space="preserve">       </w:t>
      </w:r>
    </w:p>
    <w:p w14:paraId="1B9A7752" w14:textId="77777777" w:rsidR="00DC34DF" w:rsidRPr="00215EAC" w:rsidRDefault="00DC34DF" w:rsidP="00DC34DF">
      <w:pPr>
        <w:rPr>
          <w:rFonts w:ascii="Arial" w:hAnsi="Arial" w:cs="Arial"/>
        </w:rPr>
      </w:pPr>
      <w:r>
        <w:rPr>
          <w:rFonts w:asciiTheme="minorHAnsi" w:hAnsiTheme="minorHAnsi" w:cs="Arial"/>
          <w:noProof/>
          <w:lang w:val="en-US"/>
        </w:rPr>
        <mc:AlternateContent>
          <mc:Choice Requires="wps">
            <w:drawing>
              <wp:anchor distT="0" distB="0" distL="114300" distR="114300" simplePos="0" relativeHeight="252828672" behindDoc="0" locked="0" layoutInCell="1" allowOverlap="1" wp14:anchorId="365C8226" wp14:editId="15F9CBA4">
                <wp:simplePos x="0" y="0"/>
                <wp:positionH relativeFrom="column">
                  <wp:posOffset>276225</wp:posOffset>
                </wp:positionH>
                <wp:positionV relativeFrom="paragraph">
                  <wp:posOffset>88900</wp:posOffset>
                </wp:positionV>
                <wp:extent cx="962025" cy="0"/>
                <wp:effectExtent l="38100" t="76200" r="0" b="95250"/>
                <wp:wrapNone/>
                <wp:docPr id="960" name="Straight Arrow Connector 960"/>
                <wp:cNvGraphicFramePr/>
                <a:graphic xmlns:a="http://schemas.openxmlformats.org/drawingml/2006/main">
                  <a:graphicData uri="http://schemas.microsoft.com/office/word/2010/wordprocessingShape">
                    <wps:wsp>
                      <wps:cNvCnPr/>
                      <wps:spPr>
                        <a:xfrm flipH="1" flipV="1">
                          <a:off x="0" y="0"/>
                          <a:ext cx="962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77EA8" id="Straight Arrow Connector 960" o:spid="_x0000_s1026" type="#_x0000_t32" style="position:absolute;margin-left:21.75pt;margin-top:7pt;width:75.75pt;height:0;flip:x y;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" strokecolor="#4579b8 [3044]">
                <v:stroke endarrow="block"/>
              </v:shape>
            </w:pict>
          </mc:Fallback>
        </mc:AlternateContent>
      </w:r>
      <w:r>
        <w:rPr>
          <w:rFonts w:ascii="Arial" w:hAnsi="Arial" w:cs="Arial"/>
        </w:rPr>
        <w:tab/>
      </w:r>
      <w:r>
        <w:rPr>
          <w:rFonts w:ascii="Arial" w:hAnsi="Arial" w:cs="Arial"/>
        </w:rPr>
        <w:tab/>
      </w:r>
    </w:p>
    <w:p w14:paraId="0FE03FC3" w14:textId="77777777" w:rsidR="00DC34DF" w:rsidRPr="003477FB" w:rsidRDefault="00DC34DF" w:rsidP="00DC34DF">
      <w:pPr>
        <w:tabs>
          <w:tab w:val="left" w:pos="6090"/>
        </w:tabs>
        <w:rPr>
          <w:rFonts w:asciiTheme="minorHAnsi" w:hAnsiTheme="minorHAnsi" w:cs="Arial"/>
        </w:rPr>
      </w:pPr>
      <w:r>
        <w:rPr>
          <w:rFonts w:ascii="Arial" w:hAnsi="Arial" w:cs="Arial"/>
        </w:rPr>
        <w:t xml:space="preserve">                              </w:t>
      </w:r>
    </w:p>
    <w:p w14:paraId="28FACD72" w14:textId="77777777" w:rsidR="00DC34DF" w:rsidRDefault="00DC34DF" w:rsidP="00DC34DF">
      <w:pPr>
        <w:tabs>
          <w:tab w:val="left" w:pos="6090"/>
        </w:tabs>
        <w:rPr>
          <w:rFonts w:ascii="Arial" w:hAnsi="Arial" w:cs="Arial"/>
        </w:rPr>
      </w:pPr>
      <w:r w:rsidRPr="004018A4">
        <w:rPr>
          <w:noProof/>
          <w:lang w:val="en-US"/>
        </w:rPr>
        <mc:AlternateContent>
          <mc:Choice Requires="wps">
            <w:drawing>
              <wp:anchor distT="0" distB="0" distL="114300" distR="114300" simplePos="0" relativeHeight="252774400" behindDoc="0" locked="0" layoutInCell="1" allowOverlap="1" wp14:anchorId="2B061245" wp14:editId="22F7A3AE">
                <wp:simplePos x="0" y="0"/>
                <wp:positionH relativeFrom="margin">
                  <wp:posOffset>1123950</wp:posOffset>
                </wp:positionH>
                <wp:positionV relativeFrom="paragraph">
                  <wp:posOffset>13335</wp:posOffset>
                </wp:positionV>
                <wp:extent cx="495300" cy="314325"/>
                <wp:effectExtent l="0" t="0" r="0" b="9525"/>
                <wp:wrapNone/>
                <wp:docPr id="961" name="Rounded Rectangle 961"/>
                <wp:cNvGraphicFramePr/>
                <a:graphic xmlns:a="http://schemas.openxmlformats.org/drawingml/2006/main">
                  <a:graphicData uri="http://schemas.microsoft.com/office/word/2010/wordprocessingShape">
                    <wps:wsp>
                      <wps:cNvSpPr/>
                      <wps:spPr>
                        <a:xfrm>
                          <a:off x="0" y="0"/>
                          <a:ext cx="4953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B4E74F" w14:textId="77777777" w:rsidR="00944514" w:rsidRPr="00B6176C" w:rsidRDefault="00944514" w:rsidP="00DC34D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61245" id="Rounded Rectangle 961" o:spid="_x0000_s1323" style="position:absolute;margin-left:88.5pt;margin-top:1.05pt;width:39pt;height:24.75pt;z-index:25277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" fillcolor="white [3201]" stroked="f" strokeweight="2pt">
                <v:textbox>
                  <w:txbxContent>
                    <w:p w14:paraId="29B4E74F" w14:textId="77777777" w:rsidR="00944514" w:rsidRPr="00B6176C" w:rsidRDefault="00944514" w:rsidP="00DC34DF">
                      <w:pPr>
                        <w:jc w:val="center"/>
                      </w:pPr>
                      <w:r>
                        <w:t>No</w:t>
                      </w:r>
                    </w:p>
                  </w:txbxContent>
                </v:textbox>
                <w10:wrap anchorx="margin"/>
              </v:roundrect>
            </w:pict>
          </mc:Fallback>
        </mc:AlternateContent>
      </w:r>
    </w:p>
    <w:p w14:paraId="38A84B55" w14:textId="77777777" w:rsidR="00DC34DF" w:rsidRDefault="00DC34DF" w:rsidP="00DC34DF">
      <w:pPr>
        <w:tabs>
          <w:tab w:val="left" w:pos="6090"/>
        </w:tabs>
        <w:rPr>
          <w:rFonts w:ascii="Arial" w:hAnsi="Arial" w:cs="Arial"/>
        </w:rPr>
      </w:pPr>
    </w:p>
    <w:p w14:paraId="2B5EC935" w14:textId="77777777" w:rsidR="00DC34DF" w:rsidRDefault="00DC34DF" w:rsidP="00DC34DF">
      <w:pPr>
        <w:tabs>
          <w:tab w:val="left" w:pos="6090"/>
        </w:tabs>
        <w:rPr>
          <w:rFonts w:ascii="Arial" w:hAnsi="Arial" w:cs="Arial"/>
        </w:rPr>
      </w:pPr>
      <w:r>
        <w:rPr>
          <w:rFonts w:ascii="Arial" w:hAnsi="Arial" w:cs="Arial"/>
        </w:rPr>
        <w:lastRenderedPageBreak/>
        <w:t xml:space="preserve">                               </w:t>
      </w:r>
    </w:p>
    <w:p w14:paraId="6E59BB1C" w14:textId="23EAEBB3" w:rsidR="00DC34DF" w:rsidRDefault="00093D0E" w:rsidP="00DC34DF">
      <w:r w:rsidRPr="00215EAC">
        <w:rPr>
          <w:rFonts w:ascii="Arial" w:hAnsi="Arial" w:cs="Arial"/>
          <w:noProof/>
          <w:lang w:val="en-US"/>
        </w:rPr>
        <mc:AlternateContent>
          <mc:Choice Requires="wps">
            <w:drawing>
              <wp:anchor distT="0" distB="0" distL="114300" distR="114300" simplePos="0" relativeHeight="252808192" behindDoc="0" locked="0" layoutInCell="1" allowOverlap="1" wp14:anchorId="503B1E2A" wp14:editId="5B826E55">
                <wp:simplePos x="0" y="0"/>
                <wp:positionH relativeFrom="column">
                  <wp:posOffset>4552950</wp:posOffset>
                </wp:positionH>
                <wp:positionV relativeFrom="paragraph">
                  <wp:posOffset>13970</wp:posOffset>
                </wp:positionV>
                <wp:extent cx="914400" cy="640080"/>
                <wp:effectExtent l="0" t="0" r="19050" b="26670"/>
                <wp:wrapNone/>
                <wp:docPr id="965" name="Rectangle 965"/>
                <wp:cNvGraphicFramePr/>
                <a:graphic xmlns:a="http://schemas.openxmlformats.org/drawingml/2006/main">
                  <a:graphicData uri="http://schemas.microsoft.com/office/word/2010/wordprocessingShape">
                    <wps:wsp>
                      <wps:cNvSpPr/>
                      <wps:spPr>
                        <a:xfrm>
                          <a:off x="0" y="0"/>
                          <a:ext cx="91440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F8612A3" w14:textId="77777777" w:rsidR="00944514" w:rsidRDefault="00944514" w:rsidP="00DC34D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B1E2A" id="Rectangle 965" o:spid="_x0000_s1324" style="position:absolute;margin-left:358.5pt;margin-top:1.1pt;width:1in;height:50.4p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" fillcolor="#c0504d [3205]" strokecolor="#243f60 [1604]" strokeweight="1pt">
                <v:textbox>
                  <w:txbxContent>
                    <w:p w14:paraId="4F8612A3" w14:textId="77777777" w:rsidR="00944514" w:rsidRDefault="00944514" w:rsidP="00DC34DF">
                      <w:pPr>
                        <w:jc w:val="center"/>
                      </w:pPr>
                      <w:r>
                        <w:t>Other Legato Services</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803072" behindDoc="0" locked="0" layoutInCell="1" allowOverlap="1" wp14:anchorId="114F100C" wp14:editId="71F199FB">
                <wp:simplePos x="0" y="0"/>
                <wp:positionH relativeFrom="margin">
                  <wp:posOffset>-400050</wp:posOffset>
                </wp:positionH>
                <wp:positionV relativeFrom="paragraph">
                  <wp:posOffset>-8890</wp:posOffset>
                </wp:positionV>
                <wp:extent cx="876300" cy="640080"/>
                <wp:effectExtent l="0" t="0" r="19050" b="26670"/>
                <wp:wrapNone/>
                <wp:docPr id="962" name="Rectangle 962"/>
                <wp:cNvGraphicFramePr/>
                <a:graphic xmlns:a="http://schemas.openxmlformats.org/drawingml/2006/main">
                  <a:graphicData uri="http://schemas.microsoft.com/office/word/2010/wordprocessingShape">
                    <wps:wsp>
                      <wps:cNvSpPr/>
                      <wps:spPr>
                        <a:xfrm>
                          <a:off x="0" y="0"/>
                          <a:ext cx="876300"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F6B33" w14:textId="77777777" w:rsidR="00944514" w:rsidRDefault="00944514" w:rsidP="00DC34D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100C" id="Rectangle 962" o:spid="_x0000_s1325" style="position:absolute;margin-left:-31.5pt;margin-top:-.7pt;width:69pt;height:50.4pt;z-index:25280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" fillcolor="#f79646 [3209]" strokecolor="#5a5a5a [2109]" strokeweight="1pt">
                <v:textbox>
                  <w:txbxContent>
                    <w:p w14:paraId="3E8F6B33" w14:textId="77777777" w:rsidR="00944514" w:rsidRDefault="00944514" w:rsidP="00DC34DF">
                      <w:pPr>
                        <w:jc w:val="center"/>
                      </w:pPr>
                      <w:r>
                        <w:t>Host with Linux OS</w:t>
                      </w:r>
                    </w:p>
                  </w:txbxContent>
                </v:textbox>
                <w10:wrap anchorx="margin"/>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806144" behindDoc="0" locked="0" layoutInCell="1" allowOverlap="1" wp14:anchorId="7DD80345" wp14:editId="5CAD1516">
                <wp:simplePos x="0" y="0"/>
                <wp:positionH relativeFrom="column">
                  <wp:posOffset>1285875</wp:posOffset>
                </wp:positionH>
                <wp:positionV relativeFrom="paragraph">
                  <wp:posOffset>5080</wp:posOffset>
                </wp:positionV>
                <wp:extent cx="828675" cy="640080"/>
                <wp:effectExtent l="0" t="0" r="28575" b="26670"/>
                <wp:wrapNone/>
                <wp:docPr id="963" name="Rectangle 96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2BDC69A" w14:textId="77777777" w:rsidR="00944514" w:rsidRDefault="00944514" w:rsidP="00DC34D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80345" id="Rectangle 963" o:spid="_x0000_s1326" style="position:absolute;margin-left:101.25pt;margin-top:.4pt;width:65.25pt;height:50.4pt;z-index:2528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" fillcolor="#4f81bd [3204]" strokecolor="#5a5a5a [2109]" strokeweight="1pt">
                <v:textbox>
                  <w:txbxContent>
                    <w:p w14:paraId="52BDC69A" w14:textId="77777777" w:rsidR="00944514" w:rsidRDefault="00944514" w:rsidP="00DC34DF">
                      <w:pPr>
                        <w:jc w:val="center"/>
                      </w:pPr>
                      <w:r>
                        <w:t>Legato App</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810240" behindDoc="0" locked="0" layoutInCell="1" allowOverlap="1" wp14:anchorId="6FD158DD" wp14:editId="770EE433">
                <wp:simplePos x="0" y="0"/>
                <wp:positionH relativeFrom="column">
                  <wp:posOffset>2842260</wp:posOffset>
                </wp:positionH>
                <wp:positionV relativeFrom="paragraph">
                  <wp:posOffset>5080</wp:posOffset>
                </wp:positionV>
                <wp:extent cx="1005840" cy="640080"/>
                <wp:effectExtent l="0" t="0" r="22860" b="26670"/>
                <wp:wrapNone/>
                <wp:docPr id="964" name="Rectangle 964"/>
                <wp:cNvGraphicFramePr/>
                <a:graphic xmlns:a="http://schemas.openxmlformats.org/drawingml/2006/main">
                  <a:graphicData uri="http://schemas.microsoft.com/office/word/2010/wordprocessingShape">
                    <wps:wsp>
                      <wps:cNvSpPr/>
                      <wps:spPr>
                        <a:xfrm>
                          <a:off x="0" y="0"/>
                          <a:ext cx="100584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773E75" w14:textId="77777777" w:rsidR="00944514" w:rsidRDefault="00944514" w:rsidP="00DC34D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158DD" id="Rectangle 964" o:spid="_x0000_s1327" style="position:absolute;margin-left:223.8pt;margin-top:.4pt;width:79.2pt;height:50.4pt;z-index:2528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" fillcolor="#c0504d [3205]" strokecolor="#5a5a5a [2109]" strokeweight="1pt">
                <v:textbox>
                  <w:txbxContent>
                    <w:p w14:paraId="1B773E75" w14:textId="77777777" w:rsidR="00944514" w:rsidRDefault="00944514" w:rsidP="00DC34DF">
                      <w:pPr>
                        <w:jc w:val="center"/>
                      </w:pPr>
                      <w:r>
                        <w:t>Legato AT Server</w:t>
                      </w:r>
                    </w:p>
                  </w:txbxContent>
                </v:textbox>
              </v:rect>
            </w:pict>
          </mc:Fallback>
        </mc:AlternateContent>
      </w:r>
      <w:r w:rsidR="00DC34DF" w:rsidRPr="00215EAC">
        <w:rPr>
          <w:rFonts w:ascii="Arial" w:hAnsi="Arial" w:cs="Arial"/>
          <w:noProof/>
          <w:lang w:val="en-US"/>
        </w:rPr>
        <mc:AlternateContent>
          <mc:Choice Requires="wps">
            <w:drawing>
              <wp:anchor distT="0" distB="0" distL="114300" distR="114300" simplePos="0" relativeHeight="252804096" behindDoc="0" locked="0" layoutInCell="1" allowOverlap="1" wp14:anchorId="609056AE" wp14:editId="1155785C">
                <wp:simplePos x="0" y="0"/>
                <wp:positionH relativeFrom="page">
                  <wp:posOffset>6943725</wp:posOffset>
                </wp:positionH>
                <wp:positionV relativeFrom="paragraph">
                  <wp:posOffset>8890</wp:posOffset>
                </wp:positionV>
                <wp:extent cx="731520" cy="640080"/>
                <wp:effectExtent l="0" t="0" r="11430" b="26670"/>
                <wp:wrapNone/>
                <wp:docPr id="987" name="Rectangle 987"/>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8E9D522" w14:textId="77777777" w:rsidR="00944514" w:rsidRDefault="00944514" w:rsidP="00DC34D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056AE" id="Rectangle 987" o:spid="_x0000_s1328" style="position:absolute;margin-left:546.75pt;margin-top:.7pt;width:57.6pt;height:50.4pt;z-index:25280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" fillcolor="#8064a2 [3207]" strokecolor="#5a5a5a [2109]" strokeweight="1pt">
                <v:textbox>
                  <w:txbxContent>
                    <w:p w14:paraId="18E9D522" w14:textId="77777777" w:rsidR="00944514" w:rsidRDefault="00944514" w:rsidP="00DC34DF">
                      <w:pPr>
                        <w:jc w:val="center"/>
                      </w:pPr>
                      <w:r>
                        <w:t>Modem</w:t>
                      </w:r>
                    </w:p>
                  </w:txbxContent>
                </v:textbox>
                <w10:wrap anchorx="page"/>
              </v:rect>
            </w:pict>
          </mc:Fallback>
        </mc:AlternateContent>
      </w:r>
      <w:r w:rsidR="00DC34DF">
        <w:t xml:space="preserve">    </w:t>
      </w:r>
    </w:p>
    <w:p w14:paraId="036C1E9B" w14:textId="77777777" w:rsidR="00DC34DF" w:rsidRDefault="00DC34DF" w:rsidP="00DC34DF"/>
    <w:p w14:paraId="65DED67B" w14:textId="77777777" w:rsidR="00DC34DF" w:rsidRPr="00A4763E" w:rsidRDefault="00DC34DF" w:rsidP="00DC34DF">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807168" behindDoc="0" locked="0" layoutInCell="1" allowOverlap="1" wp14:anchorId="4F5CA7E7" wp14:editId="16F71068">
                <wp:simplePos x="0" y="0"/>
                <wp:positionH relativeFrom="column">
                  <wp:posOffset>6162040</wp:posOffset>
                </wp:positionH>
                <wp:positionV relativeFrom="paragraph">
                  <wp:posOffset>276860</wp:posOffset>
                </wp:positionV>
                <wp:extent cx="0" cy="6949440"/>
                <wp:effectExtent l="0" t="0" r="19050" b="22860"/>
                <wp:wrapNone/>
                <wp:docPr id="988" name="Straight Connector 98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F14B8" id="Straight Connector 988" o:spid="_x0000_s1026" style="position:absolute;flip:x;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2pt,21.8pt" to="485.2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05120" behindDoc="0" locked="0" layoutInCell="1" allowOverlap="1" wp14:anchorId="5A695820" wp14:editId="1F3D14FD">
                <wp:simplePos x="0" y="0"/>
                <wp:positionH relativeFrom="column">
                  <wp:posOffset>714375</wp:posOffset>
                </wp:positionH>
                <wp:positionV relativeFrom="paragraph">
                  <wp:posOffset>8791575</wp:posOffset>
                </wp:positionV>
                <wp:extent cx="1771650" cy="333375"/>
                <wp:effectExtent l="0" t="0" r="0" b="9525"/>
                <wp:wrapNone/>
                <wp:docPr id="989" name="Rounded Rectangle 989"/>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5AC4400" w14:textId="77777777" w:rsidR="00944514" w:rsidRDefault="00944514" w:rsidP="00DC34DF">
                            <w:pPr>
                              <w:jc w:val="center"/>
                              <w:rPr>
                                <w:rFonts w:ascii="Tahoma" w:hAnsi="Tahoma" w:cs="Tahoma"/>
                                <w:sz w:val="20"/>
                              </w:rPr>
                            </w:pPr>
                          </w:p>
                          <w:p w14:paraId="2CB995DC" w14:textId="77777777" w:rsidR="00944514" w:rsidRDefault="00944514" w:rsidP="00DC34DF">
                            <w:pPr>
                              <w:jc w:val="center"/>
                              <w:rPr>
                                <w:rFonts w:ascii="Tahoma" w:hAnsi="Tahoma" w:cs="Tahoma"/>
                                <w:sz w:val="20"/>
                              </w:rPr>
                            </w:pPr>
                          </w:p>
                          <w:p w14:paraId="66B6D4F0" w14:textId="77777777" w:rsidR="00944514" w:rsidRDefault="00944514" w:rsidP="00DC34DF">
                            <w:pPr>
                              <w:jc w:val="center"/>
                              <w:rPr>
                                <w:rFonts w:ascii="Tahoma" w:hAnsi="Tahoma" w:cs="Tahoma"/>
                                <w:sz w:val="20"/>
                              </w:rPr>
                            </w:pPr>
                          </w:p>
                          <w:p w14:paraId="0F13E7FD" w14:textId="77777777" w:rsidR="00944514" w:rsidRDefault="00944514" w:rsidP="00DC34DF">
                            <w:pPr>
                              <w:jc w:val="center"/>
                              <w:rPr>
                                <w:rFonts w:ascii="Tahoma" w:hAnsi="Tahoma" w:cs="Tahoma"/>
                                <w:sz w:val="20"/>
                              </w:rPr>
                            </w:pPr>
                          </w:p>
                          <w:p w14:paraId="09B77E80" w14:textId="77777777" w:rsidR="00944514" w:rsidRPr="003B4DCF" w:rsidRDefault="00944514" w:rsidP="00DC34D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95820" id="Rounded Rectangle 989" o:spid="_x0000_s1329" style="position:absolute;margin-left:56.25pt;margin-top:692.25pt;width:139.5pt;height:26.2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CEuoLS&#10;ggIAAE8FAAAOAAAAAAAAAAAAAAAAAC4CAABkcnMvZTJvRG9jLnhtbFBLAQItABQABgAIAAAAIQBF&#10;Blh63gAAAA0BAAAPAAAAAAAAAAAAAAAAANwEAABkcnMvZG93bnJldi54bWxQSwUGAAAAAAQABADz&#10;AAAA5wUAAAAA&#10;" fillcolor="white [3201]" stroked="f" strokeweight="2pt">
                <v:textbox>
                  <w:txbxContent>
                    <w:p w14:paraId="35AC4400" w14:textId="77777777" w:rsidR="00944514" w:rsidRDefault="00944514" w:rsidP="00DC34DF">
                      <w:pPr>
                        <w:jc w:val="center"/>
                        <w:rPr>
                          <w:rFonts w:ascii="Tahoma" w:hAnsi="Tahoma" w:cs="Tahoma"/>
                          <w:sz w:val="20"/>
                        </w:rPr>
                      </w:pPr>
                    </w:p>
                    <w:p w14:paraId="2CB995DC" w14:textId="77777777" w:rsidR="00944514" w:rsidRDefault="00944514" w:rsidP="00DC34DF">
                      <w:pPr>
                        <w:jc w:val="center"/>
                        <w:rPr>
                          <w:rFonts w:ascii="Tahoma" w:hAnsi="Tahoma" w:cs="Tahoma"/>
                          <w:sz w:val="20"/>
                        </w:rPr>
                      </w:pPr>
                    </w:p>
                    <w:p w14:paraId="66B6D4F0" w14:textId="77777777" w:rsidR="00944514" w:rsidRDefault="00944514" w:rsidP="00DC34DF">
                      <w:pPr>
                        <w:jc w:val="center"/>
                        <w:rPr>
                          <w:rFonts w:ascii="Tahoma" w:hAnsi="Tahoma" w:cs="Tahoma"/>
                          <w:sz w:val="20"/>
                        </w:rPr>
                      </w:pPr>
                    </w:p>
                    <w:p w14:paraId="0F13E7FD" w14:textId="77777777" w:rsidR="00944514" w:rsidRDefault="00944514" w:rsidP="00DC34DF">
                      <w:pPr>
                        <w:jc w:val="center"/>
                        <w:rPr>
                          <w:rFonts w:ascii="Tahoma" w:hAnsi="Tahoma" w:cs="Tahoma"/>
                          <w:sz w:val="20"/>
                        </w:rPr>
                      </w:pPr>
                    </w:p>
                    <w:p w14:paraId="09B77E80" w14:textId="77777777" w:rsidR="00944514" w:rsidRPr="003B4DCF" w:rsidRDefault="00944514" w:rsidP="00DC34DF">
                      <w:pPr>
                        <w:jc w:val="center"/>
                        <w:rPr>
                          <w:rFonts w:ascii="Tahoma" w:hAnsi="Tahoma" w:cs="Tahoma"/>
                          <w:sz w:val="20"/>
                        </w:rPr>
                      </w:pPr>
                    </w:p>
                  </w:txbxContent>
                </v:textbox>
              </v:roundrect>
            </w:pict>
          </mc:Fallback>
        </mc:AlternateContent>
      </w:r>
      <w:r w:rsidRPr="00215EAC">
        <w:rPr>
          <w:rFonts w:ascii="Arial" w:hAnsi="Arial" w:cs="Arial"/>
        </w:rPr>
        <w:t xml:space="preserve">               </w:t>
      </w:r>
    </w:p>
    <w:p w14:paraId="30D71309" w14:textId="3F5B5F62" w:rsidR="00DC34DF" w:rsidRDefault="00DC34DF" w:rsidP="00DC34D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813312" behindDoc="1" locked="0" layoutInCell="1" allowOverlap="1" wp14:anchorId="7C099500" wp14:editId="758FE970">
                <wp:simplePos x="0" y="0"/>
                <wp:positionH relativeFrom="column">
                  <wp:posOffset>5024120</wp:posOffset>
                </wp:positionH>
                <wp:positionV relativeFrom="paragraph">
                  <wp:posOffset>81280</wp:posOffset>
                </wp:positionV>
                <wp:extent cx="0" cy="6949440"/>
                <wp:effectExtent l="0" t="0" r="19050" b="22860"/>
                <wp:wrapNone/>
                <wp:docPr id="990" name="Straight Connector 99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1E924" id="Straight Connector 990" o:spid="_x0000_s1026" style="position:absolute;flip:x;z-index:-2505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6pt,6.4pt" to="395.6pt,5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11264" behindDoc="0" locked="0" layoutInCell="1" allowOverlap="1" wp14:anchorId="753DE69A" wp14:editId="2F670DA4">
                <wp:simplePos x="0" y="0"/>
                <wp:positionH relativeFrom="column">
                  <wp:posOffset>3352800</wp:posOffset>
                </wp:positionH>
                <wp:positionV relativeFrom="paragraph">
                  <wp:posOffset>93980</wp:posOffset>
                </wp:positionV>
                <wp:extent cx="0" cy="6949440"/>
                <wp:effectExtent l="0" t="0" r="19050" b="22860"/>
                <wp:wrapNone/>
                <wp:docPr id="992" name="Straight Connector 992"/>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67760" id="Straight Connector 992" o:spid="_x0000_s1026" style="position:absolute;flip:x;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7.4pt" to="264pt,5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2814336" behindDoc="0" locked="0" layoutInCell="1" allowOverlap="1" wp14:anchorId="28D028B2" wp14:editId="54B5ECDC">
                <wp:simplePos x="0" y="0"/>
                <wp:positionH relativeFrom="column">
                  <wp:posOffset>1724025</wp:posOffset>
                </wp:positionH>
                <wp:positionV relativeFrom="paragraph">
                  <wp:posOffset>69850</wp:posOffset>
                </wp:positionV>
                <wp:extent cx="0" cy="6949440"/>
                <wp:effectExtent l="0" t="0" r="19050" b="22860"/>
                <wp:wrapNone/>
                <wp:docPr id="993" name="Straight Connector 99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85DE5" id="Straight Connector 993" o:spid="_x0000_s1026" style="position:absolute;flip:x;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75pt,5.5pt" to="135.75pt,5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815360" behindDoc="1" locked="0" layoutInCell="1" allowOverlap="1" wp14:anchorId="624C969A" wp14:editId="2F3A7441">
                <wp:simplePos x="0" y="0"/>
                <wp:positionH relativeFrom="column">
                  <wp:posOffset>35560</wp:posOffset>
                </wp:positionH>
                <wp:positionV relativeFrom="paragraph">
                  <wp:posOffset>85090</wp:posOffset>
                </wp:positionV>
                <wp:extent cx="0" cy="6949440"/>
                <wp:effectExtent l="0" t="0" r="19050" b="22860"/>
                <wp:wrapNone/>
                <wp:docPr id="994" name="Straight Connector 99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5842D" id="Straight Connector 994" o:spid="_x0000_s1026" style="position:absolute;flip:x;z-index:-25050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6.7pt" to="2.8pt,5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" strokecolor="#4579b8 [3044]" strokeweight="0"/>
            </w:pict>
          </mc:Fallback>
        </mc:AlternateContent>
      </w:r>
    </w:p>
    <w:p w14:paraId="46021EC1" w14:textId="77777777" w:rsidR="00DC34DF" w:rsidRDefault="00DC34DF" w:rsidP="00DC34DF">
      <w:pPr>
        <w:ind w:left="1440" w:firstLine="720"/>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833792" behindDoc="0" locked="0" layoutInCell="1" allowOverlap="1" wp14:anchorId="708AA113" wp14:editId="11525057">
                <wp:simplePos x="0" y="0"/>
                <wp:positionH relativeFrom="column">
                  <wp:posOffset>2647950</wp:posOffset>
                </wp:positionH>
                <wp:positionV relativeFrom="paragraph">
                  <wp:posOffset>684530</wp:posOffset>
                </wp:positionV>
                <wp:extent cx="828675" cy="0"/>
                <wp:effectExtent l="0" t="76200" r="9525" b="95250"/>
                <wp:wrapNone/>
                <wp:docPr id="995" name="Straight Arrow Connector 995"/>
                <wp:cNvGraphicFramePr/>
                <a:graphic xmlns:a="http://schemas.openxmlformats.org/drawingml/2006/main">
                  <a:graphicData uri="http://schemas.microsoft.com/office/word/2010/wordprocessingShape">
                    <wps:wsp>
                      <wps:cNvCnPr/>
                      <wps:spPr>
                        <a:xfrm>
                          <a:off x="0" y="0"/>
                          <a:ext cx="828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19E9C5E" id="Straight Arrow Connector 995" o:spid="_x0000_s1026" type="#_x0000_t32" style="position:absolute;margin-left:208.5pt;margin-top:53.9pt;width:65.25pt;height:0;z-index:25283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" strokecolor="#4579b8 [3044]">
                <v:stroke endarrow="block"/>
              </v:shape>
            </w:pict>
          </mc:Fallback>
        </mc:AlternateContent>
      </w:r>
      <w:r w:rsidRPr="00215EAC">
        <w:rPr>
          <w:rFonts w:ascii="Arial" w:hAnsi="Arial" w:cs="Arial"/>
          <w:noProof/>
          <w:lang w:val="en-US"/>
        </w:rPr>
        <mc:AlternateContent>
          <mc:Choice Requires="wps">
            <w:drawing>
              <wp:anchor distT="0" distB="0" distL="114300" distR="114300" simplePos="0" relativeHeight="252825600" behindDoc="0" locked="0" layoutInCell="1" allowOverlap="1" wp14:anchorId="1DE0C597" wp14:editId="5308FD3C">
                <wp:simplePos x="0" y="0"/>
                <wp:positionH relativeFrom="column">
                  <wp:posOffset>790575</wp:posOffset>
                </wp:positionH>
                <wp:positionV relativeFrom="paragraph">
                  <wp:posOffset>33655</wp:posOffset>
                </wp:positionV>
                <wp:extent cx="1876425" cy="1293495"/>
                <wp:effectExtent l="0" t="0" r="28575" b="20955"/>
                <wp:wrapNone/>
                <wp:docPr id="997" name="Diamond 997"/>
                <wp:cNvGraphicFramePr/>
                <a:graphic xmlns:a="http://schemas.openxmlformats.org/drawingml/2006/main">
                  <a:graphicData uri="http://schemas.microsoft.com/office/word/2010/wordprocessingShape">
                    <wps:wsp>
                      <wps:cNvSpPr/>
                      <wps:spPr>
                        <a:xfrm>
                          <a:off x="0" y="0"/>
                          <a:ext cx="1876425" cy="129349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B2E2009" w14:textId="77777777" w:rsidR="00944514" w:rsidRPr="00755387" w:rsidRDefault="00944514" w:rsidP="00DC34DF">
                            <w:pPr>
                              <w:jc w:val="center"/>
                              <w:rPr>
                                <w:rFonts w:ascii="Arial" w:hAnsi="Arial" w:cs="Arial"/>
                                <w:sz w:val="20"/>
                              </w:rPr>
                            </w:pPr>
                            <w:r w:rsidRPr="00755387">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0C597" id="Diamond 997" o:spid="_x0000_s1330" type="#_x0000_t4" style="position:absolute;left:0;text-align:left;margin-left:62.25pt;margin-top:2.65pt;width:147.75pt;height:101.85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" fillcolor="white [3201]" strokecolor="#4f81bd [3204]" strokeweight="0">
                <v:textbox>
                  <w:txbxContent>
                    <w:p w14:paraId="4B2E2009" w14:textId="77777777" w:rsidR="00944514" w:rsidRPr="00755387" w:rsidRDefault="00944514" w:rsidP="00DC34DF">
                      <w:pPr>
                        <w:jc w:val="center"/>
                        <w:rPr>
                          <w:rFonts w:ascii="Arial" w:hAnsi="Arial" w:cs="Arial"/>
                          <w:sz w:val="20"/>
                        </w:rPr>
                      </w:pPr>
                      <w:r w:rsidRPr="00755387">
                        <w:rPr>
                          <w:rFonts w:ascii="Arial" w:hAnsi="Arial" w:cs="Arial"/>
                          <w:sz w:val="20"/>
                        </w:rPr>
                        <w:t>If CMD_TYPE_READ</w:t>
                      </w:r>
                    </w:p>
                  </w:txbxContent>
                </v:textbox>
              </v:shape>
            </w:pict>
          </mc:Fallback>
        </mc:AlternateContent>
      </w:r>
    </w:p>
    <w:p w14:paraId="5A62ADD3" w14:textId="77777777" w:rsidR="00DC34DF" w:rsidRDefault="00DC34DF" w:rsidP="00DC34DF">
      <w:pPr>
        <w:ind w:left="1440" w:firstLine="720"/>
        <w:rPr>
          <w:rFonts w:ascii="Arial" w:hAnsi="Arial" w:cs="Arial"/>
          <w:sz w:val="20"/>
        </w:rPr>
      </w:pPr>
    </w:p>
    <w:p w14:paraId="16B35E15" w14:textId="77777777" w:rsidR="00DC34DF" w:rsidRDefault="00DC34DF" w:rsidP="00DC34DF">
      <w:pPr>
        <w:ind w:left="1440" w:firstLine="720"/>
        <w:rPr>
          <w:rFonts w:ascii="Arial" w:hAnsi="Arial" w:cs="Arial"/>
          <w:sz w:val="20"/>
        </w:rPr>
      </w:pPr>
      <w:r w:rsidRPr="00533EF9">
        <w:rPr>
          <w:rFonts w:ascii="Arial" w:hAnsi="Arial" w:cs="Arial"/>
          <w:noProof/>
          <w:sz w:val="20"/>
          <w:lang w:val="en-US"/>
        </w:rPr>
        <mc:AlternateContent>
          <mc:Choice Requires="wps">
            <w:drawing>
              <wp:anchor distT="0" distB="0" distL="114300" distR="114300" simplePos="0" relativeHeight="252831744" behindDoc="0" locked="0" layoutInCell="1" allowOverlap="1" wp14:anchorId="1AE7B64C" wp14:editId="519D540A">
                <wp:simplePos x="0" y="0"/>
                <wp:positionH relativeFrom="column">
                  <wp:posOffset>3476625</wp:posOffset>
                </wp:positionH>
                <wp:positionV relativeFrom="paragraph">
                  <wp:posOffset>5080</wp:posOffset>
                </wp:positionV>
                <wp:extent cx="1457325" cy="800100"/>
                <wp:effectExtent l="0" t="0" r="28575" b="19050"/>
                <wp:wrapNone/>
                <wp:docPr id="998" name="Rectangle 998"/>
                <wp:cNvGraphicFramePr/>
                <a:graphic xmlns:a="http://schemas.openxmlformats.org/drawingml/2006/main">
                  <a:graphicData uri="http://schemas.microsoft.com/office/word/2010/wordprocessingShape">
                    <wps:wsp>
                      <wps:cNvSpPr/>
                      <wps:spPr>
                        <a:xfrm>
                          <a:off x="0" y="0"/>
                          <a:ext cx="1457325" cy="80010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01FB6FD2" w14:textId="77777777" w:rsidR="00944514" w:rsidRPr="00755387" w:rsidRDefault="00944514" w:rsidP="00DC34DF">
                            <w:pPr>
                              <w:jc w:val="center"/>
                              <w:rPr>
                                <w:rFonts w:ascii="Arial" w:hAnsi="Arial" w:cs="Arial"/>
                                <w:sz w:val="20"/>
                              </w:rPr>
                            </w:pPr>
                            <w:r>
                              <w:rPr>
                                <w:rFonts w:ascii="Arial" w:hAnsi="Arial" w:cs="Arial"/>
                                <w:sz w:val="20"/>
                              </w:rPr>
                              <w:t xml:space="preserve">Get the current configured values of all the parameters for each </w:t>
                            </w:r>
                            <w:r>
                              <w:t>option_id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B64C" id="Rectangle 998" o:spid="_x0000_s1331" style="position:absolute;left:0;text-align:left;margin-left:273.75pt;margin-top:.4pt;width:114.75pt;height:63p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" fillcolor="white [3201]" strokecolor="#4f81bd [3204]" strokeweight="0">
                <v:textbox>
                  <w:txbxContent>
                    <w:p w14:paraId="01FB6FD2" w14:textId="77777777" w:rsidR="00944514" w:rsidRPr="00755387" w:rsidRDefault="00944514" w:rsidP="00DC34DF">
                      <w:pPr>
                        <w:jc w:val="center"/>
                        <w:rPr>
                          <w:rFonts w:ascii="Arial" w:hAnsi="Arial" w:cs="Arial"/>
                          <w:sz w:val="20"/>
                        </w:rPr>
                      </w:pPr>
                      <w:r>
                        <w:rPr>
                          <w:rFonts w:ascii="Arial" w:hAnsi="Arial" w:cs="Arial"/>
                          <w:sz w:val="20"/>
                        </w:rPr>
                        <w:t xml:space="preserve">Get the current configured values of all the parameters for each </w:t>
                      </w:r>
                      <w:r>
                        <w:t>option_id</w:t>
                      </w:r>
                    </w:p>
                  </w:txbxContent>
                </v:textbox>
              </v:rect>
            </w:pict>
          </mc:Fallback>
        </mc:AlternateContent>
      </w:r>
    </w:p>
    <w:p w14:paraId="7A2D0AB7" w14:textId="77777777" w:rsidR="00DC34DF" w:rsidRDefault="00DC34DF" w:rsidP="00DC34DF">
      <w:pPr>
        <w:ind w:left="1440" w:firstLine="720"/>
        <w:rPr>
          <w:rFonts w:ascii="Arial" w:hAnsi="Arial" w:cs="Arial"/>
          <w:sz w:val="20"/>
        </w:rPr>
      </w:pPr>
    </w:p>
    <w:p w14:paraId="2D010C70" w14:textId="77777777" w:rsidR="00DC34DF" w:rsidRDefault="00DC34DF" w:rsidP="00DC34DF">
      <w:pPr>
        <w:ind w:left="1440" w:firstLine="720"/>
        <w:rPr>
          <w:rFonts w:ascii="Arial" w:hAnsi="Arial" w:cs="Arial"/>
          <w:sz w:val="20"/>
        </w:rPr>
      </w:pPr>
    </w:p>
    <w:p w14:paraId="1C46E534" w14:textId="77777777" w:rsidR="00DC34DF" w:rsidRDefault="00DC34DF" w:rsidP="00DC34DF">
      <w:pPr>
        <w:ind w:left="1440" w:firstLine="720"/>
        <w:rPr>
          <w:rFonts w:ascii="Arial" w:hAnsi="Arial" w:cs="Arial"/>
          <w:sz w:val="20"/>
        </w:rPr>
      </w:pPr>
    </w:p>
    <w:p w14:paraId="66D3BE6D" w14:textId="77777777" w:rsidR="00DC34DF" w:rsidRDefault="00DC34DF" w:rsidP="00DC34DF">
      <w:pPr>
        <w:ind w:left="1440" w:firstLine="720"/>
        <w:rPr>
          <w:rFonts w:ascii="Arial" w:hAnsi="Arial" w:cs="Arial"/>
          <w:sz w:val="20"/>
        </w:rPr>
      </w:pPr>
      <w:r w:rsidRPr="00477A5E">
        <w:rPr>
          <w:noProof/>
          <w:lang w:val="en-US"/>
        </w:rPr>
        <mc:AlternateContent>
          <mc:Choice Requires="wps">
            <w:drawing>
              <wp:anchor distT="0" distB="0" distL="114300" distR="114300" simplePos="0" relativeHeight="252766208" behindDoc="1" locked="0" layoutInCell="1" allowOverlap="1" wp14:anchorId="05AB0EF2" wp14:editId="0E691ACE">
                <wp:simplePos x="0" y="0"/>
                <wp:positionH relativeFrom="margin">
                  <wp:posOffset>57150</wp:posOffset>
                </wp:positionH>
                <wp:positionV relativeFrom="paragraph">
                  <wp:posOffset>11430</wp:posOffset>
                </wp:positionV>
                <wp:extent cx="1533525" cy="1362075"/>
                <wp:effectExtent l="0" t="0" r="9525" b="9525"/>
                <wp:wrapNone/>
                <wp:docPr id="999" name="Rounded Rectangle 999"/>
                <wp:cNvGraphicFramePr/>
                <a:graphic xmlns:a="http://schemas.openxmlformats.org/drawingml/2006/main">
                  <a:graphicData uri="http://schemas.microsoft.com/office/word/2010/wordprocessingShape">
                    <wps:wsp>
                      <wps:cNvSpPr/>
                      <wps:spPr>
                        <a:xfrm>
                          <a:off x="0" y="0"/>
                          <a:ext cx="1533525" cy="13620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4BB588" w14:textId="77777777" w:rsidR="00944514" w:rsidRPr="00B6176C" w:rsidRDefault="00944514" w:rsidP="00DC34DF">
                            <w:r>
                              <w:t>Sends the current configured values of all parameters for each option_id as an intermediate response</w:t>
                            </w:r>
                          </w:p>
                          <w:p w14:paraId="217FD7AF" w14:textId="77777777" w:rsidR="00944514" w:rsidRPr="00B6176C" w:rsidRDefault="00944514" w:rsidP="00DC34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B0EF2" id="Rounded Rectangle 999" o:spid="_x0000_s1332" style="position:absolute;left:0;text-align:left;margin-left:4.5pt;margin-top:.9pt;width:120.75pt;height:107.25pt;z-index:-25055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" fillcolor="white [3201]" stroked="f" strokeweight="2pt">
                <v:textbox>
                  <w:txbxContent>
                    <w:p w14:paraId="064BB588" w14:textId="77777777" w:rsidR="00944514" w:rsidRPr="00B6176C" w:rsidRDefault="00944514" w:rsidP="00DC34DF">
                      <w:r>
                        <w:t>Sends the current configured values of all parameters for each option_id as an intermediate response</w:t>
                      </w:r>
                    </w:p>
                    <w:p w14:paraId="217FD7AF" w14:textId="77777777" w:rsidR="00944514" w:rsidRPr="00B6176C" w:rsidRDefault="00944514" w:rsidP="00DC34DF"/>
                  </w:txbxContent>
                </v:textbox>
                <w10:wrap anchorx="margin"/>
              </v:roundrect>
            </w:pict>
          </mc:Fallback>
        </mc:AlternateContent>
      </w:r>
    </w:p>
    <w:p w14:paraId="643D40D3" w14:textId="78385114" w:rsidR="00DC34DF" w:rsidRDefault="00093D0E" w:rsidP="00DC34DF">
      <w:pPr>
        <w:ind w:left="1440" w:firstLine="720"/>
        <w:rPr>
          <w:rFonts w:ascii="Arial" w:hAnsi="Arial" w:cs="Arial"/>
          <w:sz w:val="20"/>
        </w:rPr>
      </w:pPr>
      <w:r>
        <w:rPr>
          <w:rFonts w:asciiTheme="minorHAnsi" w:hAnsiTheme="minorHAnsi" w:cs="Arial"/>
          <w:noProof/>
          <w:lang w:val="en-US"/>
        </w:rPr>
        <mc:AlternateContent>
          <mc:Choice Requires="wps">
            <w:drawing>
              <wp:anchor distT="0" distB="0" distL="114300" distR="114300" simplePos="0" relativeHeight="252926976" behindDoc="0" locked="0" layoutInCell="1" allowOverlap="1" wp14:anchorId="238B6307" wp14:editId="74743ABD">
                <wp:simplePos x="0" y="0"/>
                <wp:positionH relativeFrom="column">
                  <wp:posOffset>4238625</wp:posOffset>
                </wp:positionH>
                <wp:positionV relativeFrom="paragraph">
                  <wp:posOffset>65405</wp:posOffset>
                </wp:positionV>
                <wp:extent cx="0" cy="304800"/>
                <wp:effectExtent l="0" t="0" r="19050" b="19050"/>
                <wp:wrapNone/>
                <wp:docPr id="446" name="Straight Connector 446"/>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194456" id="Straight Connector 446" o:spid="_x0000_s1026" style="position:absolute;z-index:25292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75pt,5.15pt" to="333.7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" strokecolor="#4579b8 [3044]"/>
            </w:pict>
          </mc:Fallback>
        </mc:AlternateContent>
      </w:r>
      <w:r w:rsidR="00DC34DF">
        <w:rPr>
          <w:rFonts w:asciiTheme="minorHAnsi" w:hAnsiTheme="minorHAnsi" w:cs="Arial"/>
          <w:noProof/>
          <w:lang w:val="en-US"/>
        </w:rPr>
        <mc:AlternateContent>
          <mc:Choice Requires="wps">
            <w:drawing>
              <wp:anchor distT="0" distB="0" distL="114300" distR="114300" simplePos="0" relativeHeight="252834816" behindDoc="0" locked="0" layoutInCell="1" allowOverlap="1" wp14:anchorId="71360FD9" wp14:editId="420AEED1">
                <wp:simplePos x="0" y="0"/>
                <wp:positionH relativeFrom="margin">
                  <wp:posOffset>38100</wp:posOffset>
                </wp:positionH>
                <wp:positionV relativeFrom="paragraph">
                  <wp:posOffset>494665</wp:posOffset>
                </wp:positionV>
                <wp:extent cx="1695450" cy="0"/>
                <wp:effectExtent l="38100" t="76200" r="0" b="95250"/>
                <wp:wrapNone/>
                <wp:docPr id="1003" name="Straight Arrow Connector 1003"/>
                <wp:cNvGraphicFramePr/>
                <a:graphic xmlns:a="http://schemas.openxmlformats.org/drawingml/2006/main">
                  <a:graphicData uri="http://schemas.microsoft.com/office/word/2010/wordprocessingShape">
                    <wps:wsp>
                      <wps:cNvCnPr/>
                      <wps:spPr>
                        <a:xfrm flipH="1">
                          <a:off x="0" y="0"/>
                          <a:ext cx="1695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442D7BE" id="Straight Arrow Connector 1003" o:spid="_x0000_s1026" type="#_x0000_t32" style="position:absolute;margin-left:3pt;margin-top:38.95pt;width:133.5pt;height:0;flip:x;z-index:252834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" strokecolor="#4579b8 [3044]">
                <v:stroke endarrow="block"/>
                <w10:wrap anchorx="margin"/>
              </v:shape>
            </w:pict>
          </mc:Fallback>
        </mc:AlternateContent>
      </w:r>
    </w:p>
    <w:p w14:paraId="1CECC7B4" w14:textId="77777777" w:rsidR="00DC34DF" w:rsidRDefault="00DC34DF" w:rsidP="00DC34DF">
      <w:pPr>
        <w:rPr>
          <w:rFonts w:ascii="Arial" w:hAnsi="Arial" w:cs="Arial"/>
          <w:sz w:val="20"/>
        </w:rPr>
      </w:pPr>
    </w:p>
    <w:p w14:paraId="42B61131" w14:textId="77777777" w:rsidR="00DC34DF" w:rsidRDefault="00DC34DF" w:rsidP="00DC34DF">
      <w:pPr>
        <w:rPr>
          <w:rFonts w:ascii="Arial" w:hAnsi="Arial" w:cs="Arial"/>
          <w:sz w:val="20"/>
        </w:rPr>
      </w:pPr>
      <w:r w:rsidRPr="00533EF9">
        <w:rPr>
          <w:rFonts w:ascii="Arial" w:hAnsi="Arial" w:cs="Arial"/>
          <w:noProof/>
          <w:sz w:val="20"/>
          <w:lang w:val="en-US"/>
        </w:rPr>
        <mc:AlternateContent>
          <mc:Choice Requires="wps">
            <w:drawing>
              <wp:anchor distT="0" distB="0" distL="114300" distR="114300" simplePos="0" relativeHeight="252832768" behindDoc="0" locked="0" layoutInCell="1" allowOverlap="1" wp14:anchorId="3878B2D9" wp14:editId="2DAF7456">
                <wp:simplePos x="0" y="0"/>
                <wp:positionH relativeFrom="column">
                  <wp:posOffset>1723390</wp:posOffset>
                </wp:positionH>
                <wp:positionV relativeFrom="paragraph">
                  <wp:posOffset>89535</wp:posOffset>
                </wp:positionV>
                <wp:extent cx="2524125" cy="0"/>
                <wp:effectExtent l="38100" t="76200" r="0" b="95250"/>
                <wp:wrapNone/>
                <wp:docPr id="1016" name="Straight Arrow Connector 1016"/>
                <wp:cNvGraphicFramePr/>
                <a:graphic xmlns:a="http://schemas.openxmlformats.org/drawingml/2006/main">
                  <a:graphicData uri="http://schemas.microsoft.com/office/word/2010/wordprocessingShape">
                    <wps:wsp>
                      <wps:cNvCnPr/>
                      <wps:spPr>
                        <a:xfrm flipH="1">
                          <a:off x="0" y="0"/>
                          <a:ext cx="2524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320B68" id="Straight Arrow Connector 1016" o:spid="_x0000_s1026" type="#_x0000_t32" style="position:absolute;margin-left:135.7pt;margin-top:7.05pt;width:198.75pt;height:0;flip:x;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" strokecolor="#4579b8 [3044]">
                <v:stroke endarrow="block"/>
              </v:shape>
            </w:pict>
          </mc:Fallback>
        </mc:AlternateContent>
      </w:r>
    </w:p>
    <w:p w14:paraId="5DBE659B" w14:textId="77777777" w:rsidR="00DC34DF" w:rsidRDefault="00DC34DF" w:rsidP="00DC34DF">
      <w:pPr>
        <w:rPr>
          <w:rFonts w:ascii="Arial" w:hAnsi="Arial" w:cs="Arial"/>
          <w:sz w:val="20"/>
        </w:rPr>
      </w:pPr>
    </w:p>
    <w:p w14:paraId="6C4CDF38" w14:textId="77777777" w:rsidR="00DC34DF" w:rsidRDefault="00DC34DF" w:rsidP="00DC34DF">
      <w:pPr>
        <w:ind w:left="1440" w:firstLine="720"/>
        <w:rPr>
          <w:rFonts w:ascii="Arial" w:hAnsi="Arial" w:cs="Arial"/>
          <w:sz w:val="20"/>
        </w:rPr>
      </w:pPr>
    </w:p>
    <w:p w14:paraId="5C1C6778" w14:textId="77777777" w:rsidR="00DC34DF" w:rsidRDefault="00DC34DF" w:rsidP="00DC34DF">
      <w:pPr>
        <w:ind w:left="1440" w:firstLine="720"/>
        <w:rPr>
          <w:rFonts w:ascii="Arial" w:hAnsi="Arial" w:cs="Arial"/>
          <w:sz w:val="20"/>
        </w:rPr>
      </w:pPr>
    </w:p>
    <w:p w14:paraId="48BA57CF" w14:textId="77777777" w:rsidR="00DC34DF" w:rsidRDefault="00DC34DF" w:rsidP="00DC34DF">
      <w:pPr>
        <w:ind w:left="1440" w:firstLine="720"/>
        <w:rPr>
          <w:rFonts w:ascii="Arial" w:hAnsi="Arial" w:cs="Arial"/>
          <w:sz w:val="20"/>
        </w:rPr>
      </w:pPr>
    </w:p>
    <w:p w14:paraId="2FC78BA6" w14:textId="77777777" w:rsidR="00DC34DF" w:rsidRPr="001F62D3" w:rsidRDefault="00DC34DF" w:rsidP="00DC34DF">
      <w:pPr>
        <w:rPr>
          <w:rFonts w:ascii="Arial" w:hAnsi="Arial" w:cs="Arial"/>
          <w:sz w:val="20"/>
        </w:rPr>
      </w:pPr>
      <w:r w:rsidRPr="00477A5E">
        <w:rPr>
          <w:noProof/>
          <w:lang w:val="en-US"/>
        </w:rPr>
        <mc:AlternateContent>
          <mc:Choice Requires="wps">
            <w:drawing>
              <wp:anchor distT="0" distB="0" distL="114300" distR="114300" simplePos="0" relativeHeight="252836864" behindDoc="1" locked="0" layoutInCell="1" allowOverlap="1" wp14:anchorId="77EB92D5" wp14:editId="236CF2A9">
                <wp:simplePos x="0" y="0"/>
                <wp:positionH relativeFrom="margin">
                  <wp:posOffset>190500</wp:posOffset>
                </wp:positionH>
                <wp:positionV relativeFrom="paragraph">
                  <wp:posOffset>123190</wp:posOffset>
                </wp:positionV>
                <wp:extent cx="1190625" cy="561975"/>
                <wp:effectExtent l="0" t="0" r="9525" b="9525"/>
                <wp:wrapNone/>
                <wp:docPr id="1017" name="Rounded Rectangle 1017"/>
                <wp:cNvGraphicFramePr/>
                <a:graphic xmlns:a="http://schemas.openxmlformats.org/drawingml/2006/main">
                  <a:graphicData uri="http://schemas.microsoft.com/office/word/2010/wordprocessingShape">
                    <wps:wsp>
                      <wps:cNvSpPr/>
                      <wps:spPr>
                        <a:xfrm>
                          <a:off x="0" y="0"/>
                          <a:ext cx="11906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85342B2" w14:textId="77777777" w:rsidR="00944514" w:rsidRPr="00B6176C" w:rsidRDefault="00944514" w:rsidP="00DC34DF">
                            <w:r>
                              <w:t>Sends OK as Final response</w:t>
                            </w:r>
                          </w:p>
                          <w:p w14:paraId="0D327DE2" w14:textId="77777777" w:rsidR="00944514" w:rsidRPr="00B6176C" w:rsidRDefault="00944514" w:rsidP="00DC34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B92D5" id="Rounded Rectangle 1017" o:spid="_x0000_s1333" style="position:absolute;margin-left:15pt;margin-top:9.7pt;width:93.75pt;height:44.25pt;z-index:-25047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" fillcolor="white [3201]" stroked="f" strokeweight="2pt">
                <v:textbox>
                  <w:txbxContent>
                    <w:p w14:paraId="585342B2" w14:textId="77777777" w:rsidR="00944514" w:rsidRPr="00B6176C" w:rsidRDefault="00944514" w:rsidP="00DC34DF">
                      <w:r>
                        <w:t>Sends OK as Final response</w:t>
                      </w:r>
                    </w:p>
                    <w:p w14:paraId="0D327DE2" w14:textId="77777777" w:rsidR="00944514" w:rsidRPr="00B6176C" w:rsidRDefault="00944514" w:rsidP="00DC34DF"/>
                  </w:txbxContent>
                </v:textbox>
                <w10:wrap anchorx="margin"/>
              </v:roundrect>
            </w:pict>
          </mc:Fallback>
        </mc:AlternateContent>
      </w:r>
    </w:p>
    <w:p w14:paraId="154524EA" w14:textId="77777777" w:rsidR="00DC34DF" w:rsidRDefault="00DC34DF" w:rsidP="00DC34DF"/>
    <w:p w14:paraId="18A5F509" w14:textId="77777777" w:rsidR="00DC34DF" w:rsidRDefault="00DC34DF" w:rsidP="00DC34DF">
      <w:pPr>
        <w:rPr>
          <w:rFonts w:ascii="Arial" w:hAnsi="Arial" w:cs="Arial"/>
          <w:sz w:val="20"/>
        </w:rPr>
      </w:pPr>
      <w:r w:rsidRPr="00C432CB">
        <w:rPr>
          <w:rFonts w:asciiTheme="minorHAnsi" w:hAnsiTheme="minorHAnsi" w:cs="Arial"/>
          <w:noProof/>
          <w:lang w:val="en-US"/>
        </w:rPr>
        <mc:AlternateContent>
          <mc:Choice Requires="wps">
            <w:drawing>
              <wp:anchor distT="0" distB="0" distL="114300" distR="114300" simplePos="0" relativeHeight="252767232" behindDoc="0" locked="0" layoutInCell="1" allowOverlap="1" wp14:anchorId="25A60BD9" wp14:editId="6E213E20">
                <wp:simplePos x="0" y="0"/>
                <wp:positionH relativeFrom="margin">
                  <wp:posOffset>1609725</wp:posOffset>
                </wp:positionH>
                <wp:positionV relativeFrom="paragraph">
                  <wp:posOffset>120650</wp:posOffset>
                </wp:positionV>
                <wp:extent cx="457200" cy="314325"/>
                <wp:effectExtent l="0" t="0" r="0" b="9525"/>
                <wp:wrapNone/>
                <wp:docPr id="1018" name="Rounded Rectangle 1018"/>
                <wp:cNvGraphicFramePr/>
                <a:graphic xmlns:a="http://schemas.openxmlformats.org/drawingml/2006/main">
                  <a:graphicData uri="http://schemas.microsoft.com/office/word/2010/wordprocessingShape">
                    <wps:wsp>
                      <wps:cNvSpPr/>
                      <wps:spPr>
                        <a:xfrm>
                          <a:off x="0" y="0"/>
                          <a:ext cx="4572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F934FC" w14:textId="77777777" w:rsidR="00944514" w:rsidRPr="00B6176C" w:rsidRDefault="00944514" w:rsidP="00DC34D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A60BD9" id="Rounded Rectangle 1018" o:spid="_x0000_s1334" style="position:absolute;margin-left:126.75pt;margin-top:9.5pt;width:36pt;height:24.75pt;z-index:25276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" fillcolor="white [3201]" stroked="f" strokeweight="2pt">
                <v:textbox>
                  <w:txbxContent>
                    <w:p w14:paraId="4CF934FC" w14:textId="77777777" w:rsidR="00944514" w:rsidRPr="00B6176C" w:rsidRDefault="00944514" w:rsidP="00DC34DF">
                      <w:pPr>
                        <w:jc w:val="center"/>
                      </w:pPr>
                      <w:r>
                        <w:t>No</w:t>
                      </w:r>
                    </w:p>
                  </w:txbxContent>
                </v:textbox>
                <w10:wrap anchorx="margin"/>
              </v:roundrect>
            </w:pict>
          </mc:Fallback>
        </mc:AlternateContent>
      </w:r>
      <w:r>
        <w:rPr>
          <w:rFonts w:asciiTheme="minorHAnsi" w:hAnsiTheme="minorHAnsi" w:cs="Arial"/>
          <w:noProof/>
          <w:lang w:val="en-US"/>
        </w:rPr>
        <mc:AlternateContent>
          <mc:Choice Requires="wps">
            <w:drawing>
              <wp:anchor distT="0" distB="0" distL="114300" distR="114300" simplePos="0" relativeHeight="252835840" behindDoc="0" locked="0" layoutInCell="1" allowOverlap="1" wp14:anchorId="0C59379B" wp14:editId="55B6F107">
                <wp:simplePos x="0" y="0"/>
                <wp:positionH relativeFrom="margin">
                  <wp:posOffset>28575</wp:posOffset>
                </wp:positionH>
                <wp:positionV relativeFrom="paragraph">
                  <wp:posOffset>86360</wp:posOffset>
                </wp:positionV>
                <wp:extent cx="1695450" cy="0"/>
                <wp:effectExtent l="38100" t="76200" r="0" b="95250"/>
                <wp:wrapNone/>
                <wp:docPr id="1019" name="Straight Arrow Connector 1019"/>
                <wp:cNvGraphicFramePr/>
                <a:graphic xmlns:a="http://schemas.openxmlformats.org/drawingml/2006/main">
                  <a:graphicData uri="http://schemas.microsoft.com/office/word/2010/wordprocessingShape">
                    <wps:wsp>
                      <wps:cNvCnPr/>
                      <wps:spPr>
                        <a:xfrm flipH="1">
                          <a:off x="0" y="0"/>
                          <a:ext cx="1695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F00460E" id="Straight Arrow Connector 1019" o:spid="_x0000_s1026" type="#_x0000_t32" style="position:absolute;margin-left:2.25pt;margin-top:6.8pt;width:133.5pt;height:0;flip:x;z-index:252835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" strokecolor="#4579b8 [3044]">
                <v:stroke endarrow="block"/>
                <w10:wrap anchorx="margin"/>
              </v:shape>
            </w:pict>
          </mc:Fallback>
        </mc:AlternateContent>
      </w:r>
    </w:p>
    <w:p w14:paraId="31B60D72" w14:textId="77777777" w:rsidR="00DC34DF" w:rsidRDefault="00DC34DF" w:rsidP="00DC34DF">
      <w:pPr>
        <w:rPr>
          <w:rFonts w:ascii="Arial" w:hAnsi="Arial" w:cs="Arial"/>
          <w:sz w:val="20"/>
        </w:rPr>
      </w:pPr>
    </w:p>
    <w:p w14:paraId="302EAA94" w14:textId="77777777" w:rsidR="00DC34DF" w:rsidRDefault="00DC34DF" w:rsidP="00DC34DF">
      <w:pPr>
        <w:rPr>
          <w:rFonts w:ascii="Arial" w:hAnsi="Arial" w:cs="Arial"/>
          <w:sz w:val="20"/>
        </w:rPr>
      </w:pPr>
      <w:r>
        <w:rPr>
          <w:noProof/>
          <w:lang w:val="en-US"/>
        </w:rPr>
        <mc:AlternateContent>
          <mc:Choice Requires="wps">
            <w:drawing>
              <wp:anchor distT="0" distB="0" distL="114300" distR="114300" simplePos="0" relativeHeight="252818432" behindDoc="0" locked="0" layoutInCell="1" allowOverlap="1" wp14:anchorId="66496A77" wp14:editId="298637AA">
                <wp:simplePos x="0" y="0"/>
                <wp:positionH relativeFrom="margin">
                  <wp:posOffset>38100</wp:posOffset>
                </wp:positionH>
                <wp:positionV relativeFrom="paragraph">
                  <wp:posOffset>720090</wp:posOffset>
                </wp:positionV>
                <wp:extent cx="752475" cy="0"/>
                <wp:effectExtent l="38100" t="76200" r="0" b="95250"/>
                <wp:wrapNone/>
                <wp:docPr id="1020" name="Straight Arrow Connector 1020"/>
                <wp:cNvGraphicFramePr/>
                <a:graphic xmlns:a="http://schemas.openxmlformats.org/drawingml/2006/main">
                  <a:graphicData uri="http://schemas.microsoft.com/office/word/2010/wordprocessingShape">
                    <wps:wsp>
                      <wps:cNvCnPr/>
                      <wps:spPr>
                        <a:xfrm flipH="1">
                          <a:off x="0" y="0"/>
                          <a:ext cx="752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F33A2" id="Straight Arrow Connector 1020" o:spid="_x0000_s1026" type="#_x0000_t32" style="position:absolute;margin-left:3pt;margin-top:56.7pt;width:59.25pt;height:0;flip:x;z-index:2528184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" strokecolor="#4579b8 [3044]">
                <v:stroke endarrow="block"/>
                <w10:wrap anchorx="margin"/>
              </v:shape>
            </w:pict>
          </mc:Fallback>
        </mc:AlternateContent>
      </w:r>
      <w:r w:rsidRPr="00C432CB">
        <w:rPr>
          <w:rFonts w:asciiTheme="minorHAnsi" w:hAnsiTheme="minorHAnsi" w:cs="Arial"/>
          <w:noProof/>
          <w:lang w:val="en-US"/>
        </w:rPr>
        <mc:AlternateContent>
          <mc:Choice Requires="wps">
            <w:drawing>
              <wp:anchor distT="0" distB="0" distL="114300" distR="114300" simplePos="0" relativeHeight="252769280" behindDoc="0" locked="0" layoutInCell="1" allowOverlap="1" wp14:anchorId="1D1245D5" wp14:editId="610DC462">
                <wp:simplePos x="0" y="0"/>
                <wp:positionH relativeFrom="column">
                  <wp:posOffset>266700</wp:posOffset>
                </wp:positionH>
                <wp:positionV relativeFrom="paragraph">
                  <wp:posOffset>453390</wp:posOffset>
                </wp:positionV>
                <wp:extent cx="428625" cy="314325"/>
                <wp:effectExtent l="0" t="0" r="9525" b="9525"/>
                <wp:wrapNone/>
                <wp:docPr id="1021" name="Rounded Rectangle 1021"/>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E5AD1A" w14:textId="77777777" w:rsidR="00944514" w:rsidRPr="00B6176C" w:rsidRDefault="00944514" w:rsidP="00DC34D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245D5" id="Rounded Rectangle 1021" o:spid="_x0000_s1335" style="position:absolute;margin-left:21pt;margin-top:35.7pt;width:33.75pt;height:24.7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" fillcolor="white [3201]" stroked="f" strokeweight="2pt">
                <v:textbox>
                  <w:txbxContent>
                    <w:p w14:paraId="38E5AD1A" w14:textId="77777777" w:rsidR="00944514" w:rsidRPr="00B6176C" w:rsidRDefault="00944514" w:rsidP="00DC34DF">
                      <w:pPr>
                        <w:jc w:val="center"/>
                      </w:pPr>
                      <w:r>
                        <w:t>No</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816384" behindDoc="0" locked="0" layoutInCell="1" allowOverlap="1" wp14:anchorId="6833D2CB" wp14:editId="272AA4DE">
                <wp:simplePos x="0" y="0"/>
                <wp:positionH relativeFrom="column">
                  <wp:posOffset>790575</wp:posOffset>
                </wp:positionH>
                <wp:positionV relativeFrom="paragraph">
                  <wp:posOffset>83820</wp:posOffset>
                </wp:positionV>
                <wp:extent cx="1876425" cy="1293495"/>
                <wp:effectExtent l="0" t="0" r="28575" b="20955"/>
                <wp:wrapNone/>
                <wp:docPr id="1022" name="Diamond 1022"/>
                <wp:cNvGraphicFramePr/>
                <a:graphic xmlns:a="http://schemas.openxmlformats.org/drawingml/2006/main">
                  <a:graphicData uri="http://schemas.microsoft.com/office/word/2010/wordprocessingShape">
                    <wps:wsp>
                      <wps:cNvSpPr/>
                      <wps:spPr>
                        <a:xfrm>
                          <a:off x="0" y="0"/>
                          <a:ext cx="1876425" cy="129349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9591F70" w14:textId="77777777" w:rsidR="00944514" w:rsidRPr="00755387" w:rsidRDefault="00944514" w:rsidP="00DC34DF">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3D2CB" id="Diamond 1022" o:spid="_x0000_s1336" type="#_x0000_t4" style="position:absolute;margin-left:62.25pt;margin-top:6.6pt;width:147.75pt;height:101.85pt;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" fillcolor="white [3201]" strokecolor="#4f81bd [3204]" strokeweight="0">
                <v:textbox>
                  <w:txbxContent>
                    <w:p w14:paraId="39591F70" w14:textId="77777777" w:rsidR="00944514" w:rsidRPr="00755387" w:rsidRDefault="00944514" w:rsidP="00DC34DF">
                      <w:pPr>
                        <w:jc w:val="center"/>
                        <w:rPr>
                          <w:rFonts w:ascii="Arial" w:hAnsi="Arial" w:cs="Arial"/>
                          <w:sz w:val="20"/>
                        </w:rPr>
                      </w:pPr>
                      <w:r>
                        <w:rPr>
                          <w:rFonts w:ascii="Arial" w:hAnsi="Arial" w:cs="Arial"/>
                          <w:sz w:val="20"/>
                        </w:rPr>
                        <w:t>If CMD_TYPE_PARA</w:t>
                      </w:r>
                    </w:p>
                  </w:txbxContent>
                </v:textbox>
              </v:shape>
            </w:pict>
          </mc:Fallback>
        </mc:AlternateContent>
      </w:r>
      <w:r w:rsidRPr="00C432CB">
        <w:rPr>
          <w:rFonts w:asciiTheme="minorHAnsi" w:hAnsiTheme="minorHAnsi" w:cs="Arial"/>
          <w:noProof/>
          <w:lang w:val="en-US"/>
        </w:rPr>
        <mc:AlternateContent>
          <mc:Choice Requires="wps">
            <w:drawing>
              <wp:anchor distT="0" distB="0" distL="114300" distR="114300" simplePos="0" relativeHeight="252770304" behindDoc="1" locked="0" layoutInCell="1" allowOverlap="1" wp14:anchorId="2A039A70" wp14:editId="67488098">
                <wp:simplePos x="0" y="0"/>
                <wp:positionH relativeFrom="margin">
                  <wp:posOffset>0</wp:posOffset>
                </wp:positionH>
                <wp:positionV relativeFrom="paragraph">
                  <wp:posOffset>701040</wp:posOffset>
                </wp:positionV>
                <wp:extent cx="1171575" cy="790575"/>
                <wp:effectExtent l="0" t="0" r="9525" b="9525"/>
                <wp:wrapNone/>
                <wp:docPr id="1023" name="Rounded Rectangle 1023"/>
                <wp:cNvGraphicFramePr/>
                <a:graphic xmlns:a="http://schemas.openxmlformats.org/drawingml/2006/main">
                  <a:graphicData uri="http://schemas.microsoft.com/office/word/2010/wordprocessingShape">
                    <wps:wsp>
                      <wps:cNvSpPr/>
                      <wps:spPr>
                        <a:xfrm>
                          <a:off x="0" y="0"/>
                          <a:ext cx="1171575" cy="790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6002A1" w14:textId="77777777" w:rsidR="00944514" w:rsidRPr="00B6176C" w:rsidRDefault="00944514" w:rsidP="00DC34DF">
                            <w:r>
                              <w:t>Sends ERROR as final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39A70" id="Rounded Rectangle 1023" o:spid="_x0000_s1337" style="position:absolute;margin-left:0;margin-top:55.2pt;width:92.25pt;height:62.25pt;z-index:-25054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" fillcolor="white [3201]" stroked="f" strokeweight="2pt">
                <v:textbox>
                  <w:txbxContent>
                    <w:p w14:paraId="4E6002A1" w14:textId="77777777" w:rsidR="00944514" w:rsidRPr="00B6176C" w:rsidRDefault="00944514" w:rsidP="00DC34DF">
                      <w:r>
                        <w:t>Sends ERROR as final Response</w:t>
                      </w:r>
                    </w:p>
                  </w:txbxContent>
                </v:textbox>
                <w10:wrap anchorx="margin"/>
              </v:roundrect>
            </w:pict>
          </mc:Fallback>
        </mc:AlternateContent>
      </w:r>
    </w:p>
    <w:p w14:paraId="0952B348" w14:textId="77777777" w:rsidR="00DC34DF" w:rsidRDefault="00DC34DF" w:rsidP="00DC34DF">
      <w:pPr>
        <w:rPr>
          <w:rFonts w:ascii="Arial" w:hAnsi="Arial" w:cs="Arial"/>
          <w:sz w:val="20"/>
        </w:rPr>
      </w:pPr>
    </w:p>
    <w:p w14:paraId="44B47785" w14:textId="77777777" w:rsidR="00DC34DF" w:rsidRDefault="00DC34DF" w:rsidP="00DC34DF">
      <w:pPr>
        <w:tabs>
          <w:tab w:val="left" w:pos="6090"/>
        </w:tabs>
        <w:rPr>
          <w:rFonts w:asciiTheme="minorHAnsi" w:hAnsiTheme="minorHAnsi" w:cs="Arial"/>
        </w:rPr>
      </w:pPr>
    </w:p>
    <w:p w14:paraId="5A5A0327" w14:textId="77777777" w:rsidR="00DC34DF" w:rsidRDefault="00DC34DF" w:rsidP="00DC34DF">
      <w:pPr>
        <w:tabs>
          <w:tab w:val="left" w:pos="6090"/>
        </w:tabs>
        <w:rPr>
          <w:rFonts w:asciiTheme="minorHAnsi" w:hAnsiTheme="minorHAnsi" w:cs="Arial"/>
        </w:rPr>
      </w:pPr>
    </w:p>
    <w:p w14:paraId="4A37E734" w14:textId="77777777" w:rsidR="00DC34DF" w:rsidRDefault="00DC34DF" w:rsidP="00DC34DF">
      <w:pPr>
        <w:tabs>
          <w:tab w:val="left" w:pos="6090"/>
        </w:tabs>
        <w:rPr>
          <w:rFonts w:asciiTheme="minorHAnsi" w:hAnsiTheme="minorHAnsi" w:cs="Arial"/>
        </w:rPr>
      </w:pPr>
    </w:p>
    <w:p w14:paraId="5DAD8F47" w14:textId="77777777" w:rsidR="00DC34DF" w:rsidRDefault="00DC34DF" w:rsidP="00DC34DF">
      <w:pPr>
        <w:tabs>
          <w:tab w:val="left" w:pos="6090"/>
        </w:tabs>
        <w:rPr>
          <w:rFonts w:asciiTheme="minorHAnsi" w:hAnsiTheme="minorHAnsi" w:cs="Arial"/>
        </w:rPr>
      </w:pPr>
    </w:p>
    <w:p w14:paraId="665E8B61" w14:textId="77777777" w:rsidR="00DC34DF" w:rsidRDefault="00DC34DF" w:rsidP="00DC34DF">
      <w:pPr>
        <w:tabs>
          <w:tab w:val="left" w:pos="6090"/>
        </w:tabs>
        <w:rPr>
          <w:rFonts w:asciiTheme="minorHAnsi" w:hAnsiTheme="minorHAnsi" w:cs="Arial"/>
        </w:rPr>
      </w:pPr>
    </w:p>
    <w:p w14:paraId="5415FA5A" w14:textId="77777777" w:rsidR="00DC34DF" w:rsidRDefault="00DC34DF" w:rsidP="00DC34DF">
      <w:pPr>
        <w:tabs>
          <w:tab w:val="left" w:pos="6090"/>
        </w:tabs>
        <w:rPr>
          <w:rFonts w:asciiTheme="minorHAnsi" w:hAnsiTheme="minorHAnsi" w:cs="Arial"/>
        </w:rPr>
      </w:pPr>
      <w:r w:rsidRPr="00C432CB">
        <w:rPr>
          <w:rFonts w:asciiTheme="minorHAnsi" w:hAnsiTheme="minorHAnsi" w:cs="Arial"/>
          <w:noProof/>
          <w:lang w:val="en-US"/>
        </w:rPr>
        <mc:AlternateContent>
          <mc:Choice Requires="wps">
            <w:drawing>
              <wp:anchor distT="0" distB="0" distL="114300" distR="114300" simplePos="0" relativeHeight="252771328" behindDoc="0" locked="0" layoutInCell="1" allowOverlap="1" wp14:anchorId="637A331D" wp14:editId="6207CEF4">
                <wp:simplePos x="0" y="0"/>
                <wp:positionH relativeFrom="margin">
                  <wp:posOffset>1638300</wp:posOffset>
                </wp:positionH>
                <wp:positionV relativeFrom="paragraph">
                  <wp:posOffset>98425</wp:posOffset>
                </wp:positionV>
                <wp:extent cx="457200" cy="314325"/>
                <wp:effectExtent l="0" t="0" r="0" b="9525"/>
                <wp:wrapNone/>
                <wp:docPr id="1024" name="Rounded Rectangle 1024"/>
                <wp:cNvGraphicFramePr/>
                <a:graphic xmlns:a="http://schemas.openxmlformats.org/drawingml/2006/main">
                  <a:graphicData uri="http://schemas.microsoft.com/office/word/2010/wordprocessingShape">
                    <wps:wsp>
                      <wps:cNvSpPr/>
                      <wps:spPr>
                        <a:xfrm>
                          <a:off x="0" y="0"/>
                          <a:ext cx="4572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DE74788" w14:textId="77777777" w:rsidR="00944514" w:rsidRPr="00B6176C" w:rsidRDefault="00944514" w:rsidP="00DC34D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7A331D" id="Rounded Rectangle 1024" o:spid="_x0000_s1338" style="position:absolute;margin-left:129pt;margin-top:7.75pt;width:36pt;height:24.75pt;z-index:25277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" fillcolor="white [3201]" stroked="f" strokeweight="2pt">
                <v:textbox>
                  <w:txbxContent>
                    <w:p w14:paraId="5DE74788" w14:textId="77777777" w:rsidR="00944514" w:rsidRPr="00B6176C" w:rsidRDefault="00944514" w:rsidP="00DC34DF">
                      <w:pPr>
                        <w:jc w:val="center"/>
                      </w:pPr>
                      <w:r>
                        <w:t>Yes</w:t>
                      </w:r>
                    </w:p>
                  </w:txbxContent>
                </v:textbox>
                <w10:wrap anchorx="margin"/>
              </v:roundrect>
            </w:pict>
          </mc:Fallback>
        </mc:AlternateContent>
      </w:r>
    </w:p>
    <w:p w14:paraId="6A324109" w14:textId="77777777" w:rsidR="00DC34DF" w:rsidRDefault="00DC34DF" w:rsidP="00DC34DF">
      <w:pPr>
        <w:tabs>
          <w:tab w:val="left" w:pos="6090"/>
        </w:tabs>
        <w:rPr>
          <w:rFonts w:asciiTheme="minorHAnsi" w:hAnsiTheme="minorHAnsi" w:cs="Arial"/>
        </w:rPr>
      </w:pPr>
    </w:p>
    <w:p w14:paraId="24F5D727" w14:textId="77777777" w:rsidR="00DC34DF" w:rsidRDefault="00DC34DF" w:rsidP="00DC34DF">
      <w:pPr>
        <w:tabs>
          <w:tab w:val="left" w:pos="6090"/>
        </w:tabs>
        <w:rPr>
          <w:rFonts w:asciiTheme="minorHAnsi" w:hAnsiTheme="minorHAnsi" w:cs="Arial"/>
        </w:rPr>
      </w:pPr>
      <w:r>
        <w:rPr>
          <w:noProof/>
          <w:lang w:val="en-US"/>
        </w:rPr>
        <mc:AlternateContent>
          <mc:Choice Requires="wps">
            <w:drawing>
              <wp:anchor distT="0" distB="0" distL="114300" distR="114300" simplePos="0" relativeHeight="252817408" behindDoc="0" locked="0" layoutInCell="1" allowOverlap="1" wp14:anchorId="609B444D" wp14:editId="3F9819C3">
                <wp:simplePos x="0" y="0"/>
                <wp:positionH relativeFrom="column">
                  <wp:posOffset>885825</wp:posOffset>
                </wp:positionH>
                <wp:positionV relativeFrom="paragraph">
                  <wp:posOffset>13335</wp:posOffset>
                </wp:positionV>
                <wp:extent cx="1685925" cy="1314450"/>
                <wp:effectExtent l="0" t="0" r="28575" b="19050"/>
                <wp:wrapNone/>
                <wp:docPr id="1025" name="Flowchart: Decision 1025"/>
                <wp:cNvGraphicFramePr/>
                <a:graphic xmlns:a="http://schemas.openxmlformats.org/drawingml/2006/main">
                  <a:graphicData uri="http://schemas.microsoft.com/office/word/2010/wordprocessingShape">
                    <wps:wsp>
                      <wps:cNvSpPr/>
                      <wps:spPr>
                        <a:xfrm>
                          <a:off x="0" y="0"/>
                          <a:ext cx="1685925" cy="13144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589EA88A" w14:textId="77777777" w:rsidR="00944514" w:rsidRDefault="00944514" w:rsidP="00DC34DF">
                            <w:pPr>
                              <w:jc w:val="center"/>
                            </w:pPr>
                            <w: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B444D" id="Flowchart: Decision 1025" o:spid="_x0000_s1339" type="#_x0000_t110" style="position:absolute;margin-left:69.75pt;margin-top:1.05pt;width:132.75pt;height:103.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" fillcolor="white [3201]" strokecolor="#4f81bd [3204]" strokeweight="1pt">
                <v:textbox>
                  <w:txbxContent>
                    <w:p w14:paraId="589EA88A" w14:textId="77777777" w:rsidR="00944514" w:rsidRDefault="00944514" w:rsidP="00DC34DF">
                      <w:pPr>
                        <w:jc w:val="center"/>
                      </w:pPr>
                      <w:r>
                        <w:t>Param validate OK</w:t>
                      </w:r>
                    </w:p>
                  </w:txbxContent>
                </v:textbox>
              </v:shape>
            </w:pict>
          </mc:Fallback>
        </mc:AlternateContent>
      </w:r>
    </w:p>
    <w:p w14:paraId="064BC7B1" w14:textId="77777777" w:rsidR="00DC34DF" w:rsidRDefault="00DC34DF" w:rsidP="00DC34DF">
      <w:pPr>
        <w:tabs>
          <w:tab w:val="left" w:pos="6090"/>
        </w:tabs>
        <w:rPr>
          <w:rFonts w:asciiTheme="minorHAnsi" w:hAnsiTheme="minorHAnsi" w:cs="Arial"/>
        </w:rPr>
      </w:pPr>
    </w:p>
    <w:p w14:paraId="24388095" w14:textId="77777777" w:rsidR="00DC34DF" w:rsidRDefault="00DC34DF" w:rsidP="00DC34DF">
      <w:pPr>
        <w:tabs>
          <w:tab w:val="left" w:pos="6090"/>
        </w:tabs>
        <w:rPr>
          <w:rFonts w:asciiTheme="minorHAnsi" w:hAnsiTheme="minorHAnsi" w:cs="Arial"/>
        </w:rPr>
      </w:pPr>
      <w:r w:rsidRPr="00C432CB">
        <w:rPr>
          <w:rFonts w:asciiTheme="minorHAnsi" w:hAnsiTheme="minorHAnsi" w:cs="Arial"/>
          <w:noProof/>
          <w:lang w:val="en-US"/>
        </w:rPr>
        <mc:AlternateContent>
          <mc:Choice Requires="wps">
            <w:drawing>
              <wp:anchor distT="0" distB="0" distL="114300" distR="114300" simplePos="0" relativeHeight="252819456" behindDoc="0" locked="0" layoutInCell="1" allowOverlap="1" wp14:anchorId="492114DF" wp14:editId="152A9059">
                <wp:simplePos x="0" y="0"/>
                <wp:positionH relativeFrom="column">
                  <wp:posOffset>342900</wp:posOffset>
                </wp:positionH>
                <wp:positionV relativeFrom="paragraph">
                  <wp:posOffset>10795</wp:posOffset>
                </wp:positionV>
                <wp:extent cx="428625" cy="314325"/>
                <wp:effectExtent l="0" t="0" r="9525" b="9525"/>
                <wp:wrapNone/>
                <wp:docPr id="1026" name="Rounded Rectangle 102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E6FF68" w14:textId="77777777" w:rsidR="00944514" w:rsidRPr="00B6176C" w:rsidRDefault="00944514" w:rsidP="00DC34D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2114DF" id="Rounded Rectangle 1026" o:spid="_x0000_s1340" style="position:absolute;margin-left:27pt;margin-top:.85pt;width:33.75pt;height:24.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" fillcolor="white [3201]" stroked="f" strokeweight="2pt">
                <v:textbox>
                  <w:txbxContent>
                    <w:p w14:paraId="00E6FF68" w14:textId="77777777" w:rsidR="00944514" w:rsidRPr="00B6176C" w:rsidRDefault="00944514" w:rsidP="00DC34DF">
                      <w:pPr>
                        <w:jc w:val="center"/>
                      </w:pPr>
                      <w:r>
                        <w:t>No</w:t>
                      </w:r>
                    </w:p>
                  </w:txbxContent>
                </v:textbox>
              </v:roundrect>
            </w:pict>
          </mc:Fallback>
        </mc:AlternateContent>
      </w:r>
    </w:p>
    <w:p w14:paraId="26A99F35" w14:textId="77777777" w:rsidR="00DC34DF" w:rsidRDefault="00DC34DF" w:rsidP="00DC34DF">
      <w:pPr>
        <w:tabs>
          <w:tab w:val="left" w:pos="6090"/>
        </w:tabs>
        <w:rPr>
          <w:rFonts w:asciiTheme="minorHAnsi" w:hAnsiTheme="minorHAnsi" w:cs="Arial"/>
        </w:rPr>
      </w:pPr>
      <w:r w:rsidRPr="00C432CB">
        <w:rPr>
          <w:rFonts w:asciiTheme="minorHAnsi" w:hAnsiTheme="minorHAnsi" w:cs="Arial"/>
          <w:noProof/>
          <w:lang w:val="en-US"/>
        </w:rPr>
        <mc:AlternateContent>
          <mc:Choice Requires="wps">
            <w:drawing>
              <wp:anchor distT="0" distB="0" distL="114300" distR="114300" simplePos="0" relativeHeight="252773376" behindDoc="1" locked="0" layoutInCell="1" allowOverlap="1" wp14:anchorId="1CF057F0" wp14:editId="4B6A4F1B">
                <wp:simplePos x="0" y="0"/>
                <wp:positionH relativeFrom="margin">
                  <wp:align>left</wp:align>
                </wp:positionH>
                <wp:positionV relativeFrom="paragraph">
                  <wp:posOffset>10160</wp:posOffset>
                </wp:positionV>
                <wp:extent cx="1171575" cy="790575"/>
                <wp:effectExtent l="0" t="0" r="9525" b="9525"/>
                <wp:wrapNone/>
                <wp:docPr id="1027" name="Rounded Rectangle 1027"/>
                <wp:cNvGraphicFramePr/>
                <a:graphic xmlns:a="http://schemas.openxmlformats.org/drawingml/2006/main">
                  <a:graphicData uri="http://schemas.microsoft.com/office/word/2010/wordprocessingShape">
                    <wps:wsp>
                      <wps:cNvSpPr/>
                      <wps:spPr>
                        <a:xfrm>
                          <a:off x="0" y="0"/>
                          <a:ext cx="1171575" cy="790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7E3588" w14:textId="77777777" w:rsidR="00944514" w:rsidRPr="00B6176C" w:rsidRDefault="00944514" w:rsidP="00DC34DF">
                            <w:r>
                              <w:t>Sends ERROR as final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057F0" id="Rounded Rectangle 1027" o:spid="_x0000_s1341" style="position:absolute;margin-left:0;margin-top:.8pt;width:92.25pt;height:62.25pt;z-index:-250543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" fillcolor="white [3201]" stroked="f" strokeweight="2pt">
                <v:textbox>
                  <w:txbxContent>
                    <w:p w14:paraId="277E3588" w14:textId="77777777" w:rsidR="00944514" w:rsidRPr="00B6176C" w:rsidRDefault="00944514" w:rsidP="00DC34DF">
                      <w:r>
                        <w:t>Sends ERROR as final Response</w:t>
                      </w:r>
                    </w:p>
                  </w:txbxContent>
                </v:textbox>
                <w10:wrap anchorx="margin"/>
              </v:roundrect>
            </w:pict>
          </mc:Fallback>
        </mc:AlternateContent>
      </w:r>
      <w:r>
        <w:rPr>
          <w:rFonts w:asciiTheme="minorHAnsi" w:hAnsiTheme="minorHAnsi" w:cs="Arial"/>
          <w:noProof/>
          <w:lang w:val="en-US"/>
        </w:rPr>
        <mc:AlternateContent>
          <mc:Choice Requires="wps">
            <w:drawing>
              <wp:anchor distT="0" distB="0" distL="114300" distR="114300" simplePos="0" relativeHeight="252820480" behindDoc="0" locked="0" layoutInCell="1" allowOverlap="1" wp14:anchorId="48698C22" wp14:editId="1431DF94">
                <wp:simplePos x="0" y="0"/>
                <wp:positionH relativeFrom="margin">
                  <wp:posOffset>38100</wp:posOffset>
                </wp:positionH>
                <wp:positionV relativeFrom="paragraph">
                  <wp:posOffset>111125</wp:posOffset>
                </wp:positionV>
                <wp:extent cx="847725" cy="0"/>
                <wp:effectExtent l="38100" t="76200" r="0" b="95250"/>
                <wp:wrapNone/>
                <wp:docPr id="1028" name="Straight Arrow Connector 1028"/>
                <wp:cNvGraphicFramePr/>
                <a:graphic xmlns:a="http://schemas.openxmlformats.org/drawingml/2006/main">
                  <a:graphicData uri="http://schemas.microsoft.com/office/word/2010/wordprocessingShape">
                    <wps:wsp>
                      <wps:cNvCnPr/>
                      <wps:spPr>
                        <a:xfrm flipH="1">
                          <a:off x="0" y="0"/>
                          <a:ext cx="847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8866A5" id="Straight Arrow Connector 1028" o:spid="_x0000_s1026" type="#_x0000_t32" style="position:absolute;margin-left:3pt;margin-top:8.75pt;width:66.75pt;height:0;flip:x;z-index:252820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" strokecolor="#4579b8 [3044]">
                <v:stroke endarrow="block"/>
                <w10:wrap anchorx="margin"/>
              </v:shape>
            </w:pict>
          </mc:Fallback>
        </mc:AlternateContent>
      </w:r>
    </w:p>
    <w:p w14:paraId="544D8E3E" w14:textId="77777777" w:rsidR="00DC34DF" w:rsidRDefault="00DC34DF" w:rsidP="00DC34DF">
      <w:pPr>
        <w:tabs>
          <w:tab w:val="left" w:pos="6090"/>
        </w:tabs>
        <w:rPr>
          <w:rFonts w:asciiTheme="minorHAnsi" w:hAnsiTheme="minorHAnsi" w:cs="Arial"/>
        </w:rPr>
      </w:pPr>
    </w:p>
    <w:p w14:paraId="3E56C022" w14:textId="77777777" w:rsidR="00DC34DF" w:rsidRDefault="00DC34DF" w:rsidP="00DC34DF">
      <w:pPr>
        <w:tabs>
          <w:tab w:val="left" w:pos="6090"/>
        </w:tabs>
        <w:rPr>
          <w:rFonts w:asciiTheme="minorHAnsi" w:hAnsiTheme="minorHAnsi" w:cs="Arial"/>
        </w:rPr>
      </w:pPr>
    </w:p>
    <w:p w14:paraId="2115A980" w14:textId="77777777" w:rsidR="00DC34DF" w:rsidRDefault="00DC34DF" w:rsidP="00DC34DF">
      <w:pPr>
        <w:tabs>
          <w:tab w:val="left" w:pos="6090"/>
        </w:tabs>
        <w:rPr>
          <w:rFonts w:asciiTheme="minorHAnsi" w:hAnsiTheme="minorHAnsi" w:cs="Arial"/>
        </w:rPr>
      </w:pPr>
    </w:p>
    <w:p w14:paraId="57146279" w14:textId="77777777" w:rsidR="00DC34DF" w:rsidRDefault="00DC34DF" w:rsidP="00DC34DF">
      <w:pPr>
        <w:tabs>
          <w:tab w:val="left" w:pos="6090"/>
        </w:tabs>
        <w:rPr>
          <w:rFonts w:asciiTheme="minorHAnsi" w:hAnsiTheme="minorHAnsi" w:cs="Arial"/>
        </w:rPr>
      </w:pPr>
      <w:r w:rsidRPr="00C432CB">
        <w:rPr>
          <w:rFonts w:asciiTheme="minorHAnsi" w:hAnsiTheme="minorHAnsi" w:cs="Arial"/>
          <w:noProof/>
          <w:lang w:val="en-US"/>
        </w:rPr>
        <mc:AlternateContent>
          <mc:Choice Requires="wps">
            <w:drawing>
              <wp:anchor distT="0" distB="0" distL="114300" distR="114300" simplePos="0" relativeHeight="252772352" behindDoc="0" locked="0" layoutInCell="1" allowOverlap="1" wp14:anchorId="585AE178" wp14:editId="318894FB">
                <wp:simplePos x="0" y="0"/>
                <wp:positionH relativeFrom="margin">
                  <wp:posOffset>1628775</wp:posOffset>
                </wp:positionH>
                <wp:positionV relativeFrom="paragraph">
                  <wp:posOffset>10795</wp:posOffset>
                </wp:positionV>
                <wp:extent cx="457200" cy="314325"/>
                <wp:effectExtent l="0" t="0" r="0" b="9525"/>
                <wp:wrapNone/>
                <wp:docPr id="1029" name="Rounded Rectangle 1029"/>
                <wp:cNvGraphicFramePr/>
                <a:graphic xmlns:a="http://schemas.openxmlformats.org/drawingml/2006/main">
                  <a:graphicData uri="http://schemas.microsoft.com/office/word/2010/wordprocessingShape">
                    <wps:wsp>
                      <wps:cNvSpPr/>
                      <wps:spPr>
                        <a:xfrm>
                          <a:off x="0" y="0"/>
                          <a:ext cx="4572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51CF06" w14:textId="77777777" w:rsidR="00944514" w:rsidRPr="00B6176C" w:rsidRDefault="00944514" w:rsidP="00DC34D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AE178" id="Rounded Rectangle 1029" o:spid="_x0000_s1342" style="position:absolute;margin-left:128.25pt;margin-top:.85pt;width:36pt;height:24.75pt;z-index:25277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" fillcolor="white [3201]" stroked="f" strokeweight="2pt">
                <v:textbox>
                  <w:txbxContent>
                    <w:p w14:paraId="1C51CF06" w14:textId="77777777" w:rsidR="00944514" w:rsidRPr="00B6176C" w:rsidRDefault="00944514" w:rsidP="00DC34DF">
                      <w:pPr>
                        <w:jc w:val="center"/>
                      </w:pPr>
                      <w:r>
                        <w:t>Yes</w:t>
                      </w:r>
                    </w:p>
                  </w:txbxContent>
                </v:textbox>
                <w10:wrap anchorx="margin"/>
              </v:roundrect>
            </w:pict>
          </mc:Fallback>
        </mc:AlternateContent>
      </w:r>
    </w:p>
    <w:p w14:paraId="4412A708" w14:textId="77777777" w:rsidR="00DC34DF" w:rsidRDefault="00DC34DF" w:rsidP="00DC34DF">
      <w:pPr>
        <w:tabs>
          <w:tab w:val="left" w:pos="6090"/>
        </w:tabs>
        <w:rPr>
          <w:rFonts w:asciiTheme="minorHAnsi" w:hAnsiTheme="minorHAnsi" w:cs="Arial"/>
        </w:rPr>
      </w:pPr>
    </w:p>
    <w:p w14:paraId="1A9EA70A" w14:textId="77777777" w:rsidR="00DC34DF" w:rsidRDefault="00DC34DF" w:rsidP="00DC34DF">
      <w:pPr>
        <w:tabs>
          <w:tab w:val="left" w:pos="6090"/>
        </w:tabs>
        <w:rPr>
          <w:rFonts w:asciiTheme="minorHAnsi" w:hAnsiTheme="minorHAnsi" w:cs="Arial"/>
        </w:rPr>
      </w:pPr>
      <w:r w:rsidRPr="00215EAC">
        <w:rPr>
          <w:rFonts w:ascii="Arial" w:hAnsi="Arial" w:cs="Arial"/>
          <w:noProof/>
          <w:lang w:val="en-US"/>
        </w:rPr>
        <mc:AlternateContent>
          <mc:Choice Requires="wps">
            <w:drawing>
              <wp:anchor distT="0" distB="0" distL="114300" distR="114300" simplePos="0" relativeHeight="252821504" behindDoc="0" locked="0" layoutInCell="1" allowOverlap="1" wp14:anchorId="5FC83999" wp14:editId="1F568950">
                <wp:simplePos x="0" y="0"/>
                <wp:positionH relativeFrom="column">
                  <wp:posOffset>981075</wp:posOffset>
                </wp:positionH>
                <wp:positionV relativeFrom="paragraph">
                  <wp:posOffset>5080</wp:posOffset>
                </wp:positionV>
                <wp:extent cx="1485900" cy="491490"/>
                <wp:effectExtent l="0" t="0" r="19050" b="22860"/>
                <wp:wrapNone/>
                <wp:docPr id="1030" name="Rectangle 1030"/>
                <wp:cNvGraphicFramePr/>
                <a:graphic xmlns:a="http://schemas.openxmlformats.org/drawingml/2006/main">
                  <a:graphicData uri="http://schemas.microsoft.com/office/word/2010/wordprocessingShape">
                    <wps:wsp>
                      <wps:cNvSpPr/>
                      <wps:spPr>
                        <a:xfrm>
                          <a:off x="0" y="0"/>
                          <a:ext cx="1485900" cy="49149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06933DF1" w14:textId="77777777" w:rsidR="00944514" w:rsidRPr="00755387" w:rsidRDefault="00944514" w:rsidP="00DC34DF">
                            <w:pPr>
                              <w:rPr>
                                <w:rFonts w:ascii="Arial" w:hAnsi="Arial" w:cs="Arial"/>
                                <w:sz w:val="20"/>
                              </w:rPr>
                            </w:pPr>
                            <w:r>
                              <w:rPr>
                                <w:rFonts w:ascii="Arial" w:hAnsi="Arial" w:cs="Arial"/>
                                <w:sz w:val="20"/>
                              </w:rPr>
                              <w:t>Update the parameters in the data 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83999" id="Rectangle 1030" o:spid="_x0000_s1343" style="position:absolute;margin-left:77.25pt;margin-top:.4pt;width:117pt;height:38.7pt;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" fillcolor="white [3201]" strokecolor="#4f81bd [3204]" strokeweight="0">
                <v:textbox>
                  <w:txbxContent>
                    <w:p w14:paraId="06933DF1" w14:textId="77777777" w:rsidR="00944514" w:rsidRPr="00755387" w:rsidRDefault="00944514" w:rsidP="00DC34DF">
                      <w:pPr>
                        <w:rPr>
                          <w:rFonts w:ascii="Arial" w:hAnsi="Arial" w:cs="Arial"/>
                          <w:sz w:val="20"/>
                        </w:rPr>
                      </w:pPr>
                      <w:r>
                        <w:rPr>
                          <w:rFonts w:ascii="Arial" w:hAnsi="Arial" w:cs="Arial"/>
                          <w:sz w:val="20"/>
                        </w:rPr>
                        <w:t>Update the parameters in the data structure</w:t>
                      </w:r>
                    </w:p>
                  </w:txbxContent>
                </v:textbox>
              </v:rect>
            </w:pict>
          </mc:Fallback>
        </mc:AlternateContent>
      </w:r>
    </w:p>
    <w:p w14:paraId="537AE8E6" w14:textId="77777777" w:rsidR="00DC34DF" w:rsidRDefault="00DC34DF" w:rsidP="00DC34DF">
      <w:pPr>
        <w:tabs>
          <w:tab w:val="left" w:pos="6090"/>
        </w:tabs>
        <w:rPr>
          <w:rFonts w:asciiTheme="minorHAnsi" w:hAnsiTheme="minorHAnsi" w:cs="Arial"/>
        </w:rPr>
      </w:pPr>
    </w:p>
    <w:p w14:paraId="2D459739" w14:textId="77777777" w:rsidR="00DC34DF" w:rsidRDefault="00DC34DF" w:rsidP="00DC34DF">
      <w:pPr>
        <w:tabs>
          <w:tab w:val="left" w:pos="6090"/>
        </w:tabs>
        <w:rPr>
          <w:rFonts w:asciiTheme="minorHAnsi" w:hAnsiTheme="minorHAnsi" w:cs="Arial"/>
        </w:rPr>
      </w:pPr>
      <w:r w:rsidRPr="00477A5E">
        <w:rPr>
          <w:noProof/>
          <w:lang w:val="en-US"/>
        </w:rPr>
        <mc:AlternateContent>
          <mc:Choice Requires="wps">
            <w:drawing>
              <wp:anchor distT="0" distB="0" distL="114300" distR="114300" simplePos="0" relativeHeight="252823552" behindDoc="1" locked="0" layoutInCell="1" allowOverlap="1" wp14:anchorId="55DE76A9" wp14:editId="527B1EDD">
                <wp:simplePos x="0" y="0"/>
                <wp:positionH relativeFrom="margin">
                  <wp:posOffset>142875</wp:posOffset>
                </wp:positionH>
                <wp:positionV relativeFrom="paragraph">
                  <wp:posOffset>99060</wp:posOffset>
                </wp:positionV>
                <wp:extent cx="1190625" cy="561975"/>
                <wp:effectExtent l="0" t="0" r="9525" b="9525"/>
                <wp:wrapNone/>
                <wp:docPr id="1031" name="Rounded Rectangle 1031"/>
                <wp:cNvGraphicFramePr/>
                <a:graphic xmlns:a="http://schemas.openxmlformats.org/drawingml/2006/main">
                  <a:graphicData uri="http://schemas.microsoft.com/office/word/2010/wordprocessingShape">
                    <wps:wsp>
                      <wps:cNvSpPr/>
                      <wps:spPr>
                        <a:xfrm>
                          <a:off x="0" y="0"/>
                          <a:ext cx="11906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93A5D1" w14:textId="77777777" w:rsidR="00944514" w:rsidRPr="00B6176C" w:rsidRDefault="00944514" w:rsidP="00DC34DF">
                            <w:r>
                              <w:t>Sends OK as Final response</w:t>
                            </w:r>
                          </w:p>
                          <w:p w14:paraId="504CF3A1" w14:textId="77777777" w:rsidR="00944514" w:rsidRPr="00B6176C" w:rsidRDefault="00944514" w:rsidP="00DC34D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DE76A9" id="Rounded Rectangle 1031" o:spid="_x0000_s1344" style="position:absolute;margin-left:11.25pt;margin-top:7.8pt;width:93.75pt;height:44.25pt;z-index:-25049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" fillcolor="white [3201]" stroked="f" strokeweight="2pt">
                <v:textbox>
                  <w:txbxContent>
                    <w:p w14:paraId="1993A5D1" w14:textId="77777777" w:rsidR="00944514" w:rsidRPr="00B6176C" w:rsidRDefault="00944514" w:rsidP="00DC34DF">
                      <w:r>
                        <w:t>Sends OK as Final response</w:t>
                      </w:r>
                    </w:p>
                    <w:p w14:paraId="504CF3A1" w14:textId="77777777" w:rsidR="00944514" w:rsidRPr="00B6176C" w:rsidRDefault="00944514" w:rsidP="00DC34DF"/>
                  </w:txbxContent>
                </v:textbox>
                <w10:wrap anchorx="margin"/>
              </v:roundrect>
            </w:pict>
          </mc:Fallback>
        </mc:AlternateContent>
      </w:r>
    </w:p>
    <w:p w14:paraId="61C72D1D" w14:textId="77777777" w:rsidR="00DC34DF" w:rsidRDefault="00DC34DF" w:rsidP="00DC34DF">
      <w:pPr>
        <w:tabs>
          <w:tab w:val="left" w:pos="6090"/>
        </w:tabs>
        <w:rPr>
          <w:rFonts w:asciiTheme="minorHAnsi" w:hAnsiTheme="minorHAnsi" w:cs="Arial"/>
        </w:rPr>
      </w:pPr>
      <w:r>
        <w:rPr>
          <w:rFonts w:asciiTheme="minorHAnsi" w:hAnsiTheme="minorHAnsi" w:cs="Arial"/>
          <w:noProof/>
          <w:lang w:val="en-US"/>
        </w:rPr>
        <mc:AlternateContent>
          <mc:Choice Requires="wps">
            <w:drawing>
              <wp:anchor distT="0" distB="0" distL="114300" distR="114300" simplePos="0" relativeHeight="252822528" behindDoc="0" locked="0" layoutInCell="1" allowOverlap="1" wp14:anchorId="585BEC96" wp14:editId="59900A56">
                <wp:simplePos x="0" y="0"/>
                <wp:positionH relativeFrom="column">
                  <wp:posOffset>28575</wp:posOffset>
                </wp:positionH>
                <wp:positionV relativeFrom="paragraph">
                  <wp:posOffset>185420</wp:posOffset>
                </wp:positionV>
                <wp:extent cx="1695450" cy="0"/>
                <wp:effectExtent l="38100" t="76200" r="0" b="95250"/>
                <wp:wrapNone/>
                <wp:docPr id="1032" name="Straight Arrow Connector 1032"/>
                <wp:cNvGraphicFramePr/>
                <a:graphic xmlns:a="http://schemas.openxmlformats.org/drawingml/2006/main">
                  <a:graphicData uri="http://schemas.microsoft.com/office/word/2010/wordprocessingShape">
                    <wps:wsp>
                      <wps:cNvCnPr/>
                      <wps:spPr>
                        <a:xfrm flipH="1">
                          <a:off x="0" y="0"/>
                          <a:ext cx="1695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37A284E" id="Straight Arrow Connector 1032" o:spid="_x0000_s1026" type="#_x0000_t32" style="position:absolute;margin-left:2.25pt;margin-top:14.6pt;width:133.5pt;height:0;flip:x;z-index:25282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" strokecolor="#4579b8 [3044]">
                <v:stroke endarrow="block"/>
              </v:shape>
            </w:pict>
          </mc:Fallback>
        </mc:AlternateContent>
      </w:r>
    </w:p>
    <w:p w14:paraId="311A8F59" w14:textId="77777777" w:rsidR="00DC34DF" w:rsidRDefault="00DC34DF" w:rsidP="00DC34DF">
      <w:pPr>
        <w:tabs>
          <w:tab w:val="left" w:pos="6090"/>
        </w:tabs>
        <w:rPr>
          <w:rFonts w:asciiTheme="minorHAnsi" w:hAnsiTheme="minorHAnsi" w:cs="Arial"/>
        </w:rPr>
      </w:pPr>
    </w:p>
    <w:p w14:paraId="62FA0CB1" w14:textId="77777777" w:rsidR="00DC34DF" w:rsidRDefault="00DC34DF" w:rsidP="00DC34DF">
      <w:pPr>
        <w:tabs>
          <w:tab w:val="left" w:pos="6090"/>
        </w:tabs>
        <w:rPr>
          <w:rFonts w:asciiTheme="minorHAnsi" w:hAnsiTheme="minorHAnsi" w:cs="Arial"/>
        </w:rPr>
      </w:pPr>
    </w:p>
    <w:p w14:paraId="2DC5C775" w14:textId="77777777" w:rsidR="00DC34DF" w:rsidRDefault="00DC34DF" w:rsidP="00DC34DF">
      <w:pPr>
        <w:tabs>
          <w:tab w:val="left" w:pos="6090"/>
        </w:tabs>
        <w:rPr>
          <w:rFonts w:asciiTheme="minorHAnsi" w:hAnsiTheme="minorHAnsi" w:cs="Arial"/>
        </w:rPr>
      </w:pPr>
    </w:p>
    <w:p w14:paraId="17818F39" w14:textId="77777777" w:rsidR="00DC34DF" w:rsidRPr="00EB0DAC" w:rsidRDefault="00DC34DF" w:rsidP="00DC34DF">
      <w:pPr>
        <w:pStyle w:val="Heading3"/>
      </w:pPr>
      <w:bookmarkStart w:id="78" w:name="_Toc516684800"/>
      <w:r>
        <w:t>Service Dependencies</w:t>
      </w:r>
      <w:bookmarkEnd w:id="78"/>
    </w:p>
    <w:p w14:paraId="60604EA1" w14:textId="77777777" w:rsidR="00DC34DF" w:rsidRPr="00B4199C" w:rsidRDefault="00DC34DF" w:rsidP="00DC34DF">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69B556EB" w14:textId="77777777" w:rsidR="00DC34DF" w:rsidRPr="00B4199C" w:rsidRDefault="00DC34DF" w:rsidP="00DC34DF">
      <w:pPr>
        <w:ind w:left="720"/>
        <w:jc w:val="both"/>
        <w:rPr>
          <w:rFonts w:asciiTheme="minorHAnsi" w:hAnsiTheme="minorHAnsi" w:cs="Arial"/>
          <w:szCs w:val="24"/>
        </w:rPr>
      </w:pPr>
      <w:r w:rsidRPr="00B4199C">
        <w:rPr>
          <w:rFonts w:asciiTheme="minorHAnsi" w:hAnsiTheme="minorHAnsi" w:cs="Arial"/>
          <w:szCs w:val="24"/>
        </w:rPr>
        <w:t xml:space="preserve">The following table summarize the list of Legato </w:t>
      </w:r>
      <w:r>
        <w:rPr>
          <w:rFonts w:asciiTheme="minorHAnsi" w:hAnsiTheme="minorHAnsi" w:cs="Arial"/>
          <w:szCs w:val="24"/>
        </w:rPr>
        <w:t xml:space="preserve">and linux </w:t>
      </w:r>
      <w:r w:rsidRPr="00B4199C">
        <w:rPr>
          <w:rFonts w:asciiTheme="minorHAnsi" w:hAnsiTheme="minorHAnsi" w:cs="Arial"/>
          <w:szCs w:val="24"/>
        </w:rPr>
        <w:t>services required to implement above mentioned +</w:t>
      </w:r>
      <w:r>
        <w:rPr>
          <w:rFonts w:asciiTheme="minorHAnsi" w:hAnsiTheme="minorHAnsi" w:cs="Arial"/>
          <w:szCs w:val="24"/>
        </w:rPr>
        <w:t>KIPOPT</w:t>
      </w:r>
      <w:r w:rsidRPr="00B4199C">
        <w:rPr>
          <w:rFonts w:asciiTheme="minorHAnsi" w:hAnsiTheme="minorHAnsi" w:cs="Arial"/>
          <w:szCs w:val="24"/>
        </w:rPr>
        <w:t xml:space="preserve"> command.</w:t>
      </w:r>
    </w:p>
    <w:p w14:paraId="6CD46CCE" w14:textId="77777777" w:rsidR="00DC34DF" w:rsidRPr="00EB0DAC" w:rsidRDefault="00DC34DF" w:rsidP="00DC34DF"/>
    <w:tbl>
      <w:tblPr>
        <w:tblStyle w:val="TableGrid"/>
        <w:tblW w:w="0" w:type="auto"/>
        <w:tblLook w:val="04A0" w:firstRow="1" w:lastRow="0" w:firstColumn="1" w:lastColumn="0" w:noHBand="0" w:noVBand="1"/>
      </w:tblPr>
      <w:tblGrid>
        <w:gridCol w:w="1867"/>
        <w:gridCol w:w="4380"/>
        <w:gridCol w:w="2383"/>
      </w:tblGrid>
      <w:tr w:rsidR="00DC34DF" w14:paraId="3C79979E" w14:textId="77777777" w:rsidTr="002A6BA6">
        <w:tc>
          <w:tcPr>
            <w:tcW w:w="6247" w:type="dxa"/>
            <w:gridSpan w:val="2"/>
            <w:shd w:val="clear" w:color="auto" w:fill="D9D9D9" w:themeFill="background1" w:themeFillShade="D9"/>
          </w:tcPr>
          <w:p w14:paraId="2C5F0935" w14:textId="77777777" w:rsidR="00DC34DF" w:rsidRDefault="00DC34DF" w:rsidP="002A6BA6">
            <w:r w:rsidRPr="00EC6196">
              <w:rPr>
                <w:b/>
              </w:rPr>
              <w:t xml:space="preserve">Legato Services </w:t>
            </w:r>
          </w:p>
        </w:tc>
        <w:tc>
          <w:tcPr>
            <w:tcW w:w="2383" w:type="dxa"/>
            <w:shd w:val="clear" w:color="auto" w:fill="D9D9D9" w:themeFill="background1" w:themeFillShade="D9"/>
          </w:tcPr>
          <w:p w14:paraId="54F0FF28" w14:textId="77777777" w:rsidR="00DC34DF" w:rsidRPr="00EC6196" w:rsidRDefault="00DC34DF" w:rsidP="002A6BA6">
            <w:pPr>
              <w:rPr>
                <w:b/>
              </w:rPr>
            </w:pPr>
            <w:r w:rsidRPr="00106A39">
              <w:rPr>
                <w:b/>
              </w:rPr>
              <w:t>Comments</w:t>
            </w:r>
            <w:r>
              <w:rPr>
                <w:b/>
              </w:rPr>
              <w:t>/Remarks</w:t>
            </w:r>
          </w:p>
        </w:tc>
      </w:tr>
      <w:tr w:rsidR="00DC34DF" w14:paraId="26626A5F" w14:textId="77777777" w:rsidTr="002A6BA6">
        <w:tc>
          <w:tcPr>
            <w:tcW w:w="1867" w:type="dxa"/>
          </w:tcPr>
          <w:p w14:paraId="1FBA6C6E" w14:textId="77777777" w:rsidR="00DC34DF" w:rsidRDefault="00DC34DF" w:rsidP="002A6BA6">
            <w:pPr>
              <w:rPr>
                <w:b/>
              </w:rPr>
            </w:pPr>
            <w:r>
              <w:t>AT Command server services</w:t>
            </w:r>
          </w:p>
        </w:tc>
        <w:tc>
          <w:tcPr>
            <w:tcW w:w="4380" w:type="dxa"/>
          </w:tcPr>
          <w:p w14:paraId="4DDE7E3E" w14:textId="7071269B" w:rsidR="00DC34DF" w:rsidRDefault="00A34BF0" w:rsidP="00623F98">
            <w:hyperlink r:id="rId25" w:anchor="ad7faba1f1f505de0b11557a03d966d5b" w:history="1">
              <w:r w:rsidR="00DC34DF" w:rsidRPr="00C67CD9">
                <w:t>le_atServer_SendIntermediateResponse</w:t>
              </w:r>
            </w:hyperlink>
            <w:r w:rsidR="00DC34DF" w:rsidRPr="00F64953">
              <w:br/>
              <w:t>le_atServer_SendFinalResponse</w:t>
            </w:r>
            <w:r w:rsidR="00DC34DF">
              <w:t xml:space="preserve"> </w:t>
            </w:r>
            <w:r w:rsidR="00623F98">
              <w:br/>
              <w:t>le_atServer_GetCommandName</w:t>
            </w:r>
          </w:p>
        </w:tc>
        <w:tc>
          <w:tcPr>
            <w:tcW w:w="2383" w:type="dxa"/>
          </w:tcPr>
          <w:p w14:paraId="6B9DF8E5" w14:textId="77777777" w:rsidR="00DC34DF" w:rsidRPr="00F64953" w:rsidRDefault="00DC34DF" w:rsidP="002A6BA6">
            <w:r>
              <w:t>The AT commands Server handles AT commands' subscriptions on a requested serial device.</w:t>
            </w:r>
          </w:p>
        </w:tc>
      </w:tr>
    </w:tbl>
    <w:p w14:paraId="22CE89E6" w14:textId="45C3535E" w:rsidR="00DC34DF" w:rsidRDefault="00DC34DF" w:rsidP="00DC34DF"/>
    <w:p w14:paraId="7162284B" w14:textId="29BD6402" w:rsidR="00256861" w:rsidRDefault="00256861" w:rsidP="00DC34DF"/>
    <w:p w14:paraId="61B278EA" w14:textId="1D83FA53" w:rsidR="00256861" w:rsidRDefault="00256861" w:rsidP="00DC34DF"/>
    <w:p w14:paraId="6B271133" w14:textId="0CA63B8C" w:rsidR="00256861" w:rsidRDefault="00256861" w:rsidP="00DC34DF"/>
    <w:p w14:paraId="60471E3C" w14:textId="149DCEA9" w:rsidR="00256861" w:rsidRDefault="00256861" w:rsidP="00DC34DF"/>
    <w:p w14:paraId="050DD3CF" w14:textId="6E7CA2DF" w:rsidR="00256861" w:rsidRDefault="00256861" w:rsidP="00DC34DF"/>
    <w:p w14:paraId="3E81358E" w14:textId="3150DB8E" w:rsidR="00256861" w:rsidRDefault="00256861" w:rsidP="00DC34DF"/>
    <w:p w14:paraId="0603A1AB" w14:textId="78E68C29" w:rsidR="00256861" w:rsidRDefault="00256861" w:rsidP="00DC34DF"/>
    <w:p w14:paraId="3F9BF82E" w14:textId="0378DDE0" w:rsidR="00256861" w:rsidRDefault="00256861" w:rsidP="00DC34DF"/>
    <w:p w14:paraId="4EE49E42" w14:textId="0F48FCF3" w:rsidR="00256861" w:rsidRDefault="00256861" w:rsidP="00DC34DF"/>
    <w:p w14:paraId="7E1CA986" w14:textId="4F01620B" w:rsidR="00256861" w:rsidRDefault="00256861" w:rsidP="00DC34DF"/>
    <w:p w14:paraId="031B1D10" w14:textId="3ED1A507" w:rsidR="00256861" w:rsidRDefault="00256861" w:rsidP="00DC34DF"/>
    <w:p w14:paraId="0BB4D6B6" w14:textId="79CE80F1" w:rsidR="00256861" w:rsidRDefault="00256861" w:rsidP="00DC34DF"/>
    <w:p w14:paraId="02358781" w14:textId="586FF619" w:rsidR="00256861" w:rsidRDefault="00256861" w:rsidP="00DC34DF"/>
    <w:p w14:paraId="5A40EFE0" w14:textId="77777777" w:rsidR="00256861" w:rsidRDefault="00256861" w:rsidP="00DC34DF"/>
    <w:p w14:paraId="442C9390" w14:textId="14D239A4" w:rsidR="00DC34DF" w:rsidRDefault="00DC34DF" w:rsidP="00A86C96"/>
    <w:p w14:paraId="5FFA05F1" w14:textId="54E8FD74" w:rsidR="00A20DD1" w:rsidRDefault="00A20DD1" w:rsidP="00A86C96"/>
    <w:p w14:paraId="09501B78" w14:textId="27B60AF6" w:rsidR="00A20DD1" w:rsidRDefault="00A20DD1" w:rsidP="00A86C96"/>
    <w:p w14:paraId="0DCF4E7F" w14:textId="27BFB4A9" w:rsidR="00A20DD1" w:rsidRDefault="00A20DD1" w:rsidP="00A86C96"/>
    <w:p w14:paraId="00828C84" w14:textId="35E52356" w:rsidR="00A20DD1" w:rsidRDefault="00A20DD1" w:rsidP="00A86C96"/>
    <w:p w14:paraId="328962D9" w14:textId="25A6C8D9" w:rsidR="00A20DD1" w:rsidRDefault="00A20DD1" w:rsidP="00A86C96"/>
    <w:p w14:paraId="0A73EE9F" w14:textId="6FB5BF02" w:rsidR="00A20DD1" w:rsidRDefault="00A20DD1" w:rsidP="00A86C96"/>
    <w:p w14:paraId="2A6D9FBF" w14:textId="2A0ABF0F" w:rsidR="00A20DD1" w:rsidRDefault="00A20DD1" w:rsidP="00A86C96"/>
    <w:p w14:paraId="79506056" w14:textId="3EE5448F" w:rsidR="00A20DD1" w:rsidRDefault="00A20DD1" w:rsidP="00A86C96"/>
    <w:p w14:paraId="7C83F411" w14:textId="4DD0F250" w:rsidR="00A20DD1" w:rsidRDefault="00A20DD1" w:rsidP="00A86C96"/>
    <w:p w14:paraId="63ECCF96" w14:textId="53DCA5E9" w:rsidR="00A20DD1" w:rsidRDefault="00A20DD1" w:rsidP="00A86C96"/>
    <w:p w14:paraId="515C3E76" w14:textId="1E99C577" w:rsidR="00A20DD1" w:rsidRPr="00A86C96" w:rsidRDefault="00A20DD1" w:rsidP="00A86C96"/>
    <w:p w14:paraId="21DA251E" w14:textId="77777777" w:rsidR="00C11CDA" w:rsidRDefault="00C11CDA" w:rsidP="00C11CDA">
      <w:pPr>
        <w:pStyle w:val="Heading1"/>
      </w:pPr>
      <w:bookmarkStart w:id="79" w:name="_Toc516684801"/>
      <w:r>
        <w:lastRenderedPageBreak/>
        <w:t>TCP commands</w:t>
      </w:r>
      <w:bookmarkEnd w:id="79"/>
    </w:p>
    <w:p w14:paraId="21DA251F" w14:textId="77777777" w:rsidR="00D01D54" w:rsidRDefault="00D01D54" w:rsidP="00D01D54">
      <w:r>
        <w:t>These commands allow to establish TCP connections as client or server and to exchange data with remote devices.</w:t>
      </w:r>
    </w:p>
    <w:p w14:paraId="21DA2520" w14:textId="77777777" w:rsidR="00D01D54" w:rsidRDefault="00D01D54" w:rsidP="00D01D54">
      <w:r>
        <w:t>Several TCP connections can be established at the same time.</w:t>
      </w:r>
    </w:p>
    <w:p w14:paraId="21DA2521" w14:textId="77777777" w:rsidR="0034785A" w:rsidRDefault="0034785A" w:rsidP="00D01D54"/>
    <w:p w14:paraId="21DA2522" w14:textId="77777777" w:rsidR="008C1336" w:rsidRPr="00D01D54" w:rsidRDefault="0034785A" w:rsidP="00D01D54">
      <w:r>
        <w:t>TCP sessions contexts are managed by a doubly linked list (le_dls legato API)</w:t>
      </w:r>
    </w:p>
    <w:p w14:paraId="21DA2523" w14:textId="77777777" w:rsidR="00C11CDA" w:rsidRDefault="00C11CDA" w:rsidP="00C11CDA">
      <w:pPr>
        <w:pStyle w:val="Heading2"/>
      </w:pPr>
      <w:bookmarkStart w:id="80" w:name="_Toc516684802"/>
      <w:r>
        <w:t>+KTCPCFG command: TCP connection configuration</w:t>
      </w:r>
      <w:bookmarkEnd w:id="80"/>
    </w:p>
    <w:p w14:paraId="21DA2524" w14:textId="77777777" w:rsidR="006C4B39" w:rsidRDefault="006C4B39" w:rsidP="006C4B39">
      <w:pPr>
        <w:pStyle w:val="Heading3"/>
      </w:pPr>
      <w:bookmarkStart w:id="81" w:name="_Toc516684803"/>
      <w:r>
        <w:t>Write command format:</w:t>
      </w:r>
      <w:bookmarkEnd w:id="81"/>
    </w:p>
    <w:p w14:paraId="21DA2525" w14:textId="77777777" w:rsidR="00D01D54" w:rsidRPr="006C4B39" w:rsidRDefault="00D01D54" w:rsidP="00D01D54">
      <w:pPr>
        <w:rPr>
          <w:i/>
        </w:rPr>
      </w:pPr>
      <w:r w:rsidRPr="006C4B39">
        <w:rPr>
          <w:i/>
        </w:rPr>
        <w:t>Syntax:</w:t>
      </w:r>
    </w:p>
    <w:p w14:paraId="21DA2526" w14:textId="77777777" w:rsidR="00C11CDA" w:rsidRPr="00C11CDA" w:rsidRDefault="003F136B" w:rsidP="00D01D54">
      <w:r w:rsidRPr="005632E2">
        <w:t>AT+KTCPCFG=[&lt;cnx</w:t>
      </w:r>
      <w:r w:rsidR="00D01D54">
        <w:t>_</w:t>
      </w:r>
      <w:r w:rsidRPr="005632E2">
        <w:t>cnf&gt;],&lt;mode&gt;,</w:t>
      </w:r>
      <w:r w:rsidR="00D01D54">
        <w:t>[&lt;tcp_remote_</w:t>
      </w:r>
      <w:r w:rsidRPr="005632E2">
        <w:t>address&gt;],&lt;tcp_port&gt;[[,[&lt;source_port&gt;][,[&lt;data_mode&gt;],[&lt;URC-ENDTCP-enable&gt;]]],&lt;af&gt;],[&lt;cipher_index&gt;]</w:t>
      </w:r>
    </w:p>
    <w:p w14:paraId="21DA2527" w14:textId="77777777" w:rsidR="00C11CDA" w:rsidRDefault="00C11CDA" w:rsidP="00C11CDA"/>
    <w:p w14:paraId="21DA2528" w14:textId="77777777" w:rsidR="006C4B39" w:rsidRPr="006C4B39" w:rsidRDefault="006C4B39" w:rsidP="00C11CDA">
      <w:pPr>
        <w:rPr>
          <w:i/>
        </w:rPr>
      </w:pPr>
      <w:r w:rsidRPr="006C4B39">
        <w:rPr>
          <w:i/>
        </w:rPr>
        <w:t>Answer:</w:t>
      </w:r>
    </w:p>
    <w:p w14:paraId="21DA2529" w14:textId="77777777" w:rsidR="006C4B39" w:rsidRDefault="006C4B39" w:rsidP="00C11CDA">
      <w:r>
        <w:t>+KTCPCFG: &lt;session_id&gt;</w:t>
      </w:r>
    </w:p>
    <w:p w14:paraId="21DA252A" w14:textId="77777777" w:rsidR="006C4B39" w:rsidRDefault="006C4B39" w:rsidP="00C11CDA"/>
    <w:p w14:paraId="21DA252B" w14:textId="77777777" w:rsidR="00D01D54" w:rsidRPr="006C4B39" w:rsidRDefault="00D01D54" w:rsidP="00C11CDA">
      <w:pPr>
        <w:rPr>
          <w:i/>
        </w:rPr>
      </w:pPr>
      <w:r w:rsidRPr="006C4B39">
        <w:rPr>
          <w:i/>
        </w:rPr>
        <w:t>With:</w:t>
      </w:r>
    </w:p>
    <w:p w14:paraId="21DA252C" w14:textId="77777777" w:rsidR="00D01D54" w:rsidRPr="00D01D54" w:rsidRDefault="00D01D54" w:rsidP="00377E7F">
      <w:pPr>
        <w:pStyle w:val="TableBody"/>
        <w:tabs>
          <w:tab w:val="left" w:pos="2835"/>
        </w:tabs>
        <w:spacing w:after="120"/>
        <w:ind w:left="2835" w:hanging="2410"/>
        <w:rPr>
          <w:rFonts w:ascii="Calibri" w:eastAsia="SimSun" w:hAnsi="Calibri" w:cs="Times New Roman"/>
          <w:color w:val="auto"/>
          <w:sz w:val="24"/>
          <w:szCs w:val="20"/>
          <w:lang w:val="en-CA" w:eastAsia="en-US"/>
        </w:rPr>
      </w:pPr>
      <w:r w:rsidRPr="00D01D54">
        <w:rPr>
          <w:rFonts w:ascii="Calibri" w:eastAsia="SimSun" w:hAnsi="Calibri" w:cs="Times New Roman"/>
          <w:b/>
          <w:color w:val="auto"/>
          <w:sz w:val="24"/>
          <w:szCs w:val="20"/>
          <w:lang w:val="en-CA" w:eastAsia="en-US"/>
        </w:rPr>
        <w:t>&lt;cnx_cnf&gt;</w:t>
      </w:r>
      <w:r w:rsidRPr="00D01D54">
        <w:rPr>
          <w:rFonts w:ascii="Calibri" w:eastAsia="SimSun" w:hAnsi="Calibri" w:cs="Times New Roman"/>
          <w:color w:val="auto"/>
          <w:sz w:val="24"/>
          <w:szCs w:val="20"/>
          <w:lang w:val="en-CA" w:eastAsia="en-US"/>
        </w:rPr>
        <w:tab/>
        <w:t xml:space="preserve">Index of a </w:t>
      </w:r>
      <w:r>
        <w:rPr>
          <w:rFonts w:ascii="Calibri" w:eastAsia="SimSun" w:hAnsi="Calibri" w:cs="Times New Roman"/>
          <w:color w:val="auto"/>
          <w:sz w:val="24"/>
          <w:szCs w:val="20"/>
          <w:lang w:val="en-CA" w:eastAsia="en-US"/>
        </w:rPr>
        <w:t xml:space="preserve">PDP context configuration </w:t>
      </w:r>
      <w:r w:rsidRPr="00D01D54">
        <w:rPr>
          <w:rFonts w:ascii="Calibri" w:eastAsia="SimSun" w:hAnsi="Calibri" w:cs="Times New Roman"/>
          <w:color w:val="auto"/>
          <w:sz w:val="24"/>
          <w:szCs w:val="20"/>
          <w:lang w:val="en-CA" w:eastAsia="en-US"/>
        </w:rPr>
        <w:t>(see KCNXCFG)</w:t>
      </w:r>
    </w:p>
    <w:p w14:paraId="21DA252D" w14:textId="77777777" w:rsidR="00D01D54" w:rsidRPr="006C4B39" w:rsidRDefault="00D01D54" w:rsidP="00377E7F">
      <w:pPr>
        <w:pStyle w:val="TableBody"/>
        <w:tabs>
          <w:tab w:val="left" w:pos="2835"/>
        </w:tabs>
        <w:spacing w:after="120"/>
        <w:ind w:left="2835" w:hanging="2410"/>
        <w:rPr>
          <w:rFonts w:ascii="Calibri" w:eastAsia="SimSun" w:hAnsi="Calibri" w:cs="Times New Roman"/>
          <w:color w:val="auto"/>
          <w:sz w:val="24"/>
          <w:szCs w:val="20"/>
          <w:lang w:val="fr-FR" w:eastAsia="en-US"/>
        </w:rPr>
      </w:pPr>
      <w:r w:rsidRPr="006C4B39">
        <w:rPr>
          <w:rFonts w:ascii="Calibri" w:eastAsia="SimSun" w:hAnsi="Calibri" w:cs="Times New Roman"/>
          <w:b/>
          <w:color w:val="auto"/>
          <w:sz w:val="24"/>
          <w:szCs w:val="20"/>
          <w:lang w:val="fr-FR" w:eastAsia="en-US"/>
        </w:rPr>
        <w:t>&lt;session_id&gt;</w:t>
      </w:r>
      <w:r w:rsidRPr="006C4B39">
        <w:rPr>
          <w:rFonts w:ascii="Calibri" w:eastAsia="SimSun" w:hAnsi="Calibri" w:cs="Times New Roman"/>
          <w:color w:val="auto"/>
          <w:sz w:val="24"/>
          <w:szCs w:val="20"/>
          <w:lang w:val="fr-FR" w:eastAsia="en-US"/>
        </w:rPr>
        <w:tab/>
        <w:t>TCP session index</w:t>
      </w:r>
    </w:p>
    <w:p w14:paraId="21DA252E" w14:textId="77777777" w:rsidR="00D01D54" w:rsidRPr="006C4B39" w:rsidRDefault="00D01D54" w:rsidP="002D4A19">
      <w:pPr>
        <w:pStyle w:val="TableBody"/>
        <w:tabs>
          <w:tab w:val="left" w:pos="2835"/>
          <w:tab w:val="left" w:pos="3261"/>
        </w:tabs>
        <w:ind w:left="2835" w:hanging="2410"/>
        <w:rPr>
          <w:rFonts w:ascii="Calibri" w:eastAsia="SimSun" w:hAnsi="Calibri" w:cs="Times New Roman"/>
          <w:color w:val="auto"/>
          <w:sz w:val="24"/>
          <w:szCs w:val="20"/>
          <w:lang w:val="fr-FR" w:eastAsia="en-US"/>
        </w:rPr>
      </w:pPr>
      <w:r w:rsidRPr="006C4B39">
        <w:rPr>
          <w:rFonts w:ascii="Calibri" w:eastAsia="SimSun" w:hAnsi="Calibri" w:cs="Times New Roman"/>
          <w:b/>
          <w:color w:val="auto"/>
          <w:sz w:val="24"/>
          <w:szCs w:val="20"/>
          <w:lang w:val="fr-FR" w:eastAsia="en-US"/>
        </w:rPr>
        <w:t>&lt;mode&gt;</w:t>
      </w:r>
      <w:r w:rsidRPr="006C4B39">
        <w:rPr>
          <w:rFonts w:ascii="Calibri" w:eastAsia="SimSun" w:hAnsi="Calibri" w:cs="Times New Roman"/>
          <w:color w:val="auto"/>
          <w:sz w:val="24"/>
          <w:szCs w:val="20"/>
          <w:lang w:val="fr-FR" w:eastAsia="en-US"/>
        </w:rPr>
        <w:tab/>
        <w:t>0</w:t>
      </w:r>
      <w:r w:rsidRPr="006C4B39">
        <w:rPr>
          <w:rFonts w:ascii="Calibri" w:eastAsia="SimSun" w:hAnsi="Calibri" w:cs="Times New Roman"/>
          <w:color w:val="auto"/>
          <w:sz w:val="24"/>
          <w:szCs w:val="20"/>
          <w:lang w:val="fr-FR" w:eastAsia="en-US"/>
        </w:rPr>
        <w:tab/>
        <w:t>Client</w:t>
      </w:r>
    </w:p>
    <w:p w14:paraId="21DA252F" w14:textId="77777777" w:rsidR="00D01D54" w:rsidRPr="00D01D54" w:rsidRDefault="00D01D54" w:rsidP="002D4A19">
      <w:pPr>
        <w:pStyle w:val="TableBody"/>
        <w:tabs>
          <w:tab w:val="left" w:pos="2835"/>
          <w:tab w:val="left" w:pos="3261"/>
        </w:tabs>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color w:val="auto"/>
          <w:sz w:val="24"/>
          <w:szCs w:val="20"/>
          <w:lang w:val="fr-FR" w:eastAsia="en-US"/>
        </w:rPr>
        <w:tab/>
      </w:r>
      <w:r w:rsidRPr="00D01D54">
        <w:rPr>
          <w:rFonts w:ascii="Calibri" w:eastAsia="SimSun" w:hAnsi="Calibri" w:cs="Times New Roman"/>
          <w:color w:val="auto"/>
          <w:sz w:val="24"/>
          <w:szCs w:val="20"/>
          <w:lang w:val="en-CA" w:eastAsia="en-US"/>
        </w:rPr>
        <w:t>1</w:t>
      </w:r>
      <w:r w:rsidRPr="00D01D54">
        <w:rPr>
          <w:rFonts w:ascii="Calibri" w:eastAsia="SimSun" w:hAnsi="Calibri" w:cs="Times New Roman"/>
          <w:color w:val="auto"/>
          <w:sz w:val="24"/>
          <w:szCs w:val="20"/>
          <w:lang w:val="en-CA" w:eastAsia="en-US"/>
        </w:rPr>
        <w:tab/>
        <w:t>Server</w:t>
      </w:r>
    </w:p>
    <w:p w14:paraId="21DA2530" w14:textId="77777777" w:rsidR="00D01D54" w:rsidRPr="00D01D54" w:rsidRDefault="00D01D54" w:rsidP="002D4A19">
      <w:pPr>
        <w:pStyle w:val="TableBody"/>
        <w:tabs>
          <w:tab w:val="left" w:pos="2835"/>
          <w:tab w:val="left" w:pos="3261"/>
        </w:tabs>
        <w:ind w:left="2835" w:hanging="2410"/>
        <w:rPr>
          <w:rFonts w:ascii="Calibri" w:eastAsia="SimSun" w:hAnsi="Calibri" w:cs="Times New Roman"/>
          <w:color w:val="auto"/>
          <w:sz w:val="24"/>
          <w:szCs w:val="20"/>
          <w:lang w:val="en-CA" w:eastAsia="en-US"/>
        </w:rPr>
      </w:pPr>
      <w:r w:rsidRPr="00D01D54">
        <w:rPr>
          <w:rFonts w:ascii="Calibri" w:eastAsia="SimSun" w:hAnsi="Calibri" w:cs="Times New Roman"/>
          <w:color w:val="auto"/>
          <w:sz w:val="24"/>
          <w:szCs w:val="20"/>
          <w:lang w:val="en-CA" w:eastAsia="en-US"/>
        </w:rPr>
        <w:tab/>
        <w:t>2</w:t>
      </w:r>
      <w:r w:rsidRPr="00D01D54">
        <w:rPr>
          <w:rFonts w:ascii="Calibri" w:eastAsia="SimSun" w:hAnsi="Calibri" w:cs="Times New Roman"/>
          <w:color w:val="auto"/>
          <w:sz w:val="24"/>
          <w:szCs w:val="20"/>
          <w:lang w:val="en-CA" w:eastAsia="en-US"/>
        </w:rPr>
        <w:tab/>
        <w:t>Child (Generated by server sockets)</w:t>
      </w:r>
    </w:p>
    <w:p w14:paraId="21DA2531" w14:textId="77777777" w:rsidR="00D01D54" w:rsidRPr="00D01D54" w:rsidRDefault="00D01D54" w:rsidP="002D4A19">
      <w:pPr>
        <w:pStyle w:val="TableBody"/>
        <w:tabs>
          <w:tab w:val="left" w:pos="2835"/>
          <w:tab w:val="left" w:pos="3261"/>
        </w:tabs>
        <w:spacing w:after="120"/>
        <w:ind w:left="2835" w:hanging="2410"/>
        <w:rPr>
          <w:rFonts w:ascii="Calibri" w:eastAsia="SimSun" w:hAnsi="Calibri" w:cs="Times New Roman"/>
          <w:color w:val="auto"/>
          <w:sz w:val="24"/>
          <w:szCs w:val="20"/>
          <w:lang w:val="en-CA" w:eastAsia="en-US"/>
        </w:rPr>
      </w:pPr>
      <w:r w:rsidRPr="00D01D54">
        <w:rPr>
          <w:rFonts w:ascii="Calibri" w:eastAsia="SimSun" w:hAnsi="Calibri" w:cs="Times New Roman"/>
          <w:color w:val="auto"/>
          <w:sz w:val="24"/>
          <w:szCs w:val="20"/>
          <w:lang w:val="en-CA" w:eastAsia="en-US"/>
        </w:rPr>
        <w:tab/>
        <w:t>3</w:t>
      </w:r>
      <w:r w:rsidRPr="00D01D54">
        <w:rPr>
          <w:rFonts w:ascii="Calibri" w:eastAsia="SimSun" w:hAnsi="Calibri" w:cs="Times New Roman"/>
          <w:color w:val="auto"/>
          <w:sz w:val="24"/>
          <w:szCs w:val="20"/>
          <w:lang w:val="en-CA" w:eastAsia="en-US"/>
        </w:rPr>
        <w:tab/>
        <w:t>Secure client</w:t>
      </w:r>
    </w:p>
    <w:p w14:paraId="21DA2532" w14:textId="77777777" w:rsidR="00D01D54" w:rsidRPr="00D01D54" w:rsidRDefault="00D01D54" w:rsidP="00377E7F">
      <w:pPr>
        <w:pStyle w:val="TableBody"/>
        <w:tabs>
          <w:tab w:val="left" w:pos="2835"/>
        </w:tabs>
        <w:spacing w:after="120"/>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&lt;tcp</w:t>
      </w:r>
      <w:r w:rsidR="006C4B39">
        <w:rPr>
          <w:rFonts w:ascii="Calibri" w:eastAsia="SimSun" w:hAnsi="Calibri" w:cs="Times New Roman"/>
          <w:b/>
          <w:color w:val="auto"/>
          <w:sz w:val="24"/>
          <w:szCs w:val="20"/>
          <w:lang w:val="en-CA" w:eastAsia="en-US"/>
        </w:rPr>
        <w:t>_</w:t>
      </w:r>
      <w:r w:rsidRPr="006C4B39">
        <w:rPr>
          <w:rFonts w:ascii="Calibri" w:eastAsia="SimSun" w:hAnsi="Calibri" w:cs="Times New Roman"/>
          <w:b/>
          <w:color w:val="auto"/>
          <w:sz w:val="24"/>
          <w:szCs w:val="20"/>
          <w:lang w:val="en-CA" w:eastAsia="en-US"/>
        </w:rPr>
        <w:t>remote</w:t>
      </w:r>
      <w:r w:rsidR="006C4B39">
        <w:rPr>
          <w:rFonts w:ascii="Calibri" w:eastAsia="SimSun" w:hAnsi="Calibri" w:cs="Times New Roman"/>
          <w:b/>
          <w:color w:val="auto"/>
          <w:sz w:val="24"/>
          <w:szCs w:val="20"/>
          <w:lang w:val="en-CA" w:eastAsia="en-US"/>
        </w:rPr>
        <w:t>_</w:t>
      </w:r>
      <w:r w:rsidRPr="006C4B39">
        <w:rPr>
          <w:rFonts w:ascii="Calibri" w:eastAsia="SimSun" w:hAnsi="Calibri" w:cs="Times New Roman"/>
          <w:b/>
          <w:color w:val="auto"/>
          <w:sz w:val="24"/>
          <w:szCs w:val="20"/>
          <w:lang w:val="en-CA" w:eastAsia="en-US"/>
        </w:rPr>
        <w:t>address&gt;</w:t>
      </w:r>
      <w:r w:rsidRPr="00D01D54">
        <w:rPr>
          <w:rFonts w:ascii="Calibri" w:eastAsia="SimSun" w:hAnsi="Calibri" w:cs="Times New Roman"/>
          <w:color w:val="auto"/>
          <w:sz w:val="24"/>
          <w:szCs w:val="20"/>
          <w:lang w:val="en-CA" w:eastAsia="en-US"/>
        </w:rPr>
        <w:tab/>
        <w:t>IP address string or explicit name of the remote server. For a server configuration, this parameter is left blank</w:t>
      </w:r>
    </w:p>
    <w:p w14:paraId="21DA2533" w14:textId="77777777" w:rsidR="00D01D54" w:rsidRPr="00D01D54" w:rsidRDefault="00D01D54" w:rsidP="00377E7F">
      <w:pPr>
        <w:pStyle w:val="TableBody"/>
        <w:tabs>
          <w:tab w:val="left" w:pos="2835"/>
        </w:tabs>
        <w:spacing w:after="120"/>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&lt;tcp_port&gt;</w:t>
      </w:r>
      <w:r w:rsidRPr="00D01D54">
        <w:rPr>
          <w:rFonts w:ascii="Calibri" w:eastAsia="SimSun" w:hAnsi="Calibri" w:cs="Times New Roman"/>
          <w:color w:val="auto"/>
          <w:sz w:val="24"/>
          <w:szCs w:val="20"/>
          <w:lang w:val="en-CA" w:eastAsia="en-US"/>
        </w:rPr>
        <w:tab/>
        <w:t>TCP peer port; numeric parameter (1-65535). For a server configuration, this parameter is the listening port.</w:t>
      </w:r>
    </w:p>
    <w:p w14:paraId="21DA2534" w14:textId="77777777" w:rsidR="00D01D54" w:rsidRPr="00D01D54" w:rsidRDefault="00D01D54" w:rsidP="00377E7F">
      <w:pPr>
        <w:pStyle w:val="TableBody"/>
        <w:tabs>
          <w:tab w:val="left" w:pos="2835"/>
        </w:tabs>
        <w:spacing w:after="120"/>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&lt;source_port&gt;</w:t>
      </w:r>
      <w:r w:rsidRPr="00D01D54">
        <w:rPr>
          <w:rFonts w:ascii="Calibri" w:eastAsia="SimSun" w:hAnsi="Calibri" w:cs="Times New Roman"/>
          <w:color w:val="auto"/>
          <w:sz w:val="24"/>
          <w:szCs w:val="20"/>
          <w:lang w:val="en-CA" w:eastAsia="en-US"/>
        </w:rPr>
        <w:tab/>
        <w:t>Numeric parameter (0-65535). Specifies the local TCP port number. For a server configuration, this parameter is left blank.</w:t>
      </w:r>
    </w:p>
    <w:p w14:paraId="21DA2535" w14:textId="77777777" w:rsidR="00D01D54" w:rsidRPr="00D01D54" w:rsidRDefault="00D01D54" w:rsidP="002D4A19">
      <w:pPr>
        <w:pStyle w:val="TableBody"/>
        <w:tabs>
          <w:tab w:val="left" w:pos="2835"/>
          <w:tab w:val="left" w:pos="3261"/>
        </w:tabs>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&lt;data_mode&gt;</w:t>
      </w:r>
      <w:r w:rsidRPr="00D01D54">
        <w:rPr>
          <w:rFonts w:ascii="Calibri" w:eastAsia="SimSun" w:hAnsi="Calibri" w:cs="Times New Roman"/>
          <w:color w:val="auto"/>
          <w:sz w:val="24"/>
          <w:szCs w:val="20"/>
          <w:lang w:val="en-CA" w:eastAsia="en-US"/>
        </w:rPr>
        <w:tab/>
        <w:t>0</w:t>
      </w:r>
      <w:r w:rsidRPr="00D01D54">
        <w:rPr>
          <w:rFonts w:ascii="Calibri" w:eastAsia="SimSun" w:hAnsi="Calibri" w:cs="Times New Roman"/>
          <w:color w:val="auto"/>
          <w:sz w:val="24"/>
          <w:szCs w:val="20"/>
          <w:lang w:val="en-CA" w:eastAsia="en-US"/>
        </w:rPr>
        <w:tab/>
        <w:t>Do not display &lt;data&gt; in URC  (Default setting)</w:t>
      </w:r>
    </w:p>
    <w:p w14:paraId="21DA2536" w14:textId="77777777" w:rsidR="00D01D54" w:rsidRPr="00D01D54" w:rsidRDefault="00D01D54" w:rsidP="002D4A19">
      <w:pPr>
        <w:pStyle w:val="TableBody"/>
        <w:tabs>
          <w:tab w:val="left" w:pos="2835"/>
          <w:tab w:val="left" w:pos="3261"/>
        </w:tabs>
        <w:spacing w:after="120"/>
        <w:ind w:left="2835" w:hanging="2410"/>
        <w:rPr>
          <w:rFonts w:ascii="Calibri" w:eastAsia="SimSun" w:hAnsi="Calibri" w:cs="Times New Roman"/>
          <w:color w:val="auto"/>
          <w:sz w:val="24"/>
          <w:szCs w:val="20"/>
          <w:lang w:val="en-CA" w:eastAsia="en-US"/>
        </w:rPr>
      </w:pPr>
      <w:r w:rsidRPr="00D01D54">
        <w:rPr>
          <w:rFonts w:ascii="Calibri" w:eastAsia="SimSun" w:hAnsi="Calibri" w:cs="Times New Roman"/>
          <w:color w:val="auto"/>
          <w:sz w:val="24"/>
          <w:szCs w:val="20"/>
          <w:lang w:val="en-CA" w:eastAsia="en-US"/>
        </w:rPr>
        <w:tab/>
        <w:t>1</w:t>
      </w:r>
      <w:r w:rsidRPr="00D01D54">
        <w:rPr>
          <w:rFonts w:ascii="Calibri" w:eastAsia="SimSun" w:hAnsi="Calibri" w:cs="Times New Roman"/>
          <w:color w:val="auto"/>
          <w:sz w:val="24"/>
          <w:szCs w:val="20"/>
          <w:lang w:val="en-CA" w:eastAsia="en-US"/>
        </w:rPr>
        <w:tab/>
        <w:t>Display &lt;data&gt; in URC</w:t>
      </w:r>
    </w:p>
    <w:p w14:paraId="21DA2537" w14:textId="77777777" w:rsidR="00D01D54" w:rsidRPr="00D01D54" w:rsidRDefault="00D01D54" w:rsidP="002D4A19">
      <w:pPr>
        <w:pStyle w:val="TableBody"/>
        <w:tabs>
          <w:tab w:val="left" w:pos="2835"/>
          <w:tab w:val="left" w:pos="3261"/>
        </w:tabs>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&lt;URC-ENDTCP-enable&gt;</w:t>
      </w:r>
      <w:r w:rsidRPr="00D01D54">
        <w:rPr>
          <w:rFonts w:ascii="Calibri" w:eastAsia="SimSun" w:hAnsi="Calibri" w:cs="Times New Roman"/>
          <w:color w:val="auto"/>
          <w:sz w:val="24"/>
          <w:szCs w:val="20"/>
          <w:lang w:val="en-CA" w:eastAsia="en-US"/>
        </w:rPr>
        <w:tab/>
        <w:t>0</w:t>
      </w:r>
      <w:r w:rsidRPr="00D01D54">
        <w:rPr>
          <w:rFonts w:ascii="Calibri" w:eastAsia="SimSun" w:hAnsi="Calibri" w:cs="Times New Roman"/>
          <w:color w:val="auto"/>
          <w:sz w:val="24"/>
          <w:szCs w:val="20"/>
          <w:lang w:val="en-CA" w:eastAsia="en-US"/>
        </w:rPr>
        <w:tab/>
        <w:t>Do not display URC "+KTCP_ACK"  (Default setting)</w:t>
      </w:r>
    </w:p>
    <w:p w14:paraId="21DA2538" w14:textId="77777777" w:rsidR="00D01D54" w:rsidRPr="00D01D54" w:rsidRDefault="00377E7F" w:rsidP="002D4A19">
      <w:pPr>
        <w:pStyle w:val="TableBody"/>
        <w:tabs>
          <w:tab w:val="left" w:pos="2835"/>
          <w:tab w:val="left" w:pos="3261"/>
        </w:tabs>
        <w:spacing w:after="120"/>
        <w:ind w:left="2835" w:hanging="241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ab/>
      </w:r>
      <w:r w:rsidR="00D01D54" w:rsidRPr="00D01D54">
        <w:rPr>
          <w:rFonts w:ascii="Calibri" w:eastAsia="SimSun" w:hAnsi="Calibri" w:cs="Times New Roman"/>
          <w:color w:val="auto"/>
          <w:sz w:val="24"/>
          <w:szCs w:val="20"/>
          <w:lang w:val="en-CA" w:eastAsia="en-US"/>
        </w:rPr>
        <w:t>1</w:t>
      </w:r>
      <w:r w:rsidR="00D01D54" w:rsidRPr="00D01D54">
        <w:rPr>
          <w:rFonts w:ascii="Calibri" w:eastAsia="SimSun" w:hAnsi="Calibri" w:cs="Times New Roman"/>
          <w:color w:val="auto"/>
          <w:sz w:val="24"/>
          <w:szCs w:val="20"/>
          <w:lang w:val="en-CA" w:eastAsia="en-US"/>
        </w:rPr>
        <w:tab/>
        <w:t>Display URC "+KTCP_ACK"</w:t>
      </w:r>
    </w:p>
    <w:p w14:paraId="21DA2539" w14:textId="77777777" w:rsidR="00D01D54" w:rsidRPr="00D01D54" w:rsidRDefault="00D01D54" w:rsidP="00377E7F">
      <w:pPr>
        <w:pStyle w:val="TableBody"/>
        <w:tabs>
          <w:tab w:val="left" w:pos="2835"/>
        </w:tabs>
        <w:ind w:left="2835" w:hanging="2410"/>
        <w:rPr>
          <w:rFonts w:ascii="Calibri" w:eastAsia="SimSun" w:hAnsi="Calibri" w:cs="Times New Roman"/>
          <w:color w:val="auto"/>
          <w:sz w:val="24"/>
          <w:szCs w:val="20"/>
          <w:lang w:val="en-CA" w:eastAsia="en-US"/>
        </w:rPr>
      </w:pPr>
      <w:r w:rsidRPr="006C4B39">
        <w:rPr>
          <w:rFonts w:ascii="Calibri" w:eastAsia="SimSun" w:hAnsi="Calibri" w:cs="Times New Roman"/>
          <w:b/>
          <w:color w:val="auto"/>
          <w:sz w:val="24"/>
          <w:szCs w:val="20"/>
          <w:lang w:val="en-CA" w:eastAsia="en-US"/>
        </w:rPr>
        <w:t>&lt;af&gt;</w:t>
      </w:r>
      <w:r w:rsidRPr="00D01D54">
        <w:rPr>
          <w:rFonts w:ascii="Calibri" w:eastAsia="SimSun" w:hAnsi="Calibri" w:cs="Times New Roman"/>
          <w:color w:val="auto"/>
          <w:sz w:val="24"/>
          <w:szCs w:val="20"/>
          <w:lang w:val="en-CA" w:eastAsia="en-US"/>
        </w:rPr>
        <w:tab/>
        <w:t>Address family used for the connection.</w:t>
      </w:r>
    </w:p>
    <w:p w14:paraId="21DA253A" w14:textId="77777777" w:rsidR="00D01D54" w:rsidRPr="00D01D54" w:rsidRDefault="00377E7F" w:rsidP="002D4A19">
      <w:pPr>
        <w:pStyle w:val="TableBody"/>
        <w:tabs>
          <w:tab w:val="left" w:pos="2835"/>
          <w:tab w:val="left" w:pos="3261"/>
        </w:tabs>
        <w:ind w:left="2835" w:hanging="241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ab/>
      </w:r>
      <w:r w:rsidR="00D01D54" w:rsidRPr="00D01D54">
        <w:rPr>
          <w:rFonts w:ascii="Calibri" w:eastAsia="SimSun" w:hAnsi="Calibri" w:cs="Times New Roman"/>
          <w:color w:val="auto"/>
          <w:sz w:val="24"/>
          <w:szCs w:val="20"/>
          <w:lang w:val="en-CA" w:eastAsia="en-US"/>
        </w:rPr>
        <w:t>0</w:t>
      </w:r>
      <w:r w:rsidR="00D01D54" w:rsidRPr="00D01D54">
        <w:rPr>
          <w:rFonts w:ascii="Calibri" w:eastAsia="SimSun" w:hAnsi="Calibri" w:cs="Times New Roman"/>
          <w:color w:val="auto"/>
          <w:sz w:val="24"/>
          <w:szCs w:val="20"/>
          <w:lang w:val="en-CA" w:eastAsia="en-US"/>
        </w:rPr>
        <w:tab/>
        <w:t>IPV4</w:t>
      </w:r>
    </w:p>
    <w:p w14:paraId="21DA253B" w14:textId="77777777" w:rsidR="00D01D54" w:rsidRPr="00D01D54" w:rsidRDefault="00377E7F" w:rsidP="002D4A19">
      <w:pPr>
        <w:pStyle w:val="TableBody"/>
        <w:tabs>
          <w:tab w:val="left" w:pos="2835"/>
          <w:tab w:val="left" w:pos="3261"/>
        </w:tabs>
        <w:spacing w:after="120"/>
        <w:ind w:left="2835" w:hanging="241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lastRenderedPageBreak/>
        <w:tab/>
      </w:r>
      <w:r w:rsidR="00D01D54" w:rsidRPr="00D01D54">
        <w:rPr>
          <w:rFonts w:ascii="Calibri" w:eastAsia="SimSun" w:hAnsi="Calibri" w:cs="Times New Roman"/>
          <w:color w:val="auto"/>
          <w:sz w:val="24"/>
          <w:szCs w:val="20"/>
          <w:lang w:val="en-CA" w:eastAsia="en-US"/>
        </w:rPr>
        <w:t>1</w:t>
      </w:r>
      <w:r w:rsidR="00D01D54" w:rsidRPr="00D01D54">
        <w:rPr>
          <w:rFonts w:ascii="Calibri" w:eastAsia="SimSun" w:hAnsi="Calibri" w:cs="Times New Roman"/>
          <w:color w:val="auto"/>
          <w:sz w:val="24"/>
          <w:szCs w:val="20"/>
          <w:lang w:val="en-CA" w:eastAsia="en-US"/>
        </w:rPr>
        <w:tab/>
        <w:t>IPV6</w:t>
      </w:r>
    </w:p>
    <w:p w14:paraId="21DA253C" w14:textId="77777777" w:rsidR="00D01D54" w:rsidRDefault="00D01D54" w:rsidP="00377E7F">
      <w:pPr>
        <w:tabs>
          <w:tab w:val="left" w:pos="2835"/>
        </w:tabs>
        <w:ind w:left="2835" w:hanging="2409"/>
      </w:pPr>
      <w:r w:rsidRPr="006C4B39">
        <w:rPr>
          <w:b/>
        </w:rPr>
        <w:t>&lt;cipher_index&gt;</w:t>
      </w:r>
      <w:r>
        <w:tab/>
        <w:t xml:space="preserve">Cipher suite profile index to use for a secured socket; defined by </w:t>
      </w:r>
      <w:r w:rsidRPr="00D01D54">
        <w:t>+KSSLCRYPTO</w:t>
      </w:r>
      <w:r>
        <w:t>.</w:t>
      </w:r>
    </w:p>
    <w:p w14:paraId="21DA253D" w14:textId="77777777" w:rsidR="006C4B39" w:rsidRDefault="006C4B39" w:rsidP="00AD4BF8">
      <w:pPr>
        <w:pStyle w:val="Heading3"/>
      </w:pPr>
      <w:bookmarkStart w:id="82" w:name="_Toc516684804"/>
      <w:r w:rsidRPr="00AD4BF8">
        <w:t>Sequence</w:t>
      </w:r>
      <w:bookmarkEnd w:id="82"/>
    </w:p>
    <w:p w14:paraId="21DA253E" w14:textId="227CDE93" w:rsidR="00AE7980" w:rsidRDefault="00553794" w:rsidP="00494A68">
      <w:pPr>
        <w:jc w:val="center"/>
      </w:pPr>
      <w:r>
        <w:fldChar w:fldCharType="begin"/>
      </w:r>
      <w:r>
        <w:instrText xml:space="preserve"> LINK Visio.Drawing.15 "C:\\Users\\cleflohic\\Documents\\Docs\\Dizzy\\KTCPCFG.vsdx" "" \a \p \f 0 \* MERGEFORMAT </w:instrText>
      </w:r>
      <w:r>
        <w:fldChar w:fldCharType="separate"/>
      </w:r>
      <w:r w:rsidR="00A34BF0">
        <w:object w:dxaOrig="5376" w:dyaOrig="6110" w14:anchorId="21DA27DF">
          <v:shape id="_x0000_i1027" type="#_x0000_t75" style="width:207.75pt;height:308.25pt" o:ole="">
            <v:imagedata r:id="rId26" o:title="" croptop="3251f" cropbottom="3251f"/>
          </v:shape>
        </w:object>
      </w:r>
      <w:r>
        <w:fldChar w:fldCharType="end"/>
      </w:r>
    </w:p>
    <w:p w14:paraId="2B7364DA" w14:textId="750BECA1" w:rsidR="00250D82" w:rsidRDefault="00250D82" w:rsidP="00494A68">
      <w:pPr>
        <w:jc w:val="center"/>
      </w:pPr>
    </w:p>
    <w:p w14:paraId="6581C1A4" w14:textId="7D8F1C00" w:rsidR="00250D82" w:rsidRDefault="00250D82" w:rsidP="00494A68">
      <w:pPr>
        <w:jc w:val="center"/>
      </w:pPr>
    </w:p>
    <w:p w14:paraId="763237B3" w14:textId="508C31A3" w:rsidR="00250D82" w:rsidRDefault="00250D82" w:rsidP="00494A68">
      <w:pPr>
        <w:jc w:val="center"/>
      </w:pPr>
    </w:p>
    <w:p w14:paraId="2D5927E9" w14:textId="76B8D09E" w:rsidR="00250D82" w:rsidRDefault="00250D82" w:rsidP="00494A68">
      <w:pPr>
        <w:jc w:val="center"/>
      </w:pPr>
    </w:p>
    <w:p w14:paraId="2B28470B" w14:textId="06A03143" w:rsidR="00250D82" w:rsidRDefault="00250D82" w:rsidP="00494A68">
      <w:pPr>
        <w:jc w:val="center"/>
      </w:pPr>
    </w:p>
    <w:p w14:paraId="4A8E9827" w14:textId="4CEE1707" w:rsidR="00250D82" w:rsidRDefault="00250D82" w:rsidP="00494A68">
      <w:pPr>
        <w:jc w:val="center"/>
      </w:pPr>
    </w:p>
    <w:p w14:paraId="64F6335E" w14:textId="55F11027" w:rsidR="00250D82" w:rsidRDefault="00250D82" w:rsidP="00494A68">
      <w:pPr>
        <w:jc w:val="center"/>
      </w:pPr>
    </w:p>
    <w:p w14:paraId="1C0596D7" w14:textId="6CAC92AA" w:rsidR="00250D82" w:rsidRDefault="00250D82" w:rsidP="00494A68">
      <w:pPr>
        <w:jc w:val="center"/>
      </w:pPr>
    </w:p>
    <w:p w14:paraId="338368FD" w14:textId="41407A1D" w:rsidR="00250D82" w:rsidRDefault="00250D82" w:rsidP="00494A68">
      <w:pPr>
        <w:jc w:val="center"/>
      </w:pPr>
    </w:p>
    <w:p w14:paraId="619985F2" w14:textId="0F86143A" w:rsidR="00250D82" w:rsidRDefault="00250D82" w:rsidP="00494A68">
      <w:pPr>
        <w:jc w:val="center"/>
      </w:pPr>
    </w:p>
    <w:p w14:paraId="25C2B19D" w14:textId="3C257EF0" w:rsidR="00250D82" w:rsidRDefault="00250D82" w:rsidP="00494A68">
      <w:pPr>
        <w:jc w:val="center"/>
      </w:pPr>
    </w:p>
    <w:p w14:paraId="0583A3EB" w14:textId="602DF201" w:rsidR="00250D82" w:rsidRDefault="00250D82" w:rsidP="00494A68">
      <w:pPr>
        <w:jc w:val="center"/>
      </w:pPr>
    </w:p>
    <w:p w14:paraId="5DAA021A" w14:textId="3596119B" w:rsidR="00250D82" w:rsidRDefault="00250D82" w:rsidP="00494A68">
      <w:pPr>
        <w:jc w:val="center"/>
      </w:pPr>
    </w:p>
    <w:p w14:paraId="592E329C" w14:textId="46FCF2CC" w:rsidR="00250D82" w:rsidRDefault="00250D82" w:rsidP="00494A68">
      <w:pPr>
        <w:jc w:val="center"/>
      </w:pPr>
    </w:p>
    <w:p w14:paraId="70FB4BFB" w14:textId="61410D4D" w:rsidR="00250D82" w:rsidRDefault="00250D82" w:rsidP="00494A68">
      <w:pPr>
        <w:jc w:val="center"/>
      </w:pPr>
    </w:p>
    <w:p w14:paraId="17A83458" w14:textId="692E86CD" w:rsidR="00250D82" w:rsidRDefault="00250D82" w:rsidP="00494A68">
      <w:pPr>
        <w:jc w:val="center"/>
      </w:pPr>
    </w:p>
    <w:p w14:paraId="4138A807" w14:textId="66DC2C15" w:rsidR="005B65C2" w:rsidRDefault="005B65C2" w:rsidP="005B65C2">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3998080" behindDoc="0" locked="0" layoutInCell="1" allowOverlap="1" wp14:anchorId="314C8FE9" wp14:editId="5FC0CB03">
                <wp:simplePos x="0" y="0"/>
                <wp:positionH relativeFrom="rightMargin">
                  <wp:posOffset>-28575</wp:posOffset>
                </wp:positionH>
                <wp:positionV relativeFrom="paragraph">
                  <wp:posOffset>137795</wp:posOffset>
                </wp:positionV>
                <wp:extent cx="731520" cy="640080"/>
                <wp:effectExtent l="0" t="0" r="11430" b="26670"/>
                <wp:wrapNone/>
                <wp:docPr id="1601" name="Rectangle 1601"/>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1FD4CDD" w14:textId="77777777" w:rsidR="00944514" w:rsidRDefault="00944514" w:rsidP="005B65C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C8FE9" id="Rectangle 1601" o:spid="_x0000_s1345" style="position:absolute;margin-left:-2.25pt;margin-top:10.85pt;width:57.6pt;height:50.4pt;z-index:253998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" fillcolor="#8064a2 [3207]" strokecolor="#5a5a5a [2109]" strokeweight="1pt">
                <v:textbox>
                  <w:txbxContent>
                    <w:p w14:paraId="21FD4CDD" w14:textId="77777777" w:rsidR="00944514" w:rsidRDefault="00944514" w:rsidP="005B65C2">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3996032" behindDoc="0" locked="0" layoutInCell="1" allowOverlap="1" wp14:anchorId="4B9A495C" wp14:editId="1FD5C6AD">
                <wp:simplePos x="0" y="0"/>
                <wp:positionH relativeFrom="column">
                  <wp:posOffset>3848100</wp:posOffset>
                </wp:positionH>
                <wp:positionV relativeFrom="paragraph">
                  <wp:posOffset>147320</wp:posOffset>
                </wp:positionV>
                <wp:extent cx="1047750" cy="678180"/>
                <wp:effectExtent l="0" t="0" r="19050" b="26670"/>
                <wp:wrapNone/>
                <wp:docPr id="1600" name="Rectangle 1600"/>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9A5355B" w14:textId="77777777" w:rsidR="00944514" w:rsidRDefault="00944514" w:rsidP="005B65C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A495C" id="Rectangle 1600" o:spid="_x0000_s1346" style="position:absolute;margin-left:303pt;margin-top:11.6pt;width:82.5pt;height:53.4pt;z-index:2539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" fillcolor="#c0504d [3205]" strokecolor="#243f60 [1604]" strokeweight="1pt">
                <v:textbox>
                  <w:txbxContent>
                    <w:p w14:paraId="59A5355B" w14:textId="77777777" w:rsidR="00944514" w:rsidRDefault="00944514" w:rsidP="005B65C2">
                      <w:pPr>
                        <w:jc w:val="center"/>
                      </w:pPr>
                      <w:r>
                        <w:t>Other Legato Services</w:t>
                      </w:r>
                    </w:p>
                  </w:txbxContent>
                </v:textbox>
              </v:rect>
            </w:pict>
          </mc:Fallback>
        </mc:AlternateContent>
      </w:r>
    </w:p>
    <w:p w14:paraId="3592DF8C" w14:textId="51DB586D" w:rsidR="005B65C2" w:rsidRPr="00215EAC" w:rsidRDefault="005B65C2" w:rsidP="005B65C2">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3977600" behindDoc="0" locked="0" layoutInCell="1" allowOverlap="1" wp14:anchorId="047A444C" wp14:editId="619ADC51">
                <wp:simplePos x="0" y="0"/>
                <wp:positionH relativeFrom="margin">
                  <wp:posOffset>-635</wp:posOffset>
                </wp:positionH>
                <wp:positionV relativeFrom="paragraph">
                  <wp:posOffset>9525</wp:posOffset>
                </wp:positionV>
                <wp:extent cx="822325" cy="640080"/>
                <wp:effectExtent l="0" t="0" r="15875" b="26670"/>
                <wp:wrapNone/>
                <wp:docPr id="1530" name="Rectangle 153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200BF" w14:textId="77777777" w:rsidR="00944514" w:rsidRDefault="00944514" w:rsidP="005B65C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A444C" id="Rectangle 1530" o:spid="_x0000_s1347" style="position:absolute;left:0;text-align:left;margin-left:-.05pt;margin-top:.75pt;width:64.75pt;height:50.4pt;z-index:25397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" fillcolor="#f79646 [3209]" strokecolor="#5a5a5a [2109]" strokeweight="1pt">
                <v:textbox>
                  <w:txbxContent>
                    <w:p w14:paraId="025200BF" w14:textId="77777777" w:rsidR="00944514" w:rsidRDefault="00944514" w:rsidP="005B65C2">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3975552" behindDoc="0" locked="0" layoutInCell="1" allowOverlap="1" wp14:anchorId="0D02FEEC" wp14:editId="46FA6200">
                <wp:simplePos x="0" y="0"/>
                <wp:positionH relativeFrom="margin">
                  <wp:posOffset>5076825</wp:posOffset>
                </wp:positionH>
                <wp:positionV relativeFrom="paragraph">
                  <wp:posOffset>76200</wp:posOffset>
                </wp:positionV>
                <wp:extent cx="676275" cy="314325"/>
                <wp:effectExtent l="0" t="0" r="9525" b="9525"/>
                <wp:wrapNone/>
                <wp:docPr id="1532" name="Rounded Rectangle 1532"/>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EF356C3" w14:textId="77777777" w:rsidR="00944514" w:rsidRPr="00B6176C" w:rsidRDefault="00944514" w:rsidP="005B6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EEC" id="Rounded Rectangle 1532" o:spid="_x0000_s1348" style="position:absolute;left:0;text-align:left;margin-left:399.75pt;margin-top:6pt;width:53.25pt;height:24.75pt;z-index:25397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YWci&#10;EYMCAABQBQAADgAAAAAAAAAAAAAAAAAuAgAAZHJzL2Uyb0RvYy54bWxQSwECLQAUAAYACAAAACEA&#10;HaoHDd4AAAAJAQAADwAAAAAAAAAAAAAAAADdBAAAZHJzL2Rvd25yZXYueG1sUEsFBgAAAAAEAAQA&#10;8wAAAOgFAAAAAA==&#10;" fillcolor="white [3201]" stroked="f" strokeweight="2pt">
                <v:textbox>
                  <w:txbxContent>
                    <w:p w14:paraId="1EF356C3" w14:textId="77777777" w:rsidR="00944514" w:rsidRPr="00B6176C" w:rsidRDefault="00944514" w:rsidP="005B65C2">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3978624" behindDoc="0" locked="0" layoutInCell="1" allowOverlap="1" wp14:anchorId="0E8E71AB" wp14:editId="09AB7488">
                <wp:simplePos x="0" y="0"/>
                <wp:positionH relativeFrom="column">
                  <wp:posOffset>895350</wp:posOffset>
                </wp:positionH>
                <wp:positionV relativeFrom="paragraph">
                  <wp:posOffset>0</wp:posOffset>
                </wp:positionV>
                <wp:extent cx="828675" cy="640080"/>
                <wp:effectExtent l="0" t="0" r="28575" b="26670"/>
                <wp:wrapNone/>
                <wp:docPr id="1562" name="Rectangle 156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854333B" w14:textId="77777777" w:rsidR="00944514" w:rsidRDefault="00944514" w:rsidP="005B65C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E71AB" id="Rectangle 1562" o:spid="_x0000_s1349" style="position:absolute;left:0;text-align:left;margin-left:70.5pt;margin-top:0;width:65.25pt;height:50.4pt;z-index:25397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" fillcolor="#4f81bd [3204]" strokecolor="#5a5a5a [2109]" strokeweight="1pt">
                <v:textbox>
                  <w:txbxContent>
                    <w:p w14:paraId="7854333B" w14:textId="77777777" w:rsidR="00944514" w:rsidRDefault="00944514" w:rsidP="005B65C2">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976576" behindDoc="0" locked="0" layoutInCell="1" allowOverlap="1" wp14:anchorId="11A23CDB" wp14:editId="180560EC">
                <wp:simplePos x="0" y="0"/>
                <wp:positionH relativeFrom="margin">
                  <wp:align>right</wp:align>
                </wp:positionH>
                <wp:positionV relativeFrom="paragraph">
                  <wp:posOffset>9525</wp:posOffset>
                </wp:positionV>
                <wp:extent cx="361950" cy="504825"/>
                <wp:effectExtent l="0" t="0" r="0" b="9525"/>
                <wp:wrapNone/>
                <wp:docPr id="1564" name="Rounded Rectangle 1564"/>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13E5EB6" w14:textId="77777777" w:rsidR="00944514" w:rsidRPr="00B6176C" w:rsidRDefault="00944514" w:rsidP="005B6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A23CDB" id="Rounded Rectangle 1564" o:spid="_x0000_s1350" style="position:absolute;left:0;text-align:left;margin-left:-22.7pt;margin-top:.75pt;width:28.5pt;height:39.75pt;z-index:253976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PdcOu2DAgAA&#10;UAUAAA4AAAAAAAAAAAAAAAAALgIAAGRycy9lMm9Eb2MueG1sUEsBAi0AFAAGAAgAAAAhADiZp87Z&#10;AAAABAEAAA8AAAAAAAAAAAAAAAAA3QQAAGRycy9kb3ducmV2LnhtbFBLBQYAAAAABAAEAPMAAADj&#10;BQAAAAA=&#10;" fillcolor="white [3201]" stroked="f" strokeweight="2pt">
                <v:textbox>
                  <w:txbxContent>
                    <w:p w14:paraId="513E5EB6" w14:textId="77777777" w:rsidR="00944514" w:rsidRPr="00B6176C" w:rsidRDefault="00944514" w:rsidP="005B65C2">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3979648" behindDoc="0" locked="0" layoutInCell="1" allowOverlap="1" wp14:anchorId="2163FC87" wp14:editId="13DB82C4">
                <wp:simplePos x="0" y="0"/>
                <wp:positionH relativeFrom="column">
                  <wp:posOffset>2505075</wp:posOffset>
                </wp:positionH>
                <wp:positionV relativeFrom="paragraph">
                  <wp:posOffset>0</wp:posOffset>
                </wp:positionV>
                <wp:extent cx="1143000" cy="640080"/>
                <wp:effectExtent l="0" t="0" r="19050" b="26670"/>
                <wp:wrapNone/>
                <wp:docPr id="1565" name="Rectangle 156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0C444C1" w14:textId="77777777" w:rsidR="00944514" w:rsidRDefault="00944514" w:rsidP="005B65C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63FC87" id="Rectangle 1565" o:spid="_x0000_s1351" style="position:absolute;left:0;text-align:left;margin-left:197.25pt;margin-top:0;width:90pt;height:50.4pt;z-index:25397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ArYDLSwwIAAA8GAAAOAAAAAAAAAAAAAAAAAC4CAABkcnMvZTJvRG9jLnhtbFBLAQItABQABgAI&#10;AAAAIQDFzrIT3AAAAAgBAAAPAAAAAAAAAAAAAAAAAB0FAABkcnMvZG93bnJldi54bWxQSwUGAAAA&#10;AAQABADzAAAAJgYAAAAA&#10;" fillcolor="#c0504d [3205]" strokecolor="#5a5a5a [2109]" strokeweight="1pt">
                <v:textbox>
                  <w:txbxContent>
                    <w:p w14:paraId="60C444C1" w14:textId="77777777" w:rsidR="00944514" w:rsidRDefault="00944514" w:rsidP="005B65C2">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974528" behindDoc="0" locked="0" layoutInCell="1" allowOverlap="1" wp14:anchorId="673443C3" wp14:editId="5B187045">
                <wp:simplePos x="0" y="0"/>
                <wp:positionH relativeFrom="margin">
                  <wp:posOffset>2533650</wp:posOffset>
                </wp:positionH>
                <wp:positionV relativeFrom="paragraph">
                  <wp:posOffset>57150</wp:posOffset>
                </wp:positionV>
                <wp:extent cx="1114425" cy="495300"/>
                <wp:effectExtent l="0" t="0" r="9525" b="0"/>
                <wp:wrapNone/>
                <wp:docPr id="1566" name="Rounded Rectangle 1566"/>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48E9BBE" w14:textId="77777777" w:rsidR="00944514" w:rsidRPr="00B6176C" w:rsidRDefault="00944514" w:rsidP="005B6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443C3" id="Rounded Rectangle 1566" o:spid="_x0000_s1352" style="position:absolute;left:0;text-align:left;margin-left:199.5pt;margin-top:4.5pt;width:87.75pt;height:39pt;z-index:25397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AI&#10;MDXfhQIAAFEFAAAOAAAAAAAAAAAAAAAAAC4CAABkcnMvZTJvRG9jLnhtbFBLAQItABQABgAIAAAA&#10;IQCcO6n33gAAAAgBAAAPAAAAAAAAAAAAAAAAAN8EAABkcnMvZG93bnJldi54bWxQSwUGAAAAAAQA&#10;BADzAAAA6gUAAAAA&#10;" fillcolor="white [3201]" stroked="f" strokeweight="2pt">
                <v:textbox>
                  <w:txbxContent>
                    <w:p w14:paraId="648E9BBE" w14:textId="77777777" w:rsidR="00944514" w:rsidRPr="00B6176C" w:rsidRDefault="00944514" w:rsidP="005B65C2">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3972480" behindDoc="0" locked="0" layoutInCell="1" allowOverlap="1" wp14:anchorId="5397FE80" wp14:editId="090B62E0">
                <wp:simplePos x="0" y="0"/>
                <wp:positionH relativeFrom="column">
                  <wp:posOffset>552450</wp:posOffset>
                </wp:positionH>
                <wp:positionV relativeFrom="paragraph">
                  <wp:posOffset>9525</wp:posOffset>
                </wp:positionV>
                <wp:extent cx="533400" cy="314325"/>
                <wp:effectExtent l="0" t="0" r="0" b="9525"/>
                <wp:wrapNone/>
                <wp:docPr id="1567" name="Rounded Rectangle 156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F9BCFC" w14:textId="77777777" w:rsidR="00944514" w:rsidRPr="00B6176C" w:rsidRDefault="00944514" w:rsidP="005B6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97FE80" id="Rounded Rectangle 1567" o:spid="_x0000_s1353" style="position:absolute;left:0;text-align:left;margin-left:43.5pt;margin-top:.75pt;width:42pt;height:24.75pt;z-index:25397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j716iIMC&#10;AABQBQAADgAAAAAAAAAAAAAAAAAuAgAAZHJzL2Uyb0RvYy54bWxQSwECLQAUAAYACAAAACEA0qFN&#10;/dsAAAAHAQAADwAAAAAAAAAAAAAAAADdBAAAZHJzL2Rvd25yZXYueG1sUEsFBgAAAAAEAAQA8wAA&#10;AOUFAAAAAA==&#10;" fillcolor="white [3201]" stroked="f" strokeweight="2pt">
                <v:textbox>
                  <w:txbxContent>
                    <w:p w14:paraId="4DF9BCFC" w14:textId="77777777" w:rsidR="00944514" w:rsidRPr="00B6176C" w:rsidRDefault="00944514" w:rsidP="005B65C2">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3973504" behindDoc="0" locked="0" layoutInCell="1" allowOverlap="1" wp14:anchorId="14DCCDD8" wp14:editId="75D1A039">
                <wp:simplePos x="0" y="0"/>
                <wp:positionH relativeFrom="margin">
                  <wp:align>left</wp:align>
                </wp:positionH>
                <wp:positionV relativeFrom="paragraph">
                  <wp:posOffset>9525</wp:posOffset>
                </wp:positionV>
                <wp:extent cx="533400" cy="314325"/>
                <wp:effectExtent l="0" t="0" r="0" b="9525"/>
                <wp:wrapNone/>
                <wp:docPr id="1568" name="Rounded Rectangle 1568"/>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D3FE25" w14:textId="77777777" w:rsidR="00944514" w:rsidRPr="00B6176C" w:rsidRDefault="00944514" w:rsidP="005B65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DCCDD8" id="Rounded Rectangle 1568" o:spid="_x0000_s1354" style="position:absolute;left:0;text-align:left;margin-left:0;margin-top:.75pt;width:42pt;height:24.75pt;z-index:253973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MqdiQIICAABQ&#10;BQAADgAAAAAAAAAAAAAAAAAuAgAAZHJzL2Uyb0RvYy54bWxQSwECLQAUAAYACAAAACEAG24d/tkA&#10;AAAEAQAADwAAAAAAAAAAAAAAAADcBAAAZHJzL2Rvd25yZXYueG1sUEsFBgAAAAAEAAQA8wAAAOIF&#10;AAAAAA==&#10;" fillcolor="white [3201]" stroked="f" strokeweight="2pt">
                <v:textbox>
                  <w:txbxContent>
                    <w:p w14:paraId="00D3FE25" w14:textId="77777777" w:rsidR="00944514" w:rsidRPr="00B6176C" w:rsidRDefault="00944514" w:rsidP="005B65C2">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3971456" behindDoc="0" locked="0" layoutInCell="1" allowOverlap="1" wp14:anchorId="05FC92DC" wp14:editId="459AC7FB">
                <wp:simplePos x="0" y="0"/>
                <wp:positionH relativeFrom="column">
                  <wp:posOffset>714375</wp:posOffset>
                </wp:positionH>
                <wp:positionV relativeFrom="paragraph">
                  <wp:posOffset>8791575</wp:posOffset>
                </wp:positionV>
                <wp:extent cx="1771650" cy="333375"/>
                <wp:effectExtent l="0" t="0" r="0" b="9525"/>
                <wp:wrapNone/>
                <wp:docPr id="1569" name="Rounded Rectangle 1569"/>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FC988D0" w14:textId="77777777" w:rsidR="00944514" w:rsidRDefault="00944514" w:rsidP="005B65C2">
                            <w:pPr>
                              <w:jc w:val="center"/>
                              <w:rPr>
                                <w:rFonts w:ascii="Tahoma" w:hAnsi="Tahoma" w:cs="Tahoma"/>
                                <w:sz w:val="20"/>
                              </w:rPr>
                            </w:pPr>
                          </w:p>
                          <w:p w14:paraId="51927652" w14:textId="77777777" w:rsidR="00944514" w:rsidRDefault="00944514" w:rsidP="005B65C2">
                            <w:pPr>
                              <w:jc w:val="center"/>
                              <w:rPr>
                                <w:rFonts w:ascii="Tahoma" w:hAnsi="Tahoma" w:cs="Tahoma"/>
                                <w:sz w:val="20"/>
                              </w:rPr>
                            </w:pPr>
                          </w:p>
                          <w:p w14:paraId="7AD1F629" w14:textId="77777777" w:rsidR="00944514" w:rsidRDefault="00944514" w:rsidP="005B65C2">
                            <w:pPr>
                              <w:jc w:val="center"/>
                              <w:rPr>
                                <w:rFonts w:ascii="Tahoma" w:hAnsi="Tahoma" w:cs="Tahoma"/>
                                <w:sz w:val="20"/>
                              </w:rPr>
                            </w:pPr>
                          </w:p>
                          <w:p w14:paraId="63DD82F2" w14:textId="77777777" w:rsidR="00944514" w:rsidRDefault="00944514" w:rsidP="005B65C2">
                            <w:pPr>
                              <w:jc w:val="center"/>
                              <w:rPr>
                                <w:rFonts w:ascii="Tahoma" w:hAnsi="Tahoma" w:cs="Tahoma"/>
                                <w:sz w:val="20"/>
                              </w:rPr>
                            </w:pPr>
                          </w:p>
                          <w:p w14:paraId="43F56816" w14:textId="77777777" w:rsidR="00944514" w:rsidRPr="003B4DCF" w:rsidRDefault="00944514" w:rsidP="005B65C2">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FC92DC" id="Rounded Rectangle 1569" o:spid="_x0000_s1355" style="position:absolute;left:0;text-align:left;margin-left:56.25pt;margin-top:692.25pt;width:139.5pt;height:26.25pt;z-index:25397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o8Ly&#10;+4MCAABRBQAADgAAAAAAAAAAAAAAAAAuAgAAZHJzL2Uyb0RvYy54bWxQSwECLQAUAAYACAAAACEA&#10;RQZYet4AAAANAQAADwAAAAAAAAAAAAAAAADdBAAAZHJzL2Rvd25yZXYueG1sUEsFBgAAAAAEAAQA&#10;8wAAAOgFAAAAAA==&#10;" fillcolor="white [3201]" stroked="f" strokeweight="2pt">
                <v:textbox>
                  <w:txbxContent>
                    <w:p w14:paraId="5FC988D0" w14:textId="77777777" w:rsidR="00944514" w:rsidRDefault="00944514" w:rsidP="005B65C2">
                      <w:pPr>
                        <w:jc w:val="center"/>
                        <w:rPr>
                          <w:rFonts w:ascii="Tahoma" w:hAnsi="Tahoma" w:cs="Tahoma"/>
                          <w:sz w:val="20"/>
                        </w:rPr>
                      </w:pPr>
                    </w:p>
                    <w:p w14:paraId="51927652" w14:textId="77777777" w:rsidR="00944514" w:rsidRDefault="00944514" w:rsidP="005B65C2">
                      <w:pPr>
                        <w:jc w:val="center"/>
                        <w:rPr>
                          <w:rFonts w:ascii="Tahoma" w:hAnsi="Tahoma" w:cs="Tahoma"/>
                          <w:sz w:val="20"/>
                        </w:rPr>
                      </w:pPr>
                    </w:p>
                    <w:p w14:paraId="7AD1F629" w14:textId="77777777" w:rsidR="00944514" w:rsidRDefault="00944514" w:rsidP="005B65C2">
                      <w:pPr>
                        <w:jc w:val="center"/>
                        <w:rPr>
                          <w:rFonts w:ascii="Tahoma" w:hAnsi="Tahoma" w:cs="Tahoma"/>
                          <w:sz w:val="20"/>
                        </w:rPr>
                      </w:pPr>
                    </w:p>
                    <w:p w14:paraId="63DD82F2" w14:textId="77777777" w:rsidR="00944514" w:rsidRDefault="00944514" w:rsidP="005B65C2">
                      <w:pPr>
                        <w:jc w:val="center"/>
                        <w:rPr>
                          <w:rFonts w:ascii="Tahoma" w:hAnsi="Tahoma" w:cs="Tahoma"/>
                          <w:sz w:val="20"/>
                        </w:rPr>
                      </w:pPr>
                    </w:p>
                    <w:p w14:paraId="43F56816" w14:textId="77777777" w:rsidR="00944514" w:rsidRPr="003B4DCF" w:rsidRDefault="00944514" w:rsidP="005B65C2">
                      <w:pPr>
                        <w:jc w:val="center"/>
                        <w:rPr>
                          <w:rFonts w:ascii="Tahoma" w:hAnsi="Tahoma" w:cs="Tahoma"/>
                          <w:sz w:val="20"/>
                        </w:rPr>
                      </w:pPr>
                    </w:p>
                  </w:txbxContent>
                </v:textbox>
              </v:roundrect>
            </w:pict>
          </mc:Fallback>
        </mc:AlternateContent>
      </w:r>
      <w:r w:rsidRPr="00215EAC">
        <w:rPr>
          <w:rFonts w:ascii="Arial" w:hAnsi="Arial" w:cs="Arial"/>
        </w:rPr>
        <w:t xml:space="preserve">                                                         </w:t>
      </w:r>
    </w:p>
    <w:p w14:paraId="5E96D0E1" w14:textId="77777777" w:rsidR="005B65C2" w:rsidRPr="00000A88" w:rsidRDefault="005B65C2" w:rsidP="005B65C2">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3983744" behindDoc="0" locked="0" layoutInCell="1" allowOverlap="1" wp14:anchorId="5DF6BBA7" wp14:editId="5D89DCD8">
                <wp:simplePos x="0" y="0"/>
                <wp:positionH relativeFrom="column">
                  <wp:posOffset>1238250</wp:posOffset>
                </wp:positionH>
                <wp:positionV relativeFrom="paragraph">
                  <wp:posOffset>180340</wp:posOffset>
                </wp:positionV>
                <wp:extent cx="0" cy="7223760"/>
                <wp:effectExtent l="0" t="0" r="19050" b="34290"/>
                <wp:wrapNone/>
                <wp:docPr id="1570" name="Straight Connector 1570"/>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C7E79" id="Straight Connector 1570" o:spid="_x0000_s1026" style="position:absolute;flip:x;z-index:2539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" strokecolor="#4579b8 [3044]" strokeweight="0"/>
            </w:pict>
          </mc:Fallback>
        </mc:AlternateContent>
      </w:r>
    </w:p>
    <w:p w14:paraId="5AD82B77" w14:textId="77777777" w:rsidR="005B65C2" w:rsidRDefault="005B65C2" w:rsidP="005B65C2">
      <w:pPr>
        <w:rPr>
          <w:rFonts w:ascii="Arial" w:hAnsi="Arial" w:cs="Arial"/>
          <w:sz w:val="20"/>
        </w:rPr>
      </w:pPr>
      <w:r w:rsidRPr="00215EAC">
        <w:rPr>
          <w:rFonts w:ascii="Arial" w:hAnsi="Arial" w:cs="Arial"/>
          <w:sz w:val="20"/>
        </w:rPr>
        <w:t xml:space="preserve">                                    AT </w:t>
      </w:r>
    </w:p>
    <w:p w14:paraId="32086B5E" w14:textId="77777777" w:rsidR="005B65C2" w:rsidRDefault="005B65C2" w:rsidP="005B65C2">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3982720" behindDoc="0" locked="0" layoutInCell="1" allowOverlap="1" wp14:anchorId="0CEA28E2" wp14:editId="0E2F147C">
                <wp:simplePos x="0" y="0"/>
                <wp:positionH relativeFrom="column">
                  <wp:posOffset>5923915</wp:posOffset>
                </wp:positionH>
                <wp:positionV relativeFrom="paragraph">
                  <wp:posOffset>156845</wp:posOffset>
                </wp:positionV>
                <wp:extent cx="0" cy="6949440"/>
                <wp:effectExtent l="0" t="0" r="19050" b="22860"/>
                <wp:wrapNone/>
                <wp:docPr id="1571" name="Straight Connector 157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20AB0" id="Straight Connector 1571" o:spid="_x0000_s1026" style="position:absolute;flip:x;z-index:2539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D91QjrywEAAOADAAAO&#10;AAAAAAAAAAAAAAAAAC4CAABkcnMvZTJvRG9jLnhtbFBLAQItABQABgAIAAAAIQCP/IvO4QAAAAsB&#10;AAAPAAAAAAAAAAAAAAAAACUEAABkcnMvZG93bnJldi54bWxQSwUGAAAAAAQABADzAAAAMwUAAAAA&#10;" strokecolor="#4579b8 [3044]" strokeweight="0"/>
            </w:pict>
          </mc:Fallback>
        </mc:AlternateContent>
      </w:r>
    </w:p>
    <w:p w14:paraId="080BC7A6" w14:textId="77777777" w:rsidR="005B65C2" w:rsidRDefault="005B65C2" w:rsidP="005B65C2">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3981696" behindDoc="1" locked="0" layoutInCell="1" allowOverlap="1" wp14:anchorId="3F319D3B" wp14:editId="6D69C582">
                <wp:simplePos x="0" y="0"/>
                <wp:positionH relativeFrom="column">
                  <wp:posOffset>216673</wp:posOffset>
                </wp:positionH>
                <wp:positionV relativeFrom="paragraph">
                  <wp:posOffset>14191</wp:posOffset>
                </wp:positionV>
                <wp:extent cx="0" cy="6844665"/>
                <wp:effectExtent l="0" t="0" r="19050" b="32385"/>
                <wp:wrapNone/>
                <wp:docPr id="1572" name="Straight Connector 1572"/>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798FE8" id="Straight Connector 1572" o:spid="_x0000_s1026" style="position:absolute;flip:x;z-index:-2493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BWsVj3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3989888" behindDoc="1" locked="0" layoutInCell="1" allowOverlap="1" wp14:anchorId="0DCB0DB5" wp14:editId="41D9876F">
                <wp:simplePos x="0" y="0"/>
                <wp:positionH relativeFrom="column">
                  <wp:posOffset>4271838</wp:posOffset>
                </wp:positionH>
                <wp:positionV relativeFrom="paragraph">
                  <wp:posOffset>30093</wp:posOffset>
                </wp:positionV>
                <wp:extent cx="0" cy="6949440"/>
                <wp:effectExtent l="0" t="0" r="19050" b="22860"/>
                <wp:wrapNone/>
                <wp:docPr id="1573" name="Straight Connector 157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51693" id="Straight Connector 1573" o:spid="_x0000_s1026" style="position:absolute;flip:x;z-index:-2493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3980672" behindDoc="0" locked="0" layoutInCell="1" allowOverlap="1" wp14:anchorId="512D8D62" wp14:editId="5B95BD32">
                <wp:simplePos x="0" y="0"/>
                <wp:positionH relativeFrom="column">
                  <wp:posOffset>3028950</wp:posOffset>
                </wp:positionH>
                <wp:positionV relativeFrom="paragraph">
                  <wp:posOffset>12700</wp:posOffset>
                </wp:positionV>
                <wp:extent cx="0" cy="6949440"/>
                <wp:effectExtent l="0" t="0" r="19050" b="22860"/>
                <wp:wrapNone/>
                <wp:docPr id="1574" name="Straight Connector 1574"/>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76E6B" id="Straight Connector 1574" o:spid="_x0000_s1026" style="position:absolute;flip:x;z-index:2539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NZ34gMUBAADTAwAADgAAAAAAAAAAAAAA&#10;AAAuAgAAZHJzL2Uyb0RvYy54bWxQSwECLQAUAAYACAAAACEAOJoQwdwAAAAKAQAADwAAAAAAAAAA&#10;AAAAAAAfBAAAZHJzL2Rvd25yZXYueG1sUEsFBgAAAAAEAAQA8wAAACgFAAAAAA==&#10;" strokecolor="#4579b8 [3044]"/>
            </w:pict>
          </mc:Fallback>
        </mc:AlternateContent>
      </w:r>
    </w:p>
    <w:p w14:paraId="46F6DE41" w14:textId="77777777" w:rsidR="005B65C2" w:rsidRPr="00755387" w:rsidRDefault="005B65C2" w:rsidP="005B65C2">
      <w:pPr>
        <w:rPr>
          <w:rFonts w:ascii="Arial" w:hAnsi="Arial" w:cs="Arial"/>
          <w:sz w:val="20"/>
        </w:rPr>
      </w:pPr>
      <w:r>
        <w:rPr>
          <w:noProof/>
          <w:lang w:val="en-US"/>
        </w:rPr>
        <mc:AlternateContent>
          <mc:Choice Requires="wps">
            <w:drawing>
              <wp:anchor distT="0" distB="0" distL="114300" distR="114300" simplePos="0" relativeHeight="253988864" behindDoc="0" locked="0" layoutInCell="1" allowOverlap="1" wp14:anchorId="1A8803C7" wp14:editId="6F05B03F">
                <wp:simplePos x="0" y="0"/>
                <wp:positionH relativeFrom="column">
                  <wp:posOffset>1226185</wp:posOffset>
                </wp:positionH>
                <wp:positionV relativeFrom="paragraph">
                  <wp:posOffset>184785</wp:posOffset>
                </wp:positionV>
                <wp:extent cx="1812290" cy="0"/>
                <wp:effectExtent l="0" t="76200" r="16510" b="95250"/>
                <wp:wrapNone/>
                <wp:docPr id="1590" name="Straight Arrow Connector 1590"/>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5274DC" id="Straight Arrow Connector 1590" o:spid="_x0000_s1026" type="#_x0000_t32" style="position:absolute;margin-left:96.55pt;margin-top:14.55pt;width:142.7pt;height:0;z-index:25398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" strokecolor="#4579b8 [3044]" strokeweight="0">
                <v:stroke endarrow="block"/>
              </v:shape>
            </w:pict>
          </mc:Fallback>
        </mc:AlternateContent>
      </w:r>
      <w:r>
        <w:rPr>
          <w:rFonts w:asciiTheme="minorHAnsi" w:hAnsiTheme="minorHAnsi" w:cs="Arial"/>
          <w:szCs w:val="24"/>
        </w:rPr>
        <w:t xml:space="preserve">                                     </w:t>
      </w:r>
      <w:r w:rsidRPr="00755387">
        <w:rPr>
          <w:rFonts w:ascii="Arial" w:hAnsi="Arial" w:cs="Arial"/>
          <w:sz w:val="20"/>
        </w:rPr>
        <w:t>AT server setup Initialization</w:t>
      </w:r>
    </w:p>
    <w:p w14:paraId="07B9513D" w14:textId="77777777" w:rsidR="005B65C2" w:rsidRDefault="005B65C2" w:rsidP="005B65C2">
      <w:pPr>
        <w:rPr>
          <w:rFonts w:ascii="Arial" w:hAnsi="Arial" w:cs="Arial"/>
          <w:sz w:val="20"/>
        </w:rPr>
      </w:pPr>
    </w:p>
    <w:p w14:paraId="6B6E3AAB" w14:textId="77777777" w:rsidR="005B65C2" w:rsidRPr="00215EAC" w:rsidRDefault="005B65C2" w:rsidP="005B65C2">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3987840" behindDoc="0" locked="0" layoutInCell="1" allowOverlap="1" wp14:anchorId="4847619D" wp14:editId="7578A045">
                <wp:simplePos x="0" y="0"/>
                <wp:positionH relativeFrom="margin">
                  <wp:posOffset>2219960</wp:posOffset>
                </wp:positionH>
                <wp:positionV relativeFrom="paragraph">
                  <wp:posOffset>52070</wp:posOffset>
                </wp:positionV>
                <wp:extent cx="1637665" cy="1685925"/>
                <wp:effectExtent l="0" t="0" r="19685" b="28575"/>
                <wp:wrapNone/>
                <wp:docPr id="1594" name="Flowchart: Decision 1594"/>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8A6FC98" w14:textId="77777777" w:rsidR="00944514" w:rsidRPr="00755387" w:rsidRDefault="00944514" w:rsidP="005B65C2">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7619D" id="Flowchart: Decision 1594" o:spid="_x0000_s1356" type="#_x0000_t110" style="position:absolute;margin-left:174.8pt;margin-top:4.1pt;width:128.95pt;height:132.75pt;z-index:25398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" fillcolor="white [3201]" strokecolor="#4f81bd [3204]" strokeweight="0">
                <v:textbox>
                  <w:txbxContent>
                    <w:p w14:paraId="38A6FC98" w14:textId="77777777" w:rsidR="00944514" w:rsidRPr="00755387" w:rsidRDefault="00944514" w:rsidP="005B65C2">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7ECDA415" w14:textId="77777777" w:rsidR="005B65C2" w:rsidRDefault="005B65C2" w:rsidP="005B65C2">
      <w:pPr>
        <w:rPr>
          <w:rFonts w:ascii="Arial" w:hAnsi="Arial" w:cs="Arial"/>
          <w:sz w:val="20"/>
        </w:rPr>
      </w:pPr>
      <w:r w:rsidRPr="00215EAC">
        <w:rPr>
          <w:rFonts w:ascii="Arial" w:hAnsi="Arial" w:cs="Arial"/>
          <w:sz w:val="20"/>
        </w:rPr>
        <w:tab/>
      </w:r>
    </w:p>
    <w:p w14:paraId="321CC479" w14:textId="77777777" w:rsidR="005B65C2" w:rsidRPr="00215EAC" w:rsidRDefault="005B65C2" w:rsidP="005B65C2">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14AA1FC4" w14:textId="77777777" w:rsidR="005B65C2" w:rsidRPr="00215EAC" w:rsidRDefault="005B65C2" w:rsidP="005B65C2">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5D915275" w14:textId="77777777" w:rsidR="005B65C2" w:rsidRPr="00215EAC" w:rsidRDefault="005B65C2" w:rsidP="005B65C2">
      <w:pPr>
        <w:rPr>
          <w:rFonts w:ascii="Arial" w:hAnsi="Arial" w:cs="Arial"/>
          <w:sz w:val="20"/>
        </w:rPr>
      </w:pPr>
    </w:p>
    <w:p w14:paraId="2B152B72" w14:textId="77777777" w:rsidR="005B65C2" w:rsidRPr="00215EAC" w:rsidRDefault="005B65C2" w:rsidP="005B65C2">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w:t>
      </w:r>
      <w:r>
        <w:rPr>
          <w:rFonts w:ascii="Arial" w:hAnsi="Arial" w:cs="Arial"/>
          <w:sz w:val="20"/>
        </w:rPr>
        <w:t>KTCPCFG                                                              No</w:t>
      </w:r>
    </w:p>
    <w:p w14:paraId="66307F31" w14:textId="77777777" w:rsidR="005B65C2" w:rsidRPr="00215EAC" w:rsidRDefault="005B65C2" w:rsidP="005B65C2">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3990912" behindDoc="0" locked="0" layoutInCell="1" allowOverlap="1" wp14:anchorId="2FA967E9" wp14:editId="11041E67">
                <wp:simplePos x="0" y="0"/>
                <wp:positionH relativeFrom="column">
                  <wp:posOffset>3846830</wp:posOffset>
                </wp:positionH>
                <wp:positionV relativeFrom="paragraph">
                  <wp:posOffset>24130</wp:posOffset>
                </wp:positionV>
                <wp:extent cx="2096135" cy="0"/>
                <wp:effectExtent l="0" t="76200" r="18415" b="95250"/>
                <wp:wrapNone/>
                <wp:docPr id="1595" name="Straight Arrow Connector 1595"/>
                <wp:cNvGraphicFramePr/>
                <a:graphic xmlns:a="http://schemas.openxmlformats.org/drawingml/2006/main">
                  <a:graphicData uri="http://schemas.microsoft.com/office/word/2010/wordprocessingShape">
                    <wps:wsp>
                      <wps:cNvCnPr/>
                      <wps:spPr>
                        <a:xfrm>
                          <a:off x="0" y="0"/>
                          <a:ext cx="20961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A55A60" id="Straight Arrow Connector 1595" o:spid="_x0000_s1026" type="#_x0000_t32" style="position:absolute;margin-left:302.9pt;margin-top:1.9pt;width:165.05pt;height:0;z-index:25399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3984768" behindDoc="0" locked="0" layoutInCell="1" allowOverlap="1" wp14:anchorId="660F1734" wp14:editId="6BFA1229">
                <wp:simplePos x="0" y="0"/>
                <wp:positionH relativeFrom="column">
                  <wp:posOffset>219338</wp:posOffset>
                </wp:positionH>
                <wp:positionV relativeFrom="paragraph">
                  <wp:posOffset>18942</wp:posOffset>
                </wp:positionV>
                <wp:extent cx="2011680" cy="0"/>
                <wp:effectExtent l="0" t="76200" r="26670" b="95250"/>
                <wp:wrapNone/>
                <wp:docPr id="1596" name="Straight Arrow Connector 1596"/>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777EB" id="Straight Arrow Connector 1596" o:spid="_x0000_s1026" type="#_x0000_t32" style="position:absolute;margin-left:17.25pt;margin-top:1.5pt;width:158.4pt;height:0;z-index:2539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" strokecolor="#4579b8 [3044]" strokeweight="0">
                <v:stroke endarrow="block"/>
              </v:shape>
            </w:pict>
          </mc:Fallback>
        </mc:AlternateContent>
      </w:r>
      <w:r w:rsidRPr="00215EAC">
        <w:rPr>
          <w:rFonts w:ascii="Arial" w:hAnsi="Arial" w:cs="Arial"/>
        </w:rPr>
        <w:t xml:space="preserve"> </w:t>
      </w:r>
    </w:p>
    <w:p w14:paraId="6D8C5F47" w14:textId="77777777" w:rsidR="005B65C2" w:rsidRDefault="005B65C2" w:rsidP="005B65C2">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3D3016E3" w14:textId="77777777" w:rsidR="005B65C2" w:rsidRDefault="005B65C2" w:rsidP="005B65C2">
      <w:pPr>
        <w:tabs>
          <w:tab w:val="left" w:pos="3810"/>
          <w:tab w:val="left" w:pos="6090"/>
        </w:tabs>
        <w:rPr>
          <w:rFonts w:ascii="Arial" w:hAnsi="Arial" w:cs="Arial"/>
        </w:rPr>
      </w:pPr>
    </w:p>
    <w:p w14:paraId="78EAD21C" w14:textId="77777777" w:rsidR="005B65C2" w:rsidRDefault="005B65C2" w:rsidP="005B65C2">
      <w:pPr>
        <w:tabs>
          <w:tab w:val="left" w:pos="6090"/>
        </w:tabs>
        <w:rPr>
          <w:rFonts w:ascii="Arial" w:hAnsi="Arial" w:cs="Arial"/>
        </w:rPr>
      </w:pPr>
      <w:r>
        <w:rPr>
          <w:rFonts w:ascii="Arial" w:hAnsi="Arial" w:cs="Arial"/>
        </w:rPr>
        <w:t xml:space="preserve">                                                                         </w:t>
      </w:r>
    </w:p>
    <w:p w14:paraId="638B7F98" w14:textId="77777777" w:rsidR="005B65C2" w:rsidRDefault="005B65C2" w:rsidP="005B65C2">
      <w:pPr>
        <w:tabs>
          <w:tab w:val="left" w:pos="6090"/>
        </w:tabs>
        <w:rPr>
          <w:rFonts w:ascii="Arial" w:hAnsi="Arial" w:cs="Arial"/>
        </w:rPr>
      </w:pPr>
      <w:r>
        <w:rPr>
          <w:rFonts w:ascii="Arial" w:hAnsi="Arial" w:cs="Arial"/>
        </w:rPr>
        <w:t xml:space="preserve">                                                                           </w:t>
      </w:r>
    </w:p>
    <w:p w14:paraId="79AADB22" w14:textId="77777777" w:rsidR="005B65C2" w:rsidRPr="00200FA7" w:rsidRDefault="005B65C2" w:rsidP="005B65C2">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2AA59D4A" w14:textId="77777777" w:rsidR="005B65C2" w:rsidRPr="00755387" w:rsidRDefault="005B65C2" w:rsidP="005B65C2">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2E8FF620" w14:textId="77777777" w:rsidR="005B65C2" w:rsidRPr="00572F5A" w:rsidRDefault="005B65C2" w:rsidP="005B65C2">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3985792" behindDoc="0" locked="0" layoutInCell="1" allowOverlap="1" wp14:anchorId="73979ACA" wp14:editId="1A1A26CE">
                <wp:simplePos x="0" y="0"/>
                <wp:positionH relativeFrom="column">
                  <wp:posOffset>1227151</wp:posOffset>
                </wp:positionH>
                <wp:positionV relativeFrom="paragraph">
                  <wp:posOffset>8255</wp:posOffset>
                </wp:positionV>
                <wp:extent cx="1800225" cy="0"/>
                <wp:effectExtent l="38100" t="76200" r="0" b="95250"/>
                <wp:wrapNone/>
                <wp:docPr id="1597" name="Straight Arrow Connector 1597"/>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EA0B2" id="Straight Arrow Connector 1597" o:spid="_x0000_s1026" type="#_x0000_t32" style="position:absolute;margin-left:96.65pt;margin-top:.65pt;width:141.75pt;height:0;flip:x;z-index:2539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63E20616" w14:textId="77777777" w:rsidR="005B65C2" w:rsidRDefault="005B65C2" w:rsidP="005B65C2">
      <w:pPr>
        <w:tabs>
          <w:tab w:val="left" w:pos="6090"/>
        </w:tabs>
        <w:rPr>
          <w:rFonts w:ascii="Arial" w:hAnsi="Arial" w:cs="Arial"/>
        </w:rPr>
      </w:pPr>
    </w:p>
    <w:p w14:paraId="71105960" w14:textId="77777777" w:rsidR="005B65C2" w:rsidRPr="00215EAC" w:rsidRDefault="005B65C2" w:rsidP="005B65C2">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3986816" behindDoc="0" locked="0" layoutInCell="1" allowOverlap="1" wp14:anchorId="784F6434" wp14:editId="18C42803">
                <wp:simplePos x="0" y="0"/>
                <wp:positionH relativeFrom="column">
                  <wp:posOffset>547777</wp:posOffset>
                </wp:positionH>
                <wp:positionV relativeFrom="paragraph">
                  <wp:posOffset>7956</wp:posOffset>
                </wp:positionV>
                <wp:extent cx="1390650" cy="491706"/>
                <wp:effectExtent l="0" t="0" r="19050" b="22860"/>
                <wp:wrapNone/>
                <wp:docPr id="1598" name="Rectangle 1598"/>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79351C92" w14:textId="77777777" w:rsidR="00944514" w:rsidRPr="00755387" w:rsidRDefault="00944514" w:rsidP="005B65C2">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F6434" id="Rectangle 1598" o:spid="_x0000_s1357" style="position:absolute;margin-left:43.15pt;margin-top:.65pt;width:109.5pt;height:38.7pt;z-index:2539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" fillcolor="white [3201]" strokecolor="#4f81bd [3204]" strokeweight="0">
                <v:textbox>
                  <w:txbxContent>
                    <w:p w14:paraId="79351C92" w14:textId="77777777" w:rsidR="00944514" w:rsidRPr="00755387" w:rsidRDefault="00944514" w:rsidP="005B65C2">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1B419A7C" w14:textId="77777777" w:rsidR="005B65C2" w:rsidRDefault="005B65C2" w:rsidP="005B65C2">
      <w:pPr>
        <w:autoSpaceDE w:val="0"/>
        <w:autoSpaceDN w:val="0"/>
        <w:adjustRightInd w:val="0"/>
      </w:pPr>
    </w:p>
    <w:p w14:paraId="3ED03C06" w14:textId="77777777" w:rsidR="005B65C2" w:rsidRDefault="005B65C2" w:rsidP="005B65C2">
      <w:pPr>
        <w:autoSpaceDE w:val="0"/>
        <w:autoSpaceDN w:val="0"/>
        <w:adjustRightInd w:val="0"/>
      </w:pPr>
    </w:p>
    <w:p w14:paraId="559B75C4" w14:textId="77777777" w:rsidR="005B65C2" w:rsidRDefault="005B65C2" w:rsidP="005B65C2">
      <w:pPr>
        <w:autoSpaceDE w:val="0"/>
        <w:autoSpaceDN w:val="0"/>
        <w:adjustRightInd w:val="0"/>
      </w:pPr>
    </w:p>
    <w:p w14:paraId="4801B3E6" w14:textId="77777777" w:rsidR="005B65C2" w:rsidRDefault="005B65C2" w:rsidP="005B65C2">
      <w:pPr>
        <w:autoSpaceDE w:val="0"/>
        <w:autoSpaceDN w:val="0"/>
        <w:adjustRightInd w:val="0"/>
      </w:pPr>
      <w:r w:rsidRPr="00755387">
        <w:rPr>
          <w:rFonts w:ascii="Arial" w:hAnsi="Arial" w:cs="Arial"/>
          <w:noProof/>
          <w:sz w:val="20"/>
          <w:lang w:val="en-US"/>
        </w:rPr>
        <mc:AlternateContent>
          <mc:Choice Requires="wps">
            <w:drawing>
              <wp:anchor distT="0" distB="0" distL="114300" distR="114300" simplePos="0" relativeHeight="253991936" behindDoc="0" locked="0" layoutInCell="1" allowOverlap="1" wp14:anchorId="383FBE27" wp14:editId="21DADC8C">
                <wp:simplePos x="0" y="0"/>
                <wp:positionH relativeFrom="margin">
                  <wp:posOffset>438150</wp:posOffset>
                </wp:positionH>
                <wp:positionV relativeFrom="paragraph">
                  <wp:posOffset>130175</wp:posOffset>
                </wp:positionV>
                <wp:extent cx="1637665" cy="1323975"/>
                <wp:effectExtent l="0" t="0" r="19685" b="28575"/>
                <wp:wrapNone/>
                <wp:docPr id="1603" name="Flowchart: Decision 1603"/>
                <wp:cNvGraphicFramePr/>
                <a:graphic xmlns:a="http://schemas.openxmlformats.org/drawingml/2006/main">
                  <a:graphicData uri="http://schemas.microsoft.com/office/word/2010/wordprocessingShape">
                    <wps:wsp>
                      <wps:cNvSpPr/>
                      <wps:spPr>
                        <a:xfrm>
                          <a:off x="0" y="0"/>
                          <a:ext cx="1637665"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5960694" w14:textId="77777777" w:rsidR="00944514" w:rsidRPr="00755387" w:rsidRDefault="00944514" w:rsidP="005B65C2">
                            <w:pPr>
                              <w:jc w:val="center"/>
                              <w:rPr>
                                <w:rFonts w:ascii="Arial" w:hAnsi="Arial" w:cs="Arial"/>
                                <w:sz w:val="20"/>
                              </w:rPr>
                            </w:pPr>
                            <w:r>
                              <w:rPr>
                                <w:rFonts w:ascii="Arial" w:hAnsi="Arial" w:cs="Arial"/>
                                <w:sz w:val="20"/>
                              </w:rPr>
                              <w:t>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FBE27" id="Flowchart: Decision 1603" o:spid="_x0000_s1358" type="#_x0000_t110" style="position:absolute;margin-left:34.5pt;margin-top:10.25pt;width:128.95pt;height:104.25pt;z-index:25399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" fillcolor="white [3201]" strokecolor="#4f81bd [3204]" strokeweight="0">
                <v:textbox>
                  <w:txbxContent>
                    <w:p w14:paraId="05960694" w14:textId="77777777" w:rsidR="00944514" w:rsidRPr="00755387" w:rsidRDefault="00944514" w:rsidP="005B65C2">
                      <w:pPr>
                        <w:jc w:val="center"/>
                        <w:rPr>
                          <w:rFonts w:ascii="Arial" w:hAnsi="Arial" w:cs="Arial"/>
                          <w:sz w:val="20"/>
                        </w:rPr>
                      </w:pPr>
                      <w:r>
                        <w:rPr>
                          <w:rFonts w:ascii="Arial" w:hAnsi="Arial" w:cs="Arial"/>
                          <w:sz w:val="20"/>
                        </w:rPr>
                        <w:t>CMD_TYPE_PARA</w:t>
                      </w:r>
                    </w:p>
                  </w:txbxContent>
                </v:textbox>
                <w10:wrap anchorx="margin"/>
              </v:shape>
            </w:pict>
          </mc:Fallback>
        </mc:AlternateContent>
      </w:r>
    </w:p>
    <w:p w14:paraId="045F5447" w14:textId="77777777" w:rsidR="005B65C2" w:rsidRDefault="005B65C2" w:rsidP="005B65C2">
      <w:pPr>
        <w:autoSpaceDE w:val="0"/>
        <w:autoSpaceDN w:val="0"/>
        <w:adjustRightInd w:val="0"/>
      </w:pPr>
    </w:p>
    <w:p w14:paraId="5830D37A" w14:textId="77777777" w:rsidR="005B65C2" w:rsidRDefault="005B65C2" w:rsidP="005B65C2">
      <w:pPr>
        <w:autoSpaceDE w:val="0"/>
        <w:autoSpaceDN w:val="0"/>
        <w:adjustRightInd w:val="0"/>
      </w:pPr>
    </w:p>
    <w:p w14:paraId="642DC530" w14:textId="7A7D3E48" w:rsidR="005B65C2" w:rsidRDefault="005B65C2" w:rsidP="005B65C2">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3993984" behindDoc="0" locked="0" layoutInCell="1" allowOverlap="1" wp14:anchorId="301AB2FB" wp14:editId="42DBAFDF">
                <wp:simplePos x="0" y="0"/>
                <wp:positionH relativeFrom="column">
                  <wp:posOffset>4858385</wp:posOffset>
                </wp:positionH>
                <wp:positionV relativeFrom="paragraph">
                  <wp:posOffset>4445</wp:posOffset>
                </wp:positionV>
                <wp:extent cx="1390650" cy="491706"/>
                <wp:effectExtent l="0" t="0" r="19050" b="22860"/>
                <wp:wrapNone/>
                <wp:docPr id="1608" name="Rectangle 1608"/>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78700DA" w14:textId="7302C3C2" w:rsidR="00944514" w:rsidRPr="00755387" w:rsidRDefault="00944514" w:rsidP="005B65C2">
                            <w:pPr>
                              <w:jc w:val="center"/>
                              <w:rPr>
                                <w:rFonts w:ascii="Arial" w:hAnsi="Arial" w:cs="Arial"/>
                                <w:sz w:val="20"/>
                              </w:rPr>
                            </w:pPr>
                            <w:r>
                              <w:rPr>
                                <w:rFonts w:ascii="Arial" w:hAnsi="Arial" w:cs="Arial"/>
                                <w:sz w:val="20"/>
                              </w:rPr>
                              <w:t>GOTO Check CMD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AB2FB" id="Rectangle 1608" o:spid="_x0000_s1359" style="position:absolute;margin-left:382.55pt;margin-top:.35pt;width:109.5pt;height:38.7pt;z-index:2539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" fillcolor="#9bbb59 [3206]" strokecolor="#4f81bd [3204]" strokeweight="0">
                <v:textbox>
                  <w:txbxContent>
                    <w:p w14:paraId="678700DA" w14:textId="7302C3C2" w:rsidR="00944514" w:rsidRPr="00755387" w:rsidRDefault="00944514" w:rsidP="005B65C2">
                      <w:pPr>
                        <w:jc w:val="center"/>
                        <w:rPr>
                          <w:rFonts w:ascii="Arial" w:hAnsi="Arial" w:cs="Arial"/>
                          <w:sz w:val="20"/>
                        </w:rPr>
                      </w:pPr>
                      <w:r>
                        <w:rPr>
                          <w:rFonts w:ascii="Arial" w:hAnsi="Arial" w:cs="Arial"/>
                          <w:sz w:val="20"/>
                        </w:rPr>
                        <w:t>GOTO Check CMD TYPE</w:t>
                      </w:r>
                    </w:p>
                  </w:txbxContent>
                </v:textbox>
              </v:rect>
            </w:pict>
          </mc:Fallback>
        </mc:AlternateContent>
      </w:r>
      <w:r w:rsidR="00FB5289">
        <w:t xml:space="preserve">                                                                NO</w:t>
      </w:r>
    </w:p>
    <w:p w14:paraId="4AF2A26C" w14:textId="77777777" w:rsidR="005B65C2" w:rsidRDefault="005B65C2" w:rsidP="005B65C2">
      <w:pPr>
        <w:autoSpaceDE w:val="0"/>
        <w:autoSpaceDN w:val="0"/>
        <w:adjustRightInd w:val="0"/>
      </w:pPr>
      <w:r>
        <w:rPr>
          <w:noProof/>
          <w:lang w:val="en-US"/>
        </w:rPr>
        <mc:AlternateContent>
          <mc:Choice Requires="wps">
            <w:drawing>
              <wp:anchor distT="0" distB="0" distL="114300" distR="114300" simplePos="0" relativeHeight="253992960" behindDoc="0" locked="0" layoutInCell="1" allowOverlap="1" wp14:anchorId="40DD3254" wp14:editId="00E0A5EF">
                <wp:simplePos x="0" y="0"/>
                <wp:positionH relativeFrom="column">
                  <wp:posOffset>2075814</wp:posOffset>
                </wp:positionH>
                <wp:positionV relativeFrom="paragraph">
                  <wp:posOffset>48260</wp:posOffset>
                </wp:positionV>
                <wp:extent cx="2781935" cy="19050"/>
                <wp:effectExtent l="0" t="76200" r="18415" b="76200"/>
                <wp:wrapNone/>
                <wp:docPr id="1604" name="Straight Arrow Connector 1604"/>
                <wp:cNvGraphicFramePr/>
                <a:graphic xmlns:a="http://schemas.openxmlformats.org/drawingml/2006/main">
                  <a:graphicData uri="http://schemas.microsoft.com/office/word/2010/wordprocessingShape">
                    <wps:wsp>
                      <wps:cNvCnPr/>
                      <wps:spPr>
                        <a:xfrm flipV="1">
                          <a:off x="0" y="0"/>
                          <a:ext cx="278193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CF78C" id="Straight Arrow Connector 1604" o:spid="_x0000_s1026" type="#_x0000_t32" style="position:absolute;margin-left:163.45pt;margin-top:3.8pt;width:219.05pt;height:1.5pt;flip:y;z-index:25399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" strokecolor="#4579b8 [3044]">
                <v:stroke endarrow="block"/>
              </v:shape>
            </w:pict>
          </mc:Fallback>
        </mc:AlternateContent>
      </w:r>
    </w:p>
    <w:p w14:paraId="594DD6DC" w14:textId="77777777" w:rsidR="005B65C2" w:rsidRDefault="005B65C2" w:rsidP="005B65C2">
      <w:pPr>
        <w:autoSpaceDE w:val="0"/>
        <w:autoSpaceDN w:val="0"/>
        <w:adjustRightInd w:val="0"/>
      </w:pPr>
    </w:p>
    <w:p w14:paraId="1A3896A8" w14:textId="77777777" w:rsidR="005B65C2" w:rsidRDefault="005B65C2" w:rsidP="005B65C2">
      <w:pPr>
        <w:autoSpaceDE w:val="0"/>
        <w:autoSpaceDN w:val="0"/>
        <w:adjustRightInd w:val="0"/>
      </w:pPr>
    </w:p>
    <w:p w14:paraId="07F8719E" w14:textId="0ABD34B1" w:rsidR="005B65C2" w:rsidRDefault="00FB5289" w:rsidP="005B65C2">
      <w:pPr>
        <w:autoSpaceDE w:val="0"/>
        <w:autoSpaceDN w:val="0"/>
        <w:adjustRightInd w:val="0"/>
      </w:pPr>
      <w:r>
        <w:t xml:space="preserve">                                            </w:t>
      </w:r>
    </w:p>
    <w:p w14:paraId="179B24F9" w14:textId="25190365" w:rsidR="00FB5289" w:rsidRDefault="00FB5289" w:rsidP="005B65C2">
      <w:pPr>
        <w:autoSpaceDE w:val="0"/>
        <w:autoSpaceDN w:val="0"/>
        <w:adjustRightInd w:val="0"/>
      </w:pPr>
      <w:r>
        <w:t xml:space="preserve">                                      YES</w:t>
      </w:r>
    </w:p>
    <w:p w14:paraId="612B71EB" w14:textId="393CBA70" w:rsidR="005B65C2" w:rsidRDefault="00495B25" w:rsidP="005B65C2">
      <w:pPr>
        <w:autoSpaceDE w:val="0"/>
        <w:autoSpaceDN w:val="0"/>
        <w:adjustRightInd w:val="0"/>
      </w:pPr>
      <w:r w:rsidRPr="00755387">
        <w:rPr>
          <w:rFonts w:ascii="Arial" w:hAnsi="Arial" w:cs="Arial"/>
          <w:noProof/>
          <w:sz w:val="20"/>
          <w:lang w:val="en-US"/>
        </w:rPr>
        <mc:AlternateContent>
          <mc:Choice Requires="wps">
            <w:drawing>
              <wp:anchor distT="0" distB="0" distL="114300" distR="114300" simplePos="0" relativeHeight="254000128" behindDoc="0" locked="0" layoutInCell="1" allowOverlap="1" wp14:anchorId="6C69DB64" wp14:editId="5619E1E7">
                <wp:simplePos x="0" y="0"/>
                <wp:positionH relativeFrom="margin">
                  <wp:posOffset>600075</wp:posOffset>
                </wp:positionH>
                <wp:positionV relativeFrom="paragraph">
                  <wp:posOffset>65405</wp:posOffset>
                </wp:positionV>
                <wp:extent cx="1285240" cy="1323975"/>
                <wp:effectExtent l="0" t="0" r="10160" b="28575"/>
                <wp:wrapNone/>
                <wp:docPr id="1609" name="Flowchart: Decision 1609"/>
                <wp:cNvGraphicFramePr/>
                <a:graphic xmlns:a="http://schemas.openxmlformats.org/drawingml/2006/main">
                  <a:graphicData uri="http://schemas.microsoft.com/office/word/2010/wordprocessingShape">
                    <wps:wsp>
                      <wps:cNvSpPr/>
                      <wps:spPr>
                        <a:xfrm>
                          <a:off x="0" y="0"/>
                          <a:ext cx="1285240"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443A3220" w14:textId="428EF559" w:rsidR="00944514" w:rsidRPr="00755387" w:rsidRDefault="00944514" w:rsidP="00FB5289">
                            <w:pPr>
                              <w:jc w:val="center"/>
                              <w:rPr>
                                <w:rFonts w:ascii="Arial" w:hAnsi="Arial" w:cs="Arial"/>
                                <w:sz w:val="20"/>
                              </w:rPr>
                            </w:pPr>
                            <w:r>
                              <w:rPr>
                                <w:rFonts w:ascii="Arial" w:hAnsi="Arial" w:cs="Arial"/>
                                <w:sz w:val="20"/>
                              </w:rPr>
                              <w:t>If Param validation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9DB64" id="Flowchart: Decision 1609" o:spid="_x0000_s1360" type="#_x0000_t110" style="position:absolute;margin-left:47.25pt;margin-top:5.15pt;width:101.2pt;height:104.25pt;z-index:25400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" fillcolor="white [3201]" strokecolor="#4f81bd [3204]" strokeweight="0">
                <v:textbox>
                  <w:txbxContent>
                    <w:p w14:paraId="443A3220" w14:textId="428EF559" w:rsidR="00944514" w:rsidRPr="00755387" w:rsidRDefault="00944514" w:rsidP="00FB5289">
                      <w:pPr>
                        <w:jc w:val="center"/>
                        <w:rPr>
                          <w:rFonts w:ascii="Arial" w:hAnsi="Arial" w:cs="Arial"/>
                          <w:sz w:val="20"/>
                        </w:rPr>
                      </w:pPr>
                      <w:r>
                        <w:rPr>
                          <w:rFonts w:ascii="Arial" w:hAnsi="Arial" w:cs="Arial"/>
                          <w:sz w:val="20"/>
                        </w:rPr>
                        <w:t>If Param validation OK</w:t>
                      </w:r>
                    </w:p>
                  </w:txbxContent>
                </v:textbox>
                <w10:wrap anchorx="margin"/>
              </v:shape>
            </w:pict>
          </mc:Fallback>
        </mc:AlternateContent>
      </w:r>
    </w:p>
    <w:p w14:paraId="5ABE3510" w14:textId="62F3ACE5" w:rsidR="005B65C2" w:rsidRDefault="005B65C2" w:rsidP="005B65C2">
      <w:pPr>
        <w:autoSpaceDE w:val="0"/>
        <w:autoSpaceDN w:val="0"/>
        <w:adjustRightInd w:val="0"/>
      </w:pPr>
    </w:p>
    <w:p w14:paraId="4E0687D8" w14:textId="24B67548" w:rsidR="005B65C2" w:rsidRDefault="005B65C2" w:rsidP="005B65C2">
      <w:pPr>
        <w:autoSpaceDE w:val="0"/>
        <w:autoSpaceDN w:val="0"/>
        <w:adjustRightInd w:val="0"/>
      </w:pPr>
    </w:p>
    <w:p w14:paraId="6B964BEC" w14:textId="4BC1BF71" w:rsidR="005B65C2" w:rsidRDefault="00495B25" w:rsidP="005B65C2">
      <w:pPr>
        <w:autoSpaceDE w:val="0"/>
        <w:autoSpaceDN w:val="0"/>
        <w:adjustRightInd w:val="0"/>
      </w:pPr>
      <w:r>
        <w:rPr>
          <w:noProof/>
          <w:lang w:val="en-US"/>
        </w:rPr>
        <mc:AlternateContent>
          <mc:Choice Requires="wps">
            <w:drawing>
              <wp:anchor distT="0" distB="0" distL="114300" distR="114300" simplePos="0" relativeHeight="254001152" behindDoc="0" locked="0" layoutInCell="1" allowOverlap="1" wp14:anchorId="61FD04DB" wp14:editId="39DC22FD">
                <wp:simplePos x="0" y="0"/>
                <wp:positionH relativeFrom="column">
                  <wp:posOffset>180975</wp:posOffset>
                </wp:positionH>
                <wp:positionV relativeFrom="paragraph">
                  <wp:posOffset>164465</wp:posOffset>
                </wp:positionV>
                <wp:extent cx="438150" cy="0"/>
                <wp:effectExtent l="38100" t="76200" r="0" b="95250"/>
                <wp:wrapNone/>
                <wp:docPr id="1610" name="Straight Arrow Connector 1610"/>
                <wp:cNvGraphicFramePr/>
                <a:graphic xmlns:a="http://schemas.openxmlformats.org/drawingml/2006/main">
                  <a:graphicData uri="http://schemas.microsoft.com/office/word/2010/wordprocessingShape">
                    <wps:wsp>
                      <wps:cNvCnPr/>
                      <wps:spPr>
                        <a:xfrm flipH="1">
                          <a:off x="0" y="0"/>
                          <a:ext cx="438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E0591E" id="Straight Arrow Connector 1610" o:spid="_x0000_s1026" type="#_x0000_t32" style="position:absolute;margin-left:14.25pt;margin-top:12.95pt;width:34.5pt;height:0;flip:x;z-index:25400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" strokecolor="#4579b8 [3044]">
                <v:stroke endarrow="block"/>
              </v:shape>
            </w:pict>
          </mc:Fallback>
        </mc:AlternateContent>
      </w:r>
      <w:r>
        <w:t xml:space="preserve">         NO</w:t>
      </w:r>
    </w:p>
    <w:p w14:paraId="7FEB907F" w14:textId="79083C31" w:rsidR="005B65C2" w:rsidRPr="00E77648" w:rsidRDefault="00495B25" w:rsidP="005B65C2">
      <w:pPr>
        <w:autoSpaceDE w:val="0"/>
        <w:autoSpaceDN w:val="0"/>
        <w:adjustRightInd w:val="0"/>
        <w:rPr>
          <w:rFonts w:ascii="Arial" w:hAnsi="Arial" w:cs="Arial"/>
          <w:sz w:val="20"/>
        </w:rPr>
      </w:pPr>
      <w:r w:rsidRPr="00E77648">
        <w:rPr>
          <w:rFonts w:ascii="Arial" w:hAnsi="Arial" w:cs="Arial"/>
          <w:sz w:val="20"/>
        </w:rPr>
        <w:t xml:space="preserve">        Send</w:t>
      </w:r>
    </w:p>
    <w:p w14:paraId="4BFA128B" w14:textId="77AFFC89" w:rsidR="00495B25" w:rsidRPr="00E77648" w:rsidRDefault="00495B25" w:rsidP="005B65C2">
      <w:pPr>
        <w:autoSpaceDE w:val="0"/>
        <w:autoSpaceDN w:val="0"/>
        <w:adjustRightInd w:val="0"/>
        <w:rPr>
          <w:rFonts w:ascii="Arial" w:hAnsi="Arial" w:cs="Arial"/>
          <w:sz w:val="20"/>
        </w:rPr>
      </w:pPr>
      <w:r w:rsidRPr="00E77648">
        <w:rPr>
          <w:rFonts w:ascii="Arial" w:hAnsi="Arial" w:cs="Arial"/>
          <w:sz w:val="20"/>
        </w:rPr>
        <w:t xml:space="preserve">        ERROR</w:t>
      </w:r>
    </w:p>
    <w:p w14:paraId="35781E76" w14:textId="56C59222" w:rsidR="00495B25" w:rsidRPr="00E77648" w:rsidRDefault="00495B25" w:rsidP="005B65C2">
      <w:pPr>
        <w:autoSpaceDE w:val="0"/>
        <w:autoSpaceDN w:val="0"/>
        <w:adjustRightInd w:val="0"/>
        <w:rPr>
          <w:rFonts w:ascii="Arial" w:hAnsi="Arial" w:cs="Arial"/>
          <w:sz w:val="20"/>
        </w:rPr>
      </w:pPr>
      <w:r w:rsidRPr="00E77648">
        <w:rPr>
          <w:rFonts w:ascii="Arial" w:hAnsi="Arial" w:cs="Arial"/>
          <w:sz w:val="20"/>
        </w:rPr>
        <w:t xml:space="preserve">        </w:t>
      </w:r>
      <w:r w:rsidR="00E77648">
        <w:rPr>
          <w:rFonts w:ascii="Arial" w:hAnsi="Arial" w:cs="Arial"/>
          <w:sz w:val="20"/>
        </w:rPr>
        <w:t>a</w:t>
      </w:r>
      <w:r w:rsidRPr="00E77648">
        <w:rPr>
          <w:rFonts w:ascii="Arial" w:hAnsi="Arial" w:cs="Arial"/>
          <w:sz w:val="20"/>
        </w:rPr>
        <w:t>s final resp-</w:t>
      </w:r>
    </w:p>
    <w:p w14:paraId="3EFC9F65" w14:textId="61250789" w:rsidR="00495B25" w:rsidRDefault="00495B25" w:rsidP="005B65C2">
      <w:pPr>
        <w:autoSpaceDE w:val="0"/>
        <w:autoSpaceDN w:val="0"/>
        <w:adjustRightInd w:val="0"/>
      </w:pPr>
      <w:r w:rsidRPr="00E77648">
        <w:rPr>
          <w:rFonts w:ascii="Arial" w:hAnsi="Arial" w:cs="Arial"/>
          <w:sz w:val="20"/>
        </w:rPr>
        <w:t xml:space="preserve">        </w:t>
      </w:r>
      <w:r w:rsidR="00E77648">
        <w:rPr>
          <w:rFonts w:ascii="Arial" w:hAnsi="Arial" w:cs="Arial"/>
          <w:sz w:val="20"/>
        </w:rPr>
        <w:t>o</w:t>
      </w:r>
      <w:r w:rsidRPr="00E77648">
        <w:rPr>
          <w:rFonts w:ascii="Arial" w:hAnsi="Arial" w:cs="Arial"/>
          <w:sz w:val="20"/>
        </w:rPr>
        <w:t>nse</w:t>
      </w:r>
      <w:r w:rsidR="00D317CC">
        <w:t xml:space="preserve">                       </w:t>
      </w:r>
      <w:r w:rsidR="008543D6">
        <w:t xml:space="preserve">   </w:t>
      </w:r>
      <w:r w:rsidR="00D317CC">
        <w:t>Yes</w:t>
      </w:r>
    </w:p>
    <w:p w14:paraId="4D001464" w14:textId="0545CF89" w:rsidR="005B65C2" w:rsidRDefault="00B82EBE" w:rsidP="005B65C2">
      <w:pPr>
        <w:autoSpaceDE w:val="0"/>
        <w:autoSpaceDN w:val="0"/>
        <w:adjustRightInd w:val="0"/>
      </w:pPr>
      <w:r>
        <w:t xml:space="preserve">       </w:t>
      </w:r>
    </w:p>
    <w:p w14:paraId="65F85563" w14:textId="3583E2F0" w:rsidR="00BD5F7C" w:rsidRDefault="000D0E00" w:rsidP="00BD5F7C">
      <w:pPr>
        <w:autoSpaceDE w:val="0"/>
        <w:autoSpaceDN w:val="0"/>
        <w:adjustRightInd w:val="0"/>
      </w:pPr>
      <w:r w:rsidRPr="00215EAC">
        <w:rPr>
          <w:rFonts w:ascii="Arial" w:hAnsi="Arial" w:cs="Arial"/>
          <w:noProof/>
          <w:lang w:val="en-US"/>
        </w:rPr>
        <w:lastRenderedPageBreak/>
        <mc:AlternateContent>
          <mc:Choice Requires="wps">
            <w:drawing>
              <wp:anchor distT="0" distB="0" distL="114300" distR="114300" simplePos="0" relativeHeight="254020608" behindDoc="0" locked="0" layoutInCell="1" allowOverlap="1" wp14:anchorId="3A72D3FD" wp14:editId="6F9364D0">
                <wp:simplePos x="0" y="0"/>
                <wp:positionH relativeFrom="rightMargin">
                  <wp:posOffset>-28575</wp:posOffset>
                </wp:positionH>
                <wp:positionV relativeFrom="paragraph">
                  <wp:posOffset>156845</wp:posOffset>
                </wp:positionV>
                <wp:extent cx="876300" cy="678180"/>
                <wp:effectExtent l="0" t="0" r="19050" b="26670"/>
                <wp:wrapNone/>
                <wp:docPr id="1651" name="Rectangle 1651"/>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B0CB978" w14:textId="77777777" w:rsidR="00944514" w:rsidRDefault="00944514" w:rsidP="000D0E0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2D3FD" id="Rectangle 1651" o:spid="_x0000_s1361" style="position:absolute;margin-left:-2.25pt;margin-top:12.35pt;width:69pt;height:53.4pt;z-index:254020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" fillcolor="#8064a2 [3207]" strokecolor="#5a5a5a [2109]" strokeweight="1pt">
                <v:textbox>
                  <w:txbxContent>
                    <w:p w14:paraId="4B0CB978" w14:textId="77777777" w:rsidR="00944514" w:rsidRDefault="00944514" w:rsidP="000D0E00">
                      <w:pPr>
                        <w:jc w:val="center"/>
                      </w:pPr>
                      <w:r>
                        <w:t>Modem</w:t>
                      </w:r>
                    </w:p>
                  </w:txbxContent>
                </v:textbox>
                <w10:wrap anchorx="margin"/>
              </v:rect>
            </w:pict>
          </mc:Fallback>
        </mc:AlternateContent>
      </w:r>
      <w:r w:rsidR="00BD5F7C" w:rsidRPr="00215EAC">
        <w:rPr>
          <w:rFonts w:ascii="Arial" w:hAnsi="Arial" w:cs="Arial"/>
          <w:noProof/>
          <w:lang w:val="en-US"/>
        </w:rPr>
        <mc:AlternateContent>
          <mc:Choice Requires="wps">
            <w:drawing>
              <wp:anchor distT="0" distB="0" distL="114300" distR="114300" simplePos="0" relativeHeight="254018560" behindDoc="0" locked="0" layoutInCell="1" allowOverlap="1" wp14:anchorId="3FAAE658" wp14:editId="5691C95C">
                <wp:simplePos x="0" y="0"/>
                <wp:positionH relativeFrom="column">
                  <wp:posOffset>3867150</wp:posOffset>
                </wp:positionH>
                <wp:positionV relativeFrom="paragraph">
                  <wp:posOffset>175260</wp:posOffset>
                </wp:positionV>
                <wp:extent cx="1047750" cy="678180"/>
                <wp:effectExtent l="0" t="0" r="19050" b="26670"/>
                <wp:wrapNone/>
                <wp:docPr id="1650" name="Rectangle 1650"/>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212F627" w14:textId="77777777" w:rsidR="00944514" w:rsidRDefault="00944514" w:rsidP="00BD5F7C">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AE658" id="Rectangle 1650" o:spid="_x0000_s1362" style="position:absolute;margin-left:304.5pt;margin-top:13.8pt;width:82.5pt;height:53.4pt;z-index:2540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" fillcolor="#c0504d [3205]" strokecolor="#243f60 [1604]" strokeweight="1pt">
                <v:textbox>
                  <w:txbxContent>
                    <w:p w14:paraId="7212F627" w14:textId="77777777" w:rsidR="00944514" w:rsidRDefault="00944514" w:rsidP="00BD5F7C">
                      <w:pPr>
                        <w:jc w:val="center"/>
                      </w:pPr>
                      <w:r>
                        <w:t>Other Legato Services</w:t>
                      </w:r>
                    </w:p>
                  </w:txbxContent>
                </v:textbox>
              </v:rect>
            </w:pict>
          </mc:Fallback>
        </mc:AlternateContent>
      </w:r>
    </w:p>
    <w:p w14:paraId="02F0A81C" w14:textId="64FF699F" w:rsidR="00BD5F7C" w:rsidRPr="00215EAC" w:rsidRDefault="00BD5F7C" w:rsidP="00BD5F7C">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009344" behindDoc="0" locked="0" layoutInCell="1" allowOverlap="1" wp14:anchorId="2D19900E" wp14:editId="0D60DCCC">
                <wp:simplePos x="0" y="0"/>
                <wp:positionH relativeFrom="margin">
                  <wp:posOffset>-635</wp:posOffset>
                </wp:positionH>
                <wp:positionV relativeFrom="paragraph">
                  <wp:posOffset>9525</wp:posOffset>
                </wp:positionV>
                <wp:extent cx="822325" cy="640080"/>
                <wp:effectExtent l="0" t="0" r="15875" b="26670"/>
                <wp:wrapNone/>
                <wp:docPr id="1612" name="Rectangle 161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FF0BE" w14:textId="77777777" w:rsidR="00944514" w:rsidRDefault="00944514" w:rsidP="00BD5F7C">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9900E" id="Rectangle 1612" o:spid="_x0000_s1363" style="position:absolute;left:0;text-align:left;margin-left:-.05pt;margin-top:.75pt;width:64.75pt;height:50.4pt;z-index:25400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KLwwIAAA4GAAAOAAAAZHJzL2Uyb0RvYy54bWysVFtP2zAUfp+0/2D5feTSUi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" fillcolor="#f79646 [3209]" strokecolor="#5a5a5a [2109]" strokeweight="1pt">
                <v:textbox>
                  <w:txbxContent>
                    <w:p w14:paraId="53BFF0BE" w14:textId="77777777" w:rsidR="00944514" w:rsidRDefault="00944514" w:rsidP="00BD5F7C">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007296" behindDoc="0" locked="0" layoutInCell="1" allowOverlap="1" wp14:anchorId="5C48F9AB" wp14:editId="769F0D61">
                <wp:simplePos x="0" y="0"/>
                <wp:positionH relativeFrom="margin">
                  <wp:posOffset>5076825</wp:posOffset>
                </wp:positionH>
                <wp:positionV relativeFrom="paragraph">
                  <wp:posOffset>76200</wp:posOffset>
                </wp:positionV>
                <wp:extent cx="676275" cy="314325"/>
                <wp:effectExtent l="0" t="0" r="9525" b="9525"/>
                <wp:wrapNone/>
                <wp:docPr id="1613" name="Rounded Rectangle 161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50BB25" w14:textId="77777777" w:rsidR="00944514" w:rsidRPr="00B6176C" w:rsidRDefault="00944514" w:rsidP="00BD5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48F9AB" id="Rounded Rectangle 1613" o:spid="_x0000_s1364" style="position:absolute;left:0;text-align:left;margin-left:399.75pt;margin-top:6pt;width:53.25pt;height:24.75pt;z-index:25400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9hw7&#10;g4MCAABQBQAADgAAAAAAAAAAAAAAAAAuAgAAZHJzL2Uyb0RvYy54bWxQSwECLQAUAAYACAAAACEA&#10;HaoHDd4AAAAJAQAADwAAAAAAAAAAAAAAAADdBAAAZHJzL2Rvd25yZXYueG1sUEsFBgAAAAAEAAQA&#10;8wAAAOgFAAAAAA==&#10;" fillcolor="white [3201]" stroked="f" strokeweight="2pt">
                <v:textbox>
                  <w:txbxContent>
                    <w:p w14:paraId="2550BB25" w14:textId="77777777" w:rsidR="00944514" w:rsidRPr="00B6176C" w:rsidRDefault="00944514" w:rsidP="00BD5F7C">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10368" behindDoc="0" locked="0" layoutInCell="1" allowOverlap="1" wp14:anchorId="4ED13088" wp14:editId="4A3FB9A2">
                <wp:simplePos x="0" y="0"/>
                <wp:positionH relativeFrom="column">
                  <wp:posOffset>895350</wp:posOffset>
                </wp:positionH>
                <wp:positionV relativeFrom="paragraph">
                  <wp:posOffset>0</wp:posOffset>
                </wp:positionV>
                <wp:extent cx="828675" cy="640080"/>
                <wp:effectExtent l="0" t="0" r="28575" b="26670"/>
                <wp:wrapNone/>
                <wp:docPr id="1616" name="Rectangle 161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20BDB52" w14:textId="77777777" w:rsidR="00944514" w:rsidRDefault="00944514" w:rsidP="00BD5F7C">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13088" id="Rectangle 1616" o:spid="_x0000_s1365" style="position:absolute;left:0;text-align:left;margin-left:70.5pt;margin-top:0;width:65.25pt;height:50.4pt;z-index:2540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Ow6MIDEAgAADgYAAA4AAAAAAAAAAAAAAAAALgIAAGRycy9lMm9Eb2MueG1sUEsBAi0AFAAGAAgA&#10;AAAhAAr7UkjaAAAACAEAAA8AAAAAAAAAAAAAAAAAHgUAAGRycy9kb3ducmV2LnhtbFBLBQYAAAAA&#10;BAAEAPMAAAAlBgAAAAA=&#10;" fillcolor="#4f81bd [3204]" strokecolor="#5a5a5a [2109]" strokeweight="1pt">
                <v:textbox>
                  <w:txbxContent>
                    <w:p w14:paraId="120BDB52" w14:textId="77777777" w:rsidR="00944514" w:rsidRDefault="00944514" w:rsidP="00BD5F7C">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008320" behindDoc="0" locked="0" layoutInCell="1" allowOverlap="1" wp14:anchorId="09C148BB" wp14:editId="570FEF58">
                <wp:simplePos x="0" y="0"/>
                <wp:positionH relativeFrom="margin">
                  <wp:align>right</wp:align>
                </wp:positionH>
                <wp:positionV relativeFrom="paragraph">
                  <wp:posOffset>9525</wp:posOffset>
                </wp:positionV>
                <wp:extent cx="361950" cy="504825"/>
                <wp:effectExtent l="0" t="0" r="0" b="9525"/>
                <wp:wrapNone/>
                <wp:docPr id="1622" name="Rounded Rectangle 1622"/>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C0703BB" w14:textId="77777777" w:rsidR="00944514" w:rsidRPr="00B6176C" w:rsidRDefault="00944514" w:rsidP="00BD5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C148BB" id="Rounded Rectangle 1622" o:spid="_x0000_s1366" style="position:absolute;left:0;text-align:left;margin-left:-22.7pt;margin-top:.75pt;width:28.5pt;height:39.75pt;z-index:254008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bHNY4ICAABQ&#10;BQAADgAAAAAAAAAAAAAAAAAuAgAAZHJzL2Uyb0RvYy54bWxQSwECLQAUAAYACAAAACEAOJmnztkA&#10;AAAEAQAADwAAAAAAAAAAAAAAAADcBAAAZHJzL2Rvd25yZXYueG1sUEsFBgAAAAAEAAQA8wAAAOIF&#10;AAAAAA==&#10;" fillcolor="white [3201]" stroked="f" strokeweight="2pt">
                <v:textbox>
                  <w:txbxContent>
                    <w:p w14:paraId="7C0703BB" w14:textId="77777777" w:rsidR="00944514" w:rsidRPr="00B6176C" w:rsidRDefault="00944514" w:rsidP="00BD5F7C">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11392" behindDoc="0" locked="0" layoutInCell="1" allowOverlap="1" wp14:anchorId="195DF2C4" wp14:editId="4436FCFB">
                <wp:simplePos x="0" y="0"/>
                <wp:positionH relativeFrom="column">
                  <wp:posOffset>2505075</wp:posOffset>
                </wp:positionH>
                <wp:positionV relativeFrom="paragraph">
                  <wp:posOffset>0</wp:posOffset>
                </wp:positionV>
                <wp:extent cx="1143000" cy="640080"/>
                <wp:effectExtent l="0" t="0" r="19050" b="26670"/>
                <wp:wrapNone/>
                <wp:docPr id="1623" name="Rectangle 162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AC6A2C6" w14:textId="77777777" w:rsidR="00944514" w:rsidRDefault="00944514" w:rsidP="00BD5F7C">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5DF2C4" id="Rectangle 1623" o:spid="_x0000_s1367" style="position:absolute;left:0;text-align:left;margin-left:197.25pt;margin-top:0;width:90pt;height:50.4pt;z-index:25401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" fillcolor="#c0504d [3205]" strokecolor="#5a5a5a [2109]" strokeweight="1pt">
                <v:textbox>
                  <w:txbxContent>
                    <w:p w14:paraId="5AC6A2C6" w14:textId="77777777" w:rsidR="00944514" w:rsidRDefault="00944514" w:rsidP="00BD5F7C">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006272" behindDoc="0" locked="0" layoutInCell="1" allowOverlap="1" wp14:anchorId="0C93F05E" wp14:editId="22790F0E">
                <wp:simplePos x="0" y="0"/>
                <wp:positionH relativeFrom="margin">
                  <wp:posOffset>2533650</wp:posOffset>
                </wp:positionH>
                <wp:positionV relativeFrom="paragraph">
                  <wp:posOffset>57150</wp:posOffset>
                </wp:positionV>
                <wp:extent cx="1114425" cy="495300"/>
                <wp:effectExtent l="0" t="0" r="9525" b="0"/>
                <wp:wrapNone/>
                <wp:docPr id="1624" name="Rounded Rectangle 162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5D0094" w14:textId="77777777" w:rsidR="00944514" w:rsidRPr="00B6176C" w:rsidRDefault="00944514" w:rsidP="00BD5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93F05E" id="Rounded Rectangle 1624" o:spid="_x0000_s1368" style="position:absolute;left:0;text-align:left;margin-left:199.5pt;margin-top:4.5pt;width:87.75pt;height:39pt;z-index:25400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Z&#10;66GyhQIAAFEFAAAOAAAAAAAAAAAAAAAAAC4CAABkcnMvZTJvRG9jLnhtbFBLAQItABQABgAIAAAA&#10;IQCcO6n33gAAAAgBAAAPAAAAAAAAAAAAAAAAAN8EAABkcnMvZG93bnJldi54bWxQSwUGAAAAAAQA&#10;BADzAAAA6gUAAAAA&#10;" fillcolor="white [3201]" stroked="f" strokeweight="2pt">
                <v:textbox>
                  <w:txbxContent>
                    <w:p w14:paraId="125D0094" w14:textId="77777777" w:rsidR="00944514" w:rsidRPr="00B6176C" w:rsidRDefault="00944514" w:rsidP="00BD5F7C">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04224" behindDoc="0" locked="0" layoutInCell="1" allowOverlap="1" wp14:anchorId="19435BD0" wp14:editId="4825F83A">
                <wp:simplePos x="0" y="0"/>
                <wp:positionH relativeFrom="column">
                  <wp:posOffset>552450</wp:posOffset>
                </wp:positionH>
                <wp:positionV relativeFrom="paragraph">
                  <wp:posOffset>9525</wp:posOffset>
                </wp:positionV>
                <wp:extent cx="533400" cy="314325"/>
                <wp:effectExtent l="0" t="0" r="0" b="9525"/>
                <wp:wrapNone/>
                <wp:docPr id="1632" name="Rounded Rectangle 163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9FA883" w14:textId="77777777" w:rsidR="00944514" w:rsidRPr="00B6176C" w:rsidRDefault="00944514" w:rsidP="00BD5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35BD0" id="Rounded Rectangle 1632" o:spid="_x0000_s1369" style="position:absolute;left:0;text-align:left;margin-left:43.5pt;margin-top:.75pt;width:42pt;height:24.75pt;z-index:2540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CvC9pMggIA&#10;AFAFAAAOAAAAAAAAAAAAAAAAAC4CAABkcnMvZTJvRG9jLnhtbFBLAQItABQABgAIAAAAIQDSoU39&#10;2wAAAAcBAAAPAAAAAAAAAAAAAAAAANwEAABkcnMvZG93bnJldi54bWxQSwUGAAAAAAQABADzAAAA&#10;5AUAAAAA&#10;" fillcolor="white [3201]" stroked="f" strokeweight="2pt">
                <v:textbox>
                  <w:txbxContent>
                    <w:p w14:paraId="399FA883" w14:textId="77777777" w:rsidR="00944514" w:rsidRPr="00B6176C" w:rsidRDefault="00944514" w:rsidP="00BD5F7C">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005248" behindDoc="0" locked="0" layoutInCell="1" allowOverlap="1" wp14:anchorId="73B0B5B7" wp14:editId="5D3815DB">
                <wp:simplePos x="0" y="0"/>
                <wp:positionH relativeFrom="margin">
                  <wp:align>left</wp:align>
                </wp:positionH>
                <wp:positionV relativeFrom="paragraph">
                  <wp:posOffset>9525</wp:posOffset>
                </wp:positionV>
                <wp:extent cx="533400" cy="314325"/>
                <wp:effectExtent l="0" t="0" r="0" b="9525"/>
                <wp:wrapNone/>
                <wp:docPr id="1643" name="Rounded Rectangle 164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E4F7BF8" w14:textId="77777777" w:rsidR="00944514" w:rsidRPr="00B6176C" w:rsidRDefault="00944514" w:rsidP="00BD5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0B5B7" id="Rounded Rectangle 1643" o:spid="_x0000_s1370" style="position:absolute;left:0;text-align:left;margin-left:0;margin-top:.75pt;width:42pt;height:24.75pt;z-index:254005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FoqCZIICAABQ&#10;BQAADgAAAAAAAAAAAAAAAAAuAgAAZHJzL2Uyb0RvYy54bWxQSwECLQAUAAYACAAAACEAG24d/tkA&#10;AAAEAQAADwAAAAAAAAAAAAAAAADcBAAAZHJzL2Rvd25yZXYueG1sUEsFBgAAAAAEAAQA8wAAAOIF&#10;AAAAAA==&#10;" fillcolor="white [3201]" stroked="f" strokeweight="2pt">
                <v:textbox>
                  <w:txbxContent>
                    <w:p w14:paraId="3E4F7BF8" w14:textId="77777777" w:rsidR="00944514" w:rsidRPr="00B6176C" w:rsidRDefault="00944514" w:rsidP="00BD5F7C">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03200" behindDoc="0" locked="0" layoutInCell="1" allowOverlap="1" wp14:anchorId="4BAB4D72" wp14:editId="05C6F4EB">
                <wp:simplePos x="0" y="0"/>
                <wp:positionH relativeFrom="column">
                  <wp:posOffset>714375</wp:posOffset>
                </wp:positionH>
                <wp:positionV relativeFrom="paragraph">
                  <wp:posOffset>8791575</wp:posOffset>
                </wp:positionV>
                <wp:extent cx="1771650" cy="333375"/>
                <wp:effectExtent l="0" t="0" r="0" b="9525"/>
                <wp:wrapNone/>
                <wp:docPr id="1644" name="Rounded Rectangle 1644"/>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D0BA55" w14:textId="77777777" w:rsidR="00944514" w:rsidRDefault="00944514" w:rsidP="00BD5F7C">
                            <w:pPr>
                              <w:jc w:val="center"/>
                              <w:rPr>
                                <w:rFonts w:ascii="Tahoma" w:hAnsi="Tahoma" w:cs="Tahoma"/>
                                <w:sz w:val="20"/>
                              </w:rPr>
                            </w:pPr>
                          </w:p>
                          <w:p w14:paraId="50893B39" w14:textId="77777777" w:rsidR="00944514" w:rsidRDefault="00944514" w:rsidP="00BD5F7C">
                            <w:pPr>
                              <w:jc w:val="center"/>
                              <w:rPr>
                                <w:rFonts w:ascii="Tahoma" w:hAnsi="Tahoma" w:cs="Tahoma"/>
                                <w:sz w:val="20"/>
                              </w:rPr>
                            </w:pPr>
                          </w:p>
                          <w:p w14:paraId="3BB1EC93" w14:textId="77777777" w:rsidR="00944514" w:rsidRDefault="00944514" w:rsidP="00BD5F7C">
                            <w:pPr>
                              <w:jc w:val="center"/>
                              <w:rPr>
                                <w:rFonts w:ascii="Tahoma" w:hAnsi="Tahoma" w:cs="Tahoma"/>
                                <w:sz w:val="20"/>
                              </w:rPr>
                            </w:pPr>
                          </w:p>
                          <w:p w14:paraId="33CD8856" w14:textId="77777777" w:rsidR="00944514" w:rsidRDefault="00944514" w:rsidP="00BD5F7C">
                            <w:pPr>
                              <w:jc w:val="center"/>
                              <w:rPr>
                                <w:rFonts w:ascii="Tahoma" w:hAnsi="Tahoma" w:cs="Tahoma"/>
                                <w:sz w:val="20"/>
                              </w:rPr>
                            </w:pPr>
                          </w:p>
                          <w:p w14:paraId="6EF42946" w14:textId="77777777" w:rsidR="00944514" w:rsidRPr="003B4DCF" w:rsidRDefault="00944514" w:rsidP="00BD5F7C">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B4D72" id="Rounded Rectangle 1644" o:spid="_x0000_s1371" style="position:absolute;left:0;text-align:left;margin-left:56.25pt;margin-top:692.25pt;width:139.5pt;height:26.25pt;z-index:2540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BBXyhE&#10;ggIAAFEFAAAOAAAAAAAAAAAAAAAAAC4CAABkcnMvZTJvRG9jLnhtbFBLAQItABQABgAIAAAAIQBF&#10;Blh63gAAAA0BAAAPAAAAAAAAAAAAAAAAANwEAABkcnMvZG93bnJldi54bWxQSwUGAAAAAAQABADz&#10;AAAA5wUAAAAA&#10;" fillcolor="white [3201]" stroked="f" strokeweight="2pt">
                <v:textbox>
                  <w:txbxContent>
                    <w:p w14:paraId="46D0BA55" w14:textId="77777777" w:rsidR="00944514" w:rsidRDefault="00944514" w:rsidP="00BD5F7C">
                      <w:pPr>
                        <w:jc w:val="center"/>
                        <w:rPr>
                          <w:rFonts w:ascii="Tahoma" w:hAnsi="Tahoma" w:cs="Tahoma"/>
                          <w:sz w:val="20"/>
                        </w:rPr>
                      </w:pPr>
                    </w:p>
                    <w:p w14:paraId="50893B39" w14:textId="77777777" w:rsidR="00944514" w:rsidRDefault="00944514" w:rsidP="00BD5F7C">
                      <w:pPr>
                        <w:jc w:val="center"/>
                        <w:rPr>
                          <w:rFonts w:ascii="Tahoma" w:hAnsi="Tahoma" w:cs="Tahoma"/>
                          <w:sz w:val="20"/>
                        </w:rPr>
                      </w:pPr>
                    </w:p>
                    <w:p w14:paraId="3BB1EC93" w14:textId="77777777" w:rsidR="00944514" w:rsidRDefault="00944514" w:rsidP="00BD5F7C">
                      <w:pPr>
                        <w:jc w:val="center"/>
                        <w:rPr>
                          <w:rFonts w:ascii="Tahoma" w:hAnsi="Tahoma" w:cs="Tahoma"/>
                          <w:sz w:val="20"/>
                        </w:rPr>
                      </w:pPr>
                    </w:p>
                    <w:p w14:paraId="33CD8856" w14:textId="77777777" w:rsidR="00944514" w:rsidRDefault="00944514" w:rsidP="00BD5F7C">
                      <w:pPr>
                        <w:jc w:val="center"/>
                        <w:rPr>
                          <w:rFonts w:ascii="Tahoma" w:hAnsi="Tahoma" w:cs="Tahoma"/>
                          <w:sz w:val="20"/>
                        </w:rPr>
                      </w:pPr>
                    </w:p>
                    <w:p w14:paraId="6EF42946" w14:textId="77777777" w:rsidR="00944514" w:rsidRPr="003B4DCF" w:rsidRDefault="00944514" w:rsidP="00BD5F7C">
                      <w:pPr>
                        <w:jc w:val="center"/>
                        <w:rPr>
                          <w:rFonts w:ascii="Tahoma" w:hAnsi="Tahoma" w:cs="Tahoma"/>
                          <w:sz w:val="20"/>
                        </w:rPr>
                      </w:pPr>
                    </w:p>
                  </w:txbxContent>
                </v:textbox>
              </v:roundrect>
            </w:pict>
          </mc:Fallback>
        </mc:AlternateContent>
      </w:r>
      <w:r w:rsidRPr="00215EAC">
        <w:rPr>
          <w:rFonts w:ascii="Arial" w:hAnsi="Arial" w:cs="Arial"/>
        </w:rPr>
        <w:t xml:space="preserve">                                                         </w:t>
      </w:r>
    </w:p>
    <w:p w14:paraId="656DF849" w14:textId="23E4CB2A" w:rsidR="00BD5F7C" w:rsidRPr="00000A88" w:rsidRDefault="00BD5F7C" w:rsidP="00BD5F7C">
      <w:pPr>
        <w:rPr>
          <w:rFonts w:ascii="Arial" w:hAnsi="Arial" w:cs="Arial"/>
          <w:sz w:val="22"/>
          <w:szCs w:val="22"/>
        </w:rPr>
      </w:pPr>
    </w:p>
    <w:p w14:paraId="46DAF89D" w14:textId="524E2195" w:rsidR="00BD5F7C" w:rsidRDefault="00BD5F7C" w:rsidP="00BD5F7C">
      <w:pPr>
        <w:rPr>
          <w:rFonts w:ascii="Arial" w:hAnsi="Arial" w:cs="Arial"/>
          <w:sz w:val="20"/>
        </w:rPr>
      </w:pPr>
      <w:r w:rsidRPr="00215EAC">
        <w:rPr>
          <w:rFonts w:ascii="Arial" w:hAnsi="Arial" w:cs="Arial"/>
          <w:sz w:val="20"/>
        </w:rPr>
        <w:t xml:space="preserve">                                    AT </w:t>
      </w:r>
    </w:p>
    <w:p w14:paraId="598085B0" w14:textId="632AAE0C" w:rsidR="00BD5F7C" w:rsidRDefault="00BD5F7C" w:rsidP="00BD5F7C">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014464" behindDoc="0" locked="0" layoutInCell="1" allowOverlap="1" wp14:anchorId="7F767F22" wp14:editId="5262D447">
                <wp:simplePos x="0" y="0"/>
                <wp:positionH relativeFrom="column">
                  <wp:posOffset>5923915</wp:posOffset>
                </wp:positionH>
                <wp:positionV relativeFrom="paragraph">
                  <wp:posOffset>156845</wp:posOffset>
                </wp:positionV>
                <wp:extent cx="0" cy="6949440"/>
                <wp:effectExtent l="0" t="0" r="19050" b="22860"/>
                <wp:wrapNone/>
                <wp:docPr id="1646" name="Straight Connector 1646"/>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C14BA2" id="Straight Connector 1646" o:spid="_x0000_s1026" style="position:absolute;flip:x;z-index:2540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" strokecolor="#4579b8 [3044]" strokeweight="0"/>
            </w:pict>
          </mc:Fallback>
        </mc:AlternateContent>
      </w:r>
    </w:p>
    <w:p w14:paraId="329584EF" w14:textId="1B52C5FA" w:rsidR="00BD5F7C" w:rsidRDefault="00982439" w:rsidP="00BD5F7C">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015488" behindDoc="0" locked="0" layoutInCell="1" allowOverlap="1" wp14:anchorId="3CAEA16E" wp14:editId="3B490C40">
                <wp:simplePos x="0" y="0"/>
                <wp:positionH relativeFrom="column">
                  <wp:posOffset>1238249</wp:posOffset>
                </wp:positionH>
                <wp:positionV relativeFrom="paragraph">
                  <wp:posOffset>9525</wp:posOffset>
                </wp:positionV>
                <wp:extent cx="9525" cy="6938010"/>
                <wp:effectExtent l="0" t="0" r="28575" b="34290"/>
                <wp:wrapNone/>
                <wp:docPr id="1645" name="Straight Connector 1645"/>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65B2D" id="Straight Connector 1645" o:spid="_x0000_s1026" style="position:absolute;flip:x;z-index:2540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" strokecolor="#4579b8 [3044]" strokeweight="0"/>
            </w:pict>
          </mc:Fallback>
        </mc:AlternateContent>
      </w:r>
      <w:r w:rsidR="00BD5F7C" w:rsidRPr="00215EAC">
        <w:rPr>
          <w:rFonts w:ascii="Arial" w:hAnsi="Arial" w:cs="Arial"/>
          <w:noProof/>
          <w:lang w:val="en-US"/>
        </w:rPr>
        <mc:AlternateContent>
          <mc:Choice Requires="wps">
            <w:drawing>
              <wp:anchor distT="0" distB="0" distL="114300" distR="114300" simplePos="0" relativeHeight="254013440" behindDoc="1" locked="0" layoutInCell="1" allowOverlap="1" wp14:anchorId="71C0E05E" wp14:editId="0F6C60C6">
                <wp:simplePos x="0" y="0"/>
                <wp:positionH relativeFrom="column">
                  <wp:posOffset>216673</wp:posOffset>
                </wp:positionH>
                <wp:positionV relativeFrom="paragraph">
                  <wp:posOffset>14191</wp:posOffset>
                </wp:positionV>
                <wp:extent cx="0" cy="6844665"/>
                <wp:effectExtent l="0" t="0" r="19050" b="32385"/>
                <wp:wrapNone/>
                <wp:docPr id="1647" name="Straight Connector 1647"/>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077B4" id="Straight Connector 1647" o:spid="_x0000_s1026" style="position:absolute;flip:x;z-index:-2493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" strokecolor="#4579b8 [3044]" strokeweight="0"/>
            </w:pict>
          </mc:Fallback>
        </mc:AlternateContent>
      </w:r>
      <w:r w:rsidR="00BD5F7C" w:rsidRPr="00215EAC">
        <w:rPr>
          <w:rFonts w:ascii="Arial" w:hAnsi="Arial" w:cs="Arial"/>
          <w:noProof/>
          <w:lang w:val="en-US"/>
        </w:rPr>
        <mc:AlternateContent>
          <mc:Choice Requires="wps">
            <w:drawing>
              <wp:anchor distT="0" distB="0" distL="114300" distR="114300" simplePos="0" relativeHeight="254016512" behindDoc="1" locked="0" layoutInCell="1" allowOverlap="1" wp14:anchorId="4BC951B0" wp14:editId="054FAAE7">
                <wp:simplePos x="0" y="0"/>
                <wp:positionH relativeFrom="column">
                  <wp:posOffset>4271838</wp:posOffset>
                </wp:positionH>
                <wp:positionV relativeFrom="paragraph">
                  <wp:posOffset>30093</wp:posOffset>
                </wp:positionV>
                <wp:extent cx="0" cy="6949440"/>
                <wp:effectExtent l="0" t="0" r="19050" b="22860"/>
                <wp:wrapNone/>
                <wp:docPr id="1648" name="Straight Connector 164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ABC9B" id="Straight Connector 1648" o:spid="_x0000_s1026" style="position:absolute;flip:x;z-index:-2492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EcPAcsoBAADgAwAADgAA&#10;AAAAAAAAAAAAAAAuAgAAZHJzL2Uyb0RvYy54bWxQSwECLQAUAAYACAAAACEAvWmCF+AAAAAKAQAA&#10;DwAAAAAAAAAAAAAAAAAkBAAAZHJzL2Rvd25yZXYueG1sUEsFBgAAAAAEAAQA8wAAADEFAAAAAA==&#10;" strokecolor="#4579b8 [3044]" strokeweight="0"/>
            </w:pict>
          </mc:Fallback>
        </mc:AlternateContent>
      </w:r>
      <w:r w:rsidR="00BD5F7C" w:rsidRPr="00215EAC">
        <w:rPr>
          <w:rFonts w:ascii="Arial" w:hAnsi="Arial" w:cs="Arial"/>
          <w:noProof/>
          <w:lang w:val="en-US"/>
        </w:rPr>
        <mc:AlternateContent>
          <mc:Choice Requires="wps">
            <w:drawing>
              <wp:anchor distT="0" distB="0" distL="114300" distR="114300" simplePos="0" relativeHeight="254012416" behindDoc="0" locked="0" layoutInCell="1" allowOverlap="1" wp14:anchorId="5C5C0ADA" wp14:editId="52192A1B">
                <wp:simplePos x="0" y="0"/>
                <wp:positionH relativeFrom="column">
                  <wp:posOffset>3028950</wp:posOffset>
                </wp:positionH>
                <wp:positionV relativeFrom="paragraph">
                  <wp:posOffset>12700</wp:posOffset>
                </wp:positionV>
                <wp:extent cx="0" cy="6949440"/>
                <wp:effectExtent l="0" t="0" r="19050" b="22860"/>
                <wp:wrapNone/>
                <wp:docPr id="1649" name="Straight Connector 1649"/>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E7610" id="Straight Connector 1649" o:spid="_x0000_s1026" style="position:absolute;flip:x;z-index:2540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qPGH9cUBAADTAwAADgAAAAAAAAAAAAAA&#10;AAAuAgAAZHJzL2Uyb0RvYy54bWxQSwECLQAUAAYACAAAACEAOJoQwdwAAAAKAQAADwAAAAAAAAAA&#10;AAAAAAAfBAAAZHJzL2Rvd25yZXYueG1sUEsFBgAAAAAEAAQA8wAAACgFAAAAAA==&#10;" strokecolor="#4579b8 [3044]"/>
            </w:pict>
          </mc:Fallback>
        </mc:AlternateContent>
      </w:r>
    </w:p>
    <w:p w14:paraId="171B117A" w14:textId="0336CDA9" w:rsidR="005B65C2" w:rsidRDefault="005B65C2" w:rsidP="005B65C2">
      <w:pPr>
        <w:autoSpaceDE w:val="0"/>
        <w:autoSpaceDN w:val="0"/>
        <w:adjustRightInd w:val="0"/>
      </w:pPr>
    </w:p>
    <w:p w14:paraId="0B5D662E" w14:textId="687C8CD5" w:rsidR="00250D82" w:rsidRDefault="00004017" w:rsidP="00494A68">
      <w:pPr>
        <w:jc w:val="center"/>
      </w:pPr>
      <w:r w:rsidRPr="00215EAC">
        <w:rPr>
          <w:rFonts w:ascii="Arial" w:hAnsi="Arial" w:cs="Arial"/>
          <w:noProof/>
          <w:lang w:val="en-US"/>
        </w:rPr>
        <mc:AlternateContent>
          <mc:Choice Requires="wps">
            <w:drawing>
              <wp:anchor distT="0" distB="0" distL="114300" distR="114300" simplePos="0" relativeHeight="254022656" behindDoc="0" locked="0" layoutInCell="1" allowOverlap="1" wp14:anchorId="137925D9" wp14:editId="5A55BD3B">
                <wp:simplePos x="0" y="0"/>
                <wp:positionH relativeFrom="column">
                  <wp:posOffset>847725</wp:posOffset>
                </wp:positionH>
                <wp:positionV relativeFrom="paragraph">
                  <wp:posOffset>113665</wp:posOffset>
                </wp:positionV>
                <wp:extent cx="1390650" cy="491706"/>
                <wp:effectExtent l="0" t="0" r="19050" b="22860"/>
                <wp:wrapNone/>
                <wp:docPr id="1654" name="Rectangle 1654"/>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7E8B35D5" w14:textId="0FE25615" w:rsidR="00944514" w:rsidRPr="00755387" w:rsidRDefault="00944514" w:rsidP="00004017">
                            <w:pPr>
                              <w:jc w:val="center"/>
                              <w:rPr>
                                <w:rFonts w:ascii="Arial" w:hAnsi="Arial" w:cs="Arial"/>
                                <w:sz w:val="20"/>
                              </w:rPr>
                            </w:pPr>
                            <w:r>
                              <w:rPr>
                                <w:rFonts w:ascii="Arial" w:hAnsi="Arial" w:cs="Arial"/>
                                <w:sz w:val="20"/>
                              </w:rPr>
                              <w:t>Function call to Insert +KTCPCFG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925D9" id="Rectangle 1654" o:spid="_x0000_s1372" style="position:absolute;left:0;text-align:left;margin-left:66.75pt;margin-top:8.95pt;width:109.5pt;height:38.7pt;z-index:2540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" fillcolor="#9bbb59 [3206]" strokecolor="#4f81bd [3204]" strokeweight="0">
                <v:textbox>
                  <w:txbxContent>
                    <w:p w14:paraId="7E8B35D5" w14:textId="0FE25615" w:rsidR="00944514" w:rsidRPr="00755387" w:rsidRDefault="00944514" w:rsidP="00004017">
                      <w:pPr>
                        <w:jc w:val="center"/>
                        <w:rPr>
                          <w:rFonts w:ascii="Arial" w:hAnsi="Arial" w:cs="Arial"/>
                          <w:sz w:val="20"/>
                        </w:rPr>
                      </w:pPr>
                      <w:r>
                        <w:rPr>
                          <w:rFonts w:ascii="Arial" w:hAnsi="Arial" w:cs="Arial"/>
                          <w:sz w:val="20"/>
                        </w:rPr>
                        <w:t>Function call to Insert +KTCPCFG info</w:t>
                      </w:r>
                    </w:p>
                  </w:txbxContent>
                </v:textbox>
              </v:rect>
            </w:pict>
          </mc:Fallback>
        </mc:AlternateContent>
      </w:r>
    </w:p>
    <w:p w14:paraId="28DA48BA" w14:textId="31C782DF" w:rsidR="00250D82" w:rsidRDefault="00250D82" w:rsidP="00494A68">
      <w:pPr>
        <w:jc w:val="center"/>
      </w:pPr>
    </w:p>
    <w:p w14:paraId="39557DA4" w14:textId="6ABA0C5D" w:rsidR="00250D82" w:rsidRDefault="00250D82" w:rsidP="00494A68">
      <w:pPr>
        <w:jc w:val="center"/>
      </w:pPr>
    </w:p>
    <w:p w14:paraId="7E793821" w14:textId="4333D329" w:rsidR="00250D82" w:rsidRDefault="00250D82" w:rsidP="00494A68">
      <w:pPr>
        <w:jc w:val="center"/>
      </w:pPr>
    </w:p>
    <w:p w14:paraId="544F2D55" w14:textId="4AC30C12" w:rsidR="00250D82" w:rsidRDefault="00E8039B" w:rsidP="00E8039B">
      <w:r>
        <w:t xml:space="preserve">                                         </w:t>
      </w:r>
    </w:p>
    <w:p w14:paraId="7F31988A" w14:textId="37B2DA84" w:rsidR="00E8039B" w:rsidRDefault="00E8039B" w:rsidP="00E8039B">
      <w:r w:rsidRPr="00755387">
        <w:rPr>
          <w:rFonts w:ascii="Arial" w:hAnsi="Arial" w:cs="Arial"/>
          <w:noProof/>
          <w:sz w:val="20"/>
          <w:lang w:val="en-US"/>
        </w:rPr>
        <mc:AlternateContent>
          <mc:Choice Requires="wps">
            <w:drawing>
              <wp:anchor distT="0" distB="0" distL="114300" distR="114300" simplePos="0" relativeHeight="254024704" behindDoc="0" locked="0" layoutInCell="1" allowOverlap="1" wp14:anchorId="6E0E3848" wp14:editId="59F51C1A">
                <wp:simplePos x="0" y="0"/>
                <wp:positionH relativeFrom="margin">
                  <wp:posOffset>609600</wp:posOffset>
                </wp:positionH>
                <wp:positionV relativeFrom="paragraph">
                  <wp:posOffset>8890</wp:posOffset>
                </wp:positionV>
                <wp:extent cx="1285240" cy="1323975"/>
                <wp:effectExtent l="0" t="0" r="10160" b="28575"/>
                <wp:wrapNone/>
                <wp:docPr id="1656" name="Flowchart: Decision 1656"/>
                <wp:cNvGraphicFramePr/>
                <a:graphic xmlns:a="http://schemas.openxmlformats.org/drawingml/2006/main">
                  <a:graphicData uri="http://schemas.microsoft.com/office/word/2010/wordprocessingShape">
                    <wps:wsp>
                      <wps:cNvSpPr/>
                      <wps:spPr>
                        <a:xfrm>
                          <a:off x="0" y="0"/>
                          <a:ext cx="1285240"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9B57E97" w14:textId="36C48CBB" w:rsidR="00944514" w:rsidRPr="00755387" w:rsidRDefault="00944514" w:rsidP="00E8039B">
                            <w:pPr>
                              <w:jc w:val="center"/>
                              <w:rPr>
                                <w:rFonts w:ascii="Arial" w:hAnsi="Arial" w:cs="Arial"/>
                                <w:sz w:val="20"/>
                              </w:rPr>
                            </w:pPr>
                            <w:r>
                              <w:rPr>
                                <w:rFonts w:ascii="Arial" w:hAnsi="Arial" w:cs="Arial"/>
                                <w:sz w:val="20"/>
                              </w:rPr>
                              <w:t>Check if List is 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E3848" id="Flowchart: Decision 1656" o:spid="_x0000_s1373" type="#_x0000_t110" style="position:absolute;margin-left:48pt;margin-top:.7pt;width:101.2pt;height:104.25pt;z-index:25402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" fillcolor="white [3201]" strokecolor="#4f81bd [3204]" strokeweight="0">
                <v:textbox>
                  <w:txbxContent>
                    <w:p w14:paraId="09B57E97" w14:textId="36C48CBB" w:rsidR="00944514" w:rsidRPr="00755387" w:rsidRDefault="00944514" w:rsidP="00E8039B">
                      <w:pPr>
                        <w:jc w:val="center"/>
                        <w:rPr>
                          <w:rFonts w:ascii="Arial" w:hAnsi="Arial" w:cs="Arial"/>
                          <w:sz w:val="20"/>
                        </w:rPr>
                      </w:pPr>
                      <w:r>
                        <w:rPr>
                          <w:rFonts w:ascii="Arial" w:hAnsi="Arial" w:cs="Arial"/>
                          <w:sz w:val="20"/>
                        </w:rPr>
                        <w:t>Check if List is empty</w:t>
                      </w:r>
                    </w:p>
                  </w:txbxContent>
                </v:textbox>
                <w10:wrap anchorx="margin"/>
              </v:shape>
            </w:pict>
          </mc:Fallback>
        </mc:AlternateContent>
      </w:r>
    </w:p>
    <w:p w14:paraId="0D667AB5" w14:textId="1915186B" w:rsidR="00250D82" w:rsidRDefault="00250D82" w:rsidP="00494A68">
      <w:pPr>
        <w:jc w:val="center"/>
      </w:pPr>
    </w:p>
    <w:p w14:paraId="313533AF" w14:textId="577A5B6B" w:rsidR="00250D82" w:rsidRDefault="003B1C08" w:rsidP="003B1C08">
      <w:r>
        <w:t xml:space="preserve">                                                        Yes</w:t>
      </w:r>
    </w:p>
    <w:p w14:paraId="61E58EA6" w14:textId="48E56C4E" w:rsidR="00250D82" w:rsidRDefault="003B1C08" w:rsidP="00494A68">
      <w:pPr>
        <w:jc w:val="center"/>
      </w:pPr>
      <w:r>
        <w:rPr>
          <w:noProof/>
          <w:lang w:val="en-US"/>
        </w:rPr>
        <mc:AlternateContent>
          <mc:Choice Requires="wps">
            <w:drawing>
              <wp:anchor distT="0" distB="0" distL="114300" distR="114300" simplePos="0" relativeHeight="254025728" behindDoc="0" locked="0" layoutInCell="1" allowOverlap="1" wp14:anchorId="2478BDC9" wp14:editId="40A6B13A">
                <wp:simplePos x="0" y="0"/>
                <wp:positionH relativeFrom="column">
                  <wp:posOffset>1904365</wp:posOffset>
                </wp:positionH>
                <wp:positionV relativeFrom="paragraph">
                  <wp:posOffset>99060</wp:posOffset>
                </wp:positionV>
                <wp:extent cx="2409825" cy="9525"/>
                <wp:effectExtent l="0" t="76200" r="28575" b="85725"/>
                <wp:wrapNone/>
                <wp:docPr id="1683" name="Straight Arrow Connector 1683"/>
                <wp:cNvGraphicFramePr/>
                <a:graphic xmlns:a="http://schemas.openxmlformats.org/drawingml/2006/main">
                  <a:graphicData uri="http://schemas.microsoft.com/office/word/2010/wordprocessingShape">
                    <wps:wsp>
                      <wps:cNvCnPr/>
                      <wps:spPr>
                        <a:xfrm flipV="1">
                          <a:off x="0" y="0"/>
                          <a:ext cx="24098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24C79" id="Straight Arrow Connector 1683" o:spid="_x0000_s1026" type="#_x0000_t32" style="position:absolute;margin-left:149.95pt;margin-top:7.8pt;width:189.75pt;height:.75pt;flip:y;z-index:25402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" strokecolor="#4579b8 [3044]">
                <v:stroke endarrow="block"/>
              </v:shape>
            </w:pict>
          </mc:Fallback>
        </mc:AlternateContent>
      </w:r>
    </w:p>
    <w:p w14:paraId="74CB695C" w14:textId="1E813694" w:rsidR="00250D82" w:rsidRDefault="003B1C08" w:rsidP="003B1C08">
      <w:r>
        <w:t xml:space="preserve">                                                                Insert TCP data at head of list </w:t>
      </w:r>
    </w:p>
    <w:p w14:paraId="5E17981E" w14:textId="2A9AABA1" w:rsidR="003B1C08" w:rsidRDefault="003B1C08" w:rsidP="003B1C08">
      <w:r>
        <w:t xml:space="preserve">                                                                using le_dls_Stack() API</w:t>
      </w:r>
    </w:p>
    <w:p w14:paraId="1A06C5C3" w14:textId="41ACCE40" w:rsidR="00250D82" w:rsidRDefault="00250D82" w:rsidP="00494A68">
      <w:pPr>
        <w:jc w:val="center"/>
      </w:pPr>
    </w:p>
    <w:p w14:paraId="6C13CF89" w14:textId="3BD9D857" w:rsidR="00250D82" w:rsidRDefault="00A10A28" w:rsidP="00A10A28">
      <w:r>
        <w:t xml:space="preserve">                                       NO</w:t>
      </w:r>
    </w:p>
    <w:p w14:paraId="517DB1D5" w14:textId="58D33972" w:rsidR="00A10A28" w:rsidRDefault="006853D8" w:rsidP="00A10A28">
      <w:r w:rsidRPr="00215EAC">
        <w:rPr>
          <w:rFonts w:ascii="Arial" w:hAnsi="Arial" w:cs="Arial"/>
          <w:noProof/>
          <w:lang w:val="en-US"/>
        </w:rPr>
        <mc:AlternateContent>
          <mc:Choice Requires="wps">
            <w:drawing>
              <wp:anchor distT="0" distB="0" distL="114300" distR="114300" simplePos="0" relativeHeight="254027776" behindDoc="0" locked="0" layoutInCell="1" allowOverlap="1" wp14:anchorId="7271D06D" wp14:editId="4521B9A3">
                <wp:simplePos x="0" y="0"/>
                <wp:positionH relativeFrom="column">
                  <wp:posOffset>295275</wp:posOffset>
                </wp:positionH>
                <wp:positionV relativeFrom="paragraph">
                  <wp:posOffset>188596</wp:posOffset>
                </wp:positionV>
                <wp:extent cx="2428875" cy="819150"/>
                <wp:effectExtent l="0" t="0" r="28575" b="19050"/>
                <wp:wrapNone/>
                <wp:docPr id="1684" name="Rectangle 1684"/>
                <wp:cNvGraphicFramePr/>
                <a:graphic xmlns:a="http://schemas.openxmlformats.org/drawingml/2006/main">
                  <a:graphicData uri="http://schemas.microsoft.com/office/word/2010/wordprocessingShape">
                    <wps:wsp>
                      <wps:cNvSpPr/>
                      <wps:spPr>
                        <a:xfrm>
                          <a:off x="0" y="0"/>
                          <a:ext cx="2428875" cy="81915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2A209CF4" w14:textId="7AF9DA3F" w:rsidR="00944514" w:rsidRPr="00755387" w:rsidRDefault="00944514" w:rsidP="00A10A28">
                            <w:pPr>
                              <w:jc w:val="center"/>
                              <w:rPr>
                                <w:rFonts w:ascii="Arial" w:hAnsi="Arial" w:cs="Arial"/>
                                <w:sz w:val="20"/>
                              </w:rPr>
                            </w:pPr>
                            <w:r>
                              <w:rPr>
                                <w:rFonts w:ascii="Arial" w:hAnsi="Arial" w:cs="Arial"/>
                                <w:sz w:val="20"/>
                              </w:rPr>
                              <w:t>Parse through linked list and insert in middle of list(if any free node) else at tail of linked list using le_dls_AddBefore() and le_dls_Queue(), le_dls_PeekNext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1D06D" id="Rectangle 1684" o:spid="_x0000_s1374" style="position:absolute;margin-left:23.25pt;margin-top:14.85pt;width:191.25pt;height:64.5pt;z-index:25402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" fillcolor="white [3201]" strokecolor="#4f81bd [3204]" strokeweight="0">
                <v:textbox>
                  <w:txbxContent>
                    <w:p w14:paraId="2A209CF4" w14:textId="7AF9DA3F" w:rsidR="00944514" w:rsidRPr="00755387" w:rsidRDefault="00944514" w:rsidP="00A10A28">
                      <w:pPr>
                        <w:jc w:val="center"/>
                        <w:rPr>
                          <w:rFonts w:ascii="Arial" w:hAnsi="Arial" w:cs="Arial"/>
                          <w:sz w:val="20"/>
                        </w:rPr>
                      </w:pPr>
                      <w:r>
                        <w:rPr>
                          <w:rFonts w:ascii="Arial" w:hAnsi="Arial" w:cs="Arial"/>
                          <w:sz w:val="20"/>
                        </w:rPr>
                        <w:t>Parse through linked list and insert in middle of list(if any free node) else at tail of linked list using le_dls_AddBefore() and le_dls_Queue(), le_dls_PeekNext APIs</w:t>
                      </w:r>
                    </w:p>
                  </w:txbxContent>
                </v:textbox>
              </v:rect>
            </w:pict>
          </mc:Fallback>
        </mc:AlternateContent>
      </w:r>
      <w:r w:rsidR="00A10A28">
        <w:t xml:space="preserve">                                      </w:t>
      </w:r>
    </w:p>
    <w:p w14:paraId="482F754F" w14:textId="07120194" w:rsidR="00250D82" w:rsidRDefault="00250D82" w:rsidP="00494A68">
      <w:pPr>
        <w:jc w:val="center"/>
      </w:pPr>
    </w:p>
    <w:p w14:paraId="0D53B79E" w14:textId="47E480B9" w:rsidR="00250D82" w:rsidRDefault="00250D82" w:rsidP="00494A68">
      <w:pPr>
        <w:jc w:val="center"/>
      </w:pPr>
    </w:p>
    <w:p w14:paraId="242B04A9" w14:textId="49712311" w:rsidR="00250D82" w:rsidRDefault="00250D82" w:rsidP="00494A68">
      <w:pPr>
        <w:jc w:val="center"/>
      </w:pPr>
    </w:p>
    <w:p w14:paraId="145B2808" w14:textId="4B149D34" w:rsidR="00250D82" w:rsidRDefault="00250D82" w:rsidP="00494A68">
      <w:pPr>
        <w:jc w:val="center"/>
      </w:pPr>
    </w:p>
    <w:p w14:paraId="2B60468C" w14:textId="213EDD18" w:rsidR="00370BEB" w:rsidRDefault="00370BEB" w:rsidP="006D669F"/>
    <w:p w14:paraId="137D53B8" w14:textId="2305251A" w:rsidR="006D669F" w:rsidRPr="00D0429B" w:rsidRDefault="006D669F" w:rsidP="006D669F">
      <w:pPr>
        <w:rPr>
          <w:rFonts w:ascii="Arial" w:hAnsi="Arial" w:cs="Arial"/>
          <w:sz w:val="20"/>
        </w:rPr>
      </w:pPr>
      <w:r w:rsidRPr="00D0429B">
        <w:rPr>
          <w:rFonts w:ascii="Arial" w:hAnsi="Arial" w:cs="Arial"/>
          <w:sz w:val="20"/>
        </w:rPr>
        <w:t xml:space="preserve">          Send SessionID</w:t>
      </w:r>
    </w:p>
    <w:p w14:paraId="64AE0585" w14:textId="79B3FB71" w:rsidR="00250D82" w:rsidRPr="00D0429B" w:rsidRDefault="006D669F" w:rsidP="006D669F">
      <w:pPr>
        <w:rPr>
          <w:rFonts w:ascii="Arial" w:hAnsi="Arial" w:cs="Arial"/>
          <w:sz w:val="20"/>
        </w:rPr>
      </w:pPr>
      <w:r w:rsidRPr="00D0429B">
        <w:rPr>
          <w:rFonts w:ascii="Arial" w:hAnsi="Arial" w:cs="Arial"/>
          <w:noProof/>
          <w:sz w:val="20"/>
          <w:lang w:val="en-US"/>
        </w:rPr>
        <mc:AlternateContent>
          <mc:Choice Requires="wps">
            <w:drawing>
              <wp:anchor distT="0" distB="0" distL="114300" distR="114300" simplePos="0" relativeHeight="254030848" behindDoc="0" locked="0" layoutInCell="1" allowOverlap="1" wp14:anchorId="5D9E34EC" wp14:editId="61314DC0">
                <wp:simplePos x="0" y="0"/>
                <wp:positionH relativeFrom="column">
                  <wp:posOffset>171450</wp:posOffset>
                </wp:positionH>
                <wp:positionV relativeFrom="paragraph">
                  <wp:posOffset>104775</wp:posOffset>
                </wp:positionV>
                <wp:extent cx="1076325" cy="0"/>
                <wp:effectExtent l="38100" t="76200" r="0" b="95250"/>
                <wp:wrapNone/>
                <wp:docPr id="1686" name="Straight Arrow Connector 1686"/>
                <wp:cNvGraphicFramePr/>
                <a:graphic xmlns:a="http://schemas.openxmlformats.org/drawingml/2006/main">
                  <a:graphicData uri="http://schemas.microsoft.com/office/word/2010/wordprocessingShape">
                    <wps:wsp>
                      <wps:cNvCnPr/>
                      <wps:spPr>
                        <a:xfrm flipH="1" flipV="1">
                          <a:off x="0" y="0"/>
                          <a:ext cx="1076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4B28EC6" id="Straight Arrow Connector 1686" o:spid="_x0000_s1026" type="#_x0000_t32" style="position:absolute;margin-left:13.5pt;margin-top:8.25pt;width:84.75pt;height:0;flip:x y;z-index:25403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" strokecolor="#4579b8 [3044]">
                <v:stroke endarrow="block"/>
              </v:shape>
            </w:pict>
          </mc:Fallback>
        </mc:AlternateContent>
      </w:r>
    </w:p>
    <w:p w14:paraId="667A760D" w14:textId="17590CA6" w:rsidR="00250D82" w:rsidRPr="00D0429B" w:rsidRDefault="006D669F" w:rsidP="006D669F">
      <w:pPr>
        <w:rPr>
          <w:rFonts w:ascii="Arial" w:hAnsi="Arial" w:cs="Arial"/>
          <w:sz w:val="20"/>
        </w:rPr>
      </w:pPr>
      <w:r w:rsidRPr="00D0429B">
        <w:rPr>
          <w:rFonts w:ascii="Arial" w:hAnsi="Arial" w:cs="Arial"/>
          <w:sz w:val="20"/>
        </w:rPr>
        <w:t xml:space="preserve">         as intermediate response and</w:t>
      </w:r>
    </w:p>
    <w:p w14:paraId="4E47061C" w14:textId="10C3B999" w:rsidR="006D669F" w:rsidRDefault="006D669F" w:rsidP="006D669F">
      <w:pPr>
        <w:rPr>
          <w:rFonts w:ascii="Arial" w:hAnsi="Arial" w:cs="Arial"/>
          <w:sz w:val="20"/>
        </w:rPr>
      </w:pPr>
      <w:r w:rsidRPr="00D0429B">
        <w:rPr>
          <w:rFonts w:ascii="Arial" w:hAnsi="Arial" w:cs="Arial"/>
          <w:sz w:val="20"/>
        </w:rPr>
        <w:t xml:space="preserve">         OK as final response</w:t>
      </w:r>
    </w:p>
    <w:p w14:paraId="3FB3E591" w14:textId="77777777" w:rsidR="00D0429B" w:rsidRPr="00D0429B" w:rsidRDefault="00D0429B" w:rsidP="006D669F">
      <w:pPr>
        <w:rPr>
          <w:rFonts w:ascii="Arial" w:hAnsi="Arial" w:cs="Arial"/>
          <w:sz w:val="20"/>
        </w:rPr>
      </w:pPr>
    </w:p>
    <w:p w14:paraId="600CB847" w14:textId="03FF45B5" w:rsidR="006D669F" w:rsidRDefault="006853D8" w:rsidP="00494A68">
      <w:pPr>
        <w:jc w:val="center"/>
      </w:pPr>
      <w:r w:rsidRPr="00215EAC">
        <w:rPr>
          <w:rFonts w:ascii="Arial" w:hAnsi="Arial" w:cs="Arial"/>
          <w:noProof/>
          <w:lang w:val="en-US"/>
        </w:rPr>
        <mc:AlternateContent>
          <mc:Choice Requires="wps">
            <w:drawing>
              <wp:anchor distT="0" distB="0" distL="114300" distR="114300" simplePos="0" relativeHeight="254029824" behindDoc="0" locked="0" layoutInCell="1" allowOverlap="1" wp14:anchorId="39C36928" wp14:editId="4529AEAF">
                <wp:simplePos x="0" y="0"/>
                <wp:positionH relativeFrom="column">
                  <wp:posOffset>581025</wp:posOffset>
                </wp:positionH>
                <wp:positionV relativeFrom="paragraph">
                  <wp:posOffset>110490</wp:posOffset>
                </wp:positionV>
                <wp:extent cx="1390650" cy="491706"/>
                <wp:effectExtent l="0" t="0" r="19050" b="22860"/>
                <wp:wrapNone/>
                <wp:docPr id="1685" name="Rectangle 1685"/>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0145786A" w14:textId="48C8DCC3" w:rsidR="00944514" w:rsidRPr="00755387" w:rsidRDefault="00944514" w:rsidP="006D669F">
                            <w:pPr>
                              <w:jc w:val="center"/>
                              <w:rPr>
                                <w:rFonts w:ascii="Arial" w:hAnsi="Arial" w:cs="Arial"/>
                                <w:sz w:val="20"/>
                              </w:rPr>
                            </w:pPr>
                            <w:r>
                              <w:rPr>
                                <w:rFonts w:ascii="Arial" w:hAnsi="Arial" w:cs="Arial"/>
                                <w:sz w:val="20"/>
                              </w:rPr>
                              <w:t>Check CMD_TYPE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36928" id="Rectangle 1685" o:spid="_x0000_s1375" style="position:absolute;left:0;text-align:left;margin-left:45.75pt;margin-top:8.7pt;width:109.5pt;height:38.7pt;z-index:2540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" fillcolor="#9bbb59 [3206]" strokecolor="#4f81bd [3204]" strokeweight="0">
                <v:textbox>
                  <w:txbxContent>
                    <w:p w14:paraId="0145786A" w14:textId="48C8DCC3" w:rsidR="00944514" w:rsidRPr="00755387" w:rsidRDefault="00944514" w:rsidP="006D669F">
                      <w:pPr>
                        <w:jc w:val="center"/>
                        <w:rPr>
                          <w:rFonts w:ascii="Arial" w:hAnsi="Arial" w:cs="Arial"/>
                          <w:sz w:val="20"/>
                        </w:rPr>
                      </w:pPr>
                      <w:r>
                        <w:rPr>
                          <w:rFonts w:ascii="Arial" w:hAnsi="Arial" w:cs="Arial"/>
                          <w:sz w:val="20"/>
                        </w:rPr>
                        <w:t>Check CMD_TYPE</w:t>
                      </w:r>
                    </w:p>
                  </w:txbxContent>
                </v:textbox>
              </v:rect>
            </w:pict>
          </mc:Fallback>
        </mc:AlternateContent>
      </w:r>
    </w:p>
    <w:p w14:paraId="2A277864" w14:textId="77777777" w:rsidR="006D669F" w:rsidRDefault="006D669F" w:rsidP="00494A68">
      <w:pPr>
        <w:jc w:val="center"/>
      </w:pPr>
    </w:p>
    <w:p w14:paraId="562AEA4C" w14:textId="3D8720BA" w:rsidR="00250D82" w:rsidRDefault="00250D82" w:rsidP="00494A68">
      <w:pPr>
        <w:jc w:val="center"/>
      </w:pPr>
    </w:p>
    <w:p w14:paraId="7717B472" w14:textId="57B2CE72" w:rsidR="00250D82" w:rsidRDefault="00250D82" w:rsidP="00494A68">
      <w:pPr>
        <w:jc w:val="center"/>
      </w:pPr>
    </w:p>
    <w:p w14:paraId="3FB5341B" w14:textId="3D663449" w:rsidR="00250D82" w:rsidRDefault="00250D82" w:rsidP="00494A68">
      <w:pPr>
        <w:jc w:val="center"/>
      </w:pPr>
    </w:p>
    <w:p w14:paraId="14F0B4A8" w14:textId="4FD49FE8" w:rsidR="00250D82" w:rsidRDefault="006853D8" w:rsidP="00494A68">
      <w:pPr>
        <w:jc w:val="center"/>
      </w:pPr>
      <w:r w:rsidRPr="00755387">
        <w:rPr>
          <w:rFonts w:ascii="Arial" w:hAnsi="Arial" w:cs="Arial"/>
          <w:noProof/>
          <w:sz w:val="20"/>
          <w:lang w:val="en-US"/>
        </w:rPr>
        <mc:AlternateContent>
          <mc:Choice Requires="wps">
            <w:drawing>
              <wp:anchor distT="0" distB="0" distL="114300" distR="114300" simplePos="0" relativeHeight="254052352" behindDoc="0" locked="0" layoutInCell="1" allowOverlap="1" wp14:anchorId="16300032" wp14:editId="55D7EBEA">
                <wp:simplePos x="0" y="0"/>
                <wp:positionH relativeFrom="margin">
                  <wp:posOffset>609600</wp:posOffset>
                </wp:positionH>
                <wp:positionV relativeFrom="paragraph">
                  <wp:posOffset>7621</wp:posOffset>
                </wp:positionV>
                <wp:extent cx="1285240" cy="1028700"/>
                <wp:effectExtent l="0" t="0" r="10160" b="19050"/>
                <wp:wrapNone/>
                <wp:docPr id="1742" name="Flowchart: Decision 1742"/>
                <wp:cNvGraphicFramePr/>
                <a:graphic xmlns:a="http://schemas.openxmlformats.org/drawingml/2006/main">
                  <a:graphicData uri="http://schemas.microsoft.com/office/word/2010/wordprocessingShape">
                    <wps:wsp>
                      <wps:cNvSpPr/>
                      <wps:spPr>
                        <a:xfrm>
                          <a:off x="0" y="0"/>
                          <a:ext cx="1285240" cy="102870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95D12EB" w14:textId="268AC1A0" w:rsidR="00944514" w:rsidRPr="00755387" w:rsidRDefault="00944514" w:rsidP="006853D8">
                            <w:pPr>
                              <w:jc w:val="center"/>
                              <w:rPr>
                                <w:rFonts w:ascii="Arial" w:hAnsi="Arial" w:cs="Arial"/>
                                <w:sz w:val="20"/>
                              </w:rPr>
                            </w:pPr>
                            <w:r>
                              <w:rPr>
                                <w:rFonts w:ascii="Arial" w:hAnsi="Arial" w:cs="Arial"/>
                                <w:sz w:val="20"/>
                              </w:rPr>
                              <w:t>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00032" id="Flowchart: Decision 1742" o:spid="_x0000_s1376" type="#_x0000_t110" style="position:absolute;left:0;text-align:left;margin-left:48pt;margin-top:.6pt;width:101.2pt;height:81pt;z-index:25405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" fillcolor="white [3201]" strokecolor="#4f81bd [3204]" strokeweight="0">
                <v:textbox>
                  <w:txbxContent>
                    <w:p w14:paraId="095D12EB" w14:textId="268AC1A0" w:rsidR="00944514" w:rsidRPr="00755387" w:rsidRDefault="00944514" w:rsidP="006853D8">
                      <w:pPr>
                        <w:jc w:val="center"/>
                        <w:rPr>
                          <w:rFonts w:ascii="Arial" w:hAnsi="Arial" w:cs="Arial"/>
                          <w:sz w:val="20"/>
                        </w:rPr>
                      </w:pPr>
                      <w:r>
                        <w:rPr>
                          <w:rFonts w:ascii="Arial" w:hAnsi="Arial" w:cs="Arial"/>
                          <w:sz w:val="20"/>
                        </w:rPr>
                        <w:t>CMD_TYPE_READ</w:t>
                      </w:r>
                    </w:p>
                  </w:txbxContent>
                </v:textbox>
                <w10:wrap anchorx="margin"/>
              </v:shape>
            </w:pict>
          </mc:Fallback>
        </mc:AlternateContent>
      </w:r>
    </w:p>
    <w:p w14:paraId="4F264D20" w14:textId="581A9743" w:rsidR="00A15CAA" w:rsidRDefault="009F062F" w:rsidP="00494A68">
      <w:pPr>
        <w:jc w:val="center"/>
      </w:pPr>
      <w:r w:rsidRPr="00215EAC">
        <w:rPr>
          <w:rFonts w:ascii="Arial" w:hAnsi="Arial" w:cs="Arial"/>
          <w:noProof/>
          <w:lang w:val="en-US"/>
        </w:rPr>
        <mc:AlternateContent>
          <mc:Choice Requires="wps">
            <w:drawing>
              <wp:anchor distT="0" distB="0" distL="114300" distR="114300" simplePos="0" relativeHeight="254055424" behindDoc="0" locked="0" layoutInCell="1" allowOverlap="1" wp14:anchorId="69001A2E" wp14:editId="0F47F1DB">
                <wp:simplePos x="0" y="0"/>
                <wp:positionH relativeFrom="column">
                  <wp:posOffset>3848100</wp:posOffset>
                </wp:positionH>
                <wp:positionV relativeFrom="paragraph">
                  <wp:posOffset>109220</wp:posOffset>
                </wp:positionV>
                <wp:extent cx="1390650" cy="491706"/>
                <wp:effectExtent l="0" t="0" r="19050" b="22860"/>
                <wp:wrapNone/>
                <wp:docPr id="1745" name="Rectangle 1745"/>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78620E8E" w14:textId="3C6CA5CC" w:rsidR="00944514" w:rsidRPr="00755387" w:rsidRDefault="00944514" w:rsidP="009F062F">
                            <w:pPr>
                              <w:jc w:val="center"/>
                              <w:rPr>
                                <w:rFonts w:ascii="Arial" w:hAnsi="Arial" w:cs="Arial"/>
                                <w:sz w:val="20"/>
                              </w:rPr>
                            </w:pPr>
                            <w:r>
                              <w:rPr>
                                <w:rFonts w:ascii="Arial" w:hAnsi="Arial" w:cs="Arial"/>
                                <w:sz w:val="20"/>
                              </w:rPr>
                              <w:t>GOTO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01A2E" id="Rectangle 1745" o:spid="_x0000_s1377" style="position:absolute;left:0;text-align:left;margin-left:303pt;margin-top:8.6pt;width:109.5pt;height:38.7pt;z-index:2540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" fillcolor="#9bbb59 [3206]" strokecolor="#4f81bd [3204]" strokeweight="0">
                <v:textbox>
                  <w:txbxContent>
                    <w:p w14:paraId="78620E8E" w14:textId="3C6CA5CC" w:rsidR="00944514" w:rsidRPr="00755387" w:rsidRDefault="00944514" w:rsidP="009F062F">
                      <w:pPr>
                        <w:jc w:val="center"/>
                        <w:rPr>
                          <w:rFonts w:ascii="Arial" w:hAnsi="Arial" w:cs="Arial"/>
                          <w:sz w:val="20"/>
                        </w:rPr>
                      </w:pPr>
                      <w:r>
                        <w:rPr>
                          <w:rFonts w:ascii="Arial" w:hAnsi="Arial" w:cs="Arial"/>
                          <w:sz w:val="20"/>
                        </w:rPr>
                        <w:t>GOTO CMD_TYPE_TEST</w:t>
                      </w:r>
                    </w:p>
                  </w:txbxContent>
                </v:textbox>
              </v:rect>
            </w:pict>
          </mc:Fallback>
        </mc:AlternateContent>
      </w:r>
    </w:p>
    <w:p w14:paraId="79BA373F" w14:textId="38D613BB" w:rsidR="00A15CAA" w:rsidRDefault="009F062F" w:rsidP="00E33638">
      <w:r>
        <w:rPr>
          <w:noProof/>
          <w:lang w:val="en-US"/>
        </w:rPr>
        <mc:AlternateContent>
          <mc:Choice Requires="wps">
            <w:drawing>
              <wp:anchor distT="0" distB="0" distL="114300" distR="114300" simplePos="0" relativeHeight="254053376" behindDoc="0" locked="0" layoutInCell="1" allowOverlap="1" wp14:anchorId="1D19C7AD" wp14:editId="7A420FFF">
                <wp:simplePos x="0" y="0"/>
                <wp:positionH relativeFrom="column">
                  <wp:posOffset>1905000</wp:posOffset>
                </wp:positionH>
                <wp:positionV relativeFrom="paragraph">
                  <wp:posOffset>149860</wp:posOffset>
                </wp:positionV>
                <wp:extent cx="1943100" cy="0"/>
                <wp:effectExtent l="0" t="76200" r="19050" b="95250"/>
                <wp:wrapNone/>
                <wp:docPr id="1743" name="Straight Arrow Connector 1743"/>
                <wp:cNvGraphicFramePr/>
                <a:graphic xmlns:a="http://schemas.openxmlformats.org/drawingml/2006/main">
                  <a:graphicData uri="http://schemas.microsoft.com/office/word/2010/wordprocessingShape">
                    <wps:wsp>
                      <wps:cNvCnPr/>
                      <wps:spPr>
                        <a:xfrm>
                          <a:off x="0" y="0"/>
                          <a:ext cx="1943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10BEC" id="Straight Arrow Connector 1743" o:spid="_x0000_s1026" type="#_x0000_t32" style="position:absolute;margin-left:150pt;margin-top:11.8pt;width:153pt;height:0;z-index:25405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" strokecolor="#4579b8 [3044]">
                <v:stroke endarrow="block"/>
              </v:shape>
            </w:pict>
          </mc:Fallback>
        </mc:AlternateContent>
      </w:r>
      <w:r w:rsidR="00E33638">
        <w:t xml:space="preserve">                                                          NO</w:t>
      </w:r>
    </w:p>
    <w:p w14:paraId="3E625888" w14:textId="4CAAE7DE" w:rsidR="00A15CAA" w:rsidRDefault="00A15CAA" w:rsidP="00494A68">
      <w:pPr>
        <w:jc w:val="center"/>
      </w:pPr>
    </w:p>
    <w:p w14:paraId="538E13FA" w14:textId="18CAEA63" w:rsidR="006853D8" w:rsidRDefault="006853D8" w:rsidP="00494A68">
      <w:pPr>
        <w:jc w:val="center"/>
      </w:pPr>
    </w:p>
    <w:p w14:paraId="3B8EA8AA" w14:textId="783FCBA5" w:rsidR="006853D8" w:rsidRDefault="006853D8" w:rsidP="00494A68">
      <w:pPr>
        <w:jc w:val="center"/>
      </w:pPr>
    </w:p>
    <w:p w14:paraId="42747399" w14:textId="5DED233A" w:rsidR="006853D8" w:rsidRDefault="000D6772" w:rsidP="000D6772">
      <w:r>
        <w:t xml:space="preserve">                                        Yes</w:t>
      </w:r>
    </w:p>
    <w:p w14:paraId="31D78F5B" w14:textId="4DEA8B22" w:rsidR="00614BCD" w:rsidRDefault="00614BCD" w:rsidP="00614BCD">
      <w:pPr>
        <w:autoSpaceDE w:val="0"/>
        <w:autoSpaceDN w:val="0"/>
        <w:adjustRightInd w:val="0"/>
      </w:pPr>
    </w:p>
    <w:p w14:paraId="35A36A21" w14:textId="4E166434" w:rsidR="00614BCD" w:rsidRPr="00215EAC" w:rsidRDefault="00614BCD" w:rsidP="00614BCD">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050304" behindDoc="0" locked="0" layoutInCell="1" allowOverlap="1" wp14:anchorId="02606364" wp14:editId="5F3DC77C">
                <wp:simplePos x="0" y="0"/>
                <wp:positionH relativeFrom="rightMargin">
                  <wp:posOffset>-171450</wp:posOffset>
                </wp:positionH>
                <wp:positionV relativeFrom="paragraph">
                  <wp:posOffset>12065</wp:posOffset>
                </wp:positionV>
                <wp:extent cx="876300" cy="678180"/>
                <wp:effectExtent l="0" t="0" r="19050" b="26670"/>
                <wp:wrapNone/>
                <wp:docPr id="1741" name="Rectangle 1741"/>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18995F7" w14:textId="77777777" w:rsidR="00944514" w:rsidRDefault="00944514" w:rsidP="00614BC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06364" id="Rectangle 1741" o:spid="_x0000_s1378" style="position:absolute;left:0;text-align:left;margin-left:-13.5pt;margin-top:.95pt;width:69pt;height:53.4pt;z-index:254050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" fillcolor="#8064a2 [3207]" strokecolor="#5a5a5a [2109]" strokeweight="1pt">
                <v:textbox>
                  <w:txbxContent>
                    <w:p w14:paraId="318995F7" w14:textId="77777777" w:rsidR="00944514" w:rsidRDefault="00944514" w:rsidP="00614BCD">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048256" behindDoc="0" locked="0" layoutInCell="1" allowOverlap="1" wp14:anchorId="6B1326FF" wp14:editId="3B249165">
                <wp:simplePos x="0" y="0"/>
                <wp:positionH relativeFrom="column">
                  <wp:posOffset>3962400</wp:posOffset>
                </wp:positionH>
                <wp:positionV relativeFrom="paragraph">
                  <wp:posOffset>12700</wp:posOffset>
                </wp:positionV>
                <wp:extent cx="1047750" cy="678180"/>
                <wp:effectExtent l="0" t="0" r="19050" b="26670"/>
                <wp:wrapNone/>
                <wp:docPr id="1740" name="Rectangle 1740"/>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96CA466" w14:textId="77777777" w:rsidR="00944514" w:rsidRDefault="00944514" w:rsidP="00614BC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326FF" id="Rectangle 1740" o:spid="_x0000_s1379" style="position:absolute;left:0;text-align:left;margin-left:312pt;margin-top:1pt;width:82.5pt;height:53.4pt;z-index:2540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" fillcolor="#c0504d [3205]" strokecolor="#243f60 [1604]" strokeweight="1pt">
                <v:textbox>
                  <w:txbxContent>
                    <w:p w14:paraId="596CA466" w14:textId="77777777" w:rsidR="00944514" w:rsidRDefault="00944514" w:rsidP="00614BCD">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039040" behindDoc="0" locked="0" layoutInCell="1" allowOverlap="1" wp14:anchorId="073A73B5" wp14:editId="6875A265">
                <wp:simplePos x="0" y="0"/>
                <wp:positionH relativeFrom="margin">
                  <wp:posOffset>-635</wp:posOffset>
                </wp:positionH>
                <wp:positionV relativeFrom="paragraph">
                  <wp:posOffset>9525</wp:posOffset>
                </wp:positionV>
                <wp:extent cx="822325" cy="640080"/>
                <wp:effectExtent l="0" t="0" r="15875" b="26670"/>
                <wp:wrapNone/>
                <wp:docPr id="1602" name="Rectangle 160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50F867" w14:textId="77777777" w:rsidR="00944514" w:rsidRDefault="00944514" w:rsidP="00614BC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A73B5" id="Rectangle 1602" o:spid="_x0000_s1380" style="position:absolute;left:0;text-align:left;margin-left:-.05pt;margin-top:.75pt;width:64.75pt;height:50.4pt;z-index:25403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ZY2ldsQCAAAOBgAADgAAAAAAAAAAAAAAAAAuAgAAZHJzL2Uyb0RvYy54bWxQSwECLQAU&#10;AAYACAAAACEAybuRdt8AAAAHAQAADwAAAAAAAAAAAAAAAAAeBQAAZHJzL2Rvd25yZXYueG1sUEsF&#10;BgAAAAAEAAQA8wAAACoGAAAAAA==&#10;" fillcolor="#f79646 [3209]" strokecolor="#5a5a5a [2109]" strokeweight="1pt">
                <v:textbox>
                  <w:txbxContent>
                    <w:p w14:paraId="7850F867" w14:textId="77777777" w:rsidR="00944514" w:rsidRDefault="00944514" w:rsidP="00614BCD">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036992" behindDoc="0" locked="0" layoutInCell="1" allowOverlap="1" wp14:anchorId="03E3ED03" wp14:editId="5A084A47">
                <wp:simplePos x="0" y="0"/>
                <wp:positionH relativeFrom="margin">
                  <wp:posOffset>5076825</wp:posOffset>
                </wp:positionH>
                <wp:positionV relativeFrom="paragraph">
                  <wp:posOffset>76200</wp:posOffset>
                </wp:positionV>
                <wp:extent cx="676275" cy="314325"/>
                <wp:effectExtent l="0" t="0" r="9525" b="9525"/>
                <wp:wrapNone/>
                <wp:docPr id="1606" name="Rounded Rectangle 160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0D9FF4" w14:textId="77777777" w:rsidR="00944514" w:rsidRPr="00B6176C" w:rsidRDefault="00944514" w:rsidP="00614B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3ED03" id="Rounded Rectangle 1606" o:spid="_x0000_s1381" style="position:absolute;left:0;text-align:left;margin-left:399.75pt;margin-top:6pt;width:53.25pt;height:24.75pt;z-index:25403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AoOXny&#10;ggIAAFAFAAAOAAAAAAAAAAAAAAAAAC4CAABkcnMvZTJvRG9jLnhtbFBLAQItABQABgAIAAAAIQAd&#10;qgcN3gAAAAkBAAAPAAAAAAAAAAAAAAAAANwEAABkcnMvZG93bnJldi54bWxQSwUGAAAAAAQABADz&#10;AAAA5wUAAAAA&#10;" fillcolor="white [3201]" stroked="f" strokeweight="2pt">
                <v:textbox>
                  <w:txbxContent>
                    <w:p w14:paraId="750D9FF4" w14:textId="77777777" w:rsidR="00944514" w:rsidRPr="00B6176C" w:rsidRDefault="00944514" w:rsidP="00614BCD">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40064" behindDoc="0" locked="0" layoutInCell="1" allowOverlap="1" wp14:anchorId="0B167CDC" wp14:editId="78C0A915">
                <wp:simplePos x="0" y="0"/>
                <wp:positionH relativeFrom="column">
                  <wp:posOffset>895350</wp:posOffset>
                </wp:positionH>
                <wp:positionV relativeFrom="paragraph">
                  <wp:posOffset>0</wp:posOffset>
                </wp:positionV>
                <wp:extent cx="828675" cy="640080"/>
                <wp:effectExtent l="0" t="0" r="28575" b="26670"/>
                <wp:wrapNone/>
                <wp:docPr id="1607" name="Rectangle 160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B4D9DB3" w14:textId="77777777" w:rsidR="00944514" w:rsidRDefault="00944514" w:rsidP="00614BC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67CDC" id="Rectangle 1607" o:spid="_x0000_s1382" style="position:absolute;left:0;text-align:left;margin-left:70.5pt;margin-top:0;width:65.25pt;height:50.4pt;z-index:2540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" fillcolor="#4f81bd [3204]" strokecolor="#5a5a5a [2109]" strokeweight="1pt">
                <v:textbox>
                  <w:txbxContent>
                    <w:p w14:paraId="6B4D9DB3" w14:textId="77777777" w:rsidR="00944514" w:rsidRDefault="00944514" w:rsidP="00614BCD">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038016" behindDoc="0" locked="0" layoutInCell="1" allowOverlap="1" wp14:anchorId="12238E6E" wp14:editId="791BD8EA">
                <wp:simplePos x="0" y="0"/>
                <wp:positionH relativeFrom="margin">
                  <wp:align>right</wp:align>
                </wp:positionH>
                <wp:positionV relativeFrom="paragraph">
                  <wp:posOffset>9525</wp:posOffset>
                </wp:positionV>
                <wp:extent cx="361950" cy="504825"/>
                <wp:effectExtent l="0" t="0" r="0" b="9525"/>
                <wp:wrapNone/>
                <wp:docPr id="1653" name="Rounded Rectangle 165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716688" w14:textId="77777777" w:rsidR="00944514" w:rsidRPr="00B6176C" w:rsidRDefault="00944514" w:rsidP="00614B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38E6E" id="Rounded Rectangle 1653" o:spid="_x0000_s1383" style="position:absolute;left:0;text-align:left;margin-left:-22.7pt;margin-top:.75pt;width:28.5pt;height:39.75pt;z-index:254038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MePqCSDAgAA&#10;UAUAAA4AAAAAAAAAAAAAAAAALgIAAGRycy9lMm9Eb2MueG1sUEsBAi0AFAAGAAgAAAAhADiZp87Z&#10;AAAABAEAAA8AAAAAAAAAAAAAAAAA3QQAAGRycy9kb3ducmV2LnhtbFBLBQYAAAAABAAEAPMAAADj&#10;BQAAAAA=&#10;" fillcolor="white [3201]" stroked="f" strokeweight="2pt">
                <v:textbox>
                  <w:txbxContent>
                    <w:p w14:paraId="0D716688" w14:textId="77777777" w:rsidR="00944514" w:rsidRPr="00B6176C" w:rsidRDefault="00944514" w:rsidP="00614BCD">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41088" behindDoc="0" locked="0" layoutInCell="1" allowOverlap="1" wp14:anchorId="3C5D89BC" wp14:editId="6B79CD88">
                <wp:simplePos x="0" y="0"/>
                <wp:positionH relativeFrom="column">
                  <wp:posOffset>2505075</wp:posOffset>
                </wp:positionH>
                <wp:positionV relativeFrom="paragraph">
                  <wp:posOffset>0</wp:posOffset>
                </wp:positionV>
                <wp:extent cx="1143000" cy="640080"/>
                <wp:effectExtent l="0" t="0" r="19050" b="26670"/>
                <wp:wrapNone/>
                <wp:docPr id="1655" name="Rectangle 165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11D1748" w14:textId="77777777" w:rsidR="00944514" w:rsidRDefault="00944514" w:rsidP="00614BC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5D89BC" id="Rectangle 1655" o:spid="_x0000_s1384" style="position:absolute;left:0;text-align:left;margin-left:197.25pt;margin-top:0;width:90pt;height:50.4pt;z-index:25404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YV6fEwwIAAA8GAAAOAAAAAAAAAAAAAAAAAC4CAABkcnMvZTJvRG9jLnhtbFBLAQItABQABgAI&#10;AAAAIQDFzrIT3AAAAAgBAAAPAAAAAAAAAAAAAAAAAB0FAABkcnMvZG93bnJldi54bWxQSwUGAAAA&#10;AAQABADzAAAAJgYAAAAA&#10;" fillcolor="#c0504d [3205]" strokecolor="#5a5a5a [2109]" strokeweight="1pt">
                <v:textbox>
                  <w:txbxContent>
                    <w:p w14:paraId="411D1748" w14:textId="77777777" w:rsidR="00944514" w:rsidRDefault="00944514" w:rsidP="00614BCD">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035968" behindDoc="0" locked="0" layoutInCell="1" allowOverlap="1" wp14:anchorId="3ACECB40" wp14:editId="2A581F02">
                <wp:simplePos x="0" y="0"/>
                <wp:positionH relativeFrom="margin">
                  <wp:posOffset>2533650</wp:posOffset>
                </wp:positionH>
                <wp:positionV relativeFrom="paragraph">
                  <wp:posOffset>57150</wp:posOffset>
                </wp:positionV>
                <wp:extent cx="1114425" cy="495300"/>
                <wp:effectExtent l="0" t="0" r="9525" b="0"/>
                <wp:wrapNone/>
                <wp:docPr id="1687" name="Rounded Rectangle 1687"/>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5A84703" w14:textId="77777777" w:rsidR="00944514" w:rsidRPr="00B6176C" w:rsidRDefault="00944514" w:rsidP="00614B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ECB40" id="Rounded Rectangle 1687" o:spid="_x0000_s1385" style="position:absolute;left:0;text-align:left;margin-left:199.5pt;margin-top:4.5pt;width:87.75pt;height:39pt;z-index:25403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K&#10;5tLshQIAAFEFAAAOAAAAAAAAAAAAAAAAAC4CAABkcnMvZTJvRG9jLnhtbFBLAQItABQABgAIAAAA&#10;IQCcO6n33gAAAAgBAAAPAAAAAAAAAAAAAAAAAN8EAABkcnMvZG93bnJldi54bWxQSwUGAAAAAAQA&#10;BADzAAAA6gUAAAAA&#10;" fillcolor="white [3201]" stroked="f" strokeweight="2pt">
                <v:textbox>
                  <w:txbxContent>
                    <w:p w14:paraId="35A84703" w14:textId="77777777" w:rsidR="00944514" w:rsidRPr="00B6176C" w:rsidRDefault="00944514" w:rsidP="00614BCD">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33920" behindDoc="0" locked="0" layoutInCell="1" allowOverlap="1" wp14:anchorId="11AA5184" wp14:editId="4E05FADC">
                <wp:simplePos x="0" y="0"/>
                <wp:positionH relativeFrom="column">
                  <wp:posOffset>552450</wp:posOffset>
                </wp:positionH>
                <wp:positionV relativeFrom="paragraph">
                  <wp:posOffset>9525</wp:posOffset>
                </wp:positionV>
                <wp:extent cx="533400" cy="314325"/>
                <wp:effectExtent l="0" t="0" r="0" b="9525"/>
                <wp:wrapNone/>
                <wp:docPr id="1688" name="Rounded Rectangle 1688"/>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0097DA" w14:textId="77777777" w:rsidR="00944514" w:rsidRPr="00B6176C" w:rsidRDefault="00944514" w:rsidP="00614B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AA5184" id="Rounded Rectangle 1688" o:spid="_x0000_s1386" style="position:absolute;left:0;text-align:left;margin-left:43.5pt;margin-top:.75pt;width:42pt;height:24.75pt;z-index:2540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DGuYRhggIA&#10;AFAFAAAOAAAAAAAAAAAAAAAAAC4CAABkcnMvZTJvRG9jLnhtbFBLAQItABQABgAIAAAAIQDSoU39&#10;2wAAAAcBAAAPAAAAAAAAAAAAAAAAANwEAABkcnMvZG93bnJldi54bWxQSwUGAAAAAAQABADzAAAA&#10;5AUAAAAA&#10;" fillcolor="white [3201]" stroked="f" strokeweight="2pt">
                <v:textbox>
                  <w:txbxContent>
                    <w:p w14:paraId="3C0097DA" w14:textId="77777777" w:rsidR="00944514" w:rsidRPr="00B6176C" w:rsidRDefault="00944514" w:rsidP="00614BCD">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034944" behindDoc="0" locked="0" layoutInCell="1" allowOverlap="1" wp14:anchorId="5675B5D1" wp14:editId="7CCD0257">
                <wp:simplePos x="0" y="0"/>
                <wp:positionH relativeFrom="margin">
                  <wp:align>left</wp:align>
                </wp:positionH>
                <wp:positionV relativeFrom="paragraph">
                  <wp:posOffset>9525</wp:posOffset>
                </wp:positionV>
                <wp:extent cx="533400" cy="314325"/>
                <wp:effectExtent l="0" t="0" r="0" b="9525"/>
                <wp:wrapNone/>
                <wp:docPr id="1690" name="Rounded Rectangle 169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3B5FF2" w14:textId="77777777" w:rsidR="00944514" w:rsidRPr="00B6176C" w:rsidRDefault="00944514" w:rsidP="00614B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5B5D1" id="Rounded Rectangle 1690" o:spid="_x0000_s1387" style="position:absolute;left:0;text-align:left;margin-left:0;margin-top:.75pt;width:42pt;height:24.75pt;z-index:254034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BWqnbFgQIAAFAF&#10;AAAOAAAAAAAAAAAAAAAAAC4CAABkcnMvZTJvRG9jLnhtbFBLAQItABQABgAIAAAAIQAbbh3+2QAA&#10;AAQBAAAPAAAAAAAAAAAAAAAAANsEAABkcnMvZG93bnJldi54bWxQSwUGAAAAAAQABADzAAAA4QUA&#10;AAAA&#10;" fillcolor="white [3201]" stroked="f" strokeweight="2pt">
                <v:textbox>
                  <w:txbxContent>
                    <w:p w14:paraId="723B5FF2" w14:textId="77777777" w:rsidR="00944514" w:rsidRPr="00B6176C" w:rsidRDefault="00944514" w:rsidP="00614BCD">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032896" behindDoc="0" locked="0" layoutInCell="1" allowOverlap="1" wp14:anchorId="5FDFC7A1" wp14:editId="26FA476D">
                <wp:simplePos x="0" y="0"/>
                <wp:positionH relativeFrom="column">
                  <wp:posOffset>714375</wp:posOffset>
                </wp:positionH>
                <wp:positionV relativeFrom="paragraph">
                  <wp:posOffset>8791575</wp:posOffset>
                </wp:positionV>
                <wp:extent cx="1771650" cy="333375"/>
                <wp:effectExtent l="0" t="0" r="0" b="9525"/>
                <wp:wrapNone/>
                <wp:docPr id="1691" name="Rounded Rectangle 1691"/>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00A4F5" w14:textId="77777777" w:rsidR="00944514" w:rsidRDefault="00944514" w:rsidP="00614BCD">
                            <w:pPr>
                              <w:jc w:val="center"/>
                              <w:rPr>
                                <w:rFonts w:ascii="Tahoma" w:hAnsi="Tahoma" w:cs="Tahoma"/>
                                <w:sz w:val="20"/>
                              </w:rPr>
                            </w:pPr>
                          </w:p>
                          <w:p w14:paraId="5DC5213F" w14:textId="77777777" w:rsidR="00944514" w:rsidRDefault="00944514" w:rsidP="00614BCD">
                            <w:pPr>
                              <w:jc w:val="center"/>
                              <w:rPr>
                                <w:rFonts w:ascii="Tahoma" w:hAnsi="Tahoma" w:cs="Tahoma"/>
                                <w:sz w:val="20"/>
                              </w:rPr>
                            </w:pPr>
                          </w:p>
                          <w:p w14:paraId="6E994A59" w14:textId="77777777" w:rsidR="00944514" w:rsidRDefault="00944514" w:rsidP="00614BCD">
                            <w:pPr>
                              <w:jc w:val="center"/>
                              <w:rPr>
                                <w:rFonts w:ascii="Tahoma" w:hAnsi="Tahoma" w:cs="Tahoma"/>
                                <w:sz w:val="20"/>
                              </w:rPr>
                            </w:pPr>
                          </w:p>
                          <w:p w14:paraId="09C617B8" w14:textId="77777777" w:rsidR="00944514" w:rsidRDefault="00944514" w:rsidP="00614BCD">
                            <w:pPr>
                              <w:jc w:val="center"/>
                              <w:rPr>
                                <w:rFonts w:ascii="Tahoma" w:hAnsi="Tahoma" w:cs="Tahoma"/>
                                <w:sz w:val="20"/>
                              </w:rPr>
                            </w:pPr>
                          </w:p>
                          <w:p w14:paraId="0F88AA2A" w14:textId="77777777" w:rsidR="00944514" w:rsidRPr="003B4DCF" w:rsidRDefault="00944514" w:rsidP="00614BCD">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DFC7A1" id="Rounded Rectangle 1691" o:spid="_x0000_s1388" style="position:absolute;left:0;text-align:left;margin-left:56.25pt;margin-top:692.25pt;width:139.5pt;height:26.25pt;z-index:2540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Bj3FuG&#10;ggIAAFEFAAAOAAAAAAAAAAAAAAAAAC4CAABkcnMvZTJvRG9jLnhtbFBLAQItABQABgAIAAAAIQBF&#10;Blh63gAAAA0BAAAPAAAAAAAAAAAAAAAAANwEAABkcnMvZG93bnJldi54bWxQSwUGAAAAAAQABADz&#10;AAAA5wUAAAAA&#10;" fillcolor="white [3201]" stroked="f" strokeweight="2pt">
                <v:textbox>
                  <w:txbxContent>
                    <w:p w14:paraId="3200A4F5" w14:textId="77777777" w:rsidR="00944514" w:rsidRDefault="00944514" w:rsidP="00614BCD">
                      <w:pPr>
                        <w:jc w:val="center"/>
                        <w:rPr>
                          <w:rFonts w:ascii="Tahoma" w:hAnsi="Tahoma" w:cs="Tahoma"/>
                          <w:sz w:val="20"/>
                        </w:rPr>
                      </w:pPr>
                    </w:p>
                    <w:p w14:paraId="5DC5213F" w14:textId="77777777" w:rsidR="00944514" w:rsidRDefault="00944514" w:rsidP="00614BCD">
                      <w:pPr>
                        <w:jc w:val="center"/>
                        <w:rPr>
                          <w:rFonts w:ascii="Tahoma" w:hAnsi="Tahoma" w:cs="Tahoma"/>
                          <w:sz w:val="20"/>
                        </w:rPr>
                      </w:pPr>
                    </w:p>
                    <w:p w14:paraId="6E994A59" w14:textId="77777777" w:rsidR="00944514" w:rsidRDefault="00944514" w:rsidP="00614BCD">
                      <w:pPr>
                        <w:jc w:val="center"/>
                        <w:rPr>
                          <w:rFonts w:ascii="Tahoma" w:hAnsi="Tahoma" w:cs="Tahoma"/>
                          <w:sz w:val="20"/>
                        </w:rPr>
                      </w:pPr>
                    </w:p>
                    <w:p w14:paraId="09C617B8" w14:textId="77777777" w:rsidR="00944514" w:rsidRDefault="00944514" w:rsidP="00614BCD">
                      <w:pPr>
                        <w:jc w:val="center"/>
                        <w:rPr>
                          <w:rFonts w:ascii="Tahoma" w:hAnsi="Tahoma" w:cs="Tahoma"/>
                          <w:sz w:val="20"/>
                        </w:rPr>
                      </w:pPr>
                    </w:p>
                    <w:p w14:paraId="0F88AA2A" w14:textId="77777777" w:rsidR="00944514" w:rsidRPr="003B4DCF" w:rsidRDefault="00944514" w:rsidP="00614BCD">
                      <w:pPr>
                        <w:jc w:val="center"/>
                        <w:rPr>
                          <w:rFonts w:ascii="Tahoma" w:hAnsi="Tahoma" w:cs="Tahoma"/>
                          <w:sz w:val="20"/>
                        </w:rPr>
                      </w:pPr>
                    </w:p>
                  </w:txbxContent>
                </v:textbox>
              </v:roundrect>
            </w:pict>
          </mc:Fallback>
        </mc:AlternateContent>
      </w:r>
      <w:r w:rsidRPr="00215EAC">
        <w:rPr>
          <w:rFonts w:ascii="Arial" w:hAnsi="Arial" w:cs="Arial"/>
        </w:rPr>
        <w:t xml:space="preserve">                                                         </w:t>
      </w:r>
    </w:p>
    <w:p w14:paraId="592B462F" w14:textId="77777777" w:rsidR="00614BCD" w:rsidRPr="00000A88" w:rsidRDefault="00614BCD" w:rsidP="00614BCD">
      <w:pPr>
        <w:rPr>
          <w:rFonts w:ascii="Arial" w:hAnsi="Arial" w:cs="Arial"/>
          <w:sz w:val="22"/>
          <w:szCs w:val="22"/>
        </w:rPr>
      </w:pPr>
    </w:p>
    <w:p w14:paraId="6C305CE0" w14:textId="581FEFD3" w:rsidR="00614BCD" w:rsidRDefault="00614BCD" w:rsidP="00614BCD">
      <w:pPr>
        <w:rPr>
          <w:rFonts w:ascii="Arial" w:hAnsi="Arial" w:cs="Arial"/>
          <w:sz w:val="20"/>
        </w:rPr>
      </w:pPr>
      <w:r w:rsidRPr="00215EAC">
        <w:rPr>
          <w:rFonts w:ascii="Arial" w:hAnsi="Arial" w:cs="Arial"/>
          <w:sz w:val="20"/>
        </w:rPr>
        <w:t xml:space="preserve">                                    AT </w:t>
      </w:r>
    </w:p>
    <w:p w14:paraId="1667FB7B" w14:textId="77777777" w:rsidR="00614BCD" w:rsidRDefault="00614BCD" w:rsidP="00614BCD">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044160" behindDoc="0" locked="0" layoutInCell="1" allowOverlap="1" wp14:anchorId="6A92F590" wp14:editId="5188FDAB">
                <wp:simplePos x="0" y="0"/>
                <wp:positionH relativeFrom="column">
                  <wp:posOffset>5867400</wp:posOffset>
                </wp:positionH>
                <wp:positionV relativeFrom="paragraph">
                  <wp:posOffset>155575</wp:posOffset>
                </wp:positionV>
                <wp:extent cx="57150" cy="3143250"/>
                <wp:effectExtent l="0" t="0" r="19050" b="19050"/>
                <wp:wrapNone/>
                <wp:docPr id="1692" name="Straight Connector 1692"/>
                <wp:cNvGraphicFramePr/>
                <a:graphic xmlns:a="http://schemas.openxmlformats.org/drawingml/2006/main">
                  <a:graphicData uri="http://schemas.microsoft.com/office/word/2010/wordprocessingShape">
                    <wps:wsp>
                      <wps:cNvCnPr/>
                      <wps:spPr>
                        <a:xfrm flipH="1">
                          <a:off x="0" y="0"/>
                          <a:ext cx="57150" cy="314325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62E17" id="Straight Connector 1692" o:spid="_x0000_s1026" style="position:absolute;flip:x;z-index:2540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12.25pt" to="466.5pt,2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" strokecolor="#4579b8 [3044]" strokeweight="0"/>
            </w:pict>
          </mc:Fallback>
        </mc:AlternateContent>
      </w:r>
    </w:p>
    <w:p w14:paraId="2E276C23" w14:textId="019AEB28" w:rsidR="00614BCD" w:rsidRDefault="002A08F9" w:rsidP="00614BCD">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046208" behindDoc="1" locked="0" layoutInCell="1" allowOverlap="1" wp14:anchorId="1B93B325" wp14:editId="5A8AE087">
                <wp:simplePos x="0" y="0"/>
                <wp:positionH relativeFrom="column">
                  <wp:posOffset>4267199</wp:posOffset>
                </wp:positionH>
                <wp:positionV relativeFrom="paragraph">
                  <wp:posOffset>28575</wp:posOffset>
                </wp:positionV>
                <wp:extent cx="9525" cy="3143250"/>
                <wp:effectExtent l="0" t="0" r="28575" b="19050"/>
                <wp:wrapNone/>
                <wp:docPr id="1695" name="Straight Connector 1695"/>
                <wp:cNvGraphicFramePr/>
                <a:graphic xmlns:a="http://schemas.openxmlformats.org/drawingml/2006/main">
                  <a:graphicData uri="http://schemas.microsoft.com/office/word/2010/wordprocessingShape">
                    <wps:wsp>
                      <wps:cNvCnPr/>
                      <wps:spPr>
                        <a:xfrm>
                          <a:off x="0" y="0"/>
                          <a:ext cx="9525" cy="314325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70E40" id="Straight Connector 1695" o:spid="_x0000_s1026" style="position:absolute;z-index:-2492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2.25pt" to="336.7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" strokecolor="#4579b8 [3044]" strokeweight="0"/>
            </w:pict>
          </mc:Fallback>
        </mc:AlternateContent>
      </w:r>
      <w:r w:rsidR="009B713A" w:rsidRPr="00215EAC">
        <w:rPr>
          <w:rFonts w:ascii="Arial" w:hAnsi="Arial" w:cs="Arial"/>
          <w:noProof/>
          <w:lang w:val="en-US"/>
        </w:rPr>
        <mc:AlternateContent>
          <mc:Choice Requires="wps">
            <w:drawing>
              <wp:anchor distT="0" distB="0" distL="114300" distR="114300" simplePos="0" relativeHeight="254045184" behindDoc="0" locked="0" layoutInCell="1" allowOverlap="1" wp14:anchorId="0FCEFBEC" wp14:editId="2797BD8B">
                <wp:simplePos x="0" y="0"/>
                <wp:positionH relativeFrom="column">
                  <wp:posOffset>1238249</wp:posOffset>
                </wp:positionH>
                <wp:positionV relativeFrom="paragraph">
                  <wp:posOffset>9524</wp:posOffset>
                </wp:positionV>
                <wp:extent cx="9525" cy="3171825"/>
                <wp:effectExtent l="0" t="0" r="28575" b="28575"/>
                <wp:wrapNone/>
                <wp:docPr id="1693" name="Straight Connector 1693"/>
                <wp:cNvGraphicFramePr/>
                <a:graphic xmlns:a="http://schemas.openxmlformats.org/drawingml/2006/main">
                  <a:graphicData uri="http://schemas.microsoft.com/office/word/2010/wordprocessingShape">
                    <wps:wsp>
                      <wps:cNvCnPr/>
                      <wps:spPr>
                        <a:xfrm flipH="1">
                          <a:off x="0" y="0"/>
                          <a:ext cx="9525" cy="317182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92CFE" id="Straight Connector 1693" o:spid="_x0000_s1026" style="position:absolute;flip:x;z-index:2540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" strokecolor="#4579b8 [3044]" strokeweight="0"/>
            </w:pict>
          </mc:Fallback>
        </mc:AlternateContent>
      </w:r>
      <w:r w:rsidR="009B713A" w:rsidRPr="00215EAC">
        <w:rPr>
          <w:rFonts w:ascii="Arial" w:hAnsi="Arial" w:cs="Arial"/>
          <w:noProof/>
          <w:lang w:val="en-US"/>
        </w:rPr>
        <mc:AlternateContent>
          <mc:Choice Requires="wps">
            <w:drawing>
              <wp:anchor distT="0" distB="0" distL="114300" distR="114300" simplePos="0" relativeHeight="254042112" behindDoc="0" locked="0" layoutInCell="1" allowOverlap="1" wp14:anchorId="69226C00" wp14:editId="3F073132">
                <wp:simplePos x="0" y="0"/>
                <wp:positionH relativeFrom="column">
                  <wp:posOffset>3019424</wp:posOffset>
                </wp:positionH>
                <wp:positionV relativeFrom="paragraph">
                  <wp:posOffset>9524</wp:posOffset>
                </wp:positionV>
                <wp:extent cx="9525" cy="3171825"/>
                <wp:effectExtent l="0" t="0" r="28575" b="28575"/>
                <wp:wrapNone/>
                <wp:docPr id="1696" name="Straight Connector 1696"/>
                <wp:cNvGraphicFramePr/>
                <a:graphic xmlns:a="http://schemas.openxmlformats.org/drawingml/2006/main">
                  <a:graphicData uri="http://schemas.microsoft.com/office/word/2010/wordprocessingShape">
                    <wps:wsp>
                      <wps:cNvCnPr/>
                      <wps:spPr>
                        <a:xfrm flipH="1">
                          <a:off x="0" y="0"/>
                          <a:ext cx="9525" cy="3171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EEF38" id="Straight Connector 1696" o:spid="_x0000_s1026" style="position:absolute;flip:x;z-index:2540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75pt,.75pt" to="238.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" strokecolor="#4579b8 [3044]"/>
            </w:pict>
          </mc:Fallback>
        </mc:AlternateContent>
      </w:r>
      <w:r w:rsidR="009B713A" w:rsidRPr="00215EAC">
        <w:rPr>
          <w:rFonts w:ascii="Arial" w:hAnsi="Arial" w:cs="Arial"/>
          <w:noProof/>
          <w:lang w:val="en-US"/>
        </w:rPr>
        <mc:AlternateContent>
          <mc:Choice Requires="wps">
            <w:drawing>
              <wp:anchor distT="0" distB="0" distL="114300" distR="114300" simplePos="0" relativeHeight="254043136" behindDoc="1" locked="0" layoutInCell="1" allowOverlap="1" wp14:anchorId="1C3F2527" wp14:editId="3236D5B2">
                <wp:simplePos x="0" y="0"/>
                <wp:positionH relativeFrom="column">
                  <wp:posOffset>190500</wp:posOffset>
                </wp:positionH>
                <wp:positionV relativeFrom="paragraph">
                  <wp:posOffset>9525</wp:posOffset>
                </wp:positionV>
                <wp:extent cx="28575" cy="3190875"/>
                <wp:effectExtent l="0" t="0" r="28575" b="28575"/>
                <wp:wrapNone/>
                <wp:docPr id="1694" name="Straight Connector 1694"/>
                <wp:cNvGraphicFramePr/>
                <a:graphic xmlns:a="http://schemas.openxmlformats.org/drawingml/2006/main">
                  <a:graphicData uri="http://schemas.microsoft.com/office/word/2010/wordprocessingShape">
                    <wps:wsp>
                      <wps:cNvCnPr/>
                      <wps:spPr>
                        <a:xfrm flipH="1">
                          <a:off x="0" y="0"/>
                          <a:ext cx="28575" cy="319087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6B854" id="Straight Connector 1694" o:spid="_x0000_s1026" style="position:absolute;flip:x;z-index:-2492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75pt" to="17.2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" strokecolor="#4579b8 [3044]" strokeweight="0"/>
            </w:pict>
          </mc:Fallback>
        </mc:AlternateContent>
      </w:r>
    </w:p>
    <w:p w14:paraId="396C3503" w14:textId="63026EDC" w:rsidR="00614BCD" w:rsidRDefault="00640BF0" w:rsidP="00614BCD">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4057472" behindDoc="0" locked="0" layoutInCell="1" allowOverlap="1" wp14:anchorId="273F0979" wp14:editId="5E424D35">
                <wp:simplePos x="0" y="0"/>
                <wp:positionH relativeFrom="column">
                  <wp:posOffset>419100</wp:posOffset>
                </wp:positionH>
                <wp:positionV relativeFrom="paragraph">
                  <wp:posOffset>73661</wp:posOffset>
                </wp:positionV>
                <wp:extent cx="2152650" cy="514350"/>
                <wp:effectExtent l="0" t="0" r="19050" b="19050"/>
                <wp:wrapNone/>
                <wp:docPr id="1764" name="Rectangle 1764"/>
                <wp:cNvGraphicFramePr/>
                <a:graphic xmlns:a="http://schemas.openxmlformats.org/drawingml/2006/main">
                  <a:graphicData uri="http://schemas.microsoft.com/office/word/2010/wordprocessingShape">
                    <wps:wsp>
                      <wps:cNvSpPr/>
                      <wps:spPr>
                        <a:xfrm>
                          <a:off x="0" y="0"/>
                          <a:ext cx="2152650" cy="51435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7CA03F2" w14:textId="2A4EC18C" w:rsidR="00944514" w:rsidRPr="00755387" w:rsidRDefault="00944514" w:rsidP="00640BF0">
                            <w:pPr>
                              <w:jc w:val="center"/>
                              <w:rPr>
                                <w:rFonts w:ascii="Arial" w:hAnsi="Arial" w:cs="Arial"/>
                                <w:sz w:val="20"/>
                              </w:rPr>
                            </w:pPr>
                            <w:r>
                              <w:rPr>
                                <w:rFonts w:ascii="Arial" w:hAnsi="Arial" w:cs="Arial"/>
                                <w:sz w:val="20"/>
                              </w:rPr>
                              <w:t>Function to parse through Linked List and display TCP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F0979" id="Rectangle 1764" o:spid="_x0000_s1389" style="position:absolute;margin-left:33pt;margin-top:5.8pt;width:169.5pt;height:40.5pt;z-index:25405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" fillcolor="white [3201]" strokecolor="#4f81bd [3204]" strokeweight="0">
                <v:textbox>
                  <w:txbxContent>
                    <w:p w14:paraId="67CA03F2" w14:textId="2A4EC18C" w:rsidR="00944514" w:rsidRPr="00755387" w:rsidRDefault="00944514" w:rsidP="00640BF0">
                      <w:pPr>
                        <w:jc w:val="center"/>
                        <w:rPr>
                          <w:rFonts w:ascii="Arial" w:hAnsi="Arial" w:cs="Arial"/>
                          <w:sz w:val="20"/>
                        </w:rPr>
                      </w:pPr>
                      <w:r>
                        <w:rPr>
                          <w:rFonts w:ascii="Arial" w:hAnsi="Arial" w:cs="Arial"/>
                          <w:sz w:val="20"/>
                        </w:rPr>
                        <w:t>Function to parse through Linked List and display TCP data</w:t>
                      </w:r>
                    </w:p>
                  </w:txbxContent>
                </v:textbox>
              </v:rect>
            </w:pict>
          </mc:Fallback>
        </mc:AlternateContent>
      </w:r>
    </w:p>
    <w:p w14:paraId="7ADBB480" w14:textId="276EDC34" w:rsidR="00250D82" w:rsidRDefault="00013E40" w:rsidP="00A15CAA">
      <w:r>
        <w:t xml:space="preserve">        </w:t>
      </w:r>
    </w:p>
    <w:p w14:paraId="7C9074DA" w14:textId="2482EEF8" w:rsidR="00250D82" w:rsidRDefault="00250D82" w:rsidP="00E12E39"/>
    <w:p w14:paraId="182755AA" w14:textId="18E8088E" w:rsidR="00614BCD" w:rsidRPr="002622E1" w:rsidRDefault="003F34A4" w:rsidP="00E12E39">
      <w:pPr>
        <w:rPr>
          <w:rFonts w:ascii="Arial" w:hAnsi="Arial" w:cs="Arial"/>
          <w:sz w:val="20"/>
        </w:rPr>
      </w:pPr>
      <w:r w:rsidRPr="002622E1">
        <w:rPr>
          <w:rFonts w:ascii="Arial" w:hAnsi="Arial" w:cs="Arial"/>
          <w:sz w:val="20"/>
        </w:rPr>
        <w:t xml:space="preserve">   </w:t>
      </w:r>
    </w:p>
    <w:p w14:paraId="189CDEA5" w14:textId="42ABDF24" w:rsidR="003F34A4" w:rsidRPr="002622E1" w:rsidRDefault="003F34A4" w:rsidP="00E12E39">
      <w:pPr>
        <w:rPr>
          <w:rFonts w:ascii="Arial" w:hAnsi="Arial" w:cs="Arial"/>
          <w:sz w:val="20"/>
        </w:rPr>
      </w:pPr>
      <w:r w:rsidRPr="002622E1">
        <w:rPr>
          <w:rFonts w:ascii="Arial" w:hAnsi="Arial" w:cs="Arial"/>
          <w:sz w:val="20"/>
        </w:rPr>
        <w:t xml:space="preserve">        Send TCP info as intermediate</w:t>
      </w:r>
    </w:p>
    <w:p w14:paraId="56525039" w14:textId="12AC8B0E" w:rsidR="00614BCD" w:rsidRPr="002622E1" w:rsidRDefault="003F34A4" w:rsidP="00E12E39">
      <w:pPr>
        <w:rPr>
          <w:rFonts w:ascii="Arial" w:hAnsi="Arial" w:cs="Arial"/>
          <w:sz w:val="20"/>
        </w:rPr>
      </w:pPr>
      <w:r w:rsidRPr="002622E1">
        <w:rPr>
          <w:rFonts w:ascii="Arial" w:hAnsi="Arial" w:cs="Arial"/>
          <w:noProof/>
          <w:sz w:val="20"/>
          <w:lang w:val="en-US"/>
        </w:rPr>
        <mc:AlternateContent>
          <mc:Choice Requires="wps">
            <w:drawing>
              <wp:anchor distT="0" distB="0" distL="114300" distR="114300" simplePos="0" relativeHeight="254060544" behindDoc="0" locked="0" layoutInCell="1" allowOverlap="1" wp14:anchorId="005F62DE" wp14:editId="2F26484F">
                <wp:simplePos x="0" y="0"/>
                <wp:positionH relativeFrom="column">
                  <wp:posOffset>171450</wp:posOffset>
                </wp:positionH>
                <wp:positionV relativeFrom="paragraph">
                  <wp:posOffset>72390</wp:posOffset>
                </wp:positionV>
                <wp:extent cx="1066800" cy="9525"/>
                <wp:effectExtent l="19050" t="57150" r="0" b="85725"/>
                <wp:wrapNone/>
                <wp:docPr id="1766" name="Straight Arrow Connector 1766"/>
                <wp:cNvGraphicFramePr/>
                <a:graphic xmlns:a="http://schemas.openxmlformats.org/drawingml/2006/main">
                  <a:graphicData uri="http://schemas.microsoft.com/office/word/2010/wordprocessingShape">
                    <wps:wsp>
                      <wps:cNvCnPr/>
                      <wps:spPr>
                        <a:xfrm flipH="1">
                          <a:off x="0" y="0"/>
                          <a:ext cx="10668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F66923" id="Straight Arrow Connector 1766" o:spid="_x0000_s1026" type="#_x0000_t32" style="position:absolute;margin-left:13.5pt;margin-top:5.7pt;width:84pt;height:.75pt;flip:x;z-index:25406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" strokecolor="#4579b8 [3044]">
                <v:stroke endarrow="block"/>
              </v:shape>
            </w:pict>
          </mc:Fallback>
        </mc:AlternateContent>
      </w:r>
    </w:p>
    <w:p w14:paraId="10301B79" w14:textId="569156BC" w:rsidR="003F34A4" w:rsidRPr="002622E1" w:rsidRDefault="003F34A4" w:rsidP="00E12E39">
      <w:pPr>
        <w:rPr>
          <w:rFonts w:ascii="Arial" w:hAnsi="Arial" w:cs="Arial"/>
          <w:sz w:val="20"/>
        </w:rPr>
      </w:pPr>
      <w:r w:rsidRPr="002622E1">
        <w:rPr>
          <w:rFonts w:ascii="Arial" w:hAnsi="Arial" w:cs="Arial"/>
          <w:sz w:val="20"/>
        </w:rPr>
        <w:t xml:space="preserve">         Response and OK as final response</w:t>
      </w:r>
    </w:p>
    <w:p w14:paraId="082CF38A" w14:textId="77777777" w:rsidR="003F34A4" w:rsidRDefault="003F34A4" w:rsidP="00E12E39"/>
    <w:p w14:paraId="5E9C2B3B" w14:textId="35A4A3CE" w:rsidR="00614BCD" w:rsidRDefault="003F34A4" w:rsidP="00E12E39">
      <w:r>
        <w:t xml:space="preserve">  </w:t>
      </w:r>
    </w:p>
    <w:p w14:paraId="6A714EFD" w14:textId="487FBC00" w:rsidR="00614BCD" w:rsidRDefault="003F34A4" w:rsidP="00E12E39">
      <w:r w:rsidRPr="00215EAC">
        <w:rPr>
          <w:rFonts w:ascii="Arial" w:hAnsi="Arial" w:cs="Arial"/>
          <w:noProof/>
          <w:lang w:val="en-US"/>
        </w:rPr>
        <mc:AlternateContent>
          <mc:Choice Requires="wps">
            <w:drawing>
              <wp:anchor distT="0" distB="0" distL="114300" distR="114300" simplePos="0" relativeHeight="254059520" behindDoc="0" locked="0" layoutInCell="1" allowOverlap="1" wp14:anchorId="0D8558ED" wp14:editId="3D67A995">
                <wp:simplePos x="0" y="0"/>
                <wp:positionH relativeFrom="column">
                  <wp:posOffset>704850</wp:posOffset>
                </wp:positionH>
                <wp:positionV relativeFrom="paragraph">
                  <wp:posOffset>3810</wp:posOffset>
                </wp:positionV>
                <wp:extent cx="1390650" cy="491706"/>
                <wp:effectExtent l="0" t="0" r="19050" b="22860"/>
                <wp:wrapNone/>
                <wp:docPr id="1765" name="Rectangle 1765"/>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401B62B4" w14:textId="77777777" w:rsidR="00944514" w:rsidRPr="00755387" w:rsidRDefault="00944514" w:rsidP="003F34A4">
                            <w:pPr>
                              <w:jc w:val="center"/>
                              <w:rPr>
                                <w:rFonts w:ascii="Arial" w:hAnsi="Arial" w:cs="Arial"/>
                                <w:sz w:val="20"/>
                              </w:rPr>
                            </w:pPr>
                            <w:r>
                              <w:rPr>
                                <w:rFonts w:ascii="Arial" w:hAnsi="Arial" w:cs="Arial"/>
                                <w:sz w:val="20"/>
                              </w:rPr>
                              <w:t>GOTO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558ED" id="Rectangle 1765" o:spid="_x0000_s1390" style="position:absolute;margin-left:55.5pt;margin-top:.3pt;width:109.5pt;height:38.7pt;z-index:25405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" fillcolor="#9bbb59 [3206]" strokecolor="#4f81bd [3204]" strokeweight="0">
                <v:textbox>
                  <w:txbxContent>
                    <w:p w14:paraId="401B62B4" w14:textId="77777777" w:rsidR="00944514" w:rsidRPr="00755387" w:rsidRDefault="00944514" w:rsidP="003F34A4">
                      <w:pPr>
                        <w:jc w:val="center"/>
                        <w:rPr>
                          <w:rFonts w:ascii="Arial" w:hAnsi="Arial" w:cs="Arial"/>
                          <w:sz w:val="20"/>
                        </w:rPr>
                      </w:pPr>
                      <w:r>
                        <w:rPr>
                          <w:rFonts w:ascii="Arial" w:hAnsi="Arial" w:cs="Arial"/>
                          <w:sz w:val="20"/>
                        </w:rPr>
                        <w:t>GOTO CMD_TYPE_TEST</w:t>
                      </w:r>
                    </w:p>
                  </w:txbxContent>
                </v:textbox>
              </v:rect>
            </w:pict>
          </mc:Fallback>
        </mc:AlternateContent>
      </w:r>
    </w:p>
    <w:p w14:paraId="6D7561FB" w14:textId="3F84D673" w:rsidR="00614BCD" w:rsidRDefault="00614BCD" w:rsidP="00E12E39"/>
    <w:p w14:paraId="6623C155" w14:textId="1A90ED66" w:rsidR="00614BCD" w:rsidRDefault="00614BCD" w:rsidP="00E12E39"/>
    <w:p w14:paraId="44F03513" w14:textId="45007C4A" w:rsidR="00614BCD" w:rsidRDefault="00614BCD" w:rsidP="00E12E39"/>
    <w:p w14:paraId="3EAD0976" w14:textId="0F91900F" w:rsidR="00614BCD" w:rsidRPr="00A42CE2" w:rsidRDefault="00305114" w:rsidP="00E12E39">
      <w:pPr>
        <w:rPr>
          <w:rFonts w:ascii="Arial" w:hAnsi="Arial" w:cs="Arial"/>
          <w:sz w:val="20"/>
        </w:rPr>
      </w:pPr>
      <w:r>
        <w:t xml:space="preserve">     </w:t>
      </w:r>
      <w:r w:rsidRPr="00A42CE2">
        <w:rPr>
          <w:rFonts w:ascii="Arial" w:hAnsi="Arial" w:cs="Arial"/>
          <w:sz w:val="20"/>
        </w:rPr>
        <w:t xml:space="preserve">   Send parameter value range</w:t>
      </w:r>
    </w:p>
    <w:p w14:paraId="3394006B" w14:textId="346A80B2" w:rsidR="00614BCD" w:rsidRPr="00A42CE2" w:rsidRDefault="00305114" w:rsidP="00E12E39">
      <w:pPr>
        <w:rPr>
          <w:rFonts w:ascii="Arial" w:hAnsi="Arial" w:cs="Arial"/>
          <w:sz w:val="20"/>
        </w:rPr>
      </w:pPr>
      <w:r w:rsidRPr="00A42CE2">
        <w:rPr>
          <w:rFonts w:ascii="Arial" w:hAnsi="Arial" w:cs="Arial"/>
          <w:noProof/>
          <w:sz w:val="20"/>
          <w:lang w:val="en-US"/>
        </w:rPr>
        <mc:AlternateContent>
          <mc:Choice Requires="wps">
            <w:drawing>
              <wp:anchor distT="0" distB="0" distL="114300" distR="114300" simplePos="0" relativeHeight="254061568" behindDoc="0" locked="0" layoutInCell="1" allowOverlap="1" wp14:anchorId="74D7FEC8" wp14:editId="118837C5">
                <wp:simplePos x="0" y="0"/>
                <wp:positionH relativeFrom="column">
                  <wp:posOffset>133350</wp:posOffset>
                </wp:positionH>
                <wp:positionV relativeFrom="paragraph">
                  <wp:posOffset>114935</wp:posOffset>
                </wp:positionV>
                <wp:extent cx="1114425" cy="9525"/>
                <wp:effectExtent l="38100" t="76200" r="0" b="85725"/>
                <wp:wrapNone/>
                <wp:docPr id="1767" name="Straight Arrow Connector 1767"/>
                <wp:cNvGraphicFramePr/>
                <a:graphic xmlns:a="http://schemas.openxmlformats.org/drawingml/2006/main">
                  <a:graphicData uri="http://schemas.microsoft.com/office/word/2010/wordprocessingShape">
                    <wps:wsp>
                      <wps:cNvCnPr/>
                      <wps:spPr>
                        <a:xfrm flipH="1" flipV="1">
                          <a:off x="0" y="0"/>
                          <a:ext cx="11144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7AE783" id="Straight Arrow Connector 1767" o:spid="_x0000_s1026" type="#_x0000_t32" style="position:absolute;margin-left:10.5pt;margin-top:9.05pt;width:87.75pt;height:.75pt;flip:x y;z-index:254061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" strokecolor="#4579b8 [3044]">
                <v:stroke endarrow="block"/>
              </v:shape>
            </w:pict>
          </mc:Fallback>
        </mc:AlternateContent>
      </w:r>
    </w:p>
    <w:p w14:paraId="5FDEEB76" w14:textId="5400EC30" w:rsidR="00614BCD" w:rsidRPr="00A42CE2" w:rsidRDefault="00305114" w:rsidP="00E12E39">
      <w:pPr>
        <w:rPr>
          <w:rFonts w:ascii="Arial" w:hAnsi="Arial" w:cs="Arial"/>
          <w:sz w:val="20"/>
        </w:rPr>
      </w:pPr>
      <w:r w:rsidRPr="00A42CE2">
        <w:rPr>
          <w:rFonts w:ascii="Arial" w:hAnsi="Arial" w:cs="Arial"/>
          <w:sz w:val="20"/>
        </w:rPr>
        <w:t xml:space="preserve">        as intermediate response</w:t>
      </w:r>
    </w:p>
    <w:p w14:paraId="3A055628" w14:textId="11E8E543" w:rsidR="00305114" w:rsidRPr="00A42CE2" w:rsidRDefault="00305114" w:rsidP="00E12E39">
      <w:pPr>
        <w:rPr>
          <w:rFonts w:ascii="Arial" w:hAnsi="Arial" w:cs="Arial"/>
          <w:sz w:val="20"/>
        </w:rPr>
      </w:pPr>
      <w:r w:rsidRPr="00A42CE2">
        <w:rPr>
          <w:rFonts w:ascii="Arial" w:hAnsi="Arial" w:cs="Arial"/>
          <w:sz w:val="20"/>
        </w:rPr>
        <w:t xml:space="preserve">        and OK as final response</w:t>
      </w:r>
    </w:p>
    <w:p w14:paraId="122789AA" w14:textId="6F93ABBE" w:rsidR="009D671F" w:rsidRDefault="009D671F" w:rsidP="00E12E39"/>
    <w:p w14:paraId="0F308D37" w14:textId="0F5E09F2" w:rsidR="00614BCD" w:rsidRDefault="00614BCD" w:rsidP="00E12E39"/>
    <w:p w14:paraId="095CB338" w14:textId="0D4B2394" w:rsidR="00614BCD" w:rsidRDefault="00614BCD" w:rsidP="00E12E39"/>
    <w:p w14:paraId="63601B98" w14:textId="77777777" w:rsidR="009D671F" w:rsidRPr="00EB0DAC" w:rsidRDefault="009D671F" w:rsidP="009D671F">
      <w:pPr>
        <w:pStyle w:val="Heading3"/>
      </w:pPr>
      <w:bookmarkStart w:id="83" w:name="_Toc516684805"/>
      <w:r>
        <w:t>Service Dependencies</w:t>
      </w:r>
      <w:bookmarkEnd w:id="83"/>
    </w:p>
    <w:p w14:paraId="790F8868" w14:textId="77777777" w:rsidR="009D671F" w:rsidRPr="00B4199C" w:rsidRDefault="009D671F" w:rsidP="009D671F">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63F0F717" w14:textId="77777777" w:rsidR="009D671F" w:rsidRPr="00B4199C" w:rsidRDefault="009D671F" w:rsidP="009D671F">
      <w:pPr>
        <w:ind w:left="720"/>
        <w:jc w:val="both"/>
        <w:rPr>
          <w:rFonts w:asciiTheme="minorHAnsi" w:hAnsiTheme="minorHAnsi" w:cs="Arial"/>
          <w:szCs w:val="24"/>
        </w:rPr>
      </w:pPr>
      <w:r w:rsidRPr="00B4199C">
        <w:rPr>
          <w:rFonts w:asciiTheme="minorHAnsi" w:hAnsiTheme="minorHAnsi" w:cs="Arial"/>
          <w:szCs w:val="24"/>
        </w:rPr>
        <w:t xml:space="preserve">The following table summarize the list of Legato </w:t>
      </w:r>
      <w:r>
        <w:rPr>
          <w:rFonts w:asciiTheme="minorHAnsi" w:hAnsiTheme="minorHAnsi" w:cs="Arial"/>
          <w:szCs w:val="24"/>
        </w:rPr>
        <w:t xml:space="preserve">and linux </w:t>
      </w:r>
      <w:r w:rsidRPr="00B4199C">
        <w:rPr>
          <w:rFonts w:asciiTheme="minorHAnsi" w:hAnsiTheme="minorHAnsi" w:cs="Arial"/>
          <w:szCs w:val="24"/>
        </w:rPr>
        <w:t>services required to implement above mentioned +</w:t>
      </w:r>
      <w:r>
        <w:rPr>
          <w:rFonts w:asciiTheme="minorHAnsi" w:hAnsiTheme="minorHAnsi" w:cs="Arial"/>
          <w:szCs w:val="24"/>
        </w:rPr>
        <w:t>KIPOPT</w:t>
      </w:r>
      <w:r w:rsidRPr="00B4199C">
        <w:rPr>
          <w:rFonts w:asciiTheme="minorHAnsi" w:hAnsiTheme="minorHAnsi" w:cs="Arial"/>
          <w:szCs w:val="24"/>
        </w:rPr>
        <w:t xml:space="preserve"> command.</w:t>
      </w:r>
    </w:p>
    <w:p w14:paraId="2E440A31" w14:textId="77777777" w:rsidR="009D671F" w:rsidRPr="00EB0DAC" w:rsidRDefault="009D671F" w:rsidP="009D671F"/>
    <w:tbl>
      <w:tblPr>
        <w:tblStyle w:val="TableGrid"/>
        <w:tblW w:w="0" w:type="auto"/>
        <w:tblLook w:val="04A0" w:firstRow="1" w:lastRow="0" w:firstColumn="1" w:lastColumn="0" w:noHBand="0" w:noVBand="1"/>
      </w:tblPr>
      <w:tblGrid>
        <w:gridCol w:w="1867"/>
        <w:gridCol w:w="4380"/>
        <w:gridCol w:w="2383"/>
      </w:tblGrid>
      <w:tr w:rsidR="009D671F" w14:paraId="2D42F7B1" w14:textId="77777777" w:rsidTr="00DC6E7F">
        <w:tc>
          <w:tcPr>
            <w:tcW w:w="6247" w:type="dxa"/>
            <w:gridSpan w:val="2"/>
            <w:shd w:val="clear" w:color="auto" w:fill="D9D9D9" w:themeFill="background1" w:themeFillShade="D9"/>
          </w:tcPr>
          <w:p w14:paraId="0347D5AB" w14:textId="77777777" w:rsidR="009D671F" w:rsidRDefault="009D671F" w:rsidP="00DC6E7F">
            <w:r w:rsidRPr="00EC6196">
              <w:rPr>
                <w:b/>
              </w:rPr>
              <w:t xml:space="preserve">Legato Services </w:t>
            </w:r>
          </w:p>
        </w:tc>
        <w:tc>
          <w:tcPr>
            <w:tcW w:w="2383" w:type="dxa"/>
            <w:shd w:val="clear" w:color="auto" w:fill="D9D9D9" w:themeFill="background1" w:themeFillShade="D9"/>
          </w:tcPr>
          <w:p w14:paraId="75DCA8C1" w14:textId="77777777" w:rsidR="009D671F" w:rsidRPr="00EC6196" w:rsidRDefault="009D671F" w:rsidP="00DC6E7F">
            <w:pPr>
              <w:rPr>
                <w:b/>
              </w:rPr>
            </w:pPr>
            <w:r w:rsidRPr="00106A39">
              <w:rPr>
                <w:b/>
              </w:rPr>
              <w:t>Comments</w:t>
            </w:r>
            <w:r>
              <w:rPr>
                <w:b/>
              </w:rPr>
              <w:t>/Remarks</w:t>
            </w:r>
          </w:p>
        </w:tc>
      </w:tr>
      <w:tr w:rsidR="009D671F" w14:paraId="7106759F" w14:textId="77777777" w:rsidTr="00A40524">
        <w:trPr>
          <w:trHeight w:val="1340"/>
        </w:trPr>
        <w:tc>
          <w:tcPr>
            <w:tcW w:w="1867" w:type="dxa"/>
          </w:tcPr>
          <w:p w14:paraId="7D250A5A" w14:textId="77777777" w:rsidR="009D671F" w:rsidRDefault="009D671F" w:rsidP="00DC6E7F">
            <w:pPr>
              <w:rPr>
                <w:b/>
              </w:rPr>
            </w:pPr>
            <w:r>
              <w:t>AT Command server services</w:t>
            </w:r>
          </w:p>
        </w:tc>
        <w:tc>
          <w:tcPr>
            <w:tcW w:w="4380" w:type="dxa"/>
          </w:tcPr>
          <w:p w14:paraId="110B22B9" w14:textId="77777777" w:rsidR="009D671F" w:rsidRDefault="00A34BF0" w:rsidP="00DC6E7F">
            <w:hyperlink r:id="rId27" w:anchor="ad7faba1f1f505de0b11557a03d966d5b" w:history="1">
              <w:r w:rsidR="009D671F" w:rsidRPr="00C67CD9">
                <w:t>le_atServer_SendIntermediateResponse</w:t>
              </w:r>
            </w:hyperlink>
            <w:r w:rsidR="009D671F" w:rsidRPr="00F64953">
              <w:br/>
              <w:t>le_atServer_SendFinalResponse</w:t>
            </w:r>
            <w:r w:rsidR="009D671F">
              <w:t xml:space="preserve"> </w:t>
            </w:r>
            <w:r w:rsidR="009D671F">
              <w:br/>
              <w:t>le_atServer_GetCommandName</w:t>
            </w:r>
          </w:p>
        </w:tc>
        <w:tc>
          <w:tcPr>
            <w:tcW w:w="2383" w:type="dxa"/>
          </w:tcPr>
          <w:p w14:paraId="733FC8C7" w14:textId="77777777" w:rsidR="009D671F" w:rsidRPr="00F64953" w:rsidRDefault="009D671F" w:rsidP="00DC6E7F">
            <w:r>
              <w:t>The AT commands Server handles AT commands' subscriptions on a requested serial device.</w:t>
            </w:r>
          </w:p>
        </w:tc>
      </w:tr>
      <w:tr w:rsidR="00A15CAA" w14:paraId="7E7D26B4" w14:textId="77777777" w:rsidTr="00DC6E7F">
        <w:tc>
          <w:tcPr>
            <w:tcW w:w="1867" w:type="dxa"/>
          </w:tcPr>
          <w:p w14:paraId="23E68963" w14:textId="7BB0CA6E" w:rsidR="00A15CAA" w:rsidRDefault="00A15CAA" w:rsidP="00DC6E7F">
            <w:r>
              <w:t>Doubly Linked List service</w:t>
            </w:r>
          </w:p>
        </w:tc>
        <w:tc>
          <w:tcPr>
            <w:tcW w:w="4380" w:type="dxa"/>
          </w:tcPr>
          <w:p w14:paraId="53E1DD51" w14:textId="77777777" w:rsidR="00A15CAA" w:rsidRDefault="00A40524" w:rsidP="00DC6E7F">
            <w:r>
              <w:t>le_dls_IsEmpty()</w:t>
            </w:r>
          </w:p>
          <w:p w14:paraId="2DAC7A9A" w14:textId="77777777" w:rsidR="00A40524" w:rsidRDefault="00A40524" w:rsidP="00DC6E7F">
            <w:r>
              <w:t>le_dls_Peek()</w:t>
            </w:r>
          </w:p>
          <w:p w14:paraId="225F7133" w14:textId="77777777" w:rsidR="00A40524" w:rsidRDefault="00A40524" w:rsidP="00DC6E7F">
            <w:r>
              <w:t>le_dls_PeekNext()</w:t>
            </w:r>
          </w:p>
          <w:p w14:paraId="3B7EDAA6" w14:textId="77777777" w:rsidR="00A40524" w:rsidRDefault="00A40524" w:rsidP="00DC6E7F">
            <w:r>
              <w:t>le_dls_Stack()</w:t>
            </w:r>
          </w:p>
          <w:p w14:paraId="3432FCE4" w14:textId="77777777" w:rsidR="00A40524" w:rsidRDefault="00A40524" w:rsidP="00DC6E7F">
            <w:r>
              <w:t>le_dls_AddBefore()</w:t>
            </w:r>
          </w:p>
          <w:p w14:paraId="5E314E5D" w14:textId="786064AE" w:rsidR="00A40524" w:rsidRDefault="00A40524" w:rsidP="00DC6E7F">
            <w:r>
              <w:t>le_dls_Queue()</w:t>
            </w:r>
          </w:p>
        </w:tc>
        <w:tc>
          <w:tcPr>
            <w:tcW w:w="2383" w:type="dxa"/>
          </w:tcPr>
          <w:p w14:paraId="249836DB" w14:textId="411DA506" w:rsidR="00A15CAA" w:rsidRDefault="00E329A3" w:rsidP="00DC6E7F">
            <w:r>
              <w:t>Linked List service related APIs to store +KTCPCFG data in Doubly linked list</w:t>
            </w:r>
          </w:p>
        </w:tc>
      </w:tr>
    </w:tbl>
    <w:p w14:paraId="637DD9AA" w14:textId="7F7C49EA" w:rsidR="009D671F" w:rsidRDefault="009D671F" w:rsidP="00E12E39"/>
    <w:p w14:paraId="21DA253F" w14:textId="77777777" w:rsidR="0034785A" w:rsidRDefault="0034785A" w:rsidP="0034785A">
      <w:pPr>
        <w:pStyle w:val="Heading2"/>
      </w:pPr>
      <w:bookmarkStart w:id="84" w:name="_Toc516684806"/>
      <w:r>
        <w:t>+KTCPCNX command: start TCP connection</w:t>
      </w:r>
      <w:bookmarkEnd w:id="84"/>
    </w:p>
    <w:p w14:paraId="0AA58AFA" w14:textId="77777777" w:rsidR="00D8794A" w:rsidRDefault="00D8794A" w:rsidP="00D8794A">
      <w:pPr>
        <w:pStyle w:val="Heading3"/>
      </w:pPr>
      <w:bookmarkStart w:id="85" w:name="_Toc516684807"/>
      <w:r>
        <w:t>Syntax</w:t>
      </w:r>
      <w:bookmarkEnd w:id="85"/>
    </w:p>
    <w:p w14:paraId="0BD1451B" w14:textId="77777777" w:rsidR="00D8794A" w:rsidRPr="00D8794A" w:rsidRDefault="00D8794A" w:rsidP="00D8794A">
      <w:pPr>
        <w:rPr>
          <w:rFonts w:asciiTheme="minorHAnsi" w:hAnsiTheme="minorHAnsi"/>
          <w:b/>
          <w:szCs w:val="24"/>
        </w:rPr>
      </w:pPr>
      <w:r w:rsidRPr="00D8794A">
        <w:rPr>
          <w:rFonts w:asciiTheme="minorHAnsi" w:hAnsiTheme="minorHAnsi"/>
          <w:b/>
          <w:szCs w:val="24"/>
        </w:rPr>
        <w:t>Write command</w:t>
      </w:r>
    </w:p>
    <w:p w14:paraId="19AEBC7E" w14:textId="77777777" w:rsidR="00D8794A" w:rsidRPr="00D8794A" w:rsidRDefault="00D8794A" w:rsidP="00D8794A">
      <w:pPr>
        <w:autoSpaceDE w:val="0"/>
        <w:autoSpaceDN w:val="0"/>
        <w:adjustRightInd w:val="0"/>
        <w:rPr>
          <w:rFonts w:asciiTheme="minorHAnsi" w:eastAsiaTheme="minorEastAsia" w:hAnsiTheme="minorHAnsi" w:cs="Arial"/>
          <w:bCs/>
          <w:color w:val="3D3E40"/>
          <w:szCs w:val="24"/>
          <w:lang w:val="en-US" w:eastAsia="zh-CN"/>
        </w:rPr>
      </w:pPr>
      <w:r w:rsidRPr="00D8794A">
        <w:rPr>
          <w:rFonts w:asciiTheme="minorHAnsi" w:eastAsiaTheme="minorEastAsia" w:hAnsiTheme="minorHAnsi" w:cs="Arial"/>
          <w:bCs/>
          <w:color w:val="3D3E40"/>
          <w:szCs w:val="24"/>
          <w:lang w:val="en-US" w:eastAsia="zh-CN"/>
        </w:rPr>
        <w:t>AT+KTCPCNX =&lt;session_id&gt;</w:t>
      </w:r>
    </w:p>
    <w:p w14:paraId="30C9DB0B" w14:textId="730ECBD6" w:rsidR="00D8794A" w:rsidRPr="00D8794A" w:rsidRDefault="00D8794A" w:rsidP="00D8794A">
      <w:pPr>
        <w:autoSpaceDE w:val="0"/>
        <w:autoSpaceDN w:val="0"/>
        <w:adjustRightInd w:val="0"/>
        <w:rPr>
          <w:rFonts w:asciiTheme="minorHAnsi" w:hAnsiTheme="minorHAnsi"/>
          <w:b/>
          <w:szCs w:val="24"/>
        </w:rPr>
      </w:pPr>
      <w:r w:rsidRPr="00D8794A">
        <w:rPr>
          <w:rFonts w:asciiTheme="minorHAnsi" w:hAnsiTheme="minorHAnsi"/>
          <w:b/>
          <w:szCs w:val="24"/>
        </w:rPr>
        <w:t>Response:</w:t>
      </w:r>
    </w:p>
    <w:p w14:paraId="5A144754" w14:textId="0EE7A4D7" w:rsidR="00D8794A" w:rsidRDefault="00D8794A" w:rsidP="00D8794A">
      <w:pPr>
        <w:rPr>
          <w:rFonts w:asciiTheme="minorHAnsi" w:hAnsiTheme="minorHAnsi"/>
          <w:szCs w:val="24"/>
        </w:rPr>
      </w:pPr>
      <w:r w:rsidRPr="00D8794A">
        <w:rPr>
          <w:rFonts w:asciiTheme="minorHAnsi" w:hAnsiTheme="minorHAnsi"/>
          <w:szCs w:val="24"/>
        </w:rPr>
        <w:t>OK</w:t>
      </w:r>
    </w:p>
    <w:p w14:paraId="67AB978E" w14:textId="77777777" w:rsidR="0031658B" w:rsidRPr="00D8794A" w:rsidRDefault="0031658B" w:rsidP="00D8794A">
      <w:pPr>
        <w:rPr>
          <w:rFonts w:asciiTheme="minorHAnsi" w:hAnsiTheme="minorHAnsi"/>
          <w:szCs w:val="24"/>
        </w:rPr>
      </w:pPr>
    </w:p>
    <w:p w14:paraId="11362D00" w14:textId="12C9E49D" w:rsidR="00D8794A" w:rsidRDefault="00F6741F" w:rsidP="00D8794A">
      <w:pPr>
        <w:rPr>
          <w:rFonts w:asciiTheme="minorHAnsi" w:hAnsiTheme="minorHAnsi"/>
          <w:szCs w:val="24"/>
        </w:rPr>
      </w:pPr>
      <w:r>
        <w:rPr>
          <w:rFonts w:asciiTheme="minorHAnsi" w:hAnsiTheme="minorHAnsi"/>
          <w:szCs w:val="24"/>
        </w:rPr>
        <w:t>OR</w:t>
      </w:r>
    </w:p>
    <w:p w14:paraId="6654091D" w14:textId="77777777" w:rsidR="0031658B" w:rsidRPr="00D8794A" w:rsidRDefault="0031658B" w:rsidP="00D8794A">
      <w:pPr>
        <w:rPr>
          <w:rFonts w:asciiTheme="minorHAnsi" w:hAnsiTheme="minorHAnsi"/>
          <w:szCs w:val="24"/>
        </w:rPr>
      </w:pPr>
    </w:p>
    <w:p w14:paraId="7877BDB7" w14:textId="77777777" w:rsidR="00D8794A" w:rsidRPr="00D8794A" w:rsidRDefault="00D8794A" w:rsidP="00D8794A">
      <w:pPr>
        <w:autoSpaceDE w:val="0"/>
        <w:autoSpaceDN w:val="0"/>
        <w:adjustRightInd w:val="0"/>
        <w:rPr>
          <w:rFonts w:asciiTheme="minorHAnsi" w:eastAsiaTheme="minorEastAsia" w:hAnsiTheme="minorHAnsi" w:cs="Arial"/>
          <w:bCs/>
          <w:color w:val="3D3E40"/>
          <w:szCs w:val="24"/>
          <w:lang w:val="en-US" w:eastAsia="zh-CN"/>
        </w:rPr>
      </w:pPr>
      <w:r w:rsidRPr="00D8794A">
        <w:rPr>
          <w:rFonts w:asciiTheme="minorHAnsi" w:eastAsiaTheme="minorEastAsia" w:hAnsiTheme="minorHAnsi" w:cs="Arial"/>
          <w:bCs/>
          <w:color w:val="3D3E40"/>
          <w:szCs w:val="24"/>
          <w:lang w:val="en-US" w:eastAsia="zh-CN"/>
        </w:rPr>
        <w:t>+CME ERROR: &lt;err&gt;</w:t>
      </w:r>
    </w:p>
    <w:p w14:paraId="50F106FF" w14:textId="24B5FDC8" w:rsidR="00D8794A" w:rsidRPr="00D8794A" w:rsidRDefault="00D8794A" w:rsidP="00D8794A">
      <w:pPr>
        <w:rPr>
          <w:rFonts w:asciiTheme="minorHAnsi" w:hAnsiTheme="minorHAnsi"/>
          <w:szCs w:val="24"/>
        </w:rPr>
      </w:pPr>
      <w:r w:rsidRPr="00D8794A">
        <w:rPr>
          <w:rFonts w:asciiTheme="minorHAnsi" w:eastAsiaTheme="minorEastAsia" w:hAnsiTheme="minorHAnsi" w:cs="Arial"/>
          <w:bCs/>
          <w:color w:val="3D3E40"/>
          <w:szCs w:val="24"/>
          <w:lang w:val="en-US" w:eastAsia="zh-CN"/>
        </w:rPr>
        <w:t>+KTCP_NOTIF: &lt;session_id&gt;, &lt;tcp_notif&gt;</w:t>
      </w:r>
    </w:p>
    <w:p w14:paraId="7A62F87F" w14:textId="535194EB" w:rsidR="00D8794A" w:rsidRPr="00D8794A" w:rsidRDefault="00D8794A" w:rsidP="00D8794A">
      <w:pPr>
        <w:rPr>
          <w:rFonts w:asciiTheme="minorHAnsi" w:hAnsiTheme="minorHAnsi"/>
          <w:szCs w:val="24"/>
        </w:rPr>
      </w:pPr>
    </w:p>
    <w:p w14:paraId="6D78B713" w14:textId="77777777" w:rsidR="00A1461D" w:rsidRDefault="00A1461D" w:rsidP="00D8794A">
      <w:pPr>
        <w:rPr>
          <w:rFonts w:asciiTheme="minorHAnsi" w:hAnsiTheme="minorHAnsi"/>
          <w:b/>
          <w:szCs w:val="24"/>
        </w:rPr>
      </w:pPr>
    </w:p>
    <w:p w14:paraId="71BCBA3C" w14:textId="73F3DD2B" w:rsidR="00D8794A" w:rsidRPr="00D8794A" w:rsidRDefault="00D8794A" w:rsidP="00D8794A">
      <w:pPr>
        <w:rPr>
          <w:rFonts w:asciiTheme="minorHAnsi" w:hAnsiTheme="minorHAnsi"/>
          <w:b/>
          <w:szCs w:val="24"/>
        </w:rPr>
      </w:pPr>
      <w:r w:rsidRPr="00D8794A">
        <w:rPr>
          <w:rFonts w:asciiTheme="minorHAnsi" w:hAnsiTheme="minorHAnsi"/>
          <w:b/>
          <w:szCs w:val="24"/>
        </w:rPr>
        <w:t>Test Command</w:t>
      </w:r>
    </w:p>
    <w:p w14:paraId="535C3463" w14:textId="77777777" w:rsidR="00D8794A" w:rsidRPr="00D8794A" w:rsidRDefault="00D8794A" w:rsidP="00D8794A">
      <w:pPr>
        <w:autoSpaceDE w:val="0"/>
        <w:autoSpaceDN w:val="0"/>
        <w:adjustRightInd w:val="0"/>
        <w:rPr>
          <w:rFonts w:asciiTheme="minorHAnsi" w:eastAsiaTheme="minorEastAsia" w:hAnsiTheme="minorHAnsi" w:cs="Arial"/>
          <w:bCs/>
          <w:color w:val="3D3E40"/>
          <w:szCs w:val="24"/>
          <w:lang w:val="en-US" w:eastAsia="zh-CN"/>
        </w:rPr>
      </w:pPr>
      <w:r w:rsidRPr="00D8794A">
        <w:rPr>
          <w:rFonts w:asciiTheme="minorHAnsi" w:eastAsiaTheme="minorEastAsia" w:hAnsiTheme="minorHAnsi" w:cs="Arial"/>
          <w:bCs/>
          <w:color w:val="3D3E40"/>
          <w:szCs w:val="24"/>
          <w:lang w:val="en-US" w:eastAsia="zh-CN"/>
        </w:rPr>
        <w:t>AT+KTCPCNX=?</w:t>
      </w:r>
    </w:p>
    <w:p w14:paraId="1B66E28B" w14:textId="37A2D101" w:rsidR="00D8794A" w:rsidRPr="00D8794A" w:rsidRDefault="00D8794A" w:rsidP="00D8794A">
      <w:pPr>
        <w:autoSpaceDE w:val="0"/>
        <w:autoSpaceDN w:val="0"/>
        <w:adjustRightInd w:val="0"/>
        <w:rPr>
          <w:rFonts w:asciiTheme="minorHAnsi" w:eastAsiaTheme="minorEastAsia" w:hAnsiTheme="minorHAnsi" w:cs="Arial"/>
          <w:b/>
          <w:szCs w:val="24"/>
          <w:lang w:val="en-US" w:eastAsia="zh-CN"/>
        </w:rPr>
      </w:pPr>
      <w:r w:rsidRPr="00D8794A">
        <w:rPr>
          <w:rFonts w:asciiTheme="minorHAnsi" w:eastAsiaTheme="minorEastAsia" w:hAnsiTheme="minorHAnsi" w:cs="Arial"/>
          <w:b/>
          <w:szCs w:val="24"/>
          <w:lang w:val="en-US" w:eastAsia="zh-CN"/>
        </w:rPr>
        <w:t>Response</w:t>
      </w:r>
      <w:r>
        <w:rPr>
          <w:rFonts w:asciiTheme="minorHAnsi" w:eastAsiaTheme="minorEastAsia" w:hAnsiTheme="minorHAnsi" w:cs="Arial"/>
          <w:b/>
          <w:szCs w:val="24"/>
          <w:lang w:val="en-US" w:eastAsia="zh-CN"/>
        </w:rPr>
        <w:t>:</w:t>
      </w:r>
    </w:p>
    <w:p w14:paraId="70869C27" w14:textId="77777777" w:rsidR="00D8794A" w:rsidRPr="00D8794A" w:rsidRDefault="00D8794A" w:rsidP="00D8794A">
      <w:pPr>
        <w:autoSpaceDE w:val="0"/>
        <w:autoSpaceDN w:val="0"/>
        <w:adjustRightInd w:val="0"/>
        <w:rPr>
          <w:rFonts w:asciiTheme="minorHAnsi" w:eastAsiaTheme="minorEastAsia" w:hAnsiTheme="minorHAnsi" w:cs="Arial"/>
          <w:bCs/>
          <w:color w:val="3D3E40"/>
          <w:szCs w:val="24"/>
          <w:lang w:val="en-US" w:eastAsia="zh-CN"/>
        </w:rPr>
      </w:pPr>
      <w:r w:rsidRPr="00D8794A">
        <w:rPr>
          <w:rFonts w:asciiTheme="minorHAnsi" w:eastAsiaTheme="minorEastAsia" w:hAnsiTheme="minorHAnsi" w:cs="Arial"/>
          <w:bCs/>
          <w:color w:val="3D3E40"/>
          <w:szCs w:val="24"/>
          <w:lang w:val="en-US" w:eastAsia="zh-CN"/>
        </w:rPr>
        <w:t>+KTCPCNX: (</w:t>
      </w:r>
      <w:r w:rsidRPr="00D8794A">
        <w:rPr>
          <w:rFonts w:asciiTheme="minorHAnsi" w:eastAsiaTheme="minorEastAsia" w:hAnsiTheme="minorHAnsi" w:cs="Arial"/>
          <w:color w:val="3D3E40"/>
          <w:szCs w:val="24"/>
          <w:lang w:val="en-US" w:eastAsia="zh-CN"/>
        </w:rPr>
        <w:t xml:space="preserve">list of possible </w:t>
      </w:r>
      <w:r w:rsidRPr="00D8794A">
        <w:rPr>
          <w:rFonts w:asciiTheme="minorHAnsi" w:eastAsiaTheme="minorEastAsia" w:hAnsiTheme="minorHAnsi" w:cs="Arial"/>
          <w:bCs/>
          <w:color w:val="3D3E40"/>
          <w:szCs w:val="24"/>
          <w:lang w:val="en-US" w:eastAsia="zh-CN"/>
        </w:rPr>
        <w:t>&lt;session_id&gt;</w:t>
      </w:r>
      <w:r w:rsidRPr="00D8794A">
        <w:rPr>
          <w:rFonts w:asciiTheme="minorHAnsi" w:eastAsiaTheme="minorEastAsia" w:hAnsiTheme="minorHAnsi" w:cs="Arial"/>
          <w:color w:val="3D3E40"/>
          <w:szCs w:val="24"/>
          <w:lang w:val="en-US" w:eastAsia="zh-CN"/>
        </w:rPr>
        <w:t>s</w:t>
      </w:r>
      <w:r w:rsidRPr="00D8794A">
        <w:rPr>
          <w:rFonts w:asciiTheme="minorHAnsi" w:eastAsiaTheme="minorEastAsia" w:hAnsiTheme="minorHAnsi" w:cs="Arial"/>
          <w:bCs/>
          <w:color w:val="3D3E40"/>
          <w:szCs w:val="24"/>
          <w:lang w:val="en-US" w:eastAsia="zh-CN"/>
        </w:rPr>
        <w:t>)</w:t>
      </w:r>
    </w:p>
    <w:p w14:paraId="0A197BF5" w14:textId="2C2A5EE1" w:rsidR="00D8794A" w:rsidRPr="00D8794A" w:rsidRDefault="00D8794A" w:rsidP="00D8794A">
      <w:pPr>
        <w:autoSpaceDE w:val="0"/>
        <w:autoSpaceDN w:val="0"/>
        <w:adjustRightInd w:val="0"/>
        <w:rPr>
          <w:rFonts w:asciiTheme="minorHAnsi" w:eastAsiaTheme="minorEastAsia" w:hAnsiTheme="minorHAnsi" w:cs="Arial"/>
          <w:bCs/>
          <w:szCs w:val="24"/>
          <w:lang w:val="en-US" w:eastAsia="zh-CN"/>
        </w:rPr>
      </w:pPr>
      <w:r w:rsidRPr="00D8794A">
        <w:rPr>
          <w:rFonts w:asciiTheme="minorHAnsi" w:eastAsiaTheme="minorEastAsia" w:hAnsiTheme="minorHAnsi" w:cs="Arial"/>
          <w:bCs/>
          <w:szCs w:val="24"/>
          <w:lang w:val="en-US" w:eastAsia="zh-CN"/>
        </w:rPr>
        <w:t>OK</w:t>
      </w:r>
    </w:p>
    <w:p w14:paraId="0EB510A4" w14:textId="77777777" w:rsidR="00D8794A" w:rsidRPr="00106FB8" w:rsidRDefault="00D8794A" w:rsidP="00D8794A">
      <w:pPr>
        <w:pStyle w:val="Heading3"/>
        <w:numPr>
          <w:ilvl w:val="2"/>
          <w:numId w:val="1"/>
        </w:numPr>
        <w:rPr>
          <w:rFonts w:cs="Times New Roman"/>
        </w:rPr>
      </w:pPr>
      <w:bookmarkStart w:id="86" w:name="_Toc516684808"/>
      <w:r w:rsidRPr="00106FB8">
        <w:rPr>
          <w:rFonts w:cs="Times New Roman"/>
        </w:rPr>
        <w:t>Parameters and Defined values</w:t>
      </w:r>
      <w:bookmarkEnd w:id="86"/>
    </w:p>
    <w:p w14:paraId="534C249D" w14:textId="77777777" w:rsidR="00D8794A" w:rsidRPr="00106FB8" w:rsidRDefault="00D8794A" w:rsidP="00D8794A"/>
    <w:tbl>
      <w:tblPr>
        <w:tblStyle w:val="TableSWI"/>
        <w:tblW w:w="5264" w:type="pct"/>
        <w:tblLook w:val="01E0" w:firstRow="1" w:lastRow="1" w:firstColumn="1" w:lastColumn="1" w:noHBand="0" w:noVBand="0"/>
      </w:tblPr>
      <w:tblGrid>
        <w:gridCol w:w="1618"/>
        <w:gridCol w:w="2886"/>
        <w:gridCol w:w="4584"/>
      </w:tblGrid>
      <w:tr w:rsidR="00D8794A" w:rsidRPr="00215EAC" w14:paraId="5AD2DB13" w14:textId="77777777" w:rsidTr="00730710">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2B258E5A" w14:textId="77777777" w:rsidR="00D8794A" w:rsidRPr="00106FB8" w:rsidRDefault="00D8794A" w:rsidP="00730710">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8794A" w:rsidRPr="00215EAC" w14:paraId="273208EB" w14:textId="77777777" w:rsidTr="00730710">
        <w:tc>
          <w:tcPr>
            <w:tcW w:w="5000" w:type="pct"/>
            <w:gridSpan w:val="3"/>
            <w:tcBorders>
              <w:top w:val="single" w:sz="18" w:space="0" w:color="000000" w:themeColor="text1"/>
            </w:tcBorders>
          </w:tcPr>
          <w:p w14:paraId="662B5393" w14:textId="3E3A07A6" w:rsidR="00D8794A" w:rsidRPr="001B2F15" w:rsidRDefault="001B2F15" w:rsidP="00730710">
            <w:pPr>
              <w:autoSpaceDE w:val="0"/>
              <w:autoSpaceDN w:val="0"/>
              <w:adjustRightInd w:val="0"/>
              <w:rPr>
                <w:rFonts w:asciiTheme="minorHAnsi" w:hAnsiTheme="minorHAnsi"/>
                <w:color w:val="auto"/>
                <w:szCs w:val="24"/>
              </w:rPr>
            </w:pPr>
            <w:r w:rsidRPr="001B2F15">
              <w:rPr>
                <w:rFonts w:asciiTheme="minorHAnsi" w:eastAsiaTheme="minorEastAsia" w:hAnsiTheme="minorHAnsi" w:cs="Arial"/>
                <w:b/>
                <w:bCs/>
                <w:szCs w:val="24"/>
                <w:lang w:val="en-US" w:eastAsia="zh-CN"/>
              </w:rPr>
              <w:t>AT+KTCPCNX= &lt;session_id&gt;</w:t>
            </w:r>
          </w:p>
        </w:tc>
      </w:tr>
      <w:tr w:rsidR="00D8794A" w:rsidRPr="00215EAC" w14:paraId="73E58DA2" w14:textId="77777777" w:rsidTr="00730710">
        <w:tc>
          <w:tcPr>
            <w:tcW w:w="890" w:type="pct"/>
            <w:tcBorders>
              <w:top w:val="single" w:sz="18" w:space="0" w:color="auto"/>
              <w:left w:val="single" w:sz="4" w:space="0" w:color="auto"/>
              <w:bottom w:val="single" w:sz="18" w:space="0" w:color="auto"/>
              <w:right w:val="single" w:sz="4" w:space="0" w:color="auto"/>
            </w:tcBorders>
            <w:shd w:val="pct30" w:color="auto" w:fill="auto"/>
          </w:tcPr>
          <w:p w14:paraId="458CE308" w14:textId="77777777" w:rsidR="00D8794A" w:rsidRPr="00106FB8" w:rsidRDefault="00D8794A" w:rsidP="00730710">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48EE8492" w14:textId="77777777" w:rsidR="00D8794A" w:rsidRPr="00106FB8" w:rsidRDefault="00D8794A" w:rsidP="00730710">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0160A6A4" w14:textId="77777777" w:rsidR="00D8794A" w:rsidRPr="00106FB8" w:rsidRDefault="00D8794A" w:rsidP="00730710">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8794A" w:rsidRPr="00215EAC" w14:paraId="1F89EAA9" w14:textId="77777777" w:rsidTr="00730710">
        <w:tc>
          <w:tcPr>
            <w:tcW w:w="890" w:type="pct"/>
            <w:tcBorders>
              <w:top w:val="single" w:sz="18" w:space="0" w:color="auto"/>
              <w:bottom w:val="single" w:sz="18" w:space="0" w:color="auto"/>
            </w:tcBorders>
          </w:tcPr>
          <w:p w14:paraId="48777890" w14:textId="2D2E5317" w:rsidR="00D8794A" w:rsidRPr="00593DE9" w:rsidRDefault="001B2F15" w:rsidP="00730710">
            <w:pPr>
              <w:pStyle w:val="TableBody"/>
              <w:rPr>
                <w:rFonts w:asciiTheme="minorHAnsi" w:eastAsia="SimSun" w:hAnsiTheme="minorHAnsi" w:cs="Times New Roman"/>
                <w:color w:val="auto"/>
                <w:sz w:val="24"/>
                <w:lang w:val="en-CA" w:eastAsia="en-US"/>
              </w:rPr>
            </w:pPr>
            <w:r w:rsidRPr="00593DE9">
              <w:rPr>
                <w:rFonts w:asciiTheme="minorHAnsi" w:eastAsiaTheme="minorEastAsia" w:hAnsiTheme="minorHAnsi"/>
                <w:bCs/>
                <w:sz w:val="24"/>
                <w:lang w:eastAsia="zh-CN"/>
              </w:rPr>
              <w:t>&lt;session_id&gt;</w:t>
            </w:r>
          </w:p>
        </w:tc>
        <w:tc>
          <w:tcPr>
            <w:tcW w:w="1588" w:type="pct"/>
          </w:tcPr>
          <w:p w14:paraId="2A59034E" w14:textId="49E49327" w:rsidR="00D8794A" w:rsidRPr="001B2F15" w:rsidRDefault="00D8794A" w:rsidP="00730710">
            <w:pPr>
              <w:pStyle w:val="TableBody"/>
              <w:jc w:val="center"/>
              <w:rPr>
                <w:rFonts w:asciiTheme="minorHAnsi" w:eastAsia="SimSun" w:hAnsiTheme="minorHAnsi" w:cs="Times New Roman"/>
                <w:color w:val="auto"/>
                <w:sz w:val="24"/>
                <w:lang w:val="en-CA" w:eastAsia="en-US"/>
              </w:rPr>
            </w:pPr>
          </w:p>
        </w:tc>
        <w:tc>
          <w:tcPr>
            <w:tcW w:w="2522" w:type="pct"/>
          </w:tcPr>
          <w:p w14:paraId="4AEA74A6" w14:textId="174CED16" w:rsidR="00D8794A" w:rsidRPr="001B2F15" w:rsidRDefault="001B2F15" w:rsidP="00730710">
            <w:pPr>
              <w:pStyle w:val="TableBody"/>
              <w:rPr>
                <w:rFonts w:asciiTheme="minorHAnsi" w:eastAsia="SimSun" w:hAnsiTheme="minorHAnsi" w:cs="Times New Roman"/>
                <w:color w:val="auto"/>
                <w:sz w:val="24"/>
                <w:lang w:val="en-CA" w:eastAsia="en-US"/>
              </w:rPr>
            </w:pPr>
            <w:r w:rsidRPr="001B2F15">
              <w:rPr>
                <w:rFonts w:asciiTheme="minorHAnsi" w:eastAsiaTheme="minorEastAsia" w:hAnsiTheme="minorHAnsi"/>
                <w:sz w:val="24"/>
                <w:lang w:eastAsia="zh-CN"/>
              </w:rPr>
              <w:t>Index of the TCP session</w:t>
            </w:r>
          </w:p>
        </w:tc>
      </w:tr>
      <w:tr w:rsidR="00D8794A" w:rsidRPr="00215EAC" w14:paraId="6BFD6EA2" w14:textId="77777777" w:rsidTr="00730710">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08FC0D85" w14:textId="7E3BFF58" w:rsidR="00D8794A" w:rsidRPr="00593DE9" w:rsidRDefault="001B2F15" w:rsidP="00730710">
            <w:pPr>
              <w:pStyle w:val="TableBody"/>
              <w:rPr>
                <w:rFonts w:asciiTheme="minorHAnsi" w:eastAsia="SimSun" w:hAnsiTheme="minorHAnsi" w:cs="Times New Roman"/>
                <w:color w:val="auto"/>
                <w:sz w:val="24"/>
                <w:lang w:val="en-CA" w:eastAsia="en-US"/>
              </w:rPr>
            </w:pPr>
            <w:r w:rsidRPr="00593DE9">
              <w:rPr>
                <w:rFonts w:asciiTheme="minorHAnsi" w:eastAsiaTheme="minorEastAsia" w:hAnsiTheme="minorHAnsi"/>
                <w:bCs/>
                <w:sz w:val="24"/>
                <w:lang w:eastAsia="zh-CN"/>
              </w:rPr>
              <w:lastRenderedPageBreak/>
              <w:t>&lt;tcp_notif&gt;</w:t>
            </w:r>
          </w:p>
        </w:tc>
        <w:tc>
          <w:tcPr>
            <w:tcW w:w="1588" w:type="pct"/>
          </w:tcPr>
          <w:p w14:paraId="489F5CAA" w14:textId="6766B35D" w:rsidR="00D8794A" w:rsidRPr="001B2F15" w:rsidRDefault="00D8794A" w:rsidP="00730710">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1B2F15">
              <w:rPr>
                <w:rFonts w:asciiTheme="minorHAnsi" w:eastAsia="SimSun" w:hAnsiTheme="minorHAnsi" w:cs="Times New Roman"/>
                <w:color w:val="auto"/>
                <w:sz w:val="24"/>
                <w:lang w:val="en-CA" w:eastAsia="en-US"/>
              </w:rPr>
              <w:t>0-1</w:t>
            </w:r>
            <w:r w:rsidR="001B2F15" w:rsidRPr="001B2F15">
              <w:rPr>
                <w:rFonts w:asciiTheme="minorHAnsi" w:eastAsia="SimSun" w:hAnsiTheme="minorHAnsi" w:cs="Times New Roman"/>
                <w:color w:val="auto"/>
                <w:sz w:val="24"/>
                <w:lang w:val="en-CA" w:eastAsia="en-US"/>
              </w:rPr>
              <w:t>4</w:t>
            </w:r>
          </w:p>
        </w:tc>
        <w:tc>
          <w:tcPr>
            <w:tcW w:w="2522" w:type="pct"/>
          </w:tcPr>
          <w:p w14:paraId="4B7C735E" w14:textId="77777777" w:rsidR="00D8794A" w:rsidRPr="001B2F15" w:rsidRDefault="001B2F15" w:rsidP="00730710">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Integer type. Indicates the cause of the TCP connection failure</w:t>
            </w:r>
          </w:p>
          <w:p w14:paraId="6545D70B" w14:textId="1FCEDF1B"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 xml:space="preserve">0     -     </w:t>
            </w:r>
            <w:r w:rsidRPr="001B2F15">
              <w:rPr>
                <w:rFonts w:asciiTheme="minorHAnsi" w:hAnsiTheme="minorHAnsi"/>
                <w:sz w:val="24"/>
              </w:rPr>
              <w:t>Network error</w:t>
            </w:r>
          </w:p>
          <w:p w14:paraId="1D6377C5" w14:textId="75353263" w:rsid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1</w:t>
            </w:r>
            <w:r>
              <w:rPr>
                <w:rFonts w:asciiTheme="minorHAnsi" w:hAnsiTheme="minorHAnsi"/>
                <w:sz w:val="24"/>
              </w:rPr>
              <w:t xml:space="preserve">     -     </w:t>
            </w:r>
            <w:r w:rsidRPr="001B2F15">
              <w:rPr>
                <w:rFonts w:asciiTheme="minorHAnsi" w:hAnsiTheme="minorHAnsi"/>
                <w:sz w:val="24"/>
              </w:rPr>
              <w:t xml:space="preserve">No more sockets available; max. </w:t>
            </w:r>
            <w:r>
              <w:rPr>
                <w:rFonts w:asciiTheme="minorHAnsi" w:hAnsiTheme="minorHAnsi"/>
                <w:sz w:val="24"/>
              </w:rPr>
              <w:t xml:space="preserve">  </w:t>
            </w:r>
          </w:p>
          <w:p w14:paraId="5E05E739" w14:textId="0943D813"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 xml:space="preserve">              number</w:t>
            </w:r>
            <w:r w:rsidRPr="001B2F15">
              <w:rPr>
                <w:rFonts w:asciiTheme="minorHAnsi" w:hAnsiTheme="minorHAnsi"/>
                <w:sz w:val="24"/>
              </w:rPr>
              <w:t xml:space="preserve"> already reached</w:t>
            </w:r>
          </w:p>
          <w:p w14:paraId="23846F8B" w14:textId="7E9384B4"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2</w:t>
            </w:r>
            <w:r>
              <w:rPr>
                <w:rFonts w:asciiTheme="minorHAnsi" w:hAnsiTheme="minorHAnsi"/>
                <w:sz w:val="24"/>
              </w:rPr>
              <w:t xml:space="preserve">     -     </w:t>
            </w:r>
            <w:r w:rsidRPr="001B2F15">
              <w:rPr>
                <w:rFonts w:asciiTheme="minorHAnsi" w:hAnsiTheme="minorHAnsi"/>
                <w:sz w:val="24"/>
              </w:rPr>
              <w:t xml:space="preserve">Memory problem </w:t>
            </w:r>
          </w:p>
          <w:p w14:paraId="2AB7E850" w14:textId="72934259"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3</w:t>
            </w:r>
            <w:r>
              <w:rPr>
                <w:rFonts w:asciiTheme="minorHAnsi" w:hAnsiTheme="minorHAnsi"/>
                <w:sz w:val="24"/>
              </w:rPr>
              <w:t xml:space="preserve">     -     </w:t>
            </w:r>
            <w:r w:rsidRPr="001B2F15">
              <w:rPr>
                <w:rFonts w:asciiTheme="minorHAnsi" w:hAnsiTheme="minorHAnsi"/>
                <w:sz w:val="24"/>
              </w:rPr>
              <w:t>DNS error</w:t>
            </w:r>
          </w:p>
          <w:p w14:paraId="4A6F28FC" w14:textId="262DA211" w:rsid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4</w:t>
            </w:r>
            <w:r>
              <w:rPr>
                <w:rFonts w:asciiTheme="minorHAnsi" w:hAnsiTheme="minorHAnsi"/>
                <w:sz w:val="24"/>
              </w:rPr>
              <w:t xml:space="preserve">     -     </w:t>
            </w:r>
            <w:r w:rsidRPr="001B2F15">
              <w:rPr>
                <w:rFonts w:asciiTheme="minorHAnsi" w:hAnsiTheme="minorHAnsi"/>
                <w:sz w:val="24"/>
              </w:rPr>
              <w:t>TCP discon</w:t>
            </w:r>
            <w:r>
              <w:rPr>
                <w:rFonts w:asciiTheme="minorHAnsi" w:hAnsiTheme="minorHAnsi"/>
                <w:sz w:val="24"/>
              </w:rPr>
              <w:t>nection by the server or</w:t>
            </w:r>
          </w:p>
          <w:p w14:paraId="6C57FD1B" w14:textId="3A25D918"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 xml:space="preserve">             remote </w:t>
            </w:r>
            <w:r w:rsidRPr="001B2F15">
              <w:rPr>
                <w:rFonts w:asciiTheme="minorHAnsi" w:hAnsiTheme="minorHAnsi"/>
                <w:sz w:val="24"/>
              </w:rPr>
              <w:t>client</w:t>
            </w:r>
          </w:p>
          <w:p w14:paraId="0695EFEB" w14:textId="2A159B99"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5</w:t>
            </w:r>
            <w:r>
              <w:rPr>
                <w:rFonts w:asciiTheme="minorHAnsi" w:hAnsiTheme="minorHAnsi"/>
                <w:sz w:val="24"/>
              </w:rPr>
              <w:t xml:space="preserve">     -     </w:t>
            </w:r>
            <w:r w:rsidRPr="001B2F15">
              <w:rPr>
                <w:rFonts w:asciiTheme="minorHAnsi" w:hAnsiTheme="minorHAnsi"/>
                <w:sz w:val="24"/>
              </w:rPr>
              <w:t>TCP connection error</w:t>
            </w:r>
          </w:p>
          <w:p w14:paraId="4121CEA2" w14:textId="7AFA7CB3"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rPr>
            </w:pPr>
            <w:r w:rsidRPr="001B2F15">
              <w:rPr>
                <w:rFonts w:asciiTheme="minorHAnsi" w:hAnsiTheme="minorHAnsi"/>
                <w:sz w:val="24"/>
              </w:rPr>
              <w:t>6</w:t>
            </w:r>
            <w:r>
              <w:rPr>
                <w:rFonts w:asciiTheme="minorHAnsi" w:hAnsiTheme="minorHAnsi"/>
                <w:sz w:val="24"/>
              </w:rPr>
              <w:t xml:space="preserve">     -     </w:t>
            </w:r>
            <w:r w:rsidRPr="001B2F15">
              <w:rPr>
                <w:rFonts w:asciiTheme="minorHAnsi" w:hAnsiTheme="minorHAnsi"/>
                <w:sz w:val="24"/>
              </w:rPr>
              <w:t>Generic error</w:t>
            </w:r>
          </w:p>
          <w:p w14:paraId="4900E289" w14:textId="6970287D"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rPr>
              <w:t>7</w:t>
            </w:r>
            <w:r>
              <w:rPr>
                <w:rFonts w:asciiTheme="minorHAnsi" w:hAnsiTheme="minorHAnsi"/>
                <w:sz w:val="24"/>
              </w:rPr>
              <w:t xml:space="preserve">     -     </w:t>
            </w:r>
            <w:r w:rsidRPr="001B2F15">
              <w:rPr>
                <w:rFonts w:asciiTheme="minorHAnsi" w:hAnsiTheme="minorHAnsi"/>
                <w:sz w:val="24"/>
              </w:rPr>
              <w:t>Fail to accept client request’s</w:t>
            </w:r>
          </w:p>
          <w:p w14:paraId="06D48994" w14:textId="73A7B448"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8</w:t>
            </w:r>
            <w:r>
              <w:rPr>
                <w:rFonts w:asciiTheme="minorHAnsi" w:hAnsiTheme="minorHAnsi"/>
                <w:sz w:val="24"/>
              </w:rPr>
              <w:t xml:space="preserve">     -     </w:t>
            </w:r>
            <w:r w:rsidRPr="001B2F15">
              <w:rPr>
                <w:rFonts w:asciiTheme="minorHAnsi" w:hAnsiTheme="minorHAnsi"/>
                <w:sz w:val="24"/>
                <w:lang w:eastAsia="zh-CN"/>
              </w:rPr>
              <w:t>Data sending is OK but KTCPSND was</w:t>
            </w:r>
          </w:p>
          <w:p w14:paraId="41FF78C3" w14:textId="5EDD40EA"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Pr>
                <w:rFonts w:asciiTheme="minorHAnsi" w:hAnsiTheme="minorHAnsi"/>
                <w:sz w:val="24"/>
                <w:lang w:eastAsia="zh-CN"/>
              </w:rPr>
              <w:t xml:space="preserve">              </w:t>
            </w:r>
            <w:r w:rsidRPr="001B2F15">
              <w:rPr>
                <w:rFonts w:asciiTheme="minorHAnsi" w:hAnsiTheme="minorHAnsi"/>
                <w:sz w:val="24"/>
                <w:lang w:eastAsia="zh-CN"/>
              </w:rPr>
              <w:t>waiting more or less characters</w:t>
            </w:r>
          </w:p>
          <w:p w14:paraId="00C8A643" w14:textId="738D1A44"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9</w:t>
            </w:r>
            <w:r>
              <w:rPr>
                <w:rFonts w:asciiTheme="minorHAnsi" w:hAnsiTheme="minorHAnsi"/>
                <w:sz w:val="24"/>
              </w:rPr>
              <w:t xml:space="preserve">      -     </w:t>
            </w:r>
            <w:r w:rsidRPr="001B2F15">
              <w:rPr>
                <w:rFonts w:asciiTheme="minorHAnsi" w:hAnsiTheme="minorHAnsi"/>
                <w:sz w:val="24"/>
                <w:lang w:eastAsia="zh-CN"/>
              </w:rPr>
              <w:t>Bad session ID</w:t>
            </w:r>
          </w:p>
          <w:p w14:paraId="2C9F0E84" w14:textId="6D3009A8"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10</w:t>
            </w:r>
            <w:r>
              <w:rPr>
                <w:rFonts w:asciiTheme="minorHAnsi" w:hAnsiTheme="minorHAnsi"/>
                <w:sz w:val="24"/>
              </w:rPr>
              <w:t xml:space="preserve">    -     </w:t>
            </w:r>
            <w:r w:rsidRPr="001B2F15">
              <w:rPr>
                <w:rFonts w:asciiTheme="minorHAnsi" w:hAnsiTheme="minorHAnsi"/>
                <w:sz w:val="24"/>
                <w:lang w:eastAsia="zh-CN"/>
              </w:rPr>
              <w:t>Session is already running</w:t>
            </w:r>
          </w:p>
          <w:p w14:paraId="6CFC9DF1" w14:textId="70D0A3D1"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11</w:t>
            </w:r>
            <w:r>
              <w:rPr>
                <w:rFonts w:asciiTheme="minorHAnsi" w:hAnsiTheme="minorHAnsi"/>
                <w:sz w:val="24"/>
              </w:rPr>
              <w:t xml:space="preserve">    -     </w:t>
            </w:r>
            <w:r w:rsidRPr="001B2F15">
              <w:rPr>
                <w:rFonts w:asciiTheme="minorHAnsi" w:hAnsiTheme="minorHAnsi"/>
                <w:sz w:val="24"/>
                <w:lang w:eastAsia="zh-CN"/>
              </w:rPr>
              <w:t>All sessions are used</w:t>
            </w:r>
          </w:p>
          <w:p w14:paraId="3244108A" w14:textId="4C2DDDCC"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12</w:t>
            </w:r>
            <w:r>
              <w:rPr>
                <w:rFonts w:asciiTheme="minorHAnsi" w:hAnsiTheme="minorHAnsi"/>
                <w:sz w:val="24"/>
              </w:rPr>
              <w:t xml:space="preserve">    -     </w:t>
            </w:r>
            <w:r w:rsidRPr="001B2F15">
              <w:rPr>
                <w:rFonts w:asciiTheme="minorHAnsi" w:hAnsiTheme="minorHAnsi"/>
                <w:sz w:val="24"/>
                <w:lang w:eastAsia="zh-CN"/>
              </w:rPr>
              <w:t>Socket connection timeout error</w:t>
            </w:r>
          </w:p>
          <w:p w14:paraId="783B423D" w14:textId="495DDDFF"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hAnsiTheme="minorHAnsi"/>
                <w:sz w:val="24"/>
                <w:lang w:eastAsia="zh-CN"/>
              </w:rPr>
            </w:pPr>
            <w:r w:rsidRPr="001B2F15">
              <w:rPr>
                <w:rFonts w:asciiTheme="minorHAnsi" w:hAnsiTheme="minorHAnsi"/>
                <w:sz w:val="24"/>
                <w:lang w:eastAsia="zh-CN"/>
              </w:rPr>
              <w:t>13</w:t>
            </w:r>
            <w:r>
              <w:rPr>
                <w:rFonts w:asciiTheme="minorHAnsi" w:hAnsiTheme="minorHAnsi"/>
                <w:sz w:val="24"/>
              </w:rPr>
              <w:t xml:space="preserve">    -     </w:t>
            </w:r>
            <w:r w:rsidRPr="001B2F15">
              <w:rPr>
                <w:rFonts w:asciiTheme="minorHAnsi" w:hAnsiTheme="minorHAnsi"/>
                <w:sz w:val="24"/>
                <w:lang w:eastAsia="zh-CN"/>
              </w:rPr>
              <w:t>SSL connection error</w:t>
            </w:r>
          </w:p>
          <w:p w14:paraId="7A500C86" w14:textId="65EFC6CC" w:rsidR="001B2F15" w:rsidRPr="001B2F15" w:rsidRDefault="001B2F15" w:rsidP="001B2F15">
            <w:pPr>
              <w:pStyle w:val="TableBody"/>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1B2F15">
              <w:rPr>
                <w:rFonts w:asciiTheme="minorHAnsi" w:hAnsiTheme="minorHAnsi"/>
                <w:sz w:val="24"/>
                <w:lang w:eastAsia="zh-CN"/>
              </w:rPr>
              <w:t>14</w:t>
            </w:r>
            <w:r>
              <w:rPr>
                <w:rFonts w:asciiTheme="minorHAnsi" w:hAnsiTheme="minorHAnsi"/>
                <w:sz w:val="24"/>
              </w:rPr>
              <w:t xml:space="preserve">    -     </w:t>
            </w:r>
            <w:r w:rsidRPr="001B2F15">
              <w:rPr>
                <w:rFonts w:asciiTheme="minorHAnsi" w:hAnsiTheme="minorHAnsi"/>
                <w:sz w:val="24"/>
                <w:lang w:eastAsia="zh-CN"/>
              </w:rPr>
              <w:t>SSL initialization error</w:t>
            </w:r>
          </w:p>
        </w:tc>
      </w:tr>
    </w:tbl>
    <w:p w14:paraId="72897F8B" w14:textId="77777777" w:rsidR="00D8794A" w:rsidRDefault="00D8794A" w:rsidP="00D8794A">
      <w:pPr>
        <w:pStyle w:val="Heading3"/>
        <w:numPr>
          <w:ilvl w:val="2"/>
          <w:numId w:val="1"/>
        </w:numPr>
      </w:pPr>
      <w:bookmarkStart w:id="87" w:name="_Toc516684809"/>
      <w:r>
        <w:t>Examples</w:t>
      </w:r>
      <w:bookmarkEnd w:id="87"/>
    </w:p>
    <w:p w14:paraId="1FEEE3C5" w14:textId="77777777" w:rsidR="00D8794A" w:rsidRDefault="00D8794A" w:rsidP="00D8794A">
      <w:pPr>
        <w:rPr>
          <w:b/>
        </w:rPr>
      </w:pPr>
      <w:r w:rsidRPr="00154C36">
        <w:rPr>
          <w:b/>
        </w:rPr>
        <w:t>Write Command</w:t>
      </w:r>
    </w:p>
    <w:p w14:paraId="2C1A1C57" w14:textId="77777777" w:rsidR="00F04A66" w:rsidRPr="007A7BC8" w:rsidRDefault="00F04A66" w:rsidP="00F04A66">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00BDF141" w14:textId="77777777" w:rsidR="00F04A66" w:rsidRPr="0008229B" w:rsidRDefault="00F04A66" w:rsidP="00F04A66">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63AB2572" w14:textId="5019C507" w:rsidR="00F04A66" w:rsidRPr="0008229B" w:rsidRDefault="00F04A66" w:rsidP="00F04A66">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37C8629D" w14:textId="77777777" w:rsidR="00F04A66" w:rsidRPr="0008229B" w:rsidRDefault="00F04A66" w:rsidP="00F04A66">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AT+KTCPCFG=1,0,"www.google.com",80</w:t>
      </w:r>
    </w:p>
    <w:p w14:paraId="1D7BFB40" w14:textId="77777777" w:rsidR="00F04A66" w:rsidRPr="0008229B" w:rsidRDefault="00F04A66" w:rsidP="00F04A66">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38E3F834" w14:textId="734BB61D" w:rsidR="00F04A66" w:rsidRDefault="00F04A66" w:rsidP="00F04A66">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7365BA4E" w14:textId="06FC4A51" w:rsidR="00F04A66" w:rsidRPr="00F04A66" w:rsidRDefault="00F04A66" w:rsidP="00F04A66">
      <w:pPr>
        <w:rPr>
          <w:b/>
        </w:rPr>
      </w:pPr>
      <w:r>
        <w:rPr>
          <w:b/>
        </w:rPr>
        <w:t>Execution Step:</w:t>
      </w:r>
    </w:p>
    <w:p w14:paraId="1CB5B2FE" w14:textId="77777777" w:rsidR="00F04A66" w:rsidRPr="0008229B" w:rsidRDefault="00F04A66" w:rsidP="00F04A66">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p>
    <w:p w14:paraId="46EC8E1C" w14:textId="18D2704D" w:rsidR="00F04A66" w:rsidRDefault="00F04A66" w:rsidP="00D8794A">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2C40428C" w14:textId="1593172B" w:rsidR="00D8794A" w:rsidRPr="00154C36" w:rsidRDefault="00D8794A" w:rsidP="00D8794A">
      <w:pPr>
        <w:rPr>
          <w:b/>
        </w:rPr>
      </w:pPr>
      <w:r w:rsidRPr="00154C36">
        <w:rPr>
          <w:b/>
        </w:rPr>
        <w:t>Test Command</w:t>
      </w:r>
    </w:p>
    <w:p w14:paraId="45DCDCE2" w14:textId="77777777" w:rsidR="00F04A66" w:rsidRDefault="00F04A66" w:rsidP="00D8794A">
      <w:pPr>
        <w:autoSpaceDE w:val="0"/>
        <w:autoSpaceDN w:val="0"/>
        <w:adjustRightInd w:val="0"/>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w:t>
      </w:r>
      <w:r>
        <w:rPr>
          <w:rFonts w:asciiTheme="minorHAnsi" w:eastAsiaTheme="minorEastAsia" w:hAnsiTheme="minorHAnsi" w:cs="Arial"/>
          <w:bCs/>
          <w:szCs w:val="24"/>
          <w:lang w:val="en-US" w:eastAsia="zh-CN"/>
        </w:rPr>
        <w:t>?</w:t>
      </w:r>
    </w:p>
    <w:p w14:paraId="69177AB2" w14:textId="46AD89B8" w:rsidR="00D8794A" w:rsidRPr="00BC69E5" w:rsidRDefault="00D8794A" w:rsidP="00D8794A">
      <w:pPr>
        <w:autoSpaceDE w:val="0"/>
        <w:autoSpaceDN w:val="0"/>
        <w:adjustRightInd w:val="0"/>
      </w:pPr>
      <w:r>
        <w:t>+</w:t>
      </w:r>
      <w:r w:rsidR="00F04A66" w:rsidRPr="00F04A66">
        <w:rPr>
          <w:rFonts w:asciiTheme="minorHAnsi" w:eastAsiaTheme="minorEastAsia" w:hAnsiTheme="minorHAnsi" w:cs="Arial"/>
          <w:bCs/>
          <w:szCs w:val="24"/>
          <w:lang w:val="en-US" w:eastAsia="zh-CN"/>
        </w:rPr>
        <w:t xml:space="preserve"> </w:t>
      </w:r>
      <w:r w:rsidR="00F04A66" w:rsidRPr="0008229B">
        <w:rPr>
          <w:rFonts w:asciiTheme="minorHAnsi" w:eastAsiaTheme="minorEastAsia" w:hAnsiTheme="minorHAnsi" w:cs="Arial"/>
          <w:bCs/>
          <w:szCs w:val="24"/>
          <w:lang w:val="en-US" w:eastAsia="zh-CN"/>
        </w:rPr>
        <w:t>KTCPCNX</w:t>
      </w:r>
      <w:r>
        <w:t>:</w:t>
      </w:r>
      <w:r w:rsidR="00F04A66">
        <w:t xml:space="preserve"> </w:t>
      </w:r>
      <w:r>
        <w:t>(1</w:t>
      </w:r>
      <w:r w:rsidR="00F04A66">
        <w:t>-32)</w:t>
      </w:r>
    </w:p>
    <w:p w14:paraId="5630C7F1" w14:textId="524FCD98" w:rsidR="00D0790D" w:rsidRDefault="00F6741F" w:rsidP="00D8794A">
      <w:pPr>
        <w:autoSpaceDE w:val="0"/>
        <w:autoSpaceDN w:val="0"/>
        <w:adjustRightInd w:val="0"/>
      </w:pPr>
      <w:r>
        <w:t>OK</w:t>
      </w:r>
    </w:p>
    <w:p w14:paraId="4BBF22DD" w14:textId="4602D668" w:rsidR="00C52E07" w:rsidRDefault="00073898" w:rsidP="00C52E07">
      <w:pPr>
        <w:pStyle w:val="Heading3"/>
      </w:pPr>
      <w:bookmarkStart w:id="88" w:name="_Toc516684810"/>
      <w:r w:rsidRPr="00215EAC">
        <w:rPr>
          <w:rFonts w:ascii="Arial" w:hAnsi="Arial" w:cs="Arial"/>
          <w:noProof/>
          <w:lang w:val="en-US"/>
        </w:rPr>
        <w:lastRenderedPageBreak/>
        <mc:AlternateContent>
          <mc:Choice Requires="wps">
            <w:drawing>
              <wp:anchor distT="0" distB="0" distL="114300" distR="114300" simplePos="0" relativeHeight="254736384" behindDoc="0" locked="0" layoutInCell="1" allowOverlap="1" wp14:anchorId="7885A4FC" wp14:editId="4144FF1B">
                <wp:simplePos x="0" y="0"/>
                <wp:positionH relativeFrom="page">
                  <wp:posOffset>6515100</wp:posOffset>
                </wp:positionH>
                <wp:positionV relativeFrom="paragraph">
                  <wp:posOffset>213995</wp:posOffset>
                </wp:positionV>
                <wp:extent cx="771525" cy="649605"/>
                <wp:effectExtent l="0" t="0" r="28575" b="17145"/>
                <wp:wrapNone/>
                <wp:docPr id="2302" name="Rectangle 2302"/>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626F809D" w14:textId="77777777" w:rsidR="00944514" w:rsidRDefault="00944514" w:rsidP="0007389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5A4FC" id="Rectangle 2302" o:spid="_x0000_s1391" style="position:absolute;left:0;text-align:left;margin-left:513pt;margin-top:16.85pt;width:60.75pt;height:51.15pt;z-index:2547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" fillcolor="#8064a2 [3207]" strokecolor="#3f3151 [1607]" strokeweight="1pt">
                <v:textbox>
                  <w:txbxContent>
                    <w:p w14:paraId="626F809D" w14:textId="77777777" w:rsidR="00944514" w:rsidRDefault="00944514" w:rsidP="00073898">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734336" behindDoc="0" locked="0" layoutInCell="1" allowOverlap="1" wp14:anchorId="4BF06A36" wp14:editId="3D194C0F">
                <wp:simplePos x="0" y="0"/>
                <wp:positionH relativeFrom="column">
                  <wp:posOffset>3838575</wp:posOffset>
                </wp:positionH>
                <wp:positionV relativeFrom="paragraph">
                  <wp:posOffset>223520</wp:posOffset>
                </wp:positionV>
                <wp:extent cx="942975" cy="640080"/>
                <wp:effectExtent l="0" t="0" r="28575" b="26670"/>
                <wp:wrapNone/>
                <wp:docPr id="2301" name="Rectangle 2301"/>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7558A71" w14:textId="77777777" w:rsidR="00944514" w:rsidRDefault="00944514" w:rsidP="0007389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06A36" id="Rectangle 2301" o:spid="_x0000_s1392" style="position:absolute;left:0;text-align:left;margin-left:302.25pt;margin-top:17.6pt;width:74.25pt;height:50.4pt;z-index:2547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" fillcolor="#c0504d [3205]" strokecolor="#243f60 [1604]" strokeweight="1pt">
                <v:textbox>
                  <w:txbxContent>
                    <w:p w14:paraId="17558A71" w14:textId="77777777" w:rsidR="00944514" w:rsidRDefault="00944514" w:rsidP="00073898">
                      <w:pPr>
                        <w:jc w:val="center"/>
                      </w:pPr>
                      <w:r>
                        <w:t>Other Legato Services</w:t>
                      </w:r>
                    </w:p>
                  </w:txbxContent>
                </v:textbox>
              </v:rect>
            </w:pict>
          </mc:Fallback>
        </mc:AlternateContent>
      </w:r>
      <w:r w:rsidR="00C52E07">
        <w:t>Sequence diagram</w:t>
      </w:r>
      <w:bookmarkEnd w:id="88"/>
    </w:p>
    <w:p w14:paraId="0C62B80D" w14:textId="0061E109" w:rsidR="00C52E07" w:rsidRPr="00215EAC"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539776" behindDoc="0" locked="0" layoutInCell="1" allowOverlap="1" wp14:anchorId="21AD91E2" wp14:editId="1AC245EC">
                <wp:simplePos x="0" y="0"/>
                <wp:positionH relativeFrom="margin">
                  <wp:posOffset>-635</wp:posOffset>
                </wp:positionH>
                <wp:positionV relativeFrom="paragraph">
                  <wp:posOffset>9525</wp:posOffset>
                </wp:positionV>
                <wp:extent cx="822325" cy="640080"/>
                <wp:effectExtent l="0" t="0" r="15875" b="26670"/>
                <wp:wrapNone/>
                <wp:docPr id="551" name="Rectangle 55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02FE5C"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D91E2" id="Rectangle 551" o:spid="_x0000_s1393" style="position:absolute;left:0;text-align:left;margin-left:-.05pt;margin-top:.75pt;width:64.75pt;height:50.4pt;z-index:25453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" fillcolor="#f79646 [3209]" strokecolor="#5a5a5a [2109]" strokeweight="1pt">
                <v:textbox>
                  <w:txbxContent>
                    <w:p w14:paraId="4502FE5C"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537728" behindDoc="0" locked="0" layoutInCell="1" allowOverlap="1" wp14:anchorId="2A0138C4" wp14:editId="0BEB7C5E">
                <wp:simplePos x="0" y="0"/>
                <wp:positionH relativeFrom="margin">
                  <wp:posOffset>5076825</wp:posOffset>
                </wp:positionH>
                <wp:positionV relativeFrom="paragraph">
                  <wp:posOffset>76200</wp:posOffset>
                </wp:positionV>
                <wp:extent cx="676275" cy="314325"/>
                <wp:effectExtent l="0" t="0" r="9525" b="9525"/>
                <wp:wrapNone/>
                <wp:docPr id="1469" name="Rounded Rectangle 146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EE4F7E0"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138C4" id="Rounded Rectangle 1469" o:spid="_x0000_s1394" style="position:absolute;left:0;text-align:left;margin-left:399.75pt;margin-top:6pt;width:53.25pt;height:24.75pt;z-index:25453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phtU&#10;J4MCAABQBQAADgAAAAAAAAAAAAAAAAAuAgAAZHJzL2Uyb0RvYy54bWxQSwECLQAUAAYACAAAACEA&#10;HaoHDd4AAAAJAQAADwAAAAAAAAAAAAAAAADdBAAAZHJzL2Rvd25yZXYueG1sUEsFBgAAAAAEAAQA&#10;8wAAAOgFAAAAAA==&#10;" fillcolor="white [3201]" stroked="f" strokeweight="2pt">
                <v:textbox>
                  <w:txbxContent>
                    <w:p w14:paraId="1EE4F7E0"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40800" behindDoc="0" locked="0" layoutInCell="1" allowOverlap="1" wp14:anchorId="640EC85C" wp14:editId="262963B0">
                <wp:simplePos x="0" y="0"/>
                <wp:positionH relativeFrom="column">
                  <wp:posOffset>895350</wp:posOffset>
                </wp:positionH>
                <wp:positionV relativeFrom="paragraph">
                  <wp:posOffset>0</wp:posOffset>
                </wp:positionV>
                <wp:extent cx="828675" cy="640080"/>
                <wp:effectExtent l="0" t="0" r="28575" b="26670"/>
                <wp:wrapNone/>
                <wp:docPr id="1486" name="Rectangle 148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10607CB"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EC85C" id="Rectangle 1486" o:spid="_x0000_s1395" style="position:absolute;left:0;text-align:left;margin-left:70.5pt;margin-top:0;width:65.25pt;height:50.4pt;z-index:2545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EWI31/EAgAADgYAAA4AAAAAAAAAAAAAAAAALgIAAGRycy9lMm9Eb2MueG1sUEsBAi0AFAAGAAgA&#10;AAAhAAr7UkjaAAAACAEAAA8AAAAAAAAAAAAAAAAAHgUAAGRycy9kb3ducmV2LnhtbFBLBQYAAAAA&#10;BAAEAPMAAAAlBgAAAAA=&#10;" fillcolor="#4f81bd [3204]" strokecolor="#5a5a5a [2109]" strokeweight="1pt">
                <v:textbox>
                  <w:txbxContent>
                    <w:p w14:paraId="510607CB"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38752" behindDoc="0" locked="0" layoutInCell="1" allowOverlap="1" wp14:anchorId="1CE230DB" wp14:editId="2C78F3D6">
                <wp:simplePos x="0" y="0"/>
                <wp:positionH relativeFrom="margin">
                  <wp:align>right</wp:align>
                </wp:positionH>
                <wp:positionV relativeFrom="paragraph">
                  <wp:posOffset>9525</wp:posOffset>
                </wp:positionV>
                <wp:extent cx="361950" cy="504825"/>
                <wp:effectExtent l="0" t="0" r="0" b="9525"/>
                <wp:wrapNone/>
                <wp:docPr id="1487" name="Rounded Rectangle 1487"/>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65D22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230DB" id="Rounded Rectangle 1487" o:spid="_x0000_s1396" style="position:absolute;left:0;text-align:left;margin-left:-22.7pt;margin-top:.75pt;width:28.5pt;height:39.75pt;z-index:25453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JLg2zIICAABQ&#10;BQAADgAAAAAAAAAAAAAAAAAuAgAAZHJzL2Uyb0RvYy54bWxQSwECLQAUAAYACAAAACEAOJmnztkA&#10;AAAEAQAADwAAAAAAAAAAAAAAAADcBAAAZHJzL2Rvd25yZXYueG1sUEsFBgAAAAAEAAQA8wAAAOIF&#10;AAAAAA==&#10;" fillcolor="white [3201]" stroked="f" strokeweight="2pt">
                <v:textbox>
                  <w:txbxContent>
                    <w:p w14:paraId="6F65D22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41824" behindDoc="0" locked="0" layoutInCell="1" allowOverlap="1" wp14:anchorId="372F2E03" wp14:editId="2804F7B1">
                <wp:simplePos x="0" y="0"/>
                <wp:positionH relativeFrom="column">
                  <wp:posOffset>2505075</wp:posOffset>
                </wp:positionH>
                <wp:positionV relativeFrom="paragraph">
                  <wp:posOffset>0</wp:posOffset>
                </wp:positionV>
                <wp:extent cx="1143000" cy="640080"/>
                <wp:effectExtent l="0" t="0" r="19050" b="26670"/>
                <wp:wrapNone/>
                <wp:docPr id="1488" name="Rectangle 148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03C3973"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2F2E03" id="Rectangle 1488" o:spid="_x0000_s1397" style="position:absolute;left:0;text-align:left;margin-left:197.25pt;margin-top:0;width:90pt;height:50.4pt;z-index:25454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1swQ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XdMdbMECAAAPBgAADgAAAAAAAAAAAAAAAAAuAgAAZHJzL2Uyb0RvYy54bWxQSwECLQAUAAYACAAA&#10;ACEAxc6yE9wAAAAIAQAADwAAAAAAAAAAAAAAAAAbBQAAZHJzL2Rvd25yZXYueG1sUEsFBgAAAAAE&#10;AAQA8wAAACQGAAAAAA==&#10;" fillcolor="#c0504d [3205]" strokecolor="#5a5a5a [2109]" strokeweight="1pt">
                <v:textbox>
                  <w:txbxContent>
                    <w:p w14:paraId="303C3973"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36704" behindDoc="0" locked="0" layoutInCell="1" allowOverlap="1" wp14:anchorId="619F0988" wp14:editId="2D3D8425">
                <wp:simplePos x="0" y="0"/>
                <wp:positionH relativeFrom="margin">
                  <wp:posOffset>2533650</wp:posOffset>
                </wp:positionH>
                <wp:positionV relativeFrom="paragraph">
                  <wp:posOffset>57150</wp:posOffset>
                </wp:positionV>
                <wp:extent cx="1114425" cy="495300"/>
                <wp:effectExtent l="0" t="0" r="9525" b="0"/>
                <wp:wrapNone/>
                <wp:docPr id="1489" name="Rounded Rectangle 148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174C06E"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F0988" id="Rounded Rectangle 1489" o:spid="_x0000_s1398" style="position:absolute;left:0;text-align:left;margin-left:199.5pt;margin-top:4.5pt;width:87.75pt;height:39pt;z-index:25453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BL&#10;MzdrhQIAAFEFAAAOAAAAAAAAAAAAAAAAAC4CAABkcnMvZTJvRG9jLnhtbFBLAQItABQABgAIAAAA&#10;IQCcO6n33gAAAAgBAAAPAAAAAAAAAAAAAAAAAN8EAABkcnMvZG93bnJldi54bWxQSwUGAAAAAAQA&#10;BADzAAAA6gUAAAAA&#10;" fillcolor="white [3201]" stroked="f" strokeweight="2pt">
                <v:textbox>
                  <w:txbxContent>
                    <w:p w14:paraId="1174C06E"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34656" behindDoc="0" locked="0" layoutInCell="1" allowOverlap="1" wp14:anchorId="2C033BD6" wp14:editId="131B43A8">
                <wp:simplePos x="0" y="0"/>
                <wp:positionH relativeFrom="column">
                  <wp:posOffset>552450</wp:posOffset>
                </wp:positionH>
                <wp:positionV relativeFrom="paragraph">
                  <wp:posOffset>9525</wp:posOffset>
                </wp:positionV>
                <wp:extent cx="533400" cy="314325"/>
                <wp:effectExtent l="0" t="0" r="0" b="9525"/>
                <wp:wrapNone/>
                <wp:docPr id="1490" name="Rounded Rectangle 149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706F2A9"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33BD6" id="Rounded Rectangle 1490" o:spid="_x0000_s1399" style="position:absolute;left:0;text-align:left;margin-left:43.5pt;margin-top:.75pt;width:42pt;height:24.75pt;z-index:2545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DTHdGaggIA&#10;AFAFAAAOAAAAAAAAAAAAAAAAAC4CAABkcnMvZTJvRG9jLnhtbFBLAQItABQABgAIAAAAIQDSoU39&#10;2wAAAAcBAAAPAAAAAAAAAAAAAAAAANwEAABkcnMvZG93bnJldi54bWxQSwUGAAAAAAQABADzAAAA&#10;5AUAAAAA&#10;" fillcolor="white [3201]" stroked="f" strokeweight="2pt">
                <v:textbox>
                  <w:txbxContent>
                    <w:p w14:paraId="4706F2A9"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35680" behindDoc="0" locked="0" layoutInCell="1" allowOverlap="1" wp14:anchorId="17FF3F61" wp14:editId="362F1A52">
                <wp:simplePos x="0" y="0"/>
                <wp:positionH relativeFrom="margin">
                  <wp:align>left</wp:align>
                </wp:positionH>
                <wp:positionV relativeFrom="paragraph">
                  <wp:posOffset>9525</wp:posOffset>
                </wp:positionV>
                <wp:extent cx="533400" cy="314325"/>
                <wp:effectExtent l="0" t="0" r="0" b="9525"/>
                <wp:wrapNone/>
                <wp:docPr id="1491" name="Rounded Rectangle 149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09807CC"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FF3F61" id="Rounded Rectangle 1491" o:spid="_x0000_s1400" style="position:absolute;left:0;text-align:left;margin-left:0;margin-top:.75pt;width:42pt;height:24.75pt;z-index:25453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EjtMFIICAABQ&#10;BQAADgAAAAAAAAAAAAAAAAAuAgAAZHJzL2Uyb0RvYy54bWxQSwECLQAUAAYACAAAACEAG24d/tkA&#10;AAAEAQAADwAAAAAAAAAAAAAAAADcBAAAZHJzL2Rvd25yZXYueG1sUEsFBgAAAAAEAAQA8wAAAOIF&#10;AAAAAA==&#10;" fillcolor="white [3201]" stroked="f" strokeweight="2pt">
                <v:textbox>
                  <w:txbxContent>
                    <w:p w14:paraId="709807CC"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33632" behindDoc="0" locked="0" layoutInCell="1" allowOverlap="1" wp14:anchorId="48118A77" wp14:editId="63F9C66E">
                <wp:simplePos x="0" y="0"/>
                <wp:positionH relativeFrom="column">
                  <wp:posOffset>714375</wp:posOffset>
                </wp:positionH>
                <wp:positionV relativeFrom="paragraph">
                  <wp:posOffset>8791575</wp:posOffset>
                </wp:positionV>
                <wp:extent cx="1771650" cy="333375"/>
                <wp:effectExtent l="0" t="0" r="0" b="9525"/>
                <wp:wrapNone/>
                <wp:docPr id="1492" name="Rounded Rectangle 149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370051D" w14:textId="77777777" w:rsidR="00944514" w:rsidRDefault="00944514" w:rsidP="00C52E07">
                            <w:pPr>
                              <w:jc w:val="center"/>
                              <w:rPr>
                                <w:rFonts w:ascii="Tahoma" w:hAnsi="Tahoma" w:cs="Tahoma"/>
                                <w:sz w:val="20"/>
                              </w:rPr>
                            </w:pPr>
                          </w:p>
                          <w:p w14:paraId="4B80E182" w14:textId="77777777" w:rsidR="00944514" w:rsidRDefault="00944514" w:rsidP="00C52E07">
                            <w:pPr>
                              <w:jc w:val="center"/>
                              <w:rPr>
                                <w:rFonts w:ascii="Tahoma" w:hAnsi="Tahoma" w:cs="Tahoma"/>
                                <w:sz w:val="20"/>
                              </w:rPr>
                            </w:pPr>
                          </w:p>
                          <w:p w14:paraId="2A580601" w14:textId="77777777" w:rsidR="00944514" w:rsidRDefault="00944514" w:rsidP="00C52E07">
                            <w:pPr>
                              <w:jc w:val="center"/>
                              <w:rPr>
                                <w:rFonts w:ascii="Tahoma" w:hAnsi="Tahoma" w:cs="Tahoma"/>
                                <w:sz w:val="20"/>
                              </w:rPr>
                            </w:pPr>
                          </w:p>
                          <w:p w14:paraId="0DEB1CAC" w14:textId="77777777" w:rsidR="00944514" w:rsidRDefault="00944514" w:rsidP="00C52E07">
                            <w:pPr>
                              <w:jc w:val="center"/>
                              <w:rPr>
                                <w:rFonts w:ascii="Tahoma" w:hAnsi="Tahoma" w:cs="Tahoma"/>
                                <w:sz w:val="20"/>
                              </w:rPr>
                            </w:pPr>
                          </w:p>
                          <w:p w14:paraId="0FB7B0D4"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118A77" id="Rounded Rectangle 1492" o:spid="_x0000_s1401" style="position:absolute;left:0;text-align:left;margin-left:56.25pt;margin-top:692.25pt;width:139.5pt;height:26.25pt;z-index:2545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I/uhh4AC&#10;AABRBQAADgAAAAAAAAAAAAAAAAAuAgAAZHJzL2Uyb0RvYy54bWxQSwECLQAUAAYACAAAACEARQZY&#10;et4AAAANAQAADwAAAAAAAAAAAAAAAADaBAAAZHJzL2Rvd25yZXYueG1sUEsFBgAAAAAEAAQA8wAA&#10;AOUFAAAAAA==&#10;" fillcolor="white [3201]" stroked="f" strokeweight="2pt">
                <v:textbox>
                  <w:txbxContent>
                    <w:p w14:paraId="1370051D" w14:textId="77777777" w:rsidR="00944514" w:rsidRDefault="00944514" w:rsidP="00C52E07">
                      <w:pPr>
                        <w:jc w:val="center"/>
                        <w:rPr>
                          <w:rFonts w:ascii="Tahoma" w:hAnsi="Tahoma" w:cs="Tahoma"/>
                          <w:sz w:val="20"/>
                        </w:rPr>
                      </w:pPr>
                    </w:p>
                    <w:p w14:paraId="4B80E182" w14:textId="77777777" w:rsidR="00944514" w:rsidRDefault="00944514" w:rsidP="00C52E07">
                      <w:pPr>
                        <w:jc w:val="center"/>
                        <w:rPr>
                          <w:rFonts w:ascii="Tahoma" w:hAnsi="Tahoma" w:cs="Tahoma"/>
                          <w:sz w:val="20"/>
                        </w:rPr>
                      </w:pPr>
                    </w:p>
                    <w:p w14:paraId="2A580601" w14:textId="77777777" w:rsidR="00944514" w:rsidRDefault="00944514" w:rsidP="00C52E07">
                      <w:pPr>
                        <w:jc w:val="center"/>
                        <w:rPr>
                          <w:rFonts w:ascii="Tahoma" w:hAnsi="Tahoma" w:cs="Tahoma"/>
                          <w:sz w:val="20"/>
                        </w:rPr>
                      </w:pPr>
                    </w:p>
                    <w:p w14:paraId="0DEB1CAC" w14:textId="77777777" w:rsidR="00944514" w:rsidRDefault="00944514" w:rsidP="00C52E07">
                      <w:pPr>
                        <w:jc w:val="center"/>
                        <w:rPr>
                          <w:rFonts w:ascii="Tahoma" w:hAnsi="Tahoma" w:cs="Tahoma"/>
                          <w:sz w:val="20"/>
                        </w:rPr>
                      </w:pPr>
                    </w:p>
                    <w:p w14:paraId="0FB7B0D4"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p>
    <w:p w14:paraId="423B8EE8" w14:textId="77777777" w:rsidR="00C52E07" w:rsidRPr="00000A88" w:rsidRDefault="00C52E07" w:rsidP="00C52E07">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4545920" behindDoc="0" locked="0" layoutInCell="1" allowOverlap="1" wp14:anchorId="003E4394" wp14:editId="6FB34188">
                <wp:simplePos x="0" y="0"/>
                <wp:positionH relativeFrom="column">
                  <wp:posOffset>1238250</wp:posOffset>
                </wp:positionH>
                <wp:positionV relativeFrom="paragraph">
                  <wp:posOffset>180340</wp:posOffset>
                </wp:positionV>
                <wp:extent cx="0" cy="7223760"/>
                <wp:effectExtent l="0" t="0" r="19050" b="34290"/>
                <wp:wrapNone/>
                <wp:docPr id="1493" name="Straight Connector 1493"/>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F22A4B" id="Straight Connector 1493" o:spid="_x0000_s1026" style="position:absolute;flip:x;z-index:2545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" strokecolor="#4579b8 [3044]" strokeweight="0"/>
            </w:pict>
          </mc:Fallback>
        </mc:AlternateContent>
      </w:r>
    </w:p>
    <w:p w14:paraId="01E63F5D" w14:textId="77777777" w:rsidR="00C52E07" w:rsidRDefault="00C52E07" w:rsidP="00C52E07">
      <w:pPr>
        <w:rPr>
          <w:rFonts w:ascii="Arial" w:hAnsi="Arial" w:cs="Arial"/>
          <w:sz w:val="20"/>
        </w:rPr>
      </w:pPr>
      <w:r w:rsidRPr="00215EAC">
        <w:rPr>
          <w:rFonts w:ascii="Arial" w:hAnsi="Arial" w:cs="Arial"/>
          <w:sz w:val="20"/>
        </w:rPr>
        <w:t xml:space="preserve">                                    AT </w:t>
      </w:r>
    </w:p>
    <w:p w14:paraId="79198788" w14:textId="77777777" w:rsidR="00C52E07" w:rsidRDefault="00C52E07" w:rsidP="00C52E0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544896" behindDoc="0" locked="0" layoutInCell="1" allowOverlap="1" wp14:anchorId="4AE5E429" wp14:editId="706ED461">
                <wp:simplePos x="0" y="0"/>
                <wp:positionH relativeFrom="column">
                  <wp:posOffset>5923915</wp:posOffset>
                </wp:positionH>
                <wp:positionV relativeFrom="paragraph">
                  <wp:posOffset>156845</wp:posOffset>
                </wp:positionV>
                <wp:extent cx="0" cy="6949440"/>
                <wp:effectExtent l="0" t="0" r="19050" b="22860"/>
                <wp:wrapNone/>
                <wp:docPr id="1494" name="Straight Connector 149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637DB" id="Straight Connector 1494" o:spid="_x0000_s1026" style="position:absolute;flip:x;z-index:2545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" strokecolor="#4579b8 [3044]" strokeweight="0"/>
            </w:pict>
          </mc:Fallback>
        </mc:AlternateContent>
      </w:r>
    </w:p>
    <w:p w14:paraId="637167D0" w14:textId="77777777" w:rsidR="00C52E07" w:rsidRDefault="00C52E07" w:rsidP="00C52E07">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543872" behindDoc="1" locked="0" layoutInCell="1" allowOverlap="1" wp14:anchorId="66D6851F" wp14:editId="4EBDE814">
                <wp:simplePos x="0" y="0"/>
                <wp:positionH relativeFrom="column">
                  <wp:posOffset>216673</wp:posOffset>
                </wp:positionH>
                <wp:positionV relativeFrom="paragraph">
                  <wp:posOffset>14191</wp:posOffset>
                </wp:positionV>
                <wp:extent cx="0" cy="6844665"/>
                <wp:effectExtent l="0" t="0" r="19050" b="32385"/>
                <wp:wrapNone/>
                <wp:docPr id="1495" name="Straight Connector 1495"/>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D4782" id="Straight Connector 1495" o:spid="_x0000_s1026" style="position:absolute;flip:x;z-index:-2487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C/gh/b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69472" behindDoc="1" locked="0" layoutInCell="1" allowOverlap="1" wp14:anchorId="667D1DBB" wp14:editId="68EA804C">
                <wp:simplePos x="0" y="0"/>
                <wp:positionH relativeFrom="column">
                  <wp:posOffset>4271838</wp:posOffset>
                </wp:positionH>
                <wp:positionV relativeFrom="paragraph">
                  <wp:posOffset>30093</wp:posOffset>
                </wp:positionV>
                <wp:extent cx="0" cy="6949440"/>
                <wp:effectExtent l="0" t="0" r="19050" b="22860"/>
                <wp:wrapNone/>
                <wp:docPr id="1496" name="Straight Connector 1496"/>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E5376" id="Straight Connector 1496" o:spid="_x0000_s1026" style="position:absolute;flip:x;z-index:-2487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FOZPx8oBAADgAwAADgAA&#10;AAAAAAAAAAAAAAAuAgAAZHJzL2Uyb0RvYy54bWxQSwECLQAUAAYACAAAACEAvWmCF+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42848" behindDoc="0" locked="0" layoutInCell="1" allowOverlap="1" wp14:anchorId="0748DCFF" wp14:editId="1152E002">
                <wp:simplePos x="0" y="0"/>
                <wp:positionH relativeFrom="column">
                  <wp:posOffset>3028950</wp:posOffset>
                </wp:positionH>
                <wp:positionV relativeFrom="paragraph">
                  <wp:posOffset>12700</wp:posOffset>
                </wp:positionV>
                <wp:extent cx="0" cy="6949440"/>
                <wp:effectExtent l="0" t="0" r="19050" b="22860"/>
                <wp:wrapNone/>
                <wp:docPr id="1498" name="Straight Connector 1498"/>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B4F768" id="Straight Connector 1498" o:spid="_x0000_s1026" style="position:absolute;flip:x;z-index:2545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" strokecolor="#4579b8 [3044]"/>
            </w:pict>
          </mc:Fallback>
        </mc:AlternateContent>
      </w:r>
    </w:p>
    <w:p w14:paraId="10A88DA0" w14:textId="77777777" w:rsidR="00C52E07" w:rsidRPr="00755387" w:rsidRDefault="00C52E07" w:rsidP="00C52E07">
      <w:pPr>
        <w:rPr>
          <w:rFonts w:ascii="Arial" w:hAnsi="Arial" w:cs="Arial"/>
          <w:sz w:val="20"/>
        </w:rPr>
      </w:pPr>
      <w:r>
        <w:rPr>
          <w:noProof/>
          <w:lang w:val="en-US"/>
        </w:rPr>
        <mc:AlternateContent>
          <mc:Choice Requires="wps">
            <w:drawing>
              <wp:anchor distT="0" distB="0" distL="114300" distR="114300" simplePos="0" relativeHeight="254568448" behindDoc="0" locked="0" layoutInCell="1" allowOverlap="1" wp14:anchorId="33685723" wp14:editId="44E3AC36">
                <wp:simplePos x="0" y="0"/>
                <wp:positionH relativeFrom="column">
                  <wp:posOffset>1226185</wp:posOffset>
                </wp:positionH>
                <wp:positionV relativeFrom="paragraph">
                  <wp:posOffset>184785</wp:posOffset>
                </wp:positionV>
                <wp:extent cx="1812290" cy="0"/>
                <wp:effectExtent l="0" t="76200" r="16510" b="95250"/>
                <wp:wrapNone/>
                <wp:docPr id="1499" name="Straight Arrow Connector 1499"/>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25B80E" id="Straight Arrow Connector 1499" o:spid="_x0000_s1026" type="#_x0000_t32" style="position:absolute;margin-left:96.55pt;margin-top:14.55pt;width:142.7pt;height:0;z-index:25456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" strokecolor="#4579b8 [3044]" strokeweight="0">
                <v:stroke endarrow="block"/>
              </v:shape>
            </w:pict>
          </mc:Fallback>
        </mc:AlternateContent>
      </w:r>
      <w:r>
        <w:rPr>
          <w:rFonts w:asciiTheme="minorHAnsi" w:hAnsiTheme="minorHAnsi" w:cs="Arial"/>
          <w:szCs w:val="24"/>
        </w:rPr>
        <w:t xml:space="preserve">                                     </w:t>
      </w:r>
      <w:r w:rsidRPr="00755387">
        <w:rPr>
          <w:rFonts w:ascii="Arial" w:hAnsi="Arial" w:cs="Arial"/>
          <w:sz w:val="20"/>
        </w:rPr>
        <w:t>AT server setup Initialization</w:t>
      </w:r>
    </w:p>
    <w:p w14:paraId="2D4DFEA7" w14:textId="77777777" w:rsidR="00C52E07" w:rsidRDefault="00C52E07" w:rsidP="00C52E07">
      <w:pPr>
        <w:rPr>
          <w:rFonts w:ascii="Arial" w:hAnsi="Arial" w:cs="Arial"/>
          <w:sz w:val="20"/>
        </w:rPr>
      </w:pPr>
    </w:p>
    <w:p w14:paraId="242F2A1B" w14:textId="77777777" w:rsidR="00C52E07" w:rsidRPr="00215EAC" w:rsidRDefault="00C52E07" w:rsidP="00C52E07">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4565376" behindDoc="0" locked="0" layoutInCell="1" allowOverlap="1" wp14:anchorId="6D526CEE" wp14:editId="0E29D416">
                <wp:simplePos x="0" y="0"/>
                <wp:positionH relativeFrom="margin">
                  <wp:posOffset>2219960</wp:posOffset>
                </wp:positionH>
                <wp:positionV relativeFrom="paragraph">
                  <wp:posOffset>52070</wp:posOffset>
                </wp:positionV>
                <wp:extent cx="1637665" cy="1685925"/>
                <wp:effectExtent l="0" t="0" r="19685" b="28575"/>
                <wp:wrapNone/>
                <wp:docPr id="1500" name="Flowchart: Decision 1500"/>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15076D4A" w14:textId="77777777" w:rsidR="00944514" w:rsidRPr="00755387" w:rsidRDefault="00944514" w:rsidP="00C52E07">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26CEE" id="Flowchart: Decision 1500" o:spid="_x0000_s1402" type="#_x0000_t110" style="position:absolute;margin-left:174.8pt;margin-top:4.1pt;width:128.95pt;height:132.75pt;z-index:25456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" fillcolor="white [3201]" strokecolor="#4f81bd [3204]" strokeweight="0">
                <v:textbox>
                  <w:txbxContent>
                    <w:p w14:paraId="15076D4A" w14:textId="77777777" w:rsidR="00944514" w:rsidRPr="00755387" w:rsidRDefault="00944514" w:rsidP="00C52E07">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406F14B1" w14:textId="77777777" w:rsidR="00C52E07" w:rsidRDefault="00C52E07" w:rsidP="00C52E07">
      <w:pPr>
        <w:rPr>
          <w:rFonts w:ascii="Arial" w:hAnsi="Arial" w:cs="Arial"/>
          <w:sz w:val="20"/>
        </w:rPr>
      </w:pPr>
      <w:r w:rsidRPr="00215EAC">
        <w:rPr>
          <w:rFonts w:ascii="Arial" w:hAnsi="Arial" w:cs="Arial"/>
          <w:sz w:val="20"/>
        </w:rPr>
        <w:tab/>
      </w:r>
    </w:p>
    <w:p w14:paraId="00799DB3" w14:textId="77777777" w:rsidR="00C52E07" w:rsidRPr="00215EAC" w:rsidRDefault="00C52E07" w:rsidP="00C52E07">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54A395DF" w14:textId="77777777" w:rsidR="00C52E07" w:rsidRPr="00215EAC" w:rsidRDefault="00C52E07" w:rsidP="00C52E07">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2B96E8C" w14:textId="77777777" w:rsidR="00C52E07" w:rsidRPr="00215EAC" w:rsidRDefault="00C52E07" w:rsidP="00C52E07">
      <w:pPr>
        <w:rPr>
          <w:rFonts w:ascii="Arial" w:hAnsi="Arial" w:cs="Arial"/>
          <w:sz w:val="20"/>
        </w:rPr>
      </w:pPr>
    </w:p>
    <w:p w14:paraId="3ED2AA54" w14:textId="77777777" w:rsidR="00C52E07" w:rsidRPr="00215EAC" w:rsidRDefault="00C52E07" w:rsidP="00C52E07">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w:t>
      </w:r>
      <w:r>
        <w:rPr>
          <w:rFonts w:ascii="Arial" w:hAnsi="Arial" w:cs="Arial"/>
          <w:sz w:val="20"/>
        </w:rPr>
        <w:t>KTCPCNX                                                               No</w:t>
      </w:r>
    </w:p>
    <w:p w14:paraId="32DD3E92" w14:textId="77777777" w:rsidR="00C52E07" w:rsidRPr="00215EAC" w:rsidRDefault="00C52E07" w:rsidP="00C52E07">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4608384" behindDoc="0" locked="0" layoutInCell="1" allowOverlap="1" wp14:anchorId="75B9F993" wp14:editId="7AA87555">
                <wp:simplePos x="0" y="0"/>
                <wp:positionH relativeFrom="column">
                  <wp:posOffset>3846830</wp:posOffset>
                </wp:positionH>
                <wp:positionV relativeFrom="paragraph">
                  <wp:posOffset>24130</wp:posOffset>
                </wp:positionV>
                <wp:extent cx="2096135" cy="0"/>
                <wp:effectExtent l="0" t="76200" r="18415" b="95250"/>
                <wp:wrapNone/>
                <wp:docPr id="1599" name="Straight Arrow Connector 1599"/>
                <wp:cNvGraphicFramePr/>
                <a:graphic xmlns:a="http://schemas.openxmlformats.org/drawingml/2006/main">
                  <a:graphicData uri="http://schemas.microsoft.com/office/word/2010/wordprocessingShape">
                    <wps:wsp>
                      <wps:cNvCnPr/>
                      <wps:spPr>
                        <a:xfrm>
                          <a:off x="0" y="0"/>
                          <a:ext cx="20961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CA7D33" id="Straight Arrow Connector 1599" o:spid="_x0000_s1026" type="#_x0000_t32" style="position:absolute;margin-left:302.9pt;margin-top:1.9pt;width:165.05pt;height:0;z-index:25460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4547968" behindDoc="0" locked="0" layoutInCell="1" allowOverlap="1" wp14:anchorId="2BAA44AD" wp14:editId="3E1971FF">
                <wp:simplePos x="0" y="0"/>
                <wp:positionH relativeFrom="column">
                  <wp:posOffset>219338</wp:posOffset>
                </wp:positionH>
                <wp:positionV relativeFrom="paragraph">
                  <wp:posOffset>18942</wp:posOffset>
                </wp:positionV>
                <wp:extent cx="2011680" cy="0"/>
                <wp:effectExtent l="0" t="76200" r="26670" b="95250"/>
                <wp:wrapNone/>
                <wp:docPr id="1502" name="Straight Arrow Connector 1502"/>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9194C" id="Straight Arrow Connector 1502" o:spid="_x0000_s1026" type="#_x0000_t32" style="position:absolute;margin-left:17.25pt;margin-top:1.5pt;width:158.4pt;height:0;z-index:2545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" strokecolor="#4579b8 [3044]" strokeweight="0">
                <v:stroke endarrow="block"/>
              </v:shape>
            </w:pict>
          </mc:Fallback>
        </mc:AlternateContent>
      </w:r>
      <w:r w:rsidRPr="00215EAC">
        <w:rPr>
          <w:rFonts w:ascii="Arial" w:hAnsi="Arial" w:cs="Arial"/>
        </w:rPr>
        <w:t xml:space="preserve"> </w:t>
      </w:r>
    </w:p>
    <w:p w14:paraId="6CB629A6" w14:textId="77777777" w:rsidR="00C52E07" w:rsidRDefault="00C52E07" w:rsidP="00C52E07">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2368B181" w14:textId="77777777" w:rsidR="00C52E07" w:rsidRDefault="00C52E07" w:rsidP="00C52E07">
      <w:pPr>
        <w:tabs>
          <w:tab w:val="left" w:pos="3810"/>
          <w:tab w:val="left" w:pos="6090"/>
        </w:tabs>
        <w:rPr>
          <w:rFonts w:ascii="Arial" w:hAnsi="Arial" w:cs="Arial"/>
        </w:rPr>
      </w:pPr>
    </w:p>
    <w:p w14:paraId="026E606F" w14:textId="77777777" w:rsidR="00C52E07" w:rsidRDefault="00C52E07" w:rsidP="00C52E07">
      <w:pPr>
        <w:tabs>
          <w:tab w:val="left" w:pos="6090"/>
        </w:tabs>
        <w:rPr>
          <w:rFonts w:ascii="Arial" w:hAnsi="Arial" w:cs="Arial"/>
        </w:rPr>
      </w:pPr>
      <w:r>
        <w:rPr>
          <w:rFonts w:ascii="Arial" w:hAnsi="Arial" w:cs="Arial"/>
        </w:rPr>
        <w:t xml:space="preserve">                                                                         </w:t>
      </w:r>
    </w:p>
    <w:p w14:paraId="5F762923" w14:textId="77777777" w:rsidR="00C52E07" w:rsidRDefault="00C52E07" w:rsidP="00C52E07">
      <w:pPr>
        <w:tabs>
          <w:tab w:val="left" w:pos="6090"/>
        </w:tabs>
        <w:rPr>
          <w:rFonts w:ascii="Arial" w:hAnsi="Arial" w:cs="Arial"/>
        </w:rPr>
      </w:pPr>
      <w:r>
        <w:rPr>
          <w:rFonts w:ascii="Arial" w:hAnsi="Arial" w:cs="Arial"/>
        </w:rPr>
        <w:t xml:space="preserve">                                                                           </w:t>
      </w:r>
    </w:p>
    <w:p w14:paraId="53150101" w14:textId="77777777" w:rsidR="00C52E07" w:rsidRPr="00200FA7" w:rsidRDefault="00C52E07" w:rsidP="00C52E07">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67D4534F" w14:textId="77777777" w:rsidR="00C52E07" w:rsidRPr="00755387" w:rsidRDefault="00C52E07" w:rsidP="00C52E07">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578CF6A2" w14:textId="77777777" w:rsidR="00C52E07" w:rsidRPr="00572F5A" w:rsidRDefault="00C52E07" w:rsidP="00C52E07">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4548992" behindDoc="0" locked="0" layoutInCell="1" allowOverlap="1" wp14:anchorId="7137129C" wp14:editId="68D1D5BE">
                <wp:simplePos x="0" y="0"/>
                <wp:positionH relativeFrom="column">
                  <wp:posOffset>1227151</wp:posOffset>
                </wp:positionH>
                <wp:positionV relativeFrom="paragraph">
                  <wp:posOffset>8255</wp:posOffset>
                </wp:positionV>
                <wp:extent cx="1800225" cy="0"/>
                <wp:effectExtent l="38100" t="76200" r="0" b="95250"/>
                <wp:wrapNone/>
                <wp:docPr id="1503" name="Straight Arrow Connector 1503"/>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24519" id="Straight Arrow Connector 1503" o:spid="_x0000_s1026" type="#_x0000_t32" style="position:absolute;margin-left:96.65pt;margin-top:.65pt;width:141.75pt;height:0;flip:x;z-index:2545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55DE8522" w14:textId="77777777" w:rsidR="00C52E07" w:rsidRDefault="00C52E07" w:rsidP="00C52E07">
      <w:pPr>
        <w:tabs>
          <w:tab w:val="left" w:pos="6090"/>
        </w:tabs>
        <w:rPr>
          <w:rFonts w:ascii="Arial" w:hAnsi="Arial" w:cs="Arial"/>
        </w:rPr>
      </w:pPr>
    </w:p>
    <w:p w14:paraId="54A652DA" w14:textId="77777777" w:rsidR="00C52E07" w:rsidRPr="00215EAC" w:rsidRDefault="00C52E07" w:rsidP="00C52E0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564352" behindDoc="0" locked="0" layoutInCell="1" allowOverlap="1" wp14:anchorId="5501C997" wp14:editId="409F9174">
                <wp:simplePos x="0" y="0"/>
                <wp:positionH relativeFrom="column">
                  <wp:posOffset>547777</wp:posOffset>
                </wp:positionH>
                <wp:positionV relativeFrom="paragraph">
                  <wp:posOffset>7956</wp:posOffset>
                </wp:positionV>
                <wp:extent cx="1390650" cy="491706"/>
                <wp:effectExtent l="0" t="0" r="19050" b="22860"/>
                <wp:wrapNone/>
                <wp:docPr id="1504" name="Rectangle 1504"/>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58F8732B" w14:textId="77777777" w:rsidR="00944514" w:rsidRPr="00755387" w:rsidRDefault="00944514" w:rsidP="00C52E07">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1C997" id="Rectangle 1504" o:spid="_x0000_s1403" style="position:absolute;margin-left:43.15pt;margin-top:.65pt;width:109.5pt;height:38.7pt;z-index:2545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" fillcolor="white [3201]" strokecolor="#4f81bd [3204]" strokeweight="0">
                <v:textbox>
                  <w:txbxContent>
                    <w:p w14:paraId="58F8732B" w14:textId="77777777" w:rsidR="00944514" w:rsidRPr="00755387" w:rsidRDefault="00944514" w:rsidP="00C52E07">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0BC54572" w14:textId="77777777" w:rsidR="00C52E07" w:rsidRPr="00215EAC" w:rsidRDefault="00C52E07" w:rsidP="00C52E07">
      <w:pPr>
        <w:tabs>
          <w:tab w:val="left" w:pos="6090"/>
        </w:tabs>
        <w:rPr>
          <w:rFonts w:ascii="Arial" w:hAnsi="Arial" w:cs="Arial"/>
        </w:rPr>
      </w:pPr>
    </w:p>
    <w:p w14:paraId="2A05EE7F" w14:textId="77777777" w:rsidR="00C52E07" w:rsidRPr="00215EAC" w:rsidRDefault="00C52E07" w:rsidP="00C52E07">
      <w:pPr>
        <w:tabs>
          <w:tab w:val="left" w:pos="6090"/>
        </w:tabs>
        <w:rPr>
          <w:rFonts w:ascii="Arial" w:hAnsi="Arial" w:cs="Arial"/>
        </w:rPr>
      </w:pPr>
    </w:p>
    <w:p w14:paraId="409B4DF0" w14:textId="77777777" w:rsidR="00C52E07" w:rsidRDefault="00C52E07" w:rsidP="00C52E07">
      <w:pPr>
        <w:tabs>
          <w:tab w:val="left" w:pos="6090"/>
        </w:tabs>
        <w:rPr>
          <w:rFonts w:ascii="Arial" w:hAnsi="Arial" w:cs="Arial"/>
        </w:rPr>
      </w:pPr>
    </w:p>
    <w:p w14:paraId="2109B4D3" w14:textId="77777777" w:rsidR="00C52E07" w:rsidRDefault="00C52E07" w:rsidP="00C52E07">
      <w:pPr>
        <w:tabs>
          <w:tab w:val="left" w:pos="6090"/>
        </w:tabs>
        <w:rPr>
          <w:rFonts w:ascii="Arial" w:hAnsi="Arial" w:cs="Arial"/>
        </w:rPr>
      </w:pPr>
    </w:p>
    <w:p w14:paraId="0C6AC4D1" w14:textId="77777777" w:rsidR="00C52E07" w:rsidRPr="00215EAC" w:rsidRDefault="00C52E07" w:rsidP="00C52E07">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546944" behindDoc="0" locked="0" layoutInCell="1" allowOverlap="1" wp14:anchorId="449BE2B0" wp14:editId="2B5441B8">
                <wp:simplePos x="0" y="0"/>
                <wp:positionH relativeFrom="column">
                  <wp:posOffset>487045</wp:posOffset>
                </wp:positionH>
                <wp:positionV relativeFrom="paragraph">
                  <wp:posOffset>11430</wp:posOffset>
                </wp:positionV>
                <wp:extent cx="1514475" cy="1293962"/>
                <wp:effectExtent l="0" t="0" r="28575" b="20955"/>
                <wp:wrapNone/>
                <wp:docPr id="1505" name="Diamond 1505"/>
                <wp:cNvGraphicFramePr/>
                <a:graphic xmlns:a="http://schemas.openxmlformats.org/drawingml/2006/main">
                  <a:graphicData uri="http://schemas.microsoft.com/office/word/2010/wordprocessingShape">
                    <wps:wsp>
                      <wps:cNvSpPr/>
                      <wps:spPr>
                        <a:xfrm>
                          <a:off x="0" y="0"/>
                          <a:ext cx="151447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E6716CE" w14:textId="77777777" w:rsidR="00944514" w:rsidRPr="00755387" w:rsidRDefault="00944514" w:rsidP="00C52E07">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BE2B0" id="Diamond 1505" o:spid="_x0000_s1404" type="#_x0000_t4" style="position:absolute;margin-left:38.35pt;margin-top:.9pt;width:119.25pt;height:101.9pt;z-index:2545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" fillcolor="white [3201]" strokecolor="#4f81bd [3204]" strokeweight="0">
                <v:textbox>
                  <w:txbxContent>
                    <w:p w14:paraId="4E6716CE" w14:textId="77777777" w:rsidR="00944514" w:rsidRPr="00755387" w:rsidRDefault="00944514" w:rsidP="00C52E07">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770D484F" w14:textId="77777777" w:rsidR="00C52E07" w:rsidRPr="00215EAC" w:rsidRDefault="00C52E07" w:rsidP="00C52E07">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4566400" behindDoc="0" locked="0" layoutInCell="1" allowOverlap="1" wp14:anchorId="5A6A0A22" wp14:editId="31138F79">
                <wp:simplePos x="0" y="0"/>
                <wp:positionH relativeFrom="column">
                  <wp:posOffset>4176910</wp:posOffset>
                </wp:positionH>
                <wp:positionV relativeFrom="paragraph">
                  <wp:posOffset>49890</wp:posOffset>
                </wp:positionV>
                <wp:extent cx="1762125" cy="704850"/>
                <wp:effectExtent l="57150" t="38100" r="85725" b="95250"/>
                <wp:wrapNone/>
                <wp:docPr id="1506" name="Rectangle 150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3E2C309" w14:textId="77777777" w:rsidR="00944514" w:rsidRPr="00755387" w:rsidRDefault="00944514" w:rsidP="00C52E07">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6A0A22" id="Rectangle 1506" o:spid="_x0000_s1405" style="position:absolute;margin-left:328.9pt;margin-top:3.95pt;width:138.75pt;height:55.5pt;z-index:2545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" fillcolor="#92d050" strokecolor="#92d050">
                <v:shadow on="t" color="black" opacity="24903f" origin=",.5" offset="0,.55556mm"/>
                <v:textbox>
                  <w:txbxContent>
                    <w:p w14:paraId="63E2C309" w14:textId="77777777" w:rsidR="00944514" w:rsidRPr="00755387" w:rsidRDefault="00944514" w:rsidP="00C52E07">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539BFC5A" w14:textId="77777777" w:rsidR="00C52E07" w:rsidRPr="00215EAC" w:rsidRDefault="00C52E07" w:rsidP="00C52E07">
      <w:pPr>
        <w:spacing w:after="120"/>
        <w:ind w:firstLine="720"/>
        <w:rPr>
          <w:rFonts w:ascii="Arial" w:hAnsi="Arial" w:cs="Arial"/>
          <w:sz w:val="20"/>
        </w:rPr>
      </w:pPr>
      <w:r>
        <w:rPr>
          <w:rFonts w:ascii="Arial" w:hAnsi="Arial" w:cs="Arial"/>
          <w:sz w:val="20"/>
        </w:rPr>
        <w:t xml:space="preserve">                                                  Yes        </w:t>
      </w:r>
    </w:p>
    <w:p w14:paraId="222CFA10" w14:textId="77777777" w:rsidR="00C52E07" w:rsidRPr="00215EAC" w:rsidRDefault="00C52E07" w:rsidP="00C52E07">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611456" behindDoc="0" locked="0" layoutInCell="1" allowOverlap="1" wp14:anchorId="5673D59E" wp14:editId="34D7053C">
                <wp:simplePos x="0" y="0"/>
                <wp:positionH relativeFrom="column">
                  <wp:posOffset>2009775</wp:posOffset>
                </wp:positionH>
                <wp:positionV relativeFrom="paragraph">
                  <wp:posOffset>86360</wp:posOffset>
                </wp:positionV>
                <wp:extent cx="2171700" cy="0"/>
                <wp:effectExtent l="0" t="76200" r="19050" b="95250"/>
                <wp:wrapNone/>
                <wp:docPr id="1614" name="Straight Arrow Connector 1614"/>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00A85" id="Straight Arrow Connector 1614" o:spid="_x0000_s1026" type="#_x0000_t32" style="position:absolute;margin-left:158.25pt;margin-top:6.8pt;width:171pt;height:0;z-index:25461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" strokecolor="#4579b8 [3044]">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32820AD6" w14:textId="77777777" w:rsidR="00C52E07" w:rsidRDefault="00C52E07" w:rsidP="00C52E07">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41E6711C" w14:textId="77777777" w:rsidR="00C52E07" w:rsidRDefault="00C52E07" w:rsidP="00C52E07">
      <w:pPr>
        <w:ind w:left="1440" w:firstLine="720"/>
        <w:rPr>
          <w:rFonts w:ascii="Arial" w:hAnsi="Arial" w:cs="Arial"/>
        </w:rPr>
      </w:pPr>
    </w:p>
    <w:p w14:paraId="408E0FF2" w14:textId="77777777" w:rsidR="00C52E07" w:rsidRDefault="00C52E07" w:rsidP="00C52E07">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25068969" w14:textId="77777777" w:rsidR="00C52E07" w:rsidRDefault="00C52E07" w:rsidP="00C52E07">
      <w:pPr>
        <w:rPr>
          <w:rFonts w:ascii="Arial" w:hAnsi="Arial" w:cs="Arial"/>
        </w:rPr>
      </w:pPr>
      <w:r>
        <w:rPr>
          <w:rFonts w:ascii="Arial" w:hAnsi="Arial" w:cs="Arial"/>
        </w:rPr>
        <w:t xml:space="preserve">                                </w:t>
      </w:r>
      <w:r w:rsidRPr="003477FB">
        <w:rPr>
          <w:rFonts w:asciiTheme="minorHAnsi" w:hAnsiTheme="minorHAnsi" w:cs="Arial"/>
        </w:rPr>
        <w:t>No</w:t>
      </w:r>
    </w:p>
    <w:p w14:paraId="06D25A76" w14:textId="77777777" w:rsidR="00C52E07" w:rsidRDefault="00C52E07" w:rsidP="00C52E07">
      <w:pPr>
        <w:rPr>
          <w:rFonts w:ascii="Arial" w:hAnsi="Arial" w:cs="Arial"/>
        </w:rPr>
      </w:pPr>
    </w:p>
    <w:p w14:paraId="4EE52820" w14:textId="77777777" w:rsidR="00C52E07" w:rsidRDefault="00C52E07" w:rsidP="00C52E07">
      <w:r w:rsidRPr="00215EAC">
        <w:rPr>
          <w:rFonts w:ascii="Arial" w:hAnsi="Arial" w:cs="Arial"/>
          <w:noProof/>
          <w:sz w:val="20"/>
          <w:lang w:val="en-US"/>
        </w:rPr>
        <mc:AlternateContent>
          <mc:Choice Requires="wps">
            <w:drawing>
              <wp:anchor distT="0" distB="0" distL="114300" distR="114300" simplePos="0" relativeHeight="254571520" behindDoc="0" locked="0" layoutInCell="1" allowOverlap="1" wp14:anchorId="37F0ABC9" wp14:editId="26FB0175">
                <wp:simplePos x="0" y="0"/>
                <wp:positionH relativeFrom="column">
                  <wp:posOffset>514350</wp:posOffset>
                </wp:positionH>
                <wp:positionV relativeFrom="paragraph">
                  <wp:posOffset>6350</wp:posOffset>
                </wp:positionV>
                <wp:extent cx="1449238" cy="1262643"/>
                <wp:effectExtent l="0" t="0" r="17780" b="13970"/>
                <wp:wrapNone/>
                <wp:docPr id="1508" name="Diamond 1508"/>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D61272F" w14:textId="77777777" w:rsidR="00944514" w:rsidRPr="00FF4556" w:rsidRDefault="00944514" w:rsidP="00C52E07">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0ABC9" id="Diamond 1508" o:spid="_x0000_s1406" type="#_x0000_t4" style="position:absolute;margin-left:40.5pt;margin-top:.5pt;width:114.1pt;height:99.4pt;z-index:2545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" fillcolor="white [3201]" strokecolor="#4f81bd [3204]" strokeweight="0">
                <v:textbox>
                  <w:txbxContent>
                    <w:p w14:paraId="0D61272F" w14:textId="77777777" w:rsidR="00944514" w:rsidRPr="00FF4556" w:rsidRDefault="00944514" w:rsidP="00C52E07">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r>
        <w:t xml:space="preserve">        </w:t>
      </w:r>
    </w:p>
    <w:p w14:paraId="48412380" w14:textId="77777777" w:rsidR="00C52E07" w:rsidRDefault="00C52E07" w:rsidP="00C52E07"/>
    <w:p w14:paraId="05FBB11B" w14:textId="77777777" w:rsidR="00C52E07" w:rsidRDefault="00C52E07" w:rsidP="00C52E07">
      <w:r>
        <w:t xml:space="preserve">       </w:t>
      </w:r>
      <w:r w:rsidRPr="00FF4556">
        <w:rPr>
          <w:rFonts w:asciiTheme="minorHAnsi" w:hAnsiTheme="minorHAnsi" w:cs="Arial"/>
          <w:szCs w:val="24"/>
        </w:rPr>
        <w:t>No</w:t>
      </w:r>
    </w:p>
    <w:p w14:paraId="23C616DA" w14:textId="77777777" w:rsidR="00C52E07" w:rsidRDefault="00C52E07" w:rsidP="00C52E07">
      <w:r>
        <w:rPr>
          <w:noProof/>
          <w:lang w:val="en-US"/>
        </w:rPr>
        <mc:AlternateContent>
          <mc:Choice Requires="wps">
            <w:drawing>
              <wp:anchor distT="0" distB="0" distL="114300" distR="114300" simplePos="0" relativeHeight="254572544" behindDoc="0" locked="0" layoutInCell="1" allowOverlap="1" wp14:anchorId="0673AB44" wp14:editId="1E7E074D">
                <wp:simplePos x="0" y="0"/>
                <wp:positionH relativeFrom="column">
                  <wp:posOffset>219075</wp:posOffset>
                </wp:positionH>
                <wp:positionV relativeFrom="paragraph">
                  <wp:posOffset>76200</wp:posOffset>
                </wp:positionV>
                <wp:extent cx="304800" cy="0"/>
                <wp:effectExtent l="38100" t="76200" r="0" b="95250"/>
                <wp:wrapNone/>
                <wp:docPr id="1509" name="Straight Arrow Connector 1509"/>
                <wp:cNvGraphicFramePr/>
                <a:graphic xmlns:a="http://schemas.openxmlformats.org/drawingml/2006/main">
                  <a:graphicData uri="http://schemas.microsoft.com/office/word/2010/wordprocessingShape">
                    <wps:wsp>
                      <wps:cNvCnPr/>
                      <wps:spPr>
                        <a:xfrm flipH="1">
                          <a:off x="0" y="0"/>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4598A" id="Straight Arrow Connector 1509" o:spid="_x0000_s1026" type="#_x0000_t32" style="position:absolute;margin-left:17.25pt;margin-top:6pt;width:24pt;height:0;flip:x;z-index:25457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" strokecolor="#4579b8 [3044]">
                <v:stroke endarrow="block"/>
              </v:shape>
            </w:pict>
          </mc:Fallback>
        </mc:AlternateContent>
      </w:r>
    </w:p>
    <w:p w14:paraId="01676BF6" w14:textId="77777777" w:rsidR="00C52E07" w:rsidRPr="00755387" w:rsidRDefault="00C52E07" w:rsidP="00C52E07">
      <w:pPr>
        <w:tabs>
          <w:tab w:val="left" w:pos="6615"/>
        </w:tabs>
        <w:rPr>
          <w:rFonts w:ascii="Arial" w:hAnsi="Arial" w:cs="Arial"/>
          <w:sz w:val="20"/>
        </w:rPr>
      </w:pPr>
      <w:r>
        <w:t xml:space="preserve">       </w:t>
      </w:r>
      <w:r w:rsidRPr="00755387">
        <w:rPr>
          <w:rFonts w:ascii="Arial" w:hAnsi="Arial" w:cs="Arial"/>
          <w:sz w:val="20"/>
        </w:rPr>
        <w:t xml:space="preserve">Send          </w:t>
      </w:r>
    </w:p>
    <w:p w14:paraId="77A569C5" w14:textId="77777777" w:rsidR="00C52E07" w:rsidRPr="00755387" w:rsidRDefault="00C52E07" w:rsidP="00C52E07">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error </w:t>
      </w:r>
    </w:p>
    <w:p w14:paraId="1FD7AD9F" w14:textId="77777777" w:rsidR="00C52E07" w:rsidRPr="00755387" w:rsidRDefault="00C52E07" w:rsidP="00C52E07">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302C5FF0" w14:textId="77777777" w:rsidR="00C52E07" w:rsidRDefault="00C52E07" w:rsidP="00C52E07">
      <w:r>
        <w:rPr>
          <w:rFonts w:ascii="Arial" w:hAnsi="Arial" w:cs="Arial"/>
          <w:sz w:val="20"/>
        </w:rPr>
        <w:t xml:space="preserve">       </w:t>
      </w:r>
      <w:r w:rsidRPr="00755387">
        <w:rPr>
          <w:rFonts w:ascii="Arial" w:hAnsi="Arial" w:cs="Arial"/>
          <w:sz w:val="20"/>
        </w:rPr>
        <w:t>response</w:t>
      </w:r>
    </w:p>
    <w:p w14:paraId="3169565A" w14:textId="77777777" w:rsidR="00C52E07" w:rsidRDefault="00C52E07" w:rsidP="00C52E07">
      <w:r>
        <w:t xml:space="preserve">                                       </w:t>
      </w:r>
      <w:r w:rsidRPr="00FF4556">
        <w:rPr>
          <w:rFonts w:asciiTheme="minorHAnsi" w:hAnsiTheme="minorHAnsi" w:cs="Arial"/>
          <w:szCs w:val="24"/>
        </w:rPr>
        <w:t>Yes</w:t>
      </w:r>
    </w:p>
    <w:p w14:paraId="31227E35" w14:textId="77777777" w:rsidR="00C52E07" w:rsidRPr="002F3390" w:rsidRDefault="00C52E07" w:rsidP="00C52E07">
      <w:pPr>
        <w:autoSpaceDE w:val="0"/>
        <w:autoSpaceDN w:val="0"/>
        <w:adjustRightInd w:val="0"/>
        <w:rPr>
          <w:rFonts w:ascii="Arial" w:hAnsi="Arial" w:cs="Arial"/>
        </w:rPr>
      </w:pPr>
    </w:p>
    <w:p w14:paraId="135083FC" w14:textId="77777777" w:rsidR="00C52E07" w:rsidRDefault="00C52E07" w:rsidP="00C52E07">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567424" behindDoc="0" locked="0" layoutInCell="1" allowOverlap="1" wp14:anchorId="63EAE645" wp14:editId="4590C1FA">
                <wp:simplePos x="0" y="0"/>
                <wp:positionH relativeFrom="column">
                  <wp:posOffset>2857499</wp:posOffset>
                </wp:positionH>
                <wp:positionV relativeFrom="paragraph">
                  <wp:posOffset>9525</wp:posOffset>
                </wp:positionV>
                <wp:extent cx="981075" cy="640080"/>
                <wp:effectExtent l="0" t="0" r="28575" b="26670"/>
                <wp:wrapNone/>
                <wp:docPr id="1511" name="Rectangle 1511"/>
                <wp:cNvGraphicFramePr/>
                <a:graphic xmlns:a="http://schemas.openxmlformats.org/drawingml/2006/main">
                  <a:graphicData uri="http://schemas.microsoft.com/office/word/2010/wordprocessingShape">
                    <wps:wsp>
                      <wps:cNvSpPr/>
                      <wps:spPr>
                        <a:xfrm>
                          <a:off x="0" y="0"/>
                          <a:ext cx="981075"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328F3AA"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AE645" id="Rectangle 1511" o:spid="_x0000_s1407" style="position:absolute;left:0;text-align:left;margin-left:225pt;margin-top:.75pt;width:77.25pt;height:50.4pt;z-index:2545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" fillcolor="#c0504d [3205]" strokecolor="#5a5a5a [2109]" strokeweight="1pt">
                <v:textbox>
                  <w:txbxContent>
                    <w:p w14:paraId="6328F3AA"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57184" behindDoc="0" locked="0" layoutInCell="1" allowOverlap="1" wp14:anchorId="5D6E76A6" wp14:editId="71CAAE8B">
                <wp:simplePos x="0" y="0"/>
                <wp:positionH relativeFrom="column">
                  <wp:posOffset>1304925</wp:posOffset>
                </wp:positionH>
                <wp:positionV relativeFrom="paragraph">
                  <wp:posOffset>9525</wp:posOffset>
                </wp:positionV>
                <wp:extent cx="828675" cy="640080"/>
                <wp:effectExtent l="57150" t="38100" r="85725" b="102870"/>
                <wp:wrapNone/>
                <wp:docPr id="1515" name="Rectangle 1515"/>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3518A670"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E76A6" id="Rectangle 1515" o:spid="_x0000_s1408" style="position:absolute;left:0;text-align:left;margin-left:102.75pt;margin-top:.75pt;width:65.25pt;height:50.4pt;z-index:2545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" fillcolor="#4f81bd [3204]" strokecolor="#5a5a5a [2109]" strokeweight="1pt">
                <v:shadow on="t" color="black" opacity="24903f" origin=",.5" offset="0,.55556mm"/>
                <v:textbox>
                  <w:txbxContent>
                    <w:p w14:paraId="3518A670"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58208" behindDoc="0" locked="0" layoutInCell="1" allowOverlap="1" wp14:anchorId="07970E73" wp14:editId="4912004F">
                <wp:simplePos x="0" y="0"/>
                <wp:positionH relativeFrom="page">
                  <wp:posOffset>6657975</wp:posOffset>
                </wp:positionH>
                <wp:positionV relativeFrom="paragraph">
                  <wp:posOffset>-28575</wp:posOffset>
                </wp:positionV>
                <wp:extent cx="771525" cy="649605"/>
                <wp:effectExtent l="0" t="0" r="28575" b="17145"/>
                <wp:wrapNone/>
                <wp:docPr id="1510" name="Rectangle 1510"/>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0DB5DCD3"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70E73" id="Rectangle 1510" o:spid="_x0000_s1409" style="position:absolute;left:0;text-align:left;margin-left:524.25pt;margin-top:-2.25pt;width:60.75pt;height:51.15pt;z-index:25455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" fillcolor="#8064a2 [3207]" strokecolor="#3f3151 [1607]" strokeweight="1pt">
                <v:textbox>
                  <w:txbxContent>
                    <w:p w14:paraId="0DB5DCD3"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563328" behindDoc="0" locked="0" layoutInCell="1" allowOverlap="1" wp14:anchorId="52A2A8D2" wp14:editId="45335D20">
                <wp:simplePos x="0" y="0"/>
                <wp:positionH relativeFrom="column">
                  <wp:posOffset>3952875</wp:posOffset>
                </wp:positionH>
                <wp:positionV relativeFrom="paragraph">
                  <wp:posOffset>-19050</wp:posOffset>
                </wp:positionV>
                <wp:extent cx="942975" cy="640080"/>
                <wp:effectExtent l="0" t="0" r="28575" b="26670"/>
                <wp:wrapNone/>
                <wp:docPr id="1513" name="Rectangle 1513"/>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4E53EBB"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2A8D2" id="Rectangle 1513" o:spid="_x0000_s1410" style="position:absolute;left:0;text-align:left;margin-left:311.25pt;margin-top:-1.5pt;width:74.25pt;height:50.4pt;z-index:2545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" fillcolor="#c0504d [3205]" strokecolor="#243f60 [1604]" strokeweight="1pt">
                <v:textbox>
                  <w:txbxContent>
                    <w:p w14:paraId="14E53EBB"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56160" behindDoc="0" locked="0" layoutInCell="1" allowOverlap="1" wp14:anchorId="5E88707C" wp14:editId="33503969">
                <wp:simplePos x="0" y="0"/>
                <wp:positionH relativeFrom="margin">
                  <wp:align>left</wp:align>
                </wp:positionH>
                <wp:positionV relativeFrom="paragraph">
                  <wp:posOffset>9525</wp:posOffset>
                </wp:positionV>
                <wp:extent cx="742950" cy="640080"/>
                <wp:effectExtent l="0" t="0" r="19050" b="26670"/>
                <wp:wrapNone/>
                <wp:docPr id="1514" name="Rectangle 1514"/>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9A448A0"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8707C" id="Rectangle 1514" o:spid="_x0000_s1411" style="position:absolute;left:0;text-align:left;margin-left:0;margin-top:.75pt;width:58.5pt;height:50.4pt;z-index:254556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O89W&#10;1r0CAADXBQAADgAAAAAAAAAAAAAAAAAuAgAAZHJzL2Uyb0RvYy54bWxQSwECLQAUAAYACAAAACEA&#10;8bENDt0AAAAGAQAADwAAAAAAAAAAAAAAAAAXBQAAZHJzL2Rvd25yZXYueG1sUEsFBgAAAAAEAAQA&#10;8wAAACEGAAAAAA==&#10;" fillcolor="#f79646 [3209]" strokecolor="#5a5a5a [2109]" strokeweight="1pt">
                <v:textbox>
                  <w:txbxContent>
                    <w:p w14:paraId="39A448A0"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555136" behindDoc="0" locked="0" layoutInCell="1" allowOverlap="1" wp14:anchorId="27B74E5B" wp14:editId="3E45D166">
                <wp:simplePos x="0" y="0"/>
                <wp:positionH relativeFrom="margin">
                  <wp:align>right</wp:align>
                </wp:positionH>
                <wp:positionV relativeFrom="paragraph">
                  <wp:posOffset>9525</wp:posOffset>
                </wp:positionV>
                <wp:extent cx="361950" cy="504825"/>
                <wp:effectExtent l="0" t="0" r="0" b="9525"/>
                <wp:wrapNone/>
                <wp:docPr id="1516" name="Rounded Rectangle 1516"/>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E8300E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74E5B" id="Rounded Rectangle 1516" o:spid="_x0000_s1412" style="position:absolute;left:0;text-align:left;margin-left:-22.7pt;margin-top:.75pt;width:28.5pt;height:39.75pt;z-index:25455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H29F3ODAgAA&#10;UAUAAA4AAAAAAAAAAAAAAAAALgIAAGRycy9lMm9Eb2MueG1sUEsBAi0AFAAGAAgAAAAhADiZp87Z&#10;AAAABAEAAA8AAAAAAAAAAAAAAAAA3QQAAGRycy9kb3ducmV2LnhtbFBLBQYAAAAABAAEAPMAAADj&#10;BQAAAAA=&#10;" fillcolor="white [3201]" stroked="f" strokeweight="2pt">
                <v:textbox>
                  <w:txbxContent>
                    <w:p w14:paraId="6E8300E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54112" behindDoc="0" locked="0" layoutInCell="1" allowOverlap="1" wp14:anchorId="177F15D1" wp14:editId="0174ABA7">
                <wp:simplePos x="0" y="0"/>
                <wp:positionH relativeFrom="margin">
                  <wp:align>right</wp:align>
                </wp:positionH>
                <wp:positionV relativeFrom="paragraph">
                  <wp:posOffset>123825</wp:posOffset>
                </wp:positionV>
                <wp:extent cx="676275" cy="314325"/>
                <wp:effectExtent l="0" t="0" r="9525" b="9525"/>
                <wp:wrapNone/>
                <wp:docPr id="1519" name="Rounded Rectangle 151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C6BBDE"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7F15D1" id="Rounded Rectangle 1519" o:spid="_x0000_s1413" style="position:absolute;left:0;text-align:left;margin-left:2.05pt;margin-top:9.75pt;width:53.25pt;height:24.75pt;z-index:254554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TI4ZwIMC&#10;AABQBQAADgAAAAAAAAAAAAAAAAAuAgAAZHJzL2Uyb0RvYy54bWxQSwECLQAUAAYACAAAACEA6HUH&#10;gdsAAAAGAQAADwAAAAAAAAAAAAAAAADdBAAAZHJzL2Rvd25yZXYueG1sUEsFBgAAAAAEAAQA8wAA&#10;AOUFAAAAAA==&#10;" fillcolor="white [3201]" stroked="f" strokeweight="2pt">
                <v:textbox>
                  <w:txbxContent>
                    <w:p w14:paraId="32C6BBDE"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53088" behindDoc="0" locked="0" layoutInCell="1" allowOverlap="1" wp14:anchorId="73E9C609" wp14:editId="6A5F3317">
                <wp:simplePos x="0" y="0"/>
                <wp:positionH relativeFrom="margin">
                  <wp:posOffset>2533650</wp:posOffset>
                </wp:positionH>
                <wp:positionV relativeFrom="paragraph">
                  <wp:posOffset>57150</wp:posOffset>
                </wp:positionV>
                <wp:extent cx="1114425" cy="495300"/>
                <wp:effectExtent l="0" t="0" r="9525" b="0"/>
                <wp:wrapNone/>
                <wp:docPr id="1520" name="Rounded Rectangle 152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22099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9C609" id="Rounded Rectangle 1520" o:spid="_x0000_s1414" style="position:absolute;left:0;text-align:left;margin-left:199.5pt;margin-top:4.5pt;width:87.75pt;height:39pt;z-index:25455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z&#10;nxhGhQIAAFEFAAAOAAAAAAAAAAAAAAAAAC4CAABkcnMvZTJvRG9jLnhtbFBLAQItABQABgAIAAAA&#10;IQCcO6n33gAAAAgBAAAPAAAAAAAAAAAAAAAAAN8EAABkcnMvZG93bnJldi54bWxQSwUGAAAAAAQA&#10;BADzAAAA6gUAAAAA&#10;" fillcolor="white [3201]" stroked="f" strokeweight="2pt">
                <v:textbox>
                  <w:txbxContent>
                    <w:p w14:paraId="0D22099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51040" behindDoc="0" locked="0" layoutInCell="1" allowOverlap="1" wp14:anchorId="6137ED6B" wp14:editId="399C0993">
                <wp:simplePos x="0" y="0"/>
                <wp:positionH relativeFrom="column">
                  <wp:posOffset>552450</wp:posOffset>
                </wp:positionH>
                <wp:positionV relativeFrom="paragraph">
                  <wp:posOffset>9525</wp:posOffset>
                </wp:positionV>
                <wp:extent cx="533400" cy="314325"/>
                <wp:effectExtent l="0" t="0" r="0" b="9525"/>
                <wp:wrapNone/>
                <wp:docPr id="1521" name="Rounded Rectangle 152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DD6CCCE"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7ED6B" id="Rounded Rectangle 1521" o:spid="_x0000_s1415" style="position:absolute;left:0;text-align:left;margin-left:43.5pt;margin-top:.75pt;width:42pt;height:24.75pt;z-index:2545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C3NX++ggIA&#10;AFAFAAAOAAAAAAAAAAAAAAAAAC4CAABkcnMvZTJvRG9jLnhtbFBLAQItABQABgAIAAAAIQDSoU39&#10;2wAAAAcBAAAPAAAAAAAAAAAAAAAAANwEAABkcnMvZG93bnJldi54bWxQSwUGAAAAAAQABADzAAAA&#10;5AUAAAAA&#10;" fillcolor="white [3201]" stroked="f" strokeweight="2pt">
                <v:textbox>
                  <w:txbxContent>
                    <w:p w14:paraId="6DD6CCCE"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52064" behindDoc="0" locked="0" layoutInCell="1" allowOverlap="1" wp14:anchorId="32280EDD" wp14:editId="45CF128B">
                <wp:simplePos x="0" y="0"/>
                <wp:positionH relativeFrom="margin">
                  <wp:align>left</wp:align>
                </wp:positionH>
                <wp:positionV relativeFrom="paragraph">
                  <wp:posOffset>9525</wp:posOffset>
                </wp:positionV>
                <wp:extent cx="533400" cy="314325"/>
                <wp:effectExtent l="0" t="0" r="0" b="9525"/>
                <wp:wrapNone/>
                <wp:docPr id="1522" name="Rounded Rectangle 152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47BEAB4"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280EDD" id="Rounded Rectangle 1522" o:spid="_x0000_s1416" style="position:absolute;left:0;text-align:left;margin-left:0;margin-top:.75pt;width:42pt;height:24.75pt;z-index:254552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NueUmYICAABQ&#10;BQAADgAAAAAAAAAAAAAAAAAuAgAAZHJzL2Uyb0RvYy54bWxQSwECLQAUAAYACAAAACEAG24d/tkA&#10;AAAEAQAADwAAAAAAAAAAAAAAAADcBAAAZHJzL2Rvd25yZXYueG1sUEsFBgAAAAAEAAQA8wAAAOIF&#10;AAAAAA==&#10;" fillcolor="white [3201]" stroked="f" strokeweight="2pt">
                <v:textbox>
                  <w:txbxContent>
                    <w:p w14:paraId="647BEAB4"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50016" behindDoc="0" locked="0" layoutInCell="1" allowOverlap="1" wp14:anchorId="34074BAB" wp14:editId="16EEAB8D">
                <wp:simplePos x="0" y="0"/>
                <wp:positionH relativeFrom="column">
                  <wp:posOffset>714375</wp:posOffset>
                </wp:positionH>
                <wp:positionV relativeFrom="paragraph">
                  <wp:posOffset>8791575</wp:posOffset>
                </wp:positionV>
                <wp:extent cx="1771650" cy="333375"/>
                <wp:effectExtent l="0" t="0" r="0" b="9525"/>
                <wp:wrapNone/>
                <wp:docPr id="1523" name="Rounded Rectangle 152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E7DC94" w14:textId="77777777" w:rsidR="00944514" w:rsidRDefault="00944514" w:rsidP="00C52E07">
                            <w:pPr>
                              <w:jc w:val="center"/>
                              <w:rPr>
                                <w:rFonts w:ascii="Tahoma" w:hAnsi="Tahoma" w:cs="Tahoma"/>
                                <w:sz w:val="20"/>
                              </w:rPr>
                            </w:pPr>
                          </w:p>
                          <w:p w14:paraId="5A05BD6E" w14:textId="77777777" w:rsidR="00944514" w:rsidRDefault="00944514" w:rsidP="00C52E07">
                            <w:pPr>
                              <w:jc w:val="center"/>
                              <w:rPr>
                                <w:rFonts w:ascii="Tahoma" w:hAnsi="Tahoma" w:cs="Tahoma"/>
                                <w:sz w:val="20"/>
                              </w:rPr>
                            </w:pPr>
                          </w:p>
                          <w:p w14:paraId="2941107C" w14:textId="77777777" w:rsidR="00944514" w:rsidRDefault="00944514" w:rsidP="00C52E07">
                            <w:pPr>
                              <w:jc w:val="center"/>
                              <w:rPr>
                                <w:rFonts w:ascii="Tahoma" w:hAnsi="Tahoma" w:cs="Tahoma"/>
                                <w:sz w:val="20"/>
                              </w:rPr>
                            </w:pPr>
                          </w:p>
                          <w:p w14:paraId="40223D17" w14:textId="77777777" w:rsidR="00944514" w:rsidRDefault="00944514" w:rsidP="00C52E07">
                            <w:pPr>
                              <w:jc w:val="center"/>
                              <w:rPr>
                                <w:rFonts w:ascii="Tahoma" w:hAnsi="Tahoma" w:cs="Tahoma"/>
                                <w:sz w:val="20"/>
                              </w:rPr>
                            </w:pPr>
                          </w:p>
                          <w:p w14:paraId="7C8E5F3D"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74BAB" id="Rounded Rectangle 1523" o:spid="_x0000_s1417" style="position:absolute;left:0;text-align:left;margin-left:56.25pt;margin-top:692.25pt;width:139.5pt;height:26.25pt;z-index:2545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Ix3E3WB&#10;AgAAUQUAAA4AAAAAAAAAAAAAAAAALgIAAGRycy9lMm9Eb2MueG1sUEsBAi0AFAAGAAgAAAAhAEUG&#10;WHreAAAADQEAAA8AAAAAAAAAAAAAAAAA2wQAAGRycy9kb3ducmV2LnhtbFBLBQYAAAAABAAEAPMA&#10;AADmBQAAAAA=&#10;" fillcolor="white [3201]" stroked="f" strokeweight="2pt">
                <v:textbox>
                  <w:txbxContent>
                    <w:p w14:paraId="00E7DC94" w14:textId="77777777" w:rsidR="00944514" w:rsidRDefault="00944514" w:rsidP="00C52E07">
                      <w:pPr>
                        <w:jc w:val="center"/>
                        <w:rPr>
                          <w:rFonts w:ascii="Tahoma" w:hAnsi="Tahoma" w:cs="Tahoma"/>
                          <w:sz w:val="20"/>
                        </w:rPr>
                      </w:pPr>
                    </w:p>
                    <w:p w14:paraId="5A05BD6E" w14:textId="77777777" w:rsidR="00944514" w:rsidRDefault="00944514" w:rsidP="00C52E07">
                      <w:pPr>
                        <w:jc w:val="center"/>
                        <w:rPr>
                          <w:rFonts w:ascii="Tahoma" w:hAnsi="Tahoma" w:cs="Tahoma"/>
                          <w:sz w:val="20"/>
                        </w:rPr>
                      </w:pPr>
                    </w:p>
                    <w:p w14:paraId="2941107C" w14:textId="77777777" w:rsidR="00944514" w:rsidRDefault="00944514" w:rsidP="00C52E07">
                      <w:pPr>
                        <w:jc w:val="center"/>
                        <w:rPr>
                          <w:rFonts w:ascii="Tahoma" w:hAnsi="Tahoma" w:cs="Tahoma"/>
                          <w:sz w:val="20"/>
                        </w:rPr>
                      </w:pPr>
                    </w:p>
                    <w:p w14:paraId="40223D17" w14:textId="77777777" w:rsidR="00944514" w:rsidRDefault="00944514" w:rsidP="00C52E07">
                      <w:pPr>
                        <w:jc w:val="center"/>
                        <w:rPr>
                          <w:rFonts w:ascii="Tahoma" w:hAnsi="Tahoma" w:cs="Tahoma"/>
                          <w:sz w:val="20"/>
                        </w:rPr>
                      </w:pPr>
                    </w:p>
                    <w:p w14:paraId="7C8E5F3D"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12E40E07" w14:textId="77777777" w:rsidR="00C52E07" w:rsidRDefault="00C52E07" w:rsidP="00C52E07">
      <w:pPr>
        <w:jc w:val="center"/>
        <w:rPr>
          <w:rFonts w:ascii="Arial" w:hAnsi="Arial" w:cs="Arial"/>
        </w:rPr>
      </w:pPr>
    </w:p>
    <w:p w14:paraId="51FACDDA"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570496" behindDoc="1" locked="0" layoutInCell="1" allowOverlap="1" wp14:anchorId="5D37FE30" wp14:editId="481F5998">
                <wp:simplePos x="0" y="0"/>
                <wp:positionH relativeFrom="column">
                  <wp:posOffset>3375660</wp:posOffset>
                </wp:positionH>
                <wp:positionV relativeFrom="paragraph">
                  <wp:posOffset>152400</wp:posOffset>
                </wp:positionV>
                <wp:extent cx="0" cy="7132320"/>
                <wp:effectExtent l="0" t="0" r="19050" b="30480"/>
                <wp:wrapNone/>
                <wp:docPr id="1525" name="Straight Connector 152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DA9C1" id="Straight Connector 1525" o:spid="_x0000_s1026" style="position:absolute;z-index:-2487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8pt,12pt" to="265.8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1DB7FD96"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561280" behindDoc="0" locked="0" layoutInCell="1" allowOverlap="1" wp14:anchorId="75BCF41B" wp14:editId="6CEDB27B">
                <wp:simplePos x="0" y="0"/>
                <wp:positionH relativeFrom="column">
                  <wp:posOffset>1714500</wp:posOffset>
                </wp:positionH>
                <wp:positionV relativeFrom="paragraph">
                  <wp:posOffset>5715</wp:posOffset>
                </wp:positionV>
                <wp:extent cx="19050" cy="7132320"/>
                <wp:effectExtent l="0" t="0" r="19050" b="30480"/>
                <wp:wrapNone/>
                <wp:docPr id="1526" name="Straight Connector 1526"/>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DC8C8" id="Straight Connector 1526" o:spid="_x0000_s1026" style="position:absolute;flip:x;z-index:2545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45pt" to="136.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60256" behindDoc="0" locked="0" layoutInCell="1" allowOverlap="1" wp14:anchorId="75E5107E" wp14:editId="6FB69CB2">
                <wp:simplePos x="0" y="0"/>
                <wp:positionH relativeFrom="column">
                  <wp:posOffset>5915025</wp:posOffset>
                </wp:positionH>
                <wp:positionV relativeFrom="paragraph">
                  <wp:posOffset>91440</wp:posOffset>
                </wp:positionV>
                <wp:extent cx="0" cy="6768465"/>
                <wp:effectExtent l="0" t="0" r="19050" b="32385"/>
                <wp:wrapNone/>
                <wp:docPr id="1524" name="Straight Connector 1524"/>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358CA" id="Straight Connector 1524" o:spid="_x0000_s1026" style="position:absolute;z-index:2545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75pt,7.2pt" to="465.75pt,5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562304" behindDoc="0" locked="0" layoutInCell="1" allowOverlap="1" wp14:anchorId="4BA63A4C" wp14:editId="43174329">
                <wp:simplePos x="0" y="0"/>
                <wp:positionH relativeFrom="column">
                  <wp:posOffset>4438650</wp:posOffset>
                </wp:positionH>
                <wp:positionV relativeFrom="paragraph">
                  <wp:posOffset>5715</wp:posOffset>
                </wp:positionV>
                <wp:extent cx="0" cy="7132320"/>
                <wp:effectExtent l="0" t="0" r="19050" b="30480"/>
                <wp:wrapNone/>
                <wp:docPr id="1528" name="Straight Connector 152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2EAF4" id="Straight Connector 1528" o:spid="_x0000_s1026" style="position:absolute;z-index:2545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45pt" to="349.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59232" behindDoc="1" locked="0" layoutInCell="1" allowOverlap="1" wp14:anchorId="6E7855A8" wp14:editId="197AFF1A">
                <wp:simplePos x="0" y="0"/>
                <wp:positionH relativeFrom="column">
                  <wp:posOffset>303530</wp:posOffset>
                </wp:positionH>
                <wp:positionV relativeFrom="paragraph">
                  <wp:posOffset>68884</wp:posOffset>
                </wp:positionV>
                <wp:extent cx="9525" cy="7008495"/>
                <wp:effectExtent l="0" t="0" r="28575" b="20955"/>
                <wp:wrapNone/>
                <wp:docPr id="1529" name="Straight Connector 1529"/>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98DEE" id="Straight Connector 1529" o:spid="_x0000_s1026" style="position:absolute;flip:x;z-index:-2487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" strokecolor="#4579b8 [3044]" strokeweight="0"/>
            </w:pict>
          </mc:Fallback>
        </mc:AlternateContent>
      </w:r>
      <w:r>
        <w:t xml:space="preserve">                                           </w:t>
      </w:r>
    </w:p>
    <w:p w14:paraId="368831B8" w14:textId="77777777" w:rsidR="00C52E07" w:rsidRDefault="00C52E07" w:rsidP="00C52E07"/>
    <w:p w14:paraId="21E82B99"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09408" behindDoc="0" locked="0" layoutInCell="1" allowOverlap="1" wp14:anchorId="1E993FAB" wp14:editId="782C57F0">
                <wp:simplePos x="0" y="0"/>
                <wp:positionH relativeFrom="column">
                  <wp:posOffset>904875</wp:posOffset>
                </wp:positionH>
                <wp:positionV relativeFrom="paragraph">
                  <wp:posOffset>15240</wp:posOffset>
                </wp:positionV>
                <wp:extent cx="1628775" cy="1638300"/>
                <wp:effectExtent l="0" t="0" r="28575" b="19050"/>
                <wp:wrapNone/>
                <wp:docPr id="1605" name="Diamond 1605"/>
                <wp:cNvGraphicFramePr/>
                <a:graphic xmlns:a="http://schemas.openxmlformats.org/drawingml/2006/main">
                  <a:graphicData uri="http://schemas.microsoft.com/office/word/2010/wordprocessingShape">
                    <wps:wsp>
                      <wps:cNvSpPr/>
                      <wps:spPr>
                        <a:xfrm>
                          <a:off x="0" y="0"/>
                          <a:ext cx="1628775" cy="16383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CE896BA" w14:textId="77777777" w:rsidR="00944514" w:rsidRPr="00755387" w:rsidRDefault="00944514" w:rsidP="00C52E07">
                            <w:pPr>
                              <w:jc w:val="center"/>
                              <w:rPr>
                                <w:rFonts w:ascii="Arial" w:hAnsi="Arial" w:cs="Arial"/>
                                <w:sz w:val="20"/>
                              </w:rPr>
                            </w:pPr>
                            <w:r>
                              <w:rPr>
                                <w:rFonts w:ascii="Arial" w:hAnsi="Arial" w:cs="Arial"/>
                                <w:sz w:val="20"/>
                              </w:rPr>
                              <w:t>Check session id configured by KTCPCFG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93FAB" id="Diamond 1605" o:spid="_x0000_s1418" type="#_x0000_t4" style="position:absolute;margin-left:71.25pt;margin-top:1.2pt;width:128.25pt;height:129pt;z-index:2546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" fillcolor="white [3201]" strokecolor="#4f81bd [3204]" strokeweight="0">
                <v:textbox>
                  <w:txbxContent>
                    <w:p w14:paraId="7CE896BA" w14:textId="77777777" w:rsidR="00944514" w:rsidRPr="00755387" w:rsidRDefault="00944514" w:rsidP="00C52E07">
                      <w:pPr>
                        <w:jc w:val="center"/>
                        <w:rPr>
                          <w:rFonts w:ascii="Arial" w:hAnsi="Arial" w:cs="Arial"/>
                          <w:sz w:val="20"/>
                        </w:rPr>
                      </w:pPr>
                      <w:r>
                        <w:rPr>
                          <w:rFonts w:ascii="Arial" w:hAnsi="Arial" w:cs="Arial"/>
                          <w:sz w:val="20"/>
                        </w:rPr>
                        <w:t>Check session id configured by KTCPCFG</w:t>
                      </w:r>
                    </w:p>
                  </w:txbxContent>
                </v:textbox>
              </v:shape>
            </w:pict>
          </mc:Fallback>
        </mc:AlternateContent>
      </w:r>
    </w:p>
    <w:p w14:paraId="62DD588F" w14:textId="77777777" w:rsidR="00C52E07" w:rsidRDefault="00C52E07" w:rsidP="00C52E07"/>
    <w:p w14:paraId="609B46D4" w14:textId="77777777" w:rsidR="00C52E07" w:rsidRDefault="00C52E07" w:rsidP="00C52E07"/>
    <w:p w14:paraId="3FF92DE6" w14:textId="77777777" w:rsidR="00C52E07" w:rsidRPr="00673E51" w:rsidRDefault="00C52E07" w:rsidP="00C52E07">
      <w:pPr>
        <w:rPr>
          <w:sz w:val="20"/>
        </w:rPr>
      </w:pPr>
      <w:r>
        <w:t xml:space="preserve">           </w:t>
      </w:r>
      <w:r w:rsidRPr="00673E51">
        <w:rPr>
          <w:sz w:val="20"/>
        </w:rPr>
        <w:t>NO</w:t>
      </w:r>
    </w:p>
    <w:p w14:paraId="5562A632" w14:textId="77777777" w:rsidR="00C52E07" w:rsidRDefault="00C52E07" w:rsidP="00C52E07">
      <w:r>
        <w:rPr>
          <w:noProof/>
          <w:lang w:val="en-US"/>
        </w:rPr>
        <mc:AlternateContent>
          <mc:Choice Requires="wps">
            <w:drawing>
              <wp:anchor distT="0" distB="0" distL="114300" distR="114300" simplePos="0" relativeHeight="254685184" behindDoc="0" locked="0" layoutInCell="1" allowOverlap="1" wp14:anchorId="583683B4" wp14:editId="3E67716C">
                <wp:simplePos x="0" y="0"/>
                <wp:positionH relativeFrom="column">
                  <wp:posOffset>266700</wp:posOffset>
                </wp:positionH>
                <wp:positionV relativeFrom="paragraph">
                  <wp:posOffset>127000</wp:posOffset>
                </wp:positionV>
                <wp:extent cx="657225" cy="0"/>
                <wp:effectExtent l="38100" t="76200" r="0" b="95250"/>
                <wp:wrapNone/>
                <wp:docPr id="1501" name="Straight Arrow Connector 1501"/>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61CC6" id="Straight Arrow Connector 1501" o:spid="_x0000_s1026" type="#_x0000_t32" style="position:absolute;margin-left:21pt;margin-top:10pt;width:51.75pt;height:0;flip:x;z-index:25468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" strokecolor="#4579b8 [3044]">
                <v:stroke endarrow="block"/>
              </v:shape>
            </w:pict>
          </mc:Fallback>
        </mc:AlternateContent>
      </w:r>
      <w:r>
        <w:t xml:space="preserve">                                          </w:t>
      </w:r>
    </w:p>
    <w:p w14:paraId="448EBD9B" w14:textId="77777777" w:rsidR="00C52E07" w:rsidRDefault="00C52E07" w:rsidP="00C52E07">
      <w:r>
        <w:t xml:space="preserve">          </w:t>
      </w:r>
    </w:p>
    <w:p w14:paraId="330CBD4C" w14:textId="77777777" w:rsidR="00C52E07" w:rsidRDefault="00C52E07" w:rsidP="00C52E07"/>
    <w:p w14:paraId="0AC6EC39" w14:textId="77777777" w:rsidR="00C52E07" w:rsidRDefault="00C52E07" w:rsidP="00C52E07">
      <w:pPr>
        <w:rPr>
          <w:rFonts w:ascii="Arial" w:hAnsi="Arial" w:cs="Arial"/>
          <w:sz w:val="18"/>
          <w:szCs w:val="18"/>
        </w:rPr>
      </w:pPr>
      <w:r>
        <w:t xml:space="preserve">          </w:t>
      </w:r>
      <w:r w:rsidRPr="0073375C">
        <w:rPr>
          <w:rFonts w:ascii="Arial" w:hAnsi="Arial" w:cs="Arial"/>
          <w:sz w:val="18"/>
          <w:szCs w:val="18"/>
        </w:rPr>
        <w:t>Send</w:t>
      </w:r>
      <w:r>
        <w:rPr>
          <w:rFonts w:ascii="Arial" w:hAnsi="Arial" w:cs="Arial"/>
          <w:sz w:val="18"/>
          <w:szCs w:val="18"/>
        </w:rPr>
        <w:t xml:space="preserve"> </w:t>
      </w:r>
    </w:p>
    <w:p w14:paraId="0C60F17F" w14:textId="77777777" w:rsidR="00C52E07" w:rsidRPr="0073375C" w:rsidRDefault="00C52E07" w:rsidP="00C52E07">
      <w:pPr>
        <w:rPr>
          <w:rFonts w:ascii="Arial" w:hAnsi="Arial" w:cs="Arial"/>
          <w:sz w:val="18"/>
          <w:szCs w:val="18"/>
        </w:rPr>
      </w:pPr>
      <w:r>
        <w:rPr>
          <w:rFonts w:ascii="Arial" w:hAnsi="Arial" w:cs="Arial"/>
          <w:sz w:val="18"/>
          <w:szCs w:val="18"/>
        </w:rPr>
        <w:t xml:space="preserve">           +KTCP_NOTIF and</w:t>
      </w:r>
    </w:p>
    <w:p w14:paraId="7E1D3DBF" w14:textId="77777777" w:rsidR="00C52E07" w:rsidRPr="0073375C" w:rsidRDefault="00C52E07" w:rsidP="00C52E07">
      <w:pPr>
        <w:rPr>
          <w:rFonts w:ascii="Arial" w:hAnsi="Arial" w:cs="Arial"/>
          <w:sz w:val="18"/>
          <w:szCs w:val="18"/>
        </w:rPr>
      </w:pPr>
      <w:r w:rsidRPr="0073375C">
        <w:rPr>
          <w:rFonts w:ascii="Arial" w:hAnsi="Arial" w:cs="Arial"/>
          <w:sz w:val="18"/>
          <w:szCs w:val="18"/>
        </w:rPr>
        <w:t xml:space="preserve">          Error as</w:t>
      </w:r>
    </w:p>
    <w:p w14:paraId="42D6B376" w14:textId="77777777" w:rsidR="00C52E07" w:rsidRPr="0073375C" w:rsidRDefault="00C52E07" w:rsidP="00C52E07">
      <w:pPr>
        <w:rPr>
          <w:rFonts w:ascii="Arial" w:hAnsi="Arial" w:cs="Arial"/>
          <w:sz w:val="18"/>
          <w:szCs w:val="18"/>
        </w:rPr>
      </w:pPr>
      <w:r w:rsidRPr="0073375C">
        <w:rPr>
          <w:rFonts w:ascii="Arial" w:hAnsi="Arial" w:cs="Arial"/>
          <w:sz w:val="18"/>
          <w:szCs w:val="18"/>
        </w:rPr>
        <w:t xml:space="preserve">          Final response</w:t>
      </w:r>
    </w:p>
    <w:p w14:paraId="41AF7F13" w14:textId="77777777" w:rsidR="00C52E07" w:rsidRDefault="00C52E07" w:rsidP="00C52E07">
      <w:pPr>
        <w:rPr>
          <w:rFonts w:ascii="Arial" w:hAnsi="Arial" w:cs="Arial"/>
          <w:sz w:val="20"/>
        </w:rPr>
      </w:pPr>
      <w:r>
        <w:rPr>
          <w:rFonts w:ascii="Arial" w:hAnsi="Arial" w:cs="Arial"/>
          <w:sz w:val="20"/>
        </w:rPr>
        <w:t xml:space="preserve">                                                    Yes</w:t>
      </w:r>
    </w:p>
    <w:p w14:paraId="04AAC124" w14:textId="77777777" w:rsidR="00C52E07" w:rsidRDefault="00C52E07" w:rsidP="00C52E07">
      <w:pPr>
        <w:rPr>
          <w:rFonts w:ascii="Arial" w:hAnsi="Arial" w:cs="Arial"/>
          <w:sz w:val="20"/>
        </w:rPr>
      </w:pPr>
    </w:p>
    <w:p w14:paraId="25C02F43" w14:textId="77777777" w:rsidR="00C52E07" w:rsidRDefault="00C52E07" w:rsidP="00C52E07">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687232" behindDoc="0" locked="0" layoutInCell="1" allowOverlap="1" wp14:anchorId="21771EB1" wp14:editId="71E139B3">
                <wp:simplePos x="0" y="0"/>
                <wp:positionH relativeFrom="column">
                  <wp:posOffset>857250</wp:posOffset>
                </wp:positionH>
                <wp:positionV relativeFrom="paragraph">
                  <wp:posOffset>8255</wp:posOffset>
                </wp:positionV>
                <wp:extent cx="1762125" cy="1343025"/>
                <wp:effectExtent l="0" t="0" r="28575" b="28575"/>
                <wp:wrapNone/>
                <wp:docPr id="1512" name="Diamond 1512"/>
                <wp:cNvGraphicFramePr/>
                <a:graphic xmlns:a="http://schemas.openxmlformats.org/drawingml/2006/main">
                  <a:graphicData uri="http://schemas.microsoft.com/office/word/2010/wordprocessingShape">
                    <wps:wsp>
                      <wps:cNvSpPr/>
                      <wps:spPr>
                        <a:xfrm>
                          <a:off x="0" y="0"/>
                          <a:ext cx="1762125" cy="134302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1EB493F" w14:textId="77777777" w:rsidR="00944514" w:rsidRPr="007A34F2" w:rsidRDefault="00944514" w:rsidP="00C52E07">
                            <w:pPr>
                              <w:jc w:val="center"/>
                              <w:rPr>
                                <w:sz w:val="20"/>
                              </w:rPr>
                            </w:pPr>
                            <w:r w:rsidRPr="007A34F2">
                              <w:rPr>
                                <w:sz w:val="20"/>
                              </w:rPr>
                              <w:t>socket Mode=CHILD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771EB1" id="Diamond 1512" o:spid="_x0000_s1419" type="#_x0000_t4" style="position:absolute;margin-left:67.5pt;margin-top:.65pt;width:138.75pt;height:105.75pt;z-index:25468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" fillcolor="white [3201]" strokecolor="#4f81bd [3204]" strokeweight="0">
                <v:textbox>
                  <w:txbxContent>
                    <w:p w14:paraId="01EB493F" w14:textId="77777777" w:rsidR="00944514" w:rsidRPr="007A34F2" w:rsidRDefault="00944514" w:rsidP="00C52E07">
                      <w:pPr>
                        <w:jc w:val="center"/>
                        <w:rPr>
                          <w:sz w:val="20"/>
                        </w:rPr>
                      </w:pPr>
                      <w:r w:rsidRPr="007A34F2">
                        <w:rPr>
                          <w:sz w:val="20"/>
                        </w:rPr>
                        <w:t>socket Mode=CHILD</w:t>
                      </w:r>
                    </w:p>
                  </w:txbxContent>
                </v:textbox>
              </v:shape>
            </w:pict>
          </mc:Fallback>
        </mc:AlternateContent>
      </w:r>
      <w:r>
        <w:rPr>
          <w:rFonts w:ascii="Arial" w:hAnsi="Arial" w:cs="Arial"/>
          <w:sz w:val="20"/>
        </w:rPr>
        <w:t xml:space="preserve">                 </w:t>
      </w:r>
    </w:p>
    <w:p w14:paraId="58E1E51F" w14:textId="77777777" w:rsidR="00C52E07" w:rsidRDefault="00C52E07" w:rsidP="00C52E07">
      <w:pPr>
        <w:rPr>
          <w:rFonts w:ascii="Arial" w:hAnsi="Arial" w:cs="Arial"/>
          <w:sz w:val="20"/>
        </w:rPr>
      </w:pPr>
    </w:p>
    <w:p w14:paraId="6D1FB08C" w14:textId="77777777" w:rsidR="00C52E07" w:rsidRDefault="00C52E07" w:rsidP="00C52E07">
      <w:pPr>
        <w:rPr>
          <w:rFonts w:ascii="Arial" w:hAnsi="Arial" w:cs="Arial"/>
          <w:sz w:val="20"/>
        </w:rPr>
      </w:pPr>
    </w:p>
    <w:p w14:paraId="73C4E657" w14:textId="77777777" w:rsidR="00C52E07" w:rsidRDefault="00C52E07" w:rsidP="00C52E07">
      <w:pPr>
        <w:rPr>
          <w:rFonts w:ascii="Arial" w:hAnsi="Arial" w:cs="Arial"/>
          <w:sz w:val="20"/>
        </w:rPr>
      </w:pPr>
      <w:r>
        <w:rPr>
          <w:rFonts w:ascii="Arial" w:hAnsi="Arial" w:cs="Arial"/>
          <w:sz w:val="20"/>
        </w:rPr>
        <w:t xml:space="preserve">             Yes</w:t>
      </w:r>
    </w:p>
    <w:p w14:paraId="63C57EA1" w14:textId="77777777" w:rsidR="00C52E07" w:rsidRDefault="00C52E07" w:rsidP="00C52E07">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688256" behindDoc="0" locked="0" layoutInCell="1" allowOverlap="1" wp14:anchorId="686F7A37" wp14:editId="17B0894B">
                <wp:simplePos x="0" y="0"/>
                <wp:positionH relativeFrom="column">
                  <wp:posOffset>276225</wp:posOffset>
                </wp:positionH>
                <wp:positionV relativeFrom="paragraph">
                  <wp:posOffset>100330</wp:posOffset>
                </wp:positionV>
                <wp:extent cx="600075" cy="0"/>
                <wp:effectExtent l="38100" t="76200" r="0" b="95250"/>
                <wp:wrapNone/>
                <wp:docPr id="1527" name="Straight Arrow Connector 1527"/>
                <wp:cNvGraphicFramePr/>
                <a:graphic xmlns:a="http://schemas.openxmlformats.org/drawingml/2006/main">
                  <a:graphicData uri="http://schemas.microsoft.com/office/word/2010/wordprocessingShape">
                    <wps:wsp>
                      <wps:cNvCnPr/>
                      <wps:spPr>
                        <a:xfrm flipH="1">
                          <a:off x="0" y="0"/>
                          <a:ext cx="600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D1A8BE" id="Straight Arrow Connector 1527" o:spid="_x0000_s1026" type="#_x0000_t32" style="position:absolute;margin-left:21.75pt;margin-top:7.9pt;width:47.25pt;height:0;flip:x;z-index:25468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" strokecolor="#4579b8 [3044]">
                <v:stroke endarrow="block"/>
              </v:shape>
            </w:pict>
          </mc:Fallback>
        </mc:AlternateContent>
      </w:r>
      <w:r>
        <w:rPr>
          <w:rFonts w:ascii="Arial" w:hAnsi="Arial" w:cs="Arial"/>
          <w:sz w:val="20"/>
        </w:rPr>
        <w:t xml:space="preserve">              </w:t>
      </w:r>
    </w:p>
    <w:p w14:paraId="2A97DD67" w14:textId="77777777" w:rsidR="00C52E07" w:rsidRDefault="00C52E07" w:rsidP="00C52E07">
      <w:pPr>
        <w:rPr>
          <w:rFonts w:ascii="Arial" w:hAnsi="Arial" w:cs="Arial"/>
          <w:sz w:val="20"/>
        </w:rPr>
      </w:pPr>
    </w:p>
    <w:p w14:paraId="1F157603" w14:textId="77777777" w:rsidR="00C52E07" w:rsidRDefault="00C52E07" w:rsidP="00C52E07">
      <w:pPr>
        <w:rPr>
          <w:rFonts w:ascii="Arial" w:hAnsi="Arial" w:cs="Arial"/>
          <w:sz w:val="20"/>
        </w:rPr>
      </w:pPr>
      <w:r>
        <w:rPr>
          <w:rFonts w:ascii="Arial" w:hAnsi="Arial" w:cs="Arial"/>
          <w:sz w:val="20"/>
        </w:rPr>
        <w:t xml:space="preserve">           Send Error</w:t>
      </w:r>
    </w:p>
    <w:p w14:paraId="155D1068" w14:textId="77777777" w:rsidR="00C52E07" w:rsidRDefault="00C52E07" w:rsidP="00C52E07">
      <w:pPr>
        <w:rPr>
          <w:rFonts w:ascii="Arial" w:hAnsi="Arial" w:cs="Arial"/>
          <w:sz w:val="20"/>
        </w:rPr>
      </w:pPr>
      <w:r>
        <w:rPr>
          <w:rFonts w:ascii="Arial" w:hAnsi="Arial" w:cs="Arial"/>
          <w:sz w:val="20"/>
        </w:rPr>
        <w:t xml:space="preserve">           As final </w:t>
      </w:r>
    </w:p>
    <w:p w14:paraId="2E4B2BEA" w14:textId="77777777" w:rsidR="00C52E07" w:rsidRDefault="00C52E07" w:rsidP="00C52E07">
      <w:pPr>
        <w:rPr>
          <w:rFonts w:ascii="Arial" w:hAnsi="Arial" w:cs="Arial"/>
          <w:sz w:val="20"/>
        </w:rPr>
      </w:pPr>
      <w:r>
        <w:rPr>
          <w:rFonts w:ascii="Arial" w:hAnsi="Arial" w:cs="Arial"/>
          <w:sz w:val="20"/>
        </w:rPr>
        <w:t xml:space="preserve">           response</w:t>
      </w:r>
    </w:p>
    <w:p w14:paraId="14E08A73" w14:textId="77777777" w:rsidR="00C52E07" w:rsidRDefault="00C52E07" w:rsidP="00C52E07">
      <w:pPr>
        <w:rPr>
          <w:rFonts w:ascii="Arial" w:hAnsi="Arial" w:cs="Arial"/>
          <w:sz w:val="20"/>
        </w:rPr>
      </w:pPr>
    </w:p>
    <w:p w14:paraId="052C1A79" w14:textId="77777777" w:rsidR="00C52E07" w:rsidRDefault="00C52E07" w:rsidP="00C52E07">
      <w:r>
        <w:rPr>
          <w:rFonts w:ascii="Arial" w:hAnsi="Arial" w:cs="Arial"/>
          <w:sz w:val="20"/>
        </w:rPr>
        <w:t xml:space="preserve">                                  </w:t>
      </w:r>
    </w:p>
    <w:p w14:paraId="08004C62" w14:textId="77777777" w:rsidR="00C52E07" w:rsidRDefault="00C52E07" w:rsidP="00C52E07">
      <w:r>
        <w:t xml:space="preserve">                                                    NO</w:t>
      </w:r>
    </w:p>
    <w:p w14:paraId="0E7EF677"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10432" behindDoc="0" locked="0" layoutInCell="1" allowOverlap="1" wp14:anchorId="6A8FB8A4" wp14:editId="26AB66D6">
                <wp:simplePos x="0" y="0"/>
                <wp:positionH relativeFrom="column">
                  <wp:posOffset>847725</wp:posOffset>
                </wp:positionH>
                <wp:positionV relativeFrom="paragraph">
                  <wp:posOffset>3175</wp:posOffset>
                </wp:positionV>
                <wp:extent cx="1752600" cy="1647825"/>
                <wp:effectExtent l="0" t="0" r="19050" b="28575"/>
                <wp:wrapNone/>
                <wp:docPr id="1611" name="Diamond 1611"/>
                <wp:cNvGraphicFramePr/>
                <a:graphic xmlns:a="http://schemas.openxmlformats.org/drawingml/2006/main">
                  <a:graphicData uri="http://schemas.microsoft.com/office/word/2010/wordprocessingShape">
                    <wps:wsp>
                      <wps:cNvSpPr/>
                      <wps:spPr>
                        <a:xfrm>
                          <a:off x="0" y="0"/>
                          <a:ext cx="1752600" cy="164782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A65AA1D" w14:textId="77777777" w:rsidR="00944514" w:rsidRPr="0073375C" w:rsidRDefault="00944514" w:rsidP="00C52E07">
                            <w:pPr>
                              <w:jc w:val="center"/>
                              <w:rPr>
                                <w:rFonts w:ascii="Arial" w:hAnsi="Arial" w:cs="Arial"/>
                                <w:sz w:val="18"/>
                                <w:szCs w:val="18"/>
                              </w:rPr>
                            </w:pPr>
                            <w:r w:rsidRPr="0073375C">
                              <w:rPr>
                                <w:rFonts w:ascii="Arial" w:hAnsi="Arial" w:cs="Arial"/>
                                <w:sz w:val="18"/>
                                <w:szCs w:val="18"/>
                              </w:rPr>
                              <w:t>Check if profile is configured using +KCNXCFG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FB8A4" id="Diamond 1611" o:spid="_x0000_s1420" type="#_x0000_t4" style="position:absolute;margin-left:66.75pt;margin-top:.25pt;width:138pt;height:129.75pt;z-index:2546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" fillcolor="white [3201]" strokecolor="#4f81bd [3204]" strokeweight="0">
                <v:textbox>
                  <w:txbxContent>
                    <w:p w14:paraId="3A65AA1D" w14:textId="77777777" w:rsidR="00944514" w:rsidRPr="0073375C" w:rsidRDefault="00944514" w:rsidP="00C52E07">
                      <w:pPr>
                        <w:jc w:val="center"/>
                        <w:rPr>
                          <w:rFonts w:ascii="Arial" w:hAnsi="Arial" w:cs="Arial"/>
                          <w:sz w:val="18"/>
                          <w:szCs w:val="18"/>
                        </w:rPr>
                      </w:pPr>
                      <w:r w:rsidRPr="0073375C">
                        <w:rPr>
                          <w:rFonts w:ascii="Arial" w:hAnsi="Arial" w:cs="Arial"/>
                          <w:sz w:val="18"/>
                          <w:szCs w:val="18"/>
                        </w:rPr>
                        <w:t>Check if profile is configured using +KCNXCFG</w:t>
                      </w:r>
                    </w:p>
                  </w:txbxContent>
                </v:textbox>
              </v:shape>
            </w:pict>
          </mc:Fallback>
        </mc:AlternateContent>
      </w:r>
    </w:p>
    <w:p w14:paraId="37C1E2D0" w14:textId="77777777" w:rsidR="00C52E07" w:rsidRDefault="00C52E07" w:rsidP="00C52E07">
      <w:r>
        <w:t xml:space="preserve">          </w:t>
      </w:r>
    </w:p>
    <w:p w14:paraId="24270627" w14:textId="77777777" w:rsidR="00C52E07" w:rsidRDefault="00C52E07" w:rsidP="00C52E07">
      <w:r>
        <w:t xml:space="preserve">         </w:t>
      </w:r>
    </w:p>
    <w:p w14:paraId="0823CFAD" w14:textId="77777777" w:rsidR="00C52E07" w:rsidRDefault="00C52E07" w:rsidP="00C52E07">
      <w:r>
        <w:t xml:space="preserve">           NO</w:t>
      </w:r>
    </w:p>
    <w:p w14:paraId="60E2DA97" w14:textId="77777777" w:rsidR="00C52E07" w:rsidRDefault="00C52E07" w:rsidP="00C52E07">
      <w:r>
        <w:rPr>
          <w:noProof/>
          <w:lang w:val="en-US"/>
        </w:rPr>
        <mc:AlternateContent>
          <mc:Choice Requires="wps">
            <w:drawing>
              <wp:anchor distT="0" distB="0" distL="114300" distR="114300" simplePos="0" relativeHeight="254686208" behindDoc="0" locked="0" layoutInCell="1" allowOverlap="1" wp14:anchorId="1894F1DE" wp14:editId="250F8820">
                <wp:simplePos x="0" y="0"/>
                <wp:positionH relativeFrom="column">
                  <wp:posOffset>285750</wp:posOffset>
                </wp:positionH>
                <wp:positionV relativeFrom="paragraph">
                  <wp:posOffset>88900</wp:posOffset>
                </wp:positionV>
                <wp:extent cx="581025" cy="0"/>
                <wp:effectExtent l="38100" t="76200" r="0" b="95250"/>
                <wp:wrapNone/>
                <wp:docPr id="1507" name="Straight Arrow Connector 1507"/>
                <wp:cNvGraphicFramePr/>
                <a:graphic xmlns:a="http://schemas.openxmlformats.org/drawingml/2006/main">
                  <a:graphicData uri="http://schemas.microsoft.com/office/word/2010/wordprocessingShape">
                    <wps:wsp>
                      <wps:cNvCnPr/>
                      <wps:spPr>
                        <a:xfrm flipH="1">
                          <a:off x="0" y="0"/>
                          <a:ext cx="581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BEC58A" id="Straight Arrow Connector 1507" o:spid="_x0000_s1026" type="#_x0000_t32" style="position:absolute;margin-left:22.5pt;margin-top:7pt;width:45.75pt;height:0;flip:x;z-index:25468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" strokecolor="#4579b8 [3044]">
                <v:stroke endarrow="block"/>
              </v:shape>
            </w:pict>
          </mc:Fallback>
        </mc:AlternateContent>
      </w:r>
      <w:r>
        <w:t xml:space="preserve">          </w:t>
      </w:r>
    </w:p>
    <w:p w14:paraId="79E8BC47" w14:textId="77777777" w:rsidR="00C52E07" w:rsidRPr="00673E51" w:rsidRDefault="00C52E07" w:rsidP="00C52E07">
      <w:pPr>
        <w:tabs>
          <w:tab w:val="left" w:pos="6615"/>
        </w:tabs>
        <w:rPr>
          <w:rFonts w:ascii="Arial" w:hAnsi="Arial" w:cs="Arial"/>
          <w:sz w:val="18"/>
          <w:szCs w:val="18"/>
        </w:rPr>
      </w:pPr>
      <w:r>
        <w:t xml:space="preserve">          </w:t>
      </w:r>
      <w:r>
        <w:rPr>
          <w:rFonts w:ascii="Arial" w:hAnsi="Arial" w:cs="Arial"/>
          <w:sz w:val="18"/>
          <w:szCs w:val="18"/>
        </w:rPr>
        <w:t>Send</w:t>
      </w:r>
      <w:r w:rsidRPr="00673E51">
        <w:rPr>
          <w:rFonts w:ascii="Arial" w:hAnsi="Arial" w:cs="Arial"/>
          <w:sz w:val="18"/>
          <w:szCs w:val="18"/>
        </w:rPr>
        <w:t xml:space="preserve">         </w:t>
      </w:r>
    </w:p>
    <w:p w14:paraId="708BDF6F" w14:textId="77777777" w:rsidR="00C52E07" w:rsidRPr="00673E51" w:rsidRDefault="00C52E07" w:rsidP="00C52E07">
      <w:pPr>
        <w:tabs>
          <w:tab w:val="left" w:pos="6615"/>
        </w:tabs>
        <w:rPr>
          <w:rFonts w:ascii="Arial" w:hAnsi="Arial" w:cs="Arial"/>
          <w:sz w:val="18"/>
          <w:szCs w:val="18"/>
        </w:rPr>
      </w:pPr>
      <w:r w:rsidRPr="00673E51">
        <w:rPr>
          <w:rFonts w:ascii="Arial" w:hAnsi="Arial" w:cs="Arial"/>
          <w:sz w:val="18"/>
          <w:szCs w:val="18"/>
        </w:rPr>
        <w:t xml:space="preserve">          </w:t>
      </w:r>
      <w:r>
        <w:rPr>
          <w:rFonts w:ascii="Arial" w:hAnsi="Arial" w:cs="Arial"/>
          <w:sz w:val="18"/>
          <w:szCs w:val="18"/>
        </w:rPr>
        <w:t xml:space="preserve"> Error</w:t>
      </w:r>
      <w:r w:rsidRPr="00673E51">
        <w:rPr>
          <w:rFonts w:ascii="Arial" w:hAnsi="Arial" w:cs="Arial"/>
          <w:sz w:val="18"/>
          <w:szCs w:val="18"/>
        </w:rPr>
        <w:t xml:space="preserve"> </w:t>
      </w:r>
    </w:p>
    <w:p w14:paraId="4107980A" w14:textId="77777777" w:rsidR="00C52E07" w:rsidRPr="00673E51" w:rsidRDefault="00C52E07" w:rsidP="00C52E07">
      <w:pPr>
        <w:tabs>
          <w:tab w:val="left" w:pos="6615"/>
        </w:tabs>
        <w:rPr>
          <w:rFonts w:ascii="Arial" w:hAnsi="Arial" w:cs="Arial"/>
          <w:sz w:val="18"/>
          <w:szCs w:val="18"/>
        </w:rPr>
      </w:pPr>
      <w:r w:rsidRPr="00673E51">
        <w:rPr>
          <w:rFonts w:ascii="Arial" w:hAnsi="Arial" w:cs="Arial"/>
          <w:sz w:val="18"/>
          <w:szCs w:val="18"/>
        </w:rPr>
        <w:t xml:space="preserve">          as final                                    </w:t>
      </w:r>
      <w:r w:rsidRPr="00673E51">
        <w:rPr>
          <w:rFonts w:ascii="Arial" w:hAnsi="Arial" w:cs="Arial"/>
          <w:sz w:val="18"/>
          <w:szCs w:val="18"/>
        </w:rPr>
        <w:tab/>
      </w:r>
      <w:r w:rsidRPr="00673E51">
        <w:rPr>
          <w:rFonts w:ascii="Arial" w:hAnsi="Arial" w:cs="Arial"/>
          <w:sz w:val="18"/>
          <w:szCs w:val="18"/>
        </w:rPr>
        <w:tab/>
      </w:r>
      <w:r w:rsidRPr="00673E51">
        <w:rPr>
          <w:rFonts w:ascii="Arial" w:hAnsi="Arial" w:cs="Arial"/>
          <w:sz w:val="18"/>
          <w:szCs w:val="18"/>
        </w:rPr>
        <w:tab/>
      </w:r>
      <w:r w:rsidRPr="00673E51">
        <w:rPr>
          <w:rFonts w:ascii="Arial" w:hAnsi="Arial" w:cs="Arial"/>
          <w:sz w:val="18"/>
          <w:szCs w:val="18"/>
        </w:rPr>
        <w:tab/>
      </w:r>
    </w:p>
    <w:p w14:paraId="5B609511" w14:textId="77777777" w:rsidR="00C52E07" w:rsidRPr="00673E51" w:rsidRDefault="00C52E07" w:rsidP="00C52E07">
      <w:pPr>
        <w:rPr>
          <w:sz w:val="18"/>
          <w:szCs w:val="18"/>
        </w:rPr>
      </w:pPr>
      <w:r w:rsidRPr="00673E51">
        <w:rPr>
          <w:rFonts w:ascii="Arial" w:hAnsi="Arial" w:cs="Arial"/>
          <w:sz w:val="18"/>
          <w:szCs w:val="18"/>
        </w:rPr>
        <w:t xml:space="preserve">          response</w:t>
      </w:r>
    </w:p>
    <w:p w14:paraId="23439A6C" w14:textId="77777777" w:rsidR="00C52E07" w:rsidRDefault="00C52E07" w:rsidP="00C52E07">
      <w:r>
        <w:t xml:space="preserve">                                         </w:t>
      </w:r>
    </w:p>
    <w:p w14:paraId="7387F4A0" w14:textId="77777777" w:rsidR="00C52E07" w:rsidRDefault="00C52E07" w:rsidP="00C52E07">
      <w:r>
        <w:t xml:space="preserve">                                                    Yes</w:t>
      </w:r>
    </w:p>
    <w:p w14:paraId="41C0A4B2" w14:textId="77777777" w:rsidR="00C52E07" w:rsidRDefault="00C52E07" w:rsidP="00C52E07"/>
    <w:p w14:paraId="167B2333" w14:textId="77777777" w:rsidR="00C52E07" w:rsidRDefault="00C52E07" w:rsidP="00C52E07"/>
    <w:p w14:paraId="0D020989" w14:textId="77777777" w:rsidR="00C52E07" w:rsidRDefault="00C52E07" w:rsidP="00C52E07"/>
    <w:p w14:paraId="2234947A" w14:textId="77777777" w:rsidR="00C52E07" w:rsidRDefault="00C52E07" w:rsidP="00C52E07"/>
    <w:p w14:paraId="5630DFA4" w14:textId="77777777" w:rsidR="00C52E07" w:rsidRDefault="00C52E07" w:rsidP="00C52E07"/>
    <w:p w14:paraId="2C006FD2" w14:textId="77777777" w:rsidR="00C52E07" w:rsidRPr="002F3390" w:rsidRDefault="00C52E07" w:rsidP="00C52E07">
      <w:pPr>
        <w:autoSpaceDE w:val="0"/>
        <w:autoSpaceDN w:val="0"/>
        <w:adjustRightInd w:val="0"/>
        <w:rPr>
          <w:rFonts w:ascii="Arial" w:hAnsi="Arial" w:cs="Arial"/>
        </w:rPr>
      </w:pPr>
    </w:p>
    <w:p w14:paraId="27CE8B94" w14:textId="77777777" w:rsidR="00C52E07" w:rsidRDefault="00C52E07" w:rsidP="00C52E07">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581760" behindDoc="0" locked="0" layoutInCell="1" allowOverlap="1" wp14:anchorId="5FE5E91F" wp14:editId="122D3EA1">
                <wp:simplePos x="0" y="0"/>
                <wp:positionH relativeFrom="column">
                  <wp:posOffset>1171575</wp:posOffset>
                </wp:positionH>
                <wp:positionV relativeFrom="paragraph">
                  <wp:posOffset>0</wp:posOffset>
                </wp:positionV>
                <wp:extent cx="828675" cy="640080"/>
                <wp:effectExtent l="57150" t="38100" r="85725" b="102870"/>
                <wp:wrapNone/>
                <wp:docPr id="1546" name="Rectangle 1546"/>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693BE52A"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5E91F" id="Rectangle 1546" o:spid="_x0000_s1421" style="position:absolute;left:0;text-align:left;margin-left:92.25pt;margin-top:0;width:65.25pt;height:50.4pt;z-index:2545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" fillcolor="#4f81bd [3204]" strokecolor="#5a5a5a [2109]" strokeweight="1pt">
                <v:shadow on="t" color="black" opacity="24903f" origin=",.5" offset="0,.55556mm"/>
                <v:textbox>
                  <w:txbxContent>
                    <w:p w14:paraId="693BE52A"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82784" behindDoc="0" locked="0" layoutInCell="1" allowOverlap="1" wp14:anchorId="6CC85D55" wp14:editId="5DB18495">
                <wp:simplePos x="0" y="0"/>
                <wp:positionH relativeFrom="page">
                  <wp:posOffset>6762750</wp:posOffset>
                </wp:positionH>
                <wp:positionV relativeFrom="paragraph">
                  <wp:posOffset>-38100</wp:posOffset>
                </wp:positionV>
                <wp:extent cx="771525" cy="619125"/>
                <wp:effectExtent l="0" t="0" r="28575" b="28575"/>
                <wp:wrapNone/>
                <wp:docPr id="1541" name="Rectangle 1541"/>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39D369CE"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85D55" id="Rectangle 1541" o:spid="_x0000_s1422" style="position:absolute;left:0;text-align:left;margin-left:532.5pt;margin-top:-3pt;width:60.75pt;height:48.75pt;z-index:25458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" fillcolor="#8064a2 [3207]" strokecolor="#3f3151 [1607]" strokeweight="1pt">
                <v:textbox>
                  <w:txbxContent>
                    <w:p w14:paraId="39D369CE"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587904" behindDoc="0" locked="0" layoutInCell="1" allowOverlap="1" wp14:anchorId="7E3827F5" wp14:editId="4B61EE6B">
                <wp:simplePos x="0" y="0"/>
                <wp:positionH relativeFrom="column">
                  <wp:posOffset>4057650</wp:posOffset>
                </wp:positionH>
                <wp:positionV relativeFrom="paragraph">
                  <wp:posOffset>-19050</wp:posOffset>
                </wp:positionV>
                <wp:extent cx="942975" cy="640080"/>
                <wp:effectExtent l="0" t="0" r="28575" b="26670"/>
                <wp:wrapNone/>
                <wp:docPr id="1544" name="Rectangle 1544"/>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E8ECCBD"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827F5" id="Rectangle 1544" o:spid="_x0000_s1423" style="position:absolute;left:0;text-align:left;margin-left:319.5pt;margin-top:-1.5pt;width:74.25pt;height:50.4pt;z-index:2545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" fillcolor="#c0504d [3205]" strokecolor="#243f60 [1604]" strokeweight="1pt">
                <v:textbox>
                  <w:txbxContent>
                    <w:p w14:paraId="7E8ECCBD"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88928" behindDoc="0" locked="0" layoutInCell="1" allowOverlap="1" wp14:anchorId="07046800" wp14:editId="4F167568">
                <wp:simplePos x="0" y="0"/>
                <wp:positionH relativeFrom="column">
                  <wp:posOffset>2535555</wp:posOffset>
                </wp:positionH>
                <wp:positionV relativeFrom="paragraph">
                  <wp:posOffset>11430</wp:posOffset>
                </wp:positionV>
                <wp:extent cx="1143000" cy="640080"/>
                <wp:effectExtent l="0" t="0" r="19050" b="26670"/>
                <wp:wrapNone/>
                <wp:docPr id="1542" name="Rectangle 154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75164BF"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046800" id="Rectangle 1542" o:spid="_x0000_s1424" style="position:absolute;left:0;text-align:left;margin-left:199.65pt;margin-top:.9pt;width:90pt;height:50.4pt;z-index:25458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SlgwgIAAA8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TBEpYMICAAAPBgAADgAAAAAAAAAAAAAAAAAuAgAAZHJzL2Uyb0RvYy54bWxQSwECLQAUAAYACAAA&#10;ACEA/iTpI9sAAAAJAQAADwAAAAAAAAAAAAAAAAAcBQAAZHJzL2Rvd25yZXYueG1sUEsFBgAAAAAE&#10;AAQA8wAAACQGAAAAAA==&#10;" fillcolor="#c0504d [3205]" strokecolor="#5a5a5a [2109]" strokeweight="1pt">
                <v:textbox>
                  <w:txbxContent>
                    <w:p w14:paraId="475164BF"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80736" behindDoc="0" locked="0" layoutInCell="1" allowOverlap="1" wp14:anchorId="2BA2F378" wp14:editId="25631085">
                <wp:simplePos x="0" y="0"/>
                <wp:positionH relativeFrom="margin">
                  <wp:align>left</wp:align>
                </wp:positionH>
                <wp:positionV relativeFrom="paragraph">
                  <wp:posOffset>9525</wp:posOffset>
                </wp:positionV>
                <wp:extent cx="742950" cy="640080"/>
                <wp:effectExtent l="0" t="0" r="19050" b="26670"/>
                <wp:wrapNone/>
                <wp:docPr id="1545" name="Rectangle 1545"/>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892D76B"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2F378" id="Rectangle 1545" o:spid="_x0000_s1425" style="position:absolute;left:0;text-align:left;margin-left:0;margin-top:.75pt;width:58.5pt;height:50.4pt;z-index:254580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ev&#10;i70CAADXBQAADgAAAAAAAAAAAAAAAAAuAgAAZHJzL2Uyb0RvYy54bWxQSwECLQAUAAYACAAAACEA&#10;8bENDt0AAAAGAQAADwAAAAAAAAAAAAAAAAAXBQAAZHJzL2Rvd25yZXYueG1sUEsFBgAAAAAEAAQA&#10;8wAAACEGAAAAAA==&#10;" fillcolor="#f79646 [3209]" strokecolor="#5a5a5a [2109]" strokeweight="1pt">
                <v:textbox>
                  <w:txbxContent>
                    <w:p w14:paraId="1892D76B"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579712" behindDoc="0" locked="0" layoutInCell="1" allowOverlap="1" wp14:anchorId="647D948F" wp14:editId="40B90E69">
                <wp:simplePos x="0" y="0"/>
                <wp:positionH relativeFrom="margin">
                  <wp:align>right</wp:align>
                </wp:positionH>
                <wp:positionV relativeFrom="paragraph">
                  <wp:posOffset>9525</wp:posOffset>
                </wp:positionV>
                <wp:extent cx="361950" cy="504825"/>
                <wp:effectExtent l="0" t="0" r="0" b="9525"/>
                <wp:wrapNone/>
                <wp:docPr id="1547" name="Rounded Rectangle 1547"/>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5EEA27"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7D948F" id="Rounded Rectangle 1547" o:spid="_x0000_s1426" style="position:absolute;left:0;text-align:left;margin-left:-22.7pt;margin-top:.75pt;width:28.5pt;height:39.75pt;z-index:254579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ooq5+IICAABQ&#10;BQAADgAAAAAAAAAAAAAAAAAuAgAAZHJzL2Uyb0RvYy54bWxQSwECLQAUAAYACAAAACEAOJmnztkA&#10;AAAEAQAADwAAAAAAAAAAAAAAAADcBAAAZHJzL2Rvd25yZXYueG1sUEsFBgAAAAAEAAQA8wAAAOIF&#10;AAAAAA==&#10;" fillcolor="white [3201]" stroked="f" strokeweight="2pt">
                <v:textbox>
                  <w:txbxContent>
                    <w:p w14:paraId="545EEA27"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73568" behindDoc="1" locked="0" layoutInCell="1" allowOverlap="1" wp14:anchorId="166AB188" wp14:editId="16296AA7">
                <wp:simplePos x="0" y="0"/>
                <wp:positionH relativeFrom="column">
                  <wp:posOffset>962026</wp:posOffset>
                </wp:positionH>
                <wp:positionV relativeFrom="paragraph">
                  <wp:posOffset>809625</wp:posOffset>
                </wp:positionV>
                <wp:extent cx="3276600" cy="323850"/>
                <wp:effectExtent l="0" t="0" r="0" b="0"/>
                <wp:wrapNone/>
                <wp:docPr id="1549" name="Rounded Rectangle 1549"/>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849C28B" w14:textId="77777777" w:rsidR="00944514" w:rsidRPr="00296A08" w:rsidRDefault="00944514" w:rsidP="00C52E07">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6AB188" id="Rounded Rectangle 1549" o:spid="_x0000_s1427" style="position:absolute;left:0;text-align:left;margin-left:75.75pt;margin-top:63.75pt;width:258pt;height:25.5pt;z-index:-2487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" fillcolor="white [3201]" stroked="f" strokeweight="2pt">
                <v:textbox>
                  <w:txbxContent>
                    <w:p w14:paraId="5849C28B" w14:textId="77777777" w:rsidR="00944514" w:rsidRPr="00296A08" w:rsidRDefault="00944514" w:rsidP="00C52E07">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78688" behindDoc="0" locked="0" layoutInCell="1" allowOverlap="1" wp14:anchorId="4DED3DA4" wp14:editId="2162A687">
                <wp:simplePos x="0" y="0"/>
                <wp:positionH relativeFrom="margin">
                  <wp:align>right</wp:align>
                </wp:positionH>
                <wp:positionV relativeFrom="paragraph">
                  <wp:posOffset>123825</wp:posOffset>
                </wp:positionV>
                <wp:extent cx="676275" cy="314325"/>
                <wp:effectExtent l="0" t="0" r="9525" b="9525"/>
                <wp:wrapNone/>
                <wp:docPr id="1550" name="Rounded Rectangle 1550"/>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B92950"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ED3DA4" id="Rounded Rectangle 1550" o:spid="_x0000_s1428" style="position:absolute;left:0;text-align:left;margin-left:2.05pt;margin-top:9.75pt;width:53.25pt;height:24.75pt;z-index:254578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" fillcolor="white [3201]" stroked="f" strokeweight="2pt">
                <v:textbox>
                  <w:txbxContent>
                    <w:p w14:paraId="20B92950"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77664" behindDoc="0" locked="0" layoutInCell="1" allowOverlap="1" wp14:anchorId="609B5CBC" wp14:editId="43419461">
                <wp:simplePos x="0" y="0"/>
                <wp:positionH relativeFrom="margin">
                  <wp:posOffset>2533650</wp:posOffset>
                </wp:positionH>
                <wp:positionV relativeFrom="paragraph">
                  <wp:posOffset>57150</wp:posOffset>
                </wp:positionV>
                <wp:extent cx="1114425" cy="495300"/>
                <wp:effectExtent l="0" t="0" r="9525" b="0"/>
                <wp:wrapNone/>
                <wp:docPr id="1551" name="Rounded Rectangle 1551"/>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A729B3B"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9B5CBC" id="Rounded Rectangle 1551" o:spid="_x0000_s1429" style="position:absolute;left:0;text-align:left;margin-left:199.5pt;margin-top:4.5pt;width:87.75pt;height:39pt;z-index:25457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L8t&#10;ZoCEAgAAUQUAAA4AAAAAAAAAAAAAAAAALgIAAGRycy9lMm9Eb2MueG1sUEsBAi0AFAAGAAgAAAAh&#10;AJw7qffeAAAACAEAAA8AAAAAAAAAAAAAAAAA3gQAAGRycy9kb3ducmV2LnhtbFBLBQYAAAAABAAE&#10;APMAAADpBQAAAAA=&#10;" fillcolor="white [3201]" stroked="f" strokeweight="2pt">
                <v:textbox>
                  <w:txbxContent>
                    <w:p w14:paraId="7A729B3B"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75616" behindDoc="0" locked="0" layoutInCell="1" allowOverlap="1" wp14:anchorId="45E61F49" wp14:editId="284B0964">
                <wp:simplePos x="0" y="0"/>
                <wp:positionH relativeFrom="column">
                  <wp:posOffset>552450</wp:posOffset>
                </wp:positionH>
                <wp:positionV relativeFrom="paragraph">
                  <wp:posOffset>9525</wp:posOffset>
                </wp:positionV>
                <wp:extent cx="533400" cy="314325"/>
                <wp:effectExtent l="0" t="0" r="0" b="9525"/>
                <wp:wrapNone/>
                <wp:docPr id="1552" name="Rounded Rectangle 155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BA16FB"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E61F49" id="Rounded Rectangle 1552" o:spid="_x0000_s1430" style="position:absolute;left:0;text-align:left;margin-left:43.5pt;margin-top:.75pt;width:42pt;height:24.75pt;z-index:2545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2BbhQggIA&#10;AFAFAAAOAAAAAAAAAAAAAAAAAC4CAABkcnMvZTJvRG9jLnhtbFBLAQItABQABgAIAAAAIQDSoU39&#10;2wAAAAcBAAAPAAAAAAAAAAAAAAAAANwEAABkcnMvZG93bnJldi54bWxQSwUGAAAAAAQABADzAAAA&#10;5AUAAAAA&#10;" fillcolor="white [3201]" stroked="f" strokeweight="2pt">
                <v:textbox>
                  <w:txbxContent>
                    <w:p w14:paraId="19BA16FB"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76640" behindDoc="0" locked="0" layoutInCell="1" allowOverlap="1" wp14:anchorId="61B3FAF2" wp14:editId="50AF09E7">
                <wp:simplePos x="0" y="0"/>
                <wp:positionH relativeFrom="margin">
                  <wp:align>left</wp:align>
                </wp:positionH>
                <wp:positionV relativeFrom="paragraph">
                  <wp:posOffset>9525</wp:posOffset>
                </wp:positionV>
                <wp:extent cx="533400" cy="314325"/>
                <wp:effectExtent l="0" t="0" r="0" b="9525"/>
                <wp:wrapNone/>
                <wp:docPr id="1553" name="Rounded Rectangle 155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3104812"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3FAF2" id="Rounded Rectangle 1553" o:spid="_x0000_s1431" style="position:absolute;left:0;text-align:left;margin-left:0;margin-top:.75pt;width:42pt;height:24.75pt;z-index:254576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DBYXZEgQIAAFAF&#10;AAAOAAAAAAAAAAAAAAAAAC4CAABkcnMvZTJvRG9jLnhtbFBLAQItABQABgAIAAAAIQAbbh3+2QAA&#10;AAQBAAAPAAAAAAAAAAAAAAAAANsEAABkcnMvZG93bnJldi54bWxQSwUGAAAAAAQABADzAAAA4QUA&#10;AAAA&#10;" fillcolor="white [3201]" stroked="f" strokeweight="2pt">
                <v:textbox>
                  <w:txbxContent>
                    <w:p w14:paraId="13104812"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74592" behindDoc="0" locked="0" layoutInCell="1" allowOverlap="1" wp14:anchorId="661BC3A6" wp14:editId="522DA440">
                <wp:simplePos x="0" y="0"/>
                <wp:positionH relativeFrom="column">
                  <wp:posOffset>714375</wp:posOffset>
                </wp:positionH>
                <wp:positionV relativeFrom="paragraph">
                  <wp:posOffset>8791575</wp:posOffset>
                </wp:positionV>
                <wp:extent cx="1771650" cy="333375"/>
                <wp:effectExtent l="0" t="0" r="0" b="9525"/>
                <wp:wrapNone/>
                <wp:docPr id="1554" name="Rounded Rectangle 1554"/>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A98672" w14:textId="77777777" w:rsidR="00944514" w:rsidRDefault="00944514" w:rsidP="00C52E07">
                            <w:pPr>
                              <w:jc w:val="center"/>
                              <w:rPr>
                                <w:rFonts w:ascii="Tahoma" w:hAnsi="Tahoma" w:cs="Tahoma"/>
                                <w:sz w:val="20"/>
                              </w:rPr>
                            </w:pPr>
                          </w:p>
                          <w:p w14:paraId="6C97AE2F" w14:textId="77777777" w:rsidR="00944514" w:rsidRDefault="00944514" w:rsidP="00C52E07">
                            <w:pPr>
                              <w:jc w:val="center"/>
                              <w:rPr>
                                <w:rFonts w:ascii="Tahoma" w:hAnsi="Tahoma" w:cs="Tahoma"/>
                                <w:sz w:val="20"/>
                              </w:rPr>
                            </w:pPr>
                          </w:p>
                          <w:p w14:paraId="12023B23" w14:textId="77777777" w:rsidR="00944514" w:rsidRDefault="00944514" w:rsidP="00C52E07">
                            <w:pPr>
                              <w:jc w:val="center"/>
                              <w:rPr>
                                <w:rFonts w:ascii="Tahoma" w:hAnsi="Tahoma" w:cs="Tahoma"/>
                                <w:sz w:val="20"/>
                              </w:rPr>
                            </w:pPr>
                          </w:p>
                          <w:p w14:paraId="7AA35D24" w14:textId="77777777" w:rsidR="00944514" w:rsidRDefault="00944514" w:rsidP="00C52E07">
                            <w:pPr>
                              <w:jc w:val="center"/>
                              <w:rPr>
                                <w:rFonts w:ascii="Tahoma" w:hAnsi="Tahoma" w:cs="Tahoma"/>
                                <w:sz w:val="20"/>
                              </w:rPr>
                            </w:pPr>
                          </w:p>
                          <w:p w14:paraId="68392D74"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1BC3A6" id="Rounded Rectangle 1554" o:spid="_x0000_s1432" style="position:absolute;left:0;text-align:left;margin-left:56.25pt;margin-top:692.25pt;width:139.5pt;height:26.25pt;z-index:2545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BeCG6v&#10;ggIAAFEFAAAOAAAAAAAAAAAAAAAAAC4CAABkcnMvZTJvRG9jLnhtbFBLAQItABQABgAIAAAAIQBF&#10;Blh63gAAAA0BAAAPAAAAAAAAAAAAAAAAANwEAABkcnMvZG93bnJldi54bWxQSwUGAAAAAAQABADz&#10;AAAA5wUAAAAA&#10;" fillcolor="white [3201]" stroked="f" strokeweight="2pt">
                <v:textbox>
                  <w:txbxContent>
                    <w:p w14:paraId="72A98672" w14:textId="77777777" w:rsidR="00944514" w:rsidRDefault="00944514" w:rsidP="00C52E07">
                      <w:pPr>
                        <w:jc w:val="center"/>
                        <w:rPr>
                          <w:rFonts w:ascii="Tahoma" w:hAnsi="Tahoma" w:cs="Tahoma"/>
                          <w:sz w:val="20"/>
                        </w:rPr>
                      </w:pPr>
                    </w:p>
                    <w:p w14:paraId="6C97AE2F" w14:textId="77777777" w:rsidR="00944514" w:rsidRDefault="00944514" w:rsidP="00C52E07">
                      <w:pPr>
                        <w:jc w:val="center"/>
                        <w:rPr>
                          <w:rFonts w:ascii="Tahoma" w:hAnsi="Tahoma" w:cs="Tahoma"/>
                          <w:sz w:val="20"/>
                        </w:rPr>
                      </w:pPr>
                    </w:p>
                    <w:p w14:paraId="12023B23" w14:textId="77777777" w:rsidR="00944514" w:rsidRDefault="00944514" w:rsidP="00C52E07">
                      <w:pPr>
                        <w:jc w:val="center"/>
                        <w:rPr>
                          <w:rFonts w:ascii="Tahoma" w:hAnsi="Tahoma" w:cs="Tahoma"/>
                          <w:sz w:val="20"/>
                        </w:rPr>
                      </w:pPr>
                    </w:p>
                    <w:p w14:paraId="7AA35D24" w14:textId="77777777" w:rsidR="00944514" w:rsidRDefault="00944514" w:rsidP="00C52E07">
                      <w:pPr>
                        <w:jc w:val="center"/>
                        <w:rPr>
                          <w:rFonts w:ascii="Tahoma" w:hAnsi="Tahoma" w:cs="Tahoma"/>
                          <w:sz w:val="20"/>
                        </w:rPr>
                      </w:pPr>
                    </w:p>
                    <w:p w14:paraId="68392D74"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39CD80C3" w14:textId="77777777" w:rsidR="00C52E07" w:rsidRDefault="00C52E07" w:rsidP="00C52E07">
      <w:pPr>
        <w:jc w:val="center"/>
        <w:rPr>
          <w:rFonts w:ascii="Arial" w:hAnsi="Arial" w:cs="Arial"/>
        </w:rPr>
      </w:pPr>
    </w:p>
    <w:p w14:paraId="1BD18412"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585856" behindDoc="0" locked="0" layoutInCell="1" allowOverlap="1" wp14:anchorId="3C030923" wp14:editId="5B824E0B">
                <wp:simplePos x="0" y="0"/>
                <wp:positionH relativeFrom="column">
                  <wp:posOffset>1562100</wp:posOffset>
                </wp:positionH>
                <wp:positionV relativeFrom="paragraph">
                  <wp:posOffset>161925</wp:posOffset>
                </wp:positionV>
                <wp:extent cx="19050" cy="7132320"/>
                <wp:effectExtent l="0" t="0" r="19050" b="30480"/>
                <wp:wrapNone/>
                <wp:docPr id="1557" name="Straight Connector 1557"/>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1BC0A" id="Straight Connector 1557" o:spid="_x0000_s1026" style="position:absolute;flip:x;z-index:2545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12.75pt" to="124.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84832" behindDoc="0" locked="0" layoutInCell="1" allowOverlap="1" wp14:anchorId="30F8DD08" wp14:editId="564437FF">
                <wp:simplePos x="0" y="0"/>
                <wp:positionH relativeFrom="column">
                  <wp:posOffset>5972175</wp:posOffset>
                </wp:positionH>
                <wp:positionV relativeFrom="paragraph">
                  <wp:posOffset>228600</wp:posOffset>
                </wp:positionV>
                <wp:extent cx="0" cy="6768465"/>
                <wp:effectExtent l="0" t="0" r="19050" b="32385"/>
                <wp:wrapNone/>
                <wp:docPr id="1555" name="Straight Connector 1555"/>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D4240" id="Straight Connector 1555" o:spid="_x0000_s1026" style="position:absolute;z-index:2545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25pt,18pt" to="470.2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589952" behindDoc="1" locked="0" layoutInCell="1" allowOverlap="1" wp14:anchorId="12252567" wp14:editId="3618AC3F">
                <wp:simplePos x="0" y="0"/>
                <wp:positionH relativeFrom="column">
                  <wp:posOffset>3118485</wp:posOffset>
                </wp:positionH>
                <wp:positionV relativeFrom="paragraph">
                  <wp:posOffset>171781</wp:posOffset>
                </wp:positionV>
                <wp:extent cx="0" cy="7132320"/>
                <wp:effectExtent l="0" t="0" r="19050" b="30480"/>
                <wp:wrapNone/>
                <wp:docPr id="1556" name="Straight Connector 155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184D5" id="Straight Connector 1556" o:spid="_x0000_s1026" style="position:absolute;z-index:-2487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u2CeysABAADWAwAADgAAAAAAAAAAAAAAAAAu&#10;AgAAZHJzL2Uyb0RvYy54bWxQSwECLQAUAAYACAAAACEAVNj0zN4AAAALAQAADwAAAAAAAAAAAAAA&#10;AAAaBAAAZHJzL2Rvd25yZXYueG1sUEsFBgAAAAAEAAQA8wAAACU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4FC4681A"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586880" behindDoc="0" locked="0" layoutInCell="1" allowOverlap="1" wp14:anchorId="6B94BFD4" wp14:editId="44902B24">
                <wp:simplePos x="0" y="0"/>
                <wp:positionH relativeFrom="column">
                  <wp:posOffset>4467225</wp:posOffset>
                </wp:positionH>
                <wp:positionV relativeFrom="paragraph">
                  <wp:posOffset>5715</wp:posOffset>
                </wp:positionV>
                <wp:extent cx="0" cy="7132320"/>
                <wp:effectExtent l="0" t="0" r="19050" b="30480"/>
                <wp:wrapNone/>
                <wp:docPr id="1559" name="Straight Connector 1559"/>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D348C" id="Straight Connector 1559" o:spid="_x0000_s1026" style="position:absolute;z-index:2545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75pt,.45pt" to="351.7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583808" behindDoc="1" locked="0" layoutInCell="1" allowOverlap="1" wp14:anchorId="69D3D91F" wp14:editId="7F3D5A51">
                <wp:simplePos x="0" y="0"/>
                <wp:positionH relativeFrom="column">
                  <wp:posOffset>303530</wp:posOffset>
                </wp:positionH>
                <wp:positionV relativeFrom="paragraph">
                  <wp:posOffset>68884</wp:posOffset>
                </wp:positionV>
                <wp:extent cx="9525" cy="7008495"/>
                <wp:effectExtent l="0" t="0" r="28575" b="20955"/>
                <wp:wrapNone/>
                <wp:docPr id="1560" name="Straight Connector 1560"/>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6A6D8" id="Straight Connector 1560" o:spid="_x0000_s1026" style="position:absolute;flip:x;z-index:-2487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" strokecolor="#4579b8 [3044]" strokeweight="0"/>
            </w:pict>
          </mc:Fallback>
        </mc:AlternateContent>
      </w:r>
      <w:r>
        <w:t xml:space="preserve">                                           </w:t>
      </w:r>
    </w:p>
    <w:p w14:paraId="3CDA84D0" w14:textId="77777777" w:rsidR="00C52E07" w:rsidRDefault="00C52E07" w:rsidP="00C52E07"/>
    <w:p w14:paraId="2625F176"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612480" behindDoc="0" locked="0" layoutInCell="1" allowOverlap="1" wp14:anchorId="6FBED061" wp14:editId="064D1C4B">
                <wp:simplePos x="0" y="0"/>
                <wp:positionH relativeFrom="column">
                  <wp:posOffset>771525</wp:posOffset>
                </wp:positionH>
                <wp:positionV relativeFrom="paragraph">
                  <wp:posOffset>6985</wp:posOffset>
                </wp:positionV>
                <wp:extent cx="1628775" cy="1714500"/>
                <wp:effectExtent l="0" t="0" r="28575" b="19050"/>
                <wp:wrapNone/>
                <wp:docPr id="1615" name="Diamond 1615"/>
                <wp:cNvGraphicFramePr/>
                <a:graphic xmlns:a="http://schemas.openxmlformats.org/drawingml/2006/main">
                  <a:graphicData uri="http://schemas.microsoft.com/office/word/2010/wordprocessingShape">
                    <wps:wsp>
                      <wps:cNvSpPr/>
                      <wps:spPr>
                        <a:xfrm>
                          <a:off x="0" y="0"/>
                          <a:ext cx="1628775" cy="17145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491B33F" w14:textId="77777777" w:rsidR="00944514" w:rsidRPr="00755387" w:rsidRDefault="00944514" w:rsidP="00C52E07">
                            <w:pPr>
                              <w:jc w:val="center"/>
                              <w:rPr>
                                <w:rFonts w:ascii="Arial" w:hAnsi="Arial" w:cs="Arial"/>
                                <w:sz w:val="20"/>
                              </w:rPr>
                            </w:pPr>
                            <w:r>
                              <w:rPr>
                                <w:rFonts w:ascii="Arial" w:hAnsi="Arial" w:cs="Arial"/>
                                <w:sz w:val="20"/>
                              </w:rPr>
                              <w:t xml:space="preserve"> Already a socket Conn. is in progress/connected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ED061" id="Diamond 1615" o:spid="_x0000_s1433" type="#_x0000_t4" style="position:absolute;margin-left:60.75pt;margin-top:.55pt;width:128.25pt;height:135pt;z-index:2546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" fillcolor="white [3201]" strokecolor="#4f81bd [3204]" strokeweight="0">
                <v:textbox>
                  <w:txbxContent>
                    <w:p w14:paraId="7491B33F" w14:textId="77777777" w:rsidR="00944514" w:rsidRPr="00755387" w:rsidRDefault="00944514" w:rsidP="00C52E07">
                      <w:pPr>
                        <w:jc w:val="center"/>
                        <w:rPr>
                          <w:rFonts w:ascii="Arial" w:hAnsi="Arial" w:cs="Arial"/>
                          <w:sz w:val="20"/>
                        </w:rPr>
                      </w:pPr>
                      <w:r>
                        <w:rPr>
                          <w:rFonts w:ascii="Arial" w:hAnsi="Arial" w:cs="Arial"/>
                          <w:sz w:val="20"/>
                        </w:rPr>
                        <w:t xml:space="preserve"> Already a socket Conn. is in progress/connected</w:t>
                      </w:r>
                    </w:p>
                  </w:txbxContent>
                </v:textbox>
              </v:shape>
            </w:pict>
          </mc:Fallback>
        </mc:AlternateContent>
      </w:r>
      <w:r>
        <w:t xml:space="preserve">          </w:t>
      </w:r>
    </w:p>
    <w:p w14:paraId="18AD03CD" w14:textId="77777777" w:rsidR="00C52E07" w:rsidRDefault="00C52E07" w:rsidP="00C52E07">
      <w:pPr>
        <w:tabs>
          <w:tab w:val="left" w:pos="6615"/>
        </w:tabs>
      </w:pPr>
    </w:p>
    <w:p w14:paraId="40779156" w14:textId="77777777" w:rsidR="00C52E07" w:rsidRDefault="00C52E07" w:rsidP="00C52E07">
      <w:pPr>
        <w:tabs>
          <w:tab w:val="left" w:pos="6615"/>
        </w:tabs>
      </w:pPr>
    </w:p>
    <w:p w14:paraId="460F5D1E" w14:textId="77777777" w:rsidR="00C52E07" w:rsidRDefault="00C52E07" w:rsidP="00C52E07">
      <w:r>
        <w:rPr>
          <w:rFonts w:asciiTheme="minorHAnsi" w:hAnsiTheme="minorHAnsi" w:cs="Arial"/>
          <w:szCs w:val="24"/>
        </w:rPr>
        <w:t xml:space="preserve">            Yes</w:t>
      </w:r>
    </w:p>
    <w:p w14:paraId="56742FAC" w14:textId="77777777" w:rsidR="00C52E07" w:rsidRDefault="00C52E07" w:rsidP="00C52E07">
      <w:r>
        <w:rPr>
          <w:noProof/>
          <w:lang w:val="en-US"/>
        </w:rPr>
        <mc:AlternateContent>
          <mc:Choice Requires="wps">
            <w:drawing>
              <wp:anchor distT="0" distB="0" distL="114300" distR="114300" simplePos="0" relativeHeight="254613504" behindDoc="0" locked="0" layoutInCell="1" allowOverlap="1" wp14:anchorId="574310E2" wp14:editId="42EB8B50">
                <wp:simplePos x="0" y="0"/>
                <wp:positionH relativeFrom="column">
                  <wp:posOffset>295275</wp:posOffset>
                </wp:positionH>
                <wp:positionV relativeFrom="paragraph">
                  <wp:posOffset>129540</wp:posOffset>
                </wp:positionV>
                <wp:extent cx="504825" cy="0"/>
                <wp:effectExtent l="38100" t="76200" r="0" b="95250"/>
                <wp:wrapNone/>
                <wp:docPr id="1617" name="Straight Arrow Connector 1617"/>
                <wp:cNvGraphicFramePr/>
                <a:graphic xmlns:a="http://schemas.openxmlformats.org/drawingml/2006/main">
                  <a:graphicData uri="http://schemas.microsoft.com/office/word/2010/wordprocessingShape">
                    <wps:wsp>
                      <wps:cNvCnPr/>
                      <wps:spPr>
                        <a:xfrm flipH="1">
                          <a:off x="0" y="0"/>
                          <a:ext cx="504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633C25" id="Straight Arrow Connector 1617" o:spid="_x0000_s1026" type="#_x0000_t32" style="position:absolute;margin-left:23.25pt;margin-top:10.2pt;width:39.75pt;height:0;flip:x;z-index:25461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" strokecolor="#4579b8 [3044]">
                <v:stroke endarrow="block"/>
              </v:shape>
            </w:pict>
          </mc:Fallback>
        </mc:AlternateContent>
      </w:r>
    </w:p>
    <w:p w14:paraId="4255C947" w14:textId="77777777" w:rsidR="00C52E07" w:rsidRPr="00755387" w:rsidRDefault="00C52E07" w:rsidP="00C52E07">
      <w:pPr>
        <w:tabs>
          <w:tab w:val="left" w:pos="6615"/>
        </w:tabs>
        <w:rPr>
          <w:rFonts w:ascii="Arial" w:hAnsi="Arial" w:cs="Arial"/>
          <w:sz w:val="20"/>
        </w:rPr>
      </w:pPr>
      <w:r>
        <w:t xml:space="preserve">          </w:t>
      </w:r>
      <w:r w:rsidRPr="00755387">
        <w:rPr>
          <w:rFonts w:ascii="Arial" w:hAnsi="Arial" w:cs="Arial"/>
          <w:sz w:val="20"/>
        </w:rPr>
        <w:t xml:space="preserve">Send          </w:t>
      </w:r>
    </w:p>
    <w:p w14:paraId="701782EE" w14:textId="77777777" w:rsidR="00C52E07" w:rsidRPr="00755387" w:rsidRDefault="00C52E07" w:rsidP="00C52E07">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error </w:t>
      </w:r>
    </w:p>
    <w:p w14:paraId="5106D201" w14:textId="77777777" w:rsidR="00C52E07" w:rsidRPr="00755387" w:rsidRDefault="00C52E07" w:rsidP="00C52E07">
      <w:pPr>
        <w:tabs>
          <w:tab w:val="left" w:pos="6615"/>
        </w:tabs>
        <w:rPr>
          <w:rFonts w:ascii="Arial" w:hAnsi="Arial" w:cs="Arial"/>
          <w:sz w:val="20"/>
        </w:rPr>
      </w:pPr>
      <w:r>
        <w:rPr>
          <w:rFonts w:ascii="Arial" w:hAnsi="Arial" w:cs="Arial"/>
          <w:sz w:val="20"/>
        </w:rPr>
        <w:t xml:space="preserve">          </w:t>
      </w:r>
      <w:r w:rsidRPr="00755387">
        <w:rPr>
          <w:rFonts w:ascii="Arial" w:hAnsi="Arial" w:cs="Arial"/>
          <w:sz w:val="20"/>
        </w:rPr>
        <w:t xml:space="preserve">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0DB35FC9" w14:textId="77777777" w:rsidR="00C52E07" w:rsidRDefault="00C52E07" w:rsidP="00C52E07">
      <w:pPr>
        <w:tabs>
          <w:tab w:val="left" w:pos="6615"/>
        </w:tabs>
      </w:pPr>
      <w:r>
        <w:rPr>
          <w:rFonts w:ascii="Arial" w:hAnsi="Arial" w:cs="Arial"/>
          <w:sz w:val="20"/>
        </w:rPr>
        <w:t xml:space="preserve">          </w:t>
      </w:r>
      <w:r w:rsidRPr="00755387">
        <w:rPr>
          <w:rFonts w:ascii="Arial" w:hAnsi="Arial" w:cs="Arial"/>
          <w:sz w:val="20"/>
        </w:rPr>
        <w:t>response</w:t>
      </w:r>
    </w:p>
    <w:p w14:paraId="356E5951" w14:textId="77777777" w:rsidR="00C52E07" w:rsidRDefault="00C52E07" w:rsidP="00C52E07">
      <w:pPr>
        <w:tabs>
          <w:tab w:val="left" w:pos="6615"/>
        </w:tabs>
      </w:pPr>
    </w:p>
    <w:p w14:paraId="65655436" w14:textId="77777777" w:rsidR="00C52E07" w:rsidRDefault="00C52E07" w:rsidP="00C52E07">
      <w:pPr>
        <w:tabs>
          <w:tab w:val="left" w:pos="6615"/>
        </w:tabs>
      </w:pPr>
      <w:r>
        <w:t xml:space="preserve">                                                NO</w:t>
      </w:r>
    </w:p>
    <w:p w14:paraId="7B5C8902" w14:textId="77777777" w:rsidR="00C52E07" w:rsidRDefault="00C52E07" w:rsidP="00C52E07">
      <w:pPr>
        <w:tabs>
          <w:tab w:val="left" w:pos="6615"/>
        </w:tabs>
      </w:pPr>
      <w:r>
        <w:t xml:space="preserve">               Send OK as final                                   </w:t>
      </w:r>
    </w:p>
    <w:p w14:paraId="2801196C" w14:textId="77777777" w:rsidR="00C52E07" w:rsidRDefault="00C52E07" w:rsidP="00C52E07">
      <w:pPr>
        <w:tabs>
          <w:tab w:val="left" w:pos="6615"/>
        </w:tabs>
      </w:pPr>
      <w:r>
        <w:rPr>
          <w:noProof/>
          <w:lang w:val="en-US"/>
        </w:rPr>
        <mc:AlternateContent>
          <mc:Choice Requires="wps">
            <w:drawing>
              <wp:anchor distT="0" distB="0" distL="114300" distR="114300" simplePos="0" relativeHeight="254693376" behindDoc="0" locked="0" layoutInCell="1" allowOverlap="1" wp14:anchorId="614C5467" wp14:editId="484ED32D">
                <wp:simplePos x="0" y="0"/>
                <wp:positionH relativeFrom="column">
                  <wp:posOffset>285750</wp:posOffset>
                </wp:positionH>
                <wp:positionV relativeFrom="paragraph">
                  <wp:posOffset>10795</wp:posOffset>
                </wp:positionV>
                <wp:extent cx="1295400" cy="9525"/>
                <wp:effectExtent l="19050" t="57150" r="0" b="85725"/>
                <wp:wrapNone/>
                <wp:docPr id="1382" name="Straight Arrow Connector 1382"/>
                <wp:cNvGraphicFramePr/>
                <a:graphic xmlns:a="http://schemas.openxmlformats.org/drawingml/2006/main">
                  <a:graphicData uri="http://schemas.microsoft.com/office/word/2010/wordprocessingShape">
                    <wps:wsp>
                      <wps:cNvCnPr/>
                      <wps:spPr>
                        <a:xfrm flipH="1">
                          <a:off x="0" y="0"/>
                          <a:ext cx="12954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556168" id="Straight Arrow Connector 1382" o:spid="_x0000_s1026" type="#_x0000_t32" style="position:absolute;margin-left:22.5pt;margin-top:.85pt;width:102pt;height:.75pt;flip:x;z-index:25469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" strokecolor="#4579b8 [3044]">
                <v:stroke endarrow="block"/>
              </v:shape>
            </w:pict>
          </mc:Fallback>
        </mc:AlternateContent>
      </w:r>
      <w:r>
        <w:t xml:space="preserve">                response                                   </w:t>
      </w:r>
    </w:p>
    <w:p w14:paraId="4D391C46" w14:textId="77777777" w:rsidR="00C52E07" w:rsidRDefault="00C52E07" w:rsidP="00C52E07">
      <w:pPr>
        <w:tabs>
          <w:tab w:val="left" w:pos="6615"/>
        </w:tabs>
      </w:pPr>
      <w:r>
        <w:t xml:space="preserve">                                               Check PDP connection </w:t>
      </w:r>
    </w:p>
    <w:p w14:paraId="22FE93AE" w14:textId="77777777" w:rsidR="00C52E07" w:rsidRDefault="00C52E07" w:rsidP="00C52E07">
      <w:pPr>
        <w:tabs>
          <w:tab w:val="left" w:pos="6615"/>
        </w:tabs>
      </w:pPr>
      <w:r>
        <w:t xml:space="preserve">                                                status </w:t>
      </w:r>
    </w:p>
    <w:p w14:paraId="1B74436B"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614528" behindDoc="0" locked="0" layoutInCell="1" allowOverlap="1" wp14:anchorId="1308446F" wp14:editId="3F361D0F">
                <wp:simplePos x="0" y="0"/>
                <wp:positionH relativeFrom="column">
                  <wp:posOffset>771525</wp:posOffset>
                </wp:positionH>
                <wp:positionV relativeFrom="paragraph">
                  <wp:posOffset>62865</wp:posOffset>
                </wp:positionV>
                <wp:extent cx="1628775" cy="1390650"/>
                <wp:effectExtent l="0" t="0" r="28575" b="19050"/>
                <wp:wrapNone/>
                <wp:docPr id="1618" name="Diamond 1618"/>
                <wp:cNvGraphicFramePr/>
                <a:graphic xmlns:a="http://schemas.openxmlformats.org/drawingml/2006/main">
                  <a:graphicData uri="http://schemas.microsoft.com/office/word/2010/wordprocessingShape">
                    <wps:wsp>
                      <wps:cNvSpPr/>
                      <wps:spPr>
                        <a:xfrm>
                          <a:off x="0" y="0"/>
                          <a:ext cx="1628775" cy="13906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4967E9C" w14:textId="77777777" w:rsidR="00944514" w:rsidRPr="00755387" w:rsidRDefault="00944514" w:rsidP="00C52E07">
                            <w:pPr>
                              <w:jc w:val="center"/>
                              <w:rPr>
                                <w:rFonts w:ascii="Arial" w:hAnsi="Arial" w:cs="Arial"/>
                                <w:sz w:val="20"/>
                              </w:rPr>
                            </w:pPr>
                            <w:r>
                              <w:rPr>
                                <w:rFonts w:ascii="Arial" w:hAnsi="Arial" w:cs="Arial"/>
                                <w:sz w:val="20"/>
                              </w:rPr>
                              <w:t>Is PDP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8446F" id="Diamond 1618" o:spid="_x0000_s1434" type="#_x0000_t4" style="position:absolute;margin-left:60.75pt;margin-top:4.95pt;width:128.25pt;height:109.5pt;z-index:2546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" fillcolor="white [3201]" strokecolor="#4f81bd [3204]" strokeweight="0">
                <v:textbox>
                  <w:txbxContent>
                    <w:p w14:paraId="14967E9C" w14:textId="77777777" w:rsidR="00944514" w:rsidRPr="00755387" w:rsidRDefault="00944514" w:rsidP="00C52E07">
                      <w:pPr>
                        <w:jc w:val="center"/>
                        <w:rPr>
                          <w:rFonts w:ascii="Arial" w:hAnsi="Arial" w:cs="Arial"/>
                          <w:sz w:val="20"/>
                        </w:rPr>
                      </w:pPr>
                      <w:r>
                        <w:rPr>
                          <w:rFonts w:ascii="Arial" w:hAnsi="Arial" w:cs="Arial"/>
                          <w:sz w:val="20"/>
                        </w:rPr>
                        <w:t>Is PDP connected</w:t>
                      </w:r>
                    </w:p>
                  </w:txbxContent>
                </v:textbox>
              </v:shape>
            </w:pict>
          </mc:Fallback>
        </mc:AlternateContent>
      </w:r>
    </w:p>
    <w:p w14:paraId="564B251B" w14:textId="77777777" w:rsidR="00C52E07" w:rsidRDefault="00C52E07" w:rsidP="00C52E07">
      <w:pPr>
        <w:tabs>
          <w:tab w:val="left" w:pos="6615"/>
        </w:tabs>
      </w:pPr>
    </w:p>
    <w:p w14:paraId="1BDB505B" w14:textId="77777777" w:rsidR="00C52E07" w:rsidRDefault="00C52E07" w:rsidP="00C52E07">
      <w:pPr>
        <w:tabs>
          <w:tab w:val="left" w:pos="6615"/>
        </w:tabs>
      </w:pPr>
    </w:p>
    <w:p w14:paraId="47A67AD7" w14:textId="77777777" w:rsidR="00C52E07" w:rsidRDefault="00C52E07" w:rsidP="00C52E07">
      <w:pPr>
        <w:tabs>
          <w:tab w:val="left" w:pos="6615"/>
        </w:tabs>
      </w:pPr>
      <w:r>
        <w:t xml:space="preserve">                                                                       Activate PDP by connect_</w:t>
      </w:r>
      <w:r w:rsidRPr="001644FD">
        <w:t>ActivatePDP</w:t>
      </w:r>
      <w:r>
        <w:t xml:space="preserve"> () function</w:t>
      </w:r>
    </w:p>
    <w:p w14:paraId="58C36465" w14:textId="77777777" w:rsidR="00C52E07" w:rsidRDefault="00C52E07" w:rsidP="00C52E07">
      <w:pPr>
        <w:tabs>
          <w:tab w:val="left" w:pos="6615"/>
        </w:tabs>
      </w:pPr>
      <w:r>
        <w:rPr>
          <w:noProof/>
          <w:lang w:val="en-US"/>
        </w:rPr>
        <mc:AlternateContent>
          <mc:Choice Requires="wps">
            <w:drawing>
              <wp:anchor distT="0" distB="0" distL="114300" distR="114300" simplePos="0" relativeHeight="254616576" behindDoc="0" locked="0" layoutInCell="1" allowOverlap="1" wp14:anchorId="1A058DE9" wp14:editId="6221E5BB">
                <wp:simplePos x="0" y="0"/>
                <wp:positionH relativeFrom="column">
                  <wp:posOffset>4600574</wp:posOffset>
                </wp:positionH>
                <wp:positionV relativeFrom="paragraph">
                  <wp:posOffset>13970</wp:posOffset>
                </wp:positionV>
                <wp:extent cx="9525" cy="1085850"/>
                <wp:effectExtent l="0" t="0" r="28575" b="19050"/>
                <wp:wrapNone/>
                <wp:docPr id="1620" name="Straight Connector 1620"/>
                <wp:cNvGraphicFramePr/>
                <a:graphic xmlns:a="http://schemas.openxmlformats.org/drawingml/2006/main">
                  <a:graphicData uri="http://schemas.microsoft.com/office/word/2010/wordprocessingShape">
                    <wps:wsp>
                      <wps:cNvCnPr/>
                      <wps:spPr>
                        <a:xfrm>
                          <a:off x="0" y="0"/>
                          <a:ext cx="9525" cy="1085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23632" id="Straight Connector 1620" o:spid="_x0000_s1026" style="position:absolute;z-index:2546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5pt,1.1pt" to="363pt,8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" strokecolor="#4579b8 [3044]"/>
            </w:pict>
          </mc:Fallback>
        </mc:AlternateContent>
      </w:r>
      <w:r>
        <w:rPr>
          <w:noProof/>
          <w:lang w:val="en-US"/>
        </w:rPr>
        <mc:AlternateContent>
          <mc:Choice Requires="wps">
            <w:drawing>
              <wp:anchor distT="0" distB="0" distL="114300" distR="114300" simplePos="0" relativeHeight="254615552" behindDoc="0" locked="0" layoutInCell="1" allowOverlap="1" wp14:anchorId="497718B7" wp14:editId="78FBFFE4">
                <wp:simplePos x="0" y="0"/>
                <wp:positionH relativeFrom="column">
                  <wp:posOffset>2400300</wp:posOffset>
                </wp:positionH>
                <wp:positionV relativeFrom="paragraph">
                  <wp:posOffset>23495</wp:posOffset>
                </wp:positionV>
                <wp:extent cx="2209800" cy="0"/>
                <wp:effectExtent l="0" t="0" r="19050" b="19050"/>
                <wp:wrapNone/>
                <wp:docPr id="1619" name="Straight Connector 1619"/>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153BE3" id="Straight Connector 1619" o:spid="_x0000_s1026" style="position:absolute;z-index:254615552;visibility:visible;mso-wrap-style:square;mso-wrap-distance-left:9pt;mso-wrap-distance-top:0;mso-wrap-distance-right:9pt;mso-wrap-distance-bottom:0;mso-position-horizontal:absolute;mso-position-horizontal-relative:text;mso-position-vertical:absolute;mso-position-vertical-relative:text" from="189pt,1.85pt" to="36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" strokecolor="#4579b8 [3044]"/>
            </w:pict>
          </mc:Fallback>
        </mc:AlternateContent>
      </w:r>
      <w:r>
        <w:t xml:space="preserve">                 </w:t>
      </w:r>
    </w:p>
    <w:p w14:paraId="5AEF4BCF" w14:textId="77777777" w:rsidR="00C52E07" w:rsidRDefault="00C52E07" w:rsidP="00C52E07">
      <w:pPr>
        <w:tabs>
          <w:tab w:val="left" w:pos="6615"/>
        </w:tabs>
      </w:pPr>
      <w:r>
        <w:t xml:space="preserve">                                                                       No</w:t>
      </w:r>
    </w:p>
    <w:p w14:paraId="293C2B3A" w14:textId="77777777" w:rsidR="00C52E07" w:rsidRDefault="00C52E07" w:rsidP="00C52E07">
      <w:pPr>
        <w:tabs>
          <w:tab w:val="left" w:pos="6615"/>
        </w:tabs>
      </w:pPr>
      <w:r>
        <w:t xml:space="preserve">                     </w:t>
      </w:r>
    </w:p>
    <w:p w14:paraId="0453208C" w14:textId="77777777" w:rsidR="00C52E07" w:rsidRDefault="00C52E07" w:rsidP="00C52E07">
      <w:pPr>
        <w:tabs>
          <w:tab w:val="left" w:pos="6615"/>
        </w:tabs>
      </w:pPr>
    </w:p>
    <w:p w14:paraId="0414517C" w14:textId="77777777" w:rsidR="00C52E07" w:rsidRDefault="00C52E07" w:rsidP="00C52E07">
      <w:pPr>
        <w:tabs>
          <w:tab w:val="left" w:pos="6615"/>
        </w:tabs>
      </w:pPr>
      <w:r>
        <w:t xml:space="preserve">                                               Yes</w:t>
      </w:r>
    </w:p>
    <w:p w14:paraId="1A86C57C" w14:textId="77777777" w:rsidR="00C52E07" w:rsidRDefault="00C52E07" w:rsidP="00C52E07">
      <w:pPr>
        <w:tabs>
          <w:tab w:val="left" w:pos="6615"/>
        </w:tabs>
      </w:pPr>
      <w:r>
        <w:rPr>
          <w:noProof/>
          <w:lang w:val="en-US"/>
        </w:rPr>
        <mc:AlternateContent>
          <mc:Choice Requires="wps">
            <w:drawing>
              <wp:anchor distT="0" distB="0" distL="114300" distR="114300" simplePos="0" relativeHeight="254697472" behindDoc="0" locked="0" layoutInCell="1" allowOverlap="1" wp14:anchorId="7694BEBE" wp14:editId="43667509">
                <wp:simplePos x="0" y="0"/>
                <wp:positionH relativeFrom="column">
                  <wp:posOffset>1524000</wp:posOffset>
                </wp:positionH>
                <wp:positionV relativeFrom="paragraph">
                  <wp:posOffset>150495</wp:posOffset>
                </wp:positionV>
                <wp:extent cx="3095625" cy="19050"/>
                <wp:effectExtent l="38100" t="76200" r="0" b="76200"/>
                <wp:wrapNone/>
                <wp:docPr id="1388" name="Straight Arrow Connector 1388"/>
                <wp:cNvGraphicFramePr/>
                <a:graphic xmlns:a="http://schemas.openxmlformats.org/drawingml/2006/main">
                  <a:graphicData uri="http://schemas.microsoft.com/office/word/2010/wordprocessingShape">
                    <wps:wsp>
                      <wps:cNvCnPr/>
                      <wps:spPr>
                        <a:xfrm flipH="1" flipV="1">
                          <a:off x="0" y="0"/>
                          <a:ext cx="30956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0D16F7" id="Straight Arrow Connector 1388" o:spid="_x0000_s1026" type="#_x0000_t32" style="position:absolute;margin-left:120pt;margin-top:11.85pt;width:243.75pt;height:1.5pt;flip:x y;z-index:25469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" strokecolor="#4579b8 [3044]">
                <v:stroke endarrow="block"/>
              </v:shape>
            </w:pict>
          </mc:Fallback>
        </mc:AlternateContent>
      </w:r>
    </w:p>
    <w:p w14:paraId="3F52EBCE"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694400" behindDoc="0" locked="0" layoutInCell="1" allowOverlap="1" wp14:anchorId="4CA4B768" wp14:editId="661CE227">
                <wp:simplePos x="0" y="0"/>
                <wp:positionH relativeFrom="column">
                  <wp:posOffset>771525</wp:posOffset>
                </wp:positionH>
                <wp:positionV relativeFrom="paragraph">
                  <wp:posOffset>14605</wp:posOffset>
                </wp:positionV>
                <wp:extent cx="1628775" cy="1390650"/>
                <wp:effectExtent l="0" t="0" r="28575" b="19050"/>
                <wp:wrapNone/>
                <wp:docPr id="1443" name="Diamond 1443"/>
                <wp:cNvGraphicFramePr/>
                <a:graphic xmlns:a="http://schemas.openxmlformats.org/drawingml/2006/main">
                  <a:graphicData uri="http://schemas.microsoft.com/office/word/2010/wordprocessingShape">
                    <wps:wsp>
                      <wps:cNvSpPr/>
                      <wps:spPr>
                        <a:xfrm>
                          <a:off x="0" y="0"/>
                          <a:ext cx="1628775" cy="13906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C83F0EC" w14:textId="77777777" w:rsidR="00944514" w:rsidRPr="00755387" w:rsidRDefault="00944514" w:rsidP="00C52E07">
                            <w:pPr>
                              <w:jc w:val="center"/>
                              <w:rPr>
                                <w:rFonts w:ascii="Arial" w:hAnsi="Arial" w:cs="Arial"/>
                                <w:sz w:val="20"/>
                              </w:rPr>
                            </w:pPr>
                            <w:r>
                              <w:rPr>
                                <w:rFonts w:ascii="Arial" w:hAnsi="Arial" w:cs="Arial"/>
                                <w:sz w:val="20"/>
                              </w:rPr>
                              <w:t>TCP Client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4B768" id="Diamond 1443" o:spid="_x0000_s1435" type="#_x0000_t4" style="position:absolute;margin-left:60.75pt;margin-top:1.15pt;width:128.25pt;height:109.5pt;z-index:2546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" fillcolor="white [3201]" strokecolor="#4f81bd [3204]" strokeweight="0">
                <v:textbox>
                  <w:txbxContent>
                    <w:p w14:paraId="6C83F0EC" w14:textId="77777777" w:rsidR="00944514" w:rsidRPr="00755387" w:rsidRDefault="00944514" w:rsidP="00C52E07">
                      <w:pPr>
                        <w:jc w:val="center"/>
                        <w:rPr>
                          <w:rFonts w:ascii="Arial" w:hAnsi="Arial" w:cs="Arial"/>
                          <w:sz w:val="20"/>
                        </w:rPr>
                      </w:pPr>
                      <w:r>
                        <w:rPr>
                          <w:rFonts w:ascii="Arial" w:hAnsi="Arial" w:cs="Arial"/>
                          <w:sz w:val="20"/>
                        </w:rPr>
                        <w:t>TCP Client connection</w:t>
                      </w:r>
                    </w:p>
                  </w:txbxContent>
                </v:textbox>
              </v:shape>
            </w:pict>
          </mc:Fallback>
        </mc:AlternateContent>
      </w:r>
      <w:r>
        <w:t xml:space="preserve">                      </w:t>
      </w:r>
    </w:p>
    <w:p w14:paraId="6B2D1BCB" w14:textId="77777777" w:rsidR="00C52E07" w:rsidRDefault="00C52E07" w:rsidP="00C52E07">
      <w:pPr>
        <w:tabs>
          <w:tab w:val="left" w:pos="6615"/>
        </w:tabs>
      </w:pPr>
    </w:p>
    <w:p w14:paraId="3C903268" w14:textId="77777777" w:rsidR="00C52E07" w:rsidRDefault="00C52E07" w:rsidP="00C52E07">
      <w:pPr>
        <w:tabs>
          <w:tab w:val="left" w:pos="6615"/>
        </w:tabs>
      </w:pPr>
      <w:r>
        <w:rPr>
          <w:rFonts w:ascii="Times New Roman" w:eastAsiaTheme="minorHAnsi" w:hAnsi="Times New Roman"/>
          <w:noProof/>
          <w:szCs w:val="24"/>
          <w:lang w:val="en-US"/>
        </w:rPr>
        <mc:AlternateContent>
          <mc:Choice Requires="wps">
            <w:drawing>
              <wp:anchor distT="0" distB="0" distL="114300" distR="114300" simplePos="0" relativeHeight="254696448" behindDoc="0" locked="0" layoutInCell="1" allowOverlap="1" wp14:anchorId="7D1CD60B" wp14:editId="564C6911">
                <wp:simplePos x="0" y="0"/>
                <wp:positionH relativeFrom="column">
                  <wp:posOffset>3819525</wp:posOffset>
                </wp:positionH>
                <wp:positionV relativeFrom="paragraph">
                  <wp:posOffset>52705</wp:posOffset>
                </wp:positionV>
                <wp:extent cx="1638300" cy="561975"/>
                <wp:effectExtent l="57150" t="38100" r="76200" b="104775"/>
                <wp:wrapNone/>
                <wp:docPr id="1456" name="Rectangle 1456"/>
                <wp:cNvGraphicFramePr/>
                <a:graphic xmlns:a="http://schemas.openxmlformats.org/drawingml/2006/main">
                  <a:graphicData uri="http://schemas.microsoft.com/office/word/2010/wordprocessingShape">
                    <wps:wsp>
                      <wps:cNvSpPr/>
                      <wps:spPr>
                        <a:xfrm>
                          <a:off x="0" y="0"/>
                          <a:ext cx="1638300"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CBE8E2A" w14:textId="77777777" w:rsidR="00944514" w:rsidRPr="00755387" w:rsidRDefault="00944514" w:rsidP="00C52E07">
                            <w:pPr>
                              <w:jc w:val="center"/>
                              <w:rPr>
                                <w:rFonts w:ascii="Arial" w:hAnsi="Arial" w:cs="Arial"/>
                                <w:sz w:val="20"/>
                              </w:rPr>
                            </w:pPr>
                            <w:r>
                              <w:rPr>
                                <w:rFonts w:ascii="Arial" w:hAnsi="Arial" w:cs="Arial"/>
                                <w:sz w:val="20"/>
                              </w:rPr>
                              <w:t xml:space="preserve">GOTO TCP Server connection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1CD60B" id="Rectangle 1456" o:spid="_x0000_s1436" style="position:absolute;margin-left:300.75pt;margin-top:4.15pt;width:129pt;height:44.25pt;z-index:2546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" fillcolor="#92d050" strokecolor="#92d050">
                <v:shadow on="t" color="black" opacity="24903f" origin=",.5" offset="0,.55556mm"/>
                <v:textbox>
                  <w:txbxContent>
                    <w:p w14:paraId="1CBE8E2A" w14:textId="77777777" w:rsidR="00944514" w:rsidRPr="00755387" w:rsidRDefault="00944514" w:rsidP="00C52E07">
                      <w:pPr>
                        <w:jc w:val="center"/>
                        <w:rPr>
                          <w:rFonts w:ascii="Arial" w:hAnsi="Arial" w:cs="Arial"/>
                          <w:sz w:val="20"/>
                        </w:rPr>
                      </w:pPr>
                      <w:r>
                        <w:rPr>
                          <w:rFonts w:ascii="Arial" w:hAnsi="Arial" w:cs="Arial"/>
                          <w:sz w:val="20"/>
                        </w:rPr>
                        <w:t xml:space="preserve">GOTO TCP Server connection </w:t>
                      </w:r>
                    </w:p>
                  </w:txbxContent>
                </v:textbox>
              </v:rect>
            </w:pict>
          </mc:Fallback>
        </mc:AlternateContent>
      </w:r>
    </w:p>
    <w:p w14:paraId="02EA9CC5" w14:textId="77777777" w:rsidR="00C52E07" w:rsidRDefault="00C52E07" w:rsidP="00C52E07">
      <w:pPr>
        <w:tabs>
          <w:tab w:val="left" w:pos="6615"/>
        </w:tabs>
      </w:pPr>
      <w:r>
        <w:rPr>
          <w:noProof/>
          <w:lang w:val="en-US"/>
        </w:rPr>
        <mc:AlternateContent>
          <mc:Choice Requires="wps">
            <w:drawing>
              <wp:anchor distT="0" distB="0" distL="114300" distR="114300" simplePos="0" relativeHeight="254695424" behindDoc="0" locked="0" layoutInCell="1" allowOverlap="1" wp14:anchorId="4C67A1CB" wp14:editId="3EB6C2CF">
                <wp:simplePos x="0" y="0"/>
                <wp:positionH relativeFrom="column">
                  <wp:posOffset>2390775</wp:posOffset>
                </wp:positionH>
                <wp:positionV relativeFrom="paragraph">
                  <wp:posOffset>149225</wp:posOffset>
                </wp:positionV>
                <wp:extent cx="1428750" cy="9525"/>
                <wp:effectExtent l="0" t="57150" r="38100" b="85725"/>
                <wp:wrapNone/>
                <wp:docPr id="1457" name="Straight Arrow Connector 1457"/>
                <wp:cNvGraphicFramePr/>
                <a:graphic xmlns:a="http://schemas.openxmlformats.org/drawingml/2006/main">
                  <a:graphicData uri="http://schemas.microsoft.com/office/word/2010/wordprocessingShape">
                    <wps:wsp>
                      <wps:cNvCnPr/>
                      <wps:spPr>
                        <a:xfrm>
                          <a:off x="0" y="0"/>
                          <a:ext cx="14287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EB15B5" id="Straight Arrow Connector 1457" o:spid="_x0000_s1026" type="#_x0000_t32" style="position:absolute;margin-left:188.25pt;margin-top:11.75pt;width:112.5pt;height:.75pt;z-index:254695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" strokecolor="#4579b8 [3044]">
                <v:stroke endarrow="block"/>
              </v:shape>
            </w:pict>
          </mc:Fallback>
        </mc:AlternateContent>
      </w:r>
      <w:r>
        <w:t xml:space="preserve">                                                                             NO</w:t>
      </w:r>
    </w:p>
    <w:p w14:paraId="7D8CF500" w14:textId="77777777" w:rsidR="00C52E07" w:rsidRDefault="00C52E07" w:rsidP="00C52E07">
      <w:pPr>
        <w:autoSpaceDE w:val="0"/>
        <w:autoSpaceDN w:val="0"/>
        <w:adjustRightInd w:val="0"/>
        <w:rPr>
          <w:rFonts w:ascii="Arial" w:hAnsi="Arial" w:cs="Arial"/>
        </w:rPr>
      </w:pPr>
    </w:p>
    <w:p w14:paraId="239FED20" w14:textId="77777777" w:rsidR="00C52E07" w:rsidRDefault="00C52E07" w:rsidP="00C52E07">
      <w:pPr>
        <w:autoSpaceDE w:val="0"/>
        <w:autoSpaceDN w:val="0"/>
        <w:adjustRightInd w:val="0"/>
        <w:rPr>
          <w:rFonts w:ascii="Arial" w:hAnsi="Arial" w:cs="Arial"/>
        </w:rPr>
      </w:pPr>
    </w:p>
    <w:p w14:paraId="4958B339" w14:textId="77777777" w:rsidR="00C52E07" w:rsidRDefault="00C52E07" w:rsidP="00C52E07">
      <w:pPr>
        <w:autoSpaceDE w:val="0"/>
        <w:autoSpaceDN w:val="0"/>
        <w:adjustRightInd w:val="0"/>
        <w:rPr>
          <w:rFonts w:ascii="Arial" w:hAnsi="Arial" w:cs="Arial"/>
        </w:rPr>
      </w:pPr>
    </w:p>
    <w:p w14:paraId="6AE0804D" w14:textId="77777777" w:rsidR="00C52E07" w:rsidRDefault="00C52E07" w:rsidP="00C52E07">
      <w:pPr>
        <w:autoSpaceDE w:val="0"/>
        <w:autoSpaceDN w:val="0"/>
        <w:adjustRightInd w:val="0"/>
        <w:rPr>
          <w:rFonts w:ascii="Arial" w:hAnsi="Arial" w:cs="Arial"/>
        </w:rPr>
      </w:pPr>
    </w:p>
    <w:p w14:paraId="41A6E7B5" w14:textId="77777777" w:rsidR="00C52E07" w:rsidRDefault="00C52E07" w:rsidP="00C52E07">
      <w:pPr>
        <w:autoSpaceDE w:val="0"/>
        <w:autoSpaceDN w:val="0"/>
        <w:adjustRightInd w:val="0"/>
        <w:rPr>
          <w:rFonts w:ascii="Arial" w:hAnsi="Arial" w:cs="Arial"/>
        </w:rPr>
      </w:pPr>
      <w:r>
        <w:rPr>
          <w:rFonts w:ascii="Arial" w:hAnsi="Arial" w:cs="Arial"/>
        </w:rPr>
        <w:t xml:space="preserve">                                       Yes</w:t>
      </w:r>
    </w:p>
    <w:p w14:paraId="3B13ED96" w14:textId="77777777" w:rsidR="00C52E07" w:rsidRDefault="00C52E07" w:rsidP="00C52E07">
      <w:pPr>
        <w:autoSpaceDE w:val="0"/>
        <w:autoSpaceDN w:val="0"/>
        <w:adjustRightInd w:val="0"/>
        <w:rPr>
          <w:rFonts w:ascii="Arial" w:hAnsi="Arial" w:cs="Arial"/>
        </w:rPr>
      </w:pPr>
    </w:p>
    <w:p w14:paraId="068E5D60" w14:textId="77777777" w:rsidR="00C52E07" w:rsidRDefault="00C52E07" w:rsidP="00C52E07">
      <w:pPr>
        <w:autoSpaceDE w:val="0"/>
        <w:autoSpaceDN w:val="0"/>
        <w:adjustRightInd w:val="0"/>
        <w:rPr>
          <w:rFonts w:ascii="Arial" w:hAnsi="Arial" w:cs="Arial"/>
        </w:rPr>
      </w:pPr>
    </w:p>
    <w:p w14:paraId="1EA0E319" w14:textId="77777777" w:rsidR="00C52E07" w:rsidRDefault="00C52E07" w:rsidP="00C52E07">
      <w:pPr>
        <w:autoSpaceDE w:val="0"/>
        <w:autoSpaceDN w:val="0"/>
        <w:adjustRightInd w:val="0"/>
        <w:rPr>
          <w:rFonts w:ascii="Arial" w:hAnsi="Arial" w:cs="Arial"/>
        </w:rPr>
      </w:pPr>
    </w:p>
    <w:p w14:paraId="1D350AE7" w14:textId="77777777" w:rsidR="00C52E07" w:rsidRDefault="00C52E07" w:rsidP="00C52E07">
      <w:pPr>
        <w:autoSpaceDE w:val="0"/>
        <w:autoSpaceDN w:val="0"/>
        <w:adjustRightInd w:val="0"/>
        <w:rPr>
          <w:rFonts w:ascii="Arial" w:hAnsi="Arial" w:cs="Arial"/>
        </w:rPr>
      </w:pPr>
    </w:p>
    <w:p w14:paraId="16F00B13" w14:textId="77777777" w:rsidR="00C52E07" w:rsidRDefault="00C52E07" w:rsidP="00C52E07">
      <w:pPr>
        <w:autoSpaceDE w:val="0"/>
        <w:autoSpaceDN w:val="0"/>
        <w:adjustRightInd w:val="0"/>
        <w:rPr>
          <w:rFonts w:ascii="Arial" w:hAnsi="Arial" w:cs="Arial"/>
        </w:rPr>
      </w:pPr>
    </w:p>
    <w:p w14:paraId="11E59280" w14:textId="77777777" w:rsidR="00C52E07" w:rsidRPr="002F3390" w:rsidRDefault="00C52E07" w:rsidP="00C52E07">
      <w:pPr>
        <w:autoSpaceDE w:val="0"/>
        <w:autoSpaceDN w:val="0"/>
        <w:adjustRightInd w:val="0"/>
        <w:rPr>
          <w:rFonts w:ascii="Arial" w:hAnsi="Arial" w:cs="Arial"/>
        </w:rPr>
      </w:pPr>
    </w:p>
    <w:p w14:paraId="2F31EDA0" w14:textId="77777777" w:rsidR="00C52E07"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25792" behindDoc="0" locked="0" layoutInCell="1" allowOverlap="1" wp14:anchorId="045C65C8" wp14:editId="67B95051">
                <wp:simplePos x="0" y="0"/>
                <wp:positionH relativeFrom="column">
                  <wp:posOffset>1171575</wp:posOffset>
                </wp:positionH>
                <wp:positionV relativeFrom="paragraph">
                  <wp:posOffset>0</wp:posOffset>
                </wp:positionV>
                <wp:extent cx="828675" cy="640080"/>
                <wp:effectExtent l="57150" t="38100" r="85725" b="102870"/>
                <wp:wrapNone/>
                <wp:docPr id="1625" name="Rectangle 1625"/>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5560A19F"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C65C8" id="Rectangle 1625" o:spid="_x0000_s1437" style="position:absolute;left:0;text-align:left;margin-left:92.25pt;margin-top:0;width:65.25pt;height:50.4pt;z-index:2546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" fillcolor="#4f81bd [3204]" strokecolor="#5a5a5a [2109]" strokeweight="1pt">
                <v:shadow on="t" color="black" opacity="24903f" origin=",.5" offset="0,.55556mm"/>
                <v:textbox>
                  <w:txbxContent>
                    <w:p w14:paraId="5560A19F"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26816" behindDoc="0" locked="0" layoutInCell="1" allowOverlap="1" wp14:anchorId="4B4B2923" wp14:editId="1D760B45">
                <wp:simplePos x="0" y="0"/>
                <wp:positionH relativeFrom="page">
                  <wp:posOffset>6762750</wp:posOffset>
                </wp:positionH>
                <wp:positionV relativeFrom="paragraph">
                  <wp:posOffset>-38100</wp:posOffset>
                </wp:positionV>
                <wp:extent cx="771525" cy="619125"/>
                <wp:effectExtent l="0" t="0" r="28575" b="28575"/>
                <wp:wrapNone/>
                <wp:docPr id="1626" name="Rectangle 1626"/>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77252BB9"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B2923" id="Rectangle 1626" o:spid="_x0000_s1438" style="position:absolute;left:0;text-align:left;margin-left:532.5pt;margin-top:-3pt;width:60.75pt;height:48.75pt;z-index:25462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" fillcolor="#8064a2 [3207]" strokecolor="#3f3151 [1607]" strokeweight="1pt">
                <v:textbox>
                  <w:txbxContent>
                    <w:p w14:paraId="77252BB9"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631936" behindDoc="0" locked="0" layoutInCell="1" allowOverlap="1" wp14:anchorId="549B0A97" wp14:editId="5AF2295B">
                <wp:simplePos x="0" y="0"/>
                <wp:positionH relativeFrom="column">
                  <wp:posOffset>4057650</wp:posOffset>
                </wp:positionH>
                <wp:positionV relativeFrom="paragraph">
                  <wp:posOffset>-19050</wp:posOffset>
                </wp:positionV>
                <wp:extent cx="942975" cy="640080"/>
                <wp:effectExtent l="0" t="0" r="28575" b="26670"/>
                <wp:wrapNone/>
                <wp:docPr id="1627" name="Rectangle 1627"/>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80B45AD"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B0A97" id="Rectangle 1627" o:spid="_x0000_s1439" style="position:absolute;left:0;text-align:left;margin-left:319.5pt;margin-top:-1.5pt;width:74.25pt;height:50.4pt;z-index:2546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" fillcolor="#c0504d [3205]" strokecolor="#243f60 [1604]" strokeweight="1pt">
                <v:textbox>
                  <w:txbxContent>
                    <w:p w14:paraId="680B45AD"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32960" behindDoc="0" locked="0" layoutInCell="1" allowOverlap="1" wp14:anchorId="1729747C" wp14:editId="2C666628">
                <wp:simplePos x="0" y="0"/>
                <wp:positionH relativeFrom="column">
                  <wp:posOffset>2535555</wp:posOffset>
                </wp:positionH>
                <wp:positionV relativeFrom="paragraph">
                  <wp:posOffset>11430</wp:posOffset>
                </wp:positionV>
                <wp:extent cx="1143000" cy="640080"/>
                <wp:effectExtent l="0" t="0" r="19050" b="26670"/>
                <wp:wrapNone/>
                <wp:docPr id="1628" name="Rectangle 162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37CE63A"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29747C" id="Rectangle 1628" o:spid="_x0000_s1440" style="position:absolute;left:0;text-align:left;margin-left:199.65pt;margin-top:.9pt;width:90pt;height:50.4pt;z-index:25463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ZlDqcsICAAAPBgAADgAAAAAAAAAAAAAAAAAuAgAAZHJzL2Uyb0RvYy54bWxQSwECLQAUAAYACAAA&#10;ACEA/iTpI9sAAAAJAQAADwAAAAAAAAAAAAAAAAAcBQAAZHJzL2Rvd25yZXYueG1sUEsFBgAAAAAE&#10;AAQA8wAAACQGAAAAAA==&#10;" fillcolor="#c0504d [3205]" strokecolor="#5a5a5a [2109]" strokeweight="1pt">
                <v:textbox>
                  <w:txbxContent>
                    <w:p w14:paraId="137CE63A"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24768" behindDoc="0" locked="0" layoutInCell="1" allowOverlap="1" wp14:anchorId="6F69CD57" wp14:editId="48F78761">
                <wp:simplePos x="0" y="0"/>
                <wp:positionH relativeFrom="margin">
                  <wp:align>left</wp:align>
                </wp:positionH>
                <wp:positionV relativeFrom="paragraph">
                  <wp:posOffset>9525</wp:posOffset>
                </wp:positionV>
                <wp:extent cx="742950" cy="640080"/>
                <wp:effectExtent l="0" t="0" r="19050" b="26670"/>
                <wp:wrapNone/>
                <wp:docPr id="1629" name="Rectangle 1629"/>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998F385"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9CD57" id="Rectangle 1629" o:spid="_x0000_s1441" style="position:absolute;left:0;text-align:left;margin-left:0;margin-top:.75pt;width:58.5pt;height:50.4pt;z-index:254624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" fillcolor="#f79646 [3209]" strokecolor="#5a5a5a [2109]" strokeweight="1pt">
                <v:textbox>
                  <w:txbxContent>
                    <w:p w14:paraId="3998F385"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622720" behindDoc="0" locked="0" layoutInCell="1" allowOverlap="1" wp14:anchorId="5B1168FB" wp14:editId="45F54FBB">
                <wp:simplePos x="0" y="0"/>
                <wp:positionH relativeFrom="margin">
                  <wp:align>right</wp:align>
                </wp:positionH>
                <wp:positionV relativeFrom="paragraph">
                  <wp:posOffset>9525</wp:posOffset>
                </wp:positionV>
                <wp:extent cx="361950" cy="504825"/>
                <wp:effectExtent l="0" t="0" r="0" b="9525"/>
                <wp:wrapNone/>
                <wp:docPr id="1630" name="Rounded Rectangle 1630"/>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BC314DA"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168FB" id="Rounded Rectangle 1630" o:spid="_x0000_s1442" style="position:absolute;left:0;text-align:left;margin-left:-22.7pt;margin-top:.75pt;width:28.5pt;height:39.75pt;z-index:254622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tGIct4ICAABQ&#10;BQAADgAAAAAAAAAAAAAAAAAuAgAAZHJzL2Uyb0RvYy54bWxQSwECLQAUAAYACAAAACEAOJmnztkA&#10;AAAEAQAADwAAAAAAAAAAAAAAAADcBAAAZHJzL2Rvd25yZXYueG1sUEsFBgAAAAAEAAQA8wAAAOIF&#10;AAAAAA==&#10;" fillcolor="white [3201]" stroked="f" strokeweight="2pt">
                <v:textbox>
                  <w:txbxContent>
                    <w:p w14:paraId="3BC314DA"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23744" behindDoc="1" locked="0" layoutInCell="1" allowOverlap="1" wp14:anchorId="6F009E02" wp14:editId="05BAB435">
                <wp:simplePos x="0" y="0"/>
                <wp:positionH relativeFrom="column">
                  <wp:posOffset>1438275</wp:posOffset>
                </wp:positionH>
                <wp:positionV relativeFrom="paragraph">
                  <wp:posOffset>4238625</wp:posOffset>
                </wp:positionV>
                <wp:extent cx="3048000" cy="304800"/>
                <wp:effectExtent l="0" t="0" r="0" b="0"/>
                <wp:wrapNone/>
                <wp:docPr id="1631" name="Rounded Rectangle 1631"/>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03B960" w14:textId="77777777" w:rsidR="00944514" w:rsidRPr="003B4DCF" w:rsidRDefault="00944514" w:rsidP="00C52E07">
                            <w:pP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09E02" id="Rounded Rectangle 1631" o:spid="_x0000_s1443" style="position:absolute;left:0;text-align:left;margin-left:113.25pt;margin-top:333.75pt;width:240pt;height:24pt;z-index:-2486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AOZvvd+AgAA&#10;UQUAAA4AAAAAAAAAAAAAAAAALgIAAGRycy9lMm9Eb2MueG1sUEsBAi0AFAAGAAgAAAAhANnISl7e&#10;AAAACwEAAA8AAAAAAAAAAAAAAAAA2AQAAGRycy9kb3ducmV2LnhtbFBLBQYAAAAABAAEAPMAAADj&#10;BQAAAAA=&#10;" fillcolor="white [3201]" stroked="f" strokeweight="2pt">
                <v:textbox>
                  <w:txbxContent>
                    <w:p w14:paraId="4603B960" w14:textId="77777777" w:rsidR="00944514" w:rsidRPr="003B4DCF" w:rsidRDefault="00944514" w:rsidP="00C52E07">
                      <w:pP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21696" behindDoc="0" locked="0" layoutInCell="1" allowOverlap="1" wp14:anchorId="66A003EF" wp14:editId="23C3C7E2">
                <wp:simplePos x="0" y="0"/>
                <wp:positionH relativeFrom="margin">
                  <wp:align>right</wp:align>
                </wp:positionH>
                <wp:positionV relativeFrom="paragraph">
                  <wp:posOffset>123825</wp:posOffset>
                </wp:positionV>
                <wp:extent cx="676275" cy="314325"/>
                <wp:effectExtent l="0" t="0" r="9525" b="9525"/>
                <wp:wrapNone/>
                <wp:docPr id="1633" name="Rounded Rectangle 163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EB6AF9"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A003EF" id="Rounded Rectangle 1633" o:spid="_x0000_s1444" style="position:absolute;left:0;text-align:left;margin-left:2.05pt;margin-top:9.75pt;width:53.25pt;height:24.75pt;z-index:254621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2kdxvIMC&#10;AABQBQAADgAAAAAAAAAAAAAAAAAuAgAAZHJzL2Uyb0RvYy54bWxQSwECLQAUAAYACAAAACEA6HUH&#10;gdsAAAAGAQAADwAAAAAAAAAAAAAAAADdBAAAZHJzL2Rvd25yZXYueG1sUEsFBgAAAAAEAAQA8wAA&#10;AOUFAAAAAA==&#10;" fillcolor="white [3201]" stroked="f" strokeweight="2pt">
                <v:textbox>
                  <w:txbxContent>
                    <w:p w14:paraId="17EB6AF9"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20672" behindDoc="0" locked="0" layoutInCell="1" allowOverlap="1" wp14:anchorId="28D7FDB3" wp14:editId="012C7248">
                <wp:simplePos x="0" y="0"/>
                <wp:positionH relativeFrom="margin">
                  <wp:posOffset>2533650</wp:posOffset>
                </wp:positionH>
                <wp:positionV relativeFrom="paragraph">
                  <wp:posOffset>57150</wp:posOffset>
                </wp:positionV>
                <wp:extent cx="1114425" cy="495300"/>
                <wp:effectExtent l="0" t="0" r="9525" b="0"/>
                <wp:wrapNone/>
                <wp:docPr id="1634" name="Rounded Rectangle 163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7396CB"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D7FDB3" id="Rounded Rectangle 1634" o:spid="_x0000_s1445" style="position:absolute;left:0;text-align:left;margin-left:199.5pt;margin-top:4.5pt;width:87.75pt;height:39pt;z-index:25462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B1&#10;47tChQIAAFEFAAAOAAAAAAAAAAAAAAAAAC4CAABkcnMvZTJvRG9jLnhtbFBLAQItABQABgAIAAAA&#10;IQCcO6n33gAAAAgBAAAPAAAAAAAAAAAAAAAAAN8EAABkcnMvZG93bnJldi54bWxQSwUGAAAAAAQA&#10;BADzAAAA6gUAAAAA&#10;" fillcolor="white [3201]" stroked="f" strokeweight="2pt">
                <v:textbox>
                  <w:txbxContent>
                    <w:p w14:paraId="3D7396CB"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18624" behindDoc="0" locked="0" layoutInCell="1" allowOverlap="1" wp14:anchorId="2128D4C1" wp14:editId="3676A41E">
                <wp:simplePos x="0" y="0"/>
                <wp:positionH relativeFrom="column">
                  <wp:posOffset>552450</wp:posOffset>
                </wp:positionH>
                <wp:positionV relativeFrom="paragraph">
                  <wp:posOffset>9525</wp:posOffset>
                </wp:positionV>
                <wp:extent cx="533400" cy="314325"/>
                <wp:effectExtent l="0" t="0" r="0" b="9525"/>
                <wp:wrapNone/>
                <wp:docPr id="1635" name="Rounded Rectangle 163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66CB667"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28D4C1" id="Rounded Rectangle 1635" o:spid="_x0000_s1446" style="position:absolute;left:0;text-align:left;margin-left:43.5pt;margin-top:.75pt;width:42pt;height:24.75pt;z-index:2546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DAuZZUggIA&#10;AFAFAAAOAAAAAAAAAAAAAAAAAC4CAABkcnMvZTJvRG9jLnhtbFBLAQItABQABgAIAAAAIQDSoU39&#10;2wAAAAcBAAAPAAAAAAAAAAAAAAAAANwEAABkcnMvZG93bnJldi54bWxQSwUGAAAAAAQABADzAAAA&#10;5AUAAAAA&#10;" fillcolor="white [3201]" stroked="f" strokeweight="2pt">
                <v:textbox>
                  <w:txbxContent>
                    <w:p w14:paraId="166CB667"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19648" behindDoc="0" locked="0" layoutInCell="1" allowOverlap="1" wp14:anchorId="0082D421" wp14:editId="36109ADB">
                <wp:simplePos x="0" y="0"/>
                <wp:positionH relativeFrom="margin">
                  <wp:align>left</wp:align>
                </wp:positionH>
                <wp:positionV relativeFrom="paragraph">
                  <wp:posOffset>9525</wp:posOffset>
                </wp:positionV>
                <wp:extent cx="533400" cy="314325"/>
                <wp:effectExtent l="0" t="0" r="0" b="9525"/>
                <wp:wrapNone/>
                <wp:docPr id="1636" name="Rounded Rectangle 163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39E39EC"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82D421" id="Rounded Rectangle 1636" o:spid="_x0000_s1447" style="position:absolute;left:0;text-align:left;margin-left:0;margin-top:.75pt;width:42pt;height:24.75pt;z-index:254619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D01yWpgQIAAFAF&#10;AAAOAAAAAAAAAAAAAAAAAC4CAABkcnMvZTJvRG9jLnhtbFBLAQItABQABgAIAAAAIQAbbh3+2QAA&#10;AAQBAAAPAAAAAAAAAAAAAAAAANsEAABkcnMvZG93bnJldi54bWxQSwUGAAAAAAQABADzAAAA4QUA&#10;AAAA&#10;" fillcolor="white [3201]" stroked="f" strokeweight="2pt">
                <v:textbox>
                  <w:txbxContent>
                    <w:p w14:paraId="639E39EC"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17600" behindDoc="0" locked="0" layoutInCell="1" allowOverlap="1" wp14:anchorId="3611851F" wp14:editId="592CD917">
                <wp:simplePos x="0" y="0"/>
                <wp:positionH relativeFrom="column">
                  <wp:posOffset>714375</wp:posOffset>
                </wp:positionH>
                <wp:positionV relativeFrom="paragraph">
                  <wp:posOffset>8791575</wp:posOffset>
                </wp:positionV>
                <wp:extent cx="1771650" cy="333375"/>
                <wp:effectExtent l="0" t="0" r="0" b="9525"/>
                <wp:wrapNone/>
                <wp:docPr id="1637" name="Rounded Rectangle 1637"/>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210EE4" w14:textId="77777777" w:rsidR="00944514" w:rsidRDefault="00944514" w:rsidP="00C52E07">
                            <w:pPr>
                              <w:jc w:val="center"/>
                              <w:rPr>
                                <w:rFonts w:ascii="Tahoma" w:hAnsi="Tahoma" w:cs="Tahoma"/>
                                <w:sz w:val="20"/>
                              </w:rPr>
                            </w:pPr>
                          </w:p>
                          <w:p w14:paraId="374519D8" w14:textId="77777777" w:rsidR="00944514" w:rsidRDefault="00944514" w:rsidP="00C52E07">
                            <w:pPr>
                              <w:jc w:val="center"/>
                              <w:rPr>
                                <w:rFonts w:ascii="Tahoma" w:hAnsi="Tahoma" w:cs="Tahoma"/>
                                <w:sz w:val="20"/>
                              </w:rPr>
                            </w:pPr>
                          </w:p>
                          <w:p w14:paraId="70FD4536" w14:textId="77777777" w:rsidR="00944514" w:rsidRDefault="00944514" w:rsidP="00C52E07">
                            <w:pPr>
                              <w:jc w:val="center"/>
                              <w:rPr>
                                <w:rFonts w:ascii="Tahoma" w:hAnsi="Tahoma" w:cs="Tahoma"/>
                                <w:sz w:val="20"/>
                              </w:rPr>
                            </w:pPr>
                          </w:p>
                          <w:p w14:paraId="3F552F57" w14:textId="77777777" w:rsidR="00944514" w:rsidRDefault="00944514" w:rsidP="00C52E07">
                            <w:pPr>
                              <w:jc w:val="center"/>
                              <w:rPr>
                                <w:rFonts w:ascii="Tahoma" w:hAnsi="Tahoma" w:cs="Tahoma"/>
                                <w:sz w:val="20"/>
                              </w:rPr>
                            </w:pPr>
                          </w:p>
                          <w:p w14:paraId="4205E6DC"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1851F" id="Rounded Rectangle 1637" o:spid="_x0000_s1448" style="position:absolute;left:0;text-align:left;margin-left:56.25pt;margin-top:692.25pt;width:139.5pt;height:26.25pt;z-index:2546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4bcq&#10;b4MCAABRBQAADgAAAAAAAAAAAAAAAAAuAgAAZHJzL2Uyb0RvYy54bWxQSwECLQAUAAYACAAAACEA&#10;RQZYet4AAAANAQAADwAAAAAAAAAAAAAAAADdBAAAZHJzL2Rvd25yZXYueG1sUEsFBgAAAAAEAAQA&#10;8wAAAOgFAAAAAA==&#10;" fillcolor="white [3201]" stroked="f" strokeweight="2pt">
                <v:textbox>
                  <w:txbxContent>
                    <w:p w14:paraId="48210EE4" w14:textId="77777777" w:rsidR="00944514" w:rsidRDefault="00944514" w:rsidP="00C52E07">
                      <w:pPr>
                        <w:jc w:val="center"/>
                        <w:rPr>
                          <w:rFonts w:ascii="Tahoma" w:hAnsi="Tahoma" w:cs="Tahoma"/>
                          <w:sz w:val="20"/>
                        </w:rPr>
                      </w:pPr>
                    </w:p>
                    <w:p w14:paraId="374519D8" w14:textId="77777777" w:rsidR="00944514" w:rsidRDefault="00944514" w:rsidP="00C52E07">
                      <w:pPr>
                        <w:jc w:val="center"/>
                        <w:rPr>
                          <w:rFonts w:ascii="Tahoma" w:hAnsi="Tahoma" w:cs="Tahoma"/>
                          <w:sz w:val="20"/>
                        </w:rPr>
                      </w:pPr>
                    </w:p>
                    <w:p w14:paraId="70FD4536" w14:textId="77777777" w:rsidR="00944514" w:rsidRDefault="00944514" w:rsidP="00C52E07">
                      <w:pPr>
                        <w:jc w:val="center"/>
                        <w:rPr>
                          <w:rFonts w:ascii="Tahoma" w:hAnsi="Tahoma" w:cs="Tahoma"/>
                          <w:sz w:val="20"/>
                        </w:rPr>
                      </w:pPr>
                    </w:p>
                    <w:p w14:paraId="3F552F57" w14:textId="77777777" w:rsidR="00944514" w:rsidRDefault="00944514" w:rsidP="00C52E07">
                      <w:pPr>
                        <w:jc w:val="center"/>
                        <w:rPr>
                          <w:rFonts w:ascii="Tahoma" w:hAnsi="Tahoma" w:cs="Tahoma"/>
                          <w:sz w:val="20"/>
                        </w:rPr>
                      </w:pPr>
                    </w:p>
                    <w:p w14:paraId="4205E6DC"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2975E4A6" w14:textId="77777777" w:rsidR="00C52E07" w:rsidRDefault="00C52E07" w:rsidP="00C52E07">
      <w:pPr>
        <w:jc w:val="center"/>
        <w:rPr>
          <w:rFonts w:ascii="Arial" w:hAnsi="Arial" w:cs="Arial"/>
        </w:rPr>
      </w:pPr>
    </w:p>
    <w:p w14:paraId="2AD17FC2"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29888" behindDoc="0" locked="0" layoutInCell="1" allowOverlap="1" wp14:anchorId="2891379A" wp14:editId="660EC62A">
                <wp:simplePos x="0" y="0"/>
                <wp:positionH relativeFrom="column">
                  <wp:posOffset>1562100</wp:posOffset>
                </wp:positionH>
                <wp:positionV relativeFrom="paragraph">
                  <wp:posOffset>161925</wp:posOffset>
                </wp:positionV>
                <wp:extent cx="19050" cy="7132320"/>
                <wp:effectExtent l="0" t="0" r="19050" b="30480"/>
                <wp:wrapNone/>
                <wp:docPr id="1638" name="Straight Connector 1638"/>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96A78" id="Straight Connector 1638" o:spid="_x0000_s1026" style="position:absolute;flip:x;z-index:2546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12.75pt" to="124.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28864" behindDoc="0" locked="0" layoutInCell="1" allowOverlap="1" wp14:anchorId="5FD53470" wp14:editId="11499E35">
                <wp:simplePos x="0" y="0"/>
                <wp:positionH relativeFrom="column">
                  <wp:posOffset>5972175</wp:posOffset>
                </wp:positionH>
                <wp:positionV relativeFrom="paragraph">
                  <wp:posOffset>228600</wp:posOffset>
                </wp:positionV>
                <wp:extent cx="0" cy="6768465"/>
                <wp:effectExtent l="0" t="0" r="19050" b="32385"/>
                <wp:wrapNone/>
                <wp:docPr id="1639" name="Straight Connector 1639"/>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E5C9D" id="Straight Connector 1639" o:spid="_x0000_s1026" style="position:absolute;z-index:2546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25pt,18pt" to="470.2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633984" behindDoc="1" locked="0" layoutInCell="1" allowOverlap="1" wp14:anchorId="504711D9" wp14:editId="51848D52">
                <wp:simplePos x="0" y="0"/>
                <wp:positionH relativeFrom="column">
                  <wp:posOffset>3118485</wp:posOffset>
                </wp:positionH>
                <wp:positionV relativeFrom="paragraph">
                  <wp:posOffset>171781</wp:posOffset>
                </wp:positionV>
                <wp:extent cx="0" cy="7132320"/>
                <wp:effectExtent l="0" t="0" r="19050" b="30480"/>
                <wp:wrapNone/>
                <wp:docPr id="1640" name="Straight Connector 1640"/>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E23E9" id="Straight Connector 1640" o:spid="_x0000_s1026" style="position:absolute;z-index:-2486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38doZ8ABAADWAwAADgAAAAAAAAAAAAAAAAAu&#10;AgAAZHJzL2Uyb0RvYy54bWxQSwECLQAUAAYACAAAACEAVNj0zN4AAAALAQAADwAAAAAAAAAAAAAA&#10;AAAaBAAAZHJzL2Rvd25yZXYueG1sUEsFBgAAAAAEAAQA8wAAACU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421F0BF2"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30912" behindDoc="0" locked="0" layoutInCell="1" allowOverlap="1" wp14:anchorId="652E544F" wp14:editId="3D654C84">
                <wp:simplePos x="0" y="0"/>
                <wp:positionH relativeFrom="column">
                  <wp:posOffset>4467225</wp:posOffset>
                </wp:positionH>
                <wp:positionV relativeFrom="paragraph">
                  <wp:posOffset>5715</wp:posOffset>
                </wp:positionV>
                <wp:extent cx="0" cy="7132320"/>
                <wp:effectExtent l="0" t="0" r="19050" b="30480"/>
                <wp:wrapNone/>
                <wp:docPr id="1641" name="Straight Connector 1641"/>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77440" id="Straight Connector 1641" o:spid="_x0000_s1026" style="position:absolute;z-index:2546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75pt,.45pt" to="351.7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27840" behindDoc="1" locked="0" layoutInCell="1" allowOverlap="1" wp14:anchorId="72353A6B" wp14:editId="7F0F0C3C">
                <wp:simplePos x="0" y="0"/>
                <wp:positionH relativeFrom="column">
                  <wp:posOffset>303530</wp:posOffset>
                </wp:positionH>
                <wp:positionV relativeFrom="paragraph">
                  <wp:posOffset>68884</wp:posOffset>
                </wp:positionV>
                <wp:extent cx="9525" cy="7008495"/>
                <wp:effectExtent l="0" t="0" r="28575" b="20955"/>
                <wp:wrapNone/>
                <wp:docPr id="1642" name="Straight Connector 1642"/>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B2851" id="Straight Connector 1642" o:spid="_x0000_s1026" style="position:absolute;flip:x;z-index:-2486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" strokecolor="#4579b8 [3044]" strokeweight="0"/>
            </w:pict>
          </mc:Fallback>
        </mc:AlternateContent>
      </w:r>
      <w:r>
        <w:t xml:space="preserve">                                                 </w:t>
      </w:r>
    </w:p>
    <w:p w14:paraId="3C1A0DEB" w14:textId="77777777" w:rsidR="00C52E07" w:rsidRDefault="00C52E07" w:rsidP="00C52E07">
      <w:pPr>
        <w:tabs>
          <w:tab w:val="left" w:pos="6615"/>
        </w:tabs>
      </w:pPr>
    </w:p>
    <w:p w14:paraId="4E94C364" w14:textId="77777777" w:rsidR="00C52E07" w:rsidRDefault="00C52E07" w:rsidP="00C52E07">
      <w:pPr>
        <w:tabs>
          <w:tab w:val="left" w:pos="6615"/>
        </w:tabs>
      </w:pPr>
      <w:r>
        <w:t xml:space="preserve">                                                GetIP address of module from CONNECT</w:t>
      </w:r>
    </w:p>
    <w:p w14:paraId="3C18B70F" w14:textId="77777777" w:rsidR="00C52E07" w:rsidRDefault="00C52E07" w:rsidP="00C52E07">
      <w:pPr>
        <w:tabs>
          <w:tab w:val="left" w:pos="6615"/>
        </w:tabs>
      </w:pPr>
      <w:r>
        <w:rPr>
          <w:noProof/>
          <w:lang w:val="en-US"/>
        </w:rPr>
        <mc:AlternateContent>
          <mc:Choice Requires="wps">
            <w:drawing>
              <wp:anchor distT="0" distB="0" distL="114300" distR="114300" simplePos="0" relativeHeight="254698496" behindDoc="0" locked="0" layoutInCell="1" allowOverlap="1" wp14:anchorId="7F555341" wp14:editId="0767CF64">
                <wp:simplePos x="0" y="0"/>
                <wp:positionH relativeFrom="column">
                  <wp:posOffset>1571624</wp:posOffset>
                </wp:positionH>
                <wp:positionV relativeFrom="paragraph">
                  <wp:posOffset>13335</wp:posOffset>
                </wp:positionV>
                <wp:extent cx="2924175" cy="19050"/>
                <wp:effectExtent l="0" t="76200" r="28575" b="76200"/>
                <wp:wrapNone/>
                <wp:docPr id="1458" name="Straight Arrow Connector 1458"/>
                <wp:cNvGraphicFramePr/>
                <a:graphic xmlns:a="http://schemas.openxmlformats.org/drawingml/2006/main">
                  <a:graphicData uri="http://schemas.microsoft.com/office/word/2010/wordprocessingShape">
                    <wps:wsp>
                      <wps:cNvCnPr/>
                      <wps:spPr>
                        <a:xfrm flipV="1">
                          <a:off x="0" y="0"/>
                          <a:ext cx="29241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EECC38" id="Straight Arrow Connector 1458" o:spid="_x0000_s1026" type="#_x0000_t32" style="position:absolute;margin-left:123.75pt;margin-top:1.05pt;width:230.25pt;height:1.5pt;flip:y;z-index:25469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" strokecolor="#4579b8 [3044]">
                <v:stroke endarrow="block"/>
              </v:shape>
            </w:pict>
          </mc:Fallback>
        </mc:AlternateContent>
      </w:r>
      <w:r>
        <w:t xml:space="preserve">                                                Component using connect_GetIpAddr()</w:t>
      </w:r>
    </w:p>
    <w:p w14:paraId="1B338B39" w14:textId="77777777" w:rsidR="00C52E07" w:rsidRDefault="00C52E07" w:rsidP="00C52E07">
      <w:pPr>
        <w:tabs>
          <w:tab w:val="left" w:pos="6615"/>
        </w:tabs>
      </w:pPr>
      <w:r>
        <w:t xml:space="preserve">                                                 </w:t>
      </w:r>
    </w:p>
    <w:p w14:paraId="2370DC35" w14:textId="77777777" w:rsidR="00C52E07" w:rsidRDefault="00C52E07" w:rsidP="00C52E07">
      <w:pPr>
        <w:tabs>
          <w:tab w:val="left" w:pos="6615"/>
        </w:tabs>
      </w:pPr>
      <w:r>
        <w:t xml:space="preserve">                                                  Create endpoint for socket communication using </w:t>
      </w:r>
    </w:p>
    <w:p w14:paraId="3BBC9035" w14:textId="77777777" w:rsidR="00C52E07" w:rsidRDefault="00C52E07" w:rsidP="00C52E07">
      <w:pPr>
        <w:tabs>
          <w:tab w:val="left" w:pos="6615"/>
        </w:tabs>
      </w:pPr>
      <w:r>
        <w:t xml:space="preserve">                                                      socket() system call</w:t>
      </w:r>
    </w:p>
    <w:p w14:paraId="4BF50883"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699520" behindDoc="0" locked="0" layoutInCell="1" allowOverlap="1" wp14:anchorId="348BDCA9" wp14:editId="749D151C">
                <wp:simplePos x="0" y="0"/>
                <wp:positionH relativeFrom="column">
                  <wp:posOffset>952500</wp:posOffset>
                </wp:positionH>
                <wp:positionV relativeFrom="paragraph">
                  <wp:posOffset>13970</wp:posOffset>
                </wp:positionV>
                <wp:extent cx="1266190" cy="1086485"/>
                <wp:effectExtent l="0" t="0" r="10160" b="18415"/>
                <wp:wrapNone/>
                <wp:docPr id="1462" name="Diamond 1462"/>
                <wp:cNvGraphicFramePr/>
                <a:graphic xmlns:a="http://schemas.openxmlformats.org/drawingml/2006/main">
                  <a:graphicData uri="http://schemas.microsoft.com/office/word/2010/wordprocessingShape">
                    <wps:wsp>
                      <wps:cNvSpPr/>
                      <wps:spPr>
                        <a:xfrm>
                          <a:off x="0" y="0"/>
                          <a:ext cx="1266190" cy="108648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7765FFC" w14:textId="77777777" w:rsidR="00944514" w:rsidRPr="00755387" w:rsidRDefault="00944514" w:rsidP="00C52E07">
                            <w:pPr>
                              <w:jc w:val="center"/>
                              <w:rPr>
                                <w:rFonts w:ascii="Arial" w:hAnsi="Arial" w:cs="Arial"/>
                                <w:sz w:val="20"/>
                              </w:rPr>
                            </w:pPr>
                            <w:r>
                              <w:rPr>
                                <w:rFonts w:ascii="Arial" w:hAnsi="Arial" w:cs="Arial"/>
                                <w:sz w:val="20"/>
                              </w:rPr>
                              <w:t>If sockfd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BDCA9" id="Diamond 1462" o:spid="_x0000_s1449" type="#_x0000_t4" style="position:absolute;margin-left:75pt;margin-top:1.1pt;width:99.7pt;height:85.55pt;z-index:2546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" fillcolor="white [3201]" strokecolor="#4f81bd [3204]" strokeweight="0">
                <v:textbox>
                  <w:txbxContent>
                    <w:p w14:paraId="77765FFC" w14:textId="77777777" w:rsidR="00944514" w:rsidRPr="00755387" w:rsidRDefault="00944514" w:rsidP="00C52E07">
                      <w:pPr>
                        <w:jc w:val="center"/>
                        <w:rPr>
                          <w:rFonts w:ascii="Arial" w:hAnsi="Arial" w:cs="Arial"/>
                          <w:sz w:val="20"/>
                        </w:rPr>
                      </w:pPr>
                      <w:r>
                        <w:rPr>
                          <w:rFonts w:ascii="Arial" w:hAnsi="Arial" w:cs="Arial"/>
                          <w:sz w:val="20"/>
                        </w:rPr>
                        <w:t>If sockfd &lt; 0</w:t>
                      </w:r>
                    </w:p>
                  </w:txbxContent>
                </v:textbox>
              </v:shape>
            </w:pict>
          </mc:Fallback>
        </mc:AlternateContent>
      </w:r>
    </w:p>
    <w:p w14:paraId="12545977" w14:textId="77777777" w:rsidR="00C52E07" w:rsidRDefault="00C52E07" w:rsidP="00C52E07">
      <w:pPr>
        <w:tabs>
          <w:tab w:val="left" w:pos="6615"/>
        </w:tabs>
      </w:pPr>
    </w:p>
    <w:p w14:paraId="48F8F5D5" w14:textId="77777777" w:rsidR="00C52E07" w:rsidRPr="00826D42" w:rsidRDefault="00C52E07" w:rsidP="00C52E07">
      <w:pPr>
        <w:tabs>
          <w:tab w:val="left" w:pos="6615"/>
        </w:tabs>
        <w:rPr>
          <w:rFonts w:ascii="Arial" w:hAnsi="Arial" w:cs="Arial"/>
          <w:sz w:val="20"/>
        </w:rPr>
      </w:pPr>
      <w:r>
        <w:rPr>
          <w:noProof/>
          <w:lang w:val="en-US"/>
        </w:rPr>
        <mc:AlternateContent>
          <mc:Choice Requires="wps">
            <w:drawing>
              <wp:anchor distT="0" distB="0" distL="114300" distR="114300" simplePos="0" relativeHeight="254700544" behindDoc="0" locked="0" layoutInCell="1" allowOverlap="1" wp14:anchorId="493FCB95" wp14:editId="2F71E913">
                <wp:simplePos x="0" y="0"/>
                <wp:positionH relativeFrom="column">
                  <wp:posOffset>276225</wp:posOffset>
                </wp:positionH>
                <wp:positionV relativeFrom="paragraph">
                  <wp:posOffset>182880</wp:posOffset>
                </wp:positionV>
                <wp:extent cx="695325" cy="9525"/>
                <wp:effectExtent l="19050" t="57150" r="0" b="85725"/>
                <wp:wrapNone/>
                <wp:docPr id="1463" name="Straight Arrow Connector 1463"/>
                <wp:cNvGraphicFramePr/>
                <a:graphic xmlns:a="http://schemas.openxmlformats.org/drawingml/2006/main">
                  <a:graphicData uri="http://schemas.microsoft.com/office/word/2010/wordprocessingShape">
                    <wps:wsp>
                      <wps:cNvCnPr/>
                      <wps:spPr>
                        <a:xfrm flipH="1">
                          <a:off x="0" y="0"/>
                          <a:ext cx="6953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2B49E2" id="Straight Arrow Connector 1463" o:spid="_x0000_s1026" type="#_x0000_t32" style="position:absolute;margin-left:21.75pt;margin-top:14.4pt;width:54.75pt;height:.75pt;flip:x;z-index:25470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" strokecolor="#4579b8 [3044]">
                <v:stroke endarrow="block"/>
              </v:shape>
            </w:pict>
          </mc:Fallback>
        </mc:AlternateContent>
      </w:r>
      <w:r>
        <w:t xml:space="preserve">            </w:t>
      </w:r>
      <w:r w:rsidRPr="00826D42">
        <w:rPr>
          <w:rFonts w:ascii="Arial" w:hAnsi="Arial" w:cs="Arial"/>
          <w:sz w:val="20"/>
        </w:rPr>
        <w:t>Send</w:t>
      </w:r>
    </w:p>
    <w:p w14:paraId="11FBD0C9" w14:textId="77777777" w:rsidR="00C52E07" w:rsidRDefault="00C52E07" w:rsidP="00C52E07">
      <w:pPr>
        <w:tabs>
          <w:tab w:val="left" w:pos="6615"/>
        </w:tabs>
        <w:rPr>
          <w:rFonts w:ascii="Arial" w:hAnsi="Arial" w:cs="Arial"/>
          <w:sz w:val="20"/>
        </w:rPr>
      </w:pPr>
      <w:r w:rsidRPr="00826D42">
        <w:rPr>
          <w:rFonts w:ascii="Arial" w:hAnsi="Arial" w:cs="Arial"/>
          <w:sz w:val="20"/>
        </w:rPr>
        <w:t xml:space="preserve">          </w:t>
      </w:r>
    </w:p>
    <w:p w14:paraId="048571C9" w14:textId="77777777" w:rsidR="00C52E07" w:rsidRPr="00826D42" w:rsidRDefault="00C52E07" w:rsidP="00C52E07">
      <w:pPr>
        <w:tabs>
          <w:tab w:val="left" w:pos="6615"/>
        </w:tabs>
        <w:rPr>
          <w:rFonts w:ascii="Arial" w:hAnsi="Arial" w:cs="Arial"/>
          <w:sz w:val="20"/>
        </w:rPr>
      </w:pPr>
      <w:r>
        <w:rPr>
          <w:rFonts w:ascii="Arial" w:hAnsi="Arial" w:cs="Arial"/>
          <w:sz w:val="20"/>
        </w:rPr>
        <w:t xml:space="preserve">          </w:t>
      </w:r>
      <w:r w:rsidRPr="00826D42">
        <w:rPr>
          <w:rFonts w:ascii="Arial" w:hAnsi="Arial" w:cs="Arial"/>
          <w:sz w:val="20"/>
        </w:rPr>
        <w:t xml:space="preserve">Connection </w:t>
      </w:r>
    </w:p>
    <w:p w14:paraId="0E6AD96E" w14:textId="77777777" w:rsidR="00C52E07" w:rsidRPr="00826D42" w:rsidRDefault="00C52E07" w:rsidP="00C52E07">
      <w:pPr>
        <w:tabs>
          <w:tab w:val="left" w:pos="6615"/>
        </w:tabs>
        <w:rPr>
          <w:rFonts w:ascii="Arial" w:hAnsi="Arial" w:cs="Arial"/>
          <w:sz w:val="20"/>
        </w:rPr>
      </w:pPr>
      <w:r w:rsidRPr="00826D42">
        <w:rPr>
          <w:rFonts w:ascii="Arial" w:hAnsi="Arial" w:cs="Arial"/>
          <w:sz w:val="20"/>
        </w:rPr>
        <w:t xml:space="preserve">          Status if enabled</w:t>
      </w:r>
    </w:p>
    <w:p w14:paraId="34240749" w14:textId="77777777" w:rsidR="00C52E07" w:rsidRDefault="00C52E07" w:rsidP="00C52E07">
      <w:pPr>
        <w:tabs>
          <w:tab w:val="left" w:pos="6615"/>
        </w:tabs>
      </w:pPr>
      <w:r>
        <w:t xml:space="preserve">                                                </w:t>
      </w:r>
    </w:p>
    <w:p w14:paraId="65384971" w14:textId="77777777" w:rsidR="00C52E07" w:rsidRDefault="00C52E07" w:rsidP="00C52E07">
      <w:pPr>
        <w:tabs>
          <w:tab w:val="left" w:pos="6615"/>
        </w:tabs>
      </w:pPr>
    </w:p>
    <w:p w14:paraId="3B6670A8" w14:textId="77777777" w:rsidR="00C52E07" w:rsidRDefault="00C52E07" w:rsidP="00C52E07">
      <w:pPr>
        <w:tabs>
          <w:tab w:val="left" w:pos="6615"/>
        </w:tabs>
      </w:pPr>
      <w:r>
        <w:t xml:space="preserve">                                                Start a timer with TCP socket timeout value</w:t>
      </w:r>
    </w:p>
    <w:p w14:paraId="63FCB97E" w14:textId="77777777" w:rsidR="00C52E07" w:rsidRDefault="00C52E07" w:rsidP="00C52E07">
      <w:pPr>
        <w:tabs>
          <w:tab w:val="left" w:pos="6615"/>
        </w:tabs>
      </w:pPr>
      <w:r>
        <w:rPr>
          <w:noProof/>
          <w:lang w:val="en-US"/>
        </w:rPr>
        <mc:AlternateContent>
          <mc:Choice Requires="wps">
            <w:drawing>
              <wp:anchor distT="0" distB="0" distL="114300" distR="114300" simplePos="0" relativeHeight="254635008" behindDoc="0" locked="0" layoutInCell="1" allowOverlap="1" wp14:anchorId="40073E7E" wp14:editId="70F53147">
                <wp:simplePos x="0" y="0"/>
                <wp:positionH relativeFrom="column">
                  <wp:posOffset>1581150</wp:posOffset>
                </wp:positionH>
                <wp:positionV relativeFrom="paragraph">
                  <wp:posOffset>13970</wp:posOffset>
                </wp:positionV>
                <wp:extent cx="2905125" cy="0"/>
                <wp:effectExtent l="0" t="76200" r="9525" b="95250"/>
                <wp:wrapNone/>
                <wp:docPr id="1660" name="Straight Arrow Connector 1660"/>
                <wp:cNvGraphicFramePr/>
                <a:graphic xmlns:a="http://schemas.openxmlformats.org/drawingml/2006/main">
                  <a:graphicData uri="http://schemas.microsoft.com/office/word/2010/wordprocessingShape">
                    <wps:wsp>
                      <wps:cNvCnPr/>
                      <wps:spPr>
                        <a:xfrm>
                          <a:off x="0" y="0"/>
                          <a:ext cx="2905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6D9E0F" id="Straight Arrow Connector 1660" o:spid="_x0000_s1026" type="#_x0000_t32" style="position:absolute;margin-left:124.5pt;margin-top:1.1pt;width:228.75pt;height:0;z-index:25463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" strokecolor="#4579b8 [3044]">
                <v:stroke endarrow="block"/>
              </v:shape>
            </w:pict>
          </mc:Fallback>
        </mc:AlternateContent>
      </w:r>
      <w:r>
        <w:t xml:space="preserve">                                                using le</w:t>
      </w:r>
      <w:r w:rsidRPr="004D291F">
        <w:t xml:space="preserve">_timer_Start </w:t>
      </w:r>
      <w:r>
        <w:t>()</w:t>
      </w:r>
    </w:p>
    <w:p w14:paraId="7164F628" w14:textId="77777777" w:rsidR="00C52E07" w:rsidRDefault="00C52E07" w:rsidP="00C52E07">
      <w:pPr>
        <w:tabs>
          <w:tab w:val="left" w:pos="6615"/>
        </w:tabs>
      </w:pPr>
    </w:p>
    <w:p w14:paraId="49443F23" w14:textId="77777777" w:rsidR="00C52E07" w:rsidRDefault="00C52E07" w:rsidP="00C52E07">
      <w:pPr>
        <w:tabs>
          <w:tab w:val="left" w:pos="6615"/>
        </w:tabs>
      </w:pPr>
    </w:p>
    <w:p w14:paraId="5A36FD0D" w14:textId="77777777" w:rsidR="00C52E07" w:rsidRDefault="00C52E07" w:rsidP="00C52E07">
      <w:pPr>
        <w:tabs>
          <w:tab w:val="left" w:pos="6615"/>
        </w:tabs>
      </w:pPr>
      <w:r>
        <w:t xml:space="preserve">                                                R</w:t>
      </w:r>
      <w:r w:rsidRPr="006965AE">
        <w:t>esolve host address</w:t>
      </w:r>
    </w:p>
    <w:p w14:paraId="0A96C5AD" w14:textId="77777777" w:rsidR="00C52E07" w:rsidRDefault="00C52E07" w:rsidP="00C52E07">
      <w:pPr>
        <w:tabs>
          <w:tab w:val="left" w:pos="6615"/>
        </w:tabs>
      </w:pPr>
      <w:r>
        <w:t xml:space="preserve">                                                Set server family type, server address and port</w:t>
      </w:r>
    </w:p>
    <w:p w14:paraId="552A2B2E" w14:textId="77777777" w:rsidR="00C52E07" w:rsidRDefault="00C52E07" w:rsidP="00C52E07">
      <w:pPr>
        <w:tabs>
          <w:tab w:val="left" w:pos="6615"/>
        </w:tabs>
      </w:pPr>
      <w:r>
        <w:t xml:space="preserve">                                                Connection on a socket using connect ()</w:t>
      </w:r>
    </w:p>
    <w:p w14:paraId="4DC7596E" w14:textId="77777777" w:rsidR="00C52E07" w:rsidRDefault="00C52E07" w:rsidP="00C52E07">
      <w:pPr>
        <w:tabs>
          <w:tab w:val="left" w:pos="6615"/>
        </w:tabs>
      </w:pPr>
      <w:r>
        <w:rPr>
          <w:noProof/>
          <w:lang w:val="en-US"/>
        </w:rPr>
        <mc:AlternateContent>
          <mc:Choice Requires="wps">
            <w:drawing>
              <wp:anchor distT="0" distB="0" distL="114300" distR="114300" simplePos="0" relativeHeight="254702592" behindDoc="0" locked="0" layoutInCell="1" allowOverlap="1" wp14:anchorId="097051E7" wp14:editId="3502CDFB">
                <wp:simplePos x="0" y="0"/>
                <wp:positionH relativeFrom="column">
                  <wp:posOffset>866775</wp:posOffset>
                </wp:positionH>
                <wp:positionV relativeFrom="paragraph">
                  <wp:posOffset>144145</wp:posOffset>
                </wp:positionV>
                <wp:extent cx="1400175" cy="1390650"/>
                <wp:effectExtent l="0" t="0" r="28575" b="19050"/>
                <wp:wrapNone/>
                <wp:docPr id="1464" name="Diamond 1464"/>
                <wp:cNvGraphicFramePr/>
                <a:graphic xmlns:a="http://schemas.openxmlformats.org/drawingml/2006/main">
                  <a:graphicData uri="http://schemas.microsoft.com/office/word/2010/wordprocessingShape">
                    <wps:wsp>
                      <wps:cNvSpPr/>
                      <wps:spPr>
                        <a:xfrm>
                          <a:off x="0" y="0"/>
                          <a:ext cx="1400175" cy="1390650"/>
                        </a:xfrm>
                        <a:prstGeom prst="diamond">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D2D20" w14:textId="77777777" w:rsidR="00944514" w:rsidRPr="005164C2" w:rsidRDefault="00944514" w:rsidP="00C52E07">
                            <w:pPr>
                              <w:jc w:val="center"/>
                              <w:rPr>
                                <w:color w:val="000000" w:themeColor="text1"/>
                                <w:sz w:val="20"/>
                              </w:rPr>
                            </w:pPr>
                            <w:r w:rsidRPr="005164C2">
                              <w:rPr>
                                <w:color w:val="000000" w:themeColor="text1"/>
                                <w:sz w:val="20"/>
                              </w:rPr>
                              <w:t>If connect ret</w:t>
                            </w:r>
                            <w:r>
                              <w:rPr>
                                <w:color w:val="000000" w:themeColor="text1"/>
                                <w:sz w:val="20"/>
                              </w:rPr>
                              <w:t>Val&lt;0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051E7" id="Diamond 1464" o:spid="_x0000_s1450" type="#_x0000_t4" style="position:absolute;margin-left:68.25pt;margin-top:11.35pt;width:110.25pt;height:109.5pt;z-index:2547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" fillcolor="white [3212]" strokecolor="#4f81bd [3204]" strokeweight="1pt">
                <v:textbox>
                  <w:txbxContent>
                    <w:p w14:paraId="134D2D20" w14:textId="77777777" w:rsidR="00944514" w:rsidRPr="005164C2" w:rsidRDefault="00944514" w:rsidP="00C52E07">
                      <w:pPr>
                        <w:jc w:val="center"/>
                        <w:rPr>
                          <w:color w:val="000000" w:themeColor="text1"/>
                          <w:sz w:val="20"/>
                        </w:rPr>
                      </w:pPr>
                      <w:r w:rsidRPr="005164C2">
                        <w:rPr>
                          <w:color w:val="000000" w:themeColor="text1"/>
                          <w:sz w:val="20"/>
                        </w:rPr>
                        <w:t>If connect ret</w:t>
                      </w:r>
                      <w:r>
                        <w:rPr>
                          <w:color w:val="000000" w:themeColor="text1"/>
                          <w:sz w:val="20"/>
                        </w:rPr>
                        <w:t>Val&lt;0</w:t>
                      </w:r>
                    </w:p>
                  </w:txbxContent>
                </v:textbox>
              </v:shape>
            </w:pict>
          </mc:Fallback>
        </mc:AlternateContent>
      </w:r>
    </w:p>
    <w:p w14:paraId="73BEA301" w14:textId="77777777" w:rsidR="00C52E07" w:rsidRDefault="00C52E07" w:rsidP="00C52E07">
      <w:pPr>
        <w:tabs>
          <w:tab w:val="left" w:pos="6615"/>
        </w:tabs>
      </w:pPr>
    </w:p>
    <w:p w14:paraId="73805997" w14:textId="77777777" w:rsidR="00C52E07" w:rsidRDefault="00C52E07" w:rsidP="00C52E07">
      <w:pPr>
        <w:tabs>
          <w:tab w:val="left" w:pos="6615"/>
        </w:tabs>
      </w:pPr>
    </w:p>
    <w:p w14:paraId="1DF9FC5B" w14:textId="77777777" w:rsidR="00C52E07" w:rsidRDefault="00C52E07" w:rsidP="00C52E07">
      <w:pPr>
        <w:tabs>
          <w:tab w:val="left" w:pos="6615"/>
        </w:tabs>
      </w:pPr>
      <w:r>
        <w:t xml:space="preserve">                    Yes</w:t>
      </w:r>
    </w:p>
    <w:p w14:paraId="1A52E456" w14:textId="77777777" w:rsidR="00C52E07" w:rsidRDefault="00C52E07" w:rsidP="00C52E07">
      <w:pPr>
        <w:tabs>
          <w:tab w:val="left" w:pos="6615"/>
        </w:tabs>
      </w:pPr>
      <w:r>
        <w:rPr>
          <w:noProof/>
          <w:lang w:val="en-US"/>
        </w:rPr>
        <mc:AlternateContent>
          <mc:Choice Requires="wps">
            <w:drawing>
              <wp:anchor distT="0" distB="0" distL="114300" distR="114300" simplePos="0" relativeHeight="254703616" behindDoc="0" locked="0" layoutInCell="1" allowOverlap="1" wp14:anchorId="47A4DF77" wp14:editId="1B1DA46F">
                <wp:simplePos x="0" y="0"/>
                <wp:positionH relativeFrom="column">
                  <wp:posOffset>276225</wp:posOffset>
                </wp:positionH>
                <wp:positionV relativeFrom="paragraph">
                  <wp:posOffset>95250</wp:posOffset>
                </wp:positionV>
                <wp:extent cx="619125" cy="0"/>
                <wp:effectExtent l="38100" t="76200" r="0" b="95250"/>
                <wp:wrapNone/>
                <wp:docPr id="1484" name="Straight Arrow Connector 1484"/>
                <wp:cNvGraphicFramePr/>
                <a:graphic xmlns:a="http://schemas.openxmlformats.org/drawingml/2006/main">
                  <a:graphicData uri="http://schemas.microsoft.com/office/word/2010/wordprocessingShape">
                    <wps:wsp>
                      <wps:cNvCnPr/>
                      <wps:spPr>
                        <a:xfrm flipH="1">
                          <a:off x="0" y="0"/>
                          <a:ext cx="619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1EE290" id="Straight Arrow Connector 1484" o:spid="_x0000_s1026" type="#_x0000_t32" style="position:absolute;margin-left:21.75pt;margin-top:7.5pt;width:48.75pt;height:0;flip:x;z-index:254703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" strokecolor="#4579b8 [3044]">
                <v:stroke endarrow="block"/>
              </v:shape>
            </w:pict>
          </mc:Fallback>
        </mc:AlternateContent>
      </w:r>
    </w:p>
    <w:p w14:paraId="790E7056" w14:textId="77777777" w:rsidR="00C52E07" w:rsidRPr="005164C2" w:rsidRDefault="00C52E07" w:rsidP="00C52E07">
      <w:pPr>
        <w:tabs>
          <w:tab w:val="left" w:pos="6615"/>
        </w:tabs>
        <w:rPr>
          <w:rFonts w:ascii="Arial" w:hAnsi="Arial" w:cs="Arial"/>
          <w:sz w:val="20"/>
        </w:rPr>
      </w:pPr>
      <w:r w:rsidRPr="005164C2">
        <w:rPr>
          <w:rFonts w:ascii="Arial" w:hAnsi="Arial" w:cs="Arial"/>
          <w:sz w:val="20"/>
        </w:rPr>
        <w:t xml:space="preserve">           Send TCP </w:t>
      </w:r>
    </w:p>
    <w:p w14:paraId="39F87CD1" w14:textId="77777777" w:rsidR="00C52E07" w:rsidRPr="005164C2" w:rsidRDefault="00C52E07" w:rsidP="00C52E07">
      <w:pPr>
        <w:tabs>
          <w:tab w:val="left" w:pos="6615"/>
        </w:tabs>
        <w:rPr>
          <w:rFonts w:ascii="Arial" w:hAnsi="Arial" w:cs="Arial"/>
          <w:sz w:val="20"/>
        </w:rPr>
      </w:pPr>
      <w:r w:rsidRPr="005164C2">
        <w:rPr>
          <w:rFonts w:ascii="Arial" w:hAnsi="Arial" w:cs="Arial"/>
          <w:sz w:val="20"/>
        </w:rPr>
        <w:t xml:space="preserve">         </w:t>
      </w:r>
      <w:r>
        <w:rPr>
          <w:rFonts w:ascii="Arial" w:hAnsi="Arial" w:cs="Arial"/>
          <w:sz w:val="20"/>
        </w:rPr>
        <w:t xml:space="preserve"> </w:t>
      </w:r>
      <w:r w:rsidRPr="005164C2">
        <w:rPr>
          <w:rFonts w:ascii="Arial" w:hAnsi="Arial" w:cs="Arial"/>
          <w:sz w:val="20"/>
        </w:rPr>
        <w:t>Connection s</w:t>
      </w:r>
    </w:p>
    <w:p w14:paraId="0CD93538" w14:textId="77777777" w:rsidR="00C52E07" w:rsidRPr="005164C2" w:rsidRDefault="00C52E07" w:rsidP="00C52E07">
      <w:pPr>
        <w:tabs>
          <w:tab w:val="left" w:pos="6615"/>
        </w:tabs>
        <w:rPr>
          <w:rFonts w:ascii="Arial" w:hAnsi="Arial" w:cs="Arial"/>
          <w:sz w:val="20"/>
        </w:rPr>
      </w:pPr>
      <w:r w:rsidRPr="005164C2">
        <w:rPr>
          <w:rFonts w:ascii="Arial" w:hAnsi="Arial" w:cs="Arial"/>
          <w:sz w:val="20"/>
        </w:rPr>
        <w:t xml:space="preserve">          Status. stop timer</w:t>
      </w:r>
    </w:p>
    <w:p w14:paraId="03DB7047" w14:textId="77777777" w:rsidR="00C52E07" w:rsidRDefault="00C52E07" w:rsidP="00C52E07">
      <w:pPr>
        <w:tabs>
          <w:tab w:val="left" w:pos="6615"/>
        </w:tabs>
        <w:rPr>
          <w:rFonts w:ascii="Arial" w:hAnsi="Arial" w:cs="Arial"/>
          <w:sz w:val="20"/>
        </w:rPr>
      </w:pPr>
      <w:r w:rsidRPr="005164C2">
        <w:rPr>
          <w:rFonts w:ascii="Arial" w:hAnsi="Arial" w:cs="Arial"/>
          <w:sz w:val="20"/>
        </w:rPr>
        <w:t xml:space="preserve">          And </w:t>
      </w:r>
      <w:r>
        <w:rPr>
          <w:rFonts w:ascii="Arial" w:hAnsi="Arial" w:cs="Arial"/>
          <w:sz w:val="20"/>
        </w:rPr>
        <w:t>release</w:t>
      </w:r>
    </w:p>
    <w:p w14:paraId="146EF97C" w14:textId="77777777" w:rsidR="00C52E07" w:rsidRPr="007014C7" w:rsidRDefault="00C52E07" w:rsidP="00C52E07">
      <w:pPr>
        <w:tabs>
          <w:tab w:val="left" w:pos="6615"/>
        </w:tabs>
        <w:rPr>
          <w:rFonts w:ascii="Arial" w:hAnsi="Arial" w:cs="Arial"/>
          <w:sz w:val="20"/>
        </w:rPr>
      </w:pPr>
      <w:r>
        <w:rPr>
          <w:rFonts w:ascii="Arial" w:hAnsi="Arial" w:cs="Arial"/>
          <w:sz w:val="20"/>
        </w:rPr>
        <w:t xml:space="preserve">          </w:t>
      </w:r>
      <w:r w:rsidRPr="005164C2">
        <w:rPr>
          <w:rFonts w:ascii="Arial" w:hAnsi="Arial" w:cs="Arial"/>
          <w:sz w:val="20"/>
        </w:rPr>
        <w:t>memory</w:t>
      </w:r>
    </w:p>
    <w:p w14:paraId="0065CB8A" w14:textId="77777777" w:rsidR="00C52E07" w:rsidRDefault="00C52E07" w:rsidP="00C52E07">
      <w:pPr>
        <w:tabs>
          <w:tab w:val="left" w:pos="6615"/>
        </w:tabs>
      </w:pPr>
      <w:r>
        <w:t xml:space="preserve">                                                 NO</w:t>
      </w:r>
    </w:p>
    <w:p w14:paraId="5C3E172B" w14:textId="77777777" w:rsidR="00C52E07" w:rsidRDefault="00C52E07" w:rsidP="00C52E07">
      <w:pPr>
        <w:tabs>
          <w:tab w:val="left" w:pos="6615"/>
        </w:tabs>
      </w:pPr>
    </w:p>
    <w:p w14:paraId="550BA2A4" w14:textId="77777777" w:rsidR="00C52E07" w:rsidRDefault="00C52E07" w:rsidP="00C52E07">
      <w:pPr>
        <w:tabs>
          <w:tab w:val="left" w:pos="6615"/>
        </w:tabs>
      </w:pPr>
      <w:r>
        <w:rPr>
          <w:noProof/>
          <w:lang w:val="en-US"/>
        </w:rPr>
        <mc:AlternateContent>
          <mc:Choice Requires="wps">
            <w:drawing>
              <wp:anchor distT="0" distB="0" distL="114300" distR="114300" simplePos="0" relativeHeight="254701568" behindDoc="0" locked="0" layoutInCell="1" allowOverlap="1" wp14:anchorId="5B3A05BF" wp14:editId="5BFB5EE8">
                <wp:simplePos x="0" y="0"/>
                <wp:positionH relativeFrom="column">
                  <wp:posOffset>1581150</wp:posOffset>
                </wp:positionH>
                <wp:positionV relativeFrom="paragraph">
                  <wp:posOffset>181610</wp:posOffset>
                </wp:positionV>
                <wp:extent cx="2914650" cy="19050"/>
                <wp:effectExtent l="0" t="57150" r="19050" b="95250"/>
                <wp:wrapNone/>
                <wp:docPr id="1485" name="Straight Arrow Connector 1485"/>
                <wp:cNvGraphicFramePr/>
                <a:graphic xmlns:a="http://schemas.openxmlformats.org/drawingml/2006/main">
                  <a:graphicData uri="http://schemas.microsoft.com/office/word/2010/wordprocessingShape">
                    <wps:wsp>
                      <wps:cNvCnPr/>
                      <wps:spPr>
                        <a:xfrm>
                          <a:off x="0" y="0"/>
                          <a:ext cx="29146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00AB3" id="Straight Arrow Connector 1485" o:spid="_x0000_s1026" type="#_x0000_t32" style="position:absolute;margin-left:124.5pt;margin-top:14.3pt;width:229.5pt;height:1.5pt;z-index:254701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" strokecolor="#4579b8 [3044]">
                <v:stroke endarrow="block"/>
              </v:shape>
            </w:pict>
          </mc:Fallback>
        </mc:AlternateContent>
      </w:r>
      <w:r>
        <w:t xml:space="preserve">                                                Start monitoring socket FD using</w:t>
      </w:r>
    </w:p>
    <w:p w14:paraId="3A6B4386" w14:textId="77777777" w:rsidR="00C52E07" w:rsidRDefault="00C52E07" w:rsidP="00C52E07">
      <w:pPr>
        <w:tabs>
          <w:tab w:val="left" w:pos="6615"/>
        </w:tabs>
      </w:pPr>
      <w:r>
        <w:t xml:space="preserve">                                                le_fdMonitor_Create() API</w:t>
      </w:r>
    </w:p>
    <w:p w14:paraId="400A2C45" w14:textId="77777777" w:rsidR="00C52E07" w:rsidRDefault="00C52E07" w:rsidP="00C52E07">
      <w:pPr>
        <w:tabs>
          <w:tab w:val="left" w:pos="6615"/>
        </w:tabs>
      </w:pPr>
    </w:p>
    <w:p w14:paraId="61511C92" w14:textId="77777777" w:rsidR="00C52E07" w:rsidRDefault="00C52E07" w:rsidP="00C52E07">
      <w:pPr>
        <w:tabs>
          <w:tab w:val="left" w:pos="6615"/>
        </w:tabs>
      </w:pPr>
      <w:r>
        <w:t xml:space="preserve">                                                Pass TCP config info to FD Handler using </w:t>
      </w:r>
    </w:p>
    <w:p w14:paraId="7FC1EE24" w14:textId="77777777" w:rsidR="00C52E07" w:rsidRDefault="00C52E07" w:rsidP="00C52E07">
      <w:pPr>
        <w:tabs>
          <w:tab w:val="left" w:pos="6615"/>
        </w:tabs>
      </w:pPr>
      <w:r>
        <w:t xml:space="preserve">                                                le_FdMonitor_SetContextPtr</w:t>
      </w:r>
    </w:p>
    <w:p w14:paraId="4DD9EADD" w14:textId="77777777" w:rsidR="00C52E07" w:rsidRPr="00900D27" w:rsidRDefault="00C52E07" w:rsidP="00C52E07">
      <w:pPr>
        <w:tabs>
          <w:tab w:val="left" w:pos="6615"/>
        </w:tabs>
      </w:pPr>
      <w:r>
        <w:lastRenderedPageBreak/>
        <w:t xml:space="preserve">            </w:t>
      </w:r>
      <w:r w:rsidRPr="00215EAC">
        <w:rPr>
          <w:rFonts w:ascii="Arial" w:hAnsi="Arial" w:cs="Arial"/>
          <w:noProof/>
          <w:lang w:val="en-US"/>
        </w:rPr>
        <mc:AlternateContent>
          <mc:Choice Requires="wps">
            <w:drawing>
              <wp:anchor distT="0" distB="0" distL="114300" distR="114300" simplePos="0" relativeHeight="254642176" behindDoc="0" locked="0" layoutInCell="1" allowOverlap="1" wp14:anchorId="5574C10C" wp14:editId="7B1ED03C">
                <wp:simplePos x="0" y="0"/>
                <wp:positionH relativeFrom="margin">
                  <wp:align>right</wp:align>
                </wp:positionH>
                <wp:positionV relativeFrom="paragraph">
                  <wp:posOffset>9525</wp:posOffset>
                </wp:positionV>
                <wp:extent cx="361950" cy="504825"/>
                <wp:effectExtent l="0" t="0" r="0" b="9525"/>
                <wp:wrapNone/>
                <wp:docPr id="1670" name="Rounded Rectangle 1670"/>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C8F1BB"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74C10C" id="Rounded Rectangle 1670" o:spid="_x0000_s1451" style="position:absolute;margin-left:-22.7pt;margin-top:.75pt;width:28.5pt;height:39.75pt;z-index:254642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" fillcolor="white [3201]" stroked="f" strokeweight="2pt">
                <v:textbox>
                  <w:txbxContent>
                    <w:p w14:paraId="12C8F1BB"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36032" behindDoc="1" locked="0" layoutInCell="1" allowOverlap="1" wp14:anchorId="682776B2" wp14:editId="4D016FE4">
                <wp:simplePos x="0" y="0"/>
                <wp:positionH relativeFrom="column">
                  <wp:posOffset>962026</wp:posOffset>
                </wp:positionH>
                <wp:positionV relativeFrom="paragraph">
                  <wp:posOffset>809625</wp:posOffset>
                </wp:positionV>
                <wp:extent cx="3276600" cy="323850"/>
                <wp:effectExtent l="0" t="0" r="0" b="0"/>
                <wp:wrapNone/>
                <wp:docPr id="1672" name="Rounded Rectangle 1672"/>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1EE42E3" w14:textId="77777777" w:rsidR="00944514" w:rsidRPr="00296A08" w:rsidRDefault="00944514" w:rsidP="00C52E07">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2776B2" id="Rounded Rectangle 1672" o:spid="_x0000_s1452" style="position:absolute;margin-left:75.75pt;margin-top:63.75pt;width:258pt;height:25.5pt;z-index:-2486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BU4R&#10;4IYCAABRBQAADgAAAAAAAAAAAAAAAAAuAgAAZHJzL2Uyb0RvYy54bWxQSwECLQAUAAYACAAAACEA&#10;X/aPrNsAAAALAQAADwAAAAAAAAAAAAAAAADgBAAAZHJzL2Rvd25yZXYueG1sUEsFBgAAAAAEAAQA&#10;8wAAAOgFAAAAAA==&#10;" fillcolor="white [3201]" stroked="f" strokeweight="2pt">
                <v:textbox>
                  <w:txbxContent>
                    <w:p w14:paraId="41EE42E3" w14:textId="77777777" w:rsidR="00944514" w:rsidRPr="00296A08" w:rsidRDefault="00944514" w:rsidP="00C52E07">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41152" behindDoc="0" locked="0" layoutInCell="1" allowOverlap="1" wp14:anchorId="4B2E66E1" wp14:editId="4E2D928A">
                <wp:simplePos x="0" y="0"/>
                <wp:positionH relativeFrom="margin">
                  <wp:align>right</wp:align>
                </wp:positionH>
                <wp:positionV relativeFrom="paragraph">
                  <wp:posOffset>123825</wp:posOffset>
                </wp:positionV>
                <wp:extent cx="676275" cy="314325"/>
                <wp:effectExtent l="0" t="0" r="9525" b="9525"/>
                <wp:wrapNone/>
                <wp:docPr id="1673" name="Rounded Rectangle 167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C88E1E4"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2E66E1" id="Rounded Rectangle 1673" o:spid="_x0000_s1453" style="position:absolute;margin-left:2.05pt;margin-top:9.75pt;width:53.25pt;height:24.75pt;z-index:254641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6ft4R4MC&#10;AABQBQAADgAAAAAAAAAAAAAAAAAuAgAAZHJzL2Uyb0RvYy54bWxQSwECLQAUAAYACAAAACEA6HUH&#10;gdsAAAAGAQAADwAAAAAAAAAAAAAAAADdBAAAZHJzL2Rvd25yZXYueG1sUEsFBgAAAAAEAAQA8wAA&#10;AOUFAAAAAA==&#10;" fillcolor="white [3201]" stroked="f" strokeweight="2pt">
                <v:textbox>
                  <w:txbxContent>
                    <w:p w14:paraId="6C88E1E4"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40128" behindDoc="0" locked="0" layoutInCell="1" allowOverlap="1" wp14:anchorId="455B98F1" wp14:editId="66072319">
                <wp:simplePos x="0" y="0"/>
                <wp:positionH relativeFrom="margin">
                  <wp:posOffset>2533650</wp:posOffset>
                </wp:positionH>
                <wp:positionV relativeFrom="paragraph">
                  <wp:posOffset>57150</wp:posOffset>
                </wp:positionV>
                <wp:extent cx="1114425" cy="495300"/>
                <wp:effectExtent l="0" t="0" r="9525" b="0"/>
                <wp:wrapNone/>
                <wp:docPr id="1674" name="Rounded Rectangle 167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4EE974"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5B98F1" id="Rounded Rectangle 1674" o:spid="_x0000_s1454" style="position:absolute;margin-left:199.5pt;margin-top:4.5pt;width:87.75pt;height:39pt;z-index:25464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x&#10;0LNFhQIAAFEFAAAOAAAAAAAAAAAAAAAAAC4CAABkcnMvZTJvRG9jLnhtbFBLAQItABQABgAIAAAA&#10;IQCcO6n33gAAAAgBAAAPAAAAAAAAAAAAAAAAAN8EAABkcnMvZG93bnJldi54bWxQSwUGAAAAAAQA&#10;BADzAAAA6gUAAAAA&#10;" fillcolor="white [3201]" stroked="f" strokeweight="2pt">
                <v:textbox>
                  <w:txbxContent>
                    <w:p w14:paraId="5A4EE974"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38080" behindDoc="0" locked="0" layoutInCell="1" allowOverlap="1" wp14:anchorId="3ADA7636" wp14:editId="69F5C052">
                <wp:simplePos x="0" y="0"/>
                <wp:positionH relativeFrom="column">
                  <wp:posOffset>552450</wp:posOffset>
                </wp:positionH>
                <wp:positionV relativeFrom="paragraph">
                  <wp:posOffset>9525</wp:posOffset>
                </wp:positionV>
                <wp:extent cx="533400" cy="314325"/>
                <wp:effectExtent l="0" t="0" r="0" b="9525"/>
                <wp:wrapNone/>
                <wp:docPr id="1675" name="Rounded Rectangle 167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5EEA46"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DA7636" id="Rounded Rectangle 1675" o:spid="_x0000_s1455" style="position:absolute;margin-left:43.5pt;margin-top:.75pt;width:42pt;height:24.75pt;z-index:2546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4qEggIAAFA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AAh4qEggIA&#10;AFAFAAAOAAAAAAAAAAAAAAAAAC4CAABkcnMvZTJvRG9jLnhtbFBLAQItABQABgAIAAAAIQDSoU39&#10;2wAAAAcBAAAPAAAAAAAAAAAAAAAAANwEAABkcnMvZG93bnJldi54bWxQSwUGAAAAAAQABADzAAAA&#10;5AUAAAAA&#10;" fillcolor="white [3201]" stroked="f" strokeweight="2pt">
                <v:textbox>
                  <w:txbxContent>
                    <w:p w14:paraId="205EEA46"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39104" behindDoc="0" locked="0" layoutInCell="1" allowOverlap="1" wp14:anchorId="13DFE74D" wp14:editId="0FB942D4">
                <wp:simplePos x="0" y="0"/>
                <wp:positionH relativeFrom="margin">
                  <wp:align>left</wp:align>
                </wp:positionH>
                <wp:positionV relativeFrom="paragraph">
                  <wp:posOffset>9525</wp:posOffset>
                </wp:positionV>
                <wp:extent cx="533400" cy="314325"/>
                <wp:effectExtent l="0" t="0" r="0" b="9525"/>
                <wp:wrapNone/>
                <wp:docPr id="1676" name="Rounded Rectangle 167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44E3ED1"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DFE74D" id="Rounded Rectangle 1676" o:spid="_x0000_s1456" style="position:absolute;margin-left:0;margin-top:.75pt;width:42pt;height:24.75pt;z-index:254639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gVVho4ICAABQ&#10;BQAADgAAAAAAAAAAAAAAAAAuAgAAZHJzL2Uyb0RvYy54bWxQSwECLQAUAAYACAAAACEAG24d/tkA&#10;AAAEAQAADwAAAAAAAAAAAAAAAADcBAAAZHJzL2Rvd25yZXYueG1sUEsFBgAAAAAEAAQA8wAAAOIF&#10;AAAAAA==&#10;" fillcolor="white [3201]" stroked="f" strokeweight="2pt">
                <v:textbox>
                  <w:txbxContent>
                    <w:p w14:paraId="744E3ED1"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37056" behindDoc="0" locked="0" layoutInCell="1" allowOverlap="1" wp14:anchorId="514567ED" wp14:editId="6EB0CFAD">
                <wp:simplePos x="0" y="0"/>
                <wp:positionH relativeFrom="column">
                  <wp:posOffset>714375</wp:posOffset>
                </wp:positionH>
                <wp:positionV relativeFrom="paragraph">
                  <wp:posOffset>8791575</wp:posOffset>
                </wp:positionV>
                <wp:extent cx="1771650" cy="333375"/>
                <wp:effectExtent l="0" t="0" r="0" b="9525"/>
                <wp:wrapNone/>
                <wp:docPr id="1677" name="Rounded Rectangle 1677"/>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CCCB63" w14:textId="77777777" w:rsidR="00944514" w:rsidRDefault="00944514" w:rsidP="00C52E07">
                            <w:pPr>
                              <w:jc w:val="center"/>
                              <w:rPr>
                                <w:rFonts w:ascii="Tahoma" w:hAnsi="Tahoma" w:cs="Tahoma"/>
                                <w:sz w:val="20"/>
                              </w:rPr>
                            </w:pPr>
                          </w:p>
                          <w:p w14:paraId="63A391B8" w14:textId="77777777" w:rsidR="00944514" w:rsidRDefault="00944514" w:rsidP="00C52E07">
                            <w:pPr>
                              <w:jc w:val="center"/>
                              <w:rPr>
                                <w:rFonts w:ascii="Tahoma" w:hAnsi="Tahoma" w:cs="Tahoma"/>
                                <w:sz w:val="20"/>
                              </w:rPr>
                            </w:pPr>
                          </w:p>
                          <w:p w14:paraId="151A2A52" w14:textId="77777777" w:rsidR="00944514" w:rsidRDefault="00944514" w:rsidP="00C52E07">
                            <w:pPr>
                              <w:jc w:val="center"/>
                              <w:rPr>
                                <w:rFonts w:ascii="Tahoma" w:hAnsi="Tahoma" w:cs="Tahoma"/>
                                <w:sz w:val="20"/>
                              </w:rPr>
                            </w:pPr>
                          </w:p>
                          <w:p w14:paraId="27D6438A" w14:textId="77777777" w:rsidR="00944514" w:rsidRDefault="00944514" w:rsidP="00C52E07">
                            <w:pPr>
                              <w:jc w:val="center"/>
                              <w:rPr>
                                <w:rFonts w:ascii="Tahoma" w:hAnsi="Tahoma" w:cs="Tahoma"/>
                                <w:sz w:val="20"/>
                              </w:rPr>
                            </w:pPr>
                          </w:p>
                          <w:p w14:paraId="61E9BE00"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4567ED" id="Rounded Rectangle 1677" o:spid="_x0000_s1457" style="position:absolute;margin-left:56.25pt;margin-top:692.25pt;width:139.5pt;height:26.25pt;z-index:2546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M44uHaB&#10;AgAAUQUAAA4AAAAAAAAAAAAAAAAALgIAAGRycy9lMm9Eb2MueG1sUEsBAi0AFAAGAAgAAAAhAEUG&#10;WHreAAAADQEAAA8AAAAAAAAAAAAAAAAA2wQAAGRycy9kb3ducmV2LnhtbFBLBQYAAAAABAAEAPMA&#10;AADmBQAAAAA=&#10;" fillcolor="white [3201]" stroked="f" strokeweight="2pt">
                <v:textbox>
                  <w:txbxContent>
                    <w:p w14:paraId="78CCCB63" w14:textId="77777777" w:rsidR="00944514" w:rsidRDefault="00944514" w:rsidP="00C52E07">
                      <w:pPr>
                        <w:jc w:val="center"/>
                        <w:rPr>
                          <w:rFonts w:ascii="Tahoma" w:hAnsi="Tahoma" w:cs="Tahoma"/>
                          <w:sz w:val="20"/>
                        </w:rPr>
                      </w:pPr>
                    </w:p>
                    <w:p w14:paraId="63A391B8" w14:textId="77777777" w:rsidR="00944514" w:rsidRDefault="00944514" w:rsidP="00C52E07">
                      <w:pPr>
                        <w:jc w:val="center"/>
                        <w:rPr>
                          <w:rFonts w:ascii="Tahoma" w:hAnsi="Tahoma" w:cs="Tahoma"/>
                          <w:sz w:val="20"/>
                        </w:rPr>
                      </w:pPr>
                    </w:p>
                    <w:p w14:paraId="151A2A52" w14:textId="77777777" w:rsidR="00944514" w:rsidRDefault="00944514" w:rsidP="00C52E07">
                      <w:pPr>
                        <w:jc w:val="center"/>
                        <w:rPr>
                          <w:rFonts w:ascii="Tahoma" w:hAnsi="Tahoma" w:cs="Tahoma"/>
                          <w:sz w:val="20"/>
                        </w:rPr>
                      </w:pPr>
                    </w:p>
                    <w:p w14:paraId="27D6438A" w14:textId="77777777" w:rsidR="00944514" w:rsidRDefault="00944514" w:rsidP="00C52E07">
                      <w:pPr>
                        <w:jc w:val="center"/>
                        <w:rPr>
                          <w:rFonts w:ascii="Tahoma" w:hAnsi="Tahoma" w:cs="Tahoma"/>
                          <w:sz w:val="20"/>
                        </w:rPr>
                      </w:pPr>
                    </w:p>
                    <w:p w14:paraId="61E9BE00" w14:textId="77777777" w:rsidR="00944514" w:rsidRPr="003B4DCF" w:rsidRDefault="00944514" w:rsidP="00C52E07">
                      <w:pPr>
                        <w:jc w:val="center"/>
                        <w:rPr>
                          <w:rFonts w:ascii="Tahoma" w:hAnsi="Tahoma" w:cs="Tahoma"/>
                          <w:sz w:val="20"/>
                        </w:rPr>
                      </w:pPr>
                    </w:p>
                  </w:txbxContent>
                </v:textbox>
              </v:roundrect>
            </w:pict>
          </mc:Fallback>
        </mc:AlternateContent>
      </w:r>
      <w:r>
        <w:rPr>
          <w:rFonts w:ascii="Arial" w:hAnsi="Arial" w:cs="Arial"/>
          <w:sz w:val="20"/>
        </w:rPr>
        <w:t xml:space="preserve">                                       </w:t>
      </w:r>
      <w:r>
        <w:rPr>
          <w:rFonts w:ascii="Arial" w:hAnsi="Arial" w:cs="Arial"/>
        </w:rPr>
        <w:t xml:space="preserve">     </w:t>
      </w:r>
      <w:r>
        <w:rPr>
          <w:lang w:val="en-US"/>
        </w:rPr>
        <w:t xml:space="preserve">                                                      </w:t>
      </w:r>
      <w:r w:rsidRPr="00215EAC">
        <w:rPr>
          <w:rFonts w:ascii="Arial" w:hAnsi="Arial" w:cs="Arial"/>
          <w:noProof/>
          <w:lang w:val="en-US"/>
        </w:rPr>
        <mc:AlternateContent>
          <mc:Choice Requires="wps">
            <w:drawing>
              <wp:anchor distT="0" distB="0" distL="114300" distR="114300" simplePos="0" relativeHeight="254650368" behindDoc="0" locked="0" layoutInCell="1" allowOverlap="1" wp14:anchorId="101C2539" wp14:editId="22CCBB79">
                <wp:simplePos x="0" y="0"/>
                <wp:positionH relativeFrom="margin">
                  <wp:posOffset>57150</wp:posOffset>
                </wp:positionH>
                <wp:positionV relativeFrom="paragraph">
                  <wp:posOffset>186055</wp:posOffset>
                </wp:positionV>
                <wp:extent cx="742950" cy="640080"/>
                <wp:effectExtent l="0" t="0" r="19050" b="26670"/>
                <wp:wrapNone/>
                <wp:docPr id="1710" name="Rectangle 1710"/>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F2B0108"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2539" id="Rectangle 1710" o:spid="_x0000_s1458" style="position:absolute;margin-left:4.5pt;margin-top:14.65pt;width:58.5pt;height:50.4pt;z-index:2546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" fillcolor="#f79646 [3209]" strokecolor="#5a5a5a [2109]" strokeweight="1pt">
                <v:textbox>
                  <w:txbxContent>
                    <w:p w14:paraId="5F2B0108" w14:textId="77777777" w:rsidR="00944514" w:rsidRDefault="00944514" w:rsidP="00C52E07">
                      <w:pPr>
                        <w:jc w:val="center"/>
                      </w:pPr>
                      <w:r>
                        <w:t>Host with Linux OS</w:t>
                      </w:r>
                    </w:p>
                  </w:txbxContent>
                </v:textbox>
                <w10:wrap anchorx="margin"/>
              </v:rect>
            </w:pict>
          </mc:Fallback>
        </mc:AlternateContent>
      </w:r>
      <w:r>
        <w:t xml:space="preserve">                                                                               </w:t>
      </w:r>
    </w:p>
    <w:p w14:paraId="3C141001" w14:textId="77777777" w:rsidR="00C52E07"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51392" behindDoc="0" locked="0" layoutInCell="1" allowOverlap="1" wp14:anchorId="2340DA8A" wp14:editId="0A0CA1D9">
                <wp:simplePos x="0" y="0"/>
                <wp:positionH relativeFrom="column">
                  <wp:posOffset>1171575</wp:posOffset>
                </wp:positionH>
                <wp:positionV relativeFrom="paragraph">
                  <wp:posOffset>0</wp:posOffset>
                </wp:positionV>
                <wp:extent cx="828675" cy="640080"/>
                <wp:effectExtent l="57150" t="38100" r="85725" b="102870"/>
                <wp:wrapNone/>
                <wp:docPr id="1706" name="Rectangle 1706"/>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0FD3737D"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0DA8A" id="Rectangle 1706" o:spid="_x0000_s1459" style="position:absolute;left:0;text-align:left;margin-left:92.25pt;margin-top:0;width:65.25pt;height:50.4pt;z-index:2546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" fillcolor="#4f81bd [3204]" strokecolor="#5a5a5a [2109]" strokeweight="1pt">
                <v:shadow on="t" color="black" opacity="24903f" origin=",.5" offset="0,.55556mm"/>
                <v:textbox>
                  <w:txbxContent>
                    <w:p w14:paraId="0FD3737D"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52416" behindDoc="0" locked="0" layoutInCell="1" allowOverlap="1" wp14:anchorId="21A9C0C6" wp14:editId="08553597">
                <wp:simplePos x="0" y="0"/>
                <wp:positionH relativeFrom="page">
                  <wp:posOffset>6762750</wp:posOffset>
                </wp:positionH>
                <wp:positionV relativeFrom="paragraph">
                  <wp:posOffset>-38100</wp:posOffset>
                </wp:positionV>
                <wp:extent cx="771525" cy="619125"/>
                <wp:effectExtent l="0" t="0" r="28575" b="28575"/>
                <wp:wrapNone/>
                <wp:docPr id="1707" name="Rectangle 1707"/>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3E02453F"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C0C6" id="Rectangle 1707" o:spid="_x0000_s1460" style="position:absolute;left:0;text-align:left;margin-left:532.5pt;margin-top:-3pt;width:60.75pt;height:48.75pt;z-index:25465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" fillcolor="#8064a2 [3207]" strokecolor="#3f3151 [1607]" strokeweight="1pt">
                <v:textbox>
                  <w:txbxContent>
                    <w:p w14:paraId="3E02453F"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657536" behindDoc="0" locked="0" layoutInCell="1" allowOverlap="1" wp14:anchorId="47F5842C" wp14:editId="30DC6D2B">
                <wp:simplePos x="0" y="0"/>
                <wp:positionH relativeFrom="column">
                  <wp:posOffset>4057650</wp:posOffset>
                </wp:positionH>
                <wp:positionV relativeFrom="paragraph">
                  <wp:posOffset>-19050</wp:posOffset>
                </wp:positionV>
                <wp:extent cx="942975" cy="640080"/>
                <wp:effectExtent l="0" t="0" r="28575" b="26670"/>
                <wp:wrapNone/>
                <wp:docPr id="1708" name="Rectangle 1708"/>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8275C9F"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5842C" id="Rectangle 1708" o:spid="_x0000_s1461" style="position:absolute;left:0;text-align:left;margin-left:319.5pt;margin-top:-1.5pt;width:74.25pt;height:50.4pt;z-index:2546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" fillcolor="#c0504d [3205]" strokecolor="#243f60 [1604]" strokeweight="1pt">
                <v:textbox>
                  <w:txbxContent>
                    <w:p w14:paraId="78275C9F"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58560" behindDoc="0" locked="0" layoutInCell="1" allowOverlap="1" wp14:anchorId="1354D4A7" wp14:editId="386ECFD4">
                <wp:simplePos x="0" y="0"/>
                <wp:positionH relativeFrom="column">
                  <wp:posOffset>2535555</wp:posOffset>
                </wp:positionH>
                <wp:positionV relativeFrom="paragraph">
                  <wp:posOffset>11430</wp:posOffset>
                </wp:positionV>
                <wp:extent cx="1143000" cy="640080"/>
                <wp:effectExtent l="0" t="0" r="19050" b="26670"/>
                <wp:wrapNone/>
                <wp:docPr id="1709" name="Rectangle 170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9193EB1"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54D4A7" id="Rectangle 1709" o:spid="_x0000_s1462" style="position:absolute;left:0;text-align:left;margin-left:199.65pt;margin-top:.9pt;width:90pt;height:50.4pt;z-index:25465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0y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ebn&#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8pPPjRbANsrWu9/B0rU4z7Qy9aeHt3BLnH4iFIYbnBovJ&#10;38OHCw1918MJo0bbXx/Jgz3MFmgx6mApVNj93BLLMBLfFEzdeTGfhy0SL/OT0xlc7KFmfahRW3ml&#10;4UEWsAINjcdg78V45FbLF9hfqxAVVERRiF1h6u14ufJpWcEGpGy1imawOQzxt+rJ0AAemA6z8dy/&#10;EGuGAfIwend6XCCkfDdHyTZ4Kr3aes3bOGSvvA49gK0T3/GwIcNaO7xHq9c9vvwN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IlEtMsICAAAPBgAADgAAAAAAAAAAAAAAAAAuAgAAZHJzL2Uyb0RvYy54bWxQSwECLQAUAAYACAAA&#10;ACEA/iTpI9sAAAAJAQAADwAAAAAAAAAAAAAAAAAcBQAAZHJzL2Rvd25yZXYueG1sUEsFBgAAAAAE&#10;AAQA8wAAACQGAAAAAA==&#10;" fillcolor="#c0504d [3205]" strokecolor="#5a5a5a [2109]" strokeweight="1pt">
                <v:textbox>
                  <w:txbxContent>
                    <w:p w14:paraId="19193EB1"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49344" behindDoc="0" locked="0" layoutInCell="1" allowOverlap="1" wp14:anchorId="0E27C499" wp14:editId="26ADC71F">
                <wp:simplePos x="0" y="0"/>
                <wp:positionH relativeFrom="margin">
                  <wp:align>right</wp:align>
                </wp:positionH>
                <wp:positionV relativeFrom="paragraph">
                  <wp:posOffset>9525</wp:posOffset>
                </wp:positionV>
                <wp:extent cx="361950" cy="504825"/>
                <wp:effectExtent l="0" t="0" r="0" b="9525"/>
                <wp:wrapNone/>
                <wp:docPr id="1711" name="Rounded Rectangle 171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86DABF"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C499" id="Rounded Rectangle 1711" o:spid="_x0000_s1463" style="position:absolute;left:0;text-align:left;margin-left:-22.7pt;margin-top:.75pt;width:28.5pt;height:39.75pt;z-index:254649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QLB0nIICAABQ&#10;BQAADgAAAAAAAAAAAAAAAAAuAgAAZHJzL2Uyb0RvYy54bWxQSwECLQAUAAYACAAAACEAOJmnztkA&#10;AAAEAQAADwAAAAAAAAAAAAAAAADcBAAAZHJzL2Rvd25yZXYueG1sUEsFBgAAAAAEAAQA8wAAAOIF&#10;AAAAAA==&#10;" fillcolor="white [3201]" stroked="f" strokeweight="2pt">
                <v:textbox>
                  <w:txbxContent>
                    <w:p w14:paraId="7886DABF"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43200" behindDoc="1" locked="0" layoutInCell="1" allowOverlap="1" wp14:anchorId="73BCCA2C" wp14:editId="2CA4F8FD">
                <wp:simplePos x="0" y="0"/>
                <wp:positionH relativeFrom="column">
                  <wp:posOffset>962026</wp:posOffset>
                </wp:positionH>
                <wp:positionV relativeFrom="paragraph">
                  <wp:posOffset>809625</wp:posOffset>
                </wp:positionV>
                <wp:extent cx="3276600" cy="323850"/>
                <wp:effectExtent l="0" t="0" r="0" b="0"/>
                <wp:wrapNone/>
                <wp:docPr id="1712" name="Rounded Rectangle 1712"/>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82D868" w14:textId="77777777" w:rsidR="00944514" w:rsidRPr="00296A08" w:rsidRDefault="00944514" w:rsidP="00C52E07">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CCA2C" id="Rounded Rectangle 1712" o:spid="_x0000_s1464" style="position:absolute;left:0;text-align:left;margin-left:75.75pt;margin-top:63.75pt;width:258pt;height:25.5pt;z-index:-2486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h0nL&#10;nYYCAABRBQAADgAAAAAAAAAAAAAAAAAuAgAAZHJzL2Uyb0RvYy54bWxQSwECLQAUAAYACAAAACEA&#10;X/aPrNsAAAALAQAADwAAAAAAAAAAAAAAAADgBAAAZHJzL2Rvd25yZXYueG1sUEsFBgAAAAAEAAQA&#10;8wAAAOgFAAAAAA==&#10;" fillcolor="white [3201]" stroked="f" strokeweight="2pt">
                <v:textbox>
                  <w:txbxContent>
                    <w:p w14:paraId="6882D868" w14:textId="77777777" w:rsidR="00944514" w:rsidRPr="00296A08" w:rsidRDefault="00944514" w:rsidP="00C52E07">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48320" behindDoc="0" locked="0" layoutInCell="1" allowOverlap="1" wp14:anchorId="4FF0D741" wp14:editId="657EAE2E">
                <wp:simplePos x="0" y="0"/>
                <wp:positionH relativeFrom="margin">
                  <wp:align>right</wp:align>
                </wp:positionH>
                <wp:positionV relativeFrom="paragraph">
                  <wp:posOffset>123825</wp:posOffset>
                </wp:positionV>
                <wp:extent cx="676275" cy="314325"/>
                <wp:effectExtent l="0" t="0" r="9525" b="9525"/>
                <wp:wrapNone/>
                <wp:docPr id="1713" name="Rounded Rectangle 171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B4F3E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F0D741" id="Rounded Rectangle 1713" o:spid="_x0000_s1465" style="position:absolute;left:0;text-align:left;margin-left:2.05pt;margin-top:9.75pt;width:53.25pt;height:24.75pt;z-index:254648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T5MfDoMC&#10;AABQBQAADgAAAAAAAAAAAAAAAAAuAgAAZHJzL2Uyb0RvYy54bWxQSwECLQAUAAYACAAAACEA6HUH&#10;gdsAAAAGAQAADwAAAAAAAAAAAAAAAADdBAAAZHJzL2Rvd25yZXYueG1sUEsFBgAAAAAEAAQA8wAA&#10;AOUFAAAAAA==&#10;" fillcolor="white [3201]" stroked="f" strokeweight="2pt">
                <v:textbox>
                  <w:txbxContent>
                    <w:p w14:paraId="7EB4F3E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47296" behindDoc="0" locked="0" layoutInCell="1" allowOverlap="1" wp14:anchorId="47ED052F" wp14:editId="6AECBA2F">
                <wp:simplePos x="0" y="0"/>
                <wp:positionH relativeFrom="margin">
                  <wp:posOffset>2533650</wp:posOffset>
                </wp:positionH>
                <wp:positionV relativeFrom="paragraph">
                  <wp:posOffset>57150</wp:posOffset>
                </wp:positionV>
                <wp:extent cx="1114425" cy="495300"/>
                <wp:effectExtent l="0" t="0" r="9525" b="0"/>
                <wp:wrapNone/>
                <wp:docPr id="1714" name="Rounded Rectangle 171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FDFB3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ED052F" id="Rounded Rectangle 1714" o:spid="_x0000_s1466" style="position:absolute;left:0;text-align:left;margin-left:199.5pt;margin-top:4.5pt;width:87.75pt;height:39pt;z-index:25464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I2t&#10;+3SEAgAAUQUAAA4AAAAAAAAAAAAAAAAALgIAAGRycy9lMm9Eb2MueG1sUEsBAi0AFAAGAAgAAAAh&#10;AJw7qffeAAAACAEAAA8AAAAAAAAAAAAAAAAA3gQAAGRycy9kb3ducmV2LnhtbFBLBQYAAAAABAAE&#10;APMAAADpBQAAAAA=&#10;" fillcolor="white [3201]" stroked="f" strokeweight="2pt">
                <v:textbox>
                  <w:txbxContent>
                    <w:p w14:paraId="7EFDFB3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45248" behindDoc="0" locked="0" layoutInCell="1" allowOverlap="1" wp14:anchorId="16AF7C50" wp14:editId="6540B771">
                <wp:simplePos x="0" y="0"/>
                <wp:positionH relativeFrom="column">
                  <wp:posOffset>552450</wp:posOffset>
                </wp:positionH>
                <wp:positionV relativeFrom="paragraph">
                  <wp:posOffset>9525</wp:posOffset>
                </wp:positionV>
                <wp:extent cx="533400" cy="314325"/>
                <wp:effectExtent l="0" t="0" r="0" b="9525"/>
                <wp:wrapNone/>
                <wp:docPr id="1715" name="Rounded Rectangle 171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09BA1EE"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AF7C50" id="Rounded Rectangle 1715" o:spid="_x0000_s1467" style="position:absolute;left:0;text-align:left;margin-left:43.5pt;margin-top:.75pt;width:42pt;height:24.75pt;z-index:2546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BiVf4GBAgAA&#10;UAUAAA4AAAAAAAAAAAAAAAAALgIAAGRycy9lMm9Eb2MueG1sUEsBAi0AFAAGAAgAAAAhANKhTf3b&#10;AAAABwEAAA8AAAAAAAAAAAAAAAAA2wQAAGRycy9kb3ducmV2LnhtbFBLBQYAAAAABAAEAPMAAADj&#10;BQAAAAA=&#10;" fillcolor="white [3201]" stroked="f" strokeweight="2pt">
                <v:textbox>
                  <w:txbxContent>
                    <w:p w14:paraId="709BA1EE"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46272" behindDoc="0" locked="0" layoutInCell="1" allowOverlap="1" wp14:anchorId="7ECA5498" wp14:editId="331C56A9">
                <wp:simplePos x="0" y="0"/>
                <wp:positionH relativeFrom="margin">
                  <wp:align>left</wp:align>
                </wp:positionH>
                <wp:positionV relativeFrom="paragraph">
                  <wp:posOffset>9525</wp:posOffset>
                </wp:positionV>
                <wp:extent cx="533400" cy="314325"/>
                <wp:effectExtent l="0" t="0" r="0" b="9525"/>
                <wp:wrapNone/>
                <wp:docPr id="1716" name="Rounded Rectangle 171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A01AC7"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A5498" id="Rounded Rectangle 1716" o:spid="_x0000_s1468" style="position:absolute;left:0;text-align:left;margin-left:0;margin-top:.75pt;width:42pt;height:24.75pt;z-index:254646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wTgtvIICAABQ&#10;BQAADgAAAAAAAAAAAAAAAAAuAgAAZHJzL2Uyb0RvYy54bWxQSwECLQAUAAYACAAAACEAG24d/tkA&#10;AAAEAQAADwAAAAAAAAAAAAAAAADcBAAAZHJzL2Rvd25yZXYueG1sUEsFBgAAAAAEAAQA8wAAAOIF&#10;AAAAAA==&#10;" fillcolor="white [3201]" stroked="f" strokeweight="2pt">
                <v:textbox>
                  <w:txbxContent>
                    <w:p w14:paraId="1DA01AC7"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44224" behindDoc="0" locked="0" layoutInCell="1" allowOverlap="1" wp14:anchorId="61356C95" wp14:editId="59936C24">
                <wp:simplePos x="0" y="0"/>
                <wp:positionH relativeFrom="column">
                  <wp:posOffset>714375</wp:posOffset>
                </wp:positionH>
                <wp:positionV relativeFrom="paragraph">
                  <wp:posOffset>8791575</wp:posOffset>
                </wp:positionV>
                <wp:extent cx="1771650" cy="333375"/>
                <wp:effectExtent l="0" t="0" r="0" b="9525"/>
                <wp:wrapNone/>
                <wp:docPr id="1717" name="Rounded Rectangle 1717"/>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2300CC0" w14:textId="77777777" w:rsidR="00944514" w:rsidRDefault="00944514" w:rsidP="00C52E07">
                            <w:pPr>
                              <w:jc w:val="center"/>
                              <w:rPr>
                                <w:rFonts w:ascii="Tahoma" w:hAnsi="Tahoma" w:cs="Tahoma"/>
                                <w:sz w:val="20"/>
                              </w:rPr>
                            </w:pPr>
                          </w:p>
                          <w:p w14:paraId="2865EE07" w14:textId="77777777" w:rsidR="00944514" w:rsidRDefault="00944514" w:rsidP="00C52E07">
                            <w:pPr>
                              <w:jc w:val="center"/>
                              <w:rPr>
                                <w:rFonts w:ascii="Tahoma" w:hAnsi="Tahoma" w:cs="Tahoma"/>
                                <w:sz w:val="20"/>
                              </w:rPr>
                            </w:pPr>
                          </w:p>
                          <w:p w14:paraId="696958EF" w14:textId="77777777" w:rsidR="00944514" w:rsidRDefault="00944514" w:rsidP="00C52E07">
                            <w:pPr>
                              <w:jc w:val="center"/>
                              <w:rPr>
                                <w:rFonts w:ascii="Tahoma" w:hAnsi="Tahoma" w:cs="Tahoma"/>
                                <w:sz w:val="20"/>
                              </w:rPr>
                            </w:pPr>
                          </w:p>
                          <w:p w14:paraId="0985B33A" w14:textId="77777777" w:rsidR="00944514" w:rsidRDefault="00944514" w:rsidP="00C52E07">
                            <w:pPr>
                              <w:jc w:val="center"/>
                              <w:rPr>
                                <w:rFonts w:ascii="Tahoma" w:hAnsi="Tahoma" w:cs="Tahoma"/>
                                <w:sz w:val="20"/>
                              </w:rPr>
                            </w:pPr>
                          </w:p>
                          <w:p w14:paraId="693968D9"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56C95" id="Rounded Rectangle 1717" o:spid="_x0000_s1469" style="position:absolute;left:0;text-align:left;margin-left:56.25pt;margin-top:692.25pt;width:139.5pt;height:26.25pt;z-index:2546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CqOkld&#10;ggIAAFEFAAAOAAAAAAAAAAAAAAAAAC4CAABkcnMvZTJvRG9jLnhtbFBLAQItABQABgAIAAAAIQBF&#10;Blh63gAAAA0BAAAPAAAAAAAAAAAAAAAAANwEAABkcnMvZG93bnJldi54bWxQSwUGAAAAAAQABADz&#10;AAAA5wUAAAAA&#10;" fillcolor="white [3201]" stroked="f" strokeweight="2pt">
                <v:textbox>
                  <w:txbxContent>
                    <w:p w14:paraId="22300CC0" w14:textId="77777777" w:rsidR="00944514" w:rsidRDefault="00944514" w:rsidP="00C52E07">
                      <w:pPr>
                        <w:jc w:val="center"/>
                        <w:rPr>
                          <w:rFonts w:ascii="Tahoma" w:hAnsi="Tahoma" w:cs="Tahoma"/>
                          <w:sz w:val="20"/>
                        </w:rPr>
                      </w:pPr>
                    </w:p>
                    <w:p w14:paraId="2865EE07" w14:textId="77777777" w:rsidR="00944514" w:rsidRDefault="00944514" w:rsidP="00C52E07">
                      <w:pPr>
                        <w:jc w:val="center"/>
                        <w:rPr>
                          <w:rFonts w:ascii="Tahoma" w:hAnsi="Tahoma" w:cs="Tahoma"/>
                          <w:sz w:val="20"/>
                        </w:rPr>
                      </w:pPr>
                    </w:p>
                    <w:p w14:paraId="696958EF" w14:textId="77777777" w:rsidR="00944514" w:rsidRDefault="00944514" w:rsidP="00C52E07">
                      <w:pPr>
                        <w:jc w:val="center"/>
                        <w:rPr>
                          <w:rFonts w:ascii="Tahoma" w:hAnsi="Tahoma" w:cs="Tahoma"/>
                          <w:sz w:val="20"/>
                        </w:rPr>
                      </w:pPr>
                    </w:p>
                    <w:p w14:paraId="0985B33A" w14:textId="77777777" w:rsidR="00944514" w:rsidRDefault="00944514" w:rsidP="00C52E07">
                      <w:pPr>
                        <w:jc w:val="center"/>
                        <w:rPr>
                          <w:rFonts w:ascii="Tahoma" w:hAnsi="Tahoma" w:cs="Tahoma"/>
                          <w:sz w:val="20"/>
                        </w:rPr>
                      </w:pPr>
                    </w:p>
                    <w:p w14:paraId="693968D9"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68B6C988" w14:textId="77777777" w:rsidR="00C52E07" w:rsidRDefault="00C52E07" w:rsidP="00C52E07">
      <w:pPr>
        <w:jc w:val="center"/>
        <w:rPr>
          <w:rFonts w:ascii="Arial" w:hAnsi="Arial" w:cs="Arial"/>
        </w:rPr>
      </w:pPr>
    </w:p>
    <w:p w14:paraId="475E5813"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55488" behindDoc="0" locked="0" layoutInCell="1" allowOverlap="1" wp14:anchorId="07A87D05" wp14:editId="65D0D76B">
                <wp:simplePos x="0" y="0"/>
                <wp:positionH relativeFrom="column">
                  <wp:posOffset>1562100</wp:posOffset>
                </wp:positionH>
                <wp:positionV relativeFrom="paragraph">
                  <wp:posOffset>161925</wp:posOffset>
                </wp:positionV>
                <wp:extent cx="19050" cy="7132320"/>
                <wp:effectExtent l="0" t="0" r="19050" b="30480"/>
                <wp:wrapNone/>
                <wp:docPr id="1718" name="Straight Connector 1718"/>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7A02E" id="Straight Connector 1718" o:spid="_x0000_s1026" style="position:absolute;flip:x;z-index:2546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12.75pt" to="124.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54464" behindDoc="0" locked="0" layoutInCell="1" allowOverlap="1" wp14:anchorId="17E52354" wp14:editId="4C88FFDE">
                <wp:simplePos x="0" y="0"/>
                <wp:positionH relativeFrom="column">
                  <wp:posOffset>5972175</wp:posOffset>
                </wp:positionH>
                <wp:positionV relativeFrom="paragraph">
                  <wp:posOffset>228600</wp:posOffset>
                </wp:positionV>
                <wp:extent cx="0" cy="6768465"/>
                <wp:effectExtent l="0" t="0" r="19050" b="32385"/>
                <wp:wrapNone/>
                <wp:docPr id="1719" name="Straight Connector 1719"/>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54BB2" id="Straight Connector 1719" o:spid="_x0000_s1026" style="position:absolute;z-index:2546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25pt,18pt" to="470.2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659584" behindDoc="1" locked="0" layoutInCell="1" allowOverlap="1" wp14:anchorId="3ECCC3E3" wp14:editId="5083A5F1">
                <wp:simplePos x="0" y="0"/>
                <wp:positionH relativeFrom="column">
                  <wp:posOffset>3118485</wp:posOffset>
                </wp:positionH>
                <wp:positionV relativeFrom="paragraph">
                  <wp:posOffset>171781</wp:posOffset>
                </wp:positionV>
                <wp:extent cx="0" cy="7132320"/>
                <wp:effectExtent l="0" t="0" r="19050" b="30480"/>
                <wp:wrapNone/>
                <wp:docPr id="1720" name="Straight Connector 1720"/>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BE55D" id="Straight Connector 1720" o:spid="_x0000_s1026" style="position:absolute;z-index:-2486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09659970"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56512" behindDoc="0" locked="0" layoutInCell="1" allowOverlap="1" wp14:anchorId="6581FD85" wp14:editId="46E7B188">
                <wp:simplePos x="0" y="0"/>
                <wp:positionH relativeFrom="column">
                  <wp:posOffset>4467225</wp:posOffset>
                </wp:positionH>
                <wp:positionV relativeFrom="paragraph">
                  <wp:posOffset>5715</wp:posOffset>
                </wp:positionV>
                <wp:extent cx="0" cy="7132320"/>
                <wp:effectExtent l="0" t="0" r="19050" b="30480"/>
                <wp:wrapNone/>
                <wp:docPr id="1721" name="Straight Connector 1721"/>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0D02F" id="Straight Connector 1721" o:spid="_x0000_s1026" style="position:absolute;z-index:2546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75pt,.45pt" to="351.7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53440" behindDoc="1" locked="0" layoutInCell="1" allowOverlap="1" wp14:anchorId="41927C8F" wp14:editId="2BC13EBC">
                <wp:simplePos x="0" y="0"/>
                <wp:positionH relativeFrom="column">
                  <wp:posOffset>303530</wp:posOffset>
                </wp:positionH>
                <wp:positionV relativeFrom="paragraph">
                  <wp:posOffset>68884</wp:posOffset>
                </wp:positionV>
                <wp:extent cx="9525" cy="7008495"/>
                <wp:effectExtent l="0" t="0" r="28575" b="20955"/>
                <wp:wrapNone/>
                <wp:docPr id="1722" name="Straight Connector 1722"/>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40677" id="Straight Connector 1722" o:spid="_x0000_s1026" style="position:absolute;flip:x;z-index:-2486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" strokecolor="#4579b8 [3044]" strokeweight="0"/>
            </w:pict>
          </mc:Fallback>
        </mc:AlternateContent>
      </w:r>
      <w:r>
        <w:t xml:space="preserve">                                           </w:t>
      </w:r>
    </w:p>
    <w:p w14:paraId="19BC0A92" w14:textId="77777777" w:rsidR="00C52E07" w:rsidRDefault="00C52E07" w:rsidP="00C52E07">
      <w:r>
        <w:rPr>
          <w:noProof/>
          <w:lang w:val="en-US"/>
        </w:rPr>
        <mc:AlternateContent>
          <mc:Choice Requires="wps">
            <w:drawing>
              <wp:anchor distT="0" distB="0" distL="114300" distR="114300" simplePos="0" relativeHeight="254689280" behindDoc="0" locked="0" layoutInCell="1" allowOverlap="1" wp14:anchorId="2F908266" wp14:editId="55E73D33">
                <wp:simplePos x="0" y="0"/>
                <wp:positionH relativeFrom="column">
                  <wp:posOffset>895350</wp:posOffset>
                </wp:positionH>
                <wp:positionV relativeFrom="paragraph">
                  <wp:posOffset>114935</wp:posOffset>
                </wp:positionV>
                <wp:extent cx="1400175" cy="1314450"/>
                <wp:effectExtent l="0" t="0" r="28575" b="19050"/>
                <wp:wrapNone/>
                <wp:docPr id="1536" name="Diamond 1536"/>
                <wp:cNvGraphicFramePr/>
                <a:graphic xmlns:a="http://schemas.openxmlformats.org/drawingml/2006/main">
                  <a:graphicData uri="http://schemas.microsoft.com/office/word/2010/wordprocessingShape">
                    <wps:wsp>
                      <wps:cNvSpPr/>
                      <wps:spPr>
                        <a:xfrm>
                          <a:off x="0" y="0"/>
                          <a:ext cx="1400175" cy="1314450"/>
                        </a:xfrm>
                        <a:prstGeom prst="diamond">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783030" w14:textId="77777777" w:rsidR="00944514" w:rsidRPr="004D003F" w:rsidRDefault="00944514" w:rsidP="00C52E07">
                            <w:pPr>
                              <w:jc w:val="center"/>
                              <w:rPr>
                                <w:rFonts w:ascii="Arial" w:hAnsi="Arial" w:cs="Arial"/>
                                <w:color w:val="000000" w:themeColor="text1"/>
                                <w:sz w:val="20"/>
                              </w:rPr>
                            </w:pPr>
                            <w:r w:rsidRPr="004D003F">
                              <w:rPr>
                                <w:rFonts w:ascii="Arial" w:hAnsi="Arial" w:cs="Arial"/>
                                <w:color w:val="000000" w:themeColor="text1"/>
                                <w:sz w:val="20"/>
                              </w:rPr>
                              <w:t>If FD callback handler</w:t>
                            </w:r>
                            <w:r>
                              <w:rPr>
                                <w:rFonts w:ascii="Arial" w:hAnsi="Arial" w:cs="Arial"/>
                                <w:color w:val="000000" w:themeColor="text1"/>
                                <w:sz w:val="20"/>
                              </w:rPr>
                              <w:t xml:space="preserve">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08266" id="Diamond 1536" o:spid="_x0000_s1470" type="#_x0000_t4" style="position:absolute;margin-left:70.5pt;margin-top:9.05pt;width:110.25pt;height:103.5pt;z-index:2546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" fillcolor="white [3212]" strokecolor="#4f81bd [3204]" strokeweight="1pt">
                <v:textbox>
                  <w:txbxContent>
                    <w:p w14:paraId="5A783030" w14:textId="77777777" w:rsidR="00944514" w:rsidRPr="004D003F" w:rsidRDefault="00944514" w:rsidP="00C52E07">
                      <w:pPr>
                        <w:jc w:val="center"/>
                        <w:rPr>
                          <w:rFonts w:ascii="Arial" w:hAnsi="Arial" w:cs="Arial"/>
                          <w:color w:val="000000" w:themeColor="text1"/>
                          <w:sz w:val="20"/>
                        </w:rPr>
                      </w:pPr>
                      <w:r w:rsidRPr="004D003F">
                        <w:rPr>
                          <w:rFonts w:ascii="Arial" w:hAnsi="Arial" w:cs="Arial"/>
                          <w:color w:val="000000" w:themeColor="text1"/>
                          <w:sz w:val="20"/>
                        </w:rPr>
                        <w:t>If FD callback handler</w:t>
                      </w:r>
                      <w:r>
                        <w:rPr>
                          <w:rFonts w:ascii="Arial" w:hAnsi="Arial" w:cs="Arial"/>
                          <w:color w:val="000000" w:themeColor="text1"/>
                          <w:sz w:val="20"/>
                        </w:rPr>
                        <w:t xml:space="preserve"> received</w:t>
                      </w:r>
                    </w:p>
                  </w:txbxContent>
                </v:textbox>
              </v:shape>
            </w:pict>
          </mc:Fallback>
        </mc:AlternateContent>
      </w:r>
    </w:p>
    <w:p w14:paraId="5DEE554F" w14:textId="77777777" w:rsidR="00C52E07" w:rsidRDefault="00C52E07" w:rsidP="00C52E07">
      <w:r>
        <w:t xml:space="preserve">                               </w:t>
      </w:r>
    </w:p>
    <w:p w14:paraId="1B4BA279" w14:textId="77777777" w:rsidR="00C52E07" w:rsidRDefault="00C52E07" w:rsidP="00C52E07"/>
    <w:p w14:paraId="3FA4CF94" w14:textId="77777777" w:rsidR="00C52E07" w:rsidRPr="00EC18A7" w:rsidRDefault="00C52E07" w:rsidP="00C52E07">
      <w:pPr>
        <w:rPr>
          <w:sz w:val="20"/>
        </w:rPr>
      </w:pPr>
      <w:r>
        <w:rPr>
          <w:noProof/>
          <w:lang w:val="en-US"/>
        </w:rPr>
        <mc:AlternateContent>
          <mc:Choice Requires="wps">
            <w:drawing>
              <wp:anchor distT="0" distB="0" distL="114300" distR="114300" simplePos="0" relativeHeight="254690304" behindDoc="0" locked="0" layoutInCell="1" allowOverlap="1" wp14:anchorId="2323A592" wp14:editId="299395ED">
                <wp:simplePos x="0" y="0"/>
                <wp:positionH relativeFrom="column">
                  <wp:posOffset>304800</wp:posOffset>
                </wp:positionH>
                <wp:positionV relativeFrom="paragraph">
                  <wp:posOffset>147320</wp:posOffset>
                </wp:positionV>
                <wp:extent cx="609600" cy="19050"/>
                <wp:effectExtent l="38100" t="76200" r="0" b="76200"/>
                <wp:wrapNone/>
                <wp:docPr id="1537" name="Straight Arrow Connector 1537"/>
                <wp:cNvGraphicFramePr/>
                <a:graphic xmlns:a="http://schemas.openxmlformats.org/drawingml/2006/main">
                  <a:graphicData uri="http://schemas.microsoft.com/office/word/2010/wordprocessingShape">
                    <wps:wsp>
                      <wps:cNvCnPr/>
                      <wps:spPr>
                        <a:xfrm flipH="1" flipV="1">
                          <a:off x="0" y="0"/>
                          <a:ext cx="6096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965AE5" id="Straight Arrow Connector 1537" o:spid="_x0000_s1026" type="#_x0000_t32" style="position:absolute;margin-left:24pt;margin-top:11.6pt;width:48pt;height:1.5pt;flip:x y;z-index:25469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" strokecolor="#4579b8 [3044]">
                <v:stroke endarrow="block"/>
              </v:shape>
            </w:pict>
          </mc:Fallback>
        </mc:AlternateContent>
      </w:r>
      <w:r>
        <w:t xml:space="preserve">            </w:t>
      </w:r>
      <w:r w:rsidRPr="00EC18A7">
        <w:rPr>
          <w:sz w:val="20"/>
        </w:rPr>
        <w:t xml:space="preserve"> NO</w:t>
      </w:r>
    </w:p>
    <w:p w14:paraId="30BC2F84" w14:textId="77777777" w:rsidR="00C52E07" w:rsidRPr="00EC18A7" w:rsidRDefault="00C52E07" w:rsidP="00C52E07">
      <w:pPr>
        <w:rPr>
          <w:sz w:val="20"/>
        </w:rPr>
      </w:pPr>
      <w:r>
        <w:t xml:space="preserve">           </w:t>
      </w:r>
      <w:r w:rsidRPr="00EC18A7">
        <w:rPr>
          <w:sz w:val="20"/>
        </w:rPr>
        <w:t>Send TCP</w:t>
      </w:r>
    </w:p>
    <w:p w14:paraId="3E77B11F" w14:textId="77777777" w:rsidR="00C52E07" w:rsidRDefault="00C52E07" w:rsidP="00C52E07">
      <w:pPr>
        <w:rPr>
          <w:sz w:val="20"/>
        </w:rPr>
      </w:pPr>
      <w:r w:rsidRPr="00EC18A7">
        <w:rPr>
          <w:sz w:val="20"/>
        </w:rPr>
        <w:t xml:space="preserve">           Connection </w:t>
      </w:r>
    </w:p>
    <w:p w14:paraId="10D2C7C2" w14:textId="77777777" w:rsidR="00C52E07" w:rsidRDefault="00C52E07" w:rsidP="00C52E07">
      <w:pPr>
        <w:rPr>
          <w:sz w:val="20"/>
        </w:rPr>
      </w:pPr>
      <w:r>
        <w:rPr>
          <w:sz w:val="20"/>
        </w:rPr>
        <w:t xml:space="preserve">           Error </w:t>
      </w:r>
      <w:r w:rsidRPr="00EC18A7">
        <w:rPr>
          <w:sz w:val="20"/>
        </w:rPr>
        <w:t>Notification</w:t>
      </w:r>
    </w:p>
    <w:p w14:paraId="01461A9F" w14:textId="77777777" w:rsidR="00C52E07" w:rsidRPr="00EC18A7" w:rsidRDefault="00C52E07" w:rsidP="00C52E07">
      <w:pPr>
        <w:rPr>
          <w:sz w:val="20"/>
        </w:rPr>
      </w:pPr>
      <w:r>
        <w:rPr>
          <w:sz w:val="20"/>
        </w:rPr>
        <w:t xml:space="preserve">           </w:t>
      </w:r>
      <w:r w:rsidRPr="00EC18A7">
        <w:rPr>
          <w:sz w:val="20"/>
        </w:rPr>
        <w:t xml:space="preserve"> as UNS</w:t>
      </w:r>
      <w:r w:rsidRPr="006956C5">
        <w:rPr>
          <w:sz w:val="20"/>
        </w:rPr>
        <w:t xml:space="preserve"> </w:t>
      </w:r>
      <w:r w:rsidRPr="00EC18A7">
        <w:rPr>
          <w:sz w:val="20"/>
        </w:rPr>
        <w:t>Response</w:t>
      </w:r>
    </w:p>
    <w:p w14:paraId="797801A0" w14:textId="77777777" w:rsidR="00C52E07" w:rsidRDefault="00C52E07" w:rsidP="00C52E07">
      <w:pPr>
        <w:rPr>
          <w:sz w:val="20"/>
        </w:rPr>
      </w:pPr>
      <w:r w:rsidRPr="00EC18A7">
        <w:rPr>
          <w:sz w:val="20"/>
        </w:rPr>
        <w:t xml:space="preserve">           </w:t>
      </w:r>
      <w:r>
        <w:rPr>
          <w:sz w:val="20"/>
        </w:rPr>
        <w:t>if socket Connection</w:t>
      </w:r>
    </w:p>
    <w:p w14:paraId="0BE35C5A" w14:textId="77777777" w:rsidR="00C52E07" w:rsidRDefault="00C52E07" w:rsidP="00C52E07">
      <w:pPr>
        <w:rPr>
          <w:sz w:val="20"/>
        </w:rPr>
      </w:pPr>
      <w:r>
        <w:rPr>
          <w:sz w:val="20"/>
        </w:rPr>
        <w:t xml:space="preserve">            timedout                              YES</w:t>
      </w:r>
    </w:p>
    <w:p w14:paraId="2C5AA610" w14:textId="77777777" w:rsidR="00C52E07" w:rsidRPr="00EC18A7" w:rsidRDefault="00C52E07" w:rsidP="00C52E07">
      <w:pPr>
        <w:rPr>
          <w:sz w:val="20"/>
        </w:rPr>
      </w:pPr>
    </w:p>
    <w:p w14:paraId="2CA18496" w14:textId="77777777" w:rsidR="00C52E07" w:rsidRDefault="00C52E07" w:rsidP="00C52E07">
      <w:pPr>
        <w:rPr>
          <w:rFonts w:ascii="Arial" w:hAnsi="Arial" w:cs="Arial"/>
          <w:sz w:val="20"/>
        </w:rPr>
      </w:pPr>
      <w:r w:rsidRPr="004D2251">
        <w:rPr>
          <w:rFonts w:ascii="Arial" w:hAnsi="Arial" w:cs="Arial"/>
          <w:sz w:val="20"/>
        </w:rPr>
        <w:t xml:space="preserve">                                                 If tcp socket timer is running stop it using le_timer_Stop()</w:t>
      </w:r>
    </w:p>
    <w:p w14:paraId="4B6840FD" w14:textId="77777777" w:rsidR="00C52E07" w:rsidRPr="004D2251" w:rsidRDefault="00C52E07" w:rsidP="00C52E07">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704640" behindDoc="0" locked="0" layoutInCell="1" allowOverlap="1" wp14:anchorId="1DEB6E4E" wp14:editId="6BF36B91">
                <wp:simplePos x="0" y="0"/>
                <wp:positionH relativeFrom="column">
                  <wp:posOffset>1600199</wp:posOffset>
                </wp:positionH>
                <wp:positionV relativeFrom="paragraph">
                  <wp:posOffset>12700</wp:posOffset>
                </wp:positionV>
                <wp:extent cx="2924175" cy="19050"/>
                <wp:effectExtent l="0" t="57150" r="9525" b="95250"/>
                <wp:wrapNone/>
                <wp:docPr id="1810" name="Straight Arrow Connector 1810"/>
                <wp:cNvGraphicFramePr/>
                <a:graphic xmlns:a="http://schemas.openxmlformats.org/drawingml/2006/main">
                  <a:graphicData uri="http://schemas.microsoft.com/office/word/2010/wordprocessingShape">
                    <wps:wsp>
                      <wps:cNvCnPr/>
                      <wps:spPr>
                        <a:xfrm>
                          <a:off x="0" y="0"/>
                          <a:ext cx="29241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D60EF5" id="Straight Arrow Connector 1810" o:spid="_x0000_s1026" type="#_x0000_t32" style="position:absolute;margin-left:126pt;margin-top:1pt;width:230.25pt;height:1.5pt;z-index:25470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" strokecolor="#4579b8 [3044]">
                <v:stroke endarrow="block"/>
              </v:shape>
            </w:pict>
          </mc:Fallback>
        </mc:AlternateContent>
      </w:r>
    </w:p>
    <w:p w14:paraId="79920339" w14:textId="77777777" w:rsidR="00C52E07" w:rsidRPr="004D2251" w:rsidRDefault="00C52E07" w:rsidP="00C52E07">
      <w:pPr>
        <w:jc w:val="both"/>
        <w:rPr>
          <w:rFonts w:ascii="Arial" w:hAnsi="Arial" w:cs="Arial"/>
          <w:sz w:val="20"/>
        </w:rPr>
      </w:pPr>
      <w:r w:rsidRPr="004D2251">
        <w:rPr>
          <w:rFonts w:ascii="Arial" w:hAnsi="Arial" w:cs="Arial"/>
          <w:sz w:val="20"/>
        </w:rPr>
        <w:t xml:space="preserve">                                                 Notify CONNECT component that TCP socket connection is</w:t>
      </w:r>
    </w:p>
    <w:p w14:paraId="71928F53" w14:textId="77777777" w:rsidR="00C52E07" w:rsidRDefault="00C52E07" w:rsidP="00C52E07">
      <w:pPr>
        <w:jc w:val="both"/>
        <w:rPr>
          <w:rFonts w:ascii="Arial" w:hAnsi="Arial" w:cs="Arial"/>
          <w:sz w:val="20"/>
        </w:rPr>
      </w:pPr>
      <w:r w:rsidRPr="004D2251">
        <w:rPr>
          <w:rFonts w:ascii="Arial" w:hAnsi="Arial" w:cs="Arial"/>
          <w:sz w:val="20"/>
        </w:rPr>
        <w:t xml:space="preserve">                                                  Established on specific profile number</w:t>
      </w:r>
    </w:p>
    <w:p w14:paraId="1E915977" w14:textId="77777777" w:rsidR="00C52E07" w:rsidRDefault="00C52E07" w:rsidP="00C52E07">
      <w:pPr>
        <w:jc w:val="both"/>
        <w:rPr>
          <w:rFonts w:ascii="Arial" w:hAnsi="Arial" w:cs="Arial"/>
          <w:sz w:val="20"/>
        </w:rPr>
      </w:pPr>
    </w:p>
    <w:p w14:paraId="4921FCE0" w14:textId="77777777" w:rsidR="00C52E07" w:rsidRDefault="00C52E07" w:rsidP="00C52E07">
      <w:pPr>
        <w:jc w:val="both"/>
        <w:rPr>
          <w:rFonts w:ascii="Arial" w:hAnsi="Arial" w:cs="Arial"/>
          <w:sz w:val="20"/>
        </w:rPr>
      </w:pPr>
      <w:r>
        <w:rPr>
          <w:rFonts w:ascii="Arial" w:hAnsi="Arial" w:cs="Arial"/>
          <w:sz w:val="20"/>
        </w:rPr>
        <w:t xml:space="preserve">                                                If POLLIN + POLLRDHUP events received means </w:t>
      </w:r>
    </w:p>
    <w:p w14:paraId="37EF04A1" w14:textId="77777777" w:rsidR="00C52E07" w:rsidRPr="004C534A" w:rsidRDefault="00C52E07" w:rsidP="00C52E07">
      <w:pPr>
        <w:jc w:val="both"/>
        <w:rPr>
          <w:rFonts w:ascii="Arial" w:hAnsi="Arial" w:cs="Arial"/>
          <w:sz w:val="20"/>
        </w:rPr>
      </w:pPr>
      <w:r>
        <w:rPr>
          <w:rFonts w:ascii="Arial" w:hAnsi="Arial" w:cs="Arial"/>
          <w:sz w:val="20"/>
        </w:rPr>
        <w:t xml:space="preserve">                                                Peer close TCP socket. Hence close FD using close()</w:t>
      </w:r>
    </w:p>
    <w:p w14:paraId="67915380" w14:textId="77777777" w:rsidR="00C52E07" w:rsidRPr="004C534A" w:rsidRDefault="00C52E07" w:rsidP="00C52E07">
      <w:pPr>
        <w:tabs>
          <w:tab w:val="left" w:pos="6615"/>
        </w:tabs>
        <w:rPr>
          <w:rFonts w:ascii="Arial" w:hAnsi="Arial" w:cs="Arial"/>
          <w:sz w:val="20"/>
        </w:rPr>
      </w:pPr>
      <w:r w:rsidRPr="004C534A">
        <w:rPr>
          <w:rFonts w:ascii="Arial" w:hAnsi="Arial" w:cs="Arial"/>
          <w:sz w:val="20"/>
        </w:rPr>
        <w:t xml:space="preserve">            Send TCP connection status</w:t>
      </w:r>
    </w:p>
    <w:p w14:paraId="4D3D4C7C" w14:textId="77777777" w:rsidR="00C52E07" w:rsidRPr="004C534A" w:rsidRDefault="00C52E07" w:rsidP="00C52E07">
      <w:pPr>
        <w:tabs>
          <w:tab w:val="left" w:pos="6615"/>
        </w:tabs>
        <w:rPr>
          <w:rFonts w:ascii="Arial" w:hAnsi="Arial" w:cs="Arial"/>
          <w:sz w:val="20"/>
        </w:rPr>
      </w:pPr>
      <w:r w:rsidRPr="004C534A">
        <w:rPr>
          <w:rFonts w:ascii="Arial" w:hAnsi="Arial" w:cs="Arial"/>
          <w:sz w:val="20"/>
        </w:rPr>
        <w:t xml:space="preserve">            as unsolicited response                                    </w:t>
      </w:r>
    </w:p>
    <w:p w14:paraId="43AC1BF8" w14:textId="77777777" w:rsidR="00C52E07" w:rsidRDefault="00C52E07" w:rsidP="00C52E07">
      <w:pPr>
        <w:tabs>
          <w:tab w:val="left" w:pos="6615"/>
        </w:tabs>
      </w:pPr>
      <w:r>
        <w:rPr>
          <w:noProof/>
          <w:lang w:val="en-US"/>
        </w:rPr>
        <mc:AlternateContent>
          <mc:Choice Requires="wps">
            <w:drawing>
              <wp:anchor distT="0" distB="0" distL="114300" distR="114300" simplePos="0" relativeHeight="254662656" behindDoc="0" locked="0" layoutInCell="1" allowOverlap="1" wp14:anchorId="74729395" wp14:editId="6A94A959">
                <wp:simplePos x="0" y="0"/>
                <wp:positionH relativeFrom="column">
                  <wp:posOffset>314864</wp:posOffset>
                </wp:positionH>
                <wp:positionV relativeFrom="paragraph">
                  <wp:posOffset>28863</wp:posOffset>
                </wp:positionV>
                <wp:extent cx="1269880" cy="0"/>
                <wp:effectExtent l="38100" t="76200" r="0" b="95250"/>
                <wp:wrapNone/>
                <wp:docPr id="1735" name="Straight Arrow Connector 1735"/>
                <wp:cNvGraphicFramePr/>
                <a:graphic xmlns:a="http://schemas.openxmlformats.org/drawingml/2006/main">
                  <a:graphicData uri="http://schemas.microsoft.com/office/word/2010/wordprocessingShape">
                    <wps:wsp>
                      <wps:cNvCnPr/>
                      <wps:spPr>
                        <a:xfrm flipH="1">
                          <a:off x="0" y="0"/>
                          <a:ext cx="1269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CD86F4" id="Straight Arrow Connector 1735" o:spid="_x0000_s1026" type="#_x0000_t32" style="position:absolute;margin-left:24.8pt;margin-top:2.25pt;width:100pt;height:0;flip:x;z-index:25466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" strokecolor="#4579b8 [3044]">
                <v:stroke endarrow="block"/>
              </v:shape>
            </w:pict>
          </mc:Fallback>
        </mc:AlternateContent>
      </w:r>
      <w:r>
        <w:t xml:space="preserve">                                                             </w:t>
      </w:r>
    </w:p>
    <w:p w14:paraId="3CB9DAA7" w14:textId="77777777" w:rsidR="00C52E07" w:rsidRDefault="00C52E07" w:rsidP="00C52E07">
      <w:pPr>
        <w:tabs>
          <w:tab w:val="left" w:pos="6615"/>
        </w:tabs>
      </w:pPr>
      <w:r>
        <w:rPr>
          <w:rFonts w:ascii="Times New Roman" w:eastAsiaTheme="minorHAnsi" w:hAnsi="Times New Roman"/>
          <w:noProof/>
          <w:szCs w:val="24"/>
          <w:lang w:val="en-US"/>
        </w:rPr>
        <mc:AlternateContent>
          <mc:Choice Requires="wps">
            <w:drawing>
              <wp:anchor distT="0" distB="0" distL="114300" distR="114300" simplePos="0" relativeHeight="254663680" behindDoc="0" locked="0" layoutInCell="1" allowOverlap="1" wp14:anchorId="64319CA9" wp14:editId="5E53FDB9">
                <wp:simplePos x="0" y="0"/>
                <wp:positionH relativeFrom="column">
                  <wp:posOffset>646981</wp:posOffset>
                </wp:positionH>
                <wp:positionV relativeFrom="paragraph">
                  <wp:posOffset>38639</wp:posOffset>
                </wp:positionV>
                <wp:extent cx="1638300" cy="552450"/>
                <wp:effectExtent l="57150" t="38100" r="76200" b="95250"/>
                <wp:wrapNone/>
                <wp:docPr id="1736" name="Rectangle 1736"/>
                <wp:cNvGraphicFramePr/>
                <a:graphic xmlns:a="http://schemas.openxmlformats.org/drawingml/2006/main">
                  <a:graphicData uri="http://schemas.microsoft.com/office/word/2010/wordprocessingShape">
                    <wps:wsp>
                      <wps:cNvSpPr/>
                      <wps:spPr>
                        <a:xfrm>
                          <a:off x="0" y="0"/>
                          <a:ext cx="1638300" cy="5524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FDD75BB" w14:textId="77777777" w:rsidR="00944514" w:rsidRPr="00755387" w:rsidRDefault="00944514" w:rsidP="00C52E07">
                            <w:pPr>
                              <w:jc w:val="center"/>
                              <w:rPr>
                                <w:rFonts w:ascii="Arial" w:hAnsi="Arial" w:cs="Arial"/>
                                <w:sz w:val="20"/>
                              </w:rPr>
                            </w:pPr>
                            <w:r>
                              <w:rPr>
                                <w:rFonts w:ascii="Arial" w:hAnsi="Arial" w:cs="Arial"/>
                                <w:sz w:val="20"/>
                              </w:rPr>
                              <w:t>TCP SERVER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319CA9" id="Rectangle 1736" o:spid="_x0000_s1471" style="position:absolute;margin-left:50.95pt;margin-top:3.05pt;width:129pt;height:43.5pt;z-index:2546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" fillcolor="#92d050" strokecolor="#92d050">
                <v:shadow on="t" color="black" opacity="24903f" origin=",.5" offset="0,.55556mm"/>
                <v:textbox>
                  <w:txbxContent>
                    <w:p w14:paraId="4FDD75BB" w14:textId="77777777" w:rsidR="00944514" w:rsidRPr="00755387" w:rsidRDefault="00944514" w:rsidP="00C52E07">
                      <w:pPr>
                        <w:jc w:val="center"/>
                        <w:rPr>
                          <w:rFonts w:ascii="Arial" w:hAnsi="Arial" w:cs="Arial"/>
                          <w:sz w:val="20"/>
                        </w:rPr>
                      </w:pPr>
                      <w:r>
                        <w:rPr>
                          <w:rFonts w:ascii="Arial" w:hAnsi="Arial" w:cs="Arial"/>
                          <w:sz w:val="20"/>
                        </w:rPr>
                        <w:t>TCP SERVER connection</w:t>
                      </w:r>
                    </w:p>
                  </w:txbxContent>
                </v:textbox>
              </v:rect>
            </w:pict>
          </mc:Fallback>
        </mc:AlternateContent>
      </w:r>
    </w:p>
    <w:p w14:paraId="4105FF2D" w14:textId="77777777" w:rsidR="00C52E07" w:rsidRDefault="00C52E07" w:rsidP="00C52E07">
      <w:pPr>
        <w:tabs>
          <w:tab w:val="left" w:pos="6615"/>
        </w:tabs>
      </w:pPr>
    </w:p>
    <w:p w14:paraId="1E1B3844" w14:textId="77777777" w:rsidR="00C52E07" w:rsidRDefault="00C52E07" w:rsidP="00C52E07">
      <w:pPr>
        <w:tabs>
          <w:tab w:val="left" w:pos="6615"/>
        </w:tabs>
      </w:pPr>
      <w:r>
        <w:t xml:space="preserve">                                                </w:t>
      </w:r>
    </w:p>
    <w:p w14:paraId="154A5728" w14:textId="77777777" w:rsidR="00C52E07" w:rsidRDefault="00C52E07" w:rsidP="00C52E07">
      <w:pPr>
        <w:tabs>
          <w:tab w:val="left" w:pos="6615"/>
        </w:tabs>
      </w:pPr>
    </w:p>
    <w:p w14:paraId="5FFE53D3" w14:textId="77777777" w:rsidR="00C52E07" w:rsidRDefault="00C52E07" w:rsidP="00C52E07">
      <w:pPr>
        <w:tabs>
          <w:tab w:val="left" w:pos="6615"/>
        </w:tabs>
      </w:pPr>
      <w:r>
        <w:t xml:space="preserve">                                                GetIP address of module from CONNECT</w:t>
      </w:r>
    </w:p>
    <w:p w14:paraId="3AE2ABA1" w14:textId="77777777" w:rsidR="00C52E07" w:rsidRDefault="00C52E07" w:rsidP="00C52E07">
      <w:pPr>
        <w:tabs>
          <w:tab w:val="left" w:pos="6615"/>
        </w:tabs>
      </w:pPr>
      <w:r>
        <w:rPr>
          <w:noProof/>
          <w:lang w:val="en-US"/>
        </w:rPr>
        <mc:AlternateContent>
          <mc:Choice Requires="wps">
            <w:drawing>
              <wp:anchor distT="0" distB="0" distL="114300" distR="114300" simplePos="0" relativeHeight="254705664" behindDoc="0" locked="0" layoutInCell="1" allowOverlap="1" wp14:anchorId="5739857C" wp14:editId="54C2D9BC">
                <wp:simplePos x="0" y="0"/>
                <wp:positionH relativeFrom="column">
                  <wp:posOffset>1571624</wp:posOffset>
                </wp:positionH>
                <wp:positionV relativeFrom="paragraph">
                  <wp:posOffset>13335</wp:posOffset>
                </wp:positionV>
                <wp:extent cx="2924175" cy="19050"/>
                <wp:effectExtent l="0" t="76200" r="28575" b="76200"/>
                <wp:wrapNone/>
                <wp:docPr id="1811" name="Straight Arrow Connector 1811"/>
                <wp:cNvGraphicFramePr/>
                <a:graphic xmlns:a="http://schemas.openxmlformats.org/drawingml/2006/main">
                  <a:graphicData uri="http://schemas.microsoft.com/office/word/2010/wordprocessingShape">
                    <wps:wsp>
                      <wps:cNvCnPr/>
                      <wps:spPr>
                        <a:xfrm flipV="1">
                          <a:off x="0" y="0"/>
                          <a:ext cx="29241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5A2636" id="Straight Arrow Connector 1811" o:spid="_x0000_s1026" type="#_x0000_t32" style="position:absolute;margin-left:123.75pt;margin-top:1.05pt;width:230.25pt;height:1.5pt;flip:y;z-index:25470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" strokecolor="#4579b8 [3044]">
                <v:stroke endarrow="block"/>
              </v:shape>
            </w:pict>
          </mc:Fallback>
        </mc:AlternateContent>
      </w:r>
      <w:r>
        <w:t xml:space="preserve">                                                Component using connect_GetIpAddr()</w:t>
      </w:r>
    </w:p>
    <w:p w14:paraId="24DF217F" w14:textId="77777777" w:rsidR="00C52E07" w:rsidRDefault="00C52E07" w:rsidP="00C52E07">
      <w:pPr>
        <w:tabs>
          <w:tab w:val="left" w:pos="6615"/>
        </w:tabs>
      </w:pPr>
      <w:r>
        <w:t xml:space="preserve">                                                 </w:t>
      </w:r>
    </w:p>
    <w:p w14:paraId="1F14CF18" w14:textId="77777777" w:rsidR="00C52E07" w:rsidRDefault="00C52E07" w:rsidP="00C52E07">
      <w:pPr>
        <w:tabs>
          <w:tab w:val="left" w:pos="6615"/>
        </w:tabs>
      </w:pPr>
      <w:r>
        <w:t xml:space="preserve">                                                  Create endpoint for socket communication using </w:t>
      </w:r>
    </w:p>
    <w:p w14:paraId="7C5989E8" w14:textId="77777777" w:rsidR="00C52E07" w:rsidRDefault="00C52E07" w:rsidP="00C52E07">
      <w:pPr>
        <w:tabs>
          <w:tab w:val="left" w:pos="6615"/>
        </w:tabs>
      </w:pPr>
      <w:r>
        <w:t xml:space="preserve">                                                      socket() system call</w:t>
      </w:r>
    </w:p>
    <w:p w14:paraId="120C8058"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706688" behindDoc="0" locked="0" layoutInCell="1" allowOverlap="1" wp14:anchorId="5227EC85" wp14:editId="60A98162">
                <wp:simplePos x="0" y="0"/>
                <wp:positionH relativeFrom="column">
                  <wp:posOffset>952500</wp:posOffset>
                </wp:positionH>
                <wp:positionV relativeFrom="paragraph">
                  <wp:posOffset>13970</wp:posOffset>
                </wp:positionV>
                <wp:extent cx="1266190" cy="1086485"/>
                <wp:effectExtent l="0" t="0" r="10160" b="18415"/>
                <wp:wrapNone/>
                <wp:docPr id="1857" name="Diamond 1857"/>
                <wp:cNvGraphicFramePr/>
                <a:graphic xmlns:a="http://schemas.openxmlformats.org/drawingml/2006/main">
                  <a:graphicData uri="http://schemas.microsoft.com/office/word/2010/wordprocessingShape">
                    <wps:wsp>
                      <wps:cNvSpPr/>
                      <wps:spPr>
                        <a:xfrm>
                          <a:off x="0" y="0"/>
                          <a:ext cx="1266190" cy="108648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DFA6E08" w14:textId="77777777" w:rsidR="00944514" w:rsidRPr="00755387" w:rsidRDefault="00944514" w:rsidP="00C52E07">
                            <w:pPr>
                              <w:jc w:val="center"/>
                              <w:rPr>
                                <w:rFonts w:ascii="Arial" w:hAnsi="Arial" w:cs="Arial"/>
                                <w:sz w:val="20"/>
                              </w:rPr>
                            </w:pPr>
                            <w:r>
                              <w:rPr>
                                <w:rFonts w:ascii="Arial" w:hAnsi="Arial" w:cs="Arial"/>
                                <w:sz w:val="20"/>
                              </w:rPr>
                              <w:t>If sockfd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7EC85" id="Diamond 1857" o:spid="_x0000_s1472" type="#_x0000_t4" style="position:absolute;margin-left:75pt;margin-top:1.1pt;width:99.7pt;height:85.55pt;z-index:2547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" fillcolor="white [3201]" strokecolor="#4f81bd [3204]" strokeweight="0">
                <v:textbox>
                  <w:txbxContent>
                    <w:p w14:paraId="7DFA6E08" w14:textId="77777777" w:rsidR="00944514" w:rsidRPr="00755387" w:rsidRDefault="00944514" w:rsidP="00C52E07">
                      <w:pPr>
                        <w:jc w:val="center"/>
                        <w:rPr>
                          <w:rFonts w:ascii="Arial" w:hAnsi="Arial" w:cs="Arial"/>
                          <w:sz w:val="20"/>
                        </w:rPr>
                      </w:pPr>
                      <w:r>
                        <w:rPr>
                          <w:rFonts w:ascii="Arial" w:hAnsi="Arial" w:cs="Arial"/>
                          <w:sz w:val="20"/>
                        </w:rPr>
                        <w:t>If sockfd &lt; 0</w:t>
                      </w:r>
                    </w:p>
                  </w:txbxContent>
                </v:textbox>
              </v:shape>
            </w:pict>
          </mc:Fallback>
        </mc:AlternateContent>
      </w:r>
    </w:p>
    <w:p w14:paraId="04A47B93" w14:textId="77777777" w:rsidR="00C52E07" w:rsidRDefault="00C52E07" w:rsidP="00C52E07">
      <w:pPr>
        <w:tabs>
          <w:tab w:val="left" w:pos="6615"/>
        </w:tabs>
      </w:pPr>
      <w:r>
        <w:t xml:space="preserve">                            Yes</w:t>
      </w:r>
    </w:p>
    <w:p w14:paraId="35257472" w14:textId="77777777" w:rsidR="00C52E07" w:rsidRPr="00826D42" w:rsidRDefault="00C52E07" w:rsidP="00C52E07">
      <w:pPr>
        <w:tabs>
          <w:tab w:val="left" w:pos="6615"/>
        </w:tabs>
        <w:rPr>
          <w:rFonts w:ascii="Arial" w:hAnsi="Arial" w:cs="Arial"/>
          <w:sz w:val="20"/>
        </w:rPr>
      </w:pPr>
      <w:r>
        <w:rPr>
          <w:noProof/>
          <w:lang w:val="en-US"/>
        </w:rPr>
        <mc:AlternateContent>
          <mc:Choice Requires="wps">
            <w:drawing>
              <wp:anchor distT="0" distB="0" distL="114300" distR="114300" simplePos="0" relativeHeight="254707712" behindDoc="0" locked="0" layoutInCell="1" allowOverlap="1" wp14:anchorId="61D568FD" wp14:editId="53298A53">
                <wp:simplePos x="0" y="0"/>
                <wp:positionH relativeFrom="column">
                  <wp:posOffset>276225</wp:posOffset>
                </wp:positionH>
                <wp:positionV relativeFrom="paragraph">
                  <wp:posOffset>182880</wp:posOffset>
                </wp:positionV>
                <wp:extent cx="695325" cy="9525"/>
                <wp:effectExtent l="19050" t="57150" r="0" b="85725"/>
                <wp:wrapNone/>
                <wp:docPr id="2018" name="Straight Arrow Connector 2018"/>
                <wp:cNvGraphicFramePr/>
                <a:graphic xmlns:a="http://schemas.openxmlformats.org/drawingml/2006/main">
                  <a:graphicData uri="http://schemas.microsoft.com/office/word/2010/wordprocessingShape">
                    <wps:wsp>
                      <wps:cNvCnPr/>
                      <wps:spPr>
                        <a:xfrm flipH="1">
                          <a:off x="0" y="0"/>
                          <a:ext cx="6953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E51313" id="Straight Arrow Connector 2018" o:spid="_x0000_s1026" type="#_x0000_t32" style="position:absolute;margin-left:21.75pt;margin-top:14.4pt;width:54.75pt;height:.75pt;flip:x;z-index:25470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" strokecolor="#4579b8 [3044]">
                <v:stroke endarrow="block"/>
              </v:shape>
            </w:pict>
          </mc:Fallback>
        </mc:AlternateContent>
      </w:r>
      <w:r>
        <w:t xml:space="preserve">            </w:t>
      </w:r>
      <w:r w:rsidRPr="00826D42">
        <w:rPr>
          <w:rFonts w:ascii="Arial" w:hAnsi="Arial" w:cs="Arial"/>
          <w:sz w:val="20"/>
        </w:rPr>
        <w:t>Send</w:t>
      </w:r>
    </w:p>
    <w:p w14:paraId="78F0FC2C" w14:textId="77777777" w:rsidR="00C52E07" w:rsidRDefault="00C52E07" w:rsidP="00C52E07">
      <w:pPr>
        <w:tabs>
          <w:tab w:val="left" w:pos="6615"/>
        </w:tabs>
        <w:rPr>
          <w:rFonts w:ascii="Arial" w:hAnsi="Arial" w:cs="Arial"/>
          <w:sz w:val="20"/>
        </w:rPr>
      </w:pPr>
      <w:r w:rsidRPr="00826D42">
        <w:rPr>
          <w:rFonts w:ascii="Arial" w:hAnsi="Arial" w:cs="Arial"/>
          <w:sz w:val="20"/>
        </w:rPr>
        <w:t xml:space="preserve">          </w:t>
      </w:r>
    </w:p>
    <w:p w14:paraId="50071E1E" w14:textId="77777777" w:rsidR="00C52E07" w:rsidRPr="00826D42" w:rsidRDefault="00C52E07" w:rsidP="00C52E07">
      <w:pPr>
        <w:tabs>
          <w:tab w:val="left" w:pos="6615"/>
        </w:tabs>
        <w:rPr>
          <w:rFonts w:ascii="Arial" w:hAnsi="Arial" w:cs="Arial"/>
          <w:sz w:val="20"/>
        </w:rPr>
      </w:pPr>
      <w:r>
        <w:rPr>
          <w:rFonts w:ascii="Arial" w:hAnsi="Arial" w:cs="Arial"/>
          <w:sz w:val="20"/>
        </w:rPr>
        <w:t xml:space="preserve">          </w:t>
      </w:r>
      <w:r w:rsidRPr="00826D42">
        <w:rPr>
          <w:rFonts w:ascii="Arial" w:hAnsi="Arial" w:cs="Arial"/>
          <w:sz w:val="20"/>
        </w:rPr>
        <w:t xml:space="preserve">Connection </w:t>
      </w:r>
    </w:p>
    <w:p w14:paraId="3C1B41BC" w14:textId="77777777" w:rsidR="00C52E07" w:rsidRPr="00826D42" w:rsidRDefault="00C52E07" w:rsidP="00C52E07">
      <w:pPr>
        <w:tabs>
          <w:tab w:val="left" w:pos="6615"/>
        </w:tabs>
        <w:rPr>
          <w:rFonts w:ascii="Arial" w:hAnsi="Arial" w:cs="Arial"/>
          <w:sz w:val="20"/>
        </w:rPr>
      </w:pPr>
      <w:r w:rsidRPr="00826D42">
        <w:rPr>
          <w:rFonts w:ascii="Arial" w:hAnsi="Arial" w:cs="Arial"/>
          <w:sz w:val="20"/>
        </w:rPr>
        <w:t xml:space="preserve">          Status if enabled</w:t>
      </w:r>
    </w:p>
    <w:p w14:paraId="7CB5A528" w14:textId="77777777" w:rsidR="00C52E07" w:rsidRDefault="00C52E07" w:rsidP="00C52E07">
      <w:pPr>
        <w:tabs>
          <w:tab w:val="left" w:pos="6615"/>
        </w:tabs>
      </w:pPr>
      <w:r>
        <w:t xml:space="preserve">                                                </w:t>
      </w:r>
    </w:p>
    <w:p w14:paraId="5F8DE3E5" w14:textId="77777777" w:rsidR="00C52E07" w:rsidRDefault="00C52E07" w:rsidP="00C52E07">
      <w:pPr>
        <w:tabs>
          <w:tab w:val="left" w:pos="6615"/>
        </w:tabs>
      </w:pPr>
      <w:r>
        <w:t xml:space="preserve">                                                NO</w:t>
      </w:r>
    </w:p>
    <w:p w14:paraId="616CA57A" w14:textId="77777777" w:rsidR="00C52E07" w:rsidRDefault="00C52E07" w:rsidP="00C52E07">
      <w:pPr>
        <w:tabs>
          <w:tab w:val="left" w:pos="6615"/>
        </w:tabs>
      </w:pPr>
      <w:r>
        <w:t xml:space="preserve">                                                    </w:t>
      </w:r>
    </w:p>
    <w:p w14:paraId="201518A2" w14:textId="77777777" w:rsidR="00C52E07" w:rsidRDefault="00C52E07" w:rsidP="00C52E07">
      <w:pPr>
        <w:tabs>
          <w:tab w:val="left" w:pos="6615"/>
        </w:tabs>
        <w:rPr>
          <w:rFonts w:ascii="Verdana" w:hAnsi="Verdana"/>
          <w:color w:val="000000"/>
          <w:sz w:val="20"/>
        </w:rPr>
      </w:pPr>
      <w:r>
        <w:t xml:space="preserve">                                              </w:t>
      </w:r>
      <w:r>
        <w:rPr>
          <w:rFonts w:ascii="Verdana" w:hAnsi="Verdana"/>
          <w:color w:val="000000"/>
          <w:sz w:val="20"/>
        </w:rPr>
        <w:t xml:space="preserve">set the socket option using </w:t>
      </w:r>
    </w:p>
    <w:p w14:paraId="645EB420" w14:textId="77777777" w:rsidR="00C52E07" w:rsidRPr="009A5CCE" w:rsidRDefault="00C52E07" w:rsidP="00C52E07">
      <w:pPr>
        <w:tabs>
          <w:tab w:val="left" w:pos="6615"/>
        </w:tabs>
        <w:rPr>
          <w:rFonts w:ascii="Verdana" w:hAnsi="Verdana"/>
          <w:color w:val="000000"/>
          <w:sz w:val="20"/>
        </w:rPr>
      </w:pPr>
      <w:r>
        <w:rPr>
          <w:rFonts w:ascii="Verdana" w:hAnsi="Verdana"/>
          <w:color w:val="000000"/>
          <w:sz w:val="20"/>
        </w:rPr>
        <w:t xml:space="preserve">                                      </w:t>
      </w:r>
      <w:r w:rsidRPr="009A5CCE">
        <w:rPr>
          <w:rFonts w:ascii="Verdana" w:hAnsi="Verdana"/>
          <w:color w:val="000000"/>
          <w:sz w:val="20"/>
        </w:rPr>
        <w:t>setsockopt</w:t>
      </w:r>
      <w:r>
        <w:rPr>
          <w:rFonts w:ascii="Verdana" w:hAnsi="Verdana"/>
          <w:color w:val="000000"/>
          <w:sz w:val="20"/>
        </w:rPr>
        <w:t>()</w:t>
      </w:r>
    </w:p>
    <w:p w14:paraId="20310F16" w14:textId="77777777" w:rsidR="00C52E07" w:rsidRDefault="00C52E07" w:rsidP="00C52E07">
      <w:pPr>
        <w:tabs>
          <w:tab w:val="left" w:pos="6615"/>
        </w:tabs>
      </w:pPr>
    </w:p>
    <w:p w14:paraId="151C8235" w14:textId="77777777" w:rsidR="00C52E07" w:rsidRDefault="00C52E07" w:rsidP="00C52E07">
      <w:pPr>
        <w:autoSpaceDE w:val="0"/>
        <w:autoSpaceDN w:val="0"/>
        <w:adjustRightInd w:val="0"/>
        <w:rPr>
          <w:rFonts w:ascii="Arial" w:hAnsi="Arial" w:cs="Arial"/>
        </w:rPr>
      </w:pPr>
      <w:r w:rsidRPr="00215EAC">
        <w:rPr>
          <w:rFonts w:ascii="Arial" w:hAnsi="Arial" w:cs="Arial"/>
          <w:noProof/>
          <w:lang w:val="en-US"/>
        </w:rPr>
        <mc:AlternateContent>
          <mc:Choice Requires="wps">
            <w:drawing>
              <wp:anchor distT="0" distB="0" distL="114300" distR="114300" simplePos="0" relativeHeight="254605312" behindDoc="0" locked="0" layoutInCell="1" allowOverlap="1" wp14:anchorId="7BAC78E0" wp14:editId="22A62AB4">
                <wp:simplePos x="0" y="0"/>
                <wp:positionH relativeFrom="column">
                  <wp:posOffset>3997061</wp:posOffset>
                </wp:positionH>
                <wp:positionV relativeFrom="paragraph">
                  <wp:posOffset>-19050</wp:posOffset>
                </wp:positionV>
                <wp:extent cx="942975" cy="640080"/>
                <wp:effectExtent l="0" t="0" r="28575" b="26670"/>
                <wp:wrapNone/>
                <wp:docPr id="1577" name="Rectangle 1577"/>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B5C26B7"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C78E0" id="Rectangle 1577" o:spid="_x0000_s1473" style="position:absolute;margin-left:314.75pt;margin-top:-1.5pt;width:74.25pt;height:50.4pt;z-index:2546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" fillcolor="#c0504d [3205]" strokecolor="#243f60 [1604]" strokeweight="1pt">
                <v:textbox>
                  <w:txbxContent>
                    <w:p w14:paraId="0B5C26B7"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99168" behindDoc="0" locked="0" layoutInCell="1" allowOverlap="1" wp14:anchorId="5BC102A5" wp14:editId="168F6A2E">
                <wp:simplePos x="0" y="0"/>
                <wp:positionH relativeFrom="column">
                  <wp:posOffset>1117336</wp:posOffset>
                </wp:positionH>
                <wp:positionV relativeFrom="paragraph">
                  <wp:posOffset>0</wp:posOffset>
                </wp:positionV>
                <wp:extent cx="828675" cy="640080"/>
                <wp:effectExtent l="57150" t="38100" r="85725" b="102870"/>
                <wp:wrapNone/>
                <wp:docPr id="1579" name="Rectangle 1579"/>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6945ED0E"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102A5" id="Rectangle 1579" o:spid="_x0000_s1474" style="position:absolute;margin-left:88pt;margin-top:0;width:65.25pt;height:50.4pt;z-index:2545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" fillcolor="#4f81bd [3204]" strokecolor="#5a5a5a [2109]" strokeweight="1pt">
                <v:shadow on="t" color="black" opacity="24903f" origin=",.5" offset="0,.55556mm"/>
                <v:textbox>
                  <w:txbxContent>
                    <w:p w14:paraId="6945ED0E"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00192" behindDoc="1" locked="0" layoutInCell="1" allowOverlap="1" wp14:anchorId="16E93251" wp14:editId="0B3C0B78">
                <wp:simplePos x="0" y="0"/>
                <wp:positionH relativeFrom="page">
                  <wp:posOffset>6791325</wp:posOffset>
                </wp:positionH>
                <wp:positionV relativeFrom="paragraph">
                  <wp:posOffset>9525</wp:posOffset>
                </wp:positionV>
                <wp:extent cx="771525" cy="619125"/>
                <wp:effectExtent l="0" t="0" r="28575" b="28575"/>
                <wp:wrapNone/>
                <wp:docPr id="1575" name="Rectangle 1575"/>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3AA4233A"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93251" id="Rectangle 1575" o:spid="_x0000_s1475" style="position:absolute;margin-left:534.75pt;margin-top:.75pt;width:60.75pt;height:48.75pt;z-index:-24871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" fillcolor="#8064a2 [3207]" strokecolor="#3f3151 [1607]" strokeweight="1pt">
                <v:textbox>
                  <w:txbxContent>
                    <w:p w14:paraId="3AA4233A"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606336" behindDoc="0" locked="0" layoutInCell="1" allowOverlap="1" wp14:anchorId="1990BD5C" wp14:editId="60BD1FD4">
                <wp:simplePos x="0" y="0"/>
                <wp:positionH relativeFrom="column">
                  <wp:posOffset>2535555</wp:posOffset>
                </wp:positionH>
                <wp:positionV relativeFrom="paragraph">
                  <wp:posOffset>11430</wp:posOffset>
                </wp:positionV>
                <wp:extent cx="1143000" cy="640080"/>
                <wp:effectExtent l="0" t="0" r="19050" b="26670"/>
                <wp:wrapNone/>
                <wp:docPr id="1576" name="Rectangle 157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5E84C8D"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90BD5C" id="Rectangle 1576" o:spid="_x0000_s1476" style="position:absolute;margin-left:199.65pt;margin-top:.9pt;width:90pt;height:50.4pt;z-index:25460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Bgm/+MICAAAPBgAADgAAAAAAAAAAAAAAAAAuAgAAZHJzL2Uyb0RvYy54bWxQSwECLQAUAAYACAAA&#10;ACEA/iTpI9sAAAAJAQAADwAAAAAAAAAAAAAAAAAcBQAAZHJzL2Rvd25yZXYueG1sUEsFBgAAAAAE&#10;AAQA8wAAACQGAAAAAA==&#10;" fillcolor="#c0504d [3205]" strokecolor="#5a5a5a [2109]" strokeweight="1pt">
                <v:textbox>
                  <w:txbxContent>
                    <w:p w14:paraId="45E84C8D"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598144" behindDoc="0" locked="0" layoutInCell="1" allowOverlap="1" wp14:anchorId="527AE4B3" wp14:editId="4FA49B51">
                <wp:simplePos x="0" y="0"/>
                <wp:positionH relativeFrom="margin">
                  <wp:align>left</wp:align>
                </wp:positionH>
                <wp:positionV relativeFrom="paragraph">
                  <wp:posOffset>9525</wp:posOffset>
                </wp:positionV>
                <wp:extent cx="742950" cy="640080"/>
                <wp:effectExtent l="0" t="0" r="19050" b="26670"/>
                <wp:wrapNone/>
                <wp:docPr id="1578" name="Rectangle 1578"/>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BCD86F3"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AE4B3" id="Rectangle 1578" o:spid="_x0000_s1477" style="position:absolute;margin-left:0;margin-top:.75pt;width:58.5pt;height:50.4pt;z-index:254598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" fillcolor="#f79646 [3209]" strokecolor="#5a5a5a [2109]" strokeweight="1pt">
                <v:textbox>
                  <w:txbxContent>
                    <w:p w14:paraId="7BCD86F3"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596096" behindDoc="0" locked="0" layoutInCell="1" allowOverlap="1" wp14:anchorId="78E748AA" wp14:editId="5BDBA495">
                <wp:simplePos x="0" y="0"/>
                <wp:positionH relativeFrom="margin">
                  <wp:align>right</wp:align>
                </wp:positionH>
                <wp:positionV relativeFrom="paragraph">
                  <wp:posOffset>9525</wp:posOffset>
                </wp:positionV>
                <wp:extent cx="361950" cy="504825"/>
                <wp:effectExtent l="0" t="0" r="0" b="9525"/>
                <wp:wrapNone/>
                <wp:docPr id="1580" name="Rounded Rectangle 1580"/>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6BF0E4B"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E748AA" id="Rounded Rectangle 1580" o:spid="_x0000_s1478" style="position:absolute;margin-left:-22.7pt;margin-top:.75pt;width:28.5pt;height:39.75pt;z-index:254596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Bfawq4ICAABQ&#10;BQAADgAAAAAAAAAAAAAAAAAuAgAAZHJzL2Uyb0RvYy54bWxQSwECLQAUAAYACAAAACEAOJmnztkA&#10;AAAEAQAADwAAAAAAAAAAAAAAAADcBAAAZHJzL2Rvd25yZXYueG1sUEsFBgAAAAAEAAQA8wAAAOIF&#10;AAAAAA==&#10;" fillcolor="white [3201]" stroked="f" strokeweight="2pt">
                <v:textbox>
                  <w:txbxContent>
                    <w:p w14:paraId="16BF0E4B"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97120" behindDoc="1" locked="0" layoutInCell="1" allowOverlap="1" wp14:anchorId="1445C7AA" wp14:editId="54098EF0">
                <wp:simplePos x="0" y="0"/>
                <wp:positionH relativeFrom="column">
                  <wp:posOffset>1438275</wp:posOffset>
                </wp:positionH>
                <wp:positionV relativeFrom="paragraph">
                  <wp:posOffset>4238625</wp:posOffset>
                </wp:positionV>
                <wp:extent cx="3048000" cy="304800"/>
                <wp:effectExtent l="0" t="0" r="0" b="0"/>
                <wp:wrapNone/>
                <wp:docPr id="1581" name="Rounded Rectangle 1581"/>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940A05"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45C7AA" id="Rounded Rectangle 1581" o:spid="_x0000_s1479" style="position:absolute;margin-left:113.25pt;margin-top:333.75pt;width:240pt;height:24pt;z-index:-2487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DDjXwZfwIA&#10;AFEFAAAOAAAAAAAAAAAAAAAAAC4CAABkcnMvZTJvRG9jLnhtbFBLAQItABQABgAIAAAAIQDZyEpe&#10;3gAAAAsBAAAPAAAAAAAAAAAAAAAAANkEAABkcnMvZG93bnJldi54bWxQSwUGAAAAAAQABADzAAAA&#10;5AUAAAAA&#10;" fillcolor="white [3201]" stroked="f" strokeweight="2pt">
                <v:textbox>
                  <w:txbxContent>
                    <w:p w14:paraId="3A940A05"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90976" behindDoc="1" locked="0" layoutInCell="1" allowOverlap="1" wp14:anchorId="0DBD6049" wp14:editId="352394DB">
                <wp:simplePos x="0" y="0"/>
                <wp:positionH relativeFrom="column">
                  <wp:posOffset>962026</wp:posOffset>
                </wp:positionH>
                <wp:positionV relativeFrom="paragraph">
                  <wp:posOffset>809625</wp:posOffset>
                </wp:positionV>
                <wp:extent cx="3276600" cy="323850"/>
                <wp:effectExtent l="0" t="0" r="0" b="0"/>
                <wp:wrapNone/>
                <wp:docPr id="1582" name="Rounded Rectangle 1582"/>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C513330" w14:textId="77777777" w:rsidR="00944514" w:rsidRPr="00296A08" w:rsidRDefault="00944514" w:rsidP="00C52E07">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BD6049" id="Rounded Rectangle 1582" o:spid="_x0000_s1480" style="position:absolute;margin-left:75.75pt;margin-top:63.75pt;width:258pt;height:25.5pt;z-index:-2487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oUlA&#10;HoYCAABRBQAADgAAAAAAAAAAAAAAAAAuAgAAZHJzL2Uyb0RvYy54bWxQSwECLQAUAAYACAAAACEA&#10;X/aPrNsAAAALAQAADwAAAAAAAAAAAAAAAADgBAAAZHJzL2Rvd25yZXYueG1sUEsFBgAAAAAEAAQA&#10;8wAAAOgFAAAAAA==&#10;" fillcolor="white [3201]" stroked="f" strokeweight="2pt">
                <v:textbox>
                  <w:txbxContent>
                    <w:p w14:paraId="5C513330" w14:textId="77777777" w:rsidR="00944514" w:rsidRPr="00296A08" w:rsidRDefault="00944514" w:rsidP="00C52E07">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95072" behindDoc="0" locked="0" layoutInCell="1" allowOverlap="1" wp14:anchorId="31126236" wp14:editId="294E847D">
                <wp:simplePos x="0" y="0"/>
                <wp:positionH relativeFrom="margin">
                  <wp:align>right</wp:align>
                </wp:positionH>
                <wp:positionV relativeFrom="paragraph">
                  <wp:posOffset>123825</wp:posOffset>
                </wp:positionV>
                <wp:extent cx="676275" cy="314325"/>
                <wp:effectExtent l="0" t="0" r="9525" b="9525"/>
                <wp:wrapNone/>
                <wp:docPr id="1583" name="Rounded Rectangle 158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259C51"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26236" id="Rounded Rectangle 1583" o:spid="_x0000_s1481" style="position:absolute;margin-left:2.05pt;margin-top:9.75pt;width:53.25pt;height:24.75pt;z-index:254595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i7JwmIMC&#10;AABQBQAADgAAAAAAAAAAAAAAAAAuAgAAZHJzL2Uyb0RvYy54bWxQSwECLQAUAAYACAAAACEA6HUH&#10;gdsAAAAGAQAADwAAAAAAAAAAAAAAAADdBAAAZHJzL2Rvd25yZXYueG1sUEsFBgAAAAAEAAQA8wAA&#10;AOUFAAAAAA==&#10;" fillcolor="white [3201]" stroked="f" strokeweight="2pt">
                <v:textbox>
                  <w:txbxContent>
                    <w:p w14:paraId="32259C51"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94048" behindDoc="0" locked="0" layoutInCell="1" allowOverlap="1" wp14:anchorId="443D8534" wp14:editId="072BF4E9">
                <wp:simplePos x="0" y="0"/>
                <wp:positionH relativeFrom="margin">
                  <wp:posOffset>2533650</wp:posOffset>
                </wp:positionH>
                <wp:positionV relativeFrom="paragraph">
                  <wp:posOffset>57150</wp:posOffset>
                </wp:positionV>
                <wp:extent cx="1114425" cy="495300"/>
                <wp:effectExtent l="0" t="0" r="9525" b="0"/>
                <wp:wrapNone/>
                <wp:docPr id="1584" name="Rounded Rectangle 158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7EAAE22"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D8534" id="Rounded Rectangle 1584" o:spid="_x0000_s1482" style="position:absolute;margin-left:199.5pt;margin-top:4.5pt;width:87.75pt;height:39pt;z-index:25459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4&#10;VTVUhQIAAFEFAAAOAAAAAAAAAAAAAAAAAC4CAABkcnMvZTJvRG9jLnhtbFBLAQItABQABgAIAAAA&#10;IQCcO6n33gAAAAgBAAAPAAAAAAAAAAAAAAAAAN8EAABkcnMvZG93bnJldi54bWxQSwUGAAAAAAQA&#10;BADzAAAA6gUAAAAA&#10;" fillcolor="white [3201]" stroked="f" strokeweight="2pt">
                <v:textbox>
                  <w:txbxContent>
                    <w:p w14:paraId="67EAAE22"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592000" behindDoc="0" locked="0" layoutInCell="1" allowOverlap="1" wp14:anchorId="3C5F3A07" wp14:editId="2C41FEE7">
                <wp:simplePos x="0" y="0"/>
                <wp:positionH relativeFrom="column">
                  <wp:posOffset>552450</wp:posOffset>
                </wp:positionH>
                <wp:positionV relativeFrom="paragraph">
                  <wp:posOffset>9525</wp:posOffset>
                </wp:positionV>
                <wp:extent cx="533400" cy="314325"/>
                <wp:effectExtent l="0" t="0" r="0" b="9525"/>
                <wp:wrapNone/>
                <wp:docPr id="1585" name="Rounded Rectangle 158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1273EF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5F3A07" id="Rounded Rectangle 1585" o:spid="_x0000_s1483" style="position:absolute;margin-left:43.5pt;margin-top:.75pt;width:42pt;height:24.75pt;z-index:2545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M9MVbSBAgAA&#10;UAUAAA4AAAAAAAAAAAAAAAAALgIAAGRycy9lMm9Eb2MueG1sUEsBAi0AFAAGAAgAAAAhANKhTf3b&#10;AAAABwEAAA8AAAAAAAAAAAAAAAAA2wQAAGRycy9kb3ducmV2LnhtbFBLBQYAAAAABAAEAPMAAADj&#10;BQAAAAA=&#10;" fillcolor="white [3201]" stroked="f" strokeweight="2pt">
                <v:textbox>
                  <w:txbxContent>
                    <w:p w14:paraId="31273EF8"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593024" behindDoc="0" locked="0" layoutInCell="1" allowOverlap="1" wp14:anchorId="7ADCAE05" wp14:editId="7F0CE84E">
                <wp:simplePos x="0" y="0"/>
                <wp:positionH relativeFrom="margin">
                  <wp:align>left</wp:align>
                </wp:positionH>
                <wp:positionV relativeFrom="paragraph">
                  <wp:posOffset>9525</wp:posOffset>
                </wp:positionV>
                <wp:extent cx="533400" cy="314325"/>
                <wp:effectExtent l="0" t="0" r="0" b="9525"/>
                <wp:wrapNone/>
                <wp:docPr id="1586" name="Rounded Rectangle 158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9A78A2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DCAE05" id="Rounded Rectangle 1586" o:spid="_x0000_s1484" style="position:absolute;margin-left:0;margin-top:.75pt;width:42pt;height:24.75pt;z-index:254593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Ltj0GaDAgAA&#10;UAUAAA4AAAAAAAAAAAAAAAAALgIAAGRycy9lMm9Eb2MueG1sUEsBAi0AFAAGAAgAAAAhABtuHf7Z&#10;AAAABAEAAA8AAAAAAAAAAAAAAAAA3QQAAGRycy9kb3ducmV2LnhtbFBLBQYAAAAABAAEAPMAAADj&#10;BQAAAAA=&#10;" fillcolor="white [3201]" stroked="f" strokeweight="2pt">
                <v:textbox>
                  <w:txbxContent>
                    <w:p w14:paraId="49A78A28" w14:textId="77777777" w:rsidR="00944514" w:rsidRPr="00B6176C" w:rsidRDefault="00944514" w:rsidP="00C52E07">
                      <w:pPr>
                        <w:jc w:val="center"/>
                      </w:pPr>
                    </w:p>
                  </w:txbxContent>
                </v:textbox>
                <w10:wrap anchorx="margin"/>
              </v:roundrect>
            </w:pict>
          </mc:Fallback>
        </mc:AlternateContent>
      </w:r>
      <w:r w:rsidRPr="00215EAC">
        <w:rPr>
          <w:rFonts w:ascii="Arial" w:hAnsi="Arial" w:cs="Arial"/>
        </w:rPr>
        <w:t xml:space="preserve">                          </w:t>
      </w:r>
      <w:r>
        <w:rPr>
          <w:rFonts w:ascii="Arial" w:hAnsi="Arial" w:cs="Arial"/>
        </w:rPr>
        <w:t xml:space="preserve">                         </w:t>
      </w:r>
    </w:p>
    <w:p w14:paraId="01BBDC1C" w14:textId="77777777" w:rsidR="00C52E07" w:rsidRDefault="00C52E07" w:rsidP="00C52E07">
      <w:pPr>
        <w:jc w:val="center"/>
        <w:rPr>
          <w:rFonts w:ascii="Arial" w:hAnsi="Arial" w:cs="Arial"/>
        </w:rPr>
      </w:pPr>
    </w:p>
    <w:p w14:paraId="1EF7E222"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03264" behindDoc="0" locked="0" layoutInCell="1" allowOverlap="1" wp14:anchorId="2D38E728" wp14:editId="7B08B5E1">
                <wp:simplePos x="0" y="0"/>
                <wp:positionH relativeFrom="column">
                  <wp:posOffset>1612001</wp:posOffset>
                </wp:positionH>
                <wp:positionV relativeFrom="paragraph">
                  <wp:posOffset>161925</wp:posOffset>
                </wp:positionV>
                <wp:extent cx="19050" cy="7132320"/>
                <wp:effectExtent l="0" t="0" r="19050" b="30480"/>
                <wp:wrapNone/>
                <wp:docPr id="1589" name="Straight Connector 1589"/>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FA378" id="Straight Connector 1589" o:spid="_x0000_s1026" style="position:absolute;flip:x;z-index:2546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95pt,12.75pt" to="128.4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07360" behindDoc="1" locked="0" layoutInCell="1" allowOverlap="1" wp14:anchorId="18367C77" wp14:editId="7D51A14A">
                <wp:simplePos x="0" y="0"/>
                <wp:positionH relativeFrom="column">
                  <wp:posOffset>3118485</wp:posOffset>
                </wp:positionH>
                <wp:positionV relativeFrom="paragraph">
                  <wp:posOffset>171781</wp:posOffset>
                </wp:positionV>
                <wp:extent cx="0" cy="7132320"/>
                <wp:effectExtent l="0" t="0" r="19050" b="30480"/>
                <wp:wrapNone/>
                <wp:docPr id="1588" name="Straight Connector 158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11E24" id="Straight Connector 1588" o:spid="_x0000_s1026" style="position:absolute;z-index:-2487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ltpT5sABAADWAwAADgAAAAAAAAAAAAAAAAAu&#10;AgAAZHJzL2Uyb0RvYy54bWxQSwECLQAUAAYACAAAACEAVNj0zN4AAAALAQAADwAAAAAAAAAAAAAA&#10;AAAaBAAAZHJzL2Rvd25yZXYueG1sUEsFBgAAAAAEAAQA8wAAACU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26AB0287"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04288" behindDoc="0" locked="0" layoutInCell="1" allowOverlap="1" wp14:anchorId="3FA59FB3" wp14:editId="4FEC6DC5">
                <wp:simplePos x="0" y="0"/>
                <wp:positionH relativeFrom="column">
                  <wp:posOffset>4505061</wp:posOffset>
                </wp:positionH>
                <wp:positionV relativeFrom="paragraph">
                  <wp:posOffset>5715</wp:posOffset>
                </wp:positionV>
                <wp:extent cx="0" cy="7132320"/>
                <wp:effectExtent l="0" t="0" r="19050" b="30480"/>
                <wp:wrapNone/>
                <wp:docPr id="1591" name="Straight Connector 1591"/>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486CF2" id="Straight Connector 1591" o:spid="_x0000_s1026" style="position:absolute;z-index:2546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75pt,.45pt" to="354.7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02240" behindDoc="0" locked="0" layoutInCell="1" allowOverlap="1" wp14:anchorId="3C3BECF1" wp14:editId="61FDB33D">
                <wp:simplePos x="0" y="0"/>
                <wp:positionH relativeFrom="column">
                  <wp:posOffset>6067425</wp:posOffset>
                </wp:positionH>
                <wp:positionV relativeFrom="paragraph">
                  <wp:posOffset>114300</wp:posOffset>
                </wp:positionV>
                <wp:extent cx="0" cy="6768465"/>
                <wp:effectExtent l="0" t="0" r="19050" b="32385"/>
                <wp:wrapNone/>
                <wp:docPr id="1592" name="Straight Connector 1592"/>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CE485" id="Straight Connector 1592" o:spid="_x0000_s1026" style="position:absolute;z-index:2546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75pt,9pt" to="477.75pt,5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601216" behindDoc="1" locked="0" layoutInCell="1" allowOverlap="1" wp14:anchorId="5CD21542" wp14:editId="0286669D">
                <wp:simplePos x="0" y="0"/>
                <wp:positionH relativeFrom="column">
                  <wp:posOffset>295910</wp:posOffset>
                </wp:positionH>
                <wp:positionV relativeFrom="paragraph">
                  <wp:posOffset>99391</wp:posOffset>
                </wp:positionV>
                <wp:extent cx="9525" cy="7008495"/>
                <wp:effectExtent l="0" t="0" r="28575" b="20955"/>
                <wp:wrapNone/>
                <wp:docPr id="1593" name="Straight Connector 1593"/>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D755C" id="Straight Connector 1593" o:spid="_x0000_s1026" style="position:absolute;flip:x;z-index:-2487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85pt" to="24.05pt,5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" strokecolor="#4579b8 [3044]" strokeweight="0"/>
            </w:pict>
          </mc:Fallback>
        </mc:AlternateContent>
      </w:r>
      <w:r>
        <w:t xml:space="preserve">                                           </w:t>
      </w:r>
    </w:p>
    <w:p w14:paraId="098CCD2A"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660608" behindDoc="0" locked="0" layoutInCell="1" allowOverlap="1" wp14:anchorId="791B3C25" wp14:editId="24DF509B">
                <wp:simplePos x="0" y="0"/>
                <wp:positionH relativeFrom="column">
                  <wp:posOffset>949061</wp:posOffset>
                </wp:positionH>
                <wp:positionV relativeFrom="paragraph">
                  <wp:posOffset>56515</wp:posOffset>
                </wp:positionV>
                <wp:extent cx="1362974" cy="1086928"/>
                <wp:effectExtent l="0" t="0" r="27940" b="18415"/>
                <wp:wrapNone/>
                <wp:docPr id="1730" name="Diamond 1730"/>
                <wp:cNvGraphicFramePr/>
                <a:graphic xmlns:a="http://schemas.openxmlformats.org/drawingml/2006/main">
                  <a:graphicData uri="http://schemas.microsoft.com/office/word/2010/wordprocessingShape">
                    <wps:wsp>
                      <wps:cNvSpPr/>
                      <wps:spPr>
                        <a:xfrm>
                          <a:off x="0" y="0"/>
                          <a:ext cx="1362974" cy="1086928"/>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B6C071C" w14:textId="77777777" w:rsidR="00944514" w:rsidRPr="00755387" w:rsidRDefault="00944514" w:rsidP="00C52E07">
                            <w:pPr>
                              <w:jc w:val="center"/>
                              <w:rPr>
                                <w:rFonts w:ascii="Arial" w:hAnsi="Arial" w:cs="Arial"/>
                                <w:sz w:val="20"/>
                              </w:rPr>
                            </w:pPr>
                            <w:r>
                              <w:rPr>
                                <w:rFonts w:ascii="Arial" w:hAnsi="Arial" w:cs="Arial"/>
                                <w:sz w:val="20"/>
                              </w:rPr>
                              <w:t xml:space="preserve">If </w:t>
                            </w:r>
                            <w:r w:rsidRPr="009A5CCE">
                              <w:rPr>
                                <w:rFonts w:ascii="Verdana" w:hAnsi="Verdana"/>
                                <w:color w:val="000000"/>
                                <w:sz w:val="20"/>
                              </w:rPr>
                              <w:t>setsockopt</w:t>
                            </w:r>
                            <w:r>
                              <w:rPr>
                                <w:rFonts w:ascii="Arial" w:hAnsi="Arial" w:cs="Arial"/>
                                <w:sz w:val="20"/>
                              </w:rPr>
                              <w:t xml:space="preserve"> is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B3C25" id="Diamond 1730" o:spid="_x0000_s1485" type="#_x0000_t4" style="position:absolute;margin-left:74.75pt;margin-top:4.45pt;width:107.3pt;height:85.6pt;z-index:2546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" fillcolor="white [3201]" strokecolor="#4f81bd [3204]" strokeweight="0">
                <v:textbox>
                  <w:txbxContent>
                    <w:p w14:paraId="3B6C071C" w14:textId="77777777" w:rsidR="00944514" w:rsidRPr="00755387" w:rsidRDefault="00944514" w:rsidP="00C52E07">
                      <w:pPr>
                        <w:jc w:val="center"/>
                        <w:rPr>
                          <w:rFonts w:ascii="Arial" w:hAnsi="Arial" w:cs="Arial"/>
                          <w:sz w:val="20"/>
                        </w:rPr>
                      </w:pPr>
                      <w:r>
                        <w:rPr>
                          <w:rFonts w:ascii="Arial" w:hAnsi="Arial" w:cs="Arial"/>
                          <w:sz w:val="20"/>
                        </w:rPr>
                        <w:t xml:space="preserve">If </w:t>
                      </w:r>
                      <w:r w:rsidRPr="009A5CCE">
                        <w:rPr>
                          <w:rFonts w:ascii="Verdana" w:hAnsi="Verdana"/>
                          <w:color w:val="000000"/>
                          <w:sz w:val="20"/>
                        </w:rPr>
                        <w:t>setsockopt</w:t>
                      </w:r>
                      <w:r>
                        <w:rPr>
                          <w:rFonts w:ascii="Arial" w:hAnsi="Arial" w:cs="Arial"/>
                          <w:sz w:val="20"/>
                        </w:rPr>
                        <w:t xml:space="preserve"> is -1</w:t>
                      </w:r>
                    </w:p>
                  </w:txbxContent>
                </v:textbox>
              </v:shape>
            </w:pict>
          </mc:Fallback>
        </mc:AlternateContent>
      </w:r>
    </w:p>
    <w:p w14:paraId="79A768BF" w14:textId="77777777" w:rsidR="00C52E07" w:rsidRDefault="00C52E07" w:rsidP="00C52E07">
      <w:pPr>
        <w:tabs>
          <w:tab w:val="left" w:pos="6615"/>
        </w:tabs>
      </w:pPr>
    </w:p>
    <w:p w14:paraId="266A52D6" w14:textId="77777777" w:rsidR="00C52E07" w:rsidRDefault="00C52E07" w:rsidP="00C52E07">
      <w:pPr>
        <w:tabs>
          <w:tab w:val="left" w:pos="6615"/>
        </w:tabs>
      </w:pPr>
      <w:r>
        <w:t xml:space="preserve">                  Yes</w:t>
      </w:r>
    </w:p>
    <w:p w14:paraId="57F8A180" w14:textId="77777777" w:rsidR="00C52E07" w:rsidRDefault="00C52E07" w:rsidP="00C52E07">
      <w:pPr>
        <w:tabs>
          <w:tab w:val="left" w:pos="6615"/>
        </w:tabs>
      </w:pPr>
      <w:r>
        <w:rPr>
          <w:noProof/>
          <w:lang w:val="en-US"/>
        </w:rPr>
        <mc:AlternateContent>
          <mc:Choice Requires="wps">
            <w:drawing>
              <wp:anchor distT="0" distB="0" distL="114300" distR="114300" simplePos="0" relativeHeight="254661632" behindDoc="0" locked="0" layoutInCell="1" allowOverlap="1" wp14:anchorId="262409C6" wp14:editId="4F97C500">
                <wp:simplePos x="0" y="0"/>
                <wp:positionH relativeFrom="column">
                  <wp:posOffset>315763</wp:posOffset>
                </wp:positionH>
                <wp:positionV relativeFrom="paragraph">
                  <wp:posOffset>41083</wp:posOffset>
                </wp:positionV>
                <wp:extent cx="654709" cy="0"/>
                <wp:effectExtent l="38100" t="76200" r="0" b="95250"/>
                <wp:wrapNone/>
                <wp:docPr id="1731" name="Straight Arrow Connector 1731"/>
                <wp:cNvGraphicFramePr/>
                <a:graphic xmlns:a="http://schemas.openxmlformats.org/drawingml/2006/main">
                  <a:graphicData uri="http://schemas.microsoft.com/office/word/2010/wordprocessingShape">
                    <wps:wsp>
                      <wps:cNvCnPr/>
                      <wps:spPr>
                        <a:xfrm flipH="1">
                          <a:off x="0" y="0"/>
                          <a:ext cx="6547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4C50AA" id="Straight Arrow Connector 1731" o:spid="_x0000_s1026" type="#_x0000_t32" style="position:absolute;margin-left:24.85pt;margin-top:3.25pt;width:51.55pt;height:0;flip:x;z-index:25466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" strokecolor="#4579b8 [3044]">
                <v:stroke endarrow="block"/>
              </v:shape>
            </w:pict>
          </mc:Fallback>
        </mc:AlternateContent>
      </w:r>
    </w:p>
    <w:p w14:paraId="78588975" w14:textId="77777777" w:rsidR="00C52E07" w:rsidRDefault="00C52E07" w:rsidP="00C52E07">
      <w:pPr>
        <w:tabs>
          <w:tab w:val="left" w:pos="6615"/>
        </w:tabs>
      </w:pPr>
      <w:r>
        <w:t xml:space="preserve">          Send </w:t>
      </w:r>
    </w:p>
    <w:p w14:paraId="779E4529" w14:textId="77777777" w:rsidR="00C52E07" w:rsidRDefault="00C52E07" w:rsidP="00C52E07">
      <w:pPr>
        <w:tabs>
          <w:tab w:val="left" w:pos="6615"/>
        </w:tabs>
      </w:pPr>
      <w:r>
        <w:t xml:space="preserve">          connection </w:t>
      </w:r>
    </w:p>
    <w:p w14:paraId="0DD0393F" w14:textId="77777777" w:rsidR="00C52E07" w:rsidRDefault="00C52E07" w:rsidP="00C52E07">
      <w:pPr>
        <w:tabs>
          <w:tab w:val="left" w:pos="6615"/>
        </w:tabs>
      </w:pPr>
      <w:r>
        <w:t xml:space="preserve">           fail status                      NO</w:t>
      </w:r>
    </w:p>
    <w:p w14:paraId="0830E967" w14:textId="77777777" w:rsidR="00C52E07" w:rsidRDefault="00C52E07" w:rsidP="00C52E07">
      <w:pPr>
        <w:tabs>
          <w:tab w:val="left" w:pos="6615"/>
        </w:tabs>
      </w:pPr>
      <w:r>
        <w:t xml:space="preserve">          as unsolicited</w:t>
      </w:r>
    </w:p>
    <w:p w14:paraId="5776BAC8" w14:textId="77777777" w:rsidR="00C52E07" w:rsidRDefault="00C52E07" w:rsidP="00C52E07">
      <w:pPr>
        <w:tabs>
          <w:tab w:val="left" w:pos="6615"/>
        </w:tabs>
      </w:pPr>
      <w:r>
        <w:t xml:space="preserve">          response(if enabled)                     </w:t>
      </w:r>
    </w:p>
    <w:p w14:paraId="00E86480" w14:textId="77777777" w:rsidR="00C52E07" w:rsidRDefault="00C52E07" w:rsidP="00C52E07">
      <w:pPr>
        <w:tabs>
          <w:tab w:val="left" w:pos="6615"/>
        </w:tabs>
      </w:pPr>
    </w:p>
    <w:p w14:paraId="6E642DCE" w14:textId="77777777" w:rsidR="00C52E07" w:rsidRDefault="00C52E07" w:rsidP="00C52E07">
      <w:pPr>
        <w:tabs>
          <w:tab w:val="left" w:pos="6615"/>
        </w:tabs>
      </w:pPr>
      <w:r>
        <w:t xml:space="preserve">                                                Set server family type, server address and port</w:t>
      </w:r>
    </w:p>
    <w:p w14:paraId="143E3798" w14:textId="77777777" w:rsidR="00C52E07" w:rsidRDefault="00C52E07" w:rsidP="00C52E07">
      <w:pPr>
        <w:tabs>
          <w:tab w:val="left" w:pos="6615"/>
        </w:tabs>
      </w:pPr>
    </w:p>
    <w:p w14:paraId="31E775B2" w14:textId="77777777" w:rsidR="00C52E07" w:rsidRDefault="00C52E07" w:rsidP="00C52E07">
      <w:pPr>
        <w:tabs>
          <w:tab w:val="left" w:pos="6615"/>
        </w:tabs>
      </w:pPr>
      <w:r>
        <w:t xml:space="preserve">                                                 Suspend thread for 1 sec using sleep(1)</w:t>
      </w:r>
    </w:p>
    <w:p w14:paraId="179AFF57" w14:textId="77777777" w:rsidR="00C52E07" w:rsidRDefault="00C52E07" w:rsidP="00C52E07">
      <w:pPr>
        <w:tabs>
          <w:tab w:val="left" w:pos="6615"/>
        </w:tabs>
      </w:pPr>
    </w:p>
    <w:p w14:paraId="30425FA2" w14:textId="77777777" w:rsidR="00C52E07" w:rsidRDefault="00C52E07" w:rsidP="00C52E07">
      <w:pPr>
        <w:tabs>
          <w:tab w:val="left" w:pos="6615"/>
        </w:tabs>
      </w:pPr>
      <w:r>
        <w:t xml:space="preserve">                                                Bind on a socket using bind ()</w:t>
      </w:r>
    </w:p>
    <w:p w14:paraId="7D5B9813" w14:textId="77777777" w:rsidR="00C52E07" w:rsidRDefault="00C52E07" w:rsidP="00C52E07">
      <w:pPr>
        <w:tabs>
          <w:tab w:val="left" w:pos="6615"/>
        </w:tabs>
        <w:rPr>
          <w:rFonts w:ascii="Arial" w:hAnsi="Arial" w:cs="Arial"/>
          <w:sz w:val="20"/>
        </w:rPr>
      </w:pPr>
    </w:p>
    <w:p w14:paraId="3DE60305" w14:textId="77777777" w:rsidR="00C52E07"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664704" behindDoc="0" locked="0" layoutInCell="1" allowOverlap="1" wp14:anchorId="0C6D6333" wp14:editId="5B8358F8">
                <wp:simplePos x="0" y="0"/>
                <wp:positionH relativeFrom="column">
                  <wp:posOffset>949061</wp:posOffset>
                </wp:positionH>
                <wp:positionV relativeFrom="paragraph">
                  <wp:posOffset>56515</wp:posOffset>
                </wp:positionV>
                <wp:extent cx="1362974" cy="1086928"/>
                <wp:effectExtent l="0" t="0" r="27940" b="18415"/>
                <wp:wrapNone/>
                <wp:docPr id="1784" name="Diamond 1784"/>
                <wp:cNvGraphicFramePr/>
                <a:graphic xmlns:a="http://schemas.openxmlformats.org/drawingml/2006/main">
                  <a:graphicData uri="http://schemas.microsoft.com/office/word/2010/wordprocessingShape">
                    <wps:wsp>
                      <wps:cNvSpPr/>
                      <wps:spPr>
                        <a:xfrm>
                          <a:off x="0" y="0"/>
                          <a:ext cx="1362974" cy="1086928"/>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A598A33" w14:textId="77777777" w:rsidR="00944514" w:rsidRPr="00755387" w:rsidRDefault="00944514" w:rsidP="00C52E07">
                            <w:pPr>
                              <w:jc w:val="center"/>
                              <w:rPr>
                                <w:rFonts w:ascii="Arial" w:hAnsi="Arial" w:cs="Arial"/>
                                <w:sz w:val="20"/>
                              </w:rPr>
                            </w:pPr>
                            <w:r>
                              <w:rPr>
                                <w:rFonts w:ascii="Arial" w:hAnsi="Arial" w:cs="Arial"/>
                                <w:sz w:val="20"/>
                              </w:rPr>
                              <w:t xml:space="preserve">If </w:t>
                            </w:r>
                            <w:r>
                              <w:rPr>
                                <w:rFonts w:ascii="Verdana" w:hAnsi="Verdana"/>
                                <w:color w:val="000000"/>
                                <w:sz w:val="20"/>
                              </w:rPr>
                              <w:t>bind</w:t>
                            </w:r>
                            <w:r>
                              <w:rPr>
                                <w:rFonts w:ascii="Arial" w:hAnsi="Arial" w:cs="Arial"/>
                                <w:sz w:val="20"/>
                              </w:rPr>
                              <w:t xml:space="preserve"> is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D6333" id="Diamond 1784" o:spid="_x0000_s1486" type="#_x0000_t4" style="position:absolute;margin-left:74.75pt;margin-top:4.45pt;width:107.3pt;height:85.6pt;z-index:2546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" fillcolor="white [3201]" strokecolor="#4f81bd [3204]" strokeweight="0">
                <v:textbox>
                  <w:txbxContent>
                    <w:p w14:paraId="3A598A33" w14:textId="77777777" w:rsidR="00944514" w:rsidRPr="00755387" w:rsidRDefault="00944514" w:rsidP="00C52E07">
                      <w:pPr>
                        <w:jc w:val="center"/>
                        <w:rPr>
                          <w:rFonts w:ascii="Arial" w:hAnsi="Arial" w:cs="Arial"/>
                          <w:sz w:val="20"/>
                        </w:rPr>
                      </w:pPr>
                      <w:r>
                        <w:rPr>
                          <w:rFonts w:ascii="Arial" w:hAnsi="Arial" w:cs="Arial"/>
                          <w:sz w:val="20"/>
                        </w:rPr>
                        <w:t xml:space="preserve">If </w:t>
                      </w:r>
                      <w:r>
                        <w:rPr>
                          <w:rFonts w:ascii="Verdana" w:hAnsi="Verdana"/>
                          <w:color w:val="000000"/>
                          <w:sz w:val="20"/>
                        </w:rPr>
                        <w:t>bind</w:t>
                      </w:r>
                      <w:r>
                        <w:rPr>
                          <w:rFonts w:ascii="Arial" w:hAnsi="Arial" w:cs="Arial"/>
                          <w:sz w:val="20"/>
                        </w:rPr>
                        <w:t xml:space="preserve"> is -1</w:t>
                      </w:r>
                    </w:p>
                  </w:txbxContent>
                </v:textbox>
              </v:shape>
            </w:pict>
          </mc:Fallback>
        </mc:AlternateContent>
      </w:r>
    </w:p>
    <w:p w14:paraId="3C0EA2DF" w14:textId="77777777" w:rsidR="00C52E07" w:rsidRDefault="00C52E07" w:rsidP="00C52E07">
      <w:pPr>
        <w:tabs>
          <w:tab w:val="left" w:pos="6615"/>
        </w:tabs>
      </w:pPr>
    </w:p>
    <w:p w14:paraId="188B0680" w14:textId="77777777" w:rsidR="00C52E07" w:rsidRDefault="00C52E07" w:rsidP="00C52E07">
      <w:pPr>
        <w:tabs>
          <w:tab w:val="left" w:pos="6615"/>
        </w:tabs>
      </w:pPr>
      <w:r>
        <w:t xml:space="preserve">                  Yes</w:t>
      </w:r>
    </w:p>
    <w:p w14:paraId="28852CE6" w14:textId="77777777" w:rsidR="00C52E07" w:rsidRDefault="00C52E07" w:rsidP="00C52E07">
      <w:pPr>
        <w:tabs>
          <w:tab w:val="left" w:pos="6615"/>
        </w:tabs>
      </w:pPr>
      <w:r>
        <w:rPr>
          <w:noProof/>
          <w:lang w:val="en-US"/>
        </w:rPr>
        <mc:AlternateContent>
          <mc:Choice Requires="wps">
            <w:drawing>
              <wp:anchor distT="0" distB="0" distL="114300" distR="114300" simplePos="0" relativeHeight="254665728" behindDoc="0" locked="0" layoutInCell="1" allowOverlap="1" wp14:anchorId="58F8F9D5" wp14:editId="6295551E">
                <wp:simplePos x="0" y="0"/>
                <wp:positionH relativeFrom="column">
                  <wp:posOffset>315763</wp:posOffset>
                </wp:positionH>
                <wp:positionV relativeFrom="paragraph">
                  <wp:posOffset>41083</wp:posOffset>
                </wp:positionV>
                <wp:extent cx="654709" cy="0"/>
                <wp:effectExtent l="38100" t="76200" r="0" b="95250"/>
                <wp:wrapNone/>
                <wp:docPr id="1785" name="Straight Arrow Connector 1785"/>
                <wp:cNvGraphicFramePr/>
                <a:graphic xmlns:a="http://schemas.openxmlformats.org/drawingml/2006/main">
                  <a:graphicData uri="http://schemas.microsoft.com/office/word/2010/wordprocessingShape">
                    <wps:wsp>
                      <wps:cNvCnPr/>
                      <wps:spPr>
                        <a:xfrm flipH="1">
                          <a:off x="0" y="0"/>
                          <a:ext cx="6547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BDF27" id="Straight Arrow Connector 1785" o:spid="_x0000_s1026" type="#_x0000_t32" style="position:absolute;margin-left:24.85pt;margin-top:3.25pt;width:51.55pt;height:0;flip:x;z-index:25466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" strokecolor="#4579b8 [3044]">
                <v:stroke endarrow="block"/>
              </v:shape>
            </w:pict>
          </mc:Fallback>
        </mc:AlternateContent>
      </w:r>
    </w:p>
    <w:p w14:paraId="18184993" w14:textId="77777777" w:rsidR="00C52E07" w:rsidRDefault="00C52E07" w:rsidP="00C52E07">
      <w:pPr>
        <w:tabs>
          <w:tab w:val="left" w:pos="6615"/>
        </w:tabs>
      </w:pPr>
      <w:r>
        <w:t xml:space="preserve">          Send </w:t>
      </w:r>
    </w:p>
    <w:p w14:paraId="76CB53F5" w14:textId="77777777" w:rsidR="00C52E07" w:rsidRDefault="00C52E07" w:rsidP="00C52E07">
      <w:pPr>
        <w:tabs>
          <w:tab w:val="left" w:pos="6615"/>
        </w:tabs>
      </w:pPr>
      <w:r>
        <w:t xml:space="preserve">          Connection </w:t>
      </w:r>
    </w:p>
    <w:p w14:paraId="7160C9C0" w14:textId="77777777" w:rsidR="00C52E07" w:rsidRDefault="00C52E07" w:rsidP="00C52E07">
      <w:pPr>
        <w:tabs>
          <w:tab w:val="left" w:pos="6615"/>
        </w:tabs>
      </w:pPr>
      <w:r>
        <w:t xml:space="preserve">          fail status</w:t>
      </w:r>
    </w:p>
    <w:p w14:paraId="2928AC62" w14:textId="77777777" w:rsidR="00C52E07" w:rsidRDefault="00C52E07" w:rsidP="00C52E07">
      <w:pPr>
        <w:tabs>
          <w:tab w:val="left" w:pos="6615"/>
        </w:tabs>
      </w:pPr>
      <w:r>
        <w:t xml:space="preserve">          as unsolicited</w:t>
      </w:r>
    </w:p>
    <w:p w14:paraId="1869F928" w14:textId="77777777" w:rsidR="00C52E07" w:rsidRDefault="00C52E07" w:rsidP="00C52E07">
      <w:pPr>
        <w:tabs>
          <w:tab w:val="left" w:pos="6615"/>
        </w:tabs>
      </w:pPr>
      <w:r>
        <w:t xml:space="preserve">          response                     No</w:t>
      </w:r>
    </w:p>
    <w:p w14:paraId="348826EF" w14:textId="77777777" w:rsidR="00C52E07" w:rsidRPr="00512734" w:rsidRDefault="00C52E07" w:rsidP="00C52E07">
      <w:pPr>
        <w:tabs>
          <w:tab w:val="left" w:pos="6615"/>
        </w:tabs>
      </w:pPr>
      <w:r w:rsidRPr="00215EAC">
        <w:rPr>
          <w:rFonts w:ascii="Arial" w:hAnsi="Arial" w:cs="Arial"/>
          <w:noProof/>
          <w:lang w:val="en-US"/>
        </w:rPr>
        <mc:AlternateContent>
          <mc:Choice Requires="wps">
            <w:drawing>
              <wp:anchor distT="0" distB="0" distL="114300" distR="114300" simplePos="0" relativeHeight="254708736" behindDoc="0" locked="0" layoutInCell="1" allowOverlap="1" wp14:anchorId="15EF3997" wp14:editId="15811998">
                <wp:simplePos x="0" y="0"/>
                <wp:positionH relativeFrom="column">
                  <wp:posOffset>942975</wp:posOffset>
                </wp:positionH>
                <wp:positionV relativeFrom="paragraph">
                  <wp:posOffset>13970</wp:posOffset>
                </wp:positionV>
                <wp:extent cx="1362974" cy="1333500"/>
                <wp:effectExtent l="0" t="0" r="27940" b="19050"/>
                <wp:wrapNone/>
                <wp:docPr id="2023" name="Diamond 2023"/>
                <wp:cNvGraphicFramePr/>
                <a:graphic xmlns:a="http://schemas.openxmlformats.org/drawingml/2006/main">
                  <a:graphicData uri="http://schemas.microsoft.com/office/word/2010/wordprocessingShape">
                    <wps:wsp>
                      <wps:cNvSpPr/>
                      <wps:spPr>
                        <a:xfrm>
                          <a:off x="0" y="0"/>
                          <a:ext cx="1362974" cy="13335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81795E1" w14:textId="77777777" w:rsidR="00944514" w:rsidRPr="00755387" w:rsidRDefault="00944514" w:rsidP="00C52E07">
                            <w:pPr>
                              <w:jc w:val="center"/>
                              <w:rPr>
                                <w:rFonts w:ascii="Arial" w:hAnsi="Arial" w:cs="Arial"/>
                                <w:sz w:val="20"/>
                              </w:rPr>
                            </w:pPr>
                            <w:r>
                              <w:rPr>
                                <w:rFonts w:ascii="Arial" w:hAnsi="Arial" w:cs="Arial"/>
                                <w:sz w:val="20"/>
                              </w:rPr>
                              <w:t>If listen API retVal is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F3997" id="Diamond 2023" o:spid="_x0000_s1487" type="#_x0000_t4" style="position:absolute;margin-left:74.25pt;margin-top:1.1pt;width:107.3pt;height:105pt;z-index:2547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" fillcolor="white [3201]" strokecolor="#4f81bd [3204]" strokeweight="0">
                <v:textbox>
                  <w:txbxContent>
                    <w:p w14:paraId="181795E1" w14:textId="77777777" w:rsidR="00944514" w:rsidRPr="00755387" w:rsidRDefault="00944514" w:rsidP="00C52E07">
                      <w:pPr>
                        <w:jc w:val="center"/>
                        <w:rPr>
                          <w:rFonts w:ascii="Arial" w:hAnsi="Arial" w:cs="Arial"/>
                          <w:sz w:val="20"/>
                        </w:rPr>
                      </w:pPr>
                      <w:r>
                        <w:rPr>
                          <w:rFonts w:ascii="Arial" w:hAnsi="Arial" w:cs="Arial"/>
                          <w:sz w:val="20"/>
                        </w:rPr>
                        <w:t>If listen API retVal is -1</w:t>
                      </w:r>
                    </w:p>
                  </w:txbxContent>
                </v:textbox>
              </v:shape>
            </w:pict>
          </mc:Fallback>
        </mc:AlternateContent>
      </w:r>
    </w:p>
    <w:p w14:paraId="664A6987" w14:textId="77777777" w:rsidR="00C52E07" w:rsidRDefault="00C52E07" w:rsidP="00C52E07">
      <w:r>
        <w:t xml:space="preserve">                                                </w:t>
      </w:r>
    </w:p>
    <w:p w14:paraId="4FBF3D8E" w14:textId="77777777" w:rsidR="00C52E07" w:rsidRDefault="00C52E07" w:rsidP="00C52E07">
      <w:r>
        <w:t xml:space="preserve">                    Yes</w:t>
      </w:r>
    </w:p>
    <w:p w14:paraId="76A93E6F" w14:textId="77777777" w:rsidR="00C52E07" w:rsidRDefault="00C52E07" w:rsidP="00C52E07">
      <w:pPr>
        <w:tabs>
          <w:tab w:val="left" w:pos="6615"/>
        </w:tabs>
      </w:pPr>
      <w:r>
        <w:rPr>
          <w:noProof/>
          <w:lang w:val="en-US"/>
        </w:rPr>
        <mc:AlternateContent>
          <mc:Choice Requires="wps">
            <w:drawing>
              <wp:anchor distT="0" distB="0" distL="114300" distR="114300" simplePos="0" relativeHeight="254709760" behindDoc="0" locked="0" layoutInCell="1" allowOverlap="1" wp14:anchorId="14BF977D" wp14:editId="152363E4">
                <wp:simplePos x="0" y="0"/>
                <wp:positionH relativeFrom="column">
                  <wp:posOffset>266700</wp:posOffset>
                </wp:positionH>
                <wp:positionV relativeFrom="paragraph">
                  <wp:posOffset>132080</wp:posOffset>
                </wp:positionV>
                <wp:extent cx="695325" cy="9525"/>
                <wp:effectExtent l="19050" t="57150" r="0" b="85725"/>
                <wp:wrapNone/>
                <wp:docPr id="2024" name="Straight Arrow Connector 2024"/>
                <wp:cNvGraphicFramePr/>
                <a:graphic xmlns:a="http://schemas.openxmlformats.org/drawingml/2006/main">
                  <a:graphicData uri="http://schemas.microsoft.com/office/word/2010/wordprocessingShape">
                    <wps:wsp>
                      <wps:cNvCnPr/>
                      <wps:spPr>
                        <a:xfrm flipH="1">
                          <a:off x="0" y="0"/>
                          <a:ext cx="6953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DC113" id="Straight Arrow Connector 2024" o:spid="_x0000_s1026" type="#_x0000_t32" style="position:absolute;margin-left:21pt;margin-top:10.4pt;width:54.75pt;height:.75pt;flip:x;z-index:25470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" strokecolor="#4579b8 [3044]">
                <v:stroke endarrow="block"/>
              </v:shape>
            </w:pict>
          </mc:Fallback>
        </mc:AlternateContent>
      </w:r>
      <w:r>
        <w:t xml:space="preserve">                                                 </w:t>
      </w:r>
    </w:p>
    <w:p w14:paraId="55CD1DF6" w14:textId="77777777" w:rsidR="00C52E07" w:rsidRDefault="00C52E07" w:rsidP="00C52E07">
      <w:pPr>
        <w:tabs>
          <w:tab w:val="left" w:pos="6615"/>
        </w:tabs>
      </w:pPr>
      <w:r>
        <w:t xml:space="preserve">           Send                         Send </w:t>
      </w:r>
    </w:p>
    <w:p w14:paraId="3903471A" w14:textId="77777777" w:rsidR="00C52E07" w:rsidRDefault="00C52E07" w:rsidP="00C52E07">
      <w:pPr>
        <w:tabs>
          <w:tab w:val="left" w:pos="6615"/>
        </w:tabs>
      </w:pPr>
      <w:r>
        <w:t xml:space="preserve">          connection </w:t>
      </w:r>
    </w:p>
    <w:p w14:paraId="4DCB7707" w14:textId="77777777" w:rsidR="00C52E07" w:rsidRDefault="00C52E07" w:rsidP="00C52E07">
      <w:pPr>
        <w:tabs>
          <w:tab w:val="left" w:pos="6615"/>
        </w:tabs>
      </w:pPr>
      <w:r>
        <w:t xml:space="preserve">           fail status                      </w:t>
      </w:r>
    </w:p>
    <w:p w14:paraId="11A2256E" w14:textId="77777777" w:rsidR="00C52E07" w:rsidRDefault="00C52E07" w:rsidP="00C52E07">
      <w:pPr>
        <w:tabs>
          <w:tab w:val="left" w:pos="6615"/>
        </w:tabs>
      </w:pPr>
      <w:r>
        <w:t xml:space="preserve">          as unsolicited</w:t>
      </w:r>
    </w:p>
    <w:p w14:paraId="1482B74B" w14:textId="77777777" w:rsidR="00C52E07" w:rsidRDefault="00C52E07" w:rsidP="00C52E07">
      <w:pPr>
        <w:tabs>
          <w:tab w:val="left" w:pos="6615"/>
        </w:tabs>
      </w:pPr>
      <w:r>
        <w:t xml:space="preserve">          response(if enabled     NO                    </w:t>
      </w:r>
    </w:p>
    <w:p w14:paraId="75BE72E9" w14:textId="77777777" w:rsidR="00C52E07" w:rsidRDefault="00C52E07" w:rsidP="00C52E07">
      <w:pPr>
        <w:autoSpaceDE w:val="0"/>
        <w:autoSpaceDN w:val="0"/>
        <w:adjustRightInd w:val="0"/>
        <w:rPr>
          <w:rFonts w:ascii="Arial" w:hAnsi="Arial" w:cs="Arial"/>
        </w:rPr>
      </w:pPr>
    </w:p>
    <w:p w14:paraId="264B5D77" w14:textId="77777777" w:rsidR="00C52E07" w:rsidRDefault="00C52E07" w:rsidP="00C52E07">
      <w:pPr>
        <w:tabs>
          <w:tab w:val="left" w:pos="6615"/>
        </w:tabs>
      </w:pPr>
    </w:p>
    <w:p w14:paraId="344D6BC8" w14:textId="77777777" w:rsidR="00C52E07" w:rsidRDefault="00C52E07" w:rsidP="00C52E07">
      <w:pPr>
        <w:tabs>
          <w:tab w:val="left" w:pos="6615"/>
        </w:tabs>
      </w:pPr>
    </w:p>
    <w:p w14:paraId="192CB16C" w14:textId="77777777" w:rsidR="00C52E07" w:rsidRDefault="00C52E07" w:rsidP="00C52E07">
      <w:pPr>
        <w:autoSpaceDE w:val="0"/>
        <w:autoSpaceDN w:val="0"/>
        <w:adjustRightInd w:val="0"/>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680064" behindDoc="0" locked="0" layoutInCell="1" allowOverlap="1" wp14:anchorId="09BBCE44" wp14:editId="04E4AF2B">
                <wp:simplePos x="0" y="0"/>
                <wp:positionH relativeFrom="column">
                  <wp:posOffset>3997061</wp:posOffset>
                </wp:positionH>
                <wp:positionV relativeFrom="paragraph">
                  <wp:posOffset>-19050</wp:posOffset>
                </wp:positionV>
                <wp:extent cx="942975" cy="640080"/>
                <wp:effectExtent l="0" t="0" r="28575" b="26670"/>
                <wp:wrapNone/>
                <wp:docPr id="1816" name="Rectangle 1816"/>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BDD99ED"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E44" id="Rectangle 1816" o:spid="_x0000_s1488" style="position:absolute;margin-left:314.75pt;margin-top:-1.5pt;width:74.25pt;height:50.4pt;z-index:2546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" fillcolor="#c0504d [3205]" strokecolor="#243f60 [1604]" strokeweight="1pt">
                <v:textbox>
                  <w:txbxContent>
                    <w:p w14:paraId="5BDD99ED"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73920" behindDoc="0" locked="0" layoutInCell="1" allowOverlap="1" wp14:anchorId="5420BB65" wp14:editId="06C1E311">
                <wp:simplePos x="0" y="0"/>
                <wp:positionH relativeFrom="column">
                  <wp:posOffset>1117336</wp:posOffset>
                </wp:positionH>
                <wp:positionV relativeFrom="paragraph">
                  <wp:posOffset>0</wp:posOffset>
                </wp:positionV>
                <wp:extent cx="828675" cy="640080"/>
                <wp:effectExtent l="57150" t="38100" r="85725" b="102870"/>
                <wp:wrapNone/>
                <wp:docPr id="1817" name="Rectangle 1817"/>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5F66F3FC"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BB65" id="Rectangle 1817" o:spid="_x0000_s1489" style="position:absolute;margin-left:88pt;margin-top:0;width:65.25pt;height:50.4pt;z-index:2546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" fillcolor="#4f81bd [3204]" strokecolor="#5a5a5a [2109]" strokeweight="1pt">
                <v:shadow on="t" color="black" opacity="24903f" origin=",.5" offset="0,.55556mm"/>
                <v:textbox>
                  <w:txbxContent>
                    <w:p w14:paraId="5F66F3FC"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74944" behindDoc="1" locked="0" layoutInCell="1" allowOverlap="1" wp14:anchorId="5730C0B1" wp14:editId="045D2504">
                <wp:simplePos x="0" y="0"/>
                <wp:positionH relativeFrom="page">
                  <wp:posOffset>6791325</wp:posOffset>
                </wp:positionH>
                <wp:positionV relativeFrom="paragraph">
                  <wp:posOffset>9525</wp:posOffset>
                </wp:positionV>
                <wp:extent cx="771525" cy="619125"/>
                <wp:effectExtent l="0" t="0" r="28575" b="28575"/>
                <wp:wrapNone/>
                <wp:docPr id="1818" name="Rectangle 1818"/>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0BAAF10D"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0C0B1" id="Rectangle 1818" o:spid="_x0000_s1490" style="position:absolute;margin-left:534.75pt;margin-top:.75pt;width:60.75pt;height:48.75pt;z-index:-24864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" fillcolor="#8064a2 [3207]" strokecolor="#3f3151 [1607]" strokeweight="1pt">
                <v:textbox>
                  <w:txbxContent>
                    <w:p w14:paraId="0BAAF10D"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681088" behindDoc="0" locked="0" layoutInCell="1" allowOverlap="1" wp14:anchorId="0461AE59" wp14:editId="326A4009">
                <wp:simplePos x="0" y="0"/>
                <wp:positionH relativeFrom="column">
                  <wp:posOffset>2535555</wp:posOffset>
                </wp:positionH>
                <wp:positionV relativeFrom="paragraph">
                  <wp:posOffset>11430</wp:posOffset>
                </wp:positionV>
                <wp:extent cx="1143000" cy="640080"/>
                <wp:effectExtent l="0" t="0" r="19050" b="26670"/>
                <wp:wrapNone/>
                <wp:docPr id="1819" name="Rectangle 181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7EE45C8"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61AE59" id="Rectangle 1819" o:spid="_x0000_s1491" style="position:absolute;margin-left:199.65pt;margin-top:.9pt;width:90pt;height:50.4pt;z-index:25468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97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RXn&#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8pPPFSbANsrWu9/B0rU4z7Qy9aeHt3BLnH4iFIYbnBovJ&#10;38OHCw1918MJo0bbXx/Jgz3MFmgx6mApVNj93BLLMBLfFEzdeTGfhy0SL/OT0xlc7KFmfahRW3ml&#10;4UEWsAINjcdg78V45FbLF9hfqxAVVERRiF1h6u14ufJpWcEGpGy1imawOQzxt+rJ0AAemA6z8dy/&#10;EGuGAfIwend6XCCkfDdHyTZ4Kr3aes3bOGSvvA49gK0T3/GwIcNaO7xHq9c9vvwN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wVDve8ICAAAPBgAADgAAAAAAAAAAAAAAAAAuAgAAZHJzL2Uyb0RvYy54bWxQSwECLQAUAAYACAAA&#10;ACEA/iTpI9sAAAAJAQAADwAAAAAAAAAAAAAAAAAcBQAAZHJzL2Rvd25yZXYueG1sUEsFBgAAAAAE&#10;AAQA8wAAACQGAAAAAA==&#10;" fillcolor="#c0504d [3205]" strokecolor="#5a5a5a [2109]" strokeweight="1pt">
                <v:textbox>
                  <w:txbxContent>
                    <w:p w14:paraId="37EE45C8"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672896" behindDoc="0" locked="0" layoutInCell="1" allowOverlap="1" wp14:anchorId="3127597C" wp14:editId="4DA0B713">
                <wp:simplePos x="0" y="0"/>
                <wp:positionH relativeFrom="margin">
                  <wp:align>left</wp:align>
                </wp:positionH>
                <wp:positionV relativeFrom="paragraph">
                  <wp:posOffset>9525</wp:posOffset>
                </wp:positionV>
                <wp:extent cx="742950" cy="640080"/>
                <wp:effectExtent l="0" t="0" r="19050" b="26670"/>
                <wp:wrapNone/>
                <wp:docPr id="1820" name="Rectangle 1820"/>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AF7DD20"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7597C" id="Rectangle 1820" o:spid="_x0000_s1492" style="position:absolute;margin-left:0;margin-top:.75pt;width:58.5pt;height:50.4pt;z-index:254672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EsV+&#10;1r0CAADXBQAADgAAAAAAAAAAAAAAAAAuAgAAZHJzL2Uyb0RvYy54bWxQSwECLQAUAAYACAAAACEA&#10;8bENDt0AAAAGAQAADwAAAAAAAAAAAAAAAAAXBQAAZHJzL2Rvd25yZXYueG1sUEsFBgAAAAAEAAQA&#10;8wAAACEGAAAAAA==&#10;" fillcolor="#f79646 [3209]" strokecolor="#5a5a5a [2109]" strokeweight="1pt">
                <v:textbox>
                  <w:txbxContent>
                    <w:p w14:paraId="4AF7DD20"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671872" behindDoc="0" locked="0" layoutInCell="1" allowOverlap="1" wp14:anchorId="299C2341" wp14:editId="660135CD">
                <wp:simplePos x="0" y="0"/>
                <wp:positionH relativeFrom="margin">
                  <wp:align>right</wp:align>
                </wp:positionH>
                <wp:positionV relativeFrom="paragraph">
                  <wp:posOffset>9525</wp:posOffset>
                </wp:positionV>
                <wp:extent cx="361950" cy="504825"/>
                <wp:effectExtent l="0" t="0" r="0" b="9525"/>
                <wp:wrapNone/>
                <wp:docPr id="1821" name="Rounded Rectangle 182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EAFBCE"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C2341" id="Rounded Rectangle 1821" o:spid="_x0000_s1493" style="position:absolute;margin-left:-22.7pt;margin-top:.75pt;width:28.5pt;height:39.75pt;z-index:254671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URDP84ICAABQ&#10;BQAADgAAAAAAAAAAAAAAAAAuAgAAZHJzL2Uyb0RvYy54bWxQSwECLQAUAAYACAAAACEAOJmnztkA&#10;AAAEAQAADwAAAAAAAAAAAAAAAADcBAAAZHJzL2Rvd25yZXYueG1sUEsFBgAAAAAEAAQA8wAAAOIF&#10;AAAAAA==&#10;" fillcolor="white [3201]" stroked="f" strokeweight="2pt">
                <v:textbox>
                  <w:txbxContent>
                    <w:p w14:paraId="21EAFBCE"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70848" behindDoc="0" locked="0" layoutInCell="1" allowOverlap="1" wp14:anchorId="5779D45C" wp14:editId="77D4B3EC">
                <wp:simplePos x="0" y="0"/>
                <wp:positionH relativeFrom="margin">
                  <wp:align>right</wp:align>
                </wp:positionH>
                <wp:positionV relativeFrom="paragraph">
                  <wp:posOffset>123825</wp:posOffset>
                </wp:positionV>
                <wp:extent cx="676275" cy="314325"/>
                <wp:effectExtent l="0" t="0" r="9525" b="9525"/>
                <wp:wrapNone/>
                <wp:docPr id="1824" name="Rounded Rectangle 1824"/>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CAC5E2"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9D45C" id="Rounded Rectangle 1824" o:spid="_x0000_s1494" style="position:absolute;margin-left:2.05pt;margin-top:9.75pt;width:53.25pt;height:24.75pt;z-index:2546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LU6clYMC&#10;AABQBQAADgAAAAAAAAAAAAAAAAAuAgAAZHJzL2Uyb0RvYy54bWxQSwECLQAUAAYACAAAACEA6HUH&#10;gdsAAAAGAQAADwAAAAAAAAAAAAAAAADdBAAAZHJzL2Rvd25yZXYueG1sUEsFBgAAAAAEAAQA8wAA&#10;AOUFAAAAAA==&#10;" fillcolor="white [3201]" stroked="f" strokeweight="2pt">
                <v:textbox>
                  <w:txbxContent>
                    <w:p w14:paraId="4ECAC5E2"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69824" behindDoc="0" locked="0" layoutInCell="1" allowOverlap="1" wp14:anchorId="36075128" wp14:editId="51C13F13">
                <wp:simplePos x="0" y="0"/>
                <wp:positionH relativeFrom="margin">
                  <wp:posOffset>2533650</wp:posOffset>
                </wp:positionH>
                <wp:positionV relativeFrom="paragraph">
                  <wp:posOffset>57150</wp:posOffset>
                </wp:positionV>
                <wp:extent cx="1114425" cy="495300"/>
                <wp:effectExtent l="0" t="0" r="9525" b="0"/>
                <wp:wrapNone/>
                <wp:docPr id="1825" name="Rounded Rectangle 182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1643D8"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075128" id="Rounded Rectangle 1825" o:spid="_x0000_s1495" style="position:absolute;margin-left:199.5pt;margin-top:4.5pt;width:87.75pt;height:39pt;z-index:25466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AEq&#10;Cr6EAgAAUQUAAA4AAAAAAAAAAAAAAAAALgIAAGRycy9lMm9Eb2MueG1sUEsBAi0AFAAGAAgAAAAh&#10;AJw7qffeAAAACAEAAA8AAAAAAAAAAAAAAAAA3gQAAGRycy9kb3ducmV2LnhtbFBLBQYAAAAABAAE&#10;APMAAADpBQAAAAA=&#10;" fillcolor="white [3201]" stroked="f" strokeweight="2pt">
                <v:textbox>
                  <w:txbxContent>
                    <w:p w14:paraId="541643D8"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67776" behindDoc="0" locked="0" layoutInCell="1" allowOverlap="1" wp14:anchorId="7D9DAA0B" wp14:editId="249168A6">
                <wp:simplePos x="0" y="0"/>
                <wp:positionH relativeFrom="column">
                  <wp:posOffset>552450</wp:posOffset>
                </wp:positionH>
                <wp:positionV relativeFrom="paragraph">
                  <wp:posOffset>9525</wp:posOffset>
                </wp:positionV>
                <wp:extent cx="533400" cy="314325"/>
                <wp:effectExtent l="0" t="0" r="0" b="9525"/>
                <wp:wrapNone/>
                <wp:docPr id="1826" name="Rounded Rectangle 182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35A004"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DAA0B" id="Rounded Rectangle 1826" o:spid="_x0000_s1496" style="position:absolute;margin-left:43.5pt;margin-top:.75pt;width:42pt;height:24.75pt;z-index:2546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23IuqggIA&#10;AFAFAAAOAAAAAAAAAAAAAAAAAC4CAABkcnMvZTJvRG9jLnhtbFBLAQItABQABgAIAAAAIQDSoU39&#10;2wAAAAcBAAAPAAAAAAAAAAAAAAAAANwEAABkcnMvZG93bnJldi54bWxQSwUGAAAAAAQABADzAAAA&#10;5AUAAAAA&#10;" fillcolor="white [3201]" stroked="f" strokeweight="2pt">
                <v:textbox>
                  <w:txbxContent>
                    <w:p w14:paraId="7535A004"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668800" behindDoc="0" locked="0" layoutInCell="1" allowOverlap="1" wp14:anchorId="79687D7F" wp14:editId="38A35F22">
                <wp:simplePos x="0" y="0"/>
                <wp:positionH relativeFrom="margin">
                  <wp:align>left</wp:align>
                </wp:positionH>
                <wp:positionV relativeFrom="paragraph">
                  <wp:posOffset>9525</wp:posOffset>
                </wp:positionV>
                <wp:extent cx="533400" cy="314325"/>
                <wp:effectExtent l="0" t="0" r="0" b="9525"/>
                <wp:wrapNone/>
                <wp:docPr id="1827" name="Rounded Rectangle 182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489E89"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87D7F" id="Rounded Rectangle 1827" o:spid="_x0000_s1497" style="position:absolute;margin-left:0;margin-top:.75pt;width:42pt;height:24.75pt;z-index:254668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wbhFvoICAABQ&#10;BQAADgAAAAAAAAAAAAAAAAAuAgAAZHJzL2Uyb0RvYy54bWxQSwECLQAUAAYACAAAACEAG24d/tkA&#10;AAAEAQAADwAAAAAAAAAAAAAAAADcBAAAZHJzL2Rvd25yZXYueG1sUEsFBgAAAAAEAAQA8wAAAOIF&#10;AAAAAA==&#10;" fillcolor="white [3201]" stroked="f" strokeweight="2pt">
                <v:textbox>
                  <w:txbxContent>
                    <w:p w14:paraId="25489E89"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666752" behindDoc="0" locked="0" layoutInCell="1" allowOverlap="1" wp14:anchorId="6E8567B3" wp14:editId="0EE841C1">
                <wp:simplePos x="0" y="0"/>
                <wp:positionH relativeFrom="column">
                  <wp:posOffset>714375</wp:posOffset>
                </wp:positionH>
                <wp:positionV relativeFrom="paragraph">
                  <wp:posOffset>8791575</wp:posOffset>
                </wp:positionV>
                <wp:extent cx="1771650" cy="333375"/>
                <wp:effectExtent l="0" t="0" r="0" b="9525"/>
                <wp:wrapNone/>
                <wp:docPr id="1828" name="Rounded Rectangle 182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DF6A297" w14:textId="77777777" w:rsidR="00944514" w:rsidRDefault="00944514" w:rsidP="00C52E07">
                            <w:pPr>
                              <w:jc w:val="center"/>
                              <w:rPr>
                                <w:rFonts w:ascii="Tahoma" w:hAnsi="Tahoma" w:cs="Tahoma"/>
                                <w:sz w:val="20"/>
                              </w:rPr>
                            </w:pPr>
                          </w:p>
                          <w:p w14:paraId="29C87D3B" w14:textId="77777777" w:rsidR="00944514" w:rsidRDefault="00944514" w:rsidP="00C52E07">
                            <w:pPr>
                              <w:jc w:val="center"/>
                              <w:rPr>
                                <w:rFonts w:ascii="Tahoma" w:hAnsi="Tahoma" w:cs="Tahoma"/>
                                <w:sz w:val="20"/>
                              </w:rPr>
                            </w:pPr>
                          </w:p>
                          <w:p w14:paraId="0B791C60" w14:textId="77777777" w:rsidR="00944514" w:rsidRDefault="00944514" w:rsidP="00C52E07">
                            <w:pPr>
                              <w:jc w:val="center"/>
                              <w:rPr>
                                <w:rFonts w:ascii="Tahoma" w:hAnsi="Tahoma" w:cs="Tahoma"/>
                                <w:sz w:val="20"/>
                              </w:rPr>
                            </w:pPr>
                          </w:p>
                          <w:p w14:paraId="40423D7B" w14:textId="77777777" w:rsidR="00944514" w:rsidRDefault="00944514" w:rsidP="00C52E07">
                            <w:pPr>
                              <w:jc w:val="center"/>
                              <w:rPr>
                                <w:rFonts w:ascii="Tahoma" w:hAnsi="Tahoma" w:cs="Tahoma"/>
                                <w:sz w:val="20"/>
                              </w:rPr>
                            </w:pPr>
                          </w:p>
                          <w:p w14:paraId="483D70C6"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567B3" id="Rounded Rectangle 1828" o:spid="_x0000_s1498" style="position:absolute;margin-left:56.25pt;margin-top:692.25pt;width:139.5pt;height:26.25pt;z-index:2546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iSRrb&#10;ggIAAFEFAAAOAAAAAAAAAAAAAAAAAC4CAABkcnMvZTJvRG9jLnhtbFBLAQItABQABgAIAAAAIQBF&#10;Blh63gAAAA0BAAAPAAAAAAAAAAAAAAAAANwEAABkcnMvZG93bnJldi54bWxQSwUGAAAAAAQABADz&#10;AAAA5wUAAAAA&#10;" fillcolor="white [3201]" stroked="f" strokeweight="2pt">
                <v:textbox>
                  <w:txbxContent>
                    <w:p w14:paraId="6DF6A297" w14:textId="77777777" w:rsidR="00944514" w:rsidRDefault="00944514" w:rsidP="00C52E07">
                      <w:pPr>
                        <w:jc w:val="center"/>
                        <w:rPr>
                          <w:rFonts w:ascii="Tahoma" w:hAnsi="Tahoma" w:cs="Tahoma"/>
                          <w:sz w:val="20"/>
                        </w:rPr>
                      </w:pPr>
                    </w:p>
                    <w:p w14:paraId="29C87D3B" w14:textId="77777777" w:rsidR="00944514" w:rsidRDefault="00944514" w:rsidP="00C52E07">
                      <w:pPr>
                        <w:jc w:val="center"/>
                        <w:rPr>
                          <w:rFonts w:ascii="Tahoma" w:hAnsi="Tahoma" w:cs="Tahoma"/>
                          <w:sz w:val="20"/>
                        </w:rPr>
                      </w:pPr>
                    </w:p>
                    <w:p w14:paraId="0B791C60" w14:textId="77777777" w:rsidR="00944514" w:rsidRDefault="00944514" w:rsidP="00C52E07">
                      <w:pPr>
                        <w:jc w:val="center"/>
                        <w:rPr>
                          <w:rFonts w:ascii="Tahoma" w:hAnsi="Tahoma" w:cs="Tahoma"/>
                          <w:sz w:val="20"/>
                        </w:rPr>
                      </w:pPr>
                    </w:p>
                    <w:p w14:paraId="40423D7B" w14:textId="77777777" w:rsidR="00944514" w:rsidRDefault="00944514" w:rsidP="00C52E07">
                      <w:pPr>
                        <w:jc w:val="center"/>
                        <w:rPr>
                          <w:rFonts w:ascii="Tahoma" w:hAnsi="Tahoma" w:cs="Tahoma"/>
                          <w:sz w:val="20"/>
                        </w:rPr>
                      </w:pPr>
                    </w:p>
                    <w:p w14:paraId="483D70C6"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629F46F0" w14:textId="77777777" w:rsidR="00C52E07" w:rsidRDefault="00C52E07" w:rsidP="00C52E07">
      <w:pPr>
        <w:jc w:val="center"/>
        <w:rPr>
          <w:rFonts w:ascii="Arial" w:hAnsi="Arial" w:cs="Arial"/>
        </w:rPr>
      </w:pPr>
    </w:p>
    <w:p w14:paraId="137142B3"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678016" behindDoc="0" locked="0" layoutInCell="1" allowOverlap="1" wp14:anchorId="7F2F492C" wp14:editId="541728CD">
                <wp:simplePos x="0" y="0"/>
                <wp:positionH relativeFrom="column">
                  <wp:posOffset>1612001</wp:posOffset>
                </wp:positionH>
                <wp:positionV relativeFrom="paragraph">
                  <wp:posOffset>161925</wp:posOffset>
                </wp:positionV>
                <wp:extent cx="19050" cy="7132320"/>
                <wp:effectExtent l="0" t="0" r="19050" b="30480"/>
                <wp:wrapNone/>
                <wp:docPr id="1829" name="Straight Connector 1829"/>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4D41D" id="Straight Connector 1829" o:spid="_x0000_s1026" style="position:absolute;flip:x;z-index:2546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95pt,12.75pt" to="128.4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82112" behindDoc="1" locked="0" layoutInCell="1" allowOverlap="1" wp14:anchorId="17851837" wp14:editId="67FEC45A">
                <wp:simplePos x="0" y="0"/>
                <wp:positionH relativeFrom="column">
                  <wp:posOffset>3118485</wp:posOffset>
                </wp:positionH>
                <wp:positionV relativeFrom="paragraph">
                  <wp:posOffset>171781</wp:posOffset>
                </wp:positionV>
                <wp:extent cx="0" cy="7132320"/>
                <wp:effectExtent l="0" t="0" r="19050" b="30480"/>
                <wp:wrapNone/>
                <wp:docPr id="1830" name="Straight Connector 1830"/>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6B885" id="Straight Connector 1830" o:spid="_x0000_s1026" style="position:absolute;z-index:-2486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TPJxOMABAADWAwAADgAAAAAAAAAAAAAAAAAu&#10;AgAAZHJzL2Uyb0RvYy54bWxQSwECLQAUAAYACAAAACEAVNj0zN4AAAALAQAADwAAAAAAAAAAAAAA&#10;AAAaBAAAZHJzL2Rvd25yZXYueG1sUEsFBgAAAAAEAAQA8wAAACU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7B189AE0" w14:textId="77777777" w:rsidR="00C52E07" w:rsidRPr="001012F3" w:rsidRDefault="00C52E07" w:rsidP="00C52E07">
      <w:r w:rsidRPr="00215EAC">
        <w:rPr>
          <w:rFonts w:ascii="Arial" w:hAnsi="Arial" w:cs="Arial"/>
          <w:noProof/>
          <w:lang w:val="en-US"/>
        </w:rPr>
        <mc:AlternateContent>
          <mc:Choice Requires="wps">
            <w:drawing>
              <wp:anchor distT="0" distB="0" distL="114300" distR="114300" simplePos="0" relativeHeight="254679040" behindDoc="0" locked="0" layoutInCell="1" allowOverlap="1" wp14:anchorId="33BFB0C0" wp14:editId="5BEC797C">
                <wp:simplePos x="0" y="0"/>
                <wp:positionH relativeFrom="column">
                  <wp:posOffset>4505061</wp:posOffset>
                </wp:positionH>
                <wp:positionV relativeFrom="paragraph">
                  <wp:posOffset>5715</wp:posOffset>
                </wp:positionV>
                <wp:extent cx="0" cy="7132320"/>
                <wp:effectExtent l="0" t="0" r="19050" b="30480"/>
                <wp:wrapNone/>
                <wp:docPr id="1831" name="Straight Connector 1831"/>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2249F" id="Straight Connector 1831" o:spid="_x0000_s1026" style="position:absolute;z-index:2546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75pt,.45pt" to="354.75pt,5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676992" behindDoc="0" locked="0" layoutInCell="1" allowOverlap="1" wp14:anchorId="19FD6BAE" wp14:editId="2A18BFB0">
                <wp:simplePos x="0" y="0"/>
                <wp:positionH relativeFrom="column">
                  <wp:posOffset>6067425</wp:posOffset>
                </wp:positionH>
                <wp:positionV relativeFrom="paragraph">
                  <wp:posOffset>114300</wp:posOffset>
                </wp:positionV>
                <wp:extent cx="0" cy="6768465"/>
                <wp:effectExtent l="0" t="0" r="19050" b="32385"/>
                <wp:wrapNone/>
                <wp:docPr id="1832" name="Straight Connector 1832"/>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C4A92" id="Straight Connector 1832" o:spid="_x0000_s1026" style="position:absolute;z-index:2546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75pt,9pt" to="477.75pt,5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675968" behindDoc="1" locked="0" layoutInCell="1" allowOverlap="1" wp14:anchorId="127E95BD" wp14:editId="1D431C20">
                <wp:simplePos x="0" y="0"/>
                <wp:positionH relativeFrom="column">
                  <wp:posOffset>295910</wp:posOffset>
                </wp:positionH>
                <wp:positionV relativeFrom="paragraph">
                  <wp:posOffset>99391</wp:posOffset>
                </wp:positionV>
                <wp:extent cx="9525" cy="7008495"/>
                <wp:effectExtent l="0" t="0" r="28575" b="20955"/>
                <wp:wrapNone/>
                <wp:docPr id="1833" name="Straight Connector 1833"/>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FD55B" id="Straight Connector 1833" o:spid="_x0000_s1026" style="position:absolute;flip:x;z-index:-2486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85pt" to="24.05pt,5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" strokecolor="#4579b8 [3044]" strokeweight="0"/>
            </w:pict>
          </mc:Fallback>
        </mc:AlternateContent>
      </w:r>
      <w:r>
        <w:t xml:space="preserve">                                           </w:t>
      </w:r>
    </w:p>
    <w:p w14:paraId="79FA7902" w14:textId="77777777" w:rsidR="00C52E07" w:rsidRDefault="00C52E07" w:rsidP="00C52E07">
      <w:pPr>
        <w:autoSpaceDE w:val="0"/>
        <w:autoSpaceDN w:val="0"/>
        <w:adjustRightInd w:val="0"/>
        <w:rPr>
          <w:rFonts w:ascii="Arial" w:hAnsi="Arial" w:cs="Arial"/>
        </w:rPr>
      </w:pPr>
    </w:p>
    <w:p w14:paraId="190148D3" w14:textId="77777777" w:rsidR="00C52E07" w:rsidRDefault="00C52E07" w:rsidP="00C52E07">
      <w:pPr>
        <w:tabs>
          <w:tab w:val="left" w:pos="6615"/>
        </w:tabs>
      </w:pPr>
      <w:r>
        <w:t xml:space="preserve">            Send TCP connection status</w:t>
      </w:r>
    </w:p>
    <w:p w14:paraId="61538D4F" w14:textId="77777777" w:rsidR="00C52E07" w:rsidRDefault="00C52E07" w:rsidP="00C52E07">
      <w:pPr>
        <w:tabs>
          <w:tab w:val="left" w:pos="6615"/>
        </w:tabs>
      </w:pPr>
      <w:r>
        <w:t xml:space="preserve">            as unsolicited response                                    </w:t>
      </w:r>
    </w:p>
    <w:p w14:paraId="5D60F48D" w14:textId="77777777" w:rsidR="00C52E07" w:rsidRDefault="00C52E07" w:rsidP="00C52E07">
      <w:pPr>
        <w:tabs>
          <w:tab w:val="left" w:pos="6615"/>
        </w:tabs>
      </w:pPr>
      <w:r>
        <w:rPr>
          <w:noProof/>
          <w:lang w:val="en-US"/>
        </w:rPr>
        <mc:AlternateContent>
          <mc:Choice Requires="wps">
            <w:drawing>
              <wp:anchor distT="0" distB="0" distL="114300" distR="114300" simplePos="0" relativeHeight="254710784" behindDoc="0" locked="0" layoutInCell="1" allowOverlap="1" wp14:anchorId="329AAE66" wp14:editId="7321506D">
                <wp:simplePos x="0" y="0"/>
                <wp:positionH relativeFrom="column">
                  <wp:posOffset>247015</wp:posOffset>
                </wp:positionH>
                <wp:positionV relativeFrom="paragraph">
                  <wp:posOffset>26035</wp:posOffset>
                </wp:positionV>
                <wp:extent cx="1371600" cy="0"/>
                <wp:effectExtent l="38100" t="76200" r="0" b="95250"/>
                <wp:wrapNone/>
                <wp:docPr id="2026" name="Straight Arrow Connector 2026"/>
                <wp:cNvGraphicFramePr/>
                <a:graphic xmlns:a="http://schemas.openxmlformats.org/drawingml/2006/main">
                  <a:graphicData uri="http://schemas.microsoft.com/office/word/2010/wordprocessingShape">
                    <wps:wsp>
                      <wps:cNvCnPr/>
                      <wps:spPr>
                        <a:xfrm flipH="1"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AE946" id="Straight Arrow Connector 2026" o:spid="_x0000_s1026" type="#_x0000_t32" style="position:absolute;margin-left:19.45pt;margin-top:2.05pt;width:108pt;height:0;flip:x y;z-index:2547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" strokecolor="#4579b8 [3044]">
                <v:stroke endarrow="block"/>
              </v:shape>
            </w:pict>
          </mc:Fallback>
        </mc:AlternateContent>
      </w:r>
      <w:r>
        <w:t xml:space="preserve">                                                </w:t>
      </w:r>
    </w:p>
    <w:p w14:paraId="6B92B1CB" w14:textId="77777777" w:rsidR="00C52E07" w:rsidRDefault="00C52E07" w:rsidP="00C52E07">
      <w:r>
        <w:rPr>
          <w:noProof/>
          <w:lang w:val="en-US"/>
        </w:rPr>
        <mc:AlternateContent>
          <mc:Choice Requires="wps">
            <w:drawing>
              <wp:anchor distT="0" distB="0" distL="114300" distR="114300" simplePos="0" relativeHeight="254691328" behindDoc="0" locked="0" layoutInCell="1" allowOverlap="1" wp14:anchorId="6017497A" wp14:editId="786AAC1A">
                <wp:simplePos x="0" y="0"/>
                <wp:positionH relativeFrom="column">
                  <wp:posOffset>1619250</wp:posOffset>
                </wp:positionH>
                <wp:positionV relativeFrom="paragraph">
                  <wp:posOffset>162560</wp:posOffset>
                </wp:positionV>
                <wp:extent cx="2933700" cy="28575"/>
                <wp:effectExtent l="0" t="76200" r="19050" b="66675"/>
                <wp:wrapNone/>
                <wp:docPr id="1561" name="Straight Arrow Connector 1561"/>
                <wp:cNvGraphicFramePr/>
                <a:graphic xmlns:a="http://schemas.openxmlformats.org/drawingml/2006/main">
                  <a:graphicData uri="http://schemas.microsoft.com/office/word/2010/wordprocessingShape">
                    <wps:wsp>
                      <wps:cNvCnPr/>
                      <wps:spPr>
                        <a:xfrm flipV="1">
                          <a:off x="0" y="0"/>
                          <a:ext cx="2933700"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7A82AC" id="Straight Arrow Connector 1561" o:spid="_x0000_s1026" type="#_x0000_t32" style="position:absolute;margin-left:127.5pt;margin-top:12.8pt;width:231pt;height:2.25pt;flip:y;z-index:25469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" strokecolor="#4579b8 [3044]">
                <v:stroke endarrow="block"/>
              </v:shape>
            </w:pict>
          </mc:Fallback>
        </mc:AlternateContent>
      </w:r>
      <w:r>
        <w:t xml:space="preserve">                                                    Monitor TCP server socket FD using </w:t>
      </w:r>
    </w:p>
    <w:p w14:paraId="75BB9A26" w14:textId="77777777" w:rsidR="00C52E07" w:rsidRDefault="00C52E07" w:rsidP="00C52E07">
      <w:r>
        <w:t xml:space="preserve">                                                   using le_fdMonitor_Create()</w:t>
      </w:r>
    </w:p>
    <w:p w14:paraId="3915A91A" w14:textId="77777777" w:rsidR="00C52E07" w:rsidRDefault="00C52E07" w:rsidP="00C52E07">
      <w:r w:rsidRPr="00F6185A">
        <w:rPr>
          <w:rFonts w:asciiTheme="minorHAnsi" w:hAnsiTheme="minorHAnsi" w:cs="Arial"/>
          <w:noProof/>
          <w:szCs w:val="24"/>
          <w:lang w:val="en-US"/>
        </w:rPr>
        <mc:AlternateContent>
          <mc:Choice Requires="wps">
            <w:drawing>
              <wp:anchor distT="0" distB="0" distL="114300" distR="114300" simplePos="0" relativeHeight="254692352" behindDoc="0" locked="0" layoutInCell="1" allowOverlap="1" wp14:anchorId="2F595908" wp14:editId="11B95DDA">
                <wp:simplePos x="0" y="0"/>
                <wp:positionH relativeFrom="margin">
                  <wp:posOffset>1171575</wp:posOffset>
                </wp:positionH>
                <wp:positionV relativeFrom="paragraph">
                  <wp:posOffset>57150</wp:posOffset>
                </wp:positionV>
                <wp:extent cx="1638300" cy="533400"/>
                <wp:effectExtent l="0" t="0" r="19050" b="19050"/>
                <wp:wrapNone/>
                <wp:docPr id="1563" name="Rectangle 1563"/>
                <wp:cNvGraphicFramePr/>
                <a:graphic xmlns:a="http://schemas.openxmlformats.org/drawingml/2006/main">
                  <a:graphicData uri="http://schemas.microsoft.com/office/word/2010/wordprocessingShape">
                    <wps:wsp>
                      <wps:cNvSpPr/>
                      <wps:spPr>
                        <a:xfrm>
                          <a:off x="0" y="0"/>
                          <a:ext cx="1638300" cy="533400"/>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81C34A4" w14:textId="77777777" w:rsidR="00944514" w:rsidRDefault="00944514" w:rsidP="00C52E07">
                            <w:pPr>
                              <w:rPr>
                                <w:rFonts w:ascii="Arial" w:hAnsi="Arial" w:cs="Arial"/>
                                <w:sz w:val="20"/>
                              </w:rPr>
                            </w:pPr>
                            <w:r>
                              <w:rPr>
                                <w:rFonts w:ascii="Arial" w:hAnsi="Arial" w:cs="Arial"/>
                                <w:sz w:val="20"/>
                              </w:rPr>
                              <w:t>FD monitor Handler function for events on socket</w:t>
                            </w:r>
                          </w:p>
                          <w:p w14:paraId="6D1C7A2D" w14:textId="77777777" w:rsidR="00944514" w:rsidRPr="008B21F3" w:rsidRDefault="00944514" w:rsidP="00C52E07">
                            <w:pPr>
                              <w:rPr>
                                <w:rFonts w:asciiTheme="minorHAnsi" w:hAnsiTheme="minorHAnsi" w:cs="Arial"/>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95908" id="Rectangle 1563" o:spid="_x0000_s1499" style="position:absolute;margin-left:92.25pt;margin-top:4.5pt;width:129pt;height:42pt;z-index:25469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" fillcolor="white [3201]" strokecolor="#4f81bd [3204]" strokeweight="0">
                <v:textbox>
                  <w:txbxContent>
                    <w:p w14:paraId="781C34A4" w14:textId="77777777" w:rsidR="00944514" w:rsidRDefault="00944514" w:rsidP="00C52E07">
                      <w:pPr>
                        <w:rPr>
                          <w:rFonts w:ascii="Arial" w:hAnsi="Arial" w:cs="Arial"/>
                          <w:sz w:val="20"/>
                        </w:rPr>
                      </w:pPr>
                      <w:r>
                        <w:rPr>
                          <w:rFonts w:ascii="Arial" w:hAnsi="Arial" w:cs="Arial"/>
                          <w:sz w:val="20"/>
                        </w:rPr>
                        <w:t>FD monitor Handler function for events on socket</w:t>
                      </w:r>
                    </w:p>
                    <w:p w14:paraId="6D1C7A2D" w14:textId="77777777" w:rsidR="00944514" w:rsidRPr="008B21F3" w:rsidRDefault="00944514" w:rsidP="00C52E07">
                      <w:pPr>
                        <w:rPr>
                          <w:rFonts w:asciiTheme="minorHAnsi" w:hAnsiTheme="minorHAnsi" w:cs="Arial"/>
                          <w:szCs w:val="24"/>
                        </w:rPr>
                      </w:pPr>
                    </w:p>
                  </w:txbxContent>
                </v:textbox>
                <w10:wrap anchorx="margin"/>
              </v:rect>
            </w:pict>
          </mc:Fallback>
        </mc:AlternateContent>
      </w:r>
    </w:p>
    <w:p w14:paraId="0F0529AF" w14:textId="77777777" w:rsidR="00C52E07" w:rsidRDefault="00C52E07" w:rsidP="00C52E07">
      <w:r>
        <w:t xml:space="preserve">                                                     </w:t>
      </w:r>
    </w:p>
    <w:p w14:paraId="541CCCE1" w14:textId="77777777" w:rsidR="00C52E07" w:rsidRDefault="00C52E07" w:rsidP="00C52E07"/>
    <w:p w14:paraId="6FECB751" w14:textId="77777777" w:rsidR="00C52E07" w:rsidRDefault="00C52E07" w:rsidP="00C52E07"/>
    <w:p w14:paraId="6741879F" w14:textId="77777777" w:rsidR="00C52E07" w:rsidRDefault="00C52E07" w:rsidP="00C52E07">
      <w:r>
        <w:t xml:space="preserve">                                                 when POLLIN event is received inside socket </w:t>
      </w:r>
    </w:p>
    <w:p w14:paraId="57FCDFDD" w14:textId="77777777" w:rsidR="00C52E07" w:rsidRDefault="00C52E07" w:rsidP="00C52E07">
      <w:r>
        <w:t xml:space="preserve">                                                FD Handler. Accept incoming connection using</w:t>
      </w:r>
    </w:p>
    <w:p w14:paraId="1B24F9DA" w14:textId="77777777" w:rsidR="00C52E07" w:rsidRDefault="00C52E07" w:rsidP="00C52E07">
      <w:r>
        <w:t xml:space="preserve">                                                 accept( ) system call.</w:t>
      </w:r>
    </w:p>
    <w:p w14:paraId="7491EE7E" w14:textId="77777777" w:rsidR="00C52E07" w:rsidRDefault="00C52E07" w:rsidP="00C52E07">
      <w:r w:rsidRPr="00215EAC">
        <w:rPr>
          <w:rFonts w:ascii="Arial" w:hAnsi="Arial" w:cs="Arial"/>
          <w:noProof/>
          <w:lang w:val="en-US"/>
        </w:rPr>
        <mc:AlternateContent>
          <mc:Choice Requires="wps">
            <w:drawing>
              <wp:anchor distT="0" distB="0" distL="114300" distR="114300" simplePos="0" relativeHeight="254711808" behindDoc="0" locked="0" layoutInCell="1" allowOverlap="1" wp14:anchorId="0F5234C9" wp14:editId="5FBFCC86">
                <wp:simplePos x="0" y="0"/>
                <wp:positionH relativeFrom="column">
                  <wp:posOffset>942975</wp:posOffset>
                </wp:positionH>
                <wp:positionV relativeFrom="paragraph">
                  <wp:posOffset>10795</wp:posOffset>
                </wp:positionV>
                <wp:extent cx="1362974" cy="1333500"/>
                <wp:effectExtent l="0" t="0" r="27940" b="19050"/>
                <wp:wrapNone/>
                <wp:docPr id="2027" name="Diamond 2027"/>
                <wp:cNvGraphicFramePr/>
                <a:graphic xmlns:a="http://schemas.openxmlformats.org/drawingml/2006/main">
                  <a:graphicData uri="http://schemas.microsoft.com/office/word/2010/wordprocessingShape">
                    <wps:wsp>
                      <wps:cNvSpPr/>
                      <wps:spPr>
                        <a:xfrm>
                          <a:off x="0" y="0"/>
                          <a:ext cx="1362974" cy="13335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8880143" w14:textId="77777777" w:rsidR="00944514" w:rsidRPr="00755387" w:rsidRDefault="00944514" w:rsidP="00C52E07">
                            <w:pPr>
                              <w:jc w:val="center"/>
                              <w:rPr>
                                <w:rFonts w:ascii="Arial" w:hAnsi="Arial" w:cs="Arial"/>
                                <w:sz w:val="20"/>
                              </w:rPr>
                            </w:pPr>
                            <w:r>
                              <w:rPr>
                                <w:rFonts w:ascii="Arial" w:hAnsi="Arial" w:cs="Arial"/>
                                <w:sz w:val="20"/>
                              </w:rPr>
                              <w:t>If accept API retVal is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234C9" id="Diamond 2027" o:spid="_x0000_s1500" type="#_x0000_t4" style="position:absolute;margin-left:74.25pt;margin-top:.85pt;width:107.3pt;height:105pt;z-index:2547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" fillcolor="white [3201]" strokecolor="#4f81bd [3204]" strokeweight="0">
                <v:textbox>
                  <w:txbxContent>
                    <w:p w14:paraId="78880143" w14:textId="77777777" w:rsidR="00944514" w:rsidRPr="00755387" w:rsidRDefault="00944514" w:rsidP="00C52E07">
                      <w:pPr>
                        <w:jc w:val="center"/>
                        <w:rPr>
                          <w:rFonts w:ascii="Arial" w:hAnsi="Arial" w:cs="Arial"/>
                          <w:sz w:val="20"/>
                        </w:rPr>
                      </w:pPr>
                      <w:r>
                        <w:rPr>
                          <w:rFonts w:ascii="Arial" w:hAnsi="Arial" w:cs="Arial"/>
                          <w:sz w:val="20"/>
                        </w:rPr>
                        <w:t>If accept API retVal is -1</w:t>
                      </w:r>
                    </w:p>
                  </w:txbxContent>
                </v:textbox>
              </v:shape>
            </w:pict>
          </mc:Fallback>
        </mc:AlternateContent>
      </w:r>
      <w:r>
        <w:t xml:space="preserve">                                </w:t>
      </w:r>
    </w:p>
    <w:p w14:paraId="1D7750DC" w14:textId="77777777" w:rsidR="00C52E07" w:rsidRDefault="00C52E07" w:rsidP="00C52E07">
      <w:r>
        <w:t xml:space="preserve">                                 </w:t>
      </w:r>
    </w:p>
    <w:p w14:paraId="0565CFC8" w14:textId="77777777" w:rsidR="00C52E07" w:rsidRDefault="00C52E07" w:rsidP="00C52E07">
      <w:r>
        <w:t xml:space="preserve">                   YES</w:t>
      </w:r>
    </w:p>
    <w:p w14:paraId="2DE0E68D" w14:textId="77777777" w:rsidR="00C52E07" w:rsidRDefault="00C52E07" w:rsidP="00C52E07">
      <w:r>
        <w:rPr>
          <w:noProof/>
          <w:lang w:val="en-US"/>
        </w:rPr>
        <mc:AlternateContent>
          <mc:Choice Requires="wps">
            <w:drawing>
              <wp:anchor distT="0" distB="0" distL="114300" distR="114300" simplePos="0" relativeHeight="254712832" behindDoc="0" locked="0" layoutInCell="1" allowOverlap="1" wp14:anchorId="5C1611C9" wp14:editId="55B53571">
                <wp:simplePos x="0" y="0"/>
                <wp:positionH relativeFrom="column">
                  <wp:posOffset>266700</wp:posOffset>
                </wp:positionH>
                <wp:positionV relativeFrom="paragraph">
                  <wp:posOffset>123190</wp:posOffset>
                </wp:positionV>
                <wp:extent cx="685800" cy="9525"/>
                <wp:effectExtent l="19050" t="57150" r="0" b="85725"/>
                <wp:wrapNone/>
                <wp:docPr id="2040" name="Straight Arrow Connector 2040"/>
                <wp:cNvGraphicFramePr/>
                <a:graphic xmlns:a="http://schemas.openxmlformats.org/drawingml/2006/main">
                  <a:graphicData uri="http://schemas.microsoft.com/office/word/2010/wordprocessingShape">
                    <wps:wsp>
                      <wps:cNvCnPr/>
                      <wps:spPr>
                        <a:xfrm flipH="1">
                          <a:off x="0" y="0"/>
                          <a:ext cx="6858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49C87" id="Straight Arrow Connector 2040" o:spid="_x0000_s1026" type="#_x0000_t32" style="position:absolute;margin-left:21pt;margin-top:9.7pt;width:54pt;height:.75pt;flip:x;z-index:25471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" strokecolor="#4579b8 [3044]">
                <v:stroke endarrow="block"/>
              </v:shape>
            </w:pict>
          </mc:Fallback>
        </mc:AlternateContent>
      </w:r>
    </w:p>
    <w:p w14:paraId="27F98039" w14:textId="77777777" w:rsidR="00C52E07" w:rsidRDefault="00C52E07" w:rsidP="00C52E07">
      <w:pPr>
        <w:tabs>
          <w:tab w:val="left" w:pos="6615"/>
        </w:tabs>
      </w:pPr>
      <w:r>
        <w:t xml:space="preserve">           Send                         Send </w:t>
      </w:r>
    </w:p>
    <w:p w14:paraId="29B8CBBF" w14:textId="77777777" w:rsidR="00C52E07" w:rsidRDefault="00C52E07" w:rsidP="00C52E07">
      <w:pPr>
        <w:tabs>
          <w:tab w:val="left" w:pos="6615"/>
        </w:tabs>
      </w:pPr>
      <w:r>
        <w:t xml:space="preserve">          connection </w:t>
      </w:r>
    </w:p>
    <w:p w14:paraId="316D2B57" w14:textId="77777777" w:rsidR="00C52E07" w:rsidRDefault="00C52E07" w:rsidP="00C52E07">
      <w:pPr>
        <w:tabs>
          <w:tab w:val="left" w:pos="6615"/>
        </w:tabs>
      </w:pPr>
      <w:r>
        <w:t xml:space="preserve">           fail status                      </w:t>
      </w:r>
    </w:p>
    <w:p w14:paraId="442470FC" w14:textId="77777777" w:rsidR="00C52E07" w:rsidRDefault="00C52E07" w:rsidP="00C52E07">
      <w:pPr>
        <w:tabs>
          <w:tab w:val="left" w:pos="6615"/>
        </w:tabs>
      </w:pPr>
      <w:r>
        <w:t xml:space="preserve">          as unsolicited                 NO</w:t>
      </w:r>
    </w:p>
    <w:p w14:paraId="450F5F38" w14:textId="77777777" w:rsidR="00C52E07" w:rsidRDefault="00C52E07" w:rsidP="00C52E07">
      <w:r>
        <w:t xml:space="preserve">          response(if enabled)   </w:t>
      </w:r>
    </w:p>
    <w:p w14:paraId="79C4C1DB" w14:textId="77777777" w:rsidR="00C52E07" w:rsidRDefault="00C52E07" w:rsidP="00C52E07">
      <w:r w:rsidRPr="00F6185A">
        <w:rPr>
          <w:rFonts w:asciiTheme="minorHAnsi" w:hAnsiTheme="minorHAnsi" w:cs="Arial"/>
          <w:noProof/>
          <w:szCs w:val="24"/>
          <w:lang w:val="en-US"/>
        </w:rPr>
        <mc:AlternateContent>
          <mc:Choice Requires="wps">
            <w:drawing>
              <wp:anchor distT="0" distB="0" distL="114300" distR="114300" simplePos="0" relativeHeight="254713856" behindDoc="0" locked="0" layoutInCell="1" allowOverlap="1" wp14:anchorId="23D01FB2" wp14:editId="025CBBDF">
                <wp:simplePos x="0" y="0"/>
                <wp:positionH relativeFrom="margin">
                  <wp:posOffset>1085849</wp:posOffset>
                </wp:positionH>
                <wp:positionV relativeFrom="paragraph">
                  <wp:posOffset>187960</wp:posOffset>
                </wp:positionV>
                <wp:extent cx="1819275" cy="742950"/>
                <wp:effectExtent l="0" t="0" r="28575" b="19050"/>
                <wp:wrapNone/>
                <wp:docPr id="2041" name="Rectangle 2041"/>
                <wp:cNvGraphicFramePr/>
                <a:graphic xmlns:a="http://schemas.openxmlformats.org/drawingml/2006/main">
                  <a:graphicData uri="http://schemas.microsoft.com/office/word/2010/wordprocessingShape">
                    <wps:wsp>
                      <wps:cNvSpPr/>
                      <wps:spPr>
                        <a:xfrm>
                          <a:off x="0" y="0"/>
                          <a:ext cx="1819275" cy="742950"/>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4A55D5B" w14:textId="77777777" w:rsidR="00944514" w:rsidRDefault="00944514" w:rsidP="00C52E07">
                            <w:pPr>
                              <w:rPr>
                                <w:rFonts w:ascii="Arial" w:hAnsi="Arial" w:cs="Arial"/>
                                <w:sz w:val="20"/>
                              </w:rPr>
                            </w:pPr>
                            <w:r>
                              <w:rPr>
                                <w:rFonts w:ascii="Arial" w:hAnsi="Arial" w:cs="Arial"/>
                                <w:sz w:val="20"/>
                              </w:rPr>
                              <w:t>Store new spawned TCP socket in TCP config list and create FD Monitor using le_fdMonitor_Create()</w:t>
                            </w:r>
                          </w:p>
                          <w:p w14:paraId="26FB22D5" w14:textId="77777777" w:rsidR="00944514" w:rsidRPr="008B21F3" w:rsidRDefault="00944514" w:rsidP="00C52E07">
                            <w:pPr>
                              <w:rPr>
                                <w:rFonts w:asciiTheme="minorHAnsi" w:hAnsiTheme="minorHAnsi" w:cs="Arial"/>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01FB2" id="Rectangle 2041" o:spid="_x0000_s1501" style="position:absolute;margin-left:85.5pt;margin-top:14.8pt;width:143.25pt;height:58.5pt;z-index:25471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" fillcolor="white [3201]" strokecolor="#4f81bd [3204]" strokeweight="0">
                <v:textbox>
                  <w:txbxContent>
                    <w:p w14:paraId="14A55D5B" w14:textId="77777777" w:rsidR="00944514" w:rsidRDefault="00944514" w:rsidP="00C52E07">
                      <w:pPr>
                        <w:rPr>
                          <w:rFonts w:ascii="Arial" w:hAnsi="Arial" w:cs="Arial"/>
                          <w:sz w:val="20"/>
                        </w:rPr>
                      </w:pPr>
                      <w:r>
                        <w:rPr>
                          <w:rFonts w:ascii="Arial" w:hAnsi="Arial" w:cs="Arial"/>
                          <w:sz w:val="20"/>
                        </w:rPr>
                        <w:t>Store new spawned TCP socket in TCP config list and create FD Monitor using le_fdMonitor_Create()</w:t>
                      </w:r>
                    </w:p>
                    <w:p w14:paraId="26FB22D5" w14:textId="77777777" w:rsidR="00944514" w:rsidRPr="008B21F3" w:rsidRDefault="00944514" w:rsidP="00C52E07">
                      <w:pPr>
                        <w:rPr>
                          <w:rFonts w:asciiTheme="minorHAnsi" w:hAnsiTheme="minorHAnsi" w:cs="Arial"/>
                          <w:szCs w:val="24"/>
                        </w:rPr>
                      </w:pPr>
                    </w:p>
                  </w:txbxContent>
                </v:textbox>
                <w10:wrap anchorx="margin"/>
              </v:rect>
            </w:pict>
          </mc:Fallback>
        </mc:AlternateContent>
      </w:r>
    </w:p>
    <w:p w14:paraId="0C4DD896" w14:textId="77777777" w:rsidR="00C52E07" w:rsidRDefault="00C52E07" w:rsidP="00C52E07">
      <w:r>
        <w:t xml:space="preserve">                                                  </w:t>
      </w:r>
    </w:p>
    <w:p w14:paraId="217AA6DF" w14:textId="77777777" w:rsidR="00C52E07" w:rsidRDefault="00C52E07" w:rsidP="00C52E07">
      <w:r>
        <w:t xml:space="preserve">                                             </w:t>
      </w:r>
    </w:p>
    <w:p w14:paraId="79606B36" w14:textId="77777777" w:rsidR="00C52E07" w:rsidRDefault="00C52E07" w:rsidP="00C52E07"/>
    <w:p w14:paraId="02FDEB49" w14:textId="77777777" w:rsidR="00C52E07" w:rsidRDefault="00C52E07" w:rsidP="00C52E07"/>
    <w:p w14:paraId="6237FBF3" w14:textId="77777777" w:rsidR="00C52E07" w:rsidRDefault="00C52E07" w:rsidP="00C52E07"/>
    <w:p w14:paraId="18C98E78" w14:textId="77777777" w:rsidR="00C52E07" w:rsidRDefault="00C52E07" w:rsidP="00C52E07">
      <w:r>
        <w:t xml:space="preserve">                              </w:t>
      </w:r>
    </w:p>
    <w:p w14:paraId="076B5F60" w14:textId="59404111" w:rsidR="00C52E07" w:rsidRDefault="00C52E07" w:rsidP="00C52E07"/>
    <w:p w14:paraId="3D3687D1" w14:textId="77777777" w:rsidR="00C52E07" w:rsidRDefault="00C52E07" w:rsidP="00C52E07"/>
    <w:p w14:paraId="700541A0" w14:textId="77777777" w:rsidR="00C52E07" w:rsidRDefault="00C52E07" w:rsidP="00C52E07"/>
    <w:p w14:paraId="14B39C20" w14:textId="77777777" w:rsidR="00C52E07" w:rsidRDefault="00C52E07" w:rsidP="00C52E07"/>
    <w:p w14:paraId="49793AFC" w14:textId="77777777" w:rsidR="00C52E07" w:rsidRDefault="00C52E07" w:rsidP="00C52E07"/>
    <w:p w14:paraId="4AD8BAB3" w14:textId="77777777" w:rsidR="00C52E07" w:rsidRDefault="00C52E07" w:rsidP="00C52E07"/>
    <w:p w14:paraId="777F471B" w14:textId="77777777" w:rsidR="00C52E07" w:rsidRDefault="00C52E07" w:rsidP="00C52E07"/>
    <w:p w14:paraId="68D7CE18" w14:textId="77777777" w:rsidR="00C52E07" w:rsidRDefault="00C52E07" w:rsidP="00C52E07"/>
    <w:p w14:paraId="3A0A4F27" w14:textId="77777777" w:rsidR="00C52E07" w:rsidRDefault="00C52E07" w:rsidP="00C52E07"/>
    <w:p w14:paraId="388B5C3E" w14:textId="77777777" w:rsidR="00C52E07" w:rsidRDefault="00C52E07" w:rsidP="00C52E07">
      <w:pPr>
        <w:autoSpaceDE w:val="0"/>
        <w:autoSpaceDN w:val="0"/>
        <w:adjustRightInd w:val="0"/>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729216" behindDoc="0" locked="0" layoutInCell="1" allowOverlap="1" wp14:anchorId="287C0539" wp14:editId="38E11328">
                <wp:simplePos x="0" y="0"/>
                <wp:positionH relativeFrom="column">
                  <wp:posOffset>3997061</wp:posOffset>
                </wp:positionH>
                <wp:positionV relativeFrom="paragraph">
                  <wp:posOffset>-19050</wp:posOffset>
                </wp:positionV>
                <wp:extent cx="942975" cy="640080"/>
                <wp:effectExtent l="0" t="0" r="28575" b="26670"/>
                <wp:wrapNone/>
                <wp:docPr id="2043" name="Rectangle 2043"/>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F99A7A0" w14:textId="77777777" w:rsidR="00944514" w:rsidRDefault="00944514" w:rsidP="00C52E0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0539" id="Rectangle 2043" o:spid="_x0000_s1502" style="position:absolute;margin-left:314.75pt;margin-top:-1.5pt;width:74.25pt;height:50.4pt;z-index:2547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" fillcolor="#c0504d [3205]" strokecolor="#243f60 [1604]" strokeweight="1pt">
                <v:textbox>
                  <w:txbxContent>
                    <w:p w14:paraId="7F99A7A0" w14:textId="77777777" w:rsidR="00944514" w:rsidRDefault="00944514" w:rsidP="00C52E07">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723072" behindDoc="0" locked="0" layoutInCell="1" allowOverlap="1" wp14:anchorId="2DA8A8E5" wp14:editId="3A6417FB">
                <wp:simplePos x="0" y="0"/>
                <wp:positionH relativeFrom="column">
                  <wp:posOffset>1117336</wp:posOffset>
                </wp:positionH>
                <wp:positionV relativeFrom="paragraph">
                  <wp:posOffset>0</wp:posOffset>
                </wp:positionV>
                <wp:extent cx="828675" cy="640080"/>
                <wp:effectExtent l="57150" t="38100" r="85725" b="102870"/>
                <wp:wrapNone/>
                <wp:docPr id="2044" name="Rectangle 2044"/>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44C0AA33" w14:textId="77777777" w:rsidR="00944514" w:rsidRDefault="00944514" w:rsidP="00C52E0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8A8E5" id="Rectangle 2044" o:spid="_x0000_s1503" style="position:absolute;margin-left:88pt;margin-top:0;width:65.25pt;height:50.4pt;z-index:2547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" fillcolor="#4f81bd [3204]" strokecolor="#5a5a5a [2109]" strokeweight="1pt">
                <v:shadow on="t" color="black" opacity="24903f" origin=",.5" offset="0,.55556mm"/>
                <v:textbox>
                  <w:txbxContent>
                    <w:p w14:paraId="44C0AA33" w14:textId="77777777" w:rsidR="00944514" w:rsidRDefault="00944514" w:rsidP="00C52E07">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724096" behindDoc="1" locked="0" layoutInCell="1" allowOverlap="1" wp14:anchorId="2CF8DA44" wp14:editId="61DA33A0">
                <wp:simplePos x="0" y="0"/>
                <wp:positionH relativeFrom="page">
                  <wp:posOffset>6791325</wp:posOffset>
                </wp:positionH>
                <wp:positionV relativeFrom="paragraph">
                  <wp:posOffset>9525</wp:posOffset>
                </wp:positionV>
                <wp:extent cx="771525" cy="619125"/>
                <wp:effectExtent l="0" t="0" r="28575" b="28575"/>
                <wp:wrapNone/>
                <wp:docPr id="2045" name="Rectangle 2045"/>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E4E30C8" w14:textId="77777777" w:rsidR="00944514" w:rsidRDefault="00944514" w:rsidP="00C52E0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DA44" id="Rectangle 2045" o:spid="_x0000_s1504" style="position:absolute;margin-left:534.75pt;margin-top:.75pt;width:60.75pt;height:48.75pt;z-index:-2485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" fillcolor="#8064a2 [3207]" strokecolor="#3f3151 [1607]" strokeweight="1pt">
                <v:textbox>
                  <w:txbxContent>
                    <w:p w14:paraId="2E4E30C8" w14:textId="77777777" w:rsidR="00944514" w:rsidRDefault="00944514" w:rsidP="00C52E07">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730240" behindDoc="0" locked="0" layoutInCell="1" allowOverlap="1" wp14:anchorId="0AFB6190" wp14:editId="68DA7C05">
                <wp:simplePos x="0" y="0"/>
                <wp:positionH relativeFrom="column">
                  <wp:posOffset>2535555</wp:posOffset>
                </wp:positionH>
                <wp:positionV relativeFrom="paragraph">
                  <wp:posOffset>11430</wp:posOffset>
                </wp:positionV>
                <wp:extent cx="1143000" cy="640080"/>
                <wp:effectExtent l="0" t="0" r="19050" b="26670"/>
                <wp:wrapNone/>
                <wp:docPr id="2046" name="Rectangle 204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8B242B9" w14:textId="77777777" w:rsidR="00944514" w:rsidRDefault="00944514" w:rsidP="00C52E0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FB6190" id="Rectangle 2046" o:spid="_x0000_s1505" style="position:absolute;margin-left:199.65pt;margin-top:.9pt;width:90pt;height:50.4pt;z-index:254730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" fillcolor="#c0504d [3205]" strokecolor="#5a5a5a [2109]" strokeweight="1pt">
                <v:textbox>
                  <w:txbxContent>
                    <w:p w14:paraId="08B242B9" w14:textId="77777777" w:rsidR="00944514" w:rsidRDefault="00944514" w:rsidP="00C52E07">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722048" behindDoc="0" locked="0" layoutInCell="1" allowOverlap="1" wp14:anchorId="20D4BA30" wp14:editId="1BF78C45">
                <wp:simplePos x="0" y="0"/>
                <wp:positionH relativeFrom="margin">
                  <wp:align>left</wp:align>
                </wp:positionH>
                <wp:positionV relativeFrom="paragraph">
                  <wp:posOffset>9525</wp:posOffset>
                </wp:positionV>
                <wp:extent cx="742950" cy="640080"/>
                <wp:effectExtent l="0" t="0" r="19050" b="26670"/>
                <wp:wrapNone/>
                <wp:docPr id="2047" name="Rectangle 2047"/>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9B6736C" w14:textId="77777777" w:rsidR="00944514" w:rsidRDefault="00944514" w:rsidP="00C52E0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4BA30" id="Rectangle 2047" o:spid="_x0000_s1506" style="position:absolute;margin-left:0;margin-top:.75pt;width:58.5pt;height:50.4pt;z-index:254722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" fillcolor="#f79646 [3209]" strokecolor="#5a5a5a [2109]" strokeweight="1pt">
                <v:textbox>
                  <w:txbxContent>
                    <w:p w14:paraId="39B6736C" w14:textId="77777777" w:rsidR="00944514" w:rsidRDefault="00944514" w:rsidP="00C52E07">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721024" behindDoc="0" locked="0" layoutInCell="1" allowOverlap="1" wp14:anchorId="02CCFBD3" wp14:editId="0CE58F71">
                <wp:simplePos x="0" y="0"/>
                <wp:positionH relativeFrom="margin">
                  <wp:align>right</wp:align>
                </wp:positionH>
                <wp:positionV relativeFrom="paragraph">
                  <wp:posOffset>9525</wp:posOffset>
                </wp:positionV>
                <wp:extent cx="361950" cy="504825"/>
                <wp:effectExtent l="0" t="0" r="0" b="9525"/>
                <wp:wrapNone/>
                <wp:docPr id="2048" name="Rounded Rectangle 204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76C343"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CFBD3" id="Rounded Rectangle 2048" o:spid="_x0000_s1507" style="position:absolute;margin-left:-22.7pt;margin-top:.75pt;width:28.5pt;height:39.75pt;z-index:254721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" fillcolor="white [3201]" stroked="f" strokeweight="2pt">
                <v:textbox>
                  <w:txbxContent>
                    <w:p w14:paraId="2776C343"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720000" behindDoc="0" locked="0" layoutInCell="1" allowOverlap="1" wp14:anchorId="5DBCA7F6" wp14:editId="298464E5">
                <wp:simplePos x="0" y="0"/>
                <wp:positionH relativeFrom="margin">
                  <wp:align>right</wp:align>
                </wp:positionH>
                <wp:positionV relativeFrom="paragraph">
                  <wp:posOffset>123825</wp:posOffset>
                </wp:positionV>
                <wp:extent cx="676275" cy="314325"/>
                <wp:effectExtent l="0" t="0" r="9525" b="9525"/>
                <wp:wrapNone/>
                <wp:docPr id="2049" name="Rounded Rectangle 204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2DB0B1"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BCA7F6" id="Rounded Rectangle 2049" o:spid="_x0000_s1508" style="position:absolute;margin-left:2.05pt;margin-top:9.75pt;width:53.25pt;height:24.75pt;z-index:254720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F/qQP4MC&#10;AABQBQAADgAAAAAAAAAAAAAAAAAuAgAAZHJzL2Uyb0RvYy54bWxQSwECLQAUAAYACAAAACEA6HUH&#10;gdsAAAAGAQAADwAAAAAAAAAAAAAAAADdBAAAZHJzL2Rvd25yZXYueG1sUEsFBgAAAAAEAAQA8wAA&#10;AOUFAAAAAA==&#10;" fillcolor="white [3201]" stroked="f" strokeweight="2pt">
                <v:textbox>
                  <w:txbxContent>
                    <w:p w14:paraId="122DB0B1"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718976" behindDoc="0" locked="0" layoutInCell="1" allowOverlap="1" wp14:anchorId="571F7C42" wp14:editId="6DEECC5C">
                <wp:simplePos x="0" y="0"/>
                <wp:positionH relativeFrom="margin">
                  <wp:posOffset>2533650</wp:posOffset>
                </wp:positionH>
                <wp:positionV relativeFrom="paragraph">
                  <wp:posOffset>57150</wp:posOffset>
                </wp:positionV>
                <wp:extent cx="1114425" cy="495300"/>
                <wp:effectExtent l="0" t="0" r="9525" b="0"/>
                <wp:wrapNone/>
                <wp:docPr id="2053" name="Rounded Rectangle 205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DE0377C"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F7C42" id="Rounded Rectangle 2053" o:spid="_x0000_s1509" style="position:absolute;margin-left:199.5pt;margin-top:4.5pt;width:87.75pt;height:39pt;z-index:25471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Ao&#10;8O9KhQIAAFEFAAAOAAAAAAAAAAAAAAAAAC4CAABkcnMvZTJvRG9jLnhtbFBLAQItABQABgAIAAAA&#10;IQCcO6n33gAAAAgBAAAPAAAAAAAAAAAAAAAAAN8EAABkcnMvZG93bnJldi54bWxQSwUGAAAAAAQA&#10;BADzAAAA6gUAAAAA&#10;" fillcolor="white [3201]" stroked="f" strokeweight="2pt">
                <v:textbox>
                  <w:txbxContent>
                    <w:p w14:paraId="7DE0377C"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716928" behindDoc="0" locked="0" layoutInCell="1" allowOverlap="1" wp14:anchorId="7D22E432" wp14:editId="3E995F41">
                <wp:simplePos x="0" y="0"/>
                <wp:positionH relativeFrom="column">
                  <wp:posOffset>552450</wp:posOffset>
                </wp:positionH>
                <wp:positionV relativeFrom="paragraph">
                  <wp:posOffset>9525</wp:posOffset>
                </wp:positionV>
                <wp:extent cx="533400" cy="314325"/>
                <wp:effectExtent l="0" t="0" r="0" b="9525"/>
                <wp:wrapNone/>
                <wp:docPr id="2061" name="Rounded Rectangle 206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BD914D"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22E432" id="Rounded Rectangle 2061" o:spid="_x0000_s1510" style="position:absolute;margin-left:43.5pt;margin-top:.75pt;width:42pt;height:24.75pt;z-index:2547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ASFb/OggIA&#10;AFAFAAAOAAAAAAAAAAAAAAAAAC4CAABkcnMvZTJvRG9jLnhtbFBLAQItABQABgAIAAAAIQDSoU39&#10;2wAAAAcBAAAPAAAAAAAAAAAAAAAAANwEAABkcnMvZG93bnJldi54bWxQSwUGAAAAAAQABADzAAAA&#10;5AUAAAAA&#10;" fillcolor="white [3201]" stroked="f" strokeweight="2pt">
                <v:textbox>
                  <w:txbxContent>
                    <w:p w14:paraId="1DBD914D" w14:textId="77777777" w:rsidR="00944514" w:rsidRPr="00B6176C" w:rsidRDefault="00944514" w:rsidP="00C52E07">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717952" behindDoc="0" locked="0" layoutInCell="1" allowOverlap="1" wp14:anchorId="1CE81BA7" wp14:editId="0F79A3BF">
                <wp:simplePos x="0" y="0"/>
                <wp:positionH relativeFrom="margin">
                  <wp:align>left</wp:align>
                </wp:positionH>
                <wp:positionV relativeFrom="paragraph">
                  <wp:posOffset>9525</wp:posOffset>
                </wp:positionV>
                <wp:extent cx="533400" cy="314325"/>
                <wp:effectExtent l="0" t="0" r="0" b="9525"/>
                <wp:wrapNone/>
                <wp:docPr id="2074" name="Rounded Rectangle 207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7BF731" w14:textId="77777777" w:rsidR="00944514" w:rsidRPr="00B6176C" w:rsidRDefault="00944514" w:rsidP="00C52E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81BA7" id="Rounded Rectangle 2074" o:spid="_x0000_s1511" style="position:absolute;margin-left:0;margin-top:.75pt;width:42pt;height:24.75pt;z-index:254717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KjXW6YICAABQ&#10;BQAADgAAAAAAAAAAAAAAAAAuAgAAZHJzL2Uyb0RvYy54bWxQSwECLQAUAAYACAAAACEAG24d/tkA&#10;AAAEAQAADwAAAAAAAAAAAAAAAADcBAAAZHJzL2Rvd25yZXYueG1sUEsFBgAAAAAEAAQA8wAAAOIF&#10;AAAAAA==&#10;" fillcolor="white [3201]" stroked="f" strokeweight="2pt">
                <v:textbox>
                  <w:txbxContent>
                    <w:p w14:paraId="0C7BF731" w14:textId="77777777" w:rsidR="00944514" w:rsidRPr="00B6176C" w:rsidRDefault="00944514" w:rsidP="00C52E07">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715904" behindDoc="0" locked="0" layoutInCell="1" allowOverlap="1" wp14:anchorId="488B9434" wp14:editId="2DC1631D">
                <wp:simplePos x="0" y="0"/>
                <wp:positionH relativeFrom="column">
                  <wp:posOffset>714375</wp:posOffset>
                </wp:positionH>
                <wp:positionV relativeFrom="paragraph">
                  <wp:posOffset>8791575</wp:posOffset>
                </wp:positionV>
                <wp:extent cx="1771650" cy="333375"/>
                <wp:effectExtent l="0" t="0" r="0" b="9525"/>
                <wp:wrapNone/>
                <wp:docPr id="564" name="Rounded Rectangle 564"/>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C6B978" w14:textId="77777777" w:rsidR="00944514" w:rsidRDefault="00944514" w:rsidP="00C52E07">
                            <w:pPr>
                              <w:jc w:val="center"/>
                              <w:rPr>
                                <w:rFonts w:ascii="Tahoma" w:hAnsi="Tahoma" w:cs="Tahoma"/>
                                <w:sz w:val="20"/>
                              </w:rPr>
                            </w:pPr>
                          </w:p>
                          <w:p w14:paraId="04C5D995" w14:textId="77777777" w:rsidR="00944514" w:rsidRDefault="00944514" w:rsidP="00C52E07">
                            <w:pPr>
                              <w:jc w:val="center"/>
                              <w:rPr>
                                <w:rFonts w:ascii="Tahoma" w:hAnsi="Tahoma" w:cs="Tahoma"/>
                                <w:sz w:val="20"/>
                              </w:rPr>
                            </w:pPr>
                          </w:p>
                          <w:p w14:paraId="3538EA51" w14:textId="77777777" w:rsidR="00944514" w:rsidRDefault="00944514" w:rsidP="00C52E07">
                            <w:pPr>
                              <w:jc w:val="center"/>
                              <w:rPr>
                                <w:rFonts w:ascii="Tahoma" w:hAnsi="Tahoma" w:cs="Tahoma"/>
                                <w:sz w:val="20"/>
                              </w:rPr>
                            </w:pPr>
                          </w:p>
                          <w:p w14:paraId="63820050" w14:textId="77777777" w:rsidR="00944514" w:rsidRDefault="00944514" w:rsidP="00C52E07">
                            <w:pPr>
                              <w:jc w:val="center"/>
                              <w:rPr>
                                <w:rFonts w:ascii="Tahoma" w:hAnsi="Tahoma" w:cs="Tahoma"/>
                                <w:sz w:val="20"/>
                              </w:rPr>
                            </w:pPr>
                          </w:p>
                          <w:p w14:paraId="0D52E391" w14:textId="77777777" w:rsidR="00944514" w:rsidRPr="003B4DCF" w:rsidRDefault="00944514" w:rsidP="00C52E0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B9434" id="Rounded Rectangle 564" o:spid="_x0000_s1512" style="position:absolute;margin-left:56.25pt;margin-top:692.25pt;width:139.5pt;height:26.25pt;z-index:2547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BBjxKG&#10;ggIAAE8FAAAOAAAAAAAAAAAAAAAAAC4CAABkcnMvZTJvRG9jLnhtbFBLAQItABQABgAIAAAAIQBF&#10;Blh63gAAAA0BAAAPAAAAAAAAAAAAAAAAANwEAABkcnMvZG93bnJldi54bWxQSwUGAAAAAAQABADz&#10;AAAA5wUAAAAA&#10;" fillcolor="white [3201]" stroked="f" strokeweight="2pt">
                <v:textbox>
                  <w:txbxContent>
                    <w:p w14:paraId="0AC6B978" w14:textId="77777777" w:rsidR="00944514" w:rsidRDefault="00944514" w:rsidP="00C52E07">
                      <w:pPr>
                        <w:jc w:val="center"/>
                        <w:rPr>
                          <w:rFonts w:ascii="Tahoma" w:hAnsi="Tahoma" w:cs="Tahoma"/>
                          <w:sz w:val="20"/>
                        </w:rPr>
                      </w:pPr>
                    </w:p>
                    <w:p w14:paraId="04C5D995" w14:textId="77777777" w:rsidR="00944514" w:rsidRDefault="00944514" w:rsidP="00C52E07">
                      <w:pPr>
                        <w:jc w:val="center"/>
                        <w:rPr>
                          <w:rFonts w:ascii="Tahoma" w:hAnsi="Tahoma" w:cs="Tahoma"/>
                          <w:sz w:val="20"/>
                        </w:rPr>
                      </w:pPr>
                    </w:p>
                    <w:p w14:paraId="3538EA51" w14:textId="77777777" w:rsidR="00944514" w:rsidRDefault="00944514" w:rsidP="00C52E07">
                      <w:pPr>
                        <w:jc w:val="center"/>
                        <w:rPr>
                          <w:rFonts w:ascii="Tahoma" w:hAnsi="Tahoma" w:cs="Tahoma"/>
                          <w:sz w:val="20"/>
                        </w:rPr>
                      </w:pPr>
                    </w:p>
                    <w:p w14:paraId="63820050" w14:textId="77777777" w:rsidR="00944514" w:rsidRDefault="00944514" w:rsidP="00C52E07">
                      <w:pPr>
                        <w:jc w:val="center"/>
                        <w:rPr>
                          <w:rFonts w:ascii="Tahoma" w:hAnsi="Tahoma" w:cs="Tahoma"/>
                          <w:sz w:val="20"/>
                        </w:rPr>
                      </w:pPr>
                    </w:p>
                    <w:p w14:paraId="0D52E391" w14:textId="77777777" w:rsidR="00944514" w:rsidRPr="003B4DCF" w:rsidRDefault="00944514" w:rsidP="00C52E07">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555E7E87" w14:textId="77777777" w:rsidR="00C52E07" w:rsidRDefault="00C52E07" w:rsidP="00C52E07">
      <w:pPr>
        <w:jc w:val="center"/>
        <w:rPr>
          <w:rFonts w:ascii="Arial" w:hAnsi="Arial" w:cs="Arial"/>
        </w:rPr>
      </w:pPr>
    </w:p>
    <w:p w14:paraId="2528F03D" w14:textId="77777777" w:rsidR="00C52E07" w:rsidRPr="00AB0F7F" w:rsidRDefault="00C52E07" w:rsidP="00C52E0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727168" behindDoc="0" locked="0" layoutInCell="1" allowOverlap="1" wp14:anchorId="6F04094D" wp14:editId="08E5D0E7">
                <wp:simplePos x="0" y="0"/>
                <wp:positionH relativeFrom="column">
                  <wp:posOffset>1611630</wp:posOffset>
                </wp:positionH>
                <wp:positionV relativeFrom="paragraph">
                  <wp:posOffset>161925</wp:posOffset>
                </wp:positionV>
                <wp:extent cx="0" cy="2660904"/>
                <wp:effectExtent l="0" t="0" r="19050" b="25400"/>
                <wp:wrapNone/>
                <wp:docPr id="2075" name="Straight Connector 2075"/>
                <wp:cNvGraphicFramePr/>
                <a:graphic xmlns:a="http://schemas.openxmlformats.org/drawingml/2006/main">
                  <a:graphicData uri="http://schemas.microsoft.com/office/word/2010/wordprocessingShape">
                    <wps:wsp>
                      <wps:cNvCnPr/>
                      <wps:spPr>
                        <a:xfrm flipH="1">
                          <a:off x="0" y="0"/>
                          <a:ext cx="0" cy="2660904"/>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DE991" id="Straight Connector 2075" o:spid="_x0000_s1026" style="position:absolute;flip:x;z-index:2547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9pt,12.75pt" to="126.9pt,2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731264" behindDoc="1" locked="0" layoutInCell="1" allowOverlap="1" wp14:anchorId="738BE031" wp14:editId="5824B36E">
                <wp:simplePos x="0" y="0"/>
                <wp:positionH relativeFrom="column">
                  <wp:posOffset>3118485</wp:posOffset>
                </wp:positionH>
                <wp:positionV relativeFrom="paragraph">
                  <wp:posOffset>171450</wp:posOffset>
                </wp:positionV>
                <wp:extent cx="0" cy="2660904"/>
                <wp:effectExtent l="0" t="0" r="19050" b="25400"/>
                <wp:wrapNone/>
                <wp:docPr id="2076" name="Straight Connector 2076"/>
                <wp:cNvGraphicFramePr/>
                <a:graphic xmlns:a="http://schemas.openxmlformats.org/drawingml/2006/main">
                  <a:graphicData uri="http://schemas.microsoft.com/office/word/2010/wordprocessingShape">
                    <wps:wsp>
                      <wps:cNvCnPr/>
                      <wps:spPr>
                        <a:xfrm>
                          <a:off x="0" y="0"/>
                          <a:ext cx="0" cy="2660904"/>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97C442" id="Straight Connector 2076" o:spid="_x0000_s1026" style="position:absolute;z-index:-2485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pt" to="245.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2E951CEB" w14:textId="77777777" w:rsidR="00C52E07" w:rsidRPr="001012F3" w:rsidRDefault="00C52E07" w:rsidP="00C52E07">
      <w:r w:rsidRPr="00215EAC">
        <w:rPr>
          <w:rFonts w:ascii="Arial" w:hAnsi="Arial" w:cs="Arial"/>
          <w:noProof/>
          <w:lang w:val="en-US"/>
        </w:rPr>
        <mc:AlternateContent>
          <mc:Choice Requires="wps">
            <w:drawing>
              <wp:anchor distT="0" distB="0" distL="114300" distR="114300" simplePos="0" relativeHeight="254725120" behindDoc="1" locked="0" layoutInCell="1" allowOverlap="1" wp14:anchorId="13047814" wp14:editId="2D7F4712">
                <wp:simplePos x="0" y="0"/>
                <wp:positionH relativeFrom="column">
                  <wp:posOffset>304799</wp:posOffset>
                </wp:positionH>
                <wp:positionV relativeFrom="paragraph">
                  <wp:posOffset>102870</wp:posOffset>
                </wp:positionV>
                <wp:extent cx="0" cy="2657475"/>
                <wp:effectExtent l="0" t="0" r="19050" b="28575"/>
                <wp:wrapNone/>
                <wp:docPr id="2077" name="Straight Connector 2077"/>
                <wp:cNvGraphicFramePr/>
                <a:graphic xmlns:a="http://schemas.openxmlformats.org/drawingml/2006/main">
                  <a:graphicData uri="http://schemas.microsoft.com/office/word/2010/wordprocessingShape">
                    <wps:wsp>
                      <wps:cNvCnPr/>
                      <wps:spPr>
                        <a:xfrm flipH="1">
                          <a:off x="0" y="0"/>
                          <a:ext cx="0" cy="265747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B1189" id="Straight Connector 2077" o:spid="_x0000_s1026" style="position:absolute;flip:x;z-index:-2485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8.1pt" to="24pt,2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728192" behindDoc="0" locked="0" layoutInCell="1" allowOverlap="1" wp14:anchorId="06D65309" wp14:editId="673C3D69">
                <wp:simplePos x="0" y="0"/>
                <wp:positionH relativeFrom="column">
                  <wp:posOffset>4504690</wp:posOffset>
                </wp:positionH>
                <wp:positionV relativeFrom="paragraph">
                  <wp:posOffset>5715</wp:posOffset>
                </wp:positionV>
                <wp:extent cx="0" cy="2660904"/>
                <wp:effectExtent l="0" t="0" r="19050" b="25400"/>
                <wp:wrapNone/>
                <wp:docPr id="2078" name="Straight Connector 2078"/>
                <wp:cNvGraphicFramePr/>
                <a:graphic xmlns:a="http://schemas.openxmlformats.org/drawingml/2006/main">
                  <a:graphicData uri="http://schemas.microsoft.com/office/word/2010/wordprocessingShape">
                    <wps:wsp>
                      <wps:cNvCnPr/>
                      <wps:spPr>
                        <a:xfrm>
                          <a:off x="0" y="0"/>
                          <a:ext cx="0" cy="2660904"/>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66B5D" id="Straight Connector 2078" o:spid="_x0000_s1026" style="position:absolute;z-index:2547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7pt,.45pt" to="354.7pt,2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726144" behindDoc="0" locked="0" layoutInCell="1" allowOverlap="1" wp14:anchorId="0D0CC761" wp14:editId="3E498CBC">
                <wp:simplePos x="0" y="0"/>
                <wp:positionH relativeFrom="column">
                  <wp:posOffset>6067425</wp:posOffset>
                </wp:positionH>
                <wp:positionV relativeFrom="paragraph">
                  <wp:posOffset>114300</wp:posOffset>
                </wp:positionV>
                <wp:extent cx="0" cy="2660904"/>
                <wp:effectExtent l="0" t="0" r="19050" b="25400"/>
                <wp:wrapNone/>
                <wp:docPr id="2079" name="Straight Connector 2079"/>
                <wp:cNvGraphicFramePr/>
                <a:graphic xmlns:a="http://schemas.openxmlformats.org/drawingml/2006/main">
                  <a:graphicData uri="http://schemas.microsoft.com/office/word/2010/wordprocessingShape">
                    <wps:wsp>
                      <wps:cNvCnPr/>
                      <wps:spPr>
                        <a:xfrm>
                          <a:off x="0" y="0"/>
                          <a:ext cx="0" cy="26609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F9811" id="Straight Connector 2079" o:spid="_x0000_s1026" style="position:absolute;z-index:2547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75pt,9pt" to="477.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" strokecolor="#4579b8 [3044]"/>
            </w:pict>
          </mc:Fallback>
        </mc:AlternateContent>
      </w:r>
      <w:r>
        <w:t xml:space="preserve">                                           </w:t>
      </w:r>
    </w:p>
    <w:p w14:paraId="29832529" w14:textId="77777777" w:rsidR="00C52E07" w:rsidRDefault="00C52E07" w:rsidP="00C52E07"/>
    <w:p w14:paraId="27355BCE" w14:textId="77777777" w:rsidR="00C52E07" w:rsidRDefault="00C52E07" w:rsidP="00C52E07">
      <w:r>
        <w:rPr>
          <w:rFonts w:ascii="Times New Roman" w:eastAsiaTheme="minorHAnsi" w:hAnsi="Times New Roman"/>
          <w:noProof/>
          <w:szCs w:val="24"/>
          <w:lang w:val="en-US"/>
        </w:rPr>
        <mc:AlternateContent>
          <mc:Choice Requires="wps">
            <w:drawing>
              <wp:anchor distT="0" distB="0" distL="114300" distR="114300" simplePos="0" relativeHeight="254732288" behindDoc="0" locked="0" layoutInCell="1" allowOverlap="1" wp14:anchorId="26A8E07D" wp14:editId="37B8ED3C">
                <wp:simplePos x="0" y="0"/>
                <wp:positionH relativeFrom="column">
                  <wp:posOffset>962025</wp:posOffset>
                </wp:positionH>
                <wp:positionV relativeFrom="paragraph">
                  <wp:posOffset>46990</wp:posOffset>
                </wp:positionV>
                <wp:extent cx="1762125" cy="428625"/>
                <wp:effectExtent l="57150" t="38100" r="85725" b="104775"/>
                <wp:wrapNone/>
                <wp:docPr id="1843" name="Rectangle 1843"/>
                <wp:cNvGraphicFramePr/>
                <a:graphic xmlns:a="http://schemas.openxmlformats.org/drawingml/2006/main">
                  <a:graphicData uri="http://schemas.microsoft.com/office/word/2010/wordprocessingShape">
                    <wps:wsp>
                      <wps:cNvSpPr/>
                      <wps:spPr>
                        <a:xfrm>
                          <a:off x="0" y="0"/>
                          <a:ext cx="1762125" cy="42862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FF0F7BC" w14:textId="77777777" w:rsidR="00944514" w:rsidRDefault="00944514" w:rsidP="00C52E07">
                            <w:pPr>
                              <w:jc w:val="center"/>
                            </w:pPr>
                            <w:r>
                              <w:t>CMD_TYPE_TEST</w:t>
                            </w:r>
                          </w:p>
                          <w:p w14:paraId="1A5CBAC5" w14:textId="77777777" w:rsidR="00944514" w:rsidRPr="003B462D" w:rsidRDefault="00944514" w:rsidP="00C52E07">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A8E07D" id="Rectangle 1843" o:spid="_x0000_s1513" style="position:absolute;margin-left:75.75pt;margin-top:3.7pt;width:138.75pt;height:33.75pt;z-index:2547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" fillcolor="#92d050" strokecolor="#92d050">
                <v:shadow on="t" color="black" opacity="24903f" origin=",.5" offset="0,.55556mm"/>
                <v:textbox>
                  <w:txbxContent>
                    <w:p w14:paraId="3FF0F7BC" w14:textId="77777777" w:rsidR="00944514" w:rsidRDefault="00944514" w:rsidP="00C52E07">
                      <w:pPr>
                        <w:jc w:val="center"/>
                      </w:pPr>
                      <w:r>
                        <w:t>CMD_TYPE_TEST</w:t>
                      </w:r>
                    </w:p>
                    <w:p w14:paraId="1A5CBAC5" w14:textId="77777777" w:rsidR="00944514" w:rsidRPr="003B462D" w:rsidRDefault="00944514" w:rsidP="00C52E07">
                      <w:pPr>
                        <w:jc w:val="center"/>
                        <w:rPr>
                          <w:color w:val="92D050"/>
                        </w:rPr>
                      </w:pPr>
                      <w:r>
                        <w:t xml:space="preserve"> Module</w:t>
                      </w:r>
                    </w:p>
                  </w:txbxContent>
                </v:textbox>
              </v:rect>
            </w:pict>
          </mc:Fallback>
        </mc:AlternateContent>
      </w:r>
      <w:r>
        <w:t xml:space="preserve">                        </w:t>
      </w:r>
    </w:p>
    <w:p w14:paraId="450FB35F" w14:textId="77777777" w:rsidR="00C52E07" w:rsidRDefault="00C52E07" w:rsidP="00C52E07"/>
    <w:p w14:paraId="06610C92" w14:textId="77777777" w:rsidR="00C52E07" w:rsidRDefault="00C52E07" w:rsidP="00C52E07"/>
    <w:p w14:paraId="542BF456" w14:textId="77777777" w:rsidR="00C52E07" w:rsidRPr="00F6185A" w:rsidRDefault="00C52E07" w:rsidP="00C52E07">
      <w:pPr>
        <w:rPr>
          <w:rFonts w:asciiTheme="minorHAnsi" w:hAnsiTheme="minorHAnsi"/>
          <w:szCs w:val="24"/>
        </w:rPr>
      </w:pPr>
    </w:p>
    <w:p w14:paraId="35496308" w14:textId="77777777" w:rsidR="00C52E07" w:rsidRPr="00F6185A" w:rsidRDefault="00C52E07" w:rsidP="00C52E07">
      <w:pPr>
        <w:autoSpaceDE w:val="0"/>
        <w:autoSpaceDN w:val="0"/>
        <w:adjustRightInd w:val="0"/>
        <w:rPr>
          <w:rFonts w:asciiTheme="minorHAnsi" w:hAnsiTheme="minorHAnsi" w:cs="Arial"/>
          <w:szCs w:val="24"/>
        </w:rPr>
      </w:pPr>
      <w:r w:rsidRPr="00F6185A">
        <w:rPr>
          <w:rFonts w:asciiTheme="minorHAnsi" w:hAnsiTheme="minorHAnsi" w:cs="Arial"/>
          <w:noProof/>
          <w:szCs w:val="24"/>
          <w:lang w:val="en-US"/>
        </w:rPr>
        <mc:AlternateContent>
          <mc:Choice Requires="wps">
            <w:drawing>
              <wp:anchor distT="0" distB="0" distL="114300" distR="114300" simplePos="0" relativeHeight="254683136" behindDoc="0" locked="0" layoutInCell="1" allowOverlap="1" wp14:anchorId="4C71D7C2" wp14:editId="466F19D3">
                <wp:simplePos x="0" y="0"/>
                <wp:positionH relativeFrom="margin">
                  <wp:posOffset>1028700</wp:posOffset>
                </wp:positionH>
                <wp:positionV relativeFrom="paragraph">
                  <wp:posOffset>6985</wp:posOffset>
                </wp:positionV>
                <wp:extent cx="1192530" cy="390525"/>
                <wp:effectExtent l="0" t="0" r="26670" b="28575"/>
                <wp:wrapNone/>
                <wp:docPr id="1847" name="Rectangle 1847"/>
                <wp:cNvGraphicFramePr/>
                <a:graphic xmlns:a="http://schemas.openxmlformats.org/drawingml/2006/main">
                  <a:graphicData uri="http://schemas.microsoft.com/office/word/2010/wordprocessingShape">
                    <wps:wsp>
                      <wps:cNvSpPr/>
                      <wps:spPr>
                        <a:xfrm>
                          <a:off x="0" y="0"/>
                          <a:ext cx="1192530" cy="390525"/>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275D860" w14:textId="77777777" w:rsidR="00944514" w:rsidRDefault="00944514" w:rsidP="00C52E07">
                            <w:pPr>
                              <w:rPr>
                                <w:rFonts w:ascii="Arial" w:hAnsi="Arial" w:cs="Arial"/>
                                <w:sz w:val="20"/>
                              </w:rPr>
                            </w:pPr>
                            <w:r>
                              <w:rPr>
                                <w:rFonts w:ascii="Arial" w:hAnsi="Arial" w:cs="Arial"/>
                                <w:sz w:val="20"/>
                              </w:rPr>
                              <w:t xml:space="preserve">Get the TCP session id ranges </w:t>
                            </w:r>
                          </w:p>
                          <w:p w14:paraId="2DFADFA6" w14:textId="77777777" w:rsidR="00944514" w:rsidRPr="008B21F3" w:rsidRDefault="00944514" w:rsidP="00C52E07">
                            <w:pPr>
                              <w:rPr>
                                <w:rFonts w:asciiTheme="minorHAnsi" w:hAnsiTheme="minorHAnsi" w:cs="Arial"/>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1D7C2" id="Rectangle 1847" o:spid="_x0000_s1514" style="position:absolute;margin-left:81pt;margin-top:.55pt;width:93.9pt;height:30.75pt;z-index:25468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" fillcolor="white [3201]" strokecolor="#4f81bd [3204]" strokeweight="0">
                <v:textbox>
                  <w:txbxContent>
                    <w:p w14:paraId="7275D860" w14:textId="77777777" w:rsidR="00944514" w:rsidRDefault="00944514" w:rsidP="00C52E07">
                      <w:pPr>
                        <w:rPr>
                          <w:rFonts w:ascii="Arial" w:hAnsi="Arial" w:cs="Arial"/>
                          <w:sz w:val="20"/>
                        </w:rPr>
                      </w:pPr>
                      <w:r>
                        <w:rPr>
                          <w:rFonts w:ascii="Arial" w:hAnsi="Arial" w:cs="Arial"/>
                          <w:sz w:val="20"/>
                        </w:rPr>
                        <w:t xml:space="preserve">Get the TCP session id ranges </w:t>
                      </w:r>
                    </w:p>
                    <w:p w14:paraId="2DFADFA6" w14:textId="77777777" w:rsidR="00944514" w:rsidRPr="008B21F3" w:rsidRDefault="00944514" w:rsidP="00C52E07">
                      <w:pPr>
                        <w:rPr>
                          <w:rFonts w:asciiTheme="minorHAnsi" w:hAnsiTheme="minorHAnsi" w:cs="Arial"/>
                          <w:szCs w:val="24"/>
                        </w:rPr>
                      </w:pPr>
                    </w:p>
                  </w:txbxContent>
                </v:textbox>
                <w10:wrap anchorx="margin"/>
              </v:rect>
            </w:pict>
          </mc:Fallback>
        </mc:AlternateContent>
      </w:r>
      <w:r w:rsidRPr="00F6185A">
        <w:rPr>
          <w:rFonts w:asciiTheme="minorHAnsi" w:hAnsiTheme="minorHAnsi" w:cs="Arial"/>
          <w:szCs w:val="24"/>
        </w:rPr>
        <w:t xml:space="preserve">                         </w:t>
      </w:r>
    </w:p>
    <w:p w14:paraId="5B68F0F0" w14:textId="77777777" w:rsidR="00C52E07" w:rsidRDefault="00C52E07" w:rsidP="00C52E07">
      <w:pPr>
        <w:rPr>
          <w:rFonts w:asciiTheme="minorHAnsi" w:hAnsiTheme="minorHAnsi"/>
          <w:szCs w:val="24"/>
        </w:rPr>
      </w:pPr>
    </w:p>
    <w:p w14:paraId="63F00884" w14:textId="77777777" w:rsidR="00C52E07" w:rsidRDefault="00C52E07" w:rsidP="00C52E07">
      <w:pPr>
        <w:rPr>
          <w:rFonts w:asciiTheme="minorHAnsi" w:hAnsiTheme="minorHAnsi"/>
          <w:szCs w:val="24"/>
        </w:rPr>
      </w:pPr>
    </w:p>
    <w:p w14:paraId="0A83AE49" w14:textId="77777777" w:rsidR="00C52E07" w:rsidRPr="00F6185A" w:rsidRDefault="00C52E07" w:rsidP="00C52E07">
      <w:pPr>
        <w:rPr>
          <w:rFonts w:asciiTheme="minorHAnsi" w:hAnsiTheme="minorHAnsi" w:cs="Arial"/>
          <w:szCs w:val="24"/>
          <w:lang w:val="en-US"/>
        </w:rPr>
      </w:pPr>
      <w:r w:rsidRPr="00F6185A">
        <w:rPr>
          <w:rFonts w:asciiTheme="minorHAnsi" w:hAnsiTheme="minorHAnsi" w:cs="Arial"/>
          <w:szCs w:val="24"/>
          <w:lang w:val="en-US"/>
        </w:rPr>
        <w:t>Send the intermediate response</w:t>
      </w:r>
    </w:p>
    <w:p w14:paraId="78C1E36F" w14:textId="77777777" w:rsidR="00C52E07" w:rsidRPr="00F6185A" w:rsidRDefault="00C52E07" w:rsidP="00C52E07">
      <w:pPr>
        <w:rPr>
          <w:rFonts w:asciiTheme="minorHAnsi" w:hAnsiTheme="minorHAnsi" w:cs="Arial"/>
          <w:szCs w:val="24"/>
          <w:lang w:val="en-US"/>
        </w:rPr>
      </w:pPr>
      <w:r w:rsidRPr="00F6185A">
        <w:rPr>
          <w:rFonts w:asciiTheme="minorHAnsi" w:hAnsiTheme="minorHAnsi" w:cs="Arial"/>
          <w:szCs w:val="24"/>
          <w:lang w:val="en-US"/>
        </w:rPr>
        <w:t xml:space="preserve">as </w:t>
      </w:r>
      <w:r>
        <w:rPr>
          <w:rFonts w:asciiTheme="minorHAnsi" w:hAnsiTheme="minorHAnsi" w:cs="Arial"/>
          <w:szCs w:val="24"/>
          <w:lang w:val="en-US"/>
        </w:rPr>
        <w:t>session id</w:t>
      </w:r>
      <w:r w:rsidRPr="00F6185A">
        <w:rPr>
          <w:rFonts w:asciiTheme="minorHAnsi" w:hAnsiTheme="minorHAnsi" w:cs="Arial"/>
          <w:szCs w:val="24"/>
          <w:lang w:val="en-US"/>
        </w:rPr>
        <w:t xml:space="preserve"> ranges</w:t>
      </w:r>
      <w:r>
        <w:rPr>
          <w:rFonts w:asciiTheme="minorHAnsi" w:hAnsiTheme="minorHAnsi" w:cs="Arial"/>
          <w:szCs w:val="24"/>
          <w:lang w:val="en-US"/>
        </w:rPr>
        <w:t xml:space="preserve"> </w:t>
      </w:r>
      <w:r w:rsidRPr="00F6185A">
        <w:rPr>
          <w:rFonts w:asciiTheme="minorHAnsi" w:hAnsiTheme="minorHAnsi" w:cs="Arial"/>
          <w:szCs w:val="24"/>
        </w:rPr>
        <w:t>to the host</w:t>
      </w:r>
    </w:p>
    <w:p w14:paraId="413F0D04" w14:textId="77777777" w:rsidR="00C52E07" w:rsidRPr="00F6185A" w:rsidRDefault="00C52E07" w:rsidP="00C52E07">
      <w:pPr>
        <w:autoSpaceDE w:val="0"/>
        <w:autoSpaceDN w:val="0"/>
        <w:adjustRightInd w:val="0"/>
        <w:rPr>
          <w:rFonts w:asciiTheme="minorHAnsi" w:hAnsiTheme="minorHAnsi" w:cs="Arial"/>
          <w:szCs w:val="24"/>
        </w:rPr>
      </w:pPr>
      <w:r w:rsidRPr="00F6185A">
        <w:rPr>
          <w:rFonts w:asciiTheme="minorHAnsi" w:hAnsiTheme="minorHAnsi" w:cs="Arial"/>
          <w:noProof/>
          <w:szCs w:val="24"/>
          <w:lang w:val="en-US"/>
        </w:rPr>
        <mc:AlternateContent>
          <mc:Choice Requires="wps">
            <w:drawing>
              <wp:anchor distT="0" distB="0" distL="114300" distR="114300" simplePos="0" relativeHeight="254684160" behindDoc="0" locked="0" layoutInCell="1" allowOverlap="1" wp14:anchorId="2F3E8028" wp14:editId="0BC74378">
                <wp:simplePos x="0" y="0"/>
                <wp:positionH relativeFrom="column">
                  <wp:posOffset>285750</wp:posOffset>
                </wp:positionH>
                <wp:positionV relativeFrom="paragraph">
                  <wp:posOffset>92710</wp:posOffset>
                </wp:positionV>
                <wp:extent cx="1352550" cy="0"/>
                <wp:effectExtent l="38100" t="76200" r="0" b="95250"/>
                <wp:wrapNone/>
                <wp:docPr id="1849" name="Straight Arrow Connector 1849"/>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FF6A35" id="Straight Arrow Connector 1849" o:spid="_x0000_s1026" type="#_x0000_t32" style="position:absolute;margin-left:22.5pt;margin-top:7.3pt;width:106.5pt;height:0;flip:x;z-index:25468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" strokecolor="#4579b8 [3044]">
                <v:stroke endarrow="block"/>
              </v:shape>
            </w:pict>
          </mc:Fallback>
        </mc:AlternateContent>
      </w:r>
    </w:p>
    <w:p w14:paraId="2AE31750" w14:textId="77777777" w:rsidR="00C52E07" w:rsidRPr="00F6185A" w:rsidRDefault="00C52E07" w:rsidP="00C52E07">
      <w:pPr>
        <w:rPr>
          <w:rFonts w:asciiTheme="minorHAnsi" w:hAnsiTheme="minorHAnsi" w:cs="Arial"/>
          <w:szCs w:val="24"/>
          <w:lang w:val="en-US"/>
        </w:rPr>
      </w:pPr>
      <w:r w:rsidRPr="00F6185A">
        <w:rPr>
          <w:rFonts w:asciiTheme="minorHAnsi" w:hAnsiTheme="minorHAnsi" w:cs="Arial"/>
          <w:szCs w:val="24"/>
          <w:lang w:val="en-US"/>
        </w:rPr>
        <w:t xml:space="preserve">             Final</w:t>
      </w:r>
    </w:p>
    <w:p w14:paraId="65022F21" w14:textId="77777777" w:rsidR="00C52E07" w:rsidRDefault="00C52E07" w:rsidP="00C52E07">
      <w:pPr>
        <w:autoSpaceDE w:val="0"/>
        <w:autoSpaceDN w:val="0"/>
        <w:adjustRightInd w:val="0"/>
        <w:rPr>
          <w:rFonts w:asciiTheme="minorHAnsi" w:hAnsiTheme="minorHAnsi" w:cs="Arial"/>
          <w:szCs w:val="24"/>
          <w:lang w:val="en-US"/>
        </w:rPr>
      </w:pPr>
      <w:r>
        <w:rPr>
          <w:rFonts w:asciiTheme="minorHAnsi" w:hAnsiTheme="minorHAnsi" w:cs="Arial"/>
          <w:szCs w:val="24"/>
          <w:lang w:val="en-US"/>
        </w:rPr>
        <w:t xml:space="preserve">          Response (OK)</w:t>
      </w:r>
    </w:p>
    <w:p w14:paraId="1FD6E161" w14:textId="77777777" w:rsidR="00C52E07" w:rsidRPr="006A6FE8" w:rsidRDefault="00C52E07" w:rsidP="00C52E07">
      <w:pPr>
        <w:autoSpaceDE w:val="0"/>
        <w:autoSpaceDN w:val="0"/>
        <w:adjustRightInd w:val="0"/>
        <w:rPr>
          <w:rFonts w:asciiTheme="minorHAnsi" w:hAnsiTheme="minorHAnsi" w:cs="Arial"/>
          <w:szCs w:val="24"/>
        </w:rPr>
      </w:pPr>
    </w:p>
    <w:p w14:paraId="1190F84B" w14:textId="77777777" w:rsidR="00C52E07" w:rsidRDefault="00C52E07" w:rsidP="00C52E07">
      <w:pPr>
        <w:pStyle w:val="Heading3"/>
        <w:numPr>
          <w:ilvl w:val="2"/>
          <w:numId w:val="1"/>
        </w:numPr>
      </w:pPr>
      <w:bookmarkStart w:id="89" w:name="_Toc502339054"/>
      <w:bookmarkStart w:id="90" w:name="_Toc516684811"/>
      <w:r>
        <w:t>Service Dependencies</w:t>
      </w:r>
      <w:bookmarkEnd w:id="89"/>
      <w:bookmarkEnd w:id="90"/>
    </w:p>
    <w:tbl>
      <w:tblPr>
        <w:tblStyle w:val="TableGrid"/>
        <w:tblW w:w="9895" w:type="dxa"/>
        <w:tblLook w:val="04A0" w:firstRow="1" w:lastRow="0" w:firstColumn="1" w:lastColumn="0" w:noHBand="0" w:noVBand="1"/>
      </w:tblPr>
      <w:tblGrid>
        <w:gridCol w:w="1609"/>
        <w:gridCol w:w="4290"/>
        <w:gridCol w:w="3996"/>
      </w:tblGrid>
      <w:tr w:rsidR="00C52E07" w14:paraId="18442053" w14:textId="77777777" w:rsidTr="003C728D">
        <w:tc>
          <w:tcPr>
            <w:tcW w:w="5899" w:type="dxa"/>
            <w:gridSpan w:val="2"/>
            <w:shd w:val="clear" w:color="auto" w:fill="D9D9D9" w:themeFill="background1" w:themeFillShade="D9"/>
          </w:tcPr>
          <w:p w14:paraId="0192159D" w14:textId="77777777" w:rsidR="00C52E07" w:rsidRDefault="00C52E07" w:rsidP="003C728D">
            <w:r w:rsidRPr="00EC6196">
              <w:rPr>
                <w:b/>
              </w:rPr>
              <w:t>Legato Services</w:t>
            </w:r>
          </w:p>
        </w:tc>
        <w:tc>
          <w:tcPr>
            <w:tcW w:w="3996" w:type="dxa"/>
            <w:shd w:val="clear" w:color="auto" w:fill="D9D9D9" w:themeFill="background1" w:themeFillShade="D9"/>
          </w:tcPr>
          <w:p w14:paraId="5C53DCA2" w14:textId="77777777" w:rsidR="00C52E07" w:rsidRDefault="00C52E07" w:rsidP="003C728D">
            <w:pPr>
              <w:rPr>
                <w:b/>
              </w:rPr>
            </w:pPr>
            <w:r>
              <w:rPr>
                <w:b/>
              </w:rPr>
              <w:t>Remarks/Comments</w:t>
            </w:r>
          </w:p>
        </w:tc>
      </w:tr>
      <w:tr w:rsidR="00C52E07" w14:paraId="6DC7C1AE" w14:textId="77777777" w:rsidTr="003C728D">
        <w:tc>
          <w:tcPr>
            <w:tcW w:w="1609" w:type="dxa"/>
          </w:tcPr>
          <w:p w14:paraId="0898DD8F" w14:textId="77777777" w:rsidR="00C52E07" w:rsidRDefault="00C52E07" w:rsidP="003C728D">
            <w:pPr>
              <w:rPr>
                <w:b/>
              </w:rPr>
            </w:pPr>
            <w:r>
              <w:t>AT Command server services</w:t>
            </w:r>
          </w:p>
        </w:tc>
        <w:tc>
          <w:tcPr>
            <w:tcW w:w="4290" w:type="dxa"/>
          </w:tcPr>
          <w:p w14:paraId="6B785C69" w14:textId="77777777" w:rsidR="00C52E07" w:rsidRDefault="00C52E07" w:rsidP="003C728D">
            <w:r w:rsidRPr="00F64953">
              <w:t>le_atServer_SendUnsolicitedResponse</w:t>
            </w:r>
            <w:r>
              <w:t>()</w:t>
            </w:r>
            <w:r w:rsidRPr="00F64953">
              <w:br/>
              <w:t>le_atServer_SendFinalResponse</w:t>
            </w:r>
            <w:r>
              <w:t>()</w:t>
            </w:r>
          </w:p>
          <w:p w14:paraId="037E2175" w14:textId="77777777" w:rsidR="00C52E07" w:rsidRDefault="00C52E07" w:rsidP="003C728D">
            <w:r>
              <w:t>le_atServer_SendIntermediateResponse()</w:t>
            </w:r>
            <w:r w:rsidRPr="00F64953">
              <w:br/>
              <w:t>le_atServer_GetCommandName</w:t>
            </w:r>
            <w:r>
              <w:t>()</w:t>
            </w:r>
          </w:p>
        </w:tc>
        <w:tc>
          <w:tcPr>
            <w:tcW w:w="3996" w:type="dxa"/>
          </w:tcPr>
          <w:p w14:paraId="18D63BFB" w14:textId="77777777" w:rsidR="00C52E07" w:rsidRDefault="00C52E07" w:rsidP="003C728D">
            <w:r>
              <w:t>AT commands service for AT command Handler definition and handling.</w:t>
            </w:r>
          </w:p>
        </w:tc>
      </w:tr>
      <w:tr w:rsidR="00C52E07" w14:paraId="70AC2B49" w14:textId="77777777" w:rsidTr="003C728D">
        <w:tc>
          <w:tcPr>
            <w:tcW w:w="1609" w:type="dxa"/>
          </w:tcPr>
          <w:p w14:paraId="235E2494" w14:textId="77777777" w:rsidR="00C52E07" w:rsidRDefault="00C52E07" w:rsidP="003C728D">
            <w:r>
              <w:t>Dynamic Memory Allocation API</w:t>
            </w:r>
          </w:p>
        </w:tc>
        <w:tc>
          <w:tcPr>
            <w:tcW w:w="4290" w:type="dxa"/>
          </w:tcPr>
          <w:p w14:paraId="6DADF8B0" w14:textId="77777777" w:rsidR="00C52E07" w:rsidRDefault="00C52E07" w:rsidP="003C728D">
            <w:r w:rsidRPr="00232559">
              <w:t>le_mem_CreatePool</w:t>
            </w:r>
            <w:r>
              <w:t>()</w:t>
            </w:r>
          </w:p>
          <w:p w14:paraId="462A573F" w14:textId="77777777" w:rsidR="00C52E07" w:rsidRDefault="00C52E07" w:rsidP="003C728D">
            <w:r w:rsidRPr="00232559">
              <w:t>le_mem_ForceAlloc</w:t>
            </w:r>
            <w:r>
              <w:t>()</w:t>
            </w:r>
          </w:p>
          <w:p w14:paraId="6161E786" w14:textId="77777777" w:rsidR="00C52E07" w:rsidRPr="00F64953" w:rsidRDefault="00C52E07" w:rsidP="003C728D">
            <w:r>
              <w:t>le_mem_Release()</w:t>
            </w:r>
          </w:p>
        </w:tc>
        <w:tc>
          <w:tcPr>
            <w:tcW w:w="3996" w:type="dxa"/>
          </w:tcPr>
          <w:p w14:paraId="03FBDF24" w14:textId="77777777" w:rsidR="00C52E07" w:rsidRDefault="00C52E07" w:rsidP="003C728D">
            <w:r>
              <w:t>Dynamic memory allocation (especially deallocation) using the C runtime heap, through malloc, free, strdup, calloc, realloc, etc</w:t>
            </w:r>
          </w:p>
        </w:tc>
      </w:tr>
      <w:tr w:rsidR="00C52E07" w14:paraId="72D0B98C" w14:textId="77777777" w:rsidTr="003C728D">
        <w:tc>
          <w:tcPr>
            <w:tcW w:w="1609" w:type="dxa"/>
          </w:tcPr>
          <w:p w14:paraId="18058D1A" w14:textId="77777777" w:rsidR="00C52E07" w:rsidRDefault="00C52E07" w:rsidP="003C728D">
            <w:r>
              <w:t>Semaphore API</w:t>
            </w:r>
          </w:p>
        </w:tc>
        <w:tc>
          <w:tcPr>
            <w:tcW w:w="4290" w:type="dxa"/>
          </w:tcPr>
          <w:p w14:paraId="2802E268" w14:textId="77777777" w:rsidR="00C52E07" w:rsidRDefault="00C52E07" w:rsidP="003C728D">
            <w:r>
              <w:t>le_sem_Create()</w:t>
            </w:r>
          </w:p>
          <w:p w14:paraId="11B47FF5" w14:textId="77777777" w:rsidR="00C52E07" w:rsidRDefault="00C52E07" w:rsidP="003C728D">
            <w:r>
              <w:t>le_sem_Wait()</w:t>
            </w:r>
          </w:p>
          <w:p w14:paraId="549D9B1E" w14:textId="77777777" w:rsidR="00C52E07" w:rsidRPr="00232559" w:rsidRDefault="00C52E07" w:rsidP="003C728D">
            <w:r>
              <w:t>le_sem_Post()</w:t>
            </w:r>
          </w:p>
        </w:tc>
        <w:tc>
          <w:tcPr>
            <w:tcW w:w="3996" w:type="dxa"/>
          </w:tcPr>
          <w:p w14:paraId="3D54A1D2" w14:textId="77777777" w:rsidR="00C52E07" w:rsidRDefault="00C52E07" w:rsidP="003C728D">
            <w:r>
              <w:t>Use semaphore service to avoid race conditions</w:t>
            </w:r>
          </w:p>
        </w:tc>
      </w:tr>
      <w:tr w:rsidR="00C52E07" w14:paraId="101360B8" w14:textId="77777777" w:rsidTr="003C728D">
        <w:tc>
          <w:tcPr>
            <w:tcW w:w="1609" w:type="dxa"/>
          </w:tcPr>
          <w:p w14:paraId="4C6B1BE8" w14:textId="77777777" w:rsidR="00C52E07" w:rsidRDefault="00C52E07" w:rsidP="003C728D">
            <w:r>
              <w:t>Event API</w:t>
            </w:r>
          </w:p>
        </w:tc>
        <w:tc>
          <w:tcPr>
            <w:tcW w:w="4290" w:type="dxa"/>
          </w:tcPr>
          <w:p w14:paraId="441A6A6C" w14:textId="77777777" w:rsidR="00C52E07" w:rsidRDefault="00C52E07" w:rsidP="003C728D">
            <w:r>
              <w:t>le_event_CreateId()</w:t>
            </w:r>
          </w:p>
          <w:p w14:paraId="44719497" w14:textId="77777777" w:rsidR="00C52E07" w:rsidRDefault="00C52E07" w:rsidP="003C728D">
            <w:r>
              <w:t>le_event_Report()</w:t>
            </w:r>
          </w:p>
          <w:p w14:paraId="545E3926" w14:textId="77777777" w:rsidR="00C52E07" w:rsidRDefault="00C52E07" w:rsidP="003C728D">
            <w:r>
              <w:t>le_event_GetContextPtr()</w:t>
            </w:r>
          </w:p>
          <w:p w14:paraId="3DC34DE8" w14:textId="77777777" w:rsidR="00C52E07" w:rsidRDefault="00C52E07" w:rsidP="003C728D">
            <w:r>
              <w:t>le_event_SetContextPtr()</w:t>
            </w:r>
          </w:p>
          <w:p w14:paraId="089094BA" w14:textId="77777777" w:rsidR="00C52E07" w:rsidRDefault="00C52E07" w:rsidP="003C728D">
            <w:r>
              <w:t>le_event_AddLayeredHandler()</w:t>
            </w:r>
          </w:p>
          <w:p w14:paraId="2DA65613" w14:textId="77777777" w:rsidR="00C52E07" w:rsidRDefault="00C52E07" w:rsidP="003C728D">
            <w:r>
              <w:t>le_event_RemoveHandler()</w:t>
            </w:r>
          </w:p>
        </w:tc>
        <w:tc>
          <w:tcPr>
            <w:tcW w:w="3996" w:type="dxa"/>
          </w:tcPr>
          <w:p w14:paraId="6140DAB6" w14:textId="77777777" w:rsidR="00C52E07" w:rsidRDefault="00C52E07" w:rsidP="003C728D">
            <w:r>
              <w:t>Event service related APIs to notify tcp client component on PDP deactivation status</w:t>
            </w:r>
          </w:p>
        </w:tc>
      </w:tr>
      <w:tr w:rsidR="00C52E07" w14:paraId="4001DDC1" w14:textId="77777777" w:rsidTr="003C728D">
        <w:tc>
          <w:tcPr>
            <w:tcW w:w="1609" w:type="dxa"/>
          </w:tcPr>
          <w:p w14:paraId="52723C33" w14:textId="77777777" w:rsidR="00C52E07" w:rsidRDefault="00C52E07" w:rsidP="003C728D">
            <w:r>
              <w:t>File Descriptor Monitor API</w:t>
            </w:r>
          </w:p>
        </w:tc>
        <w:tc>
          <w:tcPr>
            <w:tcW w:w="4290" w:type="dxa"/>
          </w:tcPr>
          <w:p w14:paraId="037C43B4" w14:textId="77777777" w:rsidR="00C52E07" w:rsidRDefault="00C52E07" w:rsidP="003C728D">
            <w:r>
              <w:t>le_fdMonitor_Create()</w:t>
            </w:r>
          </w:p>
          <w:p w14:paraId="513DF554" w14:textId="77777777" w:rsidR="00C52E07" w:rsidRDefault="00C52E07" w:rsidP="003C728D">
            <w:r>
              <w:t>le_fdMonitor_GetContextPtr()</w:t>
            </w:r>
          </w:p>
          <w:p w14:paraId="50F98669" w14:textId="77777777" w:rsidR="00C52E07" w:rsidRDefault="00C52E07" w:rsidP="003C728D">
            <w:r>
              <w:t>le_fdMonitor_SetContextPtr()</w:t>
            </w:r>
          </w:p>
          <w:p w14:paraId="0FA63D65" w14:textId="77777777" w:rsidR="00C52E07" w:rsidRDefault="00C52E07" w:rsidP="003C728D">
            <w:r>
              <w:t>le_fdMonitor_Delete()</w:t>
            </w:r>
          </w:p>
          <w:p w14:paraId="778DF799" w14:textId="77777777" w:rsidR="00C52E07" w:rsidRDefault="00C52E07" w:rsidP="003C728D"/>
        </w:tc>
        <w:tc>
          <w:tcPr>
            <w:tcW w:w="3996" w:type="dxa"/>
          </w:tcPr>
          <w:p w14:paraId="1C60935B" w14:textId="77777777" w:rsidR="00C52E07" w:rsidRDefault="00C52E07" w:rsidP="003C728D"/>
        </w:tc>
      </w:tr>
      <w:tr w:rsidR="00C52E07" w14:paraId="6D667593" w14:textId="77777777" w:rsidTr="003C728D">
        <w:tc>
          <w:tcPr>
            <w:tcW w:w="1609" w:type="dxa"/>
          </w:tcPr>
          <w:p w14:paraId="22A50AD5" w14:textId="77777777" w:rsidR="00C52E07" w:rsidRDefault="00C52E07" w:rsidP="003C728D">
            <w:r>
              <w:t>Doubly Linked list API</w:t>
            </w:r>
          </w:p>
        </w:tc>
        <w:tc>
          <w:tcPr>
            <w:tcW w:w="4290" w:type="dxa"/>
          </w:tcPr>
          <w:p w14:paraId="309D5F6D" w14:textId="77777777" w:rsidR="00C52E07" w:rsidRDefault="00C52E07" w:rsidP="003C728D">
            <w:r>
              <w:t>le_dls_IsEmpty()</w:t>
            </w:r>
          </w:p>
          <w:p w14:paraId="2062AE78" w14:textId="77777777" w:rsidR="00C52E07" w:rsidRDefault="00C52E07" w:rsidP="003C728D">
            <w:r>
              <w:t>le_dls_Peek()</w:t>
            </w:r>
          </w:p>
          <w:p w14:paraId="04CBEB38" w14:textId="77777777" w:rsidR="00C52E07" w:rsidRDefault="00C52E07" w:rsidP="003C728D">
            <w:r>
              <w:t>le_dls_PeekNext()</w:t>
            </w:r>
          </w:p>
          <w:p w14:paraId="1E0B6A9C" w14:textId="77777777" w:rsidR="00C52E07" w:rsidRDefault="00C52E07" w:rsidP="003C728D">
            <w:r>
              <w:t>le_dls_Remove()</w:t>
            </w:r>
          </w:p>
        </w:tc>
        <w:tc>
          <w:tcPr>
            <w:tcW w:w="3996" w:type="dxa"/>
          </w:tcPr>
          <w:p w14:paraId="37059D0B" w14:textId="77777777" w:rsidR="00C52E07" w:rsidRDefault="00C52E07" w:rsidP="003C728D">
            <w:r>
              <w:t xml:space="preserve"> To access Linked list and do related operations on List</w:t>
            </w:r>
          </w:p>
        </w:tc>
      </w:tr>
      <w:tr w:rsidR="00C52E07" w14:paraId="7A7412AB" w14:textId="77777777" w:rsidTr="003C728D">
        <w:tc>
          <w:tcPr>
            <w:tcW w:w="1609" w:type="dxa"/>
          </w:tcPr>
          <w:p w14:paraId="0EB98CA7" w14:textId="77777777" w:rsidR="00C52E07" w:rsidRDefault="00C52E07" w:rsidP="003C728D">
            <w:r>
              <w:t>Timer API</w:t>
            </w:r>
          </w:p>
        </w:tc>
        <w:tc>
          <w:tcPr>
            <w:tcW w:w="4290" w:type="dxa"/>
          </w:tcPr>
          <w:p w14:paraId="7F55AD11" w14:textId="77777777" w:rsidR="00C52E07" w:rsidRPr="00AE3EC8" w:rsidRDefault="00C52E07" w:rsidP="003C728D">
            <w:pPr>
              <w:tabs>
                <w:tab w:val="left" w:pos="6615"/>
              </w:tabs>
              <w:rPr>
                <w:rFonts w:asciiTheme="minorHAnsi" w:hAnsiTheme="minorHAnsi" w:cs="Arial"/>
                <w:szCs w:val="24"/>
              </w:rPr>
            </w:pPr>
            <w:r>
              <w:rPr>
                <w:rFonts w:asciiTheme="minorHAnsi" w:hAnsiTheme="minorHAnsi" w:cs="Arial"/>
                <w:szCs w:val="24"/>
              </w:rPr>
              <w:t>le_timer_C</w:t>
            </w:r>
            <w:r w:rsidRPr="00AE3EC8">
              <w:rPr>
                <w:rFonts w:asciiTheme="minorHAnsi" w:hAnsiTheme="minorHAnsi" w:cs="Arial"/>
                <w:szCs w:val="24"/>
              </w:rPr>
              <w:t>reate ()</w:t>
            </w:r>
          </w:p>
          <w:p w14:paraId="14DD738B" w14:textId="77777777" w:rsidR="00C52E07" w:rsidRPr="00AE3EC8" w:rsidRDefault="00C52E07" w:rsidP="003C728D">
            <w:pPr>
              <w:tabs>
                <w:tab w:val="left" w:pos="6615"/>
              </w:tabs>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etinterval ()</w:t>
            </w:r>
          </w:p>
          <w:p w14:paraId="0EA65379" w14:textId="77777777" w:rsidR="00C52E07" w:rsidRDefault="00C52E07" w:rsidP="003C728D">
            <w:pPr>
              <w:tabs>
                <w:tab w:val="left" w:pos="6615"/>
              </w:tabs>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ethandler ()</w:t>
            </w:r>
          </w:p>
          <w:p w14:paraId="1DDCF05F" w14:textId="77777777" w:rsidR="00C52E07" w:rsidRPr="00AE3EC8" w:rsidRDefault="00C52E07" w:rsidP="003C728D">
            <w:pPr>
              <w:tabs>
                <w:tab w:val="left" w:pos="6615"/>
              </w:tabs>
              <w:rPr>
                <w:rFonts w:asciiTheme="minorHAnsi" w:hAnsiTheme="minorHAnsi" w:cs="Arial"/>
                <w:szCs w:val="24"/>
              </w:rPr>
            </w:pPr>
            <w:r>
              <w:rPr>
                <w:rFonts w:asciiTheme="minorHAnsi" w:hAnsiTheme="minorHAnsi" w:cs="Arial"/>
                <w:szCs w:val="24"/>
              </w:rPr>
              <w:t>le_timer_SetRepeat()</w:t>
            </w:r>
          </w:p>
          <w:p w14:paraId="3FFE34D1" w14:textId="77777777" w:rsidR="00C52E07" w:rsidRPr="00AE3EC8" w:rsidRDefault="00C52E07" w:rsidP="003C728D">
            <w:pPr>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tart ()</w:t>
            </w:r>
          </w:p>
          <w:p w14:paraId="163D1AA2" w14:textId="77777777" w:rsidR="00C52E07" w:rsidRDefault="00C52E07" w:rsidP="003C728D">
            <w:pPr>
              <w:rPr>
                <w:rFonts w:asciiTheme="minorHAnsi" w:hAnsiTheme="minorHAnsi"/>
                <w:szCs w:val="24"/>
              </w:rPr>
            </w:pPr>
            <w:r>
              <w:rPr>
                <w:rFonts w:asciiTheme="minorHAnsi" w:hAnsiTheme="minorHAnsi"/>
                <w:szCs w:val="24"/>
              </w:rPr>
              <w:t>le_timer_Stop</w:t>
            </w:r>
            <w:r w:rsidRPr="00AE3EC8">
              <w:rPr>
                <w:rFonts w:asciiTheme="minorHAnsi" w:hAnsiTheme="minorHAnsi"/>
                <w:szCs w:val="24"/>
              </w:rPr>
              <w:t>()</w:t>
            </w:r>
          </w:p>
          <w:p w14:paraId="4133711F" w14:textId="77777777" w:rsidR="00C52E07" w:rsidRDefault="00C52E07" w:rsidP="003C728D">
            <w:pPr>
              <w:rPr>
                <w:rFonts w:asciiTheme="minorHAnsi" w:hAnsiTheme="minorHAnsi" w:cs="Arial"/>
                <w:szCs w:val="24"/>
              </w:rPr>
            </w:pPr>
            <w:r w:rsidRPr="00B93267">
              <w:rPr>
                <w:rFonts w:asciiTheme="minorHAnsi" w:hAnsiTheme="minorHAnsi" w:cs="Arial"/>
                <w:szCs w:val="24"/>
              </w:rPr>
              <w:t>le_timer_IsRunning()</w:t>
            </w:r>
          </w:p>
          <w:p w14:paraId="6D879BE8" w14:textId="77777777" w:rsidR="00C52E07" w:rsidRPr="00893806" w:rsidRDefault="00C52E07" w:rsidP="003C728D">
            <w:pPr>
              <w:rPr>
                <w:rFonts w:asciiTheme="minorHAnsi" w:hAnsiTheme="minorHAnsi" w:cs="Arial"/>
                <w:szCs w:val="24"/>
              </w:rPr>
            </w:pPr>
            <w:r w:rsidRPr="00143F1E">
              <w:t>le_timer_SetContextPtr</w:t>
            </w:r>
            <w:r>
              <w:t>()</w:t>
            </w:r>
          </w:p>
          <w:p w14:paraId="067517D5" w14:textId="77777777" w:rsidR="00C52E07" w:rsidRDefault="00C52E07" w:rsidP="003C728D">
            <w:r>
              <w:t>le_timer_GetContextPtr()</w:t>
            </w:r>
          </w:p>
          <w:p w14:paraId="5520064B" w14:textId="77777777" w:rsidR="00C52E07" w:rsidRPr="00232559" w:rsidRDefault="00C52E07" w:rsidP="003C728D">
            <w:r w:rsidRPr="00143F1E">
              <w:t>le_timer_Delete(</w:t>
            </w:r>
            <w:r>
              <w:t>)</w:t>
            </w:r>
          </w:p>
        </w:tc>
        <w:tc>
          <w:tcPr>
            <w:tcW w:w="3996" w:type="dxa"/>
          </w:tcPr>
          <w:p w14:paraId="489E42C3" w14:textId="77777777" w:rsidR="00C52E07" w:rsidRDefault="00C52E07" w:rsidP="003C728D">
            <w:r>
              <w:t xml:space="preserve">Timer related activities for socket connection timeout period etc. </w:t>
            </w:r>
          </w:p>
        </w:tc>
      </w:tr>
      <w:tr w:rsidR="00C52E07" w:rsidRPr="003D2187" w14:paraId="66F2C2C0" w14:textId="77777777" w:rsidTr="003C728D">
        <w:tc>
          <w:tcPr>
            <w:tcW w:w="5899" w:type="dxa"/>
            <w:gridSpan w:val="2"/>
            <w:shd w:val="clear" w:color="auto" w:fill="D9D9D9" w:themeFill="background1" w:themeFillShade="D9"/>
          </w:tcPr>
          <w:p w14:paraId="51FD3689" w14:textId="77777777" w:rsidR="00C52E07" w:rsidRDefault="00C52E07" w:rsidP="003C728D">
            <w:pPr>
              <w:rPr>
                <w:b/>
              </w:rPr>
            </w:pPr>
            <w:r>
              <w:rPr>
                <w:b/>
              </w:rPr>
              <w:t xml:space="preserve">     </w:t>
            </w:r>
          </w:p>
          <w:p w14:paraId="7A220EE4" w14:textId="77777777" w:rsidR="00C52E07" w:rsidRPr="003D2187" w:rsidRDefault="00C52E07" w:rsidP="003C728D">
            <w:pPr>
              <w:rPr>
                <w:b/>
              </w:rPr>
            </w:pPr>
            <w:r>
              <w:rPr>
                <w:b/>
              </w:rPr>
              <w:t xml:space="preserve">  Linux</w:t>
            </w:r>
            <w:r w:rsidRPr="003D2187">
              <w:rPr>
                <w:b/>
              </w:rPr>
              <w:t xml:space="preserve"> Services</w:t>
            </w:r>
          </w:p>
        </w:tc>
        <w:tc>
          <w:tcPr>
            <w:tcW w:w="3996" w:type="dxa"/>
            <w:shd w:val="clear" w:color="auto" w:fill="D9D9D9" w:themeFill="background1" w:themeFillShade="D9"/>
          </w:tcPr>
          <w:p w14:paraId="07A23AF7" w14:textId="77777777" w:rsidR="00C52E07" w:rsidRDefault="00C52E07" w:rsidP="003C728D">
            <w:pPr>
              <w:rPr>
                <w:b/>
              </w:rPr>
            </w:pPr>
            <w:r>
              <w:rPr>
                <w:b/>
              </w:rPr>
              <w:t xml:space="preserve"> </w:t>
            </w:r>
          </w:p>
          <w:p w14:paraId="75BCCC33" w14:textId="77777777" w:rsidR="00C52E07" w:rsidRPr="003D2187" w:rsidRDefault="00C52E07" w:rsidP="003C728D">
            <w:pPr>
              <w:rPr>
                <w:b/>
              </w:rPr>
            </w:pPr>
            <w:r>
              <w:rPr>
                <w:b/>
              </w:rPr>
              <w:t>Remarks/Comments</w:t>
            </w:r>
          </w:p>
        </w:tc>
      </w:tr>
      <w:tr w:rsidR="00C52E07" w14:paraId="4DAD1752" w14:textId="77777777" w:rsidTr="003C728D">
        <w:tc>
          <w:tcPr>
            <w:tcW w:w="1609" w:type="dxa"/>
          </w:tcPr>
          <w:p w14:paraId="0A263444" w14:textId="77777777" w:rsidR="00C52E07" w:rsidRDefault="00C52E07" w:rsidP="003C728D">
            <w:pPr>
              <w:rPr>
                <w:b/>
              </w:rPr>
            </w:pPr>
            <w:r>
              <w:t>Socket services</w:t>
            </w:r>
          </w:p>
        </w:tc>
        <w:tc>
          <w:tcPr>
            <w:tcW w:w="4290" w:type="dxa"/>
          </w:tcPr>
          <w:p w14:paraId="76AFD97C" w14:textId="77777777" w:rsidR="00C52E07" w:rsidRDefault="00C52E07" w:rsidP="003C728D">
            <w:r w:rsidRPr="005234D4">
              <w:t>socket </w:t>
            </w:r>
            <w:r w:rsidRPr="005234D4">
              <w:br/>
              <w:t>setsockopt</w:t>
            </w:r>
            <w:r w:rsidRPr="005234D4">
              <w:br/>
              <w:t>bind</w:t>
            </w:r>
            <w:r w:rsidRPr="005234D4">
              <w:br/>
              <w:t>listen</w:t>
            </w:r>
            <w:r w:rsidRPr="005234D4">
              <w:br/>
              <w:t>accept</w:t>
            </w:r>
          </w:p>
          <w:p w14:paraId="53376082" w14:textId="77777777" w:rsidR="00C52E07" w:rsidRDefault="00C52E07" w:rsidP="003C728D">
            <w:r>
              <w:t>connect</w:t>
            </w:r>
          </w:p>
          <w:p w14:paraId="0E7E3BD0" w14:textId="77777777" w:rsidR="00C52E07" w:rsidRDefault="00C52E07" w:rsidP="003C728D">
            <w:r>
              <w:t>sleep</w:t>
            </w:r>
          </w:p>
          <w:p w14:paraId="1BC95336" w14:textId="77777777" w:rsidR="00C52E07" w:rsidRDefault="00C52E07" w:rsidP="003C728D">
            <w:r>
              <w:t>getaddrinfo</w:t>
            </w:r>
          </w:p>
          <w:p w14:paraId="1589FE62" w14:textId="77777777" w:rsidR="00C52E07" w:rsidRDefault="00C52E07" w:rsidP="003C728D">
            <w:r>
              <w:t>freeaddrinfo</w:t>
            </w:r>
          </w:p>
          <w:p w14:paraId="69F0BF2E" w14:textId="77777777" w:rsidR="00C52E07" w:rsidRDefault="00C52E07" w:rsidP="003C728D">
            <w:r>
              <w:t>inet_ntoa</w:t>
            </w:r>
          </w:p>
        </w:tc>
        <w:tc>
          <w:tcPr>
            <w:tcW w:w="3996" w:type="dxa"/>
          </w:tcPr>
          <w:p w14:paraId="53E32FC9" w14:textId="77777777" w:rsidR="00C52E07" w:rsidRDefault="00C52E07" w:rsidP="003C728D">
            <w:r>
              <w:t>Linux socket services to open TCP sockets and other socket related operations, resolve URLs etc.</w:t>
            </w:r>
          </w:p>
        </w:tc>
      </w:tr>
    </w:tbl>
    <w:p w14:paraId="046494D0" w14:textId="30DA0E0D" w:rsidR="00C52E07" w:rsidRDefault="00C52E07" w:rsidP="00C52E07"/>
    <w:p w14:paraId="3859CD22" w14:textId="5AA35664" w:rsidR="004D0E0F" w:rsidRDefault="004D0E0F" w:rsidP="00C52E07"/>
    <w:p w14:paraId="47362C98" w14:textId="5B56D5AD" w:rsidR="004D0E0F" w:rsidRDefault="004D0E0F" w:rsidP="00C52E07"/>
    <w:p w14:paraId="2D503447" w14:textId="093A27CA" w:rsidR="004D0E0F" w:rsidRDefault="004D0E0F" w:rsidP="00C52E07"/>
    <w:p w14:paraId="1715182C" w14:textId="607A8165" w:rsidR="004D0E0F" w:rsidRDefault="004D0E0F" w:rsidP="00C52E07"/>
    <w:p w14:paraId="56C2F3AE" w14:textId="5C520C55" w:rsidR="004D0E0F" w:rsidRDefault="004D0E0F" w:rsidP="00C52E07"/>
    <w:p w14:paraId="52AFFFE8" w14:textId="2AE29B63" w:rsidR="004D0E0F" w:rsidRDefault="004D0E0F" w:rsidP="00C52E07"/>
    <w:p w14:paraId="526FF73C" w14:textId="1C3FE68E" w:rsidR="004D0E0F" w:rsidRDefault="004D0E0F" w:rsidP="00C52E07"/>
    <w:p w14:paraId="5A7C8C0F" w14:textId="21BB85CF" w:rsidR="004D0E0F" w:rsidRDefault="004D0E0F" w:rsidP="00C52E07"/>
    <w:p w14:paraId="32092254" w14:textId="639042BA" w:rsidR="004D0E0F" w:rsidRDefault="004D0E0F" w:rsidP="00C52E07"/>
    <w:p w14:paraId="305CD7AD" w14:textId="27855F4B" w:rsidR="004D0E0F" w:rsidRDefault="004D0E0F" w:rsidP="00C52E07"/>
    <w:p w14:paraId="70B9539A" w14:textId="5CFC1F0C" w:rsidR="004D0E0F" w:rsidRDefault="004D0E0F" w:rsidP="00C52E07"/>
    <w:p w14:paraId="21DA254D" w14:textId="77777777" w:rsidR="003278D0" w:rsidRDefault="00047EEA" w:rsidP="003278D0">
      <w:pPr>
        <w:pStyle w:val="Heading2"/>
      </w:pPr>
      <w:bookmarkStart w:id="91" w:name="_Toc516684812"/>
      <w:r>
        <w:lastRenderedPageBreak/>
        <w:t>+KCGPADDR command: Display PDP address</w:t>
      </w:r>
      <w:bookmarkEnd w:id="91"/>
    </w:p>
    <w:p w14:paraId="21DA254E" w14:textId="77777777" w:rsidR="003278D0" w:rsidRDefault="0039780B" w:rsidP="00A35C86">
      <w:pPr>
        <w:pStyle w:val="Heading3"/>
      </w:pPr>
      <w:bookmarkStart w:id="92" w:name="_Toc516684813"/>
      <w:r>
        <w:t>Syntax</w:t>
      </w:r>
      <w:bookmarkEnd w:id="92"/>
    </w:p>
    <w:p w14:paraId="21DA254F" w14:textId="77777777" w:rsidR="003278D0" w:rsidRPr="00696308" w:rsidRDefault="00A35C86" w:rsidP="00696308">
      <w:pPr>
        <w:rPr>
          <w:b/>
        </w:rPr>
      </w:pPr>
      <w:r w:rsidRPr="00696308">
        <w:rPr>
          <w:b/>
        </w:rPr>
        <w:t>Write command</w:t>
      </w:r>
    </w:p>
    <w:p w14:paraId="21DA2550" w14:textId="77777777" w:rsidR="003278D0" w:rsidRPr="00BE1396" w:rsidRDefault="003278D0" w:rsidP="003278D0">
      <w:pPr>
        <w:autoSpaceDE w:val="0"/>
        <w:autoSpaceDN w:val="0"/>
        <w:adjustRightInd w:val="0"/>
        <w:rPr>
          <w:b/>
        </w:rPr>
      </w:pPr>
      <w:r w:rsidRPr="00BE1396">
        <w:rPr>
          <w:b/>
        </w:rPr>
        <w:t>For all &lt;cnx_cnf&gt;s:</w:t>
      </w:r>
    </w:p>
    <w:p w14:paraId="21DA2551" w14:textId="77777777" w:rsidR="003278D0" w:rsidRDefault="003278D0" w:rsidP="003278D0">
      <w:pPr>
        <w:autoSpaceDE w:val="0"/>
        <w:autoSpaceDN w:val="0"/>
        <w:adjustRightInd w:val="0"/>
      </w:pPr>
      <w:r w:rsidRPr="00BE1396">
        <w:t>AT+KCGPADDR</w:t>
      </w:r>
    </w:p>
    <w:p w14:paraId="21DA2552" w14:textId="77777777" w:rsidR="00BE1396" w:rsidRPr="00BE1396" w:rsidRDefault="00BE1396" w:rsidP="003278D0">
      <w:pPr>
        <w:autoSpaceDE w:val="0"/>
        <w:autoSpaceDN w:val="0"/>
        <w:adjustRightInd w:val="0"/>
      </w:pPr>
    </w:p>
    <w:p w14:paraId="21DA2553" w14:textId="77777777" w:rsidR="003278D0" w:rsidRPr="00BE1396" w:rsidRDefault="003278D0" w:rsidP="003278D0">
      <w:pPr>
        <w:autoSpaceDE w:val="0"/>
        <w:autoSpaceDN w:val="0"/>
        <w:adjustRightInd w:val="0"/>
        <w:rPr>
          <w:b/>
        </w:rPr>
      </w:pPr>
      <w:r w:rsidRPr="00BE1396">
        <w:rPr>
          <w:b/>
        </w:rPr>
        <w:t>For specific</w:t>
      </w:r>
    </w:p>
    <w:p w14:paraId="21DA2554" w14:textId="77777777" w:rsidR="003278D0" w:rsidRPr="00BE1396" w:rsidRDefault="003278D0" w:rsidP="003278D0">
      <w:pPr>
        <w:autoSpaceDE w:val="0"/>
        <w:autoSpaceDN w:val="0"/>
        <w:adjustRightInd w:val="0"/>
      </w:pPr>
      <w:r w:rsidRPr="00BE1396">
        <w:t>&lt;cnx_cnf&gt;s:</w:t>
      </w:r>
    </w:p>
    <w:p w14:paraId="21DA2555" w14:textId="77777777" w:rsidR="00AC469F" w:rsidRDefault="003278D0" w:rsidP="003278D0">
      <w:pPr>
        <w:autoSpaceDE w:val="0"/>
        <w:autoSpaceDN w:val="0"/>
        <w:adjustRightInd w:val="0"/>
      </w:pPr>
      <w:r w:rsidRPr="00BE1396">
        <w:t>AT+KCGPADDR=&lt;cnx_cnf&gt;</w:t>
      </w:r>
    </w:p>
    <w:p w14:paraId="21DA2556" w14:textId="77777777" w:rsidR="006E6F48" w:rsidRDefault="006E6F48" w:rsidP="003278D0">
      <w:pPr>
        <w:autoSpaceDE w:val="0"/>
        <w:autoSpaceDN w:val="0"/>
        <w:adjustRightInd w:val="0"/>
      </w:pPr>
    </w:p>
    <w:p w14:paraId="21DA2557" w14:textId="77777777" w:rsidR="006E6F48" w:rsidRPr="00696308" w:rsidRDefault="00582333" w:rsidP="00696308">
      <w:pPr>
        <w:rPr>
          <w:b/>
        </w:rPr>
      </w:pPr>
      <w:r w:rsidRPr="00696308">
        <w:rPr>
          <w:b/>
        </w:rPr>
        <w:t>Test command</w:t>
      </w:r>
    </w:p>
    <w:p w14:paraId="21DA2559" w14:textId="10214E1C" w:rsidR="007003CA" w:rsidRPr="0088597C" w:rsidRDefault="0088597C" w:rsidP="0088597C">
      <w:pPr>
        <w:autoSpaceDE w:val="0"/>
        <w:autoSpaceDN w:val="0"/>
        <w:adjustRightInd w:val="0"/>
        <w:rPr>
          <w:rFonts w:ascii="Arial" w:eastAsiaTheme="minorEastAsia" w:hAnsi="Arial" w:cs="Arial"/>
          <w:b/>
          <w:bCs/>
          <w:color w:val="3D3E40"/>
          <w:sz w:val="18"/>
          <w:szCs w:val="18"/>
          <w:lang w:val="en-US" w:eastAsia="zh-CN"/>
        </w:rPr>
      </w:pPr>
      <w:r w:rsidRPr="0088597C">
        <w:t>AT+KCGPADDR=?</w:t>
      </w:r>
    </w:p>
    <w:p w14:paraId="21DA255A" w14:textId="77777777" w:rsidR="00AC469F" w:rsidRPr="00106FB8" w:rsidRDefault="00A92D39" w:rsidP="00AC469F">
      <w:pPr>
        <w:pStyle w:val="Heading3"/>
        <w:rPr>
          <w:rFonts w:cs="Times New Roman"/>
        </w:rPr>
      </w:pPr>
      <w:bookmarkStart w:id="93" w:name="_Toc516684814"/>
      <w:r w:rsidRPr="00106FB8">
        <w:rPr>
          <w:rFonts w:cs="Times New Roman"/>
        </w:rPr>
        <w:t xml:space="preserve">Parameters and </w:t>
      </w:r>
      <w:r w:rsidR="00AC469F" w:rsidRPr="00106FB8">
        <w:rPr>
          <w:rFonts w:cs="Times New Roman"/>
        </w:rPr>
        <w:t>Defined values</w:t>
      </w:r>
      <w:bookmarkEnd w:id="93"/>
    </w:p>
    <w:p w14:paraId="21DA255B" w14:textId="77777777" w:rsidR="00AC469F" w:rsidRPr="00106FB8" w:rsidRDefault="00AC469F" w:rsidP="00AC469F"/>
    <w:tbl>
      <w:tblPr>
        <w:tblStyle w:val="TableSWI"/>
        <w:tblW w:w="5000" w:type="pct"/>
        <w:tblLook w:val="01E0" w:firstRow="1" w:lastRow="1" w:firstColumn="1" w:lastColumn="1" w:noHBand="0" w:noVBand="0"/>
      </w:tblPr>
      <w:tblGrid>
        <w:gridCol w:w="2439"/>
        <w:gridCol w:w="2065"/>
        <w:gridCol w:w="4128"/>
      </w:tblGrid>
      <w:tr w:rsidR="00AC469F" w:rsidRPr="00215EAC" w14:paraId="21DA255D" w14:textId="77777777" w:rsidTr="001875DB">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21DA255C" w14:textId="77777777" w:rsidR="00AC469F" w:rsidRPr="00106FB8" w:rsidRDefault="00AC469F" w:rsidP="001875DB">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AC469F" w:rsidRPr="00215EAC" w14:paraId="21DA255F" w14:textId="77777777" w:rsidTr="001875DB">
        <w:tc>
          <w:tcPr>
            <w:tcW w:w="5000" w:type="pct"/>
            <w:gridSpan w:val="3"/>
            <w:tcBorders>
              <w:top w:val="single" w:sz="18" w:space="0" w:color="000000" w:themeColor="text1"/>
            </w:tcBorders>
          </w:tcPr>
          <w:p w14:paraId="21DA255E" w14:textId="77777777" w:rsidR="00AC469F" w:rsidRPr="00106FB8" w:rsidRDefault="00AC469F" w:rsidP="001875DB">
            <w:pPr>
              <w:autoSpaceDE w:val="0"/>
              <w:autoSpaceDN w:val="0"/>
              <w:adjustRightInd w:val="0"/>
              <w:rPr>
                <w:color w:val="auto"/>
              </w:rPr>
            </w:pPr>
            <w:r w:rsidRPr="00106FB8">
              <w:rPr>
                <w:color w:val="auto"/>
              </w:rPr>
              <w:t>AT+KCGPADDR= &lt;cnx_cnf&gt;</w:t>
            </w:r>
          </w:p>
        </w:tc>
      </w:tr>
      <w:tr w:rsidR="00AC469F" w:rsidRPr="00215EAC" w14:paraId="21DA2563" w14:textId="77777777" w:rsidTr="001875DB">
        <w:tc>
          <w:tcPr>
            <w:tcW w:w="1413" w:type="pct"/>
            <w:tcBorders>
              <w:top w:val="single" w:sz="18" w:space="0" w:color="auto"/>
              <w:left w:val="single" w:sz="4" w:space="0" w:color="auto"/>
              <w:bottom w:val="single" w:sz="18" w:space="0" w:color="auto"/>
              <w:right w:val="single" w:sz="4" w:space="0" w:color="auto"/>
            </w:tcBorders>
            <w:shd w:val="pct30" w:color="auto" w:fill="auto"/>
          </w:tcPr>
          <w:p w14:paraId="21DA2560" w14:textId="77777777" w:rsidR="00AC469F" w:rsidRPr="00106FB8" w:rsidRDefault="00AC469F" w:rsidP="001875DB">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196" w:type="pct"/>
            <w:tcBorders>
              <w:top w:val="single" w:sz="18" w:space="0" w:color="auto"/>
              <w:left w:val="single" w:sz="4" w:space="0" w:color="auto"/>
              <w:bottom w:val="single" w:sz="18" w:space="0" w:color="auto"/>
              <w:right w:val="single" w:sz="4" w:space="0" w:color="auto"/>
            </w:tcBorders>
            <w:shd w:val="pct30" w:color="auto" w:fill="auto"/>
          </w:tcPr>
          <w:p w14:paraId="21DA2561" w14:textId="77777777" w:rsidR="00AC469F" w:rsidRPr="00106FB8" w:rsidRDefault="00AC469F" w:rsidP="001875DB">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391" w:type="pct"/>
            <w:tcBorders>
              <w:top w:val="single" w:sz="18" w:space="0" w:color="auto"/>
              <w:left w:val="single" w:sz="4" w:space="0" w:color="auto"/>
              <w:bottom w:val="single" w:sz="18" w:space="0" w:color="auto"/>
              <w:right w:val="single" w:sz="4" w:space="0" w:color="auto"/>
            </w:tcBorders>
            <w:shd w:val="pct30" w:color="auto" w:fill="auto"/>
          </w:tcPr>
          <w:p w14:paraId="21DA2562" w14:textId="77777777" w:rsidR="00AC469F" w:rsidRPr="00106FB8" w:rsidRDefault="00AC469F" w:rsidP="001875DB">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AC469F" w:rsidRPr="00215EAC" w14:paraId="21DA2569" w14:textId="77777777" w:rsidTr="001875DB">
        <w:tc>
          <w:tcPr>
            <w:tcW w:w="1413" w:type="pct"/>
            <w:tcBorders>
              <w:top w:val="single" w:sz="18" w:space="0" w:color="auto"/>
              <w:bottom w:val="single" w:sz="18" w:space="0" w:color="auto"/>
            </w:tcBorders>
          </w:tcPr>
          <w:p w14:paraId="21DA2564" w14:textId="77777777" w:rsidR="00AC469F" w:rsidRPr="00106FB8" w:rsidRDefault="00AC469F" w:rsidP="001875DB">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&lt;cnx cnf&gt;</w:t>
            </w:r>
          </w:p>
        </w:tc>
        <w:tc>
          <w:tcPr>
            <w:tcW w:w="1196" w:type="pct"/>
          </w:tcPr>
          <w:p w14:paraId="21DA2565" w14:textId="77777777" w:rsidR="00AC469F" w:rsidRPr="00106FB8" w:rsidRDefault="00AC469F" w:rsidP="001875DB">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[1…5]</w:t>
            </w:r>
          </w:p>
        </w:tc>
        <w:tc>
          <w:tcPr>
            <w:tcW w:w="2391" w:type="pct"/>
          </w:tcPr>
          <w:p w14:paraId="21DA2566" w14:textId="77777777" w:rsidR="00AC469F" w:rsidRPr="00106FB8" w:rsidRDefault="00AC469F" w:rsidP="001875DB">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(PDP context configuration) a numeric</w:t>
            </w:r>
          </w:p>
          <w:p w14:paraId="21DA2568" w14:textId="579E9CA5" w:rsidR="00AC469F" w:rsidRPr="00106FB8" w:rsidRDefault="00AC469F" w:rsidP="00A70337">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parameter which specifies a particular PDP context</w:t>
            </w:r>
            <w:r w:rsidR="00A70337">
              <w:rPr>
                <w:rFonts w:ascii="Calibri" w:eastAsia="SimSun" w:hAnsi="Calibri" w:cs="Times New Roman"/>
                <w:color w:val="auto"/>
                <w:sz w:val="24"/>
                <w:szCs w:val="20"/>
                <w:lang w:val="en-CA" w:eastAsia="en-US"/>
              </w:rPr>
              <w:t xml:space="preserve"> </w:t>
            </w:r>
            <w:r w:rsidRPr="00106FB8">
              <w:rPr>
                <w:rFonts w:ascii="Calibri" w:eastAsia="SimSun" w:hAnsi="Calibri" w:cs="Times New Roman"/>
                <w:color w:val="auto"/>
                <w:sz w:val="24"/>
                <w:szCs w:val="20"/>
                <w:lang w:val="en-CA" w:eastAsia="en-US"/>
              </w:rPr>
              <w:t>configuration</w:t>
            </w:r>
          </w:p>
        </w:tc>
      </w:tr>
      <w:tr w:rsidR="00AC469F" w:rsidRPr="00215EAC" w14:paraId="21DA256F" w14:textId="77777777" w:rsidTr="001875DB">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1413" w:type="pct"/>
            <w:tcBorders>
              <w:top w:val="single" w:sz="18" w:space="0" w:color="auto"/>
            </w:tcBorders>
          </w:tcPr>
          <w:p w14:paraId="21DA256A" w14:textId="77777777" w:rsidR="00AC469F" w:rsidRPr="00106FB8" w:rsidRDefault="00AC469F" w:rsidP="001875DB">
            <w:pPr>
              <w:autoSpaceDE w:val="0"/>
              <w:autoSpaceDN w:val="0"/>
              <w:adjustRightInd w:val="0"/>
              <w:rPr>
                <w:iCs w:val="0"/>
                <w:color w:val="auto"/>
              </w:rPr>
            </w:pPr>
            <w:r w:rsidRPr="00106FB8">
              <w:rPr>
                <w:iCs w:val="0"/>
                <w:color w:val="auto"/>
              </w:rPr>
              <w:t xml:space="preserve">&lt;PDP_addr&gt; </w:t>
            </w:r>
          </w:p>
          <w:p w14:paraId="21DA256B" w14:textId="77777777" w:rsidR="00AC469F" w:rsidRPr="00106FB8" w:rsidRDefault="00AC469F" w:rsidP="001875DB">
            <w:pPr>
              <w:pStyle w:val="TableBody"/>
              <w:rPr>
                <w:rFonts w:ascii="Calibri" w:eastAsia="SimSun" w:hAnsi="Calibri" w:cs="Times New Roman"/>
                <w:iCs w:val="0"/>
                <w:color w:val="auto"/>
                <w:sz w:val="24"/>
                <w:szCs w:val="20"/>
                <w:lang w:val="en-CA" w:eastAsia="en-US"/>
              </w:rPr>
            </w:pPr>
          </w:p>
        </w:tc>
        <w:tc>
          <w:tcPr>
            <w:tcW w:w="1196" w:type="pct"/>
          </w:tcPr>
          <w:p w14:paraId="21DA256C" w14:textId="77777777" w:rsidR="00AC469F" w:rsidRPr="00106FB8" w:rsidRDefault="00AC469F" w:rsidP="001875DB">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p>
        </w:tc>
        <w:tc>
          <w:tcPr>
            <w:tcW w:w="2391" w:type="pct"/>
          </w:tcPr>
          <w:p w14:paraId="21DA256E" w14:textId="1DA817D6" w:rsidR="00AC469F" w:rsidRPr="00106FB8" w:rsidRDefault="00AC469F" w:rsidP="00B53ECB">
            <w:pPr>
              <w:autoSpaceDE w:val="0"/>
              <w:autoSpaceDN w:val="0"/>
              <w:adjustRightInd w:val="0"/>
              <w:cnfStyle w:val="010000000000" w:firstRow="0" w:lastRow="1" w:firstColumn="0" w:lastColumn="0" w:oddVBand="0" w:evenVBand="0" w:oddHBand="0" w:evenHBand="0" w:firstRowFirstColumn="0" w:firstRowLastColumn="0" w:lastRowFirstColumn="0" w:lastRowLastColumn="0"/>
              <w:rPr>
                <w:color w:val="auto"/>
              </w:rPr>
            </w:pPr>
            <w:r w:rsidRPr="00106FB8">
              <w:rPr>
                <w:color w:val="auto"/>
              </w:rPr>
              <w:t>A string that identifies the MT in the address</w:t>
            </w:r>
            <w:r w:rsidR="00B53ECB">
              <w:rPr>
                <w:color w:val="auto"/>
              </w:rPr>
              <w:t xml:space="preserve"> </w:t>
            </w:r>
            <w:r w:rsidRPr="00106FB8">
              <w:rPr>
                <w:color w:val="auto"/>
              </w:rPr>
              <w:t>space applicable to the PDP</w:t>
            </w:r>
          </w:p>
        </w:tc>
      </w:tr>
    </w:tbl>
    <w:p w14:paraId="21DA2570" w14:textId="77777777" w:rsidR="00AC469F" w:rsidRDefault="00AC469F" w:rsidP="003278D0">
      <w:pPr>
        <w:autoSpaceDE w:val="0"/>
        <w:autoSpaceDN w:val="0"/>
        <w:adjustRightInd w:val="0"/>
      </w:pPr>
    </w:p>
    <w:p w14:paraId="21DA2571" w14:textId="77777777" w:rsidR="00930A02" w:rsidRPr="00106FB8" w:rsidRDefault="00930A02" w:rsidP="00930A02">
      <w:pPr>
        <w:pStyle w:val="Heading3"/>
        <w:rPr>
          <w:rFonts w:cs="Times New Roman"/>
        </w:rPr>
      </w:pPr>
      <w:bookmarkStart w:id="94" w:name="_Toc516684815"/>
      <w:r w:rsidRPr="00106FB8">
        <w:rPr>
          <w:rFonts w:cs="Times New Roman"/>
        </w:rPr>
        <w:t>Examples</w:t>
      </w:r>
      <w:bookmarkEnd w:id="94"/>
    </w:p>
    <w:p w14:paraId="21DA2572" w14:textId="77777777" w:rsidR="0039780B" w:rsidRPr="00106FB8" w:rsidRDefault="0039780B" w:rsidP="0039780B">
      <w:pPr>
        <w:autoSpaceDE w:val="0"/>
        <w:autoSpaceDN w:val="0"/>
        <w:adjustRightInd w:val="0"/>
      </w:pPr>
      <w:r w:rsidRPr="00106FB8">
        <w:t>AT+KCGPADDR</w:t>
      </w:r>
    </w:p>
    <w:p w14:paraId="21DA2573" w14:textId="77777777" w:rsidR="0039780B" w:rsidRPr="00106FB8" w:rsidRDefault="0039780B" w:rsidP="0039780B">
      <w:pPr>
        <w:autoSpaceDE w:val="0"/>
        <w:autoSpaceDN w:val="0"/>
        <w:adjustRightInd w:val="0"/>
      </w:pPr>
      <w:r w:rsidRPr="00106FB8">
        <w:t>+KCGPADDR: 0,"192.168.1.49"</w:t>
      </w:r>
    </w:p>
    <w:p w14:paraId="21DA2574" w14:textId="77777777" w:rsidR="0039780B" w:rsidRPr="00106FB8" w:rsidRDefault="0039780B" w:rsidP="0039780B">
      <w:r w:rsidRPr="00106FB8">
        <w:t>OK</w:t>
      </w:r>
    </w:p>
    <w:p w14:paraId="21DA2575" w14:textId="77777777" w:rsidR="0039780B" w:rsidRPr="00106FB8" w:rsidRDefault="0039780B" w:rsidP="0039780B">
      <w:pPr>
        <w:autoSpaceDE w:val="0"/>
        <w:autoSpaceDN w:val="0"/>
        <w:adjustRightInd w:val="0"/>
      </w:pPr>
      <w:r w:rsidRPr="00106FB8">
        <w:t>AT+KCGPADDR=1</w:t>
      </w:r>
    </w:p>
    <w:p w14:paraId="21DA2576" w14:textId="77777777" w:rsidR="0039780B" w:rsidRPr="00106FB8" w:rsidRDefault="0039780B" w:rsidP="0039780B">
      <w:pPr>
        <w:autoSpaceDE w:val="0"/>
        <w:autoSpaceDN w:val="0"/>
        <w:adjustRightInd w:val="0"/>
      </w:pPr>
      <w:r w:rsidRPr="00106FB8">
        <w:t>+KCGPADDR: 1,"100.168.1.49"</w:t>
      </w:r>
    </w:p>
    <w:p w14:paraId="21DA2577" w14:textId="77777777" w:rsidR="0039780B" w:rsidRPr="00106FB8" w:rsidRDefault="0039780B" w:rsidP="0039780B">
      <w:r w:rsidRPr="00106FB8">
        <w:t>OK</w:t>
      </w:r>
    </w:p>
    <w:p w14:paraId="21DA2578" w14:textId="77777777" w:rsidR="00B13A3A" w:rsidRDefault="00B13A3A" w:rsidP="0039780B">
      <w:pPr>
        <w:rPr>
          <w:rFonts w:asciiTheme="minorHAnsi" w:hAnsiTheme="minorHAnsi" w:cs="Arial"/>
          <w:bCs/>
          <w:color w:val="3D3E40"/>
          <w:szCs w:val="24"/>
        </w:rPr>
      </w:pPr>
    </w:p>
    <w:p w14:paraId="21DA2579" w14:textId="50D07F14" w:rsidR="00B13A3A" w:rsidRDefault="00B13A3A" w:rsidP="0039780B">
      <w:pPr>
        <w:rPr>
          <w:rFonts w:asciiTheme="minorHAnsi" w:hAnsiTheme="minorHAnsi" w:cs="Arial"/>
          <w:bCs/>
          <w:color w:val="3D3E40"/>
          <w:szCs w:val="24"/>
        </w:rPr>
      </w:pPr>
    </w:p>
    <w:p w14:paraId="69A80CBD" w14:textId="06D1819B" w:rsidR="008E6BA4" w:rsidRDefault="008E6BA4" w:rsidP="0039780B">
      <w:pPr>
        <w:rPr>
          <w:rFonts w:asciiTheme="minorHAnsi" w:hAnsiTheme="minorHAnsi" w:cs="Arial"/>
          <w:bCs/>
          <w:color w:val="3D3E40"/>
          <w:szCs w:val="24"/>
        </w:rPr>
      </w:pPr>
    </w:p>
    <w:p w14:paraId="21DA257A" w14:textId="050AC9B5" w:rsidR="00B13A3A" w:rsidRDefault="00B13A3A" w:rsidP="0039780B">
      <w:pPr>
        <w:rPr>
          <w:rFonts w:asciiTheme="minorHAnsi" w:hAnsiTheme="minorHAnsi" w:cs="Arial"/>
          <w:bCs/>
          <w:color w:val="3D3E40"/>
          <w:szCs w:val="24"/>
        </w:rPr>
      </w:pPr>
    </w:p>
    <w:p w14:paraId="472918FA" w14:textId="495D07F4" w:rsidR="0064300F" w:rsidRPr="008E6BA4" w:rsidRDefault="0064300F" w:rsidP="0039780B">
      <w:pPr>
        <w:rPr>
          <w:rFonts w:asciiTheme="minorHAnsi" w:hAnsiTheme="minorHAnsi" w:cs="Arial"/>
          <w:bCs/>
          <w:color w:val="3D3E40"/>
          <w:szCs w:val="24"/>
        </w:rPr>
      </w:pPr>
    </w:p>
    <w:p w14:paraId="21DA257B" w14:textId="77777777" w:rsidR="00A5294B" w:rsidRDefault="00A5294B" w:rsidP="00A5294B">
      <w:pPr>
        <w:pStyle w:val="Heading3"/>
      </w:pPr>
      <w:bookmarkStart w:id="95" w:name="_Toc516684816"/>
      <w:r>
        <w:lastRenderedPageBreak/>
        <w:t>Sequence Diagram</w:t>
      </w:r>
      <w:bookmarkEnd w:id="95"/>
    </w:p>
    <w:p w14:paraId="21DA257C" w14:textId="339F5849" w:rsidR="00FE3187" w:rsidRPr="00215EAC" w:rsidRDefault="00F01102" w:rsidP="00FE318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1676672" behindDoc="0" locked="0" layoutInCell="1" allowOverlap="1" wp14:anchorId="21DA27E1" wp14:editId="4D0609A8">
                <wp:simplePos x="0" y="0"/>
                <wp:positionH relativeFrom="column">
                  <wp:posOffset>3743325</wp:posOffset>
                </wp:positionH>
                <wp:positionV relativeFrom="paragraph">
                  <wp:posOffset>166370</wp:posOffset>
                </wp:positionV>
                <wp:extent cx="1047750" cy="678180"/>
                <wp:effectExtent l="0" t="0" r="19050" b="26670"/>
                <wp:wrapNone/>
                <wp:docPr id="26" name="Rectangle 26"/>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DA295B" w14:textId="77777777" w:rsidR="00944514" w:rsidRDefault="00944514" w:rsidP="00FE31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7E1" id="Rectangle 26" o:spid="_x0000_s1515" style="position:absolute;left:0;text-align:left;margin-left:294.75pt;margin-top:13.1pt;width:82.5pt;height:5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" fillcolor="#c0504d [3205]" strokecolor="#243f60 [1604]" strokeweight="1pt">
                <v:textbox>
                  <w:txbxContent>
                    <w:p w14:paraId="21DA295B" w14:textId="77777777" w:rsidR="00944514" w:rsidRDefault="00944514" w:rsidP="00FE3187">
                      <w:pPr>
                        <w:jc w:val="center"/>
                      </w:pPr>
                      <w:r>
                        <w:t>Other Legato Services</w:t>
                      </w:r>
                    </w:p>
                  </w:txbxContent>
                </v:textbox>
              </v:rect>
            </w:pict>
          </mc:Fallback>
        </mc:AlternateContent>
      </w:r>
      <w:r w:rsidR="00470D94" w:rsidRPr="00215EAC">
        <w:rPr>
          <w:rFonts w:ascii="Arial" w:hAnsi="Arial" w:cs="Arial"/>
          <w:noProof/>
          <w:lang w:val="en-US"/>
        </w:rPr>
        <mc:AlternateContent>
          <mc:Choice Requires="wps">
            <w:drawing>
              <wp:anchor distT="0" distB="0" distL="114300" distR="114300" simplePos="0" relativeHeight="251669504" behindDoc="0" locked="0" layoutInCell="1" allowOverlap="1" wp14:anchorId="21DA27E3" wp14:editId="21DA27E4">
                <wp:simplePos x="0" y="0"/>
                <wp:positionH relativeFrom="page">
                  <wp:posOffset>6934200</wp:posOffset>
                </wp:positionH>
                <wp:positionV relativeFrom="paragraph">
                  <wp:posOffset>185420</wp:posOffset>
                </wp:positionV>
                <wp:extent cx="731520" cy="640080"/>
                <wp:effectExtent l="0" t="0" r="11430" b="26670"/>
                <wp:wrapNone/>
                <wp:docPr id="15" name="Rectangle 15"/>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1DA295C" w14:textId="77777777" w:rsidR="00944514" w:rsidRDefault="00944514" w:rsidP="00FE31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7E3" id="Rectangle 15" o:spid="_x0000_s1516" style="position:absolute;left:0;text-align:left;margin-left:546pt;margin-top:14.6pt;width:57.6pt;height:50.4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" fillcolor="#8064a2 [3207]" strokecolor="#5a5a5a [2109]" strokeweight="1pt">
                <v:textbox>
                  <w:txbxContent>
                    <w:p w14:paraId="21DA295C" w14:textId="77777777" w:rsidR="00944514" w:rsidRDefault="00944514" w:rsidP="00FE3187">
                      <w:pPr>
                        <w:jc w:val="center"/>
                      </w:pPr>
                      <w:r>
                        <w:t>Modem</w:t>
                      </w:r>
                    </w:p>
                  </w:txbxContent>
                </v:textbox>
                <w10:wrap anchorx="page"/>
              </v:rect>
            </w:pict>
          </mc:Fallback>
        </mc:AlternateContent>
      </w:r>
    </w:p>
    <w:p w14:paraId="21DA257D" w14:textId="030AB673" w:rsidR="00FE3187" w:rsidRPr="00215EAC" w:rsidRDefault="0099699F" w:rsidP="00FE3187">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1666432" behindDoc="0" locked="0" layoutInCell="1" allowOverlap="1" wp14:anchorId="21DA27E9" wp14:editId="5282E27C">
                <wp:simplePos x="0" y="0"/>
                <wp:positionH relativeFrom="margin">
                  <wp:posOffset>-635</wp:posOffset>
                </wp:positionH>
                <wp:positionV relativeFrom="paragraph">
                  <wp:posOffset>9525</wp:posOffset>
                </wp:positionV>
                <wp:extent cx="822325" cy="640080"/>
                <wp:effectExtent l="0" t="0" r="15875" b="26670"/>
                <wp:wrapNone/>
                <wp:docPr id="10" name="Rectangle 1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DA295F" w14:textId="77777777" w:rsidR="00944514" w:rsidRDefault="00944514" w:rsidP="00FE31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7E9" id="Rectangle 10" o:spid="_x0000_s1517" style="position:absolute;left:0;text-align:left;margin-left:-.05pt;margin-top:.75pt;width:64.75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" fillcolor="#f79646 [3209]" strokecolor="#5a5a5a [2109]" strokeweight="1pt">
                <v:textbox>
                  <w:txbxContent>
                    <w:p w14:paraId="21DA295F" w14:textId="77777777" w:rsidR="00944514" w:rsidRDefault="00944514" w:rsidP="00FE3187">
                      <w:pPr>
                        <w:jc w:val="center"/>
                      </w:pPr>
                      <w:r>
                        <w:t>Host with Linux OS</w:t>
                      </w:r>
                    </w:p>
                  </w:txbxContent>
                </v:textbox>
                <w10:wrap anchorx="margin"/>
              </v:rect>
            </w:pict>
          </mc:Fallback>
        </mc:AlternateContent>
      </w:r>
      <w:r w:rsidR="00470D94">
        <w:rPr>
          <w:rFonts w:ascii="Arial" w:hAnsi="Arial" w:cs="Arial"/>
          <w:noProof/>
          <w:lang w:val="en-US"/>
        </w:rPr>
        <mc:AlternateContent>
          <mc:Choice Requires="wps">
            <w:drawing>
              <wp:anchor distT="0" distB="0" distL="114300" distR="114300" simplePos="0" relativeHeight="251692032" behindDoc="0" locked="0" layoutInCell="1" allowOverlap="1" wp14:anchorId="21DA27E5" wp14:editId="21DA27E6">
                <wp:simplePos x="0" y="0"/>
                <wp:positionH relativeFrom="column">
                  <wp:posOffset>4886325</wp:posOffset>
                </wp:positionH>
                <wp:positionV relativeFrom="paragraph">
                  <wp:posOffset>10160</wp:posOffset>
                </wp:positionV>
                <wp:extent cx="819150" cy="640080"/>
                <wp:effectExtent l="0" t="0" r="19050" b="26670"/>
                <wp:wrapNone/>
                <wp:docPr id="35" name="Rectangle 35"/>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DA295D" w14:textId="77777777" w:rsidR="00944514" w:rsidRDefault="00944514" w:rsidP="00C403F6">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7E5" id="Rectangle 35" o:spid="_x0000_s1518" style="position:absolute;left:0;text-align:left;margin-left:384.75pt;margin-top:.8pt;width:64.5pt;height:5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" fillcolor="#c0504d [3205]" strokecolor="#243f60 [1604]" strokeweight="1pt">
                <v:textbox>
                  <w:txbxContent>
                    <w:p w14:paraId="21DA295D" w14:textId="77777777" w:rsidR="00944514" w:rsidRDefault="00944514" w:rsidP="00C403F6">
                      <w:pPr>
                        <w:jc w:val="center"/>
                      </w:pPr>
                      <w:r>
                        <w:t>Modem Service (mdc)</w:t>
                      </w:r>
                    </w:p>
                  </w:txbxContent>
                </v:textbox>
              </v: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3360" behindDoc="0" locked="0" layoutInCell="1" allowOverlap="1" wp14:anchorId="21DA27E7" wp14:editId="48DF04BB">
                <wp:simplePos x="0" y="0"/>
                <wp:positionH relativeFrom="margin">
                  <wp:posOffset>5076825</wp:posOffset>
                </wp:positionH>
                <wp:positionV relativeFrom="paragraph">
                  <wp:posOffset>76200</wp:posOffset>
                </wp:positionV>
                <wp:extent cx="676275" cy="314325"/>
                <wp:effectExtent l="0" t="0" r="9525" b="9525"/>
                <wp:wrapNone/>
                <wp:docPr id="6" name="Rounded Rectangle 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5E" w14:textId="77777777" w:rsidR="00944514" w:rsidRPr="00B6176C" w:rsidRDefault="00944514" w:rsidP="00FE31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E7" id="Rounded Rectangle 6" o:spid="_x0000_s1519" style="position:absolute;left:0;text-align:left;margin-left:399.75pt;margin-top:6pt;width:53.25pt;height:2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" fillcolor="white [3201]" stroked="f" strokeweight="2pt">
                <v:textbox>
                  <w:txbxContent>
                    <w:p w14:paraId="21DA295E" w14:textId="77777777" w:rsidR="00944514" w:rsidRPr="00B6176C" w:rsidRDefault="00944514" w:rsidP="00FE3187">
                      <w:pPr>
                        <w:jc w:val="center"/>
                      </w:pPr>
                    </w:p>
                  </w:txbxContent>
                </v:textbox>
                <w10:wrap anchorx="margin"/>
              </v:round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7456" behindDoc="0" locked="0" layoutInCell="1" allowOverlap="1" wp14:anchorId="21DA27EB" wp14:editId="21DA27EC">
                <wp:simplePos x="0" y="0"/>
                <wp:positionH relativeFrom="column">
                  <wp:posOffset>895350</wp:posOffset>
                </wp:positionH>
                <wp:positionV relativeFrom="paragraph">
                  <wp:posOffset>0</wp:posOffset>
                </wp:positionV>
                <wp:extent cx="828675" cy="640080"/>
                <wp:effectExtent l="0" t="0" r="28575" b="26670"/>
                <wp:wrapNone/>
                <wp:docPr id="11" name="Rectangle 1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1DA2960" w14:textId="77777777" w:rsidR="00944514" w:rsidRDefault="00944514" w:rsidP="00FE31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7EB" id="Rectangle 11" o:spid="_x0000_s1520" style="position:absolute;left:0;text-align:left;margin-left:70.5pt;margin-top:0;width:65.25pt;height:5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MfOQHXEAgAACgYAAA4AAAAAAAAAAAAAAAAALgIAAGRycy9lMm9Eb2MueG1sUEsBAi0AFAAGAAgA&#10;AAAhAAr7UkjaAAAACAEAAA8AAAAAAAAAAAAAAAAAHgUAAGRycy9kb3ducmV2LnhtbFBLBQYAAAAA&#10;BAAEAPMAAAAlBgAAAAA=&#10;" fillcolor="#4f81bd [3204]" strokecolor="#5a5a5a [2109]" strokeweight="1pt">
                <v:textbox>
                  <w:txbxContent>
                    <w:p w14:paraId="21DA2960" w14:textId="77777777" w:rsidR="00944514" w:rsidRDefault="00944514" w:rsidP="00FE3187">
                      <w:pPr>
                        <w:jc w:val="center"/>
                      </w:pPr>
                      <w:r>
                        <w:t>Legato App</w:t>
                      </w:r>
                    </w:p>
                  </w:txbxContent>
                </v:textbox>
              </v: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4384" behindDoc="0" locked="0" layoutInCell="1" allowOverlap="1" wp14:anchorId="21DA27ED" wp14:editId="21DA27EE">
                <wp:simplePos x="0" y="0"/>
                <wp:positionH relativeFrom="margin">
                  <wp:align>right</wp:align>
                </wp:positionH>
                <wp:positionV relativeFrom="paragraph">
                  <wp:posOffset>9525</wp:posOffset>
                </wp:positionV>
                <wp:extent cx="361950" cy="504825"/>
                <wp:effectExtent l="0" t="0" r="0" b="9525"/>
                <wp:wrapNone/>
                <wp:docPr id="7" name="Rounded Rectangle 7"/>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61" w14:textId="77777777" w:rsidR="00944514" w:rsidRPr="00B6176C" w:rsidRDefault="00944514" w:rsidP="00FE31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ED" id="Rounded Rectangle 7" o:spid="_x0000_s1521" style="position:absolute;left:0;text-align:left;margin-left:-22.7pt;margin-top:.75pt;width:28.5pt;height:39.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" fillcolor="white [3201]" stroked="f" strokeweight="2pt">
                <v:textbox>
                  <w:txbxContent>
                    <w:p w14:paraId="21DA2961" w14:textId="77777777" w:rsidR="00944514" w:rsidRPr="00B6176C" w:rsidRDefault="00944514" w:rsidP="00FE3187">
                      <w:pPr>
                        <w:jc w:val="center"/>
                      </w:pPr>
                    </w:p>
                  </w:txbxContent>
                </v:textbox>
                <w10:wrap anchorx="margin"/>
              </v:round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8480" behindDoc="0" locked="0" layoutInCell="1" allowOverlap="1" wp14:anchorId="21DA27EF" wp14:editId="21DA27F0">
                <wp:simplePos x="0" y="0"/>
                <wp:positionH relativeFrom="column">
                  <wp:posOffset>2505075</wp:posOffset>
                </wp:positionH>
                <wp:positionV relativeFrom="paragraph">
                  <wp:posOffset>0</wp:posOffset>
                </wp:positionV>
                <wp:extent cx="1143000" cy="640080"/>
                <wp:effectExtent l="0" t="0" r="19050" b="26670"/>
                <wp:wrapNone/>
                <wp:docPr id="13" name="Rectangle 1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A2962" w14:textId="77777777" w:rsidR="00944514" w:rsidRDefault="00944514" w:rsidP="00FE31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DA27EF" id="Rectangle 13" o:spid="_x0000_s1522" style="position:absolute;left:0;text-align:left;margin-left:197.25pt;margin-top:0;width:90pt;height:50.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Ef6wAIAAAs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" fillcolor="#c0504d [3205]" strokecolor="#5a5a5a [2109]" strokeweight="1pt">
                <v:textbox>
                  <w:txbxContent>
                    <w:p w14:paraId="21DA2962" w14:textId="77777777" w:rsidR="00944514" w:rsidRDefault="00944514" w:rsidP="00FE3187">
                      <w:pPr>
                        <w:jc w:val="center"/>
                      </w:pPr>
                      <w:r>
                        <w:t>Legato AT Server</w:t>
                      </w:r>
                    </w:p>
                  </w:txbxContent>
                </v:textbox>
              </v: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2336" behindDoc="0" locked="0" layoutInCell="1" allowOverlap="1" wp14:anchorId="21DA27F1" wp14:editId="21DA27F2">
                <wp:simplePos x="0" y="0"/>
                <wp:positionH relativeFrom="margin">
                  <wp:posOffset>2533650</wp:posOffset>
                </wp:positionH>
                <wp:positionV relativeFrom="paragraph">
                  <wp:posOffset>57150</wp:posOffset>
                </wp:positionV>
                <wp:extent cx="1114425" cy="495300"/>
                <wp:effectExtent l="0" t="0" r="9525" b="0"/>
                <wp:wrapNone/>
                <wp:docPr id="4" name="Rounded Rectangle 4"/>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63" w14:textId="77777777" w:rsidR="00944514" w:rsidRPr="00B6176C" w:rsidRDefault="00944514" w:rsidP="00FE31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F1" id="Rounded Rectangle 4" o:spid="_x0000_s1523" style="position:absolute;left:0;text-align:left;margin-left:199.5pt;margin-top:4.5pt;width:87.75pt;height:3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" fillcolor="white [3201]" stroked="f" strokeweight="2pt">
                <v:textbox>
                  <w:txbxContent>
                    <w:p w14:paraId="21DA2963" w14:textId="77777777" w:rsidR="00944514" w:rsidRPr="00B6176C" w:rsidRDefault="00944514" w:rsidP="00FE3187">
                      <w:pPr>
                        <w:jc w:val="center"/>
                      </w:pPr>
                    </w:p>
                  </w:txbxContent>
                </v:textbox>
                <w10:wrap anchorx="margin"/>
              </v:round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0288" behindDoc="0" locked="0" layoutInCell="1" allowOverlap="1" wp14:anchorId="21DA27F3" wp14:editId="21DA27F4">
                <wp:simplePos x="0" y="0"/>
                <wp:positionH relativeFrom="column">
                  <wp:posOffset>552450</wp:posOffset>
                </wp:positionH>
                <wp:positionV relativeFrom="paragraph">
                  <wp:posOffset>9525</wp:posOffset>
                </wp:positionV>
                <wp:extent cx="533400" cy="314325"/>
                <wp:effectExtent l="0" t="0" r="0" b="9525"/>
                <wp:wrapNone/>
                <wp:docPr id="1" name="Rounded Rectangle 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64" w14:textId="77777777" w:rsidR="00944514" w:rsidRPr="00B6176C" w:rsidRDefault="00944514" w:rsidP="00FE31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F3" id="Rounded Rectangle 1" o:spid="_x0000_s1524" style="position:absolute;left:0;text-align:left;margin-left:43.5pt;margin-top:.75pt;width:42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" fillcolor="white [3201]" stroked="f" strokeweight="2pt">
                <v:textbox>
                  <w:txbxContent>
                    <w:p w14:paraId="21DA2964" w14:textId="77777777" w:rsidR="00944514" w:rsidRPr="00B6176C" w:rsidRDefault="00944514" w:rsidP="00FE3187">
                      <w:pPr>
                        <w:jc w:val="center"/>
                      </w:pPr>
                    </w:p>
                  </w:txbxContent>
                </v:textbox>
              </v:roundrect>
            </w:pict>
          </mc:Fallback>
        </mc:AlternateContent>
      </w:r>
      <w:r w:rsidR="00FE3187" w:rsidRPr="00215EAC">
        <w:rPr>
          <w:rFonts w:ascii="Arial" w:hAnsi="Arial" w:cs="Arial"/>
          <w:noProof/>
          <w:lang w:val="en-US"/>
        </w:rPr>
        <mc:AlternateContent>
          <mc:Choice Requires="wps">
            <w:drawing>
              <wp:anchor distT="0" distB="0" distL="114300" distR="114300" simplePos="0" relativeHeight="251661312" behindDoc="0" locked="0" layoutInCell="1" allowOverlap="1" wp14:anchorId="21DA27F5" wp14:editId="21DA27F6">
                <wp:simplePos x="0" y="0"/>
                <wp:positionH relativeFrom="margin">
                  <wp:align>left</wp:align>
                </wp:positionH>
                <wp:positionV relativeFrom="paragraph">
                  <wp:posOffset>9525</wp:posOffset>
                </wp:positionV>
                <wp:extent cx="533400" cy="314325"/>
                <wp:effectExtent l="0" t="0" r="0" b="9525"/>
                <wp:wrapNone/>
                <wp:docPr id="3" name="Rounded Rectangle 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65" w14:textId="77777777" w:rsidR="00944514" w:rsidRPr="00B6176C" w:rsidRDefault="00944514" w:rsidP="00FE31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F5" id="Rounded Rectangle 3" o:spid="_x0000_s1525" style="position:absolute;left:0;text-align:left;margin-left:0;margin-top:.75pt;width:42pt;height:24.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" fillcolor="white [3201]" stroked="f" strokeweight="2pt">
                <v:textbox>
                  <w:txbxContent>
                    <w:p w14:paraId="21DA2965" w14:textId="77777777" w:rsidR="00944514" w:rsidRPr="00B6176C" w:rsidRDefault="00944514" w:rsidP="00FE3187">
                      <w:pPr>
                        <w:jc w:val="center"/>
                      </w:pPr>
                    </w:p>
                  </w:txbxContent>
                </v:textbox>
                <w10:wrap anchorx="margin"/>
              </v:roundrect>
            </w:pict>
          </mc:Fallback>
        </mc:AlternateContent>
      </w:r>
      <w:r w:rsidR="00FE3187" w:rsidRPr="00215EAC">
        <w:rPr>
          <w:rFonts w:ascii="Arial" w:hAnsi="Arial" w:cs="Arial"/>
          <w:noProof/>
          <w:lang w:val="en-US"/>
        </w:rPr>
        <mc:AlternateContent>
          <mc:Choice Requires="wps">
            <w:drawing>
              <wp:anchor distT="0" distB="0" distL="114300" distR="114300" simplePos="0" relativeHeight="251659264" behindDoc="0" locked="0" layoutInCell="1" allowOverlap="1" wp14:anchorId="21DA27F7" wp14:editId="21DA27F8">
                <wp:simplePos x="0" y="0"/>
                <wp:positionH relativeFrom="column">
                  <wp:posOffset>714375</wp:posOffset>
                </wp:positionH>
                <wp:positionV relativeFrom="paragraph">
                  <wp:posOffset>8791575</wp:posOffset>
                </wp:positionV>
                <wp:extent cx="1771650" cy="333375"/>
                <wp:effectExtent l="0" t="0" r="0" b="9525"/>
                <wp:wrapNone/>
                <wp:docPr id="52" name="Rounded Rectangle 5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66" w14:textId="77777777" w:rsidR="00944514" w:rsidRDefault="00944514" w:rsidP="00FE3187">
                            <w:pPr>
                              <w:jc w:val="center"/>
                              <w:rPr>
                                <w:rFonts w:ascii="Tahoma" w:hAnsi="Tahoma" w:cs="Tahoma"/>
                                <w:sz w:val="20"/>
                              </w:rPr>
                            </w:pPr>
                          </w:p>
                          <w:p w14:paraId="21DA2967" w14:textId="77777777" w:rsidR="00944514" w:rsidRDefault="00944514" w:rsidP="00FE3187">
                            <w:pPr>
                              <w:jc w:val="center"/>
                              <w:rPr>
                                <w:rFonts w:ascii="Tahoma" w:hAnsi="Tahoma" w:cs="Tahoma"/>
                                <w:sz w:val="20"/>
                              </w:rPr>
                            </w:pPr>
                          </w:p>
                          <w:p w14:paraId="21DA2968" w14:textId="77777777" w:rsidR="00944514" w:rsidRDefault="00944514" w:rsidP="00FE3187">
                            <w:pPr>
                              <w:jc w:val="center"/>
                              <w:rPr>
                                <w:rFonts w:ascii="Tahoma" w:hAnsi="Tahoma" w:cs="Tahoma"/>
                                <w:sz w:val="20"/>
                              </w:rPr>
                            </w:pPr>
                          </w:p>
                          <w:p w14:paraId="21DA2969" w14:textId="77777777" w:rsidR="00944514" w:rsidRDefault="00944514" w:rsidP="00FE3187">
                            <w:pPr>
                              <w:jc w:val="center"/>
                              <w:rPr>
                                <w:rFonts w:ascii="Tahoma" w:hAnsi="Tahoma" w:cs="Tahoma"/>
                                <w:sz w:val="20"/>
                              </w:rPr>
                            </w:pPr>
                          </w:p>
                          <w:p w14:paraId="21DA296A" w14:textId="77777777" w:rsidR="00944514" w:rsidRPr="003B4DCF" w:rsidRDefault="00944514" w:rsidP="00FE318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7F7" id="Rounded Rectangle 52" o:spid="_x0000_s1526" style="position:absolute;left:0;text-align:left;margin-left:56.25pt;margin-top:692.25pt;width:139.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" fillcolor="white [3201]" stroked="f" strokeweight="2pt">
                <v:textbox>
                  <w:txbxContent>
                    <w:p w14:paraId="21DA2966" w14:textId="77777777" w:rsidR="00944514" w:rsidRDefault="00944514" w:rsidP="00FE3187">
                      <w:pPr>
                        <w:jc w:val="center"/>
                        <w:rPr>
                          <w:rFonts w:ascii="Tahoma" w:hAnsi="Tahoma" w:cs="Tahoma"/>
                          <w:sz w:val="20"/>
                        </w:rPr>
                      </w:pPr>
                    </w:p>
                    <w:p w14:paraId="21DA2967" w14:textId="77777777" w:rsidR="00944514" w:rsidRDefault="00944514" w:rsidP="00FE3187">
                      <w:pPr>
                        <w:jc w:val="center"/>
                        <w:rPr>
                          <w:rFonts w:ascii="Tahoma" w:hAnsi="Tahoma" w:cs="Tahoma"/>
                          <w:sz w:val="20"/>
                        </w:rPr>
                      </w:pPr>
                    </w:p>
                    <w:p w14:paraId="21DA2968" w14:textId="77777777" w:rsidR="00944514" w:rsidRDefault="00944514" w:rsidP="00FE3187">
                      <w:pPr>
                        <w:jc w:val="center"/>
                        <w:rPr>
                          <w:rFonts w:ascii="Tahoma" w:hAnsi="Tahoma" w:cs="Tahoma"/>
                          <w:sz w:val="20"/>
                        </w:rPr>
                      </w:pPr>
                    </w:p>
                    <w:p w14:paraId="21DA2969" w14:textId="77777777" w:rsidR="00944514" w:rsidRDefault="00944514" w:rsidP="00FE3187">
                      <w:pPr>
                        <w:jc w:val="center"/>
                        <w:rPr>
                          <w:rFonts w:ascii="Tahoma" w:hAnsi="Tahoma" w:cs="Tahoma"/>
                          <w:sz w:val="20"/>
                        </w:rPr>
                      </w:pPr>
                    </w:p>
                    <w:p w14:paraId="21DA296A" w14:textId="77777777" w:rsidR="00944514" w:rsidRPr="003B4DCF" w:rsidRDefault="00944514" w:rsidP="00FE3187">
                      <w:pPr>
                        <w:jc w:val="center"/>
                        <w:rPr>
                          <w:rFonts w:ascii="Tahoma" w:hAnsi="Tahoma" w:cs="Tahoma"/>
                          <w:sz w:val="20"/>
                        </w:rPr>
                      </w:pPr>
                    </w:p>
                  </w:txbxContent>
                </v:textbox>
              </v:roundrect>
            </w:pict>
          </mc:Fallback>
        </mc:AlternateContent>
      </w:r>
      <w:r w:rsidR="00FE3187" w:rsidRPr="00215EAC">
        <w:rPr>
          <w:rFonts w:ascii="Arial" w:hAnsi="Arial" w:cs="Arial"/>
        </w:rPr>
        <w:t xml:space="preserve">                                                         </w:t>
      </w:r>
    </w:p>
    <w:p w14:paraId="21DA257E" w14:textId="77777777" w:rsidR="00FE3187" w:rsidRPr="00000A88" w:rsidRDefault="00FE3187" w:rsidP="00FE3187">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1677696" behindDoc="0" locked="0" layoutInCell="1" allowOverlap="1" wp14:anchorId="21DA27F9" wp14:editId="21DA27FA">
                <wp:simplePos x="0" y="0"/>
                <wp:positionH relativeFrom="column">
                  <wp:posOffset>1238250</wp:posOffset>
                </wp:positionH>
                <wp:positionV relativeFrom="paragraph">
                  <wp:posOffset>180340</wp:posOffset>
                </wp:positionV>
                <wp:extent cx="0" cy="7223760"/>
                <wp:effectExtent l="0" t="0" r="19050" b="34290"/>
                <wp:wrapNone/>
                <wp:docPr id="14" name="Straight Connector 14"/>
                <wp:cNvGraphicFramePr/>
                <a:graphic xmlns:a="http://schemas.openxmlformats.org/drawingml/2006/main">
                  <a:graphicData uri="http://schemas.microsoft.com/office/word/2010/wordprocessingShape">
                    <wps:wsp>
                      <wps:cNvCnPr/>
                      <wps:spPr>
                        <a:xfrm flipH="1">
                          <a:off x="0" y="0"/>
                          <a:ext cx="0" cy="7223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C8E2A" id="Straight Connector 14"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" strokecolor="#4579b8 [3044]"/>
            </w:pict>
          </mc:Fallback>
        </mc:AlternateContent>
      </w:r>
    </w:p>
    <w:p w14:paraId="21DA257F" w14:textId="77777777" w:rsidR="00FE3187" w:rsidRDefault="00FE3187" w:rsidP="00FE3187">
      <w:pPr>
        <w:rPr>
          <w:rFonts w:ascii="Arial" w:hAnsi="Arial" w:cs="Arial"/>
          <w:sz w:val="20"/>
        </w:rPr>
      </w:pPr>
      <w:r w:rsidRPr="00215EAC">
        <w:rPr>
          <w:rFonts w:ascii="Arial" w:hAnsi="Arial" w:cs="Arial"/>
          <w:sz w:val="20"/>
        </w:rPr>
        <w:t xml:space="preserve">                                    AT </w:t>
      </w:r>
    </w:p>
    <w:p w14:paraId="21DA2580" w14:textId="77777777" w:rsidR="00FE3187" w:rsidRDefault="00470D94" w:rsidP="00FE3187">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673600" behindDoc="0" locked="0" layoutInCell="1" allowOverlap="1" wp14:anchorId="21DA27FB" wp14:editId="21DA27FC">
                <wp:simplePos x="0" y="0"/>
                <wp:positionH relativeFrom="column">
                  <wp:posOffset>6247765</wp:posOffset>
                </wp:positionH>
                <wp:positionV relativeFrom="paragraph">
                  <wp:posOffset>156845</wp:posOffset>
                </wp:positionV>
                <wp:extent cx="0" cy="6949440"/>
                <wp:effectExtent l="0" t="0" r="19050" b="22860"/>
                <wp:wrapNone/>
                <wp:docPr id="243" name="Straight Connector 243"/>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A7A0C" id="Straight Connector 243"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" strokecolor="#4579b8 [3044]"/>
            </w:pict>
          </mc:Fallback>
        </mc:AlternateContent>
      </w:r>
    </w:p>
    <w:p w14:paraId="21DA2581" w14:textId="77777777" w:rsidR="00C932EF" w:rsidRDefault="00AE6F03" w:rsidP="00FE3187">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675648" behindDoc="0" locked="0" layoutInCell="1" allowOverlap="1" wp14:anchorId="21DA27FD" wp14:editId="21DA27FE">
                <wp:simplePos x="0" y="0"/>
                <wp:positionH relativeFrom="column">
                  <wp:posOffset>5295900</wp:posOffset>
                </wp:positionH>
                <wp:positionV relativeFrom="paragraph">
                  <wp:posOffset>10795</wp:posOffset>
                </wp:positionV>
                <wp:extent cx="85725" cy="7040880"/>
                <wp:effectExtent l="0" t="0" r="28575" b="26670"/>
                <wp:wrapNone/>
                <wp:docPr id="251" name="Straight Connector 251"/>
                <wp:cNvGraphicFramePr/>
                <a:graphic xmlns:a="http://schemas.openxmlformats.org/drawingml/2006/main">
                  <a:graphicData uri="http://schemas.microsoft.com/office/word/2010/wordprocessingShape">
                    <wps:wsp>
                      <wps:cNvCnPr/>
                      <wps:spPr>
                        <a:xfrm>
                          <a:off x="0" y="0"/>
                          <a:ext cx="85725" cy="7040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038D7" id="Straight Connector 25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85pt" to="423.75pt,5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" strokecolor="#4579b8 [3044]"/>
            </w:pict>
          </mc:Fallback>
        </mc:AlternateContent>
      </w:r>
      <w:r w:rsidR="00470D94" w:rsidRPr="00215EAC">
        <w:rPr>
          <w:rFonts w:ascii="Arial" w:hAnsi="Arial" w:cs="Arial"/>
          <w:noProof/>
          <w:lang w:val="en-US"/>
        </w:rPr>
        <mc:AlternateContent>
          <mc:Choice Requires="wps">
            <w:drawing>
              <wp:anchor distT="0" distB="0" distL="114300" distR="114300" simplePos="0" relativeHeight="251671552" behindDoc="0" locked="0" layoutInCell="1" allowOverlap="1" wp14:anchorId="21DA27FF" wp14:editId="21DA2800">
                <wp:simplePos x="0" y="0"/>
                <wp:positionH relativeFrom="column">
                  <wp:posOffset>4400550</wp:posOffset>
                </wp:positionH>
                <wp:positionV relativeFrom="paragraph">
                  <wp:posOffset>10160</wp:posOffset>
                </wp:positionV>
                <wp:extent cx="9525" cy="6949440"/>
                <wp:effectExtent l="0" t="0" r="28575" b="22860"/>
                <wp:wrapNone/>
                <wp:docPr id="221" name="Straight Connector 221"/>
                <wp:cNvGraphicFramePr/>
                <a:graphic xmlns:a="http://schemas.openxmlformats.org/drawingml/2006/main">
                  <a:graphicData uri="http://schemas.microsoft.com/office/word/2010/wordprocessingShape">
                    <wps:wsp>
                      <wps:cNvCnPr/>
                      <wps:spPr>
                        <a:xfrm>
                          <a:off x="0" y="0"/>
                          <a:ext cx="9525"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2903E" id="Straight Connector 22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8pt" to="347.2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" strokecolor="#4579b8 [3044]"/>
            </w:pict>
          </mc:Fallback>
        </mc:AlternateContent>
      </w:r>
      <w:r w:rsidR="00470D94" w:rsidRPr="00215EAC">
        <w:rPr>
          <w:rFonts w:ascii="Arial" w:hAnsi="Arial" w:cs="Arial"/>
          <w:noProof/>
          <w:lang w:val="en-US"/>
        </w:rPr>
        <mc:AlternateContent>
          <mc:Choice Requires="wps">
            <w:drawing>
              <wp:anchor distT="0" distB="0" distL="114300" distR="114300" simplePos="0" relativeHeight="251670528" behindDoc="0" locked="0" layoutInCell="1" allowOverlap="1" wp14:anchorId="21DA2801" wp14:editId="21DA2802">
                <wp:simplePos x="0" y="0"/>
                <wp:positionH relativeFrom="column">
                  <wp:posOffset>3028950</wp:posOffset>
                </wp:positionH>
                <wp:positionV relativeFrom="paragraph">
                  <wp:posOffset>12700</wp:posOffset>
                </wp:positionV>
                <wp:extent cx="0" cy="6949440"/>
                <wp:effectExtent l="0" t="0" r="19050" b="22860"/>
                <wp:wrapNone/>
                <wp:docPr id="219" name="Straight Connector 219"/>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6C2CD" id="Straight Connector 219"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xxwfs8UBAADRAwAADgAAAAAAAAAAAAAA&#10;AAAuAgAAZHJzL2Uyb0RvYy54bWxQSwECLQAUAAYACAAAACEAOJoQwdwAAAAKAQAADwAAAAAAAAAA&#10;AAAAAAAfBAAAZHJzL2Rvd25yZXYueG1sUEsFBgAAAAAEAAQA8wAAACgFAAAAAA==&#10;" strokecolor="#4579b8 [3044]"/>
            </w:pict>
          </mc:Fallback>
        </mc:AlternateContent>
      </w:r>
      <w:r w:rsidR="00470D94" w:rsidRPr="00215EAC">
        <w:rPr>
          <w:rFonts w:ascii="Arial" w:hAnsi="Arial" w:cs="Arial"/>
          <w:noProof/>
          <w:lang w:val="en-US"/>
        </w:rPr>
        <mc:AlternateContent>
          <mc:Choice Requires="wps">
            <w:drawing>
              <wp:anchor distT="0" distB="0" distL="114300" distR="114300" simplePos="0" relativeHeight="251672576" behindDoc="0" locked="0" layoutInCell="1" allowOverlap="1" wp14:anchorId="21DA2803" wp14:editId="21DA2804">
                <wp:simplePos x="0" y="0"/>
                <wp:positionH relativeFrom="column">
                  <wp:posOffset>227965</wp:posOffset>
                </wp:positionH>
                <wp:positionV relativeFrom="paragraph">
                  <wp:posOffset>40640</wp:posOffset>
                </wp:positionV>
                <wp:extent cx="0" cy="6844665"/>
                <wp:effectExtent l="0" t="0" r="19050" b="32385"/>
                <wp:wrapNone/>
                <wp:docPr id="223" name="Straight Connector 223"/>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C5CCD" id="Straight Connector 223"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3.2pt" to="17.95pt,5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" strokecolor="#4579b8 [3044]"/>
            </w:pict>
          </mc:Fallback>
        </mc:AlternateContent>
      </w:r>
    </w:p>
    <w:p w14:paraId="21DA2582" w14:textId="77777777" w:rsidR="00FE3187" w:rsidRPr="004F566F" w:rsidRDefault="00C932EF" w:rsidP="00B55DC5">
      <w:pPr>
        <w:ind w:left="2160"/>
        <w:rPr>
          <w:rFonts w:ascii="Arial" w:hAnsi="Arial" w:cs="Arial"/>
          <w:sz w:val="20"/>
        </w:rPr>
      </w:pPr>
      <w:r w:rsidRPr="004F566F">
        <w:rPr>
          <w:rFonts w:ascii="Arial" w:hAnsi="Arial" w:cs="Arial"/>
          <w:sz w:val="20"/>
        </w:rPr>
        <w:t xml:space="preserve">AT </w:t>
      </w:r>
      <w:r w:rsidR="00FE3187" w:rsidRPr="004F566F">
        <w:rPr>
          <w:rFonts w:ascii="Arial" w:hAnsi="Arial" w:cs="Arial"/>
          <w:sz w:val="20"/>
        </w:rPr>
        <w:t>server  setup Initialization</w:t>
      </w:r>
      <w:r w:rsidRPr="004F566F">
        <w:rPr>
          <w:rFonts w:ascii="Arial" w:hAnsi="Arial" w:cs="Arial"/>
          <w:noProof/>
          <w:sz w:val="20"/>
          <w:lang w:val="en-US"/>
        </w:rPr>
        <mc:AlternateContent>
          <mc:Choice Requires="wps">
            <w:drawing>
              <wp:anchor distT="0" distB="0" distL="114300" distR="114300" simplePos="0" relativeHeight="251678720" behindDoc="0" locked="0" layoutInCell="1" allowOverlap="1" wp14:anchorId="21DA2805" wp14:editId="21DA2806">
                <wp:simplePos x="0" y="0"/>
                <wp:positionH relativeFrom="column">
                  <wp:posOffset>1285240</wp:posOffset>
                </wp:positionH>
                <wp:positionV relativeFrom="paragraph">
                  <wp:posOffset>139700</wp:posOffset>
                </wp:positionV>
                <wp:extent cx="1737360" cy="0"/>
                <wp:effectExtent l="0" t="76200" r="15240" b="95250"/>
                <wp:wrapNone/>
                <wp:docPr id="22" name="Straight Arrow Connector 22"/>
                <wp:cNvGraphicFramePr/>
                <a:graphic xmlns:a="http://schemas.openxmlformats.org/drawingml/2006/main">
                  <a:graphicData uri="http://schemas.microsoft.com/office/word/2010/wordprocessingShape">
                    <wps:wsp>
                      <wps:cNvCnPr/>
                      <wps:spPr>
                        <a:xfrm>
                          <a:off x="0" y="0"/>
                          <a:ext cx="1737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655107B" id="Straight Arrow Connector 22" o:spid="_x0000_s1026" type="#_x0000_t32" style="position:absolute;margin-left:101.2pt;margin-top:11pt;width:136.8pt;height:0;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" strokecolor="#4579b8 [3044]">
                <v:stroke endarrow="block"/>
              </v:shape>
            </w:pict>
          </mc:Fallback>
        </mc:AlternateContent>
      </w:r>
    </w:p>
    <w:p w14:paraId="21DA2583" w14:textId="77777777" w:rsidR="00B55DC5" w:rsidRPr="00161089" w:rsidRDefault="00B55DC5" w:rsidP="00FE3187">
      <w:pPr>
        <w:rPr>
          <w:rFonts w:asciiTheme="minorHAnsi" w:hAnsiTheme="minorHAnsi" w:cs="Arial"/>
          <w:sz w:val="20"/>
        </w:rPr>
      </w:pPr>
    </w:p>
    <w:p w14:paraId="21DA2584" w14:textId="77777777" w:rsidR="00FE3187" w:rsidRPr="00161089" w:rsidRDefault="00FE3187" w:rsidP="00FE3187">
      <w:pPr>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79744" behindDoc="0" locked="0" layoutInCell="1" allowOverlap="1" wp14:anchorId="21DA2807" wp14:editId="21DA2808">
                <wp:simplePos x="0" y="0"/>
                <wp:positionH relativeFrom="column">
                  <wp:posOffset>2237740</wp:posOffset>
                </wp:positionH>
                <wp:positionV relativeFrom="paragraph">
                  <wp:posOffset>52070</wp:posOffset>
                </wp:positionV>
                <wp:extent cx="1600200" cy="1457325"/>
                <wp:effectExtent l="0" t="0" r="19050" b="28575"/>
                <wp:wrapNone/>
                <wp:docPr id="25" name="Diamond 25"/>
                <wp:cNvGraphicFramePr/>
                <a:graphic xmlns:a="http://schemas.openxmlformats.org/drawingml/2006/main">
                  <a:graphicData uri="http://schemas.microsoft.com/office/word/2010/wordprocessingShape">
                    <wps:wsp>
                      <wps:cNvSpPr/>
                      <wps:spPr>
                        <a:xfrm>
                          <a:off x="0" y="0"/>
                          <a:ext cx="1600200" cy="14573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6B" w14:textId="77777777" w:rsidR="00944514" w:rsidRPr="00003244" w:rsidRDefault="00944514" w:rsidP="00FE3187">
                            <w:pPr>
                              <w:jc w:val="center"/>
                              <w:rPr>
                                <w:rFonts w:ascii="Arial" w:hAnsi="Arial" w:cs="Arial"/>
                                <w:sz w:val="20"/>
                              </w:rPr>
                            </w:pPr>
                            <w:r w:rsidRPr="00003244">
                              <w:rPr>
                                <w:rFonts w:ascii="Arial" w:hAnsi="Arial" w:cs="Arial"/>
                                <w:sz w:val="20"/>
                              </w:rPr>
                              <w:t xml:space="preserve">Is AT command known to </w:t>
                            </w:r>
                            <w:r>
                              <w:rPr>
                                <w:rFonts w:ascii="Arial" w:hAnsi="Arial" w:cs="Arial"/>
                                <w:sz w:val="20"/>
                              </w:rPr>
                              <w:t xml:space="preserve">AT </w:t>
                            </w:r>
                            <w:r w:rsidRPr="00003244">
                              <w:rPr>
                                <w:rFonts w:ascii="Arial" w:hAnsi="Arial" w:cs="Arial"/>
                                <w:sz w:val="2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07" id="Diamond 25" o:spid="_x0000_s1527" type="#_x0000_t4" style="position:absolute;margin-left:176.2pt;margin-top:4.1pt;width:126pt;height:11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" fillcolor="white [3201]" strokecolor="#4f81bd [3204]" strokeweight="1pt">
                <v:textbox>
                  <w:txbxContent>
                    <w:p w14:paraId="21DA296B" w14:textId="77777777" w:rsidR="00944514" w:rsidRPr="00003244" w:rsidRDefault="00944514" w:rsidP="00FE3187">
                      <w:pPr>
                        <w:jc w:val="center"/>
                        <w:rPr>
                          <w:rFonts w:ascii="Arial" w:hAnsi="Arial" w:cs="Arial"/>
                          <w:sz w:val="20"/>
                        </w:rPr>
                      </w:pPr>
                      <w:r w:rsidRPr="00003244">
                        <w:rPr>
                          <w:rFonts w:ascii="Arial" w:hAnsi="Arial" w:cs="Arial"/>
                          <w:sz w:val="20"/>
                        </w:rPr>
                        <w:t xml:space="preserve">Is AT command known to </w:t>
                      </w:r>
                      <w:r>
                        <w:rPr>
                          <w:rFonts w:ascii="Arial" w:hAnsi="Arial" w:cs="Arial"/>
                          <w:sz w:val="20"/>
                        </w:rPr>
                        <w:t xml:space="preserve">AT </w:t>
                      </w:r>
                      <w:r w:rsidRPr="00003244">
                        <w:rPr>
                          <w:rFonts w:ascii="Arial" w:hAnsi="Arial" w:cs="Arial"/>
                          <w:sz w:val="20"/>
                        </w:rPr>
                        <w:t>server</w:t>
                      </w:r>
                    </w:p>
                  </w:txbxContent>
                </v:textbox>
              </v:shape>
            </w:pict>
          </mc:Fallback>
        </mc:AlternateContent>
      </w:r>
    </w:p>
    <w:p w14:paraId="21DA2585" w14:textId="77777777" w:rsidR="00FE3187" w:rsidRPr="00161089" w:rsidRDefault="00FE3187" w:rsidP="00FE3187">
      <w:pPr>
        <w:rPr>
          <w:rFonts w:asciiTheme="minorHAnsi" w:hAnsiTheme="minorHAnsi" w:cs="Arial"/>
          <w:sz w:val="20"/>
        </w:rPr>
      </w:pP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p>
    <w:p w14:paraId="21DA2586" w14:textId="77777777" w:rsidR="00FE3187" w:rsidRPr="00161089" w:rsidRDefault="00FE3187" w:rsidP="00FE3187">
      <w:pPr>
        <w:rPr>
          <w:rFonts w:asciiTheme="minorHAnsi" w:hAnsiTheme="minorHAnsi" w:cs="Arial"/>
          <w:sz w:val="20"/>
        </w:rPr>
      </w:pPr>
      <w:r w:rsidRPr="00161089">
        <w:rPr>
          <w:rFonts w:asciiTheme="minorHAnsi" w:hAnsiTheme="minorHAnsi" w:cs="Arial"/>
          <w:sz w:val="20"/>
        </w:rPr>
        <w:t xml:space="preserve">                       </w:t>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p>
    <w:p w14:paraId="21DA2587" w14:textId="77777777" w:rsidR="00FE3187" w:rsidRPr="00FE5A72" w:rsidRDefault="00FE3187" w:rsidP="00FE3187">
      <w:pPr>
        <w:rPr>
          <w:rFonts w:ascii="Arial" w:hAnsi="Arial" w:cs="Arial"/>
          <w:sz w:val="20"/>
        </w:rPr>
      </w:pPr>
    </w:p>
    <w:p w14:paraId="21DA2588" w14:textId="77777777" w:rsidR="00FE3187" w:rsidRPr="00FE5A72" w:rsidRDefault="00544940" w:rsidP="00FE3187">
      <w:pPr>
        <w:rPr>
          <w:rFonts w:ascii="Arial" w:hAnsi="Arial" w:cs="Arial"/>
          <w:sz w:val="20"/>
        </w:rPr>
      </w:pPr>
      <w:r w:rsidRPr="00FE5A72">
        <w:rPr>
          <w:rFonts w:ascii="Arial" w:hAnsi="Arial" w:cs="Arial"/>
          <w:sz w:val="20"/>
        </w:rPr>
        <w:tab/>
      </w:r>
      <w:r w:rsidRPr="00FE5A72">
        <w:rPr>
          <w:rFonts w:ascii="Arial" w:hAnsi="Arial" w:cs="Arial"/>
          <w:sz w:val="20"/>
        </w:rPr>
        <w:tab/>
        <w:t>AT+KCGPADDR</w:t>
      </w:r>
    </w:p>
    <w:p w14:paraId="21DA2589" w14:textId="77777777" w:rsidR="00FE3187" w:rsidRPr="00161089" w:rsidRDefault="00A62723" w:rsidP="00FE3187">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89984" behindDoc="0" locked="0" layoutInCell="1" allowOverlap="1" wp14:anchorId="21DA2809" wp14:editId="21DA280A">
                <wp:simplePos x="0" y="0"/>
                <wp:positionH relativeFrom="column">
                  <wp:posOffset>3810000</wp:posOffset>
                </wp:positionH>
                <wp:positionV relativeFrom="paragraph">
                  <wp:posOffset>25400</wp:posOffset>
                </wp:positionV>
                <wp:extent cx="2476500" cy="0"/>
                <wp:effectExtent l="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2476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C24D8" id="Straight Arrow Connector 29" o:spid="_x0000_s1026" type="#_x0000_t32" style="position:absolute;margin-left:300pt;margin-top:2pt;width:19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" strokecolor="#4579b8 [3044]">
                <v:stroke endarrow="block"/>
              </v:shape>
            </w:pict>
          </mc:Fallback>
        </mc:AlternateContent>
      </w:r>
      <w:r w:rsidR="00156972" w:rsidRPr="00161089">
        <w:rPr>
          <w:rFonts w:asciiTheme="minorHAnsi" w:hAnsiTheme="minorHAnsi" w:cs="Arial"/>
          <w:noProof/>
          <w:sz w:val="20"/>
          <w:lang w:val="en-US"/>
        </w:rPr>
        <mc:AlternateContent>
          <mc:Choice Requires="wps">
            <w:drawing>
              <wp:anchor distT="0" distB="0" distL="114300" distR="114300" simplePos="0" relativeHeight="251688960" behindDoc="0" locked="0" layoutInCell="1" allowOverlap="1" wp14:anchorId="21DA280B" wp14:editId="21DA280C">
                <wp:simplePos x="0" y="0"/>
                <wp:positionH relativeFrom="column">
                  <wp:posOffset>227965</wp:posOffset>
                </wp:positionH>
                <wp:positionV relativeFrom="paragraph">
                  <wp:posOffset>36195</wp:posOffset>
                </wp:positionV>
                <wp:extent cx="2011680" cy="0"/>
                <wp:effectExtent l="0" t="76200" r="26670" b="95250"/>
                <wp:wrapNone/>
                <wp:docPr id="28" name="Straight Arrow Connector 28"/>
                <wp:cNvGraphicFramePr/>
                <a:graphic xmlns:a="http://schemas.openxmlformats.org/drawingml/2006/main">
                  <a:graphicData uri="http://schemas.microsoft.com/office/word/2010/wordprocessingShape">
                    <wps:wsp>
                      <wps:cNvCnPr/>
                      <wps:spPr>
                        <a:xfrm>
                          <a:off x="0" y="0"/>
                          <a:ext cx="2011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4E8BC" id="Straight Arrow Connector 28" o:spid="_x0000_s1026" type="#_x0000_t32" style="position:absolute;margin-left:17.95pt;margin-top:2.85pt;width:158.4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" strokecolor="#4579b8 [3044]">
                <v:stroke endarrow="block"/>
              </v:shape>
            </w:pict>
          </mc:Fallback>
        </mc:AlternateContent>
      </w:r>
      <w:r w:rsidR="00FE3187" w:rsidRPr="00161089">
        <w:rPr>
          <w:rFonts w:asciiTheme="minorHAnsi" w:hAnsiTheme="minorHAnsi" w:cs="Arial"/>
          <w:sz w:val="20"/>
        </w:rPr>
        <w:t xml:space="preserve"> </w:t>
      </w:r>
    </w:p>
    <w:p w14:paraId="21DA258A"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sz w:val="20"/>
        </w:rPr>
        <w:t xml:space="preserve">                                                                                 </w:t>
      </w:r>
    </w:p>
    <w:p w14:paraId="21DA258B" w14:textId="77777777" w:rsidR="00FE3187" w:rsidRPr="00161089" w:rsidRDefault="00FE3187" w:rsidP="00544940">
      <w:pPr>
        <w:tabs>
          <w:tab w:val="left" w:pos="3810"/>
          <w:tab w:val="left" w:pos="6090"/>
        </w:tabs>
        <w:rPr>
          <w:rFonts w:asciiTheme="minorHAnsi" w:hAnsiTheme="minorHAnsi" w:cs="Arial"/>
          <w:sz w:val="20"/>
        </w:rPr>
      </w:pPr>
    </w:p>
    <w:p w14:paraId="21DA258C"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sz w:val="20"/>
        </w:rPr>
        <w:t xml:space="preserve">                                                                         </w:t>
      </w:r>
    </w:p>
    <w:p w14:paraId="21DA258D"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sz w:val="20"/>
        </w:rPr>
        <w:t xml:space="preserve">                                                                           YES</w:t>
      </w:r>
      <w:r w:rsidRPr="00161089">
        <w:rPr>
          <w:rFonts w:asciiTheme="minorHAnsi" w:hAnsiTheme="minorHAnsi" w:cs="Arial"/>
          <w:sz w:val="20"/>
        </w:rPr>
        <w:tab/>
      </w:r>
      <w:r w:rsidRPr="00161089">
        <w:rPr>
          <w:rFonts w:asciiTheme="minorHAnsi" w:hAnsiTheme="minorHAnsi" w:cs="Arial"/>
          <w:sz w:val="20"/>
        </w:rPr>
        <w:tab/>
      </w:r>
    </w:p>
    <w:p w14:paraId="21DA258E" w14:textId="77777777" w:rsidR="00FE3187" w:rsidRPr="00161089" w:rsidRDefault="00544940" w:rsidP="00FE3187">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91008" behindDoc="0" locked="0" layoutInCell="1" allowOverlap="1" wp14:anchorId="21DA280D" wp14:editId="21DA280E">
                <wp:simplePos x="0" y="0"/>
                <wp:positionH relativeFrom="column">
                  <wp:posOffset>1228090</wp:posOffset>
                </wp:positionH>
                <wp:positionV relativeFrom="paragraph">
                  <wp:posOffset>92075</wp:posOffset>
                </wp:positionV>
                <wp:extent cx="1800225" cy="0"/>
                <wp:effectExtent l="38100" t="76200" r="0" b="95250"/>
                <wp:wrapNone/>
                <wp:docPr id="32" name="Straight Arrow Connector 32"/>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75A36" id="Straight Arrow Connector 32" o:spid="_x0000_s1026" type="#_x0000_t32" style="position:absolute;margin-left:96.7pt;margin-top:7.25pt;width:141.75pt;height:0;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" strokecolor="#4579b8 [3044]">
                <v:stroke endarrow="block"/>
              </v:shape>
            </w:pict>
          </mc:Fallback>
        </mc:AlternateContent>
      </w:r>
    </w:p>
    <w:p w14:paraId="21DA258F" w14:textId="00D19348" w:rsidR="00544940" w:rsidRPr="004F566F" w:rsidRDefault="00544940" w:rsidP="00FE3187">
      <w:pPr>
        <w:tabs>
          <w:tab w:val="left" w:pos="6090"/>
        </w:tabs>
        <w:rPr>
          <w:rFonts w:ascii="Arial" w:hAnsi="Arial" w:cs="Arial"/>
          <w:sz w:val="20"/>
        </w:rPr>
      </w:pPr>
      <w:r w:rsidRPr="00161089">
        <w:rPr>
          <w:rFonts w:asciiTheme="minorHAnsi" w:hAnsiTheme="minorHAnsi" w:cs="Arial"/>
          <w:sz w:val="20"/>
        </w:rPr>
        <w:t xml:space="preserve">                             </w:t>
      </w:r>
      <w:r w:rsidR="004F566F">
        <w:rPr>
          <w:rFonts w:asciiTheme="minorHAnsi" w:hAnsiTheme="minorHAnsi" w:cs="Arial"/>
          <w:sz w:val="20"/>
        </w:rPr>
        <w:t xml:space="preserve">     </w:t>
      </w:r>
      <w:r w:rsidRPr="00161089">
        <w:rPr>
          <w:rFonts w:asciiTheme="minorHAnsi" w:hAnsiTheme="minorHAnsi" w:cs="Arial"/>
          <w:sz w:val="20"/>
        </w:rPr>
        <w:t xml:space="preserve">  </w:t>
      </w:r>
      <w:r w:rsidRPr="004F566F">
        <w:rPr>
          <w:rFonts w:ascii="Arial" w:hAnsi="Arial" w:cs="Arial"/>
          <w:sz w:val="20"/>
        </w:rPr>
        <w:t xml:space="preserve">Treat with corresponding </w:t>
      </w:r>
    </w:p>
    <w:p w14:paraId="21DA2590" w14:textId="77777777" w:rsidR="00544940" w:rsidRPr="00161089" w:rsidRDefault="00544940" w:rsidP="00FE3187">
      <w:pPr>
        <w:tabs>
          <w:tab w:val="left" w:pos="6090"/>
        </w:tabs>
        <w:rPr>
          <w:rFonts w:asciiTheme="minorHAnsi" w:hAnsiTheme="minorHAnsi" w:cs="Arial"/>
          <w:sz w:val="20"/>
        </w:rPr>
      </w:pPr>
      <w:r w:rsidRPr="004F566F">
        <w:rPr>
          <w:rFonts w:ascii="Arial" w:hAnsi="Arial" w:cs="Arial"/>
          <w:sz w:val="20"/>
        </w:rPr>
        <w:t xml:space="preserve">                                     AT command handler</w:t>
      </w:r>
      <w:r w:rsidRPr="00161089">
        <w:rPr>
          <w:rFonts w:asciiTheme="minorHAnsi" w:hAnsiTheme="minorHAnsi" w:cs="Arial"/>
          <w:sz w:val="20"/>
        </w:rPr>
        <w:tab/>
      </w:r>
      <w:r w:rsidRPr="00161089">
        <w:rPr>
          <w:rFonts w:asciiTheme="minorHAnsi" w:hAnsiTheme="minorHAnsi" w:cs="Arial"/>
          <w:sz w:val="20"/>
        </w:rPr>
        <w:tab/>
      </w:r>
    </w:p>
    <w:p w14:paraId="21DA2591" w14:textId="77777777" w:rsidR="00FE3187" w:rsidRPr="00161089" w:rsidRDefault="00FE3187" w:rsidP="00FE3187">
      <w:pPr>
        <w:tabs>
          <w:tab w:val="left" w:pos="6090"/>
        </w:tabs>
        <w:rPr>
          <w:rFonts w:asciiTheme="minorHAnsi" w:hAnsiTheme="minorHAnsi" w:cs="Arial"/>
          <w:sz w:val="20"/>
        </w:rPr>
      </w:pPr>
    </w:p>
    <w:p w14:paraId="21DA2592" w14:textId="77777777" w:rsidR="00FE3187" w:rsidRPr="00161089" w:rsidRDefault="001B2F60" w:rsidP="00FE3187">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84864" behindDoc="0" locked="0" layoutInCell="1" allowOverlap="1" wp14:anchorId="21DA280F" wp14:editId="21DA2810">
                <wp:simplePos x="0" y="0"/>
                <wp:positionH relativeFrom="column">
                  <wp:posOffset>600075</wp:posOffset>
                </wp:positionH>
                <wp:positionV relativeFrom="paragraph">
                  <wp:posOffset>5714</wp:posOffset>
                </wp:positionV>
                <wp:extent cx="1390650" cy="466725"/>
                <wp:effectExtent l="0" t="0" r="19050" b="28575"/>
                <wp:wrapNone/>
                <wp:docPr id="58" name="Rectangle 58"/>
                <wp:cNvGraphicFramePr/>
                <a:graphic xmlns:a="http://schemas.openxmlformats.org/drawingml/2006/main">
                  <a:graphicData uri="http://schemas.microsoft.com/office/word/2010/wordprocessingShape">
                    <wps:wsp>
                      <wps:cNvSpPr/>
                      <wps:spPr>
                        <a:xfrm>
                          <a:off x="0" y="0"/>
                          <a:ext cx="1390650" cy="466725"/>
                        </a:xfrm>
                        <a:prstGeom prst="rect">
                          <a:avLst/>
                        </a:prstGeom>
                        <a:ln w="12700">
                          <a:solidFill>
                            <a:schemeClr val="accent1"/>
                          </a:solidFill>
                        </a:ln>
                      </wps:spPr>
                      <wps:style>
                        <a:lnRef idx="2">
                          <a:schemeClr val="dk1"/>
                        </a:lnRef>
                        <a:fillRef idx="1">
                          <a:schemeClr val="lt1"/>
                        </a:fillRef>
                        <a:effectRef idx="0">
                          <a:schemeClr val="dk1"/>
                        </a:effectRef>
                        <a:fontRef idx="minor">
                          <a:schemeClr val="dk1"/>
                        </a:fontRef>
                      </wps:style>
                      <wps:txbx>
                        <w:txbxContent>
                          <w:p w14:paraId="21DA296C" w14:textId="77777777" w:rsidR="00944514" w:rsidRPr="004F566F" w:rsidRDefault="00944514" w:rsidP="00FE3187">
                            <w:pPr>
                              <w:jc w:val="center"/>
                              <w:rPr>
                                <w:rFonts w:ascii="Arial" w:hAnsi="Arial" w:cs="Arial"/>
                                <w:sz w:val="20"/>
                              </w:rPr>
                            </w:pPr>
                            <w:r w:rsidRPr="004F566F">
                              <w:rPr>
                                <w:rFonts w:ascii="Arial" w:hAnsi="Arial" w:cs="Arial"/>
                                <w:sz w:val="20"/>
                              </w:rPr>
                              <w:t>Check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0F" id="Rectangle 58" o:spid="_x0000_s1528" style="position:absolute;margin-left:47.25pt;margin-top:.45pt;width:109.5pt;height:3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" fillcolor="white [3201]" strokecolor="#4f81bd [3204]" strokeweight="1pt">
                <v:textbox>
                  <w:txbxContent>
                    <w:p w14:paraId="21DA296C" w14:textId="77777777" w:rsidR="00944514" w:rsidRPr="004F566F" w:rsidRDefault="00944514" w:rsidP="00FE3187">
                      <w:pPr>
                        <w:jc w:val="center"/>
                        <w:rPr>
                          <w:rFonts w:ascii="Arial" w:hAnsi="Arial" w:cs="Arial"/>
                          <w:sz w:val="20"/>
                        </w:rPr>
                      </w:pPr>
                      <w:r w:rsidRPr="004F566F">
                        <w:rPr>
                          <w:rFonts w:ascii="Arial" w:hAnsi="Arial" w:cs="Arial"/>
                          <w:sz w:val="20"/>
                        </w:rPr>
                        <w:t>Check command type</w:t>
                      </w:r>
                    </w:p>
                  </w:txbxContent>
                </v:textbox>
              </v:rect>
            </w:pict>
          </mc:Fallback>
        </mc:AlternateContent>
      </w:r>
    </w:p>
    <w:p w14:paraId="21DA2593" w14:textId="77777777" w:rsidR="00FE3187" w:rsidRPr="00161089" w:rsidRDefault="00FE3187" w:rsidP="00FE3187">
      <w:pPr>
        <w:tabs>
          <w:tab w:val="left" w:pos="6090"/>
        </w:tabs>
        <w:rPr>
          <w:rFonts w:asciiTheme="minorHAnsi" w:hAnsiTheme="minorHAnsi" w:cs="Arial"/>
          <w:sz w:val="20"/>
        </w:rPr>
      </w:pPr>
    </w:p>
    <w:p w14:paraId="21DA2594" w14:textId="77777777" w:rsidR="00FE3187" w:rsidRPr="00161089" w:rsidRDefault="00FE3187" w:rsidP="00FE3187">
      <w:pPr>
        <w:tabs>
          <w:tab w:val="left" w:pos="6090"/>
        </w:tabs>
        <w:rPr>
          <w:rFonts w:asciiTheme="minorHAnsi" w:hAnsiTheme="minorHAnsi" w:cs="Arial"/>
          <w:sz w:val="20"/>
        </w:rPr>
      </w:pPr>
    </w:p>
    <w:p w14:paraId="21DA2595" w14:textId="77777777" w:rsidR="00FE3187" w:rsidRPr="00161089" w:rsidRDefault="00FE3187" w:rsidP="00FE3187">
      <w:pPr>
        <w:tabs>
          <w:tab w:val="left" w:pos="6090"/>
        </w:tabs>
        <w:rPr>
          <w:rFonts w:asciiTheme="minorHAnsi" w:hAnsiTheme="minorHAnsi" w:cs="Arial"/>
          <w:sz w:val="20"/>
        </w:rPr>
      </w:pPr>
    </w:p>
    <w:p w14:paraId="21DA2596" w14:textId="77777777" w:rsidR="005E285F" w:rsidRPr="00161089" w:rsidRDefault="005E285F" w:rsidP="00FE3187">
      <w:pPr>
        <w:tabs>
          <w:tab w:val="left" w:pos="6090"/>
        </w:tabs>
        <w:rPr>
          <w:rFonts w:asciiTheme="minorHAnsi" w:hAnsiTheme="minorHAnsi" w:cs="Arial"/>
          <w:sz w:val="20"/>
        </w:rPr>
      </w:pPr>
    </w:p>
    <w:p w14:paraId="21DA2597"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82816" behindDoc="0" locked="0" layoutInCell="1" allowOverlap="1" wp14:anchorId="21DA2811" wp14:editId="1B81B4B0">
                <wp:simplePos x="0" y="0"/>
                <wp:positionH relativeFrom="column">
                  <wp:posOffset>276225</wp:posOffset>
                </wp:positionH>
                <wp:positionV relativeFrom="paragraph">
                  <wp:posOffset>27940</wp:posOffset>
                </wp:positionV>
                <wp:extent cx="1790700" cy="1152525"/>
                <wp:effectExtent l="0" t="0" r="19050" b="28575"/>
                <wp:wrapNone/>
                <wp:docPr id="49" name="Diamond 49"/>
                <wp:cNvGraphicFramePr/>
                <a:graphic xmlns:a="http://schemas.openxmlformats.org/drawingml/2006/main">
                  <a:graphicData uri="http://schemas.microsoft.com/office/word/2010/wordprocessingShape">
                    <wps:wsp>
                      <wps:cNvSpPr/>
                      <wps:spPr>
                        <a:xfrm>
                          <a:off x="0" y="0"/>
                          <a:ext cx="1790700" cy="11525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6D" w14:textId="77777777" w:rsidR="00944514" w:rsidRPr="004F566F" w:rsidRDefault="00944514" w:rsidP="00FE3187">
                            <w:pPr>
                              <w:jc w:val="center"/>
                              <w:rPr>
                                <w:rFonts w:ascii="Arial" w:hAnsi="Arial" w:cs="Arial"/>
                                <w:sz w:val="20"/>
                              </w:rPr>
                            </w:pPr>
                            <w:r w:rsidRPr="004F566F">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11" id="Diamond 49" o:spid="_x0000_s1529" type="#_x0000_t4" style="position:absolute;margin-left:21.75pt;margin-top:2.2pt;width:141pt;height:9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" fillcolor="white [3201]" strokecolor="#4f81bd [3204]" strokeweight="1pt">
                <v:textbox>
                  <w:txbxContent>
                    <w:p w14:paraId="21DA296D" w14:textId="77777777" w:rsidR="00944514" w:rsidRPr="004F566F" w:rsidRDefault="00944514" w:rsidP="00FE3187">
                      <w:pPr>
                        <w:jc w:val="center"/>
                        <w:rPr>
                          <w:rFonts w:ascii="Arial" w:hAnsi="Arial" w:cs="Arial"/>
                          <w:sz w:val="20"/>
                        </w:rPr>
                      </w:pPr>
                      <w:r w:rsidRPr="004F566F">
                        <w:rPr>
                          <w:rFonts w:ascii="Arial" w:hAnsi="Arial" w:cs="Arial"/>
                          <w:sz w:val="20"/>
                        </w:rPr>
                        <w:t>If CMD_TYPE_TEST</w:t>
                      </w:r>
                    </w:p>
                  </w:txbxContent>
                </v:textbox>
              </v:shape>
            </w:pict>
          </mc:Fallback>
        </mc:AlternateContent>
      </w:r>
    </w:p>
    <w:p w14:paraId="21DA2598" w14:textId="77777777" w:rsidR="00FE3187" w:rsidRPr="00161089" w:rsidRDefault="00FE3187" w:rsidP="00FE3187">
      <w:pPr>
        <w:contextualSpacing/>
        <w:rPr>
          <w:rFonts w:asciiTheme="minorHAnsi" w:hAnsiTheme="minorHAnsi" w:cs="Arial"/>
          <w:sz w:val="20"/>
        </w:rPr>
      </w:pPr>
      <w:r w:rsidRPr="00161089">
        <w:rPr>
          <w:rFonts w:asciiTheme="minorHAnsi" w:hAnsiTheme="minorHAnsi" w:cs="Arial"/>
          <w:sz w:val="20"/>
        </w:rPr>
        <w:t xml:space="preserve">                                                                       </w:t>
      </w:r>
    </w:p>
    <w:p w14:paraId="21DA2599" w14:textId="7ECA12C6" w:rsidR="00FE3187" w:rsidRPr="004F566F" w:rsidRDefault="005E285F" w:rsidP="004F566F">
      <w:pPr>
        <w:jc w:val="center"/>
        <w:rPr>
          <w:rFonts w:ascii="Arial" w:hAnsi="Arial" w:cs="Arial"/>
          <w:sz w:val="20"/>
        </w:rPr>
      </w:pPr>
      <w:r w:rsidRPr="00161089">
        <w:rPr>
          <w:rFonts w:asciiTheme="minorHAnsi" w:hAnsiTheme="minorHAnsi" w:cs="Arial"/>
          <w:sz w:val="20"/>
        </w:rPr>
        <w:t xml:space="preserve">                                                  </w:t>
      </w:r>
      <w:r w:rsidR="00B2342A">
        <w:rPr>
          <w:rFonts w:asciiTheme="minorHAnsi" w:hAnsiTheme="minorHAnsi" w:cs="Arial"/>
          <w:sz w:val="20"/>
        </w:rPr>
        <w:t xml:space="preserve">      </w:t>
      </w:r>
      <w:r w:rsidR="007B6765">
        <w:rPr>
          <w:rFonts w:asciiTheme="minorHAnsi" w:hAnsiTheme="minorHAnsi" w:cs="Arial"/>
          <w:sz w:val="20"/>
        </w:rPr>
        <w:t xml:space="preserve">     </w:t>
      </w:r>
      <w:r w:rsidRPr="004F566F">
        <w:rPr>
          <w:rFonts w:ascii="Arial" w:hAnsi="Arial" w:cs="Arial"/>
          <w:sz w:val="20"/>
        </w:rPr>
        <w:t xml:space="preserve">YES        </w:t>
      </w:r>
      <w:r w:rsidR="00FE3187" w:rsidRPr="004F566F">
        <w:rPr>
          <w:rFonts w:ascii="Arial" w:hAnsi="Arial" w:cs="Arial"/>
          <w:sz w:val="20"/>
        </w:rPr>
        <w:t>check max num of profiles supported</w:t>
      </w:r>
    </w:p>
    <w:p w14:paraId="21DA259A" w14:textId="60EBD810" w:rsidR="00FE3187" w:rsidRPr="004F566F" w:rsidRDefault="004F566F" w:rsidP="004F566F">
      <w:pPr>
        <w:jc w:val="center"/>
        <w:rPr>
          <w:rFonts w:ascii="Arial" w:hAnsi="Arial" w:cs="Arial"/>
          <w:sz w:val="20"/>
        </w:rPr>
      </w:pPr>
      <w:r w:rsidRPr="004F566F">
        <w:rPr>
          <w:rFonts w:ascii="Arial" w:hAnsi="Arial" w:cs="Arial"/>
          <w:noProof/>
          <w:sz w:val="20"/>
          <w:lang w:val="en-US"/>
        </w:rPr>
        <mc:AlternateContent>
          <mc:Choice Requires="wps">
            <w:drawing>
              <wp:anchor distT="0" distB="0" distL="114300" distR="114300" simplePos="0" relativeHeight="251683840" behindDoc="0" locked="0" layoutInCell="1" allowOverlap="1" wp14:anchorId="21DA2813" wp14:editId="37B333FD">
                <wp:simplePos x="0" y="0"/>
                <wp:positionH relativeFrom="column">
                  <wp:posOffset>2076450</wp:posOffset>
                </wp:positionH>
                <wp:positionV relativeFrom="paragraph">
                  <wp:posOffset>144780</wp:posOffset>
                </wp:positionV>
                <wp:extent cx="3291840" cy="0"/>
                <wp:effectExtent l="0" t="76200" r="22860" b="95250"/>
                <wp:wrapNone/>
                <wp:docPr id="53" name="Straight Arrow Connector 53"/>
                <wp:cNvGraphicFramePr/>
                <a:graphic xmlns:a="http://schemas.openxmlformats.org/drawingml/2006/main">
                  <a:graphicData uri="http://schemas.microsoft.com/office/word/2010/wordprocessingShape">
                    <wps:wsp>
                      <wps:cNvCnPr/>
                      <wps:spPr>
                        <a:xfrm>
                          <a:off x="0" y="0"/>
                          <a:ext cx="32918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53867D" id="Straight Arrow Connector 53" o:spid="_x0000_s1026" type="#_x0000_t32" style="position:absolute;margin-left:163.5pt;margin-top:11.4pt;width:259.2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" strokecolor="#4579b8 [3044]">
                <v:stroke endarrow="block"/>
              </v:shape>
            </w:pict>
          </mc:Fallback>
        </mc:AlternateContent>
      </w:r>
      <w:r w:rsidR="00FE3187" w:rsidRPr="004F566F">
        <w:rPr>
          <w:rFonts w:ascii="Arial" w:hAnsi="Arial" w:cs="Arial"/>
          <w:sz w:val="20"/>
        </w:rPr>
        <w:tab/>
      </w:r>
      <w:r w:rsidR="00FE3187" w:rsidRPr="004F566F">
        <w:rPr>
          <w:rFonts w:ascii="Arial" w:hAnsi="Arial" w:cs="Arial"/>
          <w:sz w:val="20"/>
        </w:rPr>
        <w:tab/>
      </w:r>
      <w:r w:rsidR="00FE3187" w:rsidRPr="004F566F">
        <w:rPr>
          <w:rFonts w:ascii="Arial" w:hAnsi="Arial" w:cs="Arial"/>
          <w:sz w:val="20"/>
        </w:rPr>
        <w:tab/>
      </w:r>
      <w:r w:rsidR="00FE3187" w:rsidRPr="004F566F">
        <w:rPr>
          <w:rFonts w:ascii="Arial" w:hAnsi="Arial" w:cs="Arial"/>
          <w:sz w:val="20"/>
        </w:rPr>
        <w:tab/>
      </w:r>
      <w:r w:rsidR="00FE3187" w:rsidRPr="004F566F">
        <w:rPr>
          <w:rFonts w:ascii="Arial" w:hAnsi="Arial" w:cs="Arial"/>
          <w:sz w:val="20"/>
        </w:rPr>
        <w:tab/>
      </w:r>
      <w:r w:rsidR="00FE3187" w:rsidRPr="004F566F">
        <w:rPr>
          <w:rFonts w:ascii="Arial" w:hAnsi="Arial" w:cs="Arial"/>
          <w:sz w:val="20"/>
        </w:rPr>
        <w:tab/>
        <w:t>by modem using le_mdc_NumProfiles()</w:t>
      </w:r>
    </w:p>
    <w:p w14:paraId="21DA259B" w14:textId="1AE1BBBC" w:rsidR="00FE3187" w:rsidRPr="00161089" w:rsidRDefault="005E285F" w:rsidP="005E285F">
      <w:pPr>
        <w:contextualSpacing/>
        <w:rPr>
          <w:rFonts w:asciiTheme="minorHAnsi" w:hAnsiTheme="minorHAnsi" w:cs="Arial"/>
          <w:sz w:val="20"/>
        </w:rPr>
      </w:pP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r w:rsidR="00FE3187" w:rsidRPr="00161089">
        <w:rPr>
          <w:rFonts w:asciiTheme="minorHAnsi" w:hAnsiTheme="minorHAnsi" w:cs="Arial"/>
          <w:sz w:val="20"/>
        </w:rPr>
        <w:tab/>
      </w:r>
      <w:r w:rsidR="00FE3187" w:rsidRPr="00161089">
        <w:rPr>
          <w:rFonts w:asciiTheme="minorHAnsi" w:hAnsiTheme="minorHAnsi" w:cs="Arial"/>
          <w:sz w:val="20"/>
        </w:rPr>
        <w:tab/>
      </w:r>
      <w:r w:rsidR="00FE3187" w:rsidRPr="00161089">
        <w:rPr>
          <w:rFonts w:asciiTheme="minorHAnsi" w:hAnsiTheme="minorHAnsi" w:cs="Arial"/>
          <w:sz w:val="20"/>
        </w:rPr>
        <w:tab/>
      </w:r>
      <w:r w:rsidR="00FE3187" w:rsidRPr="00161089">
        <w:rPr>
          <w:rFonts w:asciiTheme="minorHAnsi" w:hAnsiTheme="minorHAnsi" w:cs="Arial"/>
          <w:sz w:val="20"/>
        </w:rPr>
        <w:tab/>
      </w:r>
      <w:r w:rsidR="00FE3187" w:rsidRPr="00161089">
        <w:rPr>
          <w:rFonts w:asciiTheme="minorHAnsi" w:hAnsiTheme="minorHAnsi" w:cs="Arial"/>
          <w:sz w:val="20"/>
        </w:rPr>
        <w:tab/>
      </w:r>
      <w:r w:rsidRPr="00161089">
        <w:rPr>
          <w:rFonts w:asciiTheme="minorHAnsi" w:hAnsiTheme="minorHAnsi" w:cs="Arial"/>
          <w:sz w:val="20"/>
        </w:rPr>
        <w:t xml:space="preserve"> </w:t>
      </w:r>
      <w:r w:rsidR="00FE3187" w:rsidRPr="00161089">
        <w:rPr>
          <w:rFonts w:asciiTheme="minorHAnsi" w:hAnsiTheme="minorHAnsi" w:cs="Arial"/>
          <w:sz w:val="20"/>
        </w:rPr>
        <w:t xml:space="preserve">  </w:t>
      </w:r>
    </w:p>
    <w:p w14:paraId="21DA259C" w14:textId="77777777" w:rsidR="00FE3187" w:rsidRPr="00161089" w:rsidRDefault="00FE3187" w:rsidP="00FE3187">
      <w:pPr>
        <w:rPr>
          <w:rFonts w:asciiTheme="minorHAnsi" w:hAnsiTheme="minorHAnsi" w:cs="Arial"/>
          <w:sz w:val="20"/>
        </w:rPr>
      </w:pPr>
      <w:r w:rsidRPr="00161089">
        <w:rPr>
          <w:rFonts w:asciiTheme="minorHAnsi" w:hAnsiTheme="minorHAnsi" w:cs="Arial"/>
          <w:sz w:val="20"/>
        </w:rPr>
        <w:tab/>
      </w:r>
      <w:r w:rsidRPr="00161089">
        <w:rPr>
          <w:rFonts w:asciiTheme="minorHAnsi" w:hAnsiTheme="minorHAnsi" w:cs="Arial"/>
          <w:sz w:val="20"/>
        </w:rPr>
        <w:tab/>
      </w:r>
      <w:r w:rsidRPr="00161089">
        <w:rPr>
          <w:rFonts w:asciiTheme="minorHAnsi" w:hAnsiTheme="minorHAnsi" w:cs="Arial"/>
          <w:sz w:val="20"/>
        </w:rPr>
        <w:tab/>
      </w:r>
    </w:p>
    <w:p w14:paraId="21DA259D" w14:textId="77777777" w:rsidR="00FE3187" w:rsidRPr="00161089" w:rsidRDefault="00FE3187" w:rsidP="00FE3187">
      <w:pPr>
        <w:ind w:left="1440" w:firstLine="720"/>
        <w:rPr>
          <w:rFonts w:asciiTheme="minorHAnsi" w:hAnsiTheme="minorHAnsi" w:cs="Arial"/>
          <w:sz w:val="20"/>
        </w:rPr>
      </w:pPr>
    </w:p>
    <w:p w14:paraId="21DA259E" w14:textId="77777777" w:rsidR="00FE3187" w:rsidRPr="00161089" w:rsidRDefault="00FE3187" w:rsidP="00FE3187">
      <w:pPr>
        <w:ind w:left="1440" w:firstLine="720"/>
        <w:rPr>
          <w:rFonts w:asciiTheme="minorHAnsi" w:hAnsiTheme="minorHAnsi" w:cs="Arial"/>
          <w:sz w:val="20"/>
        </w:rPr>
      </w:pPr>
      <w:r w:rsidRPr="00161089">
        <w:rPr>
          <w:rFonts w:asciiTheme="minorHAnsi" w:hAnsiTheme="minorHAnsi" w:cs="Arial"/>
          <w:sz w:val="20"/>
        </w:rPr>
        <w:t>NO</w:t>
      </w:r>
      <w:r w:rsidRPr="00161089">
        <w:rPr>
          <w:rFonts w:asciiTheme="minorHAnsi" w:hAnsiTheme="minorHAnsi" w:cs="Arial"/>
          <w:sz w:val="20"/>
        </w:rPr>
        <w:tab/>
      </w:r>
      <w:r w:rsidRPr="00161089">
        <w:rPr>
          <w:rFonts w:asciiTheme="minorHAnsi" w:hAnsiTheme="minorHAnsi" w:cs="Arial"/>
          <w:sz w:val="20"/>
        </w:rPr>
        <w:tab/>
      </w:r>
    </w:p>
    <w:p w14:paraId="21DA259F" w14:textId="77777777" w:rsidR="00FE3187" w:rsidRPr="00161089" w:rsidRDefault="00FE3187" w:rsidP="00FE3187">
      <w:pPr>
        <w:rPr>
          <w:rFonts w:asciiTheme="minorHAnsi" w:hAnsiTheme="minorHAnsi" w:cs="Arial"/>
          <w:sz w:val="20"/>
        </w:rPr>
      </w:pPr>
    </w:p>
    <w:p w14:paraId="21DA25A0"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86912" behindDoc="0" locked="0" layoutInCell="1" allowOverlap="1" wp14:anchorId="21DA2815" wp14:editId="21DA2816">
                <wp:simplePos x="0" y="0"/>
                <wp:positionH relativeFrom="column">
                  <wp:posOffset>619125</wp:posOffset>
                </wp:positionH>
                <wp:positionV relativeFrom="paragraph">
                  <wp:posOffset>164465</wp:posOffset>
                </wp:positionV>
                <wp:extent cx="1238250" cy="1419225"/>
                <wp:effectExtent l="0" t="0" r="19050" b="28575"/>
                <wp:wrapNone/>
                <wp:docPr id="337" name="Diamond 337"/>
                <wp:cNvGraphicFramePr/>
                <a:graphic xmlns:a="http://schemas.openxmlformats.org/drawingml/2006/main">
                  <a:graphicData uri="http://schemas.microsoft.com/office/word/2010/wordprocessingShape">
                    <wps:wsp>
                      <wps:cNvSpPr/>
                      <wps:spPr>
                        <a:xfrm>
                          <a:off x="0" y="0"/>
                          <a:ext cx="1238250" cy="14192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6E" w14:textId="77777777" w:rsidR="00944514" w:rsidRPr="00A90F7E" w:rsidRDefault="00944514" w:rsidP="00FE3187">
                            <w:pPr>
                              <w:jc w:val="center"/>
                              <w:rPr>
                                <w:rFonts w:ascii="Arial" w:hAnsi="Arial" w:cs="Arial"/>
                                <w:sz w:val="20"/>
                              </w:rPr>
                            </w:pPr>
                            <w:r w:rsidRPr="00A90F7E">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15" id="Diamond 337" o:spid="_x0000_s1530" type="#_x0000_t4" style="position:absolute;margin-left:48.75pt;margin-top:12.95pt;width:97.5pt;height:111.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" fillcolor="white [3201]" strokecolor="#4f81bd [3204]" strokeweight="1pt">
                <v:textbox>
                  <w:txbxContent>
                    <w:p w14:paraId="21DA296E" w14:textId="77777777" w:rsidR="00944514" w:rsidRPr="00A90F7E" w:rsidRDefault="00944514" w:rsidP="00FE3187">
                      <w:pPr>
                        <w:jc w:val="center"/>
                        <w:rPr>
                          <w:rFonts w:ascii="Arial" w:hAnsi="Arial" w:cs="Arial"/>
                          <w:sz w:val="20"/>
                        </w:rPr>
                      </w:pPr>
                      <w:r w:rsidRPr="00A90F7E">
                        <w:rPr>
                          <w:rFonts w:ascii="Arial" w:hAnsi="Arial" w:cs="Arial"/>
                          <w:sz w:val="20"/>
                        </w:rPr>
                        <w:t>If CMD_TYPE_READ</w:t>
                      </w:r>
                    </w:p>
                  </w:txbxContent>
                </v:textbox>
              </v:shape>
            </w:pict>
          </mc:Fallback>
        </mc:AlternateContent>
      </w:r>
    </w:p>
    <w:p w14:paraId="21DA25A1" w14:textId="77777777" w:rsidR="00FE3187" w:rsidRPr="00161089" w:rsidRDefault="00FE3187" w:rsidP="00FE3187">
      <w:pPr>
        <w:tabs>
          <w:tab w:val="left" w:pos="6090"/>
        </w:tabs>
        <w:rPr>
          <w:rFonts w:asciiTheme="minorHAnsi" w:hAnsiTheme="minorHAnsi" w:cs="Arial"/>
          <w:sz w:val="20"/>
        </w:rPr>
      </w:pPr>
    </w:p>
    <w:p w14:paraId="21DA25A2"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sz w:val="20"/>
        </w:rPr>
        <w:t xml:space="preserve">         </w:t>
      </w:r>
    </w:p>
    <w:p w14:paraId="21DA25A3" w14:textId="77777777" w:rsidR="00FE3187" w:rsidRPr="00161089" w:rsidRDefault="00FE3187" w:rsidP="00FE3187">
      <w:pPr>
        <w:tabs>
          <w:tab w:val="left" w:pos="6090"/>
        </w:tabs>
        <w:rPr>
          <w:rFonts w:asciiTheme="minorHAnsi" w:hAnsiTheme="minorHAnsi" w:cs="Arial"/>
          <w:sz w:val="20"/>
        </w:rPr>
      </w:pPr>
      <w:r w:rsidRPr="00161089">
        <w:rPr>
          <w:rFonts w:asciiTheme="minorHAnsi" w:hAnsiTheme="minorHAnsi" w:cs="Arial"/>
          <w:sz w:val="20"/>
        </w:rPr>
        <w:t xml:space="preserve">          </w:t>
      </w:r>
    </w:p>
    <w:p w14:paraId="21DA25A4" w14:textId="77777777" w:rsidR="00A7722E" w:rsidRPr="00161089" w:rsidRDefault="00CB5AE9" w:rsidP="00FE3187">
      <w:pPr>
        <w:tabs>
          <w:tab w:val="left" w:pos="6090"/>
        </w:tabs>
        <w:spacing w:line="259" w:lineRule="auto"/>
        <w:contextualSpacing/>
        <w:rPr>
          <w:rFonts w:asciiTheme="minorHAnsi" w:hAnsiTheme="minorHAnsi" w:cs="Arial"/>
          <w:sz w:val="20"/>
        </w:rPr>
      </w:pPr>
      <w:r w:rsidRPr="00161089">
        <w:rPr>
          <w:rFonts w:asciiTheme="minorHAnsi" w:hAnsiTheme="minorHAnsi" w:cs="Arial"/>
          <w:sz w:val="20"/>
        </w:rPr>
        <w:t xml:space="preserve">         YES</w:t>
      </w:r>
    </w:p>
    <w:p w14:paraId="21DA25A5" w14:textId="77777777" w:rsidR="000042A2" w:rsidRPr="00161089" w:rsidRDefault="00CB5AE9" w:rsidP="00FE3187">
      <w:pPr>
        <w:tabs>
          <w:tab w:val="left" w:pos="6090"/>
        </w:tabs>
        <w:spacing w:line="259" w:lineRule="auto"/>
        <w:contextualSpacing/>
        <w:rPr>
          <w:rFonts w:asciiTheme="minorHAnsi" w:hAnsiTheme="minorHAnsi" w:cs="Arial"/>
          <w:sz w:val="20"/>
        </w:rPr>
      </w:pPr>
      <w:r w:rsidRPr="00161089">
        <w:rPr>
          <w:rFonts w:asciiTheme="minorHAnsi" w:hAnsiTheme="minorHAnsi" w:cs="Arial"/>
          <w:noProof/>
          <w:sz w:val="20"/>
          <w:lang w:val="en-US"/>
        </w:rPr>
        <mc:AlternateContent>
          <mc:Choice Requires="wps">
            <w:drawing>
              <wp:anchor distT="0" distB="0" distL="114300" distR="114300" simplePos="0" relativeHeight="251687936" behindDoc="0" locked="0" layoutInCell="1" allowOverlap="1" wp14:anchorId="21DA2817" wp14:editId="21DA2818">
                <wp:simplePos x="0" y="0"/>
                <wp:positionH relativeFrom="column">
                  <wp:posOffset>190500</wp:posOffset>
                </wp:positionH>
                <wp:positionV relativeFrom="paragraph">
                  <wp:posOffset>41910</wp:posOffset>
                </wp:positionV>
                <wp:extent cx="447675" cy="0"/>
                <wp:effectExtent l="38100" t="76200" r="0" b="95250"/>
                <wp:wrapNone/>
                <wp:docPr id="338" name="Straight Arrow Connector 338"/>
                <wp:cNvGraphicFramePr/>
                <a:graphic xmlns:a="http://schemas.openxmlformats.org/drawingml/2006/main">
                  <a:graphicData uri="http://schemas.microsoft.com/office/word/2010/wordprocessingShape">
                    <wps:wsp>
                      <wps:cNvCnPr/>
                      <wps:spPr>
                        <a:xfrm flipH="1">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9858EA" id="Straight Arrow Connector 338" o:spid="_x0000_s1026" type="#_x0000_t32" style="position:absolute;margin-left:15pt;margin-top:3.3pt;width:35.25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" strokecolor="#4579b8 [3044]">
                <v:stroke endarrow="block"/>
              </v:shape>
            </w:pict>
          </mc:Fallback>
        </mc:AlternateContent>
      </w:r>
    </w:p>
    <w:p w14:paraId="21DA25A6" w14:textId="77777777" w:rsidR="00FE3187" w:rsidRPr="00FE5A72" w:rsidRDefault="00FE3187" w:rsidP="00FE3187">
      <w:pPr>
        <w:tabs>
          <w:tab w:val="left" w:pos="6090"/>
        </w:tabs>
        <w:spacing w:line="259" w:lineRule="auto"/>
        <w:contextualSpacing/>
        <w:rPr>
          <w:rFonts w:ascii="Arial" w:hAnsi="Arial" w:cs="Arial"/>
          <w:sz w:val="20"/>
        </w:rPr>
      </w:pPr>
      <w:r w:rsidRPr="00FE5A72">
        <w:rPr>
          <w:rFonts w:ascii="Arial" w:hAnsi="Arial" w:cs="Arial"/>
          <w:sz w:val="20"/>
        </w:rPr>
        <w:t>Send ERROR</w:t>
      </w:r>
    </w:p>
    <w:p w14:paraId="21DA25A7" w14:textId="77777777" w:rsidR="00FE3187" w:rsidRPr="00FE5A72" w:rsidRDefault="00FE3187" w:rsidP="00FE3187">
      <w:pPr>
        <w:tabs>
          <w:tab w:val="left" w:pos="6090"/>
        </w:tabs>
        <w:contextualSpacing/>
        <w:rPr>
          <w:rFonts w:ascii="Arial" w:hAnsi="Arial" w:cs="Arial"/>
          <w:sz w:val="20"/>
        </w:rPr>
      </w:pPr>
      <w:r w:rsidRPr="00FE5A72">
        <w:rPr>
          <w:rFonts w:ascii="Arial" w:hAnsi="Arial" w:cs="Arial"/>
          <w:sz w:val="20"/>
        </w:rPr>
        <w:t>Response</w:t>
      </w:r>
    </w:p>
    <w:p w14:paraId="21DA25A8" w14:textId="77777777" w:rsidR="00FE3187" w:rsidRDefault="00FE3187" w:rsidP="00FE3187">
      <w:pPr>
        <w:tabs>
          <w:tab w:val="left" w:pos="6090"/>
        </w:tabs>
        <w:rPr>
          <w:rFonts w:ascii="Arial" w:hAnsi="Arial" w:cs="Arial"/>
        </w:rPr>
      </w:pPr>
    </w:p>
    <w:p w14:paraId="21DA25A9" w14:textId="77777777" w:rsidR="00FE3187" w:rsidRDefault="00FE3187" w:rsidP="00FE3187">
      <w:pPr>
        <w:autoSpaceDE w:val="0"/>
        <w:autoSpaceDN w:val="0"/>
        <w:adjustRightInd w:val="0"/>
        <w:rPr>
          <w:rFonts w:ascii="Arial" w:hAnsi="Arial" w:cs="Arial"/>
        </w:rPr>
      </w:pPr>
      <w:r>
        <w:rPr>
          <w:rFonts w:ascii="Arial" w:hAnsi="Arial" w:cs="Arial"/>
        </w:rPr>
        <w:t xml:space="preserve">                                  </w:t>
      </w:r>
    </w:p>
    <w:p w14:paraId="21DA25AA" w14:textId="77777777" w:rsidR="00FE3187" w:rsidRDefault="00A7722E" w:rsidP="00FE3187">
      <w:pPr>
        <w:autoSpaceDE w:val="0"/>
        <w:autoSpaceDN w:val="0"/>
        <w:adjustRightInd w:val="0"/>
        <w:rPr>
          <w:rFonts w:ascii="Arial" w:hAnsi="Arial" w:cs="Arial"/>
        </w:rPr>
      </w:pPr>
      <w:r>
        <w:rPr>
          <w:rFonts w:ascii="Arial" w:hAnsi="Arial" w:cs="Arial"/>
        </w:rPr>
        <w:tab/>
        <w:t xml:space="preserve">                    </w:t>
      </w:r>
      <w:r w:rsidRPr="00CB5AE9">
        <w:rPr>
          <w:rFonts w:ascii="Arial" w:hAnsi="Arial" w:cs="Arial"/>
          <w:sz w:val="20"/>
        </w:rPr>
        <w:t>NO</w:t>
      </w:r>
    </w:p>
    <w:p w14:paraId="21DA25AB" w14:textId="0601F543" w:rsidR="00FE3187" w:rsidRDefault="00FE3187" w:rsidP="003278D0">
      <w:pPr>
        <w:autoSpaceDE w:val="0"/>
        <w:autoSpaceDN w:val="0"/>
        <w:adjustRightInd w:val="0"/>
      </w:pPr>
    </w:p>
    <w:p w14:paraId="21DA25AC" w14:textId="142AD23A" w:rsidR="008D6A33" w:rsidRPr="00215EAC" w:rsidRDefault="00E83FF6" w:rsidP="008D6A33">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1705344" behindDoc="0" locked="0" layoutInCell="1" allowOverlap="1" wp14:anchorId="21DA2819" wp14:editId="700C9036">
                <wp:simplePos x="0" y="0"/>
                <wp:positionH relativeFrom="page">
                  <wp:align>right</wp:align>
                </wp:positionH>
                <wp:positionV relativeFrom="paragraph">
                  <wp:posOffset>-38100</wp:posOffset>
                </wp:positionV>
                <wp:extent cx="771525" cy="640080"/>
                <wp:effectExtent l="0" t="0" r="28575" b="26670"/>
                <wp:wrapNone/>
                <wp:docPr id="196" name="Rectangle 196"/>
                <wp:cNvGraphicFramePr/>
                <a:graphic xmlns:a="http://schemas.openxmlformats.org/drawingml/2006/main">
                  <a:graphicData uri="http://schemas.microsoft.com/office/word/2010/wordprocessingShape">
                    <wps:wsp>
                      <wps:cNvSpPr/>
                      <wps:spPr>
                        <a:xfrm>
                          <a:off x="0" y="0"/>
                          <a:ext cx="771525" cy="640080"/>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1DA296F" w14:textId="77777777" w:rsidR="00944514" w:rsidRDefault="00944514" w:rsidP="008D6A3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19" id="Rectangle 196" o:spid="_x0000_s1531" style="position:absolute;left:0;text-align:left;margin-left:9.55pt;margin-top:-3pt;width:60.75pt;height:50.4pt;z-index:2517053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" fillcolor="#8064a2 [3207]" strokecolor="#3f3151 [1607]" strokeweight="1pt">
                <v:textbox>
                  <w:txbxContent>
                    <w:p w14:paraId="21DA296F" w14:textId="77777777" w:rsidR="00944514" w:rsidRDefault="00944514" w:rsidP="008D6A33">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1704320" behindDoc="0" locked="0" layoutInCell="1" allowOverlap="1" wp14:anchorId="21DA281B" wp14:editId="73A47D54">
                <wp:simplePos x="0" y="0"/>
                <wp:positionH relativeFrom="column">
                  <wp:posOffset>2314575</wp:posOffset>
                </wp:positionH>
                <wp:positionV relativeFrom="paragraph">
                  <wp:posOffset>-3175</wp:posOffset>
                </wp:positionV>
                <wp:extent cx="1257300" cy="640080"/>
                <wp:effectExtent l="0" t="0" r="19050" b="26670"/>
                <wp:wrapNone/>
                <wp:docPr id="199" name="Rectangle 199"/>
                <wp:cNvGraphicFramePr/>
                <a:graphic xmlns:a="http://schemas.openxmlformats.org/drawingml/2006/main">
                  <a:graphicData uri="http://schemas.microsoft.com/office/word/2010/wordprocessingShape">
                    <wps:wsp>
                      <wps:cNvSpPr/>
                      <wps:spPr>
                        <a:xfrm>
                          <a:off x="0" y="0"/>
                          <a:ext cx="1257300" cy="640080"/>
                        </a:xfrm>
                        <a:prstGeom prst="rect">
                          <a:avLst/>
                        </a:prstGeom>
                        <a:solidFill>
                          <a:schemeClr val="accent2"/>
                        </a:solidFill>
                      </wps:spPr>
                      <wps:style>
                        <a:lnRef idx="2">
                          <a:schemeClr val="accent6">
                            <a:shade val="50000"/>
                          </a:schemeClr>
                        </a:lnRef>
                        <a:fillRef idx="1">
                          <a:schemeClr val="accent6"/>
                        </a:fillRef>
                        <a:effectRef idx="0">
                          <a:schemeClr val="accent6"/>
                        </a:effectRef>
                        <a:fontRef idx="minor">
                          <a:schemeClr val="lt1"/>
                        </a:fontRef>
                      </wps:style>
                      <wps:txbx>
                        <w:txbxContent>
                          <w:p w14:paraId="21DA2970" w14:textId="77777777" w:rsidR="00944514" w:rsidRDefault="00944514" w:rsidP="008D6A3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1B" id="Rectangle 199" o:spid="_x0000_s1532" style="position:absolute;left:0;text-align:left;margin-left:182.25pt;margin-top:-.25pt;width:99pt;height:50.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" fillcolor="#c0504d [3205]" strokecolor="#974706 [1609]" strokeweight="2pt">
                <v:textbox>
                  <w:txbxContent>
                    <w:p w14:paraId="21DA2970" w14:textId="77777777" w:rsidR="00944514" w:rsidRDefault="00944514" w:rsidP="008D6A33">
                      <w:pPr>
                        <w:jc w:val="center"/>
                      </w:pPr>
                      <w:r>
                        <w:t>Legato AT Server</w:t>
                      </w:r>
                    </w:p>
                  </w:txbxContent>
                </v:textbox>
              </v:rect>
            </w:pict>
          </mc:Fallback>
        </mc:AlternateContent>
      </w:r>
      <w:r w:rsidR="008D6A33" w:rsidRPr="00215EAC">
        <w:rPr>
          <w:rFonts w:ascii="Arial" w:hAnsi="Arial" w:cs="Arial"/>
          <w:noProof/>
          <w:lang w:val="en-US"/>
        </w:rPr>
        <mc:AlternateContent>
          <mc:Choice Requires="wps">
            <w:drawing>
              <wp:anchor distT="0" distB="0" distL="114300" distR="114300" simplePos="0" relativeHeight="251718656" behindDoc="0" locked="0" layoutInCell="1" allowOverlap="1" wp14:anchorId="21DA281D" wp14:editId="21DA281E">
                <wp:simplePos x="0" y="0"/>
                <wp:positionH relativeFrom="column">
                  <wp:posOffset>4914900</wp:posOffset>
                </wp:positionH>
                <wp:positionV relativeFrom="paragraph">
                  <wp:posOffset>-38100</wp:posOffset>
                </wp:positionV>
                <wp:extent cx="819150" cy="640080"/>
                <wp:effectExtent l="57150" t="38100" r="76200" b="102870"/>
                <wp:wrapNone/>
                <wp:docPr id="8" name="Rectangle 8"/>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21DA2971" w14:textId="77777777" w:rsidR="00944514" w:rsidRDefault="00944514" w:rsidP="008D6A33">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1D" id="Rectangle 8" o:spid="_x0000_s1533" style="position:absolute;left:0;text-align:left;margin-left:387pt;margin-top:-3pt;width:64.5pt;height:50.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" fillcolor="#c0504d [3205]" strokecolor="#5a5a5a [2109]" strokeweight="1pt">
                <v:shadow on="t" color="black" opacity="24903f" origin=",.5" offset="0,.55556mm"/>
                <v:textbox>
                  <w:txbxContent>
                    <w:p w14:paraId="21DA2971" w14:textId="77777777" w:rsidR="00944514" w:rsidRDefault="00944514" w:rsidP="008D6A33">
                      <w:pPr>
                        <w:jc w:val="center"/>
                      </w:pPr>
                      <w:r>
                        <w:t>Modem Service (mdc)</w:t>
                      </w:r>
                    </w:p>
                  </w:txbxContent>
                </v:textbox>
              </v:rect>
            </w:pict>
          </mc:Fallback>
        </mc:AlternateContent>
      </w:r>
      <w:r w:rsidR="008D6A33" w:rsidRPr="00215EAC">
        <w:rPr>
          <w:rFonts w:ascii="Arial" w:hAnsi="Arial" w:cs="Arial"/>
          <w:noProof/>
          <w:lang w:val="en-US"/>
        </w:rPr>
        <mc:AlternateContent>
          <mc:Choice Requires="wps">
            <w:drawing>
              <wp:anchor distT="0" distB="0" distL="114300" distR="114300" simplePos="0" relativeHeight="251717632" behindDoc="0" locked="0" layoutInCell="1" allowOverlap="1" wp14:anchorId="21DA281F" wp14:editId="21DA2820">
                <wp:simplePos x="0" y="0"/>
                <wp:positionH relativeFrom="column">
                  <wp:posOffset>3771900</wp:posOffset>
                </wp:positionH>
                <wp:positionV relativeFrom="paragraph">
                  <wp:posOffset>-19050</wp:posOffset>
                </wp:positionV>
                <wp:extent cx="942975" cy="640080"/>
                <wp:effectExtent l="0" t="0" r="28575" b="26670"/>
                <wp:wrapNone/>
                <wp:docPr id="5" name="Rectangle 5"/>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DA2972" w14:textId="77777777" w:rsidR="00944514" w:rsidRDefault="00944514" w:rsidP="008D6A3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1F" id="Rectangle 5" o:spid="_x0000_s1534" style="position:absolute;left:0;text-align:left;margin-left:297pt;margin-top:-1.5pt;width:74.25pt;height:50.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" fillcolor="#c0504d [3205]" strokecolor="#243f60 [1604]" strokeweight="1pt">
                <v:textbox>
                  <w:txbxContent>
                    <w:p w14:paraId="21DA2972" w14:textId="77777777" w:rsidR="00944514" w:rsidRDefault="00944514" w:rsidP="008D6A33">
                      <w:pPr>
                        <w:jc w:val="center"/>
                      </w:pPr>
                      <w:r>
                        <w:t>Other Legato Services</w:t>
                      </w:r>
                    </w:p>
                  </w:txbxContent>
                </v:textbox>
              </v:rect>
            </w:pict>
          </mc:Fallback>
        </mc:AlternateContent>
      </w:r>
      <w:r w:rsidR="008D6A33" w:rsidRPr="00215EAC">
        <w:rPr>
          <w:rFonts w:ascii="Arial" w:hAnsi="Arial" w:cs="Arial"/>
          <w:noProof/>
          <w:lang w:val="en-US"/>
        </w:rPr>
        <mc:AlternateContent>
          <mc:Choice Requires="wps">
            <w:drawing>
              <wp:anchor distT="0" distB="0" distL="114300" distR="114300" simplePos="0" relativeHeight="251702272" behindDoc="0" locked="0" layoutInCell="1" allowOverlap="1" wp14:anchorId="21DA2821" wp14:editId="21DA2822">
                <wp:simplePos x="0" y="0"/>
                <wp:positionH relativeFrom="margin">
                  <wp:align>left</wp:align>
                </wp:positionH>
                <wp:positionV relativeFrom="paragraph">
                  <wp:posOffset>9525</wp:posOffset>
                </wp:positionV>
                <wp:extent cx="742950" cy="640080"/>
                <wp:effectExtent l="0" t="0" r="19050" b="26670"/>
                <wp:wrapNone/>
                <wp:docPr id="194" name="Rectangle 194"/>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A2973" w14:textId="77777777" w:rsidR="00944514" w:rsidRDefault="00944514" w:rsidP="008D6A3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21" id="Rectangle 194" o:spid="_x0000_s1535" style="position:absolute;left:0;text-align:left;margin-left:0;margin-top:.75pt;width:58.5pt;height:50.4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" fillcolor="#f79646 [3209]" strokecolor="#5a5a5a [2109]" strokeweight="1pt">
                <v:textbox>
                  <w:txbxContent>
                    <w:p w14:paraId="21DA2973" w14:textId="77777777" w:rsidR="00944514" w:rsidRDefault="00944514" w:rsidP="008D6A33">
                      <w:pPr>
                        <w:jc w:val="center"/>
                      </w:pPr>
                      <w:r>
                        <w:t>Host with Linux OS</w:t>
                      </w:r>
                    </w:p>
                  </w:txbxContent>
                </v:textbox>
                <w10:wrap anchorx="margin"/>
              </v:rect>
            </w:pict>
          </mc:Fallback>
        </mc:AlternateContent>
      </w:r>
      <w:r w:rsidR="008D6A33" w:rsidRPr="00215EAC">
        <w:rPr>
          <w:rFonts w:ascii="Arial" w:hAnsi="Arial" w:cs="Arial"/>
          <w:noProof/>
          <w:lang w:val="en-US"/>
        </w:rPr>
        <mc:AlternateContent>
          <mc:Choice Requires="wps">
            <w:drawing>
              <wp:anchor distT="0" distB="0" distL="114300" distR="114300" simplePos="0" relativeHeight="251703296" behindDoc="0" locked="0" layoutInCell="1" allowOverlap="1" wp14:anchorId="21DA2823" wp14:editId="21DA2824">
                <wp:simplePos x="0" y="0"/>
                <wp:positionH relativeFrom="column">
                  <wp:posOffset>895350</wp:posOffset>
                </wp:positionH>
                <wp:positionV relativeFrom="paragraph">
                  <wp:posOffset>0</wp:posOffset>
                </wp:positionV>
                <wp:extent cx="828675" cy="640080"/>
                <wp:effectExtent l="57150" t="38100" r="85725" b="102870"/>
                <wp:wrapNone/>
                <wp:docPr id="193" name="Rectangle 193"/>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1DA2974" w14:textId="77777777" w:rsidR="00944514" w:rsidRDefault="00944514" w:rsidP="008D6A3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23" id="Rectangle 193" o:spid="_x0000_s1536" style="position:absolute;left:0;text-align:left;margin-left:70.5pt;margin-top:0;width:65.25pt;height:50.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" fillcolor="#4f81bd [3204]" strokecolor="#5a5a5a [2109]" strokeweight="1pt">
                <v:shadow on="t" color="black" opacity="24903f" origin=",.5" offset="0,.55556mm"/>
                <v:textbox>
                  <w:txbxContent>
                    <w:p w14:paraId="21DA2974" w14:textId="77777777" w:rsidR="00944514" w:rsidRDefault="00944514" w:rsidP="008D6A33">
                      <w:pPr>
                        <w:jc w:val="center"/>
                      </w:pPr>
                      <w:r>
                        <w:t>Legato App</w:t>
                      </w:r>
                    </w:p>
                  </w:txbxContent>
                </v:textbox>
              </v:rect>
            </w:pict>
          </mc:Fallback>
        </mc:AlternateContent>
      </w:r>
      <w:r w:rsidR="008D6A33" w:rsidRPr="00215EAC">
        <w:rPr>
          <w:rFonts w:ascii="Arial" w:hAnsi="Arial" w:cs="Arial"/>
          <w:noProof/>
          <w:lang w:val="en-US"/>
        </w:rPr>
        <mc:AlternateContent>
          <mc:Choice Requires="wps">
            <w:drawing>
              <wp:anchor distT="0" distB="0" distL="114300" distR="114300" simplePos="0" relativeHeight="251700224" behindDoc="0" locked="0" layoutInCell="1" allowOverlap="1" wp14:anchorId="21DA2825" wp14:editId="21DA2826">
                <wp:simplePos x="0" y="0"/>
                <wp:positionH relativeFrom="margin">
                  <wp:align>right</wp:align>
                </wp:positionH>
                <wp:positionV relativeFrom="paragraph">
                  <wp:posOffset>9525</wp:posOffset>
                </wp:positionV>
                <wp:extent cx="361950" cy="504825"/>
                <wp:effectExtent l="0" t="0" r="0" b="9525"/>
                <wp:wrapNone/>
                <wp:docPr id="197" name="Rounded Rectangle 197"/>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5" w14:textId="77777777" w:rsidR="00944514" w:rsidRPr="00B6176C" w:rsidRDefault="00944514" w:rsidP="008D6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5" id="Rounded Rectangle 197" o:spid="_x0000_s1537" style="position:absolute;left:0;text-align:left;margin-left:-22.7pt;margin-top:.75pt;width:28.5pt;height:39.7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" fillcolor="white [3201]" stroked="f" strokeweight="2pt">
                <v:textbox>
                  <w:txbxContent>
                    <w:p w14:paraId="21DA2975" w14:textId="77777777" w:rsidR="00944514" w:rsidRPr="00B6176C" w:rsidRDefault="00944514" w:rsidP="008D6A33">
                      <w:pPr>
                        <w:jc w:val="center"/>
                      </w:pPr>
                    </w:p>
                  </w:txbxContent>
                </v:textbox>
                <w10:wrap anchorx="margin"/>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701248" behindDoc="1" locked="0" layoutInCell="1" allowOverlap="1" wp14:anchorId="21DA2827" wp14:editId="21DA2828">
                <wp:simplePos x="0" y="0"/>
                <wp:positionH relativeFrom="column">
                  <wp:posOffset>1438275</wp:posOffset>
                </wp:positionH>
                <wp:positionV relativeFrom="paragraph">
                  <wp:posOffset>4238625</wp:posOffset>
                </wp:positionV>
                <wp:extent cx="3048000" cy="304800"/>
                <wp:effectExtent l="0" t="0" r="0" b="0"/>
                <wp:wrapNone/>
                <wp:docPr id="200" name="Rounded Rectangle 200"/>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6" w14:textId="77777777" w:rsidR="00944514" w:rsidRPr="003B4DCF" w:rsidRDefault="00944514" w:rsidP="008D6A3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7" id="Rounded Rectangle 200" o:spid="_x0000_s1538" style="position:absolute;left:0;text-align:left;margin-left:113.25pt;margin-top:333.75pt;width:240pt;height:2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JlNujZ+AgAA&#10;TwUAAA4AAAAAAAAAAAAAAAAALgIAAGRycy9lMm9Eb2MueG1sUEsBAi0AFAAGAAgAAAAhANnISl7e&#10;AAAACwEAAA8AAAAAAAAAAAAAAAAA2AQAAGRycy9kb3ducmV2LnhtbFBLBQYAAAAABAAEAPMAAADj&#10;BQAAAAA=&#10;" fillcolor="white [3201]" stroked="f" strokeweight="2pt">
                <v:textbox>
                  <w:txbxContent>
                    <w:p w14:paraId="21DA2976" w14:textId="77777777" w:rsidR="00944514" w:rsidRPr="003B4DCF" w:rsidRDefault="00944514" w:rsidP="008D6A33">
                      <w:pPr>
                        <w:jc w:val="center"/>
                        <w:rPr>
                          <w:rFonts w:ascii="Tahoma" w:hAnsi="Tahoma" w:cs="Tahoma"/>
                          <w:sz w:val="20"/>
                        </w:rPr>
                      </w:pPr>
                    </w:p>
                  </w:txbxContent>
                </v:textbox>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4080" behindDoc="1" locked="0" layoutInCell="1" allowOverlap="1" wp14:anchorId="21DA2829" wp14:editId="21DA282A">
                <wp:simplePos x="0" y="0"/>
                <wp:positionH relativeFrom="column">
                  <wp:posOffset>962026</wp:posOffset>
                </wp:positionH>
                <wp:positionV relativeFrom="paragraph">
                  <wp:posOffset>809625</wp:posOffset>
                </wp:positionV>
                <wp:extent cx="3276600" cy="323850"/>
                <wp:effectExtent l="0" t="0" r="0" b="0"/>
                <wp:wrapNone/>
                <wp:docPr id="201" name="Rounded Rectangle 201"/>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7" w14:textId="77777777" w:rsidR="00944514" w:rsidRPr="00296A08" w:rsidRDefault="00944514" w:rsidP="008D6A33">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9" id="Rounded Rectangle 201" o:spid="_x0000_s1539" style="position:absolute;left:0;text-align:left;margin-left:75.75pt;margin-top:63.75pt;width:258pt;height:25.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" fillcolor="white [3201]" stroked="f" strokeweight="2pt">
                <v:textbox>
                  <w:txbxContent>
                    <w:p w14:paraId="21DA2977" w14:textId="77777777" w:rsidR="00944514" w:rsidRPr="00296A08" w:rsidRDefault="00944514" w:rsidP="008D6A33">
                      <w:pPr>
                        <w:jc w:val="center"/>
                        <w:rPr>
                          <w:rFonts w:ascii="Arial" w:hAnsi="Arial" w:cs="Arial"/>
                          <w:sz w:val="20"/>
                        </w:rPr>
                      </w:pPr>
                    </w:p>
                  </w:txbxContent>
                </v:textbox>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9200" behindDoc="0" locked="0" layoutInCell="1" allowOverlap="1" wp14:anchorId="21DA282B" wp14:editId="21DA282C">
                <wp:simplePos x="0" y="0"/>
                <wp:positionH relativeFrom="margin">
                  <wp:align>right</wp:align>
                </wp:positionH>
                <wp:positionV relativeFrom="paragraph">
                  <wp:posOffset>123825</wp:posOffset>
                </wp:positionV>
                <wp:extent cx="676275" cy="314325"/>
                <wp:effectExtent l="0" t="0" r="9525" b="9525"/>
                <wp:wrapNone/>
                <wp:docPr id="202" name="Rounded Rectangle 202"/>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8" w14:textId="77777777" w:rsidR="00944514" w:rsidRPr="00B6176C" w:rsidRDefault="00944514" w:rsidP="008D6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B" id="Rounded Rectangle 202" o:spid="_x0000_s1540" style="position:absolute;left:0;text-align:left;margin-left:2.05pt;margin-top:9.75pt;width:53.25pt;height:24.7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" fillcolor="white [3201]" stroked="f" strokeweight="2pt">
                <v:textbox>
                  <w:txbxContent>
                    <w:p w14:paraId="21DA2978" w14:textId="77777777" w:rsidR="00944514" w:rsidRPr="00B6176C" w:rsidRDefault="00944514" w:rsidP="008D6A33">
                      <w:pPr>
                        <w:jc w:val="center"/>
                      </w:pPr>
                    </w:p>
                  </w:txbxContent>
                </v:textbox>
                <w10:wrap anchorx="margin"/>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8176" behindDoc="0" locked="0" layoutInCell="1" allowOverlap="1" wp14:anchorId="21DA282D" wp14:editId="21DA282E">
                <wp:simplePos x="0" y="0"/>
                <wp:positionH relativeFrom="margin">
                  <wp:posOffset>2533650</wp:posOffset>
                </wp:positionH>
                <wp:positionV relativeFrom="paragraph">
                  <wp:posOffset>57150</wp:posOffset>
                </wp:positionV>
                <wp:extent cx="1114425" cy="495300"/>
                <wp:effectExtent l="0" t="0" r="9525" b="0"/>
                <wp:wrapNone/>
                <wp:docPr id="203" name="Rounded Rectangle 20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9" w14:textId="77777777" w:rsidR="00944514" w:rsidRPr="00B6176C" w:rsidRDefault="00944514" w:rsidP="008D6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D" id="Rounded Rectangle 203" o:spid="_x0000_s1541" style="position:absolute;left:0;text-align:left;margin-left:199.5pt;margin-top:4.5pt;width:87.75pt;height:3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4&#10;dU1JhQIAAE8FAAAOAAAAAAAAAAAAAAAAAC4CAABkcnMvZTJvRG9jLnhtbFBLAQItABQABgAIAAAA&#10;IQCcO6n33gAAAAgBAAAPAAAAAAAAAAAAAAAAAN8EAABkcnMvZG93bnJldi54bWxQSwUGAAAAAAQA&#10;BADzAAAA6gUAAAAA&#10;" fillcolor="white [3201]" stroked="f" strokeweight="2pt">
                <v:textbox>
                  <w:txbxContent>
                    <w:p w14:paraId="21DA2979" w14:textId="77777777" w:rsidR="00944514" w:rsidRPr="00B6176C" w:rsidRDefault="00944514" w:rsidP="008D6A33">
                      <w:pPr>
                        <w:jc w:val="center"/>
                      </w:pPr>
                    </w:p>
                  </w:txbxContent>
                </v:textbox>
                <w10:wrap anchorx="margin"/>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6128" behindDoc="0" locked="0" layoutInCell="1" allowOverlap="1" wp14:anchorId="21DA282F" wp14:editId="21DA2830">
                <wp:simplePos x="0" y="0"/>
                <wp:positionH relativeFrom="column">
                  <wp:posOffset>552450</wp:posOffset>
                </wp:positionH>
                <wp:positionV relativeFrom="paragraph">
                  <wp:posOffset>9525</wp:posOffset>
                </wp:positionV>
                <wp:extent cx="533400" cy="314325"/>
                <wp:effectExtent l="0" t="0" r="0" b="9525"/>
                <wp:wrapNone/>
                <wp:docPr id="204" name="Rounded Rectangle 20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A" w14:textId="77777777" w:rsidR="00944514" w:rsidRPr="00B6176C" w:rsidRDefault="00944514" w:rsidP="008D6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2F" id="Rounded Rectangle 204" o:spid="_x0000_s1542" style="position:absolute;left:0;text-align:left;margin-left:43.5pt;margin-top:.75pt;width:42pt;height:2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D+B24CBAgAA&#10;TgUAAA4AAAAAAAAAAAAAAAAALgIAAGRycy9lMm9Eb2MueG1sUEsBAi0AFAAGAAgAAAAhANKhTf3b&#10;AAAABwEAAA8AAAAAAAAAAAAAAAAA2wQAAGRycy9kb3ducmV2LnhtbFBLBQYAAAAABAAEAPMAAADj&#10;BQAAAAA=&#10;" fillcolor="white [3201]" stroked="f" strokeweight="2pt">
                <v:textbox>
                  <w:txbxContent>
                    <w:p w14:paraId="21DA297A" w14:textId="77777777" w:rsidR="00944514" w:rsidRPr="00B6176C" w:rsidRDefault="00944514" w:rsidP="008D6A33">
                      <w:pPr>
                        <w:jc w:val="center"/>
                      </w:pPr>
                    </w:p>
                  </w:txbxContent>
                </v:textbox>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7152" behindDoc="0" locked="0" layoutInCell="1" allowOverlap="1" wp14:anchorId="21DA2831" wp14:editId="21DA2832">
                <wp:simplePos x="0" y="0"/>
                <wp:positionH relativeFrom="margin">
                  <wp:align>left</wp:align>
                </wp:positionH>
                <wp:positionV relativeFrom="paragraph">
                  <wp:posOffset>9525</wp:posOffset>
                </wp:positionV>
                <wp:extent cx="533400" cy="314325"/>
                <wp:effectExtent l="0" t="0" r="0" b="9525"/>
                <wp:wrapNone/>
                <wp:docPr id="205" name="Rounded Rectangle 20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B" w14:textId="77777777" w:rsidR="00944514" w:rsidRPr="00B6176C" w:rsidRDefault="00944514" w:rsidP="008D6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31" id="Rounded Rectangle 205" o:spid="_x0000_s1543" style="position:absolute;left:0;text-align:left;margin-left:0;margin-top:.75pt;width:42pt;height:24.7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AV6Wd+DAgAA&#10;TgUAAA4AAAAAAAAAAAAAAAAALgIAAGRycy9lMm9Eb2MueG1sUEsBAi0AFAAGAAgAAAAhABtuHf7Z&#10;AAAABAEAAA8AAAAAAAAAAAAAAAAA3QQAAGRycy9kb3ducmV2LnhtbFBLBQYAAAAABAAEAPMAAADj&#10;BQAAAAA=&#10;" fillcolor="white [3201]" stroked="f" strokeweight="2pt">
                <v:textbox>
                  <w:txbxContent>
                    <w:p w14:paraId="21DA297B" w14:textId="77777777" w:rsidR="00944514" w:rsidRPr="00B6176C" w:rsidRDefault="00944514" w:rsidP="008D6A33">
                      <w:pPr>
                        <w:jc w:val="center"/>
                      </w:pPr>
                    </w:p>
                  </w:txbxContent>
                </v:textbox>
                <w10:wrap anchorx="margin"/>
              </v:roundrect>
            </w:pict>
          </mc:Fallback>
        </mc:AlternateContent>
      </w:r>
      <w:r w:rsidR="008D6A33" w:rsidRPr="00215EAC">
        <w:rPr>
          <w:rFonts w:ascii="Arial" w:hAnsi="Arial" w:cs="Arial"/>
          <w:noProof/>
          <w:lang w:val="en-US"/>
        </w:rPr>
        <mc:AlternateContent>
          <mc:Choice Requires="wps">
            <w:drawing>
              <wp:anchor distT="0" distB="0" distL="114300" distR="114300" simplePos="0" relativeHeight="251695104" behindDoc="0" locked="0" layoutInCell="1" allowOverlap="1" wp14:anchorId="21DA2833" wp14:editId="21DA2834">
                <wp:simplePos x="0" y="0"/>
                <wp:positionH relativeFrom="column">
                  <wp:posOffset>714375</wp:posOffset>
                </wp:positionH>
                <wp:positionV relativeFrom="paragraph">
                  <wp:posOffset>8791575</wp:posOffset>
                </wp:positionV>
                <wp:extent cx="1771650" cy="333375"/>
                <wp:effectExtent l="0" t="0" r="0" b="9525"/>
                <wp:wrapNone/>
                <wp:docPr id="206" name="Rounded Rectangle 20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7C" w14:textId="77777777" w:rsidR="00944514" w:rsidRDefault="00944514" w:rsidP="008D6A33">
                            <w:pPr>
                              <w:jc w:val="center"/>
                              <w:rPr>
                                <w:rFonts w:ascii="Tahoma" w:hAnsi="Tahoma" w:cs="Tahoma"/>
                                <w:sz w:val="20"/>
                              </w:rPr>
                            </w:pPr>
                          </w:p>
                          <w:p w14:paraId="21DA297D" w14:textId="77777777" w:rsidR="00944514" w:rsidRDefault="00944514" w:rsidP="008D6A33">
                            <w:pPr>
                              <w:jc w:val="center"/>
                              <w:rPr>
                                <w:rFonts w:ascii="Tahoma" w:hAnsi="Tahoma" w:cs="Tahoma"/>
                                <w:sz w:val="20"/>
                              </w:rPr>
                            </w:pPr>
                          </w:p>
                          <w:p w14:paraId="21DA297E" w14:textId="77777777" w:rsidR="00944514" w:rsidRDefault="00944514" w:rsidP="008D6A33">
                            <w:pPr>
                              <w:jc w:val="center"/>
                              <w:rPr>
                                <w:rFonts w:ascii="Tahoma" w:hAnsi="Tahoma" w:cs="Tahoma"/>
                                <w:sz w:val="20"/>
                              </w:rPr>
                            </w:pPr>
                          </w:p>
                          <w:p w14:paraId="21DA297F" w14:textId="77777777" w:rsidR="00944514" w:rsidRDefault="00944514" w:rsidP="008D6A33">
                            <w:pPr>
                              <w:jc w:val="center"/>
                              <w:rPr>
                                <w:rFonts w:ascii="Tahoma" w:hAnsi="Tahoma" w:cs="Tahoma"/>
                                <w:sz w:val="20"/>
                              </w:rPr>
                            </w:pPr>
                          </w:p>
                          <w:p w14:paraId="21DA2980" w14:textId="77777777" w:rsidR="00944514" w:rsidRPr="003B4DCF" w:rsidRDefault="00944514" w:rsidP="008D6A3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33" id="Rounded Rectangle 206" o:spid="_x0000_s1544" style="position:absolute;left:0;text-align:left;margin-left:56.25pt;margin-top:692.25pt;width:139.5pt;height:2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mJvtg&#10;ggIAAE8FAAAOAAAAAAAAAAAAAAAAAC4CAABkcnMvZTJvRG9jLnhtbFBLAQItABQABgAIAAAAIQBF&#10;Blh63gAAAA0BAAAPAAAAAAAAAAAAAAAAANwEAABkcnMvZG93bnJldi54bWxQSwUGAAAAAAQABADz&#10;AAAA5wUAAAAA&#10;" fillcolor="white [3201]" stroked="f" strokeweight="2pt">
                <v:textbox>
                  <w:txbxContent>
                    <w:p w14:paraId="21DA297C" w14:textId="77777777" w:rsidR="00944514" w:rsidRDefault="00944514" w:rsidP="008D6A33">
                      <w:pPr>
                        <w:jc w:val="center"/>
                        <w:rPr>
                          <w:rFonts w:ascii="Tahoma" w:hAnsi="Tahoma" w:cs="Tahoma"/>
                          <w:sz w:val="20"/>
                        </w:rPr>
                      </w:pPr>
                    </w:p>
                    <w:p w14:paraId="21DA297D" w14:textId="77777777" w:rsidR="00944514" w:rsidRDefault="00944514" w:rsidP="008D6A33">
                      <w:pPr>
                        <w:jc w:val="center"/>
                        <w:rPr>
                          <w:rFonts w:ascii="Tahoma" w:hAnsi="Tahoma" w:cs="Tahoma"/>
                          <w:sz w:val="20"/>
                        </w:rPr>
                      </w:pPr>
                    </w:p>
                    <w:p w14:paraId="21DA297E" w14:textId="77777777" w:rsidR="00944514" w:rsidRDefault="00944514" w:rsidP="008D6A33">
                      <w:pPr>
                        <w:jc w:val="center"/>
                        <w:rPr>
                          <w:rFonts w:ascii="Tahoma" w:hAnsi="Tahoma" w:cs="Tahoma"/>
                          <w:sz w:val="20"/>
                        </w:rPr>
                      </w:pPr>
                    </w:p>
                    <w:p w14:paraId="21DA297F" w14:textId="77777777" w:rsidR="00944514" w:rsidRDefault="00944514" w:rsidP="008D6A33">
                      <w:pPr>
                        <w:jc w:val="center"/>
                        <w:rPr>
                          <w:rFonts w:ascii="Tahoma" w:hAnsi="Tahoma" w:cs="Tahoma"/>
                          <w:sz w:val="20"/>
                        </w:rPr>
                      </w:pPr>
                    </w:p>
                    <w:p w14:paraId="21DA2980" w14:textId="77777777" w:rsidR="00944514" w:rsidRPr="003B4DCF" w:rsidRDefault="00944514" w:rsidP="008D6A33">
                      <w:pPr>
                        <w:jc w:val="center"/>
                        <w:rPr>
                          <w:rFonts w:ascii="Tahoma" w:hAnsi="Tahoma" w:cs="Tahoma"/>
                          <w:sz w:val="20"/>
                        </w:rPr>
                      </w:pPr>
                    </w:p>
                  </w:txbxContent>
                </v:textbox>
              </v:roundrect>
            </w:pict>
          </mc:Fallback>
        </mc:AlternateContent>
      </w:r>
      <w:r w:rsidR="008D6A33" w:rsidRPr="00215EAC">
        <w:rPr>
          <w:rFonts w:ascii="Arial" w:hAnsi="Arial" w:cs="Arial"/>
        </w:rPr>
        <w:t xml:space="preserve">                                                         </w:t>
      </w:r>
    </w:p>
    <w:p w14:paraId="21DA25AD" w14:textId="1271DFBE" w:rsidR="008D6A33" w:rsidRPr="00215EAC" w:rsidRDefault="008D6A33" w:rsidP="008D6A33">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1709440" behindDoc="0" locked="0" layoutInCell="1" allowOverlap="1" wp14:anchorId="21DA2835" wp14:editId="021E44E5">
                <wp:simplePos x="0" y="0"/>
                <wp:positionH relativeFrom="column">
                  <wp:posOffset>1257300</wp:posOffset>
                </wp:positionH>
                <wp:positionV relativeFrom="paragraph">
                  <wp:posOffset>161925</wp:posOffset>
                </wp:positionV>
                <wp:extent cx="19050" cy="7132320"/>
                <wp:effectExtent l="0" t="0" r="19050" b="30480"/>
                <wp:wrapNone/>
                <wp:docPr id="216" name="Straight Connector 216"/>
                <wp:cNvGraphicFramePr/>
                <a:graphic xmlns:a="http://schemas.openxmlformats.org/drawingml/2006/main">
                  <a:graphicData uri="http://schemas.microsoft.com/office/word/2010/wordprocessingShape">
                    <wps:wsp>
                      <wps:cNvCnPr/>
                      <wps:spPr>
                        <a:xfrm flipH="1">
                          <a:off x="0" y="0"/>
                          <a:ext cx="1905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36BBC" id="Straight Connector 216"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12512" behindDoc="0" locked="0" layoutInCell="1" allowOverlap="1" wp14:anchorId="21DA2837" wp14:editId="21DA2838">
                <wp:simplePos x="0" y="0"/>
                <wp:positionH relativeFrom="column">
                  <wp:posOffset>5353050</wp:posOffset>
                </wp:positionH>
                <wp:positionV relativeFrom="paragraph">
                  <wp:posOffset>152400</wp:posOffset>
                </wp:positionV>
                <wp:extent cx="0" cy="7132320"/>
                <wp:effectExtent l="0" t="0" r="19050" b="30480"/>
                <wp:wrapNone/>
                <wp:docPr id="254" name="Straight Connector 254"/>
                <wp:cNvGraphicFramePr/>
                <a:graphic xmlns:a="http://schemas.openxmlformats.org/drawingml/2006/main">
                  <a:graphicData uri="http://schemas.microsoft.com/office/word/2010/wordprocessingShape">
                    <wps:wsp>
                      <wps:cNvCnPr/>
                      <wps:spPr>
                        <a:xfrm>
                          <a:off x="0" y="0"/>
                          <a:ext cx="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3A514" id="Straight Connector 25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10464" behindDoc="0" locked="0" layoutInCell="1" allowOverlap="1" wp14:anchorId="21DA2839" wp14:editId="21DA283A">
                <wp:simplePos x="0" y="0"/>
                <wp:positionH relativeFrom="column">
                  <wp:posOffset>4371975</wp:posOffset>
                </wp:positionH>
                <wp:positionV relativeFrom="paragraph">
                  <wp:posOffset>180975</wp:posOffset>
                </wp:positionV>
                <wp:extent cx="0" cy="7132320"/>
                <wp:effectExtent l="0" t="0" r="19050" b="30480"/>
                <wp:wrapNone/>
                <wp:docPr id="218" name="Straight Connector 218"/>
                <wp:cNvGraphicFramePr/>
                <a:graphic xmlns:a="http://schemas.openxmlformats.org/drawingml/2006/main">
                  <a:graphicData uri="http://schemas.microsoft.com/office/word/2010/wordprocessingShape">
                    <wps:wsp>
                      <wps:cNvCnPr/>
                      <wps:spPr>
                        <a:xfrm>
                          <a:off x="0" y="0"/>
                          <a:ext cx="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7D4AB" id="Straight Connector 21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" strokecolor="#4579b8 [3044]"/>
            </w:pict>
          </mc:Fallback>
        </mc:AlternateContent>
      </w:r>
    </w:p>
    <w:p w14:paraId="21DA25AE" w14:textId="6A6C73DD" w:rsidR="008D6A33" w:rsidRPr="00215EAC" w:rsidRDefault="008D6A33" w:rsidP="008D6A33">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DA25AF" w14:textId="3099FA54" w:rsidR="008D6A33" w:rsidRPr="00215EAC" w:rsidRDefault="00E83FF6" w:rsidP="008D6A33">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708416" behindDoc="0" locked="0" layoutInCell="1" allowOverlap="1" wp14:anchorId="21DA283B" wp14:editId="552EC3AF">
                <wp:simplePos x="0" y="0"/>
                <wp:positionH relativeFrom="column">
                  <wp:posOffset>6200775</wp:posOffset>
                </wp:positionH>
                <wp:positionV relativeFrom="paragraph">
                  <wp:posOffset>149225</wp:posOffset>
                </wp:positionV>
                <wp:extent cx="0" cy="6768465"/>
                <wp:effectExtent l="0" t="0" r="19050" b="32385"/>
                <wp:wrapNone/>
                <wp:docPr id="215" name="Straight Connector 215"/>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4A7D09" id="Straight Connector 21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11.75pt" to="488.25pt,5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" strokecolor="#4579b8 [3044]"/>
            </w:pict>
          </mc:Fallback>
        </mc:AlternateContent>
      </w:r>
      <w:r w:rsidR="00C403F6" w:rsidRPr="00215EAC">
        <w:rPr>
          <w:rFonts w:ascii="Arial" w:hAnsi="Arial" w:cs="Arial"/>
          <w:noProof/>
          <w:lang w:val="en-US"/>
        </w:rPr>
        <mc:AlternateContent>
          <mc:Choice Requires="wps">
            <w:drawing>
              <wp:anchor distT="0" distB="0" distL="114300" distR="114300" simplePos="0" relativeHeight="251706368" behindDoc="0" locked="0" layoutInCell="1" allowOverlap="1" wp14:anchorId="21DA283D" wp14:editId="21DA283E">
                <wp:simplePos x="0" y="0"/>
                <wp:positionH relativeFrom="column">
                  <wp:posOffset>295274</wp:posOffset>
                </wp:positionH>
                <wp:positionV relativeFrom="paragraph">
                  <wp:posOffset>12699</wp:posOffset>
                </wp:positionV>
                <wp:extent cx="9525" cy="7008495"/>
                <wp:effectExtent l="0" t="0" r="28575" b="20955"/>
                <wp:wrapNone/>
                <wp:docPr id="213" name="Straight Connector 213"/>
                <wp:cNvGraphicFramePr/>
                <a:graphic xmlns:a="http://schemas.openxmlformats.org/drawingml/2006/main">
                  <a:graphicData uri="http://schemas.microsoft.com/office/word/2010/wordprocessingShape">
                    <wps:wsp>
                      <wps:cNvCnPr/>
                      <wps:spPr>
                        <a:xfrm flipH="1">
                          <a:off x="0" y="0"/>
                          <a:ext cx="9525" cy="7008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9B602" id="Straight Connector 213"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pt" to="24pt,5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" strokecolor="#4579b8 [3044]"/>
            </w:pict>
          </mc:Fallback>
        </mc:AlternateContent>
      </w:r>
      <w:r w:rsidR="008D6A33" w:rsidRPr="00215EAC">
        <w:rPr>
          <w:rFonts w:ascii="Arial" w:hAnsi="Arial" w:cs="Arial"/>
          <w:sz w:val="20"/>
        </w:rPr>
        <w:tab/>
      </w:r>
      <w:r w:rsidR="008D6A33" w:rsidRPr="00215EAC">
        <w:rPr>
          <w:rFonts w:ascii="Arial" w:hAnsi="Arial" w:cs="Arial"/>
          <w:sz w:val="20"/>
        </w:rPr>
        <w:tab/>
      </w:r>
      <w:r w:rsidR="008D6A33" w:rsidRPr="00215EAC">
        <w:rPr>
          <w:rFonts w:ascii="Arial" w:hAnsi="Arial" w:cs="Arial"/>
          <w:sz w:val="20"/>
        </w:rPr>
        <w:tab/>
      </w:r>
    </w:p>
    <w:p w14:paraId="21DA25B0" w14:textId="2A55974C" w:rsidR="008D6A33" w:rsidRDefault="00E50B41" w:rsidP="008D6A33">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51424" behindDoc="0" locked="0" layoutInCell="1" allowOverlap="1" wp14:anchorId="21DA283F" wp14:editId="21DA2840">
                <wp:simplePos x="0" y="0"/>
                <wp:positionH relativeFrom="column">
                  <wp:posOffset>3076575</wp:posOffset>
                </wp:positionH>
                <wp:positionV relativeFrom="paragraph">
                  <wp:posOffset>11430</wp:posOffset>
                </wp:positionV>
                <wp:extent cx="9525" cy="6884670"/>
                <wp:effectExtent l="0" t="0" r="28575" b="30480"/>
                <wp:wrapNone/>
                <wp:docPr id="241" name="Straight Connector 241"/>
                <wp:cNvGraphicFramePr/>
                <a:graphic xmlns:a="http://schemas.openxmlformats.org/drawingml/2006/main">
                  <a:graphicData uri="http://schemas.microsoft.com/office/word/2010/wordprocessingShape">
                    <wps:wsp>
                      <wps:cNvCnPr/>
                      <wps:spPr>
                        <a:xfrm flipH="1">
                          <a:off x="0" y="0"/>
                          <a:ext cx="9525" cy="6884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DD6DE" id="Straight Connector 241" o:spid="_x0000_s1026" style="position:absolute;flip:x;z-index:251751424;visibility:visible;mso-wrap-style:square;mso-wrap-distance-left:9pt;mso-wrap-distance-top:0;mso-wrap-distance-right:9pt;mso-wrap-distance-bottom:0;mso-position-horizontal:absolute;mso-position-horizontal-relative:text;mso-position-vertical:absolute;mso-position-vertical-relative:text" from="242.25pt,.9pt" to="243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" strokecolor="#4579b8 [3044]"/>
            </w:pict>
          </mc:Fallback>
        </mc:AlternateContent>
      </w:r>
    </w:p>
    <w:p w14:paraId="21DA25B1" w14:textId="77777777" w:rsidR="00174D45" w:rsidRDefault="00174D45" w:rsidP="008D6A33">
      <w:pPr>
        <w:rPr>
          <w:rFonts w:ascii="Arial" w:hAnsi="Arial" w:cs="Arial"/>
          <w:sz w:val="20"/>
        </w:rPr>
      </w:pPr>
    </w:p>
    <w:p w14:paraId="21DA25B2" w14:textId="77777777" w:rsidR="00174D45" w:rsidRPr="00215EAC" w:rsidRDefault="00174D45" w:rsidP="008D6A33">
      <w:pPr>
        <w:rPr>
          <w:rFonts w:ascii="Arial" w:hAnsi="Arial" w:cs="Arial"/>
          <w:sz w:val="20"/>
        </w:rPr>
      </w:pPr>
    </w:p>
    <w:p w14:paraId="21DA25B3" w14:textId="77777777" w:rsidR="008D6A33" w:rsidRPr="00215EAC" w:rsidRDefault="008D6A33" w:rsidP="008D6A33">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11488" behindDoc="0" locked="0" layoutInCell="1" allowOverlap="1" wp14:anchorId="21DA2841" wp14:editId="21DA2842">
                <wp:simplePos x="0" y="0"/>
                <wp:positionH relativeFrom="column">
                  <wp:posOffset>514350</wp:posOffset>
                </wp:positionH>
                <wp:positionV relativeFrom="paragraph">
                  <wp:posOffset>5080</wp:posOffset>
                </wp:positionV>
                <wp:extent cx="1554480" cy="1371600"/>
                <wp:effectExtent l="0" t="0" r="26670" b="19050"/>
                <wp:wrapNone/>
                <wp:docPr id="247" name="Diamond 247"/>
                <wp:cNvGraphicFramePr/>
                <a:graphic xmlns:a="http://schemas.openxmlformats.org/drawingml/2006/main">
                  <a:graphicData uri="http://schemas.microsoft.com/office/word/2010/wordprocessingShape">
                    <wps:wsp>
                      <wps:cNvSpPr/>
                      <wps:spPr>
                        <a:xfrm>
                          <a:off x="0" y="0"/>
                          <a:ext cx="1554480" cy="13716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81" w14:textId="77777777" w:rsidR="00944514" w:rsidRPr="00FE5A72" w:rsidRDefault="00944514" w:rsidP="008D6A33">
                            <w:pPr>
                              <w:jc w:val="center"/>
                              <w:rPr>
                                <w:rFonts w:ascii="Arial" w:hAnsi="Arial" w:cs="Arial"/>
                                <w:sz w:val="20"/>
                              </w:rPr>
                            </w:pPr>
                            <w:r w:rsidRPr="00FE5A72">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41" id="Diamond 247" o:spid="_x0000_s1545" type="#_x0000_t4" style="position:absolute;margin-left:40.5pt;margin-top:.4pt;width:122.4pt;height:1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" fillcolor="white [3201]" strokecolor="#4f81bd [3204]" strokeweight="1pt">
                <v:textbox>
                  <w:txbxContent>
                    <w:p w14:paraId="21DA2981" w14:textId="77777777" w:rsidR="00944514" w:rsidRPr="00FE5A72" w:rsidRDefault="00944514" w:rsidP="008D6A33">
                      <w:pPr>
                        <w:jc w:val="center"/>
                        <w:rPr>
                          <w:rFonts w:ascii="Arial" w:hAnsi="Arial" w:cs="Arial"/>
                          <w:sz w:val="20"/>
                        </w:rPr>
                      </w:pPr>
                      <w:r w:rsidRPr="00FE5A72">
                        <w:rPr>
                          <w:rFonts w:ascii="Arial" w:hAnsi="Arial" w:cs="Arial"/>
                          <w:sz w:val="20"/>
                        </w:rPr>
                        <w:t>If CMD_TYPE_PARA</w:t>
                      </w:r>
                    </w:p>
                  </w:txbxContent>
                </v:textbox>
              </v:shape>
            </w:pict>
          </mc:Fallback>
        </mc:AlternateContent>
      </w:r>
    </w:p>
    <w:p w14:paraId="21DA25B4" w14:textId="77777777" w:rsidR="008D6A33" w:rsidRPr="00215EAC" w:rsidRDefault="008046CB" w:rsidP="008D6A33">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21DA25B5" w14:textId="77777777" w:rsidR="008D6A33" w:rsidRPr="00215EAC" w:rsidRDefault="008D6A33" w:rsidP="008D6A33">
      <w:pPr>
        <w:rPr>
          <w:rFonts w:ascii="Arial" w:hAnsi="Arial" w:cs="Arial"/>
          <w:sz w:val="20"/>
        </w:rPr>
      </w:pPr>
    </w:p>
    <w:p w14:paraId="21DA25B6" w14:textId="77777777" w:rsidR="008D6A33" w:rsidRPr="00215EAC" w:rsidRDefault="008D6A33" w:rsidP="008D6A33">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13536" behindDoc="0" locked="0" layoutInCell="1" allowOverlap="1" wp14:anchorId="21DA2843" wp14:editId="21DA2844">
                <wp:simplePos x="0" y="0"/>
                <wp:positionH relativeFrom="margin">
                  <wp:align>right</wp:align>
                </wp:positionH>
                <wp:positionV relativeFrom="paragraph">
                  <wp:posOffset>10795</wp:posOffset>
                </wp:positionV>
                <wp:extent cx="1762125" cy="704850"/>
                <wp:effectExtent l="57150" t="38100" r="85725" b="95250"/>
                <wp:wrapNone/>
                <wp:docPr id="256" name="Rectangle 256"/>
                <wp:cNvGraphicFramePr/>
                <a:graphic xmlns:a="http://schemas.openxmlformats.org/drawingml/2006/main">
                  <a:graphicData uri="http://schemas.microsoft.com/office/word/2010/wordprocessingShape">
                    <wps:wsp>
                      <wps:cNvSpPr/>
                      <wps:spPr>
                        <a:xfrm>
                          <a:off x="0" y="0"/>
                          <a:ext cx="1762125" cy="7048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1DA2982" w14:textId="77777777" w:rsidR="00944514" w:rsidRPr="00FE5A72" w:rsidRDefault="00944514" w:rsidP="008D6A33">
                            <w:pPr>
                              <w:jc w:val="center"/>
                              <w:rPr>
                                <w:rFonts w:ascii="Arial" w:hAnsi="Arial" w:cs="Arial"/>
                                <w:sz w:val="20"/>
                              </w:rPr>
                            </w:pPr>
                            <w:r w:rsidRPr="00FE5A72">
                              <w:rPr>
                                <w:rFonts w:ascii="Arial" w:hAnsi="Arial" w:cs="Arial"/>
                                <w:sz w:val="20"/>
                              </w:rPr>
                              <w:t>GOTO to CMD_TYPE_ACTION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A2843" id="Rectangle 256" o:spid="_x0000_s1546" style="position:absolute;margin-left:87.55pt;margin-top:.85pt;width:138.75pt;height:55.5pt;z-index:25171353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" fillcolor="#fbcaa2 [1625]" strokecolor="#f68c36 [3049]">
                <v:fill color2="#fdefe3 [505]" rotate="t" angle="180" colors="0 #ffbe86;22938f #ffd0aa;1 #ffebdb" focus="100%" type="gradient"/>
                <v:shadow on="t" color="black" opacity="24903f" origin=",.5" offset="0,.55556mm"/>
                <v:textbox>
                  <w:txbxContent>
                    <w:p w14:paraId="21DA2982" w14:textId="77777777" w:rsidR="00944514" w:rsidRPr="00FE5A72" w:rsidRDefault="00944514" w:rsidP="008D6A33">
                      <w:pPr>
                        <w:jc w:val="center"/>
                        <w:rPr>
                          <w:rFonts w:ascii="Arial" w:hAnsi="Arial" w:cs="Arial"/>
                          <w:sz w:val="20"/>
                        </w:rPr>
                      </w:pPr>
                      <w:r w:rsidRPr="00FE5A72">
                        <w:rPr>
                          <w:rFonts w:ascii="Arial" w:hAnsi="Arial" w:cs="Arial"/>
                          <w:sz w:val="20"/>
                        </w:rPr>
                        <w:t>GOTO to CMD_TYPE_ACTION Module</w:t>
                      </w:r>
                    </w:p>
                  </w:txbxContent>
                </v:textbox>
                <w10:wrap anchorx="margin"/>
              </v:rect>
            </w:pict>
          </mc:Fallback>
        </mc:AlternateContent>
      </w:r>
    </w:p>
    <w:p w14:paraId="21DA25B7" w14:textId="77777777" w:rsidR="008D6A33" w:rsidRPr="00215EAC" w:rsidRDefault="008046CB" w:rsidP="008D6A33">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22752" behindDoc="0" locked="0" layoutInCell="1" allowOverlap="1" wp14:anchorId="21DA2845" wp14:editId="21DA2846">
                <wp:simplePos x="0" y="0"/>
                <wp:positionH relativeFrom="column">
                  <wp:posOffset>2047875</wp:posOffset>
                </wp:positionH>
                <wp:positionV relativeFrom="paragraph">
                  <wp:posOffset>107950</wp:posOffset>
                </wp:positionV>
                <wp:extent cx="1619250" cy="9525"/>
                <wp:effectExtent l="0" t="76200" r="19050" b="85725"/>
                <wp:wrapNone/>
                <wp:docPr id="224" name="Straight Arrow Connector 224"/>
                <wp:cNvGraphicFramePr/>
                <a:graphic xmlns:a="http://schemas.openxmlformats.org/drawingml/2006/main">
                  <a:graphicData uri="http://schemas.microsoft.com/office/word/2010/wordprocessingShape">
                    <wps:wsp>
                      <wps:cNvCnPr/>
                      <wps:spPr>
                        <a:xfrm flipV="1">
                          <a:off x="0" y="0"/>
                          <a:ext cx="16192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A9BDA" id="Straight Arrow Connector 224" o:spid="_x0000_s1026" type="#_x0000_t32" style="position:absolute;margin-left:161.25pt;margin-top:8.5pt;width:127.5pt;height:.75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" strokecolor="#4579b8 [3044]">
                <v:stroke endarrow="block"/>
              </v:shape>
            </w:pict>
          </mc:Fallback>
        </mc:AlternateContent>
      </w:r>
      <w:r w:rsidR="008D6A33" w:rsidRPr="00215EAC">
        <w:rPr>
          <w:rFonts w:ascii="Arial" w:hAnsi="Arial" w:cs="Arial"/>
          <w:sz w:val="20"/>
        </w:rPr>
        <w:t xml:space="preserve">                                           </w:t>
      </w:r>
      <w:r w:rsidR="001F3020">
        <w:rPr>
          <w:rFonts w:ascii="Arial" w:hAnsi="Arial" w:cs="Arial"/>
          <w:sz w:val="20"/>
        </w:rPr>
        <w:t xml:space="preserve">                         NO</w:t>
      </w:r>
    </w:p>
    <w:p w14:paraId="21DA25B8" w14:textId="77777777" w:rsidR="008D6A33" w:rsidRPr="00215EAC" w:rsidRDefault="008D6A33" w:rsidP="008D6A33">
      <w:pPr>
        <w:tabs>
          <w:tab w:val="left" w:pos="6615"/>
        </w:tabs>
        <w:rPr>
          <w:rFonts w:ascii="Arial" w:hAnsi="Arial" w:cs="Arial"/>
          <w:sz w:val="20"/>
        </w:rPr>
      </w:pPr>
      <w:r w:rsidRPr="00215EAC">
        <w:rPr>
          <w:rFonts w:ascii="Arial" w:hAnsi="Arial" w:cs="Arial"/>
          <w:sz w:val="20"/>
        </w:rPr>
        <w:t xml:space="preserve">                                          YES</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DA25B9" w14:textId="77777777" w:rsidR="008D6A33" w:rsidRPr="00215EAC" w:rsidRDefault="008D6A33" w:rsidP="008D6A33">
      <w:pPr>
        <w:tabs>
          <w:tab w:val="left" w:pos="6615"/>
        </w:tabs>
        <w:rPr>
          <w:rFonts w:ascii="Arial" w:hAnsi="Arial" w:cs="Arial"/>
          <w:sz w:val="20"/>
        </w:rPr>
      </w:pPr>
    </w:p>
    <w:p w14:paraId="21DA25BA" w14:textId="77777777" w:rsidR="008D6A33" w:rsidRPr="00215EAC" w:rsidRDefault="008D6A33" w:rsidP="008D6A33">
      <w:pPr>
        <w:tabs>
          <w:tab w:val="left" w:pos="6615"/>
        </w:tabs>
        <w:rPr>
          <w:rFonts w:ascii="Arial" w:hAnsi="Arial" w:cs="Arial"/>
          <w:sz w:val="20"/>
        </w:rPr>
      </w:pPr>
    </w:p>
    <w:p w14:paraId="21DA25BB" w14:textId="77777777" w:rsidR="008D6A33" w:rsidRDefault="008D6A33" w:rsidP="008D6A33">
      <w:pPr>
        <w:tabs>
          <w:tab w:val="left" w:pos="6615"/>
        </w:tabs>
        <w:rPr>
          <w:rFonts w:ascii="Arial" w:hAnsi="Arial" w:cs="Arial"/>
          <w:sz w:val="20"/>
        </w:rPr>
      </w:pPr>
    </w:p>
    <w:p w14:paraId="21DA25BC" w14:textId="77777777" w:rsidR="008D6A33" w:rsidRPr="00215EAC" w:rsidRDefault="008D6A33" w:rsidP="008D6A33">
      <w:pPr>
        <w:tabs>
          <w:tab w:val="left" w:pos="6615"/>
        </w:tabs>
        <w:rPr>
          <w:rFonts w:ascii="Arial" w:hAnsi="Arial" w:cs="Arial"/>
          <w:sz w:val="20"/>
        </w:rPr>
      </w:pPr>
    </w:p>
    <w:p w14:paraId="21DA25BD" w14:textId="77777777" w:rsidR="008D6A33" w:rsidRPr="00215EAC" w:rsidRDefault="008D6A33" w:rsidP="008D6A33">
      <w:pPr>
        <w:tabs>
          <w:tab w:val="left" w:pos="6615"/>
        </w:tabs>
        <w:spacing w:after="160"/>
        <w:rPr>
          <w:rFonts w:ascii="Arial" w:hAnsi="Arial" w:cs="Arial"/>
          <w:sz w:val="20"/>
        </w:rPr>
      </w:pPr>
      <w:r w:rsidRPr="00215EAC">
        <w:rPr>
          <w:rFonts w:ascii="Arial" w:hAnsi="Arial" w:cs="Arial"/>
          <w:sz w:val="20"/>
        </w:rPr>
        <w:t xml:space="preserve">           </w:t>
      </w:r>
      <w:r w:rsidR="008046CB">
        <w:rPr>
          <w:rFonts w:ascii="Arial" w:hAnsi="Arial" w:cs="Arial"/>
          <w:sz w:val="20"/>
        </w:rPr>
        <w:t xml:space="preserve">                           YES</w:t>
      </w:r>
      <w:r w:rsidR="008046CB">
        <w:rPr>
          <w:rFonts w:ascii="Arial" w:hAnsi="Arial" w:cs="Arial"/>
          <w:sz w:val="20"/>
        </w:rPr>
        <w:tab/>
      </w:r>
    </w:p>
    <w:p w14:paraId="21DA25BE" w14:textId="77777777" w:rsidR="008D6A33" w:rsidRDefault="008D6A33" w:rsidP="008D6A33">
      <w:pPr>
        <w:tabs>
          <w:tab w:val="left" w:pos="6615"/>
        </w:tabs>
        <w:contextualSpacing/>
        <w:rPr>
          <w:rFonts w:ascii="Arial" w:hAnsi="Arial" w:cs="Arial"/>
          <w:sz w:val="20"/>
        </w:rPr>
      </w:pPr>
    </w:p>
    <w:p w14:paraId="21DA25BF" w14:textId="77777777" w:rsidR="008D6A33" w:rsidRPr="00215EAC" w:rsidRDefault="008D6A33" w:rsidP="008D6A33">
      <w:pPr>
        <w:tabs>
          <w:tab w:val="left" w:pos="6615"/>
        </w:tabs>
        <w:contextualSpacing/>
        <w:rPr>
          <w:rFonts w:ascii="Arial" w:hAnsi="Arial" w:cs="Arial"/>
          <w:sz w:val="20"/>
        </w:rPr>
      </w:pPr>
    </w:p>
    <w:p w14:paraId="21DA25C0" w14:textId="77777777" w:rsidR="008D6A33" w:rsidRPr="00215EAC" w:rsidRDefault="008D6A33" w:rsidP="008D6A33">
      <w:pPr>
        <w:tabs>
          <w:tab w:val="left" w:pos="6615"/>
        </w:tabs>
        <w:rPr>
          <w:rFonts w:ascii="Arial" w:hAnsi="Arial" w:cs="Arial"/>
          <w:sz w:val="20"/>
        </w:rPr>
      </w:pPr>
      <w:r w:rsidRPr="00215EAC">
        <w:rPr>
          <w:rFonts w:ascii="Arial" w:hAnsi="Arial" w:cs="Arial"/>
          <w:sz w:val="20"/>
        </w:rPr>
        <w:t xml:space="preserve">             </w:t>
      </w:r>
      <w:r w:rsidR="008046CB">
        <w:rPr>
          <w:rFonts w:ascii="Arial" w:hAnsi="Arial" w:cs="Arial"/>
          <w:sz w:val="20"/>
        </w:rPr>
        <w:t xml:space="preserve">                             </w:t>
      </w:r>
    </w:p>
    <w:p w14:paraId="21DA25C1" w14:textId="77777777" w:rsidR="008D6A33" w:rsidRPr="00215EAC" w:rsidRDefault="008046CB" w:rsidP="008D6A33">
      <w:pPr>
        <w:tabs>
          <w:tab w:val="left" w:pos="6615"/>
        </w:tabs>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14560" behindDoc="0" locked="0" layoutInCell="1" allowOverlap="1" wp14:anchorId="21DA2847" wp14:editId="21DA2848">
                <wp:simplePos x="0" y="0"/>
                <wp:positionH relativeFrom="column">
                  <wp:posOffset>628650</wp:posOffset>
                </wp:positionH>
                <wp:positionV relativeFrom="paragraph">
                  <wp:posOffset>21590</wp:posOffset>
                </wp:positionV>
                <wp:extent cx="1314450" cy="1133475"/>
                <wp:effectExtent l="0" t="0" r="19050" b="28575"/>
                <wp:wrapNone/>
                <wp:docPr id="257" name="Diamond 257"/>
                <wp:cNvGraphicFramePr/>
                <a:graphic xmlns:a="http://schemas.openxmlformats.org/drawingml/2006/main">
                  <a:graphicData uri="http://schemas.microsoft.com/office/word/2010/wordprocessingShape">
                    <wps:wsp>
                      <wps:cNvSpPr/>
                      <wps:spPr>
                        <a:xfrm>
                          <a:off x="0" y="0"/>
                          <a:ext cx="1314450" cy="11334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83" w14:textId="77777777" w:rsidR="00944514" w:rsidRPr="00E55484" w:rsidRDefault="00944514" w:rsidP="008D6A33">
                            <w:pPr>
                              <w:jc w:val="center"/>
                              <w:rPr>
                                <w:rFonts w:ascii="Tahoma" w:hAnsi="Tahoma" w:cs="Tahoma"/>
                                <w:sz w:val="20"/>
                              </w:rPr>
                            </w:pPr>
                            <w:r w:rsidRPr="00E55484">
                              <w:rPr>
                                <w:rFonts w:ascii="Tahoma" w:hAnsi="Tahoma" w:cs="Tahoma"/>
                                <w:sz w:val="20"/>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47" id="Diamond 257" o:spid="_x0000_s1547" type="#_x0000_t4" style="position:absolute;margin-left:49.5pt;margin-top:1.7pt;width:103.5pt;height:8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" fillcolor="white [3201]" strokecolor="#4f81bd [3204]" strokeweight="1pt">
                <v:textbox>
                  <w:txbxContent>
                    <w:p w14:paraId="21DA2983" w14:textId="77777777" w:rsidR="00944514" w:rsidRPr="00E55484" w:rsidRDefault="00944514" w:rsidP="008D6A33">
                      <w:pPr>
                        <w:jc w:val="center"/>
                        <w:rPr>
                          <w:rFonts w:ascii="Tahoma" w:hAnsi="Tahoma" w:cs="Tahoma"/>
                          <w:sz w:val="20"/>
                        </w:rPr>
                      </w:pPr>
                      <w:r w:rsidRPr="00E55484">
                        <w:rPr>
                          <w:rFonts w:ascii="Tahoma" w:hAnsi="Tahoma" w:cs="Tahoma"/>
                          <w:sz w:val="20"/>
                        </w:rPr>
                        <w:t>Param validate OK</w:t>
                      </w:r>
                    </w:p>
                  </w:txbxContent>
                </v:textbox>
              </v:shape>
            </w:pict>
          </mc:Fallback>
        </mc:AlternateContent>
      </w:r>
    </w:p>
    <w:p w14:paraId="21DA25C2" w14:textId="77777777" w:rsidR="008D6A33" w:rsidRDefault="008D6A33" w:rsidP="008D6A33">
      <w:pPr>
        <w:rPr>
          <w:rFonts w:ascii="Arial" w:hAnsi="Arial" w:cs="Arial"/>
          <w:sz w:val="20"/>
        </w:rPr>
      </w:pPr>
      <w:r w:rsidRPr="00215EAC">
        <w:rPr>
          <w:rFonts w:ascii="Arial" w:hAnsi="Arial" w:cs="Arial"/>
          <w:sz w:val="20"/>
        </w:rPr>
        <w:tab/>
      </w:r>
    </w:p>
    <w:p w14:paraId="21DA25C3" w14:textId="77777777" w:rsidR="008D6A33" w:rsidRDefault="008D6A33" w:rsidP="008D6A33">
      <w:pPr>
        <w:rPr>
          <w:rFonts w:ascii="Arial" w:hAnsi="Arial" w:cs="Arial"/>
          <w:sz w:val="20"/>
        </w:rPr>
      </w:pPr>
    </w:p>
    <w:p w14:paraId="21DA25C4" w14:textId="77777777" w:rsidR="008D6A33" w:rsidRDefault="00F12FAC" w:rsidP="008D6A33">
      <w:pPr>
        <w:rPr>
          <w:rFonts w:ascii="Arial" w:hAnsi="Arial" w:cs="Arial"/>
          <w:sz w:val="20"/>
        </w:rPr>
      </w:pPr>
      <w:r>
        <w:rPr>
          <w:rFonts w:ascii="Arial" w:hAnsi="Arial" w:cs="Arial"/>
          <w:sz w:val="20"/>
        </w:rPr>
        <w:t xml:space="preserve">           NO</w:t>
      </w:r>
    </w:p>
    <w:p w14:paraId="21DA25C5" w14:textId="77777777" w:rsidR="008D6A33" w:rsidRDefault="00F12FAC" w:rsidP="008D6A33">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23776" behindDoc="0" locked="0" layoutInCell="1" allowOverlap="1" wp14:anchorId="21DA2849" wp14:editId="21DA284A">
                <wp:simplePos x="0" y="0"/>
                <wp:positionH relativeFrom="column">
                  <wp:posOffset>266700</wp:posOffset>
                </wp:positionH>
                <wp:positionV relativeFrom="paragraph">
                  <wp:posOffset>9525</wp:posOffset>
                </wp:positionV>
                <wp:extent cx="352425" cy="0"/>
                <wp:effectExtent l="38100" t="76200" r="0" b="95250"/>
                <wp:wrapNone/>
                <wp:docPr id="225" name="Straight Arrow Connector 225"/>
                <wp:cNvGraphicFramePr/>
                <a:graphic xmlns:a="http://schemas.openxmlformats.org/drawingml/2006/main">
                  <a:graphicData uri="http://schemas.microsoft.com/office/word/2010/wordprocessingShape">
                    <wps:wsp>
                      <wps:cNvCnPr/>
                      <wps:spPr>
                        <a:xfrm flipH="1">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5DB469" id="Straight Arrow Connector 225" o:spid="_x0000_s1026" type="#_x0000_t32" style="position:absolute;margin-left:21pt;margin-top:.75pt;width:27.75pt;height:0;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" strokecolor="#4579b8 [3044]">
                <v:stroke endarrow="block"/>
              </v:shape>
            </w:pict>
          </mc:Fallback>
        </mc:AlternateContent>
      </w:r>
      <w:r>
        <w:rPr>
          <w:rFonts w:ascii="Arial" w:hAnsi="Arial" w:cs="Arial"/>
          <w:sz w:val="20"/>
        </w:rPr>
        <w:t xml:space="preserve">     </w:t>
      </w:r>
    </w:p>
    <w:p w14:paraId="21DA25C6" w14:textId="77777777" w:rsidR="008D6A33" w:rsidRDefault="00395FA8" w:rsidP="008D6A33">
      <w:pPr>
        <w:rPr>
          <w:rFonts w:ascii="Arial" w:hAnsi="Arial" w:cs="Arial"/>
          <w:sz w:val="20"/>
        </w:rPr>
      </w:pPr>
      <w:r>
        <w:rPr>
          <w:rFonts w:ascii="Arial" w:hAnsi="Arial" w:cs="Arial"/>
          <w:sz w:val="20"/>
        </w:rPr>
        <w:t>Send ERROR</w:t>
      </w:r>
    </w:p>
    <w:p w14:paraId="21DA25C7" w14:textId="77777777" w:rsidR="00395FA8" w:rsidRDefault="00395FA8" w:rsidP="008D6A33">
      <w:pPr>
        <w:rPr>
          <w:rFonts w:ascii="Arial" w:hAnsi="Arial" w:cs="Arial"/>
          <w:sz w:val="20"/>
        </w:rPr>
      </w:pPr>
      <w:r>
        <w:rPr>
          <w:rFonts w:ascii="Arial" w:hAnsi="Arial" w:cs="Arial"/>
          <w:sz w:val="20"/>
        </w:rPr>
        <w:t>as Final response</w:t>
      </w:r>
    </w:p>
    <w:p w14:paraId="21DA25C8" w14:textId="77777777" w:rsidR="008D6A33" w:rsidRDefault="008D6A33" w:rsidP="008D6A33">
      <w:pPr>
        <w:rPr>
          <w:rFonts w:ascii="Arial" w:hAnsi="Arial" w:cs="Arial"/>
          <w:sz w:val="20"/>
        </w:rPr>
      </w:pPr>
    </w:p>
    <w:p w14:paraId="21DA25C9" w14:textId="77777777" w:rsidR="008D6A33" w:rsidRDefault="008D6A33" w:rsidP="008D6A33">
      <w:pPr>
        <w:rPr>
          <w:rFonts w:ascii="Arial" w:hAnsi="Arial" w:cs="Arial"/>
          <w:sz w:val="20"/>
        </w:rPr>
      </w:pPr>
    </w:p>
    <w:p w14:paraId="21DA25CA" w14:textId="77777777" w:rsidR="00174D45" w:rsidRDefault="00AE5BFA" w:rsidP="008D6A33">
      <w:pPr>
        <w:rPr>
          <w:rFonts w:ascii="Arial" w:hAnsi="Arial" w:cs="Arial"/>
          <w:sz w:val="20"/>
        </w:rPr>
      </w:pPr>
      <w:r>
        <w:rPr>
          <w:rFonts w:ascii="Arial" w:hAnsi="Arial" w:cs="Arial"/>
          <w:sz w:val="20"/>
        </w:rPr>
        <w:tab/>
      </w:r>
      <w:r>
        <w:rPr>
          <w:rFonts w:ascii="Arial" w:hAnsi="Arial" w:cs="Arial"/>
          <w:sz w:val="20"/>
        </w:rPr>
        <w:tab/>
        <w:t xml:space="preserve">             YES</w:t>
      </w:r>
    </w:p>
    <w:p w14:paraId="21DA25CB" w14:textId="77777777" w:rsidR="00174D45" w:rsidRDefault="00174D45" w:rsidP="008D6A33">
      <w:pPr>
        <w:rPr>
          <w:rFonts w:ascii="Arial" w:hAnsi="Arial" w:cs="Arial"/>
          <w:sz w:val="20"/>
        </w:rPr>
      </w:pPr>
    </w:p>
    <w:p w14:paraId="21DA25CC" w14:textId="77777777" w:rsidR="008D6A33" w:rsidRPr="00215EAC" w:rsidRDefault="00D77E72" w:rsidP="008D6A33">
      <w:pPr>
        <w:rPr>
          <w:rFonts w:ascii="Arial" w:hAnsi="Arial" w:cs="Arial"/>
        </w:rPr>
      </w:pPr>
      <w:r>
        <w:rPr>
          <w:rFonts w:ascii="Arial" w:hAnsi="Arial" w:cs="Arial"/>
        </w:rPr>
        <w:t xml:space="preserve">                                </w:t>
      </w:r>
    </w:p>
    <w:p w14:paraId="21DA25CD" w14:textId="77777777" w:rsidR="008D6A33" w:rsidRPr="00215EAC" w:rsidRDefault="008D6A33" w:rsidP="008D6A33">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t xml:space="preserve">            Connect mdc service of Legato using</w:t>
      </w:r>
    </w:p>
    <w:p w14:paraId="21DA25CE" w14:textId="77777777" w:rsidR="008D6A33" w:rsidRPr="00215EAC" w:rsidRDefault="008D6A33" w:rsidP="008D6A33">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le_mdc_ConnectService() API</w:t>
      </w:r>
    </w:p>
    <w:p w14:paraId="21DA25CF" w14:textId="77777777" w:rsidR="00AA545A" w:rsidRPr="00215EAC" w:rsidRDefault="00AA545A" w:rsidP="008D6A33">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20704" behindDoc="0" locked="0" layoutInCell="1" allowOverlap="1" wp14:anchorId="21DA284B" wp14:editId="21DA284C">
                <wp:simplePos x="0" y="0"/>
                <wp:positionH relativeFrom="column">
                  <wp:posOffset>1257300</wp:posOffset>
                </wp:positionH>
                <wp:positionV relativeFrom="paragraph">
                  <wp:posOffset>60960</wp:posOffset>
                </wp:positionV>
                <wp:extent cx="4124325" cy="0"/>
                <wp:effectExtent l="0" t="76200" r="9525" b="95250"/>
                <wp:wrapNone/>
                <wp:docPr id="60" name="Straight Arrow Connector 60"/>
                <wp:cNvGraphicFramePr/>
                <a:graphic xmlns:a="http://schemas.openxmlformats.org/drawingml/2006/main">
                  <a:graphicData uri="http://schemas.microsoft.com/office/word/2010/wordprocessingShape">
                    <wps:wsp>
                      <wps:cNvCnPr/>
                      <wps:spPr>
                        <a:xfrm flipV="1">
                          <a:off x="0" y="0"/>
                          <a:ext cx="4124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35FCB" id="Straight Arrow Connector 60" o:spid="_x0000_s1026" type="#_x0000_t32" style="position:absolute;margin-left:99pt;margin-top:4.8pt;width:324.75pt;height:0;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" strokecolor="#4579b8 [3044]">
                <v:stroke endarrow="block"/>
              </v:shape>
            </w:pict>
          </mc:Fallback>
        </mc:AlternateContent>
      </w:r>
    </w:p>
    <w:p w14:paraId="21DA25D0" w14:textId="77777777" w:rsidR="00AA545A" w:rsidRDefault="00AA545A" w:rsidP="008D6A33">
      <w:pPr>
        <w:rPr>
          <w:rFonts w:ascii="Arial" w:hAnsi="Arial" w:cs="Arial"/>
          <w:sz w:val="20"/>
        </w:rPr>
      </w:pPr>
    </w:p>
    <w:p w14:paraId="21DA25D1" w14:textId="77777777" w:rsidR="008D6A33" w:rsidRPr="00215EAC" w:rsidRDefault="008D6A33" w:rsidP="008D6A33">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Get Profile reference of provided cnx_ref(as parameter)</w:t>
      </w:r>
    </w:p>
    <w:p w14:paraId="21DA25D2" w14:textId="77777777" w:rsidR="008D6A33" w:rsidRPr="00215EAC" w:rsidRDefault="00AA545A" w:rsidP="008D6A33">
      <w:pPr>
        <w:tabs>
          <w:tab w:val="left" w:pos="960"/>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24800" behindDoc="0" locked="0" layoutInCell="1" allowOverlap="1" wp14:anchorId="21DA284D" wp14:editId="21DA284E">
                <wp:simplePos x="0" y="0"/>
                <wp:positionH relativeFrom="column">
                  <wp:posOffset>1266190</wp:posOffset>
                </wp:positionH>
                <wp:positionV relativeFrom="paragraph">
                  <wp:posOffset>139700</wp:posOffset>
                </wp:positionV>
                <wp:extent cx="4124325" cy="0"/>
                <wp:effectExtent l="0" t="76200" r="9525" b="95250"/>
                <wp:wrapNone/>
                <wp:docPr id="226" name="Straight Arrow Connector 226"/>
                <wp:cNvGraphicFramePr/>
                <a:graphic xmlns:a="http://schemas.openxmlformats.org/drawingml/2006/main">
                  <a:graphicData uri="http://schemas.microsoft.com/office/word/2010/wordprocessingShape">
                    <wps:wsp>
                      <wps:cNvCnPr/>
                      <wps:spPr>
                        <a:xfrm flipV="1">
                          <a:off x="0" y="0"/>
                          <a:ext cx="4124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BA93D09" id="Straight Arrow Connector 226" o:spid="_x0000_s1026" type="#_x0000_t32" style="position:absolute;margin-left:99.7pt;margin-top:11pt;width:324.75pt;height:0;flip:y;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" strokecolor="#4579b8 [3044]">
                <v:stroke endarrow="block"/>
              </v:shape>
            </w:pict>
          </mc:Fallback>
        </mc:AlternateContent>
      </w:r>
      <w:r w:rsidR="008D6A33" w:rsidRPr="00215EAC">
        <w:rPr>
          <w:rFonts w:ascii="Arial" w:hAnsi="Arial" w:cs="Arial"/>
          <w:sz w:val="20"/>
        </w:rPr>
        <w:tab/>
      </w:r>
      <w:r w:rsidR="008D6A33" w:rsidRPr="00215EAC">
        <w:rPr>
          <w:rFonts w:ascii="Arial" w:hAnsi="Arial" w:cs="Arial"/>
          <w:sz w:val="20"/>
        </w:rPr>
        <w:tab/>
      </w:r>
      <w:r w:rsidR="008D6A33" w:rsidRPr="00215EAC">
        <w:rPr>
          <w:rFonts w:ascii="Arial" w:hAnsi="Arial" w:cs="Arial"/>
          <w:sz w:val="20"/>
        </w:rPr>
        <w:tab/>
        <w:t xml:space="preserve">            Using API le_mdc_GetProfile()</w:t>
      </w:r>
    </w:p>
    <w:p w14:paraId="21DA25D3" w14:textId="77777777" w:rsidR="008D6A33" w:rsidRDefault="008D6A33" w:rsidP="008D6A33">
      <w:pPr>
        <w:tabs>
          <w:tab w:val="left" w:pos="960"/>
        </w:tabs>
        <w:rPr>
          <w:rFonts w:ascii="Arial" w:hAnsi="Arial" w:cs="Arial"/>
          <w:sz w:val="20"/>
        </w:rPr>
      </w:pPr>
      <w:r w:rsidRPr="00215EAC">
        <w:rPr>
          <w:rFonts w:ascii="Arial" w:hAnsi="Arial" w:cs="Arial"/>
          <w:sz w:val="20"/>
        </w:rPr>
        <w:tab/>
      </w:r>
    </w:p>
    <w:p w14:paraId="21DA25D4" w14:textId="77777777" w:rsidR="00AA545A" w:rsidRPr="00215EAC" w:rsidRDefault="00AA545A" w:rsidP="008D6A33">
      <w:pPr>
        <w:tabs>
          <w:tab w:val="left" w:pos="960"/>
        </w:tabs>
        <w:rPr>
          <w:rFonts w:ascii="Arial" w:hAnsi="Arial" w:cs="Arial"/>
          <w:sz w:val="20"/>
        </w:rPr>
      </w:pPr>
    </w:p>
    <w:p w14:paraId="21DA25D5" w14:textId="77777777" w:rsidR="008D6A33" w:rsidRPr="00215EAC" w:rsidRDefault="008D6A33" w:rsidP="008D6A33">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Check the connection state of retrieved profile reference</w:t>
      </w:r>
    </w:p>
    <w:p w14:paraId="21DA25D6" w14:textId="77777777" w:rsidR="008D6A33" w:rsidRPr="00215EAC" w:rsidRDefault="008D6A33" w:rsidP="00D77E72">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using API le_mdc_GetSessionState()</w:t>
      </w:r>
    </w:p>
    <w:p w14:paraId="21DA25D7" w14:textId="77777777" w:rsidR="008D6A33" w:rsidRPr="00215EAC" w:rsidRDefault="00D77E72" w:rsidP="008D6A33">
      <w:pPr>
        <w:tabs>
          <w:tab w:val="left" w:pos="6615"/>
        </w:tabs>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21728" behindDoc="0" locked="0" layoutInCell="1" allowOverlap="1" wp14:anchorId="21DA284F" wp14:editId="21DA2850">
                <wp:simplePos x="0" y="0"/>
                <wp:positionH relativeFrom="column">
                  <wp:posOffset>1266825</wp:posOffset>
                </wp:positionH>
                <wp:positionV relativeFrom="paragraph">
                  <wp:posOffset>80010</wp:posOffset>
                </wp:positionV>
                <wp:extent cx="4095750" cy="0"/>
                <wp:effectExtent l="0" t="76200" r="19050" b="95250"/>
                <wp:wrapNone/>
                <wp:docPr id="61" name="Straight Arrow Connector 61"/>
                <wp:cNvGraphicFramePr/>
                <a:graphic xmlns:a="http://schemas.openxmlformats.org/drawingml/2006/main">
                  <a:graphicData uri="http://schemas.microsoft.com/office/word/2010/wordprocessingShape">
                    <wps:wsp>
                      <wps:cNvCnPr/>
                      <wps:spPr>
                        <a:xfrm flipV="1">
                          <a:off x="0" y="0"/>
                          <a:ext cx="409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DB090" id="Straight Arrow Connector 61" o:spid="_x0000_s1026" type="#_x0000_t32" style="position:absolute;margin-left:99.75pt;margin-top:6.3pt;width:322.5pt;height:0;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" strokecolor="#4579b8 [3044]">
                <v:stroke endarrow="block"/>
              </v:shape>
            </w:pict>
          </mc:Fallback>
        </mc:AlternateContent>
      </w:r>
    </w:p>
    <w:p w14:paraId="21DA25D8" w14:textId="77777777" w:rsidR="00FE3187" w:rsidRDefault="00FE3187" w:rsidP="003278D0">
      <w:pPr>
        <w:autoSpaceDE w:val="0"/>
        <w:autoSpaceDN w:val="0"/>
        <w:adjustRightInd w:val="0"/>
      </w:pPr>
    </w:p>
    <w:p w14:paraId="21DA25D9" w14:textId="77777777" w:rsidR="00FE3187" w:rsidRDefault="00FE3187" w:rsidP="003278D0">
      <w:pPr>
        <w:autoSpaceDE w:val="0"/>
        <w:autoSpaceDN w:val="0"/>
        <w:adjustRightInd w:val="0"/>
      </w:pPr>
    </w:p>
    <w:p w14:paraId="21DA25DC" w14:textId="4BAFE28F" w:rsidR="00E50B41" w:rsidRDefault="00E50B41" w:rsidP="00174D45">
      <w:pPr>
        <w:tabs>
          <w:tab w:val="left" w:pos="6615"/>
        </w:tabs>
      </w:pPr>
    </w:p>
    <w:p w14:paraId="21DA25DD" w14:textId="77777777" w:rsidR="0077785A" w:rsidRDefault="0077785A" w:rsidP="00174D45">
      <w:pPr>
        <w:tabs>
          <w:tab w:val="left" w:pos="6615"/>
        </w:tabs>
        <w:rPr>
          <w:rFonts w:ascii="Arial" w:hAnsi="Arial" w:cs="Arial"/>
          <w:sz w:val="20"/>
        </w:rPr>
      </w:pPr>
    </w:p>
    <w:p w14:paraId="21DA25DE" w14:textId="77777777" w:rsidR="0077785A" w:rsidRDefault="0077785A" w:rsidP="00174D45">
      <w:pPr>
        <w:tabs>
          <w:tab w:val="left" w:pos="6615"/>
        </w:tabs>
        <w:rPr>
          <w:rFonts w:ascii="Arial" w:hAnsi="Arial" w:cs="Arial"/>
          <w:sz w:val="20"/>
        </w:rPr>
      </w:pPr>
    </w:p>
    <w:p w14:paraId="00799D8F" w14:textId="77777777" w:rsidR="00E83FF6" w:rsidRDefault="00E83FF6" w:rsidP="00174D45">
      <w:pPr>
        <w:tabs>
          <w:tab w:val="left" w:pos="6615"/>
        </w:tabs>
        <w:rPr>
          <w:rFonts w:ascii="Arial" w:hAnsi="Arial" w:cs="Arial"/>
          <w:sz w:val="20"/>
        </w:rPr>
      </w:pPr>
    </w:p>
    <w:p w14:paraId="21DA25DF" w14:textId="0054456E" w:rsidR="00174D45" w:rsidRPr="00215EAC" w:rsidRDefault="00174D45" w:rsidP="00174D45">
      <w:pPr>
        <w:tabs>
          <w:tab w:val="left" w:pos="6615"/>
        </w:tabs>
        <w:rPr>
          <w:rFonts w:ascii="Arial" w:hAnsi="Arial" w:cs="Arial"/>
          <w:sz w:val="20"/>
        </w:rPr>
      </w:pPr>
    </w:p>
    <w:p w14:paraId="21DA25E0" w14:textId="3BF82D1B" w:rsidR="00174D45" w:rsidRPr="00215EAC" w:rsidRDefault="00E83FF6" w:rsidP="00174D45">
      <w:pPr>
        <w:jc w:val="center"/>
        <w:rPr>
          <w:rFonts w:ascii="Arial" w:hAnsi="Arial" w:cs="Arial"/>
        </w:rPr>
      </w:pPr>
      <w:r>
        <w:rPr>
          <w:rFonts w:ascii="Arial" w:hAnsi="Arial" w:cs="Arial"/>
          <w:noProof/>
          <w:lang w:val="en-US"/>
        </w:rPr>
        <w:lastRenderedPageBreak/>
        <mc:AlternateContent>
          <mc:Choice Requires="wps">
            <w:drawing>
              <wp:anchor distT="0" distB="0" distL="114300" distR="114300" simplePos="0" relativeHeight="251756544" behindDoc="0" locked="0" layoutInCell="1" allowOverlap="1" wp14:anchorId="21DA2851" wp14:editId="53FEC4C7">
                <wp:simplePos x="0" y="0"/>
                <wp:positionH relativeFrom="page">
                  <wp:align>right</wp:align>
                </wp:positionH>
                <wp:positionV relativeFrom="paragraph">
                  <wp:posOffset>635</wp:posOffset>
                </wp:positionV>
                <wp:extent cx="714375" cy="685800"/>
                <wp:effectExtent l="0" t="0" r="28575" b="19050"/>
                <wp:wrapNone/>
                <wp:docPr id="248" name="Rectangle 248"/>
                <wp:cNvGraphicFramePr/>
                <a:graphic xmlns:a="http://schemas.openxmlformats.org/drawingml/2006/main">
                  <a:graphicData uri="http://schemas.microsoft.com/office/word/2010/wordprocessingShape">
                    <wps:wsp>
                      <wps:cNvSpPr/>
                      <wps:spPr>
                        <a:xfrm>
                          <a:off x="0" y="0"/>
                          <a:ext cx="714375" cy="68580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1DA2984" w14:textId="77777777" w:rsidR="00944514" w:rsidRDefault="00944514" w:rsidP="00E50B41">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DA2851" id="Rectangle 248" o:spid="_x0000_s1548" style="position:absolute;left:0;text-align:left;margin-left:5.05pt;margin-top:.05pt;width:56.25pt;height:54pt;z-index:25175654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" fillcolor="#8064a2 [3207]" strokecolor="#5a5a5a [2109]" strokeweight="1pt">
                <v:textbox>
                  <w:txbxContent>
                    <w:p w14:paraId="21DA2984" w14:textId="77777777" w:rsidR="00944514" w:rsidRDefault="00944514" w:rsidP="00E50B41">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1755520" behindDoc="0" locked="0" layoutInCell="1" allowOverlap="1" wp14:anchorId="21DA2853" wp14:editId="34F9435D">
                <wp:simplePos x="0" y="0"/>
                <wp:positionH relativeFrom="column">
                  <wp:posOffset>4876800</wp:posOffset>
                </wp:positionH>
                <wp:positionV relativeFrom="paragraph">
                  <wp:posOffset>19685</wp:posOffset>
                </wp:positionV>
                <wp:extent cx="914400" cy="638175"/>
                <wp:effectExtent l="57150" t="38100" r="76200" b="104775"/>
                <wp:wrapNone/>
                <wp:docPr id="245" name="Rectangle 245"/>
                <wp:cNvGraphicFramePr/>
                <a:graphic xmlns:a="http://schemas.openxmlformats.org/drawingml/2006/main">
                  <a:graphicData uri="http://schemas.microsoft.com/office/word/2010/wordprocessingShape">
                    <wps:wsp>
                      <wps:cNvSpPr/>
                      <wps:spPr>
                        <a:xfrm>
                          <a:off x="0" y="0"/>
                          <a:ext cx="914400" cy="638175"/>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21DA2985" w14:textId="77777777" w:rsidR="00944514" w:rsidRDefault="00944514" w:rsidP="00E50B41">
                            <w:pPr>
                              <w:jc w:val="center"/>
                            </w:pPr>
                            <w:r>
                              <w:t>Modem Service (mdc)</w:t>
                            </w:r>
                            <w:r w:rsidRPr="00E50B4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53" id="Rectangle 245" o:spid="_x0000_s1549" style="position:absolute;left:0;text-align:left;margin-left:384pt;margin-top:1.55pt;width:1in;height:50.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" fillcolor="#c0504d [3205]" strokecolor="#5a5a5a [2109]" strokeweight="1pt">
                <v:shadow on="t" color="black" opacity="24903f" origin=",.5" offset="0,.55556mm"/>
                <v:textbox>
                  <w:txbxContent>
                    <w:p w14:paraId="21DA2985" w14:textId="77777777" w:rsidR="00944514" w:rsidRDefault="00944514" w:rsidP="00E50B41">
                      <w:pPr>
                        <w:jc w:val="center"/>
                      </w:pPr>
                      <w:r>
                        <w:t>Modem Service (mdc)</w:t>
                      </w:r>
                      <w:r w:rsidRPr="00E50B41">
                        <w:t xml:space="preserve"> </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1753472" behindDoc="0" locked="0" layoutInCell="1" allowOverlap="1" wp14:anchorId="21DA2855" wp14:editId="44A0B553">
                <wp:simplePos x="0" y="0"/>
                <wp:positionH relativeFrom="column">
                  <wp:posOffset>3876675</wp:posOffset>
                </wp:positionH>
                <wp:positionV relativeFrom="paragraph">
                  <wp:posOffset>635</wp:posOffset>
                </wp:positionV>
                <wp:extent cx="895350" cy="659130"/>
                <wp:effectExtent l="0" t="0" r="19050" b="26670"/>
                <wp:wrapNone/>
                <wp:docPr id="244" name="Rectangle 244"/>
                <wp:cNvGraphicFramePr/>
                <a:graphic xmlns:a="http://schemas.openxmlformats.org/drawingml/2006/main">
                  <a:graphicData uri="http://schemas.microsoft.com/office/word/2010/wordprocessingShape">
                    <wps:wsp>
                      <wps:cNvSpPr/>
                      <wps:spPr>
                        <a:xfrm>
                          <a:off x="0" y="0"/>
                          <a:ext cx="895350" cy="659130"/>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DA2986" w14:textId="77777777" w:rsidR="00944514" w:rsidRDefault="00944514" w:rsidP="00E50B41">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55" id="Rectangle 244" o:spid="_x0000_s1550" style="position:absolute;left:0;text-align:left;margin-left:305.25pt;margin-top:.05pt;width:70.5pt;height:51.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" fillcolor="#c0504d [3205]" strokecolor="#5a5a5a [2109]" strokeweight="1pt">
                <v:textbox>
                  <w:txbxContent>
                    <w:p w14:paraId="21DA2986" w14:textId="77777777" w:rsidR="00944514" w:rsidRDefault="00944514" w:rsidP="00E50B41">
                      <w:pPr>
                        <w:jc w:val="center"/>
                      </w:pPr>
                      <w:r>
                        <w:t>Other Legato Services</w:t>
                      </w:r>
                    </w:p>
                  </w:txbxContent>
                </v:textbox>
              </v: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5040" behindDoc="0" locked="0" layoutInCell="1" allowOverlap="1" wp14:anchorId="21DA2857" wp14:editId="21DA2858">
                <wp:simplePos x="0" y="0"/>
                <wp:positionH relativeFrom="margin">
                  <wp:align>left</wp:align>
                </wp:positionH>
                <wp:positionV relativeFrom="paragraph">
                  <wp:posOffset>9526</wp:posOffset>
                </wp:positionV>
                <wp:extent cx="742950" cy="640080"/>
                <wp:effectExtent l="0" t="0" r="19050" b="26670"/>
                <wp:wrapNone/>
                <wp:docPr id="262" name="Rectangle 262"/>
                <wp:cNvGraphicFramePr/>
                <a:graphic xmlns:a="http://schemas.openxmlformats.org/drawingml/2006/main">
                  <a:graphicData uri="http://schemas.microsoft.com/office/word/2010/wordprocessingShape">
                    <wps:wsp>
                      <wps:cNvSpPr/>
                      <wps:spPr>
                        <a:xfrm>
                          <a:off x="0" y="0"/>
                          <a:ext cx="742950" cy="640080"/>
                        </a:xfrm>
                        <a:prstGeom prst="rect">
                          <a:avLst/>
                        </a:prstGeom>
                        <a:ln w="12700"/>
                      </wps:spPr>
                      <wps:style>
                        <a:lnRef idx="2">
                          <a:schemeClr val="accent6">
                            <a:shade val="50000"/>
                          </a:schemeClr>
                        </a:lnRef>
                        <a:fillRef idx="1">
                          <a:schemeClr val="accent6"/>
                        </a:fillRef>
                        <a:effectRef idx="0">
                          <a:schemeClr val="accent6"/>
                        </a:effectRef>
                        <a:fontRef idx="minor">
                          <a:schemeClr val="lt1"/>
                        </a:fontRef>
                      </wps:style>
                      <wps:txbx>
                        <w:txbxContent>
                          <w:p w14:paraId="21DA2987" w14:textId="77777777" w:rsidR="00944514" w:rsidRDefault="00944514" w:rsidP="00174D45">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57" id="Rectangle 262" o:spid="_x0000_s1551" style="position:absolute;left:0;text-align:left;margin-left:0;margin-top:.75pt;width:58.5pt;height:50.4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" fillcolor="#f79646 [3209]" strokecolor="#974706 [1609]" strokeweight="1pt">
                <v:textbox>
                  <w:txbxContent>
                    <w:p w14:paraId="21DA2987" w14:textId="77777777" w:rsidR="00944514" w:rsidRDefault="00944514" w:rsidP="00174D45">
                      <w:pPr>
                        <w:jc w:val="center"/>
                      </w:pPr>
                      <w:r>
                        <w:t>Host with Linux OS</w:t>
                      </w:r>
                    </w:p>
                  </w:txbxContent>
                </v:textbox>
                <w10:wrap anchorx="margin"/>
              </v: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6064" behindDoc="0" locked="0" layoutInCell="1" allowOverlap="1" wp14:anchorId="21DA2859" wp14:editId="21DA285A">
                <wp:simplePos x="0" y="0"/>
                <wp:positionH relativeFrom="column">
                  <wp:posOffset>895350</wp:posOffset>
                </wp:positionH>
                <wp:positionV relativeFrom="paragraph">
                  <wp:posOffset>0</wp:posOffset>
                </wp:positionV>
                <wp:extent cx="828675" cy="640080"/>
                <wp:effectExtent l="57150" t="38100" r="85725" b="102870"/>
                <wp:wrapNone/>
                <wp:docPr id="263" name="Rectangle 263"/>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1DA2988" w14:textId="77777777" w:rsidR="00944514" w:rsidRDefault="00944514" w:rsidP="00174D45">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59" id="Rectangle 263" o:spid="_x0000_s1552" style="position:absolute;left:0;text-align:left;margin-left:70.5pt;margin-top:0;width:65.25pt;height:50.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" fillcolor="#4f81bd [3204]" strokecolor="#5a5a5a [2109]" strokeweight="1pt">
                <v:shadow on="t" color="black" opacity="24903f" origin=",.5" offset="0,.55556mm"/>
                <v:textbox>
                  <w:txbxContent>
                    <w:p w14:paraId="21DA2988" w14:textId="77777777" w:rsidR="00944514" w:rsidRDefault="00944514" w:rsidP="00174D45">
                      <w:pPr>
                        <w:jc w:val="center"/>
                      </w:pPr>
                      <w:r>
                        <w:t>Legato App</w:t>
                      </w:r>
                    </w:p>
                  </w:txbxContent>
                </v:textbox>
              </v: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2992" behindDoc="0" locked="0" layoutInCell="1" allowOverlap="1" wp14:anchorId="21DA285B" wp14:editId="21DA285C">
                <wp:simplePos x="0" y="0"/>
                <wp:positionH relativeFrom="margin">
                  <wp:align>right</wp:align>
                </wp:positionH>
                <wp:positionV relativeFrom="paragraph">
                  <wp:posOffset>9525</wp:posOffset>
                </wp:positionV>
                <wp:extent cx="361950" cy="504825"/>
                <wp:effectExtent l="0" t="0" r="0" b="9525"/>
                <wp:wrapNone/>
                <wp:docPr id="264" name="Rounded Rectangle 264"/>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9" w14:textId="77777777" w:rsidR="00944514" w:rsidRPr="00B6176C" w:rsidRDefault="00944514" w:rsidP="00174D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5B" id="Rounded Rectangle 264" o:spid="_x0000_s1553" style="position:absolute;left:0;text-align:left;margin-left:-22.7pt;margin-top:.75pt;width:28.5pt;height:39.75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DzOcOlgQIAAE4F&#10;AAAOAAAAAAAAAAAAAAAAAC4CAABkcnMvZTJvRG9jLnhtbFBLAQItABQABgAIAAAAIQA4mafO2QAA&#10;AAQBAAAPAAAAAAAAAAAAAAAAANsEAABkcnMvZG93bnJldi54bWxQSwUGAAAAAAQABADzAAAA4QUA&#10;AAAA&#10;" fillcolor="white [3201]" stroked="f" strokeweight="2pt">
                <v:textbox>
                  <w:txbxContent>
                    <w:p w14:paraId="21DA2989" w14:textId="77777777" w:rsidR="00944514" w:rsidRPr="00B6176C" w:rsidRDefault="00944514" w:rsidP="00174D45">
                      <w:pPr>
                        <w:jc w:val="center"/>
                      </w:pPr>
                    </w:p>
                  </w:txbxContent>
                </v:textbox>
                <w10:wrap anchorx="margin"/>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7088" behindDoc="0" locked="0" layoutInCell="1" allowOverlap="1" wp14:anchorId="21DA285D" wp14:editId="21DA285E">
                <wp:simplePos x="0" y="0"/>
                <wp:positionH relativeFrom="column">
                  <wp:posOffset>2505075</wp:posOffset>
                </wp:positionH>
                <wp:positionV relativeFrom="paragraph">
                  <wp:posOffset>0</wp:posOffset>
                </wp:positionV>
                <wp:extent cx="1143000" cy="640080"/>
                <wp:effectExtent l="0" t="0" r="19050" b="26670"/>
                <wp:wrapNone/>
                <wp:docPr id="265" name="Rectangle 26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A298A" w14:textId="77777777" w:rsidR="00944514" w:rsidRDefault="00944514" w:rsidP="00174D45">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DA285D" id="Rectangle 265" o:spid="_x0000_s1554" style="position:absolute;left:0;text-align:left;margin-left:197.25pt;margin-top:0;width:90pt;height:50.4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3Yj3rMECAAANBgAADgAAAAAAAAAAAAAAAAAuAgAAZHJzL2Uyb0RvYy54bWxQSwECLQAUAAYACAAA&#10;ACEAxc6yE9wAAAAIAQAADwAAAAAAAAAAAAAAAAAbBQAAZHJzL2Rvd25yZXYueG1sUEsFBgAAAAAE&#10;AAQA8wAAACQGAAAAAA==&#10;" fillcolor="#c0504d [3205]" strokecolor="#5a5a5a [2109]" strokeweight="1pt">
                <v:textbox>
                  <w:txbxContent>
                    <w:p w14:paraId="21DA298A" w14:textId="77777777" w:rsidR="00944514" w:rsidRDefault="00944514" w:rsidP="00174D45">
                      <w:pPr>
                        <w:jc w:val="center"/>
                      </w:pPr>
                      <w:r>
                        <w:t>Legato AT Server</w:t>
                      </w:r>
                    </w:p>
                  </w:txbxContent>
                </v:textbox>
              </v: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4016" behindDoc="1" locked="0" layoutInCell="1" allowOverlap="1" wp14:anchorId="21DA285F" wp14:editId="21DA2860">
                <wp:simplePos x="0" y="0"/>
                <wp:positionH relativeFrom="column">
                  <wp:posOffset>1438275</wp:posOffset>
                </wp:positionH>
                <wp:positionV relativeFrom="paragraph">
                  <wp:posOffset>4238625</wp:posOffset>
                </wp:positionV>
                <wp:extent cx="3048000" cy="304800"/>
                <wp:effectExtent l="0" t="0" r="0" b="0"/>
                <wp:wrapNone/>
                <wp:docPr id="266" name="Rounded Rectangle 266"/>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B" w14:textId="77777777" w:rsidR="00944514" w:rsidRPr="003B4DCF" w:rsidRDefault="00944514" w:rsidP="00174D4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5F" id="Rounded Rectangle 266" o:spid="_x0000_s1555" style="position:absolute;left:0;text-align:left;margin-left:113.25pt;margin-top:333.75pt;width:240pt;height:24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NLgFP9+AgAA&#10;TwUAAA4AAAAAAAAAAAAAAAAALgIAAGRycy9lMm9Eb2MueG1sUEsBAi0AFAAGAAgAAAAhANnISl7e&#10;AAAACwEAAA8AAAAAAAAAAAAAAAAA2AQAAGRycy9kb3ducmV2LnhtbFBLBQYAAAAABAAEAPMAAADj&#10;BQAAAAA=&#10;" fillcolor="white [3201]" stroked="f" strokeweight="2pt">
                <v:textbox>
                  <w:txbxContent>
                    <w:p w14:paraId="21DA298B" w14:textId="77777777" w:rsidR="00944514" w:rsidRPr="003B4DCF" w:rsidRDefault="00944514" w:rsidP="00174D45">
                      <w:pPr>
                        <w:jc w:val="center"/>
                        <w:rPr>
                          <w:rFonts w:ascii="Tahoma" w:hAnsi="Tahoma" w:cs="Tahoma"/>
                          <w:sz w:val="20"/>
                        </w:rPr>
                      </w:pPr>
                    </w:p>
                  </w:txbxContent>
                </v:textbox>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1968" behindDoc="0" locked="0" layoutInCell="1" allowOverlap="1" wp14:anchorId="21DA2861" wp14:editId="21DA2862">
                <wp:simplePos x="0" y="0"/>
                <wp:positionH relativeFrom="margin">
                  <wp:align>right</wp:align>
                </wp:positionH>
                <wp:positionV relativeFrom="paragraph">
                  <wp:posOffset>123825</wp:posOffset>
                </wp:positionV>
                <wp:extent cx="676275" cy="314325"/>
                <wp:effectExtent l="0" t="0" r="9525" b="9525"/>
                <wp:wrapNone/>
                <wp:docPr id="268" name="Rounded Rectangle 268"/>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C" w14:textId="77777777" w:rsidR="00944514" w:rsidRPr="00B6176C" w:rsidRDefault="00944514" w:rsidP="00174D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61" id="Rounded Rectangle 268" o:spid="_x0000_s1556" style="position:absolute;left:0;text-align:left;margin-left:2.05pt;margin-top:9.75pt;width:53.25pt;height:24.75pt;z-index:25173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" fillcolor="white [3201]" stroked="f" strokeweight="2pt">
                <v:textbox>
                  <w:txbxContent>
                    <w:p w14:paraId="21DA298C" w14:textId="77777777" w:rsidR="00944514" w:rsidRPr="00B6176C" w:rsidRDefault="00944514" w:rsidP="00174D45">
                      <w:pPr>
                        <w:jc w:val="center"/>
                      </w:pPr>
                    </w:p>
                  </w:txbxContent>
                </v:textbox>
                <w10:wrap anchorx="margin"/>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30944" behindDoc="0" locked="0" layoutInCell="1" allowOverlap="1" wp14:anchorId="21DA2863" wp14:editId="21DA2864">
                <wp:simplePos x="0" y="0"/>
                <wp:positionH relativeFrom="margin">
                  <wp:posOffset>2533650</wp:posOffset>
                </wp:positionH>
                <wp:positionV relativeFrom="paragraph">
                  <wp:posOffset>57150</wp:posOffset>
                </wp:positionV>
                <wp:extent cx="1114425" cy="495300"/>
                <wp:effectExtent l="0" t="0" r="9525" b="0"/>
                <wp:wrapNone/>
                <wp:docPr id="269" name="Rounded Rectangle 26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D" w14:textId="77777777" w:rsidR="00944514" w:rsidRPr="00B6176C" w:rsidRDefault="00944514" w:rsidP="00174D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63" id="Rounded Rectangle 269" o:spid="_x0000_s1557" style="position:absolute;left:0;text-align:left;margin-left:199.5pt;margin-top:4.5pt;width:87.75pt;height:39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Nro&#10;KM6EAgAATwUAAA4AAAAAAAAAAAAAAAAALgIAAGRycy9lMm9Eb2MueG1sUEsBAi0AFAAGAAgAAAAh&#10;AJw7qffeAAAACAEAAA8AAAAAAAAAAAAAAAAA3gQAAGRycy9kb3ducmV2LnhtbFBLBQYAAAAABAAE&#10;APMAAADpBQAAAAA=&#10;" fillcolor="white [3201]" stroked="f" strokeweight="2pt">
                <v:textbox>
                  <w:txbxContent>
                    <w:p w14:paraId="21DA298D" w14:textId="77777777" w:rsidR="00944514" w:rsidRPr="00B6176C" w:rsidRDefault="00944514" w:rsidP="00174D45">
                      <w:pPr>
                        <w:jc w:val="center"/>
                      </w:pPr>
                    </w:p>
                  </w:txbxContent>
                </v:textbox>
                <w10:wrap anchorx="margin"/>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28896" behindDoc="0" locked="0" layoutInCell="1" allowOverlap="1" wp14:anchorId="21DA2865" wp14:editId="21DA2866">
                <wp:simplePos x="0" y="0"/>
                <wp:positionH relativeFrom="column">
                  <wp:posOffset>552450</wp:posOffset>
                </wp:positionH>
                <wp:positionV relativeFrom="paragraph">
                  <wp:posOffset>9525</wp:posOffset>
                </wp:positionV>
                <wp:extent cx="533400" cy="314325"/>
                <wp:effectExtent l="0" t="0" r="0" b="9525"/>
                <wp:wrapNone/>
                <wp:docPr id="270" name="Rounded Rectangle 27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E" w14:textId="77777777" w:rsidR="00944514" w:rsidRPr="00B6176C" w:rsidRDefault="00944514" w:rsidP="00174D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65" id="Rounded Rectangle 270" o:spid="_x0000_s1558" style="position:absolute;left:0;text-align:left;margin-left:43.5pt;margin-top:.75pt;width:42pt;height:24.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ZKYwE4MC&#10;AABOBQAADgAAAAAAAAAAAAAAAAAuAgAAZHJzL2Uyb0RvYy54bWxQSwECLQAUAAYACAAAACEA0qFN&#10;/dsAAAAHAQAADwAAAAAAAAAAAAAAAADdBAAAZHJzL2Rvd25yZXYueG1sUEsFBgAAAAAEAAQA8wAA&#10;AOUFAAAAAA==&#10;" fillcolor="white [3201]" stroked="f" strokeweight="2pt">
                <v:textbox>
                  <w:txbxContent>
                    <w:p w14:paraId="21DA298E" w14:textId="77777777" w:rsidR="00944514" w:rsidRPr="00B6176C" w:rsidRDefault="00944514" w:rsidP="00174D45">
                      <w:pPr>
                        <w:jc w:val="center"/>
                      </w:pPr>
                    </w:p>
                  </w:txbxContent>
                </v:textbox>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29920" behindDoc="0" locked="0" layoutInCell="1" allowOverlap="1" wp14:anchorId="21DA2867" wp14:editId="21DA2868">
                <wp:simplePos x="0" y="0"/>
                <wp:positionH relativeFrom="margin">
                  <wp:align>left</wp:align>
                </wp:positionH>
                <wp:positionV relativeFrom="paragraph">
                  <wp:posOffset>9525</wp:posOffset>
                </wp:positionV>
                <wp:extent cx="533400" cy="314325"/>
                <wp:effectExtent l="0" t="0" r="0" b="9525"/>
                <wp:wrapNone/>
                <wp:docPr id="271" name="Rounded Rectangle 27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8F" w14:textId="77777777" w:rsidR="00944514" w:rsidRPr="00B6176C" w:rsidRDefault="00944514" w:rsidP="00174D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67" id="Rounded Rectangle 271" o:spid="_x0000_s1559" style="position:absolute;left:0;text-align:left;margin-left:0;margin-top:.75pt;width:42pt;height:24.7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BeXbJMgQIAAE4F&#10;AAAOAAAAAAAAAAAAAAAAAC4CAABkcnMvZTJvRG9jLnhtbFBLAQItABQABgAIAAAAIQAbbh3+2QAA&#10;AAQBAAAPAAAAAAAAAAAAAAAAANsEAABkcnMvZG93bnJldi54bWxQSwUGAAAAAAQABADzAAAA4QUA&#10;AAAA&#10;" fillcolor="white [3201]" stroked="f" strokeweight="2pt">
                <v:textbox>
                  <w:txbxContent>
                    <w:p w14:paraId="21DA298F" w14:textId="77777777" w:rsidR="00944514" w:rsidRPr="00B6176C" w:rsidRDefault="00944514" w:rsidP="00174D45">
                      <w:pPr>
                        <w:jc w:val="center"/>
                      </w:pPr>
                    </w:p>
                  </w:txbxContent>
                </v:textbox>
                <w10:wrap anchorx="margin"/>
              </v:roundrect>
            </w:pict>
          </mc:Fallback>
        </mc:AlternateContent>
      </w:r>
      <w:r w:rsidR="00174D45" w:rsidRPr="00215EAC">
        <w:rPr>
          <w:rFonts w:ascii="Arial" w:hAnsi="Arial" w:cs="Arial"/>
          <w:noProof/>
          <w:lang w:val="en-US"/>
        </w:rPr>
        <mc:AlternateContent>
          <mc:Choice Requires="wps">
            <w:drawing>
              <wp:anchor distT="0" distB="0" distL="114300" distR="114300" simplePos="0" relativeHeight="251727872" behindDoc="0" locked="0" layoutInCell="1" allowOverlap="1" wp14:anchorId="21DA2869" wp14:editId="21DA286A">
                <wp:simplePos x="0" y="0"/>
                <wp:positionH relativeFrom="column">
                  <wp:posOffset>714375</wp:posOffset>
                </wp:positionH>
                <wp:positionV relativeFrom="paragraph">
                  <wp:posOffset>8791575</wp:posOffset>
                </wp:positionV>
                <wp:extent cx="1771650" cy="333375"/>
                <wp:effectExtent l="0" t="0" r="0" b="9525"/>
                <wp:wrapNone/>
                <wp:docPr id="272" name="Rounded Rectangle 27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90" w14:textId="77777777" w:rsidR="00944514" w:rsidRDefault="00944514" w:rsidP="00174D45">
                            <w:pPr>
                              <w:jc w:val="center"/>
                              <w:rPr>
                                <w:rFonts w:ascii="Tahoma" w:hAnsi="Tahoma" w:cs="Tahoma"/>
                                <w:sz w:val="20"/>
                              </w:rPr>
                            </w:pPr>
                          </w:p>
                          <w:p w14:paraId="21DA2991" w14:textId="77777777" w:rsidR="00944514" w:rsidRDefault="00944514" w:rsidP="00174D45">
                            <w:pPr>
                              <w:jc w:val="center"/>
                              <w:rPr>
                                <w:rFonts w:ascii="Tahoma" w:hAnsi="Tahoma" w:cs="Tahoma"/>
                                <w:sz w:val="20"/>
                              </w:rPr>
                            </w:pPr>
                          </w:p>
                          <w:p w14:paraId="21DA2992" w14:textId="77777777" w:rsidR="00944514" w:rsidRDefault="00944514" w:rsidP="00174D45">
                            <w:pPr>
                              <w:jc w:val="center"/>
                              <w:rPr>
                                <w:rFonts w:ascii="Tahoma" w:hAnsi="Tahoma" w:cs="Tahoma"/>
                                <w:sz w:val="20"/>
                              </w:rPr>
                            </w:pPr>
                          </w:p>
                          <w:p w14:paraId="21DA2993" w14:textId="77777777" w:rsidR="00944514" w:rsidRDefault="00944514" w:rsidP="00174D45">
                            <w:pPr>
                              <w:jc w:val="center"/>
                              <w:rPr>
                                <w:rFonts w:ascii="Tahoma" w:hAnsi="Tahoma" w:cs="Tahoma"/>
                                <w:sz w:val="20"/>
                              </w:rPr>
                            </w:pPr>
                          </w:p>
                          <w:p w14:paraId="21DA2994" w14:textId="77777777" w:rsidR="00944514" w:rsidRPr="003B4DCF" w:rsidRDefault="00944514" w:rsidP="00174D4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69" id="Rounded Rectangle 272" o:spid="_x0000_s1560" style="position:absolute;left:0;text-align:left;margin-left:56.25pt;margin-top:692.25pt;width:139.5pt;height:26.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Rnkcj&#10;ggIAAE8FAAAOAAAAAAAAAAAAAAAAAC4CAABkcnMvZTJvRG9jLnhtbFBLAQItABQABgAIAAAAIQBF&#10;Blh63gAAAA0BAAAPAAAAAAAAAAAAAAAAANwEAABkcnMvZG93bnJldi54bWxQSwUGAAAAAAQABADz&#10;AAAA5wUAAAAA&#10;" fillcolor="white [3201]" stroked="f" strokeweight="2pt">
                <v:textbox>
                  <w:txbxContent>
                    <w:p w14:paraId="21DA2990" w14:textId="77777777" w:rsidR="00944514" w:rsidRDefault="00944514" w:rsidP="00174D45">
                      <w:pPr>
                        <w:jc w:val="center"/>
                        <w:rPr>
                          <w:rFonts w:ascii="Tahoma" w:hAnsi="Tahoma" w:cs="Tahoma"/>
                          <w:sz w:val="20"/>
                        </w:rPr>
                      </w:pPr>
                    </w:p>
                    <w:p w14:paraId="21DA2991" w14:textId="77777777" w:rsidR="00944514" w:rsidRDefault="00944514" w:rsidP="00174D45">
                      <w:pPr>
                        <w:jc w:val="center"/>
                        <w:rPr>
                          <w:rFonts w:ascii="Tahoma" w:hAnsi="Tahoma" w:cs="Tahoma"/>
                          <w:sz w:val="20"/>
                        </w:rPr>
                      </w:pPr>
                    </w:p>
                    <w:p w14:paraId="21DA2992" w14:textId="77777777" w:rsidR="00944514" w:rsidRDefault="00944514" w:rsidP="00174D45">
                      <w:pPr>
                        <w:jc w:val="center"/>
                        <w:rPr>
                          <w:rFonts w:ascii="Tahoma" w:hAnsi="Tahoma" w:cs="Tahoma"/>
                          <w:sz w:val="20"/>
                        </w:rPr>
                      </w:pPr>
                    </w:p>
                    <w:p w14:paraId="21DA2993" w14:textId="77777777" w:rsidR="00944514" w:rsidRDefault="00944514" w:rsidP="00174D45">
                      <w:pPr>
                        <w:jc w:val="center"/>
                        <w:rPr>
                          <w:rFonts w:ascii="Tahoma" w:hAnsi="Tahoma" w:cs="Tahoma"/>
                          <w:sz w:val="20"/>
                        </w:rPr>
                      </w:pPr>
                    </w:p>
                    <w:p w14:paraId="21DA2994" w14:textId="77777777" w:rsidR="00944514" w:rsidRPr="003B4DCF" w:rsidRDefault="00944514" w:rsidP="00174D45">
                      <w:pPr>
                        <w:jc w:val="center"/>
                        <w:rPr>
                          <w:rFonts w:ascii="Tahoma" w:hAnsi="Tahoma" w:cs="Tahoma"/>
                          <w:sz w:val="20"/>
                        </w:rPr>
                      </w:pPr>
                    </w:p>
                  </w:txbxContent>
                </v:textbox>
              </v:roundrect>
            </w:pict>
          </mc:Fallback>
        </mc:AlternateContent>
      </w:r>
      <w:r w:rsidR="00174D45" w:rsidRPr="00215EAC">
        <w:rPr>
          <w:rFonts w:ascii="Arial" w:hAnsi="Arial" w:cs="Arial"/>
        </w:rPr>
        <w:t xml:space="preserve">                                                         </w:t>
      </w:r>
    </w:p>
    <w:p w14:paraId="21DA25E1" w14:textId="77777777" w:rsidR="00174D45" w:rsidRPr="00215EAC" w:rsidRDefault="00174D45" w:rsidP="00174D45">
      <w:pPr>
        <w:tabs>
          <w:tab w:val="left" w:pos="6615"/>
        </w:tabs>
        <w:rPr>
          <w:rFonts w:ascii="Arial" w:hAnsi="Arial" w:cs="Arial"/>
        </w:rPr>
      </w:pPr>
    </w:p>
    <w:p w14:paraId="21DA25E2" w14:textId="77777777" w:rsidR="00174D45" w:rsidRPr="00215EAC" w:rsidRDefault="00174D45" w:rsidP="00174D45">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p>
    <w:p w14:paraId="21DA25E3" w14:textId="77777777" w:rsidR="00174D45" w:rsidRPr="00215EAC" w:rsidRDefault="008F791D" w:rsidP="00174D45">
      <w:pPr>
        <w:tabs>
          <w:tab w:val="left" w:pos="960"/>
        </w:tabs>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743232" behindDoc="0" locked="0" layoutInCell="1" allowOverlap="1" wp14:anchorId="21DA286B" wp14:editId="21DA286C">
                <wp:simplePos x="0" y="0"/>
                <wp:positionH relativeFrom="column">
                  <wp:posOffset>6248400</wp:posOffset>
                </wp:positionH>
                <wp:positionV relativeFrom="paragraph">
                  <wp:posOffset>195580</wp:posOffset>
                </wp:positionV>
                <wp:extent cx="0" cy="7105650"/>
                <wp:effectExtent l="0" t="0" r="19050" b="19050"/>
                <wp:wrapNone/>
                <wp:docPr id="278" name="Straight Connector 278"/>
                <wp:cNvGraphicFramePr/>
                <a:graphic xmlns:a="http://schemas.openxmlformats.org/drawingml/2006/main">
                  <a:graphicData uri="http://schemas.microsoft.com/office/word/2010/wordprocessingShape">
                    <wps:wsp>
                      <wps:cNvCnPr/>
                      <wps:spPr>
                        <a:xfrm>
                          <a:off x="0" y="0"/>
                          <a:ext cx="0" cy="7105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79C35" id="Straight Connector 278"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5.4pt" to="492pt,5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&#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42208" behindDoc="0" locked="0" layoutInCell="1" allowOverlap="1" wp14:anchorId="21DA286D" wp14:editId="21DA286E">
                <wp:simplePos x="0" y="0"/>
                <wp:positionH relativeFrom="column">
                  <wp:posOffset>5305425</wp:posOffset>
                </wp:positionH>
                <wp:positionV relativeFrom="paragraph">
                  <wp:posOffset>149860</wp:posOffset>
                </wp:positionV>
                <wp:extent cx="0" cy="7151370"/>
                <wp:effectExtent l="0" t="0" r="19050" b="30480"/>
                <wp:wrapNone/>
                <wp:docPr id="277" name="Straight Connector 277"/>
                <wp:cNvGraphicFramePr/>
                <a:graphic xmlns:a="http://schemas.openxmlformats.org/drawingml/2006/main">
                  <a:graphicData uri="http://schemas.microsoft.com/office/word/2010/wordprocessingShape">
                    <wps:wsp>
                      <wps:cNvCnPr/>
                      <wps:spPr>
                        <a:xfrm>
                          <a:off x="0" y="0"/>
                          <a:ext cx="0" cy="7151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4C1B60" id="Straight Connector 277"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11.8pt" to="417.75pt,5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&#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41184" behindDoc="0" locked="0" layoutInCell="1" allowOverlap="1" wp14:anchorId="21DA286F" wp14:editId="21DA2870">
                <wp:simplePos x="0" y="0"/>
                <wp:positionH relativeFrom="column">
                  <wp:posOffset>4429125</wp:posOffset>
                </wp:positionH>
                <wp:positionV relativeFrom="paragraph">
                  <wp:posOffset>128270</wp:posOffset>
                </wp:positionV>
                <wp:extent cx="0" cy="7172325"/>
                <wp:effectExtent l="0" t="0" r="19050" b="28575"/>
                <wp:wrapNone/>
                <wp:docPr id="276" name="Straight Connector 276"/>
                <wp:cNvGraphicFramePr/>
                <a:graphic xmlns:a="http://schemas.openxmlformats.org/drawingml/2006/main">
                  <a:graphicData uri="http://schemas.microsoft.com/office/word/2010/wordprocessingShape">
                    <wps:wsp>
                      <wps:cNvCnPr/>
                      <wps:spPr>
                        <a:xfrm>
                          <a:off x="0" y="0"/>
                          <a:ext cx="0" cy="7172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02FB39" id="Straight Connector 276"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10.1pt" to="348.75pt,5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40160" behindDoc="0" locked="0" layoutInCell="1" allowOverlap="1" wp14:anchorId="21DA2871" wp14:editId="21DA2872">
                <wp:simplePos x="0" y="0"/>
                <wp:positionH relativeFrom="column">
                  <wp:posOffset>3067050</wp:posOffset>
                </wp:positionH>
                <wp:positionV relativeFrom="paragraph">
                  <wp:posOffset>149860</wp:posOffset>
                </wp:positionV>
                <wp:extent cx="0" cy="7151370"/>
                <wp:effectExtent l="0" t="0" r="19050" b="30480"/>
                <wp:wrapNone/>
                <wp:docPr id="275" name="Straight Connector 275"/>
                <wp:cNvGraphicFramePr/>
                <a:graphic xmlns:a="http://schemas.openxmlformats.org/drawingml/2006/main">
                  <a:graphicData uri="http://schemas.microsoft.com/office/word/2010/wordprocessingShape">
                    <wps:wsp>
                      <wps:cNvCnPr/>
                      <wps:spPr>
                        <a:xfrm>
                          <a:off x="0" y="0"/>
                          <a:ext cx="0" cy="7151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E81EE5" id="Straight Connector 275"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11.8pt" to="241.5pt,5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&#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39136" behindDoc="0" locked="0" layoutInCell="1" allowOverlap="1" wp14:anchorId="21DA2873" wp14:editId="21DA2874">
                <wp:simplePos x="0" y="0"/>
                <wp:positionH relativeFrom="column">
                  <wp:posOffset>1295400</wp:posOffset>
                </wp:positionH>
                <wp:positionV relativeFrom="paragraph">
                  <wp:posOffset>149860</wp:posOffset>
                </wp:positionV>
                <wp:extent cx="0" cy="7160895"/>
                <wp:effectExtent l="0" t="0" r="19050" b="20955"/>
                <wp:wrapNone/>
                <wp:docPr id="274" name="Straight Connector 274"/>
                <wp:cNvGraphicFramePr/>
                <a:graphic xmlns:a="http://schemas.openxmlformats.org/drawingml/2006/main">
                  <a:graphicData uri="http://schemas.microsoft.com/office/word/2010/wordprocessingShape">
                    <wps:wsp>
                      <wps:cNvCnPr/>
                      <wps:spPr>
                        <a:xfrm>
                          <a:off x="0" y="0"/>
                          <a:ext cx="0" cy="71608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876AE" id="Straight Connector 274"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1.8pt" to="102pt,5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" strokecolor="#4579b8 [3044]"/>
            </w:pict>
          </mc:Fallback>
        </mc:AlternateContent>
      </w:r>
    </w:p>
    <w:p w14:paraId="21DA25E4" w14:textId="77777777" w:rsidR="00174D45" w:rsidRPr="00215EAC" w:rsidRDefault="008F791D" w:rsidP="00174D45">
      <w:pPr>
        <w:tabs>
          <w:tab w:val="left" w:pos="960"/>
        </w:tabs>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738112" behindDoc="0" locked="0" layoutInCell="1" allowOverlap="1" wp14:anchorId="21DA2875" wp14:editId="21DA2876">
                <wp:simplePos x="0" y="0"/>
                <wp:positionH relativeFrom="column">
                  <wp:posOffset>371475</wp:posOffset>
                </wp:positionH>
                <wp:positionV relativeFrom="paragraph">
                  <wp:posOffset>20954</wp:posOffset>
                </wp:positionV>
                <wp:extent cx="19050" cy="7134225"/>
                <wp:effectExtent l="0" t="0" r="19050" b="28575"/>
                <wp:wrapNone/>
                <wp:docPr id="273" name="Straight Connector 273"/>
                <wp:cNvGraphicFramePr/>
                <a:graphic xmlns:a="http://schemas.openxmlformats.org/drawingml/2006/main">
                  <a:graphicData uri="http://schemas.microsoft.com/office/word/2010/wordprocessingShape">
                    <wps:wsp>
                      <wps:cNvCnPr/>
                      <wps:spPr>
                        <a:xfrm>
                          <a:off x="0" y="0"/>
                          <a:ext cx="19050" cy="7134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CF3D71" id="Straight Connector 27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65pt" to="30.75pt,5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" strokecolor="#4579b8 [3044]"/>
            </w:pict>
          </mc:Fallback>
        </mc:AlternateContent>
      </w:r>
    </w:p>
    <w:p w14:paraId="21DA25E5" w14:textId="77777777" w:rsidR="00174D45" w:rsidRPr="00215EAC" w:rsidRDefault="008F791D" w:rsidP="00174D45">
      <w:pPr>
        <w:tabs>
          <w:tab w:val="left" w:pos="960"/>
        </w:tabs>
        <w:rPr>
          <w:rFonts w:ascii="Arial" w:hAnsi="Arial" w:cs="Arial"/>
          <w:sz w:val="20"/>
        </w:rPr>
      </w:pPr>
      <w:r>
        <w:rPr>
          <w:rFonts w:ascii="Arial" w:hAnsi="Arial" w:cs="Arial"/>
          <w:sz w:val="20"/>
        </w:rPr>
        <w:t xml:space="preserve">            </w:t>
      </w:r>
      <w:r w:rsidR="00174D45" w:rsidRPr="00215EAC">
        <w:rPr>
          <w:rFonts w:ascii="Arial" w:hAnsi="Arial" w:cs="Arial"/>
          <w:sz w:val="20"/>
        </w:rPr>
        <w:tab/>
      </w:r>
      <w:r w:rsidR="00174D45" w:rsidRPr="00215EAC">
        <w:rPr>
          <w:rFonts w:ascii="Arial" w:hAnsi="Arial" w:cs="Arial"/>
          <w:sz w:val="20"/>
        </w:rPr>
        <w:tab/>
      </w:r>
    </w:p>
    <w:p w14:paraId="21DA25E6" w14:textId="77777777" w:rsidR="00174D45" w:rsidRPr="00215EAC" w:rsidRDefault="00174D45" w:rsidP="00174D45">
      <w:pPr>
        <w:tabs>
          <w:tab w:val="left" w:pos="960"/>
        </w:tabs>
        <w:rPr>
          <w:rFonts w:ascii="Arial" w:hAnsi="Arial" w:cs="Arial"/>
          <w:sz w:val="20"/>
        </w:rPr>
      </w:pPr>
      <w:r w:rsidRPr="00215EAC">
        <w:rPr>
          <w:rFonts w:ascii="Arial" w:hAnsi="Arial" w:cs="Arial"/>
          <w:sz w:val="20"/>
        </w:rPr>
        <w:t xml:space="preserve">             </w:t>
      </w:r>
    </w:p>
    <w:p w14:paraId="21DA25E7" w14:textId="77777777" w:rsidR="008F791D" w:rsidRDefault="00991FD9" w:rsidP="00174D45">
      <w:pPr>
        <w:tabs>
          <w:tab w:val="left" w:pos="960"/>
        </w:tabs>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44256" behindDoc="0" locked="0" layoutInCell="1" allowOverlap="1" wp14:anchorId="21DA2877" wp14:editId="21DA2878">
                <wp:simplePos x="0" y="0"/>
                <wp:positionH relativeFrom="column">
                  <wp:posOffset>581025</wp:posOffset>
                </wp:positionH>
                <wp:positionV relativeFrom="paragraph">
                  <wp:posOffset>78105</wp:posOffset>
                </wp:positionV>
                <wp:extent cx="1447800" cy="1114425"/>
                <wp:effectExtent l="0" t="0" r="19050" b="28575"/>
                <wp:wrapNone/>
                <wp:docPr id="297" name="Diamond 297"/>
                <wp:cNvGraphicFramePr/>
                <a:graphic xmlns:a="http://schemas.openxmlformats.org/drawingml/2006/main">
                  <a:graphicData uri="http://schemas.microsoft.com/office/word/2010/wordprocessingShape">
                    <wps:wsp>
                      <wps:cNvSpPr/>
                      <wps:spPr>
                        <a:xfrm>
                          <a:off x="0" y="0"/>
                          <a:ext cx="1447800" cy="11144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95" w14:textId="77777777" w:rsidR="00944514" w:rsidRDefault="00944514" w:rsidP="00174D45">
                            <w:pPr>
                              <w:contextualSpacing/>
                              <w:rPr>
                                <w:rFonts w:ascii="Arial" w:hAnsi="Arial" w:cs="Arial"/>
                                <w:sz w:val="20"/>
                              </w:rPr>
                            </w:pPr>
                            <w:r w:rsidRPr="001810AF">
                              <w:rPr>
                                <w:rFonts w:ascii="Arial" w:hAnsi="Arial" w:cs="Arial"/>
                                <w:sz w:val="20"/>
                              </w:rPr>
                              <w:t>If state=</w:t>
                            </w:r>
                          </w:p>
                          <w:p w14:paraId="21DA2996" w14:textId="77777777" w:rsidR="00944514" w:rsidRPr="001810AF" w:rsidRDefault="00944514" w:rsidP="00174D45">
                            <w:pPr>
                              <w:contextualSpacing/>
                              <w:rPr>
                                <w:rFonts w:ascii="Arial" w:hAnsi="Arial" w:cs="Arial"/>
                                <w:sz w:val="20"/>
                              </w:rPr>
                            </w:pPr>
                            <w:r>
                              <w:rPr>
                                <w:rFonts w:ascii="Arial" w:hAnsi="Arial" w:cs="Arial"/>
                                <w:sz w:val="20"/>
                              </w:rPr>
                              <w:t>CONNE</w:t>
                            </w:r>
                            <w:r w:rsidRPr="001810AF">
                              <w:rPr>
                                <w:rFonts w:ascii="Arial" w:hAnsi="Arial" w:cs="Arial"/>
                                <w:sz w:val="20"/>
                              </w:rPr>
                              <w:t>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77" id="Diamond 297" o:spid="_x0000_s1561" type="#_x0000_t4" style="position:absolute;margin-left:45.75pt;margin-top:6.15pt;width:114pt;height:87.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" fillcolor="white [3201]" strokecolor="#4f81bd [3204]" strokeweight="1pt">
                <v:textbox>
                  <w:txbxContent>
                    <w:p w14:paraId="21DA2995" w14:textId="77777777" w:rsidR="00944514" w:rsidRDefault="00944514" w:rsidP="00174D45">
                      <w:pPr>
                        <w:contextualSpacing/>
                        <w:rPr>
                          <w:rFonts w:ascii="Arial" w:hAnsi="Arial" w:cs="Arial"/>
                          <w:sz w:val="20"/>
                        </w:rPr>
                      </w:pPr>
                      <w:r w:rsidRPr="001810AF">
                        <w:rPr>
                          <w:rFonts w:ascii="Arial" w:hAnsi="Arial" w:cs="Arial"/>
                          <w:sz w:val="20"/>
                        </w:rPr>
                        <w:t>If state=</w:t>
                      </w:r>
                    </w:p>
                    <w:p w14:paraId="21DA2996" w14:textId="77777777" w:rsidR="00944514" w:rsidRPr="001810AF" w:rsidRDefault="00944514" w:rsidP="00174D45">
                      <w:pPr>
                        <w:contextualSpacing/>
                        <w:rPr>
                          <w:rFonts w:ascii="Arial" w:hAnsi="Arial" w:cs="Arial"/>
                          <w:sz w:val="20"/>
                        </w:rPr>
                      </w:pPr>
                      <w:r>
                        <w:rPr>
                          <w:rFonts w:ascii="Arial" w:hAnsi="Arial" w:cs="Arial"/>
                          <w:sz w:val="20"/>
                        </w:rPr>
                        <w:t>CONNE</w:t>
                      </w:r>
                      <w:r w:rsidRPr="001810AF">
                        <w:rPr>
                          <w:rFonts w:ascii="Arial" w:hAnsi="Arial" w:cs="Arial"/>
                          <w:sz w:val="20"/>
                        </w:rPr>
                        <w:t>CTED</w:t>
                      </w:r>
                    </w:p>
                  </w:txbxContent>
                </v:textbox>
              </v:shape>
            </w:pict>
          </mc:Fallback>
        </mc:AlternateContent>
      </w:r>
    </w:p>
    <w:p w14:paraId="21DA25E8" w14:textId="77777777" w:rsidR="00174D45" w:rsidRPr="00215EAC" w:rsidRDefault="00174D45" w:rsidP="00174D45">
      <w:pPr>
        <w:tabs>
          <w:tab w:val="left" w:pos="960"/>
        </w:tabs>
        <w:contextualSpacing/>
        <w:rPr>
          <w:rFonts w:ascii="Arial" w:hAnsi="Arial" w:cs="Arial"/>
          <w:sz w:val="20"/>
        </w:rPr>
      </w:pPr>
    </w:p>
    <w:p w14:paraId="21DA25E9" w14:textId="77777777" w:rsidR="00174D45" w:rsidRPr="00215EAC" w:rsidRDefault="00174D45" w:rsidP="00174D45">
      <w:pPr>
        <w:tabs>
          <w:tab w:val="left" w:pos="960"/>
        </w:tabs>
        <w:contextualSpacing/>
        <w:rPr>
          <w:rFonts w:ascii="Arial" w:hAnsi="Arial" w:cs="Arial"/>
          <w:sz w:val="20"/>
        </w:rPr>
      </w:pPr>
      <w:r w:rsidRPr="00215EAC">
        <w:rPr>
          <w:rFonts w:ascii="Arial" w:hAnsi="Arial" w:cs="Arial"/>
          <w:sz w:val="20"/>
        </w:rPr>
        <w:t xml:space="preserve"> </w:t>
      </w:r>
    </w:p>
    <w:p w14:paraId="21DA25EA" w14:textId="77777777" w:rsidR="00174D45" w:rsidRPr="00215EAC" w:rsidRDefault="005601E6" w:rsidP="00174D45">
      <w:pPr>
        <w:tabs>
          <w:tab w:val="left" w:pos="960"/>
        </w:tabs>
        <w:rPr>
          <w:rFonts w:ascii="Arial" w:hAnsi="Arial" w:cs="Arial"/>
          <w:sz w:val="20"/>
        </w:rPr>
      </w:pPr>
      <w:r>
        <w:rPr>
          <w:rFonts w:ascii="Arial" w:hAnsi="Arial" w:cs="Arial"/>
          <w:sz w:val="20"/>
        </w:rPr>
        <w:t xml:space="preserve">            NO</w:t>
      </w:r>
      <w:r w:rsidR="00255A94">
        <w:rPr>
          <w:rFonts w:ascii="Arial" w:hAnsi="Arial" w:cs="Arial"/>
          <w:sz w:val="20"/>
        </w:rPr>
        <w:tab/>
      </w:r>
      <w:r w:rsidR="00255A94">
        <w:rPr>
          <w:rFonts w:ascii="Arial" w:hAnsi="Arial" w:cs="Arial"/>
          <w:sz w:val="20"/>
        </w:rPr>
        <w:tab/>
      </w:r>
      <w:r w:rsidR="00255A94">
        <w:rPr>
          <w:rFonts w:ascii="Arial" w:hAnsi="Arial" w:cs="Arial"/>
          <w:sz w:val="20"/>
        </w:rPr>
        <w:tab/>
      </w:r>
      <w:r w:rsidR="00255A94">
        <w:rPr>
          <w:rFonts w:ascii="Arial" w:hAnsi="Arial" w:cs="Arial"/>
          <w:sz w:val="20"/>
        </w:rPr>
        <w:tab/>
      </w:r>
    </w:p>
    <w:p w14:paraId="21DA25EB" w14:textId="77777777" w:rsidR="00174D45" w:rsidRPr="00215EAC" w:rsidRDefault="005601E6" w:rsidP="00174D45">
      <w:pPr>
        <w:tabs>
          <w:tab w:val="left" w:pos="960"/>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58592" behindDoc="0" locked="0" layoutInCell="1" allowOverlap="1" wp14:anchorId="21DA2879" wp14:editId="21DA287A">
                <wp:simplePos x="0" y="0"/>
                <wp:positionH relativeFrom="column">
                  <wp:posOffset>314325</wp:posOffset>
                </wp:positionH>
                <wp:positionV relativeFrom="paragraph">
                  <wp:posOffset>55880</wp:posOffset>
                </wp:positionV>
                <wp:extent cx="257175" cy="0"/>
                <wp:effectExtent l="38100" t="76200" r="0" b="95250"/>
                <wp:wrapNone/>
                <wp:docPr id="286" name="Straight Arrow Connector 286"/>
                <wp:cNvGraphicFramePr/>
                <a:graphic xmlns:a="http://schemas.openxmlformats.org/drawingml/2006/main">
                  <a:graphicData uri="http://schemas.microsoft.com/office/word/2010/wordprocessingShape">
                    <wps:wsp>
                      <wps:cNvCnPr/>
                      <wps:spPr>
                        <a:xfrm flipH="1">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D3DF49" id="Straight Arrow Connector 286" o:spid="_x0000_s1026" type="#_x0000_t32" style="position:absolute;margin-left:24.75pt;margin-top:4.4pt;width:20.25pt;height:0;flip:x;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" strokecolor="#4579b8 [3044]">
                <v:stroke endarrow="block"/>
              </v:shape>
            </w:pict>
          </mc:Fallback>
        </mc:AlternateContent>
      </w:r>
      <w:r w:rsidR="00174D45" w:rsidRPr="00215EAC">
        <w:rPr>
          <w:rFonts w:ascii="Arial" w:hAnsi="Arial" w:cs="Arial"/>
          <w:sz w:val="20"/>
        </w:rPr>
        <w:tab/>
      </w:r>
      <w:r w:rsidR="00174D45" w:rsidRPr="00215EAC">
        <w:rPr>
          <w:rFonts w:ascii="Arial" w:hAnsi="Arial" w:cs="Arial"/>
          <w:sz w:val="20"/>
        </w:rPr>
        <w:tab/>
      </w:r>
      <w:r w:rsidR="00174D45" w:rsidRPr="00215EAC">
        <w:rPr>
          <w:rFonts w:ascii="Arial" w:hAnsi="Arial" w:cs="Arial"/>
          <w:sz w:val="20"/>
        </w:rPr>
        <w:tab/>
        <w:t>YES</w:t>
      </w:r>
    </w:p>
    <w:p w14:paraId="21DA25EC" w14:textId="77777777" w:rsidR="009B627F" w:rsidRDefault="009B627F" w:rsidP="00255A94">
      <w:pPr>
        <w:tabs>
          <w:tab w:val="left" w:pos="960"/>
        </w:tabs>
        <w:rPr>
          <w:rFonts w:ascii="Arial" w:hAnsi="Arial" w:cs="Arial"/>
          <w:sz w:val="20"/>
        </w:rPr>
      </w:pPr>
      <w:r>
        <w:rPr>
          <w:rFonts w:ascii="Arial" w:hAnsi="Arial" w:cs="Arial"/>
          <w:sz w:val="20"/>
        </w:rPr>
        <w:t>Send OK as</w:t>
      </w:r>
    </w:p>
    <w:p w14:paraId="21DA25ED" w14:textId="77777777" w:rsidR="00174D45" w:rsidRPr="00215EAC" w:rsidRDefault="009B627F" w:rsidP="00255A94">
      <w:pPr>
        <w:tabs>
          <w:tab w:val="left" w:pos="960"/>
        </w:tabs>
        <w:rPr>
          <w:rFonts w:ascii="Arial" w:hAnsi="Arial" w:cs="Arial"/>
          <w:sz w:val="20"/>
        </w:rPr>
      </w:pPr>
      <w:r>
        <w:rPr>
          <w:rFonts w:ascii="Arial" w:hAnsi="Arial" w:cs="Arial"/>
          <w:sz w:val="20"/>
        </w:rPr>
        <w:t>Final response</w:t>
      </w:r>
      <w:r w:rsidR="00174D45" w:rsidRPr="00215EAC">
        <w:rPr>
          <w:rFonts w:ascii="Arial" w:hAnsi="Arial" w:cs="Arial"/>
          <w:sz w:val="20"/>
        </w:rPr>
        <w:tab/>
      </w:r>
      <w:r w:rsidR="00174D45" w:rsidRPr="00215EAC">
        <w:rPr>
          <w:rFonts w:ascii="Arial" w:hAnsi="Arial" w:cs="Arial"/>
          <w:sz w:val="20"/>
        </w:rPr>
        <w:tab/>
      </w:r>
      <w:r w:rsidR="00174D45" w:rsidRPr="00215EAC">
        <w:rPr>
          <w:rFonts w:ascii="Arial" w:hAnsi="Arial" w:cs="Arial"/>
          <w:sz w:val="20"/>
        </w:rPr>
        <w:tab/>
      </w:r>
      <w:r w:rsidR="00174D45" w:rsidRPr="00215EAC">
        <w:rPr>
          <w:rFonts w:ascii="Arial" w:hAnsi="Arial" w:cs="Arial"/>
          <w:sz w:val="20"/>
        </w:rPr>
        <w:tab/>
      </w:r>
      <w:r w:rsidR="00991FD9">
        <w:rPr>
          <w:rFonts w:ascii="Arial" w:hAnsi="Arial" w:cs="Arial"/>
          <w:sz w:val="20"/>
        </w:rPr>
        <w:t xml:space="preserve">        </w:t>
      </w:r>
    </w:p>
    <w:p w14:paraId="21DA25EE" w14:textId="77777777" w:rsidR="00174D45" w:rsidRPr="00215EAC" w:rsidRDefault="00174D45" w:rsidP="00174D45">
      <w:pPr>
        <w:tabs>
          <w:tab w:val="left" w:pos="960"/>
        </w:tabs>
        <w:rPr>
          <w:rFonts w:ascii="Arial" w:hAnsi="Arial" w:cs="Arial"/>
          <w:sz w:val="20"/>
        </w:rPr>
      </w:pPr>
    </w:p>
    <w:p w14:paraId="21DA25EF" w14:textId="77777777" w:rsidR="00991FD9" w:rsidRDefault="00174D45" w:rsidP="00174D45">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p>
    <w:p w14:paraId="21DA25F0" w14:textId="77777777" w:rsidR="00991FD9" w:rsidRDefault="00991FD9" w:rsidP="00174D45">
      <w:pPr>
        <w:tabs>
          <w:tab w:val="left" w:pos="960"/>
        </w:tabs>
        <w:rPr>
          <w:rFonts w:ascii="Arial" w:hAnsi="Arial" w:cs="Arial"/>
          <w:sz w:val="20"/>
        </w:rPr>
      </w:pPr>
    </w:p>
    <w:p w14:paraId="21DA25F1" w14:textId="77777777" w:rsidR="002E4F48" w:rsidRDefault="005F2814" w:rsidP="00174D45">
      <w:pPr>
        <w:tabs>
          <w:tab w:val="left" w:pos="960"/>
        </w:tabs>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t>YES</w:t>
      </w:r>
    </w:p>
    <w:p w14:paraId="21DA25F2" w14:textId="77777777" w:rsidR="002E4F48" w:rsidRDefault="002E4F48" w:rsidP="00174D45">
      <w:pPr>
        <w:tabs>
          <w:tab w:val="left" w:pos="960"/>
        </w:tabs>
        <w:rPr>
          <w:rFonts w:ascii="Arial" w:hAnsi="Arial" w:cs="Arial"/>
          <w:sz w:val="20"/>
        </w:rPr>
      </w:pPr>
    </w:p>
    <w:p w14:paraId="21DA25F3" w14:textId="77777777" w:rsidR="00255A94" w:rsidRDefault="00255A94" w:rsidP="00174D45">
      <w:pPr>
        <w:tabs>
          <w:tab w:val="left" w:pos="960"/>
        </w:tabs>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45280" behindDoc="0" locked="0" layoutInCell="1" allowOverlap="1" wp14:anchorId="21DA287B" wp14:editId="21DA287C">
                <wp:simplePos x="0" y="0"/>
                <wp:positionH relativeFrom="column">
                  <wp:posOffset>1285875</wp:posOffset>
                </wp:positionH>
                <wp:positionV relativeFrom="paragraph">
                  <wp:posOffset>45085</wp:posOffset>
                </wp:positionV>
                <wp:extent cx="4051935" cy="0"/>
                <wp:effectExtent l="0" t="76200" r="24765" b="95250"/>
                <wp:wrapNone/>
                <wp:docPr id="299" name="Straight Arrow Connector 299"/>
                <wp:cNvGraphicFramePr/>
                <a:graphic xmlns:a="http://schemas.openxmlformats.org/drawingml/2006/main">
                  <a:graphicData uri="http://schemas.microsoft.com/office/word/2010/wordprocessingShape">
                    <wps:wsp>
                      <wps:cNvCnPr/>
                      <wps:spPr>
                        <a:xfrm>
                          <a:off x="0" y="0"/>
                          <a:ext cx="40519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BD70D8" id="Straight Arrow Connector 299" o:spid="_x0000_s1026" type="#_x0000_t32" style="position:absolute;margin-left:101.25pt;margin-top:3.55pt;width:319.0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" strokecolor="#4579b8 [3044]">
                <v:stroke endarrow="block"/>
              </v:shape>
            </w:pict>
          </mc:Fallback>
        </mc:AlternateContent>
      </w:r>
    </w:p>
    <w:p w14:paraId="21DA25F4" w14:textId="77777777" w:rsidR="00255A94" w:rsidRPr="00215EAC" w:rsidRDefault="00255A94" w:rsidP="00255A94">
      <w:pPr>
        <w:tabs>
          <w:tab w:val="left" w:pos="960"/>
        </w:tabs>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sidR="002E4F48">
        <w:rPr>
          <w:rFonts w:ascii="Arial" w:hAnsi="Arial" w:cs="Arial"/>
          <w:sz w:val="20"/>
        </w:rPr>
        <w:t xml:space="preserve">          </w:t>
      </w:r>
      <w:r w:rsidRPr="00215EAC">
        <w:rPr>
          <w:rFonts w:ascii="Arial" w:hAnsi="Arial" w:cs="Arial"/>
          <w:sz w:val="20"/>
        </w:rPr>
        <w:t>Check established IP connection is IPv4 or IPv6</w:t>
      </w:r>
    </w:p>
    <w:p w14:paraId="21DA25F5" w14:textId="77777777" w:rsidR="00255A94" w:rsidRPr="00215EAC" w:rsidRDefault="00255A94" w:rsidP="00255A94">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using Legato API le_mdc_IsIPv4 or le_mdc_IsIPv6()</w:t>
      </w:r>
    </w:p>
    <w:p w14:paraId="21DA25F6" w14:textId="77777777" w:rsidR="00255A94" w:rsidRDefault="00255A94" w:rsidP="00174D45">
      <w:pPr>
        <w:tabs>
          <w:tab w:val="left" w:pos="960"/>
        </w:tabs>
        <w:rPr>
          <w:rFonts w:ascii="Arial" w:hAnsi="Arial" w:cs="Arial"/>
          <w:sz w:val="20"/>
        </w:rPr>
      </w:pPr>
    </w:p>
    <w:p w14:paraId="21DA25F7" w14:textId="77777777" w:rsidR="00255A94" w:rsidRDefault="00255A94" w:rsidP="00174D45">
      <w:pPr>
        <w:tabs>
          <w:tab w:val="left" w:pos="960"/>
        </w:tabs>
        <w:rPr>
          <w:rFonts w:ascii="Arial" w:hAnsi="Arial" w:cs="Arial"/>
          <w:sz w:val="20"/>
        </w:rPr>
      </w:pPr>
    </w:p>
    <w:p w14:paraId="21DA25F8" w14:textId="77777777" w:rsidR="00255A94" w:rsidRDefault="00255A94" w:rsidP="00174D45">
      <w:pPr>
        <w:tabs>
          <w:tab w:val="left" w:pos="960"/>
        </w:tabs>
        <w:rPr>
          <w:rFonts w:ascii="Arial" w:hAnsi="Arial" w:cs="Arial"/>
          <w:sz w:val="20"/>
        </w:rPr>
      </w:pPr>
    </w:p>
    <w:p w14:paraId="21DA25F9" w14:textId="77777777" w:rsidR="00991FD9" w:rsidRDefault="00991FD9" w:rsidP="00174D45">
      <w:pPr>
        <w:tabs>
          <w:tab w:val="left" w:pos="960"/>
        </w:tabs>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46304" behindDoc="0" locked="0" layoutInCell="1" allowOverlap="1" wp14:anchorId="21DA287D" wp14:editId="21DA287E">
                <wp:simplePos x="0" y="0"/>
                <wp:positionH relativeFrom="column">
                  <wp:posOffset>771525</wp:posOffset>
                </wp:positionH>
                <wp:positionV relativeFrom="paragraph">
                  <wp:posOffset>8255</wp:posOffset>
                </wp:positionV>
                <wp:extent cx="1060450" cy="1057275"/>
                <wp:effectExtent l="0" t="0" r="25400" b="28575"/>
                <wp:wrapNone/>
                <wp:docPr id="300" name="Diamond 300"/>
                <wp:cNvGraphicFramePr/>
                <a:graphic xmlns:a="http://schemas.openxmlformats.org/drawingml/2006/main">
                  <a:graphicData uri="http://schemas.microsoft.com/office/word/2010/wordprocessingShape">
                    <wps:wsp>
                      <wps:cNvSpPr/>
                      <wps:spPr>
                        <a:xfrm>
                          <a:off x="0" y="0"/>
                          <a:ext cx="1060450" cy="10572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97" w14:textId="77777777" w:rsidR="00944514" w:rsidRDefault="00944514" w:rsidP="00174D45">
                            <w:r>
                              <w:t xml:space="preserve">  If IPv4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7D" id="Diamond 300" o:spid="_x0000_s1562" type="#_x0000_t4" style="position:absolute;margin-left:60.75pt;margin-top:.65pt;width:83.5pt;height:83.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" fillcolor="white [3201]" strokecolor="#4f81bd [3204]" strokeweight="1pt">
                <v:textbox>
                  <w:txbxContent>
                    <w:p w14:paraId="21DA2997" w14:textId="77777777" w:rsidR="00944514" w:rsidRDefault="00944514" w:rsidP="00174D45">
                      <w:r>
                        <w:t xml:space="preserve">  If IPv4</w:t>
                      </w:r>
                    </w:p>
                  </w:txbxContent>
                </v:textbox>
              </v:shape>
            </w:pict>
          </mc:Fallback>
        </mc:AlternateContent>
      </w:r>
    </w:p>
    <w:p w14:paraId="21DA25FA" w14:textId="77777777" w:rsidR="00991FD9" w:rsidRDefault="00991FD9" w:rsidP="00174D45">
      <w:pPr>
        <w:tabs>
          <w:tab w:val="left" w:pos="960"/>
        </w:tabs>
        <w:rPr>
          <w:rFonts w:ascii="Arial" w:hAnsi="Arial" w:cs="Arial"/>
          <w:sz w:val="20"/>
        </w:rPr>
      </w:pPr>
    </w:p>
    <w:p w14:paraId="21DA25FB" w14:textId="77777777" w:rsidR="00174D45" w:rsidRPr="00215EAC" w:rsidRDefault="00174D45" w:rsidP="00174D45">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DA25FC" w14:textId="77777777" w:rsidR="00174D45" w:rsidRPr="00215EAC" w:rsidRDefault="00174D45" w:rsidP="00174D45">
      <w:pPr>
        <w:tabs>
          <w:tab w:val="left" w:pos="960"/>
        </w:tabs>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47328" behindDoc="0" locked="0" layoutInCell="1" allowOverlap="1" wp14:anchorId="21DA287F" wp14:editId="21DA2880">
                <wp:simplePos x="0" y="0"/>
                <wp:positionH relativeFrom="column">
                  <wp:posOffset>1790700</wp:posOffset>
                </wp:positionH>
                <wp:positionV relativeFrom="paragraph">
                  <wp:posOffset>107950</wp:posOffset>
                </wp:positionV>
                <wp:extent cx="3529584" cy="0"/>
                <wp:effectExtent l="0" t="76200" r="13970" b="95250"/>
                <wp:wrapNone/>
                <wp:docPr id="307" name="Straight Arrow Connector 307"/>
                <wp:cNvGraphicFramePr/>
                <a:graphic xmlns:a="http://schemas.openxmlformats.org/drawingml/2006/main">
                  <a:graphicData uri="http://schemas.microsoft.com/office/word/2010/wordprocessingShape">
                    <wps:wsp>
                      <wps:cNvCnPr/>
                      <wps:spPr>
                        <a:xfrm flipV="1">
                          <a:off x="0" y="0"/>
                          <a:ext cx="352958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A74ED" id="Straight Arrow Connector 307" o:spid="_x0000_s1026" type="#_x0000_t32" style="position:absolute;margin-left:141pt;margin-top:8.5pt;width:277.9pt;height:0;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" strokecolor="#4579b8 [3044]">
                <v:stroke endarrow="block"/>
              </v:shape>
            </w:pict>
          </mc:Fallback>
        </mc:AlternateConten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NO      </w:t>
      </w:r>
    </w:p>
    <w:p w14:paraId="21DA25FD" w14:textId="77777777" w:rsidR="00174D45" w:rsidRPr="00215EAC" w:rsidRDefault="00174D45" w:rsidP="00174D45">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Get PDP session IPv6 address using le_mdc_GetIPv6Address() </w:t>
      </w:r>
    </w:p>
    <w:p w14:paraId="21DA25FE" w14:textId="77777777" w:rsidR="00174D45" w:rsidRPr="00215EAC" w:rsidRDefault="00174D45" w:rsidP="00174D45">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DA25FF" w14:textId="77777777" w:rsidR="000F759D" w:rsidRDefault="00174D45" w:rsidP="00174D45">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DA2600" w14:textId="77777777" w:rsidR="000F759D" w:rsidRDefault="000F759D" w:rsidP="00174D45">
      <w:pPr>
        <w:tabs>
          <w:tab w:val="left" w:pos="960"/>
        </w:tabs>
        <w:rPr>
          <w:rFonts w:ascii="Arial" w:hAnsi="Arial" w:cs="Arial"/>
          <w:sz w:val="20"/>
        </w:rPr>
      </w:pPr>
    </w:p>
    <w:p w14:paraId="21DA2601" w14:textId="77777777" w:rsidR="00174D45" w:rsidRPr="00215EAC" w:rsidRDefault="000F759D" w:rsidP="00174D45">
      <w:pPr>
        <w:tabs>
          <w:tab w:val="left" w:pos="960"/>
        </w:tabs>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sidR="00174D45" w:rsidRPr="00215EAC">
        <w:rPr>
          <w:rFonts w:ascii="Arial" w:hAnsi="Arial" w:cs="Arial"/>
          <w:sz w:val="20"/>
        </w:rPr>
        <w:t>YES</w:t>
      </w:r>
    </w:p>
    <w:p w14:paraId="21DA2602" w14:textId="77777777" w:rsidR="00174D45" w:rsidRDefault="00174D45" w:rsidP="00174D45">
      <w:pPr>
        <w:tabs>
          <w:tab w:val="left" w:pos="960"/>
        </w:tabs>
        <w:rPr>
          <w:rFonts w:ascii="Arial" w:hAnsi="Arial" w:cs="Arial"/>
        </w:rPr>
      </w:pPr>
    </w:p>
    <w:p w14:paraId="21DA2603" w14:textId="77777777" w:rsidR="000F759D" w:rsidRPr="00215EAC" w:rsidRDefault="00B0370E" w:rsidP="00174D45">
      <w:pPr>
        <w:tabs>
          <w:tab w:val="left" w:pos="960"/>
        </w:tabs>
        <w:rPr>
          <w:rFonts w:ascii="Arial" w:hAnsi="Arial" w:cs="Arial"/>
        </w:rPr>
      </w:pPr>
      <w:r>
        <w:rPr>
          <w:rFonts w:ascii="Arial" w:hAnsi="Arial" w:cs="Arial"/>
          <w:noProof/>
          <w:lang w:val="en-US"/>
        </w:rPr>
        <mc:AlternateContent>
          <mc:Choice Requires="wps">
            <w:drawing>
              <wp:anchor distT="0" distB="0" distL="114300" distR="114300" simplePos="0" relativeHeight="251757568" behindDoc="0" locked="0" layoutInCell="1" allowOverlap="1" wp14:anchorId="21DA2881" wp14:editId="21DA2882">
                <wp:simplePos x="0" y="0"/>
                <wp:positionH relativeFrom="column">
                  <wp:posOffset>1304290</wp:posOffset>
                </wp:positionH>
                <wp:positionV relativeFrom="paragraph">
                  <wp:posOffset>90805</wp:posOffset>
                </wp:positionV>
                <wp:extent cx="4029075" cy="0"/>
                <wp:effectExtent l="0" t="76200" r="9525" b="95250"/>
                <wp:wrapNone/>
                <wp:docPr id="250" name="Straight Arrow Connector 250"/>
                <wp:cNvGraphicFramePr/>
                <a:graphic xmlns:a="http://schemas.openxmlformats.org/drawingml/2006/main">
                  <a:graphicData uri="http://schemas.microsoft.com/office/word/2010/wordprocessingShape">
                    <wps:wsp>
                      <wps:cNvCnPr/>
                      <wps:spPr>
                        <a:xfrm flipV="1">
                          <a:off x="0" y="0"/>
                          <a:ext cx="4029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1AD02E1" id="Straight Arrow Connector 250" o:spid="_x0000_s1026" type="#_x0000_t32" style="position:absolute;margin-left:102.7pt;margin-top:7.15pt;width:317.25pt;height:0;flip:y;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" strokecolor="#4579b8 [3044]">
                <v:stroke endarrow="block"/>
              </v:shape>
            </w:pict>
          </mc:Fallback>
        </mc:AlternateContent>
      </w:r>
    </w:p>
    <w:p w14:paraId="21DA2604" w14:textId="77777777" w:rsidR="00174D45" w:rsidRPr="00215EAC" w:rsidRDefault="00174D45" w:rsidP="007A04BD">
      <w:pPr>
        <w:ind w:left="2880"/>
        <w:contextualSpacing/>
        <w:rPr>
          <w:rFonts w:ascii="Arial" w:hAnsi="Arial" w:cs="Arial"/>
          <w:sz w:val="20"/>
        </w:rPr>
      </w:pPr>
      <w:r w:rsidRPr="00215EAC">
        <w:rPr>
          <w:rFonts w:ascii="Arial" w:hAnsi="Arial" w:cs="Arial"/>
          <w:sz w:val="20"/>
        </w:rPr>
        <w:t xml:space="preserve">Get PDP session IPv4 address using </w:t>
      </w:r>
      <w:r w:rsidR="007A04BD">
        <w:rPr>
          <w:rFonts w:ascii="Arial" w:hAnsi="Arial" w:cs="Arial"/>
          <w:sz w:val="20"/>
        </w:rPr>
        <w:t xml:space="preserve">       </w:t>
      </w:r>
      <w:r w:rsidRPr="00215EAC">
        <w:rPr>
          <w:rFonts w:ascii="Arial" w:hAnsi="Arial" w:cs="Arial"/>
          <w:sz w:val="20"/>
        </w:rPr>
        <w:t>le_mdc_GetIPv4Address()</w:t>
      </w:r>
    </w:p>
    <w:p w14:paraId="21DA2605" w14:textId="77777777" w:rsidR="00174D45" w:rsidRDefault="00174D45" w:rsidP="00174D45">
      <w:pPr>
        <w:ind w:firstLine="720"/>
        <w:rPr>
          <w:rFonts w:ascii="Arial" w:hAnsi="Arial" w:cs="Arial"/>
          <w:sz w:val="20"/>
        </w:rPr>
      </w:pPr>
    </w:p>
    <w:p w14:paraId="21DA2606" w14:textId="77777777" w:rsidR="004B5586" w:rsidRDefault="004B5586" w:rsidP="00174D45">
      <w:pPr>
        <w:ind w:firstLine="720"/>
        <w:rPr>
          <w:rFonts w:ascii="Arial" w:hAnsi="Arial" w:cs="Arial"/>
          <w:sz w:val="20"/>
        </w:rPr>
      </w:pPr>
    </w:p>
    <w:p w14:paraId="21DA2607" w14:textId="77777777" w:rsidR="007A04BD" w:rsidRPr="00215EAC" w:rsidRDefault="007A04BD" w:rsidP="00174D45">
      <w:pPr>
        <w:ind w:firstLine="720"/>
        <w:rPr>
          <w:rFonts w:ascii="Arial" w:hAnsi="Arial" w:cs="Arial"/>
          <w:sz w:val="20"/>
        </w:rPr>
      </w:pPr>
    </w:p>
    <w:p w14:paraId="21DA2608" w14:textId="77777777" w:rsidR="00174D45" w:rsidRPr="00215EAC" w:rsidRDefault="00174D45" w:rsidP="00174D45">
      <w:pPr>
        <w:ind w:firstLine="720"/>
        <w:rPr>
          <w:rFonts w:ascii="Arial" w:hAnsi="Arial" w:cs="Arial"/>
          <w:sz w:val="20"/>
        </w:rPr>
      </w:pPr>
      <w:r w:rsidRPr="00215EAC">
        <w:rPr>
          <w:rFonts w:ascii="Arial" w:hAnsi="Arial" w:cs="Arial"/>
          <w:sz w:val="20"/>
        </w:rPr>
        <w:t>Send Intermediate response</w:t>
      </w:r>
    </w:p>
    <w:p w14:paraId="21DA2609" w14:textId="77777777" w:rsidR="00174D45" w:rsidRPr="00215EAC" w:rsidRDefault="00174D45" w:rsidP="00174D45">
      <w:pPr>
        <w:ind w:firstLine="720"/>
        <w:rPr>
          <w:rFonts w:ascii="Arial" w:hAnsi="Arial" w:cs="Arial"/>
          <w:sz w:val="20"/>
        </w:rPr>
      </w:pPr>
      <w:r w:rsidRPr="00215EAC">
        <w:rPr>
          <w:rFonts w:ascii="Arial" w:hAnsi="Arial" w:cs="Arial"/>
          <w:sz w:val="20"/>
        </w:rPr>
        <w:t>With IP address</w:t>
      </w:r>
    </w:p>
    <w:p w14:paraId="21DA260A" w14:textId="77777777" w:rsidR="00174D45" w:rsidRPr="00215EAC" w:rsidRDefault="00DA3B18" w:rsidP="00174D45">
      <w:pPr>
        <w:tabs>
          <w:tab w:val="left" w:pos="960"/>
        </w:tabs>
        <w:rPr>
          <w:rFonts w:ascii="Arial" w:hAnsi="Arial" w:cs="Arial"/>
        </w:rPr>
      </w:pPr>
      <w:r w:rsidRPr="00215EAC">
        <w:rPr>
          <w:rFonts w:ascii="Arial" w:hAnsi="Arial" w:cs="Arial"/>
          <w:noProof/>
          <w:sz w:val="20"/>
          <w:lang w:val="en-US"/>
        </w:rPr>
        <mc:AlternateContent>
          <mc:Choice Requires="wps">
            <w:drawing>
              <wp:anchor distT="0" distB="0" distL="114300" distR="114300" simplePos="0" relativeHeight="251749376" behindDoc="0" locked="0" layoutInCell="1" allowOverlap="1" wp14:anchorId="21DA2883" wp14:editId="21DA2884">
                <wp:simplePos x="0" y="0"/>
                <wp:positionH relativeFrom="column">
                  <wp:posOffset>400050</wp:posOffset>
                </wp:positionH>
                <wp:positionV relativeFrom="paragraph">
                  <wp:posOffset>41275</wp:posOffset>
                </wp:positionV>
                <wp:extent cx="904875" cy="0"/>
                <wp:effectExtent l="38100" t="76200" r="0" b="95250"/>
                <wp:wrapNone/>
                <wp:docPr id="311" name="Straight Arrow Connector 311"/>
                <wp:cNvGraphicFramePr/>
                <a:graphic xmlns:a="http://schemas.openxmlformats.org/drawingml/2006/main">
                  <a:graphicData uri="http://schemas.microsoft.com/office/word/2010/wordprocessingShape">
                    <wps:wsp>
                      <wps:cNvCnPr/>
                      <wps:spPr>
                        <a:xfrm flipH="1">
                          <a:off x="0" y="0"/>
                          <a:ext cx="904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44B253" id="Straight Arrow Connector 311" o:spid="_x0000_s1026" type="#_x0000_t32" style="position:absolute;margin-left:31.5pt;margin-top:3.25pt;width:71.25pt;height:0;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" strokecolor="#4579b8 [3044]">
                <v:stroke endarrow="block"/>
              </v:shape>
            </w:pict>
          </mc:Fallback>
        </mc:AlternateContent>
      </w:r>
    </w:p>
    <w:p w14:paraId="21DA260B" w14:textId="77777777" w:rsidR="00174D45" w:rsidRPr="00215EAC" w:rsidRDefault="00174D45" w:rsidP="00174D45">
      <w:pPr>
        <w:tabs>
          <w:tab w:val="left" w:pos="960"/>
        </w:tabs>
        <w:rPr>
          <w:rFonts w:ascii="Arial" w:hAnsi="Arial" w:cs="Arial"/>
        </w:rPr>
      </w:pPr>
    </w:p>
    <w:p w14:paraId="21DA260C" w14:textId="07E05906" w:rsidR="00174D45" w:rsidRDefault="00174D45" w:rsidP="00174D45">
      <w:pPr>
        <w:tabs>
          <w:tab w:val="left" w:pos="960"/>
        </w:tabs>
        <w:rPr>
          <w:rFonts w:ascii="Arial" w:hAnsi="Arial" w:cs="Arial"/>
        </w:rPr>
      </w:pPr>
    </w:p>
    <w:p w14:paraId="44C3E849" w14:textId="054951EE" w:rsidR="00610B67" w:rsidRDefault="00610B67" w:rsidP="00174D45">
      <w:pPr>
        <w:tabs>
          <w:tab w:val="left" w:pos="960"/>
        </w:tabs>
        <w:rPr>
          <w:rFonts w:ascii="Arial" w:hAnsi="Arial" w:cs="Arial"/>
        </w:rPr>
      </w:pPr>
    </w:p>
    <w:p w14:paraId="68D8D726" w14:textId="416C4295" w:rsidR="00610B67" w:rsidRDefault="00610B67" w:rsidP="00174D45">
      <w:pPr>
        <w:tabs>
          <w:tab w:val="left" w:pos="960"/>
        </w:tabs>
        <w:rPr>
          <w:rFonts w:ascii="Arial" w:hAnsi="Arial" w:cs="Arial"/>
        </w:rPr>
      </w:pPr>
    </w:p>
    <w:p w14:paraId="71432F9C" w14:textId="77777777" w:rsidR="00610B67" w:rsidRPr="00215EAC" w:rsidRDefault="00610B67" w:rsidP="00174D45">
      <w:pPr>
        <w:tabs>
          <w:tab w:val="left" w:pos="960"/>
        </w:tabs>
        <w:rPr>
          <w:rFonts w:ascii="Arial" w:hAnsi="Arial" w:cs="Arial"/>
        </w:rPr>
      </w:pPr>
    </w:p>
    <w:p w14:paraId="21DA2611" w14:textId="12122455" w:rsidR="00FE3187" w:rsidRDefault="00FE3187" w:rsidP="003278D0">
      <w:pPr>
        <w:autoSpaceDE w:val="0"/>
        <w:autoSpaceDN w:val="0"/>
        <w:adjustRightInd w:val="0"/>
      </w:pPr>
    </w:p>
    <w:p w14:paraId="21DA2612" w14:textId="001E0FA0" w:rsidR="00135327" w:rsidRPr="00215EAC" w:rsidRDefault="00135327" w:rsidP="00135327">
      <w:pPr>
        <w:tabs>
          <w:tab w:val="left" w:pos="6615"/>
        </w:tabs>
        <w:rPr>
          <w:rFonts w:ascii="Arial" w:hAnsi="Arial" w:cs="Arial"/>
          <w:sz w:val="20"/>
        </w:rPr>
      </w:pPr>
    </w:p>
    <w:p w14:paraId="21DA2613" w14:textId="1C4A0BFF" w:rsidR="00135327" w:rsidRPr="00215EAC" w:rsidRDefault="00E83FF6" w:rsidP="00135327">
      <w:pPr>
        <w:jc w:val="center"/>
        <w:rPr>
          <w:rFonts w:ascii="Arial" w:hAnsi="Arial" w:cs="Arial"/>
        </w:rPr>
      </w:pPr>
      <w:r>
        <w:rPr>
          <w:rFonts w:ascii="Arial" w:hAnsi="Arial" w:cs="Arial"/>
          <w:noProof/>
          <w:lang w:val="en-US"/>
        </w:rPr>
        <w:lastRenderedPageBreak/>
        <mc:AlternateContent>
          <mc:Choice Requires="wps">
            <w:drawing>
              <wp:anchor distT="0" distB="0" distL="114300" distR="114300" simplePos="0" relativeHeight="251781120" behindDoc="0" locked="0" layoutInCell="1" allowOverlap="1" wp14:anchorId="21DA2885" wp14:editId="7D1B81D3">
                <wp:simplePos x="0" y="0"/>
                <wp:positionH relativeFrom="page">
                  <wp:posOffset>7048500</wp:posOffset>
                </wp:positionH>
                <wp:positionV relativeFrom="paragraph">
                  <wp:posOffset>1270</wp:posOffset>
                </wp:positionV>
                <wp:extent cx="714375" cy="685800"/>
                <wp:effectExtent l="0" t="0" r="28575" b="19050"/>
                <wp:wrapNone/>
                <wp:docPr id="347" name="Rectangle 347"/>
                <wp:cNvGraphicFramePr/>
                <a:graphic xmlns:a="http://schemas.openxmlformats.org/drawingml/2006/main">
                  <a:graphicData uri="http://schemas.microsoft.com/office/word/2010/wordprocessingShape">
                    <wps:wsp>
                      <wps:cNvSpPr/>
                      <wps:spPr>
                        <a:xfrm>
                          <a:off x="0" y="0"/>
                          <a:ext cx="714375" cy="685800"/>
                        </a:xfrm>
                        <a:prstGeom prst="rect">
                          <a:avLst/>
                        </a:prstGeom>
                        <a:ln w="12700" cap="sq">
                          <a:solidFill>
                            <a:schemeClr val="tx1">
                              <a:lumMod val="65000"/>
                              <a:lumOff val="35000"/>
                            </a:schemeClr>
                          </a:solidFill>
                          <a:round/>
                        </a:ln>
                        <a:effectLst>
                          <a:softEdge rad="0"/>
                        </a:effectLst>
                      </wps:spPr>
                      <wps:style>
                        <a:lnRef idx="2">
                          <a:schemeClr val="accent4">
                            <a:shade val="50000"/>
                          </a:schemeClr>
                        </a:lnRef>
                        <a:fillRef idx="1">
                          <a:schemeClr val="accent4"/>
                        </a:fillRef>
                        <a:effectRef idx="0">
                          <a:schemeClr val="accent4"/>
                        </a:effectRef>
                        <a:fontRef idx="minor">
                          <a:schemeClr val="lt1"/>
                        </a:fontRef>
                      </wps:style>
                      <wps:txbx>
                        <w:txbxContent>
                          <w:p w14:paraId="21DA2998" w14:textId="77777777" w:rsidR="00944514" w:rsidRDefault="00944514" w:rsidP="003079D1">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DA2885" id="Rectangle 347" o:spid="_x0000_s1563" style="position:absolute;left:0;text-align:left;margin-left:555pt;margin-top:.1pt;width:56.25pt;height:54pt;z-index:2517811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" fillcolor="#8064a2 [3207]" strokecolor="#5a5a5a [2109]" strokeweight="1pt">
                <v:stroke joinstyle="round" endcap="square"/>
                <v:textbox>
                  <w:txbxContent>
                    <w:p w14:paraId="21DA2998" w14:textId="77777777" w:rsidR="00944514" w:rsidRDefault="00944514" w:rsidP="003079D1">
                      <w:pPr>
                        <w:jc w:val="center"/>
                      </w:pPr>
                      <w:r>
                        <w:t>Modem</w:t>
                      </w:r>
                    </w:p>
                  </w:txbxContent>
                </v:textbox>
                <w10:wrap anchorx="page"/>
              </v:rect>
            </w:pict>
          </mc:Fallback>
        </mc:AlternateContent>
      </w:r>
      <w:r w:rsidR="003079D1" w:rsidRPr="00215EAC">
        <w:rPr>
          <w:rFonts w:ascii="Arial" w:hAnsi="Arial" w:cs="Arial"/>
          <w:noProof/>
          <w:lang w:val="en-US"/>
        </w:rPr>
        <mc:AlternateContent>
          <mc:Choice Requires="wps">
            <w:drawing>
              <wp:anchor distT="0" distB="0" distL="114300" distR="114300" simplePos="0" relativeHeight="251779072" behindDoc="0" locked="0" layoutInCell="1" allowOverlap="1" wp14:anchorId="21DA2887" wp14:editId="21DA2888">
                <wp:simplePos x="0" y="0"/>
                <wp:positionH relativeFrom="column">
                  <wp:posOffset>4886325</wp:posOffset>
                </wp:positionH>
                <wp:positionV relativeFrom="paragraph">
                  <wp:posOffset>19685</wp:posOffset>
                </wp:positionV>
                <wp:extent cx="914400" cy="649605"/>
                <wp:effectExtent l="57150" t="38100" r="76200" b="93345"/>
                <wp:wrapNone/>
                <wp:docPr id="346" name="Rectangle 346"/>
                <wp:cNvGraphicFramePr/>
                <a:graphic xmlns:a="http://schemas.openxmlformats.org/drawingml/2006/main">
                  <a:graphicData uri="http://schemas.microsoft.com/office/word/2010/wordprocessingShape">
                    <wps:wsp>
                      <wps:cNvSpPr/>
                      <wps:spPr>
                        <a:xfrm>
                          <a:off x="0" y="0"/>
                          <a:ext cx="914400" cy="649605"/>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21DA2999" w14:textId="77777777" w:rsidR="00944514" w:rsidRDefault="00944514" w:rsidP="003079D1">
                            <w:pPr>
                              <w:jc w:val="center"/>
                            </w:pPr>
                            <w:r>
                              <w:t>Modem Service (mdc)</w:t>
                            </w:r>
                            <w:r w:rsidRPr="00E50B4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87" id="Rectangle 346" o:spid="_x0000_s1564" style="position:absolute;left:0;text-align:left;margin-left:384.75pt;margin-top:1.55pt;width:1in;height:51.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" fillcolor="#c0504d [3205]" strokecolor="#5a5a5a [2109]" strokeweight="1pt">
                <v:shadow on="t" color="black" opacity="24903f" origin=",.5" offset="0,.55556mm"/>
                <v:textbox>
                  <w:txbxContent>
                    <w:p w14:paraId="21DA2999" w14:textId="77777777" w:rsidR="00944514" w:rsidRDefault="00944514" w:rsidP="003079D1">
                      <w:pPr>
                        <w:jc w:val="center"/>
                      </w:pPr>
                      <w:r>
                        <w:t>Modem Service (mdc)</w:t>
                      </w:r>
                      <w:r w:rsidRPr="00E50B41">
                        <w:t xml:space="preserve"> </w:t>
                      </w:r>
                    </w:p>
                  </w:txbxContent>
                </v:textbox>
              </v:rect>
            </w:pict>
          </mc:Fallback>
        </mc:AlternateContent>
      </w:r>
      <w:r w:rsidR="003079D1" w:rsidRPr="00215EAC">
        <w:rPr>
          <w:rFonts w:ascii="Arial" w:hAnsi="Arial" w:cs="Arial"/>
          <w:noProof/>
          <w:lang w:val="en-US"/>
        </w:rPr>
        <mc:AlternateContent>
          <mc:Choice Requires="wps">
            <w:drawing>
              <wp:anchor distT="0" distB="0" distL="114300" distR="114300" simplePos="0" relativeHeight="251777024" behindDoc="0" locked="0" layoutInCell="1" allowOverlap="1" wp14:anchorId="21DA2889" wp14:editId="21DA288A">
                <wp:simplePos x="0" y="0"/>
                <wp:positionH relativeFrom="column">
                  <wp:posOffset>3857625</wp:posOffset>
                </wp:positionH>
                <wp:positionV relativeFrom="paragraph">
                  <wp:posOffset>8890</wp:posOffset>
                </wp:positionV>
                <wp:extent cx="895350" cy="659130"/>
                <wp:effectExtent l="0" t="0" r="19050" b="26670"/>
                <wp:wrapNone/>
                <wp:docPr id="345" name="Rectangle 345"/>
                <wp:cNvGraphicFramePr/>
                <a:graphic xmlns:a="http://schemas.openxmlformats.org/drawingml/2006/main">
                  <a:graphicData uri="http://schemas.microsoft.com/office/word/2010/wordprocessingShape">
                    <wps:wsp>
                      <wps:cNvSpPr/>
                      <wps:spPr>
                        <a:xfrm>
                          <a:off x="0" y="0"/>
                          <a:ext cx="895350" cy="659130"/>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DA299A" w14:textId="77777777" w:rsidR="00944514" w:rsidRDefault="00944514" w:rsidP="003079D1">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89" id="Rectangle 345" o:spid="_x0000_s1565" style="position:absolute;left:0;text-align:left;margin-left:303.75pt;margin-top:.7pt;width:70.5pt;height:51.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" fillcolor="#c0504d [3205]" strokecolor="#5a5a5a [2109]" strokeweight="1pt">
                <v:textbox>
                  <w:txbxContent>
                    <w:p w14:paraId="21DA299A" w14:textId="77777777" w:rsidR="00944514" w:rsidRDefault="00944514" w:rsidP="003079D1">
                      <w:pPr>
                        <w:jc w:val="center"/>
                      </w:pPr>
                      <w:r>
                        <w:t>Other Legato Services</w:t>
                      </w:r>
                    </w:p>
                  </w:txbxContent>
                </v:textbox>
              </v: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7808" behindDoc="0" locked="0" layoutInCell="1" allowOverlap="1" wp14:anchorId="21DA288B" wp14:editId="21DA288C">
                <wp:simplePos x="0" y="0"/>
                <wp:positionH relativeFrom="margin">
                  <wp:align>left</wp:align>
                </wp:positionH>
                <wp:positionV relativeFrom="paragraph">
                  <wp:posOffset>9526</wp:posOffset>
                </wp:positionV>
                <wp:extent cx="742950" cy="640080"/>
                <wp:effectExtent l="0" t="0" r="19050" b="26670"/>
                <wp:wrapNone/>
                <wp:docPr id="287" name="Rectangle 287"/>
                <wp:cNvGraphicFramePr/>
                <a:graphic xmlns:a="http://schemas.openxmlformats.org/drawingml/2006/main">
                  <a:graphicData uri="http://schemas.microsoft.com/office/word/2010/wordprocessingShape">
                    <wps:wsp>
                      <wps:cNvSpPr/>
                      <wps:spPr>
                        <a:xfrm>
                          <a:off x="0" y="0"/>
                          <a:ext cx="742950" cy="640080"/>
                        </a:xfrm>
                        <a:prstGeom prst="rect">
                          <a:avLst/>
                        </a:prstGeom>
                        <a:ln w="12700"/>
                      </wps:spPr>
                      <wps:style>
                        <a:lnRef idx="2">
                          <a:schemeClr val="accent6">
                            <a:shade val="50000"/>
                          </a:schemeClr>
                        </a:lnRef>
                        <a:fillRef idx="1">
                          <a:schemeClr val="accent6"/>
                        </a:fillRef>
                        <a:effectRef idx="0">
                          <a:schemeClr val="accent6"/>
                        </a:effectRef>
                        <a:fontRef idx="minor">
                          <a:schemeClr val="lt1"/>
                        </a:fontRef>
                      </wps:style>
                      <wps:txbx>
                        <w:txbxContent>
                          <w:p w14:paraId="21DA299B" w14:textId="77777777" w:rsidR="00944514" w:rsidRDefault="00944514" w:rsidP="0013532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8B" id="Rectangle 287" o:spid="_x0000_s1566" style="position:absolute;left:0;text-align:left;margin-left:0;margin-top:.75pt;width:58.5pt;height:50.4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" fillcolor="#f79646 [3209]" strokecolor="#974706 [1609]" strokeweight="1pt">
                <v:textbox>
                  <w:txbxContent>
                    <w:p w14:paraId="21DA299B" w14:textId="77777777" w:rsidR="00944514" w:rsidRDefault="00944514" w:rsidP="00135327">
                      <w:pPr>
                        <w:jc w:val="center"/>
                      </w:pPr>
                      <w:r>
                        <w:t>Host with Linux OS</w:t>
                      </w:r>
                    </w:p>
                  </w:txbxContent>
                </v:textbox>
                <w10:wrap anchorx="margin"/>
              </v: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8832" behindDoc="0" locked="0" layoutInCell="1" allowOverlap="1" wp14:anchorId="21DA288D" wp14:editId="21DA288E">
                <wp:simplePos x="0" y="0"/>
                <wp:positionH relativeFrom="column">
                  <wp:posOffset>895350</wp:posOffset>
                </wp:positionH>
                <wp:positionV relativeFrom="paragraph">
                  <wp:posOffset>0</wp:posOffset>
                </wp:positionV>
                <wp:extent cx="828675" cy="640080"/>
                <wp:effectExtent l="57150" t="38100" r="85725" b="102870"/>
                <wp:wrapNone/>
                <wp:docPr id="294" name="Rectangle 294"/>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1DA299C" w14:textId="77777777" w:rsidR="00944514" w:rsidRDefault="00944514" w:rsidP="0013532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8D" id="Rectangle 294" o:spid="_x0000_s1567" style="position:absolute;left:0;text-align:left;margin-left:70.5pt;margin-top:0;width:65.25pt;height:50.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FYZE5+mAgAArg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21DA299C" w14:textId="77777777" w:rsidR="00944514" w:rsidRDefault="00944514" w:rsidP="00135327">
                      <w:pPr>
                        <w:jc w:val="center"/>
                      </w:pPr>
                      <w:r>
                        <w:t>Legato App</w:t>
                      </w:r>
                    </w:p>
                  </w:txbxContent>
                </v:textbox>
              </v: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5760" behindDoc="0" locked="0" layoutInCell="1" allowOverlap="1" wp14:anchorId="21DA288F" wp14:editId="21DA2890">
                <wp:simplePos x="0" y="0"/>
                <wp:positionH relativeFrom="margin">
                  <wp:align>right</wp:align>
                </wp:positionH>
                <wp:positionV relativeFrom="paragraph">
                  <wp:posOffset>9525</wp:posOffset>
                </wp:positionV>
                <wp:extent cx="361950" cy="504825"/>
                <wp:effectExtent l="0" t="0" r="0" b="9525"/>
                <wp:wrapNone/>
                <wp:docPr id="295" name="Rounded Rectangle 295"/>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9D" w14:textId="77777777" w:rsidR="00944514" w:rsidRPr="00B6176C" w:rsidRDefault="00944514" w:rsidP="001353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8F" id="Rounded Rectangle 295" o:spid="_x0000_s1568" style="position:absolute;left:0;text-align:left;margin-left:-22.7pt;margin-top:.75pt;width:28.5pt;height:39.7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" fillcolor="white [3201]" stroked="f" strokeweight="2pt">
                <v:textbox>
                  <w:txbxContent>
                    <w:p w14:paraId="21DA299D" w14:textId="77777777" w:rsidR="00944514" w:rsidRPr="00B6176C" w:rsidRDefault="00944514" w:rsidP="00135327">
                      <w:pPr>
                        <w:jc w:val="center"/>
                      </w:pPr>
                    </w:p>
                  </w:txbxContent>
                </v:textbox>
                <w10:wrap anchorx="margin"/>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9856" behindDoc="0" locked="0" layoutInCell="1" allowOverlap="1" wp14:anchorId="21DA2891" wp14:editId="21DA2892">
                <wp:simplePos x="0" y="0"/>
                <wp:positionH relativeFrom="column">
                  <wp:posOffset>2505075</wp:posOffset>
                </wp:positionH>
                <wp:positionV relativeFrom="paragraph">
                  <wp:posOffset>0</wp:posOffset>
                </wp:positionV>
                <wp:extent cx="1143000" cy="640080"/>
                <wp:effectExtent l="0" t="0" r="19050" b="26670"/>
                <wp:wrapNone/>
                <wp:docPr id="296" name="Rectangle 29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A299E" w14:textId="77777777" w:rsidR="00944514" w:rsidRDefault="00944514" w:rsidP="0013532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DA2891" id="Rectangle 296" o:spid="_x0000_s1569" style="position:absolute;left:0;text-align:left;margin-left:197.25pt;margin-top:0;width:90pt;height:50.4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LZ+rIsECAAANBgAADgAAAAAAAAAAAAAAAAAuAgAAZHJzL2Uyb0RvYy54bWxQSwECLQAUAAYACAAA&#10;ACEAxc6yE9wAAAAIAQAADwAAAAAAAAAAAAAAAAAbBQAAZHJzL2Rvd25yZXYueG1sUEsFBgAAAAAE&#10;AAQA8wAAACQGAAAAAA==&#10;" fillcolor="#c0504d [3205]" strokecolor="#5a5a5a [2109]" strokeweight="1pt">
                <v:textbox>
                  <w:txbxContent>
                    <w:p w14:paraId="21DA299E" w14:textId="77777777" w:rsidR="00944514" w:rsidRDefault="00944514" w:rsidP="00135327">
                      <w:pPr>
                        <w:jc w:val="center"/>
                      </w:pPr>
                      <w:r>
                        <w:t>Legato AT Server</w:t>
                      </w:r>
                    </w:p>
                  </w:txbxContent>
                </v:textbox>
              </v: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6784" behindDoc="1" locked="0" layoutInCell="1" allowOverlap="1" wp14:anchorId="21DA2893" wp14:editId="21DA2894">
                <wp:simplePos x="0" y="0"/>
                <wp:positionH relativeFrom="column">
                  <wp:posOffset>1438275</wp:posOffset>
                </wp:positionH>
                <wp:positionV relativeFrom="paragraph">
                  <wp:posOffset>4238625</wp:posOffset>
                </wp:positionV>
                <wp:extent cx="3048000" cy="304800"/>
                <wp:effectExtent l="0" t="0" r="0" b="0"/>
                <wp:wrapNone/>
                <wp:docPr id="298" name="Rounded Rectangle 298"/>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9F" w14:textId="77777777" w:rsidR="00944514" w:rsidRPr="003B4DCF" w:rsidRDefault="00944514" w:rsidP="0013532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3" id="Rounded Rectangle 298" o:spid="_x0000_s1570" style="position:absolute;left:0;text-align:left;margin-left:113.25pt;margin-top:333.75pt;width:240pt;height:24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C4eS/p+AgAA&#10;TwUAAA4AAAAAAAAAAAAAAAAALgIAAGRycy9lMm9Eb2MueG1sUEsBAi0AFAAGAAgAAAAhANnISl7e&#10;AAAACwEAAA8AAAAAAAAAAAAAAAAA2AQAAGRycy9kb3ducmV2LnhtbFBLBQYAAAAABAAEAPMAAADj&#10;BQAAAAA=&#10;" fillcolor="white [3201]" stroked="f" strokeweight="2pt">
                <v:textbox>
                  <w:txbxContent>
                    <w:p w14:paraId="21DA299F" w14:textId="77777777" w:rsidR="00944514" w:rsidRPr="003B4DCF" w:rsidRDefault="00944514" w:rsidP="00135327">
                      <w:pPr>
                        <w:jc w:val="center"/>
                        <w:rPr>
                          <w:rFonts w:ascii="Tahoma" w:hAnsi="Tahoma" w:cs="Tahoma"/>
                          <w:sz w:val="20"/>
                        </w:rPr>
                      </w:pPr>
                    </w:p>
                  </w:txbxContent>
                </v:textbox>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4736" behindDoc="0" locked="0" layoutInCell="1" allowOverlap="1" wp14:anchorId="21DA2895" wp14:editId="21DA2896">
                <wp:simplePos x="0" y="0"/>
                <wp:positionH relativeFrom="margin">
                  <wp:align>right</wp:align>
                </wp:positionH>
                <wp:positionV relativeFrom="paragraph">
                  <wp:posOffset>123825</wp:posOffset>
                </wp:positionV>
                <wp:extent cx="676275" cy="314325"/>
                <wp:effectExtent l="0" t="0" r="9525" b="9525"/>
                <wp:wrapNone/>
                <wp:docPr id="308" name="Rounded Rectangle 308"/>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A0" w14:textId="77777777" w:rsidR="00944514" w:rsidRPr="00B6176C" w:rsidRDefault="00944514" w:rsidP="001353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5" id="Rounded Rectangle 308" o:spid="_x0000_s1571" style="position:absolute;left:0;text-align:left;margin-left:2.05pt;margin-top:9.75pt;width:53.25pt;height:24.75pt;z-index:251764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" fillcolor="white [3201]" stroked="f" strokeweight="2pt">
                <v:textbox>
                  <w:txbxContent>
                    <w:p w14:paraId="21DA29A0" w14:textId="77777777" w:rsidR="00944514" w:rsidRPr="00B6176C" w:rsidRDefault="00944514" w:rsidP="00135327">
                      <w:pPr>
                        <w:jc w:val="center"/>
                      </w:pPr>
                    </w:p>
                  </w:txbxContent>
                </v:textbox>
                <w10:wrap anchorx="margin"/>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3712" behindDoc="0" locked="0" layoutInCell="1" allowOverlap="1" wp14:anchorId="21DA2897" wp14:editId="21DA2898">
                <wp:simplePos x="0" y="0"/>
                <wp:positionH relativeFrom="margin">
                  <wp:posOffset>2533650</wp:posOffset>
                </wp:positionH>
                <wp:positionV relativeFrom="paragraph">
                  <wp:posOffset>57150</wp:posOffset>
                </wp:positionV>
                <wp:extent cx="1114425" cy="495300"/>
                <wp:effectExtent l="0" t="0" r="9525" b="0"/>
                <wp:wrapNone/>
                <wp:docPr id="323" name="Rounded Rectangle 32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A1" w14:textId="77777777" w:rsidR="00944514" w:rsidRPr="00B6176C" w:rsidRDefault="00944514" w:rsidP="001353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7" id="Rounded Rectangle 323" o:spid="_x0000_s1572" style="position:absolute;left:0;text-align:left;margin-left:199.5pt;margin-top:4.5pt;width:87.75pt;height:39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BS&#10;qZxshQIAAE8FAAAOAAAAAAAAAAAAAAAAAC4CAABkcnMvZTJvRG9jLnhtbFBLAQItABQABgAIAAAA&#10;IQCcO6n33gAAAAgBAAAPAAAAAAAAAAAAAAAAAN8EAABkcnMvZG93bnJldi54bWxQSwUGAAAAAAQA&#10;BADzAAAA6gUAAAAA&#10;" fillcolor="white [3201]" stroked="f" strokeweight="2pt">
                <v:textbox>
                  <w:txbxContent>
                    <w:p w14:paraId="21DA29A1" w14:textId="77777777" w:rsidR="00944514" w:rsidRPr="00B6176C" w:rsidRDefault="00944514" w:rsidP="00135327">
                      <w:pPr>
                        <w:jc w:val="center"/>
                      </w:pPr>
                    </w:p>
                  </w:txbxContent>
                </v:textbox>
                <w10:wrap anchorx="margin"/>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1664" behindDoc="0" locked="0" layoutInCell="1" allowOverlap="1" wp14:anchorId="21DA2899" wp14:editId="21DA289A">
                <wp:simplePos x="0" y="0"/>
                <wp:positionH relativeFrom="column">
                  <wp:posOffset>552450</wp:posOffset>
                </wp:positionH>
                <wp:positionV relativeFrom="paragraph">
                  <wp:posOffset>9525</wp:posOffset>
                </wp:positionV>
                <wp:extent cx="533400" cy="314325"/>
                <wp:effectExtent l="0" t="0" r="0" b="9525"/>
                <wp:wrapNone/>
                <wp:docPr id="326" name="Rounded Rectangle 32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A2" w14:textId="77777777" w:rsidR="00944514" w:rsidRPr="00B6176C" w:rsidRDefault="00944514" w:rsidP="001353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9" id="Rounded Rectangle 326" o:spid="_x0000_s1573" style="position:absolute;left:0;text-align:left;margin-left:43.5pt;margin-top:.75pt;width:42pt;height:24.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CEb+YiBAgAA&#10;TgUAAA4AAAAAAAAAAAAAAAAALgIAAGRycy9lMm9Eb2MueG1sUEsBAi0AFAAGAAgAAAAhANKhTf3b&#10;AAAABwEAAA8AAAAAAAAAAAAAAAAA2wQAAGRycy9kb3ducmV2LnhtbFBLBQYAAAAABAAEAPMAAADj&#10;BQAAAAA=&#10;" fillcolor="white [3201]" stroked="f" strokeweight="2pt">
                <v:textbox>
                  <w:txbxContent>
                    <w:p w14:paraId="21DA29A2" w14:textId="77777777" w:rsidR="00944514" w:rsidRPr="00B6176C" w:rsidRDefault="00944514" w:rsidP="00135327">
                      <w:pPr>
                        <w:jc w:val="center"/>
                      </w:pPr>
                    </w:p>
                  </w:txbxContent>
                </v:textbox>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2688" behindDoc="0" locked="0" layoutInCell="1" allowOverlap="1" wp14:anchorId="21DA289B" wp14:editId="21DA289C">
                <wp:simplePos x="0" y="0"/>
                <wp:positionH relativeFrom="margin">
                  <wp:align>left</wp:align>
                </wp:positionH>
                <wp:positionV relativeFrom="paragraph">
                  <wp:posOffset>9525</wp:posOffset>
                </wp:positionV>
                <wp:extent cx="533400" cy="314325"/>
                <wp:effectExtent l="0" t="0" r="0" b="9525"/>
                <wp:wrapNone/>
                <wp:docPr id="331" name="Rounded Rectangle 33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A3" w14:textId="77777777" w:rsidR="00944514" w:rsidRPr="00B6176C" w:rsidRDefault="00944514" w:rsidP="001353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B" id="Rounded Rectangle 331" o:spid="_x0000_s1574" style="position:absolute;left:0;text-align:left;margin-left:0;margin-top:.75pt;width:42pt;height:24.75p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OhsP0YICAABO&#10;BQAADgAAAAAAAAAAAAAAAAAuAgAAZHJzL2Uyb0RvYy54bWxQSwECLQAUAAYACAAAACEAG24d/tkA&#10;AAAEAQAADwAAAAAAAAAAAAAAAADcBAAAZHJzL2Rvd25yZXYueG1sUEsFBgAAAAAEAAQA8wAAAOIF&#10;AAAAAA==&#10;" fillcolor="white [3201]" stroked="f" strokeweight="2pt">
                <v:textbox>
                  <w:txbxContent>
                    <w:p w14:paraId="21DA29A3" w14:textId="77777777" w:rsidR="00944514" w:rsidRPr="00B6176C" w:rsidRDefault="00944514" w:rsidP="00135327">
                      <w:pPr>
                        <w:jc w:val="center"/>
                      </w:pPr>
                    </w:p>
                  </w:txbxContent>
                </v:textbox>
                <w10:wrap anchorx="margin"/>
              </v:roundrect>
            </w:pict>
          </mc:Fallback>
        </mc:AlternateContent>
      </w:r>
      <w:r w:rsidR="00135327" w:rsidRPr="00215EAC">
        <w:rPr>
          <w:rFonts w:ascii="Arial" w:hAnsi="Arial" w:cs="Arial"/>
          <w:noProof/>
          <w:lang w:val="en-US"/>
        </w:rPr>
        <mc:AlternateContent>
          <mc:Choice Requires="wps">
            <w:drawing>
              <wp:anchor distT="0" distB="0" distL="114300" distR="114300" simplePos="0" relativeHeight="251760640" behindDoc="0" locked="0" layoutInCell="1" allowOverlap="1" wp14:anchorId="21DA289D" wp14:editId="21DA289E">
                <wp:simplePos x="0" y="0"/>
                <wp:positionH relativeFrom="column">
                  <wp:posOffset>714375</wp:posOffset>
                </wp:positionH>
                <wp:positionV relativeFrom="paragraph">
                  <wp:posOffset>8791575</wp:posOffset>
                </wp:positionV>
                <wp:extent cx="1771650" cy="333375"/>
                <wp:effectExtent l="0" t="0" r="0" b="9525"/>
                <wp:wrapNone/>
                <wp:docPr id="332" name="Rounded Rectangle 33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A4" w14:textId="77777777" w:rsidR="00944514" w:rsidRDefault="00944514" w:rsidP="00135327">
                            <w:pPr>
                              <w:jc w:val="center"/>
                              <w:rPr>
                                <w:rFonts w:ascii="Tahoma" w:hAnsi="Tahoma" w:cs="Tahoma"/>
                                <w:sz w:val="20"/>
                              </w:rPr>
                            </w:pPr>
                          </w:p>
                          <w:p w14:paraId="21DA29A5" w14:textId="77777777" w:rsidR="00944514" w:rsidRDefault="00944514" w:rsidP="00135327">
                            <w:pPr>
                              <w:jc w:val="center"/>
                              <w:rPr>
                                <w:rFonts w:ascii="Tahoma" w:hAnsi="Tahoma" w:cs="Tahoma"/>
                                <w:sz w:val="20"/>
                              </w:rPr>
                            </w:pPr>
                          </w:p>
                          <w:p w14:paraId="21DA29A6" w14:textId="77777777" w:rsidR="00944514" w:rsidRDefault="00944514" w:rsidP="00135327">
                            <w:pPr>
                              <w:jc w:val="center"/>
                              <w:rPr>
                                <w:rFonts w:ascii="Tahoma" w:hAnsi="Tahoma" w:cs="Tahoma"/>
                                <w:sz w:val="20"/>
                              </w:rPr>
                            </w:pPr>
                          </w:p>
                          <w:p w14:paraId="21DA29A7" w14:textId="77777777" w:rsidR="00944514" w:rsidRDefault="00944514" w:rsidP="00135327">
                            <w:pPr>
                              <w:jc w:val="center"/>
                              <w:rPr>
                                <w:rFonts w:ascii="Tahoma" w:hAnsi="Tahoma" w:cs="Tahoma"/>
                                <w:sz w:val="20"/>
                              </w:rPr>
                            </w:pPr>
                          </w:p>
                          <w:p w14:paraId="21DA29A8" w14:textId="77777777" w:rsidR="00944514" w:rsidRPr="003B4DCF" w:rsidRDefault="00944514" w:rsidP="00135327">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9D" id="Rounded Rectangle 332" o:spid="_x0000_s1575" style="position:absolute;left:0;text-align:left;margin-left:56.25pt;margin-top:692.25pt;width:139.5pt;height:26.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A5fs2&#10;ggIAAE8FAAAOAAAAAAAAAAAAAAAAAC4CAABkcnMvZTJvRG9jLnhtbFBLAQItABQABgAIAAAAIQBF&#10;Blh63gAAAA0BAAAPAAAAAAAAAAAAAAAAANwEAABkcnMvZG93bnJldi54bWxQSwUGAAAAAAQABADz&#10;AAAA5wUAAAAA&#10;" fillcolor="white [3201]" stroked="f" strokeweight="2pt">
                <v:textbox>
                  <w:txbxContent>
                    <w:p w14:paraId="21DA29A4" w14:textId="77777777" w:rsidR="00944514" w:rsidRDefault="00944514" w:rsidP="00135327">
                      <w:pPr>
                        <w:jc w:val="center"/>
                        <w:rPr>
                          <w:rFonts w:ascii="Tahoma" w:hAnsi="Tahoma" w:cs="Tahoma"/>
                          <w:sz w:val="20"/>
                        </w:rPr>
                      </w:pPr>
                    </w:p>
                    <w:p w14:paraId="21DA29A5" w14:textId="77777777" w:rsidR="00944514" w:rsidRDefault="00944514" w:rsidP="00135327">
                      <w:pPr>
                        <w:jc w:val="center"/>
                        <w:rPr>
                          <w:rFonts w:ascii="Tahoma" w:hAnsi="Tahoma" w:cs="Tahoma"/>
                          <w:sz w:val="20"/>
                        </w:rPr>
                      </w:pPr>
                    </w:p>
                    <w:p w14:paraId="21DA29A6" w14:textId="77777777" w:rsidR="00944514" w:rsidRDefault="00944514" w:rsidP="00135327">
                      <w:pPr>
                        <w:jc w:val="center"/>
                        <w:rPr>
                          <w:rFonts w:ascii="Tahoma" w:hAnsi="Tahoma" w:cs="Tahoma"/>
                          <w:sz w:val="20"/>
                        </w:rPr>
                      </w:pPr>
                    </w:p>
                    <w:p w14:paraId="21DA29A7" w14:textId="77777777" w:rsidR="00944514" w:rsidRDefault="00944514" w:rsidP="00135327">
                      <w:pPr>
                        <w:jc w:val="center"/>
                        <w:rPr>
                          <w:rFonts w:ascii="Tahoma" w:hAnsi="Tahoma" w:cs="Tahoma"/>
                          <w:sz w:val="20"/>
                        </w:rPr>
                      </w:pPr>
                    </w:p>
                    <w:p w14:paraId="21DA29A8" w14:textId="77777777" w:rsidR="00944514" w:rsidRPr="003B4DCF" w:rsidRDefault="00944514" w:rsidP="00135327">
                      <w:pPr>
                        <w:jc w:val="center"/>
                        <w:rPr>
                          <w:rFonts w:ascii="Tahoma" w:hAnsi="Tahoma" w:cs="Tahoma"/>
                          <w:sz w:val="20"/>
                        </w:rPr>
                      </w:pPr>
                    </w:p>
                  </w:txbxContent>
                </v:textbox>
              </v:roundrect>
            </w:pict>
          </mc:Fallback>
        </mc:AlternateContent>
      </w:r>
      <w:r w:rsidR="00135327" w:rsidRPr="00215EAC">
        <w:rPr>
          <w:rFonts w:ascii="Arial" w:hAnsi="Arial" w:cs="Arial"/>
        </w:rPr>
        <w:t xml:space="preserve">                                                         </w:t>
      </w:r>
    </w:p>
    <w:p w14:paraId="21DA2614" w14:textId="77777777" w:rsidR="00135327" w:rsidRPr="00215EAC" w:rsidRDefault="00135327" w:rsidP="00135327">
      <w:pPr>
        <w:tabs>
          <w:tab w:val="left" w:pos="6615"/>
        </w:tabs>
        <w:rPr>
          <w:rFonts w:ascii="Arial" w:hAnsi="Arial" w:cs="Arial"/>
        </w:rPr>
      </w:pPr>
    </w:p>
    <w:p w14:paraId="21DA2615" w14:textId="77777777" w:rsidR="00135327" w:rsidRPr="00215EAC" w:rsidRDefault="00135327" w:rsidP="00135327">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p>
    <w:p w14:paraId="21DA2616" w14:textId="77777777" w:rsidR="00135327" w:rsidRPr="00215EAC" w:rsidRDefault="003079D1" w:rsidP="00135327">
      <w:pPr>
        <w:tabs>
          <w:tab w:val="left" w:pos="960"/>
        </w:tabs>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772928" behindDoc="0" locked="0" layoutInCell="1" allowOverlap="1" wp14:anchorId="21DA289F" wp14:editId="21DA28A0">
                <wp:simplePos x="0" y="0"/>
                <wp:positionH relativeFrom="column">
                  <wp:posOffset>4428490</wp:posOffset>
                </wp:positionH>
                <wp:positionV relativeFrom="paragraph">
                  <wp:posOffset>37465</wp:posOffset>
                </wp:positionV>
                <wp:extent cx="9525" cy="6589395"/>
                <wp:effectExtent l="0" t="0" r="28575" b="20955"/>
                <wp:wrapNone/>
                <wp:docPr id="342" name="Straight Connector 342"/>
                <wp:cNvGraphicFramePr/>
                <a:graphic xmlns:a="http://schemas.openxmlformats.org/drawingml/2006/main">
                  <a:graphicData uri="http://schemas.microsoft.com/office/word/2010/wordprocessingShape">
                    <wps:wsp>
                      <wps:cNvCnPr/>
                      <wps:spPr>
                        <a:xfrm>
                          <a:off x="0" y="0"/>
                          <a:ext cx="9525" cy="65893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E3BCC" id="Straight Connector 342"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pt,2.95pt" to="349.45pt,5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" strokecolor="#4579b8 [3044]"/>
            </w:pict>
          </mc:Fallback>
        </mc:AlternateContent>
      </w:r>
      <w:r w:rsidR="00135327" w:rsidRPr="00215EAC">
        <w:rPr>
          <w:rFonts w:ascii="Arial" w:hAnsi="Arial" w:cs="Arial"/>
          <w:noProof/>
          <w:lang w:val="en-US"/>
        </w:rPr>
        <mc:AlternateContent>
          <mc:Choice Requires="wps">
            <w:drawing>
              <wp:anchor distT="0" distB="0" distL="114300" distR="114300" simplePos="0" relativeHeight="251774976" behindDoc="0" locked="0" layoutInCell="1" allowOverlap="1" wp14:anchorId="21DA28A1" wp14:editId="21DA28A2">
                <wp:simplePos x="0" y="0"/>
                <wp:positionH relativeFrom="column">
                  <wp:posOffset>6248400</wp:posOffset>
                </wp:positionH>
                <wp:positionV relativeFrom="paragraph">
                  <wp:posOffset>195580</wp:posOffset>
                </wp:positionV>
                <wp:extent cx="0" cy="7105650"/>
                <wp:effectExtent l="0" t="0" r="19050" b="19050"/>
                <wp:wrapNone/>
                <wp:docPr id="340" name="Straight Connector 340"/>
                <wp:cNvGraphicFramePr/>
                <a:graphic xmlns:a="http://schemas.openxmlformats.org/drawingml/2006/main">
                  <a:graphicData uri="http://schemas.microsoft.com/office/word/2010/wordprocessingShape">
                    <wps:wsp>
                      <wps:cNvCnPr/>
                      <wps:spPr>
                        <a:xfrm>
                          <a:off x="0" y="0"/>
                          <a:ext cx="0" cy="7105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3BD3D" id="Straight Connector 340"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5.4pt" to="492pt,5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" strokecolor="#4579b8 [3044]"/>
            </w:pict>
          </mc:Fallback>
        </mc:AlternateContent>
      </w:r>
      <w:r w:rsidR="00135327" w:rsidRPr="00215EAC">
        <w:rPr>
          <w:rFonts w:ascii="Arial" w:hAnsi="Arial" w:cs="Arial"/>
          <w:noProof/>
          <w:lang w:val="en-US"/>
        </w:rPr>
        <mc:AlternateContent>
          <mc:Choice Requires="wps">
            <w:drawing>
              <wp:anchor distT="0" distB="0" distL="114300" distR="114300" simplePos="0" relativeHeight="251773952" behindDoc="0" locked="0" layoutInCell="1" allowOverlap="1" wp14:anchorId="21DA28A3" wp14:editId="21DA28A4">
                <wp:simplePos x="0" y="0"/>
                <wp:positionH relativeFrom="column">
                  <wp:posOffset>5305425</wp:posOffset>
                </wp:positionH>
                <wp:positionV relativeFrom="paragraph">
                  <wp:posOffset>149860</wp:posOffset>
                </wp:positionV>
                <wp:extent cx="0" cy="7151370"/>
                <wp:effectExtent l="0" t="0" r="19050" b="30480"/>
                <wp:wrapNone/>
                <wp:docPr id="341" name="Straight Connector 341"/>
                <wp:cNvGraphicFramePr/>
                <a:graphic xmlns:a="http://schemas.openxmlformats.org/drawingml/2006/main">
                  <a:graphicData uri="http://schemas.microsoft.com/office/word/2010/wordprocessingShape">
                    <wps:wsp>
                      <wps:cNvCnPr/>
                      <wps:spPr>
                        <a:xfrm>
                          <a:off x="0" y="0"/>
                          <a:ext cx="0" cy="7151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100F4" id="Straight Connector 341"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11.8pt" to="417.75pt,5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" strokecolor="#4579b8 [3044]"/>
            </w:pict>
          </mc:Fallback>
        </mc:AlternateContent>
      </w:r>
    </w:p>
    <w:p w14:paraId="21DA2617" w14:textId="77777777" w:rsidR="00FE3187" w:rsidRDefault="003079D1" w:rsidP="003278D0">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1771904" behindDoc="0" locked="0" layoutInCell="1" allowOverlap="1" wp14:anchorId="21DA28A5" wp14:editId="21DA28A6">
                <wp:simplePos x="0" y="0"/>
                <wp:positionH relativeFrom="column">
                  <wp:posOffset>3057525</wp:posOffset>
                </wp:positionH>
                <wp:positionV relativeFrom="paragraph">
                  <wp:posOffset>5715</wp:posOffset>
                </wp:positionV>
                <wp:extent cx="9525" cy="6629400"/>
                <wp:effectExtent l="0" t="0" r="28575" b="19050"/>
                <wp:wrapNone/>
                <wp:docPr id="343" name="Straight Connector 343"/>
                <wp:cNvGraphicFramePr/>
                <a:graphic xmlns:a="http://schemas.openxmlformats.org/drawingml/2006/main">
                  <a:graphicData uri="http://schemas.microsoft.com/office/word/2010/wordprocessingShape">
                    <wps:wsp>
                      <wps:cNvCnPr/>
                      <wps:spPr>
                        <a:xfrm flipH="1">
                          <a:off x="0" y="0"/>
                          <a:ext cx="9525" cy="662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ACE52" id="Straight Connector 343" o:spid="_x0000_s1026" style="position:absolute;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5pt,.45pt" to="241.5pt,5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1770880" behindDoc="0" locked="0" layoutInCell="1" allowOverlap="1" wp14:anchorId="21DA28A7" wp14:editId="21DA28A8">
                <wp:simplePos x="0" y="0"/>
                <wp:positionH relativeFrom="column">
                  <wp:posOffset>1285875</wp:posOffset>
                </wp:positionH>
                <wp:positionV relativeFrom="paragraph">
                  <wp:posOffset>5716</wp:posOffset>
                </wp:positionV>
                <wp:extent cx="9525" cy="6591300"/>
                <wp:effectExtent l="0" t="0" r="28575" b="19050"/>
                <wp:wrapNone/>
                <wp:docPr id="344" name="Straight Connector 344"/>
                <wp:cNvGraphicFramePr/>
                <a:graphic xmlns:a="http://schemas.openxmlformats.org/drawingml/2006/main">
                  <a:graphicData uri="http://schemas.microsoft.com/office/word/2010/wordprocessingShape">
                    <wps:wsp>
                      <wps:cNvCnPr/>
                      <wps:spPr>
                        <a:xfrm flipH="1">
                          <a:off x="0" y="0"/>
                          <a:ext cx="9525" cy="6591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161F5" id="Straight Connector 344"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45pt" to="102pt,5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" strokecolor="#4579b8 [3044]"/>
            </w:pict>
          </mc:Fallback>
        </mc:AlternateContent>
      </w:r>
      <w:r>
        <w:rPr>
          <w:noProof/>
          <w:lang w:val="en-US"/>
        </w:rPr>
        <mc:AlternateContent>
          <mc:Choice Requires="wps">
            <w:drawing>
              <wp:anchor distT="0" distB="0" distL="114300" distR="114300" simplePos="0" relativeHeight="251782144" behindDoc="0" locked="0" layoutInCell="1" allowOverlap="1" wp14:anchorId="21DA28A9" wp14:editId="21DA28AA">
                <wp:simplePos x="0" y="0"/>
                <wp:positionH relativeFrom="column">
                  <wp:posOffset>333375</wp:posOffset>
                </wp:positionH>
                <wp:positionV relativeFrom="paragraph">
                  <wp:posOffset>7619</wp:posOffset>
                </wp:positionV>
                <wp:extent cx="28575" cy="6570345"/>
                <wp:effectExtent l="0" t="0" r="28575" b="20955"/>
                <wp:wrapNone/>
                <wp:docPr id="349" name="Straight Connector 349"/>
                <wp:cNvGraphicFramePr/>
                <a:graphic xmlns:a="http://schemas.openxmlformats.org/drawingml/2006/main">
                  <a:graphicData uri="http://schemas.microsoft.com/office/word/2010/wordprocessingShape">
                    <wps:wsp>
                      <wps:cNvCnPr/>
                      <wps:spPr>
                        <a:xfrm>
                          <a:off x="0" y="0"/>
                          <a:ext cx="28575" cy="65703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F0205B" id="Straight Connector 349"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26.25pt,.6pt" to="28.5pt,5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" strokecolor="#4579b8 [3044]"/>
            </w:pict>
          </mc:Fallback>
        </mc:AlternateContent>
      </w:r>
    </w:p>
    <w:p w14:paraId="21DA2618" w14:textId="77777777" w:rsidR="00FE3187" w:rsidRDefault="00E10564" w:rsidP="003278D0">
      <w:pPr>
        <w:autoSpaceDE w:val="0"/>
        <w:autoSpaceDN w:val="0"/>
        <w:adjustRightInd w:val="0"/>
      </w:pPr>
      <w:r w:rsidRPr="00215EAC">
        <w:rPr>
          <w:rFonts w:ascii="Arial" w:hAnsi="Arial" w:cs="Arial"/>
          <w:noProof/>
          <w:sz w:val="20"/>
          <w:lang w:val="en-US"/>
        </w:rPr>
        <mc:AlternateContent>
          <mc:Choice Requires="wps">
            <w:drawing>
              <wp:anchor distT="0" distB="0" distL="114300" distR="114300" simplePos="0" relativeHeight="251798528" behindDoc="0" locked="0" layoutInCell="1" allowOverlap="1" wp14:anchorId="21DA28AB" wp14:editId="21DA28AC">
                <wp:simplePos x="0" y="0"/>
                <wp:positionH relativeFrom="margin">
                  <wp:posOffset>-400050</wp:posOffset>
                </wp:positionH>
                <wp:positionV relativeFrom="paragraph">
                  <wp:posOffset>219710</wp:posOffset>
                </wp:positionV>
                <wp:extent cx="1447800" cy="523875"/>
                <wp:effectExtent l="57150" t="38100" r="76200" b="104775"/>
                <wp:wrapNone/>
                <wp:docPr id="351" name="Rectangle 351"/>
                <wp:cNvGraphicFramePr/>
                <a:graphic xmlns:a="http://schemas.openxmlformats.org/drawingml/2006/main">
                  <a:graphicData uri="http://schemas.microsoft.com/office/word/2010/wordprocessingShape">
                    <wps:wsp>
                      <wps:cNvSpPr/>
                      <wps:spPr>
                        <a:xfrm>
                          <a:off x="0" y="0"/>
                          <a:ext cx="1447800" cy="52387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1DA29A9" w14:textId="77777777" w:rsidR="00944514" w:rsidRPr="00784055" w:rsidRDefault="00944514" w:rsidP="00E10564">
                            <w:pPr>
                              <w:jc w:val="center"/>
                              <w:rPr>
                                <w:rFonts w:ascii="Arial" w:hAnsi="Arial" w:cs="Arial"/>
                                <w:sz w:val="20"/>
                              </w:rPr>
                            </w:pPr>
                            <w:r w:rsidRPr="00784055">
                              <w:rPr>
                                <w:rFonts w:ascii="Arial" w:hAnsi="Arial" w:cs="Arial"/>
                                <w:sz w:val="20"/>
                              </w:rPr>
                              <w:t>CMD_TYPE_ACTION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AB" id="Rectangle 351" o:spid="_x0000_s1576" style="position:absolute;margin-left:-31.5pt;margin-top:17.3pt;width:114pt;height:41.2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" fillcolor="#fbcaa2 [1625]" strokecolor="#f68c36 [3049]">
                <v:fill color2="#fdefe3 [505]" rotate="t" angle="180" colors="0 #ffbe86;22938f #ffd0aa;1 #ffebdb" focus="100%" type="gradient"/>
                <v:shadow on="t" color="black" opacity="24903f" origin=",.5" offset="0,.55556mm"/>
                <v:textbox>
                  <w:txbxContent>
                    <w:p w14:paraId="21DA29A9" w14:textId="77777777" w:rsidR="00944514" w:rsidRPr="00784055" w:rsidRDefault="00944514" w:rsidP="00E10564">
                      <w:pPr>
                        <w:jc w:val="center"/>
                        <w:rPr>
                          <w:rFonts w:ascii="Arial" w:hAnsi="Arial" w:cs="Arial"/>
                          <w:sz w:val="20"/>
                        </w:rPr>
                      </w:pPr>
                      <w:r w:rsidRPr="00784055">
                        <w:rPr>
                          <w:rFonts w:ascii="Arial" w:hAnsi="Arial" w:cs="Arial"/>
                          <w:sz w:val="20"/>
                        </w:rPr>
                        <w:t>CMD_TYPE_ACTION Module</w:t>
                      </w:r>
                    </w:p>
                  </w:txbxContent>
                </v:textbox>
                <w10:wrap anchorx="margin"/>
              </v:rect>
            </w:pict>
          </mc:Fallback>
        </mc:AlternateContent>
      </w:r>
    </w:p>
    <w:p w14:paraId="21DA2619" w14:textId="77777777" w:rsidR="00E10564" w:rsidRDefault="00E10564" w:rsidP="003278D0">
      <w:pPr>
        <w:autoSpaceDE w:val="0"/>
        <w:autoSpaceDN w:val="0"/>
        <w:adjustRightInd w:val="0"/>
      </w:pPr>
    </w:p>
    <w:p w14:paraId="21DA261A" w14:textId="77777777" w:rsidR="00E10564" w:rsidRDefault="00E10564" w:rsidP="003278D0">
      <w:pPr>
        <w:autoSpaceDE w:val="0"/>
        <w:autoSpaceDN w:val="0"/>
        <w:adjustRightInd w:val="0"/>
      </w:pPr>
    </w:p>
    <w:p w14:paraId="21DA261B" w14:textId="77777777" w:rsidR="00E10564" w:rsidRDefault="00E10564" w:rsidP="003278D0">
      <w:pPr>
        <w:autoSpaceDE w:val="0"/>
        <w:autoSpaceDN w:val="0"/>
        <w:adjustRightInd w:val="0"/>
      </w:pPr>
    </w:p>
    <w:p w14:paraId="21DA261C" w14:textId="77777777" w:rsidR="00605451" w:rsidRDefault="00605451" w:rsidP="003278D0">
      <w:pPr>
        <w:autoSpaceDE w:val="0"/>
        <w:autoSpaceDN w:val="0"/>
        <w:adjustRightInd w:val="0"/>
      </w:pPr>
    </w:p>
    <w:p w14:paraId="21DA261D" w14:textId="77777777" w:rsidR="00605451" w:rsidRDefault="00605451" w:rsidP="003278D0">
      <w:pPr>
        <w:autoSpaceDE w:val="0"/>
        <w:autoSpaceDN w:val="0"/>
        <w:adjustRightInd w:val="0"/>
      </w:pPr>
    </w:p>
    <w:p w14:paraId="21DA261E" w14:textId="77777777" w:rsidR="00E10564" w:rsidRPr="00215EAC" w:rsidRDefault="00E10564" w:rsidP="00E10564">
      <w:pPr>
        <w:contextualSpacing/>
        <w:rPr>
          <w:rFonts w:ascii="Arial" w:hAnsi="Arial" w:cs="Arial"/>
          <w:sz w:val="20"/>
        </w:rPr>
      </w:pPr>
      <w:r>
        <w:tab/>
      </w:r>
      <w:r>
        <w:tab/>
      </w:r>
      <w:r w:rsidRPr="00215EAC">
        <w:rPr>
          <w:rFonts w:ascii="Arial" w:hAnsi="Arial" w:cs="Arial"/>
          <w:sz w:val="20"/>
        </w:rPr>
        <w:t xml:space="preserve">                    </w:t>
      </w:r>
      <w:r w:rsidR="001B4B59">
        <w:rPr>
          <w:rFonts w:ascii="Arial" w:hAnsi="Arial" w:cs="Arial"/>
          <w:sz w:val="20"/>
        </w:rPr>
        <w:t xml:space="preserve">                  </w:t>
      </w:r>
      <w:r w:rsidRPr="00215EAC">
        <w:rPr>
          <w:rFonts w:ascii="Arial" w:hAnsi="Arial" w:cs="Arial"/>
          <w:sz w:val="20"/>
        </w:rPr>
        <w:t xml:space="preserve">  check max num of profiles supported</w:t>
      </w:r>
    </w:p>
    <w:p w14:paraId="21DA261F" w14:textId="77777777" w:rsidR="00E10564" w:rsidRPr="00215EAC" w:rsidRDefault="00E10564" w:rsidP="00E10564">
      <w:pPr>
        <w:contextualSpacing/>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by modem using le_mdc_NumProfiles()</w:t>
      </w:r>
    </w:p>
    <w:p w14:paraId="21DA2620" w14:textId="77777777" w:rsidR="005D60B0" w:rsidRDefault="00E10564" w:rsidP="00E10564">
      <w:pPr>
        <w:ind w:firstLine="720"/>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84192" behindDoc="0" locked="0" layoutInCell="1" allowOverlap="1" wp14:anchorId="21DA28AD" wp14:editId="21DA28AE">
                <wp:simplePos x="0" y="0"/>
                <wp:positionH relativeFrom="margin">
                  <wp:posOffset>1295400</wp:posOffset>
                </wp:positionH>
                <wp:positionV relativeFrom="paragraph">
                  <wp:posOffset>40005</wp:posOffset>
                </wp:positionV>
                <wp:extent cx="4029075" cy="0"/>
                <wp:effectExtent l="0" t="76200" r="9525" b="95250"/>
                <wp:wrapNone/>
                <wp:docPr id="195" name="Straight Arrow Connector 195"/>
                <wp:cNvGraphicFramePr/>
                <a:graphic xmlns:a="http://schemas.openxmlformats.org/drawingml/2006/main">
                  <a:graphicData uri="http://schemas.microsoft.com/office/word/2010/wordprocessingShape">
                    <wps:wsp>
                      <wps:cNvCnPr/>
                      <wps:spPr>
                        <a:xfrm>
                          <a:off x="0" y="0"/>
                          <a:ext cx="4029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5A67C" id="Straight Arrow Connector 195" o:spid="_x0000_s1026" type="#_x0000_t32" style="position:absolute;margin-left:102pt;margin-top:3.15pt;width:317.25pt;height:0;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" strokecolor="#4579b8 [3044]">
                <v:stroke endarrow="block"/>
                <w10:wrap anchorx="margin"/>
              </v:shape>
            </w:pict>
          </mc:Fallback>
        </mc:AlternateContent>
      </w:r>
      <w:r w:rsidRPr="00215EAC">
        <w:rPr>
          <w:rFonts w:ascii="Arial" w:hAnsi="Arial" w:cs="Arial"/>
          <w:sz w:val="20"/>
        </w:rPr>
        <w:tab/>
      </w:r>
      <w:r w:rsidRPr="00215EAC">
        <w:rPr>
          <w:rFonts w:ascii="Arial" w:hAnsi="Arial" w:cs="Arial"/>
          <w:sz w:val="20"/>
        </w:rPr>
        <w:tab/>
      </w:r>
    </w:p>
    <w:p w14:paraId="21DA2621" w14:textId="77777777" w:rsidR="00E10564" w:rsidRPr="00215EAC" w:rsidRDefault="00E10564" w:rsidP="00E10564">
      <w:pPr>
        <w:ind w:firstLine="720"/>
        <w:rPr>
          <w:rFonts w:ascii="Arial" w:hAnsi="Arial" w:cs="Arial"/>
          <w:sz w:val="20"/>
        </w:rPr>
      </w:pPr>
      <w:r w:rsidRPr="00215EAC">
        <w:rPr>
          <w:rFonts w:ascii="Arial" w:hAnsi="Arial" w:cs="Arial"/>
          <w:sz w:val="20"/>
        </w:rPr>
        <w:tab/>
      </w:r>
      <w:r w:rsidRPr="00215EAC">
        <w:rPr>
          <w:rFonts w:ascii="Arial" w:hAnsi="Arial" w:cs="Arial"/>
          <w:sz w:val="20"/>
        </w:rPr>
        <w:tab/>
      </w:r>
    </w:p>
    <w:p w14:paraId="21DA2622" w14:textId="77777777" w:rsidR="00E10564" w:rsidRPr="00215EAC" w:rsidRDefault="00E10564" w:rsidP="00E10564">
      <w:pPr>
        <w:ind w:firstLine="720"/>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noProof/>
          <w:sz w:val="20"/>
          <w:lang w:val="en-US"/>
        </w:rPr>
        <mc:AlternateContent>
          <mc:Choice Requires="wps">
            <w:drawing>
              <wp:anchor distT="0" distB="0" distL="114300" distR="114300" simplePos="0" relativeHeight="251785216" behindDoc="0" locked="0" layoutInCell="1" allowOverlap="1" wp14:anchorId="21DA28AF" wp14:editId="21DA28B0">
                <wp:simplePos x="0" y="0"/>
                <wp:positionH relativeFrom="column">
                  <wp:posOffset>628650</wp:posOffset>
                </wp:positionH>
                <wp:positionV relativeFrom="paragraph">
                  <wp:posOffset>75565</wp:posOffset>
                </wp:positionV>
                <wp:extent cx="1590675" cy="666750"/>
                <wp:effectExtent l="0" t="0" r="28575" b="19050"/>
                <wp:wrapNone/>
                <wp:docPr id="198" name="Rectangle 198"/>
                <wp:cNvGraphicFramePr/>
                <a:graphic xmlns:a="http://schemas.openxmlformats.org/drawingml/2006/main">
                  <a:graphicData uri="http://schemas.microsoft.com/office/word/2010/wordprocessingShape">
                    <wps:wsp>
                      <wps:cNvSpPr/>
                      <wps:spPr>
                        <a:xfrm>
                          <a:off x="0" y="0"/>
                          <a:ext cx="1590675" cy="666750"/>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AA" w14:textId="77777777" w:rsidR="00944514" w:rsidRPr="00784055" w:rsidRDefault="00944514" w:rsidP="00E10564">
                            <w:pPr>
                              <w:jc w:val="center"/>
                              <w:rPr>
                                <w:rFonts w:ascii="Arial" w:hAnsi="Arial" w:cs="Arial"/>
                                <w:sz w:val="20"/>
                              </w:rPr>
                            </w:pPr>
                            <w:r w:rsidRPr="00784055">
                              <w:rPr>
                                <w:rFonts w:ascii="Arial" w:hAnsi="Arial" w:cs="Arial"/>
                                <w:sz w:val="20"/>
                              </w:rPr>
                              <w:t>Starting with cnx_ref=1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A28AF" id="Rectangle 198" o:spid="_x0000_s1577" style="position:absolute;left:0;text-align:left;margin-left:49.5pt;margin-top:5.95pt;width:125.25pt;height:52.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" fillcolor="white [3201]" strokecolor="#4f81bd [3204]" strokeweight="1pt">
                <v:textbox>
                  <w:txbxContent>
                    <w:p w14:paraId="21DA29AA" w14:textId="77777777" w:rsidR="00944514" w:rsidRPr="00784055" w:rsidRDefault="00944514" w:rsidP="00E10564">
                      <w:pPr>
                        <w:jc w:val="center"/>
                        <w:rPr>
                          <w:rFonts w:ascii="Arial" w:hAnsi="Arial" w:cs="Arial"/>
                          <w:sz w:val="20"/>
                        </w:rPr>
                      </w:pPr>
                      <w:r w:rsidRPr="00784055">
                        <w:rPr>
                          <w:rFonts w:ascii="Arial" w:hAnsi="Arial" w:cs="Arial"/>
                          <w:sz w:val="20"/>
                        </w:rPr>
                        <w:t>Starting with cnx_ref=1</w:t>
                      </w:r>
                    </w:p>
                  </w:txbxContent>
                </v:textbox>
              </v:rect>
            </w:pict>
          </mc:Fallback>
        </mc:AlternateContent>
      </w:r>
    </w:p>
    <w:p w14:paraId="21DA2623" w14:textId="77777777" w:rsidR="00E10564" w:rsidRPr="00215EAC" w:rsidRDefault="00E10564" w:rsidP="00E10564">
      <w:pPr>
        <w:ind w:firstLine="720"/>
        <w:rPr>
          <w:rFonts w:ascii="Arial" w:hAnsi="Arial" w:cs="Arial"/>
          <w:sz w:val="20"/>
        </w:rPr>
      </w:pPr>
    </w:p>
    <w:p w14:paraId="21DA2624" w14:textId="77777777" w:rsidR="00E10564" w:rsidRPr="00215EAC" w:rsidRDefault="00E10564" w:rsidP="00E10564">
      <w:pPr>
        <w:ind w:firstLine="720"/>
        <w:rPr>
          <w:rFonts w:ascii="Arial" w:hAnsi="Arial" w:cs="Arial"/>
          <w:sz w:val="20"/>
        </w:rPr>
      </w:pPr>
    </w:p>
    <w:p w14:paraId="21DA2625" w14:textId="77777777" w:rsidR="00E10564" w:rsidRDefault="00E10564" w:rsidP="00E10564">
      <w:pPr>
        <w:rPr>
          <w:rFonts w:ascii="Arial" w:hAnsi="Arial" w:cs="Arial"/>
          <w:sz w:val="20"/>
        </w:rPr>
      </w:pPr>
    </w:p>
    <w:p w14:paraId="21DA2626" w14:textId="77777777" w:rsidR="00E10564" w:rsidRDefault="00E10564" w:rsidP="00E10564">
      <w:pPr>
        <w:rPr>
          <w:rFonts w:ascii="Arial" w:hAnsi="Arial" w:cs="Arial"/>
          <w:sz w:val="20"/>
        </w:rPr>
      </w:pPr>
    </w:p>
    <w:p w14:paraId="21DA2627" w14:textId="77777777" w:rsidR="00E10564" w:rsidRDefault="00E10564" w:rsidP="00E10564">
      <w:pPr>
        <w:rPr>
          <w:rFonts w:ascii="Arial" w:hAnsi="Arial" w:cs="Arial"/>
          <w:sz w:val="20"/>
        </w:rPr>
      </w:pPr>
    </w:p>
    <w:p w14:paraId="21DA2628" w14:textId="77777777" w:rsidR="00E10564" w:rsidRDefault="00D84439" w:rsidP="00E10564">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99552" behindDoc="0" locked="0" layoutInCell="1" allowOverlap="1" wp14:anchorId="21DA28B1" wp14:editId="21DA28B2">
                <wp:simplePos x="0" y="0"/>
                <wp:positionH relativeFrom="column">
                  <wp:posOffset>400050</wp:posOffset>
                </wp:positionH>
                <wp:positionV relativeFrom="paragraph">
                  <wp:posOffset>120015</wp:posOffset>
                </wp:positionV>
                <wp:extent cx="19050" cy="1790700"/>
                <wp:effectExtent l="0" t="0" r="19050" b="19050"/>
                <wp:wrapNone/>
                <wp:docPr id="352" name="Straight Connector 352"/>
                <wp:cNvGraphicFramePr/>
                <a:graphic xmlns:a="http://schemas.openxmlformats.org/drawingml/2006/main">
                  <a:graphicData uri="http://schemas.microsoft.com/office/word/2010/wordprocessingShape">
                    <wps:wsp>
                      <wps:cNvCnPr/>
                      <wps:spPr>
                        <a:xfrm flipH="1" flipV="1">
                          <a:off x="0" y="0"/>
                          <a:ext cx="19050" cy="1790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E41B77" id="Straight Connector 352" o:spid="_x0000_s1026" style="position:absolute;flip:x y;z-index:251799552;visibility:visible;mso-wrap-style:square;mso-wrap-distance-left:9pt;mso-wrap-distance-top:0;mso-wrap-distance-right:9pt;mso-wrap-distance-bottom:0;mso-position-horizontal:absolute;mso-position-horizontal-relative:text;mso-position-vertical:absolute;mso-position-vertical-relative:text" from="31.5pt,9.45pt" to="33pt,1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" strokecolor="#4579b8 [3044]"/>
            </w:pict>
          </mc:Fallback>
        </mc:AlternateContent>
      </w:r>
      <w:r>
        <w:rPr>
          <w:rFonts w:ascii="Arial" w:hAnsi="Arial" w:cs="Arial"/>
          <w:noProof/>
          <w:sz w:val="20"/>
          <w:lang w:val="en-US"/>
        </w:rPr>
        <mc:AlternateContent>
          <mc:Choice Requires="wps">
            <w:drawing>
              <wp:anchor distT="0" distB="0" distL="114300" distR="114300" simplePos="0" relativeHeight="251794432" behindDoc="0" locked="0" layoutInCell="1" allowOverlap="1" wp14:anchorId="21DA28B3" wp14:editId="21DA28B4">
                <wp:simplePos x="0" y="0"/>
                <wp:positionH relativeFrom="column">
                  <wp:posOffset>389890</wp:posOffset>
                </wp:positionH>
                <wp:positionV relativeFrom="paragraph">
                  <wp:posOffset>80010</wp:posOffset>
                </wp:positionV>
                <wp:extent cx="962025" cy="28575"/>
                <wp:effectExtent l="0" t="76200" r="28575" b="66675"/>
                <wp:wrapNone/>
                <wp:docPr id="330" name="Straight Arrow Connector 330"/>
                <wp:cNvGraphicFramePr/>
                <a:graphic xmlns:a="http://schemas.openxmlformats.org/drawingml/2006/main">
                  <a:graphicData uri="http://schemas.microsoft.com/office/word/2010/wordprocessingShape">
                    <wps:wsp>
                      <wps:cNvCnPr/>
                      <wps:spPr>
                        <a:xfrm flipV="1">
                          <a:off x="0" y="0"/>
                          <a:ext cx="96202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9E5B73" id="Straight Arrow Connector 330" o:spid="_x0000_s1026" type="#_x0000_t32" style="position:absolute;margin-left:30.7pt;margin-top:6.3pt;width:75.75pt;height:2.2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" strokecolor="#4579b8 [3044]">
                <v:stroke endarrow="block"/>
              </v:shape>
            </w:pict>
          </mc:Fallback>
        </mc:AlternateContent>
      </w:r>
    </w:p>
    <w:p w14:paraId="21DA2629" w14:textId="77777777" w:rsidR="00E10564" w:rsidRPr="00215EAC" w:rsidRDefault="00E10564" w:rsidP="00E10564">
      <w:pPr>
        <w:rPr>
          <w:rFonts w:ascii="Arial" w:hAnsi="Arial" w:cs="Arial"/>
          <w:sz w:val="20"/>
        </w:rPr>
      </w:pPr>
    </w:p>
    <w:p w14:paraId="21DA262A" w14:textId="77777777" w:rsidR="00E10564" w:rsidRPr="00215EAC" w:rsidRDefault="00D84439" w:rsidP="00E10564">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1786240" behindDoc="0" locked="0" layoutInCell="1" allowOverlap="1" wp14:anchorId="21DA28B5" wp14:editId="21DA28B6">
                <wp:simplePos x="0" y="0"/>
                <wp:positionH relativeFrom="column">
                  <wp:posOffset>390525</wp:posOffset>
                </wp:positionH>
                <wp:positionV relativeFrom="paragraph">
                  <wp:posOffset>8890</wp:posOffset>
                </wp:positionV>
                <wp:extent cx="1790700" cy="1133475"/>
                <wp:effectExtent l="0" t="0" r="19050" b="28575"/>
                <wp:wrapNone/>
                <wp:docPr id="208" name="Diamond 208"/>
                <wp:cNvGraphicFramePr/>
                <a:graphic xmlns:a="http://schemas.openxmlformats.org/drawingml/2006/main">
                  <a:graphicData uri="http://schemas.microsoft.com/office/word/2010/wordprocessingShape">
                    <wps:wsp>
                      <wps:cNvSpPr/>
                      <wps:spPr>
                        <a:xfrm>
                          <a:off x="0" y="0"/>
                          <a:ext cx="1790700" cy="11334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AB" w14:textId="77777777" w:rsidR="00944514" w:rsidRPr="00D84439" w:rsidRDefault="00944514" w:rsidP="00E10564">
                            <w:pPr>
                              <w:jc w:val="center"/>
                              <w:rPr>
                                <w:rFonts w:ascii="Arial" w:hAnsi="Arial" w:cs="Arial"/>
                                <w:sz w:val="20"/>
                              </w:rPr>
                            </w:pPr>
                            <w:r w:rsidRPr="00D84439">
                              <w:rPr>
                                <w:rFonts w:ascii="Arial" w:hAnsi="Arial" w:cs="Arial"/>
                                <w:sz w:val="20"/>
                              </w:rPr>
                              <w:t>If IP connection established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28B5" id="Diamond 208" o:spid="_x0000_s1578" type="#_x0000_t4" style="position:absolute;margin-left:30.75pt;margin-top:.7pt;width:141pt;height:89.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" fillcolor="white [3201]" strokecolor="#4f81bd [3204]" strokeweight="1pt">
                <v:textbox>
                  <w:txbxContent>
                    <w:p w14:paraId="21DA29AB" w14:textId="77777777" w:rsidR="00944514" w:rsidRPr="00D84439" w:rsidRDefault="00944514" w:rsidP="00E10564">
                      <w:pPr>
                        <w:jc w:val="center"/>
                        <w:rPr>
                          <w:rFonts w:ascii="Arial" w:hAnsi="Arial" w:cs="Arial"/>
                          <w:sz w:val="20"/>
                        </w:rPr>
                      </w:pPr>
                      <w:r w:rsidRPr="00D84439">
                        <w:rPr>
                          <w:rFonts w:ascii="Arial" w:hAnsi="Arial" w:cs="Arial"/>
                          <w:sz w:val="20"/>
                        </w:rPr>
                        <w:t>If IP connection established</w:t>
                      </w:r>
                    </w:p>
                  </w:txbxContent>
                </v:textbox>
              </v:shape>
            </w:pict>
          </mc:Fallback>
        </mc:AlternateContent>
      </w:r>
    </w:p>
    <w:p w14:paraId="21DA262B" w14:textId="77777777" w:rsidR="00E10564" w:rsidRPr="00215EAC" w:rsidRDefault="00E10564" w:rsidP="00E10564">
      <w:pPr>
        <w:ind w:firstLine="720"/>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89312" behindDoc="0" locked="0" layoutInCell="1" allowOverlap="1" wp14:anchorId="21DA28B7" wp14:editId="21DA28B8">
                <wp:simplePos x="0" y="0"/>
                <wp:positionH relativeFrom="column">
                  <wp:posOffset>3267075</wp:posOffset>
                </wp:positionH>
                <wp:positionV relativeFrom="paragraph">
                  <wp:posOffset>6351</wp:posOffset>
                </wp:positionV>
                <wp:extent cx="1600200" cy="723900"/>
                <wp:effectExtent l="0" t="0" r="19050" b="19050"/>
                <wp:wrapNone/>
                <wp:docPr id="324" name="Rectangle 324"/>
                <wp:cNvGraphicFramePr/>
                <a:graphic xmlns:a="http://schemas.openxmlformats.org/drawingml/2006/main">
                  <a:graphicData uri="http://schemas.microsoft.com/office/word/2010/wordprocessingShape">
                    <wps:wsp>
                      <wps:cNvSpPr/>
                      <wps:spPr>
                        <a:xfrm>
                          <a:off x="0" y="0"/>
                          <a:ext cx="1600200" cy="723900"/>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AC" w14:textId="77777777" w:rsidR="00944514" w:rsidRPr="0003704F" w:rsidRDefault="00944514" w:rsidP="00784055">
                            <w:pPr>
                              <w:rPr>
                                <w:rFonts w:ascii="Arial" w:hAnsi="Arial" w:cs="Arial"/>
                                <w:sz w:val="20"/>
                              </w:rPr>
                            </w:pPr>
                            <w:r w:rsidRPr="0003704F">
                              <w:rPr>
                                <w:rFonts w:ascii="Arial" w:hAnsi="Arial" w:cs="Arial"/>
                                <w:sz w:val="20"/>
                              </w:rPr>
                              <w:t>Ignore cnx_ref and increment cnx_ref value and cnx_ref &lt; max no. of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B7" id="Rectangle 324" o:spid="_x0000_s1579" style="position:absolute;left:0;text-align:left;margin-left:257.25pt;margin-top:.5pt;width:126pt;height:5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" fillcolor="white [3201]" strokecolor="#4f81bd [3204]" strokeweight="1pt">
                <v:textbox>
                  <w:txbxContent>
                    <w:p w14:paraId="21DA29AC" w14:textId="77777777" w:rsidR="00944514" w:rsidRPr="0003704F" w:rsidRDefault="00944514" w:rsidP="00784055">
                      <w:pPr>
                        <w:rPr>
                          <w:rFonts w:ascii="Arial" w:hAnsi="Arial" w:cs="Arial"/>
                          <w:sz w:val="20"/>
                        </w:rPr>
                      </w:pPr>
                      <w:r w:rsidRPr="0003704F">
                        <w:rPr>
                          <w:rFonts w:ascii="Arial" w:hAnsi="Arial" w:cs="Arial"/>
                          <w:sz w:val="20"/>
                        </w:rPr>
                        <w:t>Ignore cnx_ref and increment cnx_ref value and cnx_ref &lt; max no. of profiles</w:t>
                      </w:r>
                    </w:p>
                  </w:txbxContent>
                </v:textbox>
              </v:rect>
            </w:pict>
          </mc:Fallback>
        </mc:AlternateContent>
      </w:r>
    </w:p>
    <w:p w14:paraId="21DA262C" w14:textId="77777777" w:rsidR="00E10564" w:rsidRPr="00215EAC" w:rsidRDefault="00E10564" w:rsidP="00E10564">
      <w:pPr>
        <w:ind w:firstLine="720"/>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NO</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21DA262D" w14:textId="77777777" w:rsidR="00E10564" w:rsidRPr="00215EAC" w:rsidRDefault="00E10564" w:rsidP="00E10564">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90336" behindDoc="0" locked="0" layoutInCell="1" allowOverlap="1" wp14:anchorId="21DA28B9" wp14:editId="21DA28BA">
                <wp:simplePos x="0" y="0"/>
                <wp:positionH relativeFrom="column">
                  <wp:posOffset>2214245</wp:posOffset>
                </wp:positionH>
                <wp:positionV relativeFrom="paragraph">
                  <wp:posOffset>11430</wp:posOffset>
                </wp:positionV>
                <wp:extent cx="1078992" cy="0"/>
                <wp:effectExtent l="0" t="76200" r="26035" b="95250"/>
                <wp:wrapNone/>
                <wp:docPr id="325" name="Straight Arrow Connector 325"/>
                <wp:cNvGraphicFramePr/>
                <a:graphic xmlns:a="http://schemas.openxmlformats.org/drawingml/2006/main">
                  <a:graphicData uri="http://schemas.microsoft.com/office/word/2010/wordprocessingShape">
                    <wps:wsp>
                      <wps:cNvCnPr/>
                      <wps:spPr>
                        <a:xfrm>
                          <a:off x="0" y="0"/>
                          <a:ext cx="10789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BD400" id="Straight Arrow Connector 325" o:spid="_x0000_s1026" type="#_x0000_t32" style="position:absolute;margin-left:174.35pt;margin-top:.9pt;width:84.95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" strokecolor="#4579b8 [3044]">
                <v:stroke endarrow="block"/>
              </v:shape>
            </w:pict>
          </mc:Fallback>
        </mc:AlternateContent>
      </w:r>
    </w:p>
    <w:p w14:paraId="21DA262E" w14:textId="77777777" w:rsidR="00E10564" w:rsidRPr="00215EAC" w:rsidRDefault="00E10564" w:rsidP="00E10564">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91360" behindDoc="0" locked="0" layoutInCell="1" allowOverlap="1" wp14:anchorId="21DA28BB" wp14:editId="21DA28BC">
                <wp:simplePos x="0" y="0"/>
                <wp:positionH relativeFrom="column">
                  <wp:posOffset>3933825</wp:posOffset>
                </wp:positionH>
                <wp:positionV relativeFrom="paragraph">
                  <wp:posOffset>97789</wp:posOffset>
                </wp:positionV>
                <wp:extent cx="9525" cy="733425"/>
                <wp:effectExtent l="0" t="0" r="28575" b="28575"/>
                <wp:wrapNone/>
                <wp:docPr id="327" name="Straight Connector 327"/>
                <wp:cNvGraphicFramePr/>
                <a:graphic xmlns:a="http://schemas.openxmlformats.org/drawingml/2006/main">
                  <a:graphicData uri="http://schemas.microsoft.com/office/word/2010/wordprocessingShape">
                    <wps:wsp>
                      <wps:cNvCnPr/>
                      <wps:spPr>
                        <a:xfrm>
                          <a:off x="0" y="0"/>
                          <a:ext cx="9525" cy="733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65D1E" id="Straight Connector 327"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75pt,7.7pt" to="310.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" strokecolor="#4579b8 [3044]"/>
            </w:pict>
          </mc:Fallback>
        </mc:AlternateContent>
      </w:r>
    </w:p>
    <w:p w14:paraId="21DA262F" w14:textId="77777777" w:rsidR="00E10564" w:rsidRPr="00215EAC" w:rsidRDefault="00E10564" w:rsidP="00E10564">
      <w:pPr>
        <w:rPr>
          <w:rFonts w:ascii="Arial" w:hAnsi="Arial" w:cs="Arial"/>
          <w:sz w:val="20"/>
        </w:rPr>
      </w:pPr>
    </w:p>
    <w:p w14:paraId="21DA2630" w14:textId="77777777" w:rsidR="00D84439" w:rsidRDefault="00E10564" w:rsidP="00E10564">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YES</w:t>
      </w:r>
      <w:r w:rsidRPr="00215EAC">
        <w:rPr>
          <w:rFonts w:ascii="Arial" w:hAnsi="Arial" w:cs="Arial"/>
          <w:sz w:val="20"/>
        </w:rPr>
        <w:tab/>
      </w:r>
      <w:r w:rsidRPr="00215EAC">
        <w:rPr>
          <w:rFonts w:ascii="Arial" w:hAnsi="Arial" w:cs="Arial"/>
          <w:sz w:val="20"/>
        </w:rPr>
        <w:tab/>
      </w:r>
    </w:p>
    <w:p w14:paraId="21DA2631" w14:textId="77777777" w:rsidR="00D84439" w:rsidRDefault="00D84439" w:rsidP="00E10564">
      <w:pPr>
        <w:rPr>
          <w:rFonts w:ascii="Arial" w:hAnsi="Arial" w:cs="Arial"/>
          <w:sz w:val="20"/>
        </w:rPr>
      </w:pPr>
    </w:p>
    <w:p w14:paraId="21DA2632" w14:textId="77777777" w:rsidR="00D84439" w:rsidRDefault="00D84439" w:rsidP="00E10564">
      <w:pPr>
        <w:rPr>
          <w:rFonts w:ascii="Arial" w:hAnsi="Arial" w:cs="Arial"/>
          <w:sz w:val="20"/>
        </w:rPr>
      </w:pPr>
    </w:p>
    <w:p w14:paraId="21DA2633" w14:textId="77777777" w:rsidR="00D84439" w:rsidRDefault="00D84439" w:rsidP="00E10564">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792384" behindDoc="0" locked="0" layoutInCell="1" allowOverlap="1" wp14:anchorId="21DA28BD" wp14:editId="21DA28BE">
                <wp:simplePos x="0" y="0"/>
                <wp:positionH relativeFrom="column">
                  <wp:posOffset>408940</wp:posOffset>
                </wp:positionH>
                <wp:positionV relativeFrom="paragraph">
                  <wp:posOffset>99060</wp:posOffset>
                </wp:positionV>
                <wp:extent cx="3514725" cy="66675"/>
                <wp:effectExtent l="0" t="0" r="28575" b="28575"/>
                <wp:wrapNone/>
                <wp:docPr id="328" name="Straight Connector 328"/>
                <wp:cNvGraphicFramePr/>
                <a:graphic xmlns:a="http://schemas.openxmlformats.org/drawingml/2006/main">
                  <a:graphicData uri="http://schemas.microsoft.com/office/word/2010/wordprocessingShape">
                    <wps:wsp>
                      <wps:cNvCnPr/>
                      <wps:spPr>
                        <a:xfrm flipH="1">
                          <a:off x="0" y="0"/>
                          <a:ext cx="3514725" cy="66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0417A" id="Straight Connector 328" o:spid="_x0000_s1026" style="position:absolute;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pt,7.8pt" to="308.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" strokecolor="#4579b8 [3044]"/>
            </w:pict>
          </mc:Fallback>
        </mc:AlternateContent>
      </w:r>
    </w:p>
    <w:p w14:paraId="21DA2634" w14:textId="77777777" w:rsidR="00E10564" w:rsidRPr="00215EAC" w:rsidRDefault="00E10564" w:rsidP="00E10564">
      <w:pPr>
        <w:rPr>
          <w:rFonts w:ascii="Arial" w:hAnsi="Arial" w:cs="Arial"/>
          <w:sz w:val="20"/>
        </w:rPr>
      </w:pPr>
      <w:r w:rsidRPr="00215EAC">
        <w:rPr>
          <w:rFonts w:ascii="Arial" w:hAnsi="Arial" w:cs="Arial"/>
          <w:sz w:val="20"/>
        </w:rPr>
        <w:tab/>
      </w:r>
    </w:p>
    <w:p w14:paraId="21DA2635" w14:textId="77777777" w:rsidR="00E10564" w:rsidRPr="00215EAC" w:rsidRDefault="00E10564" w:rsidP="00E10564">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Get Profile reference of CID(or cnx_ref)</w:t>
      </w:r>
    </w:p>
    <w:p w14:paraId="21DA2636" w14:textId="77777777" w:rsidR="00E10564" w:rsidRPr="00215EAC" w:rsidRDefault="00E10564" w:rsidP="00E10564">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t xml:space="preserve">            using API le_mdc_GetProfile()</w:t>
      </w:r>
    </w:p>
    <w:p w14:paraId="21DA2637" w14:textId="77777777" w:rsidR="00E10564" w:rsidRDefault="008B3935" w:rsidP="00E10564">
      <w:pPr>
        <w:tabs>
          <w:tab w:val="left" w:pos="960"/>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800576" behindDoc="0" locked="0" layoutInCell="1" allowOverlap="1" wp14:anchorId="21DA28BF" wp14:editId="21DA28C0">
                <wp:simplePos x="0" y="0"/>
                <wp:positionH relativeFrom="column">
                  <wp:posOffset>1304925</wp:posOffset>
                </wp:positionH>
                <wp:positionV relativeFrom="paragraph">
                  <wp:posOffset>21590</wp:posOffset>
                </wp:positionV>
                <wp:extent cx="4019550" cy="0"/>
                <wp:effectExtent l="0" t="76200" r="19050" b="95250"/>
                <wp:wrapNone/>
                <wp:docPr id="353" name="Straight Arrow Connector 353"/>
                <wp:cNvGraphicFramePr/>
                <a:graphic xmlns:a="http://schemas.openxmlformats.org/drawingml/2006/main">
                  <a:graphicData uri="http://schemas.microsoft.com/office/word/2010/wordprocessingShape">
                    <wps:wsp>
                      <wps:cNvCnPr/>
                      <wps:spPr>
                        <a:xfrm flipV="1">
                          <a:off x="0" y="0"/>
                          <a:ext cx="4019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8EFDE67" id="Straight Arrow Connector 353" o:spid="_x0000_s1026" type="#_x0000_t32" style="position:absolute;margin-left:102.75pt;margin-top:1.7pt;width:316.5pt;height:0;flip:y;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" strokecolor="#4579b8 [3044]">
                <v:stroke endarrow="block"/>
              </v:shape>
            </w:pict>
          </mc:Fallback>
        </mc:AlternateContent>
      </w:r>
      <w:r w:rsidR="00E10564" w:rsidRPr="00215EAC">
        <w:rPr>
          <w:rFonts w:ascii="Arial" w:hAnsi="Arial" w:cs="Arial"/>
          <w:sz w:val="20"/>
        </w:rPr>
        <w:tab/>
      </w:r>
    </w:p>
    <w:p w14:paraId="21DA2638" w14:textId="77777777" w:rsidR="00D84439" w:rsidRPr="00215EAC" w:rsidRDefault="00D84439" w:rsidP="00E10564">
      <w:pPr>
        <w:tabs>
          <w:tab w:val="left" w:pos="960"/>
        </w:tabs>
        <w:rPr>
          <w:rFonts w:ascii="Arial" w:hAnsi="Arial" w:cs="Arial"/>
          <w:sz w:val="20"/>
        </w:rPr>
      </w:pPr>
    </w:p>
    <w:p w14:paraId="21DA2639" w14:textId="77777777" w:rsidR="00E10564" w:rsidRPr="00215EAC" w:rsidRDefault="00E10564" w:rsidP="00E10564">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Check established IP connection is IPv4 or IPv6</w:t>
      </w:r>
    </w:p>
    <w:p w14:paraId="21DA263A" w14:textId="77777777" w:rsidR="00E10564" w:rsidRPr="00215EAC" w:rsidRDefault="00E10564" w:rsidP="00E10564">
      <w:pPr>
        <w:tabs>
          <w:tab w:val="left" w:pos="960"/>
        </w:tabs>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t>using Legato API le_mdc_IsIPv4 or le_mdc_IsIPv6()</w:t>
      </w:r>
    </w:p>
    <w:p w14:paraId="21DA263B" w14:textId="77777777" w:rsidR="00E10564" w:rsidRDefault="008B3935" w:rsidP="00E10564">
      <w:pPr>
        <w:tabs>
          <w:tab w:val="left" w:pos="960"/>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801600" behindDoc="0" locked="0" layoutInCell="1" allowOverlap="1" wp14:anchorId="21DA28C1" wp14:editId="21DA28C2">
                <wp:simplePos x="0" y="0"/>
                <wp:positionH relativeFrom="column">
                  <wp:posOffset>1285875</wp:posOffset>
                </wp:positionH>
                <wp:positionV relativeFrom="paragraph">
                  <wp:posOffset>18415</wp:posOffset>
                </wp:positionV>
                <wp:extent cx="4038600" cy="0"/>
                <wp:effectExtent l="0" t="76200" r="19050" b="95250"/>
                <wp:wrapNone/>
                <wp:docPr id="354" name="Straight Arrow Connector 354"/>
                <wp:cNvGraphicFramePr/>
                <a:graphic xmlns:a="http://schemas.openxmlformats.org/drawingml/2006/main">
                  <a:graphicData uri="http://schemas.microsoft.com/office/word/2010/wordprocessingShape">
                    <wps:wsp>
                      <wps:cNvCnPr/>
                      <wps:spPr>
                        <a:xfrm flipV="1">
                          <a:off x="0" y="0"/>
                          <a:ext cx="403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539D011" id="Straight Arrow Connector 354" o:spid="_x0000_s1026" type="#_x0000_t32" style="position:absolute;margin-left:101.25pt;margin-top:1.45pt;width:318pt;height:0;flip:y;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" strokecolor="#4579b8 [3044]">
                <v:stroke endarrow="block"/>
              </v:shape>
            </w:pict>
          </mc:Fallback>
        </mc:AlternateContent>
      </w:r>
    </w:p>
    <w:p w14:paraId="21DA263C" w14:textId="77777777" w:rsidR="00D84439" w:rsidRDefault="00D84439" w:rsidP="00E10564">
      <w:pPr>
        <w:tabs>
          <w:tab w:val="left" w:pos="960"/>
        </w:tabs>
        <w:rPr>
          <w:rFonts w:ascii="Arial" w:hAnsi="Arial" w:cs="Arial"/>
          <w:sz w:val="20"/>
        </w:rPr>
      </w:pPr>
    </w:p>
    <w:p w14:paraId="21DA263D" w14:textId="77777777" w:rsidR="00B0420B" w:rsidRDefault="00B0420B" w:rsidP="00E10564">
      <w:pPr>
        <w:tabs>
          <w:tab w:val="left" w:pos="960"/>
        </w:tabs>
        <w:rPr>
          <w:rFonts w:ascii="Arial" w:hAnsi="Arial" w:cs="Arial"/>
          <w:sz w:val="20"/>
        </w:rPr>
      </w:pPr>
    </w:p>
    <w:p w14:paraId="21DA263E" w14:textId="77777777" w:rsidR="00270929" w:rsidRDefault="00270929" w:rsidP="00270929">
      <w:pPr>
        <w:autoSpaceDE w:val="0"/>
        <w:autoSpaceDN w:val="0"/>
        <w:adjustRightInd w:val="0"/>
      </w:pPr>
    </w:p>
    <w:p w14:paraId="21DA263F" w14:textId="77777777" w:rsidR="00B3702E" w:rsidRDefault="00B3702E" w:rsidP="00270929">
      <w:pPr>
        <w:autoSpaceDE w:val="0"/>
        <w:autoSpaceDN w:val="0"/>
        <w:adjustRightInd w:val="0"/>
      </w:pPr>
    </w:p>
    <w:p w14:paraId="21DA2640" w14:textId="77777777" w:rsidR="00B3702E" w:rsidRDefault="00B3702E" w:rsidP="00270929">
      <w:pPr>
        <w:autoSpaceDE w:val="0"/>
        <w:autoSpaceDN w:val="0"/>
        <w:adjustRightInd w:val="0"/>
      </w:pPr>
    </w:p>
    <w:p w14:paraId="642FE260" w14:textId="77777777" w:rsidR="00E83FF6" w:rsidRDefault="00E83FF6" w:rsidP="00270929">
      <w:pPr>
        <w:jc w:val="center"/>
      </w:pPr>
    </w:p>
    <w:p w14:paraId="21DA2644" w14:textId="729027C4" w:rsidR="00270929" w:rsidRPr="00215EAC" w:rsidRDefault="00270929" w:rsidP="00270929">
      <w:pPr>
        <w:jc w:val="center"/>
        <w:rPr>
          <w:rFonts w:ascii="Arial" w:hAnsi="Arial" w:cs="Arial"/>
        </w:rPr>
      </w:pPr>
    </w:p>
    <w:p w14:paraId="21DA2645" w14:textId="1F528F34" w:rsidR="00270929" w:rsidRPr="00215EAC" w:rsidRDefault="00E83FF6" w:rsidP="00270929">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1813888" behindDoc="0" locked="0" layoutInCell="1" allowOverlap="1" wp14:anchorId="21DA28C5" wp14:editId="7F35DC49">
                <wp:simplePos x="0" y="0"/>
                <wp:positionH relativeFrom="page">
                  <wp:posOffset>6972300</wp:posOffset>
                </wp:positionH>
                <wp:positionV relativeFrom="paragraph">
                  <wp:posOffset>6985</wp:posOffset>
                </wp:positionV>
                <wp:extent cx="731520" cy="640080"/>
                <wp:effectExtent l="0" t="0" r="11430" b="26670"/>
                <wp:wrapNone/>
                <wp:docPr id="370" name="Rectangle 370"/>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1DA29AE" w14:textId="77777777" w:rsidR="00944514" w:rsidRDefault="00944514" w:rsidP="0027092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C5" id="Rectangle 370" o:spid="_x0000_s1580" style="position:absolute;left:0;text-align:left;margin-left:549pt;margin-top:.55pt;width:57.6pt;height:50.4pt;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" fillcolor="#8064a2 [3207]" strokecolor="#5a5a5a [2109]" strokeweight="1pt">
                <v:textbox>
                  <w:txbxContent>
                    <w:p w14:paraId="21DA29AE" w14:textId="77777777" w:rsidR="00944514" w:rsidRDefault="00944514" w:rsidP="00270929">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1810816" behindDoc="0" locked="0" layoutInCell="1" allowOverlap="1" wp14:anchorId="21DA28C3" wp14:editId="63736934">
                <wp:simplePos x="0" y="0"/>
                <wp:positionH relativeFrom="margin">
                  <wp:posOffset>-247650</wp:posOffset>
                </wp:positionH>
                <wp:positionV relativeFrom="paragraph">
                  <wp:posOffset>-3175</wp:posOffset>
                </wp:positionV>
                <wp:extent cx="822960" cy="640080"/>
                <wp:effectExtent l="0" t="0" r="15240" b="26670"/>
                <wp:wrapNone/>
                <wp:docPr id="374" name="Rectangle 374"/>
                <wp:cNvGraphicFramePr/>
                <a:graphic xmlns:a="http://schemas.openxmlformats.org/drawingml/2006/main">
                  <a:graphicData uri="http://schemas.microsoft.com/office/word/2010/wordprocessingShape">
                    <wps:wsp>
                      <wps:cNvSpPr/>
                      <wps:spPr>
                        <a:xfrm>
                          <a:off x="0" y="0"/>
                          <a:ext cx="822960"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DA29AD" w14:textId="77777777" w:rsidR="00944514" w:rsidRDefault="00944514" w:rsidP="0027092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C3" id="Rectangle 374" o:spid="_x0000_s1581" style="position:absolute;left:0;text-align:left;margin-left:-19.5pt;margin-top:-.25pt;width:64.8pt;height:50.4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" fillcolor="#f79646 [3209]" strokecolor="#5a5a5a [2109]" strokeweight="1pt">
                <v:textbox>
                  <w:txbxContent>
                    <w:p w14:paraId="21DA29AD" w14:textId="77777777" w:rsidR="00944514" w:rsidRDefault="00944514" w:rsidP="00270929">
                      <w:pPr>
                        <w:jc w:val="center"/>
                      </w:pPr>
                      <w:r>
                        <w:t>Host with Linux OS</w:t>
                      </w:r>
                    </w:p>
                  </w:txbxContent>
                </v:textbox>
                <w10:wrap anchorx="margin"/>
              </v:rect>
            </w:pict>
          </mc:Fallback>
        </mc:AlternateContent>
      </w:r>
      <w:r w:rsidR="00270929">
        <w:rPr>
          <w:rFonts w:ascii="Arial" w:hAnsi="Arial" w:cs="Arial"/>
          <w:noProof/>
          <w:lang w:val="en-US"/>
        </w:rPr>
        <mc:AlternateContent>
          <mc:Choice Requires="wps">
            <w:drawing>
              <wp:anchor distT="0" distB="0" distL="114300" distR="114300" simplePos="0" relativeHeight="251828224" behindDoc="0" locked="0" layoutInCell="1" allowOverlap="1" wp14:anchorId="21DA28C7" wp14:editId="21DA28C8">
                <wp:simplePos x="0" y="0"/>
                <wp:positionH relativeFrom="column">
                  <wp:posOffset>4886325</wp:posOffset>
                </wp:positionH>
                <wp:positionV relativeFrom="paragraph">
                  <wp:posOffset>10160</wp:posOffset>
                </wp:positionV>
                <wp:extent cx="819150" cy="640080"/>
                <wp:effectExtent l="0" t="0" r="19050" b="26670"/>
                <wp:wrapNone/>
                <wp:docPr id="371" name="Rectangle 371"/>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DA29AF" w14:textId="77777777" w:rsidR="00944514" w:rsidRDefault="00944514" w:rsidP="00270929">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C7" id="Rectangle 371" o:spid="_x0000_s1582" style="position:absolute;left:0;text-align:left;margin-left:384.75pt;margin-top:.8pt;width:64.5pt;height:50.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" fillcolor="#c0504d [3205]" strokecolor="#243f60 [1604]" strokeweight="1pt">
                <v:textbox>
                  <w:txbxContent>
                    <w:p w14:paraId="21DA29AF" w14:textId="77777777" w:rsidR="00944514" w:rsidRDefault="00944514" w:rsidP="00270929">
                      <w:pPr>
                        <w:jc w:val="center"/>
                      </w:pPr>
                      <w:r>
                        <w:t>Modem Service (mdc)</w:t>
                      </w:r>
                    </w:p>
                  </w:txbxContent>
                </v:textbox>
              </v:rect>
            </w:pict>
          </mc:Fallback>
        </mc:AlternateContent>
      </w:r>
      <w:r w:rsidR="00270929" w:rsidRPr="00215EAC">
        <w:rPr>
          <w:rFonts w:ascii="Arial" w:hAnsi="Arial" w:cs="Arial"/>
          <w:noProof/>
          <w:lang w:val="en-US"/>
        </w:rPr>
        <mc:AlternateContent>
          <mc:Choice Requires="wps">
            <w:drawing>
              <wp:anchor distT="0" distB="0" distL="114300" distR="114300" simplePos="0" relativeHeight="251820032" behindDoc="0" locked="0" layoutInCell="1" allowOverlap="1" wp14:anchorId="21DA28C9" wp14:editId="21DA28CA">
                <wp:simplePos x="0" y="0"/>
                <wp:positionH relativeFrom="column">
                  <wp:posOffset>3743326</wp:posOffset>
                </wp:positionH>
                <wp:positionV relativeFrom="paragraph">
                  <wp:posOffset>29210</wp:posOffset>
                </wp:positionV>
                <wp:extent cx="1047750" cy="640080"/>
                <wp:effectExtent l="0" t="0" r="19050" b="26670"/>
                <wp:wrapNone/>
                <wp:docPr id="372" name="Rectangle 372"/>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DA29B0" w14:textId="77777777" w:rsidR="00944514" w:rsidRDefault="00944514" w:rsidP="0027092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C9" id="Rectangle 372" o:spid="_x0000_s1583" style="position:absolute;left:0;text-align:left;margin-left:294.75pt;margin-top:2.3pt;width:82.5pt;height:50.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" fillcolor="#c0504d [3205]" strokecolor="#243f60 [1604]" strokeweight="1pt">
                <v:textbox>
                  <w:txbxContent>
                    <w:p w14:paraId="21DA29B0" w14:textId="77777777" w:rsidR="00944514" w:rsidRDefault="00944514" w:rsidP="00270929">
                      <w:pPr>
                        <w:jc w:val="center"/>
                      </w:pPr>
                      <w:r>
                        <w:t>Other Legato Services</w:t>
                      </w:r>
                    </w:p>
                  </w:txbxContent>
                </v:textbox>
              </v: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8768" behindDoc="0" locked="0" layoutInCell="1" allowOverlap="1" wp14:anchorId="21DA28CB" wp14:editId="21DA28CC">
                <wp:simplePos x="0" y="0"/>
                <wp:positionH relativeFrom="margin">
                  <wp:posOffset>5076825</wp:posOffset>
                </wp:positionH>
                <wp:positionV relativeFrom="paragraph">
                  <wp:posOffset>76200</wp:posOffset>
                </wp:positionV>
                <wp:extent cx="676275" cy="314325"/>
                <wp:effectExtent l="0" t="0" r="9525" b="9525"/>
                <wp:wrapNone/>
                <wp:docPr id="373" name="Rounded Rectangle 37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1" w14:textId="77777777" w:rsidR="00944514" w:rsidRPr="00B6176C" w:rsidRDefault="00944514" w:rsidP="00270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CB" id="Rounded Rectangle 373" o:spid="_x0000_s1584" style="position:absolute;left:0;text-align:left;margin-left:399.75pt;margin-top:6pt;width:53.25pt;height:24.7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CmLMwF&#10;ggIAAE4FAAAOAAAAAAAAAAAAAAAAAC4CAABkcnMvZTJvRG9jLnhtbFBLAQItABQABgAIAAAAIQAd&#10;qgcN3gAAAAkBAAAPAAAAAAAAAAAAAAAAANwEAABkcnMvZG93bnJldi54bWxQSwUGAAAAAAQABADz&#10;AAAA5wUAAAAA&#10;" fillcolor="white [3201]" stroked="f" strokeweight="2pt">
                <v:textbox>
                  <w:txbxContent>
                    <w:p w14:paraId="21DA29B1" w14:textId="77777777" w:rsidR="00944514" w:rsidRPr="00B6176C" w:rsidRDefault="00944514" w:rsidP="00270929">
                      <w:pPr>
                        <w:jc w:val="center"/>
                      </w:pPr>
                    </w:p>
                  </w:txbxContent>
                </v:textbox>
                <w10:wrap anchorx="margin"/>
              </v:roundrect>
            </w:pict>
          </mc:Fallback>
        </mc:AlternateContent>
      </w:r>
      <w:r w:rsidR="00270929" w:rsidRPr="00215EAC">
        <w:rPr>
          <w:rFonts w:ascii="Arial" w:hAnsi="Arial" w:cs="Arial"/>
          <w:noProof/>
          <w:lang w:val="en-US"/>
        </w:rPr>
        <mc:AlternateContent>
          <mc:Choice Requires="wps">
            <w:drawing>
              <wp:anchor distT="0" distB="0" distL="114300" distR="114300" simplePos="0" relativeHeight="251811840" behindDoc="0" locked="0" layoutInCell="1" allowOverlap="1" wp14:anchorId="21DA28CD" wp14:editId="21DA28CE">
                <wp:simplePos x="0" y="0"/>
                <wp:positionH relativeFrom="column">
                  <wp:posOffset>895350</wp:posOffset>
                </wp:positionH>
                <wp:positionV relativeFrom="paragraph">
                  <wp:posOffset>0</wp:posOffset>
                </wp:positionV>
                <wp:extent cx="828675" cy="640080"/>
                <wp:effectExtent l="0" t="0" r="28575" b="26670"/>
                <wp:wrapNone/>
                <wp:docPr id="375" name="Rectangle 375"/>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1DA29B2" w14:textId="77777777" w:rsidR="00944514" w:rsidRDefault="00944514" w:rsidP="0027092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CD" id="Rectangle 375" o:spid="_x0000_s1585" style="position:absolute;left:0;text-align:left;margin-left:70.5pt;margin-top:0;width:65.25pt;height:50.4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" fillcolor="#4f81bd [3204]" strokecolor="#5a5a5a [2109]" strokeweight="1pt">
                <v:textbox>
                  <w:txbxContent>
                    <w:p w14:paraId="21DA29B2" w14:textId="77777777" w:rsidR="00944514" w:rsidRDefault="00944514" w:rsidP="00270929">
                      <w:pPr>
                        <w:jc w:val="center"/>
                      </w:pPr>
                      <w:r>
                        <w:t>Legato App</w:t>
                      </w:r>
                    </w:p>
                  </w:txbxContent>
                </v:textbox>
              </v: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9792" behindDoc="0" locked="0" layoutInCell="1" allowOverlap="1" wp14:anchorId="21DA28CF" wp14:editId="21DA28D0">
                <wp:simplePos x="0" y="0"/>
                <wp:positionH relativeFrom="margin">
                  <wp:align>right</wp:align>
                </wp:positionH>
                <wp:positionV relativeFrom="paragraph">
                  <wp:posOffset>9525</wp:posOffset>
                </wp:positionV>
                <wp:extent cx="361950" cy="504825"/>
                <wp:effectExtent l="0" t="0" r="0" b="9525"/>
                <wp:wrapNone/>
                <wp:docPr id="376" name="Rounded Rectangle 376"/>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3" w14:textId="77777777" w:rsidR="00944514" w:rsidRPr="00B6176C" w:rsidRDefault="00944514" w:rsidP="00270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CF" id="Rounded Rectangle 376" o:spid="_x0000_s1586" style="position:absolute;left:0;text-align:left;margin-left:-22.7pt;margin-top:.75pt;width:28.5pt;height:39.75pt;z-index:25180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AHdU14gQIAAE4F&#10;AAAOAAAAAAAAAAAAAAAAAC4CAABkcnMvZTJvRG9jLnhtbFBLAQItABQABgAIAAAAIQA4mafO2QAA&#10;AAQBAAAPAAAAAAAAAAAAAAAAANsEAABkcnMvZG93bnJldi54bWxQSwUGAAAAAAQABADzAAAA4QUA&#10;AAAA&#10;" fillcolor="white [3201]" stroked="f" strokeweight="2pt">
                <v:textbox>
                  <w:txbxContent>
                    <w:p w14:paraId="21DA29B3" w14:textId="77777777" w:rsidR="00944514" w:rsidRPr="00B6176C" w:rsidRDefault="00944514" w:rsidP="00270929">
                      <w:pPr>
                        <w:jc w:val="center"/>
                      </w:pPr>
                    </w:p>
                  </w:txbxContent>
                </v:textbox>
                <w10:wrap anchorx="margin"/>
              </v:roundrect>
            </w:pict>
          </mc:Fallback>
        </mc:AlternateContent>
      </w:r>
      <w:r w:rsidR="00270929" w:rsidRPr="00215EAC">
        <w:rPr>
          <w:rFonts w:ascii="Arial" w:hAnsi="Arial" w:cs="Arial"/>
          <w:noProof/>
          <w:lang w:val="en-US"/>
        </w:rPr>
        <mc:AlternateContent>
          <mc:Choice Requires="wps">
            <w:drawing>
              <wp:anchor distT="0" distB="0" distL="114300" distR="114300" simplePos="0" relativeHeight="251812864" behindDoc="0" locked="0" layoutInCell="1" allowOverlap="1" wp14:anchorId="21DA28D1" wp14:editId="21DA28D2">
                <wp:simplePos x="0" y="0"/>
                <wp:positionH relativeFrom="column">
                  <wp:posOffset>2505075</wp:posOffset>
                </wp:positionH>
                <wp:positionV relativeFrom="paragraph">
                  <wp:posOffset>0</wp:posOffset>
                </wp:positionV>
                <wp:extent cx="1143000" cy="640080"/>
                <wp:effectExtent l="0" t="0" r="19050" b="26670"/>
                <wp:wrapNone/>
                <wp:docPr id="377" name="Rectangle 37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A29B4" w14:textId="77777777" w:rsidR="00944514" w:rsidRDefault="00944514" w:rsidP="0027092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DA28D1" id="Rectangle 377" o:spid="_x0000_s1587" style="position:absolute;left:0;text-align:left;margin-left:197.25pt;margin-top:0;width:90pt;height:50.4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Sd1pA8ECAAANBgAADgAAAAAAAAAAAAAAAAAuAgAAZHJzL2Uyb0RvYy54bWxQSwECLQAUAAYACAAA&#10;ACEAxc6yE9wAAAAIAQAADwAAAAAAAAAAAAAAAAAbBQAAZHJzL2Rvd25yZXYueG1sUEsFBgAAAAAE&#10;AAQA8wAAACQGAAAAAA==&#10;" fillcolor="#c0504d [3205]" strokecolor="#5a5a5a [2109]" strokeweight="1pt">
                <v:textbox>
                  <w:txbxContent>
                    <w:p w14:paraId="21DA29B4" w14:textId="77777777" w:rsidR="00944514" w:rsidRDefault="00944514" w:rsidP="00270929">
                      <w:pPr>
                        <w:jc w:val="center"/>
                      </w:pPr>
                      <w:r>
                        <w:t>Legato AT Server</w:t>
                      </w:r>
                    </w:p>
                  </w:txbxContent>
                </v:textbox>
              </v: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7744" behindDoc="0" locked="0" layoutInCell="1" allowOverlap="1" wp14:anchorId="21DA28D3" wp14:editId="21DA28D4">
                <wp:simplePos x="0" y="0"/>
                <wp:positionH relativeFrom="margin">
                  <wp:posOffset>2533650</wp:posOffset>
                </wp:positionH>
                <wp:positionV relativeFrom="paragraph">
                  <wp:posOffset>57150</wp:posOffset>
                </wp:positionV>
                <wp:extent cx="1114425" cy="495300"/>
                <wp:effectExtent l="0" t="0" r="9525" b="0"/>
                <wp:wrapNone/>
                <wp:docPr id="378" name="Rounded Rectangle 378"/>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5" w14:textId="77777777" w:rsidR="00944514" w:rsidRPr="00B6176C" w:rsidRDefault="00944514" w:rsidP="00270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D3" id="Rounded Rectangle 378" o:spid="_x0000_s1588" style="position:absolute;left:0;text-align:left;margin-left:199.5pt;margin-top:4.5pt;width:87.75pt;height:39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Bk&#10;H7/PhQIAAE8FAAAOAAAAAAAAAAAAAAAAAC4CAABkcnMvZTJvRG9jLnhtbFBLAQItABQABgAIAAAA&#10;IQCcO6n33gAAAAgBAAAPAAAAAAAAAAAAAAAAAN8EAABkcnMvZG93bnJldi54bWxQSwUGAAAAAAQA&#10;BADzAAAA6gUAAAAA&#10;" fillcolor="white [3201]" stroked="f" strokeweight="2pt">
                <v:textbox>
                  <w:txbxContent>
                    <w:p w14:paraId="21DA29B5" w14:textId="77777777" w:rsidR="00944514" w:rsidRPr="00B6176C" w:rsidRDefault="00944514" w:rsidP="00270929">
                      <w:pPr>
                        <w:jc w:val="center"/>
                      </w:pPr>
                    </w:p>
                  </w:txbxContent>
                </v:textbox>
                <w10:wrap anchorx="margin"/>
              </v:round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5696" behindDoc="0" locked="0" layoutInCell="1" allowOverlap="1" wp14:anchorId="21DA28D5" wp14:editId="21DA28D6">
                <wp:simplePos x="0" y="0"/>
                <wp:positionH relativeFrom="column">
                  <wp:posOffset>552450</wp:posOffset>
                </wp:positionH>
                <wp:positionV relativeFrom="paragraph">
                  <wp:posOffset>9525</wp:posOffset>
                </wp:positionV>
                <wp:extent cx="533400" cy="314325"/>
                <wp:effectExtent l="0" t="0" r="0" b="9525"/>
                <wp:wrapNone/>
                <wp:docPr id="379" name="Rounded Rectangle 37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6" w14:textId="77777777" w:rsidR="00944514" w:rsidRPr="00B6176C" w:rsidRDefault="00944514" w:rsidP="00270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D5" id="Rounded Rectangle 379" o:spid="_x0000_s1589" style="position:absolute;left:0;text-align:left;margin-left:43.5pt;margin-top:.75pt;width:42pt;height:24.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P+P8RuBAgAA&#10;TgUAAA4AAAAAAAAAAAAAAAAALgIAAGRycy9lMm9Eb2MueG1sUEsBAi0AFAAGAAgAAAAhANKhTf3b&#10;AAAABwEAAA8AAAAAAAAAAAAAAAAA2wQAAGRycy9kb3ducmV2LnhtbFBLBQYAAAAABAAEAPMAAADj&#10;BQAAAAA=&#10;" fillcolor="white [3201]" stroked="f" strokeweight="2pt">
                <v:textbox>
                  <w:txbxContent>
                    <w:p w14:paraId="21DA29B6" w14:textId="77777777" w:rsidR="00944514" w:rsidRPr="00B6176C" w:rsidRDefault="00944514" w:rsidP="00270929">
                      <w:pPr>
                        <w:jc w:val="center"/>
                      </w:pPr>
                    </w:p>
                  </w:txbxContent>
                </v:textbox>
              </v:round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6720" behindDoc="0" locked="0" layoutInCell="1" allowOverlap="1" wp14:anchorId="21DA28D7" wp14:editId="21DA28D8">
                <wp:simplePos x="0" y="0"/>
                <wp:positionH relativeFrom="margin">
                  <wp:align>left</wp:align>
                </wp:positionH>
                <wp:positionV relativeFrom="paragraph">
                  <wp:posOffset>9525</wp:posOffset>
                </wp:positionV>
                <wp:extent cx="533400" cy="314325"/>
                <wp:effectExtent l="0" t="0" r="0" b="9525"/>
                <wp:wrapNone/>
                <wp:docPr id="380" name="Rounded Rectangle 38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7" w14:textId="77777777" w:rsidR="00944514" w:rsidRPr="00B6176C" w:rsidRDefault="00944514" w:rsidP="00270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D7" id="Rounded Rectangle 380" o:spid="_x0000_s1590" style="position:absolute;left:0;text-align:left;margin-left:0;margin-top:.75pt;width:42pt;height:24.75pt;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PVhC1mDAgAA&#10;TgUAAA4AAAAAAAAAAAAAAAAALgIAAGRycy9lMm9Eb2MueG1sUEsBAi0AFAAGAAgAAAAhABtuHf7Z&#10;AAAABAEAAA8AAAAAAAAAAAAAAAAA3QQAAGRycy9kb3ducmV2LnhtbFBLBQYAAAAABAAEAPMAAADj&#10;BQAAAAA=&#10;" fillcolor="white [3201]" stroked="f" strokeweight="2pt">
                <v:textbox>
                  <w:txbxContent>
                    <w:p w14:paraId="21DA29B7" w14:textId="77777777" w:rsidR="00944514" w:rsidRPr="00B6176C" w:rsidRDefault="00944514" w:rsidP="00270929">
                      <w:pPr>
                        <w:jc w:val="center"/>
                      </w:pPr>
                    </w:p>
                  </w:txbxContent>
                </v:textbox>
                <w10:wrap anchorx="margin"/>
              </v:roundrect>
            </w:pict>
          </mc:Fallback>
        </mc:AlternateContent>
      </w:r>
      <w:r w:rsidR="00270929" w:rsidRPr="00215EAC">
        <w:rPr>
          <w:rFonts w:ascii="Arial" w:hAnsi="Arial" w:cs="Arial"/>
          <w:noProof/>
          <w:lang w:val="en-US"/>
        </w:rPr>
        <mc:AlternateContent>
          <mc:Choice Requires="wps">
            <w:drawing>
              <wp:anchor distT="0" distB="0" distL="114300" distR="114300" simplePos="0" relativeHeight="251804672" behindDoc="0" locked="0" layoutInCell="1" allowOverlap="1" wp14:anchorId="21DA28D9" wp14:editId="21DA28DA">
                <wp:simplePos x="0" y="0"/>
                <wp:positionH relativeFrom="column">
                  <wp:posOffset>714375</wp:posOffset>
                </wp:positionH>
                <wp:positionV relativeFrom="paragraph">
                  <wp:posOffset>8791575</wp:posOffset>
                </wp:positionV>
                <wp:extent cx="1771650" cy="333375"/>
                <wp:effectExtent l="0" t="0" r="0" b="9525"/>
                <wp:wrapNone/>
                <wp:docPr id="381" name="Rounded Rectangle 381"/>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DA29B8" w14:textId="77777777" w:rsidR="00944514" w:rsidRDefault="00944514" w:rsidP="00270929">
                            <w:pPr>
                              <w:jc w:val="center"/>
                              <w:rPr>
                                <w:rFonts w:ascii="Tahoma" w:hAnsi="Tahoma" w:cs="Tahoma"/>
                                <w:sz w:val="20"/>
                              </w:rPr>
                            </w:pPr>
                          </w:p>
                          <w:p w14:paraId="21DA29B9" w14:textId="77777777" w:rsidR="00944514" w:rsidRDefault="00944514" w:rsidP="00270929">
                            <w:pPr>
                              <w:jc w:val="center"/>
                              <w:rPr>
                                <w:rFonts w:ascii="Tahoma" w:hAnsi="Tahoma" w:cs="Tahoma"/>
                                <w:sz w:val="20"/>
                              </w:rPr>
                            </w:pPr>
                          </w:p>
                          <w:p w14:paraId="21DA29BA" w14:textId="77777777" w:rsidR="00944514" w:rsidRDefault="00944514" w:rsidP="00270929">
                            <w:pPr>
                              <w:jc w:val="center"/>
                              <w:rPr>
                                <w:rFonts w:ascii="Tahoma" w:hAnsi="Tahoma" w:cs="Tahoma"/>
                                <w:sz w:val="20"/>
                              </w:rPr>
                            </w:pPr>
                          </w:p>
                          <w:p w14:paraId="21DA29BB" w14:textId="77777777" w:rsidR="00944514" w:rsidRDefault="00944514" w:rsidP="00270929">
                            <w:pPr>
                              <w:jc w:val="center"/>
                              <w:rPr>
                                <w:rFonts w:ascii="Tahoma" w:hAnsi="Tahoma" w:cs="Tahoma"/>
                                <w:sz w:val="20"/>
                              </w:rPr>
                            </w:pPr>
                          </w:p>
                          <w:p w14:paraId="21DA29BC" w14:textId="77777777" w:rsidR="00944514" w:rsidRPr="003B4DCF" w:rsidRDefault="00944514" w:rsidP="00270929">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A28D9" id="Rounded Rectangle 381" o:spid="_x0000_s1591" style="position:absolute;left:0;text-align:left;margin-left:56.25pt;margin-top:692.25pt;width:139.5pt;height:26.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LjancSB&#10;AgAATwUAAA4AAAAAAAAAAAAAAAAALgIAAGRycy9lMm9Eb2MueG1sUEsBAi0AFAAGAAgAAAAhAEUG&#10;WHreAAAADQEAAA8AAAAAAAAAAAAAAAAA2wQAAGRycy9kb3ducmV2LnhtbFBLBQYAAAAABAAEAPMA&#10;AADmBQAAAAA=&#10;" fillcolor="white [3201]" stroked="f" strokeweight="2pt">
                <v:textbox>
                  <w:txbxContent>
                    <w:p w14:paraId="21DA29B8" w14:textId="77777777" w:rsidR="00944514" w:rsidRDefault="00944514" w:rsidP="00270929">
                      <w:pPr>
                        <w:jc w:val="center"/>
                        <w:rPr>
                          <w:rFonts w:ascii="Tahoma" w:hAnsi="Tahoma" w:cs="Tahoma"/>
                          <w:sz w:val="20"/>
                        </w:rPr>
                      </w:pPr>
                    </w:p>
                    <w:p w14:paraId="21DA29B9" w14:textId="77777777" w:rsidR="00944514" w:rsidRDefault="00944514" w:rsidP="00270929">
                      <w:pPr>
                        <w:jc w:val="center"/>
                        <w:rPr>
                          <w:rFonts w:ascii="Tahoma" w:hAnsi="Tahoma" w:cs="Tahoma"/>
                          <w:sz w:val="20"/>
                        </w:rPr>
                      </w:pPr>
                    </w:p>
                    <w:p w14:paraId="21DA29BA" w14:textId="77777777" w:rsidR="00944514" w:rsidRDefault="00944514" w:rsidP="00270929">
                      <w:pPr>
                        <w:jc w:val="center"/>
                        <w:rPr>
                          <w:rFonts w:ascii="Tahoma" w:hAnsi="Tahoma" w:cs="Tahoma"/>
                          <w:sz w:val="20"/>
                        </w:rPr>
                      </w:pPr>
                    </w:p>
                    <w:p w14:paraId="21DA29BB" w14:textId="77777777" w:rsidR="00944514" w:rsidRDefault="00944514" w:rsidP="00270929">
                      <w:pPr>
                        <w:jc w:val="center"/>
                        <w:rPr>
                          <w:rFonts w:ascii="Tahoma" w:hAnsi="Tahoma" w:cs="Tahoma"/>
                          <w:sz w:val="20"/>
                        </w:rPr>
                      </w:pPr>
                    </w:p>
                    <w:p w14:paraId="21DA29BC" w14:textId="77777777" w:rsidR="00944514" w:rsidRPr="003B4DCF" w:rsidRDefault="00944514" w:rsidP="00270929">
                      <w:pPr>
                        <w:jc w:val="center"/>
                        <w:rPr>
                          <w:rFonts w:ascii="Tahoma" w:hAnsi="Tahoma" w:cs="Tahoma"/>
                          <w:sz w:val="20"/>
                        </w:rPr>
                      </w:pPr>
                    </w:p>
                  </w:txbxContent>
                </v:textbox>
              </v:roundrect>
            </w:pict>
          </mc:Fallback>
        </mc:AlternateContent>
      </w:r>
      <w:r w:rsidR="00270929" w:rsidRPr="00215EAC">
        <w:rPr>
          <w:rFonts w:ascii="Arial" w:hAnsi="Arial" w:cs="Arial"/>
        </w:rPr>
        <w:t xml:space="preserve">                                                         </w:t>
      </w:r>
    </w:p>
    <w:p w14:paraId="21DA2646" w14:textId="4D49F99B" w:rsidR="00270929" w:rsidRPr="00000A88" w:rsidRDefault="00270929" w:rsidP="00270929">
      <w:pPr>
        <w:rPr>
          <w:rFonts w:ascii="Arial" w:hAnsi="Arial" w:cs="Arial"/>
          <w:sz w:val="22"/>
          <w:szCs w:val="22"/>
        </w:rPr>
      </w:pPr>
    </w:p>
    <w:p w14:paraId="21DA2647" w14:textId="675B415D" w:rsidR="00270929" w:rsidRDefault="00270929" w:rsidP="00270929">
      <w:pPr>
        <w:rPr>
          <w:rFonts w:ascii="Arial" w:hAnsi="Arial" w:cs="Arial"/>
          <w:sz w:val="20"/>
        </w:rPr>
      </w:pPr>
      <w:r w:rsidRPr="00215EAC">
        <w:rPr>
          <w:rFonts w:ascii="Arial" w:hAnsi="Arial" w:cs="Arial"/>
          <w:sz w:val="20"/>
        </w:rPr>
        <w:t xml:space="preserve">                                    AT </w:t>
      </w:r>
    </w:p>
    <w:p w14:paraId="21DA2648" w14:textId="6519AA4D" w:rsidR="00270929" w:rsidRDefault="00270929" w:rsidP="00270929">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817984" behindDoc="0" locked="0" layoutInCell="1" allowOverlap="1" wp14:anchorId="21DA28DB" wp14:editId="0373F2FB">
                <wp:simplePos x="0" y="0"/>
                <wp:positionH relativeFrom="column">
                  <wp:posOffset>6247765</wp:posOffset>
                </wp:positionH>
                <wp:positionV relativeFrom="paragraph">
                  <wp:posOffset>156845</wp:posOffset>
                </wp:positionV>
                <wp:extent cx="0" cy="3200400"/>
                <wp:effectExtent l="0" t="0" r="19050" b="19050"/>
                <wp:wrapNone/>
                <wp:docPr id="383" name="Straight Connector 383"/>
                <wp:cNvGraphicFramePr/>
                <a:graphic xmlns:a="http://schemas.openxmlformats.org/drawingml/2006/main">
                  <a:graphicData uri="http://schemas.microsoft.com/office/word/2010/wordprocessingShape">
                    <wps:wsp>
                      <wps:cNvCnPr/>
                      <wps:spPr>
                        <a:xfrm flipH="1">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FF11D" id="Straight Connector 383" o:spid="_x0000_s1026" style="position:absolute;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2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" strokecolor="#4579b8 [3044]"/>
            </w:pict>
          </mc:Fallback>
        </mc:AlternateContent>
      </w:r>
    </w:p>
    <w:p w14:paraId="21DA2649" w14:textId="77777777" w:rsidR="00270929" w:rsidRDefault="00BE2CA8" w:rsidP="00270929">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1821056" behindDoc="0" locked="0" layoutInCell="1" allowOverlap="1" wp14:anchorId="21DA28DD" wp14:editId="5EF6A191">
                <wp:simplePos x="0" y="0"/>
                <wp:positionH relativeFrom="column">
                  <wp:posOffset>1219200</wp:posOffset>
                </wp:positionH>
                <wp:positionV relativeFrom="paragraph">
                  <wp:posOffset>10795</wp:posOffset>
                </wp:positionV>
                <wp:extent cx="0" cy="3200400"/>
                <wp:effectExtent l="0" t="0" r="19050" b="19050"/>
                <wp:wrapNone/>
                <wp:docPr id="382" name="Straight Connector 382"/>
                <wp:cNvGraphicFramePr/>
                <a:graphic xmlns:a="http://schemas.openxmlformats.org/drawingml/2006/main">
                  <a:graphicData uri="http://schemas.microsoft.com/office/word/2010/wordprocessingShape">
                    <wps:wsp>
                      <wps:cNvCnPr/>
                      <wps:spPr>
                        <a:xfrm>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B0BEA" id="Straight Connector 382"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85pt" to="96pt,2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" strokecolor="#4579b8 [3044]"/>
            </w:pict>
          </mc:Fallback>
        </mc:AlternateContent>
      </w:r>
      <w:r w:rsidR="00270929" w:rsidRPr="00215EAC">
        <w:rPr>
          <w:rFonts w:ascii="Arial" w:hAnsi="Arial" w:cs="Arial"/>
          <w:noProof/>
          <w:lang w:val="en-US"/>
        </w:rPr>
        <mc:AlternateContent>
          <mc:Choice Requires="wps">
            <w:drawing>
              <wp:anchor distT="0" distB="0" distL="114300" distR="114300" simplePos="0" relativeHeight="251819008" behindDoc="0" locked="0" layoutInCell="1" allowOverlap="1" wp14:anchorId="21DA28DF" wp14:editId="680D2997">
                <wp:simplePos x="0" y="0"/>
                <wp:positionH relativeFrom="column">
                  <wp:posOffset>5295900</wp:posOffset>
                </wp:positionH>
                <wp:positionV relativeFrom="paragraph">
                  <wp:posOffset>10795</wp:posOffset>
                </wp:positionV>
                <wp:extent cx="0" cy="3200400"/>
                <wp:effectExtent l="0" t="0" r="19050" b="19050"/>
                <wp:wrapNone/>
                <wp:docPr id="384" name="Straight Connector 384"/>
                <wp:cNvGraphicFramePr/>
                <a:graphic xmlns:a="http://schemas.openxmlformats.org/drawingml/2006/main">
                  <a:graphicData uri="http://schemas.microsoft.com/office/word/2010/wordprocessingShape">
                    <wps:wsp>
                      <wps:cNvCnPr/>
                      <wps:spPr>
                        <a:xfrm>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000CD" id="Straight Connector 384" o:spid="_x0000_s1026"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85pt" to="417pt,2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" strokecolor="#4579b8 [3044]"/>
            </w:pict>
          </mc:Fallback>
        </mc:AlternateContent>
      </w:r>
      <w:r w:rsidR="00270929" w:rsidRPr="00215EAC">
        <w:rPr>
          <w:rFonts w:ascii="Arial" w:hAnsi="Arial" w:cs="Arial"/>
          <w:noProof/>
          <w:lang w:val="en-US"/>
        </w:rPr>
        <mc:AlternateContent>
          <mc:Choice Requires="wps">
            <w:drawing>
              <wp:anchor distT="0" distB="0" distL="114300" distR="114300" simplePos="0" relativeHeight="251815936" behindDoc="0" locked="0" layoutInCell="1" allowOverlap="1" wp14:anchorId="21DA28E1" wp14:editId="4CB6707D">
                <wp:simplePos x="0" y="0"/>
                <wp:positionH relativeFrom="column">
                  <wp:posOffset>4400550</wp:posOffset>
                </wp:positionH>
                <wp:positionV relativeFrom="paragraph">
                  <wp:posOffset>10160</wp:posOffset>
                </wp:positionV>
                <wp:extent cx="0" cy="3200400"/>
                <wp:effectExtent l="0" t="0" r="19050" b="19050"/>
                <wp:wrapNone/>
                <wp:docPr id="385" name="Straight Connector 385"/>
                <wp:cNvGraphicFramePr/>
                <a:graphic xmlns:a="http://schemas.openxmlformats.org/drawingml/2006/main">
                  <a:graphicData uri="http://schemas.microsoft.com/office/word/2010/wordprocessingShape">
                    <wps:wsp>
                      <wps:cNvCnPr/>
                      <wps:spPr>
                        <a:xfrm>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AE48D" id="Straight Connector 385"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8pt" to="346.5pt,2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" strokecolor="#4579b8 [3044]"/>
            </w:pict>
          </mc:Fallback>
        </mc:AlternateContent>
      </w:r>
      <w:r w:rsidR="00270929" w:rsidRPr="00215EAC">
        <w:rPr>
          <w:rFonts w:ascii="Arial" w:hAnsi="Arial" w:cs="Arial"/>
          <w:noProof/>
          <w:lang w:val="en-US"/>
        </w:rPr>
        <mc:AlternateContent>
          <mc:Choice Requires="wps">
            <w:drawing>
              <wp:anchor distT="0" distB="0" distL="114300" distR="114300" simplePos="0" relativeHeight="251814912" behindDoc="0" locked="0" layoutInCell="1" allowOverlap="1" wp14:anchorId="21DA28E3" wp14:editId="50D30B7E">
                <wp:simplePos x="0" y="0"/>
                <wp:positionH relativeFrom="column">
                  <wp:posOffset>3028950</wp:posOffset>
                </wp:positionH>
                <wp:positionV relativeFrom="paragraph">
                  <wp:posOffset>12700</wp:posOffset>
                </wp:positionV>
                <wp:extent cx="0" cy="3200400"/>
                <wp:effectExtent l="0" t="0" r="19050" b="19050"/>
                <wp:wrapNone/>
                <wp:docPr id="386" name="Straight Connector 386"/>
                <wp:cNvGraphicFramePr/>
                <a:graphic xmlns:a="http://schemas.openxmlformats.org/drawingml/2006/main">
                  <a:graphicData uri="http://schemas.microsoft.com/office/word/2010/wordprocessingShape">
                    <wps:wsp>
                      <wps:cNvCnPr/>
                      <wps:spPr>
                        <a:xfrm flipH="1">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D4B68" id="Straight Connector 386" o:spid="_x0000_s1026" style="position:absolute;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" strokecolor="#4579b8 [3044]"/>
            </w:pict>
          </mc:Fallback>
        </mc:AlternateContent>
      </w:r>
      <w:r w:rsidR="00270929" w:rsidRPr="00215EAC">
        <w:rPr>
          <w:rFonts w:ascii="Arial" w:hAnsi="Arial" w:cs="Arial"/>
          <w:noProof/>
          <w:lang w:val="en-US"/>
        </w:rPr>
        <mc:AlternateContent>
          <mc:Choice Requires="wps">
            <w:drawing>
              <wp:anchor distT="0" distB="0" distL="114300" distR="114300" simplePos="0" relativeHeight="251816960" behindDoc="0" locked="0" layoutInCell="1" allowOverlap="1" wp14:anchorId="21DA28E5" wp14:editId="0E9E388F">
                <wp:simplePos x="0" y="0"/>
                <wp:positionH relativeFrom="column">
                  <wp:posOffset>227965</wp:posOffset>
                </wp:positionH>
                <wp:positionV relativeFrom="paragraph">
                  <wp:posOffset>40640</wp:posOffset>
                </wp:positionV>
                <wp:extent cx="0" cy="3200400"/>
                <wp:effectExtent l="0" t="0" r="19050" b="19050"/>
                <wp:wrapNone/>
                <wp:docPr id="387" name="Straight Connector 387"/>
                <wp:cNvGraphicFramePr/>
                <a:graphic xmlns:a="http://schemas.openxmlformats.org/drawingml/2006/main">
                  <a:graphicData uri="http://schemas.microsoft.com/office/word/2010/wordprocessingShape">
                    <wps:wsp>
                      <wps:cNvCnPr/>
                      <wps:spPr>
                        <a:xfrm flipH="1">
                          <a:off x="0" y="0"/>
                          <a:ext cx="0" cy="320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C77E1" id="Straight Connector 387" o:spid="_x0000_s1026" style="position:absolute;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3.2pt" to="17.95pt,2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" strokecolor="#4579b8 [3044]"/>
            </w:pict>
          </mc:Fallback>
        </mc:AlternateContent>
      </w:r>
    </w:p>
    <w:p w14:paraId="21DA264A" w14:textId="77777777" w:rsidR="00270929" w:rsidRDefault="00270929" w:rsidP="00270929">
      <w:pPr>
        <w:rPr>
          <w:rFonts w:ascii="Arial" w:hAnsi="Arial" w:cs="Arial"/>
          <w:sz w:val="20"/>
        </w:rPr>
      </w:pPr>
    </w:p>
    <w:p w14:paraId="21DA264B" w14:textId="77777777" w:rsidR="00B0420B" w:rsidRDefault="00B0420B" w:rsidP="00270929">
      <w:pPr>
        <w:rPr>
          <w:rFonts w:ascii="Arial" w:hAnsi="Arial" w:cs="Arial"/>
          <w:sz w:val="20"/>
        </w:rPr>
      </w:pPr>
    </w:p>
    <w:p w14:paraId="21DA264C" w14:textId="77777777" w:rsidR="005548B1" w:rsidRDefault="00B0420B" w:rsidP="00B0420B">
      <w:pPr>
        <w:tabs>
          <w:tab w:val="left" w:pos="960"/>
        </w:tabs>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t xml:space="preserve">     </w:t>
      </w:r>
      <w:r w:rsidRPr="00215EAC">
        <w:rPr>
          <w:rFonts w:ascii="Arial" w:hAnsi="Arial" w:cs="Arial"/>
          <w:sz w:val="20"/>
        </w:rPr>
        <w:t>Get PDP session IPv4</w:t>
      </w:r>
      <w:r>
        <w:rPr>
          <w:rFonts w:ascii="Arial" w:hAnsi="Arial" w:cs="Arial"/>
          <w:sz w:val="20"/>
        </w:rPr>
        <w:t>/IPv6</w:t>
      </w:r>
      <w:r w:rsidRPr="00215EAC">
        <w:rPr>
          <w:rFonts w:ascii="Arial" w:hAnsi="Arial" w:cs="Arial"/>
          <w:sz w:val="20"/>
        </w:rPr>
        <w:t xml:space="preserve"> address u</w:t>
      </w:r>
      <w:r w:rsidR="005548B1">
        <w:rPr>
          <w:rFonts w:ascii="Arial" w:hAnsi="Arial" w:cs="Arial"/>
          <w:sz w:val="20"/>
        </w:rPr>
        <w:t xml:space="preserve">sing </w:t>
      </w:r>
    </w:p>
    <w:p w14:paraId="1D09A987" w14:textId="77777777" w:rsidR="000B6126" w:rsidRDefault="005548B1" w:rsidP="000B6126">
      <w:pPr>
        <w:tabs>
          <w:tab w:val="left" w:pos="960"/>
        </w:tabs>
        <w:rPr>
          <w:rFonts w:ascii="Arial" w:hAnsi="Arial" w:cs="Arial"/>
          <w:sz w:val="20"/>
        </w:rPr>
      </w:pPr>
      <w:r>
        <w:rPr>
          <w:rFonts w:ascii="Arial" w:hAnsi="Arial" w:cs="Arial"/>
          <w:sz w:val="20"/>
        </w:rPr>
        <w:t xml:space="preserve">                                            </w:t>
      </w:r>
      <w:r w:rsidR="00B0420B" w:rsidRPr="00215EAC">
        <w:rPr>
          <w:rFonts w:ascii="Arial" w:hAnsi="Arial" w:cs="Arial"/>
          <w:sz w:val="20"/>
        </w:rPr>
        <w:t>le_mdc_GetIPv4Address()</w:t>
      </w:r>
      <w:r>
        <w:rPr>
          <w:rFonts w:ascii="Arial" w:hAnsi="Arial" w:cs="Arial"/>
          <w:sz w:val="20"/>
        </w:rPr>
        <w:t xml:space="preserve">  </w:t>
      </w:r>
      <w:r w:rsidR="00B0420B">
        <w:rPr>
          <w:rFonts w:ascii="Arial" w:hAnsi="Arial" w:cs="Arial"/>
          <w:sz w:val="20"/>
        </w:rPr>
        <w:t>Or using le_mdc_GetIPv6Address()</w:t>
      </w:r>
    </w:p>
    <w:p w14:paraId="21DA2650" w14:textId="14B91FE7" w:rsidR="00270929" w:rsidRPr="00215EAC" w:rsidRDefault="005548B1" w:rsidP="000B6126">
      <w:pPr>
        <w:tabs>
          <w:tab w:val="left" w:pos="960"/>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1966464" behindDoc="0" locked="0" layoutInCell="1" allowOverlap="1" wp14:anchorId="21DA28E7" wp14:editId="21DA28E8">
                <wp:simplePos x="0" y="0"/>
                <wp:positionH relativeFrom="column">
                  <wp:posOffset>1228090</wp:posOffset>
                </wp:positionH>
                <wp:positionV relativeFrom="paragraph">
                  <wp:posOffset>39370</wp:posOffset>
                </wp:positionV>
                <wp:extent cx="4105275" cy="0"/>
                <wp:effectExtent l="0" t="76200" r="9525" b="95250"/>
                <wp:wrapNone/>
                <wp:docPr id="422" name="Straight Arrow Connector 422"/>
                <wp:cNvGraphicFramePr/>
                <a:graphic xmlns:a="http://schemas.openxmlformats.org/drawingml/2006/main">
                  <a:graphicData uri="http://schemas.microsoft.com/office/word/2010/wordprocessingShape">
                    <wps:wsp>
                      <wps:cNvCnPr/>
                      <wps:spPr>
                        <a:xfrm flipV="1">
                          <a:off x="0" y="0"/>
                          <a:ext cx="4105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1372FC6" id="Straight Arrow Connector 422" o:spid="_x0000_s1026" type="#_x0000_t32" style="position:absolute;margin-left:96.7pt;margin-top:3.1pt;width:323.25pt;height:0;flip:y;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" strokecolor="#4579b8 [3044]">
                <v:stroke endarrow="block"/>
              </v:shape>
            </w:pict>
          </mc:Fallback>
        </mc:AlternateContent>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p>
    <w:p w14:paraId="21DA2651" w14:textId="77777777" w:rsidR="00270929" w:rsidRPr="00215EAC" w:rsidRDefault="001D2041" w:rsidP="00270929">
      <w:pPr>
        <w:rPr>
          <w:rFonts w:ascii="Arial" w:hAnsi="Arial" w:cs="Arial"/>
          <w:sz w:val="20"/>
        </w:rPr>
      </w:pPr>
      <w:r>
        <w:rPr>
          <w:rFonts w:ascii="Arial" w:hAnsi="Arial" w:cs="Arial"/>
          <w:sz w:val="20"/>
        </w:rPr>
        <w:tab/>
      </w:r>
      <w:r>
        <w:rPr>
          <w:rFonts w:ascii="Arial" w:hAnsi="Arial" w:cs="Arial"/>
          <w:sz w:val="20"/>
        </w:rPr>
        <w:tab/>
      </w:r>
      <w:r w:rsidR="00270929" w:rsidRPr="00215EAC">
        <w:rPr>
          <w:rFonts w:ascii="Arial" w:hAnsi="Arial" w:cs="Arial"/>
          <w:sz w:val="20"/>
        </w:rPr>
        <w:t xml:space="preserve">                       </w:t>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r w:rsidR="00270929" w:rsidRPr="00215EAC">
        <w:rPr>
          <w:rFonts w:ascii="Arial" w:hAnsi="Arial" w:cs="Arial"/>
          <w:sz w:val="20"/>
        </w:rPr>
        <w:tab/>
      </w:r>
    </w:p>
    <w:p w14:paraId="21DA2655" w14:textId="3BD559DE" w:rsidR="00270929" w:rsidRPr="000B6126" w:rsidRDefault="00270929" w:rsidP="000B6126">
      <w:pPr>
        <w:rPr>
          <w:rFonts w:ascii="Arial" w:hAnsi="Arial" w:cs="Arial"/>
          <w:sz w:val="20"/>
        </w:rPr>
      </w:pPr>
      <w:r>
        <w:rPr>
          <w:rFonts w:ascii="Arial" w:hAnsi="Arial" w:cs="Arial"/>
        </w:rPr>
        <w:t xml:space="preserve">        </w:t>
      </w:r>
      <w:r w:rsidRPr="00215EAC">
        <w:rPr>
          <w:rFonts w:ascii="Arial" w:hAnsi="Arial" w:cs="Arial"/>
        </w:rPr>
        <w:t xml:space="preserve">                                                                         </w:t>
      </w:r>
    </w:p>
    <w:p w14:paraId="21DA2656" w14:textId="77777777" w:rsidR="00270929" w:rsidRDefault="00CF78E0" w:rsidP="00270929">
      <w:pPr>
        <w:tabs>
          <w:tab w:val="left" w:pos="3810"/>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1832320" behindDoc="0" locked="0" layoutInCell="1" allowOverlap="1" wp14:anchorId="21DA28EB" wp14:editId="4DC25F26">
                <wp:simplePos x="0" y="0"/>
                <wp:positionH relativeFrom="column">
                  <wp:posOffset>790575</wp:posOffset>
                </wp:positionH>
                <wp:positionV relativeFrom="paragraph">
                  <wp:posOffset>47625</wp:posOffset>
                </wp:positionV>
                <wp:extent cx="1362075" cy="714375"/>
                <wp:effectExtent l="0" t="0" r="28575" b="28575"/>
                <wp:wrapNone/>
                <wp:docPr id="394" name="Rectangle 394"/>
                <wp:cNvGraphicFramePr/>
                <a:graphic xmlns:a="http://schemas.openxmlformats.org/drawingml/2006/main">
                  <a:graphicData uri="http://schemas.microsoft.com/office/word/2010/wordprocessingShape">
                    <wps:wsp>
                      <wps:cNvSpPr/>
                      <wps:spPr>
                        <a:xfrm>
                          <a:off x="0" y="0"/>
                          <a:ext cx="1362075" cy="714375"/>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DA29BE" w14:textId="494E0C15" w:rsidR="00944514" w:rsidRPr="001D2041" w:rsidRDefault="00944514" w:rsidP="00CF78E0">
                            <w:pPr>
                              <w:jc w:val="center"/>
                              <w:rPr>
                                <w:rFonts w:ascii="Arial" w:hAnsi="Arial" w:cs="Arial"/>
                                <w:sz w:val="20"/>
                              </w:rPr>
                            </w:pPr>
                            <w:r>
                              <w:rPr>
                                <w:rFonts w:ascii="Arial" w:hAnsi="Arial" w:cs="Arial"/>
                                <w:sz w:val="20"/>
                              </w:rPr>
                              <w:t>Send IP address of each profile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A28EB" id="Rectangle 394" o:spid="_x0000_s1592" style="position:absolute;margin-left:62.25pt;margin-top:3.75pt;width:107.25pt;height:56.2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" fillcolor="white [3201]" strokecolor="#4f81bd [3204]" strokeweight="1pt">
                <v:textbox>
                  <w:txbxContent>
                    <w:p w14:paraId="21DA29BE" w14:textId="494E0C15" w:rsidR="00944514" w:rsidRPr="001D2041" w:rsidRDefault="00944514" w:rsidP="00CF78E0">
                      <w:pPr>
                        <w:jc w:val="center"/>
                        <w:rPr>
                          <w:rFonts w:ascii="Arial" w:hAnsi="Arial" w:cs="Arial"/>
                          <w:sz w:val="20"/>
                        </w:rPr>
                      </w:pPr>
                      <w:r>
                        <w:rPr>
                          <w:rFonts w:ascii="Arial" w:hAnsi="Arial" w:cs="Arial"/>
                          <w:sz w:val="20"/>
                        </w:rPr>
                        <w:t>Send IP address of each profile as intermediate response</w:t>
                      </w:r>
                    </w:p>
                  </w:txbxContent>
                </v:textbox>
              </v:rect>
            </w:pict>
          </mc:Fallback>
        </mc:AlternateContent>
      </w:r>
    </w:p>
    <w:p w14:paraId="21DA2657" w14:textId="77777777" w:rsidR="00270929" w:rsidRDefault="00270929" w:rsidP="00270929">
      <w:pPr>
        <w:tabs>
          <w:tab w:val="left" w:pos="6090"/>
        </w:tabs>
        <w:rPr>
          <w:rFonts w:ascii="Arial" w:hAnsi="Arial" w:cs="Arial"/>
        </w:rPr>
      </w:pPr>
      <w:r>
        <w:rPr>
          <w:rFonts w:ascii="Arial" w:hAnsi="Arial" w:cs="Arial"/>
        </w:rPr>
        <w:t xml:space="preserve">                                                                         </w:t>
      </w:r>
    </w:p>
    <w:p w14:paraId="21DA2658" w14:textId="77777777" w:rsidR="00270929" w:rsidRPr="00215EAC" w:rsidRDefault="00270929" w:rsidP="00270929">
      <w:pPr>
        <w:tabs>
          <w:tab w:val="left" w:pos="6090"/>
        </w:tabs>
        <w:rPr>
          <w:rFonts w:ascii="Arial" w:hAnsi="Arial" w:cs="Arial"/>
        </w:rPr>
      </w:pPr>
      <w:r>
        <w:rPr>
          <w:rFonts w:ascii="Arial" w:hAnsi="Arial" w:cs="Arial"/>
        </w:rPr>
        <w:t xml:space="preserve">                                                                           </w:t>
      </w:r>
      <w:r w:rsidRPr="00215EAC">
        <w:rPr>
          <w:rFonts w:ascii="Arial" w:hAnsi="Arial" w:cs="Arial"/>
        </w:rPr>
        <w:tab/>
      </w:r>
      <w:r w:rsidRPr="00215EAC">
        <w:rPr>
          <w:rFonts w:ascii="Arial" w:hAnsi="Arial" w:cs="Arial"/>
        </w:rPr>
        <w:tab/>
      </w:r>
    </w:p>
    <w:p w14:paraId="21DA2659" w14:textId="77777777" w:rsidR="00270929" w:rsidRDefault="00270929" w:rsidP="00270929">
      <w:pPr>
        <w:tabs>
          <w:tab w:val="left" w:pos="6090"/>
        </w:tabs>
        <w:rPr>
          <w:rFonts w:ascii="Arial" w:hAnsi="Arial" w:cs="Arial"/>
        </w:rPr>
      </w:pPr>
    </w:p>
    <w:p w14:paraId="21DA265A" w14:textId="77777777" w:rsidR="00270929" w:rsidRDefault="00270929" w:rsidP="00270929">
      <w:pPr>
        <w:tabs>
          <w:tab w:val="left" w:pos="6090"/>
        </w:tabs>
        <w:rPr>
          <w:rFonts w:ascii="Arial" w:hAnsi="Arial" w:cs="Arial"/>
        </w:rPr>
      </w:pPr>
      <w:r>
        <w:rPr>
          <w:rFonts w:ascii="Arial" w:hAnsi="Arial" w:cs="Arial"/>
        </w:rPr>
        <w:t xml:space="preserve">                               </w:t>
      </w:r>
    </w:p>
    <w:p w14:paraId="21DA265D" w14:textId="4D2A17E6" w:rsidR="00EE50AA" w:rsidRDefault="007C1D52" w:rsidP="00270929">
      <w:pPr>
        <w:tabs>
          <w:tab w:val="left" w:pos="6090"/>
        </w:tabs>
        <w:rPr>
          <w:rFonts w:ascii="Arial" w:hAnsi="Arial" w:cs="Arial"/>
        </w:rPr>
      </w:pPr>
      <w:r>
        <w:rPr>
          <w:rFonts w:ascii="Arial" w:hAnsi="Arial" w:cs="Arial"/>
        </w:rPr>
        <w:tab/>
      </w:r>
      <w:r w:rsidR="00EE50AA">
        <w:rPr>
          <w:rFonts w:ascii="Arial" w:hAnsi="Arial" w:cs="Arial"/>
        </w:rPr>
        <w:tab/>
      </w:r>
    </w:p>
    <w:p w14:paraId="21DA265E" w14:textId="77777777" w:rsidR="00EE50AA" w:rsidRDefault="00EE50AA" w:rsidP="00270929">
      <w:pPr>
        <w:tabs>
          <w:tab w:val="left" w:pos="6090"/>
        </w:tabs>
        <w:rPr>
          <w:rFonts w:ascii="Arial" w:hAnsi="Arial" w:cs="Arial"/>
        </w:rPr>
      </w:pPr>
    </w:p>
    <w:p w14:paraId="21DA265F" w14:textId="77777777" w:rsidR="00EE50AA" w:rsidRDefault="00EE50AA" w:rsidP="00270929">
      <w:pPr>
        <w:tabs>
          <w:tab w:val="left" w:pos="6090"/>
        </w:tabs>
        <w:rPr>
          <w:rFonts w:ascii="Arial" w:hAnsi="Arial" w:cs="Arial"/>
        </w:rPr>
      </w:pPr>
      <w:r>
        <w:rPr>
          <w:rFonts w:ascii="Arial" w:hAnsi="Arial" w:cs="Arial"/>
        </w:rPr>
        <w:t xml:space="preserve">           </w:t>
      </w:r>
      <w:r w:rsidRPr="00EE50AA">
        <w:rPr>
          <w:rFonts w:ascii="Arial" w:hAnsi="Arial" w:cs="Arial"/>
          <w:sz w:val="20"/>
        </w:rPr>
        <w:t>Send Final re</w:t>
      </w:r>
      <w:r w:rsidR="00613600">
        <w:rPr>
          <w:rFonts w:ascii="Arial" w:hAnsi="Arial" w:cs="Arial"/>
          <w:sz w:val="20"/>
        </w:rPr>
        <w:t>s</w:t>
      </w:r>
      <w:r w:rsidRPr="00EE50AA">
        <w:rPr>
          <w:rFonts w:ascii="Arial" w:hAnsi="Arial" w:cs="Arial"/>
          <w:sz w:val="20"/>
        </w:rPr>
        <w:t>ponse</w:t>
      </w:r>
    </w:p>
    <w:p w14:paraId="21DA2660" w14:textId="77777777" w:rsidR="00270929" w:rsidRPr="00215EAC" w:rsidRDefault="00EE50AA" w:rsidP="00270929">
      <w:pPr>
        <w:tabs>
          <w:tab w:val="left" w:pos="6090"/>
        </w:tabs>
        <w:rPr>
          <w:rFonts w:ascii="Arial" w:hAnsi="Arial" w:cs="Arial"/>
        </w:rPr>
      </w:pPr>
      <w:r>
        <w:rPr>
          <w:rFonts w:ascii="Arial" w:hAnsi="Arial" w:cs="Arial"/>
          <w:noProof/>
          <w:lang w:val="en-US"/>
        </w:rPr>
        <mc:AlternateContent>
          <mc:Choice Requires="wps">
            <w:drawing>
              <wp:anchor distT="0" distB="0" distL="114300" distR="114300" simplePos="0" relativeHeight="251834368" behindDoc="0" locked="0" layoutInCell="1" allowOverlap="1" wp14:anchorId="21DA28EF" wp14:editId="21DA28F0">
                <wp:simplePos x="0" y="0"/>
                <wp:positionH relativeFrom="column">
                  <wp:posOffset>190500</wp:posOffset>
                </wp:positionH>
                <wp:positionV relativeFrom="paragraph">
                  <wp:posOffset>52705</wp:posOffset>
                </wp:positionV>
                <wp:extent cx="1047750" cy="0"/>
                <wp:effectExtent l="38100" t="76200" r="0" b="95250"/>
                <wp:wrapNone/>
                <wp:docPr id="396" name="Straight Arrow Connector 396"/>
                <wp:cNvGraphicFramePr/>
                <a:graphic xmlns:a="http://schemas.openxmlformats.org/drawingml/2006/main">
                  <a:graphicData uri="http://schemas.microsoft.com/office/word/2010/wordprocessingShape">
                    <wps:wsp>
                      <wps:cNvCnPr/>
                      <wps:spPr>
                        <a:xfrm flipH="1" flipV="1">
                          <a:off x="0" y="0"/>
                          <a:ext cx="1047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27EED69" id="Straight Arrow Connector 396" o:spid="_x0000_s1026" type="#_x0000_t32" style="position:absolute;margin-left:15pt;margin-top:4.15pt;width:82.5pt;height:0;flip:x y;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" strokecolor="#4579b8 [3044]">
                <v:stroke endarrow="block"/>
              </v:shape>
            </w:pict>
          </mc:Fallback>
        </mc:AlternateContent>
      </w:r>
    </w:p>
    <w:p w14:paraId="21DA2661" w14:textId="602FC3E2" w:rsidR="000B7DD4" w:rsidRDefault="000B7DD4" w:rsidP="000B7DD4">
      <w:pPr>
        <w:rPr>
          <w:rFonts w:ascii="Arial" w:hAnsi="Arial" w:cs="Arial"/>
        </w:rPr>
      </w:pPr>
    </w:p>
    <w:p w14:paraId="237AA7E5" w14:textId="20226189" w:rsidR="00BD1DDC" w:rsidRDefault="00BD1DDC" w:rsidP="000B7DD4">
      <w:pPr>
        <w:rPr>
          <w:rFonts w:ascii="Arial" w:hAnsi="Arial" w:cs="Arial"/>
        </w:rPr>
      </w:pPr>
    </w:p>
    <w:p w14:paraId="62049431" w14:textId="600B8610" w:rsidR="00BD1DDC" w:rsidRDefault="00BD1DDC" w:rsidP="000B7DD4">
      <w:pPr>
        <w:rPr>
          <w:rFonts w:ascii="Arial" w:hAnsi="Arial" w:cs="Arial"/>
        </w:rPr>
      </w:pPr>
    </w:p>
    <w:p w14:paraId="146D0AE7" w14:textId="27BFB631" w:rsidR="00E83FF6" w:rsidRDefault="00E83FF6" w:rsidP="000B7DD4">
      <w:pPr>
        <w:rPr>
          <w:rFonts w:ascii="Arial" w:hAnsi="Arial" w:cs="Arial"/>
        </w:rPr>
      </w:pPr>
    </w:p>
    <w:p w14:paraId="00BD4B86" w14:textId="77777777" w:rsidR="00E83FF6" w:rsidRPr="00215EAC" w:rsidRDefault="00E83FF6" w:rsidP="000B7DD4">
      <w:pPr>
        <w:rPr>
          <w:rFonts w:ascii="Arial" w:hAnsi="Arial" w:cs="Arial"/>
        </w:rPr>
      </w:pPr>
    </w:p>
    <w:p w14:paraId="21DA2662" w14:textId="77777777" w:rsidR="000B7DD4" w:rsidRPr="00215EAC" w:rsidRDefault="000B7DD4" w:rsidP="008423D8">
      <w:pPr>
        <w:pStyle w:val="Heading3"/>
      </w:pPr>
      <w:bookmarkStart w:id="96" w:name="_Toc516684817"/>
      <w:r w:rsidRPr="00215EAC">
        <w:t>System dependencies</w:t>
      </w:r>
      <w:r>
        <w:t xml:space="preserve"> and assumptions</w:t>
      </w:r>
      <w:bookmarkEnd w:id="96"/>
    </w:p>
    <w:p w14:paraId="21DA2663" w14:textId="77777777" w:rsidR="000B7DD4" w:rsidRPr="00215EAC" w:rsidRDefault="000B7DD4" w:rsidP="000B7DD4">
      <w:pPr>
        <w:rPr>
          <w:rFonts w:ascii="Arial" w:hAnsi="Arial" w:cs="Arial"/>
        </w:rPr>
      </w:pPr>
      <w:r w:rsidRPr="00215EAC">
        <w:rPr>
          <w:rFonts w:ascii="Arial" w:hAnsi="Arial" w:cs="Arial"/>
        </w:rPr>
        <w:t xml:space="preserve">   </w:t>
      </w:r>
    </w:p>
    <w:p w14:paraId="21DA2664" w14:textId="77777777" w:rsidR="000B7DD4" w:rsidRPr="00B4199C" w:rsidRDefault="000B7DD4" w:rsidP="000B7DD4">
      <w:pPr>
        <w:rPr>
          <w:rFonts w:asciiTheme="minorHAnsi" w:hAnsiTheme="minorHAnsi" w:cs="Arial"/>
        </w:rPr>
      </w:pPr>
      <w:r w:rsidRPr="00B4199C">
        <w:rPr>
          <w:rFonts w:asciiTheme="minorHAnsi" w:hAnsiTheme="minorHAnsi" w:cs="Arial"/>
        </w:rPr>
        <w:t xml:space="preserve">              </w:t>
      </w:r>
      <w:r w:rsidRPr="00B4199C">
        <w:rPr>
          <w:rFonts w:asciiTheme="minorHAnsi" w:hAnsiTheme="minorHAnsi" w:cs="Arial"/>
          <w:b/>
          <w:i/>
        </w:rPr>
        <w:t>Dependencies</w:t>
      </w:r>
      <w:r w:rsidRPr="00B4199C">
        <w:rPr>
          <w:rFonts w:asciiTheme="minorHAnsi" w:hAnsiTheme="minorHAnsi" w:cs="Arial"/>
        </w:rPr>
        <w:t xml:space="preserve">: </w:t>
      </w:r>
    </w:p>
    <w:p w14:paraId="4D3A5777" w14:textId="666F0191" w:rsidR="00D27BAE" w:rsidRDefault="000B7DD4" w:rsidP="003D2187">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w:t>
      </w:r>
      <w:r w:rsidR="003D2187">
        <w:rPr>
          <w:rFonts w:asciiTheme="minorHAnsi" w:hAnsiTheme="minorHAnsi" w:cs="Arial"/>
          <w:szCs w:val="24"/>
        </w:rPr>
        <w:t>ve mentioned +KCGPADDR command.</w:t>
      </w:r>
    </w:p>
    <w:p w14:paraId="4B9C00F3" w14:textId="77777777" w:rsidR="00B81247" w:rsidRPr="003D2187" w:rsidRDefault="00B81247" w:rsidP="003D2187">
      <w:pPr>
        <w:ind w:left="720"/>
        <w:jc w:val="both"/>
        <w:rPr>
          <w:rFonts w:asciiTheme="minorHAnsi" w:hAnsiTheme="minorHAnsi" w:cs="Arial"/>
          <w:szCs w:val="24"/>
        </w:rPr>
      </w:pPr>
    </w:p>
    <w:tbl>
      <w:tblPr>
        <w:tblStyle w:val="TableGrid"/>
        <w:tblW w:w="0" w:type="auto"/>
        <w:tblLook w:val="04A0" w:firstRow="1" w:lastRow="0" w:firstColumn="1" w:lastColumn="0" w:noHBand="0" w:noVBand="1"/>
      </w:tblPr>
      <w:tblGrid>
        <w:gridCol w:w="1609"/>
        <w:gridCol w:w="4290"/>
        <w:gridCol w:w="2731"/>
      </w:tblGrid>
      <w:tr w:rsidR="00D27BAE" w14:paraId="301D5E88" w14:textId="77777777" w:rsidTr="003D2187">
        <w:tc>
          <w:tcPr>
            <w:tcW w:w="5899" w:type="dxa"/>
            <w:gridSpan w:val="2"/>
            <w:shd w:val="clear" w:color="auto" w:fill="D9D9D9" w:themeFill="background1" w:themeFillShade="D9"/>
          </w:tcPr>
          <w:p w14:paraId="7674A269" w14:textId="77777777" w:rsidR="00D27BAE" w:rsidRDefault="00D27BAE" w:rsidP="00311F17">
            <w:r w:rsidRPr="00EC6196">
              <w:rPr>
                <w:b/>
              </w:rPr>
              <w:t>Legato Services</w:t>
            </w:r>
          </w:p>
        </w:tc>
        <w:tc>
          <w:tcPr>
            <w:tcW w:w="2731" w:type="dxa"/>
            <w:shd w:val="clear" w:color="auto" w:fill="D9D9D9" w:themeFill="background1" w:themeFillShade="D9"/>
          </w:tcPr>
          <w:p w14:paraId="73877EEE" w14:textId="50080047" w:rsidR="00D27BAE" w:rsidRDefault="00A13B8B" w:rsidP="00311F17">
            <w:pPr>
              <w:rPr>
                <w:b/>
              </w:rPr>
            </w:pPr>
            <w:r>
              <w:rPr>
                <w:b/>
              </w:rPr>
              <w:t>Remarks/Comments</w:t>
            </w:r>
          </w:p>
        </w:tc>
      </w:tr>
      <w:tr w:rsidR="00A13B8B" w14:paraId="5ADE9258" w14:textId="77777777" w:rsidTr="00A13B8B">
        <w:tc>
          <w:tcPr>
            <w:tcW w:w="1609" w:type="dxa"/>
          </w:tcPr>
          <w:p w14:paraId="71C05ACC" w14:textId="77777777" w:rsidR="00A13B8B" w:rsidRDefault="00A13B8B" w:rsidP="00311F17">
            <w:pPr>
              <w:rPr>
                <w:b/>
              </w:rPr>
            </w:pPr>
            <w:r>
              <w:t>AT Command server services</w:t>
            </w:r>
          </w:p>
        </w:tc>
        <w:tc>
          <w:tcPr>
            <w:tcW w:w="4290" w:type="dxa"/>
          </w:tcPr>
          <w:p w14:paraId="15ABFD4B" w14:textId="08EED152" w:rsidR="00A13B8B" w:rsidRDefault="00A13B8B" w:rsidP="00311F17">
            <w:r w:rsidRPr="00F64953">
              <w:t>le_atserver_Open</w:t>
            </w:r>
            <w:r>
              <w:t>()</w:t>
            </w:r>
            <w:r w:rsidRPr="00F64953">
              <w:br/>
              <w:t>le_atServer_EnableEcho</w:t>
            </w:r>
            <w:r>
              <w:t>()</w:t>
            </w:r>
            <w:r w:rsidRPr="00F64953">
              <w:br/>
              <w:t>le_atServer_SendUnsolicitedResponse</w:t>
            </w:r>
            <w:r>
              <w:t>()</w:t>
            </w:r>
            <w:r w:rsidRPr="00F64953">
              <w:br/>
              <w:t>le_atServer_SendFinalResponse</w:t>
            </w:r>
            <w:r>
              <w:t>()</w:t>
            </w:r>
          </w:p>
          <w:p w14:paraId="7B684AAD" w14:textId="3415B076" w:rsidR="00A13B8B" w:rsidRDefault="00A13B8B" w:rsidP="00311F17">
            <w:r>
              <w:t>le_atServer_SendIntermediateResponse()</w:t>
            </w:r>
            <w:r w:rsidRPr="00F64953">
              <w:br/>
              <w:t>le_atServer_GetParameter</w:t>
            </w:r>
            <w:r>
              <w:t xml:space="preserve">()   </w:t>
            </w:r>
            <w:r w:rsidRPr="00F64953">
              <w:br/>
              <w:t>le_atServer_GetCommandName</w:t>
            </w:r>
            <w:r>
              <w:t>()</w:t>
            </w:r>
            <w:r w:rsidRPr="00F64953">
              <w:br/>
              <w:t>le_atServer_Create</w:t>
            </w:r>
            <w:r>
              <w:t>()</w:t>
            </w:r>
            <w:r w:rsidRPr="00F64953">
              <w:br/>
              <w:t>le_atServer_AddCommandHandler</w:t>
            </w:r>
            <w:r>
              <w:t>()</w:t>
            </w:r>
            <w:r w:rsidRPr="00F64953">
              <w:br/>
              <w:t>le_atServer_OpenBridge</w:t>
            </w:r>
            <w:r>
              <w:t>()</w:t>
            </w:r>
            <w:r w:rsidRPr="00F64953">
              <w:br/>
              <w:t>le_atServer_AddDeviceToBridge</w:t>
            </w:r>
            <w:r>
              <w:t>()</w:t>
            </w:r>
          </w:p>
        </w:tc>
        <w:tc>
          <w:tcPr>
            <w:tcW w:w="2731" w:type="dxa"/>
          </w:tcPr>
          <w:p w14:paraId="5A326877" w14:textId="302D1044" w:rsidR="00A13B8B" w:rsidRDefault="00A13B8B" w:rsidP="00A13B8B">
            <w:r>
              <w:t>AT commands service for AT command Handler definition and handling.</w:t>
            </w:r>
          </w:p>
        </w:tc>
      </w:tr>
      <w:tr w:rsidR="003D2187" w14:paraId="40EC4430" w14:textId="77777777" w:rsidTr="003D2187">
        <w:tc>
          <w:tcPr>
            <w:tcW w:w="5899" w:type="dxa"/>
            <w:gridSpan w:val="2"/>
            <w:shd w:val="clear" w:color="auto" w:fill="D9D9D9" w:themeFill="background1" w:themeFillShade="D9"/>
          </w:tcPr>
          <w:p w14:paraId="75DC4D9B" w14:textId="18D4C67D" w:rsidR="003D2187" w:rsidRPr="003D2187" w:rsidRDefault="003D2187" w:rsidP="00311F17">
            <w:pPr>
              <w:rPr>
                <w:b/>
              </w:rPr>
            </w:pPr>
            <w:r w:rsidRPr="003D2187">
              <w:rPr>
                <w:b/>
              </w:rPr>
              <w:lastRenderedPageBreak/>
              <w:t xml:space="preserve">        Legato Services</w:t>
            </w:r>
          </w:p>
        </w:tc>
        <w:tc>
          <w:tcPr>
            <w:tcW w:w="2731" w:type="dxa"/>
            <w:shd w:val="clear" w:color="auto" w:fill="D9D9D9" w:themeFill="background1" w:themeFillShade="D9"/>
          </w:tcPr>
          <w:p w14:paraId="77CE5052" w14:textId="35E89864" w:rsidR="003D2187" w:rsidRPr="003D2187" w:rsidRDefault="00A13B8B" w:rsidP="00311F17">
            <w:pPr>
              <w:rPr>
                <w:b/>
              </w:rPr>
            </w:pPr>
            <w:r>
              <w:rPr>
                <w:b/>
              </w:rPr>
              <w:t xml:space="preserve"> Remarks/Comments</w:t>
            </w:r>
          </w:p>
        </w:tc>
      </w:tr>
      <w:tr w:rsidR="00A13B8B" w14:paraId="7FC39527" w14:textId="77777777" w:rsidTr="00A13B8B">
        <w:tc>
          <w:tcPr>
            <w:tcW w:w="1609" w:type="dxa"/>
          </w:tcPr>
          <w:p w14:paraId="27A11023" w14:textId="16F69A5E" w:rsidR="00A13B8B" w:rsidRDefault="00A13B8B" w:rsidP="00D8295B">
            <w:pPr>
              <w:rPr>
                <w:b/>
              </w:rPr>
            </w:pPr>
            <w:r>
              <w:t>mdc service</w:t>
            </w:r>
          </w:p>
        </w:tc>
        <w:tc>
          <w:tcPr>
            <w:tcW w:w="4290" w:type="dxa"/>
          </w:tcPr>
          <w:p w14:paraId="3ADA8C38" w14:textId="28DC34BD" w:rsidR="00A13B8B" w:rsidRDefault="00A13B8B" w:rsidP="00311F17">
            <w:r>
              <w:t>le_mdc_ConnectService()</w:t>
            </w:r>
          </w:p>
          <w:p w14:paraId="6AC543AD" w14:textId="769AC3F9" w:rsidR="00A13B8B" w:rsidRDefault="00A13B8B" w:rsidP="00311F17">
            <w:r>
              <w:t>le_mdc_NumProfiles()</w:t>
            </w:r>
          </w:p>
          <w:p w14:paraId="33CFAEFA" w14:textId="55F6D1B3" w:rsidR="00A13B8B" w:rsidRDefault="00A13B8B" w:rsidP="00311F17">
            <w:r>
              <w:t>le_mdc_GetProfile()</w:t>
            </w:r>
          </w:p>
          <w:p w14:paraId="31607C30" w14:textId="631E2679" w:rsidR="00A13B8B" w:rsidRDefault="00A13B8B" w:rsidP="00311F17">
            <w:r>
              <w:t>le_mdc_GetSessionState()</w:t>
            </w:r>
          </w:p>
          <w:p w14:paraId="140A1C51" w14:textId="4D269D89" w:rsidR="00A13B8B" w:rsidRDefault="00A13B8B" w:rsidP="00311F17">
            <w:r>
              <w:t>le_mdc_IsIPv4()</w:t>
            </w:r>
          </w:p>
          <w:p w14:paraId="16E6E690" w14:textId="360DE8E6" w:rsidR="00A13B8B" w:rsidRDefault="00A13B8B" w:rsidP="00311F17">
            <w:r>
              <w:t>le_mdc_IsIPv6()</w:t>
            </w:r>
          </w:p>
          <w:p w14:paraId="21F1465B" w14:textId="0C3837A8" w:rsidR="00A13B8B" w:rsidRDefault="00A13B8B" w:rsidP="00311F17">
            <w:r>
              <w:t>le_mdc_GetIPv4Address()</w:t>
            </w:r>
          </w:p>
          <w:p w14:paraId="59CDFCB5" w14:textId="3790BFB8" w:rsidR="00A13B8B" w:rsidRDefault="00A13B8B" w:rsidP="00311F17">
            <w:r>
              <w:t>le_mdc_GetIPv6Address()</w:t>
            </w:r>
          </w:p>
        </w:tc>
        <w:tc>
          <w:tcPr>
            <w:tcW w:w="2731" w:type="dxa"/>
          </w:tcPr>
          <w:p w14:paraId="1A385FE5" w14:textId="0FF74591" w:rsidR="00A13B8B" w:rsidRDefault="00A13B8B" w:rsidP="00311F17">
            <w:r>
              <w:t>Legato mdc(modem data control) service to manage data profiles and data sessions</w:t>
            </w:r>
          </w:p>
        </w:tc>
      </w:tr>
      <w:tr w:rsidR="00A13B8B" w14:paraId="3C51C408" w14:textId="77777777" w:rsidTr="00A13B8B">
        <w:tc>
          <w:tcPr>
            <w:tcW w:w="1609" w:type="dxa"/>
          </w:tcPr>
          <w:p w14:paraId="0D3DFC85" w14:textId="77777777" w:rsidR="00A13B8B" w:rsidRDefault="00A13B8B" w:rsidP="00311F17">
            <w:r>
              <w:t>tty services</w:t>
            </w:r>
          </w:p>
        </w:tc>
        <w:tc>
          <w:tcPr>
            <w:tcW w:w="4290" w:type="dxa"/>
          </w:tcPr>
          <w:p w14:paraId="1E0D3DD4" w14:textId="6C331D13" w:rsidR="00A13B8B" w:rsidRDefault="00A13B8B" w:rsidP="00311F17">
            <w:r w:rsidRPr="007E52C5">
              <w:t>le_tty_Open</w:t>
            </w:r>
            <w:r>
              <w:t>()</w:t>
            </w:r>
            <w:r w:rsidRPr="007E52C5">
              <w:br/>
              <w:t>le_tty_SetBaudRate</w:t>
            </w:r>
            <w:r>
              <w:t>()</w:t>
            </w:r>
            <w:r w:rsidRPr="007E52C5">
              <w:br/>
              <w:t>le_tty_SetFraming</w:t>
            </w:r>
            <w:r>
              <w:t>()</w:t>
            </w:r>
            <w:r w:rsidRPr="007E52C5">
              <w:br/>
              <w:t>le_tty_SetFlowControl</w:t>
            </w:r>
            <w:r>
              <w:t>()</w:t>
            </w:r>
            <w:r w:rsidRPr="007E52C5">
              <w:br/>
              <w:t>le_tty_SetRaw</w:t>
            </w:r>
            <w:r>
              <w:t>()</w:t>
            </w:r>
          </w:p>
        </w:tc>
        <w:tc>
          <w:tcPr>
            <w:tcW w:w="2731" w:type="dxa"/>
          </w:tcPr>
          <w:p w14:paraId="794DE4DC" w14:textId="4FEAF17C" w:rsidR="00A13B8B" w:rsidRDefault="00217DFB" w:rsidP="00311F17">
            <w:r>
              <w:t>Legato tty service(C runtime library) to configure serial port(to send AT commands)</w:t>
            </w:r>
          </w:p>
        </w:tc>
      </w:tr>
      <w:tr w:rsidR="00A13B8B" w14:paraId="203CEBFA" w14:textId="77777777" w:rsidTr="00A13B8B">
        <w:tc>
          <w:tcPr>
            <w:tcW w:w="1609" w:type="dxa"/>
          </w:tcPr>
          <w:p w14:paraId="27DA4757" w14:textId="77777777" w:rsidR="00A13B8B" w:rsidRDefault="00A13B8B" w:rsidP="00311F17">
            <w:r>
              <w:t>File descriptor monitor services</w:t>
            </w:r>
          </w:p>
        </w:tc>
        <w:tc>
          <w:tcPr>
            <w:tcW w:w="4290" w:type="dxa"/>
          </w:tcPr>
          <w:p w14:paraId="7BEFA5AD" w14:textId="5BAACF0F" w:rsidR="00A13B8B" w:rsidRDefault="00A13B8B" w:rsidP="00311F17">
            <w:r w:rsidRPr="007E52C5">
              <w:t>le_fdMonitor_Create</w:t>
            </w:r>
            <w:r>
              <w:t>()</w:t>
            </w:r>
            <w:r w:rsidRPr="007E52C5">
              <w:br/>
              <w:t>le_fdMonitor_Delete</w:t>
            </w:r>
            <w:r>
              <w:t>()</w:t>
            </w:r>
            <w:r w:rsidRPr="007E52C5">
              <w:br/>
              <w:t>le_fdMonitor_GetMonitor</w:t>
            </w:r>
            <w:r>
              <w:t>()</w:t>
            </w:r>
          </w:p>
        </w:tc>
        <w:tc>
          <w:tcPr>
            <w:tcW w:w="2731" w:type="dxa"/>
          </w:tcPr>
          <w:p w14:paraId="13AE4941" w14:textId="0D932432" w:rsidR="00A13B8B" w:rsidRDefault="00217DFB" w:rsidP="00311F17">
            <w:r>
              <w:t>File descriptor services for file/device related operations.</w:t>
            </w:r>
          </w:p>
        </w:tc>
      </w:tr>
      <w:tr w:rsidR="00A13B8B" w14:paraId="0CEFD9E4" w14:textId="77777777" w:rsidTr="00A13B8B">
        <w:tc>
          <w:tcPr>
            <w:tcW w:w="5899" w:type="dxa"/>
            <w:gridSpan w:val="2"/>
            <w:shd w:val="clear" w:color="auto" w:fill="BFBFBF" w:themeFill="background1" w:themeFillShade="BF"/>
          </w:tcPr>
          <w:p w14:paraId="14949502" w14:textId="32C43AC3" w:rsidR="00A13B8B" w:rsidRPr="00A13B8B" w:rsidRDefault="00A13B8B" w:rsidP="00311F17">
            <w:pPr>
              <w:rPr>
                <w:b/>
              </w:rPr>
            </w:pPr>
            <w:r w:rsidRPr="00EC6196">
              <w:rPr>
                <w:b/>
              </w:rPr>
              <w:t>Linux Services</w:t>
            </w:r>
          </w:p>
        </w:tc>
        <w:tc>
          <w:tcPr>
            <w:tcW w:w="2731" w:type="dxa"/>
            <w:shd w:val="clear" w:color="auto" w:fill="BFBFBF" w:themeFill="background1" w:themeFillShade="BF"/>
          </w:tcPr>
          <w:p w14:paraId="66740BA6" w14:textId="77777777" w:rsidR="00A13B8B" w:rsidRPr="00A13B8B" w:rsidRDefault="00A13B8B" w:rsidP="00311F17">
            <w:pPr>
              <w:rPr>
                <w:b/>
              </w:rPr>
            </w:pPr>
          </w:p>
        </w:tc>
      </w:tr>
      <w:tr w:rsidR="00A13B8B" w14:paraId="7833D8B3" w14:textId="77777777" w:rsidTr="00A13B8B">
        <w:tc>
          <w:tcPr>
            <w:tcW w:w="1609" w:type="dxa"/>
          </w:tcPr>
          <w:p w14:paraId="2DCE77C0" w14:textId="2ED5A5C9" w:rsidR="00A13B8B" w:rsidRPr="00EC6196" w:rsidRDefault="00A13B8B" w:rsidP="00311F17">
            <w:pPr>
              <w:rPr>
                <w:b/>
              </w:rPr>
            </w:pPr>
            <w:r>
              <w:t>Socket services</w:t>
            </w:r>
          </w:p>
        </w:tc>
        <w:tc>
          <w:tcPr>
            <w:tcW w:w="4290" w:type="dxa"/>
          </w:tcPr>
          <w:p w14:paraId="47DC0E82" w14:textId="4E2B6A71" w:rsidR="00A13B8B" w:rsidRPr="00EC6196" w:rsidRDefault="00A13B8B" w:rsidP="00311F17">
            <w:pPr>
              <w:rPr>
                <w:b/>
              </w:rPr>
            </w:pPr>
            <w:r w:rsidRPr="005234D4">
              <w:t>socket </w:t>
            </w:r>
            <w:r w:rsidRPr="005234D4">
              <w:br/>
              <w:t>setsockopt</w:t>
            </w:r>
            <w:r w:rsidRPr="005234D4">
              <w:br/>
              <w:t>bind</w:t>
            </w:r>
            <w:r w:rsidRPr="005234D4">
              <w:br/>
              <w:t>listen</w:t>
            </w:r>
            <w:r w:rsidRPr="005234D4">
              <w:br/>
              <w:t>accept</w:t>
            </w:r>
            <w:r w:rsidRPr="005234D4">
              <w:br/>
            </w:r>
          </w:p>
        </w:tc>
        <w:tc>
          <w:tcPr>
            <w:tcW w:w="2731" w:type="dxa"/>
          </w:tcPr>
          <w:p w14:paraId="199159EF" w14:textId="40CBB731" w:rsidR="00A13B8B" w:rsidRDefault="00217DFB" w:rsidP="00311F17">
            <w:r>
              <w:t>Linux socket services to open socket for telnet communication(to send AT commands)</w:t>
            </w:r>
          </w:p>
        </w:tc>
      </w:tr>
      <w:tr w:rsidR="00A13B8B" w14:paraId="426A91D4" w14:textId="77777777" w:rsidTr="00A13B8B">
        <w:tc>
          <w:tcPr>
            <w:tcW w:w="1609" w:type="dxa"/>
          </w:tcPr>
          <w:p w14:paraId="4EEE6ECE" w14:textId="6DAFDF03" w:rsidR="00A13B8B" w:rsidRDefault="00A13B8B" w:rsidP="00A13B8B">
            <w:r w:rsidRPr="00A712D6">
              <w:t>System calls</w:t>
            </w:r>
          </w:p>
        </w:tc>
        <w:tc>
          <w:tcPr>
            <w:tcW w:w="4290" w:type="dxa"/>
          </w:tcPr>
          <w:p w14:paraId="01C3DF7D" w14:textId="77777777" w:rsidR="00A13B8B" w:rsidRDefault="00A13B8B" w:rsidP="00A13B8B">
            <w:r w:rsidRPr="005234D4">
              <w:t>close</w:t>
            </w:r>
            <w:r w:rsidRPr="005234D4">
              <w:br/>
              <w:t>open</w:t>
            </w:r>
            <w:r w:rsidRPr="005234D4">
              <w:br/>
              <w:t xml:space="preserve">dup </w:t>
            </w:r>
          </w:p>
          <w:p w14:paraId="2C1DAA8E" w14:textId="52616D17" w:rsidR="00A13B8B" w:rsidRPr="005234D4" w:rsidRDefault="00A13B8B" w:rsidP="00A13B8B">
            <w:r w:rsidRPr="005234D4">
              <w:t>unlink</w:t>
            </w:r>
          </w:p>
        </w:tc>
        <w:tc>
          <w:tcPr>
            <w:tcW w:w="2731" w:type="dxa"/>
          </w:tcPr>
          <w:p w14:paraId="660AABB8" w14:textId="3E98EE55" w:rsidR="00A13B8B" w:rsidRDefault="00217DFB" w:rsidP="00A13B8B">
            <w:r>
              <w:t>Linux system calls to File Descriptor(devices)</w:t>
            </w:r>
          </w:p>
        </w:tc>
      </w:tr>
    </w:tbl>
    <w:p w14:paraId="5C35937C" w14:textId="77777777" w:rsidR="00D27BAE" w:rsidRDefault="00D27BAE" w:rsidP="00D27BAE"/>
    <w:p w14:paraId="2B06E906" w14:textId="77777777" w:rsidR="00D27BAE" w:rsidRDefault="00D27BAE" w:rsidP="000B7DD4">
      <w:pPr>
        <w:rPr>
          <w:rFonts w:ascii="Arial" w:hAnsi="Arial" w:cs="Arial"/>
        </w:rPr>
      </w:pPr>
    </w:p>
    <w:p w14:paraId="21DA2678" w14:textId="77777777" w:rsidR="000B7DD4" w:rsidRPr="00B4199C" w:rsidRDefault="000B7DD4" w:rsidP="000B7DD4">
      <w:pPr>
        <w:rPr>
          <w:rFonts w:asciiTheme="minorHAnsi" w:hAnsiTheme="minorHAnsi" w:cs="Arial"/>
          <w:szCs w:val="24"/>
        </w:rPr>
      </w:pPr>
      <w:r>
        <w:rPr>
          <w:rFonts w:ascii="Arial" w:hAnsi="Arial" w:cs="Arial"/>
        </w:rPr>
        <w:t xml:space="preserve">        </w:t>
      </w:r>
      <w:r w:rsidRPr="00B4199C">
        <w:rPr>
          <w:rFonts w:asciiTheme="minorHAnsi" w:hAnsiTheme="minorHAnsi" w:cs="Arial"/>
          <w:szCs w:val="24"/>
        </w:rPr>
        <w:t xml:space="preserve"> </w:t>
      </w:r>
      <w:r w:rsidRPr="00B4199C">
        <w:rPr>
          <w:rFonts w:asciiTheme="minorHAnsi" w:hAnsiTheme="minorHAnsi" w:cs="Arial"/>
          <w:b/>
          <w:i/>
          <w:szCs w:val="24"/>
        </w:rPr>
        <w:t>Assumptions</w:t>
      </w:r>
      <w:r w:rsidRPr="00B4199C">
        <w:rPr>
          <w:rFonts w:asciiTheme="minorHAnsi" w:hAnsiTheme="minorHAnsi" w:cs="Arial"/>
          <w:szCs w:val="24"/>
        </w:rPr>
        <w:t>:</w:t>
      </w:r>
    </w:p>
    <w:p w14:paraId="21DA2679" w14:textId="77777777" w:rsidR="000B7DD4" w:rsidRPr="00B4199C" w:rsidRDefault="000B7DD4" w:rsidP="000B7DD4">
      <w:pPr>
        <w:pStyle w:val="ListParagraph"/>
        <w:numPr>
          <w:ilvl w:val="0"/>
          <w:numId w:val="8"/>
        </w:numPr>
        <w:spacing w:after="160" w:line="259" w:lineRule="auto"/>
        <w:rPr>
          <w:rFonts w:asciiTheme="minorHAnsi" w:hAnsiTheme="minorHAnsi" w:cs="Arial"/>
          <w:szCs w:val="24"/>
        </w:rPr>
      </w:pPr>
      <w:r w:rsidRPr="00B4199C">
        <w:rPr>
          <w:rFonts w:asciiTheme="minorHAnsi" w:hAnsiTheme="minorHAnsi" w:cs="Arial"/>
          <w:szCs w:val="24"/>
        </w:rPr>
        <w:t>Return values of all Legato Framework service related APIs will be handled inside OAT application.</w:t>
      </w:r>
    </w:p>
    <w:p w14:paraId="21DA267A" w14:textId="77777777" w:rsidR="000B7DD4" w:rsidRPr="00A16E00" w:rsidRDefault="000B7DD4" w:rsidP="000B7DD4">
      <w:pPr>
        <w:pStyle w:val="ListParagraph"/>
        <w:numPr>
          <w:ilvl w:val="0"/>
          <w:numId w:val="8"/>
        </w:numPr>
        <w:spacing w:after="160" w:line="259" w:lineRule="auto"/>
        <w:rPr>
          <w:rFonts w:ascii="Arial" w:hAnsi="Arial" w:cs="Arial"/>
          <w:sz w:val="20"/>
        </w:rPr>
      </w:pPr>
      <w:r w:rsidRPr="00B4199C">
        <w:rPr>
          <w:rFonts w:asciiTheme="minorHAnsi" w:hAnsiTheme="minorHAnsi" w:cs="Arial"/>
          <w:szCs w:val="24"/>
        </w:rPr>
        <w:t>In case of test command implementation, Legato specific APIs</w:t>
      </w:r>
      <w:r w:rsidR="00406110" w:rsidRPr="00B4199C">
        <w:rPr>
          <w:rFonts w:asciiTheme="minorHAnsi" w:hAnsiTheme="minorHAnsi" w:cs="Arial"/>
          <w:szCs w:val="24"/>
        </w:rPr>
        <w:t xml:space="preserve"> </w:t>
      </w:r>
      <w:r w:rsidRPr="00B4199C">
        <w:rPr>
          <w:rFonts w:asciiTheme="minorHAnsi" w:hAnsiTheme="minorHAnsi" w:cs="Arial"/>
          <w:szCs w:val="24"/>
        </w:rPr>
        <w:t>(if available) will be used to get supported values else hardcoded</w:t>
      </w:r>
      <w:r w:rsidR="00406110" w:rsidRPr="00B4199C">
        <w:rPr>
          <w:rFonts w:asciiTheme="minorHAnsi" w:hAnsiTheme="minorHAnsi" w:cs="Arial"/>
          <w:szCs w:val="24"/>
        </w:rPr>
        <w:t xml:space="preserve"> </w:t>
      </w:r>
      <w:r w:rsidRPr="00B4199C">
        <w:rPr>
          <w:rFonts w:asciiTheme="minorHAnsi" w:hAnsiTheme="minorHAnsi" w:cs="Arial"/>
          <w:szCs w:val="24"/>
        </w:rPr>
        <w:t>(stored) values will be used to display.</w:t>
      </w:r>
    </w:p>
    <w:p w14:paraId="0012A4A0" w14:textId="7AC9E332" w:rsidR="0075790B" w:rsidRPr="00610B67" w:rsidRDefault="000B7DD4" w:rsidP="00DC550B">
      <w:pPr>
        <w:pStyle w:val="ListParagraph"/>
        <w:numPr>
          <w:ilvl w:val="0"/>
          <w:numId w:val="8"/>
        </w:numPr>
        <w:spacing w:after="160" w:line="259" w:lineRule="auto"/>
        <w:rPr>
          <w:rFonts w:asciiTheme="minorHAnsi" w:hAnsiTheme="minorHAnsi" w:cs="Arial"/>
          <w:szCs w:val="24"/>
        </w:rPr>
      </w:pPr>
      <w:r w:rsidRPr="00B4199C">
        <w:rPr>
          <w:rFonts w:asciiTheme="minorHAnsi" w:hAnsiTheme="minorHAnsi" w:cs="Arial"/>
          <w:szCs w:val="24"/>
        </w:rPr>
        <w:t>Intermediate and Final responses will be sent for all AT command type</w:t>
      </w:r>
      <w:r w:rsidR="00406110" w:rsidRPr="00B4199C">
        <w:rPr>
          <w:rFonts w:asciiTheme="minorHAnsi" w:hAnsiTheme="minorHAnsi" w:cs="Arial"/>
          <w:szCs w:val="24"/>
        </w:rPr>
        <w:t xml:space="preserve"> </w:t>
      </w:r>
      <w:r w:rsidRPr="00B4199C">
        <w:rPr>
          <w:rFonts w:asciiTheme="minorHAnsi" w:hAnsiTheme="minorHAnsi" w:cs="Arial"/>
          <w:szCs w:val="24"/>
        </w:rPr>
        <w:t>(PARA,</w:t>
      </w:r>
      <w:r w:rsidR="00B4199C">
        <w:rPr>
          <w:rFonts w:asciiTheme="minorHAnsi" w:hAnsiTheme="minorHAnsi" w:cs="Arial"/>
          <w:szCs w:val="24"/>
        </w:rPr>
        <w:t xml:space="preserve"> </w:t>
      </w:r>
      <w:r w:rsidRPr="00B4199C">
        <w:rPr>
          <w:rFonts w:asciiTheme="minorHAnsi" w:hAnsiTheme="minorHAnsi" w:cs="Arial"/>
          <w:szCs w:val="24"/>
        </w:rPr>
        <w:t>ACTION,</w:t>
      </w:r>
      <w:r w:rsidR="00B4199C">
        <w:rPr>
          <w:rFonts w:asciiTheme="minorHAnsi" w:hAnsiTheme="minorHAnsi" w:cs="Arial"/>
          <w:szCs w:val="24"/>
        </w:rPr>
        <w:t xml:space="preserve"> </w:t>
      </w:r>
      <w:r w:rsidRPr="00B4199C">
        <w:rPr>
          <w:rFonts w:asciiTheme="minorHAnsi" w:hAnsiTheme="minorHAnsi" w:cs="Arial"/>
          <w:szCs w:val="24"/>
        </w:rPr>
        <w:t>READ,</w:t>
      </w:r>
      <w:r w:rsidR="00B4199C">
        <w:rPr>
          <w:rFonts w:asciiTheme="minorHAnsi" w:hAnsiTheme="minorHAnsi" w:cs="Arial"/>
          <w:szCs w:val="24"/>
        </w:rPr>
        <w:t xml:space="preserve"> </w:t>
      </w:r>
      <w:r w:rsidRPr="00B4199C">
        <w:rPr>
          <w:rFonts w:asciiTheme="minorHAnsi" w:hAnsiTheme="minorHAnsi" w:cs="Arial"/>
          <w:szCs w:val="24"/>
        </w:rPr>
        <w:t>TEST).</w:t>
      </w:r>
    </w:p>
    <w:p w14:paraId="299CFDEC" w14:textId="5C455F11" w:rsidR="001B1081" w:rsidRDefault="00FC2A20" w:rsidP="001B1081">
      <w:pPr>
        <w:pStyle w:val="Heading2"/>
      </w:pPr>
      <w:bookmarkStart w:id="97" w:name="_Toc516684818"/>
      <w:r>
        <w:lastRenderedPageBreak/>
        <w:t>+KTCPRCV command: Receive data through a TCP connection</w:t>
      </w:r>
      <w:bookmarkEnd w:id="97"/>
    </w:p>
    <w:p w14:paraId="11115AFC" w14:textId="77777777" w:rsidR="00641279" w:rsidRPr="00414CE0" w:rsidRDefault="00641279" w:rsidP="00641279">
      <w:pPr>
        <w:pStyle w:val="Heading3"/>
        <w:numPr>
          <w:ilvl w:val="2"/>
          <w:numId w:val="1"/>
        </w:numPr>
      </w:pPr>
      <w:bookmarkStart w:id="98" w:name="_Toc516684819"/>
      <w:r>
        <w:t>Syntax</w:t>
      </w:r>
      <w:bookmarkEnd w:id="98"/>
    </w:p>
    <w:p w14:paraId="61DC225A" w14:textId="77777777" w:rsidR="00641279" w:rsidRPr="008C5FB3" w:rsidRDefault="00641279" w:rsidP="00641279">
      <w:pPr>
        <w:rPr>
          <w:b/>
        </w:rPr>
      </w:pPr>
      <w:r w:rsidRPr="008C5FB3">
        <w:rPr>
          <w:b/>
        </w:rPr>
        <w:t>Test Command</w:t>
      </w:r>
    </w:p>
    <w:p w14:paraId="551EC85C" w14:textId="77777777" w:rsidR="00641279" w:rsidRPr="00E02895" w:rsidRDefault="00641279" w:rsidP="00641279">
      <w:r>
        <w:t>AT+KTCPRCV</w:t>
      </w:r>
      <w:r w:rsidRPr="00E02895">
        <w:t>=?</w:t>
      </w:r>
    </w:p>
    <w:p w14:paraId="18F96052" w14:textId="77777777" w:rsidR="00641279" w:rsidRDefault="00641279" w:rsidP="00641279">
      <w:r w:rsidRPr="00E02895">
        <w:t>Response</w:t>
      </w:r>
    </w:p>
    <w:p w14:paraId="31F0D6AC" w14:textId="77777777" w:rsidR="00641279" w:rsidRPr="00E02895" w:rsidRDefault="00641279" w:rsidP="00641279">
      <w:r>
        <w:t>+KTCPRCV</w:t>
      </w:r>
      <w:r w:rsidRPr="00E02895">
        <w:t>: (</w:t>
      </w:r>
      <w:r w:rsidRPr="004F084D">
        <w:t>list of possible</w:t>
      </w:r>
      <w:r w:rsidRPr="00E02895">
        <w:t xml:space="preserve"> &lt;session_id&gt;</w:t>
      </w:r>
      <w:r w:rsidRPr="004F084D">
        <w:t>s</w:t>
      </w:r>
      <w:r w:rsidRPr="00E02895">
        <w:t>),(</w:t>
      </w:r>
      <w:r w:rsidRPr="004F084D">
        <w:t>list of possible</w:t>
      </w:r>
      <w:r w:rsidRPr="00E02895">
        <w:t xml:space="preserve"> &lt;ndata&gt;</w:t>
      </w:r>
      <w:r w:rsidRPr="00CB4B23">
        <w:t>s</w:t>
      </w:r>
      <w:r w:rsidRPr="00E02895">
        <w:t>)</w:t>
      </w:r>
    </w:p>
    <w:p w14:paraId="7F6856C1" w14:textId="77777777" w:rsidR="00641279" w:rsidRDefault="00641279" w:rsidP="00641279">
      <w:r w:rsidRPr="00E02895">
        <w:t>OK</w:t>
      </w:r>
    </w:p>
    <w:p w14:paraId="60D514E2" w14:textId="77777777" w:rsidR="00641279" w:rsidRDefault="00641279" w:rsidP="00641279">
      <w:pPr>
        <w:rPr>
          <w:b/>
        </w:rPr>
      </w:pPr>
    </w:p>
    <w:p w14:paraId="698F1C28" w14:textId="77777777" w:rsidR="00641279" w:rsidRPr="008C5FB3" w:rsidRDefault="00641279" w:rsidP="00641279">
      <w:pPr>
        <w:rPr>
          <w:b/>
        </w:rPr>
      </w:pPr>
      <w:r w:rsidRPr="008C5FB3">
        <w:rPr>
          <w:b/>
        </w:rPr>
        <w:t>Write Command</w:t>
      </w:r>
    </w:p>
    <w:p w14:paraId="3238269D" w14:textId="77777777" w:rsidR="00641279" w:rsidRPr="00E02895" w:rsidRDefault="00641279" w:rsidP="00641279">
      <w:r>
        <w:t>AT+KTCPRCV</w:t>
      </w:r>
      <w:r w:rsidRPr="00E02895">
        <w:t>=</w:t>
      </w:r>
      <w:r>
        <w:t>&lt;session_id&gt;,</w:t>
      </w:r>
      <w:r w:rsidRPr="00E02895">
        <w:t>&lt;ndata&gt;</w:t>
      </w:r>
    </w:p>
    <w:p w14:paraId="2F2E2715" w14:textId="77777777" w:rsidR="00641279" w:rsidRPr="00E02895" w:rsidRDefault="00641279" w:rsidP="00641279">
      <w:r w:rsidRPr="00E02895">
        <w:t>Response</w:t>
      </w:r>
    </w:p>
    <w:p w14:paraId="189E2680" w14:textId="77777777" w:rsidR="00641279" w:rsidRDefault="00641279" w:rsidP="00641279">
      <w:r w:rsidRPr="00E02895">
        <w:t>CONNECT</w:t>
      </w:r>
    </w:p>
    <w:p w14:paraId="0637B620" w14:textId="77777777" w:rsidR="00641279" w:rsidRPr="00E02895" w:rsidRDefault="00641279" w:rsidP="00641279">
      <w:r w:rsidRPr="007E17A0">
        <w:t>…&lt;EOF PATTERN&gt;</w:t>
      </w:r>
    </w:p>
    <w:p w14:paraId="225290E4" w14:textId="77777777" w:rsidR="00641279" w:rsidRPr="00E02895" w:rsidRDefault="00641279" w:rsidP="00641279">
      <w:r w:rsidRPr="00E02895">
        <w:t>OK</w:t>
      </w:r>
    </w:p>
    <w:p w14:paraId="548D3532" w14:textId="77777777" w:rsidR="00641279" w:rsidRPr="00C318EF" w:rsidRDefault="00641279" w:rsidP="00641279"/>
    <w:p w14:paraId="483EAC1C" w14:textId="77777777" w:rsidR="00641279" w:rsidRPr="00C318EF" w:rsidRDefault="00641279" w:rsidP="00641279">
      <w:r w:rsidRPr="00C318EF">
        <w:t>or</w:t>
      </w:r>
    </w:p>
    <w:p w14:paraId="4AD2E5C7" w14:textId="62759890" w:rsidR="00641279" w:rsidRDefault="00641279" w:rsidP="00641279">
      <w:r w:rsidRPr="00E02895">
        <w:t>+KTCP_NOTIF: &lt;session_id&gt;,&lt;tcp_notif&gt;</w:t>
      </w:r>
    </w:p>
    <w:p w14:paraId="17C5E454" w14:textId="77777777" w:rsidR="00641279" w:rsidRPr="006035D0" w:rsidRDefault="00641279" w:rsidP="00641279">
      <w:pPr>
        <w:pStyle w:val="Heading3"/>
        <w:numPr>
          <w:ilvl w:val="2"/>
          <w:numId w:val="1"/>
        </w:numPr>
      </w:pPr>
      <w:bookmarkStart w:id="99" w:name="_Toc516684820"/>
      <w:r w:rsidRPr="00A718DC">
        <w:t>Defined values</w:t>
      </w:r>
      <w:bookmarkEnd w:id="99"/>
    </w:p>
    <w:tbl>
      <w:tblPr>
        <w:tblStyle w:val="TableGrid"/>
        <w:tblW w:w="5000" w:type="pct"/>
        <w:tblLook w:val="01E0" w:firstRow="1" w:lastRow="1" w:firstColumn="1" w:lastColumn="1" w:noHBand="0" w:noVBand="0"/>
      </w:tblPr>
      <w:tblGrid>
        <w:gridCol w:w="1465"/>
        <w:gridCol w:w="2130"/>
        <w:gridCol w:w="5035"/>
      </w:tblGrid>
      <w:tr w:rsidR="00641279" w:rsidRPr="00994B87" w14:paraId="1536FC13" w14:textId="77777777" w:rsidTr="003E6D3E">
        <w:tc>
          <w:tcPr>
            <w:tcW w:w="5000" w:type="pct"/>
            <w:gridSpan w:val="3"/>
            <w:shd w:val="clear" w:color="auto" w:fill="A6A6A6" w:themeFill="background1" w:themeFillShade="A6"/>
          </w:tcPr>
          <w:p w14:paraId="1DD5269C" w14:textId="77777777" w:rsidR="00641279" w:rsidRPr="00994B87" w:rsidRDefault="00641279" w:rsidP="003E6D3E">
            <w:pPr>
              <w:pStyle w:val="TableColumnHead"/>
              <w:spacing w:before="144" w:after="144"/>
              <w:rPr>
                <w:b w:val="0"/>
              </w:rPr>
            </w:pPr>
            <w:r w:rsidRPr="00994B87">
              <w:t>AT Command Syntax</w:t>
            </w:r>
          </w:p>
        </w:tc>
      </w:tr>
      <w:tr w:rsidR="00641279" w:rsidRPr="00C4621F" w14:paraId="066748E2" w14:textId="77777777" w:rsidTr="003E6D3E">
        <w:tc>
          <w:tcPr>
            <w:tcW w:w="5000" w:type="pct"/>
            <w:gridSpan w:val="3"/>
          </w:tcPr>
          <w:p w14:paraId="797130BA" w14:textId="77777777" w:rsidR="00641279" w:rsidRPr="006131D5" w:rsidRDefault="00641279" w:rsidP="003E6D3E">
            <w:pPr>
              <w:autoSpaceDE w:val="0"/>
              <w:autoSpaceDN w:val="0"/>
              <w:adjustRightInd w:val="0"/>
              <w:rPr>
                <w:rFonts w:cs="Arial"/>
                <w:b/>
                <w:bCs/>
                <w:szCs w:val="18"/>
              </w:rPr>
            </w:pPr>
            <w:r>
              <w:rPr>
                <w:b/>
              </w:rPr>
              <w:t>AT+KTCPRCV=&lt;session_id&gt;,&lt;ndata&gt;</w:t>
            </w:r>
          </w:p>
        </w:tc>
      </w:tr>
      <w:tr w:rsidR="00641279" w:rsidRPr="00E51118" w14:paraId="79040399" w14:textId="77777777" w:rsidTr="003E6D3E">
        <w:tc>
          <w:tcPr>
            <w:tcW w:w="849" w:type="pct"/>
            <w:shd w:val="clear" w:color="auto" w:fill="A6A6A6" w:themeFill="background1" w:themeFillShade="A6"/>
          </w:tcPr>
          <w:p w14:paraId="4363BC93" w14:textId="77777777" w:rsidR="00641279" w:rsidRPr="00E51118" w:rsidRDefault="00641279" w:rsidP="003E6D3E">
            <w:pPr>
              <w:pStyle w:val="TableColumnHead"/>
            </w:pPr>
            <w:r w:rsidRPr="00E51118">
              <w:t>Parameters</w:t>
            </w:r>
          </w:p>
        </w:tc>
        <w:tc>
          <w:tcPr>
            <w:tcW w:w="1234" w:type="pct"/>
            <w:shd w:val="clear" w:color="auto" w:fill="A6A6A6" w:themeFill="background1" w:themeFillShade="A6"/>
          </w:tcPr>
          <w:p w14:paraId="64462F43" w14:textId="77777777" w:rsidR="00641279" w:rsidRPr="00E51118" w:rsidRDefault="00641279" w:rsidP="003E6D3E">
            <w:pPr>
              <w:pStyle w:val="TableColumnHead"/>
            </w:pPr>
            <w:r w:rsidRPr="00E51118">
              <w:t>Values</w:t>
            </w:r>
          </w:p>
        </w:tc>
        <w:tc>
          <w:tcPr>
            <w:tcW w:w="2917" w:type="pct"/>
            <w:shd w:val="clear" w:color="auto" w:fill="A6A6A6" w:themeFill="background1" w:themeFillShade="A6"/>
          </w:tcPr>
          <w:p w14:paraId="739011B3" w14:textId="77777777" w:rsidR="00641279" w:rsidRPr="00E51118" w:rsidRDefault="00641279" w:rsidP="003E6D3E">
            <w:pPr>
              <w:pStyle w:val="TableColumnHead"/>
            </w:pPr>
            <w:r w:rsidRPr="00E51118">
              <w:t>Description</w:t>
            </w:r>
          </w:p>
        </w:tc>
      </w:tr>
      <w:tr w:rsidR="00641279" w:rsidRPr="00E51118" w14:paraId="4E1C815C" w14:textId="77777777" w:rsidTr="003E6D3E">
        <w:tc>
          <w:tcPr>
            <w:tcW w:w="849" w:type="pct"/>
          </w:tcPr>
          <w:p w14:paraId="2A0B034A" w14:textId="77777777" w:rsidR="00641279" w:rsidRPr="006131D5" w:rsidRDefault="00641279" w:rsidP="003E6D3E">
            <w:pPr>
              <w:autoSpaceDE w:val="0"/>
              <w:autoSpaceDN w:val="0"/>
              <w:adjustRightInd w:val="0"/>
            </w:pPr>
            <w:r w:rsidRPr="006131D5">
              <w:t>&lt;</w:t>
            </w:r>
            <w:r>
              <w:t>session_id</w:t>
            </w:r>
            <w:r w:rsidRPr="006131D5">
              <w:t>&gt;</w:t>
            </w:r>
          </w:p>
        </w:tc>
        <w:tc>
          <w:tcPr>
            <w:tcW w:w="1234" w:type="pct"/>
          </w:tcPr>
          <w:p w14:paraId="0389E75B" w14:textId="77777777" w:rsidR="00641279" w:rsidRPr="006131D5" w:rsidRDefault="00641279" w:rsidP="003E6D3E">
            <w:pPr>
              <w:autoSpaceDE w:val="0"/>
              <w:autoSpaceDN w:val="0"/>
              <w:adjustRightInd w:val="0"/>
            </w:pPr>
            <w:r>
              <w:t>0-32</w:t>
            </w:r>
          </w:p>
        </w:tc>
        <w:tc>
          <w:tcPr>
            <w:tcW w:w="2917" w:type="pct"/>
          </w:tcPr>
          <w:p w14:paraId="5C7D4DBF" w14:textId="77777777" w:rsidR="00641279" w:rsidRPr="006131D5" w:rsidRDefault="00641279" w:rsidP="003E6D3E">
            <w:pPr>
              <w:pStyle w:val="TableBody"/>
            </w:pPr>
            <w:r w:rsidRPr="00366B42">
              <w:rPr>
                <w:rFonts w:ascii="Calibri" w:eastAsia="SimSun" w:hAnsi="Calibri" w:cs="Times New Roman"/>
                <w:color w:val="auto"/>
                <w:sz w:val="24"/>
                <w:szCs w:val="20"/>
                <w:lang w:val="en-CA" w:eastAsia="en-US"/>
              </w:rPr>
              <w:t>TCP session index</w:t>
            </w:r>
          </w:p>
        </w:tc>
      </w:tr>
      <w:tr w:rsidR="00641279" w:rsidRPr="00E51118" w14:paraId="0FB117CE" w14:textId="77777777" w:rsidTr="003E6D3E">
        <w:trPr>
          <w:trHeight w:val="783"/>
        </w:trPr>
        <w:tc>
          <w:tcPr>
            <w:tcW w:w="849" w:type="pct"/>
          </w:tcPr>
          <w:p w14:paraId="369B929F" w14:textId="77777777" w:rsidR="00641279" w:rsidRPr="006131D5" w:rsidRDefault="00641279" w:rsidP="003E6D3E">
            <w:pPr>
              <w:autoSpaceDE w:val="0"/>
              <w:autoSpaceDN w:val="0"/>
              <w:adjustRightInd w:val="0"/>
            </w:pPr>
            <w:r>
              <w:t>&lt;ndata</w:t>
            </w:r>
            <w:r w:rsidRPr="006131D5">
              <w:t xml:space="preserve">&gt; </w:t>
            </w:r>
          </w:p>
          <w:p w14:paraId="09549C55" w14:textId="77777777" w:rsidR="00641279" w:rsidRPr="006131D5" w:rsidRDefault="00641279" w:rsidP="003E6D3E">
            <w:pPr>
              <w:autoSpaceDE w:val="0"/>
              <w:autoSpaceDN w:val="0"/>
              <w:adjustRightInd w:val="0"/>
            </w:pPr>
          </w:p>
        </w:tc>
        <w:tc>
          <w:tcPr>
            <w:tcW w:w="1234" w:type="pct"/>
          </w:tcPr>
          <w:p w14:paraId="0DFE0FB2" w14:textId="77777777" w:rsidR="00641279" w:rsidRPr="006131D5" w:rsidRDefault="00641279" w:rsidP="003E6D3E">
            <w:pPr>
              <w:autoSpaceDE w:val="0"/>
              <w:autoSpaceDN w:val="0"/>
              <w:adjustRightInd w:val="0"/>
            </w:pPr>
            <w:r w:rsidRPr="00671C8B">
              <w:t>max value 4294967295</w:t>
            </w:r>
          </w:p>
        </w:tc>
        <w:tc>
          <w:tcPr>
            <w:tcW w:w="2917" w:type="pct"/>
          </w:tcPr>
          <w:p w14:paraId="66ACD696" w14:textId="77777777" w:rsidR="00641279" w:rsidRPr="006131D5" w:rsidRDefault="00641279" w:rsidP="003E6D3E">
            <w:pPr>
              <w:autoSpaceDE w:val="0"/>
              <w:autoSpaceDN w:val="0"/>
              <w:adjustRightInd w:val="0"/>
            </w:pPr>
            <w:r>
              <w:t>Number of Bytes</w:t>
            </w:r>
          </w:p>
        </w:tc>
      </w:tr>
      <w:tr w:rsidR="00641279" w:rsidRPr="00E51118" w14:paraId="62184580" w14:textId="77777777" w:rsidTr="003E6D3E">
        <w:trPr>
          <w:trHeight w:val="495"/>
        </w:trPr>
        <w:tc>
          <w:tcPr>
            <w:tcW w:w="849" w:type="pct"/>
          </w:tcPr>
          <w:p w14:paraId="17EAEF1D" w14:textId="77777777" w:rsidR="00641279" w:rsidRPr="006131D5" w:rsidRDefault="00641279" w:rsidP="003E6D3E">
            <w:pPr>
              <w:autoSpaceDE w:val="0"/>
              <w:autoSpaceDN w:val="0"/>
              <w:adjustRightInd w:val="0"/>
            </w:pPr>
            <w:r>
              <w:t>&lt;tcp_notif</w:t>
            </w:r>
            <w:r w:rsidRPr="006131D5">
              <w:t>&gt;</w:t>
            </w:r>
          </w:p>
        </w:tc>
        <w:tc>
          <w:tcPr>
            <w:tcW w:w="1234" w:type="pct"/>
          </w:tcPr>
          <w:p w14:paraId="2AE3E4A2" w14:textId="77777777" w:rsidR="00641279" w:rsidRPr="006131D5" w:rsidRDefault="00641279" w:rsidP="003E6D3E">
            <w:pPr>
              <w:autoSpaceDE w:val="0"/>
              <w:autoSpaceDN w:val="0"/>
              <w:adjustRightInd w:val="0"/>
            </w:pPr>
            <w:r>
              <w:t>0-14</w:t>
            </w:r>
          </w:p>
        </w:tc>
        <w:tc>
          <w:tcPr>
            <w:tcW w:w="2917" w:type="pct"/>
          </w:tcPr>
          <w:p w14:paraId="03C6DE11" w14:textId="77777777" w:rsidR="00641279" w:rsidRDefault="00641279" w:rsidP="003E6D3E">
            <w:pPr>
              <w:autoSpaceDE w:val="0"/>
              <w:autoSpaceDN w:val="0"/>
              <w:adjustRightInd w:val="0"/>
            </w:pPr>
            <w:r w:rsidRPr="00671C8B">
              <w:t>Integer type. Indicates the cause of the TCP connection failure</w:t>
            </w:r>
          </w:p>
          <w:p w14:paraId="7F41E307"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0</w:t>
            </w:r>
            <w:r w:rsidRPr="00C670B3">
              <w:rPr>
                <w:rFonts w:ascii="Calibri" w:eastAsia="SimSun" w:hAnsi="Calibri" w:cs="Times New Roman"/>
                <w:color w:val="auto"/>
                <w:sz w:val="24"/>
                <w:szCs w:val="20"/>
                <w:lang w:val="en-CA" w:eastAsia="en-US"/>
              </w:rPr>
              <w:tab/>
              <w:t>Network error</w:t>
            </w:r>
          </w:p>
          <w:p w14:paraId="1DAF6DDE"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w:t>
            </w:r>
            <w:r w:rsidRPr="00C670B3">
              <w:rPr>
                <w:rFonts w:ascii="Calibri" w:eastAsia="SimSun" w:hAnsi="Calibri" w:cs="Times New Roman"/>
                <w:color w:val="auto"/>
                <w:sz w:val="24"/>
                <w:szCs w:val="20"/>
                <w:lang w:val="en-CA" w:eastAsia="en-US"/>
              </w:rPr>
              <w:tab/>
              <w:t>No more sockets available; max. number already reached</w:t>
            </w:r>
          </w:p>
          <w:p w14:paraId="6E16ADE5"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2</w:t>
            </w:r>
            <w:r w:rsidRPr="00C670B3">
              <w:rPr>
                <w:rFonts w:ascii="Calibri" w:eastAsia="SimSun" w:hAnsi="Calibri" w:cs="Times New Roman"/>
                <w:color w:val="auto"/>
                <w:sz w:val="24"/>
                <w:szCs w:val="20"/>
                <w:lang w:val="en-CA" w:eastAsia="en-US"/>
              </w:rPr>
              <w:tab/>
              <w:t xml:space="preserve">Memory problem </w:t>
            </w:r>
          </w:p>
          <w:p w14:paraId="771A18A2"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3</w:t>
            </w:r>
            <w:r w:rsidRPr="00C670B3">
              <w:rPr>
                <w:rFonts w:ascii="Calibri" w:eastAsia="SimSun" w:hAnsi="Calibri" w:cs="Times New Roman"/>
                <w:color w:val="auto"/>
                <w:sz w:val="24"/>
                <w:szCs w:val="20"/>
                <w:lang w:val="en-CA" w:eastAsia="en-US"/>
              </w:rPr>
              <w:tab/>
              <w:t>DNS error</w:t>
            </w:r>
          </w:p>
          <w:p w14:paraId="3F2FF52A"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4</w:t>
            </w:r>
            <w:r w:rsidRPr="00C670B3">
              <w:rPr>
                <w:rFonts w:ascii="Calibri" w:eastAsia="SimSun" w:hAnsi="Calibri" w:cs="Times New Roman"/>
                <w:color w:val="auto"/>
                <w:sz w:val="24"/>
                <w:szCs w:val="20"/>
                <w:lang w:val="en-CA" w:eastAsia="en-US"/>
              </w:rPr>
              <w:tab/>
              <w:t>TCP disconnection by the server or remote client</w:t>
            </w:r>
          </w:p>
          <w:p w14:paraId="2DDD1EE8"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5</w:t>
            </w:r>
            <w:r w:rsidRPr="00C670B3">
              <w:rPr>
                <w:rFonts w:ascii="Calibri" w:eastAsia="SimSun" w:hAnsi="Calibri" w:cs="Times New Roman"/>
                <w:color w:val="auto"/>
                <w:sz w:val="24"/>
                <w:szCs w:val="20"/>
                <w:lang w:val="en-CA" w:eastAsia="en-US"/>
              </w:rPr>
              <w:tab/>
              <w:t>TCP connection error</w:t>
            </w:r>
          </w:p>
          <w:p w14:paraId="16F76B2C"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6</w:t>
            </w:r>
            <w:r w:rsidRPr="00C670B3">
              <w:rPr>
                <w:rFonts w:ascii="Calibri" w:eastAsia="SimSun" w:hAnsi="Calibri" w:cs="Times New Roman"/>
                <w:color w:val="auto"/>
                <w:sz w:val="24"/>
                <w:szCs w:val="20"/>
                <w:lang w:val="en-CA" w:eastAsia="en-US"/>
              </w:rPr>
              <w:tab/>
              <w:t>Generic error</w:t>
            </w:r>
          </w:p>
          <w:p w14:paraId="2CD73600"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7</w:t>
            </w:r>
            <w:r w:rsidRPr="00C670B3">
              <w:rPr>
                <w:rFonts w:ascii="Calibri" w:eastAsia="SimSun" w:hAnsi="Calibri" w:cs="Times New Roman"/>
                <w:color w:val="auto"/>
                <w:sz w:val="24"/>
                <w:szCs w:val="20"/>
                <w:lang w:val="en-CA" w:eastAsia="en-US"/>
              </w:rPr>
              <w:tab/>
              <w:t>Fail to accept client request’s</w:t>
            </w:r>
          </w:p>
          <w:p w14:paraId="573F6E9F"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lastRenderedPageBreak/>
              <w:t>8</w:t>
            </w:r>
            <w:r w:rsidRPr="00C670B3">
              <w:rPr>
                <w:rFonts w:ascii="Calibri" w:eastAsia="SimSun" w:hAnsi="Calibri" w:cs="Times New Roman"/>
                <w:color w:val="auto"/>
                <w:sz w:val="24"/>
                <w:szCs w:val="20"/>
                <w:lang w:val="en-CA" w:eastAsia="en-US"/>
              </w:rPr>
              <w:tab/>
              <w:t>Data sending is OK but KTCPSND was waiting more or less characters</w:t>
            </w:r>
          </w:p>
          <w:p w14:paraId="3783B4AF"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9</w:t>
            </w:r>
            <w:r w:rsidRPr="00C670B3">
              <w:rPr>
                <w:rFonts w:ascii="Calibri" w:eastAsia="SimSun" w:hAnsi="Calibri" w:cs="Times New Roman"/>
                <w:color w:val="auto"/>
                <w:sz w:val="24"/>
                <w:szCs w:val="20"/>
                <w:lang w:val="en-CA" w:eastAsia="en-US"/>
              </w:rPr>
              <w:tab/>
              <w:t>Bad session ID</w:t>
            </w:r>
          </w:p>
          <w:p w14:paraId="52B77F21"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10</w:t>
            </w:r>
            <w:r w:rsidRPr="00C670B3">
              <w:rPr>
                <w:rFonts w:ascii="Calibri" w:eastAsia="SimSun" w:hAnsi="Calibri" w:cs="Times New Roman"/>
                <w:color w:val="auto"/>
                <w:sz w:val="24"/>
                <w:szCs w:val="20"/>
                <w:lang w:val="en-CA" w:eastAsia="en-US"/>
              </w:rPr>
              <w:tab/>
              <w:t>Session is already running</w:t>
            </w:r>
          </w:p>
          <w:p w14:paraId="649501DB"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11</w:t>
            </w:r>
            <w:r w:rsidRPr="00C670B3">
              <w:rPr>
                <w:rFonts w:ascii="Calibri" w:eastAsia="SimSun" w:hAnsi="Calibri" w:cs="Times New Roman"/>
                <w:color w:val="auto"/>
                <w:sz w:val="24"/>
                <w:szCs w:val="20"/>
                <w:lang w:val="en-CA" w:eastAsia="en-US"/>
              </w:rPr>
              <w:tab/>
              <w:t>All sessions are used</w:t>
            </w:r>
          </w:p>
          <w:p w14:paraId="43752BD7"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12</w:t>
            </w:r>
            <w:r w:rsidRPr="00C670B3">
              <w:rPr>
                <w:rFonts w:ascii="Calibri" w:eastAsia="SimSun" w:hAnsi="Calibri" w:cs="Times New Roman"/>
                <w:color w:val="auto"/>
                <w:sz w:val="24"/>
                <w:szCs w:val="20"/>
                <w:lang w:val="en-CA" w:eastAsia="en-US"/>
              </w:rPr>
              <w:tab/>
              <w:t>Socket connection timeout error</w:t>
            </w:r>
          </w:p>
          <w:p w14:paraId="011FA58F" w14:textId="77777777" w:rsidR="00641279" w:rsidRPr="00C670B3" w:rsidRDefault="00641279" w:rsidP="003E6D3E">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13</w:t>
            </w:r>
            <w:r w:rsidRPr="00C670B3">
              <w:rPr>
                <w:rFonts w:ascii="Calibri" w:eastAsia="SimSun" w:hAnsi="Calibri" w:cs="Times New Roman"/>
                <w:color w:val="auto"/>
                <w:sz w:val="24"/>
                <w:szCs w:val="20"/>
                <w:lang w:val="en-CA" w:eastAsia="en-US"/>
              </w:rPr>
              <w:tab/>
              <w:t>SSL connection error</w:t>
            </w:r>
          </w:p>
          <w:p w14:paraId="361F193F" w14:textId="77777777" w:rsidR="00641279" w:rsidRPr="006131D5" w:rsidRDefault="00641279" w:rsidP="003E6D3E">
            <w:pPr>
              <w:autoSpaceDE w:val="0"/>
              <w:autoSpaceDN w:val="0"/>
              <w:adjustRightInd w:val="0"/>
            </w:pPr>
            <w:r>
              <w:t>14</w:t>
            </w:r>
            <w:r>
              <w:tab/>
              <w:t>SSL initialization error</w:t>
            </w:r>
          </w:p>
        </w:tc>
      </w:tr>
    </w:tbl>
    <w:p w14:paraId="24DD0E65" w14:textId="53F1DAF4" w:rsidR="00641279" w:rsidRDefault="00641279" w:rsidP="00641279"/>
    <w:p w14:paraId="4F7E0C89" w14:textId="77777777" w:rsidR="00641279" w:rsidRDefault="00641279" w:rsidP="00641279">
      <w:pPr>
        <w:pStyle w:val="Heading3"/>
        <w:numPr>
          <w:ilvl w:val="2"/>
          <w:numId w:val="1"/>
        </w:numPr>
      </w:pPr>
      <w:bookmarkStart w:id="100" w:name="_Toc516684821"/>
      <w:r>
        <w:t>Examples</w:t>
      </w:r>
      <w:bookmarkEnd w:id="100"/>
    </w:p>
    <w:p w14:paraId="31B3C76D" w14:textId="77777777" w:rsidR="00641279" w:rsidRDefault="00641279" w:rsidP="00641279">
      <w:pPr>
        <w:rPr>
          <w:b/>
        </w:rPr>
      </w:pPr>
      <w:r>
        <w:rPr>
          <w:b/>
        </w:rPr>
        <w:t>Read</w:t>
      </w:r>
      <w:r w:rsidRPr="00C928C2">
        <w:rPr>
          <w:b/>
        </w:rPr>
        <w:t xml:space="preserve"> Command</w:t>
      </w:r>
    </w:p>
    <w:p w14:paraId="58F66A67" w14:textId="77777777" w:rsidR="00641279" w:rsidRPr="00E02895" w:rsidRDefault="00641279" w:rsidP="00641279">
      <w:r>
        <w:t>AT+KTCPRCV</w:t>
      </w:r>
      <w:r w:rsidRPr="00E02895">
        <w:t>=</w:t>
      </w:r>
      <w:r>
        <w:t>1,1000</w:t>
      </w:r>
    </w:p>
    <w:p w14:paraId="005CC80A" w14:textId="77777777" w:rsidR="00641279" w:rsidRDefault="00641279" w:rsidP="00641279">
      <w:r w:rsidRPr="00E02895">
        <w:t>CONNECT</w:t>
      </w:r>
    </w:p>
    <w:p w14:paraId="0272DA37" w14:textId="77777777" w:rsidR="00641279" w:rsidRDefault="00641279" w:rsidP="00641279">
      <w:r>
        <w:t xml:space="preserve">   --Data-- </w:t>
      </w:r>
    </w:p>
    <w:p w14:paraId="0B2A1467" w14:textId="77777777" w:rsidR="00641279" w:rsidRPr="00E02895" w:rsidRDefault="00641279" w:rsidP="00641279">
      <w:r w:rsidRPr="00D71B5D">
        <w:t>--EOF--Pattern--</w:t>
      </w:r>
    </w:p>
    <w:p w14:paraId="685D598B" w14:textId="77777777" w:rsidR="00641279" w:rsidRDefault="00641279" w:rsidP="00641279">
      <w:pPr>
        <w:rPr>
          <w:b/>
        </w:rPr>
      </w:pPr>
      <w:r w:rsidRPr="00E02895">
        <w:t>OK</w:t>
      </w:r>
    </w:p>
    <w:p w14:paraId="604114E7" w14:textId="77777777" w:rsidR="00641279" w:rsidRPr="00C928C2" w:rsidRDefault="00641279" w:rsidP="00641279">
      <w:pPr>
        <w:rPr>
          <w:b/>
        </w:rPr>
      </w:pPr>
    </w:p>
    <w:p w14:paraId="3BCBDD8D" w14:textId="77777777" w:rsidR="00641279" w:rsidRDefault="00641279" w:rsidP="00641279">
      <w:pPr>
        <w:rPr>
          <w:b/>
        </w:rPr>
      </w:pPr>
      <w:r w:rsidRPr="00C928C2">
        <w:rPr>
          <w:b/>
        </w:rPr>
        <w:t>Test Command</w:t>
      </w:r>
    </w:p>
    <w:p w14:paraId="16FF38D3" w14:textId="77777777" w:rsidR="00641279" w:rsidRPr="00E02895" w:rsidRDefault="00641279" w:rsidP="00641279">
      <w:r>
        <w:t>AT+KTCPRCV</w:t>
      </w:r>
      <w:r w:rsidRPr="00E02895">
        <w:t>=?</w:t>
      </w:r>
    </w:p>
    <w:p w14:paraId="5833BEE2" w14:textId="77777777" w:rsidR="00641279" w:rsidRPr="00E02895" w:rsidRDefault="00641279" w:rsidP="00641279">
      <w:r>
        <w:t>+KTCPRCV</w:t>
      </w:r>
      <w:r w:rsidRPr="00E02895">
        <w:t>: (</w:t>
      </w:r>
      <w:r>
        <w:t>1-32</w:t>
      </w:r>
      <w:r w:rsidRPr="00E02895">
        <w:t>),(</w:t>
      </w:r>
      <w:r>
        <w:t>1-</w:t>
      </w:r>
      <w:r w:rsidRPr="00671C8B">
        <w:t>4294967295</w:t>
      </w:r>
      <w:r w:rsidRPr="00E02895">
        <w:t>)</w:t>
      </w:r>
    </w:p>
    <w:p w14:paraId="542EC1D6" w14:textId="77777777" w:rsidR="00641279" w:rsidRDefault="00641279" w:rsidP="00641279">
      <w:r w:rsidRPr="00E02895">
        <w:t>OK</w:t>
      </w:r>
    </w:p>
    <w:p w14:paraId="5E2A1294" w14:textId="77777777" w:rsidR="001B1081" w:rsidRPr="001B1081" w:rsidRDefault="001B1081" w:rsidP="001B1081"/>
    <w:p w14:paraId="21DA2684" w14:textId="77777777" w:rsidR="00FC2A20" w:rsidRDefault="00FC2A20" w:rsidP="00407749">
      <w:pPr>
        <w:pStyle w:val="Heading3"/>
      </w:pPr>
      <w:bookmarkStart w:id="101" w:name="_Toc516684822"/>
      <w:r w:rsidRPr="00407749">
        <w:lastRenderedPageBreak/>
        <w:t>Sequence</w:t>
      </w:r>
      <w:bookmarkEnd w:id="101"/>
    </w:p>
    <w:p w14:paraId="21DA2685" w14:textId="1AA92275" w:rsidR="00F42054" w:rsidRDefault="00553794" w:rsidP="00F42054">
      <w:pPr>
        <w:jc w:val="center"/>
      </w:pPr>
      <w:r>
        <w:fldChar w:fldCharType="begin"/>
      </w:r>
      <w:r>
        <w:instrText xml:space="preserve"> LINK Visio.Drawing.15 "C:\\Users\\cleflohic\\Documents\\Docs\\Dizzy\\KTCPRCV.vsdx" "" \a \p \f 0 </w:instrText>
      </w:r>
      <w:r>
        <w:fldChar w:fldCharType="separate"/>
      </w:r>
      <w:r w:rsidR="00A34BF0">
        <w:object w:dxaOrig="8134" w:dyaOrig="15564" w14:anchorId="21DA28F1">
          <v:shape id="_x0000_i1028" type="#_x0000_t75" style="width:306pt;height:555pt" o:ole="">
            <v:imagedata r:id="rId28" o:title="" croptop="1594f" cropbottom="1594f"/>
          </v:shape>
        </w:object>
      </w:r>
      <w:r>
        <w:fldChar w:fldCharType="end"/>
      </w:r>
    </w:p>
    <w:p w14:paraId="659BA710" w14:textId="3811B2B3" w:rsidR="007A0868" w:rsidRDefault="007A0868" w:rsidP="00F42054">
      <w:pPr>
        <w:jc w:val="center"/>
      </w:pPr>
    </w:p>
    <w:p w14:paraId="3133E06D" w14:textId="02625A92" w:rsidR="007A0868" w:rsidRDefault="007A0868" w:rsidP="007A0868"/>
    <w:p w14:paraId="12393CB4" w14:textId="77777777" w:rsidR="00E83FF6" w:rsidRDefault="00E83FF6" w:rsidP="007A0868"/>
    <w:p w14:paraId="2E357DFB" w14:textId="77777777" w:rsidR="007A0868" w:rsidRPr="00800670" w:rsidRDefault="007A0868" w:rsidP="007A0868">
      <w:r w:rsidRPr="00A61420">
        <w:rPr>
          <w:noProof/>
          <w:lang w:val="en-US"/>
        </w:rPr>
        <w:lastRenderedPageBreak/>
        <mc:AlternateContent>
          <mc:Choice Requires="wps">
            <w:drawing>
              <wp:anchor distT="0" distB="0" distL="114300" distR="114300" simplePos="0" relativeHeight="253198336" behindDoc="0" locked="0" layoutInCell="1" allowOverlap="1" wp14:anchorId="431EA26A" wp14:editId="094984F8">
                <wp:simplePos x="0" y="0"/>
                <wp:positionH relativeFrom="rightMargin">
                  <wp:align>left</wp:align>
                </wp:positionH>
                <wp:positionV relativeFrom="paragraph">
                  <wp:posOffset>9524</wp:posOffset>
                </wp:positionV>
                <wp:extent cx="731520" cy="638175"/>
                <wp:effectExtent l="0" t="0" r="11430" b="28575"/>
                <wp:wrapNone/>
                <wp:docPr id="1270" name="Rectangle 127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B574C55" w14:textId="77777777" w:rsidR="00944514" w:rsidRDefault="00944514" w:rsidP="007A086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EA26A" id="Rectangle 1270" o:spid="_x0000_s1593" style="position:absolute;margin-left:0;margin-top:.75pt;width:57.6pt;height:50.25pt;z-index:25319833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I0Ztw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" fillcolor="#8064a2 [3207]" strokecolor="#5a5a5a [2109]" strokeweight="1pt">
                <v:textbox>
                  <w:txbxContent>
                    <w:p w14:paraId="4B574C55" w14:textId="77777777" w:rsidR="00944514" w:rsidRDefault="00944514" w:rsidP="007A0868">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3199360" behindDoc="0" locked="0" layoutInCell="1" allowOverlap="1" wp14:anchorId="647EC401" wp14:editId="6E32571E">
                <wp:simplePos x="0" y="0"/>
                <wp:positionH relativeFrom="column">
                  <wp:posOffset>4210050</wp:posOffset>
                </wp:positionH>
                <wp:positionV relativeFrom="paragraph">
                  <wp:posOffset>0</wp:posOffset>
                </wp:positionV>
                <wp:extent cx="1047750" cy="649605"/>
                <wp:effectExtent l="0" t="0" r="19050" b="17145"/>
                <wp:wrapNone/>
                <wp:docPr id="1271" name="Rectangle 127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163CBBB" w14:textId="77777777" w:rsidR="00944514" w:rsidRDefault="00944514" w:rsidP="007A086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EC401" id="Rectangle 1271" o:spid="_x0000_s1594" style="position:absolute;margin-left:331.5pt;margin-top:0;width:82.5pt;height:51.1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" fillcolor="#c0504d [3205]" strokecolor="#243f60 [1604]" strokeweight="1pt">
                <v:textbox>
                  <w:txbxContent>
                    <w:p w14:paraId="1163CBBB" w14:textId="77777777" w:rsidR="00944514" w:rsidRDefault="00944514" w:rsidP="007A0868">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3197312" behindDoc="0" locked="0" layoutInCell="1" allowOverlap="1" wp14:anchorId="1C45044D" wp14:editId="1EC2AEC1">
                <wp:simplePos x="0" y="0"/>
                <wp:positionH relativeFrom="column">
                  <wp:posOffset>2496185</wp:posOffset>
                </wp:positionH>
                <wp:positionV relativeFrom="paragraph">
                  <wp:posOffset>8890</wp:posOffset>
                </wp:positionV>
                <wp:extent cx="1143000" cy="640080"/>
                <wp:effectExtent l="0" t="0" r="19050" b="26670"/>
                <wp:wrapNone/>
                <wp:docPr id="1187" name="Rectangle 118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E211F9C" w14:textId="77777777" w:rsidR="00944514" w:rsidRDefault="00944514" w:rsidP="007A086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45044D" id="Rectangle 1187" o:spid="_x0000_s1595" style="position:absolute;margin-left:196.55pt;margin-top:.7pt;width:90pt;height:50.4pt;z-index:25319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u9A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FWen&#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" fillcolor="#c0504d [3205]" strokecolor="#5a5a5a [2109]" strokeweight="1pt">
                <v:textbox>
                  <w:txbxContent>
                    <w:p w14:paraId="4E211F9C" w14:textId="77777777" w:rsidR="00944514" w:rsidRDefault="00944514" w:rsidP="007A0868">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3195264" behindDoc="0" locked="0" layoutInCell="1" allowOverlap="1" wp14:anchorId="2DB6DF1B" wp14:editId="5B99E31A">
                <wp:simplePos x="0" y="0"/>
                <wp:positionH relativeFrom="margin">
                  <wp:posOffset>-323850</wp:posOffset>
                </wp:positionH>
                <wp:positionV relativeFrom="paragraph">
                  <wp:posOffset>8890</wp:posOffset>
                </wp:positionV>
                <wp:extent cx="822325" cy="640080"/>
                <wp:effectExtent l="0" t="0" r="15875" b="26670"/>
                <wp:wrapNone/>
                <wp:docPr id="1189" name="Rectangle 118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D2A762" w14:textId="77777777" w:rsidR="00944514" w:rsidRDefault="00944514" w:rsidP="007A086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6DF1B" id="Rectangle 1189" o:spid="_x0000_s1596" style="position:absolute;margin-left:-25.5pt;margin-top:.7pt;width:64.75pt;height:50.4pt;z-index:25319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yNg2tcMCAAAOBgAADgAAAAAAAAAAAAAAAAAuAgAAZHJzL2Uyb0RvYy54bWxQSwECLQAU&#10;AAYACAAAACEAhxxvOuAAAAAIAQAADwAAAAAAAAAAAAAAAAAdBQAAZHJzL2Rvd25yZXYueG1sUEsF&#10;BgAAAAAEAAQA8wAAACoGAAAAAA==&#10;" fillcolor="#f79646 [3209]" strokecolor="#5a5a5a [2109]" strokeweight="1pt">
                <v:textbox>
                  <w:txbxContent>
                    <w:p w14:paraId="43D2A762" w14:textId="77777777" w:rsidR="00944514" w:rsidRDefault="00944514" w:rsidP="007A0868">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3196288" behindDoc="0" locked="0" layoutInCell="1" allowOverlap="1" wp14:anchorId="39AA438C" wp14:editId="53EE294D">
                <wp:simplePos x="0" y="0"/>
                <wp:positionH relativeFrom="column">
                  <wp:posOffset>1000760</wp:posOffset>
                </wp:positionH>
                <wp:positionV relativeFrom="paragraph">
                  <wp:posOffset>8890</wp:posOffset>
                </wp:positionV>
                <wp:extent cx="828675" cy="640080"/>
                <wp:effectExtent l="0" t="0" r="28575" b="26670"/>
                <wp:wrapNone/>
                <wp:docPr id="1216" name="Rectangle 121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A7215B8" w14:textId="77777777" w:rsidR="00944514" w:rsidRDefault="00944514" w:rsidP="007A086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A438C" id="Rectangle 1216" o:spid="_x0000_s1597" style="position:absolute;margin-left:78.8pt;margin-top:.7pt;width:65.25pt;height:50.4pt;z-index:2531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" fillcolor="#4f81bd [3204]" strokecolor="#5a5a5a [2109]" strokeweight="1pt">
                <v:textbox>
                  <w:txbxContent>
                    <w:p w14:paraId="6A7215B8" w14:textId="77777777" w:rsidR="00944514" w:rsidRDefault="00944514" w:rsidP="007A0868">
                      <w:pPr>
                        <w:jc w:val="center"/>
                      </w:pPr>
                      <w:r>
                        <w:t>Legato App</w:t>
                      </w:r>
                    </w:p>
                  </w:txbxContent>
                </v:textbox>
              </v:rect>
            </w:pict>
          </mc:Fallback>
        </mc:AlternateContent>
      </w:r>
    </w:p>
    <w:p w14:paraId="552ECB7E" w14:textId="77777777" w:rsidR="007A0868" w:rsidRDefault="007A0868" w:rsidP="007A0868"/>
    <w:p w14:paraId="7F417B49" w14:textId="77777777" w:rsidR="007A0868" w:rsidRDefault="007A0868" w:rsidP="007A0868">
      <w:r w:rsidRPr="00215EAC">
        <w:rPr>
          <w:rFonts w:ascii="Arial" w:hAnsi="Arial" w:cs="Arial"/>
          <w:noProof/>
          <w:lang w:val="en-US"/>
        </w:rPr>
        <mc:AlternateContent>
          <mc:Choice Requires="wps">
            <w:drawing>
              <wp:anchor distT="0" distB="0" distL="114300" distR="114300" simplePos="0" relativeHeight="253204480" behindDoc="0" locked="0" layoutInCell="1" allowOverlap="1" wp14:anchorId="72B347D6" wp14:editId="62D7C6EA">
                <wp:simplePos x="0" y="0"/>
                <wp:positionH relativeFrom="column">
                  <wp:posOffset>5895975</wp:posOffset>
                </wp:positionH>
                <wp:positionV relativeFrom="paragraph">
                  <wp:posOffset>275591</wp:posOffset>
                </wp:positionV>
                <wp:extent cx="0" cy="6873240"/>
                <wp:effectExtent l="0" t="0" r="19050" b="22860"/>
                <wp:wrapNone/>
                <wp:docPr id="1217" name="Straight Connector 1217"/>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60434" id="Straight Connector 1217" o:spid="_x0000_s1026" style="position:absolute;flip:x;z-index:2532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25pt,21.7pt" to="464.25pt,5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" strokecolor="#4579b8 [3044]"/>
            </w:pict>
          </mc:Fallback>
        </mc:AlternateContent>
      </w:r>
    </w:p>
    <w:p w14:paraId="0E23898C" w14:textId="77777777" w:rsidR="007A0868" w:rsidRDefault="007A0868" w:rsidP="007A0868">
      <w:r w:rsidRPr="006F3F7D">
        <w:rPr>
          <w:noProof/>
          <w:lang w:val="en-US"/>
        </w:rPr>
        <mc:AlternateContent>
          <mc:Choice Requires="wps">
            <w:drawing>
              <wp:anchor distT="0" distB="0" distL="114300" distR="114300" simplePos="0" relativeHeight="253205504" behindDoc="1" locked="0" layoutInCell="1" allowOverlap="1" wp14:anchorId="0AF6E7B0" wp14:editId="3D22F4E6">
                <wp:simplePos x="0" y="0"/>
                <wp:positionH relativeFrom="column">
                  <wp:posOffset>1600200</wp:posOffset>
                </wp:positionH>
                <wp:positionV relativeFrom="paragraph">
                  <wp:posOffset>14605</wp:posOffset>
                </wp:positionV>
                <wp:extent cx="1247775" cy="552450"/>
                <wp:effectExtent l="0" t="0" r="9525" b="0"/>
                <wp:wrapNone/>
                <wp:docPr id="1218" name="Rounded Rectangle 1218"/>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3F9E153" w14:textId="77777777" w:rsidR="00944514" w:rsidRPr="00B6176C" w:rsidRDefault="00944514" w:rsidP="007A0868">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6E7B0" id="Rounded Rectangle 1218" o:spid="_x0000_s1598" style="position:absolute;margin-left:126pt;margin-top:1.15pt;width:98.25pt;height:43.5pt;z-index:-2501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" fillcolor="white [3201]" stroked="f" strokeweight="2pt">
                <v:textbox>
                  <w:txbxContent>
                    <w:p w14:paraId="73F9E153" w14:textId="77777777" w:rsidR="00944514" w:rsidRPr="00B6176C" w:rsidRDefault="00944514" w:rsidP="007A0868">
                      <w:r>
                        <w:t>AT server setup initialisation</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3202432" behindDoc="0" locked="0" layoutInCell="1" allowOverlap="1" wp14:anchorId="0119EA9C" wp14:editId="5A4A07FC">
                <wp:simplePos x="0" y="0"/>
                <wp:positionH relativeFrom="column">
                  <wp:posOffset>3086100</wp:posOffset>
                </wp:positionH>
                <wp:positionV relativeFrom="paragraph">
                  <wp:posOffset>80010</wp:posOffset>
                </wp:positionV>
                <wp:extent cx="0" cy="6844665"/>
                <wp:effectExtent l="0" t="0" r="19050" b="32385"/>
                <wp:wrapNone/>
                <wp:docPr id="1219" name="Straight Connector 1219"/>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10822" id="Straight Connector 1219" o:spid="_x0000_s1026" style="position:absolute;flip:x;z-index:2532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6.3pt" to="243pt,5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3201408" behindDoc="0" locked="0" layoutInCell="1" allowOverlap="1" wp14:anchorId="652139EB" wp14:editId="46B7DCD7">
                <wp:simplePos x="0" y="0"/>
                <wp:positionH relativeFrom="column">
                  <wp:posOffset>1443355</wp:posOffset>
                </wp:positionH>
                <wp:positionV relativeFrom="paragraph">
                  <wp:posOffset>89535</wp:posOffset>
                </wp:positionV>
                <wp:extent cx="0" cy="6844665"/>
                <wp:effectExtent l="0" t="0" r="19050" b="32385"/>
                <wp:wrapNone/>
                <wp:docPr id="1220" name="Straight Connector 1220"/>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8F70" id="Straight Connector 1220" o:spid="_x0000_s1026" style="position:absolute;flip:x;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65pt,7.05pt" to="113.6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3200384" behindDoc="0" locked="0" layoutInCell="1" allowOverlap="1" wp14:anchorId="169FF03C" wp14:editId="10CFF641">
                <wp:simplePos x="0" y="0"/>
                <wp:positionH relativeFrom="column">
                  <wp:posOffset>85725</wp:posOffset>
                </wp:positionH>
                <wp:positionV relativeFrom="paragraph">
                  <wp:posOffset>78105</wp:posOffset>
                </wp:positionV>
                <wp:extent cx="0" cy="6844665"/>
                <wp:effectExtent l="0" t="0" r="19050" b="32385"/>
                <wp:wrapNone/>
                <wp:docPr id="1234" name="Straight Connector 1234"/>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CA182" id="Straight Connector 1234" o:spid="_x0000_s1026" style="position:absolute;flip:x;z-index:2532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6.15pt" to="6.75pt,5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&#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3203456" behindDoc="0" locked="0" layoutInCell="1" allowOverlap="1" wp14:anchorId="1526E7E5" wp14:editId="109AEC39">
                <wp:simplePos x="0" y="0"/>
                <wp:positionH relativeFrom="column">
                  <wp:posOffset>4743450</wp:posOffset>
                </wp:positionH>
                <wp:positionV relativeFrom="paragraph">
                  <wp:posOffset>89535</wp:posOffset>
                </wp:positionV>
                <wp:extent cx="0" cy="6844665"/>
                <wp:effectExtent l="0" t="0" r="19050" b="32385"/>
                <wp:wrapNone/>
                <wp:docPr id="1235" name="Straight Connector 1235"/>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F92F1" id="Straight Connector 1235" o:spid="_x0000_s1026" style="position:absolute;flip:x;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" strokecolor="#4579b8 [3044]"/>
            </w:pict>
          </mc:Fallback>
        </mc:AlternateContent>
      </w:r>
    </w:p>
    <w:p w14:paraId="0460743D" w14:textId="77777777" w:rsidR="007A0868" w:rsidRDefault="007A0868" w:rsidP="007A0868">
      <w:r>
        <w:rPr>
          <w:noProof/>
          <w:lang w:val="en-US"/>
        </w:rPr>
        <mc:AlternateContent>
          <mc:Choice Requires="wps">
            <w:drawing>
              <wp:anchor distT="0" distB="0" distL="114300" distR="114300" simplePos="0" relativeHeight="253206528" behindDoc="0" locked="0" layoutInCell="1" allowOverlap="1" wp14:anchorId="22650ABE" wp14:editId="1959F22B">
                <wp:simplePos x="0" y="0"/>
                <wp:positionH relativeFrom="column">
                  <wp:posOffset>1447165</wp:posOffset>
                </wp:positionH>
                <wp:positionV relativeFrom="paragraph">
                  <wp:posOffset>69850</wp:posOffset>
                </wp:positionV>
                <wp:extent cx="1647825" cy="0"/>
                <wp:effectExtent l="0" t="76200" r="9525" b="95250"/>
                <wp:wrapNone/>
                <wp:docPr id="1236" name="Straight Arrow Connector 1236"/>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B1D9EF8" id="Straight Arrow Connector 1236" o:spid="_x0000_s1026" type="#_x0000_t32" style="position:absolute;margin-left:113.95pt;margin-top:5.5pt;width:129.75pt;height:0;z-index:2532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" strokecolor="#4579b8 [3044]">
                <v:stroke endarrow="block"/>
              </v:shape>
            </w:pict>
          </mc:Fallback>
        </mc:AlternateContent>
      </w:r>
    </w:p>
    <w:p w14:paraId="0357FA5E" w14:textId="77777777" w:rsidR="007A0868" w:rsidRDefault="007A0868" w:rsidP="007A0868">
      <w:r w:rsidRPr="006F3F7D">
        <w:rPr>
          <w:noProof/>
          <w:lang w:val="en-US"/>
        </w:rPr>
        <mc:AlternateContent>
          <mc:Choice Requires="wps">
            <w:drawing>
              <wp:anchor distT="0" distB="0" distL="114300" distR="114300" simplePos="0" relativeHeight="253207552" behindDoc="0" locked="0" layoutInCell="1" allowOverlap="1" wp14:anchorId="2AAC189D" wp14:editId="27391355">
                <wp:simplePos x="0" y="0"/>
                <wp:positionH relativeFrom="margin">
                  <wp:posOffset>2247900</wp:posOffset>
                </wp:positionH>
                <wp:positionV relativeFrom="paragraph">
                  <wp:posOffset>69216</wp:posOffset>
                </wp:positionV>
                <wp:extent cx="1676400" cy="1619250"/>
                <wp:effectExtent l="0" t="0" r="19050" b="19050"/>
                <wp:wrapNone/>
                <wp:docPr id="1237" name="Flowchart: Decision 1237"/>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232FCED8" w14:textId="77777777" w:rsidR="00944514" w:rsidRDefault="00944514" w:rsidP="007A0868">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C189D" id="Flowchart: Decision 1237" o:spid="_x0000_s1599" type="#_x0000_t110" style="position:absolute;margin-left:177pt;margin-top:5.45pt;width:132pt;height:127.5pt;z-index:25320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" fillcolor="white [3201]" strokecolor="#4f81bd [3204]" strokeweight="1pt">
                <v:textbox>
                  <w:txbxContent>
                    <w:p w14:paraId="232FCED8" w14:textId="77777777" w:rsidR="00944514" w:rsidRDefault="00944514" w:rsidP="007A0868">
                      <w:pPr>
                        <w:jc w:val="center"/>
                      </w:pPr>
                      <w:r>
                        <w:t>Is AT command known by server</w:t>
                      </w:r>
                    </w:p>
                  </w:txbxContent>
                </v:textbox>
                <w10:wrap anchorx="margin"/>
              </v:shape>
            </w:pict>
          </mc:Fallback>
        </mc:AlternateContent>
      </w:r>
    </w:p>
    <w:p w14:paraId="612C9015" w14:textId="77777777" w:rsidR="007A0868" w:rsidRDefault="007A0868" w:rsidP="007A0868"/>
    <w:p w14:paraId="05A06EB8" w14:textId="77777777" w:rsidR="007A0868" w:rsidRDefault="007A0868" w:rsidP="007A0868"/>
    <w:p w14:paraId="76C42A55" w14:textId="77777777" w:rsidR="007A0868" w:rsidRDefault="007A0868" w:rsidP="007A0868">
      <w:r w:rsidRPr="006F3F7D">
        <w:rPr>
          <w:noProof/>
          <w:lang w:val="en-US"/>
        </w:rPr>
        <mc:AlternateContent>
          <mc:Choice Requires="wps">
            <w:drawing>
              <wp:anchor distT="0" distB="0" distL="114300" distR="114300" simplePos="0" relativeHeight="253211648" behindDoc="0" locked="0" layoutInCell="1" allowOverlap="1" wp14:anchorId="53A7649E" wp14:editId="57CBD8D7">
                <wp:simplePos x="0" y="0"/>
                <wp:positionH relativeFrom="column">
                  <wp:posOffset>4200525</wp:posOffset>
                </wp:positionH>
                <wp:positionV relativeFrom="paragraph">
                  <wp:posOffset>128270</wp:posOffset>
                </wp:positionV>
                <wp:extent cx="428625" cy="314325"/>
                <wp:effectExtent l="0" t="0" r="9525" b="9525"/>
                <wp:wrapNone/>
                <wp:docPr id="1239" name="Rounded Rectangle 1239"/>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E01EA5" w14:textId="77777777" w:rsidR="00944514" w:rsidRPr="00B6176C" w:rsidRDefault="00944514" w:rsidP="007A08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A7649E" id="Rounded Rectangle 1239" o:spid="_x0000_s1600" style="position:absolute;margin-left:330.75pt;margin-top:10.1pt;width:33.75pt;height:24.75pt;z-index:2532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M1gwIAAFA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" fillcolor="white [3201]" stroked="f" strokeweight="2pt">
                <v:textbox>
                  <w:txbxContent>
                    <w:p w14:paraId="48E01EA5" w14:textId="77777777" w:rsidR="00944514" w:rsidRPr="00B6176C" w:rsidRDefault="00944514" w:rsidP="007A0868">
                      <w:pPr>
                        <w:jc w:val="center"/>
                      </w:pPr>
                      <w:r>
                        <w:t>No</w:t>
                      </w:r>
                    </w:p>
                  </w:txbxContent>
                </v:textbox>
              </v:roundrect>
            </w:pict>
          </mc:Fallback>
        </mc:AlternateContent>
      </w:r>
      <w:r w:rsidRPr="006F3F7D">
        <w:rPr>
          <w:noProof/>
          <w:lang w:val="en-US"/>
        </w:rPr>
        <mc:AlternateContent>
          <mc:Choice Requires="wps">
            <w:drawing>
              <wp:anchor distT="0" distB="0" distL="114300" distR="114300" simplePos="0" relativeHeight="253208576" behindDoc="1" locked="0" layoutInCell="1" allowOverlap="1" wp14:anchorId="424A88F8" wp14:editId="40757C44">
                <wp:simplePos x="0" y="0"/>
                <wp:positionH relativeFrom="column">
                  <wp:posOffset>257175</wp:posOffset>
                </wp:positionH>
                <wp:positionV relativeFrom="paragraph">
                  <wp:posOffset>6350</wp:posOffset>
                </wp:positionV>
                <wp:extent cx="1924050" cy="304800"/>
                <wp:effectExtent l="0" t="0" r="0" b="0"/>
                <wp:wrapNone/>
                <wp:docPr id="1284" name="Rounded Rectangle 1284"/>
                <wp:cNvGraphicFramePr/>
                <a:graphic xmlns:a="http://schemas.openxmlformats.org/drawingml/2006/main">
                  <a:graphicData uri="http://schemas.microsoft.com/office/word/2010/wordprocessingShape">
                    <wps:wsp>
                      <wps:cNvSpPr/>
                      <wps:spPr>
                        <a:xfrm>
                          <a:off x="0" y="0"/>
                          <a:ext cx="192405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EE663E" w14:textId="77777777" w:rsidR="00944514" w:rsidRPr="00B6176C" w:rsidRDefault="00944514" w:rsidP="007A0868">
                            <w:r>
                              <w:t>AT Command AT+KTCPRCV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4A88F8" id="Rounded Rectangle 1284" o:spid="_x0000_s1601" style="position:absolute;margin-left:20.25pt;margin-top:.5pt;width:151.5pt;height:24pt;z-index:-2501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" fillcolor="white [3201]" stroked="f" strokeweight="2pt">
                <v:textbox>
                  <w:txbxContent>
                    <w:p w14:paraId="1DEE663E" w14:textId="77777777" w:rsidR="00944514" w:rsidRPr="00B6176C" w:rsidRDefault="00944514" w:rsidP="007A0868">
                      <w:r>
                        <w:t>AT Command AT+KTCPRCV</w:t>
                      </w:r>
                    </w:p>
                  </w:txbxContent>
                </v:textbox>
              </v:roundrect>
            </w:pict>
          </mc:Fallback>
        </mc:AlternateContent>
      </w:r>
    </w:p>
    <w:p w14:paraId="5E99067F" w14:textId="77777777" w:rsidR="007A0868" w:rsidRDefault="007A0868" w:rsidP="007A0868">
      <w:r>
        <w:rPr>
          <w:noProof/>
          <w:lang w:val="en-US"/>
        </w:rPr>
        <mc:AlternateContent>
          <mc:Choice Requires="wps">
            <w:drawing>
              <wp:anchor distT="0" distB="0" distL="114300" distR="114300" simplePos="0" relativeHeight="253210624" behindDoc="0" locked="0" layoutInCell="1" allowOverlap="1" wp14:anchorId="762D254D" wp14:editId="3CFCEAB1">
                <wp:simplePos x="0" y="0"/>
                <wp:positionH relativeFrom="column">
                  <wp:posOffset>3933825</wp:posOffset>
                </wp:positionH>
                <wp:positionV relativeFrom="paragraph">
                  <wp:posOffset>136525</wp:posOffset>
                </wp:positionV>
                <wp:extent cx="1971675" cy="0"/>
                <wp:effectExtent l="0" t="76200" r="9525" b="95250"/>
                <wp:wrapNone/>
                <wp:docPr id="1240" name="Straight Arrow Connector 1240"/>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3B2DB" id="Straight Arrow Connector 1240" o:spid="_x0000_s1026" type="#_x0000_t32" style="position:absolute;margin-left:309.75pt;margin-top:10.75pt;width:155.25pt;height:0;flip:y;z-index:2532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" strokecolor="#4579b8 [3044]">
                <v:stroke endarrow="block"/>
              </v:shape>
            </w:pict>
          </mc:Fallback>
        </mc:AlternateContent>
      </w:r>
      <w:r>
        <w:rPr>
          <w:noProof/>
          <w:lang w:val="en-US"/>
        </w:rPr>
        <mc:AlternateContent>
          <mc:Choice Requires="wps">
            <w:drawing>
              <wp:anchor distT="0" distB="0" distL="114300" distR="114300" simplePos="0" relativeHeight="253209600" behindDoc="0" locked="0" layoutInCell="1" allowOverlap="1" wp14:anchorId="4DC45B8C" wp14:editId="00F8DC23">
                <wp:simplePos x="0" y="0"/>
                <wp:positionH relativeFrom="column">
                  <wp:posOffset>85725</wp:posOffset>
                </wp:positionH>
                <wp:positionV relativeFrom="paragraph">
                  <wp:posOffset>133985</wp:posOffset>
                </wp:positionV>
                <wp:extent cx="2171700" cy="0"/>
                <wp:effectExtent l="0" t="76200" r="19050" b="95250"/>
                <wp:wrapNone/>
                <wp:docPr id="1241" name="Straight Arrow Connector 1241"/>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055B2" id="Straight Arrow Connector 1241" o:spid="_x0000_s1026" type="#_x0000_t32" style="position:absolute;margin-left:6.75pt;margin-top:10.55pt;width:171pt;height:0;z-index:2532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" strokecolor="#4579b8 [3044]">
                <v:stroke endarrow="block"/>
              </v:shape>
            </w:pict>
          </mc:Fallback>
        </mc:AlternateContent>
      </w:r>
    </w:p>
    <w:p w14:paraId="2F9B2DA6" w14:textId="77777777" w:rsidR="007A0868" w:rsidRDefault="007A0868" w:rsidP="007A0868"/>
    <w:p w14:paraId="6F330847" w14:textId="77777777" w:rsidR="007A0868" w:rsidRDefault="007A0868" w:rsidP="007A0868"/>
    <w:p w14:paraId="13D176DE" w14:textId="77777777" w:rsidR="007A0868" w:rsidRDefault="007A0868" w:rsidP="007A0868"/>
    <w:p w14:paraId="65C9EBDA" w14:textId="77777777" w:rsidR="007A0868" w:rsidRDefault="007A0868" w:rsidP="007A0868"/>
    <w:p w14:paraId="0E69F5CC" w14:textId="77777777" w:rsidR="007A0868" w:rsidRDefault="007A0868" w:rsidP="007A0868">
      <w:r w:rsidRPr="006F3F7D">
        <w:rPr>
          <w:noProof/>
          <w:lang w:val="en-US"/>
        </w:rPr>
        <mc:AlternateContent>
          <mc:Choice Requires="wps">
            <w:drawing>
              <wp:anchor distT="0" distB="0" distL="114300" distR="114300" simplePos="0" relativeHeight="253212672" behindDoc="0" locked="0" layoutInCell="1" allowOverlap="1" wp14:anchorId="6621C8C2" wp14:editId="391FB476">
                <wp:simplePos x="0" y="0"/>
                <wp:positionH relativeFrom="column">
                  <wp:posOffset>2828925</wp:posOffset>
                </wp:positionH>
                <wp:positionV relativeFrom="paragraph">
                  <wp:posOffset>118745</wp:posOffset>
                </wp:positionV>
                <wp:extent cx="523875" cy="314325"/>
                <wp:effectExtent l="0" t="0" r="9525" b="9525"/>
                <wp:wrapNone/>
                <wp:docPr id="1243" name="Rounded Rectangle 124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214A3D8" w14:textId="77777777" w:rsidR="00944514" w:rsidRPr="00B6176C" w:rsidRDefault="00944514" w:rsidP="007A086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1C8C2" id="Rounded Rectangle 1243" o:spid="_x0000_s1602" style="position:absolute;margin-left:222.75pt;margin-top:9.35pt;width:41.25pt;height:24.75pt;z-index:2532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" fillcolor="white [3201]" stroked="f" strokeweight="2pt">
                <v:textbox>
                  <w:txbxContent>
                    <w:p w14:paraId="5214A3D8" w14:textId="77777777" w:rsidR="00944514" w:rsidRPr="00B6176C" w:rsidRDefault="00944514" w:rsidP="007A0868">
                      <w:pPr>
                        <w:jc w:val="center"/>
                      </w:pPr>
                      <w:r>
                        <w:t>Yes</w:t>
                      </w:r>
                    </w:p>
                  </w:txbxContent>
                </v:textbox>
              </v:roundrect>
            </w:pict>
          </mc:Fallback>
        </mc:AlternateContent>
      </w:r>
    </w:p>
    <w:p w14:paraId="1207404B" w14:textId="77777777" w:rsidR="007A0868" w:rsidRDefault="007A0868" w:rsidP="007A0868"/>
    <w:p w14:paraId="3B3A4507" w14:textId="77777777" w:rsidR="007A0868" w:rsidRDefault="007A0868" w:rsidP="007A0868"/>
    <w:p w14:paraId="4576F7D5" w14:textId="77777777" w:rsidR="007A0868" w:rsidRDefault="007A0868" w:rsidP="007A0868">
      <w:r w:rsidRPr="004018A4">
        <w:rPr>
          <w:noProof/>
          <w:lang w:val="en-US"/>
        </w:rPr>
        <mc:AlternateContent>
          <mc:Choice Requires="wps">
            <w:drawing>
              <wp:anchor distT="0" distB="0" distL="114300" distR="114300" simplePos="0" relativeHeight="253213696" behindDoc="0" locked="0" layoutInCell="1" allowOverlap="1" wp14:anchorId="105AED16" wp14:editId="0B460CC8">
                <wp:simplePos x="0" y="0"/>
                <wp:positionH relativeFrom="column">
                  <wp:posOffset>2362200</wp:posOffset>
                </wp:positionH>
                <wp:positionV relativeFrom="paragraph">
                  <wp:posOffset>10160</wp:posOffset>
                </wp:positionV>
                <wp:extent cx="1447800" cy="666750"/>
                <wp:effectExtent l="0" t="0" r="19050" b="19050"/>
                <wp:wrapNone/>
                <wp:docPr id="1244" name="Flowchart: Process 1244"/>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B5E4702" w14:textId="77777777" w:rsidR="00944514" w:rsidRDefault="00944514" w:rsidP="007A0868">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AED16" id="_x0000_t109" coordsize="21600,21600" o:spt="109" path="m,l,21600r21600,l21600,xe">
                <v:stroke joinstyle="miter"/>
                <v:path gradientshapeok="t" o:connecttype="rect"/>
              </v:shapetype>
              <v:shape id="Flowchart: Process 1244" o:spid="_x0000_s1603" type="#_x0000_t109" style="position:absolute;margin-left:186pt;margin-top:.8pt;width:114pt;height:52.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" fillcolor="white [3201]" strokecolor="#4f81bd [3204]" strokeweight="1pt">
                <v:textbox>
                  <w:txbxContent>
                    <w:p w14:paraId="7B5E4702" w14:textId="77777777" w:rsidR="00944514" w:rsidRDefault="00944514" w:rsidP="007A0868">
                      <w:pPr>
                        <w:jc w:val="center"/>
                      </w:pPr>
                      <w:r>
                        <w:t>Treat the command with corresponding handler</w:t>
                      </w:r>
                    </w:p>
                  </w:txbxContent>
                </v:textbox>
              </v:shape>
            </w:pict>
          </mc:Fallback>
        </mc:AlternateContent>
      </w:r>
    </w:p>
    <w:p w14:paraId="000E7B80" w14:textId="77777777" w:rsidR="007A0868" w:rsidRDefault="007A0868" w:rsidP="007A0868">
      <w:r>
        <w:rPr>
          <w:noProof/>
          <w:lang w:val="en-US"/>
        </w:rPr>
        <mc:AlternateContent>
          <mc:Choice Requires="wps">
            <w:drawing>
              <wp:anchor distT="0" distB="0" distL="114300" distR="114300" simplePos="0" relativeHeight="253214720" behindDoc="0" locked="0" layoutInCell="1" allowOverlap="1" wp14:anchorId="19651971" wp14:editId="568DD426">
                <wp:simplePos x="0" y="0"/>
                <wp:positionH relativeFrom="column">
                  <wp:posOffset>1443355</wp:posOffset>
                </wp:positionH>
                <wp:positionV relativeFrom="paragraph">
                  <wp:posOffset>184785</wp:posOffset>
                </wp:positionV>
                <wp:extent cx="918845" cy="0"/>
                <wp:effectExtent l="38100" t="76200" r="0" b="95250"/>
                <wp:wrapNone/>
                <wp:docPr id="1245" name="Straight Arrow Connector 1245"/>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BFAE112" id="Straight Arrow Connector 1245" o:spid="_x0000_s1026" type="#_x0000_t32" style="position:absolute;margin-left:113.65pt;margin-top:14.55pt;width:72.35pt;height:0;flip:x;z-index:25321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" strokecolor="#4579b8 [3044]">
                <v:stroke endarrow="block"/>
              </v:shape>
            </w:pict>
          </mc:Fallback>
        </mc:AlternateContent>
      </w:r>
    </w:p>
    <w:p w14:paraId="46A49E2A" w14:textId="77777777" w:rsidR="007A0868" w:rsidRDefault="007A0868" w:rsidP="007A0868"/>
    <w:p w14:paraId="345481BC" w14:textId="77777777" w:rsidR="007A0868" w:rsidRDefault="007A0868" w:rsidP="007A0868">
      <w:r>
        <w:rPr>
          <w:noProof/>
          <w:lang w:val="en-US"/>
        </w:rPr>
        <mc:AlternateContent>
          <mc:Choice Requires="wps">
            <w:drawing>
              <wp:anchor distT="0" distB="0" distL="114300" distR="114300" simplePos="0" relativeHeight="253215744" behindDoc="0" locked="0" layoutInCell="1" allowOverlap="1" wp14:anchorId="1A109651" wp14:editId="0963531B">
                <wp:simplePos x="0" y="0"/>
                <wp:positionH relativeFrom="margin">
                  <wp:posOffset>866775</wp:posOffset>
                </wp:positionH>
                <wp:positionV relativeFrom="paragraph">
                  <wp:posOffset>14605</wp:posOffset>
                </wp:positionV>
                <wp:extent cx="1171575" cy="485775"/>
                <wp:effectExtent l="0" t="0" r="28575" b="28575"/>
                <wp:wrapNone/>
                <wp:docPr id="1290" name="Flowchart: Process 1290"/>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6C3EDF8" w14:textId="77777777" w:rsidR="00944514" w:rsidRDefault="00944514" w:rsidP="007A0868">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9651" id="Flowchart: Process 1290" o:spid="_x0000_s1604" type="#_x0000_t109" style="position:absolute;margin-left:68.25pt;margin-top:1.15pt;width:92.25pt;height:38.25pt;z-index:25321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" fillcolor="white [3201]" strokecolor="#4f81bd [3204]" strokeweight="1pt">
                <v:textbox>
                  <w:txbxContent>
                    <w:p w14:paraId="56C3EDF8" w14:textId="77777777" w:rsidR="00944514" w:rsidRDefault="00944514" w:rsidP="007A0868">
                      <w:pPr>
                        <w:jc w:val="center"/>
                      </w:pPr>
                      <w:r>
                        <w:t>Check AT command type</w:t>
                      </w:r>
                    </w:p>
                  </w:txbxContent>
                </v:textbox>
                <w10:wrap anchorx="margin"/>
              </v:shape>
            </w:pict>
          </mc:Fallback>
        </mc:AlternateContent>
      </w:r>
    </w:p>
    <w:p w14:paraId="2901CD8F" w14:textId="77777777" w:rsidR="007A0868" w:rsidRDefault="007A0868" w:rsidP="007A0868"/>
    <w:p w14:paraId="4537ACA2" w14:textId="77777777" w:rsidR="007A0868" w:rsidRDefault="007A0868" w:rsidP="007A0868"/>
    <w:p w14:paraId="03E699D9" w14:textId="77777777" w:rsidR="007A0868" w:rsidRDefault="007A0868" w:rsidP="007A0868">
      <w:r w:rsidRPr="00161089">
        <w:rPr>
          <w:rFonts w:asciiTheme="minorHAnsi" w:hAnsiTheme="minorHAnsi" w:cs="Arial"/>
          <w:noProof/>
          <w:sz w:val="20"/>
          <w:lang w:val="en-US"/>
        </w:rPr>
        <mc:AlternateContent>
          <mc:Choice Requires="wps">
            <w:drawing>
              <wp:anchor distT="0" distB="0" distL="114300" distR="114300" simplePos="0" relativeHeight="253216768" behindDoc="0" locked="0" layoutInCell="1" allowOverlap="1" wp14:anchorId="4277F6B2" wp14:editId="0F3FD3DF">
                <wp:simplePos x="0" y="0"/>
                <wp:positionH relativeFrom="column">
                  <wp:posOffset>551815</wp:posOffset>
                </wp:positionH>
                <wp:positionV relativeFrom="paragraph">
                  <wp:posOffset>169545</wp:posOffset>
                </wp:positionV>
                <wp:extent cx="1800225" cy="1333500"/>
                <wp:effectExtent l="0" t="0" r="28575" b="19050"/>
                <wp:wrapNone/>
                <wp:docPr id="1260" name="Diamond 1260"/>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20EC954" w14:textId="77777777" w:rsidR="00944514" w:rsidRPr="00003244" w:rsidRDefault="00944514" w:rsidP="007A0868">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7F6B2" id="Diamond 1260" o:spid="_x0000_s1605" type="#_x0000_t4" style="position:absolute;margin-left:43.45pt;margin-top:13.35pt;width:141.75pt;height:105pt;z-index:2532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" fillcolor="white [3201]" strokecolor="#4f81bd [3204]" strokeweight="1pt">
                <v:textbox>
                  <w:txbxContent>
                    <w:p w14:paraId="020EC954" w14:textId="77777777" w:rsidR="00944514" w:rsidRPr="00003244" w:rsidRDefault="00944514" w:rsidP="007A0868">
                      <w:pPr>
                        <w:jc w:val="center"/>
                        <w:rPr>
                          <w:rFonts w:ascii="Arial" w:hAnsi="Arial" w:cs="Arial"/>
                          <w:sz w:val="20"/>
                        </w:rPr>
                      </w:pPr>
                      <w:r>
                        <w:rPr>
                          <w:rFonts w:ascii="Arial" w:hAnsi="Arial" w:cs="Arial"/>
                          <w:sz w:val="20"/>
                        </w:rPr>
                        <w:t>If CMD_TYPE_TEST</w:t>
                      </w:r>
                    </w:p>
                  </w:txbxContent>
                </v:textbox>
              </v:shape>
            </w:pict>
          </mc:Fallback>
        </mc:AlternateContent>
      </w:r>
    </w:p>
    <w:p w14:paraId="40A8C8E3" w14:textId="77777777" w:rsidR="007A0868" w:rsidRDefault="007A0868" w:rsidP="007A0868"/>
    <w:p w14:paraId="262F8901" w14:textId="77777777" w:rsidR="007A0868" w:rsidRDefault="007A0868" w:rsidP="007A0868">
      <w:r>
        <w:rPr>
          <w:noProof/>
          <w:lang w:val="en-US"/>
        </w:rPr>
        <mc:AlternateContent>
          <mc:Choice Requires="wps">
            <w:drawing>
              <wp:anchor distT="0" distB="0" distL="114300" distR="114300" simplePos="0" relativeHeight="253240320" behindDoc="0" locked="0" layoutInCell="1" allowOverlap="1" wp14:anchorId="1EAFD73F" wp14:editId="5AE15F6E">
                <wp:simplePos x="0" y="0"/>
                <wp:positionH relativeFrom="column">
                  <wp:posOffset>3390900</wp:posOffset>
                </wp:positionH>
                <wp:positionV relativeFrom="paragraph">
                  <wp:posOffset>111760</wp:posOffset>
                </wp:positionV>
                <wp:extent cx="1152525" cy="704850"/>
                <wp:effectExtent l="0" t="0" r="28575" b="19050"/>
                <wp:wrapNone/>
                <wp:docPr id="1292" name="Rectangle 1292"/>
                <wp:cNvGraphicFramePr/>
                <a:graphic xmlns:a="http://schemas.openxmlformats.org/drawingml/2006/main">
                  <a:graphicData uri="http://schemas.microsoft.com/office/word/2010/wordprocessingShape">
                    <wps:wsp>
                      <wps:cNvSpPr/>
                      <wps:spPr>
                        <a:xfrm>
                          <a:off x="0" y="0"/>
                          <a:ext cx="1152525" cy="7048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730C62" w14:textId="77777777" w:rsidR="00944514" w:rsidRPr="004F4A7A" w:rsidRDefault="00944514" w:rsidP="007A0868">
                            <w:pPr>
                              <w:rPr>
                                <w:color w:val="000000" w:themeColor="text1"/>
                              </w:rPr>
                            </w:pPr>
                            <w:r>
                              <w:t xml:space="preserve"> </w:t>
                            </w:r>
                            <w:r>
                              <w:rPr>
                                <w:color w:val="000000" w:themeColor="text1"/>
                              </w:rPr>
                              <w:t xml:space="preserve">Get the range of session id and ndata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FD73F" id="Rectangle 1292" o:spid="_x0000_s1606" style="position:absolute;margin-left:267pt;margin-top:8.8pt;width:90.75pt;height:55.5pt;z-index:2532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" fillcolor="white [3212]" strokecolor="#4f81bd [3204]" strokeweight="1pt">
                <v:textbox>
                  <w:txbxContent>
                    <w:p w14:paraId="31730C62" w14:textId="77777777" w:rsidR="00944514" w:rsidRPr="004F4A7A" w:rsidRDefault="00944514" w:rsidP="007A0868">
                      <w:pPr>
                        <w:rPr>
                          <w:color w:val="000000" w:themeColor="text1"/>
                        </w:rPr>
                      </w:pPr>
                      <w:r>
                        <w:t xml:space="preserve"> </w:t>
                      </w:r>
                      <w:r>
                        <w:rPr>
                          <w:color w:val="000000" w:themeColor="text1"/>
                        </w:rPr>
                        <w:t xml:space="preserve">Get the range of session id and ndata </w:t>
                      </w:r>
                    </w:p>
                  </w:txbxContent>
                </v:textbox>
              </v:rect>
            </w:pict>
          </mc:Fallback>
        </mc:AlternateContent>
      </w:r>
    </w:p>
    <w:p w14:paraId="08A7AB5B" w14:textId="77777777" w:rsidR="007A0868" w:rsidRDefault="007A0868" w:rsidP="007A0868">
      <w:r w:rsidRPr="006F3F7D">
        <w:rPr>
          <w:noProof/>
          <w:lang w:val="en-US"/>
        </w:rPr>
        <mc:AlternateContent>
          <mc:Choice Requires="wps">
            <w:drawing>
              <wp:anchor distT="0" distB="0" distL="114300" distR="114300" simplePos="0" relativeHeight="253218816" behindDoc="0" locked="0" layoutInCell="1" allowOverlap="1" wp14:anchorId="1316ED1C" wp14:editId="7192FF18">
                <wp:simplePos x="0" y="0"/>
                <wp:positionH relativeFrom="margin">
                  <wp:align>center</wp:align>
                </wp:positionH>
                <wp:positionV relativeFrom="paragraph">
                  <wp:posOffset>101600</wp:posOffset>
                </wp:positionV>
                <wp:extent cx="523875" cy="314325"/>
                <wp:effectExtent l="0" t="0" r="9525" b="9525"/>
                <wp:wrapNone/>
                <wp:docPr id="1293" name="Rounded Rectangle 129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F1DD2D9" w14:textId="77777777" w:rsidR="00944514" w:rsidRPr="00B6176C" w:rsidRDefault="00944514" w:rsidP="007A086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16ED1C" id="Rounded Rectangle 1293" o:spid="_x0000_s1607" style="position:absolute;margin-left:0;margin-top:8pt;width:41.25pt;height:24.75pt;z-index:253218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" fillcolor="white [3201]" stroked="f" strokeweight="2pt">
                <v:textbox>
                  <w:txbxContent>
                    <w:p w14:paraId="3F1DD2D9" w14:textId="77777777" w:rsidR="00944514" w:rsidRPr="00B6176C" w:rsidRDefault="00944514" w:rsidP="007A0868">
                      <w:pPr>
                        <w:jc w:val="center"/>
                      </w:pPr>
                      <w:r>
                        <w:t>Yes</w:t>
                      </w:r>
                    </w:p>
                  </w:txbxContent>
                </v:textbox>
                <w10:wrap anchorx="margin"/>
              </v:roundrect>
            </w:pict>
          </mc:Fallback>
        </mc:AlternateContent>
      </w:r>
    </w:p>
    <w:p w14:paraId="23657A2F" w14:textId="77777777" w:rsidR="007A0868" w:rsidRDefault="007A0868" w:rsidP="007A0868">
      <w:r>
        <w:rPr>
          <w:noProof/>
          <w:lang w:val="en-US"/>
        </w:rPr>
        <mc:AlternateContent>
          <mc:Choice Requires="wps">
            <w:drawing>
              <wp:anchor distT="0" distB="0" distL="114300" distR="114300" simplePos="0" relativeHeight="253217792" behindDoc="0" locked="0" layoutInCell="1" allowOverlap="1" wp14:anchorId="2F513734" wp14:editId="59BF868D">
                <wp:simplePos x="0" y="0"/>
                <wp:positionH relativeFrom="column">
                  <wp:posOffset>2333625</wp:posOffset>
                </wp:positionH>
                <wp:positionV relativeFrom="paragraph">
                  <wp:posOffset>95885</wp:posOffset>
                </wp:positionV>
                <wp:extent cx="1047750" cy="0"/>
                <wp:effectExtent l="0" t="76200" r="19050" b="95250"/>
                <wp:wrapNone/>
                <wp:docPr id="1294" name="Straight Arrow Connector 1294"/>
                <wp:cNvGraphicFramePr/>
                <a:graphic xmlns:a="http://schemas.openxmlformats.org/drawingml/2006/main">
                  <a:graphicData uri="http://schemas.microsoft.com/office/word/2010/wordprocessingShape">
                    <wps:wsp>
                      <wps:cNvCnPr/>
                      <wps:spPr>
                        <a:xfrm flipV="1">
                          <a:off x="0" y="0"/>
                          <a:ext cx="1047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8E286DC" id="Straight Arrow Connector 1294" o:spid="_x0000_s1026" type="#_x0000_t32" style="position:absolute;margin-left:183.75pt;margin-top:7.55pt;width:82.5pt;height:0;flip:y;z-index:253217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" strokecolor="#4579b8 [3044]">
                <v:stroke endarrow="block"/>
              </v:shape>
            </w:pict>
          </mc:Fallback>
        </mc:AlternateContent>
      </w:r>
    </w:p>
    <w:p w14:paraId="070D126D" w14:textId="77777777" w:rsidR="007A0868" w:rsidRDefault="007A0868" w:rsidP="007A0868"/>
    <w:p w14:paraId="1B889FAA" w14:textId="77777777" w:rsidR="007A0868" w:rsidRDefault="007A0868" w:rsidP="007A0868"/>
    <w:p w14:paraId="6361FBD8" w14:textId="77777777" w:rsidR="007A0868" w:rsidRDefault="007A0868" w:rsidP="007A0868">
      <w:r w:rsidRPr="00C2701C">
        <w:rPr>
          <w:noProof/>
          <w:lang w:val="en-US"/>
        </w:rPr>
        <mc:AlternateContent>
          <mc:Choice Requires="wps">
            <w:drawing>
              <wp:anchor distT="0" distB="0" distL="114300" distR="114300" simplePos="0" relativeHeight="253241344" behindDoc="1" locked="0" layoutInCell="1" allowOverlap="1" wp14:anchorId="2399C610" wp14:editId="5D500A6F">
                <wp:simplePos x="0" y="0"/>
                <wp:positionH relativeFrom="margin">
                  <wp:posOffset>85725</wp:posOffset>
                </wp:positionH>
                <wp:positionV relativeFrom="paragraph">
                  <wp:posOffset>48260</wp:posOffset>
                </wp:positionV>
                <wp:extent cx="1352550" cy="1162050"/>
                <wp:effectExtent l="0" t="0" r="0" b="0"/>
                <wp:wrapNone/>
                <wp:docPr id="1295" name="Rounded Rectangle 1295"/>
                <wp:cNvGraphicFramePr/>
                <a:graphic xmlns:a="http://schemas.openxmlformats.org/drawingml/2006/main">
                  <a:graphicData uri="http://schemas.microsoft.com/office/word/2010/wordprocessingShape">
                    <wps:wsp>
                      <wps:cNvSpPr/>
                      <wps:spPr>
                        <a:xfrm>
                          <a:off x="0" y="0"/>
                          <a:ext cx="1352550" cy="1162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47C46E" w14:textId="77777777" w:rsidR="00944514" w:rsidRPr="00B6176C" w:rsidRDefault="00944514" w:rsidP="007A0868">
                            <w:r>
                              <w:t>Sends the min and max range of session id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9C610" id="Rounded Rectangle 1295" o:spid="_x0000_s1608" style="position:absolute;margin-left:6.75pt;margin-top:3.8pt;width:106.5pt;height:91.5pt;z-index:-2500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" fillcolor="white [3201]" stroked="f" strokeweight="2pt">
                <v:textbox>
                  <w:txbxContent>
                    <w:p w14:paraId="7547C46E" w14:textId="77777777" w:rsidR="00944514" w:rsidRPr="00B6176C" w:rsidRDefault="00944514" w:rsidP="007A0868">
                      <w:r>
                        <w:t>Sends the min and max range of session id and ndata as intermediate response</w:t>
                      </w:r>
                    </w:p>
                  </w:txbxContent>
                </v:textbox>
                <w10:wrap anchorx="margin"/>
              </v:roundrect>
            </w:pict>
          </mc:Fallback>
        </mc:AlternateContent>
      </w:r>
    </w:p>
    <w:p w14:paraId="41078B6C" w14:textId="77777777" w:rsidR="007A0868" w:rsidRDefault="007A0868" w:rsidP="007A0868"/>
    <w:p w14:paraId="597C9509" w14:textId="77777777" w:rsidR="007A0868" w:rsidRDefault="007A0868" w:rsidP="007A0868"/>
    <w:p w14:paraId="1B6E5C34" w14:textId="77777777" w:rsidR="007A0868" w:rsidRDefault="007A0868" w:rsidP="007A0868">
      <w:r w:rsidRPr="00C2701C">
        <w:rPr>
          <w:noProof/>
          <w:lang w:val="en-US"/>
        </w:rPr>
        <mc:AlternateContent>
          <mc:Choice Requires="wps">
            <w:drawing>
              <wp:anchor distT="0" distB="0" distL="114300" distR="114300" simplePos="0" relativeHeight="253243392" behindDoc="0" locked="0" layoutInCell="1" allowOverlap="1" wp14:anchorId="62AD2E1F" wp14:editId="28CF4763">
                <wp:simplePos x="0" y="0"/>
                <wp:positionH relativeFrom="margin">
                  <wp:posOffset>95250</wp:posOffset>
                </wp:positionH>
                <wp:positionV relativeFrom="paragraph">
                  <wp:posOffset>25400</wp:posOffset>
                </wp:positionV>
                <wp:extent cx="1352550" cy="0"/>
                <wp:effectExtent l="38100" t="76200" r="0" b="95250"/>
                <wp:wrapNone/>
                <wp:docPr id="1296" name="Straight Arrow Connector 1296"/>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09C4F" id="Straight Arrow Connector 1296" o:spid="_x0000_s1026" type="#_x0000_t32" style="position:absolute;margin-left:7.5pt;margin-top:2pt;width:106.5pt;height:0;flip:x y;z-index:2532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" strokecolor="#4579b8 [3044]">
                <v:stroke endarrow="block"/>
                <w10:wrap anchorx="margin"/>
              </v:shape>
            </w:pict>
          </mc:Fallback>
        </mc:AlternateContent>
      </w:r>
    </w:p>
    <w:p w14:paraId="73D3F9E0" w14:textId="77777777" w:rsidR="007A0868" w:rsidRDefault="007A0868" w:rsidP="007A0868"/>
    <w:p w14:paraId="2625EF0D" w14:textId="77777777" w:rsidR="007A0868" w:rsidRDefault="007A0868" w:rsidP="007A0868"/>
    <w:p w14:paraId="18509620" w14:textId="77777777" w:rsidR="007A0868" w:rsidRDefault="007A0868" w:rsidP="007A0868">
      <w:r w:rsidRPr="00C2701C">
        <w:rPr>
          <w:noProof/>
          <w:lang w:val="en-US"/>
        </w:rPr>
        <mc:AlternateContent>
          <mc:Choice Requires="wps">
            <w:drawing>
              <wp:anchor distT="0" distB="0" distL="114300" distR="114300" simplePos="0" relativeHeight="253242368" behindDoc="1" locked="0" layoutInCell="1" allowOverlap="1" wp14:anchorId="32F25890" wp14:editId="163C5D9D">
                <wp:simplePos x="0" y="0"/>
                <wp:positionH relativeFrom="margin">
                  <wp:posOffset>123825</wp:posOffset>
                </wp:positionH>
                <wp:positionV relativeFrom="paragraph">
                  <wp:posOffset>122555</wp:posOffset>
                </wp:positionV>
                <wp:extent cx="1162050" cy="533400"/>
                <wp:effectExtent l="0" t="0" r="0" b="0"/>
                <wp:wrapNone/>
                <wp:docPr id="1297" name="Rounded Rectangle 1297"/>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9D1440" w14:textId="77777777" w:rsidR="00944514" w:rsidRPr="00B6176C" w:rsidRDefault="00944514" w:rsidP="007A0868">
                            <w:r>
                              <w:t>Sends OK as Final response</w:t>
                            </w:r>
                          </w:p>
                          <w:p w14:paraId="221E95D9" w14:textId="77777777" w:rsidR="00944514" w:rsidRPr="00B6176C" w:rsidRDefault="00944514" w:rsidP="007A086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F25890" id="Rounded Rectangle 1297" o:spid="_x0000_s1609" style="position:absolute;margin-left:9.75pt;margin-top:9.65pt;width:91.5pt;height:42pt;z-index:-2500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" fillcolor="white [3201]" stroked="f" strokeweight="2pt">
                <v:textbox>
                  <w:txbxContent>
                    <w:p w14:paraId="219D1440" w14:textId="77777777" w:rsidR="00944514" w:rsidRPr="00B6176C" w:rsidRDefault="00944514" w:rsidP="007A0868">
                      <w:r>
                        <w:t>Sends OK as Final response</w:t>
                      </w:r>
                    </w:p>
                    <w:p w14:paraId="221E95D9" w14:textId="77777777" w:rsidR="00944514" w:rsidRPr="00B6176C" w:rsidRDefault="00944514" w:rsidP="007A0868"/>
                  </w:txbxContent>
                </v:textbox>
                <w10:wrap anchorx="margin"/>
              </v:roundrect>
            </w:pict>
          </mc:Fallback>
        </mc:AlternateContent>
      </w:r>
    </w:p>
    <w:p w14:paraId="669BF947" w14:textId="77777777" w:rsidR="007A0868" w:rsidRDefault="007A0868" w:rsidP="007A0868">
      <w:r w:rsidRPr="00C2701C">
        <w:rPr>
          <w:noProof/>
          <w:lang w:val="en-US"/>
        </w:rPr>
        <mc:AlternateContent>
          <mc:Choice Requires="wps">
            <w:drawing>
              <wp:anchor distT="0" distB="0" distL="114300" distR="114300" simplePos="0" relativeHeight="253244416" behindDoc="0" locked="0" layoutInCell="1" allowOverlap="1" wp14:anchorId="24E00696" wp14:editId="416964F6">
                <wp:simplePos x="0" y="0"/>
                <wp:positionH relativeFrom="margin">
                  <wp:posOffset>85090</wp:posOffset>
                </wp:positionH>
                <wp:positionV relativeFrom="paragraph">
                  <wp:posOffset>29210</wp:posOffset>
                </wp:positionV>
                <wp:extent cx="1362075" cy="0"/>
                <wp:effectExtent l="38100" t="76200" r="0" b="95250"/>
                <wp:wrapNone/>
                <wp:docPr id="1298" name="Straight Arrow Connector 1298"/>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66254" id="Straight Arrow Connector 1298" o:spid="_x0000_s1026" type="#_x0000_t32" style="position:absolute;margin-left:6.7pt;margin-top:2.3pt;width:107.25pt;height:0;flip:x y;z-index:2532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" strokecolor="#4579b8 [3044]">
                <v:stroke endarrow="block"/>
                <w10:wrap anchorx="margin"/>
              </v:shape>
            </w:pict>
          </mc:Fallback>
        </mc:AlternateContent>
      </w:r>
    </w:p>
    <w:p w14:paraId="08B706B7" w14:textId="77777777" w:rsidR="007A0868" w:rsidRDefault="007A0868" w:rsidP="007A0868">
      <w:r w:rsidRPr="006F3F7D">
        <w:rPr>
          <w:noProof/>
          <w:lang w:val="en-US"/>
        </w:rPr>
        <mc:AlternateContent>
          <mc:Choice Requires="wps">
            <w:drawing>
              <wp:anchor distT="0" distB="0" distL="114300" distR="114300" simplePos="0" relativeHeight="253239296" behindDoc="0" locked="0" layoutInCell="1" allowOverlap="1" wp14:anchorId="0352FB40" wp14:editId="217D7D79">
                <wp:simplePos x="0" y="0"/>
                <wp:positionH relativeFrom="margin">
                  <wp:posOffset>1219200</wp:posOffset>
                </wp:positionH>
                <wp:positionV relativeFrom="paragraph">
                  <wp:posOffset>3175</wp:posOffset>
                </wp:positionV>
                <wp:extent cx="466725" cy="314325"/>
                <wp:effectExtent l="0" t="0" r="9525" b="9525"/>
                <wp:wrapNone/>
                <wp:docPr id="1299" name="Rounded Rectangle 1299"/>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193A87" w14:textId="77777777" w:rsidR="00944514" w:rsidRPr="00B6176C" w:rsidRDefault="00944514" w:rsidP="007A08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2FB40" id="Rounded Rectangle 1299" o:spid="_x0000_s1610" style="position:absolute;margin-left:96pt;margin-top:.25pt;width:36.75pt;height:24.75pt;z-index:2532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" fillcolor="white [3201]" stroked="f" strokeweight="2pt">
                <v:textbox>
                  <w:txbxContent>
                    <w:p w14:paraId="3A193A87" w14:textId="77777777" w:rsidR="00944514" w:rsidRPr="00B6176C" w:rsidRDefault="00944514" w:rsidP="007A0868">
                      <w:pPr>
                        <w:jc w:val="center"/>
                      </w:pPr>
                      <w:r>
                        <w:t>No</w:t>
                      </w:r>
                    </w:p>
                  </w:txbxContent>
                </v:textbox>
                <w10:wrap anchorx="margin"/>
              </v:roundrect>
            </w:pict>
          </mc:Fallback>
        </mc:AlternateContent>
      </w:r>
    </w:p>
    <w:p w14:paraId="612F82C4" w14:textId="671E091A" w:rsidR="007A0868" w:rsidRDefault="007A0868" w:rsidP="007A0868"/>
    <w:p w14:paraId="22A44492" w14:textId="5DA54651" w:rsidR="00051C72" w:rsidRDefault="00051C72" w:rsidP="00051C72"/>
    <w:p w14:paraId="2887754F" w14:textId="77777777" w:rsidR="00E83FF6" w:rsidRDefault="00E83FF6" w:rsidP="00051C72"/>
    <w:p w14:paraId="12E74A8A" w14:textId="77777777" w:rsidR="00051C72" w:rsidRDefault="00051C72" w:rsidP="00051C72">
      <w:r w:rsidRPr="007D0422">
        <w:rPr>
          <w:noProof/>
          <w:lang w:val="en-US"/>
        </w:rPr>
        <w:lastRenderedPageBreak/>
        <mc:AlternateContent>
          <mc:Choice Requires="wps">
            <w:drawing>
              <wp:anchor distT="0" distB="0" distL="114300" distR="114300" simplePos="0" relativeHeight="253419520" behindDoc="0" locked="0" layoutInCell="1" allowOverlap="1" wp14:anchorId="0055F3DA" wp14:editId="7C78A239">
                <wp:simplePos x="0" y="0"/>
                <wp:positionH relativeFrom="column">
                  <wp:posOffset>1267460</wp:posOffset>
                </wp:positionH>
                <wp:positionV relativeFrom="paragraph">
                  <wp:posOffset>8890</wp:posOffset>
                </wp:positionV>
                <wp:extent cx="828675" cy="640080"/>
                <wp:effectExtent l="0" t="0" r="28575" b="26670"/>
                <wp:wrapNone/>
                <wp:docPr id="1300" name="Rectangle 130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94EEFA9" w14:textId="77777777" w:rsidR="00944514" w:rsidRDefault="00944514" w:rsidP="00051C7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5F3DA" id="Rectangle 1300" o:spid="_x0000_s1611" style="position:absolute;margin-left:99.8pt;margin-top:.7pt;width:65.25pt;height:50.4pt;z-index:2534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" fillcolor="#4f81bd [3204]" strokecolor="#5a5a5a [2109]" strokeweight="1pt">
                <v:textbox>
                  <w:txbxContent>
                    <w:p w14:paraId="494EEFA9" w14:textId="77777777" w:rsidR="00944514" w:rsidRDefault="00944514" w:rsidP="00051C72">
                      <w:pPr>
                        <w:jc w:val="center"/>
                      </w:pPr>
                      <w:r>
                        <w:t>Legato App</w:t>
                      </w:r>
                    </w:p>
                  </w:txbxContent>
                </v:textbox>
              </v:rect>
            </w:pict>
          </mc:Fallback>
        </mc:AlternateContent>
      </w:r>
      <w:r w:rsidRPr="007D0422">
        <w:rPr>
          <w:noProof/>
          <w:lang w:val="en-US"/>
        </w:rPr>
        <mc:AlternateContent>
          <mc:Choice Requires="wps">
            <w:drawing>
              <wp:anchor distT="0" distB="0" distL="114300" distR="114300" simplePos="0" relativeHeight="253422592" behindDoc="0" locked="0" layoutInCell="1" allowOverlap="1" wp14:anchorId="3AF44F1B" wp14:editId="498BA456">
                <wp:simplePos x="0" y="0"/>
                <wp:positionH relativeFrom="column">
                  <wp:posOffset>4191000</wp:posOffset>
                </wp:positionH>
                <wp:positionV relativeFrom="paragraph">
                  <wp:posOffset>0</wp:posOffset>
                </wp:positionV>
                <wp:extent cx="1047750" cy="649605"/>
                <wp:effectExtent l="0" t="0" r="19050" b="17145"/>
                <wp:wrapNone/>
                <wp:docPr id="1301" name="Rectangle 130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44CF43E" w14:textId="0980EEA6" w:rsidR="00944514" w:rsidRDefault="00944514" w:rsidP="00051C72">
                            <w:pPr>
                              <w:jc w:val="center"/>
                            </w:pPr>
                            <w:r>
                              <w:t>Other Legato Services</w:t>
                            </w:r>
                          </w:p>
                          <w:p w14:paraId="32500C54" w14:textId="6D6DE4FF" w:rsidR="00944514" w:rsidRDefault="00944514" w:rsidP="00051C72">
                            <w:pPr>
                              <w:jc w:val="center"/>
                            </w:pPr>
                            <w:r>
                              <w:t>(Port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44F1B" id="Rectangle 1301" o:spid="_x0000_s1612" style="position:absolute;margin-left:330pt;margin-top:0;width:82.5pt;height:51.15pt;z-index:2534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" fillcolor="#c0504d [3205]" strokecolor="#243f60 [1604]" strokeweight="1pt">
                <v:textbox>
                  <w:txbxContent>
                    <w:p w14:paraId="744CF43E" w14:textId="0980EEA6" w:rsidR="00944514" w:rsidRDefault="00944514" w:rsidP="00051C72">
                      <w:pPr>
                        <w:jc w:val="center"/>
                      </w:pPr>
                      <w:r>
                        <w:t>Other Legato Services</w:t>
                      </w:r>
                    </w:p>
                    <w:p w14:paraId="32500C54" w14:textId="6D6DE4FF" w:rsidR="00944514" w:rsidRDefault="00944514" w:rsidP="00051C72">
                      <w:pPr>
                        <w:jc w:val="center"/>
                      </w:pPr>
                      <w:r>
                        <w:t>(Port Service)</w:t>
                      </w:r>
                    </w:p>
                  </w:txbxContent>
                </v:textbox>
              </v:rect>
            </w:pict>
          </mc:Fallback>
        </mc:AlternateContent>
      </w:r>
      <w:r w:rsidRPr="007D0422">
        <w:rPr>
          <w:noProof/>
          <w:lang w:val="en-US"/>
        </w:rPr>
        <mc:AlternateContent>
          <mc:Choice Requires="wps">
            <w:drawing>
              <wp:anchor distT="0" distB="0" distL="114300" distR="114300" simplePos="0" relativeHeight="253421568" behindDoc="0" locked="0" layoutInCell="1" allowOverlap="1" wp14:anchorId="0D2C55CE" wp14:editId="78E47C26">
                <wp:simplePos x="0" y="0"/>
                <wp:positionH relativeFrom="rightMargin">
                  <wp:posOffset>-19050</wp:posOffset>
                </wp:positionH>
                <wp:positionV relativeFrom="paragraph">
                  <wp:posOffset>8890</wp:posOffset>
                </wp:positionV>
                <wp:extent cx="731520" cy="638175"/>
                <wp:effectExtent l="0" t="0" r="11430" b="28575"/>
                <wp:wrapNone/>
                <wp:docPr id="1302" name="Rectangle 130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42E429" w14:textId="77777777" w:rsidR="00944514" w:rsidRDefault="00944514" w:rsidP="00051C7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C55CE" id="Rectangle 1302" o:spid="_x0000_s1613" style="position:absolute;margin-left:-1.5pt;margin-top:.7pt;width:57.6pt;height:50.25pt;z-index:2534215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WVvAIAANc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" fillcolor="#8064a2 [3207]" strokecolor="#5a5a5a [2109]" strokeweight="1pt">
                <v:textbox>
                  <w:txbxContent>
                    <w:p w14:paraId="4742E429" w14:textId="77777777" w:rsidR="00944514" w:rsidRDefault="00944514" w:rsidP="00051C72">
                      <w:pPr>
                        <w:jc w:val="center"/>
                      </w:pPr>
                      <w:r>
                        <w:t>Modem</w:t>
                      </w:r>
                    </w:p>
                  </w:txbxContent>
                </v:textbox>
                <w10:wrap anchorx="margin"/>
              </v:rect>
            </w:pict>
          </mc:Fallback>
        </mc:AlternateContent>
      </w:r>
      <w:r w:rsidRPr="007D0422">
        <w:rPr>
          <w:noProof/>
          <w:lang w:val="en-US"/>
        </w:rPr>
        <mc:AlternateContent>
          <mc:Choice Requires="wps">
            <w:drawing>
              <wp:anchor distT="0" distB="0" distL="114300" distR="114300" simplePos="0" relativeHeight="253420544" behindDoc="0" locked="0" layoutInCell="1" allowOverlap="1" wp14:anchorId="707BC679" wp14:editId="5779F5C9">
                <wp:simplePos x="0" y="0"/>
                <wp:positionH relativeFrom="column">
                  <wp:posOffset>2477135</wp:posOffset>
                </wp:positionH>
                <wp:positionV relativeFrom="paragraph">
                  <wp:posOffset>8890</wp:posOffset>
                </wp:positionV>
                <wp:extent cx="1143000" cy="640080"/>
                <wp:effectExtent l="0" t="0" r="19050" b="26670"/>
                <wp:wrapNone/>
                <wp:docPr id="1303" name="Rectangle 130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C37D9A0" w14:textId="77777777" w:rsidR="00944514" w:rsidRDefault="00944514" w:rsidP="00051C7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BC679" id="Rectangle 1303" o:spid="_x0000_s1614" style="position:absolute;margin-left:195.05pt;margin-top:.7pt;width:90pt;height:50.4pt;z-index:253420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" fillcolor="#c0504d [3205]" strokecolor="#5a5a5a [2109]" strokeweight="1pt">
                <v:textbox>
                  <w:txbxContent>
                    <w:p w14:paraId="6C37D9A0" w14:textId="77777777" w:rsidR="00944514" w:rsidRDefault="00944514" w:rsidP="00051C72">
                      <w:pPr>
                        <w:jc w:val="center"/>
                      </w:pPr>
                      <w:r>
                        <w:t>Legato AT Server</w:t>
                      </w:r>
                    </w:p>
                  </w:txbxContent>
                </v:textbox>
              </v:rect>
            </w:pict>
          </mc:Fallback>
        </mc:AlternateContent>
      </w:r>
      <w:r w:rsidRPr="007D0422">
        <w:rPr>
          <w:noProof/>
          <w:lang w:val="en-US"/>
        </w:rPr>
        <mc:AlternateContent>
          <mc:Choice Requires="wps">
            <w:drawing>
              <wp:anchor distT="0" distB="0" distL="114300" distR="114300" simplePos="0" relativeHeight="253418496" behindDoc="0" locked="0" layoutInCell="1" allowOverlap="1" wp14:anchorId="7CD6F429" wp14:editId="5D61C86C">
                <wp:simplePos x="0" y="0"/>
                <wp:positionH relativeFrom="margin">
                  <wp:posOffset>-342900</wp:posOffset>
                </wp:positionH>
                <wp:positionV relativeFrom="paragraph">
                  <wp:posOffset>8890</wp:posOffset>
                </wp:positionV>
                <wp:extent cx="822325" cy="640080"/>
                <wp:effectExtent l="0" t="0" r="15875" b="26670"/>
                <wp:wrapNone/>
                <wp:docPr id="1304" name="Rectangle 130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A4BC12" w14:textId="77777777" w:rsidR="00944514" w:rsidRDefault="00944514" w:rsidP="00051C7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6F429" id="Rectangle 1304" o:spid="_x0000_s1615" style="position:absolute;margin-left:-27pt;margin-top:.7pt;width:64.75pt;height:50.4pt;z-index:25341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" fillcolor="#f79646 [3209]" strokecolor="#5a5a5a [2109]" strokeweight="1pt">
                <v:textbox>
                  <w:txbxContent>
                    <w:p w14:paraId="35A4BC12" w14:textId="77777777" w:rsidR="00944514" w:rsidRDefault="00944514" w:rsidP="00051C72">
                      <w:pPr>
                        <w:jc w:val="center"/>
                      </w:pPr>
                      <w:r>
                        <w:t>Host with Linux OS</w:t>
                      </w:r>
                    </w:p>
                  </w:txbxContent>
                </v:textbox>
                <w10:wrap anchorx="margin"/>
              </v:rect>
            </w:pict>
          </mc:Fallback>
        </mc:AlternateContent>
      </w:r>
    </w:p>
    <w:p w14:paraId="4E235E22" w14:textId="77777777" w:rsidR="00051C72" w:rsidRDefault="00051C72" w:rsidP="00051C72"/>
    <w:p w14:paraId="3DDF1B90" w14:textId="77777777" w:rsidR="00051C72" w:rsidRDefault="00051C72" w:rsidP="00051C72"/>
    <w:p w14:paraId="33313BA7" w14:textId="77777777" w:rsidR="00051C72" w:rsidRDefault="00051C72" w:rsidP="00051C72">
      <w:r w:rsidRPr="007D0422">
        <w:rPr>
          <w:noProof/>
          <w:lang w:val="en-US"/>
        </w:rPr>
        <mc:AlternateContent>
          <mc:Choice Requires="wps">
            <w:drawing>
              <wp:anchor distT="0" distB="0" distL="114300" distR="114300" simplePos="0" relativeHeight="253424640" behindDoc="0" locked="0" layoutInCell="1" allowOverlap="1" wp14:anchorId="0B52B712" wp14:editId="7F45ED39">
                <wp:simplePos x="0" y="0"/>
                <wp:positionH relativeFrom="column">
                  <wp:posOffset>1671955</wp:posOffset>
                </wp:positionH>
                <wp:positionV relativeFrom="paragraph">
                  <wp:posOffset>101600</wp:posOffset>
                </wp:positionV>
                <wp:extent cx="0" cy="6844665"/>
                <wp:effectExtent l="0" t="0" r="19050" b="32385"/>
                <wp:wrapNone/>
                <wp:docPr id="1305" name="Straight Connector 1305"/>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C3321" id="Straight Connector 1305" o:spid="_x0000_s1026" style="position:absolute;flip:x;z-index:2534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5pt,8pt" to="131.65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3423616" behindDoc="0" locked="0" layoutInCell="1" allowOverlap="1" wp14:anchorId="38AAB30C" wp14:editId="07A39945">
                <wp:simplePos x="0" y="0"/>
                <wp:positionH relativeFrom="column">
                  <wp:posOffset>28575</wp:posOffset>
                </wp:positionH>
                <wp:positionV relativeFrom="paragraph">
                  <wp:posOffset>90170</wp:posOffset>
                </wp:positionV>
                <wp:extent cx="0" cy="6844665"/>
                <wp:effectExtent l="0" t="0" r="19050" b="32385"/>
                <wp:wrapNone/>
                <wp:docPr id="1306" name="Straight Connector 1306"/>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2E36BE" id="Straight Connector 1306" o:spid="_x0000_s1026" style="position:absolute;flip:x;z-index:2534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7.1pt" to="2.25pt,5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" strokecolor="#4579b8 [3044]"/>
            </w:pict>
          </mc:Fallback>
        </mc:AlternateContent>
      </w:r>
      <w:r w:rsidRPr="007D0422">
        <w:rPr>
          <w:noProof/>
          <w:lang w:val="en-US"/>
        </w:rPr>
        <mc:AlternateContent>
          <mc:Choice Requires="wps">
            <w:drawing>
              <wp:anchor distT="0" distB="0" distL="114300" distR="114300" simplePos="0" relativeHeight="253425664" behindDoc="0" locked="0" layoutInCell="1" allowOverlap="1" wp14:anchorId="2A3BB19A" wp14:editId="4F192A00">
                <wp:simplePos x="0" y="0"/>
                <wp:positionH relativeFrom="column">
                  <wp:posOffset>3028950</wp:posOffset>
                </wp:positionH>
                <wp:positionV relativeFrom="paragraph">
                  <wp:posOffset>92075</wp:posOffset>
                </wp:positionV>
                <wp:extent cx="0" cy="6844665"/>
                <wp:effectExtent l="0" t="0" r="19050" b="32385"/>
                <wp:wrapNone/>
                <wp:docPr id="1307" name="Straight Connector 1307"/>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AA7D1" id="Straight Connector 1307" o:spid="_x0000_s1026" style="position:absolute;flip:x;z-index:2534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7.25pt" to="238.5pt,5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3426688" behindDoc="0" locked="0" layoutInCell="1" allowOverlap="1" wp14:anchorId="136D1FAA" wp14:editId="5C64722E">
                <wp:simplePos x="0" y="0"/>
                <wp:positionH relativeFrom="column">
                  <wp:posOffset>4686300</wp:posOffset>
                </wp:positionH>
                <wp:positionV relativeFrom="paragraph">
                  <wp:posOffset>101600</wp:posOffset>
                </wp:positionV>
                <wp:extent cx="0" cy="6844665"/>
                <wp:effectExtent l="0" t="0" r="19050" b="32385"/>
                <wp:wrapNone/>
                <wp:docPr id="1308" name="Straight Connector 1308"/>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D9D25" id="Straight Connector 1308" o:spid="_x0000_s1026" style="position:absolute;flip:x;z-index:2534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8pt" to="369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3427712" behindDoc="0" locked="0" layoutInCell="1" allowOverlap="1" wp14:anchorId="147D3C1C" wp14:editId="2377B924">
                <wp:simplePos x="0" y="0"/>
                <wp:positionH relativeFrom="column">
                  <wp:posOffset>5838825</wp:posOffset>
                </wp:positionH>
                <wp:positionV relativeFrom="paragraph">
                  <wp:posOffset>101600</wp:posOffset>
                </wp:positionV>
                <wp:extent cx="0" cy="6873240"/>
                <wp:effectExtent l="0" t="0" r="19050" b="22860"/>
                <wp:wrapNone/>
                <wp:docPr id="1309" name="Straight Connector 1309"/>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576F6" id="Straight Connector 1309" o:spid="_x0000_s1026" style="position:absolute;flip:x;z-index:2534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75pt,8pt" to="459.75pt,5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" strokecolor="#4579b8 [3044]"/>
            </w:pict>
          </mc:Fallback>
        </mc:AlternateContent>
      </w:r>
    </w:p>
    <w:p w14:paraId="02CA556E" w14:textId="77777777" w:rsidR="00051C72" w:rsidRDefault="00051C72" w:rsidP="00051C72">
      <w:r w:rsidRPr="00161089">
        <w:rPr>
          <w:rFonts w:asciiTheme="minorHAnsi" w:hAnsiTheme="minorHAnsi" w:cs="Arial"/>
          <w:noProof/>
          <w:sz w:val="20"/>
          <w:lang w:val="en-US"/>
        </w:rPr>
        <mc:AlternateContent>
          <mc:Choice Requires="wps">
            <w:drawing>
              <wp:anchor distT="0" distB="0" distL="114300" distR="114300" simplePos="0" relativeHeight="253428736" behindDoc="0" locked="0" layoutInCell="1" allowOverlap="1" wp14:anchorId="4306720B" wp14:editId="6951F346">
                <wp:simplePos x="0" y="0"/>
                <wp:positionH relativeFrom="column">
                  <wp:posOffset>542925</wp:posOffset>
                </wp:positionH>
                <wp:positionV relativeFrom="paragraph">
                  <wp:posOffset>12700</wp:posOffset>
                </wp:positionV>
                <wp:extent cx="2266950" cy="1695450"/>
                <wp:effectExtent l="0" t="0" r="19050" b="19050"/>
                <wp:wrapNone/>
                <wp:docPr id="1310" name="Diamond 1310"/>
                <wp:cNvGraphicFramePr/>
                <a:graphic xmlns:a="http://schemas.openxmlformats.org/drawingml/2006/main">
                  <a:graphicData uri="http://schemas.microsoft.com/office/word/2010/wordprocessingShape">
                    <wps:wsp>
                      <wps:cNvSpPr/>
                      <wps:spPr>
                        <a:xfrm>
                          <a:off x="0" y="0"/>
                          <a:ext cx="2266950" cy="16954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BCFDC94" w14:textId="77777777" w:rsidR="00944514" w:rsidRPr="000153DC" w:rsidRDefault="00944514" w:rsidP="00051C72">
                            <w:pPr>
                              <w:jc w:val="center"/>
                            </w:pPr>
                            <w:r>
                              <w:t xml:space="preserve">If </w:t>
                            </w:r>
                            <w:r w:rsidRPr="000153DC">
                              <w:t>sessionId &lt;=32</w:t>
                            </w:r>
                            <w:r>
                              <w:t xml:space="preserve"> and ndata &lt;=</w:t>
                            </w:r>
                            <w:r w:rsidRPr="00671C8B">
                              <w:t>4294967295</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6720B" id="Diamond 1310" o:spid="_x0000_s1616" type="#_x0000_t4" style="position:absolute;margin-left:42.75pt;margin-top:1pt;width:178.5pt;height:133.5pt;z-index:2534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" fillcolor="white [3201]" strokecolor="#4f81bd [3204]" strokeweight="1pt">
                <v:textbox>
                  <w:txbxContent>
                    <w:p w14:paraId="0BCFDC94" w14:textId="77777777" w:rsidR="00944514" w:rsidRPr="000153DC" w:rsidRDefault="00944514" w:rsidP="00051C72">
                      <w:pPr>
                        <w:jc w:val="center"/>
                      </w:pPr>
                      <w:r>
                        <w:t xml:space="preserve">If </w:t>
                      </w:r>
                      <w:r w:rsidRPr="000153DC">
                        <w:t>sessionId &lt;=32</w:t>
                      </w:r>
                      <w:r>
                        <w:t xml:space="preserve"> and ndata &lt;=</w:t>
                      </w:r>
                      <w:r w:rsidRPr="00671C8B">
                        <w:t>4294967295</w:t>
                      </w:r>
                      <w:r>
                        <w:t xml:space="preserve"> </w:t>
                      </w:r>
                    </w:p>
                  </w:txbxContent>
                </v:textbox>
              </v:shape>
            </w:pict>
          </mc:Fallback>
        </mc:AlternateContent>
      </w:r>
    </w:p>
    <w:p w14:paraId="273C15AF" w14:textId="77777777" w:rsidR="00051C72" w:rsidRDefault="00051C72" w:rsidP="00051C72"/>
    <w:p w14:paraId="4718A14F" w14:textId="77777777" w:rsidR="00051C72" w:rsidRDefault="00051C72" w:rsidP="00051C72">
      <w:r w:rsidRPr="006F3F7D">
        <w:rPr>
          <w:noProof/>
          <w:lang w:val="en-US"/>
        </w:rPr>
        <mc:AlternateContent>
          <mc:Choice Requires="wps">
            <w:drawing>
              <wp:anchor distT="0" distB="0" distL="114300" distR="114300" simplePos="0" relativeHeight="253431808" behindDoc="0" locked="0" layoutInCell="1" allowOverlap="1" wp14:anchorId="07EEB81F" wp14:editId="6C1A421E">
                <wp:simplePos x="0" y="0"/>
                <wp:positionH relativeFrom="column">
                  <wp:posOffset>104775</wp:posOffset>
                </wp:positionH>
                <wp:positionV relativeFrom="paragraph">
                  <wp:posOffset>156845</wp:posOffset>
                </wp:positionV>
                <wp:extent cx="428625" cy="314325"/>
                <wp:effectExtent l="0" t="0" r="9525" b="9525"/>
                <wp:wrapNone/>
                <wp:docPr id="1311" name="Rounded Rectangle 1311"/>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04DCBAB" w14:textId="77777777" w:rsidR="00944514" w:rsidRPr="00B6176C" w:rsidRDefault="00944514" w:rsidP="00051C72">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EEB81F" id="Rounded Rectangle 1311" o:spid="_x0000_s1617" style="position:absolute;margin-left:8.25pt;margin-top:12.35pt;width:33.75pt;height:24.75pt;z-index:2534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" fillcolor="white [3201]" stroked="f" strokeweight="2pt">
                <v:textbox>
                  <w:txbxContent>
                    <w:p w14:paraId="404DCBAB" w14:textId="77777777" w:rsidR="00944514" w:rsidRPr="00B6176C" w:rsidRDefault="00944514" w:rsidP="00051C72">
                      <w:pPr>
                        <w:jc w:val="center"/>
                      </w:pPr>
                      <w:r>
                        <w:t>No</w:t>
                      </w:r>
                    </w:p>
                  </w:txbxContent>
                </v:textbox>
              </v:roundrect>
            </w:pict>
          </mc:Fallback>
        </mc:AlternateContent>
      </w:r>
    </w:p>
    <w:p w14:paraId="16F1302A" w14:textId="77777777" w:rsidR="00051C72" w:rsidRDefault="00051C72" w:rsidP="00051C72">
      <w:r w:rsidRPr="0026042E">
        <w:rPr>
          <w:noProof/>
          <w:lang w:val="en-US"/>
        </w:rPr>
        <mc:AlternateContent>
          <mc:Choice Requires="wps">
            <w:drawing>
              <wp:anchor distT="0" distB="0" distL="114300" distR="114300" simplePos="0" relativeHeight="253430784" behindDoc="1" locked="0" layoutInCell="1" allowOverlap="1" wp14:anchorId="46677654" wp14:editId="0A33510E">
                <wp:simplePos x="0" y="0"/>
                <wp:positionH relativeFrom="margin">
                  <wp:align>left</wp:align>
                </wp:positionH>
                <wp:positionV relativeFrom="paragraph">
                  <wp:posOffset>187960</wp:posOffset>
                </wp:positionV>
                <wp:extent cx="876300" cy="962025"/>
                <wp:effectExtent l="0" t="0" r="0" b="9525"/>
                <wp:wrapNone/>
                <wp:docPr id="1312" name="Rounded Rectangle 1312"/>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8B37EA" w14:textId="77777777" w:rsidR="00944514" w:rsidRPr="00B6176C" w:rsidRDefault="00944514" w:rsidP="00051C72">
                            <w:r>
                              <w:t>Sends ERROR as Final response</w:t>
                            </w:r>
                          </w:p>
                          <w:p w14:paraId="0EECC8DA" w14:textId="77777777" w:rsidR="00944514" w:rsidRPr="00B6176C" w:rsidRDefault="00944514" w:rsidP="00051C7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677654" id="Rounded Rectangle 1312" o:spid="_x0000_s1618" style="position:absolute;margin-left:0;margin-top:14.8pt;width:69pt;height:75.75pt;z-index:-24988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" fillcolor="white [3201]" stroked="f" strokeweight="2pt">
                <v:textbox>
                  <w:txbxContent>
                    <w:p w14:paraId="038B37EA" w14:textId="77777777" w:rsidR="00944514" w:rsidRPr="00B6176C" w:rsidRDefault="00944514" w:rsidP="00051C72">
                      <w:r>
                        <w:t>Sends ERROR as Final response</w:t>
                      </w:r>
                    </w:p>
                    <w:p w14:paraId="0EECC8DA" w14:textId="77777777" w:rsidR="00944514" w:rsidRPr="00B6176C" w:rsidRDefault="00944514" w:rsidP="00051C72"/>
                  </w:txbxContent>
                </v:textbox>
                <w10:wrap anchorx="margin"/>
              </v:roundrect>
            </w:pict>
          </mc:Fallback>
        </mc:AlternateContent>
      </w:r>
    </w:p>
    <w:p w14:paraId="3DD17447" w14:textId="77777777" w:rsidR="00051C72" w:rsidRDefault="00051C72" w:rsidP="00051C72">
      <w:r>
        <w:rPr>
          <w:noProof/>
          <w:lang w:val="en-US"/>
        </w:rPr>
        <mc:AlternateContent>
          <mc:Choice Requires="wps">
            <w:drawing>
              <wp:anchor distT="0" distB="0" distL="114300" distR="114300" simplePos="0" relativeHeight="253429760" behindDoc="0" locked="0" layoutInCell="1" allowOverlap="1" wp14:anchorId="6DB94612" wp14:editId="77C22562">
                <wp:simplePos x="0" y="0"/>
                <wp:positionH relativeFrom="column">
                  <wp:posOffset>28575</wp:posOffset>
                </wp:positionH>
                <wp:positionV relativeFrom="paragraph">
                  <wp:posOffset>116205</wp:posOffset>
                </wp:positionV>
                <wp:extent cx="514350" cy="0"/>
                <wp:effectExtent l="38100" t="76200" r="0" b="95250"/>
                <wp:wrapNone/>
                <wp:docPr id="1313" name="Straight Arrow Connector 1313"/>
                <wp:cNvGraphicFramePr/>
                <a:graphic xmlns:a="http://schemas.openxmlformats.org/drawingml/2006/main">
                  <a:graphicData uri="http://schemas.microsoft.com/office/word/2010/wordprocessingShape">
                    <wps:wsp>
                      <wps:cNvCnPr/>
                      <wps:spPr>
                        <a:xfrm flipH="1">
                          <a:off x="0" y="0"/>
                          <a:ext cx="514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35EE11" id="Straight Arrow Connector 1313" o:spid="_x0000_s1026" type="#_x0000_t32" style="position:absolute;margin-left:2.25pt;margin-top:9.15pt;width:40.5pt;height:0;flip:x;z-index:25342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" strokecolor="#4579b8 [3044]">
                <v:stroke endarrow="block"/>
              </v:shape>
            </w:pict>
          </mc:Fallback>
        </mc:AlternateContent>
      </w:r>
    </w:p>
    <w:p w14:paraId="2766AA67" w14:textId="77777777" w:rsidR="00051C72" w:rsidRDefault="00051C72" w:rsidP="00051C72"/>
    <w:p w14:paraId="28A3E665" w14:textId="77777777" w:rsidR="00051C72" w:rsidRDefault="00051C72" w:rsidP="00051C72"/>
    <w:p w14:paraId="32CA7447" w14:textId="77777777" w:rsidR="00051C72" w:rsidRDefault="00051C72" w:rsidP="00051C72"/>
    <w:p w14:paraId="1BDB9B7E" w14:textId="77777777" w:rsidR="00051C72" w:rsidRDefault="00051C72" w:rsidP="00051C72"/>
    <w:p w14:paraId="52E8E021" w14:textId="77777777" w:rsidR="00051C72" w:rsidRDefault="00051C72" w:rsidP="00051C72">
      <w:r w:rsidRPr="006F3F7D">
        <w:rPr>
          <w:noProof/>
          <w:lang w:val="en-US"/>
        </w:rPr>
        <mc:AlternateContent>
          <mc:Choice Requires="wps">
            <w:drawing>
              <wp:anchor distT="0" distB="0" distL="114300" distR="114300" simplePos="0" relativeHeight="253432832" behindDoc="0" locked="0" layoutInCell="1" allowOverlap="1" wp14:anchorId="6E2122C0" wp14:editId="083F0D39">
                <wp:simplePos x="0" y="0"/>
                <wp:positionH relativeFrom="column">
                  <wp:posOffset>1419225</wp:posOffset>
                </wp:positionH>
                <wp:positionV relativeFrom="paragraph">
                  <wp:posOffset>96520</wp:posOffset>
                </wp:positionV>
                <wp:extent cx="523875" cy="314325"/>
                <wp:effectExtent l="0" t="0" r="9525" b="9525"/>
                <wp:wrapNone/>
                <wp:docPr id="1314" name="Rounded Rectangle 1314"/>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CE2198E" w14:textId="77777777" w:rsidR="00944514" w:rsidRPr="00B6176C" w:rsidRDefault="00944514" w:rsidP="00051C7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122C0" id="Rounded Rectangle 1314" o:spid="_x0000_s1619" style="position:absolute;margin-left:111.75pt;margin-top:7.6pt;width:41.25pt;height:24.75pt;z-index:2534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" fillcolor="white [3201]" stroked="f" strokeweight="2pt">
                <v:textbox>
                  <w:txbxContent>
                    <w:p w14:paraId="2CE2198E" w14:textId="77777777" w:rsidR="00944514" w:rsidRPr="00B6176C" w:rsidRDefault="00944514" w:rsidP="00051C72">
                      <w:pPr>
                        <w:jc w:val="center"/>
                      </w:pPr>
                      <w:r>
                        <w:t>Yes</w:t>
                      </w:r>
                    </w:p>
                  </w:txbxContent>
                </v:textbox>
              </v:roundrect>
            </w:pict>
          </mc:Fallback>
        </mc:AlternateContent>
      </w:r>
    </w:p>
    <w:p w14:paraId="04D4D815" w14:textId="77777777" w:rsidR="00DC6E7F" w:rsidRDefault="00DC6E7F" w:rsidP="00DC6E7F">
      <w:r w:rsidRPr="0026042E">
        <w:rPr>
          <w:noProof/>
          <w:lang w:val="en-US"/>
        </w:rPr>
        <mc:AlternateContent>
          <mc:Choice Requires="wps">
            <w:drawing>
              <wp:anchor distT="0" distB="0" distL="114300" distR="114300" simplePos="0" relativeHeight="254067712" behindDoc="1" locked="0" layoutInCell="1" allowOverlap="1" wp14:anchorId="6175E0C7" wp14:editId="023D2FF4">
                <wp:simplePos x="0" y="0"/>
                <wp:positionH relativeFrom="margin">
                  <wp:posOffset>76200</wp:posOffset>
                </wp:positionH>
                <wp:positionV relativeFrom="paragraph">
                  <wp:posOffset>4445</wp:posOffset>
                </wp:positionV>
                <wp:extent cx="1762125" cy="561975"/>
                <wp:effectExtent l="0" t="0" r="9525" b="9525"/>
                <wp:wrapNone/>
                <wp:docPr id="1317" name="Rounded Rectangle 1317"/>
                <wp:cNvGraphicFramePr/>
                <a:graphic xmlns:a="http://schemas.openxmlformats.org/drawingml/2006/main">
                  <a:graphicData uri="http://schemas.microsoft.com/office/word/2010/wordprocessingShape">
                    <wps:wsp>
                      <wps:cNvSpPr/>
                      <wps:spPr>
                        <a:xfrm>
                          <a:off x="0" y="0"/>
                          <a:ext cx="17621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3093CD" w14:textId="3F1A8FE6" w:rsidR="00944514" w:rsidRPr="00B6176C" w:rsidRDefault="00944514" w:rsidP="00DC6E7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5E0C7" id="Rounded Rectangle 1317" o:spid="_x0000_s1620" style="position:absolute;margin-left:6pt;margin-top:.35pt;width:138.75pt;height:44.25pt;z-index:-24924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" fillcolor="white [3201]" stroked="f" strokeweight="2pt">
                <v:textbox>
                  <w:txbxContent>
                    <w:p w14:paraId="753093CD" w14:textId="3F1A8FE6" w:rsidR="00944514" w:rsidRPr="00B6176C" w:rsidRDefault="00944514" w:rsidP="00DC6E7F"/>
                  </w:txbxContent>
                </v:textbox>
                <w10:wrap anchorx="margin"/>
              </v:roundrect>
            </w:pict>
          </mc:Fallback>
        </mc:AlternateContent>
      </w:r>
    </w:p>
    <w:p w14:paraId="3CE77F2C" w14:textId="54C160D0" w:rsidR="00DC6E7F" w:rsidRDefault="00DC6E7F" w:rsidP="00051C72"/>
    <w:p w14:paraId="419770A5" w14:textId="77777777" w:rsidR="00DC6E7F" w:rsidRDefault="00DC6E7F" w:rsidP="00051C72"/>
    <w:p w14:paraId="34CE03DF" w14:textId="013D3E5B" w:rsidR="00DC6E7F" w:rsidRDefault="00DC6E7F" w:rsidP="00051C72">
      <w:r>
        <w:t xml:space="preserve">                    </w:t>
      </w:r>
      <w:r w:rsidR="001A2B65">
        <w:t xml:space="preserve">                              </w:t>
      </w:r>
      <w:r>
        <w:t>Switch to data mode using le_port_SetDataMode() API</w:t>
      </w:r>
    </w:p>
    <w:p w14:paraId="5092EE15" w14:textId="5938D481" w:rsidR="00DC6E7F" w:rsidRDefault="00DC6E7F" w:rsidP="00051C72">
      <w:r>
        <w:rPr>
          <w:noProof/>
          <w:lang w:val="en-US"/>
        </w:rPr>
        <mc:AlternateContent>
          <mc:Choice Requires="wps">
            <w:drawing>
              <wp:anchor distT="0" distB="0" distL="114300" distR="114300" simplePos="0" relativeHeight="254065664" behindDoc="0" locked="0" layoutInCell="1" allowOverlap="1" wp14:anchorId="454C5E84" wp14:editId="274F4935">
                <wp:simplePos x="0" y="0"/>
                <wp:positionH relativeFrom="column">
                  <wp:posOffset>1685924</wp:posOffset>
                </wp:positionH>
                <wp:positionV relativeFrom="paragraph">
                  <wp:posOffset>93345</wp:posOffset>
                </wp:positionV>
                <wp:extent cx="3019425" cy="0"/>
                <wp:effectExtent l="0" t="76200" r="9525" b="95250"/>
                <wp:wrapNone/>
                <wp:docPr id="1698" name="Straight Arrow Connector 1698"/>
                <wp:cNvGraphicFramePr/>
                <a:graphic xmlns:a="http://schemas.openxmlformats.org/drawingml/2006/main">
                  <a:graphicData uri="http://schemas.microsoft.com/office/word/2010/wordprocessingShape">
                    <wps:wsp>
                      <wps:cNvCnPr/>
                      <wps:spPr>
                        <a:xfrm>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0D9A10" id="Straight Arrow Connector 1698" o:spid="_x0000_s1026" type="#_x0000_t32" style="position:absolute;margin-left:132.75pt;margin-top:7.35pt;width:237.75pt;height:0;z-index:25406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" strokecolor="#4579b8 [3044]">
                <v:stroke endarrow="block"/>
              </v:shape>
            </w:pict>
          </mc:Fallback>
        </mc:AlternateContent>
      </w:r>
    </w:p>
    <w:p w14:paraId="6DF3AB4A" w14:textId="0CA91D17" w:rsidR="00C15D03" w:rsidRDefault="00954E8D" w:rsidP="00C15D03">
      <w:r>
        <w:t xml:space="preserve">           </w:t>
      </w:r>
      <w:r w:rsidRPr="0026042E">
        <w:rPr>
          <w:noProof/>
          <w:lang w:val="en-US"/>
        </w:rPr>
        <mc:AlternateContent>
          <mc:Choice Requires="wps">
            <w:drawing>
              <wp:anchor distT="0" distB="0" distL="114300" distR="114300" simplePos="0" relativeHeight="254430208" behindDoc="1" locked="0" layoutInCell="1" allowOverlap="1" wp14:anchorId="4D9C85AB" wp14:editId="3449DCBE">
                <wp:simplePos x="0" y="0"/>
                <wp:positionH relativeFrom="margin">
                  <wp:posOffset>0</wp:posOffset>
                </wp:positionH>
                <wp:positionV relativeFrom="paragraph">
                  <wp:posOffset>0</wp:posOffset>
                </wp:positionV>
                <wp:extent cx="1762125" cy="561975"/>
                <wp:effectExtent l="0" t="0" r="9525" b="9525"/>
                <wp:wrapNone/>
                <wp:docPr id="1150" name="Rounded Rectangle 1150"/>
                <wp:cNvGraphicFramePr/>
                <a:graphic xmlns:a="http://schemas.openxmlformats.org/drawingml/2006/main">
                  <a:graphicData uri="http://schemas.microsoft.com/office/word/2010/wordprocessingShape">
                    <wps:wsp>
                      <wps:cNvSpPr/>
                      <wps:spPr>
                        <a:xfrm>
                          <a:off x="0" y="0"/>
                          <a:ext cx="17621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7506FA" w14:textId="77777777" w:rsidR="00944514" w:rsidRPr="00B6176C" w:rsidRDefault="00944514" w:rsidP="00954E8D">
                            <w:r>
                              <w:t>Sends CONNECT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9C85AB" id="Rounded Rectangle 1150" o:spid="_x0000_s1621" style="position:absolute;margin-left:0;margin-top:0;width:138.75pt;height:44.25pt;z-index:-24888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" fillcolor="white [3201]" stroked="f" strokeweight="2pt">
                <v:textbox>
                  <w:txbxContent>
                    <w:p w14:paraId="547506FA" w14:textId="77777777" w:rsidR="00944514" w:rsidRPr="00B6176C" w:rsidRDefault="00944514" w:rsidP="00954E8D">
                      <w:r>
                        <w:t>Sends CONNECT as intermediate response</w:t>
                      </w:r>
                    </w:p>
                  </w:txbxContent>
                </v:textbox>
                <w10:wrap anchorx="margin"/>
              </v:roundrect>
            </w:pict>
          </mc:Fallback>
        </mc:AlternateContent>
      </w:r>
      <w:r w:rsidR="00C15D03">
        <w:t xml:space="preserve">                                                                       </w:t>
      </w:r>
    </w:p>
    <w:p w14:paraId="7BC93E02" w14:textId="77777777" w:rsidR="00954E8D" w:rsidRDefault="00C15D03" w:rsidP="00201420">
      <w:r>
        <w:t xml:space="preserve">     </w:t>
      </w:r>
    </w:p>
    <w:p w14:paraId="79B18E9F" w14:textId="525FAF01" w:rsidR="00201420" w:rsidRDefault="00C15D03" w:rsidP="00201420">
      <w:r>
        <w:t xml:space="preserve">           </w:t>
      </w:r>
    </w:p>
    <w:p w14:paraId="2BB97415" w14:textId="6A9DB1A1" w:rsidR="00201420" w:rsidRDefault="00954E8D" w:rsidP="00201420">
      <w:r>
        <w:rPr>
          <w:rFonts w:ascii="Arial" w:hAnsi="Arial" w:cs="Arial"/>
          <w:noProof/>
          <w:sz w:val="20"/>
          <w:lang w:val="en-US"/>
        </w:rPr>
        <mc:AlternateContent>
          <mc:Choice Requires="wps">
            <w:drawing>
              <wp:anchor distT="0" distB="0" distL="114300" distR="114300" simplePos="0" relativeHeight="254428160" behindDoc="0" locked="0" layoutInCell="1" allowOverlap="1" wp14:anchorId="3EB44F32" wp14:editId="1EAF27D8">
                <wp:simplePos x="0" y="0"/>
                <wp:positionH relativeFrom="column">
                  <wp:posOffset>38100</wp:posOffset>
                </wp:positionH>
                <wp:positionV relativeFrom="paragraph">
                  <wp:posOffset>8255</wp:posOffset>
                </wp:positionV>
                <wp:extent cx="1647825" cy="0"/>
                <wp:effectExtent l="38100" t="76200" r="0" b="95250"/>
                <wp:wrapNone/>
                <wp:docPr id="1149" name="Straight Arrow Connector 1149"/>
                <wp:cNvGraphicFramePr/>
                <a:graphic xmlns:a="http://schemas.openxmlformats.org/drawingml/2006/main">
                  <a:graphicData uri="http://schemas.microsoft.com/office/word/2010/wordprocessingShape">
                    <wps:wsp>
                      <wps:cNvCnPr/>
                      <wps:spPr>
                        <a:xfrm flipH="1">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05AAE1" id="Straight Arrow Connector 1149" o:spid="_x0000_s1026" type="#_x0000_t32" style="position:absolute;margin-left:3pt;margin-top:.65pt;width:129.75pt;height:0;flip:x;z-index:25442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" strokecolor="#4579b8 [3044]">
                <v:stroke endarrow="block"/>
              </v:shape>
            </w:pict>
          </mc:Fallback>
        </mc:AlternateContent>
      </w:r>
      <w:r w:rsidR="00201420" w:rsidRPr="00215EAC">
        <w:rPr>
          <w:rFonts w:ascii="Arial" w:hAnsi="Arial" w:cs="Arial"/>
          <w:noProof/>
          <w:sz w:val="20"/>
          <w:lang w:val="en-US"/>
        </w:rPr>
        <mc:AlternateContent>
          <mc:Choice Requires="wps">
            <w:drawing>
              <wp:anchor distT="0" distB="0" distL="114300" distR="114300" simplePos="0" relativeHeight="254426112" behindDoc="0" locked="0" layoutInCell="1" allowOverlap="1" wp14:anchorId="79E569C7" wp14:editId="7117EC07">
                <wp:simplePos x="0" y="0"/>
                <wp:positionH relativeFrom="margin">
                  <wp:posOffset>3724275</wp:posOffset>
                </wp:positionH>
                <wp:positionV relativeFrom="paragraph">
                  <wp:posOffset>99695</wp:posOffset>
                </wp:positionV>
                <wp:extent cx="1762125" cy="704850"/>
                <wp:effectExtent l="57150" t="38100" r="85725" b="95250"/>
                <wp:wrapNone/>
                <wp:docPr id="1689" name="Rectangle 1689"/>
                <wp:cNvGraphicFramePr/>
                <a:graphic xmlns:a="http://schemas.openxmlformats.org/drawingml/2006/main">
                  <a:graphicData uri="http://schemas.microsoft.com/office/word/2010/wordprocessingShape">
                    <wps:wsp>
                      <wps:cNvSpPr/>
                      <wps:spPr>
                        <a:xfrm>
                          <a:off x="0" y="0"/>
                          <a:ext cx="1762125" cy="7048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7552D23" w14:textId="77777777" w:rsidR="00944514" w:rsidRPr="00FE5A72" w:rsidRDefault="00944514" w:rsidP="00201420">
                            <w:pPr>
                              <w:jc w:val="center"/>
                              <w:rPr>
                                <w:rFonts w:ascii="Arial" w:hAnsi="Arial" w:cs="Arial"/>
                                <w:sz w:val="20"/>
                              </w:rPr>
                            </w:pPr>
                            <w:r>
                              <w:rPr>
                                <w:rFonts w:ascii="Arial" w:hAnsi="Arial" w:cs="Arial"/>
                                <w:sz w:val="20"/>
                              </w:rPr>
                              <w:t>Read the DATA from 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569C7" id="Rectangle 1689" o:spid="_x0000_s1622" style="position:absolute;margin-left:293.25pt;margin-top:7.85pt;width:138.75pt;height:55.5pt;z-index:254426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" fillcolor="#fbcaa2 [1625]" strokecolor="#f68c36 [3049]">
                <v:fill color2="#fdefe3 [505]" rotate="t" angle="180" colors="0 #ffbe86;22938f #ffd0aa;1 #ffebdb" focus="100%" type="gradient"/>
                <v:shadow on="t" color="black" opacity="24903f" origin=",.5" offset="0,.55556mm"/>
                <v:textbox>
                  <w:txbxContent>
                    <w:p w14:paraId="57552D23" w14:textId="77777777" w:rsidR="00944514" w:rsidRPr="00FE5A72" w:rsidRDefault="00944514" w:rsidP="00201420">
                      <w:pPr>
                        <w:jc w:val="center"/>
                        <w:rPr>
                          <w:rFonts w:ascii="Arial" w:hAnsi="Arial" w:cs="Arial"/>
                          <w:sz w:val="20"/>
                        </w:rPr>
                      </w:pPr>
                      <w:r>
                        <w:rPr>
                          <w:rFonts w:ascii="Arial" w:hAnsi="Arial" w:cs="Arial"/>
                          <w:sz w:val="20"/>
                        </w:rPr>
                        <w:t>Read the DATA from buffer</w:t>
                      </w:r>
                    </w:p>
                  </w:txbxContent>
                </v:textbox>
                <w10:wrap anchorx="margin"/>
              </v:rect>
            </w:pict>
          </mc:Fallback>
        </mc:AlternateContent>
      </w:r>
    </w:p>
    <w:p w14:paraId="04A70919" w14:textId="77777777" w:rsidR="00201420" w:rsidRDefault="00201420" w:rsidP="00201420"/>
    <w:p w14:paraId="1714B1CB" w14:textId="77777777" w:rsidR="00201420" w:rsidRDefault="00201420" w:rsidP="00201420">
      <w:r>
        <w:rPr>
          <w:noProof/>
          <w:lang w:val="en-US"/>
        </w:rPr>
        <mc:AlternateContent>
          <mc:Choice Requires="wps">
            <w:drawing>
              <wp:anchor distT="0" distB="0" distL="114300" distR="114300" simplePos="0" relativeHeight="254427136" behindDoc="0" locked="0" layoutInCell="1" allowOverlap="1" wp14:anchorId="3DC6C8BF" wp14:editId="0E101923">
                <wp:simplePos x="0" y="0"/>
                <wp:positionH relativeFrom="column">
                  <wp:posOffset>1685925</wp:posOffset>
                </wp:positionH>
                <wp:positionV relativeFrom="paragraph">
                  <wp:posOffset>76200</wp:posOffset>
                </wp:positionV>
                <wp:extent cx="2047875" cy="0"/>
                <wp:effectExtent l="38100" t="76200" r="0" b="95250"/>
                <wp:wrapNone/>
                <wp:docPr id="1697" name="Straight Arrow Connector 1697"/>
                <wp:cNvGraphicFramePr/>
                <a:graphic xmlns:a="http://schemas.openxmlformats.org/drawingml/2006/main">
                  <a:graphicData uri="http://schemas.microsoft.com/office/word/2010/wordprocessingShape">
                    <wps:wsp>
                      <wps:cNvCnPr/>
                      <wps:spPr>
                        <a:xfrm flipH="1">
                          <a:off x="0" y="0"/>
                          <a:ext cx="2047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10621" id="Straight Arrow Connector 1697" o:spid="_x0000_s1026" type="#_x0000_t32" style="position:absolute;margin-left:132.75pt;margin-top:6pt;width:161.25pt;height:0;flip:x;z-index:25442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" strokecolor="#4579b8 [3044]">
                <v:stroke endarrow="block"/>
              </v:shape>
            </w:pict>
          </mc:Fallback>
        </mc:AlternateContent>
      </w:r>
    </w:p>
    <w:p w14:paraId="0FF56495" w14:textId="77777777" w:rsidR="00201420" w:rsidRDefault="00201420" w:rsidP="00201420"/>
    <w:p w14:paraId="54206592" w14:textId="77777777" w:rsidR="00201420" w:rsidRDefault="00201420" w:rsidP="00201420"/>
    <w:p w14:paraId="51722247" w14:textId="1DDE91FA" w:rsidR="00C15D03" w:rsidRDefault="00C15D03" w:rsidP="009E5FE1">
      <w:r>
        <w:t xml:space="preserve">                                     </w:t>
      </w:r>
    </w:p>
    <w:p w14:paraId="2299DE9A" w14:textId="77777777" w:rsidR="00C15D03" w:rsidRDefault="00C15D03" w:rsidP="00C15D03">
      <w:r>
        <w:rPr>
          <w:noProof/>
          <w:lang w:val="en-US"/>
        </w:rPr>
        <mc:AlternateContent>
          <mc:Choice Requires="wps">
            <w:drawing>
              <wp:anchor distT="0" distB="0" distL="114300" distR="114300" simplePos="0" relativeHeight="254070784" behindDoc="0" locked="0" layoutInCell="1" allowOverlap="1" wp14:anchorId="7770573F" wp14:editId="2BD00FE9">
                <wp:simplePos x="0" y="0"/>
                <wp:positionH relativeFrom="margin">
                  <wp:posOffset>3733800</wp:posOffset>
                </wp:positionH>
                <wp:positionV relativeFrom="paragraph">
                  <wp:posOffset>143510</wp:posOffset>
                </wp:positionV>
                <wp:extent cx="2019300" cy="2009775"/>
                <wp:effectExtent l="0" t="0" r="19050" b="28575"/>
                <wp:wrapNone/>
                <wp:docPr id="1323" name="Flowchart: Process 1323"/>
                <wp:cNvGraphicFramePr/>
                <a:graphic xmlns:a="http://schemas.openxmlformats.org/drawingml/2006/main">
                  <a:graphicData uri="http://schemas.microsoft.com/office/word/2010/wordprocessingShape">
                    <wps:wsp>
                      <wps:cNvSpPr/>
                      <wps:spPr>
                        <a:xfrm>
                          <a:off x="0" y="0"/>
                          <a:ext cx="2019300" cy="2009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6B4B795" w14:textId="4B2C149F" w:rsidR="00944514" w:rsidRDefault="00944514" w:rsidP="00C15D03">
                            <w:r>
                              <w:t>Create FD monitor using le_fdMonitor_create() with the socket FD to monitor the incoming events of POLLOUT . Update the data with end of pattern  on the target console with fdMonitor using write()function.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0573F" id="Flowchart: Process 1323" o:spid="_x0000_s1623" type="#_x0000_t109" style="position:absolute;margin-left:294pt;margin-top:11.3pt;width:159pt;height:158.25pt;z-index:25407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" fillcolor="white [3201]" strokecolor="#4f81bd [3204]" strokeweight="1pt">
                <v:textbox>
                  <w:txbxContent>
                    <w:p w14:paraId="56B4B795" w14:textId="4B2C149F" w:rsidR="00944514" w:rsidRDefault="00944514" w:rsidP="00C15D03">
                      <w:r>
                        <w:t>Create FD monitor using le_fdMonitor_create() with the socket FD to monitor the incoming events of POLLOUT . Update the data with end of pattern  on the target console with fdMonitor using write()function.</w:t>
                      </w:r>
                    </w:p>
                  </w:txbxContent>
                </v:textbox>
                <w10:wrap anchorx="margin"/>
              </v:shape>
            </w:pict>
          </mc:Fallback>
        </mc:AlternateContent>
      </w:r>
    </w:p>
    <w:p w14:paraId="03FD8780" w14:textId="77777777" w:rsidR="00C15D03" w:rsidRDefault="00C15D03" w:rsidP="00C15D03"/>
    <w:p w14:paraId="3043ECE7" w14:textId="77777777" w:rsidR="00C15D03" w:rsidRDefault="00C15D03" w:rsidP="00C15D03"/>
    <w:p w14:paraId="38E4249F" w14:textId="77777777" w:rsidR="00C15D03" w:rsidRDefault="00C15D03" w:rsidP="00C15D03"/>
    <w:p w14:paraId="235DC546" w14:textId="77777777" w:rsidR="00C15D03" w:rsidRDefault="00C15D03" w:rsidP="00C15D03">
      <w:r>
        <w:t xml:space="preserve">                                                                                                                         </w:t>
      </w:r>
    </w:p>
    <w:p w14:paraId="5F65DC47" w14:textId="270C51B9" w:rsidR="00C15D03" w:rsidRDefault="009E5FE1" w:rsidP="00C15D03">
      <w:r>
        <w:rPr>
          <w:noProof/>
          <w:lang w:val="en-US"/>
        </w:rPr>
        <mc:AlternateContent>
          <mc:Choice Requires="wps">
            <w:drawing>
              <wp:anchor distT="0" distB="0" distL="114300" distR="114300" simplePos="0" relativeHeight="254074880" behindDoc="0" locked="0" layoutInCell="1" allowOverlap="1" wp14:anchorId="1EA7FB7A" wp14:editId="505F2A0C">
                <wp:simplePos x="0" y="0"/>
                <wp:positionH relativeFrom="column">
                  <wp:posOffset>1685925</wp:posOffset>
                </wp:positionH>
                <wp:positionV relativeFrom="paragraph">
                  <wp:posOffset>133350</wp:posOffset>
                </wp:positionV>
                <wp:extent cx="2038350" cy="0"/>
                <wp:effectExtent l="0" t="76200" r="19050" b="95250"/>
                <wp:wrapNone/>
                <wp:docPr id="1704" name="Straight Arrow Connector 1704"/>
                <wp:cNvGraphicFramePr/>
                <a:graphic xmlns:a="http://schemas.openxmlformats.org/drawingml/2006/main">
                  <a:graphicData uri="http://schemas.microsoft.com/office/word/2010/wordprocessingShape">
                    <wps:wsp>
                      <wps:cNvCnPr/>
                      <wps:spPr>
                        <a:xfrm>
                          <a:off x="0" y="0"/>
                          <a:ext cx="2038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1374D" id="Straight Arrow Connector 1704" o:spid="_x0000_s1026" type="#_x0000_t32" style="position:absolute;margin-left:132.75pt;margin-top:10.5pt;width:160.5pt;height:0;z-index:254074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" strokecolor="#4579b8 [3044]">
                <v:stroke endarrow="block"/>
              </v:shape>
            </w:pict>
          </mc:Fallback>
        </mc:AlternateContent>
      </w:r>
      <w:r w:rsidR="00C15D03">
        <w:t xml:space="preserve">                                                                                         </w:t>
      </w:r>
    </w:p>
    <w:p w14:paraId="61C0856E" w14:textId="77777777" w:rsidR="00C15D03" w:rsidRDefault="00C15D03" w:rsidP="00C15D03"/>
    <w:p w14:paraId="31CBAD8B" w14:textId="77777777" w:rsidR="00C15D03" w:rsidRDefault="00C15D03" w:rsidP="00C15D03"/>
    <w:p w14:paraId="6DCD8C81" w14:textId="77777777" w:rsidR="00C15D03" w:rsidRDefault="00C15D03" w:rsidP="00C15D03"/>
    <w:p w14:paraId="019416FF" w14:textId="77777777" w:rsidR="00C15D03" w:rsidRDefault="00C15D03" w:rsidP="00C15D03"/>
    <w:p w14:paraId="2942D7EE" w14:textId="77777777" w:rsidR="00C15D03" w:rsidRDefault="00C15D03" w:rsidP="00C15D03"/>
    <w:p w14:paraId="04628E26" w14:textId="77777777" w:rsidR="00C15D03" w:rsidRDefault="00C15D03" w:rsidP="00C15D03"/>
    <w:p w14:paraId="53F3E7C3" w14:textId="77777777" w:rsidR="00C15D03" w:rsidRDefault="00C15D03" w:rsidP="00C15D03"/>
    <w:p w14:paraId="41D63F93" w14:textId="3CF08806" w:rsidR="00051C72" w:rsidRDefault="00DC6E7F" w:rsidP="00051C72">
      <w:r>
        <w:t xml:space="preserve">                  </w:t>
      </w:r>
      <w:r w:rsidR="00C15D03">
        <w:t xml:space="preserve">                               </w:t>
      </w:r>
    </w:p>
    <w:p w14:paraId="6E744F54" w14:textId="77777777" w:rsidR="00E83FF6" w:rsidRDefault="00E83FF6" w:rsidP="00051C72"/>
    <w:p w14:paraId="5351B1A9" w14:textId="77777777" w:rsidR="00051C72" w:rsidRDefault="00051C72" w:rsidP="00051C72">
      <w:r w:rsidRPr="007D0422">
        <w:rPr>
          <w:noProof/>
          <w:lang w:val="en-US"/>
        </w:rPr>
        <mc:AlternateContent>
          <mc:Choice Requires="wps">
            <w:drawing>
              <wp:anchor distT="0" distB="0" distL="114300" distR="114300" simplePos="0" relativeHeight="253440000" behindDoc="0" locked="0" layoutInCell="1" allowOverlap="1" wp14:anchorId="2B203267" wp14:editId="0D3A6686">
                <wp:simplePos x="0" y="0"/>
                <wp:positionH relativeFrom="column">
                  <wp:posOffset>1267460</wp:posOffset>
                </wp:positionH>
                <wp:positionV relativeFrom="paragraph">
                  <wp:posOffset>8890</wp:posOffset>
                </wp:positionV>
                <wp:extent cx="828675" cy="640080"/>
                <wp:effectExtent l="0" t="0" r="28575" b="26670"/>
                <wp:wrapNone/>
                <wp:docPr id="1159" name="Rectangle 115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7768E8E" w14:textId="77777777" w:rsidR="00944514" w:rsidRDefault="00944514" w:rsidP="00051C7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03267" id="Rectangle 1159" o:spid="_x0000_s1624" style="position:absolute;margin-left:99.8pt;margin-top:.7pt;width:65.25pt;height:50.4pt;z-index:2534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" fillcolor="#4f81bd [3204]" strokecolor="#5a5a5a [2109]" strokeweight="1pt">
                <v:textbox>
                  <w:txbxContent>
                    <w:p w14:paraId="47768E8E" w14:textId="77777777" w:rsidR="00944514" w:rsidRDefault="00944514" w:rsidP="00051C72">
                      <w:pPr>
                        <w:jc w:val="center"/>
                      </w:pPr>
                      <w:r>
                        <w:t>Legato App</w:t>
                      </w:r>
                    </w:p>
                  </w:txbxContent>
                </v:textbox>
              </v:rect>
            </w:pict>
          </mc:Fallback>
        </mc:AlternateContent>
      </w:r>
      <w:r w:rsidRPr="007D0422">
        <w:rPr>
          <w:noProof/>
          <w:lang w:val="en-US"/>
        </w:rPr>
        <mc:AlternateContent>
          <mc:Choice Requires="wps">
            <w:drawing>
              <wp:anchor distT="0" distB="0" distL="114300" distR="114300" simplePos="0" relativeHeight="253443072" behindDoc="0" locked="0" layoutInCell="1" allowOverlap="1" wp14:anchorId="147BD2A3" wp14:editId="6D4C7447">
                <wp:simplePos x="0" y="0"/>
                <wp:positionH relativeFrom="column">
                  <wp:posOffset>4191000</wp:posOffset>
                </wp:positionH>
                <wp:positionV relativeFrom="paragraph">
                  <wp:posOffset>0</wp:posOffset>
                </wp:positionV>
                <wp:extent cx="1047750" cy="649605"/>
                <wp:effectExtent l="0" t="0" r="19050" b="17145"/>
                <wp:wrapNone/>
                <wp:docPr id="1202" name="Rectangle 1202"/>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A47BE9F" w14:textId="77777777" w:rsidR="00944514" w:rsidRDefault="00944514" w:rsidP="00051C7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BD2A3" id="Rectangle 1202" o:spid="_x0000_s1625" style="position:absolute;margin-left:330pt;margin-top:0;width:82.5pt;height:51.15pt;z-index:2534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" fillcolor="#c0504d [3205]" strokecolor="#243f60 [1604]" strokeweight="1pt">
                <v:textbox>
                  <w:txbxContent>
                    <w:p w14:paraId="2A47BE9F" w14:textId="77777777" w:rsidR="00944514" w:rsidRDefault="00944514" w:rsidP="00051C72">
                      <w:pPr>
                        <w:jc w:val="center"/>
                      </w:pPr>
                      <w:r>
                        <w:t>Other Legato Services</w:t>
                      </w:r>
                    </w:p>
                  </w:txbxContent>
                </v:textbox>
              </v:rect>
            </w:pict>
          </mc:Fallback>
        </mc:AlternateContent>
      </w:r>
      <w:r w:rsidRPr="007D0422">
        <w:rPr>
          <w:noProof/>
          <w:lang w:val="en-US"/>
        </w:rPr>
        <mc:AlternateContent>
          <mc:Choice Requires="wps">
            <w:drawing>
              <wp:anchor distT="0" distB="0" distL="114300" distR="114300" simplePos="0" relativeHeight="253442048" behindDoc="0" locked="0" layoutInCell="1" allowOverlap="1" wp14:anchorId="2915C96C" wp14:editId="43DCF100">
                <wp:simplePos x="0" y="0"/>
                <wp:positionH relativeFrom="rightMargin">
                  <wp:posOffset>-19050</wp:posOffset>
                </wp:positionH>
                <wp:positionV relativeFrom="paragraph">
                  <wp:posOffset>8890</wp:posOffset>
                </wp:positionV>
                <wp:extent cx="731520" cy="638175"/>
                <wp:effectExtent l="0" t="0" r="11430" b="28575"/>
                <wp:wrapNone/>
                <wp:docPr id="1363" name="Rectangle 1363"/>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D6895DB" w14:textId="77777777" w:rsidR="00944514" w:rsidRDefault="00944514" w:rsidP="00051C7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5C96C" id="Rectangle 1363" o:spid="_x0000_s1626" style="position:absolute;margin-left:-1.5pt;margin-top:.7pt;width:57.6pt;height:50.25pt;z-index:253442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N8ugIAANc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" fillcolor="#8064a2 [3207]" strokecolor="#5a5a5a [2109]" strokeweight="1pt">
                <v:textbox>
                  <w:txbxContent>
                    <w:p w14:paraId="1D6895DB" w14:textId="77777777" w:rsidR="00944514" w:rsidRDefault="00944514" w:rsidP="00051C72">
                      <w:pPr>
                        <w:jc w:val="center"/>
                      </w:pPr>
                      <w:r>
                        <w:t>Modem</w:t>
                      </w:r>
                    </w:p>
                  </w:txbxContent>
                </v:textbox>
                <w10:wrap anchorx="margin"/>
              </v:rect>
            </w:pict>
          </mc:Fallback>
        </mc:AlternateContent>
      </w:r>
      <w:r w:rsidRPr="007D0422">
        <w:rPr>
          <w:noProof/>
          <w:lang w:val="en-US"/>
        </w:rPr>
        <mc:AlternateContent>
          <mc:Choice Requires="wps">
            <w:drawing>
              <wp:anchor distT="0" distB="0" distL="114300" distR="114300" simplePos="0" relativeHeight="253441024" behindDoc="0" locked="0" layoutInCell="1" allowOverlap="1" wp14:anchorId="0E1672C2" wp14:editId="0E3D2338">
                <wp:simplePos x="0" y="0"/>
                <wp:positionH relativeFrom="column">
                  <wp:posOffset>2477135</wp:posOffset>
                </wp:positionH>
                <wp:positionV relativeFrom="paragraph">
                  <wp:posOffset>8890</wp:posOffset>
                </wp:positionV>
                <wp:extent cx="1143000" cy="640080"/>
                <wp:effectExtent l="0" t="0" r="19050" b="26670"/>
                <wp:wrapNone/>
                <wp:docPr id="1364" name="Rectangle 136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049BFF5" w14:textId="77777777" w:rsidR="00944514" w:rsidRDefault="00944514" w:rsidP="00051C7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1672C2" id="Rectangle 1364" o:spid="_x0000_s1627" style="position:absolute;margin-left:195.05pt;margin-top:.7pt;width:90pt;height:50.4pt;z-index:253441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jQwQ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HS/m&#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" fillcolor="#c0504d [3205]" strokecolor="#5a5a5a [2109]" strokeweight="1pt">
                <v:textbox>
                  <w:txbxContent>
                    <w:p w14:paraId="5049BFF5" w14:textId="77777777" w:rsidR="00944514" w:rsidRDefault="00944514" w:rsidP="00051C72">
                      <w:pPr>
                        <w:jc w:val="center"/>
                      </w:pPr>
                      <w:r>
                        <w:t>Legato AT Server</w:t>
                      </w:r>
                    </w:p>
                  </w:txbxContent>
                </v:textbox>
              </v:rect>
            </w:pict>
          </mc:Fallback>
        </mc:AlternateContent>
      </w:r>
      <w:r w:rsidRPr="007D0422">
        <w:rPr>
          <w:noProof/>
          <w:lang w:val="en-US"/>
        </w:rPr>
        <mc:AlternateContent>
          <mc:Choice Requires="wps">
            <w:drawing>
              <wp:anchor distT="0" distB="0" distL="114300" distR="114300" simplePos="0" relativeHeight="253438976" behindDoc="0" locked="0" layoutInCell="1" allowOverlap="1" wp14:anchorId="5A7CCB4C" wp14:editId="0090060B">
                <wp:simplePos x="0" y="0"/>
                <wp:positionH relativeFrom="margin">
                  <wp:posOffset>-342900</wp:posOffset>
                </wp:positionH>
                <wp:positionV relativeFrom="paragraph">
                  <wp:posOffset>8890</wp:posOffset>
                </wp:positionV>
                <wp:extent cx="822325" cy="640080"/>
                <wp:effectExtent l="0" t="0" r="15875" b="26670"/>
                <wp:wrapNone/>
                <wp:docPr id="1365" name="Rectangle 136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0C32" w14:textId="77777777" w:rsidR="00944514" w:rsidRDefault="00944514" w:rsidP="00051C7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CCB4C" id="Rectangle 1365" o:spid="_x0000_s1628" style="position:absolute;margin-left:-27pt;margin-top:.7pt;width:64.75pt;height:50.4pt;z-index:25343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J4ww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" fillcolor="#f79646 [3209]" strokecolor="#5a5a5a [2109]" strokeweight="1pt">
                <v:textbox>
                  <w:txbxContent>
                    <w:p w14:paraId="38560C32" w14:textId="77777777" w:rsidR="00944514" w:rsidRDefault="00944514" w:rsidP="00051C72">
                      <w:pPr>
                        <w:jc w:val="center"/>
                      </w:pPr>
                      <w:r>
                        <w:t>Host with Linux OS</w:t>
                      </w:r>
                    </w:p>
                  </w:txbxContent>
                </v:textbox>
                <w10:wrap anchorx="margin"/>
              </v:rect>
            </w:pict>
          </mc:Fallback>
        </mc:AlternateContent>
      </w:r>
    </w:p>
    <w:p w14:paraId="00197046" w14:textId="77777777" w:rsidR="00051C72" w:rsidRDefault="00051C72" w:rsidP="00051C72"/>
    <w:p w14:paraId="1C59D7EB" w14:textId="20CF4B68" w:rsidR="00051C72" w:rsidRDefault="00051C72" w:rsidP="00051C72">
      <w:r w:rsidRPr="007D0422">
        <w:rPr>
          <w:noProof/>
          <w:lang w:val="en-US"/>
        </w:rPr>
        <mc:AlternateContent>
          <mc:Choice Requires="wps">
            <w:drawing>
              <wp:anchor distT="0" distB="0" distL="114300" distR="114300" simplePos="0" relativeHeight="253445120" behindDoc="0" locked="0" layoutInCell="1" allowOverlap="1" wp14:anchorId="304488E6" wp14:editId="6BCC8132">
                <wp:simplePos x="0" y="0"/>
                <wp:positionH relativeFrom="column">
                  <wp:posOffset>1671955</wp:posOffset>
                </wp:positionH>
                <wp:positionV relativeFrom="paragraph">
                  <wp:posOffset>101600</wp:posOffset>
                </wp:positionV>
                <wp:extent cx="0" cy="6844665"/>
                <wp:effectExtent l="0" t="0" r="19050" b="32385"/>
                <wp:wrapNone/>
                <wp:docPr id="1366" name="Straight Connector 1366"/>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8C7B3" id="Straight Connector 1366" o:spid="_x0000_s1026" style="position:absolute;flip:x;z-index:2534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5pt,8pt" to="131.65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" strokecolor="#4579b8 [3044]"/>
            </w:pict>
          </mc:Fallback>
        </mc:AlternateContent>
      </w:r>
      <w:r w:rsidRPr="007D0422">
        <w:rPr>
          <w:noProof/>
          <w:lang w:val="en-US"/>
        </w:rPr>
        <mc:AlternateContent>
          <mc:Choice Requires="wps">
            <w:drawing>
              <wp:anchor distT="0" distB="0" distL="114300" distR="114300" simplePos="0" relativeHeight="253444096" behindDoc="0" locked="0" layoutInCell="1" allowOverlap="1" wp14:anchorId="7328274D" wp14:editId="432BFD87">
                <wp:simplePos x="0" y="0"/>
                <wp:positionH relativeFrom="column">
                  <wp:posOffset>28575</wp:posOffset>
                </wp:positionH>
                <wp:positionV relativeFrom="paragraph">
                  <wp:posOffset>90170</wp:posOffset>
                </wp:positionV>
                <wp:extent cx="0" cy="6844665"/>
                <wp:effectExtent l="0" t="0" r="19050" b="32385"/>
                <wp:wrapNone/>
                <wp:docPr id="1369" name="Straight Connector 1369"/>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5709F" id="Straight Connector 1369" o:spid="_x0000_s1026" style="position:absolute;flip:x;z-index:2534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7.1pt" to="2.25pt,5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" strokecolor="#4579b8 [3044]"/>
            </w:pict>
          </mc:Fallback>
        </mc:AlternateContent>
      </w:r>
      <w:r w:rsidRPr="007D0422">
        <w:rPr>
          <w:noProof/>
          <w:lang w:val="en-US"/>
        </w:rPr>
        <mc:AlternateContent>
          <mc:Choice Requires="wps">
            <w:drawing>
              <wp:anchor distT="0" distB="0" distL="114300" distR="114300" simplePos="0" relativeHeight="253447168" behindDoc="0" locked="0" layoutInCell="1" allowOverlap="1" wp14:anchorId="1555A4D2" wp14:editId="11A0C9BC">
                <wp:simplePos x="0" y="0"/>
                <wp:positionH relativeFrom="column">
                  <wp:posOffset>4686300</wp:posOffset>
                </wp:positionH>
                <wp:positionV relativeFrom="paragraph">
                  <wp:posOffset>101600</wp:posOffset>
                </wp:positionV>
                <wp:extent cx="0" cy="6844665"/>
                <wp:effectExtent l="0" t="0" r="19050" b="32385"/>
                <wp:wrapNone/>
                <wp:docPr id="1371" name="Straight Connector 1371"/>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9F8141" id="Straight Connector 1371" o:spid="_x0000_s1026" style="position:absolute;flip:x;z-index:2534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8pt" to="369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3448192" behindDoc="0" locked="0" layoutInCell="1" allowOverlap="1" wp14:anchorId="6067E2AC" wp14:editId="0C6FD53A">
                <wp:simplePos x="0" y="0"/>
                <wp:positionH relativeFrom="column">
                  <wp:posOffset>5838825</wp:posOffset>
                </wp:positionH>
                <wp:positionV relativeFrom="paragraph">
                  <wp:posOffset>101600</wp:posOffset>
                </wp:positionV>
                <wp:extent cx="0" cy="6873240"/>
                <wp:effectExtent l="0" t="0" r="19050" b="22860"/>
                <wp:wrapNone/>
                <wp:docPr id="1372" name="Straight Connector 1372"/>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A4C0B" id="Straight Connector 1372" o:spid="_x0000_s1026" style="position:absolute;flip:x;z-index:2534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75pt,8pt" to="459.75pt,5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" strokecolor="#4579b8 [3044]"/>
            </w:pict>
          </mc:Fallback>
        </mc:AlternateContent>
      </w:r>
      <w:r>
        <w:t xml:space="preserve">                                                     </w:t>
      </w:r>
    </w:p>
    <w:p w14:paraId="3DBD06E5" w14:textId="2FDE29E4" w:rsidR="00051C72" w:rsidRDefault="00C15D03" w:rsidP="00051C72">
      <w:r w:rsidRPr="007D0422">
        <w:rPr>
          <w:noProof/>
          <w:lang w:val="en-US"/>
        </w:rPr>
        <mc:AlternateContent>
          <mc:Choice Requires="wps">
            <w:drawing>
              <wp:anchor distT="0" distB="0" distL="114300" distR="114300" simplePos="0" relativeHeight="253446144" behindDoc="0" locked="0" layoutInCell="1" allowOverlap="1" wp14:anchorId="3B8FA1ED" wp14:editId="405531F1">
                <wp:simplePos x="0" y="0"/>
                <wp:positionH relativeFrom="column">
                  <wp:posOffset>3028950</wp:posOffset>
                </wp:positionH>
                <wp:positionV relativeFrom="paragraph">
                  <wp:posOffset>115570</wp:posOffset>
                </wp:positionV>
                <wp:extent cx="0" cy="6844665"/>
                <wp:effectExtent l="0" t="0" r="19050" b="32385"/>
                <wp:wrapNone/>
                <wp:docPr id="1370" name="Straight Connector 1370"/>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B0C25" id="Straight Connector 1370" o:spid="_x0000_s1026" style="position:absolute;flip:x;z-index:2534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9.1pt" to="238.5pt,5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" strokecolor="#4579b8 [3044]"/>
            </w:pict>
          </mc:Fallback>
        </mc:AlternateContent>
      </w:r>
    </w:p>
    <w:p w14:paraId="716C2B2C" w14:textId="10F4FC3B" w:rsidR="00051C72" w:rsidRDefault="00051C72" w:rsidP="00051C72"/>
    <w:p w14:paraId="5DC12354" w14:textId="17D5F370" w:rsidR="00051C72" w:rsidRDefault="00055D17" w:rsidP="00051C72">
      <w:r w:rsidRPr="00B92F8A">
        <w:rPr>
          <w:noProof/>
          <w:lang w:val="en-US"/>
        </w:rPr>
        <mc:AlternateContent>
          <mc:Choice Requires="wps">
            <w:drawing>
              <wp:anchor distT="0" distB="0" distL="114300" distR="114300" simplePos="0" relativeHeight="254078976" behindDoc="1" locked="0" layoutInCell="1" allowOverlap="1" wp14:anchorId="5D446A64" wp14:editId="30A98FEE">
                <wp:simplePos x="0" y="0"/>
                <wp:positionH relativeFrom="margin">
                  <wp:posOffset>1895475</wp:posOffset>
                </wp:positionH>
                <wp:positionV relativeFrom="paragraph">
                  <wp:posOffset>138430</wp:posOffset>
                </wp:positionV>
                <wp:extent cx="2362200" cy="561975"/>
                <wp:effectExtent l="0" t="0" r="0" b="9525"/>
                <wp:wrapNone/>
                <wp:docPr id="1422" name="Rounded Rectangle 1422"/>
                <wp:cNvGraphicFramePr/>
                <a:graphic xmlns:a="http://schemas.openxmlformats.org/drawingml/2006/main">
                  <a:graphicData uri="http://schemas.microsoft.com/office/word/2010/wordprocessingShape">
                    <wps:wsp>
                      <wps:cNvSpPr/>
                      <wps:spPr>
                        <a:xfrm>
                          <a:off x="0" y="0"/>
                          <a:ext cx="23622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5FCAA9F" w14:textId="77777777" w:rsidR="00944514" w:rsidRPr="00B6176C" w:rsidRDefault="00944514" w:rsidP="00055D17">
                            <w:r>
                              <w:t>Resume the atServer using le_port_SetCommandMode()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446A64" id="Rounded Rectangle 1422" o:spid="_x0000_s1629" style="position:absolute;margin-left:149.25pt;margin-top:10.9pt;width:186pt;height:44.25pt;z-index:-24923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" fillcolor="white [3201]" stroked="f" strokeweight="2pt">
                <v:textbox>
                  <w:txbxContent>
                    <w:p w14:paraId="65FCAA9F" w14:textId="77777777" w:rsidR="00944514" w:rsidRPr="00B6176C" w:rsidRDefault="00944514" w:rsidP="00055D17">
                      <w:r>
                        <w:t>Resume the atServer using le_port_SetCommandMode() API</w:t>
                      </w:r>
                    </w:p>
                  </w:txbxContent>
                </v:textbox>
                <w10:wrap anchorx="margin"/>
              </v:roundrect>
            </w:pict>
          </mc:Fallback>
        </mc:AlternateContent>
      </w:r>
      <w:r w:rsidR="00051C72">
        <w:t xml:space="preserve">                                                    </w:t>
      </w:r>
    </w:p>
    <w:p w14:paraId="10605C83" w14:textId="46ABDE6E" w:rsidR="00051C72" w:rsidRDefault="00051C72" w:rsidP="00051C72">
      <w:r>
        <w:t xml:space="preserve">   </w:t>
      </w:r>
    </w:p>
    <w:p w14:paraId="5BC9B8F9" w14:textId="24B2DC5B" w:rsidR="00051C72" w:rsidRDefault="00055D17" w:rsidP="00051C72">
      <w:r>
        <w:t xml:space="preserve">                                                       </w:t>
      </w:r>
    </w:p>
    <w:p w14:paraId="64CA08D0" w14:textId="54ECB483" w:rsidR="00051C72" w:rsidRDefault="00055D17" w:rsidP="00051C72">
      <w:r>
        <w:t xml:space="preserve">                                                  </w:t>
      </w:r>
    </w:p>
    <w:p w14:paraId="35C10408" w14:textId="652BEACF" w:rsidR="00051C72" w:rsidRDefault="00055D17" w:rsidP="00051C72">
      <w:r>
        <w:rPr>
          <w:noProof/>
          <w:lang w:val="en-US"/>
        </w:rPr>
        <mc:AlternateContent>
          <mc:Choice Requires="wps">
            <w:drawing>
              <wp:anchor distT="0" distB="0" distL="114300" distR="114300" simplePos="0" relativeHeight="254076928" behindDoc="0" locked="0" layoutInCell="1" allowOverlap="1" wp14:anchorId="60DBE6F5" wp14:editId="16F24124">
                <wp:simplePos x="0" y="0"/>
                <wp:positionH relativeFrom="column">
                  <wp:posOffset>1675765</wp:posOffset>
                </wp:positionH>
                <wp:positionV relativeFrom="paragraph">
                  <wp:posOffset>19685</wp:posOffset>
                </wp:positionV>
                <wp:extent cx="3019425" cy="0"/>
                <wp:effectExtent l="0" t="76200" r="9525" b="95250"/>
                <wp:wrapNone/>
                <wp:docPr id="1723" name="Straight Arrow Connector 1723"/>
                <wp:cNvGraphicFramePr/>
                <a:graphic xmlns:a="http://schemas.openxmlformats.org/drawingml/2006/main">
                  <a:graphicData uri="http://schemas.microsoft.com/office/word/2010/wordprocessingShape">
                    <wps:wsp>
                      <wps:cNvCnPr/>
                      <wps:spPr>
                        <a:xfrm flipV="1">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9C7BA73" id="Straight Arrow Connector 1723" o:spid="_x0000_s1026" type="#_x0000_t32" style="position:absolute;margin-left:131.95pt;margin-top:1.55pt;width:237.75pt;height:0;flip:y;z-index:254076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" strokecolor="#4579b8 [3044]">
                <v:stroke endarrow="block"/>
              </v:shape>
            </w:pict>
          </mc:Fallback>
        </mc:AlternateContent>
      </w:r>
    </w:p>
    <w:p w14:paraId="48C47308" w14:textId="77777777" w:rsidR="00051C72" w:rsidRDefault="00051C72" w:rsidP="00051C72"/>
    <w:p w14:paraId="3C3DD0B4" w14:textId="666CEEDE" w:rsidR="007A0868" w:rsidRDefault="007A0868" w:rsidP="00051C72"/>
    <w:p w14:paraId="2A7C5153" w14:textId="5A575E72" w:rsidR="007A0868" w:rsidRDefault="007A0868" w:rsidP="007A0868"/>
    <w:p w14:paraId="3C5351A0" w14:textId="57DA9A41" w:rsidR="00F866C3" w:rsidRDefault="00F866C3" w:rsidP="007A0868"/>
    <w:p w14:paraId="2CCCE07F" w14:textId="7F2BD2E7" w:rsidR="00F866C3" w:rsidRDefault="00530940" w:rsidP="007A0868">
      <w:r w:rsidRPr="0026042E">
        <w:rPr>
          <w:noProof/>
          <w:lang w:val="en-US"/>
        </w:rPr>
        <mc:AlternateContent>
          <mc:Choice Requires="wps">
            <w:drawing>
              <wp:anchor distT="0" distB="0" distL="114300" distR="114300" simplePos="0" relativeHeight="253461504" behindDoc="1" locked="0" layoutInCell="1" allowOverlap="1" wp14:anchorId="6B66038D" wp14:editId="1C7A00F2">
                <wp:simplePos x="0" y="0"/>
                <wp:positionH relativeFrom="margin">
                  <wp:posOffset>361950</wp:posOffset>
                </wp:positionH>
                <wp:positionV relativeFrom="paragraph">
                  <wp:posOffset>13971</wp:posOffset>
                </wp:positionV>
                <wp:extent cx="1162050" cy="952500"/>
                <wp:effectExtent l="0" t="0" r="0" b="0"/>
                <wp:wrapNone/>
                <wp:docPr id="1424" name="Rounded Rectangle 1424"/>
                <wp:cNvGraphicFramePr/>
                <a:graphic xmlns:a="http://schemas.openxmlformats.org/drawingml/2006/main">
                  <a:graphicData uri="http://schemas.microsoft.com/office/word/2010/wordprocessingShape">
                    <wps:wsp>
                      <wps:cNvSpPr/>
                      <wps:spPr>
                        <a:xfrm>
                          <a:off x="0" y="0"/>
                          <a:ext cx="1162050" cy="952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4590B7" w14:textId="77777777" w:rsidR="00944514" w:rsidRPr="00B6176C" w:rsidRDefault="00944514" w:rsidP="00051C72">
                            <w:r>
                              <w:t>Sends OK as Final response</w:t>
                            </w:r>
                          </w:p>
                          <w:p w14:paraId="44CDB4F7" w14:textId="77777777" w:rsidR="00944514" w:rsidRPr="00B6176C" w:rsidRDefault="00944514" w:rsidP="00051C7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6038D" id="Rounded Rectangle 1424" o:spid="_x0000_s1630" style="position:absolute;margin-left:28.5pt;margin-top:1.1pt;width:91.5pt;height:75pt;z-index:-24985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" fillcolor="white [3201]" stroked="f" strokeweight="2pt">
                <v:textbox>
                  <w:txbxContent>
                    <w:p w14:paraId="614590B7" w14:textId="77777777" w:rsidR="00944514" w:rsidRPr="00B6176C" w:rsidRDefault="00944514" w:rsidP="00051C72">
                      <w:r>
                        <w:t>Sends OK as Final response</w:t>
                      </w:r>
                    </w:p>
                    <w:p w14:paraId="44CDB4F7" w14:textId="77777777" w:rsidR="00944514" w:rsidRPr="00B6176C" w:rsidRDefault="00944514" w:rsidP="00051C72"/>
                  </w:txbxContent>
                </v:textbox>
                <w10:wrap anchorx="margin"/>
              </v:roundrect>
            </w:pict>
          </mc:Fallback>
        </mc:AlternateContent>
      </w:r>
    </w:p>
    <w:p w14:paraId="14C10FA5" w14:textId="40F1D6DD" w:rsidR="00F866C3" w:rsidRDefault="00530940" w:rsidP="007A0868">
      <w:r>
        <w:rPr>
          <w:noProof/>
          <w:lang w:val="en-US"/>
        </w:rPr>
        <mc:AlternateContent>
          <mc:Choice Requires="wps">
            <w:drawing>
              <wp:anchor distT="0" distB="0" distL="114300" distR="114300" simplePos="0" relativeHeight="254075904" behindDoc="0" locked="0" layoutInCell="1" allowOverlap="1" wp14:anchorId="18CCA14C" wp14:editId="068DDD48">
                <wp:simplePos x="0" y="0"/>
                <wp:positionH relativeFrom="column">
                  <wp:posOffset>28575</wp:posOffset>
                </wp:positionH>
                <wp:positionV relativeFrom="paragraph">
                  <wp:posOffset>132715</wp:posOffset>
                </wp:positionV>
                <wp:extent cx="1638300" cy="0"/>
                <wp:effectExtent l="38100" t="76200" r="0" b="95250"/>
                <wp:wrapNone/>
                <wp:docPr id="1705" name="Straight Arrow Connector 1705"/>
                <wp:cNvGraphicFramePr/>
                <a:graphic xmlns:a="http://schemas.openxmlformats.org/drawingml/2006/main">
                  <a:graphicData uri="http://schemas.microsoft.com/office/word/2010/wordprocessingShape">
                    <wps:wsp>
                      <wps:cNvCnPr/>
                      <wps:spPr>
                        <a:xfrm flipH="1">
                          <a:off x="0" y="0"/>
                          <a:ext cx="1638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5D50E" id="Straight Arrow Connector 1705" o:spid="_x0000_s1026" type="#_x0000_t32" style="position:absolute;margin-left:2.25pt;margin-top:10.45pt;width:129pt;height:0;flip:x;z-index:25407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" strokecolor="#4579b8 [3044]">
                <v:stroke endarrow="block"/>
              </v:shape>
            </w:pict>
          </mc:Fallback>
        </mc:AlternateContent>
      </w:r>
    </w:p>
    <w:p w14:paraId="7E109FF0" w14:textId="6A3B4751" w:rsidR="00F866C3" w:rsidRDefault="00F866C3" w:rsidP="007A0868"/>
    <w:p w14:paraId="6998EEB9" w14:textId="0A7EB763" w:rsidR="00F866C3" w:rsidRDefault="00F866C3" w:rsidP="007A0868"/>
    <w:p w14:paraId="3671631B" w14:textId="388BE9CF" w:rsidR="00F866C3" w:rsidRDefault="00F866C3" w:rsidP="007A0868"/>
    <w:p w14:paraId="16C0C9A3" w14:textId="5B3D307B" w:rsidR="00F866C3" w:rsidRDefault="00F866C3" w:rsidP="007A0868"/>
    <w:p w14:paraId="5579D1B3" w14:textId="52EFCE39" w:rsidR="00F866C3" w:rsidRDefault="00F866C3" w:rsidP="007A0868"/>
    <w:p w14:paraId="54C743E9" w14:textId="7721E236" w:rsidR="00F866C3" w:rsidRDefault="00F866C3" w:rsidP="007A0868"/>
    <w:p w14:paraId="69F01F9C" w14:textId="0598E456" w:rsidR="00F866C3" w:rsidRDefault="00F866C3" w:rsidP="007A0868"/>
    <w:p w14:paraId="557C5BBB" w14:textId="40DEBC50" w:rsidR="00F866C3" w:rsidRDefault="00F866C3" w:rsidP="007A0868"/>
    <w:p w14:paraId="3BEB1A23" w14:textId="53E8EEF0" w:rsidR="00F866C3" w:rsidRDefault="00F866C3" w:rsidP="007A0868"/>
    <w:p w14:paraId="2A234947" w14:textId="5332F1DC" w:rsidR="00F866C3" w:rsidRDefault="00F866C3" w:rsidP="007A0868"/>
    <w:p w14:paraId="6475777C" w14:textId="791962AD" w:rsidR="00F866C3" w:rsidRDefault="00F866C3" w:rsidP="007A0868"/>
    <w:p w14:paraId="5DEB804E" w14:textId="203ABC60" w:rsidR="00F866C3" w:rsidRDefault="00F866C3" w:rsidP="007A0868"/>
    <w:p w14:paraId="0859710A" w14:textId="24693560" w:rsidR="00F866C3" w:rsidRDefault="00F866C3" w:rsidP="007A0868"/>
    <w:p w14:paraId="73315819" w14:textId="0D6D25E8" w:rsidR="00F866C3" w:rsidRDefault="00F866C3" w:rsidP="007A0868"/>
    <w:p w14:paraId="2F53DD12" w14:textId="313534B0" w:rsidR="00F866C3" w:rsidRDefault="00F866C3" w:rsidP="007A0868"/>
    <w:p w14:paraId="61330BDE" w14:textId="6BF71900" w:rsidR="00F866C3" w:rsidRDefault="00F866C3" w:rsidP="007A0868"/>
    <w:p w14:paraId="018701A6" w14:textId="1E19BEEE" w:rsidR="00F866C3" w:rsidRDefault="00F866C3" w:rsidP="007A0868"/>
    <w:p w14:paraId="5CBE6E20" w14:textId="48D7BD65" w:rsidR="00F866C3" w:rsidRDefault="00F866C3" w:rsidP="007A0868"/>
    <w:p w14:paraId="1789A9A7" w14:textId="098E4769" w:rsidR="00F866C3" w:rsidRDefault="00F866C3" w:rsidP="007A0868"/>
    <w:p w14:paraId="32563B55" w14:textId="7FEDE1F1" w:rsidR="009E5FE1" w:rsidRDefault="009E5FE1" w:rsidP="007A0868"/>
    <w:p w14:paraId="6401DE59" w14:textId="0826CA44" w:rsidR="00055D17" w:rsidRDefault="00055D17" w:rsidP="007A0868"/>
    <w:p w14:paraId="532A46B4" w14:textId="35E8FE04" w:rsidR="00055D17" w:rsidRDefault="00055D17" w:rsidP="007A0868"/>
    <w:p w14:paraId="4665B446" w14:textId="4871E098" w:rsidR="00055D17" w:rsidRDefault="00055D17" w:rsidP="007A0868"/>
    <w:p w14:paraId="53C204A7" w14:textId="77777777" w:rsidR="007B1727" w:rsidRDefault="007B1727" w:rsidP="007A0868"/>
    <w:p w14:paraId="7E489F03" w14:textId="77777777" w:rsidR="007A0868" w:rsidRPr="005266F4" w:rsidRDefault="007A0868" w:rsidP="007A0868">
      <w:pPr>
        <w:pStyle w:val="Heading3"/>
        <w:numPr>
          <w:ilvl w:val="2"/>
          <w:numId w:val="1"/>
        </w:numPr>
        <w:rPr>
          <w:b w:val="0"/>
        </w:rPr>
      </w:pPr>
      <w:bookmarkStart w:id="102" w:name="_Toc516684823"/>
      <w:r w:rsidRPr="005266F4">
        <w:rPr>
          <w:b w:val="0"/>
        </w:rPr>
        <w:lastRenderedPageBreak/>
        <w:t>Service Dependencies</w:t>
      </w:r>
      <w:bookmarkEnd w:id="102"/>
    </w:p>
    <w:tbl>
      <w:tblPr>
        <w:tblStyle w:val="TableGrid"/>
        <w:tblW w:w="9445" w:type="dxa"/>
        <w:tblLook w:val="04A0" w:firstRow="1" w:lastRow="0" w:firstColumn="1" w:lastColumn="0" w:noHBand="0" w:noVBand="1"/>
      </w:tblPr>
      <w:tblGrid>
        <w:gridCol w:w="1425"/>
        <w:gridCol w:w="4145"/>
        <w:gridCol w:w="3875"/>
      </w:tblGrid>
      <w:tr w:rsidR="007A0868" w14:paraId="388ABD6B" w14:textId="77777777" w:rsidTr="003E6D3E">
        <w:tc>
          <w:tcPr>
            <w:tcW w:w="5570" w:type="dxa"/>
            <w:gridSpan w:val="2"/>
          </w:tcPr>
          <w:p w14:paraId="43092954" w14:textId="77777777" w:rsidR="007A0868" w:rsidRDefault="007A0868" w:rsidP="003E6D3E">
            <w:r w:rsidRPr="00EC6196">
              <w:rPr>
                <w:b/>
              </w:rPr>
              <w:t>Legato Services</w:t>
            </w:r>
          </w:p>
        </w:tc>
        <w:tc>
          <w:tcPr>
            <w:tcW w:w="3875" w:type="dxa"/>
          </w:tcPr>
          <w:p w14:paraId="51836371" w14:textId="77777777" w:rsidR="007A0868" w:rsidRDefault="007A0868" w:rsidP="003E6D3E">
            <w:pPr>
              <w:rPr>
                <w:b/>
              </w:rPr>
            </w:pPr>
          </w:p>
        </w:tc>
      </w:tr>
      <w:tr w:rsidR="007A0868" w14:paraId="1783FCA6" w14:textId="77777777" w:rsidTr="003E6D3E">
        <w:tc>
          <w:tcPr>
            <w:tcW w:w="1425" w:type="dxa"/>
          </w:tcPr>
          <w:p w14:paraId="3D9183C5" w14:textId="77777777" w:rsidR="007A0868" w:rsidRDefault="007A0868" w:rsidP="003E6D3E">
            <w:pPr>
              <w:rPr>
                <w:b/>
              </w:rPr>
            </w:pPr>
            <w:r>
              <w:t>AT Command server services</w:t>
            </w:r>
          </w:p>
        </w:tc>
        <w:tc>
          <w:tcPr>
            <w:tcW w:w="4145" w:type="dxa"/>
          </w:tcPr>
          <w:p w14:paraId="1278E480" w14:textId="77777777" w:rsidR="007A0868" w:rsidRDefault="007A0868" w:rsidP="003E6D3E">
            <w:r w:rsidRPr="00F64953">
              <w:t>le_atServer_Send</w:t>
            </w:r>
            <w:r>
              <w:t>Intermediate</w:t>
            </w:r>
            <w:r w:rsidRPr="00F64953">
              <w:t>Response</w:t>
            </w:r>
            <w:r w:rsidRPr="00F64953">
              <w:br/>
              <w:t>le_atServer_SendFinalResponse</w:t>
            </w:r>
            <w:r>
              <w:t xml:space="preserve"> </w:t>
            </w:r>
            <w:r>
              <w:br/>
              <w:t>le_atServer_GetCommandName</w:t>
            </w:r>
          </w:p>
          <w:p w14:paraId="66934D47" w14:textId="77777777" w:rsidR="007A0868" w:rsidRDefault="009E5FE1" w:rsidP="003E6D3E">
            <w:r>
              <w:t>le_port_SetDataMode</w:t>
            </w:r>
          </w:p>
          <w:p w14:paraId="7310160E" w14:textId="77777777" w:rsidR="009E5FE1" w:rsidRDefault="009E5FE1" w:rsidP="003E6D3E">
            <w:r>
              <w:t>le_port_SetCommandMode</w:t>
            </w:r>
          </w:p>
          <w:p w14:paraId="15295B25" w14:textId="77777777" w:rsidR="00342264" w:rsidRDefault="00342264" w:rsidP="003E6D3E">
            <w:r>
              <w:t>le_fdMonitor_SetContextPtr</w:t>
            </w:r>
          </w:p>
          <w:p w14:paraId="1093F0AA" w14:textId="6EAA2503" w:rsidR="00342264" w:rsidRDefault="00342264" w:rsidP="003E6D3E">
            <w:r>
              <w:t>le_fdMonitor_GetContextPtr</w:t>
            </w:r>
          </w:p>
        </w:tc>
        <w:tc>
          <w:tcPr>
            <w:tcW w:w="3875" w:type="dxa"/>
          </w:tcPr>
          <w:p w14:paraId="16846B2C" w14:textId="77777777" w:rsidR="007A0868" w:rsidRDefault="007A0868" w:rsidP="003E6D3E">
            <w:r w:rsidRPr="001659BB">
              <w:t>The AT commands Server handles AT </w:t>
            </w:r>
          </w:p>
          <w:p w14:paraId="71104069" w14:textId="77777777" w:rsidR="007A0868" w:rsidRDefault="007A0868" w:rsidP="003E6D3E">
            <w:r w:rsidRPr="001659BB">
              <w:t>commands subscriptions on a requested serial device</w:t>
            </w:r>
            <w:r>
              <w:t>.</w:t>
            </w:r>
          </w:p>
        </w:tc>
      </w:tr>
      <w:tr w:rsidR="007A0868" w14:paraId="5598B243" w14:textId="77777777" w:rsidTr="003E6D3E">
        <w:tc>
          <w:tcPr>
            <w:tcW w:w="1425" w:type="dxa"/>
          </w:tcPr>
          <w:p w14:paraId="3D803390" w14:textId="77777777" w:rsidR="007A0868" w:rsidRPr="008E2247" w:rsidRDefault="007A0868" w:rsidP="003E6D3E">
            <w:r w:rsidRPr="008E2247">
              <w:t>Linux service</w:t>
            </w:r>
          </w:p>
        </w:tc>
        <w:tc>
          <w:tcPr>
            <w:tcW w:w="4145" w:type="dxa"/>
          </w:tcPr>
          <w:p w14:paraId="0DB95C0B" w14:textId="62862BD6" w:rsidR="007A0868" w:rsidRDefault="005266F4" w:rsidP="003E6D3E">
            <w:r>
              <w:t>W</w:t>
            </w:r>
            <w:r w:rsidR="009E5FE1">
              <w:t>rite</w:t>
            </w:r>
          </w:p>
        </w:tc>
        <w:tc>
          <w:tcPr>
            <w:tcW w:w="3875" w:type="dxa"/>
          </w:tcPr>
          <w:p w14:paraId="1B0CD01D" w14:textId="7A099B55" w:rsidR="007A0868" w:rsidRDefault="009E5FE1" w:rsidP="003E6D3E">
            <w:r>
              <w:t xml:space="preserve">To </w:t>
            </w:r>
            <w:r w:rsidR="007A0868">
              <w:t xml:space="preserve"> write the tcp data buffer</w:t>
            </w:r>
          </w:p>
        </w:tc>
      </w:tr>
      <w:tr w:rsidR="007A0868" w14:paraId="632ABEBD" w14:textId="77777777" w:rsidTr="003E6D3E">
        <w:tc>
          <w:tcPr>
            <w:tcW w:w="1425" w:type="dxa"/>
          </w:tcPr>
          <w:p w14:paraId="5DFBAA5A" w14:textId="77777777" w:rsidR="007A0868" w:rsidRPr="008E2247" w:rsidRDefault="007A0868" w:rsidP="003E6D3E">
            <w:r>
              <w:t>File descriptor monitor services</w:t>
            </w:r>
          </w:p>
        </w:tc>
        <w:tc>
          <w:tcPr>
            <w:tcW w:w="4145" w:type="dxa"/>
          </w:tcPr>
          <w:p w14:paraId="50804986" w14:textId="77777777" w:rsidR="00342264" w:rsidRDefault="007A0868" w:rsidP="003E6D3E">
            <w:r w:rsidRPr="007E52C5">
              <w:t>le_fdMonitor_Create</w:t>
            </w:r>
            <w:r>
              <w:t>,</w:t>
            </w:r>
          </w:p>
          <w:p w14:paraId="1AC31BC2" w14:textId="443F9057" w:rsidR="007A0868" w:rsidRDefault="00342264" w:rsidP="003E6D3E">
            <w:r>
              <w:t>le_fdMonitor_Disable,</w:t>
            </w:r>
            <w:r w:rsidR="007A0868" w:rsidRPr="007E52C5">
              <w:t xml:space="preserve"> le_fdMonitor_Delete</w:t>
            </w:r>
            <w:r w:rsidR="007A0868" w:rsidRPr="007E52C5">
              <w:br/>
            </w:r>
          </w:p>
        </w:tc>
        <w:tc>
          <w:tcPr>
            <w:tcW w:w="3875" w:type="dxa"/>
          </w:tcPr>
          <w:p w14:paraId="4A0CABE1" w14:textId="77777777" w:rsidR="007A0868" w:rsidRDefault="007A0868" w:rsidP="003E6D3E">
            <w:r>
              <w:t xml:space="preserve">Creates a file descriptor, monitor a </w:t>
            </w:r>
            <w:r w:rsidRPr="005B106A">
              <w:t>file descriptor for events</w:t>
            </w:r>
            <w:r>
              <w:t xml:space="preserve"> and deletes the file descriptor</w:t>
            </w:r>
            <w:r w:rsidRPr="005B106A">
              <w:t>.</w:t>
            </w:r>
          </w:p>
        </w:tc>
      </w:tr>
    </w:tbl>
    <w:p w14:paraId="48FBB13C" w14:textId="42C6D79F" w:rsidR="007A0868" w:rsidRDefault="007A0868" w:rsidP="008B10F1"/>
    <w:p w14:paraId="614AD9D5" w14:textId="0E5F2479" w:rsidR="000942FE" w:rsidRDefault="000942FE" w:rsidP="008B10F1"/>
    <w:p w14:paraId="7306DF64" w14:textId="62F98181" w:rsidR="000942FE" w:rsidRDefault="000942FE" w:rsidP="008B10F1"/>
    <w:p w14:paraId="18EA1F69" w14:textId="433A3CED" w:rsidR="000942FE" w:rsidRDefault="000942FE" w:rsidP="008B10F1"/>
    <w:p w14:paraId="2C403567" w14:textId="2ADAD9CE" w:rsidR="000942FE" w:rsidRDefault="000942FE" w:rsidP="008B10F1"/>
    <w:p w14:paraId="28E26AD6" w14:textId="2BB43776" w:rsidR="000942FE" w:rsidRDefault="000942FE" w:rsidP="008B10F1"/>
    <w:p w14:paraId="3BC06C1B" w14:textId="3F1E101C" w:rsidR="000942FE" w:rsidRDefault="000942FE" w:rsidP="008B10F1"/>
    <w:p w14:paraId="7F5CE18D" w14:textId="270B7EA6" w:rsidR="000942FE" w:rsidRDefault="000942FE" w:rsidP="008B10F1"/>
    <w:p w14:paraId="7F06737A" w14:textId="00ADF02C" w:rsidR="000942FE" w:rsidRDefault="000942FE" w:rsidP="008B10F1"/>
    <w:p w14:paraId="2BE375D8" w14:textId="5B69F45D" w:rsidR="000942FE" w:rsidRDefault="000942FE" w:rsidP="008B10F1"/>
    <w:p w14:paraId="0AD082E8" w14:textId="595B8ACA" w:rsidR="000942FE" w:rsidRDefault="000942FE" w:rsidP="008B10F1"/>
    <w:p w14:paraId="27E85920" w14:textId="058F7EBB" w:rsidR="000942FE" w:rsidRDefault="000942FE" w:rsidP="008B10F1"/>
    <w:p w14:paraId="6CFD7D75" w14:textId="698A015B" w:rsidR="000942FE" w:rsidRDefault="000942FE" w:rsidP="008B10F1"/>
    <w:p w14:paraId="6E62DCAB" w14:textId="0228738E" w:rsidR="000942FE" w:rsidRDefault="000942FE" w:rsidP="008B10F1"/>
    <w:p w14:paraId="64E5ADAE" w14:textId="66CF0F90" w:rsidR="000942FE" w:rsidRDefault="000942FE" w:rsidP="008B10F1"/>
    <w:p w14:paraId="3094E32D" w14:textId="4A074465" w:rsidR="000942FE" w:rsidRDefault="000942FE" w:rsidP="008B10F1"/>
    <w:p w14:paraId="13D7C5F7" w14:textId="57608D47" w:rsidR="00051C72" w:rsidRDefault="00051C72" w:rsidP="008B10F1"/>
    <w:p w14:paraId="2E18CA6A" w14:textId="0A474F57" w:rsidR="00051C72" w:rsidRDefault="00051C72" w:rsidP="008B10F1"/>
    <w:p w14:paraId="6CBB6FEE" w14:textId="68FA33EE" w:rsidR="00051C72" w:rsidRDefault="00051C72" w:rsidP="008B10F1"/>
    <w:p w14:paraId="61A72C1E" w14:textId="04614059" w:rsidR="00051C72" w:rsidRDefault="00051C72" w:rsidP="008B10F1"/>
    <w:p w14:paraId="21EE44F1" w14:textId="00424AF3" w:rsidR="00051C72" w:rsidRDefault="00051C72" w:rsidP="008B10F1"/>
    <w:p w14:paraId="0A41EA2D" w14:textId="61638AE3" w:rsidR="00051C72" w:rsidRDefault="00051C72" w:rsidP="008B10F1"/>
    <w:p w14:paraId="42D41775" w14:textId="77777777" w:rsidR="00051C72" w:rsidRDefault="00051C72" w:rsidP="008B10F1"/>
    <w:p w14:paraId="593054F8" w14:textId="77777777" w:rsidR="000942FE" w:rsidRPr="00F42054" w:rsidRDefault="000942FE" w:rsidP="008B10F1"/>
    <w:p w14:paraId="21DA2686" w14:textId="144C441E" w:rsidR="00335C18" w:rsidRDefault="00335C18" w:rsidP="00335C18">
      <w:pPr>
        <w:pStyle w:val="Heading2"/>
      </w:pPr>
      <w:bookmarkStart w:id="103" w:name="_Toc516684824"/>
      <w:r>
        <w:lastRenderedPageBreak/>
        <w:t>+KTCPSND command: Send data through a TCP connection</w:t>
      </w:r>
      <w:bookmarkEnd w:id="103"/>
    </w:p>
    <w:p w14:paraId="7B962E3E" w14:textId="77777777" w:rsidR="00E02895" w:rsidRPr="00414CE0" w:rsidRDefault="00E02895" w:rsidP="00E02895">
      <w:pPr>
        <w:pStyle w:val="Heading3"/>
        <w:numPr>
          <w:ilvl w:val="2"/>
          <w:numId w:val="1"/>
        </w:numPr>
      </w:pPr>
      <w:bookmarkStart w:id="104" w:name="_Toc516684825"/>
      <w:r>
        <w:t>Syntax</w:t>
      </w:r>
      <w:bookmarkEnd w:id="104"/>
    </w:p>
    <w:p w14:paraId="7839EC7E" w14:textId="77777777" w:rsidR="00E02895" w:rsidRPr="008C5FB3" w:rsidRDefault="00E02895" w:rsidP="00E02895">
      <w:pPr>
        <w:rPr>
          <w:b/>
        </w:rPr>
      </w:pPr>
      <w:r w:rsidRPr="008C5FB3">
        <w:rPr>
          <w:b/>
        </w:rPr>
        <w:t>Test Command</w:t>
      </w:r>
    </w:p>
    <w:p w14:paraId="14B41FCD" w14:textId="7B098617" w:rsidR="00E02895" w:rsidRPr="00E02895" w:rsidRDefault="00E02895" w:rsidP="00E02895">
      <w:r w:rsidRPr="00E02895">
        <w:t>AT+KTCPSND=?</w:t>
      </w:r>
    </w:p>
    <w:p w14:paraId="4640D17D" w14:textId="77777777" w:rsidR="00E02895" w:rsidRDefault="00E02895" w:rsidP="00E02895">
      <w:r w:rsidRPr="00E02895">
        <w:t>Response</w:t>
      </w:r>
    </w:p>
    <w:p w14:paraId="3FB1894B" w14:textId="77777777" w:rsidR="00E02895" w:rsidRPr="00E02895" w:rsidRDefault="00E02895" w:rsidP="00E02895">
      <w:r w:rsidRPr="00E02895">
        <w:t>+KTCPSND: (</w:t>
      </w:r>
      <w:r w:rsidRPr="004F084D">
        <w:t>list of possible</w:t>
      </w:r>
      <w:r w:rsidRPr="00E02895">
        <w:t xml:space="preserve"> &lt;session_id&gt;</w:t>
      </w:r>
      <w:r w:rsidRPr="004F084D">
        <w:t>s</w:t>
      </w:r>
      <w:r w:rsidRPr="00E02895">
        <w:t>),(</w:t>
      </w:r>
      <w:r w:rsidRPr="004F084D">
        <w:t>list of possible</w:t>
      </w:r>
      <w:r w:rsidRPr="00E02895">
        <w:t xml:space="preserve"> &lt;ndata&gt;</w:t>
      </w:r>
      <w:r w:rsidRPr="00CB4B23">
        <w:t>s</w:t>
      </w:r>
      <w:r w:rsidRPr="00E02895">
        <w:t>)</w:t>
      </w:r>
    </w:p>
    <w:p w14:paraId="376A2C66" w14:textId="31436702" w:rsidR="00E02895" w:rsidRDefault="00E02895" w:rsidP="00E02895">
      <w:pPr>
        <w:rPr>
          <w:b/>
        </w:rPr>
      </w:pPr>
      <w:r w:rsidRPr="00E02895">
        <w:t>OK</w:t>
      </w:r>
    </w:p>
    <w:p w14:paraId="02ED55E5" w14:textId="77777777" w:rsidR="00E02895" w:rsidRPr="008C5FB3" w:rsidRDefault="00E02895" w:rsidP="00E02895">
      <w:pPr>
        <w:rPr>
          <w:b/>
        </w:rPr>
      </w:pPr>
      <w:r w:rsidRPr="008C5FB3">
        <w:rPr>
          <w:b/>
        </w:rPr>
        <w:t>Write Command</w:t>
      </w:r>
    </w:p>
    <w:p w14:paraId="01D395C4" w14:textId="6667E75D" w:rsidR="00E02895" w:rsidRPr="00E02895" w:rsidRDefault="00E02895" w:rsidP="00E02895">
      <w:r w:rsidRPr="00E02895">
        <w:t>AT+KTCPSND=</w:t>
      </w:r>
      <w:r>
        <w:t>&lt;session_id&gt;,</w:t>
      </w:r>
      <w:r w:rsidRPr="00E02895">
        <w:t>&lt;ndata&gt;</w:t>
      </w:r>
    </w:p>
    <w:p w14:paraId="63D3AC65" w14:textId="77777777" w:rsidR="00E02895" w:rsidRPr="00E02895" w:rsidRDefault="00E02895" w:rsidP="00E02895">
      <w:r w:rsidRPr="00E02895">
        <w:t>Response</w:t>
      </w:r>
    </w:p>
    <w:p w14:paraId="4A898E7C" w14:textId="77777777" w:rsidR="00E02895" w:rsidRPr="00E02895" w:rsidRDefault="00E02895" w:rsidP="00E02895">
      <w:r w:rsidRPr="00E02895">
        <w:t>CONNECT</w:t>
      </w:r>
    </w:p>
    <w:p w14:paraId="1A2C0530" w14:textId="77777777" w:rsidR="00E02895" w:rsidRPr="00E02895" w:rsidRDefault="00E02895" w:rsidP="00E02895">
      <w:r w:rsidRPr="00E02895">
        <w:t>OK</w:t>
      </w:r>
    </w:p>
    <w:p w14:paraId="25CFC99F" w14:textId="77777777" w:rsidR="00E02895" w:rsidRPr="00C318EF" w:rsidRDefault="00E02895" w:rsidP="00E02895"/>
    <w:p w14:paraId="2F76A1AB" w14:textId="77777777" w:rsidR="00E02895" w:rsidRPr="00C318EF" w:rsidRDefault="00E02895" w:rsidP="00E02895">
      <w:r w:rsidRPr="00C318EF">
        <w:t>or</w:t>
      </w:r>
    </w:p>
    <w:p w14:paraId="7524ECD8" w14:textId="77777777" w:rsidR="00E02895" w:rsidRPr="00E02895" w:rsidRDefault="00E02895" w:rsidP="00E02895">
      <w:r w:rsidRPr="00E02895">
        <w:t>NO CARRIER</w:t>
      </w:r>
    </w:p>
    <w:p w14:paraId="249EFE80" w14:textId="77777777" w:rsidR="00E02895" w:rsidRPr="00E02895" w:rsidRDefault="00E02895" w:rsidP="00E02895">
      <w:r w:rsidRPr="00E02895">
        <w:t>+CME ERROR: &lt;err&gt;</w:t>
      </w:r>
    </w:p>
    <w:p w14:paraId="02963ADD" w14:textId="77777777" w:rsidR="00E02895" w:rsidRPr="00E02895" w:rsidRDefault="00E02895" w:rsidP="00E02895">
      <w:r w:rsidRPr="00E02895">
        <w:t>+KTCP_NOTIF: &lt;session_id&gt;,&lt;tcp_notif&gt;</w:t>
      </w:r>
    </w:p>
    <w:p w14:paraId="0255EE29" w14:textId="77777777" w:rsidR="00E02895" w:rsidRDefault="00E02895" w:rsidP="00E02895"/>
    <w:p w14:paraId="2FE380CF" w14:textId="77777777" w:rsidR="001C5575" w:rsidRPr="006035D0" w:rsidRDefault="001C5575" w:rsidP="001C5575">
      <w:pPr>
        <w:pStyle w:val="Heading3"/>
        <w:numPr>
          <w:ilvl w:val="2"/>
          <w:numId w:val="1"/>
        </w:numPr>
      </w:pPr>
      <w:bookmarkStart w:id="105" w:name="_Toc498020120"/>
      <w:bookmarkStart w:id="106" w:name="_Toc516684826"/>
      <w:r w:rsidRPr="00A718DC">
        <w:t>Defined values</w:t>
      </w:r>
      <w:bookmarkEnd w:id="105"/>
      <w:bookmarkEnd w:id="106"/>
    </w:p>
    <w:tbl>
      <w:tblPr>
        <w:tblStyle w:val="TableGrid"/>
        <w:tblW w:w="5000" w:type="pct"/>
        <w:tblLook w:val="01E0" w:firstRow="1" w:lastRow="1" w:firstColumn="1" w:lastColumn="1" w:noHBand="0" w:noVBand="0"/>
      </w:tblPr>
      <w:tblGrid>
        <w:gridCol w:w="1465"/>
        <w:gridCol w:w="2130"/>
        <w:gridCol w:w="5035"/>
      </w:tblGrid>
      <w:tr w:rsidR="001C5575" w:rsidRPr="00994B87" w14:paraId="0C998FE9" w14:textId="77777777" w:rsidTr="00554A0D">
        <w:tc>
          <w:tcPr>
            <w:tcW w:w="5000" w:type="pct"/>
            <w:gridSpan w:val="3"/>
            <w:shd w:val="clear" w:color="auto" w:fill="A6A6A6" w:themeFill="background1" w:themeFillShade="A6"/>
          </w:tcPr>
          <w:p w14:paraId="45D16196" w14:textId="77777777" w:rsidR="001C5575" w:rsidRPr="00994B87" w:rsidRDefault="001C5575" w:rsidP="00554A0D">
            <w:pPr>
              <w:pStyle w:val="TableColumnHead"/>
              <w:spacing w:before="144" w:after="144"/>
              <w:rPr>
                <w:b w:val="0"/>
              </w:rPr>
            </w:pPr>
            <w:r w:rsidRPr="00994B87">
              <w:t>AT Command Syntax</w:t>
            </w:r>
          </w:p>
        </w:tc>
      </w:tr>
      <w:tr w:rsidR="001C5575" w:rsidRPr="00C4621F" w14:paraId="02E48DB2" w14:textId="77777777" w:rsidTr="00554A0D">
        <w:tc>
          <w:tcPr>
            <w:tcW w:w="5000" w:type="pct"/>
            <w:gridSpan w:val="3"/>
          </w:tcPr>
          <w:p w14:paraId="7A329E01" w14:textId="2340510F" w:rsidR="001C5575" w:rsidRPr="006131D5" w:rsidRDefault="001C5575" w:rsidP="00554A0D">
            <w:pPr>
              <w:autoSpaceDE w:val="0"/>
              <w:autoSpaceDN w:val="0"/>
              <w:adjustRightInd w:val="0"/>
              <w:rPr>
                <w:rFonts w:cs="Arial"/>
                <w:b/>
                <w:bCs/>
                <w:szCs w:val="18"/>
              </w:rPr>
            </w:pPr>
            <w:r>
              <w:rPr>
                <w:b/>
              </w:rPr>
              <w:t>AT+KTCPSND=&lt;session_id&gt;,&lt;ndata&gt;</w:t>
            </w:r>
          </w:p>
        </w:tc>
      </w:tr>
      <w:tr w:rsidR="001C5575" w:rsidRPr="00E51118" w14:paraId="51911F51" w14:textId="77777777" w:rsidTr="00C670B3">
        <w:tc>
          <w:tcPr>
            <w:tcW w:w="849" w:type="pct"/>
            <w:shd w:val="clear" w:color="auto" w:fill="A6A6A6" w:themeFill="background1" w:themeFillShade="A6"/>
          </w:tcPr>
          <w:p w14:paraId="151C868F" w14:textId="77777777" w:rsidR="001C5575" w:rsidRPr="00E51118" w:rsidRDefault="001C5575" w:rsidP="00554A0D">
            <w:pPr>
              <w:pStyle w:val="TableColumnHead"/>
            </w:pPr>
            <w:r w:rsidRPr="00E51118">
              <w:t>Parameters</w:t>
            </w:r>
          </w:p>
        </w:tc>
        <w:tc>
          <w:tcPr>
            <w:tcW w:w="1234" w:type="pct"/>
            <w:shd w:val="clear" w:color="auto" w:fill="A6A6A6" w:themeFill="background1" w:themeFillShade="A6"/>
          </w:tcPr>
          <w:p w14:paraId="0262EBD4" w14:textId="77777777" w:rsidR="001C5575" w:rsidRPr="00E51118" w:rsidRDefault="001C5575" w:rsidP="00554A0D">
            <w:pPr>
              <w:pStyle w:val="TableColumnHead"/>
            </w:pPr>
            <w:r w:rsidRPr="00E51118">
              <w:t>Values</w:t>
            </w:r>
          </w:p>
        </w:tc>
        <w:tc>
          <w:tcPr>
            <w:tcW w:w="2917" w:type="pct"/>
            <w:shd w:val="clear" w:color="auto" w:fill="A6A6A6" w:themeFill="background1" w:themeFillShade="A6"/>
          </w:tcPr>
          <w:p w14:paraId="27FDE043" w14:textId="77777777" w:rsidR="001C5575" w:rsidRPr="00E51118" w:rsidRDefault="001C5575" w:rsidP="00554A0D">
            <w:pPr>
              <w:pStyle w:val="TableColumnHead"/>
            </w:pPr>
            <w:r w:rsidRPr="00E51118">
              <w:t>Description</w:t>
            </w:r>
          </w:p>
        </w:tc>
      </w:tr>
      <w:tr w:rsidR="001C5575" w:rsidRPr="00E51118" w14:paraId="4E81BF08" w14:textId="77777777" w:rsidTr="00C670B3">
        <w:tc>
          <w:tcPr>
            <w:tcW w:w="849" w:type="pct"/>
          </w:tcPr>
          <w:p w14:paraId="476B4104" w14:textId="13C8B82D" w:rsidR="001C5575" w:rsidRPr="006131D5" w:rsidRDefault="001C5575" w:rsidP="00366B42">
            <w:pPr>
              <w:autoSpaceDE w:val="0"/>
              <w:autoSpaceDN w:val="0"/>
              <w:adjustRightInd w:val="0"/>
            </w:pPr>
            <w:r w:rsidRPr="006131D5">
              <w:t>&lt;</w:t>
            </w:r>
            <w:r w:rsidR="00366B42">
              <w:t>session_id</w:t>
            </w:r>
            <w:r w:rsidRPr="006131D5">
              <w:t>&gt;</w:t>
            </w:r>
          </w:p>
        </w:tc>
        <w:tc>
          <w:tcPr>
            <w:tcW w:w="1234" w:type="pct"/>
          </w:tcPr>
          <w:p w14:paraId="78AA0114" w14:textId="1382C830" w:rsidR="001C5575" w:rsidRPr="006131D5" w:rsidRDefault="00745995" w:rsidP="00554A0D">
            <w:pPr>
              <w:autoSpaceDE w:val="0"/>
              <w:autoSpaceDN w:val="0"/>
              <w:adjustRightInd w:val="0"/>
            </w:pPr>
            <w:r>
              <w:t>1</w:t>
            </w:r>
            <w:r w:rsidR="00366B42">
              <w:t>-32</w:t>
            </w:r>
          </w:p>
        </w:tc>
        <w:tc>
          <w:tcPr>
            <w:tcW w:w="2917" w:type="pct"/>
          </w:tcPr>
          <w:p w14:paraId="2CF8592C" w14:textId="6B652EA6" w:rsidR="001C5575" w:rsidRPr="006131D5" w:rsidRDefault="00366B42" w:rsidP="00366B42">
            <w:pPr>
              <w:pStyle w:val="TableBody"/>
            </w:pPr>
            <w:r w:rsidRPr="00366B42">
              <w:rPr>
                <w:rFonts w:ascii="Calibri" w:eastAsia="SimSun" w:hAnsi="Calibri" w:cs="Times New Roman"/>
                <w:color w:val="auto"/>
                <w:sz w:val="24"/>
                <w:szCs w:val="20"/>
                <w:lang w:val="en-CA" w:eastAsia="en-US"/>
              </w:rPr>
              <w:t>TCP session index</w:t>
            </w:r>
          </w:p>
        </w:tc>
      </w:tr>
      <w:tr w:rsidR="001C5575" w:rsidRPr="00E51118" w14:paraId="0D1259B7" w14:textId="77777777" w:rsidTr="00C670B3">
        <w:trPr>
          <w:trHeight w:val="783"/>
        </w:trPr>
        <w:tc>
          <w:tcPr>
            <w:tcW w:w="849" w:type="pct"/>
          </w:tcPr>
          <w:p w14:paraId="628A6BC6" w14:textId="172560E7" w:rsidR="001C5575" w:rsidRPr="006131D5" w:rsidRDefault="00F21901" w:rsidP="00554A0D">
            <w:pPr>
              <w:autoSpaceDE w:val="0"/>
              <w:autoSpaceDN w:val="0"/>
              <w:adjustRightInd w:val="0"/>
            </w:pPr>
            <w:r>
              <w:t>&lt;ndata</w:t>
            </w:r>
            <w:r w:rsidR="001C5575" w:rsidRPr="006131D5">
              <w:t xml:space="preserve">&gt; </w:t>
            </w:r>
          </w:p>
          <w:p w14:paraId="73556AE9" w14:textId="77777777" w:rsidR="001C5575" w:rsidRPr="006131D5" w:rsidRDefault="001C5575" w:rsidP="00554A0D">
            <w:pPr>
              <w:autoSpaceDE w:val="0"/>
              <w:autoSpaceDN w:val="0"/>
              <w:adjustRightInd w:val="0"/>
            </w:pPr>
          </w:p>
        </w:tc>
        <w:tc>
          <w:tcPr>
            <w:tcW w:w="1234" w:type="pct"/>
          </w:tcPr>
          <w:p w14:paraId="2EF360A3" w14:textId="038ED2B7" w:rsidR="001C5575" w:rsidRPr="006131D5" w:rsidRDefault="00F21901" w:rsidP="00554A0D">
            <w:pPr>
              <w:autoSpaceDE w:val="0"/>
              <w:autoSpaceDN w:val="0"/>
              <w:adjustRightInd w:val="0"/>
            </w:pPr>
            <w:r w:rsidRPr="00671C8B">
              <w:t>max value 4294967295</w:t>
            </w:r>
          </w:p>
        </w:tc>
        <w:tc>
          <w:tcPr>
            <w:tcW w:w="2917" w:type="pct"/>
          </w:tcPr>
          <w:p w14:paraId="373BD2CA" w14:textId="4A4E5C9B" w:rsidR="001C5575" w:rsidRPr="006131D5" w:rsidRDefault="00F21901" w:rsidP="00554A0D">
            <w:pPr>
              <w:autoSpaceDE w:val="0"/>
              <w:autoSpaceDN w:val="0"/>
              <w:adjustRightInd w:val="0"/>
            </w:pPr>
            <w:r>
              <w:t>Number of Bytes</w:t>
            </w:r>
          </w:p>
        </w:tc>
      </w:tr>
      <w:tr w:rsidR="001C5575" w:rsidRPr="00E51118" w14:paraId="6FBB2123" w14:textId="77777777" w:rsidTr="00C670B3">
        <w:trPr>
          <w:trHeight w:val="495"/>
        </w:trPr>
        <w:tc>
          <w:tcPr>
            <w:tcW w:w="849" w:type="pct"/>
          </w:tcPr>
          <w:p w14:paraId="14087C27" w14:textId="6521A9D3" w:rsidR="001C5575" w:rsidRPr="006131D5" w:rsidRDefault="009C28B2" w:rsidP="00554A0D">
            <w:pPr>
              <w:autoSpaceDE w:val="0"/>
              <w:autoSpaceDN w:val="0"/>
              <w:adjustRightInd w:val="0"/>
            </w:pPr>
            <w:r>
              <w:t>&lt;tcp_notif</w:t>
            </w:r>
            <w:r w:rsidR="001C5575" w:rsidRPr="006131D5">
              <w:t>&gt;</w:t>
            </w:r>
          </w:p>
        </w:tc>
        <w:tc>
          <w:tcPr>
            <w:tcW w:w="1234" w:type="pct"/>
          </w:tcPr>
          <w:p w14:paraId="248FA043" w14:textId="186FF162" w:rsidR="001C5575" w:rsidRPr="006131D5" w:rsidRDefault="00C670B3" w:rsidP="00C670B3">
            <w:pPr>
              <w:autoSpaceDE w:val="0"/>
              <w:autoSpaceDN w:val="0"/>
              <w:adjustRightInd w:val="0"/>
            </w:pPr>
            <w:r>
              <w:t>0-14</w:t>
            </w:r>
          </w:p>
        </w:tc>
        <w:tc>
          <w:tcPr>
            <w:tcW w:w="2917" w:type="pct"/>
          </w:tcPr>
          <w:p w14:paraId="2F2AD12A" w14:textId="77777777" w:rsidR="001C5575" w:rsidRDefault="00554A0D" w:rsidP="00554A0D">
            <w:pPr>
              <w:autoSpaceDE w:val="0"/>
              <w:autoSpaceDN w:val="0"/>
              <w:adjustRightInd w:val="0"/>
            </w:pPr>
            <w:r w:rsidRPr="00671C8B">
              <w:t>Integer type. Indicates the cause of the TCP connection failure</w:t>
            </w:r>
          </w:p>
          <w:p w14:paraId="1C8432E7"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0</w:t>
            </w:r>
            <w:r w:rsidRPr="00C670B3">
              <w:rPr>
                <w:rFonts w:ascii="Calibri" w:eastAsia="SimSun" w:hAnsi="Calibri" w:cs="Times New Roman"/>
                <w:color w:val="auto"/>
                <w:sz w:val="24"/>
                <w:szCs w:val="20"/>
                <w:lang w:val="en-CA" w:eastAsia="en-US"/>
              </w:rPr>
              <w:tab/>
              <w:t>Network error</w:t>
            </w:r>
          </w:p>
          <w:p w14:paraId="16A18FB4"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w:t>
            </w:r>
            <w:r w:rsidRPr="00C670B3">
              <w:rPr>
                <w:rFonts w:ascii="Calibri" w:eastAsia="SimSun" w:hAnsi="Calibri" w:cs="Times New Roman"/>
                <w:color w:val="auto"/>
                <w:sz w:val="24"/>
                <w:szCs w:val="20"/>
                <w:lang w:val="en-CA" w:eastAsia="en-US"/>
              </w:rPr>
              <w:tab/>
              <w:t>No more sockets available; max. number already reached</w:t>
            </w:r>
          </w:p>
          <w:p w14:paraId="4F12A051"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2</w:t>
            </w:r>
            <w:r w:rsidRPr="00C670B3">
              <w:rPr>
                <w:rFonts w:ascii="Calibri" w:eastAsia="SimSun" w:hAnsi="Calibri" w:cs="Times New Roman"/>
                <w:color w:val="auto"/>
                <w:sz w:val="24"/>
                <w:szCs w:val="20"/>
                <w:lang w:val="en-CA" w:eastAsia="en-US"/>
              </w:rPr>
              <w:tab/>
              <w:t xml:space="preserve">Memory problem </w:t>
            </w:r>
          </w:p>
          <w:p w14:paraId="189D188C"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3</w:t>
            </w:r>
            <w:r w:rsidRPr="00C670B3">
              <w:rPr>
                <w:rFonts w:ascii="Calibri" w:eastAsia="SimSun" w:hAnsi="Calibri" w:cs="Times New Roman"/>
                <w:color w:val="auto"/>
                <w:sz w:val="24"/>
                <w:szCs w:val="20"/>
                <w:lang w:val="en-CA" w:eastAsia="en-US"/>
              </w:rPr>
              <w:tab/>
              <w:t>DNS error</w:t>
            </w:r>
          </w:p>
          <w:p w14:paraId="5DC37385"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4</w:t>
            </w:r>
            <w:r w:rsidRPr="00C670B3">
              <w:rPr>
                <w:rFonts w:ascii="Calibri" w:eastAsia="SimSun" w:hAnsi="Calibri" w:cs="Times New Roman"/>
                <w:color w:val="auto"/>
                <w:sz w:val="24"/>
                <w:szCs w:val="20"/>
                <w:lang w:val="en-CA" w:eastAsia="en-US"/>
              </w:rPr>
              <w:tab/>
              <w:t>TCP disconnection by the server or remote client</w:t>
            </w:r>
          </w:p>
          <w:p w14:paraId="2E33AC27"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5</w:t>
            </w:r>
            <w:r w:rsidRPr="00C670B3">
              <w:rPr>
                <w:rFonts w:ascii="Calibri" w:eastAsia="SimSun" w:hAnsi="Calibri" w:cs="Times New Roman"/>
                <w:color w:val="auto"/>
                <w:sz w:val="24"/>
                <w:szCs w:val="20"/>
                <w:lang w:val="en-CA" w:eastAsia="en-US"/>
              </w:rPr>
              <w:tab/>
              <w:t>TCP connection error</w:t>
            </w:r>
          </w:p>
          <w:p w14:paraId="0F603128"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6</w:t>
            </w:r>
            <w:r w:rsidRPr="00C670B3">
              <w:rPr>
                <w:rFonts w:ascii="Calibri" w:eastAsia="SimSun" w:hAnsi="Calibri" w:cs="Times New Roman"/>
                <w:color w:val="auto"/>
                <w:sz w:val="24"/>
                <w:szCs w:val="20"/>
                <w:lang w:val="en-CA" w:eastAsia="en-US"/>
              </w:rPr>
              <w:tab/>
              <w:t>Generic error</w:t>
            </w:r>
          </w:p>
          <w:p w14:paraId="784A8EF7"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lastRenderedPageBreak/>
              <w:t>7</w:t>
            </w:r>
            <w:r w:rsidRPr="00C670B3">
              <w:rPr>
                <w:rFonts w:ascii="Calibri" w:eastAsia="SimSun" w:hAnsi="Calibri" w:cs="Times New Roman"/>
                <w:color w:val="auto"/>
                <w:sz w:val="24"/>
                <w:szCs w:val="20"/>
                <w:lang w:val="en-CA" w:eastAsia="en-US"/>
              </w:rPr>
              <w:tab/>
              <w:t>Fail to accept client request’s</w:t>
            </w:r>
          </w:p>
          <w:p w14:paraId="5F5B85DA"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8</w:t>
            </w:r>
            <w:r w:rsidRPr="00C670B3">
              <w:rPr>
                <w:rFonts w:ascii="Calibri" w:eastAsia="SimSun" w:hAnsi="Calibri" w:cs="Times New Roman"/>
                <w:color w:val="auto"/>
                <w:sz w:val="24"/>
                <w:szCs w:val="20"/>
                <w:lang w:val="en-CA" w:eastAsia="en-US"/>
              </w:rPr>
              <w:tab/>
              <w:t>Data sending is OK but KTCPSND was waiting more or less characters</w:t>
            </w:r>
          </w:p>
          <w:p w14:paraId="552ADA3B"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9</w:t>
            </w:r>
            <w:r w:rsidRPr="00C670B3">
              <w:rPr>
                <w:rFonts w:ascii="Calibri" w:eastAsia="SimSun" w:hAnsi="Calibri" w:cs="Times New Roman"/>
                <w:color w:val="auto"/>
                <w:sz w:val="24"/>
                <w:szCs w:val="20"/>
                <w:lang w:val="en-CA" w:eastAsia="en-US"/>
              </w:rPr>
              <w:tab/>
              <w:t>Bad session ID</w:t>
            </w:r>
          </w:p>
          <w:p w14:paraId="6802E1B2"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10</w:t>
            </w:r>
            <w:r w:rsidRPr="00C670B3">
              <w:rPr>
                <w:rFonts w:ascii="Calibri" w:eastAsia="SimSun" w:hAnsi="Calibri" w:cs="Times New Roman"/>
                <w:color w:val="auto"/>
                <w:sz w:val="24"/>
                <w:szCs w:val="20"/>
                <w:lang w:val="en-CA" w:eastAsia="en-US"/>
              </w:rPr>
              <w:tab/>
              <w:t>Session is already running</w:t>
            </w:r>
          </w:p>
          <w:p w14:paraId="519968D1"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11</w:t>
            </w:r>
            <w:r w:rsidRPr="00C670B3">
              <w:rPr>
                <w:rFonts w:ascii="Calibri" w:eastAsia="SimSun" w:hAnsi="Calibri" w:cs="Times New Roman"/>
                <w:color w:val="auto"/>
                <w:sz w:val="24"/>
                <w:szCs w:val="20"/>
                <w:lang w:val="en-CA" w:eastAsia="en-US"/>
              </w:rPr>
              <w:tab/>
              <w:t>All sessions are used</w:t>
            </w:r>
          </w:p>
          <w:p w14:paraId="0556FD22"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12</w:t>
            </w:r>
            <w:r w:rsidRPr="00C670B3">
              <w:rPr>
                <w:rFonts w:ascii="Calibri" w:eastAsia="SimSun" w:hAnsi="Calibri" w:cs="Times New Roman"/>
                <w:color w:val="auto"/>
                <w:sz w:val="24"/>
                <w:szCs w:val="20"/>
                <w:lang w:val="en-CA" w:eastAsia="en-US"/>
              </w:rPr>
              <w:tab/>
              <w:t>Socket connection timeout error</w:t>
            </w:r>
          </w:p>
          <w:p w14:paraId="7539C7B5" w14:textId="77777777" w:rsidR="00C670B3" w:rsidRPr="00C670B3" w:rsidRDefault="00C670B3" w:rsidP="00C670B3">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13</w:t>
            </w:r>
            <w:r w:rsidRPr="00C670B3">
              <w:rPr>
                <w:rFonts w:ascii="Calibri" w:eastAsia="SimSun" w:hAnsi="Calibri" w:cs="Times New Roman"/>
                <w:color w:val="auto"/>
                <w:sz w:val="24"/>
                <w:szCs w:val="20"/>
                <w:lang w:val="en-CA" w:eastAsia="en-US"/>
              </w:rPr>
              <w:tab/>
              <w:t>SSL connection error</w:t>
            </w:r>
          </w:p>
          <w:p w14:paraId="7443FFD9" w14:textId="44AF5A19" w:rsidR="00C670B3" w:rsidRPr="006131D5" w:rsidRDefault="00C670B3" w:rsidP="00C670B3">
            <w:pPr>
              <w:autoSpaceDE w:val="0"/>
              <w:autoSpaceDN w:val="0"/>
              <w:adjustRightInd w:val="0"/>
            </w:pPr>
            <w:r>
              <w:t>14</w:t>
            </w:r>
            <w:r>
              <w:tab/>
              <w:t>SSL initialization error</w:t>
            </w:r>
          </w:p>
        </w:tc>
      </w:tr>
    </w:tbl>
    <w:p w14:paraId="3885D1D1" w14:textId="77777777" w:rsidR="00E02895" w:rsidRDefault="00E02895" w:rsidP="00E02895"/>
    <w:p w14:paraId="521C31C0" w14:textId="77777777" w:rsidR="006718E5" w:rsidRDefault="006718E5" w:rsidP="006718E5">
      <w:pPr>
        <w:pStyle w:val="Heading3"/>
        <w:numPr>
          <w:ilvl w:val="2"/>
          <w:numId w:val="1"/>
        </w:numPr>
      </w:pPr>
      <w:bookmarkStart w:id="107" w:name="_Toc498020121"/>
      <w:bookmarkStart w:id="108" w:name="_Toc516684827"/>
      <w:r>
        <w:t>Examples</w:t>
      </w:r>
      <w:bookmarkEnd w:id="107"/>
      <w:bookmarkEnd w:id="108"/>
    </w:p>
    <w:p w14:paraId="3242BF81" w14:textId="113FB7FA" w:rsidR="00696952" w:rsidRDefault="006718E5" w:rsidP="00696952">
      <w:pPr>
        <w:rPr>
          <w:b/>
        </w:rPr>
      </w:pPr>
      <w:r w:rsidRPr="00C928C2">
        <w:rPr>
          <w:b/>
        </w:rPr>
        <w:t>Write Command</w:t>
      </w:r>
    </w:p>
    <w:p w14:paraId="45B991ED" w14:textId="77777777" w:rsidR="00696952" w:rsidRPr="00E02895" w:rsidRDefault="00696952" w:rsidP="00696952">
      <w:r w:rsidRPr="00E02895">
        <w:t>AT+KTCPSND=</w:t>
      </w:r>
      <w:r>
        <w:t>1,1000</w:t>
      </w:r>
    </w:p>
    <w:p w14:paraId="7B2017AC" w14:textId="77777777" w:rsidR="00696952" w:rsidRPr="00E02895" w:rsidRDefault="00696952" w:rsidP="00696952">
      <w:r w:rsidRPr="00E02895">
        <w:t>CONNECT</w:t>
      </w:r>
    </w:p>
    <w:p w14:paraId="193914E0" w14:textId="77777777" w:rsidR="00696952" w:rsidRDefault="00696952" w:rsidP="00696952">
      <w:pPr>
        <w:rPr>
          <w:b/>
        </w:rPr>
      </w:pPr>
      <w:r w:rsidRPr="00E02895">
        <w:t>OK</w:t>
      </w:r>
    </w:p>
    <w:p w14:paraId="7682DC2A" w14:textId="77777777" w:rsidR="00696952" w:rsidRPr="00C928C2" w:rsidRDefault="00696952" w:rsidP="006718E5">
      <w:pPr>
        <w:rPr>
          <w:b/>
        </w:rPr>
      </w:pPr>
    </w:p>
    <w:p w14:paraId="63FEC1FF" w14:textId="59FE07F6" w:rsidR="00E02895" w:rsidRDefault="006718E5" w:rsidP="00E02895">
      <w:pPr>
        <w:rPr>
          <w:b/>
        </w:rPr>
      </w:pPr>
      <w:r w:rsidRPr="00C928C2">
        <w:rPr>
          <w:b/>
        </w:rPr>
        <w:t>Test Command</w:t>
      </w:r>
    </w:p>
    <w:p w14:paraId="6EAB377B" w14:textId="77777777" w:rsidR="00BC3258" w:rsidRPr="00E02895" w:rsidRDefault="00BC3258" w:rsidP="00BC3258">
      <w:r w:rsidRPr="00E02895">
        <w:t>AT+KTCPSND=?</w:t>
      </w:r>
    </w:p>
    <w:p w14:paraId="72001D5A" w14:textId="7C2CFFCC" w:rsidR="00BC3258" w:rsidRPr="00E02895" w:rsidRDefault="00BC3258" w:rsidP="00BC3258">
      <w:r w:rsidRPr="00E02895">
        <w:t>+KTCPSND: (</w:t>
      </w:r>
      <w:r>
        <w:t>1-32</w:t>
      </w:r>
      <w:r w:rsidRPr="00E02895">
        <w:t>),(</w:t>
      </w:r>
      <w:r>
        <w:t>1-</w:t>
      </w:r>
      <w:r w:rsidRPr="00671C8B">
        <w:t>4294967295</w:t>
      </w:r>
      <w:r w:rsidRPr="00E02895">
        <w:t>)</w:t>
      </w:r>
    </w:p>
    <w:p w14:paraId="0972F3D8" w14:textId="7C30212B" w:rsidR="00BC3258" w:rsidRDefault="00BC3258" w:rsidP="00BC3258">
      <w:r w:rsidRPr="00E02895">
        <w:t>OK</w:t>
      </w:r>
    </w:p>
    <w:p w14:paraId="5D75598B" w14:textId="13A56EDF" w:rsidR="00287F36" w:rsidRDefault="00287F36" w:rsidP="00BC3258"/>
    <w:p w14:paraId="4C9B177C" w14:textId="561787D4" w:rsidR="00287F36" w:rsidRDefault="00287F36" w:rsidP="00BC3258"/>
    <w:p w14:paraId="5FC2AFFF" w14:textId="7515CB97" w:rsidR="00287F36" w:rsidRDefault="00287F36" w:rsidP="00BC3258"/>
    <w:p w14:paraId="6030592A" w14:textId="170A8E10" w:rsidR="00287F36" w:rsidRDefault="00287F36" w:rsidP="00BC3258"/>
    <w:p w14:paraId="0AF8BDFA" w14:textId="2308E170" w:rsidR="00287F36" w:rsidRDefault="00287F36" w:rsidP="00BC3258"/>
    <w:p w14:paraId="26BD4F92" w14:textId="027A0056" w:rsidR="00287F36" w:rsidRDefault="00287F36" w:rsidP="00BC3258"/>
    <w:p w14:paraId="1D6B8FE7" w14:textId="1BFD468B" w:rsidR="00287F36" w:rsidRDefault="00287F36" w:rsidP="00BC3258"/>
    <w:p w14:paraId="5E8804E2" w14:textId="6DDC39DD" w:rsidR="00287F36" w:rsidRDefault="00287F36" w:rsidP="00BC3258"/>
    <w:p w14:paraId="34A4B930" w14:textId="1EF055B7" w:rsidR="00287F36" w:rsidRDefault="00287F36" w:rsidP="00BC3258"/>
    <w:p w14:paraId="051510D8" w14:textId="233D9918" w:rsidR="00287F36" w:rsidRDefault="00287F36" w:rsidP="00BC3258"/>
    <w:p w14:paraId="0D26F3A1" w14:textId="47F2E0EE" w:rsidR="00287F36" w:rsidRDefault="00287F36" w:rsidP="00BC3258"/>
    <w:p w14:paraId="4BABF60F" w14:textId="1125D2F3" w:rsidR="00287F36" w:rsidRDefault="00287F36" w:rsidP="00BC3258"/>
    <w:p w14:paraId="731A6BDF" w14:textId="5492085A" w:rsidR="00287F36" w:rsidRDefault="00287F36" w:rsidP="00BC3258"/>
    <w:p w14:paraId="0157540B" w14:textId="5F0ACB53" w:rsidR="00287F36" w:rsidRDefault="00287F36" w:rsidP="00BC3258"/>
    <w:p w14:paraId="3C271462" w14:textId="0D7B6174" w:rsidR="00287F36" w:rsidRDefault="00287F36" w:rsidP="00BC3258"/>
    <w:p w14:paraId="515644AE" w14:textId="52405A4A" w:rsidR="00287F36" w:rsidRDefault="00287F36" w:rsidP="00BC3258"/>
    <w:p w14:paraId="09D4AF3D" w14:textId="1051B134" w:rsidR="00287F36" w:rsidRDefault="00287F36" w:rsidP="00BC3258"/>
    <w:p w14:paraId="2907C41A" w14:textId="76129974" w:rsidR="00287F36" w:rsidRDefault="00287F36" w:rsidP="00BC3258"/>
    <w:p w14:paraId="33ECFDFB" w14:textId="10C13856" w:rsidR="00287F36" w:rsidRDefault="00287F36" w:rsidP="00BC3258"/>
    <w:p w14:paraId="5F9AF2FD" w14:textId="77777777" w:rsidR="00287F36" w:rsidRDefault="00287F36" w:rsidP="00BC3258"/>
    <w:p w14:paraId="07220D20" w14:textId="35163326" w:rsidR="00800670" w:rsidRDefault="0069448B" w:rsidP="00800670">
      <w:pPr>
        <w:pStyle w:val="Heading3"/>
        <w:numPr>
          <w:ilvl w:val="2"/>
          <w:numId w:val="1"/>
        </w:numPr>
      </w:pPr>
      <w:bookmarkStart w:id="109" w:name="_Toc498020122"/>
      <w:bookmarkStart w:id="110" w:name="_Toc516684828"/>
      <w:r>
        <w:lastRenderedPageBreak/>
        <w:t>Sequence Diagram</w:t>
      </w:r>
      <w:bookmarkEnd w:id="109"/>
      <w:bookmarkEnd w:id="110"/>
    </w:p>
    <w:p w14:paraId="2FB51471" w14:textId="230F42B8" w:rsidR="00974483" w:rsidRPr="00974483" w:rsidRDefault="00974483" w:rsidP="00974483">
      <w:pPr>
        <w:rPr>
          <w:b/>
        </w:rPr>
      </w:pPr>
      <w:r w:rsidRPr="00974483">
        <w:rPr>
          <w:b/>
        </w:rPr>
        <w:t>Sequence</w:t>
      </w:r>
    </w:p>
    <w:p w14:paraId="7350E4EA" w14:textId="64C705C1" w:rsidR="00800670" w:rsidRDefault="003D46B2" w:rsidP="00800670">
      <w:r>
        <w:fldChar w:fldCharType="begin"/>
      </w:r>
      <w:r>
        <w:instrText xml:space="preserve"> LINK Visio.Drawing.15 "C:\\Users\\cleflohic\\Documents\\Docs\\Dizzy\\KTCPSND_2.vsdx" "" \a \p \f 0 </w:instrText>
      </w:r>
      <w:r>
        <w:fldChar w:fldCharType="separate"/>
      </w:r>
      <w:r>
        <w:rPr>
          <w:noProof/>
          <w:lang w:val="en-US"/>
        </w:rPr>
        <w:drawing>
          <wp:inline distT="0" distB="0" distL="0" distR="0" wp14:anchorId="4AC1B7D2" wp14:editId="29983CD0">
            <wp:extent cx="3657600" cy="7181850"/>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7600" cy="7181850"/>
                    </a:xfrm>
                    <a:prstGeom prst="rect">
                      <a:avLst/>
                    </a:prstGeom>
                    <a:noFill/>
                    <a:ln>
                      <a:noFill/>
                    </a:ln>
                  </pic:spPr>
                </pic:pic>
              </a:graphicData>
            </a:graphic>
          </wp:inline>
        </w:drawing>
      </w:r>
      <w:r>
        <w:fldChar w:fldCharType="end"/>
      </w:r>
    </w:p>
    <w:p w14:paraId="780B4260" w14:textId="77777777" w:rsidR="00172013" w:rsidRDefault="00172013" w:rsidP="008C3FC5">
      <w:bookmarkStart w:id="111" w:name="_Toc498020123"/>
    </w:p>
    <w:p w14:paraId="667DB6B5" w14:textId="515D0164" w:rsidR="008C3FC5" w:rsidRPr="00800670" w:rsidRDefault="008C3FC5" w:rsidP="008C3FC5">
      <w:r w:rsidRPr="00A61420">
        <w:rPr>
          <w:noProof/>
          <w:lang w:val="en-US"/>
        </w:rPr>
        <w:lastRenderedPageBreak/>
        <mc:AlternateContent>
          <mc:Choice Requires="wps">
            <w:drawing>
              <wp:anchor distT="0" distB="0" distL="114300" distR="114300" simplePos="0" relativeHeight="253370368" behindDoc="0" locked="0" layoutInCell="1" allowOverlap="1" wp14:anchorId="65928A93" wp14:editId="41DB26E8">
                <wp:simplePos x="0" y="0"/>
                <wp:positionH relativeFrom="rightMargin">
                  <wp:align>left</wp:align>
                </wp:positionH>
                <wp:positionV relativeFrom="paragraph">
                  <wp:posOffset>9524</wp:posOffset>
                </wp:positionV>
                <wp:extent cx="731520" cy="638175"/>
                <wp:effectExtent l="0" t="0" r="11430" b="28575"/>
                <wp:wrapNone/>
                <wp:docPr id="832" name="Rectangle 83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69A954B" w14:textId="77777777" w:rsidR="00944514" w:rsidRDefault="00944514" w:rsidP="008C3FC5">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28A93" id="Rectangle 832" o:spid="_x0000_s1631" style="position:absolute;margin-left:0;margin-top:.75pt;width:57.6pt;height:50.25pt;z-index:25337036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pPkugIAANU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" fillcolor="#8064a2 [3207]" strokecolor="#5a5a5a [2109]" strokeweight="1pt">
                <v:textbox>
                  <w:txbxContent>
                    <w:p w14:paraId="669A954B" w14:textId="77777777" w:rsidR="00944514" w:rsidRDefault="00944514" w:rsidP="008C3FC5">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3371392" behindDoc="0" locked="0" layoutInCell="1" allowOverlap="1" wp14:anchorId="0F7075A4" wp14:editId="685DC282">
                <wp:simplePos x="0" y="0"/>
                <wp:positionH relativeFrom="column">
                  <wp:posOffset>4210050</wp:posOffset>
                </wp:positionH>
                <wp:positionV relativeFrom="paragraph">
                  <wp:posOffset>0</wp:posOffset>
                </wp:positionV>
                <wp:extent cx="1047750" cy="649605"/>
                <wp:effectExtent l="0" t="0" r="19050" b="17145"/>
                <wp:wrapNone/>
                <wp:docPr id="833" name="Rectangle 83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35E4AF7" w14:textId="77777777" w:rsidR="00944514" w:rsidRDefault="00944514" w:rsidP="008C3FC5">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075A4" id="Rectangle 833" o:spid="_x0000_s1632" style="position:absolute;margin-left:331.5pt;margin-top:0;width:82.5pt;height:51.15pt;z-index:2533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" fillcolor="#c0504d [3205]" strokecolor="#243f60 [1604]" strokeweight="1pt">
                <v:textbox>
                  <w:txbxContent>
                    <w:p w14:paraId="535E4AF7" w14:textId="77777777" w:rsidR="00944514" w:rsidRDefault="00944514" w:rsidP="008C3FC5">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3369344" behindDoc="0" locked="0" layoutInCell="1" allowOverlap="1" wp14:anchorId="6FFBDC53" wp14:editId="2C4059F5">
                <wp:simplePos x="0" y="0"/>
                <wp:positionH relativeFrom="column">
                  <wp:posOffset>2496185</wp:posOffset>
                </wp:positionH>
                <wp:positionV relativeFrom="paragraph">
                  <wp:posOffset>8890</wp:posOffset>
                </wp:positionV>
                <wp:extent cx="1143000" cy="640080"/>
                <wp:effectExtent l="0" t="0" r="19050" b="26670"/>
                <wp:wrapNone/>
                <wp:docPr id="544" name="Rectangle 54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36ED512" w14:textId="77777777" w:rsidR="00944514" w:rsidRDefault="00944514" w:rsidP="008C3FC5">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FBDC53" id="Rectangle 544" o:spid="_x0000_s1633" style="position:absolute;margin-left:196.55pt;margin-top:.7pt;width:90pt;height:50.4pt;z-index:25336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wwQIAAA0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" fillcolor="#c0504d [3205]" strokecolor="#5a5a5a [2109]" strokeweight="1pt">
                <v:textbox>
                  <w:txbxContent>
                    <w:p w14:paraId="636ED512" w14:textId="77777777" w:rsidR="00944514" w:rsidRDefault="00944514" w:rsidP="008C3FC5">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3367296" behindDoc="0" locked="0" layoutInCell="1" allowOverlap="1" wp14:anchorId="3BC7E4F2" wp14:editId="7EA6E2B0">
                <wp:simplePos x="0" y="0"/>
                <wp:positionH relativeFrom="margin">
                  <wp:posOffset>-323850</wp:posOffset>
                </wp:positionH>
                <wp:positionV relativeFrom="paragraph">
                  <wp:posOffset>8890</wp:posOffset>
                </wp:positionV>
                <wp:extent cx="822325" cy="640080"/>
                <wp:effectExtent l="0" t="0" r="15875" b="26670"/>
                <wp:wrapNone/>
                <wp:docPr id="479" name="Rectangle 47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F11099" w14:textId="77777777" w:rsidR="00944514" w:rsidRDefault="00944514" w:rsidP="008C3FC5">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7E4F2" id="Rectangle 479" o:spid="_x0000_s1634" style="position:absolute;margin-left:-25.5pt;margin-top:.7pt;width:64.75pt;height:50.4pt;z-index:25336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F3xZRvEAgAADAYAAA4AAAAAAAAAAAAAAAAALgIAAGRycy9lMm9Eb2MueG1sUEsBAi0A&#10;FAAGAAgAAAAhAIccbzrgAAAACAEAAA8AAAAAAAAAAAAAAAAAHgUAAGRycy9kb3ducmV2LnhtbFBL&#10;BQYAAAAABAAEAPMAAAArBgAAAAA=&#10;" fillcolor="#f79646 [3209]" strokecolor="#5a5a5a [2109]" strokeweight="1pt">
                <v:textbox>
                  <w:txbxContent>
                    <w:p w14:paraId="2DF11099" w14:textId="77777777" w:rsidR="00944514" w:rsidRDefault="00944514" w:rsidP="008C3FC5">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3368320" behindDoc="0" locked="0" layoutInCell="1" allowOverlap="1" wp14:anchorId="635384C7" wp14:editId="1619B677">
                <wp:simplePos x="0" y="0"/>
                <wp:positionH relativeFrom="column">
                  <wp:posOffset>1000760</wp:posOffset>
                </wp:positionH>
                <wp:positionV relativeFrom="paragraph">
                  <wp:posOffset>8890</wp:posOffset>
                </wp:positionV>
                <wp:extent cx="828675" cy="640080"/>
                <wp:effectExtent l="0" t="0" r="28575" b="26670"/>
                <wp:wrapNone/>
                <wp:docPr id="521" name="Rectangle 52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4167721" w14:textId="77777777" w:rsidR="00944514" w:rsidRDefault="00944514" w:rsidP="008C3FC5">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384C7" id="Rectangle 521" o:spid="_x0000_s1635" style="position:absolute;margin-left:78.8pt;margin-top:.7pt;width:65.25pt;height:50.4pt;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Sk1ZE8QCAAAMBgAADgAAAAAAAAAAAAAAAAAuAgAAZHJzL2Uyb0RvYy54bWxQSwECLQAUAAYA&#10;CAAAACEAxSrpn9wAAAAJAQAADwAAAAAAAAAAAAAAAAAeBQAAZHJzL2Rvd25yZXYueG1sUEsFBgAA&#10;AAAEAAQA8wAAACcGAAAAAA==&#10;" fillcolor="#4f81bd [3204]" strokecolor="#5a5a5a [2109]" strokeweight="1pt">
                <v:textbox>
                  <w:txbxContent>
                    <w:p w14:paraId="14167721" w14:textId="77777777" w:rsidR="00944514" w:rsidRDefault="00944514" w:rsidP="008C3FC5">
                      <w:pPr>
                        <w:jc w:val="center"/>
                      </w:pPr>
                      <w:r>
                        <w:t>Legato App</w:t>
                      </w:r>
                    </w:p>
                  </w:txbxContent>
                </v:textbox>
              </v:rect>
            </w:pict>
          </mc:Fallback>
        </mc:AlternateContent>
      </w:r>
    </w:p>
    <w:p w14:paraId="7FD72287" w14:textId="77777777" w:rsidR="008C3FC5" w:rsidRDefault="008C3FC5" w:rsidP="008C3FC5"/>
    <w:p w14:paraId="7B54A101" w14:textId="77777777" w:rsidR="008C3FC5" w:rsidRDefault="008C3FC5" w:rsidP="008C3FC5">
      <w:r w:rsidRPr="00215EAC">
        <w:rPr>
          <w:rFonts w:ascii="Arial" w:hAnsi="Arial" w:cs="Arial"/>
          <w:noProof/>
          <w:lang w:val="en-US"/>
        </w:rPr>
        <mc:AlternateContent>
          <mc:Choice Requires="wps">
            <w:drawing>
              <wp:anchor distT="0" distB="0" distL="114300" distR="114300" simplePos="0" relativeHeight="253376512" behindDoc="0" locked="0" layoutInCell="1" allowOverlap="1" wp14:anchorId="7379A37B" wp14:editId="5C1E8A8D">
                <wp:simplePos x="0" y="0"/>
                <wp:positionH relativeFrom="column">
                  <wp:posOffset>5876925</wp:posOffset>
                </wp:positionH>
                <wp:positionV relativeFrom="paragraph">
                  <wp:posOffset>275590</wp:posOffset>
                </wp:positionV>
                <wp:extent cx="0" cy="7010400"/>
                <wp:effectExtent l="0" t="0" r="19050" b="19050"/>
                <wp:wrapNone/>
                <wp:docPr id="840" name="Straight Connector 840"/>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F1B90" id="Straight Connector 840" o:spid="_x0000_s1026" style="position:absolute;flip:x;z-index:2533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" strokecolor="#4579b8 [3044]"/>
            </w:pict>
          </mc:Fallback>
        </mc:AlternateContent>
      </w:r>
    </w:p>
    <w:p w14:paraId="78B1AF40" w14:textId="684789A2" w:rsidR="008C3FC5" w:rsidRDefault="00E929B0" w:rsidP="008C3FC5">
      <w:r w:rsidRPr="00215EAC">
        <w:rPr>
          <w:rFonts w:ascii="Arial" w:hAnsi="Arial" w:cs="Arial"/>
          <w:noProof/>
          <w:lang w:val="en-US"/>
        </w:rPr>
        <mc:AlternateContent>
          <mc:Choice Requires="wps">
            <w:drawing>
              <wp:anchor distT="0" distB="0" distL="114300" distR="114300" simplePos="0" relativeHeight="253375488" behindDoc="0" locked="0" layoutInCell="1" allowOverlap="1" wp14:anchorId="34A348C4" wp14:editId="545A34F7">
                <wp:simplePos x="0" y="0"/>
                <wp:positionH relativeFrom="column">
                  <wp:posOffset>4743450</wp:posOffset>
                </wp:positionH>
                <wp:positionV relativeFrom="paragraph">
                  <wp:posOffset>89535</wp:posOffset>
                </wp:positionV>
                <wp:extent cx="0" cy="6991350"/>
                <wp:effectExtent l="0" t="0" r="19050" b="19050"/>
                <wp:wrapNone/>
                <wp:docPr id="838" name="Straight Connector 83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9F966" id="Straight Connector 838" o:spid="_x0000_s1026" style="position:absolute;z-index:2533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3374464" behindDoc="0" locked="0" layoutInCell="1" allowOverlap="1" wp14:anchorId="531A787E" wp14:editId="20DEB030">
                <wp:simplePos x="0" y="0"/>
                <wp:positionH relativeFrom="column">
                  <wp:posOffset>3085465</wp:posOffset>
                </wp:positionH>
                <wp:positionV relativeFrom="paragraph">
                  <wp:posOffset>80010</wp:posOffset>
                </wp:positionV>
                <wp:extent cx="0" cy="6962775"/>
                <wp:effectExtent l="0" t="0" r="19050" b="28575"/>
                <wp:wrapNone/>
                <wp:docPr id="837" name="Straight Connector 83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34E8B" id="Straight Connector 837" o:spid="_x0000_s1026" style="position:absolute;z-index:2533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3373440" behindDoc="0" locked="0" layoutInCell="1" allowOverlap="1" wp14:anchorId="7C57D084" wp14:editId="71F76847">
                <wp:simplePos x="0" y="0"/>
                <wp:positionH relativeFrom="column">
                  <wp:posOffset>1447800</wp:posOffset>
                </wp:positionH>
                <wp:positionV relativeFrom="paragraph">
                  <wp:posOffset>89535</wp:posOffset>
                </wp:positionV>
                <wp:extent cx="0" cy="6991350"/>
                <wp:effectExtent l="0" t="0" r="19050" b="19050"/>
                <wp:wrapNone/>
                <wp:docPr id="836" name="Straight Connector 83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54213" id="Straight Connector 836" o:spid="_x0000_s1026" style="position:absolute;z-index:2533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AGfkQXuwEAAMcDAAAOAAAAAAAAAAAAAAAAAC4CAABk&#10;cnMvZTJvRG9jLnhtbFBLAQItABQABgAIAAAAIQBT3vzL3wAAAAsBAAAPAAAAAAAAAAAAAAAAABUE&#10;AABkcnMvZG93bnJldi54bWxQSwUGAAAAAAQABADzAAAAIQUAAAAA&#10;" strokecolor="#4579b8 [3044]"/>
            </w:pict>
          </mc:Fallback>
        </mc:AlternateContent>
      </w:r>
      <w:r w:rsidR="00172013" w:rsidRPr="00215EAC">
        <w:rPr>
          <w:rFonts w:ascii="Arial" w:hAnsi="Arial" w:cs="Arial"/>
          <w:noProof/>
          <w:lang w:val="en-US"/>
        </w:rPr>
        <mc:AlternateContent>
          <mc:Choice Requires="wps">
            <w:drawing>
              <wp:anchor distT="0" distB="0" distL="114300" distR="114300" simplePos="0" relativeHeight="253372416" behindDoc="0" locked="0" layoutInCell="1" allowOverlap="1" wp14:anchorId="78E8CB61" wp14:editId="5F2782BF">
                <wp:simplePos x="0" y="0"/>
                <wp:positionH relativeFrom="column">
                  <wp:posOffset>95250</wp:posOffset>
                </wp:positionH>
                <wp:positionV relativeFrom="paragraph">
                  <wp:posOffset>80010</wp:posOffset>
                </wp:positionV>
                <wp:extent cx="0" cy="7000875"/>
                <wp:effectExtent l="0" t="0" r="19050" b="28575"/>
                <wp:wrapNone/>
                <wp:docPr id="835" name="Straight Connector 83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3EE22" id="Straight Connector 835" o:spid="_x0000_s1026" style="position:absolute;flip:x;z-index:2533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BMPiirwwEAANEDAAAOAAAAAAAAAAAAAAAAAC4C&#10;AABkcnMvZTJvRG9jLnhtbFBLAQItABQABgAIAAAAIQC7eb0X2gAAAAkBAAAPAAAAAAAAAAAAAAAA&#10;AB0EAABkcnMvZG93bnJldi54bWxQSwUGAAAAAAQABADzAAAAJAUAAAAA&#10;" strokecolor="#4579b8 [3044]"/>
            </w:pict>
          </mc:Fallback>
        </mc:AlternateContent>
      </w:r>
      <w:r w:rsidR="008C3FC5" w:rsidRPr="006F3F7D">
        <w:rPr>
          <w:noProof/>
          <w:lang w:val="en-US"/>
        </w:rPr>
        <mc:AlternateContent>
          <mc:Choice Requires="wps">
            <w:drawing>
              <wp:anchor distT="0" distB="0" distL="114300" distR="114300" simplePos="0" relativeHeight="253377536" behindDoc="1" locked="0" layoutInCell="1" allowOverlap="1" wp14:anchorId="4AA8198E" wp14:editId="2DE93E72">
                <wp:simplePos x="0" y="0"/>
                <wp:positionH relativeFrom="column">
                  <wp:posOffset>1600200</wp:posOffset>
                </wp:positionH>
                <wp:positionV relativeFrom="paragraph">
                  <wp:posOffset>14605</wp:posOffset>
                </wp:positionV>
                <wp:extent cx="1247775" cy="552450"/>
                <wp:effectExtent l="0" t="0" r="9525" b="0"/>
                <wp:wrapNone/>
                <wp:docPr id="841" name="Rounded Rectangle 841"/>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E4F3A5" w14:textId="77777777" w:rsidR="00944514" w:rsidRPr="00B6176C" w:rsidRDefault="00944514" w:rsidP="008C3FC5">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A8198E" id="Rounded Rectangle 841" o:spid="_x0000_s1636" style="position:absolute;margin-left:126pt;margin-top:1.15pt;width:98.25pt;height:43.5pt;z-index:-2499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" fillcolor="white [3201]" stroked="f" strokeweight="2pt">
                <v:textbox>
                  <w:txbxContent>
                    <w:p w14:paraId="3CE4F3A5" w14:textId="77777777" w:rsidR="00944514" w:rsidRPr="00B6176C" w:rsidRDefault="00944514" w:rsidP="008C3FC5">
                      <w:r>
                        <w:t>AT server setup initialisation</w:t>
                      </w:r>
                    </w:p>
                  </w:txbxContent>
                </v:textbox>
              </v:roundrect>
            </w:pict>
          </mc:Fallback>
        </mc:AlternateContent>
      </w:r>
    </w:p>
    <w:p w14:paraId="539D2F3F" w14:textId="77777777" w:rsidR="008C3FC5" w:rsidRDefault="008C3FC5" w:rsidP="008C3FC5">
      <w:r>
        <w:rPr>
          <w:noProof/>
          <w:lang w:val="en-US"/>
        </w:rPr>
        <mc:AlternateContent>
          <mc:Choice Requires="wps">
            <w:drawing>
              <wp:anchor distT="0" distB="0" distL="114300" distR="114300" simplePos="0" relativeHeight="253378560" behindDoc="0" locked="0" layoutInCell="1" allowOverlap="1" wp14:anchorId="680D576E" wp14:editId="62E003C1">
                <wp:simplePos x="0" y="0"/>
                <wp:positionH relativeFrom="column">
                  <wp:posOffset>1447165</wp:posOffset>
                </wp:positionH>
                <wp:positionV relativeFrom="paragraph">
                  <wp:posOffset>69850</wp:posOffset>
                </wp:positionV>
                <wp:extent cx="1647825" cy="0"/>
                <wp:effectExtent l="0" t="76200" r="9525" b="95250"/>
                <wp:wrapNone/>
                <wp:docPr id="842" name="Straight Arrow Connector 842"/>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C84C8DD" id="Straight Arrow Connector 842" o:spid="_x0000_s1026" type="#_x0000_t32" style="position:absolute;margin-left:113.95pt;margin-top:5.5pt;width:129.75pt;height:0;z-index:25337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" strokecolor="#4579b8 [3044]">
                <v:stroke endarrow="block"/>
              </v:shape>
            </w:pict>
          </mc:Fallback>
        </mc:AlternateContent>
      </w:r>
    </w:p>
    <w:p w14:paraId="502A6D9C" w14:textId="77777777" w:rsidR="008C3FC5" w:rsidRDefault="008C3FC5" w:rsidP="008C3FC5">
      <w:r w:rsidRPr="006F3F7D">
        <w:rPr>
          <w:noProof/>
          <w:lang w:val="en-US"/>
        </w:rPr>
        <mc:AlternateContent>
          <mc:Choice Requires="wps">
            <w:drawing>
              <wp:anchor distT="0" distB="0" distL="114300" distR="114300" simplePos="0" relativeHeight="253379584" behindDoc="0" locked="0" layoutInCell="1" allowOverlap="1" wp14:anchorId="46FCF96D" wp14:editId="71F99D2A">
                <wp:simplePos x="0" y="0"/>
                <wp:positionH relativeFrom="margin">
                  <wp:posOffset>2247900</wp:posOffset>
                </wp:positionH>
                <wp:positionV relativeFrom="paragraph">
                  <wp:posOffset>69216</wp:posOffset>
                </wp:positionV>
                <wp:extent cx="1676400" cy="1619250"/>
                <wp:effectExtent l="0" t="0" r="19050" b="19050"/>
                <wp:wrapNone/>
                <wp:docPr id="843" name="Flowchart: Decision 843"/>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3663E5CC" w14:textId="77777777" w:rsidR="00944514" w:rsidRDefault="00944514" w:rsidP="008C3FC5">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CF96D" id="Flowchart: Decision 843" o:spid="_x0000_s1637" type="#_x0000_t110" style="position:absolute;margin-left:177pt;margin-top:5.45pt;width:132pt;height:127.5pt;z-index:25337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" fillcolor="white [3201]" strokecolor="#4f81bd [3204]" strokeweight="1pt">
                <v:textbox>
                  <w:txbxContent>
                    <w:p w14:paraId="3663E5CC" w14:textId="77777777" w:rsidR="00944514" w:rsidRDefault="00944514" w:rsidP="008C3FC5">
                      <w:pPr>
                        <w:jc w:val="center"/>
                      </w:pPr>
                      <w:r>
                        <w:t>Is AT command known by server</w:t>
                      </w:r>
                    </w:p>
                  </w:txbxContent>
                </v:textbox>
                <w10:wrap anchorx="margin"/>
              </v:shape>
            </w:pict>
          </mc:Fallback>
        </mc:AlternateContent>
      </w:r>
    </w:p>
    <w:p w14:paraId="06BBDED4" w14:textId="77777777" w:rsidR="008C3FC5" w:rsidRDefault="008C3FC5" w:rsidP="008C3FC5"/>
    <w:p w14:paraId="706026BB" w14:textId="77777777" w:rsidR="008C3FC5" w:rsidRDefault="008C3FC5" w:rsidP="008C3FC5"/>
    <w:p w14:paraId="33BACB38" w14:textId="77777777" w:rsidR="008C3FC5" w:rsidRDefault="008C3FC5" w:rsidP="008C3FC5">
      <w:r w:rsidRPr="006F3F7D">
        <w:rPr>
          <w:noProof/>
          <w:lang w:val="en-US"/>
        </w:rPr>
        <mc:AlternateContent>
          <mc:Choice Requires="wps">
            <w:drawing>
              <wp:anchor distT="0" distB="0" distL="114300" distR="114300" simplePos="0" relativeHeight="253383680" behindDoc="0" locked="0" layoutInCell="1" allowOverlap="1" wp14:anchorId="100F5AE8" wp14:editId="381F397E">
                <wp:simplePos x="0" y="0"/>
                <wp:positionH relativeFrom="column">
                  <wp:posOffset>4200525</wp:posOffset>
                </wp:positionH>
                <wp:positionV relativeFrom="paragraph">
                  <wp:posOffset>128270</wp:posOffset>
                </wp:positionV>
                <wp:extent cx="428625" cy="314325"/>
                <wp:effectExtent l="0" t="0" r="9525" b="9525"/>
                <wp:wrapNone/>
                <wp:docPr id="847" name="Rounded Rectangle 847"/>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1738952" w14:textId="77777777" w:rsidR="00944514" w:rsidRPr="00B6176C" w:rsidRDefault="00944514" w:rsidP="008C3FC5">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0F5AE8" id="Rounded Rectangle 847" o:spid="_x0000_s1638" style="position:absolute;margin-left:330.75pt;margin-top:10.1pt;width:33.75pt;height:24.75pt;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" fillcolor="white [3201]" stroked="f" strokeweight="2pt">
                <v:textbox>
                  <w:txbxContent>
                    <w:p w14:paraId="31738952" w14:textId="77777777" w:rsidR="00944514" w:rsidRPr="00B6176C" w:rsidRDefault="00944514" w:rsidP="008C3FC5">
                      <w:pPr>
                        <w:jc w:val="center"/>
                      </w:pPr>
                      <w:r>
                        <w:t>No</w:t>
                      </w:r>
                    </w:p>
                  </w:txbxContent>
                </v:textbox>
              </v:roundrect>
            </w:pict>
          </mc:Fallback>
        </mc:AlternateContent>
      </w:r>
      <w:r w:rsidRPr="006F3F7D">
        <w:rPr>
          <w:noProof/>
          <w:lang w:val="en-US"/>
        </w:rPr>
        <mc:AlternateContent>
          <mc:Choice Requires="wps">
            <w:drawing>
              <wp:anchor distT="0" distB="0" distL="114300" distR="114300" simplePos="0" relativeHeight="253380608" behindDoc="1" locked="0" layoutInCell="1" allowOverlap="1" wp14:anchorId="20ED6DFE" wp14:editId="4FA16D3C">
                <wp:simplePos x="0" y="0"/>
                <wp:positionH relativeFrom="column">
                  <wp:posOffset>257175</wp:posOffset>
                </wp:positionH>
                <wp:positionV relativeFrom="paragraph">
                  <wp:posOffset>6350</wp:posOffset>
                </wp:positionV>
                <wp:extent cx="1924050" cy="304800"/>
                <wp:effectExtent l="0" t="0" r="0" b="0"/>
                <wp:wrapNone/>
                <wp:docPr id="844" name="Rounded Rectangle 844"/>
                <wp:cNvGraphicFramePr/>
                <a:graphic xmlns:a="http://schemas.openxmlformats.org/drawingml/2006/main">
                  <a:graphicData uri="http://schemas.microsoft.com/office/word/2010/wordprocessingShape">
                    <wps:wsp>
                      <wps:cNvSpPr/>
                      <wps:spPr>
                        <a:xfrm>
                          <a:off x="0" y="0"/>
                          <a:ext cx="192405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67C9D5" w14:textId="77777777" w:rsidR="00944514" w:rsidRPr="00B6176C" w:rsidRDefault="00944514" w:rsidP="008C3FC5">
                            <w:r>
                              <w:t>AT Command AT+KTCPSND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D6DFE" id="Rounded Rectangle 844" o:spid="_x0000_s1639" style="position:absolute;margin-left:20.25pt;margin-top:.5pt;width:151.5pt;height:24pt;z-index:-2499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" fillcolor="white [3201]" stroked="f" strokeweight="2pt">
                <v:textbox>
                  <w:txbxContent>
                    <w:p w14:paraId="3867C9D5" w14:textId="77777777" w:rsidR="00944514" w:rsidRPr="00B6176C" w:rsidRDefault="00944514" w:rsidP="008C3FC5">
                      <w:r>
                        <w:t>AT Command AT+KTCPSND</w:t>
                      </w:r>
                    </w:p>
                  </w:txbxContent>
                </v:textbox>
              </v:roundrect>
            </w:pict>
          </mc:Fallback>
        </mc:AlternateContent>
      </w:r>
    </w:p>
    <w:p w14:paraId="201303C7" w14:textId="77777777" w:rsidR="008C3FC5" w:rsidRDefault="008C3FC5" w:rsidP="008C3FC5">
      <w:r>
        <w:rPr>
          <w:noProof/>
          <w:lang w:val="en-US"/>
        </w:rPr>
        <mc:AlternateContent>
          <mc:Choice Requires="wps">
            <w:drawing>
              <wp:anchor distT="0" distB="0" distL="114300" distR="114300" simplePos="0" relativeHeight="253382656" behindDoc="0" locked="0" layoutInCell="1" allowOverlap="1" wp14:anchorId="7EE866F7" wp14:editId="34C31F92">
                <wp:simplePos x="0" y="0"/>
                <wp:positionH relativeFrom="column">
                  <wp:posOffset>3933825</wp:posOffset>
                </wp:positionH>
                <wp:positionV relativeFrom="paragraph">
                  <wp:posOffset>136525</wp:posOffset>
                </wp:positionV>
                <wp:extent cx="1971675" cy="0"/>
                <wp:effectExtent l="0" t="76200" r="9525" b="95250"/>
                <wp:wrapNone/>
                <wp:docPr id="846" name="Straight Arrow Connector 846"/>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9F7E1" id="Straight Arrow Connector 846" o:spid="_x0000_s1026" type="#_x0000_t32" style="position:absolute;margin-left:309.75pt;margin-top:10.75pt;width:155.25pt;height:0;flip:y;z-index:2533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" strokecolor="#4579b8 [3044]">
                <v:stroke endarrow="block"/>
              </v:shape>
            </w:pict>
          </mc:Fallback>
        </mc:AlternateContent>
      </w:r>
      <w:r>
        <w:rPr>
          <w:noProof/>
          <w:lang w:val="en-US"/>
        </w:rPr>
        <mc:AlternateContent>
          <mc:Choice Requires="wps">
            <w:drawing>
              <wp:anchor distT="0" distB="0" distL="114300" distR="114300" simplePos="0" relativeHeight="253381632" behindDoc="0" locked="0" layoutInCell="1" allowOverlap="1" wp14:anchorId="3C9EF809" wp14:editId="399E3C80">
                <wp:simplePos x="0" y="0"/>
                <wp:positionH relativeFrom="column">
                  <wp:posOffset>85725</wp:posOffset>
                </wp:positionH>
                <wp:positionV relativeFrom="paragraph">
                  <wp:posOffset>133985</wp:posOffset>
                </wp:positionV>
                <wp:extent cx="2171700" cy="0"/>
                <wp:effectExtent l="0" t="76200" r="19050" b="95250"/>
                <wp:wrapNone/>
                <wp:docPr id="845" name="Straight Arrow Connector 845"/>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14DE3" id="Straight Arrow Connector 845" o:spid="_x0000_s1026" type="#_x0000_t32" style="position:absolute;margin-left:6.75pt;margin-top:10.55pt;width:171pt;height:0;z-index:2533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C442Yz1gEAAAQE&#10;AAAOAAAAAAAAAAAAAAAAAC4CAABkcnMvZTJvRG9jLnhtbFBLAQItABQABgAIAAAAIQDLC3Xu2QAA&#10;AAgBAAAPAAAAAAAAAAAAAAAAADAEAABkcnMvZG93bnJldi54bWxQSwUGAAAAAAQABADzAAAANgUA&#10;AAAA&#10;" strokecolor="#4579b8 [3044]">
                <v:stroke endarrow="block"/>
              </v:shape>
            </w:pict>
          </mc:Fallback>
        </mc:AlternateContent>
      </w:r>
    </w:p>
    <w:p w14:paraId="1484BA5E" w14:textId="77777777" w:rsidR="008C3FC5" w:rsidRDefault="008C3FC5" w:rsidP="008C3FC5"/>
    <w:p w14:paraId="42EE7028" w14:textId="77777777" w:rsidR="008C3FC5" w:rsidRDefault="008C3FC5" w:rsidP="008C3FC5"/>
    <w:p w14:paraId="5051775C" w14:textId="77777777" w:rsidR="008C3FC5" w:rsidRDefault="008C3FC5" w:rsidP="008C3FC5"/>
    <w:p w14:paraId="605CF38A" w14:textId="77777777" w:rsidR="008C3FC5" w:rsidRDefault="008C3FC5" w:rsidP="008C3FC5"/>
    <w:p w14:paraId="68F7DD48" w14:textId="77777777" w:rsidR="008C3FC5" w:rsidRDefault="008C3FC5" w:rsidP="008C3FC5">
      <w:r w:rsidRPr="006F3F7D">
        <w:rPr>
          <w:noProof/>
          <w:lang w:val="en-US"/>
        </w:rPr>
        <mc:AlternateContent>
          <mc:Choice Requires="wps">
            <w:drawing>
              <wp:anchor distT="0" distB="0" distL="114300" distR="114300" simplePos="0" relativeHeight="253384704" behindDoc="0" locked="0" layoutInCell="1" allowOverlap="1" wp14:anchorId="0683BC11" wp14:editId="06D2892F">
                <wp:simplePos x="0" y="0"/>
                <wp:positionH relativeFrom="column">
                  <wp:posOffset>2828925</wp:posOffset>
                </wp:positionH>
                <wp:positionV relativeFrom="paragraph">
                  <wp:posOffset>118745</wp:posOffset>
                </wp:positionV>
                <wp:extent cx="523875" cy="314325"/>
                <wp:effectExtent l="0" t="0" r="9525" b="9525"/>
                <wp:wrapNone/>
                <wp:docPr id="848" name="Rounded Rectangle 84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B6CF51" w14:textId="77777777" w:rsidR="00944514" w:rsidRPr="00B6176C" w:rsidRDefault="00944514" w:rsidP="008C3FC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3BC11" id="Rounded Rectangle 848" o:spid="_x0000_s1640" style="position:absolute;margin-left:222.75pt;margin-top:9.35pt;width:41.25pt;height:24.75pt;z-index:2533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" fillcolor="white [3201]" stroked="f" strokeweight="2pt">
                <v:textbox>
                  <w:txbxContent>
                    <w:p w14:paraId="00B6CF51" w14:textId="77777777" w:rsidR="00944514" w:rsidRPr="00B6176C" w:rsidRDefault="00944514" w:rsidP="008C3FC5">
                      <w:pPr>
                        <w:jc w:val="center"/>
                      </w:pPr>
                      <w:r>
                        <w:t>Yes</w:t>
                      </w:r>
                    </w:p>
                  </w:txbxContent>
                </v:textbox>
              </v:roundrect>
            </w:pict>
          </mc:Fallback>
        </mc:AlternateContent>
      </w:r>
    </w:p>
    <w:p w14:paraId="07F0FF6E" w14:textId="77777777" w:rsidR="008C3FC5" w:rsidRDefault="008C3FC5" w:rsidP="008C3FC5"/>
    <w:p w14:paraId="4383E47F" w14:textId="77777777" w:rsidR="008C3FC5" w:rsidRDefault="008C3FC5" w:rsidP="008C3FC5"/>
    <w:p w14:paraId="35E1A531" w14:textId="77777777" w:rsidR="008C3FC5" w:rsidRDefault="008C3FC5" w:rsidP="008C3FC5">
      <w:r w:rsidRPr="004018A4">
        <w:rPr>
          <w:noProof/>
          <w:lang w:val="en-US"/>
        </w:rPr>
        <mc:AlternateContent>
          <mc:Choice Requires="wps">
            <w:drawing>
              <wp:anchor distT="0" distB="0" distL="114300" distR="114300" simplePos="0" relativeHeight="253385728" behindDoc="0" locked="0" layoutInCell="1" allowOverlap="1" wp14:anchorId="55E57B9B" wp14:editId="5FC3D79A">
                <wp:simplePos x="0" y="0"/>
                <wp:positionH relativeFrom="column">
                  <wp:posOffset>2362200</wp:posOffset>
                </wp:positionH>
                <wp:positionV relativeFrom="paragraph">
                  <wp:posOffset>10160</wp:posOffset>
                </wp:positionV>
                <wp:extent cx="1447800" cy="666750"/>
                <wp:effectExtent l="0" t="0" r="19050" b="19050"/>
                <wp:wrapNone/>
                <wp:docPr id="849" name="Flowchart: Process 849"/>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03C0F3A" w14:textId="77777777" w:rsidR="00944514" w:rsidRDefault="00944514" w:rsidP="008C3FC5">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57B9B" id="Flowchart: Process 849" o:spid="_x0000_s1641" type="#_x0000_t109" style="position:absolute;margin-left:186pt;margin-top:.8pt;width:114pt;height:52.5pt;z-index:2533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" fillcolor="white [3201]" strokecolor="#4f81bd [3204]" strokeweight="1pt">
                <v:textbox>
                  <w:txbxContent>
                    <w:p w14:paraId="003C0F3A" w14:textId="77777777" w:rsidR="00944514" w:rsidRDefault="00944514" w:rsidP="008C3FC5">
                      <w:pPr>
                        <w:jc w:val="center"/>
                      </w:pPr>
                      <w:r>
                        <w:t>Treat the command with corresponding handler</w:t>
                      </w:r>
                    </w:p>
                  </w:txbxContent>
                </v:textbox>
              </v:shape>
            </w:pict>
          </mc:Fallback>
        </mc:AlternateContent>
      </w:r>
    </w:p>
    <w:p w14:paraId="2C8B2676" w14:textId="77777777" w:rsidR="008C3FC5" w:rsidRDefault="008C3FC5" w:rsidP="008C3FC5">
      <w:r>
        <w:rPr>
          <w:noProof/>
          <w:lang w:val="en-US"/>
        </w:rPr>
        <mc:AlternateContent>
          <mc:Choice Requires="wps">
            <w:drawing>
              <wp:anchor distT="0" distB="0" distL="114300" distR="114300" simplePos="0" relativeHeight="253386752" behindDoc="0" locked="0" layoutInCell="1" allowOverlap="1" wp14:anchorId="7733172B" wp14:editId="7E0CBFDB">
                <wp:simplePos x="0" y="0"/>
                <wp:positionH relativeFrom="column">
                  <wp:posOffset>1443355</wp:posOffset>
                </wp:positionH>
                <wp:positionV relativeFrom="paragraph">
                  <wp:posOffset>184785</wp:posOffset>
                </wp:positionV>
                <wp:extent cx="918845" cy="0"/>
                <wp:effectExtent l="38100" t="76200" r="0" b="95250"/>
                <wp:wrapNone/>
                <wp:docPr id="867" name="Straight Arrow Connector 867"/>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8D0B752" id="Straight Arrow Connector 867" o:spid="_x0000_s1026" type="#_x0000_t32" style="position:absolute;margin-left:113.65pt;margin-top:14.55pt;width:72.35pt;height:0;flip:x;z-index:253386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" strokecolor="#4579b8 [3044]">
                <v:stroke endarrow="block"/>
              </v:shape>
            </w:pict>
          </mc:Fallback>
        </mc:AlternateContent>
      </w:r>
    </w:p>
    <w:p w14:paraId="714F58A7" w14:textId="77777777" w:rsidR="008C3FC5" w:rsidRDefault="008C3FC5" w:rsidP="008C3FC5"/>
    <w:p w14:paraId="0C08EC11" w14:textId="77777777" w:rsidR="008C3FC5" w:rsidRDefault="008C3FC5" w:rsidP="008C3FC5">
      <w:r>
        <w:rPr>
          <w:noProof/>
          <w:lang w:val="en-US"/>
        </w:rPr>
        <mc:AlternateContent>
          <mc:Choice Requires="wps">
            <w:drawing>
              <wp:anchor distT="0" distB="0" distL="114300" distR="114300" simplePos="0" relativeHeight="253387776" behindDoc="0" locked="0" layoutInCell="1" allowOverlap="1" wp14:anchorId="4A2942D9" wp14:editId="2BF65646">
                <wp:simplePos x="0" y="0"/>
                <wp:positionH relativeFrom="margin">
                  <wp:posOffset>866775</wp:posOffset>
                </wp:positionH>
                <wp:positionV relativeFrom="paragraph">
                  <wp:posOffset>14605</wp:posOffset>
                </wp:positionV>
                <wp:extent cx="1171575" cy="485775"/>
                <wp:effectExtent l="0" t="0" r="28575" b="28575"/>
                <wp:wrapNone/>
                <wp:docPr id="929" name="Flowchart: Process 929"/>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B20CB69" w14:textId="77777777" w:rsidR="00944514" w:rsidRDefault="00944514" w:rsidP="008C3FC5">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942D9" id="Flowchart: Process 929" o:spid="_x0000_s1642" type="#_x0000_t109" style="position:absolute;margin-left:68.25pt;margin-top:1.15pt;width:92.25pt;height:38.25pt;z-index:25338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" fillcolor="white [3201]" strokecolor="#4f81bd [3204]" strokeweight="1pt">
                <v:textbox>
                  <w:txbxContent>
                    <w:p w14:paraId="1B20CB69" w14:textId="77777777" w:rsidR="00944514" w:rsidRDefault="00944514" w:rsidP="008C3FC5">
                      <w:pPr>
                        <w:jc w:val="center"/>
                      </w:pPr>
                      <w:r>
                        <w:t>Check AT command type</w:t>
                      </w:r>
                    </w:p>
                  </w:txbxContent>
                </v:textbox>
                <w10:wrap anchorx="margin"/>
              </v:shape>
            </w:pict>
          </mc:Fallback>
        </mc:AlternateContent>
      </w:r>
    </w:p>
    <w:p w14:paraId="4D550325" w14:textId="77777777" w:rsidR="008C3FC5" w:rsidRDefault="008C3FC5" w:rsidP="008C3FC5"/>
    <w:p w14:paraId="51667A68" w14:textId="77777777" w:rsidR="008C3FC5" w:rsidRDefault="008C3FC5" w:rsidP="008C3FC5"/>
    <w:p w14:paraId="6372CB0F" w14:textId="77777777" w:rsidR="008C3FC5" w:rsidRDefault="008C3FC5" w:rsidP="008C3FC5">
      <w:r w:rsidRPr="00161089">
        <w:rPr>
          <w:rFonts w:asciiTheme="minorHAnsi" w:hAnsiTheme="minorHAnsi" w:cs="Arial"/>
          <w:noProof/>
          <w:sz w:val="20"/>
          <w:lang w:val="en-US"/>
        </w:rPr>
        <mc:AlternateContent>
          <mc:Choice Requires="wps">
            <w:drawing>
              <wp:anchor distT="0" distB="0" distL="114300" distR="114300" simplePos="0" relativeHeight="253388800" behindDoc="0" locked="0" layoutInCell="1" allowOverlap="1" wp14:anchorId="2458944C" wp14:editId="753DEB6B">
                <wp:simplePos x="0" y="0"/>
                <wp:positionH relativeFrom="column">
                  <wp:posOffset>551815</wp:posOffset>
                </wp:positionH>
                <wp:positionV relativeFrom="paragraph">
                  <wp:posOffset>74295</wp:posOffset>
                </wp:positionV>
                <wp:extent cx="1800225" cy="1333500"/>
                <wp:effectExtent l="0" t="0" r="28575" b="19050"/>
                <wp:wrapNone/>
                <wp:docPr id="1162" name="Diamond 1162"/>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42847FB" w14:textId="77777777" w:rsidR="00944514" w:rsidRPr="00003244" w:rsidRDefault="00944514" w:rsidP="008C3FC5">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8944C" id="Diamond 1162" o:spid="_x0000_s1643" type="#_x0000_t4" style="position:absolute;margin-left:43.45pt;margin-top:5.85pt;width:141.75pt;height:105pt;z-index:2533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" fillcolor="white [3201]" strokecolor="#4f81bd [3204]" strokeweight="1pt">
                <v:textbox>
                  <w:txbxContent>
                    <w:p w14:paraId="542847FB" w14:textId="77777777" w:rsidR="00944514" w:rsidRPr="00003244" w:rsidRDefault="00944514" w:rsidP="008C3FC5">
                      <w:pPr>
                        <w:jc w:val="center"/>
                        <w:rPr>
                          <w:rFonts w:ascii="Arial" w:hAnsi="Arial" w:cs="Arial"/>
                          <w:sz w:val="20"/>
                        </w:rPr>
                      </w:pPr>
                      <w:r>
                        <w:rPr>
                          <w:rFonts w:ascii="Arial" w:hAnsi="Arial" w:cs="Arial"/>
                          <w:sz w:val="20"/>
                        </w:rPr>
                        <w:t>If CMD_TYPE_TEST</w:t>
                      </w:r>
                    </w:p>
                  </w:txbxContent>
                </v:textbox>
              </v:shape>
            </w:pict>
          </mc:Fallback>
        </mc:AlternateContent>
      </w:r>
    </w:p>
    <w:p w14:paraId="45E4F223" w14:textId="77777777" w:rsidR="008C3FC5" w:rsidRDefault="008C3FC5" w:rsidP="008C3FC5">
      <w:r>
        <w:rPr>
          <w:noProof/>
          <w:lang w:val="en-US"/>
        </w:rPr>
        <mc:AlternateContent>
          <mc:Choice Requires="wps">
            <w:drawing>
              <wp:anchor distT="0" distB="0" distL="114300" distR="114300" simplePos="0" relativeHeight="253416448" behindDoc="0" locked="0" layoutInCell="1" allowOverlap="1" wp14:anchorId="637D5078" wp14:editId="5984FB50">
                <wp:simplePos x="0" y="0"/>
                <wp:positionH relativeFrom="column">
                  <wp:posOffset>3409950</wp:posOffset>
                </wp:positionH>
                <wp:positionV relativeFrom="paragraph">
                  <wp:posOffset>126365</wp:posOffset>
                </wp:positionV>
                <wp:extent cx="952500" cy="857250"/>
                <wp:effectExtent l="0" t="0" r="19050" b="19050"/>
                <wp:wrapNone/>
                <wp:docPr id="1360" name="Rectangle 1360"/>
                <wp:cNvGraphicFramePr/>
                <a:graphic xmlns:a="http://schemas.openxmlformats.org/drawingml/2006/main">
                  <a:graphicData uri="http://schemas.microsoft.com/office/word/2010/wordprocessingShape">
                    <wps:wsp>
                      <wps:cNvSpPr/>
                      <wps:spPr>
                        <a:xfrm>
                          <a:off x="0" y="0"/>
                          <a:ext cx="952500" cy="8572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E4B8A" w14:textId="77777777" w:rsidR="00944514" w:rsidRPr="004F4A7A" w:rsidRDefault="00944514" w:rsidP="008C3FC5">
                            <w:pPr>
                              <w:rPr>
                                <w:color w:val="000000" w:themeColor="text1"/>
                              </w:rPr>
                            </w:pPr>
                            <w:r>
                              <w:t xml:space="preserve"> </w:t>
                            </w:r>
                            <w:r>
                              <w:rPr>
                                <w:color w:val="000000" w:themeColor="text1"/>
                              </w:rPr>
                              <w:t>Go to CMD_TYPE_PARA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D5078" id="Rectangle 1360" o:spid="_x0000_s1644" style="position:absolute;margin-left:268.5pt;margin-top:9.95pt;width:75pt;height:67.5pt;z-index:2534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" fillcolor="white [3212]" strokecolor="#4f81bd [3204]" strokeweight="1pt">
                <v:textbox>
                  <w:txbxContent>
                    <w:p w14:paraId="285E4B8A" w14:textId="77777777" w:rsidR="00944514" w:rsidRPr="004F4A7A" w:rsidRDefault="00944514" w:rsidP="008C3FC5">
                      <w:pPr>
                        <w:rPr>
                          <w:color w:val="000000" w:themeColor="text1"/>
                        </w:rPr>
                      </w:pPr>
                      <w:r>
                        <w:t xml:space="preserve"> </w:t>
                      </w:r>
                      <w:r>
                        <w:rPr>
                          <w:color w:val="000000" w:themeColor="text1"/>
                        </w:rPr>
                        <w:t>Go to CMD_TYPE_PARA module</w:t>
                      </w:r>
                    </w:p>
                  </w:txbxContent>
                </v:textbox>
              </v:rect>
            </w:pict>
          </mc:Fallback>
        </mc:AlternateContent>
      </w:r>
    </w:p>
    <w:p w14:paraId="7B2A13EF" w14:textId="77777777" w:rsidR="008C3FC5" w:rsidRDefault="008C3FC5" w:rsidP="008C3FC5"/>
    <w:p w14:paraId="184BB542" w14:textId="77777777" w:rsidR="008C3FC5" w:rsidRDefault="008C3FC5" w:rsidP="008C3FC5">
      <w:r w:rsidRPr="006F3F7D">
        <w:rPr>
          <w:noProof/>
          <w:lang w:val="en-US"/>
        </w:rPr>
        <mc:AlternateContent>
          <mc:Choice Requires="wps">
            <w:drawing>
              <wp:anchor distT="0" distB="0" distL="114300" distR="114300" simplePos="0" relativeHeight="253415424" behindDoc="0" locked="0" layoutInCell="1" allowOverlap="1" wp14:anchorId="5DA9FF3B" wp14:editId="5DB16C19">
                <wp:simplePos x="0" y="0"/>
                <wp:positionH relativeFrom="margin">
                  <wp:posOffset>2476501</wp:posOffset>
                </wp:positionH>
                <wp:positionV relativeFrom="paragraph">
                  <wp:posOffset>11430</wp:posOffset>
                </wp:positionV>
                <wp:extent cx="438150" cy="314325"/>
                <wp:effectExtent l="0" t="0" r="0" b="9525"/>
                <wp:wrapNone/>
                <wp:docPr id="1362" name="Rounded Rectangle 1362"/>
                <wp:cNvGraphicFramePr/>
                <a:graphic xmlns:a="http://schemas.openxmlformats.org/drawingml/2006/main">
                  <a:graphicData uri="http://schemas.microsoft.com/office/word/2010/wordprocessingShape">
                    <wps:wsp>
                      <wps:cNvSpPr/>
                      <wps:spPr>
                        <a:xfrm>
                          <a:off x="0" y="0"/>
                          <a:ext cx="43815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84C16D" w14:textId="77777777" w:rsidR="00944514" w:rsidRPr="00B6176C" w:rsidRDefault="00944514" w:rsidP="008C3FC5">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9FF3B" id="Rounded Rectangle 1362" o:spid="_x0000_s1645" style="position:absolute;margin-left:195pt;margin-top:.9pt;width:34.5pt;height:24.75pt;z-index:25341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" fillcolor="white [3201]" stroked="f" strokeweight="2pt">
                <v:textbox>
                  <w:txbxContent>
                    <w:p w14:paraId="4484C16D" w14:textId="77777777" w:rsidR="00944514" w:rsidRPr="00B6176C" w:rsidRDefault="00944514" w:rsidP="008C3FC5">
                      <w:pPr>
                        <w:jc w:val="center"/>
                      </w:pPr>
                      <w:r>
                        <w:t>No</w:t>
                      </w:r>
                    </w:p>
                  </w:txbxContent>
                </v:textbox>
                <w10:wrap anchorx="margin"/>
              </v:roundrect>
            </w:pict>
          </mc:Fallback>
        </mc:AlternateContent>
      </w:r>
      <w:r>
        <w:rPr>
          <w:noProof/>
          <w:lang w:val="en-US"/>
        </w:rPr>
        <mc:AlternateContent>
          <mc:Choice Requires="wps">
            <w:drawing>
              <wp:anchor distT="0" distB="0" distL="114300" distR="114300" simplePos="0" relativeHeight="253389824" behindDoc="0" locked="0" layoutInCell="1" allowOverlap="1" wp14:anchorId="7A8CE9F9" wp14:editId="0AF8EF12">
                <wp:simplePos x="0" y="0"/>
                <wp:positionH relativeFrom="column">
                  <wp:posOffset>2352675</wp:posOffset>
                </wp:positionH>
                <wp:positionV relativeFrom="paragraph">
                  <wp:posOffset>186690</wp:posOffset>
                </wp:positionV>
                <wp:extent cx="1047750" cy="0"/>
                <wp:effectExtent l="0" t="76200" r="19050" b="95250"/>
                <wp:wrapNone/>
                <wp:docPr id="966" name="Straight Arrow Connector 966"/>
                <wp:cNvGraphicFramePr/>
                <a:graphic xmlns:a="http://schemas.openxmlformats.org/drawingml/2006/main">
                  <a:graphicData uri="http://schemas.microsoft.com/office/word/2010/wordprocessingShape">
                    <wps:wsp>
                      <wps:cNvCnPr/>
                      <wps:spPr>
                        <a:xfrm flipV="1">
                          <a:off x="0" y="0"/>
                          <a:ext cx="1047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3DD065A" id="Straight Arrow Connector 966" o:spid="_x0000_s1026" type="#_x0000_t32" style="position:absolute;margin-left:185.25pt;margin-top:14.7pt;width:82.5pt;height:0;flip:y;z-index:25338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" strokecolor="#4579b8 [3044]">
                <v:stroke endarrow="block"/>
              </v:shape>
            </w:pict>
          </mc:Fallback>
        </mc:AlternateContent>
      </w:r>
    </w:p>
    <w:p w14:paraId="2B755B27" w14:textId="77777777" w:rsidR="008C3FC5" w:rsidRDefault="008C3FC5" w:rsidP="008C3FC5"/>
    <w:p w14:paraId="5036A728" w14:textId="77777777" w:rsidR="008C3FC5" w:rsidRDefault="008C3FC5" w:rsidP="008C3FC5"/>
    <w:p w14:paraId="5BB78804" w14:textId="77777777" w:rsidR="008C3FC5" w:rsidRDefault="008C3FC5" w:rsidP="008C3FC5">
      <w:r w:rsidRPr="006F3F7D">
        <w:rPr>
          <w:noProof/>
          <w:lang w:val="en-US"/>
        </w:rPr>
        <mc:AlternateContent>
          <mc:Choice Requires="wps">
            <w:drawing>
              <wp:anchor distT="0" distB="0" distL="114300" distR="114300" simplePos="0" relativeHeight="253366272" behindDoc="0" locked="0" layoutInCell="1" allowOverlap="1" wp14:anchorId="0AF83187" wp14:editId="6E90AD0E">
                <wp:simplePos x="0" y="0"/>
                <wp:positionH relativeFrom="margin">
                  <wp:posOffset>1400175</wp:posOffset>
                </wp:positionH>
                <wp:positionV relativeFrom="paragraph">
                  <wp:posOffset>162560</wp:posOffset>
                </wp:positionV>
                <wp:extent cx="523875" cy="314325"/>
                <wp:effectExtent l="0" t="0" r="9525" b="9525"/>
                <wp:wrapNone/>
                <wp:docPr id="991" name="Rounded Rectangle 99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FD59B3" w14:textId="77777777" w:rsidR="00944514" w:rsidRPr="00B6176C" w:rsidRDefault="00944514" w:rsidP="008C3FC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3187" id="Rounded Rectangle 991" o:spid="_x0000_s1646" style="position:absolute;margin-left:110.25pt;margin-top:12.8pt;width:41.25pt;height:24.75pt;z-index:25336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" fillcolor="white [3201]" stroked="f" strokeweight="2pt">
                <v:textbox>
                  <w:txbxContent>
                    <w:p w14:paraId="33FD59B3" w14:textId="77777777" w:rsidR="00944514" w:rsidRPr="00B6176C" w:rsidRDefault="00944514" w:rsidP="008C3FC5">
                      <w:pPr>
                        <w:jc w:val="center"/>
                      </w:pPr>
                      <w:r>
                        <w:t>Yes</w:t>
                      </w:r>
                    </w:p>
                  </w:txbxContent>
                </v:textbox>
                <w10:wrap anchorx="margin"/>
              </v:roundrect>
            </w:pict>
          </mc:Fallback>
        </mc:AlternateContent>
      </w:r>
    </w:p>
    <w:p w14:paraId="2AE9DD2B" w14:textId="77777777" w:rsidR="008C3FC5" w:rsidRDefault="008C3FC5" w:rsidP="008C3FC5"/>
    <w:p w14:paraId="68D67AAF" w14:textId="77777777" w:rsidR="008C3FC5" w:rsidRDefault="008C3FC5" w:rsidP="008C3FC5"/>
    <w:p w14:paraId="072D7108" w14:textId="77777777" w:rsidR="008C3FC5" w:rsidRDefault="008C3FC5" w:rsidP="008C3FC5">
      <w:r w:rsidRPr="00C2701C">
        <w:rPr>
          <w:noProof/>
          <w:lang w:val="en-US"/>
        </w:rPr>
        <mc:AlternateContent>
          <mc:Choice Requires="wps">
            <w:drawing>
              <wp:anchor distT="0" distB="0" distL="114300" distR="114300" simplePos="0" relativeHeight="253408256" behindDoc="1" locked="0" layoutInCell="1" allowOverlap="1" wp14:anchorId="3F4BE7F3" wp14:editId="5E0E247A">
                <wp:simplePos x="0" y="0"/>
                <wp:positionH relativeFrom="margin">
                  <wp:posOffset>123825</wp:posOffset>
                </wp:positionH>
                <wp:positionV relativeFrom="paragraph">
                  <wp:posOffset>94615</wp:posOffset>
                </wp:positionV>
                <wp:extent cx="1352550" cy="1171575"/>
                <wp:effectExtent l="0" t="0" r="0" b="9525"/>
                <wp:wrapNone/>
                <wp:docPr id="1204" name="Rounded Rectangle 1204"/>
                <wp:cNvGraphicFramePr/>
                <a:graphic xmlns:a="http://schemas.openxmlformats.org/drawingml/2006/main">
                  <a:graphicData uri="http://schemas.microsoft.com/office/word/2010/wordprocessingShape">
                    <wps:wsp>
                      <wps:cNvSpPr/>
                      <wps:spPr>
                        <a:xfrm>
                          <a:off x="0" y="0"/>
                          <a:ext cx="1352550" cy="1171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66FF79" w14:textId="77777777" w:rsidR="00944514" w:rsidRPr="00B6176C" w:rsidRDefault="00944514" w:rsidP="008C3FC5">
                            <w:r>
                              <w:t>Sends the range of session id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BE7F3" id="Rounded Rectangle 1204" o:spid="_x0000_s1647" style="position:absolute;margin-left:9.75pt;margin-top:7.45pt;width:106.5pt;height:92.25pt;z-index:-24990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" fillcolor="white [3201]" stroked="f" strokeweight="2pt">
                <v:textbox>
                  <w:txbxContent>
                    <w:p w14:paraId="1966FF79" w14:textId="77777777" w:rsidR="00944514" w:rsidRPr="00B6176C" w:rsidRDefault="00944514" w:rsidP="008C3FC5">
                      <w:r>
                        <w:t>Sends the range of session id and ndata as intermediate response</w:t>
                      </w:r>
                    </w:p>
                  </w:txbxContent>
                </v:textbox>
                <w10:wrap anchorx="margin"/>
              </v:roundrect>
            </w:pict>
          </mc:Fallback>
        </mc:AlternateContent>
      </w:r>
    </w:p>
    <w:p w14:paraId="7555F122" w14:textId="77777777" w:rsidR="008C3FC5" w:rsidRPr="00F419F8" w:rsidRDefault="008C3FC5" w:rsidP="00F419F8"/>
    <w:p w14:paraId="7D108C26" w14:textId="77777777" w:rsidR="008C3FC5" w:rsidRDefault="008C3FC5" w:rsidP="008C3FC5"/>
    <w:p w14:paraId="7EDD9619" w14:textId="77777777" w:rsidR="008C3FC5" w:rsidRDefault="008C3FC5" w:rsidP="008C3FC5"/>
    <w:p w14:paraId="15D42682" w14:textId="77777777" w:rsidR="008C3FC5" w:rsidRDefault="008C3FC5" w:rsidP="008C3FC5">
      <w:r w:rsidRPr="00C2701C">
        <w:rPr>
          <w:noProof/>
          <w:lang w:val="en-US"/>
        </w:rPr>
        <mc:AlternateContent>
          <mc:Choice Requires="wps">
            <w:drawing>
              <wp:anchor distT="0" distB="0" distL="114300" distR="114300" simplePos="0" relativeHeight="253410304" behindDoc="0" locked="0" layoutInCell="1" allowOverlap="1" wp14:anchorId="5F9A35EF" wp14:editId="3A13F4F4">
                <wp:simplePos x="0" y="0"/>
                <wp:positionH relativeFrom="margin">
                  <wp:posOffset>95250</wp:posOffset>
                </wp:positionH>
                <wp:positionV relativeFrom="paragraph">
                  <wp:posOffset>15240</wp:posOffset>
                </wp:positionV>
                <wp:extent cx="1352550" cy="0"/>
                <wp:effectExtent l="38100" t="76200" r="0" b="95250"/>
                <wp:wrapNone/>
                <wp:docPr id="1206" name="Straight Arrow Connector 1206"/>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81732" id="Straight Arrow Connector 1206" o:spid="_x0000_s1026" type="#_x0000_t32" style="position:absolute;margin-left:7.5pt;margin-top:1.2pt;width:106.5pt;height:0;flip:x y;z-index:253410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" strokecolor="#4579b8 [3044]">
                <v:stroke endarrow="block"/>
                <w10:wrap anchorx="margin"/>
              </v:shape>
            </w:pict>
          </mc:Fallback>
        </mc:AlternateContent>
      </w:r>
    </w:p>
    <w:p w14:paraId="06D61296" w14:textId="77777777" w:rsidR="008C3FC5" w:rsidRDefault="008C3FC5" w:rsidP="008C3FC5"/>
    <w:p w14:paraId="5D93B14C" w14:textId="77777777" w:rsidR="008C3FC5" w:rsidRDefault="008C3FC5" w:rsidP="008C3FC5">
      <w:r w:rsidRPr="00C2701C">
        <w:rPr>
          <w:noProof/>
          <w:lang w:val="en-US"/>
        </w:rPr>
        <mc:AlternateContent>
          <mc:Choice Requires="wps">
            <w:drawing>
              <wp:anchor distT="0" distB="0" distL="114300" distR="114300" simplePos="0" relativeHeight="253409280" behindDoc="1" locked="0" layoutInCell="1" allowOverlap="1" wp14:anchorId="2AA91A65" wp14:editId="346661CB">
                <wp:simplePos x="0" y="0"/>
                <wp:positionH relativeFrom="margin">
                  <wp:posOffset>123825</wp:posOffset>
                </wp:positionH>
                <wp:positionV relativeFrom="paragraph">
                  <wp:posOffset>31750</wp:posOffset>
                </wp:positionV>
                <wp:extent cx="1162050" cy="533400"/>
                <wp:effectExtent l="0" t="0" r="0" b="0"/>
                <wp:wrapNone/>
                <wp:docPr id="1205" name="Rounded Rectangle 1205"/>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F637776" w14:textId="77777777" w:rsidR="00944514" w:rsidRPr="00B6176C" w:rsidRDefault="00944514" w:rsidP="008C3FC5">
                            <w:r>
                              <w:t>Sends OK as Final response</w:t>
                            </w:r>
                          </w:p>
                          <w:p w14:paraId="45EAADAD" w14:textId="77777777" w:rsidR="00944514" w:rsidRPr="00B6176C" w:rsidRDefault="00944514" w:rsidP="008C3FC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91A65" id="Rounded Rectangle 1205" o:spid="_x0000_s1648" style="position:absolute;margin-left:9.75pt;margin-top:2.5pt;width:91.5pt;height:42pt;z-index:-24990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" fillcolor="white [3201]" stroked="f" strokeweight="2pt">
                <v:textbox>
                  <w:txbxContent>
                    <w:p w14:paraId="1F637776" w14:textId="77777777" w:rsidR="00944514" w:rsidRPr="00B6176C" w:rsidRDefault="00944514" w:rsidP="008C3FC5">
                      <w:r>
                        <w:t>Sends OK as Final response</w:t>
                      </w:r>
                    </w:p>
                    <w:p w14:paraId="45EAADAD" w14:textId="77777777" w:rsidR="00944514" w:rsidRPr="00B6176C" w:rsidRDefault="00944514" w:rsidP="008C3FC5"/>
                  </w:txbxContent>
                </v:textbox>
                <w10:wrap anchorx="margin"/>
              </v:roundrect>
            </w:pict>
          </mc:Fallback>
        </mc:AlternateContent>
      </w:r>
    </w:p>
    <w:p w14:paraId="0605A248" w14:textId="77777777" w:rsidR="008C3FC5" w:rsidRDefault="008C3FC5" w:rsidP="008C3FC5">
      <w:r w:rsidRPr="00C2701C">
        <w:rPr>
          <w:noProof/>
          <w:lang w:val="en-US"/>
        </w:rPr>
        <mc:AlternateContent>
          <mc:Choice Requires="wps">
            <w:drawing>
              <wp:anchor distT="0" distB="0" distL="114300" distR="114300" simplePos="0" relativeHeight="253411328" behindDoc="0" locked="0" layoutInCell="1" allowOverlap="1" wp14:anchorId="56C27F10" wp14:editId="7E916C3D">
                <wp:simplePos x="0" y="0"/>
                <wp:positionH relativeFrom="margin">
                  <wp:posOffset>94615</wp:posOffset>
                </wp:positionH>
                <wp:positionV relativeFrom="paragraph">
                  <wp:posOffset>85725</wp:posOffset>
                </wp:positionV>
                <wp:extent cx="1362075" cy="0"/>
                <wp:effectExtent l="38100" t="76200" r="0" b="95250"/>
                <wp:wrapNone/>
                <wp:docPr id="1207" name="Straight Arrow Connector 1207"/>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89C89" id="Straight Arrow Connector 1207" o:spid="_x0000_s1026" type="#_x0000_t32" style="position:absolute;margin-left:7.45pt;margin-top:6.75pt;width:107.25pt;height:0;flip:x y;z-index:2534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" strokecolor="#4579b8 [3044]">
                <v:stroke endarrow="block"/>
                <w10:wrap anchorx="margin"/>
              </v:shape>
            </w:pict>
          </mc:Fallback>
        </mc:AlternateContent>
      </w:r>
    </w:p>
    <w:p w14:paraId="212F4653" w14:textId="77777777" w:rsidR="008C3FC5" w:rsidRDefault="008C3FC5" w:rsidP="008C3FC5"/>
    <w:p w14:paraId="4839F107" w14:textId="2C0A4E6E" w:rsidR="00D3032B" w:rsidRDefault="00D3032B" w:rsidP="00D3032B"/>
    <w:p w14:paraId="71E0855D" w14:textId="77777777" w:rsidR="00D3032B" w:rsidRPr="00800670" w:rsidRDefault="00D3032B" w:rsidP="00D3032B">
      <w:r w:rsidRPr="00F813A2">
        <w:rPr>
          <w:noProof/>
          <w:lang w:val="en-US"/>
        </w:rPr>
        <w:lastRenderedPageBreak/>
        <mc:AlternateContent>
          <mc:Choice Requires="wps">
            <w:drawing>
              <wp:anchor distT="0" distB="0" distL="114300" distR="114300" simplePos="0" relativeHeight="254115840" behindDoc="0" locked="0" layoutInCell="1" allowOverlap="1" wp14:anchorId="34CF42A2" wp14:editId="0E3C136D">
                <wp:simplePos x="0" y="0"/>
                <wp:positionH relativeFrom="column">
                  <wp:posOffset>4533900</wp:posOffset>
                </wp:positionH>
                <wp:positionV relativeFrom="paragraph">
                  <wp:posOffset>9525</wp:posOffset>
                </wp:positionV>
                <wp:extent cx="723900" cy="649605"/>
                <wp:effectExtent l="0" t="0" r="19050" b="17145"/>
                <wp:wrapNone/>
                <wp:docPr id="1839" name="Rectangle 1839"/>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F3E7A03" w14:textId="77777777" w:rsidR="00944514" w:rsidRDefault="00944514" w:rsidP="00D3032B">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F42A2" id="Rectangle 1839" o:spid="_x0000_s1649" style="position:absolute;margin-left:357pt;margin-top:.75pt;width:57pt;height:51.15pt;z-index:2541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" fillcolor="#c0504d [3205]" strokecolor="#243f60 [1604]" strokeweight="1pt">
                <v:textbox>
                  <w:txbxContent>
                    <w:p w14:paraId="4F3E7A03" w14:textId="77777777" w:rsidR="00944514" w:rsidRDefault="00944514" w:rsidP="00D3032B">
                      <w:pPr>
                        <w:jc w:val="center"/>
                      </w:pPr>
                      <w:r>
                        <w:t>FD Services</w:t>
                      </w:r>
                    </w:p>
                  </w:txbxContent>
                </v:textbox>
              </v:rect>
            </w:pict>
          </mc:Fallback>
        </mc:AlternateContent>
      </w:r>
      <w:r w:rsidRPr="00A61420">
        <w:rPr>
          <w:noProof/>
          <w:lang w:val="en-US"/>
        </w:rPr>
        <mc:AlternateContent>
          <mc:Choice Requires="wps">
            <w:drawing>
              <wp:anchor distT="0" distB="0" distL="114300" distR="114300" simplePos="0" relativeHeight="254089216" behindDoc="0" locked="0" layoutInCell="1" allowOverlap="1" wp14:anchorId="31C1F685" wp14:editId="791B0F73">
                <wp:simplePos x="0" y="0"/>
                <wp:positionH relativeFrom="column">
                  <wp:posOffset>3638550</wp:posOffset>
                </wp:positionH>
                <wp:positionV relativeFrom="paragraph">
                  <wp:posOffset>0</wp:posOffset>
                </wp:positionV>
                <wp:extent cx="723900" cy="649605"/>
                <wp:effectExtent l="0" t="0" r="19050" b="17145"/>
                <wp:wrapNone/>
                <wp:docPr id="1315" name="Rectangle 1315"/>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9E51A2C" w14:textId="77777777" w:rsidR="00944514" w:rsidRDefault="00944514" w:rsidP="00D3032B">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1F685" id="Rectangle 1315" o:spid="_x0000_s1650" style="position:absolute;margin-left:286.5pt;margin-top:0;width:57pt;height:51.15pt;z-index:25408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" fillcolor="#c0504d [3205]" strokecolor="#243f60 [1604]" strokeweight="1pt">
                <v:textbox>
                  <w:txbxContent>
                    <w:p w14:paraId="49E51A2C" w14:textId="77777777" w:rsidR="00944514" w:rsidRDefault="00944514" w:rsidP="00D3032B">
                      <w:pPr>
                        <w:jc w:val="center"/>
                      </w:pPr>
                      <w:r>
                        <w:t>Port Services</w:t>
                      </w:r>
                    </w:p>
                  </w:txbxContent>
                </v:textbox>
              </v:rect>
            </w:pict>
          </mc:Fallback>
        </mc:AlternateContent>
      </w:r>
      <w:r w:rsidRPr="00A61420">
        <w:rPr>
          <w:noProof/>
          <w:lang w:val="en-US"/>
        </w:rPr>
        <mc:AlternateContent>
          <mc:Choice Requires="wps">
            <w:drawing>
              <wp:anchor distT="0" distB="0" distL="114300" distR="114300" simplePos="0" relativeHeight="254087168" behindDoc="0" locked="0" layoutInCell="1" allowOverlap="1" wp14:anchorId="1E2CA564" wp14:editId="31D1B57C">
                <wp:simplePos x="0" y="0"/>
                <wp:positionH relativeFrom="column">
                  <wp:posOffset>2296160</wp:posOffset>
                </wp:positionH>
                <wp:positionV relativeFrom="paragraph">
                  <wp:posOffset>8890</wp:posOffset>
                </wp:positionV>
                <wp:extent cx="1143000" cy="640080"/>
                <wp:effectExtent l="0" t="0" r="19050" b="26670"/>
                <wp:wrapNone/>
                <wp:docPr id="1316" name="Rectangle 131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1E814E7" w14:textId="77777777" w:rsidR="00944514" w:rsidRDefault="00944514" w:rsidP="00D3032B">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2CA564" id="Rectangle 1316" o:spid="_x0000_s1651" style="position:absolute;margin-left:180.8pt;margin-top:.7pt;width:90pt;height:50.4pt;z-index:25408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V+PwgIAAA8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" fillcolor="#c0504d [3205]" strokecolor="#5a5a5a [2109]" strokeweight="1pt">
                <v:textbox>
                  <w:txbxContent>
                    <w:p w14:paraId="61E814E7" w14:textId="77777777" w:rsidR="00944514" w:rsidRDefault="00944514" w:rsidP="00D3032B">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4088192" behindDoc="0" locked="0" layoutInCell="1" allowOverlap="1" wp14:anchorId="552C2CD0" wp14:editId="1AC00E71">
                <wp:simplePos x="0" y="0"/>
                <wp:positionH relativeFrom="rightMargin">
                  <wp:align>left</wp:align>
                </wp:positionH>
                <wp:positionV relativeFrom="paragraph">
                  <wp:posOffset>9524</wp:posOffset>
                </wp:positionV>
                <wp:extent cx="731520" cy="638175"/>
                <wp:effectExtent l="0" t="0" r="11430" b="28575"/>
                <wp:wrapNone/>
                <wp:docPr id="1322" name="Rectangle 132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A9A814E" w14:textId="77777777" w:rsidR="00944514" w:rsidRDefault="00944514" w:rsidP="00D3032B">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C2CD0" id="Rectangle 1322" o:spid="_x0000_s1652" style="position:absolute;margin-left:0;margin-top:.75pt;width:57.6pt;height:50.25pt;z-index:25408819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" fillcolor="#8064a2 [3207]" strokecolor="#5a5a5a [2109]" strokeweight="1pt">
                <v:textbox>
                  <w:txbxContent>
                    <w:p w14:paraId="2A9A814E" w14:textId="77777777" w:rsidR="00944514" w:rsidRDefault="00944514" w:rsidP="00D3032B">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4085120" behindDoc="0" locked="0" layoutInCell="1" allowOverlap="1" wp14:anchorId="54F6C796" wp14:editId="1A53AAB9">
                <wp:simplePos x="0" y="0"/>
                <wp:positionH relativeFrom="margin">
                  <wp:posOffset>-323850</wp:posOffset>
                </wp:positionH>
                <wp:positionV relativeFrom="paragraph">
                  <wp:posOffset>8890</wp:posOffset>
                </wp:positionV>
                <wp:extent cx="822325" cy="640080"/>
                <wp:effectExtent l="0" t="0" r="15875" b="26670"/>
                <wp:wrapNone/>
                <wp:docPr id="1324" name="Rectangle 132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37B25F" w14:textId="77777777" w:rsidR="00944514" w:rsidRDefault="00944514" w:rsidP="00D3032B">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6C796" id="Rectangle 1324" o:spid="_x0000_s1653" style="position:absolute;margin-left:-25.5pt;margin-top:.7pt;width:64.75pt;height:50.4pt;z-index:25408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FjxA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BkT4WPEAgAADgYAAA4AAAAAAAAAAAAAAAAALgIAAGRycy9lMm9Eb2MueG1sUEsBAi0A&#10;FAAGAAgAAAAhAIccbzrgAAAACAEAAA8AAAAAAAAAAAAAAAAAHgUAAGRycy9kb3ducmV2LnhtbFBL&#10;BQYAAAAABAAEAPMAAAArBgAAAAA=&#10;" fillcolor="#f79646 [3209]" strokecolor="#5a5a5a [2109]" strokeweight="1pt">
                <v:textbox>
                  <w:txbxContent>
                    <w:p w14:paraId="5637B25F" w14:textId="77777777" w:rsidR="00944514" w:rsidRDefault="00944514" w:rsidP="00D3032B">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4086144" behindDoc="0" locked="0" layoutInCell="1" allowOverlap="1" wp14:anchorId="16C93DE5" wp14:editId="415846FE">
                <wp:simplePos x="0" y="0"/>
                <wp:positionH relativeFrom="column">
                  <wp:posOffset>1000760</wp:posOffset>
                </wp:positionH>
                <wp:positionV relativeFrom="paragraph">
                  <wp:posOffset>8890</wp:posOffset>
                </wp:positionV>
                <wp:extent cx="828675" cy="640080"/>
                <wp:effectExtent l="0" t="0" r="28575" b="26670"/>
                <wp:wrapNone/>
                <wp:docPr id="1703" name="Rectangle 170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72650B3" w14:textId="77777777" w:rsidR="00944514" w:rsidRDefault="00944514" w:rsidP="00D3032B">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93DE5" id="Rectangle 1703" o:spid="_x0000_s1654" style="position:absolute;margin-left:78.8pt;margin-top:.7pt;width:65.25pt;height:50.4pt;z-index:2540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q1i3VcQCAAAOBgAADgAAAAAAAAAAAAAAAAAuAgAAZHJzL2Uyb0RvYy54bWxQSwECLQAUAAYA&#10;CAAAACEAxSrpn9wAAAAJAQAADwAAAAAAAAAAAAAAAAAeBQAAZHJzL2Rvd25yZXYueG1sUEsFBgAA&#10;AAAEAAQA8wAAACcGAAAAAA==&#10;" fillcolor="#4f81bd [3204]" strokecolor="#5a5a5a [2109]" strokeweight="1pt">
                <v:textbox>
                  <w:txbxContent>
                    <w:p w14:paraId="172650B3" w14:textId="77777777" w:rsidR="00944514" w:rsidRDefault="00944514" w:rsidP="00D3032B">
                      <w:pPr>
                        <w:jc w:val="center"/>
                      </w:pPr>
                      <w:r>
                        <w:t>Legato App</w:t>
                      </w:r>
                    </w:p>
                  </w:txbxContent>
                </v:textbox>
              </v:rect>
            </w:pict>
          </mc:Fallback>
        </mc:AlternateContent>
      </w:r>
    </w:p>
    <w:p w14:paraId="4D69293C" w14:textId="77777777" w:rsidR="00D3032B" w:rsidRDefault="00D3032B" w:rsidP="00D3032B"/>
    <w:p w14:paraId="565FC4BA" w14:textId="77777777" w:rsidR="00D3032B" w:rsidRDefault="00D3032B" w:rsidP="00D3032B">
      <w:r w:rsidRPr="00215EAC">
        <w:rPr>
          <w:rFonts w:ascii="Arial" w:hAnsi="Arial" w:cs="Arial"/>
          <w:noProof/>
          <w:lang w:val="en-US"/>
        </w:rPr>
        <mc:AlternateContent>
          <mc:Choice Requires="wps">
            <w:drawing>
              <wp:anchor distT="0" distB="0" distL="114300" distR="114300" simplePos="0" relativeHeight="254094336" behindDoc="0" locked="0" layoutInCell="1" allowOverlap="1" wp14:anchorId="72A85F14" wp14:editId="4054762E">
                <wp:simplePos x="0" y="0"/>
                <wp:positionH relativeFrom="column">
                  <wp:posOffset>5876925</wp:posOffset>
                </wp:positionH>
                <wp:positionV relativeFrom="paragraph">
                  <wp:posOffset>275590</wp:posOffset>
                </wp:positionV>
                <wp:extent cx="0" cy="7010400"/>
                <wp:effectExtent l="0" t="0" r="19050" b="19050"/>
                <wp:wrapNone/>
                <wp:docPr id="1325" name="Straight Connector 132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4DDE5" id="Straight Connector 1325" o:spid="_x0000_s1026" style="position:absolute;flip:x;z-index:2540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" strokecolor="#4579b8 [3044]"/>
            </w:pict>
          </mc:Fallback>
        </mc:AlternateContent>
      </w:r>
    </w:p>
    <w:p w14:paraId="330AFCEC" w14:textId="77777777" w:rsidR="00D3032B" w:rsidRDefault="00D3032B" w:rsidP="00D3032B">
      <w:r w:rsidRPr="00F813A2">
        <w:rPr>
          <w:noProof/>
          <w:lang w:val="en-US"/>
        </w:rPr>
        <mc:AlternateContent>
          <mc:Choice Requires="wps">
            <w:drawing>
              <wp:anchor distT="0" distB="0" distL="114300" distR="114300" simplePos="0" relativeHeight="254116864" behindDoc="0" locked="0" layoutInCell="1" allowOverlap="1" wp14:anchorId="03469C8E" wp14:editId="46F09EE5">
                <wp:simplePos x="0" y="0"/>
                <wp:positionH relativeFrom="column">
                  <wp:posOffset>4895850</wp:posOffset>
                </wp:positionH>
                <wp:positionV relativeFrom="paragraph">
                  <wp:posOffset>100965</wp:posOffset>
                </wp:positionV>
                <wp:extent cx="0" cy="6991350"/>
                <wp:effectExtent l="0" t="0" r="19050" b="19050"/>
                <wp:wrapNone/>
                <wp:docPr id="1840" name="Straight Connector 184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C8F5F" id="Straight Connector 1840" o:spid="_x0000_s1026" style="position:absolute;z-index:2541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5pt,7.95pt" to="385.5pt,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093312" behindDoc="0" locked="0" layoutInCell="1" allowOverlap="1" wp14:anchorId="180C9096" wp14:editId="3513895C">
                <wp:simplePos x="0" y="0"/>
                <wp:positionH relativeFrom="column">
                  <wp:posOffset>4000500</wp:posOffset>
                </wp:positionH>
                <wp:positionV relativeFrom="paragraph">
                  <wp:posOffset>91440</wp:posOffset>
                </wp:positionV>
                <wp:extent cx="0" cy="6991350"/>
                <wp:effectExtent l="0" t="0" r="19050" b="19050"/>
                <wp:wrapNone/>
                <wp:docPr id="1426" name="Straight Connector 142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2F881" id="Straight Connector 1426" o:spid="_x0000_s1026" style="position:absolute;z-index:25409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7.2pt" to="31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092288" behindDoc="0" locked="0" layoutInCell="1" allowOverlap="1" wp14:anchorId="4989511C" wp14:editId="33F96BF9">
                <wp:simplePos x="0" y="0"/>
                <wp:positionH relativeFrom="column">
                  <wp:posOffset>2809240</wp:posOffset>
                </wp:positionH>
                <wp:positionV relativeFrom="paragraph">
                  <wp:posOffset>91440</wp:posOffset>
                </wp:positionV>
                <wp:extent cx="0" cy="6962775"/>
                <wp:effectExtent l="0" t="0" r="19050" b="28575"/>
                <wp:wrapNone/>
                <wp:docPr id="1427" name="Straight Connector 142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E47B4" id="Straight Connector 1427" o:spid="_x0000_s1026" style="position:absolute;z-index:2540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" strokecolor="#4579b8 [3044]"/>
            </w:pict>
          </mc:Fallback>
        </mc:AlternateContent>
      </w:r>
      <w:r w:rsidRPr="00FB0354">
        <w:rPr>
          <w:noProof/>
          <w:lang w:val="en-US"/>
        </w:rPr>
        <mc:AlternateContent>
          <mc:Choice Requires="wps">
            <w:drawing>
              <wp:anchor distT="0" distB="0" distL="114300" distR="114300" simplePos="0" relativeHeight="254095360" behindDoc="0" locked="0" layoutInCell="1" allowOverlap="1" wp14:anchorId="02B01045" wp14:editId="376CCE41">
                <wp:simplePos x="0" y="0"/>
                <wp:positionH relativeFrom="column">
                  <wp:posOffset>314325</wp:posOffset>
                </wp:positionH>
                <wp:positionV relativeFrom="paragraph">
                  <wp:posOffset>759460</wp:posOffset>
                </wp:positionV>
                <wp:extent cx="2266950" cy="1695450"/>
                <wp:effectExtent l="0" t="0" r="19050" b="19050"/>
                <wp:wrapNone/>
                <wp:docPr id="1789" name="Diamond 1789"/>
                <wp:cNvGraphicFramePr/>
                <a:graphic xmlns:a="http://schemas.openxmlformats.org/drawingml/2006/main">
                  <a:graphicData uri="http://schemas.microsoft.com/office/word/2010/wordprocessingShape">
                    <wps:wsp>
                      <wps:cNvSpPr/>
                      <wps:spPr>
                        <a:xfrm>
                          <a:off x="0" y="0"/>
                          <a:ext cx="2266950" cy="16954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C11A9B4" w14:textId="5C6FDE6C" w:rsidR="00944514" w:rsidRPr="000153DC" w:rsidRDefault="00944514" w:rsidP="00D3032B">
                            <w:pPr>
                              <w:jc w:val="center"/>
                            </w:pPr>
                            <w:r>
                              <w:t xml:space="preserve">If </w:t>
                            </w:r>
                            <w:r w:rsidRPr="000153DC">
                              <w:t xml:space="preserve">sessionId </w:t>
                            </w:r>
                            <w:r>
                              <w:t>is (1-32) &amp;&amp; ndata is (1-</w:t>
                            </w:r>
                            <w:r w:rsidRPr="00671C8B">
                              <w:t>4294967295</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01045" id="Diamond 1789" o:spid="_x0000_s1655" type="#_x0000_t4" style="position:absolute;margin-left:24.75pt;margin-top:59.8pt;width:178.5pt;height:133.5pt;z-index:2540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" fillcolor="white [3201]" strokecolor="#4f81bd [3204]" strokeweight="1pt">
                <v:textbox>
                  <w:txbxContent>
                    <w:p w14:paraId="7C11A9B4" w14:textId="5C6FDE6C" w:rsidR="00944514" w:rsidRPr="000153DC" w:rsidRDefault="00944514" w:rsidP="00D3032B">
                      <w:pPr>
                        <w:jc w:val="center"/>
                      </w:pPr>
                      <w:r>
                        <w:t xml:space="preserve">If </w:t>
                      </w:r>
                      <w:r w:rsidRPr="000153DC">
                        <w:t xml:space="preserve">sessionId </w:t>
                      </w:r>
                      <w:r>
                        <w:t>is (1-32) &amp;&amp; ndata is (1-</w:t>
                      </w:r>
                      <w:r w:rsidRPr="00671C8B">
                        <w:t>4294967295</w:t>
                      </w:r>
                      <w:r>
                        <w:t>)</w:t>
                      </w:r>
                    </w:p>
                  </w:txbxContent>
                </v:textbox>
              </v:shape>
            </w:pict>
          </mc:Fallback>
        </mc:AlternateContent>
      </w:r>
      <w:r w:rsidRPr="00FB0354">
        <w:rPr>
          <w:noProof/>
          <w:lang w:val="en-US"/>
        </w:rPr>
        <mc:AlternateContent>
          <mc:Choice Requires="wps">
            <w:drawing>
              <wp:anchor distT="0" distB="0" distL="114300" distR="114300" simplePos="0" relativeHeight="254098432" behindDoc="0" locked="0" layoutInCell="1" allowOverlap="1" wp14:anchorId="64316D61" wp14:editId="573E03F2">
                <wp:simplePos x="0" y="0"/>
                <wp:positionH relativeFrom="column">
                  <wp:posOffset>1190625</wp:posOffset>
                </wp:positionH>
                <wp:positionV relativeFrom="paragraph">
                  <wp:posOffset>2660015</wp:posOffset>
                </wp:positionV>
                <wp:extent cx="523875" cy="314325"/>
                <wp:effectExtent l="0" t="0" r="9525" b="9525"/>
                <wp:wrapNone/>
                <wp:docPr id="1793" name="Rounded Rectangle 179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3E56C15" w14:textId="77777777" w:rsidR="00944514" w:rsidRPr="00B6176C" w:rsidRDefault="00944514" w:rsidP="00D3032B">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16D61" id="Rounded Rectangle 1793" o:spid="_x0000_s1656" style="position:absolute;margin-left:93.75pt;margin-top:209.45pt;width:41.25pt;height:24.75pt;z-index:2540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" fillcolor="white [3201]" stroked="f" strokeweight="2pt">
                <v:textbox>
                  <w:txbxContent>
                    <w:p w14:paraId="73E56C15" w14:textId="77777777" w:rsidR="00944514" w:rsidRPr="00B6176C" w:rsidRDefault="00944514" w:rsidP="00D3032B">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091264" behindDoc="0" locked="0" layoutInCell="1" allowOverlap="1" wp14:anchorId="012A2F5D" wp14:editId="4A67AB19">
                <wp:simplePos x="0" y="0"/>
                <wp:positionH relativeFrom="column">
                  <wp:posOffset>1447800</wp:posOffset>
                </wp:positionH>
                <wp:positionV relativeFrom="paragraph">
                  <wp:posOffset>89535</wp:posOffset>
                </wp:positionV>
                <wp:extent cx="0" cy="6991350"/>
                <wp:effectExtent l="0" t="0" r="19050" b="19050"/>
                <wp:wrapNone/>
                <wp:docPr id="1724" name="Straight Connector 1724"/>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A757A6" id="Straight Connector 1724" o:spid="_x0000_s1026" style="position:absolute;z-index:25409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vbiRTb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090240" behindDoc="0" locked="0" layoutInCell="1" allowOverlap="1" wp14:anchorId="061BAD49" wp14:editId="6ED3883B">
                <wp:simplePos x="0" y="0"/>
                <wp:positionH relativeFrom="column">
                  <wp:posOffset>95250</wp:posOffset>
                </wp:positionH>
                <wp:positionV relativeFrom="paragraph">
                  <wp:posOffset>80010</wp:posOffset>
                </wp:positionV>
                <wp:extent cx="0" cy="7000875"/>
                <wp:effectExtent l="0" t="0" r="19050" b="28575"/>
                <wp:wrapNone/>
                <wp:docPr id="1725" name="Straight Connector 172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EBFC5" id="Straight Connector 1725" o:spid="_x0000_s1026" style="position:absolute;flip:x;z-index:2540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" strokecolor="#4579b8 [3044]"/>
            </w:pict>
          </mc:Fallback>
        </mc:AlternateContent>
      </w:r>
    </w:p>
    <w:p w14:paraId="4795AC0C" w14:textId="77777777" w:rsidR="00D3032B" w:rsidRDefault="00D3032B" w:rsidP="00D3032B">
      <w:r w:rsidRPr="00FB0354">
        <w:rPr>
          <w:noProof/>
          <w:lang w:val="en-US"/>
        </w:rPr>
        <mc:AlternateContent>
          <mc:Choice Requires="wps">
            <w:drawing>
              <wp:anchor distT="0" distB="0" distL="114300" distR="114300" simplePos="0" relativeHeight="254099456" behindDoc="0" locked="0" layoutInCell="1" allowOverlap="1" wp14:anchorId="441E40E9" wp14:editId="57ACFFB0">
                <wp:simplePos x="0" y="0"/>
                <wp:positionH relativeFrom="margin">
                  <wp:posOffset>-333375</wp:posOffset>
                </wp:positionH>
                <wp:positionV relativeFrom="paragraph">
                  <wp:posOffset>81915</wp:posOffset>
                </wp:positionV>
                <wp:extent cx="1876425" cy="304800"/>
                <wp:effectExtent l="0" t="0" r="28575" b="19050"/>
                <wp:wrapNone/>
                <wp:docPr id="1794" name="Rectangle 1794"/>
                <wp:cNvGraphicFramePr/>
                <a:graphic xmlns:a="http://schemas.openxmlformats.org/drawingml/2006/main">
                  <a:graphicData uri="http://schemas.microsoft.com/office/word/2010/wordprocessingShape">
                    <wps:wsp>
                      <wps:cNvSpPr/>
                      <wps:spPr>
                        <a:xfrm>
                          <a:off x="0" y="0"/>
                          <a:ext cx="1876425" cy="3048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71FC10" w14:textId="77777777" w:rsidR="00944514" w:rsidRPr="004F4A7A" w:rsidRDefault="00944514" w:rsidP="00D3032B">
                            <w:pPr>
                              <w:rPr>
                                <w:color w:val="000000" w:themeColor="text1"/>
                              </w:rPr>
                            </w:pPr>
                            <w:r>
                              <w:t xml:space="preserve"> </w:t>
                            </w:r>
                            <w:r>
                              <w:rPr>
                                <w:color w:val="000000" w:themeColor="text1"/>
                              </w:rPr>
                              <w:t>CMD_TYPE_PARA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E40E9" id="Rectangle 1794" o:spid="_x0000_s1657" style="position:absolute;margin-left:-26.25pt;margin-top:6.45pt;width:147.75pt;height:24pt;z-index:25409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" fillcolor="white [3212]" strokecolor="#4f81bd [3204]" strokeweight="1pt">
                <v:textbox>
                  <w:txbxContent>
                    <w:p w14:paraId="4671FC10" w14:textId="77777777" w:rsidR="00944514" w:rsidRPr="004F4A7A" w:rsidRDefault="00944514" w:rsidP="00D3032B">
                      <w:pPr>
                        <w:rPr>
                          <w:color w:val="000000" w:themeColor="text1"/>
                        </w:rPr>
                      </w:pPr>
                      <w:r>
                        <w:t xml:space="preserve"> </w:t>
                      </w:r>
                      <w:r>
                        <w:rPr>
                          <w:color w:val="000000" w:themeColor="text1"/>
                        </w:rPr>
                        <w:t>CMD_TYPE_PARA module</w:t>
                      </w:r>
                    </w:p>
                  </w:txbxContent>
                </v:textbox>
                <w10:wrap anchorx="margin"/>
              </v:rect>
            </w:pict>
          </mc:Fallback>
        </mc:AlternateContent>
      </w:r>
    </w:p>
    <w:p w14:paraId="53F618AE" w14:textId="77777777" w:rsidR="00D3032B" w:rsidRDefault="00D3032B" w:rsidP="00D3032B"/>
    <w:p w14:paraId="231DC0A0" w14:textId="77777777" w:rsidR="00D3032B" w:rsidRDefault="00D3032B" w:rsidP="00D3032B"/>
    <w:p w14:paraId="477385CD" w14:textId="77777777" w:rsidR="00D3032B" w:rsidRDefault="00D3032B" w:rsidP="00D3032B"/>
    <w:p w14:paraId="35E0F4D9" w14:textId="77777777" w:rsidR="00D3032B" w:rsidRDefault="00D3032B" w:rsidP="00D3032B"/>
    <w:p w14:paraId="121DE77A" w14:textId="77777777" w:rsidR="00D3032B" w:rsidRDefault="00D3032B" w:rsidP="00D3032B">
      <w:r w:rsidRPr="00FB0354">
        <w:rPr>
          <w:noProof/>
          <w:lang w:val="en-US"/>
        </w:rPr>
        <mc:AlternateContent>
          <mc:Choice Requires="wps">
            <w:drawing>
              <wp:anchor distT="0" distB="0" distL="114300" distR="114300" simplePos="0" relativeHeight="254084096" behindDoc="0" locked="0" layoutInCell="1" allowOverlap="1" wp14:anchorId="22D9E2FF" wp14:editId="1BE6253C">
                <wp:simplePos x="0" y="0"/>
                <wp:positionH relativeFrom="column">
                  <wp:posOffset>104775</wp:posOffset>
                </wp:positionH>
                <wp:positionV relativeFrom="paragraph">
                  <wp:posOffset>159385</wp:posOffset>
                </wp:positionV>
                <wp:extent cx="428625" cy="314325"/>
                <wp:effectExtent l="0" t="0" r="9525" b="9525"/>
                <wp:wrapNone/>
                <wp:docPr id="1792" name="Rounded Rectangle 179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EF6276F" w14:textId="77777777" w:rsidR="00944514" w:rsidRPr="00B6176C" w:rsidRDefault="00944514" w:rsidP="00D3032B">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9E2FF" id="Rounded Rectangle 1792" o:spid="_x0000_s1658" style="position:absolute;margin-left:8.25pt;margin-top:12.55pt;width:33.75pt;height:24.75pt;z-index:2540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HmggIAAFA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" fillcolor="white [3201]" stroked="f" strokeweight="2pt">
                <v:textbox>
                  <w:txbxContent>
                    <w:p w14:paraId="2EF6276F" w14:textId="77777777" w:rsidR="00944514" w:rsidRPr="00B6176C" w:rsidRDefault="00944514" w:rsidP="00D3032B">
                      <w:pPr>
                        <w:jc w:val="center"/>
                      </w:pPr>
                      <w:r>
                        <w:t>No</w:t>
                      </w:r>
                    </w:p>
                  </w:txbxContent>
                </v:textbox>
              </v:roundrect>
            </w:pict>
          </mc:Fallback>
        </mc:AlternateContent>
      </w:r>
    </w:p>
    <w:p w14:paraId="2045E11B" w14:textId="77777777" w:rsidR="00D3032B" w:rsidRDefault="00D3032B" w:rsidP="00D3032B"/>
    <w:p w14:paraId="33D97B9C" w14:textId="77777777" w:rsidR="00D3032B" w:rsidRDefault="00D3032B" w:rsidP="00D3032B">
      <w:r w:rsidRPr="00FB0354">
        <w:rPr>
          <w:noProof/>
          <w:lang w:val="en-US"/>
        </w:rPr>
        <mc:AlternateContent>
          <mc:Choice Requires="wps">
            <w:drawing>
              <wp:anchor distT="0" distB="0" distL="114300" distR="114300" simplePos="0" relativeHeight="254096384" behindDoc="0" locked="0" layoutInCell="1" allowOverlap="1" wp14:anchorId="672F250B" wp14:editId="16AD0452">
                <wp:simplePos x="0" y="0"/>
                <wp:positionH relativeFrom="column">
                  <wp:posOffset>85090</wp:posOffset>
                </wp:positionH>
                <wp:positionV relativeFrom="paragraph">
                  <wp:posOffset>124460</wp:posOffset>
                </wp:positionV>
                <wp:extent cx="247650" cy="0"/>
                <wp:effectExtent l="38100" t="76200" r="0" b="95250"/>
                <wp:wrapNone/>
                <wp:docPr id="1790" name="Straight Arrow Connector 1790"/>
                <wp:cNvGraphicFramePr/>
                <a:graphic xmlns:a="http://schemas.openxmlformats.org/drawingml/2006/main">
                  <a:graphicData uri="http://schemas.microsoft.com/office/word/2010/wordprocessingShape">
                    <wps:wsp>
                      <wps:cNvCnPr/>
                      <wps:spPr>
                        <a:xfrm flipH="1" flipV="1">
                          <a:off x="0" y="0"/>
                          <a:ext cx="247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56A34" id="Straight Arrow Connector 1790" o:spid="_x0000_s1026" type="#_x0000_t32" style="position:absolute;margin-left:6.7pt;margin-top:9.8pt;width:19.5pt;height:0;flip:x y;z-index:2540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" strokecolor="#4579b8 [3044]">
                <v:stroke endarrow="block"/>
              </v:shape>
            </w:pict>
          </mc:Fallback>
        </mc:AlternateContent>
      </w:r>
    </w:p>
    <w:p w14:paraId="3967EF5B" w14:textId="77777777" w:rsidR="00D3032B" w:rsidRDefault="00D3032B" w:rsidP="00D3032B">
      <w:r w:rsidRPr="00FB0354">
        <w:rPr>
          <w:noProof/>
          <w:lang w:val="en-US"/>
        </w:rPr>
        <mc:AlternateContent>
          <mc:Choice Requires="wps">
            <w:drawing>
              <wp:anchor distT="0" distB="0" distL="114300" distR="114300" simplePos="0" relativeHeight="254097408" behindDoc="1" locked="0" layoutInCell="1" allowOverlap="1" wp14:anchorId="068B71CB" wp14:editId="2E992E79">
                <wp:simplePos x="0" y="0"/>
                <wp:positionH relativeFrom="margin">
                  <wp:align>left</wp:align>
                </wp:positionH>
                <wp:positionV relativeFrom="paragraph">
                  <wp:posOffset>8890</wp:posOffset>
                </wp:positionV>
                <wp:extent cx="876300" cy="962025"/>
                <wp:effectExtent l="0" t="0" r="0" b="9525"/>
                <wp:wrapNone/>
                <wp:docPr id="1791" name="Rounded Rectangle 1791"/>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F636CE" w14:textId="77777777" w:rsidR="00944514" w:rsidRPr="00B6176C" w:rsidRDefault="00944514" w:rsidP="00D3032B">
                            <w:r>
                              <w:t>Sends ERROR as Final response</w:t>
                            </w:r>
                          </w:p>
                          <w:p w14:paraId="2EA13D6D" w14:textId="77777777" w:rsidR="00944514" w:rsidRPr="00B6176C" w:rsidRDefault="00944514" w:rsidP="00D303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B71CB" id="Rounded Rectangle 1791" o:spid="_x0000_s1659" style="position:absolute;margin-left:0;margin-top:.7pt;width:69pt;height:75.75pt;z-index:-24921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" fillcolor="white [3201]" stroked="f" strokeweight="2pt">
                <v:textbox>
                  <w:txbxContent>
                    <w:p w14:paraId="06F636CE" w14:textId="77777777" w:rsidR="00944514" w:rsidRPr="00B6176C" w:rsidRDefault="00944514" w:rsidP="00D3032B">
                      <w:r>
                        <w:t>Sends ERROR as Final response</w:t>
                      </w:r>
                    </w:p>
                    <w:p w14:paraId="2EA13D6D" w14:textId="77777777" w:rsidR="00944514" w:rsidRPr="00B6176C" w:rsidRDefault="00944514" w:rsidP="00D3032B"/>
                  </w:txbxContent>
                </v:textbox>
                <w10:wrap anchorx="margin"/>
              </v:roundrect>
            </w:pict>
          </mc:Fallback>
        </mc:AlternateContent>
      </w:r>
    </w:p>
    <w:p w14:paraId="63564E2C" w14:textId="77777777" w:rsidR="00D3032B" w:rsidRDefault="00D3032B" w:rsidP="00D3032B"/>
    <w:p w14:paraId="0101DF35" w14:textId="77777777" w:rsidR="00D3032B" w:rsidRDefault="00D3032B" w:rsidP="00D3032B"/>
    <w:p w14:paraId="3FDC92FA" w14:textId="77777777" w:rsidR="00D3032B" w:rsidRDefault="00D3032B" w:rsidP="00D3032B"/>
    <w:p w14:paraId="0BFF466F" w14:textId="77777777" w:rsidR="00D3032B" w:rsidRDefault="00D3032B" w:rsidP="00D3032B"/>
    <w:p w14:paraId="5B3DC572" w14:textId="77777777" w:rsidR="00D3032B" w:rsidRDefault="00D3032B" w:rsidP="00D3032B"/>
    <w:p w14:paraId="6BCC9E4C" w14:textId="77777777" w:rsidR="00D3032B" w:rsidRDefault="00D3032B" w:rsidP="00D3032B"/>
    <w:p w14:paraId="23E1BB6D" w14:textId="77777777" w:rsidR="00D3032B" w:rsidRDefault="00D3032B" w:rsidP="00D3032B"/>
    <w:p w14:paraId="25E01B24" w14:textId="77777777" w:rsidR="00D3032B" w:rsidRDefault="00D3032B" w:rsidP="00D3032B">
      <w:r w:rsidRPr="00AC08F6">
        <w:rPr>
          <w:noProof/>
          <w:lang w:val="en-US"/>
        </w:rPr>
        <mc:AlternateContent>
          <mc:Choice Requires="wps">
            <w:drawing>
              <wp:anchor distT="0" distB="0" distL="114300" distR="114300" simplePos="0" relativeHeight="254101504" behindDoc="0" locked="0" layoutInCell="1" allowOverlap="1" wp14:anchorId="45989480" wp14:editId="0985C35A">
                <wp:simplePos x="0" y="0"/>
                <wp:positionH relativeFrom="column">
                  <wp:posOffset>561975</wp:posOffset>
                </wp:positionH>
                <wp:positionV relativeFrom="paragraph">
                  <wp:posOffset>9525</wp:posOffset>
                </wp:positionV>
                <wp:extent cx="1781175" cy="1323975"/>
                <wp:effectExtent l="0" t="0" r="28575" b="28575"/>
                <wp:wrapNone/>
                <wp:docPr id="1796" name="Diamond 1796"/>
                <wp:cNvGraphicFramePr/>
                <a:graphic xmlns:a="http://schemas.openxmlformats.org/drawingml/2006/main">
                  <a:graphicData uri="http://schemas.microsoft.com/office/word/2010/wordprocessingShape">
                    <wps:wsp>
                      <wps:cNvSpPr/>
                      <wps:spPr>
                        <a:xfrm>
                          <a:off x="0" y="0"/>
                          <a:ext cx="178117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0E0EE8D" w14:textId="77777777" w:rsidR="00944514" w:rsidRPr="000153DC" w:rsidRDefault="00944514" w:rsidP="00D3032B">
                            <w:pPr>
                              <w:jc w:val="center"/>
                            </w:pPr>
                            <w:r>
                              <w:t xml:space="preserve">If TCP connection presents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89480" id="Diamond 1796" o:spid="_x0000_s1660" type="#_x0000_t4" style="position:absolute;margin-left:44.25pt;margin-top:.75pt;width:140.25pt;height:104.25pt;z-index:25410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" fillcolor="white [3201]" strokecolor="#4f81bd [3204]" strokeweight="1pt">
                <v:textbox>
                  <w:txbxContent>
                    <w:p w14:paraId="70E0EE8D" w14:textId="77777777" w:rsidR="00944514" w:rsidRPr="000153DC" w:rsidRDefault="00944514" w:rsidP="00D3032B">
                      <w:pPr>
                        <w:jc w:val="center"/>
                      </w:pPr>
                      <w:r>
                        <w:t xml:space="preserve">If TCP connection presents </w:t>
                      </w:r>
                    </w:p>
                  </w:txbxContent>
                </v:textbox>
              </v:shape>
            </w:pict>
          </mc:Fallback>
        </mc:AlternateContent>
      </w:r>
      <w:r w:rsidRPr="00AC08F6">
        <w:rPr>
          <w:noProof/>
          <w:lang w:val="en-US"/>
        </w:rPr>
        <mc:AlternateContent>
          <mc:Choice Requires="wps">
            <w:drawing>
              <wp:anchor distT="0" distB="0" distL="114300" distR="114300" simplePos="0" relativeHeight="254104576" behindDoc="0" locked="0" layoutInCell="1" allowOverlap="1" wp14:anchorId="6BA406CB" wp14:editId="0EA5954E">
                <wp:simplePos x="0" y="0"/>
                <wp:positionH relativeFrom="column">
                  <wp:posOffset>1190625</wp:posOffset>
                </wp:positionH>
                <wp:positionV relativeFrom="paragraph">
                  <wp:posOffset>1498600</wp:posOffset>
                </wp:positionV>
                <wp:extent cx="523875" cy="314325"/>
                <wp:effectExtent l="0" t="0" r="9525" b="9525"/>
                <wp:wrapNone/>
                <wp:docPr id="1799" name="Rounded Rectangle 1799"/>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5029A9" w14:textId="77777777" w:rsidR="00944514" w:rsidRPr="00B6176C" w:rsidRDefault="00944514" w:rsidP="00D3032B">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406CB" id="Rounded Rectangle 1799" o:spid="_x0000_s1661" style="position:absolute;margin-left:93.75pt;margin-top:118pt;width:41.25pt;height:24.75pt;z-index:2541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kocggIAAFA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" fillcolor="white [3201]" stroked="f" strokeweight="2pt">
                <v:textbox>
                  <w:txbxContent>
                    <w:p w14:paraId="465029A9" w14:textId="77777777" w:rsidR="00944514" w:rsidRPr="00B6176C" w:rsidRDefault="00944514" w:rsidP="00D3032B">
                      <w:pPr>
                        <w:jc w:val="center"/>
                      </w:pPr>
                      <w:r>
                        <w:t>Yes</w:t>
                      </w:r>
                    </w:p>
                  </w:txbxContent>
                </v:textbox>
              </v:roundrect>
            </w:pict>
          </mc:Fallback>
        </mc:AlternateContent>
      </w:r>
    </w:p>
    <w:p w14:paraId="217E060D" w14:textId="77777777" w:rsidR="00D3032B" w:rsidRDefault="00D3032B" w:rsidP="00D3032B">
      <w:r w:rsidRPr="00AC08F6">
        <w:rPr>
          <w:noProof/>
          <w:lang w:val="en-US"/>
        </w:rPr>
        <mc:AlternateContent>
          <mc:Choice Requires="wps">
            <w:drawing>
              <wp:anchor distT="0" distB="0" distL="114300" distR="114300" simplePos="0" relativeHeight="254100480" behindDoc="0" locked="0" layoutInCell="1" allowOverlap="1" wp14:anchorId="015D990C" wp14:editId="7EC50E50">
                <wp:simplePos x="0" y="0"/>
                <wp:positionH relativeFrom="column">
                  <wp:posOffset>152400</wp:posOffset>
                </wp:positionH>
                <wp:positionV relativeFrom="paragraph">
                  <wp:posOffset>133985</wp:posOffset>
                </wp:positionV>
                <wp:extent cx="428625" cy="314325"/>
                <wp:effectExtent l="0" t="0" r="9525" b="9525"/>
                <wp:wrapNone/>
                <wp:docPr id="1795" name="Rounded Rectangle 1795"/>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BD7935E" w14:textId="77777777" w:rsidR="00944514" w:rsidRPr="00B6176C" w:rsidRDefault="00944514" w:rsidP="00D3032B">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D990C" id="Rounded Rectangle 1795" o:spid="_x0000_s1662" style="position:absolute;margin-left:12pt;margin-top:10.55pt;width:33.75pt;height:24.75pt;z-index:2541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" fillcolor="white [3201]" stroked="f" strokeweight="2pt">
                <v:textbox>
                  <w:txbxContent>
                    <w:p w14:paraId="1BD7935E" w14:textId="77777777" w:rsidR="00944514" w:rsidRPr="00B6176C" w:rsidRDefault="00944514" w:rsidP="00D3032B">
                      <w:pPr>
                        <w:jc w:val="center"/>
                      </w:pPr>
                      <w:r>
                        <w:t>No</w:t>
                      </w:r>
                    </w:p>
                  </w:txbxContent>
                </v:textbox>
              </v:roundrect>
            </w:pict>
          </mc:Fallback>
        </mc:AlternateContent>
      </w:r>
    </w:p>
    <w:p w14:paraId="7ABAEF9E" w14:textId="77777777" w:rsidR="00D3032B" w:rsidRDefault="00D3032B" w:rsidP="00D3032B"/>
    <w:p w14:paraId="70878ADD" w14:textId="77777777" w:rsidR="00D3032B" w:rsidRDefault="00D3032B" w:rsidP="00D3032B">
      <w:r w:rsidRPr="00AC08F6">
        <w:rPr>
          <w:noProof/>
          <w:lang w:val="en-US"/>
        </w:rPr>
        <mc:AlternateContent>
          <mc:Choice Requires="wps">
            <w:drawing>
              <wp:anchor distT="0" distB="0" distL="114300" distR="114300" simplePos="0" relativeHeight="254102528" behindDoc="0" locked="0" layoutInCell="1" allowOverlap="1" wp14:anchorId="68C312AA" wp14:editId="1EAFF607">
                <wp:simplePos x="0" y="0"/>
                <wp:positionH relativeFrom="column">
                  <wp:posOffset>104775</wp:posOffset>
                </wp:positionH>
                <wp:positionV relativeFrom="paragraph">
                  <wp:posOffset>111760</wp:posOffset>
                </wp:positionV>
                <wp:extent cx="466725" cy="0"/>
                <wp:effectExtent l="38100" t="76200" r="0" b="95250"/>
                <wp:wrapNone/>
                <wp:docPr id="1797" name="Straight Arrow Connector 1797"/>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CA4AC1" id="Straight Arrow Connector 1797" o:spid="_x0000_s1026" type="#_x0000_t32" style="position:absolute;margin-left:8.25pt;margin-top:8.8pt;width:36.75pt;height:0;flip:x;z-index:2541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" strokecolor="#4579b8 [3044]">
                <v:stroke endarrow="block"/>
              </v:shape>
            </w:pict>
          </mc:Fallback>
        </mc:AlternateContent>
      </w:r>
      <w:r w:rsidRPr="00AC08F6">
        <w:rPr>
          <w:noProof/>
          <w:lang w:val="en-US"/>
        </w:rPr>
        <mc:AlternateContent>
          <mc:Choice Requires="wps">
            <w:drawing>
              <wp:anchor distT="0" distB="0" distL="114300" distR="114300" simplePos="0" relativeHeight="254103552" behindDoc="1" locked="0" layoutInCell="1" allowOverlap="1" wp14:anchorId="5F7E1E18" wp14:editId="0455575D">
                <wp:simplePos x="0" y="0"/>
                <wp:positionH relativeFrom="margin">
                  <wp:posOffset>76200</wp:posOffset>
                </wp:positionH>
                <wp:positionV relativeFrom="paragraph">
                  <wp:posOffset>72390</wp:posOffset>
                </wp:positionV>
                <wp:extent cx="876300" cy="962025"/>
                <wp:effectExtent l="0" t="0" r="0" b="9525"/>
                <wp:wrapNone/>
                <wp:docPr id="1798" name="Rounded Rectangle 1798"/>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EEFFBC" w14:textId="77777777" w:rsidR="00944514" w:rsidRPr="00B6176C" w:rsidRDefault="00944514" w:rsidP="00D3032B">
                            <w:r>
                              <w:t>Sends ERROR as Final response</w:t>
                            </w:r>
                          </w:p>
                          <w:p w14:paraId="0BD59CC7" w14:textId="77777777" w:rsidR="00944514" w:rsidRPr="00B6176C" w:rsidRDefault="00944514" w:rsidP="00D303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7E1E18" id="Rounded Rectangle 1798" o:spid="_x0000_s1663" style="position:absolute;margin-left:6pt;margin-top:5.7pt;width:69pt;height:75.75pt;z-index:-2492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" fillcolor="white [3201]" stroked="f" strokeweight="2pt">
                <v:textbox>
                  <w:txbxContent>
                    <w:p w14:paraId="20EEFFBC" w14:textId="77777777" w:rsidR="00944514" w:rsidRPr="00B6176C" w:rsidRDefault="00944514" w:rsidP="00D3032B">
                      <w:r>
                        <w:t>Sends ERROR as Final response</w:t>
                      </w:r>
                    </w:p>
                    <w:p w14:paraId="0BD59CC7" w14:textId="77777777" w:rsidR="00944514" w:rsidRPr="00B6176C" w:rsidRDefault="00944514" w:rsidP="00D3032B"/>
                  </w:txbxContent>
                </v:textbox>
                <w10:wrap anchorx="margin"/>
              </v:roundrect>
            </w:pict>
          </mc:Fallback>
        </mc:AlternateContent>
      </w:r>
    </w:p>
    <w:p w14:paraId="1AE733E7" w14:textId="77777777" w:rsidR="00D3032B" w:rsidRDefault="00D3032B" w:rsidP="00D3032B"/>
    <w:p w14:paraId="32BEE2E3" w14:textId="77777777" w:rsidR="00D3032B" w:rsidRDefault="00D3032B" w:rsidP="00D3032B"/>
    <w:p w14:paraId="6012DA42" w14:textId="77777777" w:rsidR="00D3032B" w:rsidRDefault="00D3032B" w:rsidP="00D3032B"/>
    <w:p w14:paraId="4E4BEDDE" w14:textId="77777777" w:rsidR="00D3032B" w:rsidRDefault="00D3032B" w:rsidP="00D3032B"/>
    <w:p w14:paraId="51F139F6" w14:textId="5EDE8A54" w:rsidR="00D3032B" w:rsidRDefault="00D3032B" w:rsidP="00D3032B"/>
    <w:p w14:paraId="50870D69" w14:textId="405CBB06" w:rsidR="00D3032B" w:rsidRDefault="00D3032B" w:rsidP="00D3032B"/>
    <w:p w14:paraId="681A4FBB" w14:textId="65B84FB7" w:rsidR="00D3032B" w:rsidRDefault="007C47B4" w:rsidP="00D3032B">
      <w:r w:rsidRPr="00F813A2">
        <w:rPr>
          <w:noProof/>
          <w:lang w:val="en-US"/>
        </w:rPr>
        <mc:AlternateContent>
          <mc:Choice Requires="wps">
            <w:drawing>
              <wp:anchor distT="0" distB="0" distL="114300" distR="114300" simplePos="0" relativeHeight="254107648" behindDoc="1" locked="0" layoutInCell="1" allowOverlap="1" wp14:anchorId="0735C6E4" wp14:editId="230C771C">
                <wp:simplePos x="0" y="0"/>
                <wp:positionH relativeFrom="margin">
                  <wp:posOffset>1352550</wp:posOffset>
                </wp:positionH>
                <wp:positionV relativeFrom="paragraph">
                  <wp:posOffset>14605</wp:posOffset>
                </wp:positionV>
                <wp:extent cx="1762125" cy="781050"/>
                <wp:effectExtent l="0" t="0" r="9525" b="0"/>
                <wp:wrapNone/>
                <wp:docPr id="1812" name="Rounded Rectangle 1812"/>
                <wp:cNvGraphicFramePr/>
                <a:graphic xmlns:a="http://schemas.openxmlformats.org/drawingml/2006/main">
                  <a:graphicData uri="http://schemas.microsoft.com/office/word/2010/wordprocessingShape">
                    <wps:wsp>
                      <wps:cNvSpPr/>
                      <wps:spPr>
                        <a:xfrm>
                          <a:off x="0" y="0"/>
                          <a:ext cx="1762125" cy="781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905A962" w14:textId="77777777" w:rsidR="00944514" w:rsidRPr="00D1708F" w:rsidRDefault="00944514" w:rsidP="00D3032B">
                            <w:r>
                              <w:rPr>
                                <w:rFonts w:ascii="Arial" w:hAnsi="Arial" w:cs="Arial"/>
                                <w:sz w:val="20"/>
                              </w:rPr>
                              <w:t>G</w:t>
                            </w:r>
                            <w:r w:rsidRPr="00D1708F">
                              <w:t>et the AT server device reference using le_atServer_GetDevice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35C6E4" id="Rounded Rectangle 1812" o:spid="_x0000_s1664" style="position:absolute;margin-left:106.5pt;margin-top:1.15pt;width:138.75pt;height:61.5pt;z-index:-24920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" fillcolor="white [3201]" stroked="f" strokeweight="2pt">
                <v:textbox>
                  <w:txbxContent>
                    <w:p w14:paraId="7905A962" w14:textId="77777777" w:rsidR="00944514" w:rsidRPr="00D1708F" w:rsidRDefault="00944514" w:rsidP="00D3032B">
                      <w:r>
                        <w:rPr>
                          <w:rFonts w:ascii="Arial" w:hAnsi="Arial" w:cs="Arial"/>
                          <w:sz w:val="20"/>
                        </w:rPr>
                        <w:t>G</w:t>
                      </w:r>
                      <w:r w:rsidRPr="00D1708F">
                        <w:t>et the AT server device reference using le_atServer_GetDevice</w:t>
                      </w:r>
                    </w:p>
                  </w:txbxContent>
                </v:textbox>
                <w10:wrap anchorx="margin"/>
              </v:roundrect>
            </w:pict>
          </mc:Fallback>
        </mc:AlternateContent>
      </w:r>
    </w:p>
    <w:p w14:paraId="5471A9ED" w14:textId="6AD7139E" w:rsidR="00D3032B" w:rsidRDefault="007C47B4" w:rsidP="00D3032B">
      <w:r w:rsidRPr="00F813A2">
        <w:rPr>
          <w:noProof/>
          <w:lang w:val="en-US"/>
        </w:rPr>
        <mc:AlternateContent>
          <mc:Choice Requires="wps">
            <w:drawing>
              <wp:anchor distT="0" distB="0" distL="114300" distR="114300" simplePos="0" relativeHeight="254108672" behindDoc="0" locked="0" layoutInCell="1" allowOverlap="1" wp14:anchorId="08C9C35F" wp14:editId="60E6DE32">
                <wp:simplePos x="0" y="0"/>
                <wp:positionH relativeFrom="column">
                  <wp:posOffset>1447800</wp:posOffset>
                </wp:positionH>
                <wp:positionV relativeFrom="paragraph">
                  <wp:posOffset>116205</wp:posOffset>
                </wp:positionV>
                <wp:extent cx="1371600" cy="0"/>
                <wp:effectExtent l="0" t="76200" r="19050" b="95250"/>
                <wp:wrapNone/>
                <wp:docPr id="1814" name="Straight Arrow Connector 1814"/>
                <wp:cNvGraphicFramePr/>
                <a:graphic xmlns:a="http://schemas.openxmlformats.org/drawingml/2006/main">
                  <a:graphicData uri="http://schemas.microsoft.com/office/word/2010/wordprocessingShape">
                    <wps:wsp>
                      <wps:cNvCnPr/>
                      <wps:spPr>
                        <a:xfrm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88EFA" id="Straight Arrow Connector 1814" o:spid="_x0000_s1026" type="#_x0000_t32" style="position:absolute;margin-left:114pt;margin-top:9.15pt;width:108pt;height:0;flip:y;z-index:25410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" strokecolor="#4579b8 [3044]">
                <v:stroke endarrow="block"/>
              </v:shape>
            </w:pict>
          </mc:Fallback>
        </mc:AlternateContent>
      </w:r>
    </w:p>
    <w:p w14:paraId="2790BFA4" w14:textId="55B7274E" w:rsidR="00D3032B" w:rsidRDefault="00D3032B" w:rsidP="00D3032B"/>
    <w:p w14:paraId="7714C88C" w14:textId="09FF922D" w:rsidR="00D3032B" w:rsidRDefault="00D3032B" w:rsidP="00D3032B"/>
    <w:p w14:paraId="735E981F" w14:textId="2C979094" w:rsidR="00D3032B" w:rsidRDefault="007C47B4" w:rsidP="00D3032B">
      <w:r w:rsidRPr="00F813A2">
        <w:rPr>
          <w:noProof/>
          <w:lang w:val="en-US"/>
        </w:rPr>
        <mc:AlternateContent>
          <mc:Choice Requires="wps">
            <w:drawing>
              <wp:anchor distT="0" distB="0" distL="114300" distR="114300" simplePos="0" relativeHeight="254109696" behindDoc="1" locked="0" layoutInCell="1" allowOverlap="1" wp14:anchorId="4B07B2E5" wp14:editId="537B82E3">
                <wp:simplePos x="0" y="0"/>
                <wp:positionH relativeFrom="margin">
                  <wp:posOffset>1695450</wp:posOffset>
                </wp:positionH>
                <wp:positionV relativeFrom="paragraph">
                  <wp:posOffset>13335</wp:posOffset>
                </wp:positionV>
                <wp:extent cx="2209800" cy="581025"/>
                <wp:effectExtent l="0" t="0" r="0" b="9525"/>
                <wp:wrapNone/>
                <wp:docPr id="1823" name="Rounded Rectangle 1823"/>
                <wp:cNvGraphicFramePr/>
                <a:graphic xmlns:a="http://schemas.openxmlformats.org/drawingml/2006/main">
                  <a:graphicData uri="http://schemas.microsoft.com/office/word/2010/wordprocessingShape">
                    <wps:wsp>
                      <wps:cNvSpPr/>
                      <wps:spPr>
                        <a:xfrm>
                          <a:off x="0" y="0"/>
                          <a:ext cx="2209800" cy="581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BEC2340" w14:textId="77777777" w:rsidR="00944514" w:rsidRPr="005D510C" w:rsidRDefault="00944514" w:rsidP="00D3032B">
                            <w:r w:rsidRPr="005D510C">
                              <w:t>Get the port reference using le_port_GetPortReference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07B2E5" id="Rounded Rectangle 1823" o:spid="_x0000_s1665" style="position:absolute;margin-left:133.5pt;margin-top:1.05pt;width:174pt;height:45.75pt;z-index:-2492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" fillcolor="white [3201]" stroked="f" strokeweight="2pt">
                <v:textbox>
                  <w:txbxContent>
                    <w:p w14:paraId="5BEC2340" w14:textId="77777777" w:rsidR="00944514" w:rsidRPr="005D510C" w:rsidRDefault="00944514" w:rsidP="00D3032B">
                      <w:r w:rsidRPr="005D510C">
                        <w:t>Get the port reference using le_port_GetPortReference</w:t>
                      </w:r>
                    </w:p>
                  </w:txbxContent>
                </v:textbox>
                <w10:wrap anchorx="margin"/>
              </v:roundrect>
            </w:pict>
          </mc:Fallback>
        </mc:AlternateContent>
      </w:r>
    </w:p>
    <w:p w14:paraId="0EFEC172" w14:textId="7E285F0E" w:rsidR="00D3032B" w:rsidRDefault="007C47B4" w:rsidP="00D3032B">
      <w:r w:rsidRPr="00F813A2">
        <w:rPr>
          <w:noProof/>
          <w:lang w:val="en-US"/>
        </w:rPr>
        <mc:AlternateContent>
          <mc:Choice Requires="wps">
            <w:drawing>
              <wp:anchor distT="0" distB="0" distL="114300" distR="114300" simplePos="0" relativeHeight="254110720" behindDoc="0" locked="0" layoutInCell="1" allowOverlap="1" wp14:anchorId="5F6F37F1" wp14:editId="20D810EA">
                <wp:simplePos x="0" y="0"/>
                <wp:positionH relativeFrom="column">
                  <wp:posOffset>1438275</wp:posOffset>
                </wp:positionH>
                <wp:positionV relativeFrom="paragraph">
                  <wp:posOffset>120015</wp:posOffset>
                </wp:positionV>
                <wp:extent cx="2562225" cy="0"/>
                <wp:effectExtent l="0" t="76200" r="9525" b="95250"/>
                <wp:wrapNone/>
                <wp:docPr id="1834" name="Straight Arrow Connector 1834"/>
                <wp:cNvGraphicFramePr/>
                <a:graphic xmlns:a="http://schemas.openxmlformats.org/drawingml/2006/main">
                  <a:graphicData uri="http://schemas.microsoft.com/office/word/2010/wordprocessingShape">
                    <wps:wsp>
                      <wps:cNvCnPr/>
                      <wps:spPr>
                        <a:xfrm flipV="1">
                          <a:off x="0" y="0"/>
                          <a:ext cx="2562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7076D" id="Straight Arrow Connector 1834" o:spid="_x0000_s1026" type="#_x0000_t32" style="position:absolute;margin-left:113.25pt;margin-top:9.45pt;width:201.75pt;height:0;flip:y;z-index:2541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" strokecolor="#4579b8 [3044]">
                <v:stroke endarrow="block"/>
              </v:shape>
            </w:pict>
          </mc:Fallback>
        </mc:AlternateContent>
      </w:r>
    </w:p>
    <w:p w14:paraId="5E4FE058" w14:textId="09F549D3" w:rsidR="00D3032B" w:rsidRDefault="00D3032B" w:rsidP="00D3032B"/>
    <w:p w14:paraId="395E7712" w14:textId="6FB433E5" w:rsidR="00D3032B" w:rsidRDefault="007C47B4" w:rsidP="00D3032B">
      <w:r w:rsidRPr="007C47B4">
        <w:rPr>
          <w:noProof/>
          <w:lang w:val="en-US"/>
        </w:rPr>
        <mc:AlternateContent>
          <mc:Choice Requires="wps">
            <w:drawing>
              <wp:anchor distT="0" distB="0" distL="114300" distR="114300" simplePos="0" relativeHeight="254433280" behindDoc="1" locked="0" layoutInCell="1" allowOverlap="1" wp14:anchorId="114510F4" wp14:editId="48104357">
                <wp:simplePos x="0" y="0"/>
                <wp:positionH relativeFrom="margin">
                  <wp:posOffset>1466850</wp:posOffset>
                </wp:positionH>
                <wp:positionV relativeFrom="paragraph">
                  <wp:posOffset>76200</wp:posOffset>
                </wp:positionV>
                <wp:extent cx="2428875" cy="552450"/>
                <wp:effectExtent l="0" t="0" r="9525" b="0"/>
                <wp:wrapNone/>
                <wp:docPr id="1836" name="Rounded Rectangle 1836"/>
                <wp:cNvGraphicFramePr/>
                <a:graphic xmlns:a="http://schemas.openxmlformats.org/drawingml/2006/main">
                  <a:graphicData uri="http://schemas.microsoft.com/office/word/2010/wordprocessingShape">
                    <wps:wsp>
                      <wps:cNvSpPr/>
                      <wps:spPr>
                        <a:xfrm>
                          <a:off x="0" y="0"/>
                          <a:ext cx="24288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E64627" w14:textId="77777777" w:rsidR="00944514" w:rsidRPr="00062D3F" w:rsidRDefault="00944514" w:rsidP="007C47B4">
                            <w:r w:rsidRPr="00062D3F">
                              <w:t>Suspend AT command monitoring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4510F4" id="Rounded Rectangle 1836" o:spid="_x0000_s1666" style="position:absolute;margin-left:115.5pt;margin-top:6pt;width:191.25pt;height:43.5pt;z-index:-24888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" fillcolor="white [3201]" stroked="f" strokeweight="2pt">
                <v:textbox>
                  <w:txbxContent>
                    <w:p w14:paraId="48E64627" w14:textId="77777777" w:rsidR="00944514" w:rsidRPr="00062D3F" w:rsidRDefault="00944514" w:rsidP="007C47B4">
                      <w:r w:rsidRPr="00062D3F">
                        <w:t>Suspend AT command monitoring using le_port_SetDataMode</w:t>
                      </w:r>
                    </w:p>
                  </w:txbxContent>
                </v:textbox>
                <w10:wrap anchorx="margin"/>
              </v:roundrect>
            </w:pict>
          </mc:Fallback>
        </mc:AlternateContent>
      </w:r>
    </w:p>
    <w:p w14:paraId="780AC4FA" w14:textId="6ADB074E" w:rsidR="00D3032B" w:rsidRDefault="007C47B4" w:rsidP="00D3032B">
      <w:r w:rsidRPr="007C47B4">
        <w:rPr>
          <w:noProof/>
          <w:lang w:val="en-US"/>
        </w:rPr>
        <mc:AlternateContent>
          <mc:Choice Requires="wps">
            <w:drawing>
              <wp:anchor distT="0" distB="0" distL="114300" distR="114300" simplePos="0" relativeHeight="254432256" behindDoc="0" locked="0" layoutInCell="1" allowOverlap="1" wp14:anchorId="31CFA69B" wp14:editId="0F083258">
                <wp:simplePos x="0" y="0"/>
                <wp:positionH relativeFrom="margin">
                  <wp:align>center</wp:align>
                </wp:positionH>
                <wp:positionV relativeFrom="paragraph">
                  <wp:posOffset>177800</wp:posOffset>
                </wp:positionV>
                <wp:extent cx="2552700" cy="0"/>
                <wp:effectExtent l="0" t="76200" r="19050" b="95250"/>
                <wp:wrapNone/>
                <wp:docPr id="1835" name="Straight Arrow Connector 1835"/>
                <wp:cNvGraphicFramePr/>
                <a:graphic xmlns:a="http://schemas.openxmlformats.org/drawingml/2006/main">
                  <a:graphicData uri="http://schemas.microsoft.com/office/word/2010/wordprocessingShape">
                    <wps:wsp>
                      <wps:cNvCnPr/>
                      <wps:spPr>
                        <a:xfrm flipV="1">
                          <a:off x="0" y="0"/>
                          <a:ext cx="2552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1A7BC7" id="Straight Arrow Connector 1835" o:spid="_x0000_s1026" type="#_x0000_t32" style="position:absolute;margin-left:0;margin-top:14pt;width:201pt;height:0;flip:y;z-index:254432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" strokecolor="#4579b8 [3044]">
                <v:stroke endarrow="block"/>
                <w10:wrap anchorx="margin"/>
              </v:shape>
            </w:pict>
          </mc:Fallback>
        </mc:AlternateContent>
      </w:r>
    </w:p>
    <w:p w14:paraId="5E67FE1A" w14:textId="2621836D" w:rsidR="007C47B4" w:rsidRDefault="007C47B4" w:rsidP="00D3032B"/>
    <w:p w14:paraId="5033AA0C" w14:textId="69EEB144" w:rsidR="00D3032B" w:rsidRDefault="00D3032B" w:rsidP="00D3032B"/>
    <w:p w14:paraId="690F78AE" w14:textId="77777777" w:rsidR="00D3032B" w:rsidRDefault="00D3032B" w:rsidP="00D3032B"/>
    <w:p w14:paraId="1195A1C0" w14:textId="77777777" w:rsidR="00D3032B" w:rsidRDefault="00D3032B" w:rsidP="00D3032B">
      <w:r w:rsidRPr="00A96635">
        <w:rPr>
          <w:noProof/>
          <w:lang w:val="en-US"/>
        </w:rPr>
        <w:lastRenderedPageBreak/>
        <mc:AlternateContent>
          <mc:Choice Requires="wps">
            <w:drawing>
              <wp:anchor distT="0" distB="0" distL="114300" distR="114300" simplePos="0" relativeHeight="254117888" behindDoc="0" locked="0" layoutInCell="1" allowOverlap="1" wp14:anchorId="54E1336D" wp14:editId="5E7EC80B">
                <wp:simplePos x="0" y="0"/>
                <wp:positionH relativeFrom="margin">
                  <wp:posOffset>0</wp:posOffset>
                </wp:positionH>
                <wp:positionV relativeFrom="paragraph">
                  <wp:posOffset>8890</wp:posOffset>
                </wp:positionV>
                <wp:extent cx="822325" cy="640080"/>
                <wp:effectExtent l="0" t="0" r="15875" b="26670"/>
                <wp:wrapNone/>
                <wp:docPr id="1841" name="Rectangle 184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B0F8AF" w14:textId="77777777" w:rsidR="00944514" w:rsidRDefault="00944514" w:rsidP="00D3032B">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1336D" id="Rectangle 1841" o:spid="_x0000_s1667" style="position:absolute;margin-left:0;margin-top:.7pt;width:64.75pt;height:50.4pt;z-index:25411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" fillcolor="#f79646 [3209]" strokecolor="#5a5a5a [2109]" strokeweight="1pt">
                <v:textbox>
                  <w:txbxContent>
                    <w:p w14:paraId="6AB0F8AF" w14:textId="77777777" w:rsidR="00944514" w:rsidRDefault="00944514" w:rsidP="00D3032B">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4118912" behindDoc="0" locked="0" layoutInCell="1" allowOverlap="1" wp14:anchorId="40CD39F8" wp14:editId="1C35AF1F">
                <wp:simplePos x="0" y="0"/>
                <wp:positionH relativeFrom="column">
                  <wp:posOffset>1324610</wp:posOffset>
                </wp:positionH>
                <wp:positionV relativeFrom="paragraph">
                  <wp:posOffset>8890</wp:posOffset>
                </wp:positionV>
                <wp:extent cx="828675" cy="640080"/>
                <wp:effectExtent l="0" t="0" r="28575" b="26670"/>
                <wp:wrapNone/>
                <wp:docPr id="1842" name="Rectangle 184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B225C8C" w14:textId="77777777" w:rsidR="00944514" w:rsidRDefault="00944514" w:rsidP="00D3032B">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D39F8" id="Rectangle 1842" o:spid="_x0000_s1668" style="position:absolute;margin-left:104.3pt;margin-top:.7pt;width:65.25pt;height:50.4pt;z-index:2541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" fillcolor="#4f81bd [3204]" strokecolor="#5a5a5a [2109]" strokeweight="1pt">
                <v:textbox>
                  <w:txbxContent>
                    <w:p w14:paraId="3B225C8C" w14:textId="77777777" w:rsidR="00944514" w:rsidRDefault="00944514" w:rsidP="00D3032B">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4119936" behindDoc="0" locked="0" layoutInCell="1" allowOverlap="1" wp14:anchorId="528BEB70" wp14:editId="5CD403D9">
                <wp:simplePos x="0" y="0"/>
                <wp:positionH relativeFrom="column">
                  <wp:posOffset>2620010</wp:posOffset>
                </wp:positionH>
                <wp:positionV relativeFrom="paragraph">
                  <wp:posOffset>8890</wp:posOffset>
                </wp:positionV>
                <wp:extent cx="1143000" cy="640080"/>
                <wp:effectExtent l="0" t="0" r="19050" b="26670"/>
                <wp:wrapNone/>
                <wp:docPr id="1844" name="Rectangle 184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CE6B827" w14:textId="77777777" w:rsidR="00944514" w:rsidRDefault="00944514" w:rsidP="00D3032B">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8BEB70" id="Rectangle 1844" o:spid="_x0000_s1669" style="position:absolute;margin-left:206.3pt;margin-top:.7pt;width:90pt;height:50.4pt;z-index:254119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" fillcolor="#c0504d [3205]" strokecolor="#5a5a5a [2109]" strokeweight="1pt">
                <v:textbox>
                  <w:txbxContent>
                    <w:p w14:paraId="6CE6B827" w14:textId="77777777" w:rsidR="00944514" w:rsidRDefault="00944514" w:rsidP="00D3032B">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4120960" behindDoc="0" locked="0" layoutInCell="1" allowOverlap="1" wp14:anchorId="4CA485B5" wp14:editId="5EAA3D7B">
                <wp:simplePos x="0" y="0"/>
                <wp:positionH relativeFrom="rightMargin">
                  <wp:posOffset>323850</wp:posOffset>
                </wp:positionH>
                <wp:positionV relativeFrom="paragraph">
                  <wp:posOffset>8890</wp:posOffset>
                </wp:positionV>
                <wp:extent cx="731520" cy="638175"/>
                <wp:effectExtent l="0" t="0" r="11430" b="28575"/>
                <wp:wrapNone/>
                <wp:docPr id="1845" name="Rectangle 1845"/>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986BAEA" w14:textId="77777777" w:rsidR="00944514" w:rsidRDefault="00944514" w:rsidP="00D3032B">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485B5" id="Rectangle 1845" o:spid="_x0000_s1670" style="position:absolute;margin-left:25.5pt;margin-top:.7pt;width:57.6pt;height:50.25pt;z-index:2541209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oXvA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" fillcolor="#8064a2 [3207]" strokecolor="#5a5a5a [2109]" strokeweight="1pt">
                <v:textbox>
                  <w:txbxContent>
                    <w:p w14:paraId="5986BAEA" w14:textId="77777777" w:rsidR="00944514" w:rsidRDefault="00944514" w:rsidP="00D3032B">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4121984" behindDoc="0" locked="0" layoutInCell="1" allowOverlap="1" wp14:anchorId="44057186" wp14:editId="1FE0F35B">
                <wp:simplePos x="0" y="0"/>
                <wp:positionH relativeFrom="column">
                  <wp:posOffset>3962400</wp:posOffset>
                </wp:positionH>
                <wp:positionV relativeFrom="paragraph">
                  <wp:posOffset>0</wp:posOffset>
                </wp:positionV>
                <wp:extent cx="723900" cy="649605"/>
                <wp:effectExtent l="0" t="0" r="19050" b="17145"/>
                <wp:wrapNone/>
                <wp:docPr id="1846" name="Rectangle 1846"/>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0F27C6E" w14:textId="77777777" w:rsidR="00944514" w:rsidRDefault="00944514" w:rsidP="00D3032B">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57186" id="Rectangle 1846" o:spid="_x0000_s1671" style="position:absolute;margin-left:312pt;margin-top:0;width:57pt;height:51.15pt;z-index:2541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" fillcolor="#c0504d [3205]" strokecolor="#243f60 [1604]" strokeweight="1pt">
                <v:textbox>
                  <w:txbxContent>
                    <w:p w14:paraId="20F27C6E" w14:textId="77777777" w:rsidR="00944514" w:rsidRDefault="00944514" w:rsidP="00D3032B">
                      <w:pPr>
                        <w:jc w:val="center"/>
                      </w:pPr>
                      <w:r>
                        <w:t>Port Services</w:t>
                      </w:r>
                    </w:p>
                  </w:txbxContent>
                </v:textbox>
              </v:rect>
            </w:pict>
          </mc:Fallback>
        </mc:AlternateContent>
      </w:r>
      <w:r w:rsidRPr="00A96635">
        <w:rPr>
          <w:noProof/>
          <w:lang w:val="en-US"/>
        </w:rPr>
        <mc:AlternateContent>
          <mc:Choice Requires="wps">
            <w:drawing>
              <wp:anchor distT="0" distB="0" distL="114300" distR="114300" simplePos="0" relativeHeight="254123008" behindDoc="0" locked="0" layoutInCell="1" allowOverlap="1" wp14:anchorId="13E49D16" wp14:editId="446B2338">
                <wp:simplePos x="0" y="0"/>
                <wp:positionH relativeFrom="column">
                  <wp:posOffset>419100</wp:posOffset>
                </wp:positionH>
                <wp:positionV relativeFrom="paragraph">
                  <wp:posOffset>638175</wp:posOffset>
                </wp:positionV>
                <wp:extent cx="0" cy="7000875"/>
                <wp:effectExtent l="0" t="0" r="19050" b="28575"/>
                <wp:wrapNone/>
                <wp:docPr id="1848" name="Straight Connector 1848"/>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DB4E5" id="Straight Connector 1848" o:spid="_x0000_s1026" style="position:absolute;flip:x;z-index:2541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" strokecolor="#4579b8 [3044]"/>
            </w:pict>
          </mc:Fallback>
        </mc:AlternateContent>
      </w:r>
      <w:r w:rsidRPr="00A96635">
        <w:rPr>
          <w:noProof/>
          <w:lang w:val="en-US"/>
        </w:rPr>
        <mc:AlternateContent>
          <mc:Choice Requires="wps">
            <w:drawing>
              <wp:anchor distT="0" distB="0" distL="114300" distR="114300" simplePos="0" relativeHeight="254124032" behindDoc="0" locked="0" layoutInCell="1" allowOverlap="1" wp14:anchorId="5D32E718" wp14:editId="04D87610">
                <wp:simplePos x="0" y="0"/>
                <wp:positionH relativeFrom="column">
                  <wp:posOffset>1771650</wp:posOffset>
                </wp:positionH>
                <wp:positionV relativeFrom="paragraph">
                  <wp:posOffset>647700</wp:posOffset>
                </wp:positionV>
                <wp:extent cx="0" cy="6991350"/>
                <wp:effectExtent l="0" t="0" r="19050" b="19050"/>
                <wp:wrapNone/>
                <wp:docPr id="1850" name="Straight Connector 185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2CD3C" id="Straight Connector 1850" o:spid="_x0000_s1026" style="position:absolute;z-index:25412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" strokecolor="#4579b8 [3044]"/>
            </w:pict>
          </mc:Fallback>
        </mc:AlternateContent>
      </w:r>
      <w:r w:rsidRPr="00A96635">
        <w:rPr>
          <w:noProof/>
          <w:lang w:val="en-US"/>
        </w:rPr>
        <mc:AlternateContent>
          <mc:Choice Requires="wps">
            <w:drawing>
              <wp:anchor distT="0" distB="0" distL="114300" distR="114300" simplePos="0" relativeHeight="254125056" behindDoc="0" locked="0" layoutInCell="1" allowOverlap="1" wp14:anchorId="7F35FE54" wp14:editId="556AD766">
                <wp:simplePos x="0" y="0"/>
                <wp:positionH relativeFrom="column">
                  <wp:posOffset>3133090</wp:posOffset>
                </wp:positionH>
                <wp:positionV relativeFrom="paragraph">
                  <wp:posOffset>649605</wp:posOffset>
                </wp:positionV>
                <wp:extent cx="0" cy="6962775"/>
                <wp:effectExtent l="0" t="0" r="19050" b="28575"/>
                <wp:wrapNone/>
                <wp:docPr id="1851" name="Straight Connector 185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36F9" id="Straight Connector 1851" o:spid="_x0000_s1026" style="position:absolute;z-index:2541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nQ/N07oBAADJAwAADgAAAAAAAAAAAAAAAAAuAgAA&#10;ZHJzL2Uyb0RvYy54bWxQSwECLQAUAAYACAAAACEAshPKYuEAAAAMAQAADwAAAAAAAAAAAAAAAAAU&#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4126080" behindDoc="0" locked="0" layoutInCell="1" allowOverlap="1" wp14:anchorId="7ED639B2" wp14:editId="7B70531A">
                <wp:simplePos x="0" y="0"/>
                <wp:positionH relativeFrom="column">
                  <wp:posOffset>4324350</wp:posOffset>
                </wp:positionH>
                <wp:positionV relativeFrom="paragraph">
                  <wp:posOffset>649605</wp:posOffset>
                </wp:positionV>
                <wp:extent cx="0" cy="6991350"/>
                <wp:effectExtent l="0" t="0" r="19050" b="19050"/>
                <wp:wrapNone/>
                <wp:docPr id="1852" name="Straight Connector 1852"/>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FF74E" id="Straight Connector 1852" o:spid="_x0000_s1026" style="position:absolute;z-index:2541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1.15pt" to="340.5pt,6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" strokecolor="#4579b8 [3044]"/>
            </w:pict>
          </mc:Fallback>
        </mc:AlternateContent>
      </w:r>
      <w:r w:rsidRPr="00A96635">
        <w:rPr>
          <w:noProof/>
          <w:lang w:val="en-US"/>
        </w:rPr>
        <mc:AlternateContent>
          <mc:Choice Requires="wps">
            <w:drawing>
              <wp:anchor distT="0" distB="0" distL="114300" distR="114300" simplePos="0" relativeHeight="254127104" behindDoc="0" locked="0" layoutInCell="1" allowOverlap="1" wp14:anchorId="1F310CF3" wp14:editId="37CA8D89">
                <wp:simplePos x="0" y="0"/>
                <wp:positionH relativeFrom="column">
                  <wp:posOffset>6200775</wp:posOffset>
                </wp:positionH>
                <wp:positionV relativeFrom="paragraph">
                  <wp:posOffset>647700</wp:posOffset>
                </wp:positionV>
                <wp:extent cx="0" cy="7010400"/>
                <wp:effectExtent l="0" t="0" r="19050" b="19050"/>
                <wp:wrapNone/>
                <wp:docPr id="1853" name="Straight Connector 1853"/>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EF1B9" id="Straight Connector 1853" o:spid="_x0000_s1026" style="position:absolute;flip:x;z-index:2541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4128128" behindDoc="0" locked="0" layoutInCell="1" allowOverlap="1" wp14:anchorId="70A490A4" wp14:editId="744DD58B">
                <wp:simplePos x="0" y="0"/>
                <wp:positionH relativeFrom="column">
                  <wp:posOffset>4857750</wp:posOffset>
                </wp:positionH>
                <wp:positionV relativeFrom="paragraph">
                  <wp:posOffset>9525</wp:posOffset>
                </wp:positionV>
                <wp:extent cx="723900" cy="649605"/>
                <wp:effectExtent l="0" t="0" r="19050" b="17145"/>
                <wp:wrapNone/>
                <wp:docPr id="1854" name="Rectangle 1854"/>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147ED5F" w14:textId="77777777" w:rsidR="00944514" w:rsidRDefault="00944514" w:rsidP="00D3032B">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490A4" id="Rectangle 1854" o:spid="_x0000_s1672" style="position:absolute;margin-left:382.5pt;margin-top:.75pt;width:57pt;height:51.15pt;z-index:2541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" fillcolor="#c0504d [3205]" strokecolor="#243f60 [1604]" strokeweight="1pt">
                <v:textbox>
                  <w:txbxContent>
                    <w:p w14:paraId="3147ED5F" w14:textId="77777777" w:rsidR="00944514" w:rsidRDefault="00944514" w:rsidP="00D3032B">
                      <w:pPr>
                        <w:jc w:val="center"/>
                      </w:pPr>
                      <w:r>
                        <w:t>FD Services</w:t>
                      </w:r>
                    </w:p>
                  </w:txbxContent>
                </v:textbox>
              </v:rect>
            </w:pict>
          </mc:Fallback>
        </mc:AlternateContent>
      </w:r>
      <w:r w:rsidRPr="00A96635">
        <w:rPr>
          <w:noProof/>
          <w:lang w:val="en-US"/>
        </w:rPr>
        <mc:AlternateContent>
          <mc:Choice Requires="wps">
            <w:drawing>
              <wp:anchor distT="0" distB="0" distL="114300" distR="114300" simplePos="0" relativeHeight="254129152" behindDoc="0" locked="0" layoutInCell="1" allowOverlap="1" wp14:anchorId="690619F9" wp14:editId="2A1F55A0">
                <wp:simplePos x="0" y="0"/>
                <wp:positionH relativeFrom="column">
                  <wp:posOffset>5219700</wp:posOffset>
                </wp:positionH>
                <wp:positionV relativeFrom="paragraph">
                  <wp:posOffset>659130</wp:posOffset>
                </wp:positionV>
                <wp:extent cx="0" cy="6991350"/>
                <wp:effectExtent l="0" t="0" r="19050" b="19050"/>
                <wp:wrapNone/>
                <wp:docPr id="1855" name="Straight Connector 185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E5C21" id="Straight Connector 1855" o:spid="_x0000_s1026" style="position:absolute;z-index:2541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51.9pt" to="411pt,6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" strokecolor="#4579b8 [3044]"/>
            </w:pict>
          </mc:Fallback>
        </mc:AlternateContent>
      </w:r>
    </w:p>
    <w:p w14:paraId="346B03DD" w14:textId="77777777" w:rsidR="00D3032B" w:rsidRDefault="00D3032B" w:rsidP="00D3032B"/>
    <w:p w14:paraId="08800935" w14:textId="66589208" w:rsidR="00D3032B" w:rsidRDefault="00D3032B" w:rsidP="00D3032B"/>
    <w:p w14:paraId="32EDFA84" w14:textId="6EE7346A" w:rsidR="00D3032B" w:rsidRDefault="00AF3895" w:rsidP="00D3032B">
      <w:r>
        <w:rPr>
          <w:noProof/>
          <w:lang w:val="en-US"/>
        </w:rPr>
        <mc:AlternateContent>
          <mc:Choice Requires="wps">
            <w:drawing>
              <wp:anchor distT="0" distB="0" distL="114300" distR="114300" simplePos="0" relativeHeight="255522816" behindDoc="1" locked="0" layoutInCell="1" allowOverlap="1" wp14:anchorId="4DBEEE38" wp14:editId="2E797FB7">
                <wp:simplePos x="0" y="0"/>
                <wp:positionH relativeFrom="margin">
                  <wp:posOffset>428625</wp:posOffset>
                </wp:positionH>
                <wp:positionV relativeFrom="paragraph">
                  <wp:posOffset>71120</wp:posOffset>
                </wp:positionV>
                <wp:extent cx="1323975" cy="809625"/>
                <wp:effectExtent l="0" t="0" r="9525" b="9525"/>
                <wp:wrapNone/>
                <wp:docPr id="2752" name="Rounded Rectangle 2752"/>
                <wp:cNvGraphicFramePr/>
                <a:graphic xmlns:a="http://schemas.openxmlformats.org/drawingml/2006/main">
                  <a:graphicData uri="http://schemas.microsoft.com/office/word/2010/wordprocessingShape">
                    <wps:wsp>
                      <wps:cNvSpPr/>
                      <wps:spPr>
                        <a:xfrm>
                          <a:off x="0" y="0"/>
                          <a:ext cx="1323975" cy="8096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0C5C904" w14:textId="77777777" w:rsidR="00944514" w:rsidRDefault="00944514" w:rsidP="00F34EB6">
                            <w:r>
                              <w:t>Sends CONNECT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EEE38" id="Rounded Rectangle 2752" o:spid="_x0000_s1673" style="position:absolute;margin-left:33.75pt;margin-top:5.6pt;width:104.25pt;height:63.75pt;z-index:-24779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" fillcolor="white [3201]" stroked="f" strokeweight="2pt">
                <v:textbox>
                  <w:txbxContent>
                    <w:p w14:paraId="30C5C904" w14:textId="77777777" w:rsidR="00944514" w:rsidRDefault="00944514" w:rsidP="00F34EB6">
                      <w:r>
                        <w:t>Sends CONNECT as intermediate response</w:t>
                      </w:r>
                    </w:p>
                  </w:txbxContent>
                </v:textbox>
                <w10:wrap anchorx="margin"/>
              </v:roundrect>
            </w:pict>
          </mc:Fallback>
        </mc:AlternateContent>
      </w:r>
    </w:p>
    <w:p w14:paraId="6EB05FA2" w14:textId="3F60BF06" w:rsidR="00D3032B" w:rsidRPr="00AF3895" w:rsidRDefault="00D3032B" w:rsidP="00D3032B"/>
    <w:p w14:paraId="7F51C734" w14:textId="7D8D1A79" w:rsidR="00D3032B" w:rsidRPr="00AF3895" w:rsidRDefault="00F34EB6" w:rsidP="00D3032B">
      <w:r w:rsidRPr="00AF3895">
        <w:rPr>
          <w:noProof/>
          <w:lang w:val="en-US"/>
        </w:rPr>
        <mc:AlternateContent>
          <mc:Choice Requires="wps">
            <w:drawing>
              <wp:anchor distT="0" distB="0" distL="114300" distR="114300" simplePos="0" relativeHeight="255523840" behindDoc="0" locked="0" layoutInCell="1" allowOverlap="1" wp14:anchorId="6538C3DD" wp14:editId="6E43CC33">
                <wp:simplePos x="0" y="0"/>
                <wp:positionH relativeFrom="margin">
                  <wp:posOffset>409575</wp:posOffset>
                </wp:positionH>
                <wp:positionV relativeFrom="paragraph">
                  <wp:posOffset>20955</wp:posOffset>
                </wp:positionV>
                <wp:extent cx="1362075" cy="0"/>
                <wp:effectExtent l="38100" t="76200" r="0" b="95250"/>
                <wp:wrapNone/>
                <wp:docPr id="2757" name="Straight Arrow Connector 2757"/>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A981F" id="Straight Arrow Connector 2757" o:spid="_x0000_s1026" type="#_x0000_t32" style="position:absolute;margin-left:32.25pt;margin-top:1.65pt;width:107.25pt;height:0;flip:x y;z-index:25552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" strokecolor="#4579b8 [3044]">
                <v:stroke endarrow="block"/>
                <w10:wrap anchorx="margin"/>
              </v:shape>
            </w:pict>
          </mc:Fallback>
        </mc:AlternateContent>
      </w:r>
    </w:p>
    <w:p w14:paraId="68FFEEFB" w14:textId="649A0906" w:rsidR="00D3032B" w:rsidRPr="00AF3895" w:rsidRDefault="0054486D" w:rsidP="00D3032B">
      <w:r w:rsidRPr="00AF3895">
        <w:rPr>
          <w:noProof/>
          <w:lang w:val="en-US"/>
        </w:rPr>
        <mc:AlternateContent>
          <mc:Choice Requires="wps">
            <w:drawing>
              <wp:anchor distT="0" distB="0" distL="114300" distR="114300" simplePos="0" relativeHeight="254114816" behindDoc="1" locked="0" layoutInCell="1" allowOverlap="1" wp14:anchorId="6777407B" wp14:editId="01D62E42">
                <wp:simplePos x="0" y="0"/>
                <wp:positionH relativeFrom="margin">
                  <wp:posOffset>1828800</wp:posOffset>
                </wp:positionH>
                <wp:positionV relativeFrom="paragraph">
                  <wp:posOffset>150495</wp:posOffset>
                </wp:positionV>
                <wp:extent cx="3248025" cy="542925"/>
                <wp:effectExtent l="0" t="0" r="9525" b="9525"/>
                <wp:wrapNone/>
                <wp:docPr id="1838" name="Rounded Rectangle 1838"/>
                <wp:cNvGraphicFramePr/>
                <a:graphic xmlns:a="http://schemas.openxmlformats.org/drawingml/2006/main">
                  <a:graphicData uri="http://schemas.microsoft.com/office/word/2010/wordprocessingShape">
                    <wps:wsp>
                      <wps:cNvSpPr/>
                      <wps:spPr>
                        <a:xfrm>
                          <a:off x="0" y="0"/>
                          <a:ext cx="3248025" cy="542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632197" w14:textId="77777777" w:rsidR="00944514" w:rsidRPr="004F2E57" w:rsidRDefault="00944514" w:rsidP="00D3032B">
                            <w:r w:rsidRPr="004F2E57">
                              <w:t>Create FD monitor using le_fdMonitor_Create() using FD got from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7407B" id="Rounded Rectangle 1838" o:spid="_x0000_s1674" style="position:absolute;margin-left:2in;margin-top:11.85pt;width:255.75pt;height:42.75pt;z-index:-24920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" fillcolor="white [3201]" stroked="f" strokeweight="2pt">
                <v:textbox>
                  <w:txbxContent>
                    <w:p w14:paraId="78632197" w14:textId="77777777" w:rsidR="00944514" w:rsidRPr="004F2E57" w:rsidRDefault="00944514" w:rsidP="00D3032B">
                      <w:r w:rsidRPr="004F2E57">
                        <w:t>Create FD monitor using le_fdMonitor_Create() using FD got from le_port_SetDataMode()</w:t>
                      </w:r>
                    </w:p>
                  </w:txbxContent>
                </v:textbox>
                <w10:wrap anchorx="margin"/>
              </v:roundrect>
            </w:pict>
          </mc:Fallback>
        </mc:AlternateContent>
      </w:r>
    </w:p>
    <w:p w14:paraId="3D800839" w14:textId="0B48C473" w:rsidR="00D3032B" w:rsidRPr="00AF3895" w:rsidRDefault="00D3032B" w:rsidP="00D3032B"/>
    <w:p w14:paraId="73C841E7" w14:textId="04591C53" w:rsidR="00D3032B" w:rsidRPr="00AF3895" w:rsidRDefault="0054486D" w:rsidP="00D3032B">
      <w:r w:rsidRPr="00AF3895">
        <w:rPr>
          <w:noProof/>
          <w:lang w:val="en-US"/>
        </w:rPr>
        <mc:AlternateContent>
          <mc:Choice Requires="wps">
            <w:drawing>
              <wp:anchor distT="0" distB="0" distL="114300" distR="114300" simplePos="0" relativeHeight="254113792" behindDoc="0" locked="0" layoutInCell="1" allowOverlap="1" wp14:anchorId="25481DBA" wp14:editId="22A26B2A">
                <wp:simplePos x="0" y="0"/>
                <wp:positionH relativeFrom="column">
                  <wp:posOffset>1771650</wp:posOffset>
                </wp:positionH>
                <wp:positionV relativeFrom="paragraph">
                  <wp:posOffset>46355</wp:posOffset>
                </wp:positionV>
                <wp:extent cx="3457575" cy="0"/>
                <wp:effectExtent l="0" t="76200" r="9525" b="95250"/>
                <wp:wrapNone/>
                <wp:docPr id="1837" name="Straight Arrow Connector 1837"/>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F3635" id="Straight Arrow Connector 1837" o:spid="_x0000_s1026" type="#_x0000_t32" style="position:absolute;margin-left:139.5pt;margin-top:3.65pt;width:272.25pt;height:0;flip:y;z-index:25411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" strokecolor="#4579b8 [3044]">
                <v:stroke endarrow="block"/>
              </v:shape>
            </w:pict>
          </mc:Fallback>
        </mc:AlternateContent>
      </w:r>
    </w:p>
    <w:p w14:paraId="64953AE5" w14:textId="2AC0A63A" w:rsidR="00D3032B" w:rsidRPr="00AF3895" w:rsidRDefault="00AC58B6" w:rsidP="00D3032B">
      <w:r w:rsidRPr="00AF3895">
        <w:rPr>
          <w:noProof/>
          <w:lang w:val="en-US"/>
        </w:rPr>
        <mc:AlternateContent>
          <mc:Choice Requires="wps">
            <w:drawing>
              <wp:anchor distT="0" distB="0" distL="114300" distR="114300" simplePos="0" relativeHeight="254440448" behindDoc="0" locked="0" layoutInCell="1" allowOverlap="1" wp14:anchorId="0D66F630" wp14:editId="0267576F">
                <wp:simplePos x="0" y="0"/>
                <wp:positionH relativeFrom="margin">
                  <wp:posOffset>742950</wp:posOffset>
                </wp:positionH>
                <wp:positionV relativeFrom="paragraph">
                  <wp:posOffset>87630</wp:posOffset>
                </wp:positionV>
                <wp:extent cx="2057400" cy="466725"/>
                <wp:effectExtent l="0" t="0" r="19050" b="28575"/>
                <wp:wrapNone/>
                <wp:docPr id="1154" name="Flowchart: Process 1154"/>
                <wp:cNvGraphicFramePr/>
                <a:graphic xmlns:a="http://schemas.openxmlformats.org/drawingml/2006/main">
                  <a:graphicData uri="http://schemas.microsoft.com/office/word/2010/wordprocessingShape">
                    <wps:wsp>
                      <wps:cNvSpPr/>
                      <wps:spPr>
                        <a:xfrm>
                          <a:off x="0" y="0"/>
                          <a:ext cx="2057400"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9FB5C6E" w14:textId="0CD449D9" w:rsidR="00944514" w:rsidRPr="008A5010" w:rsidRDefault="00944514" w:rsidP="00AC58B6">
                            <w:r>
                              <w:t xml:space="preserve">Allocate a serial port context using </w:t>
                            </w:r>
                            <w:r w:rsidRPr="00AC58B6">
                              <w:t>le_mem_ForceAlloc</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6F630" id="Flowchart: Process 1154" o:spid="_x0000_s1675" type="#_x0000_t109" style="position:absolute;margin-left:58.5pt;margin-top:6.9pt;width:162pt;height:36.75pt;z-index:25444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" fillcolor="white [3201]" strokecolor="#4f81bd [3204]" strokeweight="1pt">
                <v:textbox>
                  <w:txbxContent>
                    <w:p w14:paraId="59FB5C6E" w14:textId="0CD449D9" w:rsidR="00944514" w:rsidRPr="008A5010" w:rsidRDefault="00944514" w:rsidP="00AC58B6">
                      <w:r>
                        <w:t xml:space="preserve">Allocate a serial port context using </w:t>
                      </w:r>
                      <w:r w:rsidRPr="00AC58B6">
                        <w:t>le_mem_ForceAlloc</w:t>
                      </w:r>
                      <w:r>
                        <w:t>()</w:t>
                      </w:r>
                    </w:p>
                  </w:txbxContent>
                </v:textbox>
                <w10:wrap anchorx="margin"/>
              </v:shape>
            </w:pict>
          </mc:Fallback>
        </mc:AlternateContent>
      </w:r>
    </w:p>
    <w:p w14:paraId="4C014652" w14:textId="43F51645" w:rsidR="00D3032B" w:rsidRPr="00AF3895" w:rsidRDefault="00D3032B" w:rsidP="00D3032B"/>
    <w:p w14:paraId="67F39D8A" w14:textId="0FC9D1C9" w:rsidR="00D3032B" w:rsidRPr="00AF3895" w:rsidRDefault="00D3032B" w:rsidP="00D3032B"/>
    <w:p w14:paraId="07EFAA9A" w14:textId="50FE99DE" w:rsidR="00D3032B" w:rsidRPr="00AF3895" w:rsidRDefault="00D3032B" w:rsidP="00D3032B"/>
    <w:p w14:paraId="107085E7" w14:textId="3BB5D6C6" w:rsidR="00D3032B" w:rsidRPr="00AF3895" w:rsidRDefault="00644DC8" w:rsidP="00D3032B">
      <w:r w:rsidRPr="00AF3895">
        <w:rPr>
          <w:noProof/>
          <w:lang w:val="en-US"/>
        </w:rPr>
        <mc:AlternateContent>
          <mc:Choice Requires="wps">
            <w:drawing>
              <wp:anchor distT="0" distB="0" distL="114300" distR="114300" simplePos="0" relativeHeight="254442496" behindDoc="0" locked="0" layoutInCell="1" allowOverlap="1" wp14:anchorId="1F151713" wp14:editId="4C0726F5">
                <wp:simplePos x="0" y="0"/>
                <wp:positionH relativeFrom="margin">
                  <wp:posOffset>742950</wp:posOffset>
                </wp:positionH>
                <wp:positionV relativeFrom="paragraph">
                  <wp:posOffset>29210</wp:posOffset>
                </wp:positionV>
                <wp:extent cx="2057400" cy="657225"/>
                <wp:effectExtent l="0" t="0" r="19050" b="28575"/>
                <wp:wrapNone/>
                <wp:docPr id="1156" name="Flowchart: Process 1156"/>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7B5C83F" w14:textId="585B97D6" w:rsidR="00944514" w:rsidRPr="008A5010" w:rsidRDefault="00944514" w:rsidP="00644DC8">
                            <w:r>
                              <w:t xml:space="preserve">Set the serial port context to the FD monitor object using </w:t>
                            </w:r>
                            <w:r w:rsidRPr="00644DC8">
                              <w:t>le_fdMonitor_SetContextPtr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51713" id="Flowchart: Process 1156" o:spid="_x0000_s1676" type="#_x0000_t109" style="position:absolute;margin-left:58.5pt;margin-top:2.3pt;width:162pt;height:51.75pt;z-index:25444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" fillcolor="white [3201]" strokecolor="#4f81bd [3204]" strokeweight="1pt">
                <v:textbox>
                  <w:txbxContent>
                    <w:p w14:paraId="07B5C83F" w14:textId="585B97D6" w:rsidR="00944514" w:rsidRPr="008A5010" w:rsidRDefault="00944514" w:rsidP="00644DC8">
                      <w:r>
                        <w:t xml:space="preserve">Set the serial port context to the FD monitor object using </w:t>
                      </w:r>
                      <w:r w:rsidRPr="00644DC8">
                        <w:t>le_fdMonitor_SetContextPtr</w:t>
                      </w:r>
                    </w:p>
                  </w:txbxContent>
                </v:textbox>
                <w10:wrap anchorx="margin"/>
              </v:shape>
            </w:pict>
          </mc:Fallback>
        </mc:AlternateContent>
      </w:r>
    </w:p>
    <w:p w14:paraId="47CDABFC" w14:textId="702FDFA4" w:rsidR="00D3032B" w:rsidRPr="00AF3895" w:rsidRDefault="00D3032B" w:rsidP="00D3032B"/>
    <w:p w14:paraId="384BBDCF" w14:textId="1928B097" w:rsidR="00D3032B" w:rsidRPr="00AF3895" w:rsidRDefault="00D3032B" w:rsidP="00D3032B"/>
    <w:p w14:paraId="4CBD912E" w14:textId="1840F361" w:rsidR="00D3032B" w:rsidRPr="00AF3895" w:rsidRDefault="00D3032B" w:rsidP="00D3032B"/>
    <w:p w14:paraId="1F776987" w14:textId="0EC59720" w:rsidR="00D3032B" w:rsidRPr="00AF3895" w:rsidRDefault="00644DC8" w:rsidP="00D3032B">
      <w:r w:rsidRPr="00AF3895">
        <w:rPr>
          <w:noProof/>
          <w:lang w:val="en-US"/>
        </w:rPr>
        <mc:AlternateContent>
          <mc:Choice Requires="wps">
            <w:drawing>
              <wp:anchor distT="0" distB="0" distL="114300" distR="114300" simplePos="0" relativeHeight="254131200" behindDoc="0" locked="0" layoutInCell="1" allowOverlap="1" wp14:anchorId="588005E1" wp14:editId="08194DF2">
                <wp:simplePos x="0" y="0"/>
                <wp:positionH relativeFrom="column">
                  <wp:posOffset>1009650</wp:posOffset>
                </wp:positionH>
                <wp:positionV relativeFrom="paragraph">
                  <wp:posOffset>55880</wp:posOffset>
                </wp:positionV>
                <wp:extent cx="1524000" cy="895350"/>
                <wp:effectExtent l="0" t="0" r="19050" b="19050"/>
                <wp:wrapNone/>
                <wp:docPr id="1858" name="Diamond 1858"/>
                <wp:cNvGraphicFramePr/>
                <a:graphic xmlns:a="http://schemas.openxmlformats.org/drawingml/2006/main">
                  <a:graphicData uri="http://schemas.microsoft.com/office/word/2010/wordprocessingShape">
                    <wps:wsp>
                      <wps:cNvSpPr/>
                      <wps:spPr>
                        <a:xfrm>
                          <a:off x="0" y="0"/>
                          <a:ext cx="1524000" cy="895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70EB69" w14:textId="77777777" w:rsidR="00944514" w:rsidRPr="008A5010" w:rsidRDefault="00944514" w:rsidP="00D3032B">
                            <w:r w:rsidRPr="008A5010">
                              <w:t>If POLLIN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005E1" id="Diamond 1858" o:spid="_x0000_s1677" type="#_x0000_t4" style="position:absolute;margin-left:79.5pt;margin-top:4.4pt;width:120pt;height:70.5pt;z-index:2541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" fillcolor="white [3201]" strokecolor="#4f81bd [3204]" strokeweight="1pt">
                <v:textbox>
                  <w:txbxContent>
                    <w:p w14:paraId="2170EB69" w14:textId="77777777" w:rsidR="00944514" w:rsidRPr="008A5010" w:rsidRDefault="00944514" w:rsidP="00D3032B">
                      <w:r w:rsidRPr="008A5010">
                        <w:t>If POLLIN event</w:t>
                      </w:r>
                    </w:p>
                  </w:txbxContent>
                </v:textbox>
              </v:shape>
            </w:pict>
          </mc:Fallback>
        </mc:AlternateContent>
      </w:r>
    </w:p>
    <w:p w14:paraId="425BECF4" w14:textId="77777777" w:rsidR="00644DC8" w:rsidRPr="00AF3895" w:rsidRDefault="00644DC8" w:rsidP="00D3032B"/>
    <w:p w14:paraId="43183563" w14:textId="256F3118" w:rsidR="00D3032B" w:rsidRPr="00AF3895" w:rsidRDefault="00D3032B" w:rsidP="00D3032B"/>
    <w:p w14:paraId="12C4EC89" w14:textId="6613BA1B" w:rsidR="00D3032B" w:rsidRPr="00AF3895" w:rsidRDefault="00D3032B" w:rsidP="00D3032B"/>
    <w:p w14:paraId="27B307E2" w14:textId="4170926A" w:rsidR="00D3032B" w:rsidRPr="00AF3895" w:rsidRDefault="00A103F5" w:rsidP="00D3032B">
      <w:r w:rsidRPr="00AF3895">
        <w:rPr>
          <w:noProof/>
          <w:lang w:val="en-US"/>
        </w:rPr>
        <mc:AlternateContent>
          <mc:Choice Requires="wps">
            <w:drawing>
              <wp:anchor distT="0" distB="0" distL="114300" distR="114300" simplePos="0" relativeHeight="254083072" behindDoc="0" locked="0" layoutInCell="1" allowOverlap="1" wp14:anchorId="22E7B57D" wp14:editId="7A80F04E">
                <wp:simplePos x="0" y="0"/>
                <wp:positionH relativeFrom="margin">
                  <wp:posOffset>1666875</wp:posOffset>
                </wp:positionH>
                <wp:positionV relativeFrom="paragraph">
                  <wp:posOffset>130175</wp:posOffset>
                </wp:positionV>
                <wp:extent cx="466725" cy="314325"/>
                <wp:effectExtent l="0" t="0" r="9525" b="9525"/>
                <wp:wrapNone/>
                <wp:docPr id="1856" name="Rounded Rectangle 1856"/>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20ED071" w14:textId="77777777" w:rsidR="00944514" w:rsidRPr="008A5010" w:rsidRDefault="00944514" w:rsidP="00D3032B">
                            <w:r w:rsidRPr="008A5010">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E7B57D" id="Rounded Rectangle 1856" o:spid="_x0000_s1678" style="position:absolute;margin-left:131.25pt;margin-top:10.25pt;width:36.75pt;height:24.75pt;z-index:25408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" fillcolor="white [3201]" stroked="f" strokeweight="2pt">
                <v:textbox>
                  <w:txbxContent>
                    <w:p w14:paraId="220ED071" w14:textId="77777777" w:rsidR="00944514" w:rsidRPr="008A5010" w:rsidRDefault="00944514" w:rsidP="00D3032B">
                      <w:r w:rsidRPr="008A5010">
                        <w:t>Yes</w:t>
                      </w:r>
                    </w:p>
                  </w:txbxContent>
                </v:textbox>
                <w10:wrap anchorx="margin"/>
              </v:roundrect>
            </w:pict>
          </mc:Fallback>
        </mc:AlternateContent>
      </w:r>
    </w:p>
    <w:p w14:paraId="1A4220DA" w14:textId="0EBE9BED" w:rsidR="00D3032B" w:rsidRPr="00AF3895" w:rsidRDefault="00D3032B" w:rsidP="00D3032B"/>
    <w:p w14:paraId="75F30410" w14:textId="05DF084C" w:rsidR="00D3032B" w:rsidRPr="00AF3895" w:rsidRDefault="005F1E3A" w:rsidP="00D3032B">
      <w:r w:rsidRPr="00AF3895">
        <w:rPr>
          <w:noProof/>
          <w:lang w:val="en-US"/>
        </w:rPr>
        <mc:AlternateContent>
          <mc:Choice Requires="wps">
            <w:drawing>
              <wp:anchor distT="0" distB="0" distL="114300" distR="114300" simplePos="0" relativeHeight="254446592" behindDoc="0" locked="0" layoutInCell="1" allowOverlap="1" wp14:anchorId="25704C86" wp14:editId="067CF6D4">
                <wp:simplePos x="0" y="0"/>
                <wp:positionH relativeFrom="margin">
                  <wp:posOffset>742950</wp:posOffset>
                </wp:positionH>
                <wp:positionV relativeFrom="paragraph">
                  <wp:posOffset>57785</wp:posOffset>
                </wp:positionV>
                <wp:extent cx="2057400" cy="657225"/>
                <wp:effectExtent l="0" t="0" r="19050" b="28575"/>
                <wp:wrapNone/>
                <wp:docPr id="1158" name="Flowchart: Process 1158"/>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617A935" w14:textId="2C6C0516" w:rsidR="00944514" w:rsidRPr="008A5010" w:rsidRDefault="00944514" w:rsidP="005F1E3A">
                            <w:r>
                              <w:t>Get the serial port context for the FD monitor object using le_fdMonitor_G</w:t>
                            </w:r>
                            <w:r w:rsidRPr="00644DC8">
                              <w:t>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04C86" id="Flowchart: Process 1158" o:spid="_x0000_s1679" type="#_x0000_t109" style="position:absolute;margin-left:58.5pt;margin-top:4.55pt;width:162pt;height:51.75pt;z-index:25444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" fillcolor="white [3201]" strokecolor="#4f81bd [3204]" strokeweight="1pt">
                <v:textbox>
                  <w:txbxContent>
                    <w:p w14:paraId="0617A935" w14:textId="2C6C0516" w:rsidR="00944514" w:rsidRPr="008A5010" w:rsidRDefault="00944514" w:rsidP="005F1E3A">
                      <w:r>
                        <w:t>Get the serial port context for the FD monitor object using le_fdMonitor_G</w:t>
                      </w:r>
                      <w:r w:rsidRPr="00644DC8">
                        <w:t>etContextPtr</w:t>
                      </w:r>
                    </w:p>
                  </w:txbxContent>
                </v:textbox>
                <w10:wrap anchorx="margin"/>
              </v:shape>
            </w:pict>
          </mc:Fallback>
        </mc:AlternateContent>
      </w:r>
    </w:p>
    <w:p w14:paraId="06EFD4D9" w14:textId="18DACF59" w:rsidR="00D3032B" w:rsidRPr="00AF3895" w:rsidRDefault="00D3032B" w:rsidP="00D3032B"/>
    <w:p w14:paraId="39C54633" w14:textId="3A39CAC4" w:rsidR="00D3032B" w:rsidRPr="00AF3895" w:rsidRDefault="00D3032B" w:rsidP="00D3032B"/>
    <w:p w14:paraId="6022E34C" w14:textId="30DB2382" w:rsidR="00D3032B" w:rsidRPr="00AF3895" w:rsidRDefault="00D3032B" w:rsidP="00D3032B"/>
    <w:p w14:paraId="3576D378" w14:textId="32222C39" w:rsidR="00D3032B" w:rsidRPr="00AF3895" w:rsidRDefault="00644DC8" w:rsidP="00D3032B">
      <w:r w:rsidRPr="00AF3895">
        <w:rPr>
          <w:noProof/>
          <w:lang w:val="en-US"/>
        </w:rPr>
        <mc:AlternateContent>
          <mc:Choice Requires="wps">
            <w:drawing>
              <wp:anchor distT="0" distB="0" distL="114300" distR="114300" simplePos="0" relativeHeight="254135296" behindDoc="0" locked="0" layoutInCell="1" allowOverlap="1" wp14:anchorId="2433E0DD" wp14:editId="1D25EE1F">
                <wp:simplePos x="0" y="0"/>
                <wp:positionH relativeFrom="column">
                  <wp:posOffset>608965</wp:posOffset>
                </wp:positionH>
                <wp:positionV relativeFrom="paragraph">
                  <wp:posOffset>53975</wp:posOffset>
                </wp:positionV>
                <wp:extent cx="0" cy="1704975"/>
                <wp:effectExtent l="0" t="0" r="19050" b="9525"/>
                <wp:wrapNone/>
                <wp:docPr id="1862" name="Straight Connector 1862"/>
                <wp:cNvGraphicFramePr/>
                <a:graphic xmlns:a="http://schemas.openxmlformats.org/drawingml/2006/main">
                  <a:graphicData uri="http://schemas.microsoft.com/office/word/2010/wordprocessingShape">
                    <wps:wsp>
                      <wps:cNvCnPr/>
                      <wps:spPr>
                        <a:xfrm flipH="1" flipV="1">
                          <a:off x="0" y="0"/>
                          <a:ext cx="0" cy="1704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DF1B7" id="Straight Connector 1862" o:spid="_x0000_s1026" style="position:absolute;flip:x y;z-index:2541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5pt,4.25pt" to="47.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" strokecolor="#4579b8 [3044]"/>
            </w:pict>
          </mc:Fallback>
        </mc:AlternateContent>
      </w:r>
      <w:r w:rsidRPr="00AF3895">
        <w:rPr>
          <w:noProof/>
          <w:lang w:val="en-US"/>
        </w:rPr>
        <mc:AlternateContent>
          <mc:Choice Requires="wps">
            <w:drawing>
              <wp:anchor distT="0" distB="0" distL="114300" distR="114300" simplePos="0" relativeHeight="254136320" behindDoc="0" locked="0" layoutInCell="1" allowOverlap="1" wp14:anchorId="21969003" wp14:editId="110CBEDD">
                <wp:simplePos x="0" y="0"/>
                <wp:positionH relativeFrom="column">
                  <wp:posOffset>609600</wp:posOffset>
                </wp:positionH>
                <wp:positionV relativeFrom="paragraph">
                  <wp:posOffset>53340</wp:posOffset>
                </wp:positionV>
                <wp:extent cx="1152525" cy="0"/>
                <wp:effectExtent l="0" t="76200" r="9525" b="95250"/>
                <wp:wrapNone/>
                <wp:docPr id="1863" name="Straight Arrow Connector 1863"/>
                <wp:cNvGraphicFramePr/>
                <a:graphic xmlns:a="http://schemas.openxmlformats.org/drawingml/2006/main">
                  <a:graphicData uri="http://schemas.microsoft.com/office/word/2010/wordprocessingShape">
                    <wps:wsp>
                      <wps:cNvCnPr/>
                      <wps:spPr>
                        <a:xfrm flipV="1">
                          <a:off x="0" y="0"/>
                          <a:ext cx="1152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D438D" id="Straight Arrow Connector 1863" o:spid="_x0000_s1026" type="#_x0000_t32" style="position:absolute;margin-left:48pt;margin-top:4.2pt;width:90.75pt;height:0;flip:y;z-index:2541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" strokecolor="#4579b8 [3044]">
                <v:stroke endarrow="block"/>
              </v:shape>
            </w:pict>
          </mc:Fallback>
        </mc:AlternateContent>
      </w:r>
    </w:p>
    <w:p w14:paraId="129AD2D7" w14:textId="24E94111" w:rsidR="00644DC8" w:rsidRPr="00AF3895" w:rsidRDefault="00644DC8" w:rsidP="00D3032B">
      <w:r w:rsidRPr="00AF3895">
        <w:rPr>
          <w:noProof/>
          <w:lang w:val="en-US"/>
        </w:rPr>
        <mc:AlternateContent>
          <mc:Choice Requires="wps">
            <w:drawing>
              <wp:anchor distT="0" distB="0" distL="114300" distR="114300" simplePos="0" relativeHeight="254132224" behindDoc="0" locked="0" layoutInCell="1" allowOverlap="1" wp14:anchorId="5E6FB82B" wp14:editId="34EF65EF">
                <wp:simplePos x="0" y="0"/>
                <wp:positionH relativeFrom="margin">
                  <wp:posOffset>771525</wp:posOffset>
                </wp:positionH>
                <wp:positionV relativeFrom="paragraph">
                  <wp:posOffset>10795</wp:posOffset>
                </wp:positionV>
                <wp:extent cx="2143125" cy="847725"/>
                <wp:effectExtent l="0" t="0" r="28575" b="28575"/>
                <wp:wrapNone/>
                <wp:docPr id="1859" name="Flowchart: Process 1859"/>
                <wp:cNvGraphicFramePr/>
                <a:graphic xmlns:a="http://schemas.openxmlformats.org/drawingml/2006/main">
                  <a:graphicData uri="http://schemas.microsoft.com/office/word/2010/wordprocessingShape">
                    <wps:wsp>
                      <wps:cNvSpPr/>
                      <wps:spPr>
                        <a:xfrm>
                          <a:off x="0" y="0"/>
                          <a:ext cx="2143125" cy="847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2ACFD36" w14:textId="77777777" w:rsidR="00944514" w:rsidRDefault="00944514" w:rsidP="00F34EB6">
                            <w:r>
                              <w:t>Update the buffer value with the data given in console using read() and send it into connected socket using send()</w:t>
                            </w:r>
                          </w:p>
                          <w:p w14:paraId="3D101DF1" w14:textId="2C92B16A" w:rsidR="00944514" w:rsidRPr="005F3DB3" w:rsidRDefault="00944514" w:rsidP="00D303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FB82B" id="Flowchart: Process 1859" o:spid="_x0000_s1680" type="#_x0000_t109" style="position:absolute;margin-left:60.75pt;margin-top:.85pt;width:168.75pt;height:66.75pt;z-index:25413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" fillcolor="white [3201]" strokecolor="#4f81bd [3204]" strokeweight="1pt">
                <v:textbox>
                  <w:txbxContent>
                    <w:p w14:paraId="12ACFD36" w14:textId="77777777" w:rsidR="00944514" w:rsidRDefault="00944514" w:rsidP="00F34EB6">
                      <w:r>
                        <w:t>Update the buffer value with the data given in console using read() and send it into connected socket using send()</w:t>
                      </w:r>
                    </w:p>
                    <w:p w14:paraId="3D101DF1" w14:textId="2C92B16A" w:rsidR="00944514" w:rsidRPr="005F3DB3" w:rsidRDefault="00944514" w:rsidP="00D3032B"/>
                  </w:txbxContent>
                </v:textbox>
                <w10:wrap anchorx="margin"/>
              </v:shape>
            </w:pict>
          </mc:Fallback>
        </mc:AlternateContent>
      </w:r>
    </w:p>
    <w:p w14:paraId="4E7BB6E9" w14:textId="45B454B3" w:rsidR="00644DC8" w:rsidRPr="00AF3895" w:rsidRDefault="00644DC8" w:rsidP="00D3032B"/>
    <w:p w14:paraId="2A9B7BE9" w14:textId="718B742F" w:rsidR="00D3032B" w:rsidRPr="00AF3895" w:rsidRDefault="00D3032B" w:rsidP="00D3032B"/>
    <w:p w14:paraId="29ED60E7" w14:textId="6D265F95" w:rsidR="00D3032B" w:rsidRPr="00AF3895" w:rsidRDefault="00D3032B" w:rsidP="00D3032B"/>
    <w:p w14:paraId="12AB4DCB" w14:textId="7487AA4B" w:rsidR="00D3032B" w:rsidRPr="00AF3895" w:rsidRDefault="00D3032B" w:rsidP="00D3032B"/>
    <w:p w14:paraId="50D43059" w14:textId="742DCEB6" w:rsidR="00D3032B" w:rsidRPr="00AF3895" w:rsidRDefault="00644DC8" w:rsidP="00D3032B">
      <w:r w:rsidRPr="00AF3895">
        <w:rPr>
          <w:noProof/>
          <w:lang w:val="en-US"/>
        </w:rPr>
        <mc:AlternateContent>
          <mc:Choice Requires="wps">
            <w:drawing>
              <wp:anchor distT="0" distB="0" distL="114300" distR="114300" simplePos="0" relativeHeight="254133248" behindDoc="0" locked="0" layoutInCell="1" allowOverlap="1" wp14:anchorId="3898631B" wp14:editId="2C530EA7">
                <wp:simplePos x="0" y="0"/>
                <wp:positionH relativeFrom="column">
                  <wp:posOffset>809625</wp:posOffset>
                </wp:positionH>
                <wp:positionV relativeFrom="paragraph">
                  <wp:posOffset>13970</wp:posOffset>
                </wp:positionV>
                <wp:extent cx="1933575" cy="1247775"/>
                <wp:effectExtent l="0" t="0" r="28575" b="28575"/>
                <wp:wrapNone/>
                <wp:docPr id="1860" name="Diamond 1860"/>
                <wp:cNvGraphicFramePr/>
                <a:graphic xmlns:a="http://schemas.openxmlformats.org/drawingml/2006/main">
                  <a:graphicData uri="http://schemas.microsoft.com/office/word/2010/wordprocessingShape">
                    <wps:wsp>
                      <wps:cNvSpPr/>
                      <wps:spPr>
                        <a:xfrm>
                          <a:off x="0" y="0"/>
                          <a:ext cx="1933575" cy="12477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9A53941" w14:textId="77777777" w:rsidR="00944514" w:rsidRPr="005761E7" w:rsidRDefault="00944514" w:rsidP="00D3032B">
                            <w:pPr>
                              <w:jc w:val="center"/>
                            </w:pPr>
                            <w:r w:rsidRPr="005761E7">
                              <w:t>If KPATTERN presents in TCP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8631B" id="Diamond 1860" o:spid="_x0000_s1681" type="#_x0000_t4" style="position:absolute;margin-left:63.75pt;margin-top:1.1pt;width:152.25pt;height:98.25pt;z-index:2541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" fillcolor="white [3201]" strokecolor="#4f81bd [3204]" strokeweight="1pt">
                <v:textbox>
                  <w:txbxContent>
                    <w:p w14:paraId="39A53941" w14:textId="77777777" w:rsidR="00944514" w:rsidRPr="005761E7" w:rsidRDefault="00944514" w:rsidP="00D3032B">
                      <w:pPr>
                        <w:jc w:val="center"/>
                      </w:pPr>
                      <w:r w:rsidRPr="005761E7">
                        <w:t>If KPATTERN presents in TCP data</w:t>
                      </w:r>
                    </w:p>
                  </w:txbxContent>
                </v:textbox>
              </v:shape>
            </w:pict>
          </mc:Fallback>
        </mc:AlternateContent>
      </w:r>
    </w:p>
    <w:p w14:paraId="774FAABC" w14:textId="395AC205" w:rsidR="00D3032B" w:rsidRPr="00AF3895" w:rsidRDefault="00D3032B" w:rsidP="00D3032B"/>
    <w:p w14:paraId="4655D76C" w14:textId="7FA95D34" w:rsidR="00D3032B" w:rsidRPr="00AF3895" w:rsidRDefault="00D3032B" w:rsidP="00D3032B"/>
    <w:p w14:paraId="66361E14" w14:textId="1F698E40" w:rsidR="00D3032B" w:rsidRPr="00AF3895" w:rsidRDefault="00644DC8" w:rsidP="00D3032B">
      <w:r w:rsidRPr="00AF3895">
        <w:rPr>
          <w:noProof/>
          <w:lang w:val="en-US"/>
        </w:rPr>
        <mc:AlternateContent>
          <mc:Choice Requires="wps">
            <w:drawing>
              <wp:anchor distT="0" distB="0" distL="114300" distR="114300" simplePos="0" relativeHeight="254134272" behindDoc="0" locked="0" layoutInCell="1" allowOverlap="1" wp14:anchorId="401A9CF1" wp14:editId="2253A90F">
                <wp:simplePos x="0" y="0"/>
                <wp:positionH relativeFrom="column">
                  <wp:posOffset>622300</wp:posOffset>
                </wp:positionH>
                <wp:positionV relativeFrom="paragraph">
                  <wp:posOffset>77470</wp:posOffset>
                </wp:positionV>
                <wp:extent cx="190500" cy="0"/>
                <wp:effectExtent l="0" t="0" r="19050" b="19050"/>
                <wp:wrapNone/>
                <wp:docPr id="1861" name="Straight Connector 1861"/>
                <wp:cNvGraphicFramePr/>
                <a:graphic xmlns:a="http://schemas.openxmlformats.org/drawingml/2006/main">
                  <a:graphicData uri="http://schemas.microsoft.com/office/word/2010/wordprocessingShape">
                    <wps:wsp>
                      <wps:cNvCnPr/>
                      <wps:spPr>
                        <a:xfrm flipH="1">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2598E" id="Straight Connector 1861" o:spid="_x0000_s1026" style="position:absolute;flip:x;z-index:25413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6.1pt" to="6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" strokecolor="#4579b8 [3044]"/>
            </w:pict>
          </mc:Fallback>
        </mc:AlternateContent>
      </w:r>
    </w:p>
    <w:p w14:paraId="452CC8EC" w14:textId="2456F51E" w:rsidR="00D3032B" w:rsidRPr="00AF3895" w:rsidRDefault="00D3032B" w:rsidP="00D3032B"/>
    <w:p w14:paraId="6224CF89" w14:textId="2F727549" w:rsidR="00D3032B" w:rsidRPr="00AF3895" w:rsidRDefault="00D3032B" w:rsidP="00D3032B"/>
    <w:p w14:paraId="393AB7C0" w14:textId="2EB8D97F" w:rsidR="00D3032B" w:rsidRPr="00AF3895" w:rsidRDefault="00644DC8" w:rsidP="00D3032B">
      <w:r w:rsidRPr="00AF3895">
        <w:rPr>
          <w:noProof/>
          <w:lang w:val="en-US"/>
        </w:rPr>
        <mc:AlternateContent>
          <mc:Choice Requires="wps">
            <w:drawing>
              <wp:anchor distT="0" distB="0" distL="114300" distR="114300" simplePos="0" relativeHeight="254082048" behindDoc="0" locked="0" layoutInCell="1" allowOverlap="1" wp14:anchorId="1F5DBC77" wp14:editId="48B21C86">
                <wp:simplePos x="0" y="0"/>
                <wp:positionH relativeFrom="margin">
                  <wp:posOffset>1676400</wp:posOffset>
                </wp:positionH>
                <wp:positionV relativeFrom="paragraph">
                  <wp:posOffset>144780</wp:posOffset>
                </wp:positionV>
                <wp:extent cx="466725" cy="314325"/>
                <wp:effectExtent l="0" t="0" r="9525" b="9525"/>
                <wp:wrapNone/>
                <wp:docPr id="1864" name="Rounded Rectangle 1864"/>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B79BEA" w14:textId="77777777" w:rsidR="00944514" w:rsidRPr="00B22579" w:rsidRDefault="00944514" w:rsidP="00D3032B">
                            <w:pPr>
                              <w:jc w:val="center"/>
                              <w:rPr>
                                <w:rFonts w:ascii="Arial" w:hAnsi="Arial" w:cs="Arial"/>
                                <w:sz w:val="20"/>
                              </w:rPr>
                            </w:pPr>
                            <w:r w:rsidRPr="00B22579">
                              <w:rPr>
                                <w:rFonts w:ascii="Arial" w:hAnsi="Arial" w:cs="Arial"/>
                                <w:sz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5DBC77" id="Rounded Rectangle 1864" o:spid="_x0000_s1682" style="position:absolute;margin-left:132pt;margin-top:11.4pt;width:36.75pt;height:24.75pt;z-index:25408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" fillcolor="white [3201]" stroked="f" strokeweight="2pt">
                <v:textbox>
                  <w:txbxContent>
                    <w:p w14:paraId="0DB79BEA" w14:textId="77777777" w:rsidR="00944514" w:rsidRPr="00B22579" w:rsidRDefault="00944514" w:rsidP="00D3032B">
                      <w:pPr>
                        <w:jc w:val="center"/>
                        <w:rPr>
                          <w:rFonts w:ascii="Arial" w:hAnsi="Arial" w:cs="Arial"/>
                          <w:sz w:val="20"/>
                        </w:rPr>
                      </w:pPr>
                      <w:r w:rsidRPr="00B22579">
                        <w:rPr>
                          <w:rFonts w:ascii="Arial" w:hAnsi="Arial" w:cs="Arial"/>
                          <w:sz w:val="20"/>
                        </w:rPr>
                        <w:t>Yes</w:t>
                      </w:r>
                    </w:p>
                  </w:txbxContent>
                </v:textbox>
                <w10:wrap anchorx="margin"/>
              </v:roundrect>
            </w:pict>
          </mc:Fallback>
        </mc:AlternateContent>
      </w:r>
    </w:p>
    <w:p w14:paraId="612B0347" w14:textId="097B250F" w:rsidR="0054486D" w:rsidRPr="00AF3895" w:rsidRDefault="0054486D" w:rsidP="00D3032B"/>
    <w:p w14:paraId="1CA819B1" w14:textId="17D373F9" w:rsidR="00D3032B" w:rsidRPr="00AF3895" w:rsidRDefault="00D3032B" w:rsidP="00D3032B"/>
    <w:p w14:paraId="77EE6613" w14:textId="77777777" w:rsidR="00D3032B" w:rsidRDefault="00D3032B" w:rsidP="00D3032B">
      <w:r w:rsidRPr="008067FC">
        <w:rPr>
          <w:noProof/>
          <w:lang w:val="en-US"/>
        </w:rPr>
        <w:lastRenderedPageBreak/>
        <mc:AlternateContent>
          <mc:Choice Requires="wps">
            <w:drawing>
              <wp:anchor distT="0" distB="0" distL="114300" distR="114300" simplePos="0" relativeHeight="254138368" behindDoc="0" locked="0" layoutInCell="1" allowOverlap="1" wp14:anchorId="210CE869" wp14:editId="073CC736">
                <wp:simplePos x="0" y="0"/>
                <wp:positionH relativeFrom="margin">
                  <wp:posOffset>0</wp:posOffset>
                </wp:positionH>
                <wp:positionV relativeFrom="paragraph">
                  <wp:posOffset>8890</wp:posOffset>
                </wp:positionV>
                <wp:extent cx="822325" cy="640080"/>
                <wp:effectExtent l="0" t="0" r="15875" b="26670"/>
                <wp:wrapNone/>
                <wp:docPr id="1867" name="Rectangle 186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92CD4C" w14:textId="77777777" w:rsidR="00944514" w:rsidRDefault="00944514" w:rsidP="00D3032B">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CE869" id="Rectangle 1867" o:spid="_x0000_s1683" style="position:absolute;margin-left:0;margin-top:.7pt;width:64.75pt;height:50.4pt;z-index:25413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" fillcolor="#f79646 [3209]" strokecolor="#5a5a5a [2109]" strokeweight="1pt">
                <v:textbox>
                  <w:txbxContent>
                    <w:p w14:paraId="7992CD4C" w14:textId="77777777" w:rsidR="00944514" w:rsidRDefault="00944514" w:rsidP="00D3032B">
                      <w:pPr>
                        <w:jc w:val="center"/>
                      </w:pPr>
                      <w:r>
                        <w:t>Host with Linux OS</w:t>
                      </w:r>
                    </w:p>
                  </w:txbxContent>
                </v:textbox>
                <w10:wrap anchorx="margin"/>
              </v:rect>
            </w:pict>
          </mc:Fallback>
        </mc:AlternateContent>
      </w:r>
      <w:r w:rsidRPr="008067FC">
        <w:rPr>
          <w:noProof/>
          <w:lang w:val="en-US"/>
        </w:rPr>
        <mc:AlternateContent>
          <mc:Choice Requires="wps">
            <w:drawing>
              <wp:anchor distT="0" distB="0" distL="114300" distR="114300" simplePos="0" relativeHeight="254139392" behindDoc="0" locked="0" layoutInCell="1" allowOverlap="1" wp14:anchorId="41B30589" wp14:editId="0BE824FA">
                <wp:simplePos x="0" y="0"/>
                <wp:positionH relativeFrom="column">
                  <wp:posOffset>1324610</wp:posOffset>
                </wp:positionH>
                <wp:positionV relativeFrom="paragraph">
                  <wp:posOffset>8890</wp:posOffset>
                </wp:positionV>
                <wp:extent cx="828675" cy="640080"/>
                <wp:effectExtent l="0" t="0" r="28575" b="26670"/>
                <wp:wrapNone/>
                <wp:docPr id="1868" name="Rectangle 186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7A9C816" w14:textId="77777777" w:rsidR="00944514" w:rsidRDefault="00944514" w:rsidP="00D3032B">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30589" id="Rectangle 1868" o:spid="_x0000_s1684" style="position:absolute;margin-left:104.3pt;margin-top:.7pt;width:65.25pt;height:50.4pt;z-index:25413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" fillcolor="#4f81bd [3204]" strokecolor="#5a5a5a [2109]" strokeweight="1pt">
                <v:textbox>
                  <w:txbxContent>
                    <w:p w14:paraId="57A9C816" w14:textId="77777777" w:rsidR="00944514" w:rsidRDefault="00944514" w:rsidP="00D3032B">
                      <w:pPr>
                        <w:jc w:val="center"/>
                      </w:pPr>
                      <w:r>
                        <w:t>Legato App</w:t>
                      </w:r>
                    </w:p>
                  </w:txbxContent>
                </v:textbox>
              </v:rect>
            </w:pict>
          </mc:Fallback>
        </mc:AlternateContent>
      </w:r>
      <w:r w:rsidRPr="008067FC">
        <w:rPr>
          <w:noProof/>
          <w:lang w:val="en-US"/>
        </w:rPr>
        <mc:AlternateContent>
          <mc:Choice Requires="wps">
            <w:drawing>
              <wp:anchor distT="0" distB="0" distL="114300" distR="114300" simplePos="0" relativeHeight="254140416" behindDoc="0" locked="0" layoutInCell="1" allowOverlap="1" wp14:anchorId="63DF33E1" wp14:editId="04D62D43">
                <wp:simplePos x="0" y="0"/>
                <wp:positionH relativeFrom="column">
                  <wp:posOffset>2620010</wp:posOffset>
                </wp:positionH>
                <wp:positionV relativeFrom="paragraph">
                  <wp:posOffset>8890</wp:posOffset>
                </wp:positionV>
                <wp:extent cx="1143000" cy="640080"/>
                <wp:effectExtent l="0" t="0" r="19050" b="26670"/>
                <wp:wrapNone/>
                <wp:docPr id="1869" name="Rectangle 186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EB9E54C" w14:textId="77777777" w:rsidR="00944514" w:rsidRDefault="00944514" w:rsidP="00D3032B">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F33E1" id="Rectangle 1869" o:spid="_x0000_s1685" style="position:absolute;margin-left:206.3pt;margin-top:.7pt;width:90pt;height:50.4pt;z-index:25414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SgEww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AJESgEwwIAAA8GAAAOAAAAAAAAAAAAAAAAAC4CAABkcnMvZTJvRG9jLnhtbFBLAQItABQABgAI&#10;AAAAIQDzMePp3AAAAAkBAAAPAAAAAAAAAAAAAAAAAB0FAABkcnMvZG93bnJldi54bWxQSwUGAAAA&#10;AAQABADzAAAAJgYAAAAA&#10;" fillcolor="#c0504d [3205]" strokecolor="#5a5a5a [2109]" strokeweight="1pt">
                <v:textbox>
                  <w:txbxContent>
                    <w:p w14:paraId="3EB9E54C" w14:textId="77777777" w:rsidR="00944514" w:rsidRDefault="00944514" w:rsidP="00D3032B">
                      <w:pPr>
                        <w:jc w:val="center"/>
                      </w:pPr>
                      <w:r>
                        <w:t>Legato AT Server</w:t>
                      </w:r>
                    </w:p>
                  </w:txbxContent>
                </v:textbox>
              </v:rect>
            </w:pict>
          </mc:Fallback>
        </mc:AlternateContent>
      </w:r>
      <w:r w:rsidRPr="008067FC">
        <w:rPr>
          <w:noProof/>
          <w:lang w:val="en-US"/>
        </w:rPr>
        <mc:AlternateContent>
          <mc:Choice Requires="wps">
            <w:drawing>
              <wp:anchor distT="0" distB="0" distL="114300" distR="114300" simplePos="0" relativeHeight="254141440" behindDoc="0" locked="0" layoutInCell="1" allowOverlap="1" wp14:anchorId="279313BF" wp14:editId="506946E6">
                <wp:simplePos x="0" y="0"/>
                <wp:positionH relativeFrom="rightMargin">
                  <wp:posOffset>323850</wp:posOffset>
                </wp:positionH>
                <wp:positionV relativeFrom="paragraph">
                  <wp:posOffset>8890</wp:posOffset>
                </wp:positionV>
                <wp:extent cx="731520" cy="638175"/>
                <wp:effectExtent l="0" t="0" r="11430" b="28575"/>
                <wp:wrapNone/>
                <wp:docPr id="1870" name="Rectangle 187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211C534" w14:textId="77777777" w:rsidR="00944514" w:rsidRDefault="00944514" w:rsidP="00D3032B">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313BF" id="Rectangle 1870" o:spid="_x0000_s1686" style="position:absolute;margin-left:25.5pt;margin-top:.7pt;width:57.6pt;height:50.25pt;z-index:2541414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JNuw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" fillcolor="#8064a2 [3207]" strokecolor="#5a5a5a [2109]" strokeweight="1pt">
                <v:textbox>
                  <w:txbxContent>
                    <w:p w14:paraId="6211C534" w14:textId="77777777" w:rsidR="00944514" w:rsidRDefault="00944514" w:rsidP="00D3032B">
                      <w:pPr>
                        <w:jc w:val="center"/>
                      </w:pPr>
                      <w:r>
                        <w:t>Modem</w:t>
                      </w:r>
                    </w:p>
                  </w:txbxContent>
                </v:textbox>
                <w10:wrap anchorx="margin"/>
              </v:rect>
            </w:pict>
          </mc:Fallback>
        </mc:AlternateContent>
      </w:r>
      <w:r w:rsidRPr="008067FC">
        <w:rPr>
          <w:noProof/>
          <w:lang w:val="en-US"/>
        </w:rPr>
        <mc:AlternateContent>
          <mc:Choice Requires="wps">
            <w:drawing>
              <wp:anchor distT="0" distB="0" distL="114300" distR="114300" simplePos="0" relativeHeight="254142464" behindDoc="0" locked="0" layoutInCell="1" allowOverlap="1" wp14:anchorId="71D1CE74" wp14:editId="18EA1D5F">
                <wp:simplePos x="0" y="0"/>
                <wp:positionH relativeFrom="column">
                  <wp:posOffset>3962400</wp:posOffset>
                </wp:positionH>
                <wp:positionV relativeFrom="paragraph">
                  <wp:posOffset>0</wp:posOffset>
                </wp:positionV>
                <wp:extent cx="723900" cy="649605"/>
                <wp:effectExtent l="0" t="0" r="19050" b="17145"/>
                <wp:wrapNone/>
                <wp:docPr id="1871" name="Rectangle 1871"/>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B8D56CC" w14:textId="77777777" w:rsidR="00944514" w:rsidRDefault="00944514" w:rsidP="00D3032B">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1CE74" id="Rectangle 1871" o:spid="_x0000_s1687" style="position:absolute;margin-left:312pt;margin-top:0;width:57pt;height:51.15pt;z-index:25414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" fillcolor="#c0504d [3205]" strokecolor="#243f60 [1604]" strokeweight="1pt">
                <v:textbox>
                  <w:txbxContent>
                    <w:p w14:paraId="1B8D56CC" w14:textId="77777777" w:rsidR="00944514" w:rsidRDefault="00944514" w:rsidP="00D3032B">
                      <w:pPr>
                        <w:jc w:val="center"/>
                      </w:pPr>
                      <w:r>
                        <w:t>Port Services</w:t>
                      </w:r>
                    </w:p>
                  </w:txbxContent>
                </v:textbox>
              </v:rect>
            </w:pict>
          </mc:Fallback>
        </mc:AlternateContent>
      </w:r>
      <w:r w:rsidRPr="008067FC">
        <w:rPr>
          <w:noProof/>
          <w:lang w:val="en-US"/>
        </w:rPr>
        <mc:AlternateContent>
          <mc:Choice Requires="wps">
            <w:drawing>
              <wp:anchor distT="0" distB="0" distL="114300" distR="114300" simplePos="0" relativeHeight="254143488" behindDoc="0" locked="0" layoutInCell="1" allowOverlap="1" wp14:anchorId="68758845" wp14:editId="7FF9B932">
                <wp:simplePos x="0" y="0"/>
                <wp:positionH relativeFrom="column">
                  <wp:posOffset>419100</wp:posOffset>
                </wp:positionH>
                <wp:positionV relativeFrom="paragraph">
                  <wp:posOffset>638175</wp:posOffset>
                </wp:positionV>
                <wp:extent cx="0" cy="7000875"/>
                <wp:effectExtent l="0" t="0" r="19050" b="28575"/>
                <wp:wrapNone/>
                <wp:docPr id="1872" name="Straight Connector 187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2F413" id="Straight Connector 1872" o:spid="_x0000_s1026" style="position:absolute;flip:x;z-index:25414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" strokecolor="#4579b8 [3044]"/>
            </w:pict>
          </mc:Fallback>
        </mc:AlternateContent>
      </w:r>
      <w:r w:rsidRPr="008067FC">
        <w:rPr>
          <w:noProof/>
          <w:lang w:val="en-US"/>
        </w:rPr>
        <mc:AlternateContent>
          <mc:Choice Requires="wps">
            <w:drawing>
              <wp:anchor distT="0" distB="0" distL="114300" distR="114300" simplePos="0" relativeHeight="254144512" behindDoc="0" locked="0" layoutInCell="1" allowOverlap="1" wp14:anchorId="2A42B637" wp14:editId="5C5529FB">
                <wp:simplePos x="0" y="0"/>
                <wp:positionH relativeFrom="column">
                  <wp:posOffset>1771650</wp:posOffset>
                </wp:positionH>
                <wp:positionV relativeFrom="paragraph">
                  <wp:posOffset>647700</wp:posOffset>
                </wp:positionV>
                <wp:extent cx="0" cy="6991350"/>
                <wp:effectExtent l="0" t="0" r="19050" b="19050"/>
                <wp:wrapNone/>
                <wp:docPr id="1873" name="Straight Connector 187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A67E9" id="Straight Connector 1873" o:spid="_x0000_s1026" style="position:absolute;z-index:25414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bwgFUbwBAADJAwAADgAAAAAAAAAAAAAAAAAuAgAA&#10;ZHJzL2Uyb0RvYy54bWxQSwECLQAUAAYACAAAACEAj2LBMd8AAAAMAQAADwAAAAAAAAAAAAAAAAAW&#10;BAAAZHJzL2Rvd25yZXYueG1sUEsFBgAAAAAEAAQA8wAAACIFAAAAAA==&#10;" strokecolor="#4579b8 [3044]"/>
            </w:pict>
          </mc:Fallback>
        </mc:AlternateContent>
      </w:r>
      <w:r w:rsidRPr="008067FC">
        <w:rPr>
          <w:noProof/>
          <w:lang w:val="en-US"/>
        </w:rPr>
        <mc:AlternateContent>
          <mc:Choice Requires="wps">
            <w:drawing>
              <wp:anchor distT="0" distB="0" distL="114300" distR="114300" simplePos="0" relativeHeight="254145536" behindDoc="0" locked="0" layoutInCell="1" allowOverlap="1" wp14:anchorId="4A385F65" wp14:editId="6FB07E07">
                <wp:simplePos x="0" y="0"/>
                <wp:positionH relativeFrom="column">
                  <wp:posOffset>3133090</wp:posOffset>
                </wp:positionH>
                <wp:positionV relativeFrom="paragraph">
                  <wp:posOffset>649605</wp:posOffset>
                </wp:positionV>
                <wp:extent cx="0" cy="6962775"/>
                <wp:effectExtent l="0" t="0" r="19050" b="28575"/>
                <wp:wrapNone/>
                <wp:docPr id="1874" name="Straight Connector 1874"/>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1F89B" id="Straight Connector 1874" o:spid="_x0000_s1026" style="position:absolute;z-index:2541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Cq7a5nuQEAAMkDAAAOAAAAAAAAAAAAAAAAAC4CAABk&#10;cnMvZTJvRG9jLnhtbFBLAQItABQABgAIAAAAIQCyE8pi4QAAAAwBAAAPAAAAAAAAAAAAAAAAABME&#10;AABkcnMvZG93bnJldi54bWxQSwUGAAAAAAQABADzAAAAIQUAAAAA&#10;" strokecolor="#4579b8 [3044]"/>
            </w:pict>
          </mc:Fallback>
        </mc:AlternateContent>
      </w:r>
      <w:r w:rsidRPr="008067FC">
        <w:rPr>
          <w:noProof/>
          <w:lang w:val="en-US"/>
        </w:rPr>
        <mc:AlternateContent>
          <mc:Choice Requires="wps">
            <w:drawing>
              <wp:anchor distT="0" distB="0" distL="114300" distR="114300" simplePos="0" relativeHeight="254146560" behindDoc="0" locked="0" layoutInCell="1" allowOverlap="1" wp14:anchorId="60DFD8AA" wp14:editId="0687D0FF">
                <wp:simplePos x="0" y="0"/>
                <wp:positionH relativeFrom="column">
                  <wp:posOffset>4324350</wp:posOffset>
                </wp:positionH>
                <wp:positionV relativeFrom="paragraph">
                  <wp:posOffset>649605</wp:posOffset>
                </wp:positionV>
                <wp:extent cx="0" cy="6991350"/>
                <wp:effectExtent l="0" t="0" r="19050" b="19050"/>
                <wp:wrapNone/>
                <wp:docPr id="1875" name="Straight Connector 187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FA40F" id="Straight Connector 1875" o:spid="_x0000_s1026" style="position:absolute;z-index:2541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1.15pt" to="340.5pt,6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" strokecolor="#4579b8 [3044]"/>
            </w:pict>
          </mc:Fallback>
        </mc:AlternateContent>
      </w:r>
      <w:r w:rsidRPr="008067FC">
        <w:rPr>
          <w:noProof/>
          <w:lang w:val="en-US"/>
        </w:rPr>
        <mc:AlternateContent>
          <mc:Choice Requires="wps">
            <w:drawing>
              <wp:anchor distT="0" distB="0" distL="114300" distR="114300" simplePos="0" relativeHeight="254147584" behindDoc="0" locked="0" layoutInCell="1" allowOverlap="1" wp14:anchorId="236974F2" wp14:editId="1FB82522">
                <wp:simplePos x="0" y="0"/>
                <wp:positionH relativeFrom="column">
                  <wp:posOffset>6200775</wp:posOffset>
                </wp:positionH>
                <wp:positionV relativeFrom="paragraph">
                  <wp:posOffset>647700</wp:posOffset>
                </wp:positionV>
                <wp:extent cx="0" cy="7010400"/>
                <wp:effectExtent l="0" t="0" r="19050" b="19050"/>
                <wp:wrapNone/>
                <wp:docPr id="1876" name="Straight Connector 1876"/>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287E3" id="Straight Connector 1876" o:spid="_x0000_s1026" style="position:absolute;flip:x;z-index:25414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" strokecolor="#4579b8 [3044]"/>
            </w:pict>
          </mc:Fallback>
        </mc:AlternateContent>
      </w:r>
      <w:r w:rsidRPr="008067FC">
        <w:rPr>
          <w:noProof/>
          <w:lang w:val="en-US"/>
        </w:rPr>
        <mc:AlternateContent>
          <mc:Choice Requires="wps">
            <w:drawing>
              <wp:anchor distT="0" distB="0" distL="114300" distR="114300" simplePos="0" relativeHeight="254148608" behindDoc="0" locked="0" layoutInCell="1" allowOverlap="1" wp14:anchorId="76754C2F" wp14:editId="0CF8A82E">
                <wp:simplePos x="0" y="0"/>
                <wp:positionH relativeFrom="column">
                  <wp:posOffset>4857750</wp:posOffset>
                </wp:positionH>
                <wp:positionV relativeFrom="paragraph">
                  <wp:posOffset>9525</wp:posOffset>
                </wp:positionV>
                <wp:extent cx="723900" cy="649605"/>
                <wp:effectExtent l="0" t="0" r="19050" b="17145"/>
                <wp:wrapNone/>
                <wp:docPr id="1877" name="Rectangle 1877"/>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D58C318" w14:textId="77777777" w:rsidR="00944514" w:rsidRDefault="00944514" w:rsidP="00D3032B">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54C2F" id="Rectangle 1877" o:spid="_x0000_s1688" style="position:absolute;margin-left:382.5pt;margin-top:.75pt;width:57pt;height:51.15pt;z-index:25414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" fillcolor="#c0504d [3205]" strokecolor="#243f60 [1604]" strokeweight="1pt">
                <v:textbox>
                  <w:txbxContent>
                    <w:p w14:paraId="0D58C318" w14:textId="77777777" w:rsidR="00944514" w:rsidRDefault="00944514" w:rsidP="00D3032B">
                      <w:pPr>
                        <w:jc w:val="center"/>
                      </w:pPr>
                      <w:r>
                        <w:t>FD Services</w:t>
                      </w:r>
                    </w:p>
                  </w:txbxContent>
                </v:textbox>
              </v:rect>
            </w:pict>
          </mc:Fallback>
        </mc:AlternateContent>
      </w:r>
      <w:r w:rsidRPr="008067FC">
        <w:rPr>
          <w:noProof/>
          <w:lang w:val="en-US"/>
        </w:rPr>
        <mc:AlternateContent>
          <mc:Choice Requires="wps">
            <w:drawing>
              <wp:anchor distT="0" distB="0" distL="114300" distR="114300" simplePos="0" relativeHeight="254149632" behindDoc="0" locked="0" layoutInCell="1" allowOverlap="1" wp14:anchorId="3A589EFD" wp14:editId="74D8252D">
                <wp:simplePos x="0" y="0"/>
                <wp:positionH relativeFrom="column">
                  <wp:posOffset>5219700</wp:posOffset>
                </wp:positionH>
                <wp:positionV relativeFrom="paragraph">
                  <wp:posOffset>659130</wp:posOffset>
                </wp:positionV>
                <wp:extent cx="0" cy="6991350"/>
                <wp:effectExtent l="0" t="0" r="19050" b="19050"/>
                <wp:wrapNone/>
                <wp:docPr id="1878" name="Straight Connector 187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3A470A" id="Straight Connector 1878" o:spid="_x0000_s1026" style="position:absolute;z-index:2541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51.9pt" to="411pt,6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" strokecolor="#4579b8 [3044]"/>
            </w:pict>
          </mc:Fallback>
        </mc:AlternateContent>
      </w:r>
    </w:p>
    <w:p w14:paraId="0FCEF1BF" w14:textId="77777777" w:rsidR="00D3032B" w:rsidRDefault="00D3032B" w:rsidP="00D3032B"/>
    <w:p w14:paraId="111CF632" w14:textId="77777777" w:rsidR="00D3032B" w:rsidRDefault="00D3032B" w:rsidP="00D3032B"/>
    <w:p w14:paraId="1F1D8C6C" w14:textId="1269A1B7" w:rsidR="00D3032B" w:rsidRDefault="00D3032B" w:rsidP="00D3032B"/>
    <w:p w14:paraId="4BA0BDD0" w14:textId="77777777" w:rsidR="00D3032B" w:rsidRDefault="00D3032B" w:rsidP="00D3032B"/>
    <w:p w14:paraId="709E9F57" w14:textId="53820225" w:rsidR="00D3032B" w:rsidRDefault="00D3032B" w:rsidP="00D3032B"/>
    <w:p w14:paraId="1053B116" w14:textId="7358EF19" w:rsidR="00D3032B" w:rsidRDefault="00D3032B" w:rsidP="00D3032B"/>
    <w:p w14:paraId="75BD62CB" w14:textId="35D99A87" w:rsidR="00D3032B" w:rsidRDefault="00644DC8" w:rsidP="00D3032B">
      <w:r w:rsidRPr="008067FC">
        <w:rPr>
          <w:noProof/>
          <w:lang w:val="en-US"/>
        </w:rPr>
        <mc:AlternateContent>
          <mc:Choice Requires="wps">
            <w:drawing>
              <wp:anchor distT="0" distB="0" distL="114300" distR="114300" simplePos="0" relativeHeight="254444544" behindDoc="0" locked="0" layoutInCell="1" allowOverlap="1" wp14:anchorId="5B378A63" wp14:editId="7C8129EC">
                <wp:simplePos x="0" y="0"/>
                <wp:positionH relativeFrom="margin">
                  <wp:posOffset>742950</wp:posOffset>
                </wp:positionH>
                <wp:positionV relativeFrom="paragraph">
                  <wp:posOffset>13335</wp:posOffset>
                </wp:positionV>
                <wp:extent cx="2047875" cy="552450"/>
                <wp:effectExtent l="0" t="0" r="28575" b="19050"/>
                <wp:wrapNone/>
                <wp:docPr id="1866" name="Flowchart: Process 1866"/>
                <wp:cNvGraphicFramePr/>
                <a:graphic xmlns:a="http://schemas.openxmlformats.org/drawingml/2006/main">
                  <a:graphicData uri="http://schemas.microsoft.com/office/word/2010/wordprocessingShape">
                    <wps:wsp>
                      <wps:cNvSpPr/>
                      <wps:spPr>
                        <a:xfrm>
                          <a:off x="0" y="0"/>
                          <a:ext cx="2047875" cy="5524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7D9F89F" w14:textId="00C97ADF" w:rsidR="00944514" w:rsidRPr="008067FC" w:rsidRDefault="00944514" w:rsidP="00644DC8">
                            <w:r>
                              <w:t>Update TCP socket with TCP data before EOP using 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78A63" id="Flowchart: Process 1866" o:spid="_x0000_s1689" type="#_x0000_t109" style="position:absolute;margin-left:58.5pt;margin-top:1.05pt;width:161.25pt;height:43.5pt;z-index:25444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" fillcolor="white [3201]" strokecolor="#4f81bd [3204]" strokeweight="1pt">
                <v:textbox>
                  <w:txbxContent>
                    <w:p w14:paraId="57D9F89F" w14:textId="00C97ADF" w:rsidR="00944514" w:rsidRPr="008067FC" w:rsidRDefault="00944514" w:rsidP="00644DC8">
                      <w:r>
                        <w:t>Update TCP socket with TCP data before EOP using send()</w:t>
                      </w:r>
                    </w:p>
                  </w:txbxContent>
                </v:textbox>
                <w10:wrap anchorx="margin"/>
              </v:shape>
            </w:pict>
          </mc:Fallback>
        </mc:AlternateContent>
      </w:r>
    </w:p>
    <w:p w14:paraId="7D8402B9" w14:textId="7038549F" w:rsidR="00D3032B" w:rsidRDefault="00D3032B" w:rsidP="00D3032B"/>
    <w:p w14:paraId="4C697283" w14:textId="1E17ACB1" w:rsidR="00D3032B" w:rsidRDefault="00D3032B" w:rsidP="00D3032B"/>
    <w:p w14:paraId="045AD672" w14:textId="61B7F6B2" w:rsidR="00D3032B" w:rsidRDefault="00D3032B" w:rsidP="00D3032B"/>
    <w:p w14:paraId="2BE19880" w14:textId="017EBB6B" w:rsidR="00D3032B" w:rsidRDefault="00644DC8" w:rsidP="00D3032B">
      <w:r w:rsidRPr="006B04D4">
        <w:rPr>
          <w:noProof/>
          <w:lang w:val="en-US"/>
        </w:rPr>
        <mc:AlternateContent>
          <mc:Choice Requires="wps">
            <w:drawing>
              <wp:anchor distT="0" distB="0" distL="114300" distR="114300" simplePos="0" relativeHeight="254157824" behindDoc="0" locked="0" layoutInCell="1" allowOverlap="1" wp14:anchorId="1D90BE3F" wp14:editId="3003CBCF">
                <wp:simplePos x="0" y="0"/>
                <wp:positionH relativeFrom="column">
                  <wp:posOffset>1771650</wp:posOffset>
                </wp:positionH>
                <wp:positionV relativeFrom="paragraph">
                  <wp:posOffset>4575175</wp:posOffset>
                </wp:positionV>
                <wp:extent cx="3457575" cy="0"/>
                <wp:effectExtent l="0" t="76200" r="9525" b="95250"/>
                <wp:wrapNone/>
                <wp:docPr id="1887" name="Straight Arrow Connector 1887"/>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BFB80" id="Straight Arrow Connector 1887" o:spid="_x0000_s1026" type="#_x0000_t32" style="position:absolute;margin-left:139.5pt;margin-top:360.25pt;width:272.25pt;height:0;flip:y;z-index:2541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" strokecolor="#4579b8 [3044]">
                <v:stroke endarrow="block"/>
              </v:shape>
            </w:pict>
          </mc:Fallback>
        </mc:AlternateContent>
      </w:r>
      <w:r w:rsidRPr="006B04D4">
        <w:rPr>
          <w:noProof/>
          <w:lang w:val="en-US"/>
        </w:rPr>
        <mc:AlternateContent>
          <mc:Choice Requires="wps">
            <w:drawing>
              <wp:anchor distT="0" distB="0" distL="114300" distR="114300" simplePos="0" relativeHeight="254158848" behindDoc="1" locked="0" layoutInCell="1" allowOverlap="1" wp14:anchorId="537C74E8" wp14:editId="3659D9C3">
                <wp:simplePos x="0" y="0"/>
                <wp:positionH relativeFrom="margin">
                  <wp:posOffset>1781175</wp:posOffset>
                </wp:positionH>
                <wp:positionV relativeFrom="paragraph">
                  <wp:posOffset>4268470</wp:posOffset>
                </wp:positionV>
                <wp:extent cx="3448050" cy="409575"/>
                <wp:effectExtent l="0" t="0" r="0" b="9525"/>
                <wp:wrapNone/>
                <wp:docPr id="1888" name="Rounded Rectangle 1888"/>
                <wp:cNvGraphicFramePr/>
                <a:graphic xmlns:a="http://schemas.openxmlformats.org/drawingml/2006/main">
                  <a:graphicData uri="http://schemas.microsoft.com/office/word/2010/wordprocessingShape">
                    <wps:wsp>
                      <wps:cNvSpPr/>
                      <wps:spPr>
                        <a:xfrm>
                          <a:off x="0" y="0"/>
                          <a:ext cx="3448050"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668856" w14:textId="77777777" w:rsidR="00944514" w:rsidRPr="006B04D4" w:rsidRDefault="00944514" w:rsidP="00D3032B">
                            <w:r w:rsidRPr="006B04D4">
                              <w:t xml:space="preserve">Delete FD monitor obj using le_fdMonitor_Delete()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C74E8" id="Rounded Rectangle 1888" o:spid="_x0000_s1690" style="position:absolute;margin-left:140.25pt;margin-top:336.1pt;width:271.5pt;height:32.25pt;z-index:-24915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" fillcolor="white [3201]" stroked="f" strokeweight="2pt">
                <v:textbox>
                  <w:txbxContent>
                    <w:p w14:paraId="3A668856" w14:textId="77777777" w:rsidR="00944514" w:rsidRPr="006B04D4" w:rsidRDefault="00944514" w:rsidP="00D3032B">
                      <w:r w:rsidRPr="006B04D4">
                        <w:t xml:space="preserve">Delete FD monitor obj using le_fdMonitor_Delete() </w:t>
                      </w:r>
                    </w:p>
                  </w:txbxContent>
                </v:textbox>
                <w10:wrap anchorx="margin"/>
              </v:roundrect>
            </w:pict>
          </mc:Fallback>
        </mc:AlternateContent>
      </w:r>
      <w:r w:rsidRPr="00DC3948">
        <w:rPr>
          <w:noProof/>
          <w:lang w:val="en-US"/>
        </w:rPr>
        <mc:AlternateContent>
          <mc:Choice Requires="wps">
            <w:drawing>
              <wp:anchor distT="0" distB="0" distL="114300" distR="114300" simplePos="0" relativeHeight="254437376" behindDoc="0" locked="0" layoutInCell="1" allowOverlap="1" wp14:anchorId="58D79492" wp14:editId="6BF52358">
                <wp:simplePos x="0" y="0"/>
                <wp:positionH relativeFrom="column">
                  <wp:posOffset>1771650</wp:posOffset>
                </wp:positionH>
                <wp:positionV relativeFrom="paragraph">
                  <wp:posOffset>3954145</wp:posOffset>
                </wp:positionV>
                <wp:extent cx="3457575" cy="0"/>
                <wp:effectExtent l="0" t="76200" r="9525" b="95250"/>
                <wp:wrapNone/>
                <wp:docPr id="1152" name="Straight Arrow Connector 1152"/>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F6E397" id="Straight Arrow Connector 1152" o:spid="_x0000_s1026" type="#_x0000_t32" style="position:absolute;margin-left:139.5pt;margin-top:311.35pt;width:272.25pt;height:0;flip:y;z-index:25443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" strokecolor="#4579b8 [3044]">
                <v:stroke endarrow="block"/>
              </v:shape>
            </w:pict>
          </mc:Fallback>
        </mc:AlternateContent>
      </w:r>
      <w:r w:rsidRPr="00DC3948">
        <w:rPr>
          <w:noProof/>
          <w:lang w:val="en-US"/>
        </w:rPr>
        <mc:AlternateContent>
          <mc:Choice Requires="wps">
            <w:drawing>
              <wp:anchor distT="0" distB="0" distL="114300" distR="114300" simplePos="0" relativeHeight="254438400" behindDoc="1" locked="0" layoutInCell="1" allowOverlap="1" wp14:anchorId="73991349" wp14:editId="198DB212">
                <wp:simplePos x="0" y="0"/>
                <wp:positionH relativeFrom="margin">
                  <wp:posOffset>1781175</wp:posOffset>
                </wp:positionH>
                <wp:positionV relativeFrom="paragraph">
                  <wp:posOffset>3649345</wp:posOffset>
                </wp:positionV>
                <wp:extent cx="3448050" cy="571500"/>
                <wp:effectExtent l="0" t="0" r="0" b="0"/>
                <wp:wrapNone/>
                <wp:docPr id="1153" name="Rounded Rectangle 1153"/>
                <wp:cNvGraphicFramePr/>
                <a:graphic xmlns:a="http://schemas.openxmlformats.org/drawingml/2006/main">
                  <a:graphicData uri="http://schemas.microsoft.com/office/word/2010/wordprocessingShape">
                    <wps:wsp>
                      <wps:cNvSpPr/>
                      <wps:spPr>
                        <a:xfrm>
                          <a:off x="0" y="0"/>
                          <a:ext cx="344805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36CDDD" w14:textId="5989F1EF" w:rsidR="00944514" w:rsidRPr="006B04D4" w:rsidRDefault="00944514" w:rsidP="00DC3948">
                            <w:r>
                              <w:t>Release the memory of the context created for FD monitor obj using le_mem_Release()</w:t>
                            </w:r>
                            <w:r w:rsidRPr="006B04D4">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91349" id="Rounded Rectangle 1153" o:spid="_x0000_s1691" style="position:absolute;margin-left:140.25pt;margin-top:287.35pt;width:271.5pt;height:45pt;z-index:-24887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" fillcolor="white [3201]" stroked="f" strokeweight="2pt">
                <v:textbox>
                  <w:txbxContent>
                    <w:p w14:paraId="4636CDDD" w14:textId="5989F1EF" w:rsidR="00944514" w:rsidRPr="006B04D4" w:rsidRDefault="00944514" w:rsidP="00DC3948">
                      <w:r>
                        <w:t>Release the memory of the context created for FD monitor obj using le_mem_Release()</w:t>
                      </w:r>
                      <w:r w:rsidRPr="006B04D4">
                        <w:t xml:space="preserve"> </w:t>
                      </w:r>
                    </w:p>
                  </w:txbxContent>
                </v:textbox>
                <w10:wrap anchorx="margin"/>
              </v:roundrect>
            </w:pict>
          </mc:Fallback>
        </mc:AlternateContent>
      </w:r>
      <w:r w:rsidRPr="00B42582">
        <w:rPr>
          <w:noProof/>
          <w:lang w:val="en-US"/>
        </w:rPr>
        <mc:AlternateContent>
          <mc:Choice Requires="wps">
            <w:drawing>
              <wp:anchor distT="0" distB="0" distL="114300" distR="114300" simplePos="0" relativeHeight="254156800" behindDoc="0" locked="0" layoutInCell="1" allowOverlap="1" wp14:anchorId="08F31C81" wp14:editId="6AE9772C">
                <wp:simplePos x="0" y="0"/>
                <wp:positionH relativeFrom="margin">
                  <wp:posOffset>422910</wp:posOffset>
                </wp:positionH>
                <wp:positionV relativeFrom="paragraph">
                  <wp:posOffset>3289300</wp:posOffset>
                </wp:positionV>
                <wp:extent cx="1348105" cy="0"/>
                <wp:effectExtent l="38100" t="76200" r="0" b="95250"/>
                <wp:wrapNone/>
                <wp:docPr id="1886" name="Straight Arrow Connector 1886"/>
                <wp:cNvGraphicFramePr/>
                <a:graphic xmlns:a="http://schemas.openxmlformats.org/drawingml/2006/main">
                  <a:graphicData uri="http://schemas.microsoft.com/office/word/2010/wordprocessingShape">
                    <wps:wsp>
                      <wps:cNvCnPr/>
                      <wps:spPr>
                        <a:xfrm flipH="1" flipV="1">
                          <a:off x="0" y="0"/>
                          <a:ext cx="13481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DAA85" id="Straight Arrow Connector 1886" o:spid="_x0000_s1026" type="#_x0000_t32" style="position:absolute;margin-left:33.3pt;margin-top:259pt;width:106.15pt;height:0;flip:x y;z-index:25415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" strokecolor="#4579b8 [3044]">
                <v:stroke endarrow="block"/>
                <w10:wrap anchorx="margin"/>
              </v:shape>
            </w:pict>
          </mc:Fallback>
        </mc:AlternateContent>
      </w:r>
      <w:r w:rsidRPr="00B42582">
        <w:rPr>
          <w:noProof/>
          <w:lang w:val="en-US"/>
        </w:rPr>
        <mc:AlternateContent>
          <mc:Choice Requires="wps">
            <w:drawing>
              <wp:anchor distT="0" distB="0" distL="114300" distR="114300" simplePos="0" relativeHeight="254154752" behindDoc="0" locked="0" layoutInCell="1" allowOverlap="1" wp14:anchorId="0692CE0A" wp14:editId="4EFD6A72">
                <wp:simplePos x="0" y="0"/>
                <wp:positionH relativeFrom="margin">
                  <wp:posOffset>523875</wp:posOffset>
                </wp:positionH>
                <wp:positionV relativeFrom="paragraph">
                  <wp:posOffset>2611120</wp:posOffset>
                </wp:positionV>
                <wp:extent cx="1219200" cy="1209675"/>
                <wp:effectExtent l="0" t="0" r="0" b="9525"/>
                <wp:wrapNone/>
                <wp:docPr id="1883" name="Rounded Rectangle 1883"/>
                <wp:cNvGraphicFramePr/>
                <a:graphic xmlns:a="http://schemas.openxmlformats.org/drawingml/2006/main">
                  <a:graphicData uri="http://schemas.microsoft.com/office/word/2010/wordprocessingShape">
                    <wps:wsp>
                      <wps:cNvSpPr/>
                      <wps:spPr>
                        <a:xfrm>
                          <a:off x="0" y="0"/>
                          <a:ext cx="1219200" cy="12096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5F26D7F" w14:textId="77777777" w:rsidR="00944514" w:rsidRPr="00B42582" w:rsidRDefault="00944514" w:rsidP="00D3032B">
                            <w:r w:rsidRPr="00B42582">
                              <w:t>Sends +KTCP_NOTIF: &lt;sessionId&gt;,8 as unsolicited response</w:t>
                            </w:r>
                          </w:p>
                          <w:p w14:paraId="105F506C" w14:textId="77777777" w:rsidR="00944514" w:rsidRPr="00B6176C" w:rsidRDefault="00944514" w:rsidP="00D303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92CE0A" id="Rounded Rectangle 1883" o:spid="_x0000_s1692" style="position:absolute;margin-left:41.25pt;margin-top:205.6pt;width:96pt;height:95.25pt;z-index:25415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" fillcolor="white [3201]" stroked="f" strokeweight="2pt">
                <v:textbox>
                  <w:txbxContent>
                    <w:p w14:paraId="15F26D7F" w14:textId="77777777" w:rsidR="00944514" w:rsidRPr="00B42582" w:rsidRDefault="00944514" w:rsidP="00D3032B">
                      <w:r w:rsidRPr="00B42582">
                        <w:t>Sends +KTCP_NOTIF: &lt;sessionId&gt;,8 as unsolicited response</w:t>
                      </w:r>
                    </w:p>
                    <w:p w14:paraId="105F506C" w14:textId="77777777" w:rsidR="00944514" w:rsidRPr="00B6176C" w:rsidRDefault="00944514" w:rsidP="00D3032B"/>
                  </w:txbxContent>
                </v:textbox>
                <w10:wrap anchorx="margin"/>
              </v:roundrect>
            </w:pict>
          </mc:Fallback>
        </mc:AlternateContent>
      </w:r>
      <w:r w:rsidRPr="00B42582">
        <w:rPr>
          <w:noProof/>
          <w:lang w:val="en-US"/>
        </w:rPr>
        <mc:AlternateContent>
          <mc:Choice Requires="wps">
            <w:drawing>
              <wp:anchor distT="0" distB="0" distL="114300" distR="114300" simplePos="0" relativeHeight="254081024" behindDoc="0" locked="0" layoutInCell="1" allowOverlap="1" wp14:anchorId="48CC0158" wp14:editId="0E1822D8">
                <wp:simplePos x="0" y="0"/>
                <wp:positionH relativeFrom="margin">
                  <wp:posOffset>1714500</wp:posOffset>
                </wp:positionH>
                <wp:positionV relativeFrom="paragraph">
                  <wp:posOffset>2562860</wp:posOffset>
                </wp:positionV>
                <wp:extent cx="466725" cy="371475"/>
                <wp:effectExtent l="0" t="0" r="9525" b="9525"/>
                <wp:wrapNone/>
                <wp:docPr id="1884" name="Rounded Rectangle 1884"/>
                <wp:cNvGraphicFramePr/>
                <a:graphic xmlns:a="http://schemas.openxmlformats.org/drawingml/2006/main">
                  <a:graphicData uri="http://schemas.microsoft.com/office/word/2010/wordprocessingShape">
                    <wps:wsp>
                      <wps:cNvSpPr/>
                      <wps:spPr>
                        <a:xfrm>
                          <a:off x="0" y="0"/>
                          <a:ext cx="466725" cy="3714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69AF76B" w14:textId="77777777" w:rsidR="00944514" w:rsidRPr="00B42582" w:rsidRDefault="00944514" w:rsidP="00D3032B">
                            <w:pPr>
                              <w:jc w:val="center"/>
                            </w:pPr>
                            <w:r w:rsidRPr="00B42582">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C0158" id="Rounded Rectangle 1884" o:spid="_x0000_s1693" style="position:absolute;margin-left:135pt;margin-top:201.8pt;width:36.75pt;height:29.25pt;z-index:25408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" fillcolor="white [3201]" stroked="f" strokeweight="2pt">
                <v:textbox>
                  <w:txbxContent>
                    <w:p w14:paraId="269AF76B" w14:textId="77777777" w:rsidR="00944514" w:rsidRPr="00B42582" w:rsidRDefault="00944514" w:rsidP="00D3032B">
                      <w:pPr>
                        <w:jc w:val="center"/>
                      </w:pPr>
                      <w:r w:rsidRPr="00B42582">
                        <w:t>Yes</w:t>
                      </w:r>
                    </w:p>
                  </w:txbxContent>
                </v:textbox>
                <w10:wrap anchorx="margin"/>
              </v:roundrect>
            </w:pict>
          </mc:Fallback>
        </mc:AlternateContent>
      </w:r>
      <w:r w:rsidRPr="00B42582">
        <w:rPr>
          <w:noProof/>
          <w:lang w:val="en-US"/>
        </w:rPr>
        <mc:AlternateContent>
          <mc:Choice Requires="wps">
            <w:drawing>
              <wp:anchor distT="0" distB="0" distL="114300" distR="114300" simplePos="0" relativeHeight="254155776" behindDoc="0" locked="0" layoutInCell="1" allowOverlap="1" wp14:anchorId="35FD4BC1" wp14:editId="7412BE36">
                <wp:simplePos x="0" y="0"/>
                <wp:positionH relativeFrom="column">
                  <wp:posOffset>819150</wp:posOffset>
                </wp:positionH>
                <wp:positionV relativeFrom="paragraph">
                  <wp:posOffset>1210310</wp:posOffset>
                </wp:positionV>
                <wp:extent cx="1914525" cy="1323975"/>
                <wp:effectExtent l="0" t="0" r="28575" b="28575"/>
                <wp:wrapNone/>
                <wp:docPr id="1885" name="Diamond 1885"/>
                <wp:cNvGraphicFramePr/>
                <a:graphic xmlns:a="http://schemas.openxmlformats.org/drawingml/2006/main">
                  <a:graphicData uri="http://schemas.microsoft.com/office/word/2010/wordprocessingShape">
                    <wps:wsp>
                      <wps:cNvSpPr/>
                      <wps:spPr>
                        <a:xfrm>
                          <a:off x="0" y="0"/>
                          <a:ext cx="191452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9BC8767" w14:textId="1600A78E" w:rsidR="00944514" w:rsidRPr="00B42582" w:rsidRDefault="00944514" w:rsidP="00D3032B">
                            <w:r>
                              <w:t xml:space="preserve">If No of Data read </w:t>
                            </w:r>
                            <w:r w:rsidRPr="00B42582">
                              <w:t>!= 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D4BC1" id="Diamond 1885" o:spid="_x0000_s1694" type="#_x0000_t4" style="position:absolute;margin-left:64.5pt;margin-top:95.3pt;width:150.75pt;height:104.25pt;z-index:2541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" fillcolor="white [3201]" strokecolor="#4f81bd [3204]" strokeweight="1pt">
                <v:textbox>
                  <w:txbxContent>
                    <w:p w14:paraId="69BC8767" w14:textId="1600A78E" w:rsidR="00944514" w:rsidRPr="00B42582" w:rsidRDefault="00944514" w:rsidP="00D3032B">
                      <w:r>
                        <w:t xml:space="preserve">If No of Data read </w:t>
                      </w:r>
                      <w:r w:rsidRPr="00B42582">
                        <w:t>!= nData</w:t>
                      </w:r>
                    </w:p>
                  </w:txbxContent>
                </v:textbox>
              </v:shape>
            </w:pict>
          </mc:Fallback>
        </mc:AlternateContent>
      </w:r>
      <w:r w:rsidRPr="00D3667E">
        <w:rPr>
          <w:noProof/>
          <w:lang w:val="en-US"/>
        </w:rPr>
        <mc:AlternateContent>
          <mc:Choice Requires="wps">
            <w:drawing>
              <wp:anchor distT="0" distB="0" distL="114300" distR="114300" simplePos="0" relativeHeight="254153728" behindDoc="0" locked="0" layoutInCell="1" allowOverlap="1" wp14:anchorId="2A3DA87F" wp14:editId="4E00142C">
                <wp:simplePos x="0" y="0"/>
                <wp:positionH relativeFrom="margin">
                  <wp:posOffset>409575</wp:posOffset>
                </wp:positionH>
                <wp:positionV relativeFrom="paragraph">
                  <wp:posOffset>841375</wp:posOffset>
                </wp:positionV>
                <wp:extent cx="1362075" cy="0"/>
                <wp:effectExtent l="38100" t="76200" r="0" b="95250"/>
                <wp:wrapNone/>
                <wp:docPr id="1882" name="Straight Arrow Connector 1882"/>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0B177" id="Straight Arrow Connector 1882" o:spid="_x0000_s1026" type="#_x0000_t32" style="position:absolute;margin-left:32.25pt;margin-top:66.25pt;width:107.25pt;height:0;flip:x y;z-index:25415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" strokecolor="#4579b8 [3044]">
                <v:stroke endarrow="block"/>
                <w10:wrap anchorx="margin"/>
              </v:shape>
            </w:pict>
          </mc:Fallback>
        </mc:AlternateContent>
      </w:r>
      <w:r w:rsidR="00484219" w:rsidRPr="00D3667E">
        <w:rPr>
          <w:noProof/>
          <w:lang w:val="en-US"/>
        </w:rPr>
        <mc:AlternateContent>
          <mc:Choice Requires="wps">
            <w:drawing>
              <wp:anchor distT="0" distB="0" distL="114300" distR="114300" simplePos="0" relativeHeight="254152704" behindDoc="1" locked="0" layoutInCell="1" allowOverlap="1" wp14:anchorId="2B91FAAB" wp14:editId="4C3D4220">
                <wp:simplePos x="0" y="0"/>
                <wp:positionH relativeFrom="margin">
                  <wp:posOffset>638175</wp:posOffset>
                </wp:positionH>
                <wp:positionV relativeFrom="paragraph">
                  <wp:posOffset>553720</wp:posOffset>
                </wp:positionV>
                <wp:extent cx="1162050" cy="552450"/>
                <wp:effectExtent l="0" t="0" r="0" b="0"/>
                <wp:wrapNone/>
                <wp:docPr id="1881" name="Rounded Rectangle 1881"/>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537BFAC" w14:textId="77777777" w:rsidR="00944514" w:rsidRPr="00D3667E" w:rsidRDefault="00944514" w:rsidP="00D3032B">
                            <w:r w:rsidRPr="00D3667E">
                              <w:t>Sends OK as Final response</w:t>
                            </w:r>
                          </w:p>
                          <w:p w14:paraId="46C0E859" w14:textId="77777777" w:rsidR="00944514" w:rsidRPr="00B6176C" w:rsidRDefault="00944514" w:rsidP="00D303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91FAAB" id="Rounded Rectangle 1881" o:spid="_x0000_s1695" style="position:absolute;margin-left:50.25pt;margin-top:43.6pt;width:91.5pt;height:43.5pt;z-index:-2491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" fillcolor="white [3201]" stroked="f" strokeweight="2pt">
                <v:textbox>
                  <w:txbxContent>
                    <w:p w14:paraId="0537BFAC" w14:textId="77777777" w:rsidR="00944514" w:rsidRPr="00D3667E" w:rsidRDefault="00944514" w:rsidP="00D3032B">
                      <w:r w:rsidRPr="00D3667E">
                        <w:t>Sends OK as Final response</w:t>
                      </w:r>
                    </w:p>
                    <w:p w14:paraId="46C0E859" w14:textId="77777777" w:rsidR="00944514" w:rsidRPr="00B6176C" w:rsidRDefault="00944514" w:rsidP="00D3032B"/>
                  </w:txbxContent>
                </v:textbox>
                <w10:wrap anchorx="margin"/>
              </v:roundrect>
            </w:pict>
          </mc:Fallback>
        </mc:AlternateContent>
      </w:r>
      <w:r w:rsidRPr="00D3667E">
        <w:rPr>
          <w:noProof/>
          <w:lang w:val="en-US"/>
        </w:rPr>
        <mc:AlternateContent>
          <mc:Choice Requires="wps">
            <w:drawing>
              <wp:anchor distT="0" distB="0" distL="114300" distR="114300" simplePos="0" relativeHeight="254150656" behindDoc="1" locked="0" layoutInCell="1" allowOverlap="1" wp14:anchorId="23172450" wp14:editId="5581B018">
                <wp:simplePos x="0" y="0"/>
                <wp:positionH relativeFrom="margin">
                  <wp:posOffset>2152650</wp:posOffset>
                </wp:positionH>
                <wp:positionV relativeFrom="paragraph">
                  <wp:posOffset>48895</wp:posOffset>
                </wp:positionV>
                <wp:extent cx="2019300" cy="571500"/>
                <wp:effectExtent l="0" t="0" r="0" b="0"/>
                <wp:wrapNone/>
                <wp:docPr id="1879" name="Rounded Rectangle 1879"/>
                <wp:cNvGraphicFramePr/>
                <a:graphic xmlns:a="http://schemas.openxmlformats.org/drawingml/2006/main">
                  <a:graphicData uri="http://schemas.microsoft.com/office/word/2010/wordprocessingShape">
                    <wps:wsp>
                      <wps:cNvSpPr/>
                      <wps:spPr>
                        <a:xfrm>
                          <a:off x="0" y="0"/>
                          <a:ext cx="201930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CEFAFD1" w14:textId="77777777" w:rsidR="00944514" w:rsidRPr="00D3667E" w:rsidRDefault="00944514" w:rsidP="00D3032B">
                            <w:r w:rsidRPr="00D3667E">
                              <w:t>Resume the atServer using le_port_SetCommandMode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172450" id="Rounded Rectangle 1879" o:spid="_x0000_s1696" style="position:absolute;margin-left:169.5pt;margin-top:3.85pt;width:159pt;height:45pt;z-index:-24916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" fillcolor="white [3201]" stroked="f" strokeweight="2pt">
                <v:textbox>
                  <w:txbxContent>
                    <w:p w14:paraId="5CEFAFD1" w14:textId="77777777" w:rsidR="00944514" w:rsidRPr="00D3667E" w:rsidRDefault="00944514" w:rsidP="00D3032B">
                      <w:r w:rsidRPr="00D3667E">
                        <w:t>Resume the atServer using le_port_SetCommandMode</w:t>
                      </w:r>
                    </w:p>
                  </w:txbxContent>
                </v:textbox>
                <w10:wrap anchorx="margin"/>
              </v:roundrect>
            </w:pict>
          </mc:Fallback>
        </mc:AlternateContent>
      </w:r>
      <w:r w:rsidRPr="00D3667E">
        <w:rPr>
          <w:noProof/>
          <w:lang w:val="en-US"/>
        </w:rPr>
        <mc:AlternateContent>
          <mc:Choice Requires="wps">
            <w:drawing>
              <wp:anchor distT="0" distB="0" distL="114300" distR="114300" simplePos="0" relativeHeight="254151680" behindDoc="0" locked="0" layoutInCell="1" allowOverlap="1" wp14:anchorId="1F17CFDB" wp14:editId="69C7BE39">
                <wp:simplePos x="0" y="0"/>
                <wp:positionH relativeFrom="column">
                  <wp:posOffset>1771650</wp:posOffset>
                </wp:positionH>
                <wp:positionV relativeFrom="paragraph">
                  <wp:posOffset>343535</wp:posOffset>
                </wp:positionV>
                <wp:extent cx="2552700" cy="0"/>
                <wp:effectExtent l="0" t="76200" r="19050" b="95250"/>
                <wp:wrapNone/>
                <wp:docPr id="1880" name="Straight Arrow Connector 1880"/>
                <wp:cNvGraphicFramePr/>
                <a:graphic xmlns:a="http://schemas.openxmlformats.org/drawingml/2006/main">
                  <a:graphicData uri="http://schemas.microsoft.com/office/word/2010/wordprocessingShape">
                    <wps:wsp>
                      <wps:cNvCnPr/>
                      <wps:spPr>
                        <a:xfrm>
                          <a:off x="0" y="0"/>
                          <a:ext cx="2552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07785" id="Straight Arrow Connector 1880" o:spid="_x0000_s1026" type="#_x0000_t32" style="position:absolute;margin-left:139.5pt;margin-top:27.05pt;width:201pt;height:0;z-index:25415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" strokecolor="#4579b8 [3044]">
                <v:stroke endarrow="block"/>
              </v:shape>
            </w:pict>
          </mc:Fallback>
        </mc:AlternateContent>
      </w:r>
    </w:p>
    <w:p w14:paraId="08A42C1D" w14:textId="77777777" w:rsidR="00D3032B" w:rsidRDefault="00D3032B" w:rsidP="00D3032B"/>
    <w:p w14:paraId="1D3CFE33" w14:textId="77777777" w:rsidR="00D3032B" w:rsidRDefault="00D3032B" w:rsidP="00D3032B"/>
    <w:p w14:paraId="47F09DB4" w14:textId="14A0608F" w:rsidR="00D3032B" w:rsidRDefault="00D3032B" w:rsidP="00D3032B"/>
    <w:p w14:paraId="74DEDE8D" w14:textId="77777777" w:rsidR="00D3032B" w:rsidRDefault="00D3032B" w:rsidP="00D3032B"/>
    <w:p w14:paraId="250CB119" w14:textId="77777777" w:rsidR="00D3032B" w:rsidRDefault="00D3032B" w:rsidP="00D3032B"/>
    <w:p w14:paraId="72F2D8E1" w14:textId="2DC88ABA" w:rsidR="00D3032B" w:rsidRDefault="00D3032B" w:rsidP="00D3032B"/>
    <w:p w14:paraId="697736E8" w14:textId="77777777" w:rsidR="00D3032B" w:rsidRDefault="00D3032B" w:rsidP="00D3032B"/>
    <w:p w14:paraId="1D825633" w14:textId="77777777" w:rsidR="00D3032B" w:rsidRDefault="00D3032B" w:rsidP="00D3032B"/>
    <w:p w14:paraId="2C3195EE" w14:textId="77777777" w:rsidR="00D3032B" w:rsidRDefault="00D3032B" w:rsidP="00D3032B"/>
    <w:p w14:paraId="0551962B" w14:textId="1090CC59" w:rsidR="00D3032B" w:rsidRDefault="00D3032B" w:rsidP="00D3032B"/>
    <w:p w14:paraId="25FAA6C5" w14:textId="65BB5F84" w:rsidR="00D3032B" w:rsidRDefault="00D3032B" w:rsidP="00D3032B"/>
    <w:p w14:paraId="1BDCA16B" w14:textId="38A3C76E" w:rsidR="00D3032B" w:rsidRDefault="00D3032B" w:rsidP="00D3032B"/>
    <w:p w14:paraId="7A295524" w14:textId="0B498704" w:rsidR="00D3032B" w:rsidRDefault="00D3032B" w:rsidP="00D3032B"/>
    <w:p w14:paraId="1EB44D07" w14:textId="37A979AB" w:rsidR="00D3032B" w:rsidRDefault="00D3032B" w:rsidP="00D3032B"/>
    <w:p w14:paraId="05FBBE44" w14:textId="159713EA" w:rsidR="00D3032B" w:rsidRDefault="00D3032B" w:rsidP="00D3032B"/>
    <w:p w14:paraId="25BEFD70" w14:textId="584F13C8" w:rsidR="00D3032B" w:rsidRDefault="00D3032B" w:rsidP="00D3032B"/>
    <w:p w14:paraId="2B0D7726" w14:textId="329CF37A" w:rsidR="00D3032B" w:rsidRDefault="00D3032B" w:rsidP="00D3032B"/>
    <w:p w14:paraId="3EA0AEE4" w14:textId="77777777" w:rsidR="00D3032B" w:rsidRDefault="00D3032B" w:rsidP="00D3032B"/>
    <w:p w14:paraId="3562429C" w14:textId="77777777" w:rsidR="00D3032B" w:rsidRDefault="00D3032B" w:rsidP="00D3032B"/>
    <w:p w14:paraId="15A23616" w14:textId="77777777" w:rsidR="00D3032B" w:rsidRDefault="00D3032B" w:rsidP="00D3032B"/>
    <w:p w14:paraId="0B01B48D" w14:textId="77777777" w:rsidR="00D3032B" w:rsidRDefault="00D3032B" w:rsidP="00D3032B"/>
    <w:p w14:paraId="5B782E6F" w14:textId="77777777" w:rsidR="00D3032B" w:rsidRDefault="00D3032B" w:rsidP="00D3032B"/>
    <w:p w14:paraId="2C9A2E6B" w14:textId="77777777" w:rsidR="00D3032B" w:rsidRDefault="00D3032B" w:rsidP="00D3032B"/>
    <w:p w14:paraId="31F38D66" w14:textId="77777777" w:rsidR="00D3032B" w:rsidRDefault="00D3032B" w:rsidP="00D3032B"/>
    <w:p w14:paraId="67844351" w14:textId="77777777" w:rsidR="00D3032B" w:rsidRDefault="00D3032B" w:rsidP="00D3032B"/>
    <w:p w14:paraId="58175C48" w14:textId="77777777" w:rsidR="00D3032B" w:rsidRDefault="00D3032B" w:rsidP="00D3032B"/>
    <w:p w14:paraId="133C188A" w14:textId="77777777" w:rsidR="00D3032B" w:rsidRDefault="00D3032B" w:rsidP="00D3032B"/>
    <w:p w14:paraId="03862C92" w14:textId="77777777" w:rsidR="00D3032B" w:rsidRDefault="00D3032B" w:rsidP="00D3032B"/>
    <w:p w14:paraId="4D6886A0" w14:textId="77777777" w:rsidR="00D3032B" w:rsidRDefault="00D3032B" w:rsidP="00D3032B"/>
    <w:p w14:paraId="3E017AB2" w14:textId="77777777" w:rsidR="00D3032B" w:rsidRPr="005135DC" w:rsidRDefault="00D3032B" w:rsidP="00D3032B">
      <w:pPr>
        <w:pStyle w:val="Heading3"/>
        <w:numPr>
          <w:ilvl w:val="2"/>
          <w:numId w:val="1"/>
        </w:numPr>
      </w:pPr>
      <w:bookmarkStart w:id="112" w:name="_Toc500858636"/>
      <w:bookmarkStart w:id="113" w:name="_Toc516684829"/>
      <w:r w:rsidRPr="00537C50">
        <w:lastRenderedPageBreak/>
        <w:t>Service Dependencies</w:t>
      </w:r>
      <w:bookmarkEnd w:id="112"/>
      <w:bookmarkEnd w:id="113"/>
    </w:p>
    <w:tbl>
      <w:tblPr>
        <w:tblStyle w:val="TableGrid"/>
        <w:tblW w:w="9445" w:type="dxa"/>
        <w:tblLook w:val="04A0" w:firstRow="1" w:lastRow="0" w:firstColumn="1" w:lastColumn="0" w:noHBand="0" w:noVBand="1"/>
      </w:tblPr>
      <w:tblGrid>
        <w:gridCol w:w="1425"/>
        <w:gridCol w:w="4145"/>
        <w:gridCol w:w="3875"/>
      </w:tblGrid>
      <w:tr w:rsidR="00D3032B" w14:paraId="2C6859C2" w14:textId="77777777" w:rsidTr="0077090A">
        <w:tc>
          <w:tcPr>
            <w:tcW w:w="5570" w:type="dxa"/>
            <w:gridSpan w:val="2"/>
          </w:tcPr>
          <w:p w14:paraId="59CCDEF2" w14:textId="77777777" w:rsidR="00D3032B" w:rsidRDefault="00D3032B" w:rsidP="0077090A">
            <w:r w:rsidRPr="00EC6196">
              <w:rPr>
                <w:b/>
              </w:rPr>
              <w:t>Legato Services</w:t>
            </w:r>
          </w:p>
        </w:tc>
        <w:tc>
          <w:tcPr>
            <w:tcW w:w="3875" w:type="dxa"/>
          </w:tcPr>
          <w:p w14:paraId="2391D36A" w14:textId="77777777" w:rsidR="00D3032B" w:rsidRDefault="00D3032B" w:rsidP="0077090A">
            <w:pPr>
              <w:rPr>
                <w:b/>
              </w:rPr>
            </w:pPr>
          </w:p>
        </w:tc>
      </w:tr>
      <w:tr w:rsidR="00D3032B" w14:paraId="5199F82B" w14:textId="77777777" w:rsidTr="0077090A">
        <w:tc>
          <w:tcPr>
            <w:tcW w:w="1425" w:type="dxa"/>
          </w:tcPr>
          <w:p w14:paraId="3A482F8F" w14:textId="77777777" w:rsidR="00D3032B" w:rsidRDefault="00D3032B" w:rsidP="0077090A">
            <w:pPr>
              <w:rPr>
                <w:b/>
              </w:rPr>
            </w:pPr>
            <w:r>
              <w:t>AT Command server services</w:t>
            </w:r>
          </w:p>
        </w:tc>
        <w:tc>
          <w:tcPr>
            <w:tcW w:w="4145" w:type="dxa"/>
          </w:tcPr>
          <w:p w14:paraId="7E5550BF" w14:textId="77777777" w:rsidR="00D3032B" w:rsidRDefault="00D3032B" w:rsidP="0077090A">
            <w:r w:rsidRPr="00F64953">
              <w:t>le_atServer_Send</w:t>
            </w:r>
            <w:r>
              <w:t>Intermediate</w:t>
            </w:r>
            <w:r w:rsidRPr="00F64953">
              <w:t>Response</w:t>
            </w:r>
            <w:r w:rsidRPr="00F64953">
              <w:br/>
              <w:t>le_atServer_SendFinalResponse</w:t>
            </w:r>
            <w:r>
              <w:t xml:space="preserve"> </w:t>
            </w:r>
            <w:r>
              <w:br/>
              <w:t>le_atServer_GetCommandName</w:t>
            </w:r>
          </w:p>
          <w:p w14:paraId="2A079A63" w14:textId="77777777" w:rsidR="00D3032B" w:rsidRDefault="00D3032B" w:rsidP="0077090A">
            <w:r w:rsidRPr="00D1708F">
              <w:t>le_atServer_GetDevice</w:t>
            </w:r>
          </w:p>
        </w:tc>
        <w:tc>
          <w:tcPr>
            <w:tcW w:w="3875" w:type="dxa"/>
          </w:tcPr>
          <w:p w14:paraId="00BA8A21" w14:textId="77777777" w:rsidR="00D3032B" w:rsidRDefault="00D3032B" w:rsidP="0077090A">
            <w:r w:rsidRPr="001659BB">
              <w:t>The AT commands Server handles AT </w:t>
            </w:r>
          </w:p>
          <w:p w14:paraId="0F51D661" w14:textId="77777777" w:rsidR="00D3032B" w:rsidRDefault="00D3032B" w:rsidP="0077090A">
            <w:r w:rsidRPr="001659BB">
              <w:t>commands subscriptions on a requested serial device</w:t>
            </w:r>
            <w:r>
              <w:t>.</w:t>
            </w:r>
          </w:p>
        </w:tc>
      </w:tr>
      <w:tr w:rsidR="00D3032B" w14:paraId="769F8CA4" w14:textId="77777777" w:rsidTr="0077090A">
        <w:tc>
          <w:tcPr>
            <w:tcW w:w="1425" w:type="dxa"/>
          </w:tcPr>
          <w:p w14:paraId="1AD2600E" w14:textId="77777777" w:rsidR="00D3032B" w:rsidRPr="008E2247" w:rsidRDefault="00D3032B" w:rsidP="0077090A">
            <w:r w:rsidRPr="008E2247">
              <w:t>Linux service</w:t>
            </w:r>
          </w:p>
        </w:tc>
        <w:tc>
          <w:tcPr>
            <w:tcW w:w="4145" w:type="dxa"/>
          </w:tcPr>
          <w:p w14:paraId="13BBAD64" w14:textId="080F50B1" w:rsidR="00D3032B" w:rsidRDefault="00CA4B54" w:rsidP="0077090A">
            <w:r>
              <w:t>read</w:t>
            </w:r>
          </w:p>
          <w:p w14:paraId="21F78090" w14:textId="33EE4AB7" w:rsidR="00D3032B" w:rsidRDefault="00E168E1" w:rsidP="0077090A">
            <w:r>
              <w:t>send</w:t>
            </w:r>
          </w:p>
        </w:tc>
        <w:tc>
          <w:tcPr>
            <w:tcW w:w="3875" w:type="dxa"/>
          </w:tcPr>
          <w:p w14:paraId="2F0BE6BC" w14:textId="77777777" w:rsidR="00D3032B" w:rsidRDefault="00D3032B" w:rsidP="0077090A">
            <w:r>
              <w:t>To read and write the tcp data buffer</w:t>
            </w:r>
          </w:p>
        </w:tc>
      </w:tr>
      <w:tr w:rsidR="00D3032B" w14:paraId="31580AE9" w14:textId="77777777" w:rsidTr="0077090A">
        <w:tc>
          <w:tcPr>
            <w:tcW w:w="1425" w:type="dxa"/>
          </w:tcPr>
          <w:p w14:paraId="61E36151" w14:textId="77777777" w:rsidR="00D3032B" w:rsidRPr="008E2247" w:rsidRDefault="00D3032B" w:rsidP="0077090A">
            <w:r>
              <w:t>Port Services</w:t>
            </w:r>
          </w:p>
        </w:tc>
        <w:tc>
          <w:tcPr>
            <w:tcW w:w="4145" w:type="dxa"/>
          </w:tcPr>
          <w:p w14:paraId="7F19AD82" w14:textId="522B92EB" w:rsidR="00D931FE" w:rsidRDefault="0072734C" w:rsidP="0077090A">
            <w:r>
              <w:t>le_port_ConnectService</w:t>
            </w:r>
          </w:p>
          <w:p w14:paraId="6B19566F" w14:textId="35399BFD" w:rsidR="00D3032B" w:rsidRDefault="00D3032B" w:rsidP="0077090A">
            <w:r>
              <w:t>le_port_SetDataMode</w:t>
            </w:r>
            <w:r w:rsidRPr="007E52C5">
              <w:br/>
            </w:r>
            <w:r w:rsidRPr="00D3667E">
              <w:t>le_port_SetCommandMode</w:t>
            </w:r>
          </w:p>
          <w:p w14:paraId="4615E3C0" w14:textId="77777777" w:rsidR="00D3032B" w:rsidRDefault="00D3032B" w:rsidP="0077090A">
            <w:r w:rsidRPr="005D510C">
              <w:t>le_port_GetPortReference</w:t>
            </w:r>
          </w:p>
        </w:tc>
        <w:tc>
          <w:tcPr>
            <w:tcW w:w="3875" w:type="dxa"/>
          </w:tcPr>
          <w:p w14:paraId="50CF074E" w14:textId="77777777" w:rsidR="00D3032B" w:rsidRDefault="00D3032B" w:rsidP="0077090A">
            <w:r w:rsidRPr="00696630">
              <w:t>This service manages a list of serial links and link modes</w:t>
            </w:r>
          </w:p>
        </w:tc>
      </w:tr>
      <w:tr w:rsidR="00D3032B" w14:paraId="4E50CD7B" w14:textId="77777777" w:rsidTr="0077090A">
        <w:tc>
          <w:tcPr>
            <w:tcW w:w="1425" w:type="dxa"/>
          </w:tcPr>
          <w:p w14:paraId="19A762BD" w14:textId="77777777" w:rsidR="00D3032B" w:rsidRPr="008E2247" w:rsidRDefault="00D3032B" w:rsidP="0077090A">
            <w:r>
              <w:t>File descriptor monitor services</w:t>
            </w:r>
          </w:p>
        </w:tc>
        <w:tc>
          <w:tcPr>
            <w:tcW w:w="4145" w:type="dxa"/>
          </w:tcPr>
          <w:p w14:paraId="4583BB2F" w14:textId="77777777" w:rsidR="00D3032B" w:rsidRDefault="00D3032B" w:rsidP="0077090A">
            <w:r w:rsidRPr="007E52C5">
              <w:t>le_fdMonitor_Create</w:t>
            </w:r>
          </w:p>
          <w:p w14:paraId="43F1B360" w14:textId="77777777" w:rsidR="00D3032B" w:rsidRDefault="00D3032B" w:rsidP="0077090A">
            <w:r w:rsidRPr="007E52C5">
              <w:t>le_fdMonitor_Delete</w:t>
            </w:r>
            <w:r w:rsidRPr="007E52C5">
              <w:br/>
            </w:r>
            <w:r w:rsidR="00D931FE">
              <w:t>le_fdMonitor_GetContextPtr</w:t>
            </w:r>
          </w:p>
          <w:p w14:paraId="69B0E1B3" w14:textId="5895DACD" w:rsidR="00B706D2" w:rsidRDefault="002525FC" w:rsidP="0077090A">
            <w:r w:rsidRPr="002525FC">
              <w:t>le_fdMonitor_SetContextPtr</w:t>
            </w:r>
          </w:p>
        </w:tc>
        <w:tc>
          <w:tcPr>
            <w:tcW w:w="3875" w:type="dxa"/>
          </w:tcPr>
          <w:p w14:paraId="7A602424" w14:textId="76E70F11" w:rsidR="00782EFB" w:rsidRPr="00782EFB" w:rsidRDefault="00782EFB" w:rsidP="00782EFB">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41CF71E2" w14:textId="5FF67C9F" w:rsidR="00D3032B" w:rsidRDefault="00782EFB" w:rsidP="00782EFB">
            <w:pPr>
              <w:pBdr>
                <w:top w:val="single" w:sz="12" w:space="8" w:color="F3F3F3"/>
                <w:left w:val="single" w:sz="12" w:space="8" w:color="F3F3F3"/>
                <w:bottom w:val="single" w:sz="12" w:space="8" w:color="F3F3F3"/>
                <w:right w:val="single" w:sz="12" w:space="8" w:color="F3F3F3"/>
              </w:pBdr>
            </w:pPr>
            <w:bookmarkStart w:id="114" w:name="l00009"/>
            <w:bookmarkEnd w:id="114"/>
            <w:r w:rsidRPr="00782EFB">
              <w:t>Many components need to be notified when one or more fds are</w:t>
            </w:r>
            <w:bookmarkStart w:id="115" w:name="l00010"/>
            <w:bookmarkEnd w:id="115"/>
            <w:r>
              <w:t xml:space="preserve"> </w:t>
            </w:r>
            <w:r w:rsidRPr="00782EFB">
              <w:t>ready to read from or write to, or if there's an error or hang-up.</w:t>
            </w:r>
          </w:p>
        </w:tc>
      </w:tr>
      <w:tr w:rsidR="00BC7437" w14:paraId="24533BD1" w14:textId="77777777" w:rsidTr="0077090A">
        <w:tc>
          <w:tcPr>
            <w:tcW w:w="1425" w:type="dxa"/>
          </w:tcPr>
          <w:p w14:paraId="3363D58B" w14:textId="6645D6E3" w:rsidR="00BC7437" w:rsidRDefault="00AC58B6" w:rsidP="0077090A">
            <w:r>
              <w:t>Dynamic memory allocation services</w:t>
            </w:r>
          </w:p>
        </w:tc>
        <w:tc>
          <w:tcPr>
            <w:tcW w:w="4145" w:type="dxa"/>
          </w:tcPr>
          <w:p w14:paraId="28F39717" w14:textId="49B7602A" w:rsidR="00AC58B6" w:rsidRDefault="00AC58B6" w:rsidP="0077090A">
            <w:r w:rsidRPr="00AC58B6">
              <w:t>le_mem_ForceAlloc</w:t>
            </w:r>
          </w:p>
          <w:p w14:paraId="18040992" w14:textId="7E1FE726" w:rsidR="00BC7437" w:rsidRPr="007E52C5" w:rsidRDefault="00BC7437" w:rsidP="0077090A">
            <w:r>
              <w:t>le_mem_Release</w:t>
            </w:r>
          </w:p>
        </w:tc>
        <w:tc>
          <w:tcPr>
            <w:tcW w:w="3875" w:type="dxa"/>
          </w:tcPr>
          <w:p w14:paraId="6DEFD1DF" w14:textId="612C2A8A" w:rsidR="00BC7437" w:rsidRDefault="00AC58B6" w:rsidP="00AC58B6">
            <w:pPr>
              <w:pBdr>
                <w:top w:val="single" w:sz="12" w:space="8" w:color="F3F3F3"/>
                <w:left w:val="single" w:sz="12" w:space="8" w:color="F3F3F3"/>
                <w:bottom w:val="single" w:sz="12" w:space="8" w:color="F3F3F3"/>
                <w:right w:val="single" w:sz="12" w:space="8" w:color="F3F3F3"/>
              </w:pBdr>
            </w:pPr>
            <w:r>
              <w:t>These services has been used to create a pool, allocating objects from pool and releasing objects back to the pool</w:t>
            </w:r>
          </w:p>
        </w:tc>
      </w:tr>
      <w:bookmarkEnd w:id="111"/>
    </w:tbl>
    <w:p w14:paraId="6E47EB23" w14:textId="5838D20B" w:rsidR="0069448B" w:rsidRDefault="0069448B" w:rsidP="00E02895"/>
    <w:p w14:paraId="21DA268F" w14:textId="577667EF" w:rsidR="00335C18" w:rsidRDefault="00335C18" w:rsidP="00407749">
      <w:pPr>
        <w:pStyle w:val="TableBody"/>
        <w:spacing w:before="0" w:after="0"/>
        <w:jc w:val="center"/>
        <w:rPr>
          <w:rFonts w:ascii="Calibri" w:eastAsia="SimSun" w:hAnsi="Calibri" w:cs="Times New Roman"/>
          <w:color w:val="auto"/>
          <w:sz w:val="24"/>
          <w:szCs w:val="20"/>
          <w:lang w:eastAsia="en-US"/>
        </w:rPr>
      </w:pPr>
    </w:p>
    <w:p w14:paraId="747E320F" w14:textId="5B251A59"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3970A71E" w14:textId="4891E28E"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1FAD3416" w14:textId="01A6B7F0"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73EB1CE5" w14:textId="373EFF81"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06DCBEC0" w14:textId="0FB2D60C"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5ACA3E6F" w14:textId="54F4DBD5"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50A257BD" w14:textId="009E710F"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5963FB5A" w14:textId="6243A625"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5849CF4D" w14:textId="75ACF7D6"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07ACC994" w14:textId="2A96D350"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77355AD5" w14:textId="0AAAEACA"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59FDFE61" w14:textId="7060218D"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32F40194" w14:textId="508E2CE1"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795C94C4" w14:textId="4DA6370F" w:rsidR="00622B18" w:rsidRDefault="00622B18" w:rsidP="00407749">
      <w:pPr>
        <w:pStyle w:val="TableBody"/>
        <w:spacing w:before="0" w:after="0"/>
        <w:jc w:val="center"/>
        <w:rPr>
          <w:rFonts w:ascii="Calibri" w:eastAsia="SimSun" w:hAnsi="Calibri" w:cs="Times New Roman"/>
          <w:color w:val="auto"/>
          <w:sz w:val="24"/>
          <w:szCs w:val="20"/>
          <w:lang w:eastAsia="en-US"/>
        </w:rPr>
      </w:pPr>
    </w:p>
    <w:p w14:paraId="36E74125" w14:textId="242E8EAA" w:rsidR="00622B18" w:rsidRDefault="00622B18" w:rsidP="007D58FD">
      <w:pPr>
        <w:pStyle w:val="TableBody"/>
        <w:spacing w:before="0" w:after="0"/>
        <w:rPr>
          <w:rFonts w:ascii="Calibri" w:eastAsia="SimSun" w:hAnsi="Calibri" w:cs="Times New Roman"/>
          <w:color w:val="auto"/>
          <w:sz w:val="24"/>
          <w:szCs w:val="20"/>
          <w:lang w:eastAsia="en-US"/>
        </w:rPr>
      </w:pPr>
    </w:p>
    <w:p w14:paraId="21DA2690" w14:textId="285C1015" w:rsidR="00AD4BF8" w:rsidRDefault="00AD4BF8" w:rsidP="00AD4BF8">
      <w:pPr>
        <w:pStyle w:val="Heading2"/>
      </w:pPr>
      <w:bookmarkStart w:id="116" w:name="_Toc516684830"/>
      <w:r>
        <w:lastRenderedPageBreak/>
        <w:t>+KTCPCLOSE command: close current TCP operation</w:t>
      </w:r>
      <w:bookmarkEnd w:id="116"/>
    </w:p>
    <w:p w14:paraId="477AEF8C" w14:textId="77777777" w:rsidR="00C321F8" w:rsidRPr="00414CE0" w:rsidRDefault="00C321F8" w:rsidP="00C321F8">
      <w:pPr>
        <w:pStyle w:val="Heading3"/>
        <w:numPr>
          <w:ilvl w:val="2"/>
          <w:numId w:val="1"/>
        </w:numPr>
      </w:pPr>
      <w:bookmarkStart w:id="117" w:name="_Toc516684831"/>
      <w:r>
        <w:t>Syntax</w:t>
      </w:r>
      <w:bookmarkEnd w:id="117"/>
    </w:p>
    <w:p w14:paraId="52449B09" w14:textId="77777777" w:rsidR="00C321F8" w:rsidRPr="008C5FB3" w:rsidRDefault="00C321F8" w:rsidP="00C321F8">
      <w:pPr>
        <w:rPr>
          <w:b/>
        </w:rPr>
      </w:pPr>
      <w:r w:rsidRPr="008C5FB3">
        <w:rPr>
          <w:b/>
        </w:rPr>
        <w:t>Test Command</w:t>
      </w:r>
    </w:p>
    <w:p w14:paraId="2CFC858F" w14:textId="77777777" w:rsidR="00C321F8" w:rsidRPr="00E02895" w:rsidRDefault="00C321F8" w:rsidP="00C321F8">
      <w:r>
        <w:t>AT+KTCPCLOSE</w:t>
      </w:r>
      <w:r w:rsidRPr="00E02895">
        <w:t>=?</w:t>
      </w:r>
    </w:p>
    <w:p w14:paraId="6E9C77E4" w14:textId="77777777" w:rsidR="00C321F8" w:rsidRDefault="00C321F8" w:rsidP="00C321F8">
      <w:r w:rsidRPr="00E02895">
        <w:t>Response</w:t>
      </w:r>
    </w:p>
    <w:p w14:paraId="03B067D5" w14:textId="77777777" w:rsidR="00C321F8" w:rsidRPr="00E02895" w:rsidRDefault="00C321F8" w:rsidP="00C321F8">
      <w:r w:rsidRPr="001D7FCA">
        <w:t>+KTCPCLOSE: (</w:t>
      </w:r>
      <w:r>
        <w:t xml:space="preserve">list of possible </w:t>
      </w:r>
      <w:r w:rsidRPr="001D7FCA">
        <w:t>&lt;session_id&gt;</w:t>
      </w:r>
      <w:r>
        <w:t>s</w:t>
      </w:r>
      <w:r w:rsidRPr="001D7FCA">
        <w:t>), (</w:t>
      </w:r>
      <w:r>
        <w:t xml:space="preserve">list of possible </w:t>
      </w:r>
      <w:r w:rsidRPr="001D7FCA">
        <w:t>&lt;closing_type&gt;</w:t>
      </w:r>
      <w:r>
        <w:t>s</w:t>
      </w:r>
      <w:r w:rsidRPr="001D7FCA">
        <w:t>)</w:t>
      </w:r>
    </w:p>
    <w:p w14:paraId="218C0F8D" w14:textId="77777777" w:rsidR="00C321F8" w:rsidRDefault="00C321F8" w:rsidP="00C321F8">
      <w:r w:rsidRPr="00E02895">
        <w:t>OK</w:t>
      </w:r>
    </w:p>
    <w:p w14:paraId="153D5E68" w14:textId="77777777" w:rsidR="00C321F8" w:rsidRPr="004B02AE" w:rsidRDefault="00C321F8" w:rsidP="00C321F8"/>
    <w:p w14:paraId="6E5B6883" w14:textId="77777777" w:rsidR="00C321F8" w:rsidRPr="008C5FB3" w:rsidRDefault="00C321F8" w:rsidP="00C321F8">
      <w:pPr>
        <w:rPr>
          <w:b/>
        </w:rPr>
      </w:pPr>
      <w:r w:rsidRPr="008C5FB3">
        <w:rPr>
          <w:b/>
        </w:rPr>
        <w:t>Write Command</w:t>
      </w:r>
    </w:p>
    <w:p w14:paraId="43C5544A" w14:textId="77777777" w:rsidR="00C321F8" w:rsidRPr="00E02895" w:rsidRDefault="00C321F8" w:rsidP="00C321F8">
      <w:r>
        <w:t>AT+KTCPCLOSE=&lt;session_id&gt;[,&lt;closing_type&gt;]</w:t>
      </w:r>
    </w:p>
    <w:p w14:paraId="043F678A" w14:textId="77777777" w:rsidR="00C321F8" w:rsidRDefault="00C321F8" w:rsidP="00C321F8">
      <w:r w:rsidRPr="00E02895">
        <w:t>Response</w:t>
      </w:r>
    </w:p>
    <w:p w14:paraId="0F73C5A5" w14:textId="77777777" w:rsidR="00C321F8" w:rsidRPr="00C318EF" w:rsidRDefault="00C321F8" w:rsidP="00C321F8">
      <w:r w:rsidRPr="00E02895">
        <w:t>OK</w:t>
      </w:r>
    </w:p>
    <w:p w14:paraId="6771FA5E" w14:textId="77777777" w:rsidR="00C321F8" w:rsidRPr="00E02895" w:rsidRDefault="00C321F8" w:rsidP="00C321F8">
      <w:r w:rsidRPr="00C318EF">
        <w:t>or</w:t>
      </w:r>
    </w:p>
    <w:p w14:paraId="1A9EE787" w14:textId="77777777" w:rsidR="00C321F8" w:rsidRPr="00623774" w:rsidRDefault="00C321F8" w:rsidP="00C321F8">
      <w:r w:rsidRPr="00671C8B">
        <w:rPr>
          <w:b/>
        </w:rPr>
        <w:t>+</w:t>
      </w:r>
      <w:r w:rsidRPr="00623774">
        <w:t>CME ERROR: &lt;err&gt;</w:t>
      </w:r>
    </w:p>
    <w:p w14:paraId="5D24F7CA" w14:textId="77777777" w:rsidR="00C321F8" w:rsidRPr="00623774" w:rsidRDefault="00C321F8" w:rsidP="00C321F8">
      <w:r w:rsidRPr="00623774">
        <w:t>NO CARRIER</w:t>
      </w:r>
    </w:p>
    <w:p w14:paraId="16B4A321" w14:textId="214EF11F" w:rsidR="00C321F8" w:rsidRDefault="00C321F8" w:rsidP="00C321F8">
      <w:r w:rsidRPr="00623774">
        <w:t>+KTCP_NOTIF: &lt;session_id&gt;, &lt;tcp_notif&gt;</w:t>
      </w:r>
    </w:p>
    <w:p w14:paraId="2AE2F531" w14:textId="77777777" w:rsidR="00C321F8" w:rsidRPr="006035D0" w:rsidRDefault="00C321F8" w:rsidP="00C321F8">
      <w:pPr>
        <w:pStyle w:val="Heading3"/>
        <w:numPr>
          <w:ilvl w:val="2"/>
          <w:numId w:val="1"/>
        </w:numPr>
      </w:pPr>
      <w:bookmarkStart w:id="118" w:name="_Toc516684832"/>
      <w:r w:rsidRPr="00A718DC">
        <w:t>Defined values</w:t>
      </w:r>
      <w:bookmarkEnd w:id="118"/>
    </w:p>
    <w:tbl>
      <w:tblPr>
        <w:tblStyle w:val="TableGrid"/>
        <w:tblW w:w="5000" w:type="pct"/>
        <w:tblLook w:val="01E0" w:firstRow="1" w:lastRow="1" w:firstColumn="1" w:lastColumn="1" w:noHBand="0" w:noVBand="0"/>
      </w:tblPr>
      <w:tblGrid>
        <w:gridCol w:w="1681"/>
        <w:gridCol w:w="2020"/>
        <w:gridCol w:w="4929"/>
      </w:tblGrid>
      <w:tr w:rsidR="00C321F8" w:rsidRPr="00994B87" w14:paraId="75450139" w14:textId="77777777" w:rsidTr="003E6D3E">
        <w:tc>
          <w:tcPr>
            <w:tcW w:w="5000" w:type="pct"/>
            <w:gridSpan w:val="3"/>
            <w:shd w:val="clear" w:color="auto" w:fill="A6A6A6" w:themeFill="background1" w:themeFillShade="A6"/>
          </w:tcPr>
          <w:p w14:paraId="5FE52839" w14:textId="77777777" w:rsidR="00C321F8" w:rsidRPr="00994B87" w:rsidRDefault="00C321F8" w:rsidP="003E6D3E">
            <w:pPr>
              <w:pStyle w:val="TableColumnHead"/>
              <w:spacing w:before="144" w:after="144"/>
              <w:rPr>
                <w:b w:val="0"/>
              </w:rPr>
            </w:pPr>
            <w:r w:rsidRPr="00994B87">
              <w:t>AT Command Syntax</w:t>
            </w:r>
          </w:p>
        </w:tc>
      </w:tr>
      <w:tr w:rsidR="00C321F8" w:rsidRPr="00C4621F" w14:paraId="67F3CCC4" w14:textId="77777777" w:rsidTr="003E6D3E">
        <w:tc>
          <w:tcPr>
            <w:tcW w:w="5000" w:type="pct"/>
            <w:gridSpan w:val="3"/>
          </w:tcPr>
          <w:p w14:paraId="734CE4D6" w14:textId="77777777" w:rsidR="00C321F8" w:rsidRPr="006131D5" w:rsidRDefault="00C321F8" w:rsidP="003E6D3E">
            <w:pPr>
              <w:autoSpaceDE w:val="0"/>
              <w:autoSpaceDN w:val="0"/>
              <w:adjustRightInd w:val="0"/>
              <w:rPr>
                <w:rFonts w:cs="Arial"/>
                <w:b/>
                <w:bCs/>
                <w:szCs w:val="18"/>
              </w:rPr>
            </w:pPr>
            <w:r>
              <w:rPr>
                <w:b/>
              </w:rPr>
              <w:t>AT+KTCPCLOSE=&lt;session_id&gt;,[,&lt;closing_type&gt;]</w:t>
            </w:r>
          </w:p>
        </w:tc>
      </w:tr>
      <w:tr w:rsidR="00C321F8" w:rsidRPr="00E51118" w14:paraId="57690B7D" w14:textId="77777777" w:rsidTr="003E6D3E">
        <w:tc>
          <w:tcPr>
            <w:tcW w:w="849" w:type="pct"/>
            <w:shd w:val="clear" w:color="auto" w:fill="A6A6A6" w:themeFill="background1" w:themeFillShade="A6"/>
          </w:tcPr>
          <w:p w14:paraId="0F03721E" w14:textId="77777777" w:rsidR="00C321F8" w:rsidRPr="00E51118" w:rsidRDefault="00C321F8" w:rsidP="003E6D3E">
            <w:pPr>
              <w:pStyle w:val="TableColumnHead"/>
            </w:pPr>
            <w:r w:rsidRPr="00E51118">
              <w:t>Parameters</w:t>
            </w:r>
          </w:p>
        </w:tc>
        <w:tc>
          <w:tcPr>
            <w:tcW w:w="1233" w:type="pct"/>
            <w:shd w:val="clear" w:color="auto" w:fill="A6A6A6" w:themeFill="background1" w:themeFillShade="A6"/>
          </w:tcPr>
          <w:p w14:paraId="123DA67E" w14:textId="77777777" w:rsidR="00C321F8" w:rsidRPr="00E51118" w:rsidRDefault="00C321F8" w:rsidP="003E6D3E">
            <w:pPr>
              <w:pStyle w:val="TableColumnHead"/>
            </w:pPr>
            <w:r w:rsidRPr="00E51118">
              <w:t>Values</w:t>
            </w:r>
          </w:p>
        </w:tc>
        <w:tc>
          <w:tcPr>
            <w:tcW w:w="2917" w:type="pct"/>
            <w:shd w:val="clear" w:color="auto" w:fill="A6A6A6" w:themeFill="background1" w:themeFillShade="A6"/>
          </w:tcPr>
          <w:p w14:paraId="6228EF16" w14:textId="77777777" w:rsidR="00C321F8" w:rsidRPr="00E51118" w:rsidRDefault="00C321F8" w:rsidP="003E6D3E">
            <w:pPr>
              <w:pStyle w:val="TableColumnHead"/>
            </w:pPr>
            <w:r w:rsidRPr="00E51118">
              <w:t>Description</w:t>
            </w:r>
          </w:p>
        </w:tc>
      </w:tr>
      <w:tr w:rsidR="00C321F8" w:rsidRPr="00E51118" w14:paraId="28BC6237" w14:textId="77777777" w:rsidTr="003E6D3E">
        <w:tc>
          <w:tcPr>
            <w:tcW w:w="849" w:type="pct"/>
          </w:tcPr>
          <w:p w14:paraId="73EA94D9" w14:textId="77777777" w:rsidR="00C321F8" w:rsidRPr="006131D5" w:rsidRDefault="00C321F8" w:rsidP="003E6D3E">
            <w:pPr>
              <w:autoSpaceDE w:val="0"/>
              <w:autoSpaceDN w:val="0"/>
              <w:adjustRightInd w:val="0"/>
            </w:pPr>
            <w:r w:rsidRPr="006131D5">
              <w:t>&lt;</w:t>
            </w:r>
            <w:r>
              <w:t>session_id</w:t>
            </w:r>
            <w:r w:rsidRPr="006131D5">
              <w:t>&gt;</w:t>
            </w:r>
          </w:p>
        </w:tc>
        <w:tc>
          <w:tcPr>
            <w:tcW w:w="1233" w:type="pct"/>
          </w:tcPr>
          <w:p w14:paraId="095D2BE4" w14:textId="77777777" w:rsidR="00C321F8" w:rsidRPr="006131D5" w:rsidRDefault="00C321F8" w:rsidP="003E6D3E">
            <w:pPr>
              <w:autoSpaceDE w:val="0"/>
              <w:autoSpaceDN w:val="0"/>
              <w:adjustRightInd w:val="0"/>
            </w:pPr>
            <w:r>
              <w:t>1-32</w:t>
            </w:r>
          </w:p>
        </w:tc>
        <w:tc>
          <w:tcPr>
            <w:tcW w:w="2917" w:type="pct"/>
          </w:tcPr>
          <w:p w14:paraId="56698266" w14:textId="77777777" w:rsidR="00C321F8" w:rsidRPr="006131D5" w:rsidRDefault="00C321F8" w:rsidP="003E6D3E">
            <w:pPr>
              <w:pStyle w:val="TableBody"/>
            </w:pPr>
            <w:r w:rsidRPr="00366B42">
              <w:rPr>
                <w:rFonts w:ascii="Calibri" w:eastAsia="SimSun" w:hAnsi="Calibri" w:cs="Times New Roman"/>
                <w:color w:val="auto"/>
                <w:sz w:val="24"/>
                <w:szCs w:val="20"/>
                <w:lang w:val="en-CA" w:eastAsia="en-US"/>
              </w:rPr>
              <w:t>TCP session index</w:t>
            </w:r>
          </w:p>
        </w:tc>
      </w:tr>
      <w:tr w:rsidR="00C321F8" w:rsidRPr="00E51118" w14:paraId="093803DB" w14:textId="77777777" w:rsidTr="003E6D3E">
        <w:trPr>
          <w:trHeight w:val="872"/>
        </w:trPr>
        <w:tc>
          <w:tcPr>
            <w:tcW w:w="849" w:type="pct"/>
          </w:tcPr>
          <w:p w14:paraId="5E10A5AE" w14:textId="77777777" w:rsidR="00C321F8" w:rsidRPr="006131D5" w:rsidRDefault="00C321F8" w:rsidP="003E6D3E">
            <w:pPr>
              <w:autoSpaceDE w:val="0"/>
              <w:autoSpaceDN w:val="0"/>
              <w:adjustRightInd w:val="0"/>
            </w:pPr>
            <w:r>
              <w:t>&lt;closing_type&gt;</w:t>
            </w:r>
          </w:p>
        </w:tc>
        <w:tc>
          <w:tcPr>
            <w:tcW w:w="1233" w:type="pct"/>
          </w:tcPr>
          <w:p w14:paraId="3FB0EBE9" w14:textId="77777777" w:rsidR="00C321F8" w:rsidRPr="006E310A" w:rsidRDefault="00C321F8" w:rsidP="003E6D3E">
            <w:pPr>
              <w:pStyle w:val="TableBody"/>
              <w:rPr>
                <w:rFonts w:ascii="Calibri" w:eastAsia="SimSun" w:hAnsi="Calibri" w:cs="Times New Roman"/>
                <w:color w:val="auto"/>
                <w:sz w:val="24"/>
                <w:szCs w:val="20"/>
                <w:lang w:val="en-CA" w:eastAsia="en-US"/>
              </w:rPr>
            </w:pPr>
            <w:r w:rsidRPr="006E310A">
              <w:rPr>
                <w:rFonts w:ascii="Calibri" w:eastAsia="SimSun" w:hAnsi="Calibri" w:cs="Times New Roman"/>
                <w:color w:val="auto"/>
                <w:sz w:val="24"/>
                <w:szCs w:val="20"/>
                <w:lang w:val="en-CA" w:eastAsia="en-US"/>
              </w:rPr>
              <w:t>1</w:t>
            </w:r>
          </w:p>
        </w:tc>
        <w:tc>
          <w:tcPr>
            <w:tcW w:w="2917" w:type="pct"/>
          </w:tcPr>
          <w:p w14:paraId="01573279" w14:textId="77777777" w:rsidR="00C321F8" w:rsidRPr="00366B42" w:rsidRDefault="00C321F8" w:rsidP="003E6D3E">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 xml:space="preserve">1 </w:t>
            </w:r>
            <w:r w:rsidRPr="006E310A">
              <w:rPr>
                <w:rFonts w:ascii="Calibri" w:eastAsia="SimSun" w:hAnsi="Calibri" w:cs="Times New Roman"/>
                <w:color w:val="auto"/>
                <w:sz w:val="24"/>
                <w:szCs w:val="20"/>
                <w:lang w:val="en-CA" w:eastAsia="en-US"/>
              </w:rPr>
              <w:t>-The TCP connection is properly closed, which means that data sent to the module by AT+KTCPSND will be sent to the TCP server and acknowledged before the socket is closed.</w:t>
            </w:r>
            <w:r>
              <w:rPr>
                <w:rFonts w:ascii="Calibri" w:eastAsia="SimSun" w:hAnsi="Calibri" w:cs="Times New Roman"/>
                <w:color w:val="auto"/>
                <w:sz w:val="24"/>
                <w:szCs w:val="20"/>
                <w:lang w:val="en-CA" w:eastAsia="en-US"/>
              </w:rPr>
              <w:t xml:space="preserve">                                   </w:t>
            </w:r>
          </w:p>
        </w:tc>
      </w:tr>
    </w:tbl>
    <w:p w14:paraId="44F8AF5E" w14:textId="77777777" w:rsidR="00C321F8" w:rsidRDefault="00C321F8" w:rsidP="00C321F8"/>
    <w:p w14:paraId="136C8114" w14:textId="77777777" w:rsidR="00C321F8" w:rsidRDefault="00C321F8" w:rsidP="00C321F8">
      <w:pPr>
        <w:pStyle w:val="Heading3"/>
        <w:numPr>
          <w:ilvl w:val="2"/>
          <w:numId w:val="1"/>
        </w:numPr>
      </w:pPr>
      <w:bookmarkStart w:id="119" w:name="_Toc516684833"/>
      <w:r>
        <w:t>Examples</w:t>
      </w:r>
      <w:bookmarkEnd w:id="119"/>
    </w:p>
    <w:p w14:paraId="44A0A8D8" w14:textId="77777777" w:rsidR="00C321F8" w:rsidRDefault="00C321F8" w:rsidP="00C321F8">
      <w:pPr>
        <w:rPr>
          <w:b/>
        </w:rPr>
      </w:pPr>
      <w:r w:rsidRPr="00C928C2">
        <w:rPr>
          <w:b/>
        </w:rPr>
        <w:t>Write Command</w:t>
      </w:r>
    </w:p>
    <w:p w14:paraId="627A325F" w14:textId="77777777" w:rsidR="00C321F8" w:rsidRPr="00E02895" w:rsidRDefault="00C321F8" w:rsidP="00C321F8">
      <w:r>
        <w:t>AT+KTCPCLOSE</w:t>
      </w:r>
      <w:r w:rsidRPr="00E02895">
        <w:t>=</w:t>
      </w:r>
      <w:r>
        <w:t>1,1</w:t>
      </w:r>
    </w:p>
    <w:p w14:paraId="04EB406E" w14:textId="77777777" w:rsidR="00C321F8" w:rsidRDefault="00C321F8" w:rsidP="00C321F8">
      <w:pPr>
        <w:rPr>
          <w:b/>
        </w:rPr>
      </w:pPr>
      <w:r w:rsidRPr="00E02895">
        <w:t>OK</w:t>
      </w:r>
    </w:p>
    <w:p w14:paraId="50136E3D" w14:textId="77777777" w:rsidR="00C321F8" w:rsidRPr="00C928C2" w:rsidRDefault="00C321F8" w:rsidP="00C321F8">
      <w:pPr>
        <w:rPr>
          <w:b/>
        </w:rPr>
      </w:pPr>
    </w:p>
    <w:p w14:paraId="1478EF6E" w14:textId="77777777" w:rsidR="00C321F8" w:rsidRDefault="00C321F8" w:rsidP="00C321F8">
      <w:pPr>
        <w:rPr>
          <w:b/>
        </w:rPr>
      </w:pPr>
      <w:r w:rsidRPr="00C928C2">
        <w:rPr>
          <w:b/>
        </w:rPr>
        <w:t>Test Command</w:t>
      </w:r>
    </w:p>
    <w:p w14:paraId="7E861D8F" w14:textId="77777777" w:rsidR="00C321F8" w:rsidRPr="00E02895" w:rsidRDefault="00C321F8" w:rsidP="00C321F8">
      <w:r>
        <w:t>AT+KTCPCLOSE</w:t>
      </w:r>
      <w:r w:rsidRPr="00E02895">
        <w:t>=?</w:t>
      </w:r>
    </w:p>
    <w:p w14:paraId="7A28E58A" w14:textId="77777777" w:rsidR="00C321F8" w:rsidRPr="00E02895" w:rsidRDefault="00C321F8" w:rsidP="00C321F8">
      <w:r>
        <w:t>+KTCPCLOSE</w:t>
      </w:r>
      <w:r w:rsidRPr="00E02895">
        <w:t>: (</w:t>
      </w:r>
      <w:r>
        <w:t>1-32</w:t>
      </w:r>
      <w:r w:rsidRPr="00E02895">
        <w:t>)</w:t>
      </w:r>
      <w:r>
        <w:t>,(1-1)</w:t>
      </w:r>
    </w:p>
    <w:p w14:paraId="0DFAE33C" w14:textId="77777777" w:rsidR="00C321F8" w:rsidRPr="006D3032" w:rsidRDefault="00C321F8" w:rsidP="00C321F8">
      <w:r w:rsidRPr="00E02895">
        <w:t>OK</w:t>
      </w:r>
    </w:p>
    <w:p w14:paraId="17B8C05A" w14:textId="777CE5C4" w:rsidR="00C321F8" w:rsidRPr="00C321F8" w:rsidRDefault="00C321F8" w:rsidP="00C321F8"/>
    <w:p w14:paraId="21DA2698" w14:textId="77777777" w:rsidR="00901B32" w:rsidRDefault="00901B32" w:rsidP="00901B32">
      <w:pPr>
        <w:pStyle w:val="Heading3"/>
      </w:pPr>
      <w:bookmarkStart w:id="120" w:name="_Toc516684834"/>
      <w:r w:rsidRPr="00407749">
        <w:lastRenderedPageBreak/>
        <w:t>Sequence</w:t>
      </w:r>
      <w:bookmarkEnd w:id="120"/>
    </w:p>
    <w:p w14:paraId="1D87B98A" w14:textId="6E4F39C0" w:rsidR="0068233A" w:rsidRDefault="00553794" w:rsidP="003731BC">
      <w:pPr>
        <w:jc w:val="center"/>
      </w:pPr>
      <w:r>
        <w:fldChar w:fldCharType="begin"/>
      </w:r>
      <w:r>
        <w:instrText xml:space="preserve"> LINK Visio.Drawing.15 "C:\\Users\\cleflohic\\Documents\\Docs\\Dizzy\\KTCPCLOSE.vsdx" "" \a \p \f 0 \* MERGEFORMAT </w:instrText>
      </w:r>
      <w:r>
        <w:fldChar w:fldCharType="separate"/>
      </w:r>
      <w:r w:rsidR="00A34BF0">
        <w:object w:dxaOrig="6555" w:dyaOrig="9315" w14:anchorId="21DA28F3">
          <v:shape id="_x0000_i1029" type="#_x0000_t75" style="width:244.5pt;height:324pt" o:ole="">
            <v:imagedata r:id="rId30" o:title="" croptop="2663f" cropbottom="2663f"/>
          </v:shape>
        </w:object>
      </w:r>
      <w:r>
        <w:fldChar w:fldCharType="end"/>
      </w:r>
    </w:p>
    <w:p w14:paraId="18F5C187" w14:textId="5521E382" w:rsidR="0068233A" w:rsidRDefault="0068233A" w:rsidP="003731BC"/>
    <w:p w14:paraId="4C78A4E9" w14:textId="1331F505" w:rsidR="00DC0E48" w:rsidRDefault="00DC0E48" w:rsidP="00E83FF6">
      <w:pPr>
        <w:jc w:val="center"/>
      </w:pPr>
      <w:r w:rsidRPr="00954F93">
        <w:rPr>
          <w:noProof/>
          <w:lang w:val="en-US"/>
        </w:rPr>
        <mc:AlternateContent>
          <mc:Choice Requires="wps">
            <w:drawing>
              <wp:anchor distT="0" distB="0" distL="114300" distR="114300" simplePos="0" relativeHeight="253253632" behindDoc="0" locked="0" layoutInCell="1" allowOverlap="1" wp14:anchorId="5D862A70" wp14:editId="7F16E6FF">
                <wp:simplePos x="0" y="0"/>
                <wp:positionH relativeFrom="margin">
                  <wp:align>left</wp:align>
                </wp:positionH>
                <wp:positionV relativeFrom="paragraph">
                  <wp:posOffset>122555</wp:posOffset>
                </wp:positionV>
                <wp:extent cx="822325" cy="640080"/>
                <wp:effectExtent l="0" t="0" r="15875" b="26670"/>
                <wp:wrapNone/>
                <wp:docPr id="1390" name="Rectangle 139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955CC7" w14:textId="77777777" w:rsidR="00944514" w:rsidRDefault="00944514" w:rsidP="00DC0E4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62A70" id="Rectangle 1390" o:spid="_x0000_s1697" style="position:absolute;left:0;text-align:left;margin-left:0;margin-top:9.65pt;width:64.75pt;height:50.4pt;z-index:25325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" fillcolor="#f79646 [3209]" strokecolor="#5a5a5a [2109]" strokeweight="1pt">
                <v:textbox>
                  <w:txbxContent>
                    <w:p w14:paraId="0F955CC7" w14:textId="77777777" w:rsidR="00944514" w:rsidRDefault="00944514" w:rsidP="00DC0E48">
                      <w:pPr>
                        <w:jc w:val="center"/>
                      </w:pPr>
                      <w:r>
                        <w:t>Host with Linux OS</w:t>
                      </w:r>
                    </w:p>
                  </w:txbxContent>
                </v:textbox>
                <w10:wrap anchorx="margin"/>
              </v:rect>
            </w:pict>
          </mc:Fallback>
        </mc:AlternateContent>
      </w:r>
      <w:r w:rsidRPr="00954F93">
        <w:rPr>
          <w:noProof/>
          <w:lang w:val="en-US"/>
        </w:rPr>
        <mc:AlternateContent>
          <mc:Choice Requires="wps">
            <w:drawing>
              <wp:anchor distT="0" distB="0" distL="114300" distR="114300" simplePos="0" relativeHeight="253254656" behindDoc="0" locked="0" layoutInCell="1" allowOverlap="1" wp14:anchorId="2CA8BC73" wp14:editId="60524C56">
                <wp:simplePos x="0" y="0"/>
                <wp:positionH relativeFrom="column">
                  <wp:posOffset>1562735</wp:posOffset>
                </wp:positionH>
                <wp:positionV relativeFrom="paragraph">
                  <wp:posOffset>113030</wp:posOffset>
                </wp:positionV>
                <wp:extent cx="828675" cy="640080"/>
                <wp:effectExtent l="0" t="0" r="28575" b="26670"/>
                <wp:wrapNone/>
                <wp:docPr id="1391" name="Rectangle 139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014EC4C" w14:textId="77777777" w:rsidR="00944514" w:rsidRDefault="00944514" w:rsidP="00DC0E4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8BC73" id="Rectangle 1391" o:spid="_x0000_s1698" style="position:absolute;left:0;text-align:left;margin-left:123.05pt;margin-top:8.9pt;width:65.25pt;height:50.4pt;z-index:2532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" fillcolor="#4f81bd [3204]" strokecolor="#5a5a5a [2109]" strokeweight="1pt">
                <v:textbox>
                  <w:txbxContent>
                    <w:p w14:paraId="7014EC4C" w14:textId="77777777" w:rsidR="00944514" w:rsidRDefault="00944514" w:rsidP="00DC0E48">
                      <w:pPr>
                        <w:jc w:val="center"/>
                      </w:pPr>
                      <w:r>
                        <w:t>Legato App</w:t>
                      </w:r>
                    </w:p>
                  </w:txbxContent>
                </v:textbox>
              </v:rect>
            </w:pict>
          </mc:Fallback>
        </mc:AlternateContent>
      </w:r>
      <w:r w:rsidRPr="00954F93">
        <w:rPr>
          <w:noProof/>
          <w:lang w:val="en-US"/>
        </w:rPr>
        <mc:AlternateContent>
          <mc:Choice Requires="wps">
            <w:drawing>
              <wp:anchor distT="0" distB="0" distL="114300" distR="114300" simplePos="0" relativeHeight="253255680" behindDoc="0" locked="0" layoutInCell="1" allowOverlap="1" wp14:anchorId="504760CC" wp14:editId="5D595EFB">
                <wp:simplePos x="0" y="0"/>
                <wp:positionH relativeFrom="column">
                  <wp:posOffset>2858135</wp:posOffset>
                </wp:positionH>
                <wp:positionV relativeFrom="paragraph">
                  <wp:posOffset>113030</wp:posOffset>
                </wp:positionV>
                <wp:extent cx="1143000" cy="640080"/>
                <wp:effectExtent l="0" t="0" r="19050" b="26670"/>
                <wp:wrapNone/>
                <wp:docPr id="1392" name="Rectangle 139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DBA0DAD" w14:textId="77777777" w:rsidR="00944514" w:rsidRDefault="00944514" w:rsidP="00DC0E4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4760CC" id="Rectangle 1392" o:spid="_x0000_s1699" style="position:absolute;left:0;text-align:left;margin-left:225.05pt;margin-top:8.9pt;width:90pt;height:50.4pt;z-index:2532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" fillcolor="#c0504d [3205]" strokecolor="#5a5a5a [2109]" strokeweight="1pt">
                <v:textbox>
                  <w:txbxContent>
                    <w:p w14:paraId="6DBA0DAD" w14:textId="77777777" w:rsidR="00944514" w:rsidRDefault="00944514" w:rsidP="00DC0E48">
                      <w:pPr>
                        <w:jc w:val="center"/>
                      </w:pPr>
                      <w:r>
                        <w:t>Legato AT Server</w:t>
                      </w:r>
                    </w:p>
                  </w:txbxContent>
                </v:textbox>
              </v:rect>
            </w:pict>
          </mc:Fallback>
        </mc:AlternateContent>
      </w:r>
      <w:r w:rsidRPr="00954F93">
        <w:rPr>
          <w:noProof/>
          <w:lang w:val="en-US"/>
        </w:rPr>
        <mc:AlternateContent>
          <mc:Choice Requires="wps">
            <w:drawing>
              <wp:anchor distT="0" distB="0" distL="114300" distR="114300" simplePos="0" relativeHeight="253257728" behindDoc="0" locked="0" layoutInCell="1" allowOverlap="1" wp14:anchorId="489D9A1A" wp14:editId="612DA5E5">
                <wp:simplePos x="0" y="0"/>
                <wp:positionH relativeFrom="column">
                  <wp:posOffset>4200525</wp:posOffset>
                </wp:positionH>
                <wp:positionV relativeFrom="paragraph">
                  <wp:posOffset>94615</wp:posOffset>
                </wp:positionV>
                <wp:extent cx="1047750" cy="649605"/>
                <wp:effectExtent l="0" t="0" r="19050" b="17145"/>
                <wp:wrapNone/>
                <wp:docPr id="1393" name="Rectangle 139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B9F9C" w14:textId="77777777" w:rsidR="00944514" w:rsidRDefault="00944514" w:rsidP="00DC0E4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D9A1A" id="Rectangle 1393" o:spid="_x0000_s1700" style="position:absolute;left:0;text-align:left;margin-left:330.75pt;margin-top:7.45pt;width:82.5pt;height:51.15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" fillcolor="#c0504d [3205]" strokecolor="#5a5a5a [2109]" strokeweight="1pt">
                <v:textbox>
                  <w:txbxContent>
                    <w:p w14:paraId="15AB9F9C" w14:textId="77777777" w:rsidR="00944514" w:rsidRDefault="00944514" w:rsidP="00DC0E48">
                      <w:pPr>
                        <w:jc w:val="center"/>
                      </w:pPr>
                      <w:r>
                        <w:t>Other Legato Services</w:t>
                      </w:r>
                    </w:p>
                  </w:txbxContent>
                </v:textbox>
              </v:rect>
            </w:pict>
          </mc:Fallback>
        </mc:AlternateContent>
      </w:r>
      <w:r w:rsidRPr="00954F93">
        <w:rPr>
          <w:noProof/>
          <w:lang w:val="en-US"/>
        </w:rPr>
        <mc:AlternateContent>
          <mc:Choice Requires="wps">
            <w:drawing>
              <wp:anchor distT="0" distB="0" distL="114300" distR="114300" simplePos="0" relativeHeight="253256704" behindDoc="0" locked="0" layoutInCell="1" allowOverlap="1" wp14:anchorId="2F4222DA" wp14:editId="173FC4D0">
                <wp:simplePos x="0" y="0"/>
                <wp:positionH relativeFrom="rightMargin">
                  <wp:posOffset>-76200</wp:posOffset>
                </wp:positionH>
                <wp:positionV relativeFrom="paragraph">
                  <wp:posOffset>86360</wp:posOffset>
                </wp:positionV>
                <wp:extent cx="731520" cy="638175"/>
                <wp:effectExtent l="0" t="0" r="11430" b="28575"/>
                <wp:wrapNone/>
                <wp:docPr id="1394" name="Rectangle 139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416DD97" w14:textId="77777777" w:rsidR="00944514" w:rsidRDefault="00944514" w:rsidP="00DC0E4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222DA" id="Rectangle 1394" o:spid="_x0000_s1701" style="position:absolute;left:0;text-align:left;margin-left:-6pt;margin-top:6.8pt;width:57.6pt;height:50.25pt;z-index:253256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" fillcolor="#8064a2 [3207]" strokecolor="#5a5a5a [2109]" strokeweight="1pt">
                <v:textbox>
                  <w:txbxContent>
                    <w:p w14:paraId="7416DD97" w14:textId="77777777" w:rsidR="00944514" w:rsidRDefault="00944514" w:rsidP="00DC0E48">
                      <w:pPr>
                        <w:jc w:val="center"/>
                      </w:pPr>
                      <w:r>
                        <w:t>Modem</w:t>
                      </w:r>
                    </w:p>
                  </w:txbxContent>
                </v:textbox>
                <w10:wrap anchorx="margin"/>
              </v:rect>
            </w:pict>
          </mc:Fallback>
        </mc:AlternateContent>
      </w:r>
    </w:p>
    <w:p w14:paraId="4B5B5616" w14:textId="77777777" w:rsidR="00DC0E48" w:rsidRDefault="00DC0E48" w:rsidP="00DC0E48"/>
    <w:p w14:paraId="0A0262DC" w14:textId="77777777" w:rsidR="00DC0E48" w:rsidRDefault="00DC0E48" w:rsidP="00DC0E48"/>
    <w:p w14:paraId="189755BC" w14:textId="77777777" w:rsidR="00DC0E48" w:rsidRDefault="00DC0E48" w:rsidP="00DC0E48">
      <w:r w:rsidRPr="00DD42A3">
        <w:rPr>
          <w:noProof/>
          <w:lang w:val="en-US"/>
        </w:rPr>
        <mc:AlternateContent>
          <mc:Choice Requires="wps">
            <w:drawing>
              <wp:anchor distT="0" distB="0" distL="114300" distR="114300" simplePos="0" relativeHeight="253263872" behindDoc="1" locked="0" layoutInCell="1" allowOverlap="1" wp14:anchorId="046E1B36" wp14:editId="0F168A36">
                <wp:simplePos x="0" y="0"/>
                <wp:positionH relativeFrom="column">
                  <wp:posOffset>2028825</wp:posOffset>
                </wp:positionH>
                <wp:positionV relativeFrom="paragraph">
                  <wp:posOffset>133985</wp:posOffset>
                </wp:positionV>
                <wp:extent cx="1247775" cy="552450"/>
                <wp:effectExtent l="0" t="0" r="9525" b="0"/>
                <wp:wrapNone/>
                <wp:docPr id="1395" name="Rounded Rectangle 1395"/>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C3FD35B" w14:textId="77777777" w:rsidR="00944514" w:rsidRPr="00B6176C" w:rsidRDefault="00944514" w:rsidP="00DC0E48">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E1B36" id="Rounded Rectangle 1395" o:spid="_x0000_s1702" style="position:absolute;margin-left:159.75pt;margin-top:10.55pt;width:98.25pt;height:43.5pt;z-index:-2500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" fillcolor="white [3201]" stroked="f" strokeweight="2pt">
                <v:textbox>
                  <w:txbxContent>
                    <w:p w14:paraId="2C3FD35B" w14:textId="77777777" w:rsidR="00944514" w:rsidRPr="00B6176C" w:rsidRDefault="00944514" w:rsidP="00DC0E48">
                      <w:r>
                        <w:t>AT server setup initialisation</w:t>
                      </w:r>
                    </w:p>
                  </w:txbxContent>
                </v:textbox>
              </v:roundrect>
            </w:pict>
          </mc:Fallback>
        </mc:AlternateContent>
      </w:r>
      <w:r>
        <w:rPr>
          <w:noProof/>
          <w:lang w:val="en-US"/>
        </w:rPr>
        <mc:AlternateContent>
          <mc:Choice Requires="wps">
            <w:drawing>
              <wp:anchor distT="0" distB="0" distL="114300" distR="114300" simplePos="0" relativeHeight="253261824" behindDoc="0" locked="0" layoutInCell="1" allowOverlap="1" wp14:anchorId="6EC0F7CE" wp14:editId="7BEF90E5">
                <wp:simplePos x="0" y="0"/>
                <wp:positionH relativeFrom="column">
                  <wp:posOffset>4695825</wp:posOffset>
                </wp:positionH>
                <wp:positionV relativeFrom="paragraph">
                  <wp:posOffset>188595</wp:posOffset>
                </wp:positionV>
                <wp:extent cx="0" cy="2474595"/>
                <wp:effectExtent l="0" t="0" r="19050" b="20955"/>
                <wp:wrapNone/>
                <wp:docPr id="1396" name="Straight Connector 1396"/>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50C878" id="Straight Connector 1396" o:spid="_x0000_s1026" style="position:absolute;flip:x;z-index:2532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9.75pt,14.85pt" to="369.75pt,2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" strokecolor="#4579b8 [3044]"/>
            </w:pict>
          </mc:Fallback>
        </mc:AlternateContent>
      </w:r>
      <w:r>
        <w:rPr>
          <w:noProof/>
          <w:lang w:val="en-US"/>
        </w:rPr>
        <mc:AlternateContent>
          <mc:Choice Requires="wps">
            <w:drawing>
              <wp:anchor distT="0" distB="0" distL="114300" distR="114300" simplePos="0" relativeHeight="253262848" behindDoc="0" locked="0" layoutInCell="1" allowOverlap="1" wp14:anchorId="30969329" wp14:editId="1B984A03">
                <wp:simplePos x="0" y="0"/>
                <wp:positionH relativeFrom="column">
                  <wp:posOffset>5810250</wp:posOffset>
                </wp:positionH>
                <wp:positionV relativeFrom="paragraph">
                  <wp:posOffset>167640</wp:posOffset>
                </wp:positionV>
                <wp:extent cx="0" cy="2474595"/>
                <wp:effectExtent l="0" t="0" r="19050" b="20955"/>
                <wp:wrapNone/>
                <wp:docPr id="1397" name="Straight Connector 1397"/>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0F447A" id="Straight Connector 1397" o:spid="_x0000_s1026" style="position:absolute;flip:x;z-index:2532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7.5pt,13.2pt" to="457.5pt,2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" strokecolor="#4579b8 [3044]"/>
            </w:pict>
          </mc:Fallback>
        </mc:AlternateContent>
      </w:r>
    </w:p>
    <w:p w14:paraId="00C0CF8A" w14:textId="77777777" w:rsidR="00DC0E48" w:rsidRDefault="00DC0E48" w:rsidP="00DC0E48">
      <w:r>
        <w:rPr>
          <w:noProof/>
          <w:lang w:val="en-US"/>
        </w:rPr>
        <mc:AlternateContent>
          <mc:Choice Requires="wps">
            <w:drawing>
              <wp:anchor distT="0" distB="0" distL="114300" distR="114300" simplePos="0" relativeHeight="253259776" behindDoc="0" locked="0" layoutInCell="1" allowOverlap="1" wp14:anchorId="3C5C1ED2" wp14:editId="35172DF0">
                <wp:simplePos x="0" y="0"/>
                <wp:positionH relativeFrom="column">
                  <wp:posOffset>1952625</wp:posOffset>
                </wp:positionH>
                <wp:positionV relativeFrom="paragraph">
                  <wp:posOffset>10160</wp:posOffset>
                </wp:positionV>
                <wp:extent cx="0" cy="2474595"/>
                <wp:effectExtent l="0" t="0" r="19050" b="20955"/>
                <wp:wrapNone/>
                <wp:docPr id="1398" name="Straight Connector 1398"/>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1DF66F" id="Straight Connector 1398" o:spid="_x0000_s1026" style="position:absolute;flip:x;z-index:2532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75pt,.8pt" to="153.75pt,1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" strokecolor="#4579b8 [3044]"/>
            </w:pict>
          </mc:Fallback>
        </mc:AlternateContent>
      </w:r>
      <w:r>
        <w:rPr>
          <w:noProof/>
          <w:lang w:val="en-US"/>
        </w:rPr>
        <mc:AlternateContent>
          <mc:Choice Requires="wps">
            <w:drawing>
              <wp:anchor distT="0" distB="0" distL="114300" distR="114300" simplePos="0" relativeHeight="253260800" behindDoc="0" locked="0" layoutInCell="1" allowOverlap="1" wp14:anchorId="554A2D3F" wp14:editId="19B6BAA8">
                <wp:simplePos x="0" y="0"/>
                <wp:positionH relativeFrom="column">
                  <wp:posOffset>3429000</wp:posOffset>
                </wp:positionH>
                <wp:positionV relativeFrom="paragraph">
                  <wp:posOffset>10160</wp:posOffset>
                </wp:positionV>
                <wp:extent cx="0" cy="2474595"/>
                <wp:effectExtent l="0" t="0" r="19050" b="20955"/>
                <wp:wrapNone/>
                <wp:docPr id="1399" name="Straight Connector 1399"/>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B75098" id="Straight Connector 1399" o:spid="_x0000_s1026" style="position:absolute;flip:x;z-index:2532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pt,.8pt" to="270pt,1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" strokecolor="#4579b8 [3044]"/>
            </w:pict>
          </mc:Fallback>
        </mc:AlternateContent>
      </w:r>
      <w:r>
        <w:rPr>
          <w:noProof/>
          <w:lang w:val="en-US"/>
        </w:rPr>
        <mc:AlternateContent>
          <mc:Choice Requires="wps">
            <w:drawing>
              <wp:anchor distT="0" distB="0" distL="114300" distR="114300" simplePos="0" relativeHeight="253258752" behindDoc="0" locked="0" layoutInCell="1" allowOverlap="1" wp14:anchorId="122380AC" wp14:editId="770BFE74">
                <wp:simplePos x="0" y="0"/>
                <wp:positionH relativeFrom="column">
                  <wp:posOffset>400050</wp:posOffset>
                </wp:positionH>
                <wp:positionV relativeFrom="paragraph">
                  <wp:posOffset>11430</wp:posOffset>
                </wp:positionV>
                <wp:extent cx="0" cy="2474595"/>
                <wp:effectExtent l="0" t="0" r="19050" b="20955"/>
                <wp:wrapNone/>
                <wp:docPr id="1400" name="Straight Connector 1400"/>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BB0492" id="Straight Connector 1400" o:spid="_x0000_s1026" style="position:absolute;flip:x;z-index:2532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pt,.9pt" to="31.5pt,1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" strokecolor="#4579b8 [3044]"/>
            </w:pict>
          </mc:Fallback>
        </mc:AlternateContent>
      </w:r>
    </w:p>
    <w:p w14:paraId="7FE6841F" w14:textId="77777777" w:rsidR="00DC0E48" w:rsidRDefault="00DC0E48" w:rsidP="00DC0E48">
      <w:r>
        <w:rPr>
          <w:noProof/>
          <w:lang w:val="en-US"/>
        </w:rPr>
        <mc:AlternateContent>
          <mc:Choice Requires="wps">
            <w:drawing>
              <wp:anchor distT="0" distB="0" distL="114300" distR="114300" simplePos="0" relativeHeight="253271040" behindDoc="0" locked="0" layoutInCell="1" allowOverlap="1" wp14:anchorId="222D9C48" wp14:editId="4AD13E9D">
                <wp:simplePos x="0" y="0"/>
                <wp:positionH relativeFrom="column">
                  <wp:posOffset>1961515</wp:posOffset>
                </wp:positionH>
                <wp:positionV relativeFrom="paragraph">
                  <wp:posOffset>48260</wp:posOffset>
                </wp:positionV>
                <wp:extent cx="1476375" cy="0"/>
                <wp:effectExtent l="0" t="76200" r="9525" b="95250"/>
                <wp:wrapNone/>
                <wp:docPr id="1401" name="Straight Arrow Connector 1401"/>
                <wp:cNvGraphicFramePr/>
                <a:graphic xmlns:a="http://schemas.openxmlformats.org/drawingml/2006/main">
                  <a:graphicData uri="http://schemas.microsoft.com/office/word/2010/wordprocessingShape">
                    <wps:wsp>
                      <wps:cNvCnPr/>
                      <wps:spPr>
                        <a:xfrm flipV="1">
                          <a:off x="0" y="0"/>
                          <a:ext cx="1476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B99CD27" id="Straight Arrow Connector 1401" o:spid="_x0000_s1026" type="#_x0000_t32" style="position:absolute;margin-left:154.45pt;margin-top:3.8pt;width:116.25pt;height:0;flip:y;z-index:2532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" strokecolor="#4579b8 [3044]">
                <v:stroke endarrow="block"/>
              </v:shape>
            </w:pict>
          </mc:Fallback>
        </mc:AlternateContent>
      </w:r>
      <w:r w:rsidRPr="00DD42A3">
        <w:rPr>
          <w:noProof/>
          <w:lang w:val="en-US"/>
        </w:rPr>
        <mc:AlternateContent>
          <mc:Choice Requires="wps">
            <w:drawing>
              <wp:anchor distT="0" distB="0" distL="114300" distR="114300" simplePos="0" relativeHeight="253264896" behindDoc="0" locked="0" layoutInCell="1" allowOverlap="1" wp14:anchorId="585BD950" wp14:editId="56ACA874">
                <wp:simplePos x="0" y="0"/>
                <wp:positionH relativeFrom="margin">
                  <wp:posOffset>2590800</wp:posOffset>
                </wp:positionH>
                <wp:positionV relativeFrom="paragraph">
                  <wp:posOffset>160020</wp:posOffset>
                </wp:positionV>
                <wp:extent cx="1676400" cy="1619250"/>
                <wp:effectExtent l="0" t="0" r="19050" b="19050"/>
                <wp:wrapNone/>
                <wp:docPr id="1402" name="Flowchart: Decision 1402"/>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279C1A4F" w14:textId="77777777" w:rsidR="00944514" w:rsidRDefault="00944514" w:rsidP="00DC0E48">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BD950" id="Flowchart: Decision 1402" o:spid="_x0000_s1703" type="#_x0000_t110" style="position:absolute;margin-left:204pt;margin-top:12.6pt;width:132pt;height:127.5pt;z-index:2532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" fillcolor="white [3201]" strokecolor="#4f81bd [3204]" strokeweight="1pt">
                <v:textbox>
                  <w:txbxContent>
                    <w:p w14:paraId="279C1A4F" w14:textId="77777777" w:rsidR="00944514" w:rsidRDefault="00944514" w:rsidP="00DC0E48">
                      <w:pPr>
                        <w:jc w:val="center"/>
                      </w:pPr>
                      <w:r>
                        <w:t>Is AT command known by server</w:t>
                      </w:r>
                    </w:p>
                  </w:txbxContent>
                </v:textbox>
                <w10:wrap anchorx="margin"/>
              </v:shape>
            </w:pict>
          </mc:Fallback>
        </mc:AlternateContent>
      </w:r>
    </w:p>
    <w:p w14:paraId="496792CC" w14:textId="77777777" w:rsidR="00DC0E48" w:rsidRDefault="00DC0E48" w:rsidP="00DC0E48"/>
    <w:p w14:paraId="257772F4" w14:textId="77777777" w:rsidR="00DC0E48" w:rsidRDefault="00DC0E48" w:rsidP="00DC0E48"/>
    <w:p w14:paraId="7281C21F" w14:textId="77777777" w:rsidR="00DC0E48" w:rsidRDefault="00DC0E48" w:rsidP="00DC0E48">
      <w:r w:rsidRPr="00DD42A3">
        <w:rPr>
          <w:noProof/>
          <w:lang w:val="en-US"/>
        </w:rPr>
        <mc:AlternateContent>
          <mc:Choice Requires="wps">
            <w:drawing>
              <wp:anchor distT="0" distB="0" distL="114300" distR="114300" simplePos="0" relativeHeight="253265920" behindDoc="1" locked="0" layoutInCell="1" allowOverlap="1" wp14:anchorId="38C7548A" wp14:editId="52030946">
                <wp:simplePos x="0" y="0"/>
                <wp:positionH relativeFrom="column">
                  <wp:posOffset>552450</wp:posOffset>
                </wp:positionH>
                <wp:positionV relativeFrom="paragraph">
                  <wp:posOffset>154940</wp:posOffset>
                </wp:positionV>
                <wp:extent cx="1924050" cy="304800"/>
                <wp:effectExtent l="0" t="0" r="0" b="0"/>
                <wp:wrapNone/>
                <wp:docPr id="1403" name="Rounded Rectangle 1403"/>
                <wp:cNvGraphicFramePr/>
                <a:graphic xmlns:a="http://schemas.openxmlformats.org/drawingml/2006/main">
                  <a:graphicData uri="http://schemas.microsoft.com/office/word/2010/wordprocessingShape">
                    <wps:wsp>
                      <wps:cNvSpPr/>
                      <wps:spPr>
                        <a:xfrm>
                          <a:off x="0" y="0"/>
                          <a:ext cx="192405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AAA10C8" w14:textId="77777777" w:rsidR="00944514" w:rsidRPr="00B6176C" w:rsidRDefault="00944514" w:rsidP="00DC0E48">
                            <w:r>
                              <w:t xml:space="preserve">            AT+KTCPCLOSE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7548A" id="Rounded Rectangle 1403" o:spid="_x0000_s1704" style="position:absolute;margin-left:43.5pt;margin-top:12.2pt;width:151.5pt;height:24pt;z-index:-2500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" fillcolor="white [3201]" stroked="f" strokeweight="2pt">
                <v:textbox>
                  <w:txbxContent>
                    <w:p w14:paraId="2AAA10C8" w14:textId="77777777" w:rsidR="00944514" w:rsidRPr="00B6176C" w:rsidRDefault="00944514" w:rsidP="00DC0E48">
                      <w:r>
                        <w:t xml:space="preserve">            AT+KTCPCLOSE</w:t>
                      </w:r>
                    </w:p>
                  </w:txbxContent>
                </v:textbox>
              </v:roundrect>
            </w:pict>
          </mc:Fallback>
        </mc:AlternateContent>
      </w:r>
      <w:r w:rsidRPr="00DD42A3">
        <w:rPr>
          <w:noProof/>
          <w:lang w:val="en-US"/>
        </w:rPr>
        <mc:AlternateContent>
          <mc:Choice Requires="wps">
            <w:drawing>
              <wp:anchor distT="0" distB="0" distL="114300" distR="114300" simplePos="0" relativeHeight="253266944" behindDoc="0" locked="0" layoutInCell="1" allowOverlap="1" wp14:anchorId="5987A5C9" wp14:editId="43EFE450">
                <wp:simplePos x="0" y="0"/>
                <wp:positionH relativeFrom="column">
                  <wp:posOffset>4962525</wp:posOffset>
                </wp:positionH>
                <wp:positionV relativeFrom="paragraph">
                  <wp:posOffset>181610</wp:posOffset>
                </wp:positionV>
                <wp:extent cx="428625" cy="314325"/>
                <wp:effectExtent l="0" t="0" r="9525" b="9525"/>
                <wp:wrapNone/>
                <wp:docPr id="1404" name="Rounded Rectangle 1404"/>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9529874" w14:textId="77777777" w:rsidR="00944514" w:rsidRPr="00B6176C" w:rsidRDefault="00944514" w:rsidP="00DC0E4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7A5C9" id="Rounded Rectangle 1404" o:spid="_x0000_s1705" style="position:absolute;margin-left:390.75pt;margin-top:14.3pt;width:33.75pt;height:24.75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" fillcolor="white [3201]" stroked="f" strokeweight="2pt">
                <v:textbox>
                  <w:txbxContent>
                    <w:p w14:paraId="59529874" w14:textId="77777777" w:rsidR="00944514" w:rsidRPr="00B6176C" w:rsidRDefault="00944514" w:rsidP="00DC0E48">
                      <w:pPr>
                        <w:jc w:val="center"/>
                      </w:pPr>
                      <w:r>
                        <w:t>No</w:t>
                      </w:r>
                    </w:p>
                  </w:txbxContent>
                </v:textbox>
              </v:roundrect>
            </w:pict>
          </mc:Fallback>
        </mc:AlternateContent>
      </w:r>
    </w:p>
    <w:p w14:paraId="7701040A" w14:textId="77777777" w:rsidR="00DC0E48" w:rsidRDefault="00DC0E48" w:rsidP="00DC0E48"/>
    <w:p w14:paraId="7D04D94F" w14:textId="77777777" w:rsidR="00DC0E48" w:rsidRDefault="00DC0E48" w:rsidP="00DC0E48">
      <w:r>
        <w:rPr>
          <w:noProof/>
          <w:lang w:val="en-US"/>
        </w:rPr>
        <mc:AlternateContent>
          <mc:Choice Requires="wps">
            <w:drawing>
              <wp:anchor distT="0" distB="0" distL="114300" distR="114300" simplePos="0" relativeHeight="253270016" behindDoc="0" locked="0" layoutInCell="1" allowOverlap="1" wp14:anchorId="6516B829" wp14:editId="33A3FAB3">
                <wp:simplePos x="0" y="0"/>
                <wp:positionH relativeFrom="column">
                  <wp:posOffset>399415</wp:posOffset>
                </wp:positionH>
                <wp:positionV relativeFrom="paragraph">
                  <wp:posOffset>42545</wp:posOffset>
                </wp:positionV>
                <wp:extent cx="2200275" cy="0"/>
                <wp:effectExtent l="0" t="76200" r="9525" b="95250"/>
                <wp:wrapNone/>
                <wp:docPr id="1405" name="Straight Arrow Connector 1405"/>
                <wp:cNvGraphicFramePr/>
                <a:graphic xmlns:a="http://schemas.openxmlformats.org/drawingml/2006/main">
                  <a:graphicData uri="http://schemas.microsoft.com/office/word/2010/wordprocessingShape">
                    <wps:wsp>
                      <wps:cNvCnPr/>
                      <wps:spPr>
                        <a:xfrm>
                          <a:off x="0" y="0"/>
                          <a:ext cx="2200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CFEA420" id="Straight Arrow Connector 1405" o:spid="_x0000_s1026" type="#_x0000_t32" style="position:absolute;margin-left:31.45pt;margin-top:3.35pt;width:173.25pt;height:0;z-index:2532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" strokecolor="#4579b8 [3044]">
                <v:stroke endarrow="block"/>
              </v:shape>
            </w:pict>
          </mc:Fallback>
        </mc:AlternateContent>
      </w:r>
      <w:r>
        <w:rPr>
          <w:noProof/>
          <w:lang w:val="en-US"/>
        </w:rPr>
        <mc:AlternateContent>
          <mc:Choice Requires="wps">
            <w:drawing>
              <wp:anchor distT="0" distB="0" distL="114300" distR="114300" simplePos="0" relativeHeight="253268992" behindDoc="0" locked="0" layoutInCell="1" allowOverlap="1" wp14:anchorId="34D57DE5" wp14:editId="7D4B7E00">
                <wp:simplePos x="0" y="0"/>
                <wp:positionH relativeFrom="column">
                  <wp:posOffset>4247515</wp:posOffset>
                </wp:positionH>
                <wp:positionV relativeFrom="paragraph">
                  <wp:posOffset>42545</wp:posOffset>
                </wp:positionV>
                <wp:extent cx="1552575" cy="0"/>
                <wp:effectExtent l="0" t="76200" r="9525" b="95250"/>
                <wp:wrapNone/>
                <wp:docPr id="1406" name="Straight Arrow Connector 1406"/>
                <wp:cNvGraphicFramePr/>
                <a:graphic xmlns:a="http://schemas.openxmlformats.org/drawingml/2006/main">
                  <a:graphicData uri="http://schemas.microsoft.com/office/word/2010/wordprocessingShape">
                    <wps:wsp>
                      <wps:cNvCnPr/>
                      <wps:spPr>
                        <a:xfrm>
                          <a:off x="0" y="0"/>
                          <a:ext cx="1552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DFA97" id="Straight Arrow Connector 1406" o:spid="_x0000_s1026" type="#_x0000_t32" style="position:absolute;margin-left:334.45pt;margin-top:3.35pt;width:122.25pt;height:0;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" strokecolor="#4579b8 [3044]">
                <v:stroke endarrow="block"/>
              </v:shape>
            </w:pict>
          </mc:Fallback>
        </mc:AlternateContent>
      </w:r>
    </w:p>
    <w:p w14:paraId="3E119845" w14:textId="77777777" w:rsidR="00DC0E48" w:rsidRDefault="00DC0E48" w:rsidP="00DC0E48"/>
    <w:p w14:paraId="440B708C" w14:textId="77777777" w:rsidR="00DC0E48" w:rsidRDefault="00DC0E48" w:rsidP="00DC0E48"/>
    <w:p w14:paraId="05E990C4" w14:textId="77777777" w:rsidR="00DC0E48" w:rsidRDefault="00DC0E48" w:rsidP="00DC0E48"/>
    <w:p w14:paraId="4B6ADBFC" w14:textId="319583F4" w:rsidR="00DC0E48" w:rsidRDefault="00DC0E48" w:rsidP="00DC0E48">
      <w:r w:rsidRPr="00DD42A3">
        <w:rPr>
          <w:noProof/>
          <w:lang w:val="en-US"/>
        </w:rPr>
        <mc:AlternateContent>
          <mc:Choice Requires="wps">
            <w:drawing>
              <wp:anchor distT="0" distB="0" distL="114300" distR="114300" simplePos="0" relativeHeight="253267968" behindDoc="0" locked="0" layoutInCell="1" allowOverlap="1" wp14:anchorId="542DAE99" wp14:editId="7790134C">
                <wp:simplePos x="0" y="0"/>
                <wp:positionH relativeFrom="column">
                  <wp:posOffset>3171825</wp:posOffset>
                </wp:positionH>
                <wp:positionV relativeFrom="paragraph">
                  <wp:posOffset>14605</wp:posOffset>
                </wp:positionV>
                <wp:extent cx="523875" cy="314325"/>
                <wp:effectExtent l="0" t="0" r="9525" b="9525"/>
                <wp:wrapNone/>
                <wp:docPr id="1407" name="Rounded Rectangle 140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0AF8523" w14:textId="77777777" w:rsidR="00944514" w:rsidRPr="00B6176C" w:rsidRDefault="00944514" w:rsidP="00DC0E4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DAE99" id="Rounded Rectangle 1407" o:spid="_x0000_s1706" style="position:absolute;margin-left:249.75pt;margin-top:1.15pt;width:41.25pt;height:24.75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" fillcolor="white [3201]" stroked="f" strokeweight="2pt">
                <v:textbox>
                  <w:txbxContent>
                    <w:p w14:paraId="50AF8523" w14:textId="77777777" w:rsidR="00944514" w:rsidRPr="00B6176C" w:rsidRDefault="00944514" w:rsidP="00DC0E48">
                      <w:pPr>
                        <w:jc w:val="center"/>
                      </w:pPr>
                      <w:r>
                        <w:t>Yes</w:t>
                      </w:r>
                    </w:p>
                  </w:txbxContent>
                </v:textbox>
              </v:roundrect>
            </w:pict>
          </mc:Fallback>
        </mc:AlternateContent>
      </w:r>
    </w:p>
    <w:p w14:paraId="08E7BE41" w14:textId="0F8126A1" w:rsidR="00DC0E48" w:rsidRDefault="00DC0E48" w:rsidP="002B38E9">
      <w:pPr>
        <w:jc w:val="center"/>
      </w:pPr>
    </w:p>
    <w:p w14:paraId="0EAA6CE4" w14:textId="60E0C7D9" w:rsidR="00DC0E48" w:rsidRDefault="00DC0E48" w:rsidP="00DC0E48"/>
    <w:p w14:paraId="2A5FB86F" w14:textId="77777777" w:rsidR="00E83FF6" w:rsidRDefault="00E83FF6" w:rsidP="00DC0E48"/>
    <w:p w14:paraId="5770F4FC" w14:textId="77777777" w:rsidR="0037775C" w:rsidRDefault="0037775C" w:rsidP="00DC0E48"/>
    <w:p w14:paraId="3B202000" w14:textId="77777777" w:rsidR="00DC0E48" w:rsidRDefault="00DC0E48" w:rsidP="00DC0E48">
      <w:r w:rsidRPr="00113EC9">
        <w:rPr>
          <w:noProof/>
          <w:lang w:val="en-US"/>
        </w:rPr>
        <mc:AlternateContent>
          <mc:Choice Requires="wps">
            <w:drawing>
              <wp:anchor distT="0" distB="0" distL="114300" distR="114300" simplePos="0" relativeHeight="253275136" behindDoc="0" locked="0" layoutInCell="1" allowOverlap="1" wp14:anchorId="0E049AA9" wp14:editId="61AE0CCD">
                <wp:simplePos x="0" y="0"/>
                <wp:positionH relativeFrom="margin">
                  <wp:posOffset>0</wp:posOffset>
                </wp:positionH>
                <wp:positionV relativeFrom="paragraph">
                  <wp:posOffset>36195</wp:posOffset>
                </wp:positionV>
                <wp:extent cx="822325" cy="640080"/>
                <wp:effectExtent l="0" t="0" r="15875" b="26670"/>
                <wp:wrapNone/>
                <wp:docPr id="1263" name="Rectangle 126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D81634" w14:textId="77777777" w:rsidR="00944514" w:rsidRDefault="00944514" w:rsidP="00DC0E4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49AA9" id="Rectangle 1263" o:spid="_x0000_s1707" style="position:absolute;margin-left:0;margin-top:2.85pt;width:64.75pt;height:50.4pt;z-index:2532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" fillcolor="#f79646 [3209]" strokecolor="#5a5a5a [2109]" strokeweight="1pt">
                <v:textbox>
                  <w:txbxContent>
                    <w:p w14:paraId="35D81634" w14:textId="77777777" w:rsidR="00944514" w:rsidRDefault="00944514" w:rsidP="00DC0E48">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276160" behindDoc="0" locked="0" layoutInCell="1" allowOverlap="1" wp14:anchorId="6D2DF248" wp14:editId="16B49DE2">
                <wp:simplePos x="0" y="0"/>
                <wp:positionH relativeFrom="column">
                  <wp:posOffset>1562735</wp:posOffset>
                </wp:positionH>
                <wp:positionV relativeFrom="paragraph">
                  <wp:posOffset>26670</wp:posOffset>
                </wp:positionV>
                <wp:extent cx="828675" cy="640080"/>
                <wp:effectExtent l="0" t="0" r="28575" b="26670"/>
                <wp:wrapNone/>
                <wp:docPr id="1264" name="Rectangle 126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DD89132" w14:textId="77777777" w:rsidR="00944514" w:rsidRDefault="00944514" w:rsidP="00DC0E4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DF248" id="Rectangle 1264" o:spid="_x0000_s1708" style="position:absolute;margin-left:123.05pt;margin-top:2.1pt;width:65.25pt;height:50.4pt;z-index:2532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B12t0cMCAAAOBgAADgAAAAAAAAAAAAAAAAAuAgAAZHJzL2Uyb0RvYy54bWxQSwECLQAUAAYA&#10;CAAAACEAEEroYd0AAAAJAQAADwAAAAAAAAAAAAAAAAAdBQAAZHJzL2Rvd25yZXYueG1sUEsFBgAA&#10;AAAEAAQA8wAAACcGAAAAAA==&#10;" fillcolor="#4f81bd [3204]" strokecolor="#5a5a5a [2109]" strokeweight="1pt">
                <v:textbox>
                  <w:txbxContent>
                    <w:p w14:paraId="3DD89132" w14:textId="77777777" w:rsidR="00944514" w:rsidRDefault="00944514" w:rsidP="00DC0E48">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277184" behindDoc="0" locked="0" layoutInCell="1" allowOverlap="1" wp14:anchorId="2A19A5F8" wp14:editId="3500DDC8">
                <wp:simplePos x="0" y="0"/>
                <wp:positionH relativeFrom="column">
                  <wp:posOffset>2858135</wp:posOffset>
                </wp:positionH>
                <wp:positionV relativeFrom="paragraph">
                  <wp:posOffset>26670</wp:posOffset>
                </wp:positionV>
                <wp:extent cx="1143000" cy="640080"/>
                <wp:effectExtent l="0" t="0" r="19050" b="26670"/>
                <wp:wrapNone/>
                <wp:docPr id="1267" name="Rectangle 126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8470FDE" w14:textId="77777777" w:rsidR="00944514" w:rsidRDefault="00944514" w:rsidP="00DC0E4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19A5F8" id="Rectangle 1267" o:spid="_x0000_s1709" style="position:absolute;margin-left:225.05pt;margin-top:2.1pt;width:90pt;height:50.4pt;z-index:2532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w8A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NbzDwDCAgAADwYAAA4AAAAAAAAAAAAAAAAALgIAAGRycy9lMm9Eb2MueG1sUEsBAi0AFAAGAAgA&#10;AAAhAHvYouHcAAAACQEAAA8AAAAAAAAAAAAAAAAAHAUAAGRycy9kb3ducmV2LnhtbFBLBQYAAAAA&#10;BAAEAPMAAAAlBgAAAAA=&#10;" fillcolor="#c0504d [3205]" strokecolor="#5a5a5a [2109]" strokeweight="1pt">
                <v:textbox>
                  <w:txbxContent>
                    <w:p w14:paraId="38470FDE" w14:textId="77777777" w:rsidR="00944514" w:rsidRDefault="00944514" w:rsidP="00DC0E48">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278208" behindDoc="0" locked="0" layoutInCell="1" allowOverlap="1" wp14:anchorId="7D490E74" wp14:editId="76BC7F4F">
                <wp:simplePos x="0" y="0"/>
                <wp:positionH relativeFrom="rightMargin">
                  <wp:posOffset>-76200</wp:posOffset>
                </wp:positionH>
                <wp:positionV relativeFrom="paragraph">
                  <wp:posOffset>0</wp:posOffset>
                </wp:positionV>
                <wp:extent cx="731520" cy="638175"/>
                <wp:effectExtent l="0" t="0" r="11430" b="28575"/>
                <wp:wrapNone/>
                <wp:docPr id="1268" name="Rectangle 1268"/>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9389649" w14:textId="77777777" w:rsidR="00944514" w:rsidRDefault="00944514" w:rsidP="00DC0E4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90E74" id="Rectangle 1268" o:spid="_x0000_s1710" style="position:absolute;margin-left:-6pt;margin-top:0;width:57.6pt;height:50.25pt;z-index:2532782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mIuw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" fillcolor="#8064a2 [3207]" strokecolor="#5a5a5a [2109]" strokeweight="1pt">
                <v:textbox>
                  <w:txbxContent>
                    <w:p w14:paraId="19389649" w14:textId="77777777" w:rsidR="00944514" w:rsidRDefault="00944514" w:rsidP="00DC0E48">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279232" behindDoc="0" locked="0" layoutInCell="1" allowOverlap="1" wp14:anchorId="386CED9D" wp14:editId="45E479E0">
                <wp:simplePos x="0" y="0"/>
                <wp:positionH relativeFrom="column">
                  <wp:posOffset>4200525</wp:posOffset>
                </wp:positionH>
                <wp:positionV relativeFrom="paragraph">
                  <wp:posOffset>8255</wp:posOffset>
                </wp:positionV>
                <wp:extent cx="1047750" cy="649605"/>
                <wp:effectExtent l="0" t="0" r="19050" b="17145"/>
                <wp:wrapNone/>
                <wp:docPr id="1269" name="Rectangle 1269"/>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EA31CF" w14:textId="77777777" w:rsidR="00944514" w:rsidRDefault="00944514" w:rsidP="00DC0E4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CED9D" id="Rectangle 1269" o:spid="_x0000_s1711" style="position:absolute;margin-left:330.75pt;margin-top:.65pt;width:82.5pt;height:51.15pt;z-index:2532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CVcs+rCAgAADwYAAA4AAAAAAAAAAAAAAAAALgIAAGRycy9lMm9Eb2MueG1sUEsBAi0AFAAGAAgA&#10;AAAhADvZsg3cAAAACQEAAA8AAAAAAAAAAAAAAAAAHAUAAGRycy9kb3ducmV2LnhtbFBLBQYAAAAA&#10;BAAEAPMAAAAlBgAAAAA=&#10;" fillcolor="#c0504d [3205]" strokecolor="#5a5a5a [2109]" strokeweight="1pt">
                <v:textbox>
                  <w:txbxContent>
                    <w:p w14:paraId="2AEA31CF" w14:textId="77777777" w:rsidR="00944514" w:rsidRDefault="00944514" w:rsidP="00DC0E48">
                      <w:pPr>
                        <w:jc w:val="center"/>
                      </w:pPr>
                      <w:r>
                        <w:t>Other Legato Services</w:t>
                      </w:r>
                    </w:p>
                  </w:txbxContent>
                </v:textbox>
              </v:rect>
            </w:pict>
          </mc:Fallback>
        </mc:AlternateContent>
      </w:r>
    </w:p>
    <w:p w14:paraId="5A786A2D" w14:textId="77777777" w:rsidR="00DC0E48" w:rsidRDefault="00DC0E48" w:rsidP="00DC0E48"/>
    <w:p w14:paraId="588E39CE" w14:textId="77777777" w:rsidR="00DC0E48" w:rsidRDefault="00DC0E48" w:rsidP="00DC0E48"/>
    <w:p w14:paraId="634C7E88" w14:textId="77777777" w:rsidR="00DC0E48" w:rsidRDefault="00DC0E48" w:rsidP="00DC0E48">
      <w:r>
        <w:rPr>
          <w:noProof/>
          <w:lang w:val="en-US"/>
        </w:rPr>
        <mc:AlternateContent>
          <mc:Choice Requires="wps">
            <w:drawing>
              <wp:anchor distT="0" distB="0" distL="114300" distR="114300" simplePos="0" relativeHeight="253281280" behindDoc="0" locked="0" layoutInCell="1" allowOverlap="1" wp14:anchorId="6924580B" wp14:editId="32529DC0">
                <wp:simplePos x="0" y="0"/>
                <wp:positionH relativeFrom="column">
                  <wp:posOffset>1981200</wp:posOffset>
                </wp:positionH>
                <wp:positionV relativeFrom="paragraph">
                  <wp:posOffset>110490</wp:posOffset>
                </wp:positionV>
                <wp:extent cx="0" cy="7162800"/>
                <wp:effectExtent l="0" t="0" r="19050" b="19050"/>
                <wp:wrapNone/>
                <wp:docPr id="1319" name="Straight Connector 1319"/>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F41BE" id="Straight Connector 1319" o:spid="_x0000_s1026" style="position:absolute;z-index:2532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282304" behindDoc="0" locked="0" layoutInCell="1" allowOverlap="1" wp14:anchorId="267A9CFA" wp14:editId="48E4EE93">
                <wp:simplePos x="0" y="0"/>
                <wp:positionH relativeFrom="column">
                  <wp:posOffset>3390900</wp:posOffset>
                </wp:positionH>
                <wp:positionV relativeFrom="paragraph">
                  <wp:posOffset>110490</wp:posOffset>
                </wp:positionV>
                <wp:extent cx="0" cy="7162800"/>
                <wp:effectExtent l="0" t="0" r="19050" b="19050"/>
                <wp:wrapNone/>
                <wp:docPr id="1320" name="Straight Connector 1320"/>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A0068" id="Straight Connector 1320" o:spid="_x0000_s1026" style="position:absolute;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283328" behindDoc="0" locked="0" layoutInCell="1" allowOverlap="1" wp14:anchorId="11A14962" wp14:editId="7388EF1E">
                <wp:simplePos x="0" y="0"/>
                <wp:positionH relativeFrom="column">
                  <wp:posOffset>4724400</wp:posOffset>
                </wp:positionH>
                <wp:positionV relativeFrom="paragraph">
                  <wp:posOffset>100965</wp:posOffset>
                </wp:positionV>
                <wp:extent cx="0" cy="7162800"/>
                <wp:effectExtent l="0" t="0" r="19050" b="19050"/>
                <wp:wrapNone/>
                <wp:docPr id="1327" name="Straight Connector 132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A8BE0" id="Straight Connector 1327" o:spid="_x0000_s1026" style="position:absolute;z-index:2532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0P8C8L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284352" behindDoc="0" locked="0" layoutInCell="1" allowOverlap="1" wp14:anchorId="674A4CC7" wp14:editId="28706A4D">
                <wp:simplePos x="0" y="0"/>
                <wp:positionH relativeFrom="column">
                  <wp:posOffset>5781675</wp:posOffset>
                </wp:positionH>
                <wp:positionV relativeFrom="paragraph">
                  <wp:posOffset>80010</wp:posOffset>
                </wp:positionV>
                <wp:extent cx="0" cy="7162800"/>
                <wp:effectExtent l="0" t="0" r="19050" b="19050"/>
                <wp:wrapNone/>
                <wp:docPr id="1329" name="Straight Connector 1329"/>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8BD67" id="Straight Connector 1329" o:spid="_x0000_s1026" style="position:absolute;z-index:2532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280256" behindDoc="0" locked="0" layoutInCell="1" allowOverlap="1" wp14:anchorId="7BAAD70C" wp14:editId="6408E7B6">
                <wp:simplePos x="0" y="0"/>
                <wp:positionH relativeFrom="column">
                  <wp:posOffset>390525</wp:posOffset>
                </wp:positionH>
                <wp:positionV relativeFrom="paragraph">
                  <wp:posOffset>118110</wp:posOffset>
                </wp:positionV>
                <wp:extent cx="0" cy="7162800"/>
                <wp:effectExtent l="0" t="0" r="19050" b="19050"/>
                <wp:wrapNone/>
                <wp:docPr id="1330" name="Straight Connector 1330"/>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611C5" id="Straight Connector 1330" o:spid="_x0000_s1026" style="position:absolute;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" strokecolor="#4579b8 [3044]"/>
            </w:pict>
          </mc:Fallback>
        </mc:AlternateContent>
      </w:r>
    </w:p>
    <w:p w14:paraId="089F1A6D" w14:textId="77777777" w:rsidR="00DC0E48" w:rsidRDefault="00DC0E48" w:rsidP="00DC0E48">
      <w:r w:rsidRPr="00DD42A3">
        <w:rPr>
          <w:noProof/>
          <w:lang w:val="en-US"/>
        </w:rPr>
        <mc:AlternateContent>
          <mc:Choice Requires="wps">
            <w:drawing>
              <wp:anchor distT="0" distB="0" distL="114300" distR="114300" simplePos="0" relativeHeight="253285376" behindDoc="0" locked="0" layoutInCell="1" allowOverlap="1" wp14:anchorId="44AE10CD" wp14:editId="64C76096">
                <wp:simplePos x="0" y="0"/>
                <wp:positionH relativeFrom="column">
                  <wp:posOffset>2667000</wp:posOffset>
                </wp:positionH>
                <wp:positionV relativeFrom="paragraph">
                  <wp:posOffset>26035</wp:posOffset>
                </wp:positionV>
                <wp:extent cx="1447800" cy="666750"/>
                <wp:effectExtent l="0" t="0" r="19050" b="19050"/>
                <wp:wrapNone/>
                <wp:docPr id="1331" name="Flowchart: Process 1331"/>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5858A05" w14:textId="77777777" w:rsidR="00944514" w:rsidRDefault="00944514" w:rsidP="00DC0E48">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E10CD" id="Flowchart: Process 1331" o:spid="_x0000_s1712" type="#_x0000_t109" style="position:absolute;margin-left:210pt;margin-top:2.05pt;width:114pt;height:52.5pt;z-index:2532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" fillcolor="white [3201]" strokecolor="#4f81bd [3204]" strokeweight="1pt">
                <v:textbox>
                  <w:txbxContent>
                    <w:p w14:paraId="75858A05" w14:textId="77777777" w:rsidR="00944514" w:rsidRDefault="00944514" w:rsidP="00DC0E48">
                      <w:pPr>
                        <w:jc w:val="center"/>
                      </w:pPr>
                      <w:r>
                        <w:t>Treat the command with corresponding handler</w:t>
                      </w:r>
                    </w:p>
                  </w:txbxContent>
                </v:textbox>
              </v:shape>
            </w:pict>
          </mc:Fallback>
        </mc:AlternateContent>
      </w:r>
    </w:p>
    <w:p w14:paraId="5AC5741B" w14:textId="77777777" w:rsidR="00DC0E48" w:rsidRDefault="00DC0E48" w:rsidP="00DC0E48">
      <w:r>
        <w:rPr>
          <w:noProof/>
          <w:lang w:val="en-US"/>
        </w:rPr>
        <mc:AlternateContent>
          <mc:Choice Requires="wps">
            <w:drawing>
              <wp:anchor distT="0" distB="0" distL="114300" distR="114300" simplePos="0" relativeHeight="253288448" behindDoc="0" locked="0" layoutInCell="1" allowOverlap="1" wp14:anchorId="4FD14BB5" wp14:editId="2B524A34">
                <wp:simplePos x="0" y="0"/>
                <wp:positionH relativeFrom="column">
                  <wp:posOffset>1981200</wp:posOffset>
                </wp:positionH>
                <wp:positionV relativeFrom="paragraph">
                  <wp:posOffset>127000</wp:posOffset>
                </wp:positionV>
                <wp:extent cx="695325" cy="0"/>
                <wp:effectExtent l="38100" t="76200" r="0" b="95250"/>
                <wp:wrapNone/>
                <wp:docPr id="1332" name="Straight Arrow Connector 1332"/>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906896" id="Straight Arrow Connector 1332" o:spid="_x0000_s1026" type="#_x0000_t32" style="position:absolute;margin-left:156pt;margin-top:10pt;width:54.75pt;height:0;flip:x;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" strokecolor="#4579b8 [3044]">
                <v:stroke endarrow="block"/>
              </v:shape>
            </w:pict>
          </mc:Fallback>
        </mc:AlternateContent>
      </w:r>
    </w:p>
    <w:p w14:paraId="6404059A" w14:textId="77777777" w:rsidR="00DC0E48" w:rsidRDefault="00DC0E48" w:rsidP="00DC0E48"/>
    <w:p w14:paraId="0957BDF7" w14:textId="77777777" w:rsidR="00DC0E48" w:rsidRDefault="00DC0E48" w:rsidP="00DC0E48">
      <w:r w:rsidRPr="00BA08A6">
        <w:rPr>
          <w:noProof/>
          <w:lang w:val="en-US"/>
        </w:rPr>
        <mc:AlternateContent>
          <mc:Choice Requires="wps">
            <w:drawing>
              <wp:anchor distT="0" distB="0" distL="114300" distR="114300" simplePos="0" relativeHeight="253286400" behindDoc="0" locked="0" layoutInCell="1" allowOverlap="1" wp14:anchorId="0EF57281" wp14:editId="79366885">
                <wp:simplePos x="0" y="0"/>
                <wp:positionH relativeFrom="margin">
                  <wp:posOffset>1400810</wp:posOffset>
                </wp:positionH>
                <wp:positionV relativeFrom="paragraph">
                  <wp:posOffset>5080</wp:posOffset>
                </wp:positionV>
                <wp:extent cx="1171575" cy="485775"/>
                <wp:effectExtent l="0" t="0" r="28575" b="28575"/>
                <wp:wrapNone/>
                <wp:docPr id="1333" name="Flowchart: Process 1333"/>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F0CC805" w14:textId="77777777" w:rsidR="00944514" w:rsidRDefault="00944514" w:rsidP="00DC0E48">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57281" id="Flowchart: Process 1333" o:spid="_x0000_s1713" type="#_x0000_t109" style="position:absolute;margin-left:110.3pt;margin-top:.4pt;width:92.25pt;height:38.25pt;z-index:2532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" fillcolor="white [3201]" strokecolor="#4f81bd [3204]" strokeweight="1pt">
                <v:textbox>
                  <w:txbxContent>
                    <w:p w14:paraId="1F0CC805" w14:textId="77777777" w:rsidR="00944514" w:rsidRDefault="00944514" w:rsidP="00DC0E48">
                      <w:pPr>
                        <w:jc w:val="center"/>
                      </w:pPr>
                      <w:r>
                        <w:t>Check AT command type</w:t>
                      </w:r>
                    </w:p>
                  </w:txbxContent>
                </v:textbox>
                <w10:wrap anchorx="margin"/>
              </v:shape>
            </w:pict>
          </mc:Fallback>
        </mc:AlternateContent>
      </w:r>
    </w:p>
    <w:p w14:paraId="061F581E" w14:textId="77777777" w:rsidR="00DC0E48" w:rsidRDefault="00DC0E48" w:rsidP="00DC0E48"/>
    <w:p w14:paraId="7B8430E4" w14:textId="77777777" w:rsidR="00DC0E48" w:rsidRDefault="00DC0E48" w:rsidP="00DC0E48"/>
    <w:p w14:paraId="19548B4C" w14:textId="77777777" w:rsidR="00DC0E48" w:rsidRDefault="00DC0E48" w:rsidP="00DC0E48">
      <w:r w:rsidRPr="00BA08A6">
        <w:rPr>
          <w:noProof/>
          <w:lang w:val="en-US"/>
        </w:rPr>
        <mc:AlternateContent>
          <mc:Choice Requires="wps">
            <w:drawing>
              <wp:anchor distT="0" distB="0" distL="114300" distR="114300" simplePos="0" relativeHeight="253287424" behindDoc="0" locked="0" layoutInCell="1" allowOverlap="1" wp14:anchorId="3754B638" wp14:editId="47DF5E95">
                <wp:simplePos x="0" y="0"/>
                <wp:positionH relativeFrom="column">
                  <wp:posOffset>1085850</wp:posOffset>
                </wp:positionH>
                <wp:positionV relativeFrom="paragraph">
                  <wp:posOffset>67945</wp:posOffset>
                </wp:positionV>
                <wp:extent cx="1800225" cy="1104900"/>
                <wp:effectExtent l="0" t="0" r="28575" b="19050"/>
                <wp:wrapNone/>
                <wp:docPr id="1334" name="Diamond 1334"/>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862385D" w14:textId="77777777" w:rsidR="00944514" w:rsidRPr="00003244" w:rsidRDefault="00944514" w:rsidP="00DC0E48">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4B638" id="Diamond 1334" o:spid="_x0000_s1714" type="#_x0000_t4" style="position:absolute;margin-left:85.5pt;margin-top:5.35pt;width:141.75pt;height:87pt;z-index:2532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" fillcolor="white [3201]" strokecolor="#4f81bd [3204]" strokeweight="1pt">
                <v:textbox>
                  <w:txbxContent>
                    <w:p w14:paraId="4862385D" w14:textId="77777777" w:rsidR="00944514" w:rsidRPr="00003244" w:rsidRDefault="00944514" w:rsidP="00DC0E48">
                      <w:pPr>
                        <w:jc w:val="center"/>
                        <w:rPr>
                          <w:rFonts w:ascii="Arial" w:hAnsi="Arial" w:cs="Arial"/>
                          <w:sz w:val="20"/>
                        </w:rPr>
                      </w:pPr>
                      <w:r>
                        <w:rPr>
                          <w:rFonts w:ascii="Arial" w:hAnsi="Arial" w:cs="Arial"/>
                          <w:sz w:val="20"/>
                        </w:rPr>
                        <w:t>If CMD_TYPE_PARA</w:t>
                      </w:r>
                    </w:p>
                  </w:txbxContent>
                </v:textbox>
              </v:shape>
            </w:pict>
          </mc:Fallback>
        </mc:AlternateContent>
      </w:r>
    </w:p>
    <w:p w14:paraId="5B70AECF" w14:textId="77777777" w:rsidR="00DC0E48" w:rsidRDefault="00DC0E48" w:rsidP="00DC0E48">
      <w:r w:rsidRPr="006E4DFD">
        <w:rPr>
          <w:noProof/>
          <w:lang w:val="en-US"/>
        </w:rPr>
        <mc:AlternateContent>
          <mc:Choice Requires="wps">
            <w:drawing>
              <wp:anchor distT="0" distB="0" distL="114300" distR="114300" simplePos="0" relativeHeight="253291520" behindDoc="0" locked="0" layoutInCell="1" allowOverlap="1" wp14:anchorId="5F3C449B" wp14:editId="2620DD47">
                <wp:simplePos x="0" y="0"/>
                <wp:positionH relativeFrom="column">
                  <wp:posOffset>3514725</wp:posOffset>
                </wp:positionH>
                <wp:positionV relativeFrom="paragraph">
                  <wp:posOffset>81915</wp:posOffset>
                </wp:positionV>
                <wp:extent cx="1000125" cy="723900"/>
                <wp:effectExtent l="0" t="0" r="28575" b="19050"/>
                <wp:wrapNone/>
                <wp:docPr id="1335" name="Rectangle 1335"/>
                <wp:cNvGraphicFramePr/>
                <a:graphic xmlns:a="http://schemas.openxmlformats.org/drawingml/2006/main">
                  <a:graphicData uri="http://schemas.microsoft.com/office/word/2010/wordprocessingShape">
                    <wps:wsp>
                      <wps:cNvSpPr/>
                      <wps:spPr>
                        <a:xfrm>
                          <a:off x="0" y="0"/>
                          <a:ext cx="1000125" cy="7239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192BBC" w14:textId="77777777" w:rsidR="00944514" w:rsidRPr="004F4A7A" w:rsidRDefault="00944514" w:rsidP="00DC0E48">
                            <w:pPr>
                              <w:rPr>
                                <w:color w:val="000000" w:themeColor="text1"/>
                              </w:rPr>
                            </w:pPr>
                            <w:r>
                              <w:t xml:space="preserve"> </w:t>
                            </w:r>
                            <w:r>
                              <w:rPr>
                                <w:color w:val="000000" w:themeColor="text1"/>
                              </w:rPr>
                              <w:t>Go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C449B" id="Rectangle 1335" o:spid="_x0000_s1715" style="position:absolute;margin-left:276.75pt;margin-top:6.45pt;width:78.75pt;height:57pt;z-index:2532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" fillcolor="white [3212]" strokecolor="#4f81bd [3204]" strokeweight="1pt">
                <v:textbox>
                  <w:txbxContent>
                    <w:p w14:paraId="7B192BBC" w14:textId="77777777" w:rsidR="00944514" w:rsidRPr="004F4A7A" w:rsidRDefault="00944514" w:rsidP="00DC0E48">
                      <w:pPr>
                        <w:rPr>
                          <w:color w:val="000000" w:themeColor="text1"/>
                        </w:rPr>
                      </w:pPr>
                      <w:r>
                        <w:t xml:space="preserve"> </w:t>
                      </w:r>
                      <w:r>
                        <w:rPr>
                          <w:color w:val="000000" w:themeColor="text1"/>
                        </w:rPr>
                        <w:t>Go to CMD_TYPE_TEST module</w:t>
                      </w:r>
                    </w:p>
                  </w:txbxContent>
                </v:textbox>
              </v:rect>
            </w:pict>
          </mc:Fallback>
        </mc:AlternateContent>
      </w:r>
    </w:p>
    <w:p w14:paraId="0CEF30FD" w14:textId="77777777" w:rsidR="00DC0E48" w:rsidRDefault="00DC0E48" w:rsidP="00DC0E48">
      <w:r w:rsidRPr="00DD42A3">
        <w:rPr>
          <w:noProof/>
          <w:lang w:val="en-US"/>
        </w:rPr>
        <mc:AlternateContent>
          <mc:Choice Requires="wps">
            <w:drawing>
              <wp:anchor distT="0" distB="0" distL="114300" distR="114300" simplePos="0" relativeHeight="253274112" behindDoc="0" locked="0" layoutInCell="1" allowOverlap="1" wp14:anchorId="55D5C701" wp14:editId="054065E1">
                <wp:simplePos x="0" y="0"/>
                <wp:positionH relativeFrom="column">
                  <wp:posOffset>2933700</wp:posOffset>
                </wp:positionH>
                <wp:positionV relativeFrom="paragraph">
                  <wp:posOffset>19685</wp:posOffset>
                </wp:positionV>
                <wp:extent cx="428625" cy="314325"/>
                <wp:effectExtent l="0" t="0" r="9525" b="9525"/>
                <wp:wrapNone/>
                <wp:docPr id="1336" name="Rounded Rectangle 133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FAFD757" w14:textId="77777777" w:rsidR="00944514" w:rsidRPr="00B6176C" w:rsidRDefault="00944514" w:rsidP="00DC0E4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D5C701" id="Rounded Rectangle 1336" o:spid="_x0000_s1716" style="position:absolute;margin-left:231pt;margin-top:1.55pt;width:33.75pt;height:24.75pt;z-index:2532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" fillcolor="white [3201]" stroked="f" strokeweight="2pt">
                <v:textbox>
                  <w:txbxContent>
                    <w:p w14:paraId="0FAFD757" w14:textId="77777777" w:rsidR="00944514" w:rsidRPr="00B6176C" w:rsidRDefault="00944514" w:rsidP="00DC0E48">
                      <w:pPr>
                        <w:jc w:val="center"/>
                      </w:pPr>
                      <w:r>
                        <w:t>No</w:t>
                      </w:r>
                    </w:p>
                  </w:txbxContent>
                </v:textbox>
              </v:roundrect>
            </w:pict>
          </mc:Fallback>
        </mc:AlternateContent>
      </w:r>
    </w:p>
    <w:p w14:paraId="4F372211" w14:textId="77777777" w:rsidR="00DC0E48" w:rsidRDefault="00DC0E48" w:rsidP="00DC0E48">
      <w:r>
        <w:rPr>
          <w:noProof/>
          <w:lang w:val="en-US"/>
        </w:rPr>
        <mc:AlternateContent>
          <mc:Choice Requires="wps">
            <w:drawing>
              <wp:anchor distT="0" distB="0" distL="114300" distR="114300" simplePos="0" relativeHeight="253292544" behindDoc="0" locked="0" layoutInCell="1" allowOverlap="1" wp14:anchorId="12912D87" wp14:editId="668C3DC7">
                <wp:simplePos x="0" y="0"/>
                <wp:positionH relativeFrom="column">
                  <wp:posOffset>2886075</wp:posOffset>
                </wp:positionH>
                <wp:positionV relativeFrom="paragraph">
                  <wp:posOffset>62230</wp:posOffset>
                </wp:positionV>
                <wp:extent cx="628650" cy="0"/>
                <wp:effectExtent l="0" t="76200" r="19050" b="95250"/>
                <wp:wrapNone/>
                <wp:docPr id="1337" name="Straight Arrow Connector 1337"/>
                <wp:cNvGraphicFramePr/>
                <a:graphic xmlns:a="http://schemas.openxmlformats.org/drawingml/2006/main">
                  <a:graphicData uri="http://schemas.microsoft.com/office/word/2010/wordprocessingShape">
                    <wps:wsp>
                      <wps:cNvCnPr/>
                      <wps:spPr>
                        <a:xfrm>
                          <a:off x="0" y="0"/>
                          <a:ext cx="628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019EB7" id="Straight Arrow Connector 1337" o:spid="_x0000_s1026" type="#_x0000_t32" style="position:absolute;margin-left:227.25pt;margin-top:4.9pt;width:49.5pt;height:0;z-index:25329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" strokecolor="#4579b8 [3044]">
                <v:stroke endarrow="block"/>
              </v:shape>
            </w:pict>
          </mc:Fallback>
        </mc:AlternateContent>
      </w:r>
    </w:p>
    <w:p w14:paraId="1122BCF2" w14:textId="77777777" w:rsidR="00DC0E48" w:rsidRDefault="00DC0E48" w:rsidP="00DC0E48"/>
    <w:p w14:paraId="7CB7506D" w14:textId="77777777" w:rsidR="00DC0E48" w:rsidRDefault="00DC0E48" w:rsidP="00DC0E48"/>
    <w:p w14:paraId="1F954E80" w14:textId="77777777" w:rsidR="00DC0E48" w:rsidRDefault="00DC0E48" w:rsidP="00DC0E48"/>
    <w:p w14:paraId="3DF1435E" w14:textId="77777777" w:rsidR="00DC0E48" w:rsidRDefault="00DC0E48" w:rsidP="00DC0E48">
      <w:r w:rsidRPr="00DD42A3">
        <w:rPr>
          <w:noProof/>
          <w:lang w:val="en-US"/>
        </w:rPr>
        <mc:AlternateContent>
          <mc:Choice Requires="wps">
            <w:drawing>
              <wp:anchor distT="0" distB="0" distL="114300" distR="114300" simplePos="0" relativeHeight="253290496" behindDoc="0" locked="0" layoutInCell="1" allowOverlap="1" wp14:anchorId="2D2ADBCD" wp14:editId="603F1F83">
                <wp:simplePos x="0" y="0"/>
                <wp:positionH relativeFrom="column">
                  <wp:posOffset>1704975</wp:posOffset>
                </wp:positionH>
                <wp:positionV relativeFrom="paragraph">
                  <wp:posOffset>8890</wp:posOffset>
                </wp:positionV>
                <wp:extent cx="561975" cy="314325"/>
                <wp:effectExtent l="0" t="0" r="9525" b="9525"/>
                <wp:wrapNone/>
                <wp:docPr id="1338" name="Rounded Rectangle 1338"/>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7E4EAD0" w14:textId="77777777" w:rsidR="00944514" w:rsidRPr="00B6176C" w:rsidRDefault="00944514" w:rsidP="00DC0E4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2ADBCD" id="Rounded Rectangle 1338" o:spid="_x0000_s1717" style="position:absolute;margin-left:134.25pt;margin-top:.7pt;width:44.25pt;height:24.75pt;z-index:2532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esyggIAAFA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" fillcolor="white [3201]" stroked="f" strokeweight="2pt">
                <v:textbox>
                  <w:txbxContent>
                    <w:p w14:paraId="67E4EAD0" w14:textId="77777777" w:rsidR="00944514" w:rsidRPr="00B6176C" w:rsidRDefault="00944514" w:rsidP="00DC0E48">
                      <w:pPr>
                        <w:jc w:val="center"/>
                      </w:pPr>
                      <w:r>
                        <w:t>Yes</w:t>
                      </w:r>
                    </w:p>
                  </w:txbxContent>
                </v:textbox>
              </v:roundrect>
            </w:pict>
          </mc:Fallback>
        </mc:AlternateContent>
      </w:r>
    </w:p>
    <w:p w14:paraId="6BB22FD5" w14:textId="77777777" w:rsidR="00DC0E48" w:rsidRDefault="00DC0E48" w:rsidP="00DC0E48"/>
    <w:p w14:paraId="2DE1F18C" w14:textId="77777777" w:rsidR="00DC0E48" w:rsidRDefault="00DC0E48" w:rsidP="00DC0E48">
      <w:r w:rsidRPr="00161089">
        <w:rPr>
          <w:rFonts w:asciiTheme="minorHAnsi" w:hAnsiTheme="minorHAnsi" w:cs="Arial"/>
          <w:noProof/>
          <w:sz w:val="20"/>
          <w:lang w:val="en-US"/>
        </w:rPr>
        <mc:AlternateContent>
          <mc:Choice Requires="wps">
            <w:drawing>
              <wp:anchor distT="0" distB="0" distL="114300" distR="114300" simplePos="0" relativeHeight="253289472" behindDoc="0" locked="0" layoutInCell="1" allowOverlap="1" wp14:anchorId="70A8CED6" wp14:editId="1713D750">
                <wp:simplePos x="0" y="0"/>
                <wp:positionH relativeFrom="margin">
                  <wp:posOffset>1047750</wp:posOffset>
                </wp:positionH>
                <wp:positionV relativeFrom="paragraph">
                  <wp:posOffset>51435</wp:posOffset>
                </wp:positionV>
                <wp:extent cx="1866900" cy="885825"/>
                <wp:effectExtent l="0" t="0" r="19050" b="28575"/>
                <wp:wrapNone/>
                <wp:docPr id="1339" name="Diamond 1339"/>
                <wp:cNvGraphicFramePr/>
                <a:graphic xmlns:a="http://schemas.openxmlformats.org/drawingml/2006/main">
                  <a:graphicData uri="http://schemas.microsoft.com/office/word/2010/wordprocessingShape">
                    <wps:wsp>
                      <wps:cNvSpPr/>
                      <wps:spPr>
                        <a:xfrm>
                          <a:off x="0" y="0"/>
                          <a:ext cx="1866900" cy="885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4110EF8" w14:textId="77777777" w:rsidR="00944514" w:rsidRPr="000153DC" w:rsidRDefault="00944514" w:rsidP="00DC0E48">
                            <w:pPr>
                              <w:jc w:val="center"/>
                            </w:pPr>
                            <w:r>
                              <w:t xml:space="preserve">If </w:t>
                            </w:r>
                            <w:r w:rsidRPr="000153DC">
                              <w:t>sessionId &lt;=32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CED6" id="Diamond 1339" o:spid="_x0000_s1718" type="#_x0000_t4" style="position:absolute;margin-left:82.5pt;margin-top:4.05pt;width:147pt;height:69.75pt;z-index:2532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" fillcolor="white [3201]" strokecolor="#4f81bd [3204]" strokeweight="1pt">
                <v:textbox>
                  <w:txbxContent>
                    <w:p w14:paraId="54110EF8" w14:textId="77777777" w:rsidR="00944514" w:rsidRPr="000153DC" w:rsidRDefault="00944514" w:rsidP="00DC0E48">
                      <w:pPr>
                        <w:jc w:val="center"/>
                      </w:pPr>
                      <w:r>
                        <w:t xml:space="preserve">If </w:t>
                      </w:r>
                      <w:r w:rsidRPr="000153DC">
                        <w:t>sessionId &lt;=32</w:t>
                      </w:r>
                    </w:p>
                  </w:txbxContent>
                </v:textbox>
                <w10:wrap anchorx="margin"/>
              </v:shape>
            </w:pict>
          </mc:Fallback>
        </mc:AlternateContent>
      </w:r>
    </w:p>
    <w:p w14:paraId="4FFC4261" w14:textId="77777777" w:rsidR="00DC0E48" w:rsidRDefault="00DC0E48" w:rsidP="00DC0E48">
      <w:r w:rsidRPr="00DD42A3">
        <w:rPr>
          <w:noProof/>
          <w:lang w:val="en-US"/>
        </w:rPr>
        <mc:AlternateContent>
          <mc:Choice Requires="wps">
            <w:drawing>
              <wp:anchor distT="0" distB="0" distL="114300" distR="114300" simplePos="0" relativeHeight="253293568" behindDoc="0" locked="0" layoutInCell="1" allowOverlap="1" wp14:anchorId="6F37DD5E" wp14:editId="4D346006">
                <wp:simplePos x="0" y="0"/>
                <wp:positionH relativeFrom="column">
                  <wp:posOffset>609600</wp:posOffset>
                </wp:positionH>
                <wp:positionV relativeFrom="paragraph">
                  <wp:posOffset>45085</wp:posOffset>
                </wp:positionV>
                <wp:extent cx="428625" cy="314325"/>
                <wp:effectExtent l="0" t="0" r="9525" b="9525"/>
                <wp:wrapNone/>
                <wp:docPr id="1340" name="Rounded Rectangle 1340"/>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D781F08" w14:textId="77777777" w:rsidR="00944514" w:rsidRPr="00B6176C" w:rsidRDefault="00944514" w:rsidP="00DC0E4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7DD5E" id="Rounded Rectangle 1340" o:spid="_x0000_s1719" style="position:absolute;margin-left:48pt;margin-top:3.55pt;width:33.75pt;height:24.75pt;z-index:2532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" fillcolor="white [3201]" stroked="f" strokeweight="2pt">
                <v:textbox>
                  <w:txbxContent>
                    <w:p w14:paraId="2D781F08" w14:textId="77777777" w:rsidR="00944514" w:rsidRPr="00B6176C" w:rsidRDefault="00944514" w:rsidP="00DC0E48">
                      <w:pPr>
                        <w:jc w:val="center"/>
                      </w:pPr>
                      <w:r>
                        <w:t>No</w:t>
                      </w:r>
                    </w:p>
                  </w:txbxContent>
                </v:textbox>
              </v:roundrect>
            </w:pict>
          </mc:Fallback>
        </mc:AlternateContent>
      </w:r>
    </w:p>
    <w:p w14:paraId="1B8B57C3" w14:textId="77777777" w:rsidR="00DC0E48" w:rsidRDefault="00DC0E48" w:rsidP="00DC0E48">
      <w:r w:rsidRPr="00BC62D5">
        <w:rPr>
          <w:noProof/>
          <w:lang w:val="en-US"/>
        </w:rPr>
        <mc:AlternateContent>
          <mc:Choice Requires="wps">
            <w:drawing>
              <wp:anchor distT="0" distB="0" distL="114300" distR="114300" simplePos="0" relativeHeight="253295616" behindDoc="1" locked="0" layoutInCell="1" allowOverlap="1" wp14:anchorId="6D54B033" wp14:editId="64F8958D">
                <wp:simplePos x="0" y="0"/>
                <wp:positionH relativeFrom="margin">
                  <wp:posOffset>428625</wp:posOffset>
                </wp:positionH>
                <wp:positionV relativeFrom="paragraph">
                  <wp:posOffset>8255</wp:posOffset>
                </wp:positionV>
                <wp:extent cx="1123950" cy="1247775"/>
                <wp:effectExtent l="0" t="0" r="0" b="9525"/>
                <wp:wrapNone/>
                <wp:docPr id="1341" name="Rounded Rectangle 1341"/>
                <wp:cNvGraphicFramePr/>
                <a:graphic xmlns:a="http://schemas.openxmlformats.org/drawingml/2006/main">
                  <a:graphicData uri="http://schemas.microsoft.com/office/word/2010/wordprocessingShape">
                    <wps:wsp>
                      <wps:cNvSpPr/>
                      <wps:spPr>
                        <a:xfrm>
                          <a:off x="0" y="0"/>
                          <a:ext cx="1123950" cy="12477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44B2EB3" w14:textId="77777777" w:rsidR="00944514" w:rsidRPr="00CD0F87" w:rsidRDefault="00944514" w:rsidP="00DC0E48">
                            <w:pPr>
                              <w:autoSpaceDE w:val="0"/>
                              <w:autoSpaceDN w:val="0"/>
                              <w:adjustRightInd w:val="0"/>
                              <w:rPr>
                                <w:rFonts w:eastAsiaTheme="minorEastAsia" w:cs="Calibri"/>
                                <w:sz w:val="22"/>
                                <w:szCs w:val="22"/>
                                <w:lang w:val="en-US" w:eastAsia="zh-CN"/>
                              </w:rPr>
                            </w:pPr>
                            <w:r>
                              <w:t>Sends ERROR as Final response</w:t>
                            </w:r>
                          </w:p>
                          <w:p w14:paraId="034B7D18" w14:textId="77777777" w:rsidR="00944514" w:rsidRPr="00B6176C" w:rsidRDefault="00944514" w:rsidP="00DC0E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4B033" id="Rounded Rectangle 1341" o:spid="_x0000_s1720" style="position:absolute;margin-left:33.75pt;margin-top:.65pt;width:88.5pt;height:98.25pt;z-index:-25002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" fillcolor="white [3201]" stroked="f" strokeweight="2pt">
                <v:textbox>
                  <w:txbxContent>
                    <w:p w14:paraId="744B2EB3" w14:textId="77777777" w:rsidR="00944514" w:rsidRPr="00CD0F87" w:rsidRDefault="00944514" w:rsidP="00DC0E48">
                      <w:pPr>
                        <w:autoSpaceDE w:val="0"/>
                        <w:autoSpaceDN w:val="0"/>
                        <w:adjustRightInd w:val="0"/>
                        <w:rPr>
                          <w:rFonts w:eastAsiaTheme="minorEastAsia" w:cs="Calibri"/>
                          <w:sz w:val="22"/>
                          <w:szCs w:val="22"/>
                          <w:lang w:val="en-US" w:eastAsia="zh-CN"/>
                        </w:rPr>
                      </w:pPr>
                      <w:r>
                        <w:t>Sends ERROR as Final response</w:t>
                      </w:r>
                    </w:p>
                    <w:p w14:paraId="034B7D18" w14:textId="77777777" w:rsidR="00944514" w:rsidRPr="00B6176C" w:rsidRDefault="00944514" w:rsidP="00DC0E48"/>
                  </w:txbxContent>
                </v:textbox>
                <w10:wrap anchorx="margin"/>
              </v:roundrect>
            </w:pict>
          </mc:Fallback>
        </mc:AlternateContent>
      </w:r>
      <w:r>
        <w:rPr>
          <w:noProof/>
          <w:lang w:val="en-US"/>
        </w:rPr>
        <mc:AlternateContent>
          <mc:Choice Requires="wps">
            <w:drawing>
              <wp:anchor distT="0" distB="0" distL="114300" distR="114300" simplePos="0" relativeHeight="253294592" behindDoc="0" locked="0" layoutInCell="1" allowOverlap="1" wp14:anchorId="2F8E3A56" wp14:editId="7E60AF3C">
                <wp:simplePos x="0" y="0"/>
                <wp:positionH relativeFrom="column">
                  <wp:posOffset>399415</wp:posOffset>
                </wp:positionH>
                <wp:positionV relativeFrom="paragraph">
                  <wp:posOffset>119380</wp:posOffset>
                </wp:positionV>
                <wp:extent cx="657225" cy="0"/>
                <wp:effectExtent l="38100" t="76200" r="0" b="95250"/>
                <wp:wrapNone/>
                <wp:docPr id="1342" name="Straight Arrow Connector 1342"/>
                <wp:cNvGraphicFramePr/>
                <a:graphic xmlns:a="http://schemas.openxmlformats.org/drawingml/2006/main">
                  <a:graphicData uri="http://schemas.microsoft.com/office/word/2010/wordprocessingShape">
                    <wps:wsp>
                      <wps:cNvCnPr/>
                      <wps:spPr>
                        <a:xfrm flipH="1" flipV="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A3E0D" id="Straight Arrow Connector 1342" o:spid="_x0000_s1026" type="#_x0000_t32" style="position:absolute;margin-left:31.45pt;margin-top:9.4pt;width:51.75pt;height:0;flip:x y;z-index:2532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" strokecolor="#4579b8 [3044]">
                <v:stroke endarrow="block"/>
              </v:shape>
            </w:pict>
          </mc:Fallback>
        </mc:AlternateContent>
      </w:r>
    </w:p>
    <w:p w14:paraId="4BB2831F" w14:textId="77777777" w:rsidR="00DC0E48" w:rsidRDefault="00DC0E48" w:rsidP="00DC0E48"/>
    <w:p w14:paraId="1A5D0758" w14:textId="77777777" w:rsidR="00DC0E48" w:rsidRDefault="00DC0E48" w:rsidP="00DC0E48"/>
    <w:p w14:paraId="7DEF6E97" w14:textId="77777777" w:rsidR="00DC0E48" w:rsidRDefault="00DC0E48" w:rsidP="00DC0E48">
      <w:r w:rsidRPr="00DD42A3">
        <w:rPr>
          <w:noProof/>
          <w:lang w:val="en-US"/>
        </w:rPr>
        <mc:AlternateContent>
          <mc:Choice Requires="wps">
            <w:drawing>
              <wp:anchor distT="0" distB="0" distL="114300" distR="114300" simplePos="0" relativeHeight="253296640" behindDoc="0" locked="0" layoutInCell="1" allowOverlap="1" wp14:anchorId="5E2F8143" wp14:editId="5F7ED9E7">
                <wp:simplePos x="0" y="0"/>
                <wp:positionH relativeFrom="column">
                  <wp:posOffset>1704975</wp:posOffset>
                </wp:positionH>
                <wp:positionV relativeFrom="paragraph">
                  <wp:posOffset>110490</wp:posOffset>
                </wp:positionV>
                <wp:extent cx="561975" cy="314325"/>
                <wp:effectExtent l="0" t="0" r="9525" b="9525"/>
                <wp:wrapNone/>
                <wp:docPr id="1343" name="Rounded Rectangle 1343"/>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20AC323" w14:textId="77777777" w:rsidR="00944514" w:rsidRPr="00B6176C" w:rsidRDefault="00944514" w:rsidP="00DC0E4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F8143" id="Rounded Rectangle 1343" o:spid="_x0000_s1721" style="position:absolute;margin-left:134.25pt;margin-top:8.7pt;width:44.25pt;height:24.75pt;z-index:2532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GtggIAAFA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" fillcolor="white [3201]" stroked="f" strokeweight="2pt">
                <v:textbox>
                  <w:txbxContent>
                    <w:p w14:paraId="020AC323" w14:textId="77777777" w:rsidR="00944514" w:rsidRPr="00B6176C" w:rsidRDefault="00944514" w:rsidP="00DC0E48">
                      <w:pPr>
                        <w:jc w:val="center"/>
                      </w:pPr>
                      <w:r>
                        <w:t>Yes</w:t>
                      </w:r>
                    </w:p>
                  </w:txbxContent>
                </v:textbox>
              </v:roundrect>
            </w:pict>
          </mc:Fallback>
        </mc:AlternateContent>
      </w:r>
    </w:p>
    <w:p w14:paraId="65729CD3" w14:textId="77777777" w:rsidR="00DC0E48" w:rsidRDefault="00DC0E48" w:rsidP="00DC0E48"/>
    <w:p w14:paraId="78F74229" w14:textId="77777777" w:rsidR="00DC0E48" w:rsidRDefault="00DC0E48" w:rsidP="00DC0E48"/>
    <w:p w14:paraId="40B2143C" w14:textId="77777777" w:rsidR="00DC0E48" w:rsidRDefault="00DC0E48" w:rsidP="00DC0E48">
      <w:r w:rsidRPr="00161089">
        <w:rPr>
          <w:rFonts w:asciiTheme="minorHAnsi" w:hAnsiTheme="minorHAnsi" w:cs="Arial"/>
          <w:noProof/>
          <w:sz w:val="20"/>
          <w:lang w:val="en-US"/>
        </w:rPr>
        <mc:AlternateContent>
          <mc:Choice Requires="wps">
            <w:drawing>
              <wp:anchor distT="0" distB="0" distL="114300" distR="114300" simplePos="0" relativeHeight="253297664" behindDoc="0" locked="0" layoutInCell="1" allowOverlap="1" wp14:anchorId="207A68B5" wp14:editId="130FAFEA">
                <wp:simplePos x="0" y="0"/>
                <wp:positionH relativeFrom="margin">
                  <wp:posOffset>857250</wp:posOffset>
                </wp:positionH>
                <wp:positionV relativeFrom="paragraph">
                  <wp:posOffset>34926</wp:posOffset>
                </wp:positionV>
                <wp:extent cx="2247900" cy="1581150"/>
                <wp:effectExtent l="0" t="0" r="19050" b="19050"/>
                <wp:wrapNone/>
                <wp:docPr id="1344" name="Diamond 1344"/>
                <wp:cNvGraphicFramePr/>
                <a:graphic xmlns:a="http://schemas.openxmlformats.org/drawingml/2006/main">
                  <a:graphicData uri="http://schemas.microsoft.com/office/word/2010/wordprocessingShape">
                    <wps:wsp>
                      <wps:cNvSpPr/>
                      <wps:spPr>
                        <a:xfrm>
                          <a:off x="0" y="0"/>
                          <a:ext cx="2247900" cy="15811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1ECB8C8" w14:textId="77777777" w:rsidR="00944514" w:rsidRPr="000153DC" w:rsidRDefault="00944514" w:rsidP="00DC0E48">
                            <w:pPr>
                              <w:jc w:val="center"/>
                            </w:pPr>
                            <w:r>
                              <w:t>If sessionId configured by +KTCPCFG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A68B5" id="Diamond 1344" o:spid="_x0000_s1722" type="#_x0000_t4" style="position:absolute;margin-left:67.5pt;margin-top:2.75pt;width:177pt;height:124.5pt;z-index:2532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" fillcolor="white [3201]" strokecolor="#4f81bd [3204]" strokeweight="1pt">
                <v:textbox>
                  <w:txbxContent>
                    <w:p w14:paraId="71ECB8C8" w14:textId="77777777" w:rsidR="00944514" w:rsidRPr="000153DC" w:rsidRDefault="00944514" w:rsidP="00DC0E48">
                      <w:pPr>
                        <w:jc w:val="center"/>
                      </w:pPr>
                      <w:r>
                        <w:t>If sessionId configured by +KTCPCFG</w:t>
                      </w:r>
                    </w:p>
                  </w:txbxContent>
                </v:textbox>
                <w10:wrap anchorx="margin"/>
              </v:shape>
            </w:pict>
          </mc:Fallback>
        </mc:AlternateContent>
      </w:r>
    </w:p>
    <w:p w14:paraId="0ABF06A9" w14:textId="77777777" w:rsidR="00DC0E48" w:rsidRDefault="00DC0E48" w:rsidP="00DC0E48"/>
    <w:p w14:paraId="5D6F3219" w14:textId="77777777" w:rsidR="00DC0E48" w:rsidRDefault="00DC0E48" w:rsidP="00DC0E48">
      <w:r w:rsidRPr="00DD42A3">
        <w:rPr>
          <w:noProof/>
          <w:lang w:val="en-US"/>
        </w:rPr>
        <mc:AlternateContent>
          <mc:Choice Requires="wps">
            <w:drawing>
              <wp:anchor distT="0" distB="0" distL="114300" distR="114300" simplePos="0" relativeHeight="253273088" behindDoc="0" locked="0" layoutInCell="1" allowOverlap="1" wp14:anchorId="5BDC5469" wp14:editId="2E9F2706">
                <wp:simplePos x="0" y="0"/>
                <wp:positionH relativeFrom="column">
                  <wp:posOffset>304800</wp:posOffset>
                </wp:positionH>
                <wp:positionV relativeFrom="paragraph">
                  <wp:posOffset>53340</wp:posOffset>
                </wp:positionV>
                <wp:extent cx="552450" cy="581025"/>
                <wp:effectExtent l="0" t="0" r="0" b="9525"/>
                <wp:wrapNone/>
                <wp:docPr id="1345" name="Rounded Rectangle 1345"/>
                <wp:cNvGraphicFramePr/>
                <a:graphic xmlns:a="http://schemas.openxmlformats.org/drawingml/2006/main">
                  <a:graphicData uri="http://schemas.microsoft.com/office/word/2010/wordprocessingShape">
                    <wps:wsp>
                      <wps:cNvSpPr/>
                      <wps:spPr>
                        <a:xfrm>
                          <a:off x="0" y="0"/>
                          <a:ext cx="552450" cy="581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79C1CC" w14:textId="77777777" w:rsidR="00944514" w:rsidRPr="00B6176C" w:rsidRDefault="00944514" w:rsidP="00DC0E4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C5469" id="Rounded Rectangle 1345" o:spid="_x0000_s1723" style="position:absolute;margin-left:24pt;margin-top:4.2pt;width:43.5pt;height:45.7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" fillcolor="white [3201]" stroked="f" strokeweight="2pt">
                <v:textbox>
                  <w:txbxContent>
                    <w:p w14:paraId="2179C1CC" w14:textId="77777777" w:rsidR="00944514" w:rsidRPr="00B6176C" w:rsidRDefault="00944514" w:rsidP="00DC0E48">
                      <w:pPr>
                        <w:jc w:val="center"/>
                      </w:pPr>
                      <w:r>
                        <w:t>No</w:t>
                      </w:r>
                    </w:p>
                  </w:txbxContent>
                </v:textbox>
              </v:roundrect>
            </w:pict>
          </mc:Fallback>
        </mc:AlternateContent>
      </w:r>
    </w:p>
    <w:p w14:paraId="0DE1C579" w14:textId="77777777" w:rsidR="00DC0E48" w:rsidRDefault="00DC0E48" w:rsidP="00DC0E48"/>
    <w:p w14:paraId="29616503" w14:textId="77777777" w:rsidR="00DC0E48" w:rsidRDefault="00DC0E48" w:rsidP="00DC0E48">
      <w:r w:rsidRPr="00BC62D5">
        <w:rPr>
          <w:noProof/>
          <w:lang w:val="en-US"/>
        </w:rPr>
        <mc:AlternateContent>
          <mc:Choice Requires="wps">
            <w:drawing>
              <wp:anchor distT="0" distB="0" distL="114300" distR="114300" simplePos="0" relativeHeight="253300736" behindDoc="1" locked="0" layoutInCell="1" allowOverlap="1" wp14:anchorId="2AA8D3B8" wp14:editId="29CEF8B6">
                <wp:simplePos x="0" y="0"/>
                <wp:positionH relativeFrom="margin">
                  <wp:posOffset>352425</wp:posOffset>
                </wp:positionH>
                <wp:positionV relativeFrom="paragraph">
                  <wp:posOffset>5081</wp:posOffset>
                </wp:positionV>
                <wp:extent cx="1019175" cy="2019300"/>
                <wp:effectExtent l="0" t="0" r="9525" b="0"/>
                <wp:wrapNone/>
                <wp:docPr id="1346" name="Rounded Rectangle 1346"/>
                <wp:cNvGraphicFramePr/>
                <a:graphic xmlns:a="http://schemas.openxmlformats.org/drawingml/2006/main">
                  <a:graphicData uri="http://schemas.microsoft.com/office/word/2010/wordprocessingShape">
                    <wps:wsp>
                      <wps:cNvSpPr/>
                      <wps:spPr>
                        <a:xfrm>
                          <a:off x="0" y="0"/>
                          <a:ext cx="1019175" cy="2019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70C65BB" w14:textId="77777777" w:rsidR="00944514" w:rsidRDefault="00944514" w:rsidP="00DC0E48">
                            <w:pPr>
                              <w:rPr>
                                <w:rFonts w:eastAsiaTheme="minorEastAsia" w:cs="Calibri"/>
                                <w:sz w:val="22"/>
                                <w:szCs w:val="22"/>
                                <w:lang w:val="en-US" w:eastAsia="zh-CN"/>
                              </w:rPr>
                            </w:pPr>
                          </w:p>
                          <w:p w14:paraId="11A7A0BC" w14:textId="77777777" w:rsidR="00944514" w:rsidRPr="00B6176C" w:rsidRDefault="00944514" w:rsidP="00DC0E48">
                            <w:r>
                              <w:rPr>
                                <w:rFonts w:eastAsiaTheme="minorEastAsia" w:cs="Calibri"/>
                                <w:sz w:val="22"/>
                                <w:szCs w:val="22"/>
                                <w:lang w:val="en-US" w:eastAsia="zh-CN"/>
                              </w:rPr>
                              <w:t xml:space="preserve">Notify the        TCP  Connection status and </w:t>
                            </w:r>
                            <w:r>
                              <w:t>Sends ERROR as Final response</w:t>
                            </w:r>
                          </w:p>
                          <w:p w14:paraId="66CE120E" w14:textId="77777777" w:rsidR="00944514" w:rsidRPr="00B6176C" w:rsidRDefault="00944514" w:rsidP="00DC0E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D3B8" id="Rounded Rectangle 1346" o:spid="_x0000_s1724" style="position:absolute;margin-left:27.75pt;margin-top:.4pt;width:80.25pt;height:159pt;z-index:-25001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" fillcolor="white [3201]" stroked="f" strokeweight="2pt">
                <v:textbox>
                  <w:txbxContent>
                    <w:p w14:paraId="570C65BB" w14:textId="77777777" w:rsidR="00944514" w:rsidRDefault="00944514" w:rsidP="00DC0E48">
                      <w:pPr>
                        <w:rPr>
                          <w:rFonts w:eastAsiaTheme="minorEastAsia" w:cs="Calibri"/>
                          <w:sz w:val="22"/>
                          <w:szCs w:val="22"/>
                          <w:lang w:val="en-US" w:eastAsia="zh-CN"/>
                        </w:rPr>
                      </w:pPr>
                    </w:p>
                    <w:p w14:paraId="11A7A0BC" w14:textId="77777777" w:rsidR="00944514" w:rsidRPr="00B6176C" w:rsidRDefault="00944514" w:rsidP="00DC0E48">
                      <w:r>
                        <w:rPr>
                          <w:rFonts w:eastAsiaTheme="minorEastAsia" w:cs="Calibri"/>
                          <w:sz w:val="22"/>
                          <w:szCs w:val="22"/>
                          <w:lang w:val="en-US" w:eastAsia="zh-CN"/>
                        </w:rPr>
                        <w:t xml:space="preserve">Notify the        TCP  Connection status and </w:t>
                      </w:r>
                      <w:r>
                        <w:t>Sends ERROR as Final response</w:t>
                      </w:r>
                    </w:p>
                    <w:p w14:paraId="66CE120E" w14:textId="77777777" w:rsidR="00944514" w:rsidRPr="00B6176C" w:rsidRDefault="00944514" w:rsidP="00DC0E48"/>
                  </w:txbxContent>
                </v:textbox>
                <w10:wrap anchorx="margin"/>
              </v:roundrect>
            </w:pict>
          </mc:Fallback>
        </mc:AlternateContent>
      </w:r>
      <w:r>
        <w:rPr>
          <w:noProof/>
          <w:lang w:val="en-US"/>
        </w:rPr>
        <mc:AlternateContent>
          <mc:Choice Requires="wps">
            <w:drawing>
              <wp:anchor distT="0" distB="0" distL="114300" distR="114300" simplePos="0" relativeHeight="253299712" behindDoc="0" locked="0" layoutInCell="1" allowOverlap="1" wp14:anchorId="042820CF" wp14:editId="127F4BA4">
                <wp:simplePos x="0" y="0"/>
                <wp:positionH relativeFrom="column">
                  <wp:posOffset>399415</wp:posOffset>
                </wp:positionH>
                <wp:positionV relativeFrom="paragraph">
                  <wp:posOffset>83185</wp:posOffset>
                </wp:positionV>
                <wp:extent cx="466725" cy="0"/>
                <wp:effectExtent l="38100" t="76200" r="0" b="95250"/>
                <wp:wrapNone/>
                <wp:docPr id="1347" name="Straight Arrow Connector 1347"/>
                <wp:cNvGraphicFramePr/>
                <a:graphic xmlns:a="http://schemas.openxmlformats.org/drawingml/2006/main">
                  <a:graphicData uri="http://schemas.microsoft.com/office/word/2010/wordprocessingShape">
                    <wps:wsp>
                      <wps:cNvCnPr/>
                      <wps:spPr>
                        <a:xfrm flipH="1" flipV="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8797A7" id="Straight Arrow Connector 1347" o:spid="_x0000_s1026" type="#_x0000_t32" style="position:absolute;margin-left:31.45pt;margin-top:6.55pt;width:36.75pt;height:0;flip:x y;z-index:2532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" strokecolor="#4579b8 [3044]">
                <v:stroke endarrow="block"/>
              </v:shape>
            </w:pict>
          </mc:Fallback>
        </mc:AlternateContent>
      </w:r>
    </w:p>
    <w:p w14:paraId="186CE475" w14:textId="77777777" w:rsidR="00DC0E48" w:rsidRDefault="00DC0E48" w:rsidP="00DC0E48"/>
    <w:p w14:paraId="2485111B" w14:textId="77777777" w:rsidR="00DC0E48" w:rsidRDefault="00DC0E48" w:rsidP="00DC0E48"/>
    <w:p w14:paraId="1FEDFFEB" w14:textId="77777777" w:rsidR="00DC0E48" w:rsidRDefault="00DC0E48" w:rsidP="00DC0E48"/>
    <w:p w14:paraId="087F9C50" w14:textId="77777777" w:rsidR="00DC0E48" w:rsidRDefault="00DC0E48" w:rsidP="00DC0E48"/>
    <w:p w14:paraId="616BCA13" w14:textId="205EC893" w:rsidR="00DC0E48" w:rsidRDefault="00DC0E48" w:rsidP="00DC0E48">
      <w:r w:rsidRPr="00DD42A3">
        <w:rPr>
          <w:noProof/>
          <w:lang w:val="en-US"/>
        </w:rPr>
        <mc:AlternateContent>
          <mc:Choice Requires="wps">
            <w:drawing>
              <wp:anchor distT="0" distB="0" distL="114300" distR="114300" simplePos="0" relativeHeight="253298688" behindDoc="0" locked="0" layoutInCell="1" allowOverlap="1" wp14:anchorId="38858D06" wp14:editId="767FECBA">
                <wp:simplePos x="0" y="0"/>
                <wp:positionH relativeFrom="column">
                  <wp:posOffset>1704975</wp:posOffset>
                </wp:positionH>
                <wp:positionV relativeFrom="paragraph">
                  <wp:posOffset>71120</wp:posOffset>
                </wp:positionV>
                <wp:extent cx="561975" cy="314325"/>
                <wp:effectExtent l="0" t="0" r="9525" b="9525"/>
                <wp:wrapNone/>
                <wp:docPr id="1348" name="Rounded Rectangle 1348"/>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97810D" w14:textId="77777777" w:rsidR="00944514" w:rsidRPr="00B6176C" w:rsidRDefault="00944514" w:rsidP="00DC0E4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858D06" id="Rounded Rectangle 1348" o:spid="_x0000_s1725" style="position:absolute;margin-left:134.25pt;margin-top:5.6pt;width:44.25pt;height:24.75pt;z-index:2532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" fillcolor="white [3201]" stroked="f" strokeweight="2pt">
                <v:textbox>
                  <w:txbxContent>
                    <w:p w14:paraId="0A97810D" w14:textId="77777777" w:rsidR="00944514" w:rsidRPr="00B6176C" w:rsidRDefault="00944514" w:rsidP="00DC0E48">
                      <w:pPr>
                        <w:jc w:val="center"/>
                      </w:pPr>
                      <w:r>
                        <w:t>Yes</w:t>
                      </w:r>
                    </w:p>
                  </w:txbxContent>
                </v:textbox>
              </v:roundrect>
            </w:pict>
          </mc:Fallback>
        </mc:AlternateContent>
      </w:r>
    </w:p>
    <w:p w14:paraId="7F3413D7" w14:textId="77777777" w:rsidR="00DC0E48" w:rsidRDefault="00DC0E48" w:rsidP="00DC0E48"/>
    <w:p w14:paraId="0BEA1040" w14:textId="77777777" w:rsidR="00DC0E48" w:rsidRDefault="00DC0E48" w:rsidP="00DC0E48"/>
    <w:p w14:paraId="2D7E2584" w14:textId="29CB21F5" w:rsidR="00DC0E48" w:rsidRDefault="00DC0E48" w:rsidP="00DC0E48"/>
    <w:p w14:paraId="70E26E4C" w14:textId="5150C1D0" w:rsidR="0037775C" w:rsidRDefault="0037775C" w:rsidP="00DC0E48"/>
    <w:p w14:paraId="222816A4" w14:textId="77777777" w:rsidR="0037775C" w:rsidRDefault="0037775C" w:rsidP="00DC0E48"/>
    <w:p w14:paraId="5B72109E" w14:textId="77777777" w:rsidR="00DC0E48" w:rsidRDefault="00DC0E48" w:rsidP="00DC0E48">
      <w:r w:rsidRPr="00113EC9">
        <w:rPr>
          <w:noProof/>
          <w:lang w:val="en-US"/>
        </w:rPr>
        <mc:AlternateContent>
          <mc:Choice Requires="wps">
            <w:drawing>
              <wp:anchor distT="0" distB="0" distL="114300" distR="114300" simplePos="0" relativeHeight="253301760" behindDoc="0" locked="0" layoutInCell="1" allowOverlap="1" wp14:anchorId="24A99BB3" wp14:editId="19C6ECE2">
                <wp:simplePos x="0" y="0"/>
                <wp:positionH relativeFrom="margin">
                  <wp:posOffset>0</wp:posOffset>
                </wp:positionH>
                <wp:positionV relativeFrom="paragraph">
                  <wp:posOffset>36195</wp:posOffset>
                </wp:positionV>
                <wp:extent cx="822325" cy="640080"/>
                <wp:effectExtent l="0" t="0" r="15875" b="26670"/>
                <wp:wrapNone/>
                <wp:docPr id="1349" name="Rectangle 134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3E7AA7" w14:textId="77777777" w:rsidR="00944514" w:rsidRDefault="00944514" w:rsidP="00DC0E4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99BB3" id="Rectangle 1349" o:spid="_x0000_s1726" style="position:absolute;margin-left:0;margin-top:2.85pt;width:64.75pt;height:50.4pt;z-index:2533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" fillcolor="#f79646 [3209]" strokecolor="#5a5a5a [2109]" strokeweight="1pt">
                <v:textbox>
                  <w:txbxContent>
                    <w:p w14:paraId="713E7AA7" w14:textId="77777777" w:rsidR="00944514" w:rsidRDefault="00944514" w:rsidP="00DC0E48">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302784" behindDoc="0" locked="0" layoutInCell="1" allowOverlap="1" wp14:anchorId="7F7A5F2F" wp14:editId="14A27A0D">
                <wp:simplePos x="0" y="0"/>
                <wp:positionH relativeFrom="column">
                  <wp:posOffset>1562735</wp:posOffset>
                </wp:positionH>
                <wp:positionV relativeFrom="paragraph">
                  <wp:posOffset>26670</wp:posOffset>
                </wp:positionV>
                <wp:extent cx="828675" cy="640080"/>
                <wp:effectExtent l="0" t="0" r="28575" b="26670"/>
                <wp:wrapNone/>
                <wp:docPr id="1350" name="Rectangle 135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4F45BF2" w14:textId="77777777" w:rsidR="00944514" w:rsidRDefault="00944514" w:rsidP="00DC0E4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A5F2F" id="Rectangle 1350" o:spid="_x0000_s1727" style="position:absolute;margin-left:123.05pt;margin-top:2.1pt;width:65.25pt;height:50.4pt;z-index:2533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oe5vS8MCAAAOBgAADgAAAAAAAAAAAAAAAAAuAgAAZHJzL2Uyb0RvYy54bWxQSwECLQAUAAYA&#10;CAAAACEAEEroYd0AAAAJAQAADwAAAAAAAAAAAAAAAAAdBQAAZHJzL2Rvd25yZXYueG1sUEsFBgAA&#10;AAAEAAQA8wAAACcGAAAAAA==&#10;" fillcolor="#4f81bd [3204]" strokecolor="#5a5a5a [2109]" strokeweight="1pt">
                <v:textbox>
                  <w:txbxContent>
                    <w:p w14:paraId="04F45BF2" w14:textId="77777777" w:rsidR="00944514" w:rsidRDefault="00944514" w:rsidP="00DC0E48">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303808" behindDoc="0" locked="0" layoutInCell="1" allowOverlap="1" wp14:anchorId="3830EE75" wp14:editId="4838DF03">
                <wp:simplePos x="0" y="0"/>
                <wp:positionH relativeFrom="column">
                  <wp:posOffset>2858135</wp:posOffset>
                </wp:positionH>
                <wp:positionV relativeFrom="paragraph">
                  <wp:posOffset>26670</wp:posOffset>
                </wp:positionV>
                <wp:extent cx="1143000" cy="640080"/>
                <wp:effectExtent l="0" t="0" r="19050" b="26670"/>
                <wp:wrapNone/>
                <wp:docPr id="1351" name="Rectangle 135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D780F62" w14:textId="77777777" w:rsidR="00944514" w:rsidRDefault="00944514" w:rsidP="00DC0E4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30EE75" id="Rectangle 1351" o:spid="_x0000_s1728" style="position:absolute;margin-left:225.05pt;margin-top:2.1pt;width:90pt;height:50.4pt;z-index:2533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x/wwQ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HZ8U&#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" fillcolor="#c0504d [3205]" strokecolor="#5a5a5a [2109]" strokeweight="1pt">
                <v:textbox>
                  <w:txbxContent>
                    <w:p w14:paraId="2D780F62" w14:textId="77777777" w:rsidR="00944514" w:rsidRDefault="00944514" w:rsidP="00DC0E48">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304832" behindDoc="0" locked="0" layoutInCell="1" allowOverlap="1" wp14:anchorId="48D04E21" wp14:editId="7A52323C">
                <wp:simplePos x="0" y="0"/>
                <wp:positionH relativeFrom="rightMargin">
                  <wp:posOffset>-76200</wp:posOffset>
                </wp:positionH>
                <wp:positionV relativeFrom="paragraph">
                  <wp:posOffset>0</wp:posOffset>
                </wp:positionV>
                <wp:extent cx="731520" cy="638175"/>
                <wp:effectExtent l="0" t="0" r="11430" b="28575"/>
                <wp:wrapNone/>
                <wp:docPr id="1352" name="Rectangle 135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1F2EC7A" w14:textId="77777777" w:rsidR="00944514" w:rsidRDefault="00944514" w:rsidP="00DC0E4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04E21" id="Rectangle 1352" o:spid="_x0000_s1729" style="position:absolute;margin-left:-6pt;margin-top:0;width:57.6pt;height:50.25pt;z-index:2533048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XN6vAIAANc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" fillcolor="#8064a2 [3207]" strokecolor="#5a5a5a [2109]" strokeweight="1pt">
                <v:textbox>
                  <w:txbxContent>
                    <w:p w14:paraId="71F2EC7A" w14:textId="77777777" w:rsidR="00944514" w:rsidRDefault="00944514" w:rsidP="00DC0E48">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305856" behindDoc="0" locked="0" layoutInCell="1" allowOverlap="1" wp14:anchorId="3E5E175E" wp14:editId="3AB33675">
                <wp:simplePos x="0" y="0"/>
                <wp:positionH relativeFrom="column">
                  <wp:posOffset>4200525</wp:posOffset>
                </wp:positionH>
                <wp:positionV relativeFrom="paragraph">
                  <wp:posOffset>8255</wp:posOffset>
                </wp:positionV>
                <wp:extent cx="1047750" cy="649605"/>
                <wp:effectExtent l="0" t="0" r="19050" b="17145"/>
                <wp:wrapNone/>
                <wp:docPr id="1353" name="Rectangle 135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670846" w14:textId="77777777" w:rsidR="00944514" w:rsidRDefault="00944514" w:rsidP="00DC0E4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E175E" id="Rectangle 1353" o:spid="_x0000_s1730" style="position:absolute;margin-left:330.75pt;margin-top:.65pt;width:82.5pt;height:51.15pt;z-index:2533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" fillcolor="#c0504d [3205]" strokecolor="#5a5a5a [2109]" strokeweight="1pt">
                <v:textbox>
                  <w:txbxContent>
                    <w:p w14:paraId="0F670846" w14:textId="77777777" w:rsidR="00944514" w:rsidRDefault="00944514" w:rsidP="00DC0E48">
                      <w:pPr>
                        <w:jc w:val="center"/>
                      </w:pPr>
                      <w:r>
                        <w:t>Other Legato Services</w:t>
                      </w:r>
                    </w:p>
                  </w:txbxContent>
                </v:textbox>
              </v:rect>
            </w:pict>
          </mc:Fallback>
        </mc:AlternateContent>
      </w:r>
    </w:p>
    <w:p w14:paraId="41F46B2B" w14:textId="77777777" w:rsidR="00DC0E48" w:rsidRDefault="00DC0E48" w:rsidP="00DC0E48"/>
    <w:p w14:paraId="58C02E6E" w14:textId="77777777" w:rsidR="00DC0E48" w:rsidRDefault="00DC0E48" w:rsidP="00DC0E48"/>
    <w:p w14:paraId="5FC21BAF" w14:textId="77777777" w:rsidR="00DC0E48" w:rsidRDefault="00DC0E48" w:rsidP="00DC0E48">
      <w:r>
        <w:rPr>
          <w:noProof/>
          <w:lang w:val="en-US"/>
        </w:rPr>
        <mc:AlternateContent>
          <mc:Choice Requires="wps">
            <w:drawing>
              <wp:anchor distT="0" distB="0" distL="114300" distR="114300" simplePos="0" relativeHeight="253307904" behindDoc="0" locked="0" layoutInCell="1" allowOverlap="1" wp14:anchorId="083D0105" wp14:editId="275CE07A">
                <wp:simplePos x="0" y="0"/>
                <wp:positionH relativeFrom="column">
                  <wp:posOffset>1981200</wp:posOffset>
                </wp:positionH>
                <wp:positionV relativeFrom="paragraph">
                  <wp:posOffset>110490</wp:posOffset>
                </wp:positionV>
                <wp:extent cx="0" cy="7162800"/>
                <wp:effectExtent l="0" t="0" r="19050" b="19050"/>
                <wp:wrapNone/>
                <wp:docPr id="1354" name="Straight Connector 1354"/>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F655C0" id="Straight Connector 1354" o:spid="_x0000_s1026" style="position:absolute;z-index:2533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08928" behindDoc="0" locked="0" layoutInCell="1" allowOverlap="1" wp14:anchorId="311C82FC" wp14:editId="2DD9CF25">
                <wp:simplePos x="0" y="0"/>
                <wp:positionH relativeFrom="column">
                  <wp:posOffset>3390900</wp:posOffset>
                </wp:positionH>
                <wp:positionV relativeFrom="paragraph">
                  <wp:posOffset>110490</wp:posOffset>
                </wp:positionV>
                <wp:extent cx="0" cy="7162800"/>
                <wp:effectExtent l="0" t="0" r="19050" b="19050"/>
                <wp:wrapNone/>
                <wp:docPr id="1355" name="Straight Connector 1355"/>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98351D" id="Straight Connector 1355" o:spid="_x0000_s1026" style="position:absolute;z-index:2533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09952" behindDoc="0" locked="0" layoutInCell="1" allowOverlap="1" wp14:anchorId="17EC90DE" wp14:editId="697E40A1">
                <wp:simplePos x="0" y="0"/>
                <wp:positionH relativeFrom="column">
                  <wp:posOffset>4724400</wp:posOffset>
                </wp:positionH>
                <wp:positionV relativeFrom="paragraph">
                  <wp:posOffset>100965</wp:posOffset>
                </wp:positionV>
                <wp:extent cx="0" cy="7162800"/>
                <wp:effectExtent l="0" t="0" r="19050" b="19050"/>
                <wp:wrapNone/>
                <wp:docPr id="1356" name="Straight Connector 1356"/>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5C0D1" id="Straight Connector 1356" o:spid="_x0000_s1026" style="position:absolute;z-index:2533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C4IWRL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10976" behindDoc="0" locked="0" layoutInCell="1" allowOverlap="1" wp14:anchorId="2B82523B" wp14:editId="419970EF">
                <wp:simplePos x="0" y="0"/>
                <wp:positionH relativeFrom="column">
                  <wp:posOffset>5781675</wp:posOffset>
                </wp:positionH>
                <wp:positionV relativeFrom="paragraph">
                  <wp:posOffset>80010</wp:posOffset>
                </wp:positionV>
                <wp:extent cx="0" cy="7162800"/>
                <wp:effectExtent l="0" t="0" r="19050" b="19050"/>
                <wp:wrapNone/>
                <wp:docPr id="1357" name="Straight Connector 135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79B10" id="Straight Connector 1357" o:spid="_x0000_s1026" style="position:absolute;z-index:2533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06880" behindDoc="0" locked="0" layoutInCell="1" allowOverlap="1" wp14:anchorId="368E4FF3" wp14:editId="0C9DEFED">
                <wp:simplePos x="0" y="0"/>
                <wp:positionH relativeFrom="column">
                  <wp:posOffset>390525</wp:posOffset>
                </wp:positionH>
                <wp:positionV relativeFrom="paragraph">
                  <wp:posOffset>118110</wp:posOffset>
                </wp:positionV>
                <wp:extent cx="0" cy="7162800"/>
                <wp:effectExtent l="0" t="0" r="19050" b="19050"/>
                <wp:wrapNone/>
                <wp:docPr id="1358" name="Straight Connector 1358"/>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AB50D" id="Straight Connector 1358" o:spid="_x0000_s1026" style="position:absolute;z-index:2533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" strokecolor="#4579b8 [3044]"/>
            </w:pict>
          </mc:Fallback>
        </mc:AlternateContent>
      </w:r>
    </w:p>
    <w:p w14:paraId="34ACEDBA" w14:textId="77777777" w:rsidR="00DC0E48" w:rsidRDefault="00DC0E48" w:rsidP="00DC0E48"/>
    <w:p w14:paraId="6928DAA6" w14:textId="77777777" w:rsidR="00DC0E48" w:rsidRDefault="00DC0E48" w:rsidP="00DC0E48">
      <w:r>
        <w:t xml:space="preserve">                                    </w:t>
      </w:r>
    </w:p>
    <w:p w14:paraId="5F590997" w14:textId="77777777" w:rsidR="00DC0E48" w:rsidRDefault="00DC0E48" w:rsidP="00DC0E48">
      <w:r w:rsidRPr="00161089">
        <w:rPr>
          <w:rFonts w:asciiTheme="minorHAnsi" w:hAnsiTheme="minorHAnsi" w:cs="Arial"/>
          <w:noProof/>
          <w:sz w:val="20"/>
          <w:lang w:val="en-US"/>
        </w:rPr>
        <mc:AlternateContent>
          <mc:Choice Requires="wps">
            <w:drawing>
              <wp:anchor distT="0" distB="0" distL="114300" distR="114300" simplePos="0" relativeHeight="253312000" behindDoc="0" locked="0" layoutInCell="1" allowOverlap="1" wp14:anchorId="220A17FD" wp14:editId="784703EC">
                <wp:simplePos x="0" y="0"/>
                <wp:positionH relativeFrom="margin">
                  <wp:posOffset>1028700</wp:posOffset>
                </wp:positionH>
                <wp:positionV relativeFrom="paragraph">
                  <wp:posOffset>173990</wp:posOffset>
                </wp:positionV>
                <wp:extent cx="1914525" cy="1619250"/>
                <wp:effectExtent l="0" t="0" r="28575" b="19050"/>
                <wp:wrapNone/>
                <wp:docPr id="1373" name="Diamond 1373"/>
                <wp:cNvGraphicFramePr/>
                <a:graphic xmlns:a="http://schemas.openxmlformats.org/drawingml/2006/main">
                  <a:graphicData uri="http://schemas.microsoft.com/office/word/2010/wordprocessingShape">
                    <wps:wsp>
                      <wps:cNvSpPr/>
                      <wps:spPr>
                        <a:xfrm>
                          <a:off x="0" y="0"/>
                          <a:ext cx="1914525" cy="16192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EB513F5" w14:textId="77777777" w:rsidR="00944514" w:rsidRPr="000153DC" w:rsidRDefault="00944514" w:rsidP="00DC0E48">
                            <w:pPr>
                              <w:jc w:val="center"/>
                            </w:pPr>
                            <w:r>
                              <w:t>If Socket connection is already established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A17FD" id="Diamond 1373" o:spid="_x0000_s1731" type="#_x0000_t4" style="position:absolute;margin-left:81pt;margin-top:13.7pt;width:150.75pt;height:127.5pt;z-index:2533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" fillcolor="white [3201]" strokecolor="#4f81bd [3204]" strokeweight="1pt">
                <v:textbox>
                  <w:txbxContent>
                    <w:p w14:paraId="7EB513F5" w14:textId="77777777" w:rsidR="00944514" w:rsidRPr="000153DC" w:rsidRDefault="00944514" w:rsidP="00DC0E48">
                      <w:pPr>
                        <w:jc w:val="center"/>
                      </w:pPr>
                      <w:r>
                        <w:t>If Socket connection is already established</w:t>
                      </w:r>
                    </w:p>
                  </w:txbxContent>
                </v:textbox>
                <w10:wrap anchorx="margin"/>
              </v:shape>
            </w:pict>
          </mc:Fallback>
        </mc:AlternateContent>
      </w:r>
      <w:r>
        <w:t xml:space="preserve">                                                 </w:t>
      </w:r>
    </w:p>
    <w:p w14:paraId="75D1C649" w14:textId="77777777" w:rsidR="00DC0E48" w:rsidRDefault="00DC0E48" w:rsidP="00DC0E48"/>
    <w:p w14:paraId="0BB0D5F5" w14:textId="77777777" w:rsidR="00DC0E48" w:rsidRDefault="00DC0E48" w:rsidP="00DC0E48"/>
    <w:p w14:paraId="1A0CE02A" w14:textId="77777777" w:rsidR="00DC0E48" w:rsidRDefault="00DC0E48" w:rsidP="00DC0E48"/>
    <w:p w14:paraId="7B005BA9" w14:textId="77777777" w:rsidR="00DC0E48" w:rsidRDefault="00DC0E48" w:rsidP="00DC0E48">
      <w:r w:rsidRPr="00BC62D5">
        <w:rPr>
          <w:noProof/>
          <w:lang w:val="en-US"/>
        </w:rPr>
        <mc:AlternateContent>
          <mc:Choice Requires="wps">
            <w:drawing>
              <wp:anchor distT="0" distB="0" distL="114300" distR="114300" simplePos="0" relativeHeight="253314048" behindDoc="1" locked="0" layoutInCell="1" allowOverlap="1" wp14:anchorId="576E6BB8" wp14:editId="42275CC4">
                <wp:simplePos x="0" y="0"/>
                <wp:positionH relativeFrom="margin">
                  <wp:posOffset>328930</wp:posOffset>
                </wp:positionH>
                <wp:positionV relativeFrom="paragraph">
                  <wp:posOffset>127635</wp:posOffset>
                </wp:positionV>
                <wp:extent cx="1123950" cy="1247775"/>
                <wp:effectExtent l="0" t="0" r="0" b="9525"/>
                <wp:wrapNone/>
                <wp:docPr id="1381" name="Rounded Rectangle 1381"/>
                <wp:cNvGraphicFramePr/>
                <a:graphic xmlns:a="http://schemas.openxmlformats.org/drawingml/2006/main">
                  <a:graphicData uri="http://schemas.microsoft.com/office/word/2010/wordprocessingShape">
                    <wps:wsp>
                      <wps:cNvSpPr/>
                      <wps:spPr>
                        <a:xfrm>
                          <a:off x="0" y="0"/>
                          <a:ext cx="1123950" cy="12477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CB967E" w14:textId="77777777" w:rsidR="00944514" w:rsidRPr="00CD0F87" w:rsidRDefault="00944514" w:rsidP="00DC0E48">
                            <w:pPr>
                              <w:autoSpaceDE w:val="0"/>
                              <w:autoSpaceDN w:val="0"/>
                              <w:adjustRightInd w:val="0"/>
                              <w:rPr>
                                <w:rFonts w:eastAsiaTheme="minorEastAsia" w:cs="Calibri"/>
                                <w:sz w:val="22"/>
                                <w:szCs w:val="22"/>
                                <w:lang w:val="en-US" w:eastAsia="zh-CN"/>
                              </w:rPr>
                            </w:pPr>
                            <w:r>
                              <w:t>Sends ERROR as Final response</w:t>
                            </w:r>
                          </w:p>
                          <w:p w14:paraId="3459163F" w14:textId="77777777" w:rsidR="00944514" w:rsidRPr="00B6176C" w:rsidRDefault="00944514" w:rsidP="00DC0E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6E6BB8" id="Rounded Rectangle 1381" o:spid="_x0000_s1732" style="position:absolute;margin-left:25.9pt;margin-top:10.05pt;width:88.5pt;height:98.25pt;z-index:-25000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" fillcolor="white [3201]" stroked="f" strokeweight="2pt">
                <v:textbox>
                  <w:txbxContent>
                    <w:p w14:paraId="03CB967E" w14:textId="77777777" w:rsidR="00944514" w:rsidRPr="00CD0F87" w:rsidRDefault="00944514" w:rsidP="00DC0E48">
                      <w:pPr>
                        <w:autoSpaceDE w:val="0"/>
                        <w:autoSpaceDN w:val="0"/>
                        <w:adjustRightInd w:val="0"/>
                        <w:rPr>
                          <w:rFonts w:eastAsiaTheme="minorEastAsia" w:cs="Calibri"/>
                          <w:sz w:val="22"/>
                          <w:szCs w:val="22"/>
                          <w:lang w:val="en-US" w:eastAsia="zh-CN"/>
                        </w:rPr>
                      </w:pPr>
                      <w:r>
                        <w:t>Sends ERROR as Final response</w:t>
                      </w:r>
                    </w:p>
                    <w:p w14:paraId="3459163F" w14:textId="77777777" w:rsidR="00944514" w:rsidRPr="00B6176C" w:rsidRDefault="00944514" w:rsidP="00DC0E48"/>
                  </w:txbxContent>
                </v:textbox>
                <w10:wrap anchorx="margin"/>
              </v:roundrect>
            </w:pict>
          </mc:Fallback>
        </mc:AlternateContent>
      </w:r>
      <w:r>
        <w:t xml:space="preserve">               No</w:t>
      </w:r>
    </w:p>
    <w:p w14:paraId="57C94945" w14:textId="77777777" w:rsidR="00DC0E48" w:rsidRDefault="00DC0E48" w:rsidP="00DC0E48">
      <w:r>
        <w:rPr>
          <w:noProof/>
          <w:lang w:val="en-US"/>
        </w:rPr>
        <mc:AlternateContent>
          <mc:Choice Requires="wps">
            <w:drawing>
              <wp:anchor distT="0" distB="0" distL="114300" distR="114300" simplePos="0" relativeHeight="253315072" behindDoc="0" locked="0" layoutInCell="1" allowOverlap="1" wp14:anchorId="7B1EACC2" wp14:editId="62D67B58">
                <wp:simplePos x="0" y="0"/>
                <wp:positionH relativeFrom="column">
                  <wp:posOffset>400050</wp:posOffset>
                </wp:positionH>
                <wp:positionV relativeFrom="paragraph">
                  <wp:posOffset>53340</wp:posOffset>
                </wp:positionV>
                <wp:extent cx="619125" cy="0"/>
                <wp:effectExtent l="38100" t="76200" r="0" b="95250"/>
                <wp:wrapNone/>
                <wp:docPr id="1408" name="Straight Arrow Connector 1408"/>
                <wp:cNvGraphicFramePr/>
                <a:graphic xmlns:a="http://schemas.openxmlformats.org/drawingml/2006/main">
                  <a:graphicData uri="http://schemas.microsoft.com/office/word/2010/wordprocessingShape">
                    <wps:wsp>
                      <wps:cNvCnPr/>
                      <wps:spPr>
                        <a:xfrm flipH="1">
                          <a:off x="0" y="0"/>
                          <a:ext cx="619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D5A563E" id="Straight Arrow Connector 1408" o:spid="_x0000_s1026" type="#_x0000_t32" style="position:absolute;margin-left:31.5pt;margin-top:4.2pt;width:48.75pt;height:0;flip:x;z-index:2533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" strokecolor="#4579b8 [3044]">
                <v:stroke endarrow="block"/>
              </v:shape>
            </w:pict>
          </mc:Fallback>
        </mc:AlternateContent>
      </w:r>
    </w:p>
    <w:p w14:paraId="600CC50A" w14:textId="77777777" w:rsidR="00DC0E48" w:rsidRDefault="00DC0E48" w:rsidP="00DC0E48"/>
    <w:p w14:paraId="64EFFCD4" w14:textId="77777777" w:rsidR="00DC0E48" w:rsidRDefault="00DC0E48" w:rsidP="00DC0E48"/>
    <w:p w14:paraId="65C335F1" w14:textId="77777777" w:rsidR="00DC0E48" w:rsidRDefault="00DC0E48" w:rsidP="00DC0E48"/>
    <w:p w14:paraId="0CF95218" w14:textId="77777777" w:rsidR="00DC0E48" w:rsidRDefault="00DC0E48" w:rsidP="00DC0E48"/>
    <w:p w14:paraId="53CF19A4" w14:textId="77777777" w:rsidR="00DC0E48" w:rsidRDefault="00DC0E48" w:rsidP="00DC0E48">
      <w:r w:rsidRPr="00DD42A3">
        <w:rPr>
          <w:noProof/>
          <w:lang w:val="en-US"/>
        </w:rPr>
        <mc:AlternateContent>
          <mc:Choice Requires="wps">
            <w:drawing>
              <wp:anchor distT="0" distB="0" distL="114300" distR="114300" simplePos="0" relativeHeight="253313024" behindDoc="0" locked="0" layoutInCell="1" allowOverlap="1" wp14:anchorId="5946DC53" wp14:editId="0E7F3193">
                <wp:simplePos x="0" y="0"/>
                <wp:positionH relativeFrom="column">
                  <wp:posOffset>1714500</wp:posOffset>
                </wp:positionH>
                <wp:positionV relativeFrom="paragraph">
                  <wp:posOffset>133350</wp:posOffset>
                </wp:positionV>
                <wp:extent cx="561975" cy="304800"/>
                <wp:effectExtent l="0" t="0" r="9525" b="0"/>
                <wp:wrapNone/>
                <wp:docPr id="1378" name="Rounded Rectangle 1378"/>
                <wp:cNvGraphicFramePr/>
                <a:graphic xmlns:a="http://schemas.openxmlformats.org/drawingml/2006/main">
                  <a:graphicData uri="http://schemas.microsoft.com/office/word/2010/wordprocessingShape">
                    <wps:wsp>
                      <wps:cNvSpPr/>
                      <wps:spPr>
                        <a:xfrm>
                          <a:off x="0" y="0"/>
                          <a:ext cx="5619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8B74ABF" w14:textId="77777777" w:rsidR="00944514" w:rsidRPr="00B6176C" w:rsidRDefault="00944514" w:rsidP="00DC0E48">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46DC53" id="Rounded Rectangle 1378" o:spid="_x0000_s1733" style="position:absolute;margin-left:135pt;margin-top:10.5pt;width:44.25pt;height:24pt;z-index:2533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" fillcolor="white [3201]" stroked="f" strokeweight="2pt">
                <v:textbox>
                  <w:txbxContent>
                    <w:p w14:paraId="58B74ABF" w14:textId="77777777" w:rsidR="00944514" w:rsidRPr="00B6176C" w:rsidRDefault="00944514" w:rsidP="00DC0E48">
                      <w:pPr>
                        <w:jc w:val="center"/>
                      </w:pPr>
                      <w:r>
                        <w:t>Yes</w:t>
                      </w:r>
                    </w:p>
                  </w:txbxContent>
                </v:textbox>
              </v:roundrect>
            </w:pict>
          </mc:Fallback>
        </mc:AlternateContent>
      </w:r>
      <w:r>
        <w:t xml:space="preserve">                                                  </w:t>
      </w:r>
    </w:p>
    <w:p w14:paraId="4B1787E3" w14:textId="77777777" w:rsidR="00DC0E48" w:rsidRDefault="00DC0E48" w:rsidP="00DC0E48">
      <w:r>
        <w:t xml:space="preserve">                                                                    </w:t>
      </w:r>
    </w:p>
    <w:p w14:paraId="60C4EB1A" w14:textId="77777777" w:rsidR="00DC0E48" w:rsidRDefault="00DC0E48" w:rsidP="00DC0E48"/>
    <w:p w14:paraId="7D7C23E7" w14:textId="77777777" w:rsidR="00DC0E48" w:rsidRDefault="00DC0E48" w:rsidP="00DC0E48"/>
    <w:p w14:paraId="1E7A3E7F" w14:textId="77777777" w:rsidR="00DC0E48" w:rsidRDefault="00DC0E48" w:rsidP="00DC0E48">
      <w:r w:rsidRPr="00161089">
        <w:rPr>
          <w:rFonts w:asciiTheme="minorHAnsi" w:hAnsiTheme="minorHAnsi" w:cs="Arial"/>
          <w:noProof/>
          <w:sz w:val="20"/>
          <w:lang w:val="en-US"/>
        </w:rPr>
        <mc:AlternateContent>
          <mc:Choice Requires="wps">
            <w:drawing>
              <wp:anchor distT="0" distB="0" distL="114300" distR="114300" simplePos="0" relativeHeight="253316096" behindDoc="0" locked="0" layoutInCell="1" allowOverlap="1" wp14:anchorId="409D8A93" wp14:editId="76DA0FC0">
                <wp:simplePos x="0" y="0"/>
                <wp:positionH relativeFrom="margin">
                  <wp:posOffset>1133475</wp:posOffset>
                </wp:positionH>
                <wp:positionV relativeFrom="paragraph">
                  <wp:posOffset>8255</wp:posOffset>
                </wp:positionV>
                <wp:extent cx="1704975" cy="1276350"/>
                <wp:effectExtent l="0" t="0" r="28575" b="19050"/>
                <wp:wrapNone/>
                <wp:docPr id="1409" name="Diamond 1409"/>
                <wp:cNvGraphicFramePr/>
                <a:graphic xmlns:a="http://schemas.openxmlformats.org/drawingml/2006/main">
                  <a:graphicData uri="http://schemas.microsoft.com/office/word/2010/wordprocessingShape">
                    <wps:wsp>
                      <wps:cNvSpPr/>
                      <wps:spPr>
                        <a:xfrm>
                          <a:off x="0" y="0"/>
                          <a:ext cx="1704975" cy="1276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ABB75C1" w14:textId="77777777" w:rsidR="00944514" w:rsidRPr="000153DC" w:rsidRDefault="00944514" w:rsidP="00DC0E48">
                            <w:pPr>
                              <w:jc w:val="center"/>
                            </w:pPr>
                            <w:r>
                              <w:t>If it is server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D8A93" id="Diamond 1409" o:spid="_x0000_s1734" type="#_x0000_t4" style="position:absolute;margin-left:89.25pt;margin-top:.65pt;width:134.25pt;height:100.5pt;z-index:2533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" fillcolor="white [3201]" strokecolor="#4f81bd [3204]" strokeweight="1pt">
                <v:textbox>
                  <w:txbxContent>
                    <w:p w14:paraId="0ABB75C1" w14:textId="77777777" w:rsidR="00944514" w:rsidRPr="000153DC" w:rsidRDefault="00944514" w:rsidP="00DC0E48">
                      <w:pPr>
                        <w:jc w:val="center"/>
                      </w:pPr>
                      <w:r>
                        <w:t>If it is server mode</w:t>
                      </w:r>
                    </w:p>
                  </w:txbxContent>
                </v:textbox>
                <w10:wrap anchorx="margin"/>
              </v:shape>
            </w:pict>
          </mc:Fallback>
        </mc:AlternateContent>
      </w:r>
      <w:r>
        <w:t xml:space="preserve">                                               </w:t>
      </w:r>
    </w:p>
    <w:p w14:paraId="52BC3F10" w14:textId="77777777" w:rsidR="00DC0E48" w:rsidRDefault="00DC0E48" w:rsidP="00DC0E48">
      <w:r w:rsidRPr="00DD42A3">
        <w:rPr>
          <w:noProof/>
          <w:lang w:val="en-US"/>
        </w:rPr>
        <mc:AlternateContent>
          <mc:Choice Requires="wps">
            <w:drawing>
              <wp:anchor distT="0" distB="0" distL="114300" distR="114300" simplePos="0" relativeHeight="253359104" behindDoc="0" locked="0" layoutInCell="1" allowOverlap="1" wp14:anchorId="269B3D9A" wp14:editId="2C96F25F">
                <wp:simplePos x="0" y="0"/>
                <wp:positionH relativeFrom="column">
                  <wp:posOffset>2695575</wp:posOffset>
                </wp:positionH>
                <wp:positionV relativeFrom="paragraph">
                  <wp:posOffset>57150</wp:posOffset>
                </wp:positionV>
                <wp:extent cx="561975" cy="304800"/>
                <wp:effectExtent l="0" t="0" r="9525" b="0"/>
                <wp:wrapNone/>
                <wp:docPr id="1375" name="Rounded Rectangle 1375"/>
                <wp:cNvGraphicFramePr/>
                <a:graphic xmlns:a="http://schemas.openxmlformats.org/drawingml/2006/main">
                  <a:graphicData uri="http://schemas.microsoft.com/office/word/2010/wordprocessingShape">
                    <wps:wsp>
                      <wps:cNvSpPr/>
                      <wps:spPr>
                        <a:xfrm>
                          <a:off x="0" y="0"/>
                          <a:ext cx="5619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A123F6" w14:textId="77777777" w:rsidR="00944514" w:rsidRPr="00B6176C" w:rsidRDefault="00944514" w:rsidP="00DC0E48">
                            <w:pPr>
                              <w:jc w:val="center"/>
                            </w:pPr>
                            <w:r>
                              <w:t xml:space="preserv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9B3D9A" id="Rounded Rectangle 1375" o:spid="_x0000_s1735" style="position:absolute;margin-left:212.25pt;margin-top:4.5pt;width:44.25pt;height:24pt;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" fillcolor="white [3201]" stroked="f" strokeweight="2pt">
                <v:textbox>
                  <w:txbxContent>
                    <w:p w14:paraId="54A123F6" w14:textId="77777777" w:rsidR="00944514" w:rsidRPr="00B6176C" w:rsidRDefault="00944514" w:rsidP="00DC0E48">
                      <w:pPr>
                        <w:jc w:val="center"/>
                      </w:pPr>
                      <w:r>
                        <w:t xml:space="preserve"> No</w:t>
                      </w:r>
                    </w:p>
                  </w:txbxContent>
                </v:textbox>
              </v:roundrect>
            </w:pict>
          </mc:Fallback>
        </mc:AlternateContent>
      </w:r>
      <w:r>
        <w:t xml:space="preserve">                                                                                </w:t>
      </w:r>
    </w:p>
    <w:p w14:paraId="1ACC3A1B" w14:textId="77777777" w:rsidR="00DC0E48" w:rsidRDefault="00DC0E48" w:rsidP="00DC0E48">
      <w:r>
        <w:t xml:space="preserve">                                                                                  </w:t>
      </w:r>
    </w:p>
    <w:p w14:paraId="27DDE9DD" w14:textId="77777777" w:rsidR="00DC0E48" w:rsidRPr="00B6176C" w:rsidRDefault="00DC0E48" w:rsidP="00DC0E48">
      <w:r>
        <w:rPr>
          <w:noProof/>
          <w:lang w:val="en-US"/>
        </w:rPr>
        <mc:AlternateContent>
          <mc:Choice Requires="wps">
            <w:drawing>
              <wp:anchor distT="0" distB="0" distL="114300" distR="114300" simplePos="0" relativeHeight="253357056" behindDoc="0" locked="0" layoutInCell="1" allowOverlap="1" wp14:anchorId="35DCED8B" wp14:editId="7791CED3">
                <wp:simplePos x="0" y="0"/>
                <wp:positionH relativeFrom="column">
                  <wp:posOffset>3124200</wp:posOffset>
                </wp:positionH>
                <wp:positionV relativeFrom="paragraph">
                  <wp:posOffset>88265</wp:posOffset>
                </wp:positionV>
                <wp:extent cx="0" cy="2076450"/>
                <wp:effectExtent l="0" t="0" r="19050" b="19050"/>
                <wp:wrapNone/>
                <wp:docPr id="1368" name="Straight Connector 1368"/>
                <wp:cNvGraphicFramePr/>
                <a:graphic xmlns:a="http://schemas.openxmlformats.org/drawingml/2006/main">
                  <a:graphicData uri="http://schemas.microsoft.com/office/word/2010/wordprocessingShape">
                    <wps:wsp>
                      <wps:cNvCnPr/>
                      <wps:spPr>
                        <a:xfrm>
                          <a:off x="0" y="0"/>
                          <a:ext cx="0" cy="2076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AF126" id="Straight Connector 1368" o:spid="_x0000_s1026" style="position:absolute;z-index:2533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pt,6.95pt" to="246pt,1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356032" behindDoc="0" locked="0" layoutInCell="1" allowOverlap="1" wp14:anchorId="2FB872FC" wp14:editId="521FEA9D">
                <wp:simplePos x="0" y="0"/>
                <wp:positionH relativeFrom="column">
                  <wp:posOffset>2838450</wp:posOffset>
                </wp:positionH>
                <wp:positionV relativeFrom="paragraph">
                  <wp:posOffset>88265</wp:posOffset>
                </wp:positionV>
                <wp:extent cx="285750" cy="0"/>
                <wp:effectExtent l="0" t="0" r="19050" b="19050"/>
                <wp:wrapNone/>
                <wp:docPr id="1367" name="Straight Connector 1367"/>
                <wp:cNvGraphicFramePr/>
                <a:graphic xmlns:a="http://schemas.openxmlformats.org/drawingml/2006/main">
                  <a:graphicData uri="http://schemas.microsoft.com/office/word/2010/wordprocessingShape">
                    <wps:wsp>
                      <wps:cNvCnPr/>
                      <wps:spPr>
                        <a:xfrm flipV="1">
                          <a:off x="0" y="0"/>
                          <a:ext cx="285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899DB29" id="Straight Connector 1367" o:spid="_x0000_s1026" style="position:absolute;flip:y;z-index:25335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5pt,6.95pt" to="24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" strokecolor="#4579b8 [3044]"/>
            </w:pict>
          </mc:Fallback>
        </mc:AlternateContent>
      </w:r>
      <w:r>
        <w:t xml:space="preserve">  </w:t>
      </w:r>
    </w:p>
    <w:p w14:paraId="076184C7" w14:textId="77777777" w:rsidR="00DC0E48" w:rsidRDefault="00DC0E48" w:rsidP="00DC0E48">
      <w:r>
        <w:t xml:space="preserve">     </w:t>
      </w:r>
    </w:p>
    <w:p w14:paraId="432F7054" w14:textId="77777777" w:rsidR="00DC0E48" w:rsidRDefault="00DC0E48" w:rsidP="00DC0E48"/>
    <w:p w14:paraId="0DF51C89" w14:textId="77777777" w:rsidR="00DC0E48" w:rsidRDefault="00DC0E48" w:rsidP="00DC0E48"/>
    <w:p w14:paraId="0F547B54" w14:textId="77777777" w:rsidR="00DC0E48" w:rsidRDefault="00DC0E48" w:rsidP="00DC0E48">
      <w:r w:rsidRPr="00DD42A3">
        <w:rPr>
          <w:noProof/>
          <w:lang w:val="en-US"/>
        </w:rPr>
        <mc:AlternateContent>
          <mc:Choice Requires="wps">
            <w:drawing>
              <wp:anchor distT="0" distB="0" distL="114300" distR="114300" simplePos="0" relativeHeight="253317120" behindDoc="0" locked="0" layoutInCell="1" allowOverlap="1" wp14:anchorId="2D78644D" wp14:editId="7EAC9A96">
                <wp:simplePos x="0" y="0"/>
                <wp:positionH relativeFrom="column">
                  <wp:posOffset>1704975</wp:posOffset>
                </wp:positionH>
                <wp:positionV relativeFrom="paragraph">
                  <wp:posOffset>143510</wp:posOffset>
                </wp:positionV>
                <wp:extent cx="561975" cy="304800"/>
                <wp:effectExtent l="0" t="0" r="9525" b="0"/>
                <wp:wrapNone/>
                <wp:docPr id="1410" name="Rounded Rectangle 1410"/>
                <wp:cNvGraphicFramePr/>
                <a:graphic xmlns:a="http://schemas.openxmlformats.org/drawingml/2006/main">
                  <a:graphicData uri="http://schemas.microsoft.com/office/word/2010/wordprocessingShape">
                    <wps:wsp>
                      <wps:cNvSpPr/>
                      <wps:spPr>
                        <a:xfrm>
                          <a:off x="0" y="0"/>
                          <a:ext cx="5619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ED6CB5" w14:textId="77777777" w:rsidR="00944514" w:rsidRPr="00B6176C" w:rsidRDefault="00944514" w:rsidP="00DC0E48">
                            <w:pPr>
                              <w:jc w:val="center"/>
                            </w:pPr>
                            <w:r>
                              <w:t xml:space="preserve">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78644D" id="Rounded Rectangle 1410" o:spid="_x0000_s1736" style="position:absolute;margin-left:134.25pt;margin-top:11.3pt;width:44.25pt;height:24pt;z-index:2533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" fillcolor="white [3201]" stroked="f" strokeweight="2pt">
                <v:textbox>
                  <w:txbxContent>
                    <w:p w14:paraId="44ED6CB5" w14:textId="77777777" w:rsidR="00944514" w:rsidRPr="00B6176C" w:rsidRDefault="00944514" w:rsidP="00DC0E48">
                      <w:pPr>
                        <w:jc w:val="center"/>
                      </w:pPr>
                      <w:r>
                        <w:t xml:space="preserve"> Yes</w:t>
                      </w:r>
                    </w:p>
                  </w:txbxContent>
                </v:textbox>
              </v:roundrect>
            </w:pict>
          </mc:Fallback>
        </mc:AlternateContent>
      </w:r>
    </w:p>
    <w:p w14:paraId="370C0AE6" w14:textId="77777777" w:rsidR="00DC0E48" w:rsidRDefault="00DC0E48" w:rsidP="00DC0E48"/>
    <w:p w14:paraId="640AFB09" w14:textId="77777777" w:rsidR="00DC0E48" w:rsidRDefault="00DC0E48" w:rsidP="00DC0E48">
      <w:r>
        <w:t xml:space="preserve">                                                     </w:t>
      </w:r>
    </w:p>
    <w:p w14:paraId="144D6E2D" w14:textId="77777777" w:rsidR="00DC0E48" w:rsidRDefault="00DC0E48" w:rsidP="00DC0E48">
      <w:r>
        <w:rPr>
          <w:noProof/>
          <w:lang w:val="en-US"/>
        </w:rPr>
        <mc:AlternateContent>
          <mc:Choice Requires="wps">
            <w:drawing>
              <wp:anchor distT="0" distB="0" distL="114300" distR="114300" simplePos="0" relativeHeight="253318144" behindDoc="0" locked="0" layoutInCell="1" allowOverlap="1" wp14:anchorId="3EB36AAC" wp14:editId="04101DD5">
                <wp:simplePos x="0" y="0"/>
                <wp:positionH relativeFrom="margin">
                  <wp:posOffset>1171575</wp:posOffset>
                </wp:positionH>
                <wp:positionV relativeFrom="paragraph">
                  <wp:posOffset>5080</wp:posOffset>
                </wp:positionV>
                <wp:extent cx="1657350" cy="676275"/>
                <wp:effectExtent l="0" t="0" r="19050" b="28575"/>
                <wp:wrapNone/>
                <wp:docPr id="1411" name="Flowchart: Process 1411"/>
                <wp:cNvGraphicFramePr/>
                <a:graphic xmlns:a="http://schemas.openxmlformats.org/drawingml/2006/main">
                  <a:graphicData uri="http://schemas.microsoft.com/office/word/2010/wordprocessingShape">
                    <wps:wsp>
                      <wps:cNvSpPr/>
                      <wps:spPr>
                        <a:xfrm>
                          <a:off x="0" y="0"/>
                          <a:ext cx="1657350" cy="6762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3703B83" w14:textId="77777777" w:rsidR="00944514" w:rsidRDefault="00944514" w:rsidP="00DC0E48">
                            <w:r>
                              <w:t xml:space="preserve">Cancel the server          thread using </w:t>
                            </w:r>
                            <w:r w:rsidRPr="00996A0B">
                              <w:t>le_thread_Cancel</w:t>
                            </w:r>
                            <w:r>
                              <w:t xml:space="preserve">() API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36AAC" id="Flowchart: Process 1411" o:spid="_x0000_s1737" type="#_x0000_t109" style="position:absolute;margin-left:92.25pt;margin-top:.4pt;width:130.5pt;height:53.25pt;z-index:25331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" fillcolor="white [3201]" strokecolor="#4f81bd [3204]" strokeweight="1pt">
                <v:textbox>
                  <w:txbxContent>
                    <w:p w14:paraId="63703B83" w14:textId="77777777" w:rsidR="00944514" w:rsidRDefault="00944514" w:rsidP="00DC0E48">
                      <w:r>
                        <w:t xml:space="preserve">Cancel the server          thread using </w:t>
                      </w:r>
                      <w:r w:rsidRPr="00996A0B">
                        <w:t>le_thread_Cancel</w:t>
                      </w:r>
                      <w:r>
                        <w:t xml:space="preserve">() API </w:t>
                      </w:r>
                    </w:p>
                  </w:txbxContent>
                </v:textbox>
                <w10:wrap anchorx="margin"/>
              </v:shape>
            </w:pict>
          </mc:Fallback>
        </mc:AlternateContent>
      </w:r>
    </w:p>
    <w:p w14:paraId="79886905" w14:textId="77777777" w:rsidR="00DC0E48" w:rsidRDefault="00DC0E48" w:rsidP="00DC0E48">
      <w:r>
        <w:t xml:space="preserve">                                                   </w:t>
      </w:r>
    </w:p>
    <w:p w14:paraId="0131D942" w14:textId="77777777" w:rsidR="00DC0E48" w:rsidRDefault="00DC0E48" w:rsidP="00DC0E48">
      <w:r>
        <w:t xml:space="preserve">                                              </w:t>
      </w:r>
    </w:p>
    <w:p w14:paraId="706876F1" w14:textId="77777777" w:rsidR="00DC0E48" w:rsidRDefault="00DC0E48" w:rsidP="00DC0E48"/>
    <w:p w14:paraId="72A7DDB5" w14:textId="77777777" w:rsidR="00DC0E48" w:rsidRDefault="00DC0E48" w:rsidP="00DC0E48">
      <w:r>
        <w:rPr>
          <w:noProof/>
          <w:lang w:val="en-US"/>
        </w:rPr>
        <mc:AlternateContent>
          <mc:Choice Requires="wps">
            <w:drawing>
              <wp:anchor distT="0" distB="0" distL="114300" distR="114300" simplePos="0" relativeHeight="253358080" behindDoc="0" locked="0" layoutInCell="1" allowOverlap="1" wp14:anchorId="79552395" wp14:editId="5242F59A">
                <wp:simplePos x="0" y="0"/>
                <wp:positionH relativeFrom="column">
                  <wp:posOffset>1981200</wp:posOffset>
                </wp:positionH>
                <wp:positionV relativeFrom="paragraph">
                  <wp:posOffset>108585</wp:posOffset>
                </wp:positionV>
                <wp:extent cx="1152525" cy="9525"/>
                <wp:effectExtent l="19050" t="57150" r="0" b="85725"/>
                <wp:wrapNone/>
                <wp:docPr id="1374" name="Straight Arrow Connector 1374"/>
                <wp:cNvGraphicFramePr/>
                <a:graphic xmlns:a="http://schemas.openxmlformats.org/drawingml/2006/main">
                  <a:graphicData uri="http://schemas.microsoft.com/office/word/2010/wordprocessingShape">
                    <wps:wsp>
                      <wps:cNvCnPr/>
                      <wps:spPr>
                        <a:xfrm flipH="1">
                          <a:off x="0" y="0"/>
                          <a:ext cx="11525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E40683" id="Straight Arrow Connector 1374" o:spid="_x0000_s1026" type="#_x0000_t32" style="position:absolute;margin-left:156pt;margin-top:8.55pt;width:90.75pt;height:.75pt;flip:x;z-index:25335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" strokecolor="#4579b8 [3044]">
                <v:stroke endarrow="block"/>
              </v:shape>
            </w:pict>
          </mc:Fallback>
        </mc:AlternateContent>
      </w:r>
    </w:p>
    <w:p w14:paraId="2CF14C2F" w14:textId="77777777" w:rsidR="00DC0E48" w:rsidRDefault="00DC0E48" w:rsidP="00DC0E48">
      <w:r>
        <w:rPr>
          <w:noProof/>
          <w:lang w:val="en-US"/>
        </w:rPr>
        <mc:AlternateContent>
          <mc:Choice Requires="wps">
            <w:drawing>
              <wp:anchor distT="0" distB="0" distL="114300" distR="114300" simplePos="0" relativeHeight="253355008" behindDoc="0" locked="0" layoutInCell="1" allowOverlap="1" wp14:anchorId="6DD4F321" wp14:editId="1D801F31">
                <wp:simplePos x="0" y="0"/>
                <wp:positionH relativeFrom="margin">
                  <wp:posOffset>1257300</wp:posOffset>
                </wp:positionH>
                <wp:positionV relativeFrom="paragraph">
                  <wp:posOffset>103505</wp:posOffset>
                </wp:positionV>
                <wp:extent cx="1476375" cy="962025"/>
                <wp:effectExtent l="0" t="0" r="28575" b="28575"/>
                <wp:wrapNone/>
                <wp:docPr id="1361" name="Flowchart: Process 1361"/>
                <wp:cNvGraphicFramePr/>
                <a:graphic xmlns:a="http://schemas.openxmlformats.org/drawingml/2006/main">
                  <a:graphicData uri="http://schemas.microsoft.com/office/word/2010/wordprocessingShape">
                    <wps:wsp>
                      <wps:cNvSpPr/>
                      <wps:spPr>
                        <a:xfrm>
                          <a:off x="0" y="0"/>
                          <a:ext cx="1476375" cy="9620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3A7EFAC" w14:textId="77777777" w:rsidR="00944514" w:rsidRDefault="00944514" w:rsidP="00DC0E48">
                            <w:r>
                              <w:rPr>
                                <w:rFonts w:eastAsiaTheme="minorEastAsia" w:cs="Calibri"/>
                                <w:szCs w:val="24"/>
                                <w:lang w:eastAsia="zh-CN"/>
                              </w:rPr>
                              <w:t xml:space="preserve">Close the socket using close() API and then update </w:t>
                            </w:r>
                            <w:r>
                              <w:rPr>
                                <w:rFonts w:eastAsiaTheme="minorEastAsia" w:cs="Calibri"/>
                                <w:sz w:val="22"/>
                                <w:szCs w:val="22"/>
                                <w:lang w:val="en-US" w:eastAsia="zh-CN"/>
                              </w:rPr>
                              <w:t>the TCP connection status to disconnected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4F321" id="Flowchart: Process 1361" o:spid="_x0000_s1738" type="#_x0000_t109" style="position:absolute;margin-left:99pt;margin-top:8.15pt;width:116.25pt;height:75.75pt;z-index:2533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" fillcolor="white [3201]" strokecolor="#4f81bd [3204]" strokeweight="1pt">
                <v:textbox>
                  <w:txbxContent>
                    <w:p w14:paraId="63A7EFAC" w14:textId="77777777" w:rsidR="00944514" w:rsidRDefault="00944514" w:rsidP="00DC0E48">
                      <w:r>
                        <w:rPr>
                          <w:rFonts w:eastAsiaTheme="minorEastAsia" w:cs="Calibri"/>
                          <w:szCs w:val="24"/>
                          <w:lang w:eastAsia="zh-CN"/>
                        </w:rPr>
                        <w:t xml:space="preserve">Close the socket using close() API and then update </w:t>
                      </w:r>
                      <w:r>
                        <w:rPr>
                          <w:rFonts w:eastAsiaTheme="minorEastAsia" w:cs="Calibri"/>
                          <w:sz w:val="22"/>
                          <w:szCs w:val="22"/>
                          <w:lang w:val="en-US" w:eastAsia="zh-CN"/>
                        </w:rPr>
                        <w:t>the TCP connection status to disconnected</w:t>
                      </w:r>
                    </w:p>
                  </w:txbxContent>
                </v:textbox>
                <w10:wrap anchorx="margin"/>
              </v:shape>
            </w:pict>
          </mc:Fallback>
        </mc:AlternateContent>
      </w:r>
    </w:p>
    <w:p w14:paraId="4004826A" w14:textId="77777777" w:rsidR="00DC0E48" w:rsidRDefault="00DC0E48" w:rsidP="00DC0E48">
      <w:r>
        <w:t xml:space="preserve">                                     </w:t>
      </w:r>
    </w:p>
    <w:p w14:paraId="080BE019" w14:textId="77777777" w:rsidR="00DC0E48" w:rsidRDefault="00DC0E48" w:rsidP="00DC0E48"/>
    <w:p w14:paraId="4AA0CC6A" w14:textId="77777777" w:rsidR="00DC0E48" w:rsidRDefault="00DC0E48" w:rsidP="00DC0E48"/>
    <w:p w14:paraId="15CED43B" w14:textId="77777777" w:rsidR="00DC0E48" w:rsidRDefault="00DC0E48" w:rsidP="00DC0E48"/>
    <w:p w14:paraId="3AB0871E" w14:textId="77777777" w:rsidR="00DC0E48" w:rsidRDefault="00DC0E48" w:rsidP="00DC0E48"/>
    <w:p w14:paraId="2432C230" w14:textId="0B3A0287" w:rsidR="00DC0E48" w:rsidRDefault="00DC0E48" w:rsidP="00DC0E48"/>
    <w:p w14:paraId="4A507910" w14:textId="77777777" w:rsidR="00DC0E48" w:rsidRDefault="00DC0E48" w:rsidP="00DC0E48">
      <w:r w:rsidRPr="00113EC9">
        <w:rPr>
          <w:noProof/>
          <w:lang w:val="en-US"/>
        </w:rPr>
        <mc:AlternateContent>
          <mc:Choice Requires="wps">
            <w:drawing>
              <wp:anchor distT="0" distB="0" distL="114300" distR="114300" simplePos="0" relativeHeight="253319168" behindDoc="0" locked="0" layoutInCell="1" allowOverlap="1" wp14:anchorId="57396B59" wp14:editId="50D81949">
                <wp:simplePos x="0" y="0"/>
                <wp:positionH relativeFrom="margin">
                  <wp:posOffset>0</wp:posOffset>
                </wp:positionH>
                <wp:positionV relativeFrom="paragraph">
                  <wp:posOffset>36195</wp:posOffset>
                </wp:positionV>
                <wp:extent cx="822325" cy="640080"/>
                <wp:effectExtent l="0" t="0" r="15875" b="26670"/>
                <wp:wrapNone/>
                <wp:docPr id="1412" name="Rectangle 141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A28695" w14:textId="77777777" w:rsidR="00944514" w:rsidRDefault="00944514" w:rsidP="00DC0E4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96B59" id="Rectangle 1412" o:spid="_x0000_s1739" style="position:absolute;margin-left:0;margin-top:2.85pt;width:64.75pt;height:50.4pt;z-index:2533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AKsfCVwwIAAA4GAAAOAAAAAAAAAAAAAAAAAC4CAABkcnMvZTJvRG9jLnhtbFBLAQItABQA&#10;BgAIAAAAIQDFvWMg3wAAAAYBAAAPAAAAAAAAAAAAAAAAAB0FAABkcnMvZG93bnJldi54bWxQSwUG&#10;AAAAAAQABADzAAAAKQYAAAAA&#10;" fillcolor="#f79646 [3209]" strokecolor="#5a5a5a [2109]" strokeweight="1pt">
                <v:textbox>
                  <w:txbxContent>
                    <w:p w14:paraId="3CA28695" w14:textId="77777777" w:rsidR="00944514" w:rsidRDefault="00944514" w:rsidP="00DC0E48">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320192" behindDoc="0" locked="0" layoutInCell="1" allowOverlap="1" wp14:anchorId="0D4EEB33" wp14:editId="27A1C9A9">
                <wp:simplePos x="0" y="0"/>
                <wp:positionH relativeFrom="column">
                  <wp:posOffset>1562735</wp:posOffset>
                </wp:positionH>
                <wp:positionV relativeFrom="paragraph">
                  <wp:posOffset>26670</wp:posOffset>
                </wp:positionV>
                <wp:extent cx="828675" cy="640080"/>
                <wp:effectExtent l="0" t="0" r="28575" b="26670"/>
                <wp:wrapNone/>
                <wp:docPr id="1413" name="Rectangle 141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211C796" w14:textId="77777777" w:rsidR="00944514" w:rsidRDefault="00944514" w:rsidP="00DC0E4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EEB33" id="Rectangle 1413" o:spid="_x0000_s1740" style="position:absolute;margin-left:123.05pt;margin-top:2.1pt;width:65.25pt;height:50.4pt;z-index:2533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" fillcolor="#4f81bd [3204]" strokecolor="#5a5a5a [2109]" strokeweight="1pt">
                <v:textbox>
                  <w:txbxContent>
                    <w:p w14:paraId="4211C796" w14:textId="77777777" w:rsidR="00944514" w:rsidRDefault="00944514" w:rsidP="00DC0E48">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321216" behindDoc="0" locked="0" layoutInCell="1" allowOverlap="1" wp14:anchorId="04C232D6" wp14:editId="2924F870">
                <wp:simplePos x="0" y="0"/>
                <wp:positionH relativeFrom="column">
                  <wp:posOffset>2858135</wp:posOffset>
                </wp:positionH>
                <wp:positionV relativeFrom="paragraph">
                  <wp:posOffset>26670</wp:posOffset>
                </wp:positionV>
                <wp:extent cx="1143000" cy="640080"/>
                <wp:effectExtent l="0" t="0" r="19050" b="26670"/>
                <wp:wrapNone/>
                <wp:docPr id="1414" name="Rectangle 141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F22ADF1" w14:textId="77777777" w:rsidR="00944514" w:rsidRDefault="00944514" w:rsidP="00DC0E4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C232D6" id="Rectangle 1414" o:spid="_x0000_s1741" style="position:absolute;margin-left:225.05pt;margin-top:2.1pt;width:90pt;height:50.4pt;z-index:2533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Qlv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E/xCW/CAgAADwYAAA4AAAAAAAAAAAAAAAAALgIAAGRycy9lMm9Eb2MueG1sUEsBAi0AFAAGAAgA&#10;AAAhAHvYouHcAAAACQEAAA8AAAAAAAAAAAAAAAAAHAUAAGRycy9kb3ducmV2LnhtbFBLBQYAAAAA&#10;BAAEAPMAAAAlBgAAAAA=&#10;" fillcolor="#c0504d [3205]" strokecolor="#5a5a5a [2109]" strokeweight="1pt">
                <v:textbox>
                  <w:txbxContent>
                    <w:p w14:paraId="3F22ADF1" w14:textId="77777777" w:rsidR="00944514" w:rsidRDefault="00944514" w:rsidP="00DC0E48">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322240" behindDoc="0" locked="0" layoutInCell="1" allowOverlap="1" wp14:anchorId="0A5B991D" wp14:editId="770D9864">
                <wp:simplePos x="0" y="0"/>
                <wp:positionH relativeFrom="rightMargin">
                  <wp:posOffset>-76200</wp:posOffset>
                </wp:positionH>
                <wp:positionV relativeFrom="paragraph">
                  <wp:posOffset>0</wp:posOffset>
                </wp:positionV>
                <wp:extent cx="731520" cy="638175"/>
                <wp:effectExtent l="0" t="0" r="11430" b="28575"/>
                <wp:wrapNone/>
                <wp:docPr id="1415" name="Rectangle 1415"/>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077D855" w14:textId="77777777" w:rsidR="00944514" w:rsidRDefault="00944514" w:rsidP="00DC0E4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B991D" id="Rectangle 1415" o:spid="_x0000_s1742" style="position:absolute;margin-left:-6pt;margin-top:0;width:57.6pt;height:50.25pt;z-index:253322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OsvA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" fillcolor="#8064a2 [3207]" strokecolor="#5a5a5a [2109]" strokeweight="1pt">
                <v:textbox>
                  <w:txbxContent>
                    <w:p w14:paraId="3077D855" w14:textId="77777777" w:rsidR="00944514" w:rsidRDefault="00944514" w:rsidP="00DC0E48">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323264" behindDoc="0" locked="0" layoutInCell="1" allowOverlap="1" wp14:anchorId="5F9C30A2" wp14:editId="06029DE2">
                <wp:simplePos x="0" y="0"/>
                <wp:positionH relativeFrom="column">
                  <wp:posOffset>4200525</wp:posOffset>
                </wp:positionH>
                <wp:positionV relativeFrom="paragraph">
                  <wp:posOffset>8255</wp:posOffset>
                </wp:positionV>
                <wp:extent cx="1047750" cy="649605"/>
                <wp:effectExtent l="0" t="0" r="19050" b="17145"/>
                <wp:wrapNone/>
                <wp:docPr id="1416" name="Rectangle 1416"/>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B3104C" w14:textId="77777777" w:rsidR="00944514" w:rsidRDefault="00944514" w:rsidP="00DC0E4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C30A2" id="Rectangle 1416" o:spid="_x0000_s1743" style="position:absolute;margin-left:330.75pt;margin-top:.65pt;width:82.5pt;height:51.15pt;z-index:2533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I8hGrXCAgAADwYAAA4AAAAAAAAAAAAAAAAALgIAAGRycy9lMm9Eb2MueG1sUEsBAi0AFAAGAAgA&#10;AAAhADvZsg3cAAAACQEAAA8AAAAAAAAAAAAAAAAAHAUAAGRycy9kb3ducmV2LnhtbFBLBQYAAAAA&#10;BAAEAPMAAAAlBgAAAAA=&#10;" fillcolor="#c0504d [3205]" strokecolor="#5a5a5a [2109]" strokeweight="1pt">
                <v:textbox>
                  <w:txbxContent>
                    <w:p w14:paraId="00B3104C" w14:textId="77777777" w:rsidR="00944514" w:rsidRDefault="00944514" w:rsidP="00DC0E48">
                      <w:pPr>
                        <w:jc w:val="center"/>
                      </w:pPr>
                      <w:r>
                        <w:t>Other Legato Services</w:t>
                      </w:r>
                    </w:p>
                  </w:txbxContent>
                </v:textbox>
              </v:rect>
            </w:pict>
          </mc:Fallback>
        </mc:AlternateContent>
      </w:r>
    </w:p>
    <w:p w14:paraId="0C413B8C" w14:textId="77777777" w:rsidR="00DC0E48" w:rsidRDefault="00DC0E48" w:rsidP="00DC0E48"/>
    <w:p w14:paraId="3D963071" w14:textId="77777777" w:rsidR="00DC0E48" w:rsidRDefault="00DC0E48" w:rsidP="00DC0E48"/>
    <w:p w14:paraId="45CD3CF0" w14:textId="77777777" w:rsidR="00DC0E48" w:rsidRDefault="00DC0E48" w:rsidP="00DC0E48">
      <w:r>
        <w:rPr>
          <w:noProof/>
          <w:lang w:val="en-US"/>
        </w:rPr>
        <mc:AlternateContent>
          <mc:Choice Requires="wps">
            <w:drawing>
              <wp:anchor distT="0" distB="0" distL="114300" distR="114300" simplePos="0" relativeHeight="253325312" behindDoc="0" locked="0" layoutInCell="1" allowOverlap="1" wp14:anchorId="2D6F9136" wp14:editId="2C22A19B">
                <wp:simplePos x="0" y="0"/>
                <wp:positionH relativeFrom="column">
                  <wp:posOffset>1981200</wp:posOffset>
                </wp:positionH>
                <wp:positionV relativeFrom="paragraph">
                  <wp:posOffset>110490</wp:posOffset>
                </wp:positionV>
                <wp:extent cx="0" cy="7162800"/>
                <wp:effectExtent l="0" t="0" r="19050" b="19050"/>
                <wp:wrapNone/>
                <wp:docPr id="1417" name="Straight Connector 141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7110DD" id="Straight Connector 1417" o:spid="_x0000_s1026" style="position:absolute;z-index:2533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26336" behindDoc="0" locked="0" layoutInCell="1" allowOverlap="1" wp14:anchorId="479E7ABE" wp14:editId="25D7B726">
                <wp:simplePos x="0" y="0"/>
                <wp:positionH relativeFrom="column">
                  <wp:posOffset>3390900</wp:posOffset>
                </wp:positionH>
                <wp:positionV relativeFrom="paragraph">
                  <wp:posOffset>110490</wp:posOffset>
                </wp:positionV>
                <wp:extent cx="0" cy="7162800"/>
                <wp:effectExtent l="0" t="0" r="19050" b="19050"/>
                <wp:wrapNone/>
                <wp:docPr id="1418" name="Straight Connector 1418"/>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AE1FFB" id="Straight Connector 1418" o:spid="_x0000_s1026" style="position:absolute;z-index:2533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327360" behindDoc="0" locked="0" layoutInCell="1" allowOverlap="1" wp14:anchorId="5F99E466" wp14:editId="2DDC14B7">
                <wp:simplePos x="0" y="0"/>
                <wp:positionH relativeFrom="column">
                  <wp:posOffset>4724400</wp:posOffset>
                </wp:positionH>
                <wp:positionV relativeFrom="paragraph">
                  <wp:posOffset>100965</wp:posOffset>
                </wp:positionV>
                <wp:extent cx="0" cy="7162800"/>
                <wp:effectExtent l="0" t="0" r="19050" b="19050"/>
                <wp:wrapNone/>
                <wp:docPr id="1419" name="Straight Connector 1419"/>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805D4" id="Straight Connector 1419" o:spid="_x0000_s1026" style="position:absolute;z-index:2533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zwN/RL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28384" behindDoc="0" locked="0" layoutInCell="1" allowOverlap="1" wp14:anchorId="6F138D64" wp14:editId="5C241828">
                <wp:simplePos x="0" y="0"/>
                <wp:positionH relativeFrom="column">
                  <wp:posOffset>5781675</wp:posOffset>
                </wp:positionH>
                <wp:positionV relativeFrom="paragraph">
                  <wp:posOffset>80010</wp:posOffset>
                </wp:positionV>
                <wp:extent cx="0" cy="7162800"/>
                <wp:effectExtent l="0" t="0" r="19050" b="19050"/>
                <wp:wrapNone/>
                <wp:docPr id="1420" name="Straight Connector 1420"/>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00668" id="Straight Connector 1420" o:spid="_x0000_s1026" style="position:absolute;z-index:2533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324288" behindDoc="0" locked="0" layoutInCell="1" allowOverlap="1" wp14:anchorId="6FBFA6D9" wp14:editId="2670B763">
                <wp:simplePos x="0" y="0"/>
                <wp:positionH relativeFrom="column">
                  <wp:posOffset>390525</wp:posOffset>
                </wp:positionH>
                <wp:positionV relativeFrom="paragraph">
                  <wp:posOffset>118110</wp:posOffset>
                </wp:positionV>
                <wp:extent cx="0" cy="7162800"/>
                <wp:effectExtent l="0" t="0" r="19050" b="19050"/>
                <wp:wrapNone/>
                <wp:docPr id="1421" name="Straight Connector 1421"/>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E5CEF" id="Straight Connector 1421" o:spid="_x0000_s1026" style="position:absolute;z-index:2533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" strokecolor="#4579b8 [3044]"/>
            </w:pict>
          </mc:Fallback>
        </mc:AlternateContent>
      </w:r>
    </w:p>
    <w:p w14:paraId="6DA78D84" w14:textId="77777777" w:rsidR="00DC0E48" w:rsidRDefault="00DC0E48" w:rsidP="00DC0E48"/>
    <w:p w14:paraId="4FECE1FC" w14:textId="77777777" w:rsidR="00DC0E48" w:rsidRDefault="00DC0E48" w:rsidP="00DC0E48">
      <w:r>
        <w:t xml:space="preserve">                 Sends OK as</w:t>
      </w:r>
    </w:p>
    <w:p w14:paraId="4DA66314" w14:textId="77777777" w:rsidR="00DC0E48" w:rsidRDefault="00DC0E48" w:rsidP="00DC0E48">
      <w:r>
        <w:rPr>
          <w:noProof/>
          <w:lang w:val="en-US"/>
        </w:rPr>
        <mc:AlternateContent>
          <mc:Choice Requires="wps">
            <w:drawing>
              <wp:anchor distT="0" distB="0" distL="114300" distR="114300" simplePos="0" relativeHeight="253329408" behindDoc="0" locked="0" layoutInCell="1" allowOverlap="1" wp14:anchorId="4D3821D0" wp14:editId="7D760206">
                <wp:simplePos x="0" y="0"/>
                <wp:positionH relativeFrom="column">
                  <wp:posOffset>390525</wp:posOffset>
                </wp:positionH>
                <wp:positionV relativeFrom="paragraph">
                  <wp:posOffset>45085</wp:posOffset>
                </wp:positionV>
                <wp:extent cx="1590675" cy="0"/>
                <wp:effectExtent l="38100" t="76200" r="0" b="95250"/>
                <wp:wrapNone/>
                <wp:docPr id="1438" name="Straight Arrow Connector 1438"/>
                <wp:cNvGraphicFramePr/>
                <a:graphic xmlns:a="http://schemas.openxmlformats.org/drawingml/2006/main">
                  <a:graphicData uri="http://schemas.microsoft.com/office/word/2010/wordprocessingShape">
                    <wps:wsp>
                      <wps:cNvCnPr/>
                      <wps:spPr>
                        <a:xfrm flipH="1">
                          <a:off x="0" y="0"/>
                          <a:ext cx="1590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DB537C" id="Straight Arrow Connector 1438" o:spid="_x0000_s1026" type="#_x0000_t32" style="position:absolute;margin-left:30.75pt;margin-top:3.55pt;width:125.25pt;height:0;flip:x;z-index:25332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" strokecolor="#4579b8 [3044]">
                <v:stroke endarrow="block"/>
              </v:shape>
            </w:pict>
          </mc:Fallback>
        </mc:AlternateContent>
      </w:r>
      <w:r>
        <w:t xml:space="preserve">                Final response</w:t>
      </w:r>
    </w:p>
    <w:p w14:paraId="0333CAA4" w14:textId="77777777" w:rsidR="00DC0E48" w:rsidRDefault="00DC0E48" w:rsidP="00DC0E48">
      <w:r w:rsidRPr="00161089">
        <w:rPr>
          <w:rFonts w:asciiTheme="minorHAnsi" w:hAnsiTheme="minorHAnsi" w:cs="Arial"/>
          <w:noProof/>
          <w:sz w:val="20"/>
          <w:lang w:val="en-US"/>
        </w:rPr>
        <mc:AlternateContent>
          <mc:Choice Requires="wps">
            <w:drawing>
              <wp:anchor distT="0" distB="0" distL="114300" distR="114300" simplePos="0" relativeHeight="253330432" behindDoc="0" locked="0" layoutInCell="1" allowOverlap="1" wp14:anchorId="33389BBD" wp14:editId="1DBB695E">
                <wp:simplePos x="0" y="0"/>
                <wp:positionH relativeFrom="margin">
                  <wp:posOffset>790575</wp:posOffset>
                </wp:positionH>
                <wp:positionV relativeFrom="paragraph">
                  <wp:posOffset>11430</wp:posOffset>
                </wp:positionV>
                <wp:extent cx="2400300" cy="2409825"/>
                <wp:effectExtent l="0" t="0" r="19050" b="28575"/>
                <wp:wrapNone/>
                <wp:docPr id="1439" name="Diamond 1439"/>
                <wp:cNvGraphicFramePr/>
                <a:graphic xmlns:a="http://schemas.openxmlformats.org/drawingml/2006/main">
                  <a:graphicData uri="http://schemas.microsoft.com/office/word/2010/wordprocessingShape">
                    <wps:wsp>
                      <wps:cNvSpPr/>
                      <wps:spPr>
                        <a:xfrm>
                          <a:off x="0" y="0"/>
                          <a:ext cx="2400300" cy="2409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084D7CC" w14:textId="77777777" w:rsidR="00944514" w:rsidRPr="000153DC" w:rsidRDefault="00944514" w:rsidP="00DC0E48">
                            <w:r>
                              <w:t xml:space="preserve"> Check if any other TCP socket  session is active on  the closed socket cnxRef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89BBD" id="Diamond 1439" o:spid="_x0000_s1744" type="#_x0000_t4" style="position:absolute;margin-left:62.25pt;margin-top:.9pt;width:189pt;height:189.75pt;z-index:25333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" fillcolor="white [3201]" strokecolor="#4f81bd [3204]" strokeweight="1pt">
                <v:textbox>
                  <w:txbxContent>
                    <w:p w14:paraId="7084D7CC" w14:textId="77777777" w:rsidR="00944514" w:rsidRPr="000153DC" w:rsidRDefault="00944514" w:rsidP="00DC0E48">
                      <w:r>
                        <w:t xml:space="preserve"> Check if any other TCP socket  session is active on  the closed socket cnxRef</w:t>
                      </w:r>
                    </w:p>
                  </w:txbxContent>
                </v:textbox>
                <w10:wrap anchorx="margin"/>
              </v:shape>
            </w:pict>
          </mc:Fallback>
        </mc:AlternateContent>
      </w:r>
    </w:p>
    <w:p w14:paraId="74F196EB" w14:textId="77777777" w:rsidR="00DC0E48" w:rsidRDefault="00DC0E48" w:rsidP="00DC0E48">
      <w:r>
        <w:t xml:space="preserve">                                            </w:t>
      </w:r>
    </w:p>
    <w:p w14:paraId="7337AF0E" w14:textId="77777777" w:rsidR="00DC0E48" w:rsidRDefault="00DC0E48" w:rsidP="00DC0E48">
      <w:r>
        <w:t xml:space="preserve">                                      </w:t>
      </w:r>
    </w:p>
    <w:p w14:paraId="3A439C67" w14:textId="77777777" w:rsidR="00DC0E48" w:rsidRDefault="00DC0E48" w:rsidP="00DC0E48"/>
    <w:p w14:paraId="4ED4000C" w14:textId="77777777" w:rsidR="00DC0E48" w:rsidRDefault="00DC0E48" w:rsidP="00DC0E48">
      <w:r w:rsidRPr="00DD42A3">
        <w:rPr>
          <w:noProof/>
          <w:lang w:val="en-US"/>
        </w:rPr>
        <mc:AlternateContent>
          <mc:Choice Requires="wps">
            <w:drawing>
              <wp:anchor distT="0" distB="0" distL="114300" distR="114300" simplePos="0" relativeHeight="253332480" behindDoc="0" locked="0" layoutInCell="1" allowOverlap="1" wp14:anchorId="39C60E78" wp14:editId="7E25EAD4">
                <wp:simplePos x="0" y="0"/>
                <wp:positionH relativeFrom="margin">
                  <wp:posOffset>400050</wp:posOffset>
                </wp:positionH>
                <wp:positionV relativeFrom="paragraph">
                  <wp:posOffset>38735</wp:posOffset>
                </wp:positionV>
                <wp:extent cx="485775" cy="352425"/>
                <wp:effectExtent l="0" t="0" r="9525" b="9525"/>
                <wp:wrapNone/>
                <wp:docPr id="1442" name="Rounded Rectangle 1442"/>
                <wp:cNvGraphicFramePr/>
                <a:graphic xmlns:a="http://schemas.openxmlformats.org/drawingml/2006/main">
                  <a:graphicData uri="http://schemas.microsoft.com/office/word/2010/wordprocessingShape">
                    <wps:wsp>
                      <wps:cNvSpPr/>
                      <wps:spPr>
                        <a:xfrm>
                          <a:off x="0" y="0"/>
                          <a:ext cx="485775" cy="3524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57A30C" w14:textId="77777777" w:rsidR="00944514" w:rsidRPr="00B6176C" w:rsidRDefault="00944514" w:rsidP="00DC0E48">
                            <w:r>
                              <w:t>Yesd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60E78" id="Rounded Rectangle 1442" o:spid="_x0000_s1745" style="position:absolute;margin-left:31.5pt;margin-top:3.05pt;width:38.25pt;height:27.75pt;z-index:25333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" fillcolor="white [3201]" stroked="f" strokeweight="2pt">
                <v:textbox>
                  <w:txbxContent>
                    <w:p w14:paraId="3357A30C" w14:textId="77777777" w:rsidR="00944514" w:rsidRPr="00B6176C" w:rsidRDefault="00944514" w:rsidP="00DC0E48">
                      <w:r>
                        <w:t>Yesd</w:t>
                      </w:r>
                    </w:p>
                  </w:txbxContent>
                </v:textbox>
                <w10:wrap anchorx="margin"/>
              </v:roundrect>
            </w:pict>
          </mc:Fallback>
        </mc:AlternateContent>
      </w:r>
    </w:p>
    <w:p w14:paraId="3612A407" w14:textId="77777777" w:rsidR="00DC0E48" w:rsidRDefault="00DC0E48" w:rsidP="00DC0E48">
      <w:r>
        <w:t xml:space="preserve">             </w:t>
      </w:r>
    </w:p>
    <w:p w14:paraId="042B67F4" w14:textId="77777777" w:rsidR="00DC0E48" w:rsidRDefault="00DC0E48" w:rsidP="00DC0E48">
      <w:r>
        <w:rPr>
          <w:noProof/>
          <w:lang w:val="en-US"/>
        </w:rPr>
        <mc:AlternateContent>
          <mc:Choice Requires="wps">
            <w:drawing>
              <wp:anchor distT="0" distB="0" distL="114300" distR="114300" simplePos="0" relativeHeight="253333504" behindDoc="0" locked="0" layoutInCell="1" allowOverlap="1" wp14:anchorId="0FAED409" wp14:editId="41090B0D">
                <wp:simplePos x="0" y="0"/>
                <wp:positionH relativeFrom="column">
                  <wp:posOffset>381000</wp:posOffset>
                </wp:positionH>
                <wp:positionV relativeFrom="paragraph">
                  <wp:posOffset>104775</wp:posOffset>
                </wp:positionV>
                <wp:extent cx="419100" cy="0"/>
                <wp:effectExtent l="38100" t="76200" r="0" b="95250"/>
                <wp:wrapNone/>
                <wp:docPr id="1444" name="Straight Arrow Connector 1444"/>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51E384" id="Straight Arrow Connector 1444" o:spid="_x0000_s1026" type="#_x0000_t32" style="position:absolute;margin-left:30pt;margin-top:8.25pt;width:33pt;height:0;flip:x;z-index:253333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" strokecolor="#4579b8 [3044]">
                <v:stroke endarrow="block"/>
              </v:shape>
            </w:pict>
          </mc:Fallback>
        </mc:AlternateContent>
      </w:r>
    </w:p>
    <w:p w14:paraId="103FB317" w14:textId="77777777" w:rsidR="00DC0E48" w:rsidRDefault="00DC0E48" w:rsidP="00DC0E48"/>
    <w:p w14:paraId="76C63CB7" w14:textId="77777777" w:rsidR="00DC0E48" w:rsidRDefault="00DC0E48" w:rsidP="00DC0E48"/>
    <w:p w14:paraId="2E141DA3" w14:textId="77777777" w:rsidR="00DC0E48" w:rsidRDefault="00DC0E48" w:rsidP="00DC0E48"/>
    <w:p w14:paraId="54C1B215" w14:textId="77777777" w:rsidR="00DC0E48" w:rsidRDefault="00DC0E48" w:rsidP="00DC0E48"/>
    <w:p w14:paraId="25D9AE7D" w14:textId="77777777" w:rsidR="00DC0E48" w:rsidRDefault="00DC0E48" w:rsidP="00DC0E48"/>
    <w:p w14:paraId="2B07C99A" w14:textId="77777777" w:rsidR="00DC0E48" w:rsidRDefault="00DC0E48" w:rsidP="00DC0E48"/>
    <w:p w14:paraId="64CDEAC4" w14:textId="77777777" w:rsidR="00DC0E48" w:rsidRDefault="00DC0E48" w:rsidP="00DC0E48"/>
    <w:p w14:paraId="4AB44887" w14:textId="77777777" w:rsidR="00DC0E48" w:rsidRDefault="00DC0E48" w:rsidP="00DC0E48">
      <w:r w:rsidRPr="00DD42A3">
        <w:rPr>
          <w:noProof/>
          <w:lang w:val="en-US"/>
        </w:rPr>
        <mc:AlternateContent>
          <mc:Choice Requires="wps">
            <w:drawing>
              <wp:anchor distT="0" distB="0" distL="114300" distR="114300" simplePos="0" relativeHeight="253331456" behindDoc="0" locked="0" layoutInCell="1" allowOverlap="1" wp14:anchorId="12F9CAE4" wp14:editId="13E94627">
                <wp:simplePos x="0" y="0"/>
                <wp:positionH relativeFrom="column">
                  <wp:posOffset>1695450</wp:posOffset>
                </wp:positionH>
                <wp:positionV relativeFrom="paragraph">
                  <wp:posOffset>9525</wp:posOffset>
                </wp:positionV>
                <wp:extent cx="561975" cy="304800"/>
                <wp:effectExtent l="0" t="0" r="9525" b="0"/>
                <wp:wrapNone/>
                <wp:docPr id="1440" name="Rounded Rectangle 1440"/>
                <wp:cNvGraphicFramePr/>
                <a:graphic xmlns:a="http://schemas.openxmlformats.org/drawingml/2006/main">
                  <a:graphicData uri="http://schemas.microsoft.com/office/word/2010/wordprocessingShape">
                    <wps:wsp>
                      <wps:cNvSpPr/>
                      <wps:spPr>
                        <a:xfrm>
                          <a:off x="0" y="0"/>
                          <a:ext cx="5619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16E4FE" w14:textId="77777777" w:rsidR="00944514" w:rsidRPr="00B6176C" w:rsidRDefault="00944514" w:rsidP="00DC0E4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F9CAE4" id="Rounded Rectangle 1440" o:spid="_x0000_s1746" style="position:absolute;margin-left:133.5pt;margin-top:.75pt;width:44.25pt;height:24pt;z-index:2533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" fillcolor="white [3201]" stroked="f" strokeweight="2pt">
                <v:textbox>
                  <w:txbxContent>
                    <w:p w14:paraId="4416E4FE" w14:textId="77777777" w:rsidR="00944514" w:rsidRPr="00B6176C" w:rsidRDefault="00944514" w:rsidP="00DC0E48">
                      <w:pPr>
                        <w:jc w:val="center"/>
                      </w:pPr>
                      <w:r>
                        <w:t>No</w:t>
                      </w:r>
                    </w:p>
                  </w:txbxContent>
                </v:textbox>
              </v:roundrect>
            </w:pict>
          </mc:Fallback>
        </mc:AlternateContent>
      </w:r>
      <w:r>
        <w:t xml:space="preserve">                                                    </w:t>
      </w:r>
    </w:p>
    <w:p w14:paraId="014F4F65" w14:textId="77777777" w:rsidR="00DC0E48" w:rsidRDefault="00DC0E48" w:rsidP="00DC0E48">
      <w:r>
        <w:t xml:space="preserve">                                           </w:t>
      </w:r>
    </w:p>
    <w:p w14:paraId="5AA57BD4" w14:textId="77777777" w:rsidR="00DC0E48" w:rsidRDefault="00DC0E48" w:rsidP="00DC0E48">
      <w:r w:rsidRPr="00BA08A6">
        <w:rPr>
          <w:noProof/>
          <w:lang w:val="en-US"/>
        </w:rPr>
        <mc:AlternateContent>
          <mc:Choice Requires="wps">
            <w:drawing>
              <wp:anchor distT="0" distB="0" distL="114300" distR="114300" simplePos="0" relativeHeight="253334528" behindDoc="0" locked="0" layoutInCell="1" allowOverlap="1" wp14:anchorId="7734F7EB" wp14:editId="4617E396">
                <wp:simplePos x="0" y="0"/>
                <wp:positionH relativeFrom="margin">
                  <wp:posOffset>1400175</wp:posOffset>
                </wp:positionH>
                <wp:positionV relativeFrom="paragraph">
                  <wp:posOffset>121285</wp:posOffset>
                </wp:positionV>
                <wp:extent cx="1171575" cy="962025"/>
                <wp:effectExtent l="0" t="0" r="28575" b="28575"/>
                <wp:wrapNone/>
                <wp:docPr id="1445" name="Flowchart: Process 1445"/>
                <wp:cNvGraphicFramePr/>
                <a:graphic xmlns:a="http://schemas.openxmlformats.org/drawingml/2006/main">
                  <a:graphicData uri="http://schemas.microsoft.com/office/word/2010/wordprocessingShape">
                    <wps:wsp>
                      <wps:cNvSpPr/>
                      <wps:spPr>
                        <a:xfrm>
                          <a:off x="0" y="0"/>
                          <a:ext cx="1171575" cy="9620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D5BB1C0" w14:textId="77777777" w:rsidR="00944514" w:rsidRDefault="00944514" w:rsidP="00DC0E48">
                            <w:pPr>
                              <w:jc w:val="center"/>
                            </w:pPr>
                            <w:r>
                              <w:rPr>
                                <w:rFonts w:eastAsiaTheme="minorEastAsia" w:cs="Calibri"/>
                                <w:sz w:val="22"/>
                                <w:szCs w:val="22"/>
                                <w:lang w:val="en-US" w:eastAsia="zh-CN"/>
                              </w:rPr>
                              <w:t>function call to deactivate pdp connection in connect component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4F7EB" id="Flowchart: Process 1445" o:spid="_x0000_s1747" type="#_x0000_t109" style="position:absolute;margin-left:110.25pt;margin-top:9.55pt;width:92.25pt;height:75.75pt;z-index:25333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" fillcolor="white [3201]" strokecolor="#4f81bd [3204]" strokeweight="1pt">
                <v:textbox>
                  <w:txbxContent>
                    <w:p w14:paraId="3D5BB1C0" w14:textId="77777777" w:rsidR="00944514" w:rsidRDefault="00944514" w:rsidP="00DC0E48">
                      <w:pPr>
                        <w:jc w:val="center"/>
                      </w:pPr>
                      <w:r>
                        <w:rPr>
                          <w:rFonts w:eastAsiaTheme="minorEastAsia" w:cs="Calibri"/>
                          <w:sz w:val="22"/>
                          <w:szCs w:val="22"/>
                          <w:lang w:val="en-US" w:eastAsia="zh-CN"/>
                        </w:rPr>
                        <w:t>function call to deactivate pdp connection in connect component</w:t>
                      </w:r>
                    </w:p>
                  </w:txbxContent>
                </v:textbox>
                <w10:wrap anchorx="margin"/>
              </v:shape>
            </w:pict>
          </mc:Fallback>
        </mc:AlternateContent>
      </w:r>
      <w:r>
        <w:t xml:space="preserve">                                               </w:t>
      </w:r>
    </w:p>
    <w:p w14:paraId="198C5F51" w14:textId="77777777" w:rsidR="00DC0E48" w:rsidRDefault="00DC0E48" w:rsidP="00DC0E48"/>
    <w:p w14:paraId="39316990" w14:textId="77777777" w:rsidR="00DC0E48" w:rsidRDefault="00DC0E48" w:rsidP="00DC0E48">
      <w:r>
        <w:t xml:space="preserve">      </w:t>
      </w:r>
    </w:p>
    <w:p w14:paraId="37AB8990" w14:textId="77777777" w:rsidR="00DC0E48" w:rsidRDefault="00DC0E48" w:rsidP="00DC0E48"/>
    <w:p w14:paraId="4AC92165" w14:textId="77777777" w:rsidR="00DC0E48" w:rsidRDefault="00DC0E48" w:rsidP="00DC0E48"/>
    <w:p w14:paraId="2112EF7E" w14:textId="77777777" w:rsidR="00DC0E48" w:rsidRDefault="00DC0E48" w:rsidP="00DC0E48"/>
    <w:p w14:paraId="6E7A7968" w14:textId="77777777" w:rsidR="00DC0E48" w:rsidRDefault="00DC0E48" w:rsidP="00DC0E48"/>
    <w:p w14:paraId="6B90734E" w14:textId="77777777" w:rsidR="00DC0E48" w:rsidRDefault="00DC0E48" w:rsidP="00DC0E48"/>
    <w:p w14:paraId="1FA4602A" w14:textId="77777777" w:rsidR="00DC0E48" w:rsidRDefault="00DC0E48" w:rsidP="00DC0E48"/>
    <w:p w14:paraId="0009E33C" w14:textId="77777777" w:rsidR="00DC0E48" w:rsidRDefault="00DC0E48" w:rsidP="00DC0E48"/>
    <w:p w14:paraId="165F1C36" w14:textId="77777777" w:rsidR="00DC0E48" w:rsidRDefault="00DC0E48" w:rsidP="00DC0E48"/>
    <w:p w14:paraId="59CA0BEC" w14:textId="77777777" w:rsidR="00DC0E48" w:rsidRDefault="00DC0E48" w:rsidP="00DC0E48"/>
    <w:p w14:paraId="37384F18" w14:textId="77777777" w:rsidR="00DC0E48" w:rsidRDefault="00DC0E48" w:rsidP="00DC0E48"/>
    <w:p w14:paraId="063F24BD" w14:textId="77777777" w:rsidR="00DC0E48" w:rsidRDefault="00DC0E48" w:rsidP="00DC0E48"/>
    <w:p w14:paraId="3F71120B" w14:textId="77777777" w:rsidR="00DC0E48" w:rsidRDefault="00DC0E48" w:rsidP="00DC0E48"/>
    <w:p w14:paraId="6FCE105A" w14:textId="77777777" w:rsidR="00DC0E48" w:rsidRDefault="00DC0E48" w:rsidP="00DC0E48"/>
    <w:p w14:paraId="4F563D29" w14:textId="77777777" w:rsidR="00DC0E48" w:rsidRDefault="00DC0E48" w:rsidP="00DC0E48"/>
    <w:p w14:paraId="3A754076" w14:textId="77777777" w:rsidR="00DC0E48" w:rsidRDefault="00DC0E48" w:rsidP="00DC0E48"/>
    <w:p w14:paraId="3F36BE4B" w14:textId="77777777" w:rsidR="00DC0E48" w:rsidRDefault="00DC0E48" w:rsidP="00DC0E48"/>
    <w:p w14:paraId="322F0B67" w14:textId="77777777" w:rsidR="00DC0E48" w:rsidRDefault="00DC0E48" w:rsidP="00DC0E48">
      <w:r w:rsidRPr="00113EC9">
        <w:rPr>
          <w:noProof/>
          <w:lang w:val="en-US"/>
        </w:rPr>
        <mc:AlternateContent>
          <mc:Choice Requires="wps">
            <w:drawing>
              <wp:anchor distT="0" distB="0" distL="114300" distR="114300" simplePos="0" relativeHeight="253335552" behindDoc="0" locked="0" layoutInCell="1" allowOverlap="1" wp14:anchorId="1D82DD04" wp14:editId="4065AF08">
                <wp:simplePos x="0" y="0"/>
                <wp:positionH relativeFrom="margin">
                  <wp:posOffset>0</wp:posOffset>
                </wp:positionH>
                <wp:positionV relativeFrom="paragraph">
                  <wp:posOffset>36195</wp:posOffset>
                </wp:positionV>
                <wp:extent cx="822325" cy="640080"/>
                <wp:effectExtent l="0" t="0" r="15875" b="26670"/>
                <wp:wrapNone/>
                <wp:docPr id="1446" name="Rectangle 144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BEE58D" w14:textId="77777777" w:rsidR="00944514" w:rsidRDefault="00944514" w:rsidP="00DC0E4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2DD04" id="Rectangle 1446" o:spid="_x0000_s1748" style="position:absolute;margin-left:0;margin-top:2.85pt;width:64.75pt;height:50.4pt;z-index:2533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JUww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CXp5JUwwIAAA4GAAAOAAAAAAAAAAAAAAAAAC4CAABkcnMvZTJvRG9jLnhtbFBLAQItABQA&#10;BgAIAAAAIQDFvWMg3wAAAAYBAAAPAAAAAAAAAAAAAAAAAB0FAABkcnMvZG93bnJldi54bWxQSwUG&#10;AAAAAAQABADzAAAAKQYAAAAA&#10;" fillcolor="#f79646 [3209]" strokecolor="#5a5a5a [2109]" strokeweight="1pt">
                <v:textbox>
                  <w:txbxContent>
                    <w:p w14:paraId="01BEE58D" w14:textId="77777777" w:rsidR="00944514" w:rsidRDefault="00944514" w:rsidP="00DC0E48">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336576" behindDoc="0" locked="0" layoutInCell="1" allowOverlap="1" wp14:anchorId="17F891D0" wp14:editId="35FE8C1D">
                <wp:simplePos x="0" y="0"/>
                <wp:positionH relativeFrom="column">
                  <wp:posOffset>1562735</wp:posOffset>
                </wp:positionH>
                <wp:positionV relativeFrom="paragraph">
                  <wp:posOffset>26670</wp:posOffset>
                </wp:positionV>
                <wp:extent cx="828675" cy="640080"/>
                <wp:effectExtent l="0" t="0" r="28575" b="26670"/>
                <wp:wrapNone/>
                <wp:docPr id="1447" name="Rectangle 144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378FAB0" w14:textId="77777777" w:rsidR="00944514" w:rsidRDefault="00944514" w:rsidP="00DC0E4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891D0" id="Rectangle 1447" o:spid="_x0000_s1749" style="position:absolute;margin-left:123.05pt;margin-top:2.1pt;width:65.25pt;height:50.4pt;z-index:2533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orlSG8MCAAAOBgAADgAAAAAAAAAAAAAAAAAuAgAAZHJzL2Uyb0RvYy54bWxQSwECLQAUAAYA&#10;CAAAACEAEEroYd0AAAAJAQAADwAAAAAAAAAAAAAAAAAdBQAAZHJzL2Rvd25yZXYueG1sUEsFBgAA&#10;AAAEAAQA8wAAACcGAAAAAA==&#10;" fillcolor="#4f81bd [3204]" strokecolor="#5a5a5a [2109]" strokeweight="1pt">
                <v:textbox>
                  <w:txbxContent>
                    <w:p w14:paraId="1378FAB0" w14:textId="77777777" w:rsidR="00944514" w:rsidRDefault="00944514" w:rsidP="00DC0E48">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337600" behindDoc="0" locked="0" layoutInCell="1" allowOverlap="1" wp14:anchorId="01520D2E" wp14:editId="43D04C9E">
                <wp:simplePos x="0" y="0"/>
                <wp:positionH relativeFrom="column">
                  <wp:posOffset>2858135</wp:posOffset>
                </wp:positionH>
                <wp:positionV relativeFrom="paragraph">
                  <wp:posOffset>26670</wp:posOffset>
                </wp:positionV>
                <wp:extent cx="1143000" cy="640080"/>
                <wp:effectExtent l="0" t="0" r="19050" b="26670"/>
                <wp:wrapNone/>
                <wp:docPr id="1448" name="Rectangle 144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335E8B7" w14:textId="77777777" w:rsidR="00944514" w:rsidRDefault="00944514" w:rsidP="00DC0E4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520D2E" id="Rectangle 1448" o:spid="_x0000_s1750" style="position:absolute;margin-left:225.05pt;margin-top:2.1pt;width:90pt;height:50.4pt;z-index:253337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" fillcolor="#c0504d [3205]" strokecolor="#5a5a5a [2109]" strokeweight="1pt">
                <v:textbox>
                  <w:txbxContent>
                    <w:p w14:paraId="2335E8B7" w14:textId="77777777" w:rsidR="00944514" w:rsidRDefault="00944514" w:rsidP="00DC0E48">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338624" behindDoc="0" locked="0" layoutInCell="1" allowOverlap="1" wp14:anchorId="29181800" wp14:editId="1C5D8BB3">
                <wp:simplePos x="0" y="0"/>
                <wp:positionH relativeFrom="rightMargin">
                  <wp:posOffset>-76200</wp:posOffset>
                </wp:positionH>
                <wp:positionV relativeFrom="paragraph">
                  <wp:posOffset>0</wp:posOffset>
                </wp:positionV>
                <wp:extent cx="731520" cy="638175"/>
                <wp:effectExtent l="0" t="0" r="11430" b="28575"/>
                <wp:wrapNone/>
                <wp:docPr id="1449" name="Rectangle 1449"/>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62D767E" w14:textId="77777777" w:rsidR="00944514" w:rsidRDefault="00944514" w:rsidP="00DC0E4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81800" id="Rectangle 1449" o:spid="_x0000_s1751" style="position:absolute;margin-left:-6pt;margin-top:0;width:57.6pt;height:50.25pt;z-index:253338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" fillcolor="#8064a2 [3207]" strokecolor="#5a5a5a [2109]" strokeweight="1pt">
                <v:textbox>
                  <w:txbxContent>
                    <w:p w14:paraId="662D767E" w14:textId="77777777" w:rsidR="00944514" w:rsidRDefault="00944514" w:rsidP="00DC0E48">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339648" behindDoc="0" locked="0" layoutInCell="1" allowOverlap="1" wp14:anchorId="4BC50162" wp14:editId="5FD2DEA5">
                <wp:simplePos x="0" y="0"/>
                <wp:positionH relativeFrom="column">
                  <wp:posOffset>4200525</wp:posOffset>
                </wp:positionH>
                <wp:positionV relativeFrom="paragraph">
                  <wp:posOffset>8255</wp:posOffset>
                </wp:positionV>
                <wp:extent cx="1047750" cy="649605"/>
                <wp:effectExtent l="0" t="0" r="19050" b="17145"/>
                <wp:wrapNone/>
                <wp:docPr id="1450" name="Rectangle 1450"/>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279A95" w14:textId="77777777" w:rsidR="00944514" w:rsidRDefault="00944514" w:rsidP="00DC0E4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50162" id="Rectangle 1450" o:spid="_x0000_s1752" style="position:absolute;margin-left:330.75pt;margin-top:.65pt;width:82.5pt;height:51.15pt;z-index:2533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KtsaELCAgAADwYAAA4AAAAAAAAAAAAAAAAALgIAAGRycy9lMm9Eb2MueG1sUEsBAi0AFAAGAAgA&#10;AAAhADvZsg3cAAAACQEAAA8AAAAAAAAAAAAAAAAAHAUAAGRycy9kb3ducmV2LnhtbFBLBQYAAAAA&#10;BAAEAPMAAAAlBgAAAAA=&#10;" fillcolor="#c0504d [3205]" strokecolor="#5a5a5a [2109]" strokeweight="1pt">
                <v:textbox>
                  <w:txbxContent>
                    <w:p w14:paraId="79279A95" w14:textId="77777777" w:rsidR="00944514" w:rsidRDefault="00944514" w:rsidP="00DC0E48">
                      <w:pPr>
                        <w:jc w:val="center"/>
                      </w:pPr>
                      <w:r>
                        <w:t>Other Legato Services</w:t>
                      </w:r>
                    </w:p>
                  </w:txbxContent>
                </v:textbox>
              </v:rect>
            </w:pict>
          </mc:Fallback>
        </mc:AlternateContent>
      </w:r>
    </w:p>
    <w:p w14:paraId="51D5452F" w14:textId="77777777" w:rsidR="00DC0E48" w:rsidRDefault="00DC0E48" w:rsidP="00DC0E48"/>
    <w:p w14:paraId="7DCC02F3" w14:textId="77777777" w:rsidR="00DC0E48" w:rsidRDefault="00DC0E48" w:rsidP="00DC0E48"/>
    <w:p w14:paraId="169A0D2E" w14:textId="77777777" w:rsidR="00DC0E48" w:rsidRDefault="00DC0E48" w:rsidP="00DC0E48">
      <w:r>
        <w:rPr>
          <w:noProof/>
          <w:lang w:val="en-US"/>
        </w:rPr>
        <mc:AlternateContent>
          <mc:Choice Requires="wps">
            <w:drawing>
              <wp:anchor distT="0" distB="0" distL="114300" distR="114300" simplePos="0" relativeHeight="253341696" behindDoc="0" locked="0" layoutInCell="1" allowOverlap="1" wp14:anchorId="37B45C2C" wp14:editId="1D40E3F8">
                <wp:simplePos x="0" y="0"/>
                <wp:positionH relativeFrom="column">
                  <wp:posOffset>1981200</wp:posOffset>
                </wp:positionH>
                <wp:positionV relativeFrom="paragraph">
                  <wp:posOffset>110490</wp:posOffset>
                </wp:positionV>
                <wp:extent cx="0" cy="7162800"/>
                <wp:effectExtent l="0" t="0" r="19050" b="19050"/>
                <wp:wrapNone/>
                <wp:docPr id="1451" name="Straight Connector 1451"/>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F1AA1" id="Straight Connector 1451" o:spid="_x0000_s1026" style="position:absolute;z-index:2533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42720" behindDoc="0" locked="0" layoutInCell="1" allowOverlap="1" wp14:anchorId="5D766EB8" wp14:editId="23826994">
                <wp:simplePos x="0" y="0"/>
                <wp:positionH relativeFrom="column">
                  <wp:posOffset>3390900</wp:posOffset>
                </wp:positionH>
                <wp:positionV relativeFrom="paragraph">
                  <wp:posOffset>110490</wp:posOffset>
                </wp:positionV>
                <wp:extent cx="0" cy="7162800"/>
                <wp:effectExtent l="0" t="0" r="19050" b="19050"/>
                <wp:wrapNone/>
                <wp:docPr id="1452" name="Straight Connector 1452"/>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B93D7" id="Straight Connector 1452" o:spid="_x0000_s1026" style="position:absolute;z-index:2533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43744" behindDoc="0" locked="0" layoutInCell="1" allowOverlap="1" wp14:anchorId="5D191959" wp14:editId="26EE4938">
                <wp:simplePos x="0" y="0"/>
                <wp:positionH relativeFrom="column">
                  <wp:posOffset>4724400</wp:posOffset>
                </wp:positionH>
                <wp:positionV relativeFrom="paragraph">
                  <wp:posOffset>100965</wp:posOffset>
                </wp:positionV>
                <wp:extent cx="0" cy="7162800"/>
                <wp:effectExtent l="0" t="0" r="19050" b="19050"/>
                <wp:wrapNone/>
                <wp:docPr id="1453" name="Straight Connector 1453"/>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71963" id="Straight Connector 1453" o:spid="_x0000_s1026" style="position:absolute;z-index:2533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4MHJ97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44768" behindDoc="0" locked="0" layoutInCell="1" allowOverlap="1" wp14:anchorId="1E7BB3AD" wp14:editId="0AA8AE85">
                <wp:simplePos x="0" y="0"/>
                <wp:positionH relativeFrom="column">
                  <wp:posOffset>5781675</wp:posOffset>
                </wp:positionH>
                <wp:positionV relativeFrom="paragraph">
                  <wp:posOffset>80010</wp:posOffset>
                </wp:positionV>
                <wp:extent cx="0" cy="7162800"/>
                <wp:effectExtent l="0" t="0" r="19050" b="19050"/>
                <wp:wrapNone/>
                <wp:docPr id="1454" name="Straight Connector 1454"/>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E16E4" id="Straight Connector 1454" o:spid="_x0000_s1026" style="position:absolute;z-index:2533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340672" behindDoc="0" locked="0" layoutInCell="1" allowOverlap="1" wp14:anchorId="043BE06A" wp14:editId="081CE98D">
                <wp:simplePos x="0" y="0"/>
                <wp:positionH relativeFrom="column">
                  <wp:posOffset>390525</wp:posOffset>
                </wp:positionH>
                <wp:positionV relativeFrom="paragraph">
                  <wp:posOffset>118110</wp:posOffset>
                </wp:positionV>
                <wp:extent cx="0" cy="7162800"/>
                <wp:effectExtent l="0" t="0" r="19050" b="19050"/>
                <wp:wrapNone/>
                <wp:docPr id="1455" name="Straight Connector 1455"/>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3CC85" id="Straight Connector 1455" o:spid="_x0000_s1026" style="position:absolute;z-index:2533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" strokecolor="#4579b8 [3044]"/>
            </w:pict>
          </mc:Fallback>
        </mc:AlternateContent>
      </w:r>
    </w:p>
    <w:p w14:paraId="2EF85C94" w14:textId="77777777" w:rsidR="00DC0E48" w:rsidRDefault="00DC0E48" w:rsidP="00DC0E48">
      <w:r w:rsidRPr="006E4DFD">
        <w:rPr>
          <w:noProof/>
          <w:lang w:val="en-US"/>
        </w:rPr>
        <mc:AlternateContent>
          <mc:Choice Requires="wps">
            <w:drawing>
              <wp:anchor distT="0" distB="0" distL="114300" distR="114300" simplePos="0" relativeHeight="253349888" behindDoc="0" locked="0" layoutInCell="1" allowOverlap="1" wp14:anchorId="58386BB0" wp14:editId="078811E3">
                <wp:simplePos x="0" y="0"/>
                <wp:positionH relativeFrom="margin">
                  <wp:posOffset>-247650</wp:posOffset>
                </wp:positionH>
                <wp:positionV relativeFrom="paragraph">
                  <wp:posOffset>156845</wp:posOffset>
                </wp:positionV>
                <wp:extent cx="2124075" cy="314325"/>
                <wp:effectExtent l="0" t="0" r="28575" b="28575"/>
                <wp:wrapNone/>
                <wp:docPr id="1459" name="Rectangle 1459"/>
                <wp:cNvGraphicFramePr/>
                <a:graphic xmlns:a="http://schemas.openxmlformats.org/drawingml/2006/main">
                  <a:graphicData uri="http://schemas.microsoft.com/office/word/2010/wordprocessingShape">
                    <wps:wsp>
                      <wps:cNvSpPr/>
                      <wps:spPr>
                        <a:xfrm>
                          <a:off x="0" y="0"/>
                          <a:ext cx="2124075" cy="3143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624C06" w14:textId="77777777" w:rsidR="00944514" w:rsidRPr="004F4A7A" w:rsidRDefault="00944514" w:rsidP="00DC0E48">
                            <w:pPr>
                              <w:jc w:val="center"/>
                              <w:rPr>
                                <w:color w:val="000000" w:themeColor="text1"/>
                              </w:rPr>
                            </w:pPr>
                            <w:r>
                              <w:rPr>
                                <w:color w:val="000000" w:themeColor="text1"/>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86BB0" id="Rectangle 1459" o:spid="_x0000_s1753" style="position:absolute;margin-left:-19.5pt;margin-top:12.35pt;width:167.25pt;height:24.75pt;z-index:25334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" fillcolor="white [3212]" strokecolor="#4f81bd [3204]" strokeweight="1pt">
                <v:textbox>
                  <w:txbxContent>
                    <w:p w14:paraId="7F624C06" w14:textId="77777777" w:rsidR="00944514" w:rsidRPr="004F4A7A" w:rsidRDefault="00944514" w:rsidP="00DC0E48">
                      <w:pPr>
                        <w:jc w:val="center"/>
                        <w:rPr>
                          <w:color w:val="000000" w:themeColor="text1"/>
                        </w:rPr>
                      </w:pPr>
                      <w:r>
                        <w:rPr>
                          <w:color w:val="000000" w:themeColor="text1"/>
                        </w:rPr>
                        <w:t>CMD_TYPE_TEST module</w:t>
                      </w:r>
                    </w:p>
                  </w:txbxContent>
                </v:textbox>
                <w10:wrap anchorx="margin"/>
              </v:rect>
            </w:pict>
          </mc:Fallback>
        </mc:AlternateContent>
      </w:r>
    </w:p>
    <w:p w14:paraId="09045C75" w14:textId="77777777" w:rsidR="00DC0E48" w:rsidRDefault="00DC0E48" w:rsidP="00DC0E48"/>
    <w:p w14:paraId="075B9AF2" w14:textId="77777777" w:rsidR="00DC0E48" w:rsidRDefault="00DC0E48" w:rsidP="00DC0E48"/>
    <w:p w14:paraId="6053F05B" w14:textId="77777777" w:rsidR="00DC0E48" w:rsidRDefault="00DC0E48" w:rsidP="00DC0E48"/>
    <w:p w14:paraId="0F38C6FA" w14:textId="77777777" w:rsidR="00DC0E48" w:rsidRDefault="00DC0E48" w:rsidP="00DC0E48">
      <w:r w:rsidRPr="006E4DFD">
        <w:rPr>
          <w:noProof/>
          <w:lang w:val="en-US"/>
        </w:rPr>
        <mc:AlternateContent>
          <mc:Choice Requires="wps">
            <w:drawing>
              <wp:anchor distT="0" distB="0" distL="114300" distR="114300" simplePos="0" relativeHeight="253350912" behindDoc="0" locked="0" layoutInCell="1" allowOverlap="1" wp14:anchorId="0A22E7DE" wp14:editId="7825DE2D">
                <wp:simplePos x="0" y="0"/>
                <wp:positionH relativeFrom="column">
                  <wp:posOffset>1085850</wp:posOffset>
                </wp:positionH>
                <wp:positionV relativeFrom="paragraph">
                  <wp:posOffset>8890</wp:posOffset>
                </wp:positionV>
                <wp:extent cx="1800225" cy="1333500"/>
                <wp:effectExtent l="0" t="0" r="28575" b="19050"/>
                <wp:wrapNone/>
                <wp:docPr id="1460" name="Diamond 1460"/>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90B72CB" w14:textId="77777777" w:rsidR="00944514" w:rsidRPr="00003244" w:rsidRDefault="00944514" w:rsidP="00DC0E48">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E7DE" id="Diamond 1460" o:spid="_x0000_s1754" type="#_x0000_t4" style="position:absolute;margin-left:85.5pt;margin-top:.7pt;width:141.75pt;height:105pt;z-index:2533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" fillcolor="white [3201]" strokecolor="#4f81bd [3204]" strokeweight="1pt">
                <v:textbox>
                  <w:txbxContent>
                    <w:p w14:paraId="790B72CB" w14:textId="77777777" w:rsidR="00944514" w:rsidRPr="00003244" w:rsidRDefault="00944514" w:rsidP="00DC0E48">
                      <w:pPr>
                        <w:jc w:val="center"/>
                        <w:rPr>
                          <w:rFonts w:ascii="Arial" w:hAnsi="Arial" w:cs="Arial"/>
                          <w:sz w:val="20"/>
                        </w:rPr>
                      </w:pPr>
                      <w:r>
                        <w:rPr>
                          <w:rFonts w:ascii="Arial" w:hAnsi="Arial" w:cs="Arial"/>
                          <w:sz w:val="20"/>
                        </w:rPr>
                        <w:t>If CMD_TYPE_TEST</w:t>
                      </w:r>
                    </w:p>
                  </w:txbxContent>
                </v:textbox>
              </v:shape>
            </w:pict>
          </mc:Fallback>
        </mc:AlternateContent>
      </w:r>
      <w:r>
        <w:t xml:space="preserve">                                                  </w:t>
      </w:r>
    </w:p>
    <w:p w14:paraId="10361839" w14:textId="77777777" w:rsidR="00DC0E48" w:rsidRDefault="00DC0E48" w:rsidP="00DC0E48"/>
    <w:p w14:paraId="064C0D6A" w14:textId="77777777" w:rsidR="00DC0E48" w:rsidRDefault="00DC0E48" w:rsidP="00DC0E48">
      <w:r>
        <w:t xml:space="preserve">                No    </w:t>
      </w:r>
    </w:p>
    <w:p w14:paraId="2EAB52A8" w14:textId="77777777" w:rsidR="00DC0E48" w:rsidRDefault="00DC0E48" w:rsidP="00DC0E48">
      <w:r>
        <w:rPr>
          <w:noProof/>
          <w:lang w:val="en-US"/>
        </w:rPr>
        <mc:AlternateContent>
          <mc:Choice Requires="wps">
            <w:drawing>
              <wp:anchor distT="0" distB="0" distL="114300" distR="114300" simplePos="0" relativeHeight="253353984" behindDoc="0" locked="0" layoutInCell="1" allowOverlap="1" wp14:anchorId="5FC95CD5" wp14:editId="4AFB3437">
                <wp:simplePos x="0" y="0"/>
                <wp:positionH relativeFrom="column">
                  <wp:posOffset>390525</wp:posOffset>
                </wp:positionH>
                <wp:positionV relativeFrom="paragraph">
                  <wp:posOffset>124460</wp:posOffset>
                </wp:positionV>
                <wp:extent cx="695325" cy="0"/>
                <wp:effectExtent l="38100" t="76200" r="0" b="95250"/>
                <wp:wrapNone/>
                <wp:docPr id="1359" name="Straight Arrow Connector 1359"/>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2557073" id="Straight Arrow Connector 1359" o:spid="_x0000_s1026" type="#_x0000_t32" style="position:absolute;margin-left:30.75pt;margin-top:9.8pt;width:54.75pt;height:0;flip:x;z-index:2533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" strokecolor="#4579b8 [3044]">
                <v:stroke endarrow="block"/>
              </v:shape>
            </w:pict>
          </mc:Fallback>
        </mc:AlternateContent>
      </w:r>
      <w:r>
        <w:t xml:space="preserve">        </w:t>
      </w:r>
    </w:p>
    <w:p w14:paraId="7D8EC4E1" w14:textId="77777777" w:rsidR="00DC0E48" w:rsidRDefault="00DC0E48" w:rsidP="00DC0E48">
      <w:r>
        <w:t xml:space="preserve">             Sends</w:t>
      </w:r>
    </w:p>
    <w:p w14:paraId="6923E160" w14:textId="77777777" w:rsidR="00DC0E48" w:rsidRDefault="00DC0E48" w:rsidP="00DC0E48">
      <w:r>
        <w:t xml:space="preserve">             ERROR as </w:t>
      </w:r>
    </w:p>
    <w:p w14:paraId="208A009C" w14:textId="77777777" w:rsidR="00DC0E48" w:rsidRDefault="00DC0E48" w:rsidP="00DC0E48">
      <w:r>
        <w:t xml:space="preserve">             Final response</w:t>
      </w:r>
    </w:p>
    <w:p w14:paraId="69462741" w14:textId="77777777" w:rsidR="00DC0E48" w:rsidRDefault="00DC0E48" w:rsidP="00DC0E48"/>
    <w:p w14:paraId="435CC680" w14:textId="77777777" w:rsidR="00DC0E48" w:rsidRDefault="00DC0E48" w:rsidP="00DC0E48">
      <w:r>
        <w:t xml:space="preserve">               </w:t>
      </w:r>
    </w:p>
    <w:p w14:paraId="5937E6D4" w14:textId="77777777" w:rsidR="00DC0E48" w:rsidRDefault="00DC0E48" w:rsidP="00DC0E48">
      <w:r>
        <w:t xml:space="preserve">                               </w:t>
      </w:r>
    </w:p>
    <w:p w14:paraId="509F340C" w14:textId="77777777" w:rsidR="00DC0E48" w:rsidRDefault="00DC0E48" w:rsidP="00DC0E48">
      <w:r>
        <w:t xml:space="preserve">              </w:t>
      </w:r>
    </w:p>
    <w:p w14:paraId="069C92D2" w14:textId="77777777" w:rsidR="00DC0E48" w:rsidRDefault="00DC0E48" w:rsidP="00DC0E48">
      <w:r w:rsidRPr="00AA65D7">
        <w:rPr>
          <w:noProof/>
          <w:lang w:val="en-US"/>
        </w:rPr>
        <mc:AlternateContent>
          <mc:Choice Requires="wps">
            <w:drawing>
              <wp:anchor distT="0" distB="0" distL="114300" distR="114300" simplePos="0" relativeHeight="253348864" behindDoc="0" locked="0" layoutInCell="1" allowOverlap="1" wp14:anchorId="220EFDD8" wp14:editId="342D1578">
                <wp:simplePos x="0" y="0"/>
                <wp:positionH relativeFrom="column">
                  <wp:posOffset>1704975</wp:posOffset>
                </wp:positionH>
                <wp:positionV relativeFrom="paragraph">
                  <wp:posOffset>46355</wp:posOffset>
                </wp:positionV>
                <wp:extent cx="523875" cy="400050"/>
                <wp:effectExtent l="0" t="0" r="9525" b="0"/>
                <wp:wrapNone/>
                <wp:docPr id="1461" name="Rounded Rectangle 1461"/>
                <wp:cNvGraphicFramePr/>
                <a:graphic xmlns:a="http://schemas.openxmlformats.org/drawingml/2006/main">
                  <a:graphicData uri="http://schemas.microsoft.com/office/word/2010/wordprocessingShape">
                    <wps:wsp>
                      <wps:cNvSpPr/>
                      <wps:spPr>
                        <a:xfrm>
                          <a:off x="0" y="0"/>
                          <a:ext cx="523875" cy="400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70B1C81" w14:textId="77777777" w:rsidR="00944514" w:rsidRPr="00B6176C" w:rsidRDefault="00944514" w:rsidP="00DC0E48">
                            <w:pPr>
                              <w:jc w:val="center"/>
                            </w:pPr>
                            <w:r>
                              <w:t xml:space="preserve">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0EFDD8" id="Rounded Rectangle 1461" o:spid="_x0000_s1755" style="position:absolute;margin-left:134.25pt;margin-top:3.65pt;width:41.25pt;height:31.5pt;z-index:2533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" fillcolor="white [3201]" stroked="f" strokeweight="2pt">
                <v:textbox>
                  <w:txbxContent>
                    <w:p w14:paraId="770B1C81" w14:textId="77777777" w:rsidR="00944514" w:rsidRPr="00B6176C" w:rsidRDefault="00944514" w:rsidP="00DC0E48">
                      <w:pPr>
                        <w:jc w:val="center"/>
                      </w:pPr>
                      <w:r>
                        <w:t xml:space="preserve"> yes</w:t>
                      </w:r>
                    </w:p>
                  </w:txbxContent>
                </v:textbox>
              </v:roundrect>
            </w:pict>
          </mc:Fallback>
        </mc:AlternateContent>
      </w:r>
    </w:p>
    <w:p w14:paraId="3FB92954" w14:textId="77777777" w:rsidR="00DC0E48" w:rsidRDefault="00DC0E48" w:rsidP="00DC0E48">
      <w:r>
        <w:t xml:space="preserve">                                                     </w:t>
      </w:r>
    </w:p>
    <w:p w14:paraId="3D734758" w14:textId="77777777" w:rsidR="00DC0E48" w:rsidRDefault="00DC0E48" w:rsidP="00DC0E48">
      <w:r>
        <w:t xml:space="preserve">                                                     </w:t>
      </w:r>
    </w:p>
    <w:p w14:paraId="0A84CDEB" w14:textId="77777777" w:rsidR="00DC0E48" w:rsidRDefault="00DC0E48" w:rsidP="00DC0E48">
      <w:r w:rsidRPr="006E4DFD">
        <w:rPr>
          <w:noProof/>
          <w:lang w:val="en-US"/>
        </w:rPr>
        <mc:AlternateContent>
          <mc:Choice Requires="wps">
            <w:drawing>
              <wp:anchor distT="0" distB="0" distL="114300" distR="114300" simplePos="0" relativeHeight="253351936" behindDoc="0" locked="0" layoutInCell="1" allowOverlap="1" wp14:anchorId="409D79CE" wp14:editId="7456AC2C">
                <wp:simplePos x="0" y="0"/>
                <wp:positionH relativeFrom="column">
                  <wp:posOffset>1409700</wp:posOffset>
                </wp:positionH>
                <wp:positionV relativeFrom="paragraph">
                  <wp:posOffset>78740</wp:posOffset>
                </wp:positionV>
                <wp:extent cx="1152525" cy="1019175"/>
                <wp:effectExtent l="0" t="0" r="28575" b="28575"/>
                <wp:wrapNone/>
                <wp:docPr id="1465" name="Rectangle 1465"/>
                <wp:cNvGraphicFramePr/>
                <a:graphic xmlns:a="http://schemas.openxmlformats.org/drawingml/2006/main">
                  <a:graphicData uri="http://schemas.microsoft.com/office/word/2010/wordprocessingShape">
                    <wps:wsp>
                      <wps:cNvSpPr/>
                      <wps:spPr>
                        <a:xfrm>
                          <a:off x="0" y="0"/>
                          <a:ext cx="1152525" cy="101917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52EC32" w14:textId="5653BA44" w:rsidR="00944514" w:rsidRPr="004F4A7A" w:rsidRDefault="00944514" w:rsidP="00DC0E48">
                            <w:pPr>
                              <w:rPr>
                                <w:color w:val="000000" w:themeColor="text1"/>
                              </w:rPr>
                            </w:pPr>
                            <w:r>
                              <w:rPr>
                                <w:color w:val="000000" w:themeColor="text1"/>
                              </w:rPr>
                              <w:t xml:space="preserve"> Store the range of session id and closing type as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D79CE" id="Rectangle 1465" o:spid="_x0000_s1756" style="position:absolute;margin-left:111pt;margin-top:6.2pt;width:90.75pt;height:80.25pt;z-index:2533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" fillcolor="white [3212]" strokecolor="#4f81bd [3204]" strokeweight="1pt">
                <v:textbox>
                  <w:txbxContent>
                    <w:p w14:paraId="5052EC32" w14:textId="5653BA44" w:rsidR="00944514" w:rsidRPr="004F4A7A" w:rsidRDefault="00944514" w:rsidP="00DC0E48">
                      <w:pPr>
                        <w:rPr>
                          <w:color w:val="000000" w:themeColor="text1"/>
                        </w:rPr>
                      </w:pPr>
                      <w:r>
                        <w:rPr>
                          <w:color w:val="000000" w:themeColor="text1"/>
                        </w:rPr>
                        <w:t xml:space="preserve"> Store the range of session id and closing type as 1</w:t>
                      </w:r>
                    </w:p>
                  </w:txbxContent>
                </v:textbox>
              </v:rect>
            </w:pict>
          </mc:Fallback>
        </mc:AlternateContent>
      </w:r>
    </w:p>
    <w:p w14:paraId="23DC66C5" w14:textId="77777777" w:rsidR="00DC0E48" w:rsidRDefault="00DC0E48" w:rsidP="00DC0E48">
      <w:r>
        <w:t xml:space="preserve">                                                 </w:t>
      </w:r>
      <w:r>
        <w:rPr>
          <w:color w:val="000000" w:themeColor="text1"/>
        </w:rPr>
        <w:t xml:space="preserve">    </w:t>
      </w:r>
    </w:p>
    <w:p w14:paraId="595F6875" w14:textId="77777777" w:rsidR="00DC0E48" w:rsidRDefault="00DC0E48" w:rsidP="00DC0E48"/>
    <w:p w14:paraId="3C3748FD" w14:textId="77777777" w:rsidR="00DC0E48" w:rsidRDefault="00DC0E48" w:rsidP="00DC0E48"/>
    <w:p w14:paraId="2FF7EEBF" w14:textId="77777777" w:rsidR="00DC0E48" w:rsidRDefault="00DC0E48" w:rsidP="00DC0E48"/>
    <w:p w14:paraId="558EF13F" w14:textId="77777777" w:rsidR="00DC0E48" w:rsidRDefault="00DC0E48" w:rsidP="00DC0E48"/>
    <w:p w14:paraId="67C9F240" w14:textId="77777777" w:rsidR="00DC0E48" w:rsidRDefault="00DC0E48" w:rsidP="00DC0E48">
      <w:r w:rsidRPr="006E4DFD">
        <w:rPr>
          <w:noProof/>
          <w:lang w:val="en-US"/>
        </w:rPr>
        <mc:AlternateContent>
          <mc:Choice Requires="wps">
            <w:drawing>
              <wp:anchor distT="0" distB="0" distL="114300" distR="114300" simplePos="0" relativeHeight="253345792" behindDoc="1" locked="0" layoutInCell="1" allowOverlap="1" wp14:anchorId="3C181A1B" wp14:editId="03AE5D0C">
                <wp:simplePos x="0" y="0"/>
                <wp:positionH relativeFrom="margin">
                  <wp:posOffset>495300</wp:posOffset>
                </wp:positionH>
                <wp:positionV relativeFrom="paragraph">
                  <wp:posOffset>162559</wp:posOffset>
                </wp:positionV>
                <wp:extent cx="1352550" cy="1133475"/>
                <wp:effectExtent l="0" t="0" r="0" b="9525"/>
                <wp:wrapNone/>
                <wp:docPr id="1466" name="Rounded Rectangle 1466"/>
                <wp:cNvGraphicFramePr/>
                <a:graphic xmlns:a="http://schemas.openxmlformats.org/drawingml/2006/main">
                  <a:graphicData uri="http://schemas.microsoft.com/office/word/2010/wordprocessingShape">
                    <wps:wsp>
                      <wps:cNvSpPr/>
                      <wps:spPr>
                        <a:xfrm>
                          <a:off x="0" y="0"/>
                          <a:ext cx="1352550" cy="11334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7844021" w14:textId="77777777" w:rsidR="00944514" w:rsidRPr="00B6176C" w:rsidRDefault="00944514" w:rsidP="00DC0E48">
                            <w:r>
                              <w:t>Sends the range of session id and closing type as 1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81A1B" id="Rounded Rectangle 1466" o:spid="_x0000_s1757" style="position:absolute;margin-left:39pt;margin-top:12.8pt;width:106.5pt;height:89.25pt;z-index:-2499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" fillcolor="white [3201]" stroked="f" strokeweight="2pt">
                <v:textbox>
                  <w:txbxContent>
                    <w:p w14:paraId="57844021" w14:textId="77777777" w:rsidR="00944514" w:rsidRPr="00B6176C" w:rsidRDefault="00944514" w:rsidP="00DC0E48">
                      <w:r>
                        <w:t>Sends the range of session id and closing type as 1 as intermediate response</w:t>
                      </w:r>
                    </w:p>
                  </w:txbxContent>
                </v:textbox>
                <w10:wrap anchorx="margin"/>
              </v:roundrect>
            </w:pict>
          </mc:Fallback>
        </mc:AlternateContent>
      </w:r>
    </w:p>
    <w:p w14:paraId="495F5E76" w14:textId="77777777" w:rsidR="00DC0E48" w:rsidRDefault="00DC0E48" w:rsidP="00DC0E48"/>
    <w:p w14:paraId="6AB7AD35" w14:textId="77777777" w:rsidR="00DC0E48" w:rsidRDefault="00DC0E48" w:rsidP="00DC0E48"/>
    <w:p w14:paraId="237CAA04" w14:textId="77777777" w:rsidR="00DC0E48" w:rsidRDefault="00DC0E48" w:rsidP="00DC0E48">
      <w:r w:rsidRPr="006E4DFD">
        <w:rPr>
          <w:noProof/>
          <w:lang w:val="en-US"/>
        </w:rPr>
        <mc:AlternateContent>
          <mc:Choice Requires="wps">
            <w:drawing>
              <wp:anchor distT="0" distB="0" distL="114300" distR="114300" simplePos="0" relativeHeight="253346816" behindDoc="0" locked="0" layoutInCell="1" allowOverlap="1" wp14:anchorId="533443AA" wp14:editId="1714B457">
                <wp:simplePos x="0" y="0"/>
                <wp:positionH relativeFrom="column">
                  <wp:posOffset>400050</wp:posOffset>
                </wp:positionH>
                <wp:positionV relativeFrom="paragraph">
                  <wp:posOffset>122555</wp:posOffset>
                </wp:positionV>
                <wp:extent cx="1581150" cy="0"/>
                <wp:effectExtent l="38100" t="76200" r="0" b="95250"/>
                <wp:wrapNone/>
                <wp:docPr id="1467" name="Straight Arrow Connector 1467"/>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B3847E" id="Straight Arrow Connector 1467" o:spid="_x0000_s1026" type="#_x0000_t32" style="position:absolute;margin-left:31.5pt;margin-top:9.65pt;width:124.5pt;height:0;flip:x;z-index:2533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" strokecolor="#4579b8 [3044]">
                <v:stroke endarrow="block"/>
              </v:shape>
            </w:pict>
          </mc:Fallback>
        </mc:AlternateContent>
      </w:r>
    </w:p>
    <w:p w14:paraId="0093142E" w14:textId="77777777" w:rsidR="00DC0E48" w:rsidRDefault="00DC0E48" w:rsidP="00DC0E48"/>
    <w:p w14:paraId="2579C915" w14:textId="77777777" w:rsidR="00DC0E48" w:rsidRDefault="00DC0E48" w:rsidP="00DC0E48"/>
    <w:p w14:paraId="4C23F017" w14:textId="77777777" w:rsidR="00DC0E48" w:rsidRDefault="00DC0E48" w:rsidP="00DC0E48"/>
    <w:p w14:paraId="19BE6FF2" w14:textId="77777777" w:rsidR="00DC0E48" w:rsidRDefault="00DC0E48" w:rsidP="00DC0E48"/>
    <w:p w14:paraId="39D960F2" w14:textId="77777777" w:rsidR="00DC0E48" w:rsidRDefault="00DC0E48" w:rsidP="00DC0E48">
      <w:r w:rsidRPr="006E4DFD">
        <w:rPr>
          <w:noProof/>
          <w:lang w:val="en-US"/>
        </w:rPr>
        <mc:AlternateContent>
          <mc:Choice Requires="wps">
            <w:drawing>
              <wp:anchor distT="0" distB="0" distL="114300" distR="114300" simplePos="0" relativeHeight="253352960" behindDoc="1" locked="0" layoutInCell="1" allowOverlap="1" wp14:anchorId="10573072" wp14:editId="7BEA39C9">
                <wp:simplePos x="0" y="0"/>
                <wp:positionH relativeFrom="margin">
                  <wp:posOffset>438150</wp:posOffset>
                </wp:positionH>
                <wp:positionV relativeFrom="paragraph">
                  <wp:posOffset>128270</wp:posOffset>
                </wp:positionV>
                <wp:extent cx="1162050" cy="533400"/>
                <wp:effectExtent l="0" t="0" r="0" b="0"/>
                <wp:wrapNone/>
                <wp:docPr id="1476" name="Rounded Rectangle 1476"/>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1744EF" w14:textId="77777777" w:rsidR="00944514" w:rsidRPr="00B6176C" w:rsidRDefault="00944514" w:rsidP="00DC0E48">
                            <w:r>
                              <w:t>Sends OK as Final response</w:t>
                            </w:r>
                          </w:p>
                          <w:p w14:paraId="1EBC4B1C" w14:textId="77777777" w:rsidR="00944514" w:rsidRPr="00B6176C" w:rsidRDefault="00944514" w:rsidP="00DC0E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73072" id="Rounded Rectangle 1476" o:spid="_x0000_s1758" style="position:absolute;margin-left:34.5pt;margin-top:10.1pt;width:91.5pt;height:42pt;z-index:-24996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" fillcolor="white [3201]" stroked="f" strokeweight="2pt">
                <v:textbox>
                  <w:txbxContent>
                    <w:p w14:paraId="331744EF" w14:textId="77777777" w:rsidR="00944514" w:rsidRPr="00B6176C" w:rsidRDefault="00944514" w:rsidP="00DC0E48">
                      <w:r>
                        <w:t>Sends OK as Final response</w:t>
                      </w:r>
                    </w:p>
                    <w:p w14:paraId="1EBC4B1C" w14:textId="77777777" w:rsidR="00944514" w:rsidRPr="00B6176C" w:rsidRDefault="00944514" w:rsidP="00DC0E48"/>
                  </w:txbxContent>
                </v:textbox>
                <w10:wrap anchorx="margin"/>
              </v:roundrect>
            </w:pict>
          </mc:Fallback>
        </mc:AlternateContent>
      </w:r>
    </w:p>
    <w:p w14:paraId="6368E912" w14:textId="77777777" w:rsidR="00DC0E48" w:rsidRDefault="00DC0E48" w:rsidP="00DC0E48">
      <w:r>
        <w:t xml:space="preserve">                   </w:t>
      </w:r>
    </w:p>
    <w:p w14:paraId="4AC24A7B" w14:textId="77777777" w:rsidR="00DC0E48" w:rsidRDefault="00DC0E48" w:rsidP="00DC0E48">
      <w:r w:rsidRPr="006E4DFD">
        <w:rPr>
          <w:noProof/>
          <w:lang w:val="en-US"/>
        </w:rPr>
        <mc:AlternateContent>
          <mc:Choice Requires="wps">
            <w:drawing>
              <wp:anchor distT="0" distB="0" distL="114300" distR="114300" simplePos="0" relativeHeight="253347840" behindDoc="0" locked="0" layoutInCell="1" allowOverlap="1" wp14:anchorId="63B7D2F2" wp14:editId="1E2482BB">
                <wp:simplePos x="0" y="0"/>
                <wp:positionH relativeFrom="column">
                  <wp:posOffset>400050</wp:posOffset>
                </wp:positionH>
                <wp:positionV relativeFrom="paragraph">
                  <wp:posOffset>10795</wp:posOffset>
                </wp:positionV>
                <wp:extent cx="1581150" cy="0"/>
                <wp:effectExtent l="38100" t="76200" r="0" b="95250"/>
                <wp:wrapNone/>
                <wp:docPr id="1468" name="Straight Arrow Connector 1468"/>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EE0D8A" id="Straight Arrow Connector 1468" o:spid="_x0000_s1026" type="#_x0000_t32" style="position:absolute;margin-left:31.5pt;margin-top:.85pt;width:124.5pt;height:0;flip:x;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" strokecolor="#4579b8 [3044]">
                <v:stroke endarrow="block"/>
              </v:shape>
            </w:pict>
          </mc:Fallback>
        </mc:AlternateContent>
      </w:r>
    </w:p>
    <w:p w14:paraId="1AB01C97" w14:textId="77777777" w:rsidR="00DC0E48" w:rsidRDefault="00DC0E48" w:rsidP="00DC0E48"/>
    <w:p w14:paraId="71458067" w14:textId="77777777" w:rsidR="00DC0E48" w:rsidRDefault="00DC0E48" w:rsidP="00DC0E48"/>
    <w:p w14:paraId="125BEE6D" w14:textId="77777777" w:rsidR="00DC0E48" w:rsidRDefault="00DC0E48" w:rsidP="00DC0E48"/>
    <w:p w14:paraId="6BD67A93" w14:textId="77777777" w:rsidR="00DC0E48" w:rsidRPr="005135DC" w:rsidRDefault="00DC0E48" w:rsidP="00DC0E48">
      <w:pPr>
        <w:pStyle w:val="Heading3"/>
        <w:numPr>
          <w:ilvl w:val="2"/>
          <w:numId w:val="1"/>
        </w:numPr>
      </w:pPr>
      <w:bookmarkStart w:id="121" w:name="_Toc516684835"/>
      <w:r w:rsidRPr="00537C50">
        <w:t>Service Dependencies</w:t>
      </w:r>
      <w:bookmarkEnd w:id="121"/>
    </w:p>
    <w:tbl>
      <w:tblPr>
        <w:tblStyle w:val="TableGrid"/>
        <w:tblW w:w="9445" w:type="dxa"/>
        <w:tblLook w:val="04A0" w:firstRow="1" w:lastRow="0" w:firstColumn="1" w:lastColumn="0" w:noHBand="0" w:noVBand="1"/>
      </w:tblPr>
      <w:tblGrid>
        <w:gridCol w:w="1425"/>
        <w:gridCol w:w="4145"/>
        <w:gridCol w:w="3875"/>
      </w:tblGrid>
      <w:tr w:rsidR="00DC0E48" w14:paraId="5F70828C" w14:textId="77777777" w:rsidTr="003E6D3E">
        <w:tc>
          <w:tcPr>
            <w:tcW w:w="5570" w:type="dxa"/>
            <w:gridSpan w:val="2"/>
          </w:tcPr>
          <w:p w14:paraId="1E295556" w14:textId="77777777" w:rsidR="00DC0E48" w:rsidRDefault="00DC0E48" w:rsidP="003E6D3E">
            <w:r w:rsidRPr="00EC6196">
              <w:rPr>
                <w:b/>
              </w:rPr>
              <w:t>Legato Services</w:t>
            </w:r>
          </w:p>
        </w:tc>
        <w:tc>
          <w:tcPr>
            <w:tcW w:w="3875" w:type="dxa"/>
          </w:tcPr>
          <w:p w14:paraId="32BB8881" w14:textId="77777777" w:rsidR="00DC0E48" w:rsidRDefault="00DC0E48" w:rsidP="003E6D3E">
            <w:pPr>
              <w:rPr>
                <w:b/>
              </w:rPr>
            </w:pPr>
          </w:p>
        </w:tc>
      </w:tr>
      <w:tr w:rsidR="00DC0E48" w14:paraId="762A3BAE" w14:textId="77777777" w:rsidTr="003E6D3E">
        <w:tc>
          <w:tcPr>
            <w:tcW w:w="1425" w:type="dxa"/>
          </w:tcPr>
          <w:p w14:paraId="7A4D0BD9" w14:textId="77777777" w:rsidR="00DC0E48" w:rsidRDefault="00DC0E48" w:rsidP="003E6D3E">
            <w:pPr>
              <w:rPr>
                <w:b/>
              </w:rPr>
            </w:pPr>
            <w:r>
              <w:t>AT Command server services</w:t>
            </w:r>
          </w:p>
        </w:tc>
        <w:tc>
          <w:tcPr>
            <w:tcW w:w="4145" w:type="dxa"/>
          </w:tcPr>
          <w:p w14:paraId="78CC7F9C" w14:textId="77777777" w:rsidR="00DC0E48" w:rsidRDefault="00DC0E48" w:rsidP="003E6D3E">
            <w:r w:rsidRPr="00F64953">
              <w:t>le_atServer_Send</w:t>
            </w:r>
            <w:r>
              <w:t>Intermediate</w:t>
            </w:r>
            <w:r w:rsidRPr="00F64953">
              <w:t>Response</w:t>
            </w:r>
            <w:r w:rsidRPr="00F64953">
              <w:br/>
              <w:t>le_atServer_SendFinalResponse</w:t>
            </w:r>
            <w:r>
              <w:t xml:space="preserve"> </w:t>
            </w:r>
            <w:r>
              <w:br/>
              <w:t>le_atServer_GetCommandName</w:t>
            </w:r>
          </w:p>
        </w:tc>
        <w:tc>
          <w:tcPr>
            <w:tcW w:w="3875" w:type="dxa"/>
          </w:tcPr>
          <w:p w14:paraId="58488692" w14:textId="77777777" w:rsidR="00DC0E48" w:rsidRDefault="00DC0E48" w:rsidP="003E6D3E">
            <w:r w:rsidRPr="001659BB">
              <w:t>The AT commands Server handles AT </w:t>
            </w:r>
          </w:p>
          <w:p w14:paraId="715F7577" w14:textId="77777777" w:rsidR="00DC0E48" w:rsidRDefault="00DC0E48" w:rsidP="003E6D3E">
            <w:r w:rsidRPr="001659BB">
              <w:t>commands subscriptions on a requested serial device</w:t>
            </w:r>
            <w:r>
              <w:t>.</w:t>
            </w:r>
          </w:p>
        </w:tc>
      </w:tr>
      <w:tr w:rsidR="00DC0E48" w14:paraId="6B5AEEFF" w14:textId="77777777" w:rsidTr="003E6D3E">
        <w:tc>
          <w:tcPr>
            <w:tcW w:w="1425" w:type="dxa"/>
          </w:tcPr>
          <w:p w14:paraId="4D408051" w14:textId="77777777" w:rsidR="00DC0E48" w:rsidRPr="008E2247" w:rsidRDefault="00DC0E48" w:rsidP="003E6D3E">
            <w:r>
              <w:t>Linked List Services</w:t>
            </w:r>
          </w:p>
        </w:tc>
        <w:tc>
          <w:tcPr>
            <w:tcW w:w="4145" w:type="dxa"/>
          </w:tcPr>
          <w:p w14:paraId="3E8771E0" w14:textId="77777777" w:rsidR="00DC0E48" w:rsidRPr="00C95991" w:rsidRDefault="00DC0E48" w:rsidP="003E6D3E">
            <w:r w:rsidRPr="00C95991">
              <w:t>le_dls_Peek</w:t>
            </w:r>
          </w:p>
          <w:p w14:paraId="6D287F08" w14:textId="77777777" w:rsidR="00DC0E48" w:rsidRPr="00C95991" w:rsidRDefault="00DC0E48" w:rsidP="003E6D3E">
            <w:r w:rsidRPr="00C95991">
              <w:t>le_dls_Next</w:t>
            </w:r>
          </w:p>
          <w:p w14:paraId="459E3BE2" w14:textId="77777777" w:rsidR="00DC0E48" w:rsidRDefault="00DC0E48" w:rsidP="003E6D3E">
            <w:r w:rsidRPr="007E52C5">
              <w:br/>
            </w:r>
          </w:p>
        </w:tc>
        <w:tc>
          <w:tcPr>
            <w:tcW w:w="3875" w:type="dxa"/>
          </w:tcPr>
          <w:p w14:paraId="626C2F2E" w14:textId="77777777" w:rsidR="00DC0E48" w:rsidRDefault="00DC0E48" w:rsidP="003E6D3E">
            <w:r>
              <w:t>This services have been used to process the linked list data structure.</w:t>
            </w:r>
          </w:p>
        </w:tc>
      </w:tr>
      <w:tr w:rsidR="00DC0E48" w14:paraId="1B1A27B8" w14:textId="77777777" w:rsidTr="003E6D3E">
        <w:tc>
          <w:tcPr>
            <w:tcW w:w="1425" w:type="dxa"/>
          </w:tcPr>
          <w:p w14:paraId="1A8F8D12" w14:textId="77777777" w:rsidR="00DC0E48" w:rsidRDefault="00DC0E48" w:rsidP="003E6D3E">
            <w:r w:rsidRPr="008E2247">
              <w:t>Linux service</w:t>
            </w:r>
          </w:p>
        </w:tc>
        <w:tc>
          <w:tcPr>
            <w:tcW w:w="4145" w:type="dxa"/>
          </w:tcPr>
          <w:p w14:paraId="1023BCB1" w14:textId="77777777" w:rsidR="00DC0E48" w:rsidRPr="002C232A" w:rsidRDefault="00DC0E48" w:rsidP="003E6D3E">
            <w:r>
              <w:t>close()</w:t>
            </w:r>
          </w:p>
        </w:tc>
        <w:tc>
          <w:tcPr>
            <w:tcW w:w="3875" w:type="dxa"/>
          </w:tcPr>
          <w:p w14:paraId="460A7AE9" w14:textId="77777777" w:rsidR="00DC0E48" w:rsidRDefault="00DC0E48" w:rsidP="003E6D3E">
            <w:r>
              <w:t>Close the file descriptor</w:t>
            </w:r>
          </w:p>
        </w:tc>
      </w:tr>
    </w:tbl>
    <w:p w14:paraId="557286F9" w14:textId="77777777" w:rsidR="00DC0E48" w:rsidRDefault="00DC0E48" w:rsidP="00DC0E48"/>
    <w:p w14:paraId="25B0E316" w14:textId="77777777" w:rsidR="00DC0E48" w:rsidRDefault="00DC0E48" w:rsidP="00DC0E48"/>
    <w:p w14:paraId="68B3AED9" w14:textId="2742506A" w:rsidR="00DC0E48" w:rsidRDefault="00DC0E48" w:rsidP="002B38E9">
      <w:pPr>
        <w:jc w:val="center"/>
      </w:pPr>
    </w:p>
    <w:p w14:paraId="3613BF03" w14:textId="56C760E6" w:rsidR="00DC0E48" w:rsidRDefault="00DC0E48" w:rsidP="002B38E9">
      <w:pPr>
        <w:jc w:val="center"/>
      </w:pPr>
    </w:p>
    <w:p w14:paraId="39DD37EA" w14:textId="5B85EEDF" w:rsidR="00DC0E48" w:rsidRDefault="00DC0E48" w:rsidP="002B38E9">
      <w:pPr>
        <w:jc w:val="center"/>
      </w:pPr>
    </w:p>
    <w:p w14:paraId="3C29C75D" w14:textId="1F3190FA" w:rsidR="00DC0E48" w:rsidRDefault="00DC0E48" w:rsidP="002B38E9">
      <w:pPr>
        <w:jc w:val="center"/>
      </w:pPr>
    </w:p>
    <w:p w14:paraId="4B938263" w14:textId="48D1937D" w:rsidR="00DC0E48" w:rsidRDefault="00DC0E48" w:rsidP="002B38E9">
      <w:pPr>
        <w:jc w:val="center"/>
      </w:pPr>
    </w:p>
    <w:p w14:paraId="2B1406AA" w14:textId="035DE0B8" w:rsidR="00DC0E48" w:rsidRDefault="00DC0E48" w:rsidP="002B38E9">
      <w:pPr>
        <w:jc w:val="center"/>
      </w:pPr>
    </w:p>
    <w:p w14:paraId="4382A532" w14:textId="298ACACF" w:rsidR="00DC0E48" w:rsidRDefault="00DC0E48" w:rsidP="002B38E9">
      <w:pPr>
        <w:jc w:val="center"/>
      </w:pPr>
    </w:p>
    <w:p w14:paraId="4C9332A7" w14:textId="1259BBC3" w:rsidR="00DC0E48" w:rsidRDefault="00DC0E48" w:rsidP="002B38E9">
      <w:pPr>
        <w:jc w:val="center"/>
      </w:pPr>
    </w:p>
    <w:p w14:paraId="1784D0E7" w14:textId="09C82535" w:rsidR="00DC0E48" w:rsidRDefault="00DC0E48" w:rsidP="002B38E9">
      <w:pPr>
        <w:jc w:val="center"/>
      </w:pPr>
    </w:p>
    <w:p w14:paraId="5E4813B4" w14:textId="77777777" w:rsidR="00DC0E48" w:rsidRDefault="00DC0E48" w:rsidP="002B38E9">
      <w:pPr>
        <w:jc w:val="center"/>
      </w:pPr>
    </w:p>
    <w:p w14:paraId="505D9B26" w14:textId="50E7E0A0" w:rsidR="00D24D2A" w:rsidRDefault="00D24D2A" w:rsidP="002B38E9">
      <w:pPr>
        <w:jc w:val="center"/>
      </w:pPr>
    </w:p>
    <w:p w14:paraId="6AA127E6" w14:textId="172B22C9" w:rsidR="00D24D2A" w:rsidRDefault="00D24D2A" w:rsidP="002B38E9">
      <w:pPr>
        <w:jc w:val="center"/>
      </w:pPr>
    </w:p>
    <w:p w14:paraId="6CE236D5" w14:textId="1DFA3F01" w:rsidR="00DC0E48" w:rsidRDefault="00DC0E48" w:rsidP="002B38E9">
      <w:pPr>
        <w:jc w:val="center"/>
      </w:pPr>
    </w:p>
    <w:p w14:paraId="244FCD66" w14:textId="3F7AE101" w:rsidR="00DC0E48" w:rsidRDefault="00DC0E48" w:rsidP="002B38E9">
      <w:pPr>
        <w:jc w:val="center"/>
      </w:pPr>
    </w:p>
    <w:p w14:paraId="6816C7EA" w14:textId="3093298B" w:rsidR="00DC0E48" w:rsidRDefault="00DC0E48" w:rsidP="002B38E9">
      <w:pPr>
        <w:jc w:val="center"/>
      </w:pPr>
    </w:p>
    <w:p w14:paraId="18AD7F42" w14:textId="4DDB3B58" w:rsidR="00DC0E48" w:rsidRDefault="00DC0E48" w:rsidP="002B38E9">
      <w:pPr>
        <w:jc w:val="center"/>
      </w:pPr>
    </w:p>
    <w:p w14:paraId="6E807309" w14:textId="4F945D07" w:rsidR="00DC0E48" w:rsidRDefault="00DC0E48" w:rsidP="002B38E9">
      <w:pPr>
        <w:jc w:val="center"/>
      </w:pPr>
    </w:p>
    <w:p w14:paraId="09C1C7AA" w14:textId="4E9E68F7" w:rsidR="00DC0E48" w:rsidRDefault="00DC0E48" w:rsidP="002B38E9">
      <w:pPr>
        <w:jc w:val="center"/>
      </w:pPr>
    </w:p>
    <w:p w14:paraId="2E2D9F0D" w14:textId="2DC0C976" w:rsidR="00DC0E48" w:rsidRDefault="00DC0E48" w:rsidP="002B38E9">
      <w:pPr>
        <w:jc w:val="center"/>
      </w:pPr>
    </w:p>
    <w:p w14:paraId="57FD7607" w14:textId="625D88C4" w:rsidR="00DC0E48" w:rsidRDefault="00DC0E48" w:rsidP="002B38E9">
      <w:pPr>
        <w:jc w:val="center"/>
      </w:pPr>
    </w:p>
    <w:p w14:paraId="3954A4CA" w14:textId="7CAF18EB" w:rsidR="00DC0E48" w:rsidRDefault="00DC0E48" w:rsidP="002B38E9">
      <w:pPr>
        <w:jc w:val="center"/>
      </w:pPr>
    </w:p>
    <w:p w14:paraId="645BE7B4" w14:textId="48575D28" w:rsidR="00DC0E48" w:rsidRDefault="00DC0E48" w:rsidP="002B38E9">
      <w:pPr>
        <w:jc w:val="center"/>
      </w:pPr>
    </w:p>
    <w:p w14:paraId="5A9DABC9" w14:textId="62BD704A" w:rsidR="00DC0E48" w:rsidRDefault="00DC0E48" w:rsidP="002B38E9">
      <w:pPr>
        <w:jc w:val="center"/>
      </w:pPr>
    </w:p>
    <w:p w14:paraId="7F54AB1F" w14:textId="037493DD" w:rsidR="00DC0E48" w:rsidRDefault="00DC0E48" w:rsidP="00B468E0"/>
    <w:p w14:paraId="21DA269A" w14:textId="77777777" w:rsidR="00AC664F" w:rsidRDefault="00AC664F" w:rsidP="00AC664F">
      <w:pPr>
        <w:pStyle w:val="Heading2"/>
      </w:pPr>
      <w:bookmarkStart w:id="122" w:name="_Toc516684836"/>
      <w:r>
        <w:lastRenderedPageBreak/>
        <w:t>+KTC</w:t>
      </w:r>
      <w:r w:rsidR="00D47F2B">
        <w:t>P</w:t>
      </w:r>
      <w:r>
        <w:t>DEL command: delete a configured TCP session</w:t>
      </w:r>
      <w:bookmarkEnd w:id="122"/>
    </w:p>
    <w:p w14:paraId="656D346B" w14:textId="77777777" w:rsidR="00095813" w:rsidRPr="00414CE0" w:rsidRDefault="00095813" w:rsidP="00095813">
      <w:pPr>
        <w:pStyle w:val="Heading3"/>
        <w:numPr>
          <w:ilvl w:val="2"/>
          <w:numId w:val="1"/>
        </w:numPr>
      </w:pPr>
      <w:bookmarkStart w:id="123" w:name="_Toc516684837"/>
      <w:r>
        <w:t>Syntax</w:t>
      </w:r>
      <w:bookmarkEnd w:id="123"/>
    </w:p>
    <w:p w14:paraId="2980E415" w14:textId="77777777" w:rsidR="00095813" w:rsidRPr="008C5FB3" w:rsidRDefault="00095813" w:rsidP="00095813">
      <w:pPr>
        <w:rPr>
          <w:b/>
        </w:rPr>
      </w:pPr>
      <w:r w:rsidRPr="008C5FB3">
        <w:rPr>
          <w:b/>
        </w:rPr>
        <w:t>Test Command</w:t>
      </w:r>
    </w:p>
    <w:p w14:paraId="50BAD318" w14:textId="6DE12927" w:rsidR="00095813" w:rsidRPr="00E02895" w:rsidRDefault="00095813" w:rsidP="00095813">
      <w:r>
        <w:t>AT+KTCPDEL</w:t>
      </w:r>
      <w:r w:rsidRPr="00E02895">
        <w:t>=?</w:t>
      </w:r>
    </w:p>
    <w:p w14:paraId="2A4114EA" w14:textId="77777777" w:rsidR="00095813" w:rsidRDefault="00095813" w:rsidP="00095813">
      <w:r w:rsidRPr="00E02895">
        <w:t>Response</w:t>
      </w:r>
    </w:p>
    <w:p w14:paraId="1DCC1CA4" w14:textId="6EDD0186" w:rsidR="00095813" w:rsidRPr="00E02895" w:rsidRDefault="00095813" w:rsidP="00095813">
      <w:r>
        <w:t>+KTCPDEL</w:t>
      </w:r>
      <w:r w:rsidRPr="00E02895">
        <w:t>: (</w:t>
      </w:r>
      <w:r w:rsidRPr="004F084D">
        <w:t>list of possible</w:t>
      </w:r>
      <w:r w:rsidRPr="00E02895">
        <w:t xml:space="preserve"> &lt;session_id&gt;</w:t>
      </w:r>
      <w:r w:rsidRPr="004F084D">
        <w:t>s</w:t>
      </w:r>
      <w:r>
        <w:t>)</w:t>
      </w:r>
    </w:p>
    <w:p w14:paraId="3A738BEE" w14:textId="4A749E83" w:rsidR="00095813" w:rsidRDefault="00095813" w:rsidP="00095813">
      <w:r w:rsidRPr="00E02895">
        <w:t>OK</w:t>
      </w:r>
    </w:p>
    <w:p w14:paraId="76F1E519" w14:textId="77777777" w:rsidR="00206302" w:rsidRDefault="00206302" w:rsidP="00095813">
      <w:pPr>
        <w:rPr>
          <w:b/>
        </w:rPr>
      </w:pPr>
    </w:p>
    <w:p w14:paraId="7DCC06D1" w14:textId="77777777" w:rsidR="00095813" w:rsidRPr="008C5FB3" w:rsidRDefault="00095813" w:rsidP="00095813">
      <w:pPr>
        <w:rPr>
          <w:b/>
        </w:rPr>
      </w:pPr>
      <w:r w:rsidRPr="008C5FB3">
        <w:rPr>
          <w:b/>
        </w:rPr>
        <w:t>Write Command</w:t>
      </w:r>
    </w:p>
    <w:p w14:paraId="172E8C92" w14:textId="621C33D1" w:rsidR="00095813" w:rsidRPr="00E02895" w:rsidRDefault="00095813" w:rsidP="00095813">
      <w:r w:rsidRPr="00E02895">
        <w:t>AT+KTCP</w:t>
      </w:r>
      <w:r>
        <w:t>DEL</w:t>
      </w:r>
      <w:r w:rsidRPr="00E02895">
        <w:t>=</w:t>
      </w:r>
      <w:r>
        <w:t>&lt;session_id&gt;</w:t>
      </w:r>
    </w:p>
    <w:p w14:paraId="6E61C1B4" w14:textId="77777777" w:rsidR="00095813" w:rsidRDefault="00095813" w:rsidP="00095813">
      <w:r w:rsidRPr="00E02895">
        <w:t>Response</w:t>
      </w:r>
    </w:p>
    <w:p w14:paraId="3F102818" w14:textId="053400A0" w:rsidR="00095813" w:rsidRPr="00C318EF" w:rsidRDefault="00095813" w:rsidP="00095813">
      <w:r w:rsidRPr="00E02895">
        <w:t>OK</w:t>
      </w:r>
    </w:p>
    <w:p w14:paraId="2C783804" w14:textId="1F2CA3D4" w:rsidR="00095813" w:rsidRPr="00E02895" w:rsidRDefault="00095813" w:rsidP="00095813">
      <w:r w:rsidRPr="00C318EF">
        <w:t>or</w:t>
      </w:r>
    </w:p>
    <w:p w14:paraId="602AE08A" w14:textId="052D6215" w:rsidR="00095813" w:rsidRPr="00E02895" w:rsidRDefault="00095813" w:rsidP="00095813">
      <w:r w:rsidRPr="00E02895">
        <w:t>+CME ERROR: &lt;err&gt;</w:t>
      </w:r>
    </w:p>
    <w:p w14:paraId="67F4F981" w14:textId="77777777" w:rsidR="00095813" w:rsidRDefault="00095813" w:rsidP="00095813"/>
    <w:p w14:paraId="3C14AEDE" w14:textId="77777777" w:rsidR="00095813" w:rsidRPr="006035D0" w:rsidRDefault="00095813" w:rsidP="00095813">
      <w:pPr>
        <w:pStyle w:val="Heading3"/>
        <w:numPr>
          <w:ilvl w:val="2"/>
          <w:numId w:val="1"/>
        </w:numPr>
      </w:pPr>
      <w:bookmarkStart w:id="124" w:name="_Toc516684838"/>
      <w:r w:rsidRPr="00A718DC">
        <w:t>Defined values</w:t>
      </w:r>
      <w:bookmarkEnd w:id="124"/>
    </w:p>
    <w:tbl>
      <w:tblPr>
        <w:tblStyle w:val="TableGrid"/>
        <w:tblW w:w="5000" w:type="pct"/>
        <w:tblLook w:val="01E0" w:firstRow="1" w:lastRow="1" w:firstColumn="1" w:lastColumn="1" w:noHBand="0" w:noVBand="0"/>
      </w:tblPr>
      <w:tblGrid>
        <w:gridCol w:w="1465"/>
        <w:gridCol w:w="2130"/>
        <w:gridCol w:w="5035"/>
      </w:tblGrid>
      <w:tr w:rsidR="00095813" w:rsidRPr="00994B87" w14:paraId="152C9AEA" w14:textId="77777777" w:rsidTr="0002514A">
        <w:tc>
          <w:tcPr>
            <w:tcW w:w="5000" w:type="pct"/>
            <w:gridSpan w:val="3"/>
            <w:shd w:val="clear" w:color="auto" w:fill="A6A6A6" w:themeFill="background1" w:themeFillShade="A6"/>
          </w:tcPr>
          <w:p w14:paraId="00854ECC" w14:textId="77777777" w:rsidR="00095813" w:rsidRPr="00994B87" w:rsidRDefault="00095813" w:rsidP="0002514A">
            <w:pPr>
              <w:pStyle w:val="TableColumnHead"/>
              <w:spacing w:before="144" w:after="144"/>
              <w:rPr>
                <w:b w:val="0"/>
              </w:rPr>
            </w:pPr>
            <w:r w:rsidRPr="00994B87">
              <w:t>AT Command Syntax</w:t>
            </w:r>
          </w:p>
        </w:tc>
      </w:tr>
      <w:tr w:rsidR="00095813" w:rsidRPr="00C4621F" w14:paraId="0728C623" w14:textId="77777777" w:rsidTr="0002514A">
        <w:tc>
          <w:tcPr>
            <w:tcW w:w="5000" w:type="pct"/>
            <w:gridSpan w:val="3"/>
          </w:tcPr>
          <w:p w14:paraId="6B3FBC54" w14:textId="1A302DDC" w:rsidR="00095813" w:rsidRPr="006131D5" w:rsidRDefault="00095813" w:rsidP="0002514A">
            <w:pPr>
              <w:autoSpaceDE w:val="0"/>
              <w:autoSpaceDN w:val="0"/>
              <w:adjustRightInd w:val="0"/>
              <w:rPr>
                <w:rFonts w:cs="Arial"/>
                <w:b/>
                <w:bCs/>
                <w:szCs w:val="18"/>
              </w:rPr>
            </w:pPr>
            <w:r>
              <w:rPr>
                <w:b/>
              </w:rPr>
              <w:t>AT+KTCPDEL=&lt;session_id&gt;</w:t>
            </w:r>
          </w:p>
        </w:tc>
      </w:tr>
      <w:tr w:rsidR="00095813" w:rsidRPr="00E51118" w14:paraId="3FE2A3BF" w14:textId="77777777" w:rsidTr="0002514A">
        <w:tc>
          <w:tcPr>
            <w:tcW w:w="849" w:type="pct"/>
            <w:shd w:val="clear" w:color="auto" w:fill="A6A6A6" w:themeFill="background1" w:themeFillShade="A6"/>
          </w:tcPr>
          <w:p w14:paraId="4245DFE4" w14:textId="77777777" w:rsidR="00095813" w:rsidRPr="00E51118" w:rsidRDefault="00095813" w:rsidP="0002514A">
            <w:pPr>
              <w:pStyle w:val="TableColumnHead"/>
            </w:pPr>
            <w:r w:rsidRPr="00E51118">
              <w:t>Parameters</w:t>
            </w:r>
          </w:p>
        </w:tc>
        <w:tc>
          <w:tcPr>
            <w:tcW w:w="1234" w:type="pct"/>
            <w:shd w:val="clear" w:color="auto" w:fill="A6A6A6" w:themeFill="background1" w:themeFillShade="A6"/>
          </w:tcPr>
          <w:p w14:paraId="0DAB09FE" w14:textId="77777777" w:rsidR="00095813" w:rsidRPr="00E51118" w:rsidRDefault="00095813" w:rsidP="0002514A">
            <w:pPr>
              <w:pStyle w:val="TableColumnHead"/>
            </w:pPr>
            <w:r w:rsidRPr="00E51118">
              <w:t>Values</w:t>
            </w:r>
          </w:p>
        </w:tc>
        <w:tc>
          <w:tcPr>
            <w:tcW w:w="2917" w:type="pct"/>
            <w:shd w:val="clear" w:color="auto" w:fill="A6A6A6" w:themeFill="background1" w:themeFillShade="A6"/>
          </w:tcPr>
          <w:p w14:paraId="75AB18C8" w14:textId="77777777" w:rsidR="00095813" w:rsidRPr="00E51118" w:rsidRDefault="00095813" w:rsidP="0002514A">
            <w:pPr>
              <w:pStyle w:val="TableColumnHead"/>
            </w:pPr>
            <w:r w:rsidRPr="00E51118">
              <w:t>Description</w:t>
            </w:r>
          </w:p>
        </w:tc>
      </w:tr>
      <w:tr w:rsidR="00095813" w:rsidRPr="00E51118" w14:paraId="1F21BC7A" w14:textId="77777777" w:rsidTr="0002514A">
        <w:tc>
          <w:tcPr>
            <w:tcW w:w="849" w:type="pct"/>
          </w:tcPr>
          <w:p w14:paraId="74B0B039" w14:textId="77777777" w:rsidR="00095813" w:rsidRPr="006131D5" w:rsidRDefault="00095813" w:rsidP="0002514A">
            <w:pPr>
              <w:autoSpaceDE w:val="0"/>
              <w:autoSpaceDN w:val="0"/>
              <w:adjustRightInd w:val="0"/>
            </w:pPr>
            <w:r w:rsidRPr="006131D5">
              <w:t>&lt;</w:t>
            </w:r>
            <w:r>
              <w:t>session_id</w:t>
            </w:r>
            <w:r w:rsidRPr="006131D5">
              <w:t>&gt;</w:t>
            </w:r>
          </w:p>
        </w:tc>
        <w:tc>
          <w:tcPr>
            <w:tcW w:w="1234" w:type="pct"/>
          </w:tcPr>
          <w:p w14:paraId="396572BE" w14:textId="1B4421FF" w:rsidR="00095813" w:rsidRPr="006131D5" w:rsidRDefault="00206302" w:rsidP="0002514A">
            <w:pPr>
              <w:autoSpaceDE w:val="0"/>
              <w:autoSpaceDN w:val="0"/>
              <w:adjustRightInd w:val="0"/>
            </w:pPr>
            <w:r>
              <w:t>1</w:t>
            </w:r>
            <w:r w:rsidR="00095813">
              <w:t>-32</w:t>
            </w:r>
          </w:p>
        </w:tc>
        <w:tc>
          <w:tcPr>
            <w:tcW w:w="2917" w:type="pct"/>
          </w:tcPr>
          <w:p w14:paraId="03EFBC91" w14:textId="77777777" w:rsidR="00095813" w:rsidRPr="006131D5" w:rsidRDefault="00095813" w:rsidP="0002514A">
            <w:pPr>
              <w:pStyle w:val="TableBody"/>
            </w:pPr>
            <w:r w:rsidRPr="00366B42">
              <w:rPr>
                <w:rFonts w:ascii="Calibri" w:eastAsia="SimSun" w:hAnsi="Calibri" w:cs="Times New Roman"/>
                <w:color w:val="auto"/>
                <w:sz w:val="24"/>
                <w:szCs w:val="20"/>
                <w:lang w:val="en-CA" w:eastAsia="en-US"/>
              </w:rPr>
              <w:t>TCP session index</w:t>
            </w:r>
          </w:p>
        </w:tc>
      </w:tr>
    </w:tbl>
    <w:p w14:paraId="76A66D4E" w14:textId="77777777" w:rsidR="00095813" w:rsidRDefault="00095813" w:rsidP="00095813"/>
    <w:p w14:paraId="69BC433E" w14:textId="77777777" w:rsidR="00095813" w:rsidRDefault="00095813" w:rsidP="00095813">
      <w:pPr>
        <w:pStyle w:val="Heading3"/>
        <w:numPr>
          <w:ilvl w:val="2"/>
          <w:numId w:val="1"/>
        </w:numPr>
      </w:pPr>
      <w:bookmarkStart w:id="125" w:name="_Toc516684839"/>
      <w:r>
        <w:t>Examples</w:t>
      </w:r>
      <w:bookmarkEnd w:id="125"/>
    </w:p>
    <w:p w14:paraId="766C8FBD" w14:textId="77777777" w:rsidR="00095813" w:rsidRDefault="00095813" w:rsidP="00095813">
      <w:pPr>
        <w:rPr>
          <w:b/>
        </w:rPr>
      </w:pPr>
      <w:r w:rsidRPr="00C928C2">
        <w:rPr>
          <w:b/>
        </w:rPr>
        <w:t>Write Command</w:t>
      </w:r>
    </w:p>
    <w:p w14:paraId="6E48944D" w14:textId="5D2E484E" w:rsidR="00095813" w:rsidRPr="00E02895" w:rsidRDefault="00A6181F" w:rsidP="00095813">
      <w:r>
        <w:t>AT+KTCPDEL</w:t>
      </w:r>
      <w:r w:rsidR="00095813" w:rsidRPr="00E02895">
        <w:t>=</w:t>
      </w:r>
      <w:r>
        <w:t>1</w:t>
      </w:r>
    </w:p>
    <w:p w14:paraId="716E434F" w14:textId="77777777" w:rsidR="00095813" w:rsidRDefault="00095813" w:rsidP="00095813">
      <w:pPr>
        <w:rPr>
          <w:b/>
        </w:rPr>
      </w:pPr>
      <w:r w:rsidRPr="00E02895">
        <w:t>OK</w:t>
      </w:r>
    </w:p>
    <w:p w14:paraId="2E1918EC" w14:textId="77777777" w:rsidR="00095813" w:rsidRPr="00C928C2" w:rsidRDefault="00095813" w:rsidP="00095813">
      <w:pPr>
        <w:rPr>
          <w:b/>
        </w:rPr>
      </w:pPr>
    </w:p>
    <w:p w14:paraId="13DDECE1" w14:textId="77777777" w:rsidR="00095813" w:rsidRDefault="00095813" w:rsidP="00095813">
      <w:pPr>
        <w:rPr>
          <w:b/>
        </w:rPr>
      </w:pPr>
      <w:r w:rsidRPr="00C928C2">
        <w:rPr>
          <w:b/>
        </w:rPr>
        <w:t>Test Command</w:t>
      </w:r>
    </w:p>
    <w:p w14:paraId="43D530BB" w14:textId="501D3E03" w:rsidR="00095813" w:rsidRPr="00E02895" w:rsidRDefault="00A6181F" w:rsidP="00095813">
      <w:r>
        <w:t>AT+KTCPDEL</w:t>
      </w:r>
      <w:r w:rsidR="00095813" w:rsidRPr="00E02895">
        <w:t>=?</w:t>
      </w:r>
    </w:p>
    <w:p w14:paraId="64BB4A3A" w14:textId="757299B5" w:rsidR="00095813" w:rsidRPr="00E02895" w:rsidRDefault="00A6181F" w:rsidP="00095813">
      <w:r>
        <w:t>+KTCPDEL</w:t>
      </w:r>
      <w:r w:rsidR="00095813" w:rsidRPr="00E02895">
        <w:t>: (</w:t>
      </w:r>
      <w:r w:rsidR="00095813">
        <w:t>1-32</w:t>
      </w:r>
      <w:r w:rsidR="00095813" w:rsidRPr="00E02895">
        <w:t>)</w:t>
      </w:r>
    </w:p>
    <w:p w14:paraId="001B7A2D" w14:textId="15CCF779" w:rsidR="00095813" w:rsidRDefault="00095813" w:rsidP="00095813">
      <w:r w:rsidRPr="00E02895">
        <w:t>OK</w:t>
      </w:r>
    </w:p>
    <w:p w14:paraId="733E8890" w14:textId="5188FE3D" w:rsidR="00D24D2A" w:rsidRDefault="00D24D2A" w:rsidP="00095813"/>
    <w:p w14:paraId="0F8E3C82" w14:textId="5ABBE2BF" w:rsidR="00D24D2A" w:rsidRDefault="00D24D2A" w:rsidP="00095813"/>
    <w:p w14:paraId="74F69C10" w14:textId="5E0834B6" w:rsidR="00D24D2A" w:rsidRDefault="00D24D2A" w:rsidP="00095813"/>
    <w:p w14:paraId="7BDB0BE5" w14:textId="2E3C346F" w:rsidR="00D24D2A" w:rsidRDefault="00D24D2A" w:rsidP="00095813"/>
    <w:p w14:paraId="56B45B4B" w14:textId="5BCE5244" w:rsidR="00D24D2A" w:rsidRDefault="00D24D2A" w:rsidP="00095813"/>
    <w:p w14:paraId="1536D299" w14:textId="14393DBB" w:rsidR="00D24D2A" w:rsidRDefault="00D24D2A" w:rsidP="00095813"/>
    <w:p w14:paraId="373F5A2C" w14:textId="6B8F3E2F" w:rsidR="00D24D2A" w:rsidRDefault="00D24D2A" w:rsidP="00095813"/>
    <w:p w14:paraId="2A02AD6D" w14:textId="50AA73B9" w:rsidR="00D24D2A" w:rsidRDefault="00D24D2A" w:rsidP="00BA08A6">
      <w:pPr>
        <w:pStyle w:val="Heading3"/>
      </w:pPr>
      <w:bookmarkStart w:id="126" w:name="_Toc516684840"/>
      <w:r>
        <w:lastRenderedPageBreak/>
        <w:t>Sequence Diagram</w:t>
      </w:r>
      <w:bookmarkEnd w:id="126"/>
    </w:p>
    <w:p w14:paraId="21DA26A0" w14:textId="77777777" w:rsidR="00AC664F" w:rsidRPr="00D24D2A" w:rsidRDefault="00AC664F" w:rsidP="00D24D2A">
      <w:pPr>
        <w:rPr>
          <w:b/>
        </w:rPr>
      </w:pPr>
      <w:r w:rsidRPr="00D24D2A">
        <w:rPr>
          <w:b/>
        </w:rPr>
        <w:t>Sequence</w:t>
      </w:r>
    </w:p>
    <w:p w14:paraId="38AD9B54" w14:textId="77480453" w:rsidR="00D24D2A" w:rsidRDefault="00553794" w:rsidP="00D22392">
      <w:r>
        <w:fldChar w:fldCharType="begin"/>
      </w:r>
      <w:r>
        <w:instrText xml:space="preserve"> LINK Visio.Drawing.15 "C:\\Users\\cleflohic\\Documents\\Docs\\Dizzy\\KTCPDEL.vsdx" "" \a \p \f 0 </w:instrText>
      </w:r>
      <w:r>
        <w:fldChar w:fldCharType="separate"/>
      </w:r>
      <w:r w:rsidR="00A34BF0">
        <w:object w:dxaOrig="11851" w:dyaOrig="8754" w14:anchorId="21DA28F4">
          <v:shape id="_x0000_i1030" type="#_x0000_t75" style="width:447.75pt;height:303pt" o:ole="">
            <v:imagedata r:id="rId31" o:title="" croptop="2834f" cropbottom="2834f"/>
          </v:shape>
        </w:object>
      </w:r>
      <w:r>
        <w:fldChar w:fldCharType="end"/>
      </w:r>
    </w:p>
    <w:p w14:paraId="0AC19D1E" w14:textId="3C250003" w:rsidR="00D24D2A" w:rsidRDefault="00954F93" w:rsidP="00D22392">
      <w:r w:rsidRPr="00954F93">
        <w:rPr>
          <w:noProof/>
          <w:lang w:val="en-US"/>
        </w:rPr>
        <mc:AlternateContent>
          <mc:Choice Requires="wps">
            <w:drawing>
              <wp:anchor distT="0" distB="0" distL="114300" distR="114300" simplePos="0" relativeHeight="253071360" behindDoc="0" locked="0" layoutInCell="1" allowOverlap="1" wp14:anchorId="5330FDC9" wp14:editId="63165CA0">
                <wp:simplePos x="0" y="0"/>
                <wp:positionH relativeFrom="margin">
                  <wp:align>left</wp:align>
                </wp:positionH>
                <wp:positionV relativeFrom="paragraph">
                  <wp:posOffset>122555</wp:posOffset>
                </wp:positionV>
                <wp:extent cx="822325" cy="640080"/>
                <wp:effectExtent l="0" t="0" r="15875" b="26670"/>
                <wp:wrapNone/>
                <wp:docPr id="1102" name="Rectangle 110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2CA078" w14:textId="77777777" w:rsidR="00944514" w:rsidRDefault="00944514" w:rsidP="00954F9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0FDC9" id="Rectangle 1102" o:spid="_x0000_s1759" style="position:absolute;margin-left:0;margin-top:9.65pt;width:64.75pt;height:50.4pt;z-index:25307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MYwwIAAA4GAAAOAAAAZHJzL2Uyb0RvYy54bWysVFtP2zAUfp+0/2D5feTSUi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" fillcolor="#f79646 [3209]" strokecolor="#5a5a5a [2109]" strokeweight="1pt">
                <v:textbox>
                  <w:txbxContent>
                    <w:p w14:paraId="022CA078" w14:textId="77777777" w:rsidR="00944514" w:rsidRDefault="00944514" w:rsidP="00954F93">
                      <w:pPr>
                        <w:jc w:val="center"/>
                      </w:pPr>
                      <w:r>
                        <w:t>Host with Linux OS</w:t>
                      </w:r>
                    </w:p>
                  </w:txbxContent>
                </v:textbox>
                <w10:wrap anchorx="margin"/>
              </v:rect>
            </w:pict>
          </mc:Fallback>
        </mc:AlternateContent>
      </w:r>
      <w:r w:rsidRPr="00954F93">
        <w:rPr>
          <w:noProof/>
          <w:lang w:val="en-US"/>
        </w:rPr>
        <mc:AlternateContent>
          <mc:Choice Requires="wps">
            <w:drawing>
              <wp:anchor distT="0" distB="0" distL="114300" distR="114300" simplePos="0" relativeHeight="253072384" behindDoc="0" locked="0" layoutInCell="1" allowOverlap="1" wp14:anchorId="19C8475F" wp14:editId="6BEC4655">
                <wp:simplePos x="0" y="0"/>
                <wp:positionH relativeFrom="column">
                  <wp:posOffset>1562735</wp:posOffset>
                </wp:positionH>
                <wp:positionV relativeFrom="paragraph">
                  <wp:posOffset>113030</wp:posOffset>
                </wp:positionV>
                <wp:extent cx="828675" cy="640080"/>
                <wp:effectExtent l="0" t="0" r="28575" b="26670"/>
                <wp:wrapNone/>
                <wp:docPr id="1103" name="Rectangle 110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AF6D01B" w14:textId="77777777" w:rsidR="00944514" w:rsidRDefault="00944514" w:rsidP="00954F9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8475F" id="Rectangle 1103" o:spid="_x0000_s1760" style="position:absolute;margin-left:123.05pt;margin-top:8.9pt;width:65.25pt;height:50.4pt;z-index:2530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" fillcolor="#4f81bd [3204]" strokecolor="#5a5a5a [2109]" strokeweight="1pt">
                <v:textbox>
                  <w:txbxContent>
                    <w:p w14:paraId="0AF6D01B" w14:textId="77777777" w:rsidR="00944514" w:rsidRDefault="00944514" w:rsidP="00954F93">
                      <w:pPr>
                        <w:jc w:val="center"/>
                      </w:pPr>
                      <w:r>
                        <w:t>Legato App</w:t>
                      </w:r>
                    </w:p>
                  </w:txbxContent>
                </v:textbox>
              </v:rect>
            </w:pict>
          </mc:Fallback>
        </mc:AlternateContent>
      </w:r>
      <w:r w:rsidRPr="00954F93">
        <w:rPr>
          <w:noProof/>
          <w:lang w:val="en-US"/>
        </w:rPr>
        <mc:AlternateContent>
          <mc:Choice Requires="wps">
            <w:drawing>
              <wp:anchor distT="0" distB="0" distL="114300" distR="114300" simplePos="0" relativeHeight="253073408" behindDoc="0" locked="0" layoutInCell="1" allowOverlap="1" wp14:anchorId="0AC3A3AF" wp14:editId="62530D68">
                <wp:simplePos x="0" y="0"/>
                <wp:positionH relativeFrom="column">
                  <wp:posOffset>2858135</wp:posOffset>
                </wp:positionH>
                <wp:positionV relativeFrom="paragraph">
                  <wp:posOffset>113030</wp:posOffset>
                </wp:positionV>
                <wp:extent cx="1143000" cy="640080"/>
                <wp:effectExtent l="0" t="0" r="19050" b="26670"/>
                <wp:wrapNone/>
                <wp:docPr id="1184" name="Rectangle 118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E08AE6A" w14:textId="77777777" w:rsidR="00944514" w:rsidRDefault="00944514" w:rsidP="00954F9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C3A3AF" id="Rectangle 1184" o:spid="_x0000_s1761" style="position:absolute;margin-left:225.05pt;margin-top:8.9pt;width:90pt;height:50.4pt;z-index:25307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hU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" fillcolor="#c0504d [3205]" strokecolor="#5a5a5a [2109]" strokeweight="1pt">
                <v:textbox>
                  <w:txbxContent>
                    <w:p w14:paraId="6E08AE6A" w14:textId="77777777" w:rsidR="00944514" w:rsidRDefault="00944514" w:rsidP="00954F93">
                      <w:pPr>
                        <w:jc w:val="center"/>
                      </w:pPr>
                      <w:r>
                        <w:t>Legato AT Server</w:t>
                      </w:r>
                    </w:p>
                  </w:txbxContent>
                </v:textbox>
              </v:rect>
            </w:pict>
          </mc:Fallback>
        </mc:AlternateContent>
      </w:r>
      <w:r w:rsidRPr="00954F93">
        <w:rPr>
          <w:noProof/>
          <w:lang w:val="en-US"/>
        </w:rPr>
        <mc:AlternateContent>
          <mc:Choice Requires="wps">
            <w:drawing>
              <wp:anchor distT="0" distB="0" distL="114300" distR="114300" simplePos="0" relativeHeight="253075456" behindDoc="0" locked="0" layoutInCell="1" allowOverlap="1" wp14:anchorId="5B2B8AEA" wp14:editId="27364997">
                <wp:simplePos x="0" y="0"/>
                <wp:positionH relativeFrom="column">
                  <wp:posOffset>4200525</wp:posOffset>
                </wp:positionH>
                <wp:positionV relativeFrom="paragraph">
                  <wp:posOffset>94615</wp:posOffset>
                </wp:positionV>
                <wp:extent cx="1047750" cy="649605"/>
                <wp:effectExtent l="0" t="0" r="19050" b="17145"/>
                <wp:wrapNone/>
                <wp:docPr id="1186" name="Rectangle 1186"/>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E8DC98" w14:textId="77777777" w:rsidR="00944514" w:rsidRDefault="00944514" w:rsidP="00954F9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B8AEA" id="Rectangle 1186" o:spid="_x0000_s1762" style="position:absolute;margin-left:330.75pt;margin-top:7.45pt;width:82.5pt;height:51.15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" fillcolor="#c0504d [3205]" strokecolor="#5a5a5a [2109]" strokeweight="1pt">
                <v:textbox>
                  <w:txbxContent>
                    <w:p w14:paraId="35E8DC98" w14:textId="77777777" w:rsidR="00944514" w:rsidRDefault="00944514" w:rsidP="00954F93">
                      <w:pPr>
                        <w:jc w:val="center"/>
                      </w:pPr>
                      <w:r>
                        <w:t>Other Legato Services</w:t>
                      </w:r>
                    </w:p>
                  </w:txbxContent>
                </v:textbox>
              </v:rect>
            </w:pict>
          </mc:Fallback>
        </mc:AlternateContent>
      </w:r>
      <w:r w:rsidRPr="00954F93">
        <w:rPr>
          <w:noProof/>
          <w:lang w:val="en-US"/>
        </w:rPr>
        <mc:AlternateContent>
          <mc:Choice Requires="wps">
            <w:drawing>
              <wp:anchor distT="0" distB="0" distL="114300" distR="114300" simplePos="0" relativeHeight="253074432" behindDoc="0" locked="0" layoutInCell="1" allowOverlap="1" wp14:anchorId="40610C3D" wp14:editId="68B1F487">
                <wp:simplePos x="0" y="0"/>
                <wp:positionH relativeFrom="rightMargin">
                  <wp:posOffset>-76200</wp:posOffset>
                </wp:positionH>
                <wp:positionV relativeFrom="paragraph">
                  <wp:posOffset>86360</wp:posOffset>
                </wp:positionV>
                <wp:extent cx="731520" cy="638175"/>
                <wp:effectExtent l="0" t="0" r="11430" b="28575"/>
                <wp:wrapNone/>
                <wp:docPr id="1185" name="Rectangle 1185"/>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C0040BB" w14:textId="77777777" w:rsidR="00944514" w:rsidRDefault="00944514" w:rsidP="00954F9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10C3D" id="Rectangle 1185" o:spid="_x0000_s1763" style="position:absolute;margin-left:-6pt;margin-top:6.8pt;width:57.6pt;height:50.25pt;z-index:253074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dvAIAANc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" fillcolor="#8064a2 [3207]" strokecolor="#5a5a5a [2109]" strokeweight="1pt">
                <v:textbox>
                  <w:txbxContent>
                    <w:p w14:paraId="5C0040BB" w14:textId="77777777" w:rsidR="00944514" w:rsidRDefault="00944514" w:rsidP="00954F93">
                      <w:pPr>
                        <w:jc w:val="center"/>
                      </w:pPr>
                      <w:r>
                        <w:t>Modem</w:t>
                      </w:r>
                    </w:p>
                  </w:txbxContent>
                </v:textbox>
                <w10:wrap anchorx="margin"/>
              </v:rect>
            </w:pict>
          </mc:Fallback>
        </mc:AlternateContent>
      </w:r>
    </w:p>
    <w:p w14:paraId="3084CC61" w14:textId="66A9991C" w:rsidR="00D24D2A" w:rsidRDefault="00D24D2A" w:rsidP="00D22392"/>
    <w:p w14:paraId="2A2B6BA4" w14:textId="5AA6F298" w:rsidR="00D24D2A" w:rsidRDefault="00D24D2A" w:rsidP="00D22392"/>
    <w:p w14:paraId="4F723C5B" w14:textId="7D4DA915" w:rsidR="00D24D2A" w:rsidRDefault="00A44088" w:rsidP="00D22392">
      <w:r w:rsidRPr="00DD42A3">
        <w:rPr>
          <w:noProof/>
          <w:lang w:val="en-US"/>
        </w:rPr>
        <mc:AlternateContent>
          <mc:Choice Requires="wps">
            <w:drawing>
              <wp:anchor distT="0" distB="0" distL="114300" distR="114300" simplePos="0" relativeHeight="253088768" behindDoc="1" locked="0" layoutInCell="1" allowOverlap="1" wp14:anchorId="3B9C955D" wp14:editId="0DFED49C">
                <wp:simplePos x="0" y="0"/>
                <wp:positionH relativeFrom="column">
                  <wp:posOffset>2028825</wp:posOffset>
                </wp:positionH>
                <wp:positionV relativeFrom="paragraph">
                  <wp:posOffset>133985</wp:posOffset>
                </wp:positionV>
                <wp:extent cx="1247775" cy="552450"/>
                <wp:effectExtent l="0" t="0" r="9525" b="0"/>
                <wp:wrapNone/>
                <wp:docPr id="1201" name="Rounded Rectangle 1201"/>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1E526D" w14:textId="77777777" w:rsidR="00944514" w:rsidRPr="00B6176C" w:rsidRDefault="00944514" w:rsidP="00DD42A3">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9C955D" id="Rounded Rectangle 1201" o:spid="_x0000_s1764" style="position:absolute;margin-left:159.75pt;margin-top:10.55pt;width:98.25pt;height:43.5pt;z-index:-2502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" fillcolor="white [3201]" stroked="f" strokeweight="2pt">
                <v:textbox>
                  <w:txbxContent>
                    <w:p w14:paraId="191E526D" w14:textId="77777777" w:rsidR="00944514" w:rsidRPr="00B6176C" w:rsidRDefault="00944514" w:rsidP="00DD42A3">
                      <w:r>
                        <w:t>AT server setup initialisation</w:t>
                      </w:r>
                    </w:p>
                  </w:txbxContent>
                </v:textbox>
              </v:roundrect>
            </w:pict>
          </mc:Fallback>
        </mc:AlternateContent>
      </w:r>
      <w:r w:rsidR="00954F93">
        <w:rPr>
          <w:noProof/>
          <w:lang w:val="en-US"/>
        </w:rPr>
        <mc:AlternateContent>
          <mc:Choice Requires="wps">
            <w:drawing>
              <wp:anchor distT="0" distB="0" distL="114300" distR="114300" simplePos="0" relativeHeight="253084672" behindDoc="0" locked="0" layoutInCell="1" allowOverlap="1" wp14:anchorId="6ABD0045" wp14:editId="042F17ED">
                <wp:simplePos x="0" y="0"/>
                <wp:positionH relativeFrom="column">
                  <wp:posOffset>4695825</wp:posOffset>
                </wp:positionH>
                <wp:positionV relativeFrom="paragraph">
                  <wp:posOffset>188595</wp:posOffset>
                </wp:positionV>
                <wp:extent cx="0" cy="2474595"/>
                <wp:effectExtent l="0" t="0" r="19050" b="20955"/>
                <wp:wrapNone/>
                <wp:docPr id="1195" name="Straight Connector 1195"/>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9FAEBF" id="Straight Connector 1195" o:spid="_x0000_s1026" style="position:absolute;flip:x;z-index:25308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9.75pt,14.85pt" to="369.75pt,2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" strokecolor="#4579b8 [3044]"/>
            </w:pict>
          </mc:Fallback>
        </mc:AlternateContent>
      </w:r>
      <w:r w:rsidR="00954F93">
        <w:rPr>
          <w:noProof/>
          <w:lang w:val="en-US"/>
        </w:rPr>
        <mc:AlternateContent>
          <mc:Choice Requires="wps">
            <w:drawing>
              <wp:anchor distT="0" distB="0" distL="114300" distR="114300" simplePos="0" relativeHeight="253086720" behindDoc="0" locked="0" layoutInCell="1" allowOverlap="1" wp14:anchorId="2485BD10" wp14:editId="1DB59BDE">
                <wp:simplePos x="0" y="0"/>
                <wp:positionH relativeFrom="column">
                  <wp:posOffset>5810250</wp:posOffset>
                </wp:positionH>
                <wp:positionV relativeFrom="paragraph">
                  <wp:posOffset>167640</wp:posOffset>
                </wp:positionV>
                <wp:extent cx="0" cy="2474595"/>
                <wp:effectExtent l="0" t="0" r="19050" b="20955"/>
                <wp:wrapNone/>
                <wp:docPr id="1198" name="Straight Connector 1198"/>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91AD30" id="Straight Connector 1198" o:spid="_x0000_s1026" style="position:absolute;flip:x;z-index:25308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7.5pt,13.2pt" to="457.5pt,2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" strokecolor="#4579b8 [3044]"/>
            </w:pict>
          </mc:Fallback>
        </mc:AlternateContent>
      </w:r>
    </w:p>
    <w:p w14:paraId="18ECFBA9" w14:textId="53479C8D" w:rsidR="00D24D2A" w:rsidRDefault="00954F93" w:rsidP="00D22392">
      <w:r>
        <w:rPr>
          <w:noProof/>
          <w:lang w:val="en-US"/>
        </w:rPr>
        <mc:AlternateContent>
          <mc:Choice Requires="wps">
            <w:drawing>
              <wp:anchor distT="0" distB="0" distL="114300" distR="114300" simplePos="0" relativeHeight="253080576" behindDoc="0" locked="0" layoutInCell="1" allowOverlap="1" wp14:anchorId="430D5B47" wp14:editId="5B295309">
                <wp:simplePos x="0" y="0"/>
                <wp:positionH relativeFrom="column">
                  <wp:posOffset>1952625</wp:posOffset>
                </wp:positionH>
                <wp:positionV relativeFrom="paragraph">
                  <wp:posOffset>10160</wp:posOffset>
                </wp:positionV>
                <wp:extent cx="0" cy="2474595"/>
                <wp:effectExtent l="0" t="0" r="19050" b="20955"/>
                <wp:wrapNone/>
                <wp:docPr id="1190" name="Straight Connector 1190"/>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EC03F7" id="Straight Connector 1190" o:spid="_x0000_s1026" style="position:absolute;flip:x;z-index:25308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75pt,.8pt" to="153.75pt,1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" strokecolor="#4579b8 [3044]"/>
            </w:pict>
          </mc:Fallback>
        </mc:AlternateContent>
      </w:r>
      <w:r>
        <w:rPr>
          <w:noProof/>
          <w:lang w:val="en-US"/>
        </w:rPr>
        <mc:AlternateContent>
          <mc:Choice Requires="wps">
            <w:drawing>
              <wp:anchor distT="0" distB="0" distL="114300" distR="114300" simplePos="0" relativeHeight="253082624" behindDoc="0" locked="0" layoutInCell="1" allowOverlap="1" wp14:anchorId="33327ACF" wp14:editId="5B6373BC">
                <wp:simplePos x="0" y="0"/>
                <wp:positionH relativeFrom="column">
                  <wp:posOffset>3429000</wp:posOffset>
                </wp:positionH>
                <wp:positionV relativeFrom="paragraph">
                  <wp:posOffset>10160</wp:posOffset>
                </wp:positionV>
                <wp:extent cx="0" cy="2474595"/>
                <wp:effectExtent l="0" t="0" r="19050" b="20955"/>
                <wp:wrapNone/>
                <wp:docPr id="1191" name="Straight Connector 1191"/>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B60FCC" id="Straight Connector 1191" o:spid="_x0000_s1026" style="position:absolute;flip:x;z-index:25308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pt,.8pt" to="270pt,1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" strokecolor="#4579b8 [3044]"/>
            </w:pict>
          </mc:Fallback>
        </mc:AlternateContent>
      </w:r>
      <w:r>
        <w:rPr>
          <w:noProof/>
          <w:lang w:val="en-US"/>
        </w:rPr>
        <mc:AlternateContent>
          <mc:Choice Requires="wps">
            <w:drawing>
              <wp:anchor distT="0" distB="0" distL="114300" distR="114300" simplePos="0" relativeHeight="253076480" behindDoc="0" locked="0" layoutInCell="1" allowOverlap="1" wp14:anchorId="03204316" wp14:editId="115BC99E">
                <wp:simplePos x="0" y="0"/>
                <wp:positionH relativeFrom="column">
                  <wp:posOffset>400050</wp:posOffset>
                </wp:positionH>
                <wp:positionV relativeFrom="paragraph">
                  <wp:posOffset>11430</wp:posOffset>
                </wp:positionV>
                <wp:extent cx="0" cy="2474595"/>
                <wp:effectExtent l="0" t="0" r="19050" b="20955"/>
                <wp:wrapNone/>
                <wp:docPr id="1188" name="Straight Connector 1188"/>
                <wp:cNvGraphicFramePr/>
                <a:graphic xmlns:a="http://schemas.openxmlformats.org/drawingml/2006/main">
                  <a:graphicData uri="http://schemas.microsoft.com/office/word/2010/wordprocessingShape">
                    <wps:wsp>
                      <wps:cNvCnPr/>
                      <wps:spPr>
                        <a:xfrm flipH="1">
                          <a:off x="0" y="0"/>
                          <a:ext cx="0" cy="247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9CAF53" id="Straight Connector 1188" o:spid="_x0000_s1026" style="position:absolute;flip:x;z-index:25307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pt,.9pt" to="31.5pt,1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" strokecolor="#4579b8 [3044]"/>
            </w:pict>
          </mc:Fallback>
        </mc:AlternateContent>
      </w:r>
    </w:p>
    <w:p w14:paraId="5E7B1513" w14:textId="4DD05EB3" w:rsidR="00D24D2A" w:rsidRDefault="001C76B1" w:rsidP="00D22392">
      <w:r>
        <w:rPr>
          <w:noProof/>
          <w:lang w:val="en-US"/>
        </w:rPr>
        <mc:AlternateContent>
          <mc:Choice Requires="wps">
            <w:drawing>
              <wp:anchor distT="0" distB="0" distL="114300" distR="114300" simplePos="0" relativeHeight="253096960" behindDoc="0" locked="0" layoutInCell="1" allowOverlap="1" wp14:anchorId="72DADA8F" wp14:editId="09526F78">
                <wp:simplePos x="0" y="0"/>
                <wp:positionH relativeFrom="column">
                  <wp:posOffset>1961515</wp:posOffset>
                </wp:positionH>
                <wp:positionV relativeFrom="paragraph">
                  <wp:posOffset>48260</wp:posOffset>
                </wp:positionV>
                <wp:extent cx="1476375" cy="0"/>
                <wp:effectExtent l="0" t="76200" r="9525" b="95250"/>
                <wp:wrapNone/>
                <wp:docPr id="1215" name="Straight Arrow Connector 1215"/>
                <wp:cNvGraphicFramePr/>
                <a:graphic xmlns:a="http://schemas.openxmlformats.org/drawingml/2006/main">
                  <a:graphicData uri="http://schemas.microsoft.com/office/word/2010/wordprocessingShape">
                    <wps:wsp>
                      <wps:cNvCnPr/>
                      <wps:spPr>
                        <a:xfrm flipV="1">
                          <a:off x="0" y="0"/>
                          <a:ext cx="1476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7900085" id="Straight Arrow Connector 1215" o:spid="_x0000_s1026" type="#_x0000_t32" style="position:absolute;margin-left:154.45pt;margin-top:3.8pt;width:116.25pt;height:0;flip:y;z-index:25309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" strokecolor="#4579b8 [3044]">
                <v:stroke endarrow="block"/>
              </v:shape>
            </w:pict>
          </mc:Fallback>
        </mc:AlternateContent>
      </w:r>
      <w:r w:rsidR="00DD42A3" w:rsidRPr="00DD42A3">
        <w:rPr>
          <w:noProof/>
          <w:lang w:val="en-US"/>
        </w:rPr>
        <mc:AlternateContent>
          <mc:Choice Requires="wps">
            <w:drawing>
              <wp:anchor distT="0" distB="0" distL="114300" distR="114300" simplePos="0" relativeHeight="253089792" behindDoc="0" locked="0" layoutInCell="1" allowOverlap="1" wp14:anchorId="014026F2" wp14:editId="3A8B037E">
                <wp:simplePos x="0" y="0"/>
                <wp:positionH relativeFrom="margin">
                  <wp:posOffset>2590800</wp:posOffset>
                </wp:positionH>
                <wp:positionV relativeFrom="paragraph">
                  <wp:posOffset>160020</wp:posOffset>
                </wp:positionV>
                <wp:extent cx="1676400" cy="1619250"/>
                <wp:effectExtent l="0" t="0" r="19050" b="19050"/>
                <wp:wrapNone/>
                <wp:docPr id="1208" name="Flowchart: Decision 1208"/>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0C531CB3" w14:textId="77777777" w:rsidR="00944514" w:rsidRDefault="00944514" w:rsidP="00DD42A3">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026F2" id="Flowchart: Decision 1208" o:spid="_x0000_s1765" type="#_x0000_t110" style="position:absolute;margin-left:204pt;margin-top:12.6pt;width:132pt;height:127.5pt;z-index:25308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" fillcolor="white [3201]" strokecolor="#4f81bd [3204]" strokeweight="1pt">
                <v:textbox>
                  <w:txbxContent>
                    <w:p w14:paraId="0C531CB3" w14:textId="77777777" w:rsidR="00944514" w:rsidRDefault="00944514" w:rsidP="00DD42A3">
                      <w:pPr>
                        <w:jc w:val="center"/>
                      </w:pPr>
                      <w:r>
                        <w:t>Is AT command known by server</w:t>
                      </w:r>
                    </w:p>
                  </w:txbxContent>
                </v:textbox>
                <w10:wrap anchorx="margin"/>
              </v:shape>
            </w:pict>
          </mc:Fallback>
        </mc:AlternateContent>
      </w:r>
    </w:p>
    <w:p w14:paraId="700226B0" w14:textId="197C8216" w:rsidR="00D24D2A" w:rsidRDefault="00D24D2A" w:rsidP="00D22392"/>
    <w:p w14:paraId="2DF9E1F4" w14:textId="2DC23935" w:rsidR="00D24D2A" w:rsidRDefault="00D24D2A" w:rsidP="00D22392"/>
    <w:p w14:paraId="46D4EBD3" w14:textId="277B1C2E" w:rsidR="00D24D2A" w:rsidRDefault="00DD42A3" w:rsidP="00D22392">
      <w:r w:rsidRPr="00DD42A3">
        <w:rPr>
          <w:noProof/>
          <w:lang w:val="en-US"/>
        </w:rPr>
        <mc:AlternateContent>
          <mc:Choice Requires="wps">
            <w:drawing>
              <wp:anchor distT="0" distB="0" distL="114300" distR="114300" simplePos="0" relativeHeight="253090816" behindDoc="1" locked="0" layoutInCell="1" allowOverlap="1" wp14:anchorId="73AD76F8" wp14:editId="0211DBC2">
                <wp:simplePos x="0" y="0"/>
                <wp:positionH relativeFrom="column">
                  <wp:posOffset>552450</wp:posOffset>
                </wp:positionH>
                <wp:positionV relativeFrom="paragraph">
                  <wp:posOffset>154940</wp:posOffset>
                </wp:positionV>
                <wp:extent cx="1924050" cy="304800"/>
                <wp:effectExtent l="0" t="0" r="0" b="0"/>
                <wp:wrapNone/>
                <wp:docPr id="1209" name="Rounded Rectangle 1209"/>
                <wp:cNvGraphicFramePr/>
                <a:graphic xmlns:a="http://schemas.openxmlformats.org/drawingml/2006/main">
                  <a:graphicData uri="http://schemas.microsoft.com/office/word/2010/wordprocessingShape">
                    <wps:wsp>
                      <wps:cNvSpPr/>
                      <wps:spPr>
                        <a:xfrm>
                          <a:off x="0" y="0"/>
                          <a:ext cx="192405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9A4189" w14:textId="6C623614" w:rsidR="00944514" w:rsidRPr="00B6176C" w:rsidRDefault="00944514" w:rsidP="00DD42A3">
                            <w:r>
                              <w:t>AT Command AT+KTCPDEL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D76F8" id="Rounded Rectangle 1209" o:spid="_x0000_s1766" style="position:absolute;margin-left:43.5pt;margin-top:12.2pt;width:151.5pt;height:24pt;z-index:-2502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" fillcolor="white [3201]" stroked="f" strokeweight="2pt">
                <v:textbox>
                  <w:txbxContent>
                    <w:p w14:paraId="449A4189" w14:textId="6C623614" w:rsidR="00944514" w:rsidRPr="00B6176C" w:rsidRDefault="00944514" w:rsidP="00DD42A3">
                      <w:r>
                        <w:t>AT Command AT+KTCPDEL</w:t>
                      </w:r>
                    </w:p>
                  </w:txbxContent>
                </v:textbox>
              </v:roundrect>
            </w:pict>
          </mc:Fallback>
        </mc:AlternateContent>
      </w:r>
      <w:r w:rsidRPr="00DD42A3">
        <w:rPr>
          <w:noProof/>
          <w:lang w:val="en-US"/>
        </w:rPr>
        <mc:AlternateContent>
          <mc:Choice Requires="wps">
            <w:drawing>
              <wp:anchor distT="0" distB="0" distL="114300" distR="114300" simplePos="0" relativeHeight="253091840" behindDoc="0" locked="0" layoutInCell="1" allowOverlap="1" wp14:anchorId="59468B34" wp14:editId="022852EF">
                <wp:simplePos x="0" y="0"/>
                <wp:positionH relativeFrom="column">
                  <wp:posOffset>4962525</wp:posOffset>
                </wp:positionH>
                <wp:positionV relativeFrom="paragraph">
                  <wp:posOffset>181610</wp:posOffset>
                </wp:positionV>
                <wp:extent cx="428625" cy="314325"/>
                <wp:effectExtent l="0" t="0" r="9525" b="9525"/>
                <wp:wrapNone/>
                <wp:docPr id="1210" name="Rounded Rectangle 1210"/>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6129762" w14:textId="77777777" w:rsidR="00944514" w:rsidRPr="00B6176C" w:rsidRDefault="00944514" w:rsidP="00DD42A3">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468B34" id="Rounded Rectangle 1210" o:spid="_x0000_s1767" style="position:absolute;margin-left:390.75pt;margin-top:14.3pt;width:33.75pt;height:24.7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" fillcolor="white [3201]" stroked="f" strokeweight="2pt">
                <v:textbox>
                  <w:txbxContent>
                    <w:p w14:paraId="26129762" w14:textId="77777777" w:rsidR="00944514" w:rsidRPr="00B6176C" w:rsidRDefault="00944514" w:rsidP="00DD42A3">
                      <w:pPr>
                        <w:jc w:val="center"/>
                      </w:pPr>
                      <w:r>
                        <w:t>No</w:t>
                      </w:r>
                    </w:p>
                  </w:txbxContent>
                </v:textbox>
              </v:roundrect>
            </w:pict>
          </mc:Fallback>
        </mc:AlternateContent>
      </w:r>
    </w:p>
    <w:p w14:paraId="2C2E36ED" w14:textId="3E66BE71" w:rsidR="00D24D2A" w:rsidRDefault="00D24D2A" w:rsidP="00D22392"/>
    <w:p w14:paraId="445106B7" w14:textId="4B50755D" w:rsidR="00D24D2A" w:rsidRDefault="00DD42A3" w:rsidP="00D22392">
      <w:r>
        <w:rPr>
          <w:noProof/>
          <w:lang w:val="en-US"/>
        </w:rPr>
        <mc:AlternateContent>
          <mc:Choice Requires="wps">
            <w:drawing>
              <wp:anchor distT="0" distB="0" distL="114300" distR="114300" simplePos="0" relativeHeight="253095936" behindDoc="0" locked="0" layoutInCell="1" allowOverlap="1" wp14:anchorId="459BF344" wp14:editId="600249CE">
                <wp:simplePos x="0" y="0"/>
                <wp:positionH relativeFrom="column">
                  <wp:posOffset>399415</wp:posOffset>
                </wp:positionH>
                <wp:positionV relativeFrom="paragraph">
                  <wp:posOffset>42545</wp:posOffset>
                </wp:positionV>
                <wp:extent cx="2200275" cy="0"/>
                <wp:effectExtent l="0" t="76200" r="9525" b="95250"/>
                <wp:wrapNone/>
                <wp:docPr id="1214" name="Straight Arrow Connector 1214"/>
                <wp:cNvGraphicFramePr/>
                <a:graphic xmlns:a="http://schemas.openxmlformats.org/drawingml/2006/main">
                  <a:graphicData uri="http://schemas.microsoft.com/office/word/2010/wordprocessingShape">
                    <wps:wsp>
                      <wps:cNvCnPr/>
                      <wps:spPr>
                        <a:xfrm>
                          <a:off x="0" y="0"/>
                          <a:ext cx="2200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426CDF4" id="Straight Arrow Connector 1214" o:spid="_x0000_s1026" type="#_x0000_t32" style="position:absolute;margin-left:31.45pt;margin-top:3.35pt;width:173.25pt;height:0;z-index:2530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" strokecolor="#4579b8 [3044]">
                <v:stroke endarrow="block"/>
              </v:shape>
            </w:pict>
          </mc:Fallback>
        </mc:AlternateContent>
      </w:r>
      <w:r>
        <w:rPr>
          <w:noProof/>
          <w:lang w:val="en-US"/>
        </w:rPr>
        <mc:AlternateContent>
          <mc:Choice Requires="wps">
            <w:drawing>
              <wp:anchor distT="0" distB="0" distL="114300" distR="114300" simplePos="0" relativeHeight="253094912" behindDoc="0" locked="0" layoutInCell="1" allowOverlap="1" wp14:anchorId="7CBB002F" wp14:editId="52D65067">
                <wp:simplePos x="0" y="0"/>
                <wp:positionH relativeFrom="column">
                  <wp:posOffset>4247515</wp:posOffset>
                </wp:positionH>
                <wp:positionV relativeFrom="paragraph">
                  <wp:posOffset>42545</wp:posOffset>
                </wp:positionV>
                <wp:extent cx="1552575" cy="0"/>
                <wp:effectExtent l="0" t="76200" r="9525" b="95250"/>
                <wp:wrapNone/>
                <wp:docPr id="1213" name="Straight Arrow Connector 1213"/>
                <wp:cNvGraphicFramePr/>
                <a:graphic xmlns:a="http://schemas.openxmlformats.org/drawingml/2006/main">
                  <a:graphicData uri="http://schemas.microsoft.com/office/word/2010/wordprocessingShape">
                    <wps:wsp>
                      <wps:cNvCnPr/>
                      <wps:spPr>
                        <a:xfrm>
                          <a:off x="0" y="0"/>
                          <a:ext cx="1552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48C58" id="Straight Arrow Connector 1213" o:spid="_x0000_s1026" type="#_x0000_t32" style="position:absolute;margin-left:334.45pt;margin-top:3.35pt;width:122.25pt;height:0;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" strokecolor="#4579b8 [3044]">
                <v:stroke endarrow="block"/>
              </v:shape>
            </w:pict>
          </mc:Fallback>
        </mc:AlternateContent>
      </w:r>
    </w:p>
    <w:p w14:paraId="019218A6" w14:textId="6317ED6D" w:rsidR="00D24D2A" w:rsidRDefault="00D24D2A" w:rsidP="00D22392"/>
    <w:p w14:paraId="50B84337" w14:textId="04F5865F" w:rsidR="00D24D2A" w:rsidRDefault="00D24D2A" w:rsidP="00D22392"/>
    <w:p w14:paraId="56DA7505" w14:textId="10256837" w:rsidR="00D24D2A" w:rsidRDefault="00D24D2A" w:rsidP="00D22392"/>
    <w:p w14:paraId="061BBF87" w14:textId="17761007" w:rsidR="00D24D2A" w:rsidRDefault="00D24D2A" w:rsidP="00D22392"/>
    <w:p w14:paraId="2751A3CD" w14:textId="469FD62D" w:rsidR="00D24D2A" w:rsidRDefault="00DD42A3" w:rsidP="00D22392">
      <w:r w:rsidRPr="00DD42A3">
        <w:rPr>
          <w:noProof/>
          <w:lang w:val="en-US"/>
        </w:rPr>
        <mc:AlternateContent>
          <mc:Choice Requires="wps">
            <w:drawing>
              <wp:anchor distT="0" distB="0" distL="114300" distR="114300" simplePos="0" relativeHeight="253092864" behindDoc="0" locked="0" layoutInCell="1" allowOverlap="1" wp14:anchorId="64222D2E" wp14:editId="02D75930">
                <wp:simplePos x="0" y="0"/>
                <wp:positionH relativeFrom="column">
                  <wp:posOffset>3171825</wp:posOffset>
                </wp:positionH>
                <wp:positionV relativeFrom="paragraph">
                  <wp:posOffset>14605</wp:posOffset>
                </wp:positionV>
                <wp:extent cx="523875" cy="314325"/>
                <wp:effectExtent l="0" t="0" r="9525" b="9525"/>
                <wp:wrapNone/>
                <wp:docPr id="1211" name="Rounded Rectangle 121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03AA3B9" w14:textId="77777777" w:rsidR="00944514" w:rsidRPr="00B6176C" w:rsidRDefault="00944514" w:rsidP="00DD42A3">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22D2E" id="Rounded Rectangle 1211" o:spid="_x0000_s1768" style="position:absolute;margin-left:249.75pt;margin-top:1.15pt;width:41.25pt;height:24.75pt;z-index:2530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" fillcolor="white [3201]" stroked="f" strokeweight="2pt">
                <v:textbox>
                  <w:txbxContent>
                    <w:p w14:paraId="503AA3B9" w14:textId="77777777" w:rsidR="00944514" w:rsidRPr="00B6176C" w:rsidRDefault="00944514" w:rsidP="00DD42A3">
                      <w:pPr>
                        <w:jc w:val="center"/>
                      </w:pPr>
                      <w:r>
                        <w:t>Yes</w:t>
                      </w:r>
                    </w:p>
                  </w:txbxContent>
                </v:textbox>
              </v:roundrect>
            </w:pict>
          </mc:Fallback>
        </mc:AlternateContent>
      </w:r>
    </w:p>
    <w:p w14:paraId="161AA0FD" w14:textId="2A1977DB" w:rsidR="00392BD0" w:rsidRDefault="00392BD0" w:rsidP="00D22392"/>
    <w:p w14:paraId="2E17DFBB" w14:textId="63CCA441" w:rsidR="00610B67" w:rsidRDefault="00610B67" w:rsidP="00D22392"/>
    <w:p w14:paraId="3CC63BCA" w14:textId="77777777" w:rsidR="00610B67" w:rsidRDefault="00610B67" w:rsidP="00D22392"/>
    <w:p w14:paraId="0909DA5A" w14:textId="18A892F6" w:rsidR="00D24D2A" w:rsidRDefault="00113EC9" w:rsidP="00D22392">
      <w:r w:rsidRPr="00113EC9">
        <w:rPr>
          <w:noProof/>
          <w:lang w:val="en-US"/>
        </w:rPr>
        <w:lastRenderedPageBreak/>
        <mc:AlternateContent>
          <mc:Choice Requires="wps">
            <w:drawing>
              <wp:anchor distT="0" distB="0" distL="114300" distR="114300" simplePos="0" relativeHeight="253099008" behindDoc="0" locked="0" layoutInCell="1" allowOverlap="1" wp14:anchorId="4DA1918C" wp14:editId="53DBAA4F">
                <wp:simplePos x="0" y="0"/>
                <wp:positionH relativeFrom="margin">
                  <wp:posOffset>0</wp:posOffset>
                </wp:positionH>
                <wp:positionV relativeFrom="paragraph">
                  <wp:posOffset>36195</wp:posOffset>
                </wp:positionV>
                <wp:extent cx="822325" cy="640080"/>
                <wp:effectExtent l="0" t="0" r="15875" b="26670"/>
                <wp:wrapNone/>
                <wp:docPr id="1221" name="Rectangle 122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C99C02" w14:textId="77777777" w:rsidR="00944514" w:rsidRDefault="00944514" w:rsidP="00113EC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1918C" id="Rectangle 1221" o:spid="_x0000_s1769" style="position:absolute;margin-left:0;margin-top:2.85pt;width:64.75pt;height:50.4pt;z-index:25309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W2ww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BoxVW2wwIAAA4GAAAOAAAAAAAAAAAAAAAAAC4CAABkcnMvZTJvRG9jLnhtbFBLAQItABQA&#10;BgAIAAAAIQDFvWMg3wAAAAYBAAAPAAAAAAAAAAAAAAAAAB0FAABkcnMvZG93bnJldi54bWxQSwUG&#10;AAAAAAQABADzAAAAKQYAAAAA&#10;" fillcolor="#f79646 [3209]" strokecolor="#5a5a5a [2109]" strokeweight="1pt">
                <v:textbox>
                  <w:txbxContent>
                    <w:p w14:paraId="6FC99C02" w14:textId="77777777" w:rsidR="00944514" w:rsidRDefault="00944514" w:rsidP="00113EC9">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100032" behindDoc="0" locked="0" layoutInCell="1" allowOverlap="1" wp14:anchorId="660E0A7E" wp14:editId="2D218BB7">
                <wp:simplePos x="0" y="0"/>
                <wp:positionH relativeFrom="column">
                  <wp:posOffset>1562735</wp:posOffset>
                </wp:positionH>
                <wp:positionV relativeFrom="paragraph">
                  <wp:posOffset>26670</wp:posOffset>
                </wp:positionV>
                <wp:extent cx="828675" cy="640080"/>
                <wp:effectExtent l="0" t="0" r="28575" b="26670"/>
                <wp:wrapNone/>
                <wp:docPr id="1222" name="Rectangle 122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472F88E" w14:textId="77777777" w:rsidR="00944514" w:rsidRDefault="00944514" w:rsidP="00113EC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E0A7E" id="Rectangle 1222" o:spid="_x0000_s1770" style="position:absolute;margin-left:123.05pt;margin-top:2.1pt;width:65.25pt;height:50.4pt;z-index:2531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MwP0CsMCAAAOBgAADgAAAAAAAAAAAAAAAAAuAgAAZHJzL2Uyb0RvYy54bWxQSwECLQAUAAYA&#10;CAAAACEAEEroYd0AAAAJAQAADwAAAAAAAAAAAAAAAAAdBQAAZHJzL2Rvd25yZXYueG1sUEsFBgAA&#10;AAAEAAQA8wAAACcGAAAAAA==&#10;" fillcolor="#4f81bd [3204]" strokecolor="#5a5a5a [2109]" strokeweight="1pt">
                <v:textbox>
                  <w:txbxContent>
                    <w:p w14:paraId="2472F88E" w14:textId="77777777" w:rsidR="00944514" w:rsidRDefault="00944514" w:rsidP="00113EC9">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101056" behindDoc="0" locked="0" layoutInCell="1" allowOverlap="1" wp14:anchorId="21844E4F" wp14:editId="7AF9BE59">
                <wp:simplePos x="0" y="0"/>
                <wp:positionH relativeFrom="column">
                  <wp:posOffset>2858135</wp:posOffset>
                </wp:positionH>
                <wp:positionV relativeFrom="paragraph">
                  <wp:posOffset>26670</wp:posOffset>
                </wp:positionV>
                <wp:extent cx="1143000" cy="640080"/>
                <wp:effectExtent l="0" t="0" r="19050" b="26670"/>
                <wp:wrapNone/>
                <wp:docPr id="1223" name="Rectangle 122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9B634ED" w14:textId="77777777" w:rsidR="00944514" w:rsidRDefault="00944514" w:rsidP="00113EC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44E4F" id="Rectangle 1223" o:spid="_x0000_s1771" style="position:absolute;margin-left:225.05pt;margin-top:2.1pt;width:90pt;height:50.4pt;z-index:2531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ewgIAAA8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OkT857CAgAADwYAAA4AAAAAAAAAAAAAAAAALgIAAGRycy9lMm9Eb2MueG1sUEsBAi0AFAAGAAgA&#10;AAAhAHvYouHcAAAACQEAAA8AAAAAAAAAAAAAAAAAHAUAAGRycy9kb3ducmV2LnhtbFBLBQYAAAAA&#10;BAAEAPMAAAAlBgAAAAA=&#10;" fillcolor="#c0504d [3205]" strokecolor="#5a5a5a [2109]" strokeweight="1pt">
                <v:textbox>
                  <w:txbxContent>
                    <w:p w14:paraId="69B634ED" w14:textId="77777777" w:rsidR="00944514" w:rsidRDefault="00944514" w:rsidP="00113EC9">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102080" behindDoc="0" locked="0" layoutInCell="1" allowOverlap="1" wp14:anchorId="4CF8B615" wp14:editId="5A08587D">
                <wp:simplePos x="0" y="0"/>
                <wp:positionH relativeFrom="rightMargin">
                  <wp:posOffset>-76200</wp:posOffset>
                </wp:positionH>
                <wp:positionV relativeFrom="paragraph">
                  <wp:posOffset>0</wp:posOffset>
                </wp:positionV>
                <wp:extent cx="731520" cy="638175"/>
                <wp:effectExtent l="0" t="0" r="11430" b="28575"/>
                <wp:wrapNone/>
                <wp:docPr id="1224" name="Rectangle 122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E196408" w14:textId="77777777" w:rsidR="00944514" w:rsidRDefault="00944514" w:rsidP="00113EC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8B615" id="Rectangle 1224" o:spid="_x0000_s1772" style="position:absolute;margin-left:-6pt;margin-top:0;width:57.6pt;height:50.25pt;z-index:253102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PRuw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" fillcolor="#8064a2 [3207]" strokecolor="#5a5a5a [2109]" strokeweight="1pt">
                <v:textbox>
                  <w:txbxContent>
                    <w:p w14:paraId="0E196408" w14:textId="77777777" w:rsidR="00944514" w:rsidRDefault="00944514" w:rsidP="00113EC9">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103104" behindDoc="0" locked="0" layoutInCell="1" allowOverlap="1" wp14:anchorId="26A9DF10" wp14:editId="0D378C81">
                <wp:simplePos x="0" y="0"/>
                <wp:positionH relativeFrom="column">
                  <wp:posOffset>4200525</wp:posOffset>
                </wp:positionH>
                <wp:positionV relativeFrom="paragraph">
                  <wp:posOffset>8255</wp:posOffset>
                </wp:positionV>
                <wp:extent cx="1047750" cy="649605"/>
                <wp:effectExtent l="0" t="0" r="19050" b="17145"/>
                <wp:wrapNone/>
                <wp:docPr id="1225" name="Rectangle 1225"/>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1F4B03" w14:textId="77777777" w:rsidR="00944514" w:rsidRDefault="00944514" w:rsidP="00113EC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9DF10" id="Rectangle 1225" o:spid="_x0000_s1773" style="position:absolute;margin-left:330.75pt;margin-top:.65pt;width:82.5pt;height:51.15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LGW62LCAgAADwYAAA4AAAAAAAAAAAAAAAAALgIAAGRycy9lMm9Eb2MueG1sUEsBAi0AFAAGAAgA&#10;AAAhADvZsg3cAAAACQEAAA8AAAAAAAAAAAAAAAAAHAUAAGRycy9kb3ducmV2LnhtbFBLBQYAAAAA&#10;BAAEAPMAAAAlBgAAAAA=&#10;" fillcolor="#c0504d [3205]" strokecolor="#5a5a5a [2109]" strokeweight="1pt">
                <v:textbox>
                  <w:txbxContent>
                    <w:p w14:paraId="7F1F4B03" w14:textId="77777777" w:rsidR="00944514" w:rsidRDefault="00944514" w:rsidP="00113EC9">
                      <w:pPr>
                        <w:jc w:val="center"/>
                      </w:pPr>
                      <w:r>
                        <w:t>Other Legato Services</w:t>
                      </w:r>
                    </w:p>
                  </w:txbxContent>
                </v:textbox>
              </v:rect>
            </w:pict>
          </mc:Fallback>
        </mc:AlternateContent>
      </w:r>
    </w:p>
    <w:p w14:paraId="7CB2A2F9" w14:textId="0BB588DE" w:rsidR="00113EC9" w:rsidRDefault="00113EC9" w:rsidP="00D22392"/>
    <w:p w14:paraId="663CD8EB" w14:textId="2DB58F3D" w:rsidR="00113EC9" w:rsidRDefault="00113EC9" w:rsidP="00D22392"/>
    <w:p w14:paraId="49F57740" w14:textId="451FBEFD" w:rsidR="00113EC9" w:rsidRDefault="00D54A5F" w:rsidP="00D22392">
      <w:r>
        <w:rPr>
          <w:noProof/>
          <w:lang w:val="en-US"/>
        </w:rPr>
        <mc:AlternateContent>
          <mc:Choice Requires="wps">
            <w:drawing>
              <wp:anchor distT="0" distB="0" distL="114300" distR="114300" simplePos="0" relativeHeight="253107200" behindDoc="0" locked="0" layoutInCell="1" allowOverlap="1" wp14:anchorId="576323A9" wp14:editId="43B55A02">
                <wp:simplePos x="0" y="0"/>
                <wp:positionH relativeFrom="column">
                  <wp:posOffset>1981200</wp:posOffset>
                </wp:positionH>
                <wp:positionV relativeFrom="paragraph">
                  <wp:posOffset>110490</wp:posOffset>
                </wp:positionV>
                <wp:extent cx="0" cy="7162800"/>
                <wp:effectExtent l="0" t="0" r="19050" b="19050"/>
                <wp:wrapNone/>
                <wp:docPr id="1227" name="Straight Connector 122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4F8D2" id="Straight Connector 1227" o:spid="_x0000_s1026" style="position:absolute;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109248" behindDoc="0" locked="0" layoutInCell="1" allowOverlap="1" wp14:anchorId="31C46504" wp14:editId="1F4AD2B9">
                <wp:simplePos x="0" y="0"/>
                <wp:positionH relativeFrom="column">
                  <wp:posOffset>3390900</wp:posOffset>
                </wp:positionH>
                <wp:positionV relativeFrom="paragraph">
                  <wp:posOffset>110490</wp:posOffset>
                </wp:positionV>
                <wp:extent cx="0" cy="7162800"/>
                <wp:effectExtent l="0" t="0" r="19050" b="19050"/>
                <wp:wrapNone/>
                <wp:docPr id="1228" name="Straight Connector 1228"/>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7E903" id="Straight Connector 1228" o:spid="_x0000_s1026" style="position:absolute;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111296" behindDoc="0" locked="0" layoutInCell="1" allowOverlap="1" wp14:anchorId="785526E2" wp14:editId="1482CE70">
                <wp:simplePos x="0" y="0"/>
                <wp:positionH relativeFrom="column">
                  <wp:posOffset>4724400</wp:posOffset>
                </wp:positionH>
                <wp:positionV relativeFrom="paragraph">
                  <wp:posOffset>100965</wp:posOffset>
                </wp:positionV>
                <wp:extent cx="0" cy="7162800"/>
                <wp:effectExtent l="0" t="0" r="19050" b="19050"/>
                <wp:wrapNone/>
                <wp:docPr id="1229" name="Straight Connector 1229"/>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51801" id="Straight Connector 1229" o:spid="_x0000_s1026" style="position:absolute;z-index:2531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113344" behindDoc="0" locked="0" layoutInCell="1" allowOverlap="1" wp14:anchorId="5FCDD1AC" wp14:editId="7936603F">
                <wp:simplePos x="0" y="0"/>
                <wp:positionH relativeFrom="column">
                  <wp:posOffset>5781675</wp:posOffset>
                </wp:positionH>
                <wp:positionV relativeFrom="paragraph">
                  <wp:posOffset>80010</wp:posOffset>
                </wp:positionV>
                <wp:extent cx="0" cy="7162800"/>
                <wp:effectExtent l="0" t="0" r="19050" b="19050"/>
                <wp:wrapNone/>
                <wp:docPr id="1230" name="Straight Connector 1230"/>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6B901" id="Straight Connector 1230" o:spid="_x0000_s1026" style="position:absolute;z-index:2531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" strokecolor="#4579b8 [3044]"/>
            </w:pict>
          </mc:Fallback>
        </mc:AlternateContent>
      </w:r>
      <w:r w:rsidR="00113EC9">
        <w:rPr>
          <w:noProof/>
          <w:lang w:val="en-US"/>
        </w:rPr>
        <mc:AlternateContent>
          <mc:Choice Requires="wps">
            <w:drawing>
              <wp:anchor distT="0" distB="0" distL="114300" distR="114300" simplePos="0" relativeHeight="253105152" behindDoc="0" locked="0" layoutInCell="1" allowOverlap="1" wp14:anchorId="7AD413BE" wp14:editId="36174E9E">
                <wp:simplePos x="0" y="0"/>
                <wp:positionH relativeFrom="column">
                  <wp:posOffset>390525</wp:posOffset>
                </wp:positionH>
                <wp:positionV relativeFrom="paragraph">
                  <wp:posOffset>118110</wp:posOffset>
                </wp:positionV>
                <wp:extent cx="0" cy="7162800"/>
                <wp:effectExtent l="0" t="0" r="19050" b="19050"/>
                <wp:wrapNone/>
                <wp:docPr id="1226" name="Straight Connector 1226"/>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13639" id="Straight Connector 1226" o:spid="_x0000_s1026" style="position:absolute;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" strokecolor="#4579b8 [3044]"/>
            </w:pict>
          </mc:Fallback>
        </mc:AlternateContent>
      </w:r>
    </w:p>
    <w:p w14:paraId="0E28C95B" w14:textId="45C1D9A2" w:rsidR="00113EC9" w:rsidRDefault="003D7AC0" w:rsidP="00D22392">
      <w:r w:rsidRPr="00DD42A3">
        <w:rPr>
          <w:noProof/>
          <w:lang w:val="en-US"/>
        </w:rPr>
        <mc:AlternateContent>
          <mc:Choice Requires="wps">
            <w:drawing>
              <wp:anchor distT="0" distB="0" distL="114300" distR="114300" simplePos="0" relativeHeight="253114368" behindDoc="0" locked="0" layoutInCell="1" allowOverlap="1" wp14:anchorId="51338F7C" wp14:editId="3575D694">
                <wp:simplePos x="0" y="0"/>
                <wp:positionH relativeFrom="column">
                  <wp:posOffset>2667000</wp:posOffset>
                </wp:positionH>
                <wp:positionV relativeFrom="paragraph">
                  <wp:posOffset>26035</wp:posOffset>
                </wp:positionV>
                <wp:extent cx="1447800" cy="666750"/>
                <wp:effectExtent l="0" t="0" r="19050" b="19050"/>
                <wp:wrapNone/>
                <wp:docPr id="1212" name="Flowchart: Process 1212"/>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6942249" w14:textId="77777777" w:rsidR="00944514" w:rsidRDefault="00944514" w:rsidP="00DD42A3">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38F7C" id="Flowchart: Process 1212" o:spid="_x0000_s1774" type="#_x0000_t109" style="position:absolute;margin-left:210pt;margin-top:2.05pt;width:114pt;height:52.5pt;z-index:2531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" fillcolor="white [3201]" strokecolor="#4f81bd [3204]" strokeweight="1pt">
                <v:textbox>
                  <w:txbxContent>
                    <w:p w14:paraId="66942249" w14:textId="77777777" w:rsidR="00944514" w:rsidRDefault="00944514" w:rsidP="00DD42A3">
                      <w:pPr>
                        <w:jc w:val="center"/>
                      </w:pPr>
                      <w:r>
                        <w:t>Treat the command with corresponding handler</w:t>
                      </w:r>
                    </w:p>
                  </w:txbxContent>
                </v:textbox>
              </v:shape>
            </w:pict>
          </mc:Fallback>
        </mc:AlternateContent>
      </w:r>
    </w:p>
    <w:p w14:paraId="32057310" w14:textId="0810A081" w:rsidR="00113EC9" w:rsidRDefault="00BA08A6" w:rsidP="00D22392">
      <w:r>
        <w:rPr>
          <w:noProof/>
          <w:lang w:val="en-US"/>
        </w:rPr>
        <mc:AlternateContent>
          <mc:Choice Requires="wps">
            <w:drawing>
              <wp:anchor distT="0" distB="0" distL="114300" distR="114300" simplePos="0" relativeHeight="253118464" behindDoc="0" locked="0" layoutInCell="1" allowOverlap="1" wp14:anchorId="47D9D658" wp14:editId="2EB7F26C">
                <wp:simplePos x="0" y="0"/>
                <wp:positionH relativeFrom="column">
                  <wp:posOffset>1981200</wp:posOffset>
                </wp:positionH>
                <wp:positionV relativeFrom="paragraph">
                  <wp:posOffset>127000</wp:posOffset>
                </wp:positionV>
                <wp:extent cx="695325" cy="0"/>
                <wp:effectExtent l="38100" t="76200" r="0" b="95250"/>
                <wp:wrapNone/>
                <wp:docPr id="1233" name="Straight Arrow Connector 1233"/>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1FD27" id="Straight Arrow Connector 1233" o:spid="_x0000_s1026" type="#_x0000_t32" style="position:absolute;margin-left:156pt;margin-top:10pt;width:54.75pt;height:0;flip:x;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" strokecolor="#4579b8 [3044]">
                <v:stroke endarrow="block"/>
              </v:shape>
            </w:pict>
          </mc:Fallback>
        </mc:AlternateContent>
      </w:r>
    </w:p>
    <w:p w14:paraId="43DD9DEA" w14:textId="5C14F32C" w:rsidR="00113EC9" w:rsidRDefault="00113EC9" w:rsidP="00D22392"/>
    <w:p w14:paraId="24B7F25B" w14:textId="2AC1D3CD" w:rsidR="00113EC9" w:rsidRDefault="00BA08A6" w:rsidP="00D22392">
      <w:r w:rsidRPr="00BA08A6">
        <w:rPr>
          <w:noProof/>
          <w:lang w:val="en-US"/>
        </w:rPr>
        <mc:AlternateContent>
          <mc:Choice Requires="wps">
            <w:drawing>
              <wp:anchor distT="0" distB="0" distL="114300" distR="114300" simplePos="0" relativeHeight="253116416" behindDoc="0" locked="0" layoutInCell="1" allowOverlap="1" wp14:anchorId="1B4DE307" wp14:editId="0AFCE227">
                <wp:simplePos x="0" y="0"/>
                <wp:positionH relativeFrom="margin">
                  <wp:posOffset>1400810</wp:posOffset>
                </wp:positionH>
                <wp:positionV relativeFrom="paragraph">
                  <wp:posOffset>5080</wp:posOffset>
                </wp:positionV>
                <wp:extent cx="1171575" cy="485775"/>
                <wp:effectExtent l="0" t="0" r="28575" b="28575"/>
                <wp:wrapNone/>
                <wp:docPr id="1231" name="Flowchart: Process 1231"/>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3F7A541" w14:textId="77777777" w:rsidR="00944514" w:rsidRDefault="00944514" w:rsidP="00BA08A6">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E307" id="Flowchart: Process 1231" o:spid="_x0000_s1775" type="#_x0000_t109" style="position:absolute;margin-left:110.3pt;margin-top:.4pt;width:92.25pt;height:38.25pt;z-index:25311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" fillcolor="white [3201]" strokecolor="#4f81bd [3204]" strokeweight="1pt">
                <v:textbox>
                  <w:txbxContent>
                    <w:p w14:paraId="43F7A541" w14:textId="77777777" w:rsidR="00944514" w:rsidRDefault="00944514" w:rsidP="00BA08A6">
                      <w:pPr>
                        <w:jc w:val="center"/>
                      </w:pPr>
                      <w:r>
                        <w:t>Check AT command type</w:t>
                      </w:r>
                    </w:p>
                  </w:txbxContent>
                </v:textbox>
                <w10:wrap anchorx="margin"/>
              </v:shape>
            </w:pict>
          </mc:Fallback>
        </mc:AlternateContent>
      </w:r>
    </w:p>
    <w:p w14:paraId="2F4F6168" w14:textId="729BFDAF" w:rsidR="00113EC9" w:rsidRDefault="00113EC9" w:rsidP="00D22392"/>
    <w:p w14:paraId="48365B56" w14:textId="21D9D9F8" w:rsidR="00113EC9" w:rsidRDefault="00113EC9" w:rsidP="00D22392"/>
    <w:p w14:paraId="4FEF8649" w14:textId="245AF9F5" w:rsidR="00113EC9" w:rsidRDefault="00BA08A6" w:rsidP="00D22392">
      <w:r w:rsidRPr="00BA08A6">
        <w:rPr>
          <w:noProof/>
          <w:lang w:val="en-US"/>
        </w:rPr>
        <mc:AlternateContent>
          <mc:Choice Requires="wps">
            <w:drawing>
              <wp:anchor distT="0" distB="0" distL="114300" distR="114300" simplePos="0" relativeHeight="253117440" behindDoc="0" locked="0" layoutInCell="1" allowOverlap="1" wp14:anchorId="4A278B83" wp14:editId="4DC37901">
                <wp:simplePos x="0" y="0"/>
                <wp:positionH relativeFrom="column">
                  <wp:posOffset>1085850</wp:posOffset>
                </wp:positionH>
                <wp:positionV relativeFrom="paragraph">
                  <wp:posOffset>67945</wp:posOffset>
                </wp:positionV>
                <wp:extent cx="1800225" cy="1104900"/>
                <wp:effectExtent l="0" t="0" r="28575" b="19050"/>
                <wp:wrapNone/>
                <wp:docPr id="1232" name="Diamond 1232"/>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8D3A944" w14:textId="27D2AAE3" w:rsidR="00944514" w:rsidRPr="00003244" w:rsidRDefault="00944514" w:rsidP="00BA08A6">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78B83" id="Diamond 1232" o:spid="_x0000_s1776" type="#_x0000_t4" style="position:absolute;margin-left:85.5pt;margin-top:5.35pt;width:141.75pt;height:87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" fillcolor="white [3201]" strokecolor="#4f81bd [3204]" strokeweight="1pt">
                <v:textbox>
                  <w:txbxContent>
                    <w:p w14:paraId="18D3A944" w14:textId="27D2AAE3" w:rsidR="00944514" w:rsidRPr="00003244" w:rsidRDefault="00944514" w:rsidP="00BA08A6">
                      <w:pPr>
                        <w:jc w:val="center"/>
                        <w:rPr>
                          <w:rFonts w:ascii="Arial" w:hAnsi="Arial" w:cs="Arial"/>
                          <w:sz w:val="20"/>
                        </w:rPr>
                      </w:pPr>
                      <w:r>
                        <w:rPr>
                          <w:rFonts w:ascii="Arial" w:hAnsi="Arial" w:cs="Arial"/>
                          <w:sz w:val="20"/>
                        </w:rPr>
                        <w:t>If CMD_TYPE_PARA</w:t>
                      </w:r>
                    </w:p>
                  </w:txbxContent>
                </v:textbox>
              </v:shape>
            </w:pict>
          </mc:Fallback>
        </mc:AlternateContent>
      </w:r>
    </w:p>
    <w:p w14:paraId="469A0B57" w14:textId="5134005F" w:rsidR="00113EC9" w:rsidRDefault="001A0341" w:rsidP="00D22392">
      <w:r w:rsidRPr="006E4DFD">
        <w:rPr>
          <w:noProof/>
          <w:lang w:val="en-US"/>
        </w:rPr>
        <mc:AlternateContent>
          <mc:Choice Requires="wps">
            <w:drawing>
              <wp:anchor distT="0" distB="0" distL="114300" distR="114300" simplePos="0" relativeHeight="253162496" behindDoc="0" locked="0" layoutInCell="1" allowOverlap="1" wp14:anchorId="40DDA1FD" wp14:editId="67FA7B1D">
                <wp:simplePos x="0" y="0"/>
                <wp:positionH relativeFrom="column">
                  <wp:posOffset>3514725</wp:posOffset>
                </wp:positionH>
                <wp:positionV relativeFrom="paragraph">
                  <wp:posOffset>81915</wp:posOffset>
                </wp:positionV>
                <wp:extent cx="1000125" cy="723900"/>
                <wp:effectExtent l="0" t="0" r="28575" b="19050"/>
                <wp:wrapNone/>
                <wp:docPr id="1273" name="Rectangle 1273"/>
                <wp:cNvGraphicFramePr/>
                <a:graphic xmlns:a="http://schemas.openxmlformats.org/drawingml/2006/main">
                  <a:graphicData uri="http://schemas.microsoft.com/office/word/2010/wordprocessingShape">
                    <wps:wsp>
                      <wps:cNvSpPr/>
                      <wps:spPr>
                        <a:xfrm>
                          <a:off x="0" y="0"/>
                          <a:ext cx="1000125" cy="7239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FB3DCE" w14:textId="0407F712" w:rsidR="00944514" w:rsidRPr="004F4A7A" w:rsidRDefault="00944514" w:rsidP="001A0341">
                            <w:pPr>
                              <w:rPr>
                                <w:color w:val="000000" w:themeColor="text1"/>
                              </w:rPr>
                            </w:pPr>
                            <w:r>
                              <w:t xml:space="preserve"> </w:t>
                            </w:r>
                            <w:r>
                              <w:rPr>
                                <w:color w:val="000000" w:themeColor="text1"/>
                              </w:rPr>
                              <w:t>Go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DA1FD" id="Rectangle 1273" o:spid="_x0000_s1777" style="position:absolute;margin-left:276.75pt;margin-top:6.45pt;width:78.75pt;height:57pt;z-index:2531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" fillcolor="white [3212]" strokecolor="#4f81bd [3204]" strokeweight="1pt">
                <v:textbox>
                  <w:txbxContent>
                    <w:p w14:paraId="6BFB3DCE" w14:textId="0407F712" w:rsidR="00944514" w:rsidRPr="004F4A7A" w:rsidRDefault="00944514" w:rsidP="001A0341">
                      <w:pPr>
                        <w:rPr>
                          <w:color w:val="000000" w:themeColor="text1"/>
                        </w:rPr>
                      </w:pPr>
                      <w:r>
                        <w:t xml:space="preserve"> </w:t>
                      </w:r>
                      <w:r>
                        <w:rPr>
                          <w:color w:val="000000" w:themeColor="text1"/>
                        </w:rPr>
                        <w:t>Go to CMD_TYPE_TEST module</w:t>
                      </w:r>
                    </w:p>
                  </w:txbxContent>
                </v:textbox>
              </v:rect>
            </w:pict>
          </mc:Fallback>
        </mc:AlternateContent>
      </w:r>
    </w:p>
    <w:p w14:paraId="29FD7D68" w14:textId="208F1DF1" w:rsidR="00113EC9" w:rsidRDefault="0009140E" w:rsidP="00D22392">
      <w:r w:rsidRPr="00DD42A3">
        <w:rPr>
          <w:noProof/>
          <w:lang w:val="en-US"/>
        </w:rPr>
        <mc:AlternateContent>
          <mc:Choice Requires="wps">
            <w:drawing>
              <wp:anchor distT="0" distB="0" distL="114300" distR="114300" simplePos="0" relativeHeight="251656191" behindDoc="0" locked="0" layoutInCell="1" allowOverlap="1" wp14:anchorId="10F0EECC" wp14:editId="7ED90C67">
                <wp:simplePos x="0" y="0"/>
                <wp:positionH relativeFrom="column">
                  <wp:posOffset>2933700</wp:posOffset>
                </wp:positionH>
                <wp:positionV relativeFrom="paragraph">
                  <wp:posOffset>19685</wp:posOffset>
                </wp:positionV>
                <wp:extent cx="428625" cy="314325"/>
                <wp:effectExtent l="0" t="0" r="9525" b="9525"/>
                <wp:wrapNone/>
                <wp:docPr id="1276" name="Rounded Rectangle 127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945A140" w14:textId="77777777" w:rsidR="00944514" w:rsidRPr="00B6176C" w:rsidRDefault="00944514" w:rsidP="0009140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F0EECC" id="Rounded Rectangle 1276" o:spid="_x0000_s1778" style="position:absolute;margin-left:231pt;margin-top:1.55pt;width:33.75pt;height:24.7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EaggIAAFA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" fillcolor="white [3201]" stroked="f" strokeweight="2pt">
                <v:textbox>
                  <w:txbxContent>
                    <w:p w14:paraId="0945A140" w14:textId="77777777" w:rsidR="00944514" w:rsidRPr="00B6176C" w:rsidRDefault="00944514" w:rsidP="0009140E">
                      <w:pPr>
                        <w:jc w:val="center"/>
                      </w:pPr>
                      <w:r>
                        <w:t>No</w:t>
                      </w:r>
                    </w:p>
                  </w:txbxContent>
                </v:textbox>
              </v:roundrect>
            </w:pict>
          </mc:Fallback>
        </mc:AlternateContent>
      </w:r>
    </w:p>
    <w:p w14:paraId="7A12D8DB" w14:textId="6C9FEAE8" w:rsidR="00113EC9" w:rsidRDefault="001A0341" w:rsidP="00D22392">
      <w:r>
        <w:rPr>
          <w:noProof/>
          <w:lang w:val="en-US"/>
        </w:rPr>
        <mc:AlternateContent>
          <mc:Choice Requires="wps">
            <w:drawing>
              <wp:anchor distT="0" distB="0" distL="114300" distR="114300" simplePos="0" relativeHeight="253163520" behindDoc="0" locked="0" layoutInCell="1" allowOverlap="1" wp14:anchorId="24FA24D8" wp14:editId="477BF8D4">
                <wp:simplePos x="0" y="0"/>
                <wp:positionH relativeFrom="column">
                  <wp:posOffset>2886075</wp:posOffset>
                </wp:positionH>
                <wp:positionV relativeFrom="paragraph">
                  <wp:posOffset>62230</wp:posOffset>
                </wp:positionV>
                <wp:extent cx="628650" cy="0"/>
                <wp:effectExtent l="0" t="76200" r="19050" b="95250"/>
                <wp:wrapNone/>
                <wp:docPr id="1274" name="Straight Arrow Connector 1274"/>
                <wp:cNvGraphicFramePr/>
                <a:graphic xmlns:a="http://schemas.openxmlformats.org/drawingml/2006/main">
                  <a:graphicData uri="http://schemas.microsoft.com/office/word/2010/wordprocessingShape">
                    <wps:wsp>
                      <wps:cNvCnPr/>
                      <wps:spPr>
                        <a:xfrm>
                          <a:off x="0" y="0"/>
                          <a:ext cx="628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8F1011" id="Straight Arrow Connector 1274" o:spid="_x0000_s1026" type="#_x0000_t32" style="position:absolute;margin-left:227.25pt;margin-top:4.9pt;width:49.5pt;height:0;z-index:25316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" strokecolor="#4579b8 [3044]">
                <v:stroke endarrow="block"/>
              </v:shape>
            </w:pict>
          </mc:Fallback>
        </mc:AlternateContent>
      </w:r>
    </w:p>
    <w:p w14:paraId="451963C1" w14:textId="1B988F1C" w:rsidR="00113EC9" w:rsidRDefault="00113EC9" w:rsidP="00D22392"/>
    <w:p w14:paraId="46B6F86B" w14:textId="30E8177A" w:rsidR="00113EC9" w:rsidRDefault="00113EC9" w:rsidP="00D22392"/>
    <w:p w14:paraId="24917AEE" w14:textId="505B906F" w:rsidR="00BF7CF7" w:rsidRDefault="00BF7CF7" w:rsidP="00D22392"/>
    <w:p w14:paraId="1FC96B93" w14:textId="5DCAD7E9" w:rsidR="00BF7CF7" w:rsidRDefault="00BF7CF7" w:rsidP="00D22392">
      <w:r w:rsidRPr="00DD42A3">
        <w:rPr>
          <w:noProof/>
          <w:lang w:val="en-US"/>
        </w:rPr>
        <mc:AlternateContent>
          <mc:Choice Requires="wps">
            <w:drawing>
              <wp:anchor distT="0" distB="0" distL="114300" distR="114300" simplePos="0" relativeHeight="253160448" behindDoc="0" locked="0" layoutInCell="1" allowOverlap="1" wp14:anchorId="1DEEE24C" wp14:editId="366B53BC">
                <wp:simplePos x="0" y="0"/>
                <wp:positionH relativeFrom="column">
                  <wp:posOffset>1704975</wp:posOffset>
                </wp:positionH>
                <wp:positionV relativeFrom="paragraph">
                  <wp:posOffset>8890</wp:posOffset>
                </wp:positionV>
                <wp:extent cx="561975" cy="314325"/>
                <wp:effectExtent l="0" t="0" r="9525" b="9525"/>
                <wp:wrapNone/>
                <wp:docPr id="1272" name="Rounded Rectangle 1272"/>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C6EB73" w14:textId="045EF6CF" w:rsidR="00944514" w:rsidRPr="00B6176C" w:rsidRDefault="00944514" w:rsidP="00BF7CF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EE24C" id="Rounded Rectangle 1272" o:spid="_x0000_s1779" style="position:absolute;margin-left:134.25pt;margin-top:.7pt;width:44.25pt;height:24.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" fillcolor="white [3201]" stroked="f" strokeweight="2pt">
                <v:textbox>
                  <w:txbxContent>
                    <w:p w14:paraId="3DC6EB73" w14:textId="045EF6CF" w:rsidR="00944514" w:rsidRPr="00B6176C" w:rsidRDefault="00944514" w:rsidP="00BF7CF7">
                      <w:pPr>
                        <w:jc w:val="center"/>
                      </w:pPr>
                      <w:r>
                        <w:t>Yes</w:t>
                      </w:r>
                    </w:p>
                  </w:txbxContent>
                </v:textbox>
              </v:roundrect>
            </w:pict>
          </mc:Fallback>
        </mc:AlternateContent>
      </w:r>
    </w:p>
    <w:p w14:paraId="01A2EA72" w14:textId="71E14B41" w:rsidR="00BF7CF7" w:rsidRDefault="00BF7CF7" w:rsidP="00D22392"/>
    <w:p w14:paraId="3C46F5C7" w14:textId="073C2B97" w:rsidR="00BF7CF7" w:rsidRDefault="00BF7CF7" w:rsidP="00D22392">
      <w:r w:rsidRPr="00161089">
        <w:rPr>
          <w:rFonts w:asciiTheme="minorHAnsi" w:hAnsiTheme="minorHAnsi" w:cs="Arial"/>
          <w:noProof/>
          <w:sz w:val="20"/>
          <w:lang w:val="en-US"/>
        </w:rPr>
        <mc:AlternateContent>
          <mc:Choice Requires="wps">
            <w:drawing>
              <wp:anchor distT="0" distB="0" distL="114300" distR="114300" simplePos="0" relativeHeight="253135872" behindDoc="0" locked="0" layoutInCell="1" allowOverlap="1" wp14:anchorId="0CB45E6D" wp14:editId="653988AC">
                <wp:simplePos x="0" y="0"/>
                <wp:positionH relativeFrom="margin">
                  <wp:posOffset>1047750</wp:posOffset>
                </wp:positionH>
                <wp:positionV relativeFrom="paragraph">
                  <wp:posOffset>51435</wp:posOffset>
                </wp:positionV>
                <wp:extent cx="1866900" cy="885825"/>
                <wp:effectExtent l="0" t="0" r="19050" b="28575"/>
                <wp:wrapNone/>
                <wp:docPr id="1246" name="Diamond 1246"/>
                <wp:cNvGraphicFramePr/>
                <a:graphic xmlns:a="http://schemas.openxmlformats.org/drawingml/2006/main">
                  <a:graphicData uri="http://schemas.microsoft.com/office/word/2010/wordprocessingShape">
                    <wps:wsp>
                      <wps:cNvSpPr/>
                      <wps:spPr>
                        <a:xfrm>
                          <a:off x="0" y="0"/>
                          <a:ext cx="1866900" cy="885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75B34C6" w14:textId="2364C6C4" w:rsidR="00944514" w:rsidRPr="000153DC" w:rsidRDefault="00944514" w:rsidP="006E4DFD">
                            <w:pPr>
                              <w:jc w:val="center"/>
                            </w:pPr>
                            <w:r>
                              <w:t xml:space="preserve">If </w:t>
                            </w:r>
                            <w:r w:rsidRPr="000153DC">
                              <w:t>sessionId &lt;=32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45E6D" id="Diamond 1246" o:spid="_x0000_s1780" type="#_x0000_t4" style="position:absolute;margin-left:82.5pt;margin-top:4.05pt;width:147pt;height:69.75pt;z-index:25313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" fillcolor="white [3201]" strokecolor="#4f81bd [3204]" strokeweight="1pt">
                <v:textbox>
                  <w:txbxContent>
                    <w:p w14:paraId="575B34C6" w14:textId="2364C6C4" w:rsidR="00944514" w:rsidRPr="000153DC" w:rsidRDefault="00944514" w:rsidP="006E4DFD">
                      <w:pPr>
                        <w:jc w:val="center"/>
                      </w:pPr>
                      <w:r>
                        <w:t xml:space="preserve">If </w:t>
                      </w:r>
                      <w:r w:rsidRPr="000153DC">
                        <w:t>sessionId &lt;=32</w:t>
                      </w:r>
                    </w:p>
                  </w:txbxContent>
                </v:textbox>
                <w10:wrap anchorx="margin"/>
              </v:shape>
            </w:pict>
          </mc:Fallback>
        </mc:AlternateContent>
      </w:r>
    </w:p>
    <w:p w14:paraId="77635496" w14:textId="0FEDD3AE" w:rsidR="00BF7CF7" w:rsidRDefault="0009140E" w:rsidP="00D22392">
      <w:r w:rsidRPr="00DD42A3">
        <w:rPr>
          <w:noProof/>
          <w:lang w:val="en-US"/>
        </w:rPr>
        <mc:AlternateContent>
          <mc:Choice Requires="wps">
            <w:drawing>
              <wp:anchor distT="0" distB="0" distL="114300" distR="114300" simplePos="0" relativeHeight="253165568" behindDoc="0" locked="0" layoutInCell="1" allowOverlap="1" wp14:anchorId="74FAAC6C" wp14:editId="3C737280">
                <wp:simplePos x="0" y="0"/>
                <wp:positionH relativeFrom="column">
                  <wp:posOffset>609600</wp:posOffset>
                </wp:positionH>
                <wp:positionV relativeFrom="paragraph">
                  <wp:posOffset>45085</wp:posOffset>
                </wp:positionV>
                <wp:extent cx="428625" cy="314325"/>
                <wp:effectExtent l="0" t="0" r="9525" b="9525"/>
                <wp:wrapNone/>
                <wp:docPr id="1275" name="Rounded Rectangle 1275"/>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5F3758" w14:textId="77777777" w:rsidR="00944514" w:rsidRPr="00B6176C" w:rsidRDefault="00944514" w:rsidP="0009140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FAAC6C" id="Rounded Rectangle 1275" o:spid="_x0000_s1781" style="position:absolute;margin-left:48pt;margin-top:3.55pt;width:33.75pt;height:24.75pt;z-index:2531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9gQIAAFA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" fillcolor="white [3201]" stroked="f" strokeweight="2pt">
                <v:textbox>
                  <w:txbxContent>
                    <w:p w14:paraId="725F3758" w14:textId="77777777" w:rsidR="00944514" w:rsidRPr="00B6176C" w:rsidRDefault="00944514" w:rsidP="0009140E">
                      <w:pPr>
                        <w:jc w:val="center"/>
                      </w:pPr>
                      <w:r>
                        <w:t>No</w:t>
                      </w:r>
                    </w:p>
                  </w:txbxContent>
                </v:textbox>
              </v:roundrect>
            </w:pict>
          </mc:Fallback>
        </mc:AlternateContent>
      </w:r>
    </w:p>
    <w:p w14:paraId="1C4BB50C" w14:textId="31DE691E" w:rsidR="00BF7CF7" w:rsidRDefault="009F4DD9" w:rsidP="00D22392">
      <w:r w:rsidRPr="00BC62D5">
        <w:rPr>
          <w:noProof/>
          <w:lang w:val="en-US"/>
        </w:rPr>
        <mc:AlternateContent>
          <mc:Choice Requires="wps">
            <w:drawing>
              <wp:anchor distT="0" distB="0" distL="114300" distR="114300" simplePos="0" relativeHeight="253169664" behindDoc="1" locked="0" layoutInCell="1" allowOverlap="1" wp14:anchorId="3171D2C5" wp14:editId="22FED506">
                <wp:simplePos x="0" y="0"/>
                <wp:positionH relativeFrom="margin">
                  <wp:posOffset>495300</wp:posOffset>
                </wp:positionH>
                <wp:positionV relativeFrom="paragraph">
                  <wp:posOffset>12700</wp:posOffset>
                </wp:positionV>
                <wp:extent cx="866775" cy="971550"/>
                <wp:effectExtent l="0" t="0" r="9525" b="0"/>
                <wp:wrapNone/>
                <wp:docPr id="1278" name="Rounded Rectangle 1278"/>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14EF13" w14:textId="2492ABF2" w:rsidR="00944514" w:rsidRPr="00B6176C" w:rsidRDefault="00944514" w:rsidP="009F4DD9">
                            <w:r>
                              <w:t>Sends ERROR as Final response</w:t>
                            </w:r>
                          </w:p>
                          <w:p w14:paraId="0224799B" w14:textId="77777777" w:rsidR="00944514" w:rsidRPr="00B6176C" w:rsidRDefault="00944514" w:rsidP="009F4D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71D2C5" id="Rounded Rectangle 1278" o:spid="_x0000_s1782" style="position:absolute;margin-left:39pt;margin-top:1pt;width:68.25pt;height:76.5pt;z-index:-25014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" fillcolor="white [3201]" stroked="f" strokeweight="2pt">
                <v:textbox>
                  <w:txbxContent>
                    <w:p w14:paraId="1414EF13" w14:textId="2492ABF2" w:rsidR="00944514" w:rsidRPr="00B6176C" w:rsidRDefault="00944514" w:rsidP="009F4DD9">
                      <w:r>
                        <w:t>Sends ERROR as Final response</w:t>
                      </w:r>
                    </w:p>
                    <w:p w14:paraId="0224799B" w14:textId="77777777" w:rsidR="00944514" w:rsidRPr="00B6176C" w:rsidRDefault="00944514" w:rsidP="009F4DD9"/>
                  </w:txbxContent>
                </v:textbox>
                <w10:wrap anchorx="margin"/>
              </v:roundrect>
            </w:pict>
          </mc:Fallback>
        </mc:AlternateContent>
      </w:r>
      <w:r w:rsidR="0009140E">
        <w:rPr>
          <w:noProof/>
          <w:lang w:val="en-US"/>
        </w:rPr>
        <mc:AlternateContent>
          <mc:Choice Requires="wps">
            <w:drawing>
              <wp:anchor distT="0" distB="0" distL="114300" distR="114300" simplePos="0" relativeHeight="253167616" behindDoc="0" locked="0" layoutInCell="1" allowOverlap="1" wp14:anchorId="558AF230" wp14:editId="043821D1">
                <wp:simplePos x="0" y="0"/>
                <wp:positionH relativeFrom="column">
                  <wp:posOffset>399415</wp:posOffset>
                </wp:positionH>
                <wp:positionV relativeFrom="paragraph">
                  <wp:posOffset>119380</wp:posOffset>
                </wp:positionV>
                <wp:extent cx="657225" cy="0"/>
                <wp:effectExtent l="38100" t="76200" r="0" b="95250"/>
                <wp:wrapNone/>
                <wp:docPr id="1277" name="Straight Arrow Connector 1277"/>
                <wp:cNvGraphicFramePr/>
                <a:graphic xmlns:a="http://schemas.openxmlformats.org/drawingml/2006/main">
                  <a:graphicData uri="http://schemas.microsoft.com/office/word/2010/wordprocessingShape">
                    <wps:wsp>
                      <wps:cNvCnPr/>
                      <wps:spPr>
                        <a:xfrm flipH="1" flipV="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76F47" id="Straight Arrow Connector 1277" o:spid="_x0000_s1026" type="#_x0000_t32" style="position:absolute;margin-left:31.45pt;margin-top:9.4pt;width:51.75pt;height:0;flip:x y;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" strokecolor="#4579b8 [3044]">
                <v:stroke endarrow="block"/>
              </v:shape>
            </w:pict>
          </mc:Fallback>
        </mc:AlternateContent>
      </w:r>
    </w:p>
    <w:p w14:paraId="7F0592C5" w14:textId="720FEB70" w:rsidR="00BF7CF7" w:rsidRDefault="00BF7CF7" w:rsidP="00D22392"/>
    <w:p w14:paraId="2971C967" w14:textId="0D0EC5D8" w:rsidR="00BF7CF7" w:rsidRDefault="00BF7CF7" w:rsidP="00D22392"/>
    <w:p w14:paraId="289FB342" w14:textId="358E5956" w:rsidR="00BF7CF7" w:rsidRDefault="00CF493F" w:rsidP="00D22392">
      <w:r w:rsidRPr="00DD42A3">
        <w:rPr>
          <w:noProof/>
          <w:lang w:val="en-US"/>
        </w:rPr>
        <mc:AlternateContent>
          <mc:Choice Requires="wps">
            <w:drawing>
              <wp:anchor distT="0" distB="0" distL="114300" distR="114300" simplePos="0" relativeHeight="253171712" behindDoc="0" locked="0" layoutInCell="1" allowOverlap="1" wp14:anchorId="78F09C42" wp14:editId="57FC3D50">
                <wp:simplePos x="0" y="0"/>
                <wp:positionH relativeFrom="column">
                  <wp:posOffset>1704975</wp:posOffset>
                </wp:positionH>
                <wp:positionV relativeFrom="paragraph">
                  <wp:posOffset>110490</wp:posOffset>
                </wp:positionV>
                <wp:extent cx="561975" cy="314325"/>
                <wp:effectExtent l="0" t="0" r="9525" b="9525"/>
                <wp:wrapNone/>
                <wp:docPr id="1279" name="Rounded Rectangle 1279"/>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398366" w14:textId="77777777" w:rsidR="00944514" w:rsidRPr="00B6176C" w:rsidRDefault="00944514" w:rsidP="00CF493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F09C42" id="Rounded Rectangle 1279" o:spid="_x0000_s1783" style="position:absolute;margin-left:134.25pt;margin-top:8.7pt;width:44.25pt;height:24.75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" fillcolor="white [3201]" stroked="f" strokeweight="2pt">
                <v:textbox>
                  <w:txbxContent>
                    <w:p w14:paraId="38398366" w14:textId="77777777" w:rsidR="00944514" w:rsidRPr="00B6176C" w:rsidRDefault="00944514" w:rsidP="00CF493F">
                      <w:pPr>
                        <w:jc w:val="center"/>
                      </w:pPr>
                      <w:r>
                        <w:t>Yes</w:t>
                      </w:r>
                    </w:p>
                  </w:txbxContent>
                </v:textbox>
              </v:roundrect>
            </w:pict>
          </mc:Fallback>
        </mc:AlternateContent>
      </w:r>
    </w:p>
    <w:p w14:paraId="1C3099E7" w14:textId="0AC4A8DA" w:rsidR="00BF7CF7" w:rsidRDefault="00BF7CF7" w:rsidP="00D22392"/>
    <w:p w14:paraId="3F5EFB1A" w14:textId="7A742200" w:rsidR="00BF7CF7" w:rsidRDefault="00BF7CF7" w:rsidP="00D22392"/>
    <w:p w14:paraId="1EAB24ED" w14:textId="54495DF3" w:rsidR="00BF7CF7" w:rsidRDefault="00F0219B" w:rsidP="00D22392">
      <w:r w:rsidRPr="00161089">
        <w:rPr>
          <w:rFonts w:asciiTheme="minorHAnsi" w:hAnsiTheme="minorHAnsi" w:cs="Arial"/>
          <w:noProof/>
          <w:sz w:val="20"/>
          <w:lang w:val="en-US"/>
        </w:rPr>
        <mc:AlternateContent>
          <mc:Choice Requires="wps">
            <w:drawing>
              <wp:anchor distT="0" distB="0" distL="114300" distR="114300" simplePos="0" relativeHeight="253173760" behindDoc="0" locked="0" layoutInCell="1" allowOverlap="1" wp14:anchorId="2C2DFCB2" wp14:editId="62CB18F6">
                <wp:simplePos x="0" y="0"/>
                <wp:positionH relativeFrom="margin">
                  <wp:posOffset>857250</wp:posOffset>
                </wp:positionH>
                <wp:positionV relativeFrom="paragraph">
                  <wp:posOffset>34925</wp:posOffset>
                </wp:positionV>
                <wp:extent cx="2247900" cy="2066925"/>
                <wp:effectExtent l="0" t="0" r="19050" b="28575"/>
                <wp:wrapNone/>
                <wp:docPr id="1280" name="Diamond 1280"/>
                <wp:cNvGraphicFramePr/>
                <a:graphic xmlns:a="http://schemas.openxmlformats.org/drawingml/2006/main">
                  <a:graphicData uri="http://schemas.microsoft.com/office/word/2010/wordprocessingShape">
                    <wps:wsp>
                      <wps:cNvSpPr/>
                      <wps:spPr>
                        <a:xfrm>
                          <a:off x="0" y="0"/>
                          <a:ext cx="2247900" cy="20669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356F4B1" w14:textId="13E46905" w:rsidR="00944514" w:rsidRPr="000153DC" w:rsidRDefault="00944514" w:rsidP="00F0219B">
                            <w:pPr>
                              <w:jc w:val="center"/>
                            </w:pPr>
                            <w:r>
                              <w:t>If sessionId configured by +KTCPCFG &amp;&amp; tcp socket 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DFCB2" id="Diamond 1280" o:spid="_x0000_s1784" type="#_x0000_t4" style="position:absolute;margin-left:67.5pt;margin-top:2.75pt;width:177pt;height:162.75pt;z-index:25317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" fillcolor="white [3201]" strokecolor="#4f81bd [3204]" strokeweight="1pt">
                <v:textbox>
                  <w:txbxContent>
                    <w:p w14:paraId="7356F4B1" w14:textId="13E46905" w:rsidR="00944514" w:rsidRPr="000153DC" w:rsidRDefault="00944514" w:rsidP="00F0219B">
                      <w:pPr>
                        <w:jc w:val="center"/>
                      </w:pPr>
                      <w:r>
                        <w:t>If sessionId configured by +KTCPCFG &amp;&amp; tcp socket closed</w:t>
                      </w:r>
                    </w:p>
                  </w:txbxContent>
                </v:textbox>
                <w10:wrap anchorx="margin"/>
              </v:shape>
            </w:pict>
          </mc:Fallback>
        </mc:AlternateContent>
      </w:r>
    </w:p>
    <w:p w14:paraId="4C705396" w14:textId="17CAE5DD" w:rsidR="00BF7CF7" w:rsidRDefault="00BF7CF7" w:rsidP="00D22392"/>
    <w:p w14:paraId="6F6D4CF4" w14:textId="3D9F8697" w:rsidR="00BF7CF7" w:rsidRDefault="00BF7CF7" w:rsidP="00D22392"/>
    <w:p w14:paraId="532CD1BF" w14:textId="53C66802" w:rsidR="00113EC9" w:rsidRDefault="00113EC9" w:rsidP="00D22392"/>
    <w:p w14:paraId="2892E558" w14:textId="1AD614B5" w:rsidR="00BF7CF7" w:rsidRDefault="003777A6" w:rsidP="00D22392">
      <w:r w:rsidRPr="00DD42A3">
        <w:rPr>
          <w:noProof/>
          <w:lang w:val="en-US"/>
        </w:rPr>
        <mc:AlternateContent>
          <mc:Choice Requires="wps">
            <w:drawing>
              <wp:anchor distT="0" distB="0" distL="114300" distR="114300" simplePos="0" relativeHeight="251655166" behindDoc="0" locked="0" layoutInCell="1" allowOverlap="1" wp14:anchorId="22EB36C1" wp14:editId="6D6AB21B">
                <wp:simplePos x="0" y="0"/>
                <wp:positionH relativeFrom="column">
                  <wp:posOffset>428625</wp:posOffset>
                </wp:positionH>
                <wp:positionV relativeFrom="paragraph">
                  <wp:posOffset>9525</wp:posOffset>
                </wp:positionV>
                <wp:extent cx="428625" cy="314325"/>
                <wp:effectExtent l="0" t="0" r="9525" b="9525"/>
                <wp:wrapNone/>
                <wp:docPr id="1286" name="Rounded Rectangle 128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8287BAD" w14:textId="77777777" w:rsidR="00944514" w:rsidRPr="00B6176C" w:rsidRDefault="00944514" w:rsidP="003777A6">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EB36C1" id="Rounded Rectangle 1286" o:spid="_x0000_s1785" style="position:absolute;margin-left:33.75pt;margin-top:.75pt;width:33.75pt;height:24.75pt;z-index:2516551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" fillcolor="white [3201]" stroked="f" strokeweight="2pt">
                <v:textbox>
                  <w:txbxContent>
                    <w:p w14:paraId="18287BAD" w14:textId="77777777" w:rsidR="00944514" w:rsidRPr="00B6176C" w:rsidRDefault="00944514" w:rsidP="003777A6">
                      <w:pPr>
                        <w:jc w:val="center"/>
                      </w:pPr>
                      <w:r>
                        <w:t>No</w:t>
                      </w:r>
                    </w:p>
                  </w:txbxContent>
                </v:textbox>
              </v:roundrect>
            </w:pict>
          </mc:Fallback>
        </mc:AlternateContent>
      </w:r>
    </w:p>
    <w:p w14:paraId="6C29B0FD" w14:textId="4A426B01" w:rsidR="00113EC9" w:rsidRDefault="003777A6" w:rsidP="00D22392">
      <w:r w:rsidRPr="00BC62D5">
        <w:rPr>
          <w:noProof/>
          <w:lang w:val="en-US"/>
        </w:rPr>
        <mc:AlternateContent>
          <mc:Choice Requires="wps">
            <w:drawing>
              <wp:anchor distT="0" distB="0" distL="114300" distR="114300" simplePos="0" relativeHeight="253188096" behindDoc="1" locked="0" layoutInCell="1" allowOverlap="1" wp14:anchorId="2207E0D5" wp14:editId="0D47F57B">
                <wp:simplePos x="0" y="0"/>
                <wp:positionH relativeFrom="margin">
                  <wp:posOffset>352425</wp:posOffset>
                </wp:positionH>
                <wp:positionV relativeFrom="paragraph">
                  <wp:posOffset>33655</wp:posOffset>
                </wp:positionV>
                <wp:extent cx="866775" cy="971550"/>
                <wp:effectExtent l="0" t="0" r="9525" b="0"/>
                <wp:wrapNone/>
                <wp:docPr id="1287" name="Rounded Rectangle 1287"/>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CAD61A" w14:textId="77777777" w:rsidR="00944514" w:rsidRPr="00B6176C" w:rsidRDefault="00944514" w:rsidP="003777A6">
                            <w:r>
                              <w:t>Sends ERROR as Final response</w:t>
                            </w:r>
                          </w:p>
                          <w:p w14:paraId="79848D2A" w14:textId="77777777" w:rsidR="00944514" w:rsidRPr="00B6176C" w:rsidRDefault="00944514" w:rsidP="003777A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07E0D5" id="Rounded Rectangle 1287" o:spid="_x0000_s1786" style="position:absolute;margin-left:27.75pt;margin-top:2.65pt;width:68.25pt;height:76.5pt;z-index:-25012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" fillcolor="white [3201]" stroked="f" strokeweight="2pt">
                <v:textbox>
                  <w:txbxContent>
                    <w:p w14:paraId="4DCAD61A" w14:textId="77777777" w:rsidR="00944514" w:rsidRPr="00B6176C" w:rsidRDefault="00944514" w:rsidP="003777A6">
                      <w:r>
                        <w:t>Sends ERROR as Final response</w:t>
                      </w:r>
                    </w:p>
                    <w:p w14:paraId="79848D2A" w14:textId="77777777" w:rsidR="00944514" w:rsidRPr="00B6176C" w:rsidRDefault="00944514" w:rsidP="003777A6"/>
                  </w:txbxContent>
                </v:textbox>
                <w10:wrap anchorx="margin"/>
              </v:roundrect>
            </w:pict>
          </mc:Fallback>
        </mc:AlternateContent>
      </w:r>
      <w:r w:rsidR="00F0219B">
        <w:rPr>
          <w:noProof/>
          <w:lang w:val="en-US"/>
        </w:rPr>
        <mc:AlternateContent>
          <mc:Choice Requires="wps">
            <w:drawing>
              <wp:anchor distT="0" distB="0" distL="114300" distR="114300" simplePos="0" relativeHeight="253181952" behindDoc="0" locked="0" layoutInCell="1" allowOverlap="1" wp14:anchorId="2640C3C7" wp14:editId="5255119D">
                <wp:simplePos x="0" y="0"/>
                <wp:positionH relativeFrom="column">
                  <wp:posOffset>399415</wp:posOffset>
                </wp:positionH>
                <wp:positionV relativeFrom="paragraph">
                  <wp:posOffset>135255</wp:posOffset>
                </wp:positionV>
                <wp:extent cx="466725" cy="0"/>
                <wp:effectExtent l="38100" t="76200" r="0" b="95250"/>
                <wp:wrapNone/>
                <wp:docPr id="1282" name="Straight Arrow Connector 1282"/>
                <wp:cNvGraphicFramePr/>
                <a:graphic xmlns:a="http://schemas.openxmlformats.org/drawingml/2006/main">
                  <a:graphicData uri="http://schemas.microsoft.com/office/word/2010/wordprocessingShape">
                    <wps:wsp>
                      <wps:cNvCnPr/>
                      <wps:spPr>
                        <a:xfrm flipH="1" flipV="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C2209B" id="Straight Arrow Connector 1282" o:spid="_x0000_s1026" type="#_x0000_t32" style="position:absolute;margin-left:31.45pt;margin-top:10.65pt;width:36.75pt;height:0;flip:x y;z-index:2531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" strokecolor="#4579b8 [3044]">
                <v:stroke endarrow="block"/>
              </v:shape>
            </w:pict>
          </mc:Fallback>
        </mc:AlternateContent>
      </w:r>
    </w:p>
    <w:p w14:paraId="66CCFE58" w14:textId="1BFD8A52" w:rsidR="00113EC9" w:rsidRDefault="00113EC9" w:rsidP="00D22392"/>
    <w:p w14:paraId="6FD4A767" w14:textId="591324C0" w:rsidR="00113EC9" w:rsidRDefault="00113EC9" w:rsidP="00D22392"/>
    <w:p w14:paraId="1FCB54B9" w14:textId="33D695ED" w:rsidR="00113EC9" w:rsidRDefault="00113EC9" w:rsidP="00D22392"/>
    <w:p w14:paraId="644C6309" w14:textId="718A824E" w:rsidR="00BF7CF7" w:rsidRDefault="00BF7CF7" w:rsidP="00D22392"/>
    <w:p w14:paraId="06B6C539" w14:textId="0B01253B" w:rsidR="00113EC9" w:rsidRDefault="00113EC9" w:rsidP="00D22392"/>
    <w:p w14:paraId="7C30AE24" w14:textId="32E09926" w:rsidR="00113EC9" w:rsidRDefault="00113EC9" w:rsidP="00D22392"/>
    <w:p w14:paraId="6D6012B4" w14:textId="373823FD" w:rsidR="00DD3149" w:rsidRDefault="00F0219B" w:rsidP="00D22392">
      <w:r w:rsidRPr="00DD42A3">
        <w:rPr>
          <w:noProof/>
          <w:lang w:val="en-US"/>
        </w:rPr>
        <mc:AlternateContent>
          <mc:Choice Requires="wps">
            <w:drawing>
              <wp:anchor distT="0" distB="0" distL="114300" distR="114300" simplePos="0" relativeHeight="253179904" behindDoc="0" locked="0" layoutInCell="1" allowOverlap="1" wp14:anchorId="00368FB0" wp14:editId="435F397D">
                <wp:simplePos x="0" y="0"/>
                <wp:positionH relativeFrom="column">
                  <wp:posOffset>1704975</wp:posOffset>
                </wp:positionH>
                <wp:positionV relativeFrom="paragraph">
                  <wp:posOffset>71120</wp:posOffset>
                </wp:positionV>
                <wp:extent cx="561975" cy="314325"/>
                <wp:effectExtent l="0" t="0" r="9525" b="9525"/>
                <wp:wrapNone/>
                <wp:docPr id="1281" name="Rounded Rectangle 1281"/>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F2B80EE" w14:textId="77777777" w:rsidR="00944514" w:rsidRPr="00B6176C" w:rsidRDefault="00944514" w:rsidP="00F0219B">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68FB0" id="Rounded Rectangle 1281" o:spid="_x0000_s1787" style="position:absolute;margin-left:134.25pt;margin-top:5.6pt;width:44.25pt;height:24.75pt;z-index:2531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" fillcolor="white [3201]" stroked="f" strokeweight="2pt">
                <v:textbox>
                  <w:txbxContent>
                    <w:p w14:paraId="4F2B80EE" w14:textId="77777777" w:rsidR="00944514" w:rsidRPr="00B6176C" w:rsidRDefault="00944514" w:rsidP="00F0219B">
                      <w:pPr>
                        <w:jc w:val="center"/>
                      </w:pPr>
                      <w:r>
                        <w:t>Yes</w:t>
                      </w:r>
                    </w:p>
                  </w:txbxContent>
                </v:textbox>
              </v:roundrect>
            </w:pict>
          </mc:Fallback>
        </mc:AlternateContent>
      </w:r>
    </w:p>
    <w:p w14:paraId="6063C563" w14:textId="7C3C7A98" w:rsidR="00F0219B" w:rsidRDefault="00F0219B" w:rsidP="00D22392"/>
    <w:p w14:paraId="3672466F" w14:textId="5C5D7278" w:rsidR="006E4DFD" w:rsidRDefault="006E4DFD" w:rsidP="00D22392"/>
    <w:p w14:paraId="2580301C" w14:textId="77777777" w:rsidR="006E4DFD" w:rsidRDefault="006E4DFD" w:rsidP="006E4DFD">
      <w:r w:rsidRPr="00113EC9">
        <w:rPr>
          <w:noProof/>
          <w:lang w:val="en-US"/>
        </w:rPr>
        <w:lastRenderedPageBreak/>
        <mc:AlternateContent>
          <mc:Choice Requires="wps">
            <w:drawing>
              <wp:anchor distT="0" distB="0" distL="114300" distR="114300" simplePos="0" relativeHeight="253137920" behindDoc="0" locked="0" layoutInCell="1" allowOverlap="1" wp14:anchorId="750560D6" wp14:editId="6A60E20F">
                <wp:simplePos x="0" y="0"/>
                <wp:positionH relativeFrom="margin">
                  <wp:posOffset>0</wp:posOffset>
                </wp:positionH>
                <wp:positionV relativeFrom="paragraph">
                  <wp:posOffset>36195</wp:posOffset>
                </wp:positionV>
                <wp:extent cx="822325" cy="640080"/>
                <wp:effectExtent l="0" t="0" r="15875" b="26670"/>
                <wp:wrapNone/>
                <wp:docPr id="1247" name="Rectangle 124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9E9CCB" w14:textId="77777777" w:rsidR="00944514" w:rsidRDefault="00944514" w:rsidP="006E4D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560D6" id="Rectangle 1247" o:spid="_x0000_s1788" style="position:absolute;margin-left:0;margin-top:2.85pt;width:64.75pt;height:50.4pt;z-index:25313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DEib9rwwIAAA4GAAAOAAAAAAAAAAAAAAAAAC4CAABkcnMvZTJvRG9jLnhtbFBLAQItABQA&#10;BgAIAAAAIQDFvWMg3wAAAAYBAAAPAAAAAAAAAAAAAAAAAB0FAABkcnMvZG93bnJldi54bWxQSwUG&#10;AAAAAAQABADzAAAAKQYAAAAA&#10;" fillcolor="#f79646 [3209]" strokecolor="#5a5a5a [2109]" strokeweight="1pt">
                <v:textbox>
                  <w:txbxContent>
                    <w:p w14:paraId="2B9E9CCB" w14:textId="77777777" w:rsidR="00944514" w:rsidRDefault="00944514" w:rsidP="006E4DFD">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3138944" behindDoc="0" locked="0" layoutInCell="1" allowOverlap="1" wp14:anchorId="21CD3E15" wp14:editId="59D35CEE">
                <wp:simplePos x="0" y="0"/>
                <wp:positionH relativeFrom="column">
                  <wp:posOffset>1562735</wp:posOffset>
                </wp:positionH>
                <wp:positionV relativeFrom="paragraph">
                  <wp:posOffset>26670</wp:posOffset>
                </wp:positionV>
                <wp:extent cx="828675" cy="640080"/>
                <wp:effectExtent l="0" t="0" r="28575" b="26670"/>
                <wp:wrapNone/>
                <wp:docPr id="1248" name="Rectangle 124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E898A4F" w14:textId="77777777" w:rsidR="00944514" w:rsidRDefault="00944514" w:rsidP="006E4D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D3E15" id="Rectangle 1248" o:spid="_x0000_s1789" style="position:absolute;margin-left:123.05pt;margin-top:2.1pt;width:65.25pt;height:50.4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FeT4MMCAAAOBgAADgAAAAAAAAAAAAAAAAAuAgAAZHJzL2Uyb0RvYy54bWxQSwECLQAUAAYA&#10;CAAAACEAEEroYd0AAAAJAQAADwAAAAAAAAAAAAAAAAAdBQAAZHJzL2Rvd25yZXYueG1sUEsFBgAA&#10;AAAEAAQA8wAAACcGAAAAAA==&#10;" fillcolor="#4f81bd [3204]" strokecolor="#5a5a5a [2109]" strokeweight="1pt">
                <v:textbox>
                  <w:txbxContent>
                    <w:p w14:paraId="1E898A4F" w14:textId="77777777" w:rsidR="00944514" w:rsidRDefault="00944514" w:rsidP="006E4DFD">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3139968" behindDoc="0" locked="0" layoutInCell="1" allowOverlap="1" wp14:anchorId="1CA1043C" wp14:editId="682C293E">
                <wp:simplePos x="0" y="0"/>
                <wp:positionH relativeFrom="column">
                  <wp:posOffset>2858135</wp:posOffset>
                </wp:positionH>
                <wp:positionV relativeFrom="paragraph">
                  <wp:posOffset>26670</wp:posOffset>
                </wp:positionV>
                <wp:extent cx="1143000" cy="640080"/>
                <wp:effectExtent l="0" t="0" r="19050" b="26670"/>
                <wp:wrapNone/>
                <wp:docPr id="1249" name="Rectangle 124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704D639" w14:textId="77777777" w:rsidR="00944514" w:rsidRDefault="00944514" w:rsidP="006E4D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A1043C" id="Rectangle 1249" o:spid="_x0000_s1790" style="position:absolute;margin-left:225.05pt;margin-top:2.1pt;width:90pt;height:50.4pt;z-index:25313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D+wg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NeUYP7CAgAADwYAAA4AAAAAAAAAAAAAAAAALgIAAGRycy9lMm9Eb2MueG1sUEsBAi0AFAAGAAgA&#10;AAAhAHvYouHcAAAACQEAAA8AAAAAAAAAAAAAAAAAHAUAAGRycy9kb3ducmV2LnhtbFBLBQYAAAAA&#10;BAAEAPMAAAAlBgAAAAA=&#10;" fillcolor="#c0504d [3205]" strokecolor="#5a5a5a [2109]" strokeweight="1pt">
                <v:textbox>
                  <w:txbxContent>
                    <w:p w14:paraId="1704D639" w14:textId="77777777" w:rsidR="00944514" w:rsidRDefault="00944514" w:rsidP="006E4DFD">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3140992" behindDoc="0" locked="0" layoutInCell="1" allowOverlap="1" wp14:anchorId="01371940" wp14:editId="39D06B0A">
                <wp:simplePos x="0" y="0"/>
                <wp:positionH relativeFrom="rightMargin">
                  <wp:posOffset>-76200</wp:posOffset>
                </wp:positionH>
                <wp:positionV relativeFrom="paragraph">
                  <wp:posOffset>0</wp:posOffset>
                </wp:positionV>
                <wp:extent cx="731520" cy="638175"/>
                <wp:effectExtent l="0" t="0" r="11430" b="28575"/>
                <wp:wrapNone/>
                <wp:docPr id="1250" name="Rectangle 125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98414D4" w14:textId="77777777" w:rsidR="00944514" w:rsidRDefault="00944514" w:rsidP="006E4D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71940" id="Rectangle 1250" o:spid="_x0000_s1791" style="position:absolute;margin-left:-6pt;margin-top:0;width:57.6pt;height:50.25pt;z-index:253140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JuugIAANc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" fillcolor="#8064a2 [3207]" strokecolor="#5a5a5a [2109]" strokeweight="1pt">
                <v:textbox>
                  <w:txbxContent>
                    <w:p w14:paraId="698414D4" w14:textId="77777777" w:rsidR="00944514" w:rsidRDefault="00944514" w:rsidP="006E4DFD">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3142016" behindDoc="0" locked="0" layoutInCell="1" allowOverlap="1" wp14:anchorId="0BA740B8" wp14:editId="2A6A88DE">
                <wp:simplePos x="0" y="0"/>
                <wp:positionH relativeFrom="column">
                  <wp:posOffset>4200525</wp:posOffset>
                </wp:positionH>
                <wp:positionV relativeFrom="paragraph">
                  <wp:posOffset>8255</wp:posOffset>
                </wp:positionV>
                <wp:extent cx="1047750" cy="649605"/>
                <wp:effectExtent l="0" t="0" r="19050" b="17145"/>
                <wp:wrapNone/>
                <wp:docPr id="1251" name="Rectangle 125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DE1FBE" w14:textId="77777777" w:rsidR="00944514" w:rsidRDefault="00944514" w:rsidP="006E4D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740B8" id="Rectangle 1251" o:spid="_x0000_s1792" style="position:absolute;margin-left:330.75pt;margin-top:.65pt;width:82.5pt;height:51.1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" fillcolor="#c0504d [3205]" strokecolor="#5a5a5a [2109]" strokeweight="1pt">
                <v:textbox>
                  <w:txbxContent>
                    <w:p w14:paraId="63DE1FBE" w14:textId="77777777" w:rsidR="00944514" w:rsidRDefault="00944514" w:rsidP="006E4DFD">
                      <w:pPr>
                        <w:jc w:val="center"/>
                      </w:pPr>
                      <w:r>
                        <w:t>Other Legato Services</w:t>
                      </w:r>
                    </w:p>
                  </w:txbxContent>
                </v:textbox>
              </v:rect>
            </w:pict>
          </mc:Fallback>
        </mc:AlternateContent>
      </w:r>
    </w:p>
    <w:p w14:paraId="41C2709F" w14:textId="77777777" w:rsidR="006E4DFD" w:rsidRDefault="006E4DFD" w:rsidP="006E4DFD"/>
    <w:p w14:paraId="5B67646B" w14:textId="77777777" w:rsidR="006E4DFD" w:rsidRDefault="006E4DFD" w:rsidP="006E4DFD"/>
    <w:p w14:paraId="288442DA" w14:textId="436FC004" w:rsidR="006E4DFD" w:rsidRDefault="006E4DFD" w:rsidP="006E4DFD">
      <w:r>
        <w:rPr>
          <w:noProof/>
          <w:lang w:val="en-US"/>
        </w:rPr>
        <mc:AlternateContent>
          <mc:Choice Requires="wps">
            <w:drawing>
              <wp:anchor distT="0" distB="0" distL="114300" distR="114300" simplePos="0" relativeHeight="253144064" behindDoc="0" locked="0" layoutInCell="1" allowOverlap="1" wp14:anchorId="54118510" wp14:editId="20DE1DAE">
                <wp:simplePos x="0" y="0"/>
                <wp:positionH relativeFrom="column">
                  <wp:posOffset>1981200</wp:posOffset>
                </wp:positionH>
                <wp:positionV relativeFrom="paragraph">
                  <wp:posOffset>110490</wp:posOffset>
                </wp:positionV>
                <wp:extent cx="0" cy="7162800"/>
                <wp:effectExtent l="0" t="0" r="19050" b="19050"/>
                <wp:wrapNone/>
                <wp:docPr id="1252" name="Straight Connector 1252"/>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EC640" id="Straight Connector 1252" o:spid="_x0000_s1026" style="position:absolute;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" strokecolor="#4579b8 [3044]"/>
            </w:pict>
          </mc:Fallback>
        </mc:AlternateContent>
      </w:r>
      <w:r>
        <w:rPr>
          <w:noProof/>
          <w:lang w:val="en-US"/>
        </w:rPr>
        <mc:AlternateContent>
          <mc:Choice Requires="wps">
            <w:drawing>
              <wp:anchor distT="0" distB="0" distL="114300" distR="114300" simplePos="0" relativeHeight="253145088" behindDoc="0" locked="0" layoutInCell="1" allowOverlap="1" wp14:anchorId="60EA9218" wp14:editId="21F39031">
                <wp:simplePos x="0" y="0"/>
                <wp:positionH relativeFrom="column">
                  <wp:posOffset>3390900</wp:posOffset>
                </wp:positionH>
                <wp:positionV relativeFrom="paragraph">
                  <wp:posOffset>110490</wp:posOffset>
                </wp:positionV>
                <wp:extent cx="0" cy="7162800"/>
                <wp:effectExtent l="0" t="0" r="19050" b="19050"/>
                <wp:wrapNone/>
                <wp:docPr id="1253" name="Straight Connector 1253"/>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A6B16" id="Straight Connector 1253" o:spid="_x0000_s1026" style="position:absolute;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146112" behindDoc="0" locked="0" layoutInCell="1" allowOverlap="1" wp14:anchorId="17EF69BE" wp14:editId="56B84B81">
                <wp:simplePos x="0" y="0"/>
                <wp:positionH relativeFrom="column">
                  <wp:posOffset>4724400</wp:posOffset>
                </wp:positionH>
                <wp:positionV relativeFrom="paragraph">
                  <wp:posOffset>100965</wp:posOffset>
                </wp:positionV>
                <wp:extent cx="0" cy="7162800"/>
                <wp:effectExtent l="0" t="0" r="19050" b="19050"/>
                <wp:wrapNone/>
                <wp:docPr id="1254" name="Straight Connector 1254"/>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13A0E" id="Straight Connector 1254" o:spid="_x0000_s1026" style="position:absolute;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qy2R9b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147136" behindDoc="0" locked="0" layoutInCell="1" allowOverlap="1" wp14:anchorId="77357784" wp14:editId="5936F31F">
                <wp:simplePos x="0" y="0"/>
                <wp:positionH relativeFrom="column">
                  <wp:posOffset>5781675</wp:posOffset>
                </wp:positionH>
                <wp:positionV relativeFrom="paragraph">
                  <wp:posOffset>80010</wp:posOffset>
                </wp:positionV>
                <wp:extent cx="0" cy="7162800"/>
                <wp:effectExtent l="0" t="0" r="19050" b="19050"/>
                <wp:wrapNone/>
                <wp:docPr id="1255" name="Straight Connector 1255"/>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F4EF2" id="Straight Connector 1255" o:spid="_x0000_s1026" style="position:absolute;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143040" behindDoc="0" locked="0" layoutInCell="1" allowOverlap="1" wp14:anchorId="2C19C2F5" wp14:editId="7358EA8C">
                <wp:simplePos x="0" y="0"/>
                <wp:positionH relativeFrom="column">
                  <wp:posOffset>390525</wp:posOffset>
                </wp:positionH>
                <wp:positionV relativeFrom="paragraph">
                  <wp:posOffset>118110</wp:posOffset>
                </wp:positionV>
                <wp:extent cx="0" cy="7162800"/>
                <wp:effectExtent l="0" t="0" r="19050" b="19050"/>
                <wp:wrapNone/>
                <wp:docPr id="1256" name="Straight Connector 1256"/>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8F77F" id="Straight Connector 1256" o:spid="_x0000_s1026" style="position:absolute;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" strokecolor="#4579b8 [3044]"/>
            </w:pict>
          </mc:Fallback>
        </mc:AlternateContent>
      </w:r>
    </w:p>
    <w:p w14:paraId="5BF2DF48" w14:textId="6789E781" w:rsidR="00F0219B" w:rsidRDefault="00025BE6" w:rsidP="00D22392">
      <w:r w:rsidRPr="006E4DFD">
        <w:rPr>
          <w:noProof/>
          <w:lang w:val="en-US"/>
        </w:rPr>
        <mc:AlternateContent>
          <mc:Choice Requires="wps">
            <w:drawing>
              <wp:anchor distT="0" distB="0" distL="114300" distR="114300" simplePos="0" relativeHeight="253184000" behindDoc="0" locked="0" layoutInCell="1" allowOverlap="1" wp14:anchorId="359A9ECF" wp14:editId="642D50B9">
                <wp:simplePos x="0" y="0"/>
                <wp:positionH relativeFrom="column">
                  <wp:posOffset>1409700</wp:posOffset>
                </wp:positionH>
                <wp:positionV relativeFrom="paragraph">
                  <wp:posOffset>141605</wp:posOffset>
                </wp:positionV>
                <wp:extent cx="1152525" cy="733425"/>
                <wp:effectExtent l="0" t="0" r="28575" b="28575"/>
                <wp:wrapNone/>
                <wp:docPr id="1283" name="Rectangle 1283"/>
                <wp:cNvGraphicFramePr/>
                <a:graphic xmlns:a="http://schemas.openxmlformats.org/drawingml/2006/main">
                  <a:graphicData uri="http://schemas.microsoft.com/office/word/2010/wordprocessingShape">
                    <wps:wsp>
                      <wps:cNvSpPr/>
                      <wps:spPr>
                        <a:xfrm>
                          <a:off x="0" y="0"/>
                          <a:ext cx="1152525" cy="7334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027F6A" w14:textId="4655336B" w:rsidR="00944514" w:rsidRPr="004F4A7A" w:rsidRDefault="00944514" w:rsidP="00025BE6">
                            <w:pPr>
                              <w:rPr>
                                <w:color w:val="000000" w:themeColor="text1"/>
                              </w:rPr>
                            </w:pPr>
                            <w:r>
                              <w:rPr>
                                <w:color w:val="000000" w:themeColor="text1"/>
                              </w:rPr>
                              <w:t xml:space="preserve">Delete TCP session using </w:t>
                            </w:r>
                            <w:r w:rsidRPr="00025BE6">
                              <w:rPr>
                                <w:color w:val="000000" w:themeColor="text1"/>
                              </w:rPr>
                              <w:t>le_dls_Remove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A9ECF" id="Rectangle 1283" o:spid="_x0000_s1793" style="position:absolute;margin-left:111pt;margin-top:11.15pt;width:90.75pt;height:57.75pt;z-index:2531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" fillcolor="white [3212]" strokecolor="#4f81bd [3204]" strokeweight="1pt">
                <v:textbox>
                  <w:txbxContent>
                    <w:p w14:paraId="40027F6A" w14:textId="4655336B" w:rsidR="00944514" w:rsidRPr="004F4A7A" w:rsidRDefault="00944514" w:rsidP="00025BE6">
                      <w:pPr>
                        <w:rPr>
                          <w:color w:val="000000" w:themeColor="text1"/>
                        </w:rPr>
                      </w:pPr>
                      <w:r>
                        <w:rPr>
                          <w:color w:val="000000" w:themeColor="text1"/>
                        </w:rPr>
                        <w:t xml:space="preserve">Delete TCP session using </w:t>
                      </w:r>
                      <w:r w:rsidRPr="00025BE6">
                        <w:rPr>
                          <w:color w:val="000000" w:themeColor="text1"/>
                        </w:rPr>
                        <w:t>le_dls_Remove</w:t>
                      </w:r>
                    </w:p>
                  </w:txbxContent>
                </v:textbox>
              </v:rect>
            </w:pict>
          </mc:Fallback>
        </mc:AlternateContent>
      </w:r>
    </w:p>
    <w:p w14:paraId="6454F102" w14:textId="60A5E423" w:rsidR="00025BE6" w:rsidRDefault="00025BE6" w:rsidP="00D22392"/>
    <w:p w14:paraId="24B64898" w14:textId="144649CD" w:rsidR="00025BE6" w:rsidRDefault="00025BE6" w:rsidP="00D22392"/>
    <w:p w14:paraId="39618143" w14:textId="3CC1D4FE" w:rsidR="00F0219B" w:rsidRDefault="00F0219B" w:rsidP="00D22392"/>
    <w:p w14:paraId="7314EE56" w14:textId="77777777" w:rsidR="00025BE6" w:rsidRDefault="00025BE6" w:rsidP="00D22392"/>
    <w:p w14:paraId="104A487F" w14:textId="69ED8580" w:rsidR="00F0219B" w:rsidRDefault="00F0219B" w:rsidP="00D22392">
      <w:r w:rsidRPr="00BC62D5">
        <w:rPr>
          <w:noProof/>
          <w:lang w:val="en-US"/>
        </w:rPr>
        <mc:AlternateContent>
          <mc:Choice Requires="wps">
            <w:drawing>
              <wp:anchor distT="0" distB="0" distL="114300" distR="114300" simplePos="0" relativeHeight="253175808" behindDoc="1" locked="0" layoutInCell="1" allowOverlap="1" wp14:anchorId="134336B6" wp14:editId="58277D01">
                <wp:simplePos x="0" y="0"/>
                <wp:positionH relativeFrom="margin">
                  <wp:posOffset>609600</wp:posOffset>
                </wp:positionH>
                <wp:positionV relativeFrom="paragraph">
                  <wp:posOffset>27305</wp:posOffset>
                </wp:positionV>
                <wp:extent cx="1162050" cy="533400"/>
                <wp:effectExtent l="0" t="0" r="0" b="0"/>
                <wp:wrapNone/>
                <wp:docPr id="1238" name="Rounded Rectangle 1238"/>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DC5584" w14:textId="77777777" w:rsidR="00944514" w:rsidRPr="00B6176C" w:rsidRDefault="00944514" w:rsidP="00F0219B">
                            <w:r>
                              <w:t>Sends OK as Final response</w:t>
                            </w:r>
                          </w:p>
                          <w:p w14:paraId="51C99C58" w14:textId="77777777" w:rsidR="00944514" w:rsidRPr="00B6176C" w:rsidRDefault="00944514" w:rsidP="00F0219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4336B6" id="Rounded Rectangle 1238" o:spid="_x0000_s1794" style="position:absolute;margin-left:48pt;margin-top:2.15pt;width:91.5pt;height:42pt;z-index:-25014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" fillcolor="white [3201]" stroked="f" strokeweight="2pt">
                <v:textbox>
                  <w:txbxContent>
                    <w:p w14:paraId="5ADC5584" w14:textId="77777777" w:rsidR="00944514" w:rsidRPr="00B6176C" w:rsidRDefault="00944514" w:rsidP="00F0219B">
                      <w:r>
                        <w:t>Sends OK as Final response</w:t>
                      </w:r>
                    </w:p>
                    <w:p w14:paraId="51C99C58" w14:textId="77777777" w:rsidR="00944514" w:rsidRPr="00B6176C" w:rsidRDefault="00944514" w:rsidP="00F0219B"/>
                  </w:txbxContent>
                </v:textbox>
                <w10:wrap anchorx="margin"/>
              </v:roundrect>
            </w:pict>
          </mc:Fallback>
        </mc:AlternateContent>
      </w:r>
    </w:p>
    <w:p w14:paraId="3B914541" w14:textId="5A56E50A" w:rsidR="00F0219B" w:rsidRDefault="00025BE6" w:rsidP="00D22392">
      <w:r>
        <w:rPr>
          <w:noProof/>
          <w:lang w:val="en-US"/>
        </w:rPr>
        <mc:AlternateContent>
          <mc:Choice Requires="wps">
            <w:drawing>
              <wp:anchor distT="0" distB="0" distL="114300" distR="114300" simplePos="0" relativeHeight="253176832" behindDoc="0" locked="0" layoutInCell="1" allowOverlap="1" wp14:anchorId="72283E08" wp14:editId="2E23F8FD">
                <wp:simplePos x="0" y="0"/>
                <wp:positionH relativeFrom="column">
                  <wp:posOffset>400050</wp:posOffset>
                </wp:positionH>
                <wp:positionV relativeFrom="paragraph">
                  <wp:posOffset>128270</wp:posOffset>
                </wp:positionV>
                <wp:extent cx="1581150" cy="0"/>
                <wp:effectExtent l="38100" t="76200" r="0" b="95250"/>
                <wp:wrapNone/>
                <wp:docPr id="1242" name="Straight Arrow Connector 1242"/>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D57372" id="Straight Arrow Connector 1242" o:spid="_x0000_s1026" type="#_x0000_t32" style="position:absolute;margin-left:31.5pt;margin-top:10.1pt;width:124.5pt;height:0;flip:x;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" strokecolor="#4579b8 [3044]">
                <v:stroke endarrow="block"/>
              </v:shape>
            </w:pict>
          </mc:Fallback>
        </mc:AlternateContent>
      </w:r>
    </w:p>
    <w:p w14:paraId="1CBB3841" w14:textId="77777777" w:rsidR="00F0219B" w:rsidRDefault="00F0219B" w:rsidP="00D22392"/>
    <w:p w14:paraId="7216276A" w14:textId="77777777" w:rsidR="00F0219B" w:rsidRDefault="00F0219B" w:rsidP="00D22392"/>
    <w:p w14:paraId="03834194" w14:textId="6A3365DD" w:rsidR="00F0219B" w:rsidRDefault="00DE096E" w:rsidP="00D22392">
      <w:r w:rsidRPr="006E4DFD">
        <w:rPr>
          <w:noProof/>
          <w:lang w:val="en-US"/>
        </w:rPr>
        <mc:AlternateContent>
          <mc:Choice Requires="wps">
            <w:drawing>
              <wp:anchor distT="0" distB="0" distL="114300" distR="114300" simplePos="0" relativeHeight="253186048" behindDoc="0" locked="0" layoutInCell="1" allowOverlap="1" wp14:anchorId="25FE0F41" wp14:editId="31BBC87A">
                <wp:simplePos x="0" y="0"/>
                <wp:positionH relativeFrom="margin">
                  <wp:posOffset>161925</wp:posOffset>
                </wp:positionH>
                <wp:positionV relativeFrom="paragraph">
                  <wp:posOffset>67310</wp:posOffset>
                </wp:positionV>
                <wp:extent cx="2124075" cy="314325"/>
                <wp:effectExtent l="0" t="0" r="28575" b="28575"/>
                <wp:wrapNone/>
                <wp:docPr id="1285" name="Rectangle 1285"/>
                <wp:cNvGraphicFramePr/>
                <a:graphic xmlns:a="http://schemas.openxmlformats.org/drawingml/2006/main">
                  <a:graphicData uri="http://schemas.microsoft.com/office/word/2010/wordprocessingShape">
                    <wps:wsp>
                      <wps:cNvSpPr/>
                      <wps:spPr>
                        <a:xfrm>
                          <a:off x="0" y="0"/>
                          <a:ext cx="2124075" cy="3143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7F6377" w14:textId="4D8AE59D" w:rsidR="00944514" w:rsidRPr="004F4A7A" w:rsidRDefault="00944514" w:rsidP="00DE096E">
                            <w:pPr>
                              <w:jc w:val="center"/>
                              <w:rPr>
                                <w:color w:val="000000" w:themeColor="text1"/>
                              </w:rPr>
                            </w:pPr>
                            <w:r>
                              <w:rPr>
                                <w:color w:val="000000" w:themeColor="text1"/>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E0F41" id="Rectangle 1285" o:spid="_x0000_s1795" style="position:absolute;margin-left:12.75pt;margin-top:5.3pt;width:167.25pt;height:24.75pt;z-index:25318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" fillcolor="white [3212]" strokecolor="#4f81bd [3204]" strokeweight="1pt">
                <v:textbox>
                  <w:txbxContent>
                    <w:p w14:paraId="037F6377" w14:textId="4D8AE59D" w:rsidR="00944514" w:rsidRPr="004F4A7A" w:rsidRDefault="00944514" w:rsidP="00DE096E">
                      <w:pPr>
                        <w:jc w:val="center"/>
                        <w:rPr>
                          <w:color w:val="000000" w:themeColor="text1"/>
                        </w:rPr>
                      </w:pPr>
                      <w:r>
                        <w:rPr>
                          <w:color w:val="000000" w:themeColor="text1"/>
                        </w:rPr>
                        <w:t>CMD_TYPE_TEST module</w:t>
                      </w:r>
                    </w:p>
                  </w:txbxContent>
                </v:textbox>
                <w10:wrap anchorx="margin"/>
              </v:rect>
            </w:pict>
          </mc:Fallback>
        </mc:AlternateContent>
      </w:r>
    </w:p>
    <w:p w14:paraId="03578646" w14:textId="1370D1F5" w:rsidR="00DE096E" w:rsidRDefault="00DE096E" w:rsidP="00D22392"/>
    <w:p w14:paraId="493ADFA5" w14:textId="3C1862CF" w:rsidR="00F0219B" w:rsidRDefault="00F0219B" w:rsidP="00D22392"/>
    <w:p w14:paraId="3EB3F093" w14:textId="2FA5A5C2" w:rsidR="00F0219B" w:rsidRDefault="00021658" w:rsidP="00D22392">
      <w:r w:rsidRPr="006E4DFD">
        <w:rPr>
          <w:noProof/>
          <w:lang w:val="en-US"/>
        </w:rPr>
        <mc:AlternateContent>
          <mc:Choice Requires="wps">
            <w:drawing>
              <wp:anchor distT="0" distB="0" distL="114300" distR="114300" simplePos="0" relativeHeight="253150208" behindDoc="0" locked="0" layoutInCell="1" allowOverlap="1" wp14:anchorId="0A5A2830" wp14:editId="4AF0FD8C">
                <wp:simplePos x="0" y="0"/>
                <wp:positionH relativeFrom="column">
                  <wp:posOffset>1085850</wp:posOffset>
                </wp:positionH>
                <wp:positionV relativeFrom="paragraph">
                  <wp:posOffset>57785</wp:posOffset>
                </wp:positionV>
                <wp:extent cx="1800225" cy="1333500"/>
                <wp:effectExtent l="0" t="0" r="28575" b="19050"/>
                <wp:wrapNone/>
                <wp:docPr id="1258" name="Diamond 1258"/>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02C5535" w14:textId="77777777" w:rsidR="00944514" w:rsidRPr="00003244" w:rsidRDefault="00944514" w:rsidP="006E4DFD">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A2830" id="Diamond 1258" o:spid="_x0000_s1796" type="#_x0000_t4" style="position:absolute;margin-left:85.5pt;margin-top:4.55pt;width:141.75pt;height:105pt;z-index:2531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" fillcolor="white [3201]" strokecolor="#4f81bd [3204]" strokeweight="1pt">
                <v:textbox>
                  <w:txbxContent>
                    <w:p w14:paraId="302C5535" w14:textId="77777777" w:rsidR="00944514" w:rsidRPr="00003244" w:rsidRDefault="00944514" w:rsidP="006E4DFD">
                      <w:pPr>
                        <w:jc w:val="center"/>
                        <w:rPr>
                          <w:rFonts w:ascii="Arial" w:hAnsi="Arial" w:cs="Arial"/>
                          <w:sz w:val="20"/>
                        </w:rPr>
                      </w:pPr>
                      <w:r>
                        <w:rPr>
                          <w:rFonts w:ascii="Arial" w:hAnsi="Arial" w:cs="Arial"/>
                          <w:sz w:val="20"/>
                        </w:rPr>
                        <w:t>If CMD_TYPE_TEST</w:t>
                      </w:r>
                    </w:p>
                  </w:txbxContent>
                </v:textbox>
              </v:shape>
            </w:pict>
          </mc:Fallback>
        </mc:AlternateContent>
      </w:r>
    </w:p>
    <w:p w14:paraId="2AF8816C" w14:textId="458F9075" w:rsidR="006E4DFD" w:rsidRDefault="006E4DFD" w:rsidP="00D22392"/>
    <w:p w14:paraId="53023E2B" w14:textId="75C41BE8" w:rsidR="00F0219B" w:rsidRDefault="00AA65D7" w:rsidP="00D22392">
      <w:r w:rsidRPr="00AA65D7">
        <w:rPr>
          <w:noProof/>
          <w:lang w:val="en-US"/>
        </w:rPr>
        <mc:AlternateContent>
          <mc:Choice Requires="wps">
            <w:drawing>
              <wp:anchor distT="0" distB="0" distL="114300" distR="114300" simplePos="0" relativeHeight="253190144" behindDoc="0" locked="0" layoutInCell="1" allowOverlap="1" wp14:anchorId="142CCE6E" wp14:editId="77CFDE7A">
                <wp:simplePos x="0" y="0"/>
                <wp:positionH relativeFrom="column">
                  <wp:posOffset>542925</wp:posOffset>
                </wp:positionH>
                <wp:positionV relativeFrom="paragraph">
                  <wp:posOffset>43815</wp:posOffset>
                </wp:positionV>
                <wp:extent cx="428625" cy="314325"/>
                <wp:effectExtent l="0" t="0" r="9525" b="9525"/>
                <wp:wrapNone/>
                <wp:docPr id="1288" name="Rounded Rectangle 128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F6EA9C" w14:textId="77777777" w:rsidR="00944514" w:rsidRPr="00B6176C" w:rsidRDefault="00944514" w:rsidP="00AA65D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2CCE6E" id="Rounded Rectangle 1288" o:spid="_x0000_s1797" style="position:absolute;margin-left:42.75pt;margin-top:3.45pt;width:33.75pt;height:24.75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" fillcolor="white [3201]" stroked="f" strokeweight="2pt">
                <v:textbox>
                  <w:txbxContent>
                    <w:p w14:paraId="21F6EA9C" w14:textId="77777777" w:rsidR="00944514" w:rsidRPr="00B6176C" w:rsidRDefault="00944514" w:rsidP="00AA65D7">
                      <w:pPr>
                        <w:jc w:val="center"/>
                      </w:pPr>
                      <w:r>
                        <w:t>No</w:t>
                      </w:r>
                    </w:p>
                  </w:txbxContent>
                </v:textbox>
              </v:roundrect>
            </w:pict>
          </mc:Fallback>
        </mc:AlternateContent>
      </w:r>
    </w:p>
    <w:p w14:paraId="0D46E158" w14:textId="15EADDE8" w:rsidR="006E4DFD" w:rsidRDefault="00AA65D7" w:rsidP="00D22392">
      <w:r>
        <w:rPr>
          <w:noProof/>
          <w:lang w:val="en-US"/>
        </w:rPr>
        <mc:AlternateContent>
          <mc:Choice Requires="wps">
            <w:drawing>
              <wp:anchor distT="0" distB="0" distL="114300" distR="114300" simplePos="0" relativeHeight="253193216" behindDoc="0" locked="0" layoutInCell="1" allowOverlap="1" wp14:anchorId="0CA31F4A" wp14:editId="002DEBDE">
                <wp:simplePos x="0" y="0"/>
                <wp:positionH relativeFrom="column">
                  <wp:posOffset>390525</wp:posOffset>
                </wp:positionH>
                <wp:positionV relativeFrom="paragraph">
                  <wp:posOffset>170180</wp:posOffset>
                </wp:positionV>
                <wp:extent cx="704850" cy="0"/>
                <wp:effectExtent l="38100" t="76200" r="0" b="95250"/>
                <wp:wrapNone/>
                <wp:docPr id="1291" name="Straight Arrow Connector 1291"/>
                <wp:cNvGraphicFramePr/>
                <a:graphic xmlns:a="http://schemas.openxmlformats.org/drawingml/2006/main">
                  <a:graphicData uri="http://schemas.microsoft.com/office/word/2010/wordprocessingShape">
                    <wps:wsp>
                      <wps:cNvCnPr/>
                      <wps:spPr>
                        <a:xfrm flipH="1">
                          <a:off x="0" y="0"/>
                          <a:ext cx="704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4228D" id="Straight Arrow Connector 1291" o:spid="_x0000_s1026" type="#_x0000_t32" style="position:absolute;margin-left:30.75pt;margin-top:13.4pt;width:55.5pt;height:0;flip:x;z-index:2531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" strokecolor="#4579b8 [3044]">
                <v:stroke endarrow="block"/>
              </v:shape>
            </w:pict>
          </mc:Fallback>
        </mc:AlternateContent>
      </w:r>
      <w:r w:rsidRPr="00AA65D7">
        <w:rPr>
          <w:noProof/>
          <w:lang w:val="en-US"/>
        </w:rPr>
        <mc:AlternateContent>
          <mc:Choice Requires="wps">
            <w:drawing>
              <wp:anchor distT="0" distB="0" distL="114300" distR="114300" simplePos="0" relativeHeight="253191168" behindDoc="1" locked="0" layoutInCell="1" allowOverlap="1" wp14:anchorId="69D26A61" wp14:editId="293C8800">
                <wp:simplePos x="0" y="0"/>
                <wp:positionH relativeFrom="margin">
                  <wp:posOffset>466725</wp:posOffset>
                </wp:positionH>
                <wp:positionV relativeFrom="paragraph">
                  <wp:posOffset>67945</wp:posOffset>
                </wp:positionV>
                <wp:extent cx="866775" cy="971550"/>
                <wp:effectExtent l="0" t="0" r="9525" b="0"/>
                <wp:wrapNone/>
                <wp:docPr id="1289" name="Rounded Rectangle 1289"/>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2E7265F" w14:textId="77777777" w:rsidR="00944514" w:rsidRPr="00B6176C" w:rsidRDefault="00944514" w:rsidP="00AA65D7">
                            <w:r>
                              <w:t>Sends ERROR as Final response</w:t>
                            </w:r>
                          </w:p>
                          <w:p w14:paraId="58B806BE" w14:textId="77777777" w:rsidR="00944514" w:rsidRPr="00B6176C" w:rsidRDefault="00944514" w:rsidP="00AA65D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D26A61" id="Rounded Rectangle 1289" o:spid="_x0000_s1798" style="position:absolute;margin-left:36.75pt;margin-top:5.35pt;width:68.25pt;height:76.5pt;z-index:-25012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" fillcolor="white [3201]" stroked="f" strokeweight="2pt">
                <v:textbox>
                  <w:txbxContent>
                    <w:p w14:paraId="62E7265F" w14:textId="77777777" w:rsidR="00944514" w:rsidRPr="00B6176C" w:rsidRDefault="00944514" w:rsidP="00AA65D7">
                      <w:r>
                        <w:t>Sends ERROR as Final response</w:t>
                      </w:r>
                    </w:p>
                    <w:p w14:paraId="58B806BE" w14:textId="77777777" w:rsidR="00944514" w:rsidRPr="00B6176C" w:rsidRDefault="00944514" w:rsidP="00AA65D7"/>
                  </w:txbxContent>
                </v:textbox>
                <w10:wrap anchorx="margin"/>
              </v:roundrect>
            </w:pict>
          </mc:Fallback>
        </mc:AlternateContent>
      </w:r>
    </w:p>
    <w:p w14:paraId="3C4DC851" w14:textId="0F3B465A" w:rsidR="006E4DFD" w:rsidRDefault="006E4DFD" w:rsidP="00D22392"/>
    <w:p w14:paraId="6A723962" w14:textId="1BF538F4" w:rsidR="006E4DFD" w:rsidRDefault="006E4DFD" w:rsidP="00D22392"/>
    <w:p w14:paraId="6CF0F595" w14:textId="1AE67388" w:rsidR="006E4DFD" w:rsidRDefault="006E4DFD" w:rsidP="00D22392"/>
    <w:p w14:paraId="621CD7A4" w14:textId="3AC76CF6" w:rsidR="006E4DFD" w:rsidRDefault="006E4DFD" w:rsidP="00D22392"/>
    <w:p w14:paraId="74637A13" w14:textId="28B0C299" w:rsidR="00021658" w:rsidRDefault="00021658" w:rsidP="00D22392">
      <w:r w:rsidRPr="006E4DFD">
        <w:rPr>
          <w:noProof/>
          <w:lang w:val="en-US"/>
        </w:rPr>
        <mc:AlternateContent>
          <mc:Choice Requires="wps">
            <w:drawing>
              <wp:anchor distT="0" distB="0" distL="114300" distR="114300" simplePos="0" relativeHeight="253149184" behindDoc="0" locked="0" layoutInCell="1" allowOverlap="1" wp14:anchorId="53D88392" wp14:editId="09CFF490">
                <wp:simplePos x="0" y="0"/>
                <wp:positionH relativeFrom="column">
                  <wp:posOffset>1724025</wp:posOffset>
                </wp:positionH>
                <wp:positionV relativeFrom="paragraph">
                  <wp:posOffset>81915</wp:posOffset>
                </wp:positionV>
                <wp:extent cx="523875" cy="314325"/>
                <wp:effectExtent l="0" t="0" r="9525" b="9525"/>
                <wp:wrapNone/>
                <wp:docPr id="1257" name="Rounded Rectangle 125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A5BAB78" w14:textId="77777777" w:rsidR="00944514" w:rsidRPr="00B6176C" w:rsidRDefault="00944514" w:rsidP="006E4DF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D88392" id="Rounded Rectangle 1257" o:spid="_x0000_s1799" style="position:absolute;margin-left:135.75pt;margin-top:6.45pt;width:41.25pt;height:24.75pt;z-index:2531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" fillcolor="white [3201]" stroked="f" strokeweight="2pt">
                <v:textbox>
                  <w:txbxContent>
                    <w:p w14:paraId="4A5BAB78" w14:textId="77777777" w:rsidR="00944514" w:rsidRPr="00B6176C" w:rsidRDefault="00944514" w:rsidP="006E4DFD">
                      <w:pPr>
                        <w:jc w:val="center"/>
                      </w:pPr>
                      <w:r>
                        <w:t>Yes</w:t>
                      </w:r>
                    </w:p>
                  </w:txbxContent>
                </v:textbox>
              </v:roundrect>
            </w:pict>
          </mc:Fallback>
        </mc:AlternateContent>
      </w:r>
    </w:p>
    <w:p w14:paraId="46D5E558" w14:textId="1780AC01" w:rsidR="00021658" w:rsidRDefault="00021658" w:rsidP="00D22392"/>
    <w:p w14:paraId="5D7A8D71" w14:textId="6C3CE29B" w:rsidR="00021658" w:rsidRDefault="00021658" w:rsidP="00D22392"/>
    <w:p w14:paraId="7B287F43" w14:textId="3E535A09" w:rsidR="00021658" w:rsidRDefault="00021658" w:rsidP="00D22392">
      <w:r w:rsidRPr="006E4DFD">
        <w:rPr>
          <w:noProof/>
          <w:lang w:val="en-US"/>
        </w:rPr>
        <mc:AlternateContent>
          <mc:Choice Requires="wps">
            <w:drawing>
              <wp:anchor distT="0" distB="0" distL="114300" distR="114300" simplePos="0" relativeHeight="253151232" behindDoc="0" locked="0" layoutInCell="1" allowOverlap="1" wp14:anchorId="6E90134C" wp14:editId="4E3746F7">
                <wp:simplePos x="0" y="0"/>
                <wp:positionH relativeFrom="column">
                  <wp:posOffset>1409700</wp:posOffset>
                </wp:positionH>
                <wp:positionV relativeFrom="paragraph">
                  <wp:posOffset>5080</wp:posOffset>
                </wp:positionV>
                <wp:extent cx="1152525" cy="523875"/>
                <wp:effectExtent l="0" t="0" r="28575" b="28575"/>
                <wp:wrapNone/>
                <wp:docPr id="1259" name="Rectangle 1259"/>
                <wp:cNvGraphicFramePr/>
                <a:graphic xmlns:a="http://schemas.openxmlformats.org/drawingml/2006/main">
                  <a:graphicData uri="http://schemas.microsoft.com/office/word/2010/wordprocessingShape">
                    <wps:wsp>
                      <wps:cNvSpPr/>
                      <wps:spPr>
                        <a:xfrm>
                          <a:off x="0" y="0"/>
                          <a:ext cx="1152525" cy="52387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70051" w14:textId="285E4EB1" w:rsidR="00944514" w:rsidRPr="004F4A7A" w:rsidRDefault="00944514" w:rsidP="006E4DFD">
                            <w:pPr>
                              <w:rPr>
                                <w:color w:val="000000" w:themeColor="text1"/>
                              </w:rPr>
                            </w:pPr>
                            <w:r>
                              <w:rPr>
                                <w:color w:val="000000" w:themeColor="text1"/>
                              </w:rPr>
                              <w:t>Get the range of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0134C" id="Rectangle 1259" o:spid="_x0000_s1800" style="position:absolute;margin-left:111pt;margin-top:.4pt;width:90.75pt;height:41.25pt;z-index:2531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" fillcolor="white [3212]" strokecolor="#4f81bd [3204]" strokeweight="1pt">
                <v:textbox>
                  <w:txbxContent>
                    <w:p w14:paraId="00D70051" w14:textId="285E4EB1" w:rsidR="00944514" w:rsidRPr="004F4A7A" w:rsidRDefault="00944514" w:rsidP="006E4DFD">
                      <w:pPr>
                        <w:rPr>
                          <w:color w:val="000000" w:themeColor="text1"/>
                        </w:rPr>
                      </w:pPr>
                      <w:r>
                        <w:rPr>
                          <w:color w:val="000000" w:themeColor="text1"/>
                        </w:rPr>
                        <w:t>Get the range of session id</w:t>
                      </w:r>
                    </w:p>
                  </w:txbxContent>
                </v:textbox>
              </v:rect>
            </w:pict>
          </mc:Fallback>
        </mc:AlternateContent>
      </w:r>
    </w:p>
    <w:p w14:paraId="7516D6F3" w14:textId="30989D31" w:rsidR="006E4DFD" w:rsidRDefault="006E4DFD" w:rsidP="00D22392"/>
    <w:p w14:paraId="197E6779" w14:textId="515FDB23" w:rsidR="006E4DFD" w:rsidRDefault="00021658" w:rsidP="00D22392">
      <w:r w:rsidRPr="006E4DFD">
        <w:rPr>
          <w:noProof/>
          <w:lang w:val="en-US"/>
        </w:rPr>
        <mc:AlternateContent>
          <mc:Choice Requires="wps">
            <w:drawing>
              <wp:anchor distT="0" distB="0" distL="114300" distR="114300" simplePos="0" relativeHeight="253153280" behindDoc="1" locked="0" layoutInCell="1" allowOverlap="1" wp14:anchorId="68AA0B4B" wp14:editId="03836782">
                <wp:simplePos x="0" y="0"/>
                <wp:positionH relativeFrom="margin">
                  <wp:posOffset>495300</wp:posOffset>
                </wp:positionH>
                <wp:positionV relativeFrom="paragraph">
                  <wp:posOffset>166370</wp:posOffset>
                </wp:positionV>
                <wp:extent cx="1352550" cy="990600"/>
                <wp:effectExtent l="0" t="0" r="0" b="0"/>
                <wp:wrapNone/>
                <wp:docPr id="1261" name="Rounded Rectangle 1261"/>
                <wp:cNvGraphicFramePr/>
                <a:graphic xmlns:a="http://schemas.openxmlformats.org/drawingml/2006/main">
                  <a:graphicData uri="http://schemas.microsoft.com/office/word/2010/wordprocessingShape">
                    <wps:wsp>
                      <wps:cNvSpPr/>
                      <wps:spPr>
                        <a:xfrm>
                          <a:off x="0" y="0"/>
                          <a:ext cx="1352550" cy="9906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6F119B" w14:textId="77777777" w:rsidR="00944514" w:rsidRPr="00B6176C" w:rsidRDefault="00944514" w:rsidP="006E4DFD">
                            <w:r>
                              <w:t>Sends the range of session id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A0B4B" id="Rounded Rectangle 1261" o:spid="_x0000_s1801" style="position:absolute;margin-left:39pt;margin-top:13.1pt;width:106.5pt;height:78pt;z-index:-25016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" fillcolor="white [3201]" stroked="f" strokeweight="2pt">
                <v:textbox>
                  <w:txbxContent>
                    <w:p w14:paraId="066F119B" w14:textId="77777777" w:rsidR="00944514" w:rsidRPr="00B6176C" w:rsidRDefault="00944514" w:rsidP="006E4DFD">
                      <w:r>
                        <w:t>Sends the range of session id as intermediate response</w:t>
                      </w:r>
                    </w:p>
                  </w:txbxContent>
                </v:textbox>
                <w10:wrap anchorx="margin"/>
              </v:roundrect>
            </w:pict>
          </mc:Fallback>
        </mc:AlternateContent>
      </w:r>
    </w:p>
    <w:p w14:paraId="09BCC35C" w14:textId="5E3BB13B" w:rsidR="006E4DFD" w:rsidRDefault="006E4DFD" w:rsidP="00D22392"/>
    <w:p w14:paraId="330B1DBE" w14:textId="55D2C3BF" w:rsidR="006E4DFD" w:rsidRDefault="006E4DFD" w:rsidP="00D22392"/>
    <w:p w14:paraId="23AD968E" w14:textId="61C16169" w:rsidR="006E4DFD" w:rsidRDefault="00021658" w:rsidP="00D22392">
      <w:r w:rsidRPr="006E4DFD">
        <w:rPr>
          <w:noProof/>
          <w:lang w:val="en-US"/>
        </w:rPr>
        <mc:AlternateContent>
          <mc:Choice Requires="wps">
            <w:drawing>
              <wp:anchor distT="0" distB="0" distL="114300" distR="114300" simplePos="0" relativeHeight="253157376" behindDoc="0" locked="0" layoutInCell="1" allowOverlap="1" wp14:anchorId="60A901E9" wp14:editId="0B15CC88">
                <wp:simplePos x="0" y="0"/>
                <wp:positionH relativeFrom="column">
                  <wp:posOffset>400050</wp:posOffset>
                </wp:positionH>
                <wp:positionV relativeFrom="paragraph">
                  <wp:posOffset>122555</wp:posOffset>
                </wp:positionV>
                <wp:extent cx="1581150" cy="0"/>
                <wp:effectExtent l="38100" t="76200" r="0" b="95250"/>
                <wp:wrapNone/>
                <wp:docPr id="1265" name="Straight Arrow Connector 1265"/>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15599C" id="Straight Arrow Connector 1265" o:spid="_x0000_s1026" type="#_x0000_t32" style="position:absolute;margin-left:31.5pt;margin-top:9.65pt;width:124.5pt;height:0;flip:x;z-index:25315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" strokecolor="#4579b8 [3044]">
                <v:stroke endarrow="block"/>
              </v:shape>
            </w:pict>
          </mc:Fallback>
        </mc:AlternateContent>
      </w:r>
      <w:r w:rsidRPr="006E4DFD">
        <w:rPr>
          <w:noProof/>
          <w:lang w:val="en-US"/>
        </w:rPr>
        <mc:AlternateContent>
          <mc:Choice Requires="wps">
            <w:drawing>
              <wp:anchor distT="0" distB="0" distL="114300" distR="114300" simplePos="0" relativeHeight="253158400" behindDoc="0" locked="0" layoutInCell="1" allowOverlap="1" wp14:anchorId="7C569FD6" wp14:editId="1B21FE2E">
                <wp:simplePos x="0" y="0"/>
                <wp:positionH relativeFrom="column">
                  <wp:posOffset>400050</wp:posOffset>
                </wp:positionH>
                <wp:positionV relativeFrom="paragraph">
                  <wp:posOffset>817880</wp:posOffset>
                </wp:positionV>
                <wp:extent cx="1581150" cy="0"/>
                <wp:effectExtent l="38100" t="76200" r="0" b="95250"/>
                <wp:wrapNone/>
                <wp:docPr id="1266" name="Straight Arrow Connector 1266"/>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4E5425" id="Straight Arrow Connector 1266" o:spid="_x0000_s1026" type="#_x0000_t32" style="position:absolute;margin-left:31.5pt;margin-top:64.4pt;width:124.5pt;height:0;flip:x;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" strokecolor="#4579b8 [3044]">
                <v:stroke endarrow="block"/>
              </v:shape>
            </w:pict>
          </mc:Fallback>
        </mc:AlternateContent>
      </w:r>
    </w:p>
    <w:p w14:paraId="5F897A0D" w14:textId="4646FBCD" w:rsidR="006E4DFD" w:rsidRDefault="006E4DFD" w:rsidP="00D22392"/>
    <w:p w14:paraId="2C36C5BC" w14:textId="52C2F2C1" w:rsidR="006E4DFD" w:rsidRDefault="009A1E1D" w:rsidP="00D22392">
      <w:r w:rsidRPr="006E4DFD">
        <w:rPr>
          <w:noProof/>
          <w:lang w:val="en-US"/>
        </w:rPr>
        <mc:AlternateContent>
          <mc:Choice Requires="wps">
            <w:drawing>
              <wp:anchor distT="0" distB="0" distL="114300" distR="114300" simplePos="0" relativeHeight="253154304" behindDoc="1" locked="0" layoutInCell="1" allowOverlap="1" wp14:anchorId="75ADA6AA" wp14:editId="225F0A48">
                <wp:simplePos x="0" y="0"/>
                <wp:positionH relativeFrom="margin">
                  <wp:posOffset>495300</wp:posOffset>
                </wp:positionH>
                <wp:positionV relativeFrom="paragraph">
                  <wp:posOffset>168275</wp:posOffset>
                </wp:positionV>
                <wp:extent cx="1162050" cy="533400"/>
                <wp:effectExtent l="0" t="0" r="0" b="0"/>
                <wp:wrapNone/>
                <wp:docPr id="1262" name="Rounded Rectangle 1262"/>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5F3FC0B" w14:textId="77777777" w:rsidR="00944514" w:rsidRPr="00B6176C" w:rsidRDefault="00944514" w:rsidP="006E4DFD">
                            <w:r>
                              <w:t>Sends OK as Final response</w:t>
                            </w:r>
                          </w:p>
                          <w:p w14:paraId="7C18E744" w14:textId="77777777" w:rsidR="00944514" w:rsidRPr="00B6176C" w:rsidRDefault="00944514" w:rsidP="006E4D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DA6AA" id="Rounded Rectangle 1262" o:spid="_x0000_s1802" style="position:absolute;margin-left:39pt;margin-top:13.25pt;width:91.5pt;height:42pt;z-index:-2501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" fillcolor="white [3201]" stroked="f" strokeweight="2pt">
                <v:textbox>
                  <w:txbxContent>
                    <w:p w14:paraId="05F3FC0B" w14:textId="77777777" w:rsidR="00944514" w:rsidRPr="00B6176C" w:rsidRDefault="00944514" w:rsidP="006E4DFD">
                      <w:r>
                        <w:t>Sends OK as Final response</w:t>
                      </w:r>
                    </w:p>
                    <w:p w14:paraId="7C18E744" w14:textId="77777777" w:rsidR="00944514" w:rsidRPr="00B6176C" w:rsidRDefault="00944514" w:rsidP="006E4DFD"/>
                  </w:txbxContent>
                </v:textbox>
                <w10:wrap anchorx="margin"/>
              </v:roundrect>
            </w:pict>
          </mc:Fallback>
        </mc:AlternateContent>
      </w:r>
    </w:p>
    <w:p w14:paraId="796C8C11" w14:textId="4A8F0D9D" w:rsidR="006E4DFD" w:rsidRDefault="006E4DFD" w:rsidP="00D22392"/>
    <w:p w14:paraId="6D0A2E41" w14:textId="52086446" w:rsidR="006E4DFD" w:rsidRDefault="006E4DFD" w:rsidP="00D22392"/>
    <w:p w14:paraId="26FBBCA7" w14:textId="54306FB7" w:rsidR="006E4DFD" w:rsidRDefault="006E4DFD" w:rsidP="00D22392"/>
    <w:p w14:paraId="613AA42F" w14:textId="5AED9841" w:rsidR="006E4DFD" w:rsidRDefault="006E4DFD" w:rsidP="00D22392"/>
    <w:p w14:paraId="67F6EBFF" w14:textId="0A021361" w:rsidR="006E4DFD" w:rsidRDefault="006E4DFD" w:rsidP="00D22392"/>
    <w:p w14:paraId="0CAE37CC" w14:textId="74779EDD" w:rsidR="006E4DFD" w:rsidRDefault="006E4DFD" w:rsidP="00D22392"/>
    <w:p w14:paraId="59A6310A" w14:textId="7523FDAF" w:rsidR="007153ED" w:rsidRDefault="007153ED" w:rsidP="00D22392"/>
    <w:p w14:paraId="52CEED44" w14:textId="77777777" w:rsidR="007153ED" w:rsidRPr="005135DC" w:rsidRDefault="007153ED" w:rsidP="007153ED">
      <w:pPr>
        <w:pStyle w:val="Heading3"/>
        <w:numPr>
          <w:ilvl w:val="2"/>
          <w:numId w:val="1"/>
        </w:numPr>
      </w:pPr>
      <w:bookmarkStart w:id="127" w:name="_Toc516684841"/>
      <w:r w:rsidRPr="00537C50">
        <w:lastRenderedPageBreak/>
        <w:t>Service Dependencies</w:t>
      </w:r>
      <w:bookmarkEnd w:id="127"/>
    </w:p>
    <w:tbl>
      <w:tblPr>
        <w:tblStyle w:val="TableGrid"/>
        <w:tblW w:w="9445" w:type="dxa"/>
        <w:tblLook w:val="04A0" w:firstRow="1" w:lastRow="0" w:firstColumn="1" w:lastColumn="0" w:noHBand="0" w:noVBand="1"/>
      </w:tblPr>
      <w:tblGrid>
        <w:gridCol w:w="1425"/>
        <w:gridCol w:w="4145"/>
        <w:gridCol w:w="3875"/>
      </w:tblGrid>
      <w:tr w:rsidR="007153ED" w14:paraId="0F6A67C5" w14:textId="77777777" w:rsidTr="003E6D3E">
        <w:tc>
          <w:tcPr>
            <w:tcW w:w="5570" w:type="dxa"/>
            <w:gridSpan w:val="2"/>
          </w:tcPr>
          <w:p w14:paraId="67712BEF" w14:textId="77777777" w:rsidR="007153ED" w:rsidRDefault="007153ED" w:rsidP="003E6D3E">
            <w:r w:rsidRPr="00EC6196">
              <w:rPr>
                <w:b/>
              </w:rPr>
              <w:t>Legato Services</w:t>
            </w:r>
          </w:p>
        </w:tc>
        <w:tc>
          <w:tcPr>
            <w:tcW w:w="3875" w:type="dxa"/>
          </w:tcPr>
          <w:p w14:paraId="7BAF4EAE" w14:textId="77777777" w:rsidR="007153ED" w:rsidRDefault="007153ED" w:rsidP="003E6D3E">
            <w:pPr>
              <w:rPr>
                <w:b/>
              </w:rPr>
            </w:pPr>
          </w:p>
        </w:tc>
      </w:tr>
      <w:tr w:rsidR="007153ED" w14:paraId="242A93E1" w14:textId="77777777" w:rsidTr="003E6D3E">
        <w:tc>
          <w:tcPr>
            <w:tcW w:w="1425" w:type="dxa"/>
          </w:tcPr>
          <w:p w14:paraId="001B9C1B" w14:textId="77777777" w:rsidR="007153ED" w:rsidRDefault="007153ED" w:rsidP="003E6D3E">
            <w:pPr>
              <w:rPr>
                <w:b/>
              </w:rPr>
            </w:pPr>
            <w:r>
              <w:t>AT Command server services</w:t>
            </w:r>
          </w:p>
        </w:tc>
        <w:tc>
          <w:tcPr>
            <w:tcW w:w="4145" w:type="dxa"/>
          </w:tcPr>
          <w:p w14:paraId="4A57E0B5" w14:textId="21A5C998" w:rsidR="007153ED" w:rsidRDefault="007153ED" w:rsidP="003E6D3E">
            <w:r w:rsidRPr="00F64953">
              <w:t>le_atServer_Send</w:t>
            </w:r>
            <w:r>
              <w:t>Intermediate</w:t>
            </w:r>
            <w:r w:rsidRPr="00F64953">
              <w:t>Response</w:t>
            </w:r>
            <w:r w:rsidRPr="00F64953">
              <w:br/>
              <w:t>le_atServer_SendFinalResponse</w:t>
            </w:r>
            <w:r w:rsidR="002C232A">
              <w:t xml:space="preserve"> </w:t>
            </w:r>
            <w:r w:rsidR="002C232A">
              <w:br/>
              <w:t>le_atServer_GetCommandName</w:t>
            </w:r>
          </w:p>
        </w:tc>
        <w:tc>
          <w:tcPr>
            <w:tcW w:w="3875" w:type="dxa"/>
          </w:tcPr>
          <w:p w14:paraId="285462BC" w14:textId="77777777" w:rsidR="007153ED" w:rsidRDefault="007153ED" w:rsidP="003E6D3E">
            <w:r w:rsidRPr="001659BB">
              <w:t>The AT commands Server handles AT </w:t>
            </w:r>
          </w:p>
          <w:p w14:paraId="485C9E1D" w14:textId="77777777" w:rsidR="007153ED" w:rsidRDefault="007153ED" w:rsidP="003E6D3E">
            <w:r w:rsidRPr="001659BB">
              <w:t>commands subscriptions on a requested serial device</w:t>
            </w:r>
            <w:r>
              <w:t>.</w:t>
            </w:r>
          </w:p>
        </w:tc>
      </w:tr>
      <w:tr w:rsidR="007153ED" w14:paraId="74986F81" w14:textId="77777777" w:rsidTr="003E6D3E">
        <w:tc>
          <w:tcPr>
            <w:tcW w:w="1425" w:type="dxa"/>
          </w:tcPr>
          <w:p w14:paraId="20CCE081" w14:textId="50EFE22B" w:rsidR="007153ED" w:rsidRPr="008E2247" w:rsidRDefault="002C232A" w:rsidP="003E6D3E">
            <w:r>
              <w:t>Linked List Services</w:t>
            </w:r>
          </w:p>
        </w:tc>
        <w:tc>
          <w:tcPr>
            <w:tcW w:w="4145" w:type="dxa"/>
          </w:tcPr>
          <w:p w14:paraId="6ECD85A2" w14:textId="157693CA" w:rsidR="007153ED" w:rsidRDefault="002C232A" w:rsidP="002C232A">
            <w:r w:rsidRPr="002C232A">
              <w:t>le_dls_Remove</w:t>
            </w:r>
            <w:r w:rsidR="007153ED" w:rsidRPr="007E52C5">
              <w:br/>
            </w:r>
          </w:p>
        </w:tc>
        <w:tc>
          <w:tcPr>
            <w:tcW w:w="3875" w:type="dxa"/>
          </w:tcPr>
          <w:p w14:paraId="5D8C90B6" w14:textId="24EDE0FB" w:rsidR="007153ED" w:rsidRDefault="002C232A" w:rsidP="003E6D3E">
            <w:r>
              <w:t>This services have been used to process the linked list data structure.</w:t>
            </w:r>
          </w:p>
        </w:tc>
      </w:tr>
    </w:tbl>
    <w:p w14:paraId="16FA9C74" w14:textId="77777777" w:rsidR="007153ED" w:rsidRDefault="007153ED" w:rsidP="007153ED"/>
    <w:p w14:paraId="480DCBE0" w14:textId="16C65177" w:rsidR="007153ED" w:rsidRDefault="007153ED" w:rsidP="00D22392"/>
    <w:p w14:paraId="512FF568" w14:textId="3551767C" w:rsidR="007153ED" w:rsidRDefault="007153ED" w:rsidP="00D22392"/>
    <w:p w14:paraId="113B47F2" w14:textId="1F12E9BB" w:rsidR="007153ED" w:rsidRDefault="007153ED" w:rsidP="00D22392"/>
    <w:p w14:paraId="339D6168" w14:textId="05ED0869" w:rsidR="007153ED" w:rsidRDefault="007153ED" w:rsidP="00D22392"/>
    <w:p w14:paraId="71686541" w14:textId="7428987F" w:rsidR="007153ED" w:rsidRDefault="007153ED" w:rsidP="00D22392"/>
    <w:p w14:paraId="546F2C42" w14:textId="249949FE" w:rsidR="007153ED" w:rsidRDefault="007153ED" w:rsidP="00D22392"/>
    <w:p w14:paraId="27B86C6B" w14:textId="26FEF723" w:rsidR="007153ED" w:rsidRDefault="007153ED" w:rsidP="00D22392"/>
    <w:p w14:paraId="1E5BC206" w14:textId="112523D0" w:rsidR="007153ED" w:rsidRDefault="007153ED" w:rsidP="00D22392"/>
    <w:p w14:paraId="58DB95F6" w14:textId="77777777" w:rsidR="00A30DCF" w:rsidRDefault="00A30DCF" w:rsidP="00D22392"/>
    <w:p w14:paraId="0971BC56" w14:textId="7362AFD7" w:rsidR="007153ED" w:rsidRDefault="007153ED" w:rsidP="00D22392"/>
    <w:p w14:paraId="2C00CE4E" w14:textId="72FC9DEE" w:rsidR="007153ED" w:rsidRDefault="007153ED" w:rsidP="00D22392"/>
    <w:p w14:paraId="604397A3" w14:textId="6F8B53AD" w:rsidR="007153ED" w:rsidRDefault="007153ED" w:rsidP="00D22392"/>
    <w:p w14:paraId="4F160CEE" w14:textId="34B6BDCC" w:rsidR="007153ED" w:rsidRDefault="007153ED" w:rsidP="00D22392"/>
    <w:p w14:paraId="619C0C1B" w14:textId="56BBB6FB" w:rsidR="007153ED" w:rsidRDefault="007153ED" w:rsidP="00D22392"/>
    <w:p w14:paraId="7A6790E6" w14:textId="374C929A" w:rsidR="007153ED" w:rsidRDefault="007153ED" w:rsidP="00D22392"/>
    <w:p w14:paraId="0FA1001B" w14:textId="16DDF99B" w:rsidR="007153ED" w:rsidRDefault="007153ED" w:rsidP="00D22392"/>
    <w:p w14:paraId="5CBD7E22" w14:textId="6CE45430" w:rsidR="007153ED" w:rsidRDefault="007153ED" w:rsidP="00D22392"/>
    <w:p w14:paraId="0E7EA2C3" w14:textId="5FD60973" w:rsidR="007153ED" w:rsidRDefault="007153ED" w:rsidP="00D22392"/>
    <w:p w14:paraId="3135646F" w14:textId="2D00BF95" w:rsidR="007153ED" w:rsidRDefault="007153ED" w:rsidP="00D22392"/>
    <w:p w14:paraId="10C2753F" w14:textId="351109DC" w:rsidR="007153ED" w:rsidRDefault="007153ED" w:rsidP="00D22392"/>
    <w:p w14:paraId="69B41436" w14:textId="5381F37B" w:rsidR="007153ED" w:rsidRDefault="007153ED" w:rsidP="00D22392"/>
    <w:p w14:paraId="3B66A5ED" w14:textId="311D7EDB" w:rsidR="007153ED" w:rsidRDefault="007153ED" w:rsidP="00D22392"/>
    <w:p w14:paraId="539859CB" w14:textId="50A696B1" w:rsidR="007153ED" w:rsidRDefault="007153ED" w:rsidP="00D22392"/>
    <w:p w14:paraId="21EFE5C9" w14:textId="38C00CCD" w:rsidR="007153ED" w:rsidRDefault="007153ED" w:rsidP="00D22392"/>
    <w:p w14:paraId="3AB7F881" w14:textId="56A3065E" w:rsidR="007153ED" w:rsidRDefault="007153ED" w:rsidP="00D22392"/>
    <w:p w14:paraId="47383B6F" w14:textId="53DD995C" w:rsidR="007153ED" w:rsidRDefault="007153ED" w:rsidP="00D22392"/>
    <w:p w14:paraId="775137E2" w14:textId="12DDADB5" w:rsidR="007153ED" w:rsidRDefault="007153ED" w:rsidP="00D22392"/>
    <w:p w14:paraId="70319EAC" w14:textId="40AF63EB" w:rsidR="007153ED" w:rsidRDefault="007153ED" w:rsidP="00D22392"/>
    <w:p w14:paraId="6DA15032" w14:textId="2982C50F" w:rsidR="00113EC9" w:rsidRDefault="00113EC9" w:rsidP="00D22392"/>
    <w:p w14:paraId="456523B2" w14:textId="44E21982" w:rsidR="00B534A8" w:rsidRDefault="00D47F2B" w:rsidP="00B534A8">
      <w:pPr>
        <w:pStyle w:val="Heading2"/>
      </w:pPr>
      <w:bookmarkStart w:id="128" w:name="_Toc516684842"/>
      <w:r>
        <w:lastRenderedPageBreak/>
        <w:t>+KTCPSTART command: start a TCP connection in direct data flow</w:t>
      </w:r>
      <w:bookmarkEnd w:id="128"/>
    </w:p>
    <w:p w14:paraId="341F81B6" w14:textId="77777777" w:rsidR="00B534A8" w:rsidRPr="00414CE0" w:rsidRDefault="00B534A8" w:rsidP="00B534A8">
      <w:pPr>
        <w:pStyle w:val="Heading3"/>
        <w:numPr>
          <w:ilvl w:val="2"/>
          <w:numId w:val="1"/>
        </w:numPr>
      </w:pPr>
      <w:bookmarkStart w:id="129" w:name="_Toc516684843"/>
      <w:r>
        <w:t>Syntax</w:t>
      </w:r>
      <w:bookmarkEnd w:id="129"/>
    </w:p>
    <w:p w14:paraId="37BFF8B0" w14:textId="77777777" w:rsidR="00B534A8" w:rsidRPr="008C5FB3" w:rsidRDefault="00B534A8" w:rsidP="00B534A8">
      <w:pPr>
        <w:rPr>
          <w:b/>
        </w:rPr>
      </w:pPr>
      <w:r w:rsidRPr="008C5FB3">
        <w:rPr>
          <w:b/>
        </w:rPr>
        <w:t>Test Command</w:t>
      </w:r>
    </w:p>
    <w:p w14:paraId="5AB43C0C" w14:textId="4B633286" w:rsidR="00B534A8" w:rsidRPr="00E02895" w:rsidRDefault="00B534A8" w:rsidP="00B534A8">
      <w:r>
        <w:t>AT+KTCPSTART</w:t>
      </w:r>
      <w:r w:rsidRPr="00E02895">
        <w:t>=?</w:t>
      </w:r>
    </w:p>
    <w:p w14:paraId="4F707678" w14:textId="049D5A6B" w:rsidR="00B534A8" w:rsidRDefault="00B534A8" w:rsidP="00B534A8">
      <w:r w:rsidRPr="00E02895">
        <w:t>Response</w:t>
      </w:r>
      <w:r w:rsidR="00BC7979">
        <w:t>:</w:t>
      </w:r>
    </w:p>
    <w:p w14:paraId="17865D3B" w14:textId="05DD1F2C" w:rsidR="00B534A8" w:rsidRDefault="00B534A8" w:rsidP="00B534A8">
      <w:r w:rsidRPr="00E02895">
        <w:t>OK</w:t>
      </w:r>
    </w:p>
    <w:p w14:paraId="38EA1424" w14:textId="21793E14" w:rsidR="00B534A8" w:rsidRPr="008C5FB3" w:rsidRDefault="00B534A8" w:rsidP="00B534A8">
      <w:pPr>
        <w:rPr>
          <w:b/>
        </w:rPr>
      </w:pPr>
      <w:r>
        <w:rPr>
          <w:b/>
        </w:rPr>
        <w:t>Read</w:t>
      </w:r>
      <w:r w:rsidRPr="008C5FB3">
        <w:rPr>
          <w:b/>
        </w:rPr>
        <w:t xml:space="preserve"> Command</w:t>
      </w:r>
    </w:p>
    <w:p w14:paraId="07137E6D" w14:textId="65DB1FF0" w:rsidR="00B534A8" w:rsidRPr="00E02895" w:rsidRDefault="00B534A8" w:rsidP="00B534A8">
      <w:r>
        <w:t>AT+KTCPSTART</w:t>
      </w:r>
      <w:r w:rsidRPr="00E02895">
        <w:t>?</w:t>
      </w:r>
    </w:p>
    <w:p w14:paraId="11E5CACE" w14:textId="62D5A29A" w:rsidR="00B534A8" w:rsidRDefault="00B534A8" w:rsidP="00B534A8">
      <w:r w:rsidRPr="00E02895">
        <w:t>Response</w:t>
      </w:r>
      <w:r w:rsidR="00BC7979">
        <w:t>:</w:t>
      </w:r>
    </w:p>
    <w:p w14:paraId="7C9E2A27" w14:textId="6DE8F43E" w:rsidR="00B534A8" w:rsidRPr="00DB696D" w:rsidRDefault="00B534A8" w:rsidP="00B534A8">
      <w:r w:rsidRPr="00E02895">
        <w:t>OK</w:t>
      </w:r>
    </w:p>
    <w:p w14:paraId="5AC40371" w14:textId="77777777" w:rsidR="00B534A8" w:rsidRPr="008C5FB3" w:rsidRDefault="00B534A8" w:rsidP="00B534A8">
      <w:pPr>
        <w:rPr>
          <w:b/>
        </w:rPr>
      </w:pPr>
      <w:r w:rsidRPr="008C5FB3">
        <w:rPr>
          <w:b/>
        </w:rPr>
        <w:t>Write Command</w:t>
      </w:r>
    </w:p>
    <w:p w14:paraId="2CC4E7D5" w14:textId="1DDDB3D5" w:rsidR="00B534A8" w:rsidRPr="00E02895" w:rsidRDefault="00B534A8" w:rsidP="00B534A8">
      <w:r w:rsidRPr="00E02895">
        <w:t>AT+KTCP</w:t>
      </w:r>
      <w:r w:rsidR="00BC7979">
        <w:t>START</w:t>
      </w:r>
      <w:r w:rsidRPr="00E02895">
        <w:t>=</w:t>
      </w:r>
      <w:r>
        <w:t>&lt;session_id&gt;</w:t>
      </w:r>
    </w:p>
    <w:p w14:paraId="18FEB1CB" w14:textId="741059C6" w:rsidR="00B534A8" w:rsidRDefault="00B534A8" w:rsidP="00B534A8">
      <w:r w:rsidRPr="00E02895">
        <w:t>Response</w:t>
      </w:r>
      <w:r w:rsidR="00BC7979">
        <w:t>:</w:t>
      </w:r>
    </w:p>
    <w:p w14:paraId="703841A8" w14:textId="5A2C1B21" w:rsidR="00BC7979" w:rsidRDefault="00BC7979" w:rsidP="00B534A8">
      <w:r>
        <w:t>CONNECT</w:t>
      </w:r>
    </w:p>
    <w:p w14:paraId="7DF7834C" w14:textId="77777777" w:rsidR="00B534A8" w:rsidRPr="00C318EF" w:rsidRDefault="00B534A8" w:rsidP="00B534A8">
      <w:r w:rsidRPr="00E02895">
        <w:t>OK</w:t>
      </w:r>
    </w:p>
    <w:p w14:paraId="30B6FC16" w14:textId="77777777" w:rsidR="00A50A31" w:rsidRPr="00A50A31" w:rsidRDefault="00A50A31" w:rsidP="00A50A31">
      <w:r w:rsidRPr="00A50A31">
        <w:t>Error case</w:t>
      </w:r>
    </w:p>
    <w:p w14:paraId="76F19CA0" w14:textId="77777777" w:rsidR="00A50A31" w:rsidRPr="00A50A31" w:rsidRDefault="00A50A31" w:rsidP="00A50A31">
      <w:r w:rsidRPr="00A50A31">
        <w:t>+CME ERROR: an error occurs, syntax error</w:t>
      </w:r>
    </w:p>
    <w:p w14:paraId="6F601EE7" w14:textId="40210EED" w:rsidR="00B534A8" w:rsidRDefault="00A50A31" w:rsidP="00A50A31">
      <w:r w:rsidRPr="00A50A31">
        <w:t>+KTCP_NOTIF: &lt;session_id&gt;,&lt;tcp_notif&gt; : an error occurs</w:t>
      </w:r>
    </w:p>
    <w:p w14:paraId="4F467C7A" w14:textId="77777777" w:rsidR="00A50A31" w:rsidRDefault="00A50A31" w:rsidP="00A50A31"/>
    <w:p w14:paraId="558E89D0" w14:textId="77777777" w:rsidR="00B534A8" w:rsidRPr="006035D0" w:rsidRDefault="00B534A8" w:rsidP="00B534A8">
      <w:pPr>
        <w:pStyle w:val="Heading3"/>
        <w:numPr>
          <w:ilvl w:val="2"/>
          <w:numId w:val="1"/>
        </w:numPr>
      </w:pPr>
      <w:bookmarkStart w:id="130" w:name="_Toc516684844"/>
      <w:r w:rsidRPr="00A718DC">
        <w:t>Defined values</w:t>
      </w:r>
      <w:bookmarkEnd w:id="130"/>
    </w:p>
    <w:tbl>
      <w:tblPr>
        <w:tblStyle w:val="TableGrid"/>
        <w:tblW w:w="5000" w:type="pct"/>
        <w:tblLook w:val="01E0" w:firstRow="1" w:lastRow="1" w:firstColumn="1" w:lastColumn="1" w:noHBand="0" w:noVBand="0"/>
      </w:tblPr>
      <w:tblGrid>
        <w:gridCol w:w="1465"/>
        <w:gridCol w:w="2130"/>
        <w:gridCol w:w="5035"/>
      </w:tblGrid>
      <w:tr w:rsidR="00B534A8" w:rsidRPr="00994B87" w14:paraId="25507BC7" w14:textId="77777777" w:rsidTr="002534F9">
        <w:tc>
          <w:tcPr>
            <w:tcW w:w="5000" w:type="pct"/>
            <w:gridSpan w:val="3"/>
            <w:shd w:val="clear" w:color="auto" w:fill="A6A6A6" w:themeFill="background1" w:themeFillShade="A6"/>
          </w:tcPr>
          <w:p w14:paraId="5849E12E" w14:textId="77777777" w:rsidR="00B534A8" w:rsidRPr="00994B87" w:rsidRDefault="00B534A8" w:rsidP="002534F9">
            <w:pPr>
              <w:pStyle w:val="TableColumnHead"/>
              <w:spacing w:before="144" w:after="144"/>
              <w:rPr>
                <w:b w:val="0"/>
              </w:rPr>
            </w:pPr>
            <w:r w:rsidRPr="00994B87">
              <w:t>AT Command Syntax</w:t>
            </w:r>
          </w:p>
        </w:tc>
      </w:tr>
      <w:tr w:rsidR="00B534A8" w:rsidRPr="00C4621F" w14:paraId="4742E541" w14:textId="77777777" w:rsidTr="002534F9">
        <w:tc>
          <w:tcPr>
            <w:tcW w:w="5000" w:type="pct"/>
            <w:gridSpan w:val="3"/>
          </w:tcPr>
          <w:p w14:paraId="1BA94182" w14:textId="7118BDD5" w:rsidR="00B534A8" w:rsidRPr="006131D5" w:rsidRDefault="00BC7979" w:rsidP="002534F9">
            <w:pPr>
              <w:autoSpaceDE w:val="0"/>
              <w:autoSpaceDN w:val="0"/>
              <w:adjustRightInd w:val="0"/>
              <w:rPr>
                <w:rFonts w:cs="Arial"/>
                <w:b/>
                <w:bCs/>
                <w:szCs w:val="18"/>
              </w:rPr>
            </w:pPr>
            <w:r>
              <w:rPr>
                <w:b/>
              </w:rPr>
              <w:t>AT+KTCPSTART</w:t>
            </w:r>
            <w:r w:rsidR="00B534A8">
              <w:rPr>
                <w:b/>
              </w:rPr>
              <w:t>=&lt;session_id&gt;</w:t>
            </w:r>
          </w:p>
        </w:tc>
      </w:tr>
      <w:tr w:rsidR="00B534A8" w:rsidRPr="00E51118" w14:paraId="3296A94C" w14:textId="77777777" w:rsidTr="002534F9">
        <w:tc>
          <w:tcPr>
            <w:tcW w:w="849" w:type="pct"/>
            <w:shd w:val="clear" w:color="auto" w:fill="A6A6A6" w:themeFill="background1" w:themeFillShade="A6"/>
          </w:tcPr>
          <w:p w14:paraId="6C61BDF6" w14:textId="77777777" w:rsidR="00B534A8" w:rsidRPr="00E51118" w:rsidRDefault="00B534A8" w:rsidP="002534F9">
            <w:pPr>
              <w:pStyle w:val="TableColumnHead"/>
            </w:pPr>
            <w:r w:rsidRPr="00E51118">
              <w:t>Parameters</w:t>
            </w:r>
          </w:p>
        </w:tc>
        <w:tc>
          <w:tcPr>
            <w:tcW w:w="1234" w:type="pct"/>
            <w:shd w:val="clear" w:color="auto" w:fill="A6A6A6" w:themeFill="background1" w:themeFillShade="A6"/>
          </w:tcPr>
          <w:p w14:paraId="7CC16DEA" w14:textId="77777777" w:rsidR="00B534A8" w:rsidRPr="00E51118" w:rsidRDefault="00B534A8" w:rsidP="002534F9">
            <w:pPr>
              <w:pStyle w:val="TableColumnHead"/>
            </w:pPr>
            <w:r w:rsidRPr="00E51118">
              <w:t>Values</w:t>
            </w:r>
          </w:p>
        </w:tc>
        <w:tc>
          <w:tcPr>
            <w:tcW w:w="2917" w:type="pct"/>
            <w:shd w:val="clear" w:color="auto" w:fill="A6A6A6" w:themeFill="background1" w:themeFillShade="A6"/>
          </w:tcPr>
          <w:p w14:paraId="23A2AB69" w14:textId="77777777" w:rsidR="00B534A8" w:rsidRPr="00E51118" w:rsidRDefault="00B534A8" w:rsidP="002534F9">
            <w:pPr>
              <w:pStyle w:val="TableColumnHead"/>
            </w:pPr>
            <w:r w:rsidRPr="00E51118">
              <w:t>Description</w:t>
            </w:r>
          </w:p>
        </w:tc>
      </w:tr>
      <w:tr w:rsidR="00B534A8" w:rsidRPr="00E51118" w14:paraId="43AC36DE" w14:textId="77777777" w:rsidTr="002534F9">
        <w:tc>
          <w:tcPr>
            <w:tcW w:w="849" w:type="pct"/>
          </w:tcPr>
          <w:p w14:paraId="58E98D64" w14:textId="77777777" w:rsidR="00B534A8" w:rsidRPr="006131D5" w:rsidRDefault="00B534A8" w:rsidP="002534F9">
            <w:pPr>
              <w:autoSpaceDE w:val="0"/>
              <w:autoSpaceDN w:val="0"/>
              <w:adjustRightInd w:val="0"/>
            </w:pPr>
            <w:r w:rsidRPr="006131D5">
              <w:t>&lt;</w:t>
            </w:r>
            <w:r>
              <w:t>session_id</w:t>
            </w:r>
            <w:r w:rsidRPr="006131D5">
              <w:t>&gt;</w:t>
            </w:r>
          </w:p>
        </w:tc>
        <w:tc>
          <w:tcPr>
            <w:tcW w:w="1234" w:type="pct"/>
          </w:tcPr>
          <w:p w14:paraId="12E22BCB" w14:textId="77777777" w:rsidR="00B534A8" w:rsidRPr="006131D5" w:rsidRDefault="00B534A8" w:rsidP="002534F9">
            <w:pPr>
              <w:autoSpaceDE w:val="0"/>
              <w:autoSpaceDN w:val="0"/>
              <w:adjustRightInd w:val="0"/>
            </w:pPr>
            <w:r>
              <w:t>1-32</w:t>
            </w:r>
          </w:p>
        </w:tc>
        <w:tc>
          <w:tcPr>
            <w:tcW w:w="2917" w:type="pct"/>
          </w:tcPr>
          <w:p w14:paraId="09B6C4E5" w14:textId="77777777" w:rsidR="00B534A8" w:rsidRPr="006131D5" w:rsidRDefault="00B534A8" w:rsidP="002534F9">
            <w:pPr>
              <w:pStyle w:val="TableBody"/>
            </w:pPr>
            <w:r w:rsidRPr="00366B42">
              <w:rPr>
                <w:rFonts w:ascii="Calibri" w:eastAsia="SimSun" w:hAnsi="Calibri" w:cs="Times New Roman"/>
                <w:color w:val="auto"/>
                <w:sz w:val="24"/>
                <w:szCs w:val="20"/>
                <w:lang w:val="en-CA" w:eastAsia="en-US"/>
              </w:rPr>
              <w:t>TCP session index</w:t>
            </w:r>
          </w:p>
        </w:tc>
      </w:tr>
    </w:tbl>
    <w:p w14:paraId="40C1CCE6" w14:textId="77777777" w:rsidR="00B534A8" w:rsidRDefault="00B534A8" w:rsidP="00B534A8"/>
    <w:p w14:paraId="65DE5CC2" w14:textId="77777777" w:rsidR="00B534A8" w:rsidRDefault="00B534A8" w:rsidP="00B534A8">
      <w:pPr>
        <w:pStyle w:val="Heading3"/>
        <w:numPr>
          <w:ilvl w:val="2"/>
          <w:numId w:val="1"/>
        </w:numPr>
      </w:pPr>
      <w:bookmarkStart w:id="131" w:name="_Toc516684845"/>
      <w:r>
        <w:t>Examples</w:t>
      </w:r>
      <w:bookmarkEnd w:id="131"/>
    </w:p>
    <w:p w14:paraId="1E996A13" w14:textId="77777777" w:rsidR="00B534A8" w:rsidRDefault="00B534A8" w:rsidP="00B534A8">
      <w:pPr>
        <w:rPr>
          <w:b/>
        </w:rPr>
      </w:pPr>
      <w:r w:rsidRPr="00C928C2">
        <w:rPr>
          <w:b/>
        </w:rPr>
        <w:t>Write Command</w:t>
      </w:r>
    </w:p>
    <w:p w14:paraId="7E872E72" w14:textId="18639240" w:rsidR="00B534A8" w:rsidRPr="00E02895" w:rsidRDefault="00BC7979" w:rsidP="00B534A8">
      <w:r>
        <w:t>AT+KTCPSTART</w:t>
      </w:r>
      <w:r w:rsidR="00B534A8" w:rsidRPr="00E02895">
        <w:t>=</w:t>
      </w:r>
      <w:r w:rsidR="00B534A8">
        <w:t>1</w:t>
      </w:r>
    </w:p>
    <w:p w14:paraId="230DB990" w14:textId="6284CB09" w:rsidR="00B534A8" w:rsidRDefault="00BC7979" w:rsidP="00B534A8">
      <w:r>
        <w:t>CONNECT</w:t>
      </w:r>
    </w:p>
    <w:p w14:paraId="60947D63" w14:textId="48FA02F6" w:rsidR="00B534A8" w:rsidRPr="00C928C2" w:rsidRDefault="00BC7979" w:rsidP="00B534A8">
      <w:pPr>
        <w:rPr>
          <w:b/>
        </w:rPr>
      </w:pPr>
      <w:r>
        <w:t>OK</w:t>
      </w:r>
    </w:p>
    <w:p w14:paraId="3B9B2205" w14:textId="77777777" w:rsidR="00B534A8" w:rsidRDefault="00B534A8" w:rsidP="00B534A8">
      <w:pPr>
        <w:rPr>
          <w:b/>
        </w:rPr>
      </w:pPr>
      <w:r w:rsidRPr="00C928C2">
        <w:rPr>
          <w:b/>
        </w:rPr>
        <w:t>Test Command</w:t>
      </w:r>
    </w:p>
    <w:p w14:paraId="4974F89A" w14:textId="029EFC47" w:rsidR="00B534A8" w:rsidRPr="00E02895" w:rsidRDefault="00BC7979" w:rsidP="00B534A8">
      <w:r>
        <w:t>AT+KTCPSTART</w:t>
      </w:r>
      <w:r w:rsidR="00B534A8" w:rsidRPr="00E02895">
        <w:t>=?</w:t>
      </w:r>
    </w:p>
    <w:p w14:paraId="3388460A" w14:textId="3B0A1014" w:rsidR="00BC7979" w:rsidRDefault="00B534A8" w:rsidP="00B534A8">
      <w:r w:rsidRPr="00E02895">
        <w:t>OK</w:t>
      </w:r>
    </w:p>
    <w:p w14:paraId="4CB787FB" w14:textId="2CE45BEF" w:rsidR="00BC7979" w:rsidRDefault="00BC7979" w:rsidP="00BC7979">
      <w:pPr>
        <w:rPr>
          <w:b/>
        </w:rPr>
      </w:pPr>
      <w:r>
        <w:rPr>
          <w:b/>
        </w:rPr>
        <w:t>Read</w:t>
      </w:r>
      <w:r w:rsidRPr="00C928C2">
        <w:rPr>
          <w:b/>
        </w:rPr>
        <w:t xml:space="preserve"> Command</w:t>
      </w:r>
    </w:p>
    <w:p w14:paraId="37E88DF0" w14:textId="77777777" w:rsidR="00BC7979" w:rsidRPr="00E02895" w:rsidRDefault="00BC7979" w:rsidP="00BC7979">
      <w:r>
        <w:t>AT+KTCPSTART</w:t>
      </w:r>
      <w:r w:rsidRPr="00E02895">
        <w:t>=?</w:t>
      </w:r>
    </w:p>
    <w:p w14:paraId="03A980FA" w14:textId="10970CA0" w:rsidR="00BC7979" w:rsidRDefault="00BC7979" w:rsidP="00B534A8">
      <w:r w:rsidRPr="00E02895">
        <w:t>OK</w:t>
      </w:r>
    </w:p>
    <w:p w14:paraId="4ED6165A" w14:textId="5BEC9189" w:rsidR="0054742A" w:rsidRDefault="0054742A" w:rsidP="0054742A">
      <w:pPr>
        <w:pStyle w:val="Heading3"/>
      </w:pPr>
      <w:bookmarkStart w:id="132" w:name="_Toc516684846"/>
      <w:r>
        <w:lastRenderedPageBreak/>
        <w:t>Sequence Diagram</w:t>
      </w:r>
      <w:bookmarkEnd w:id="132"/>
    </w:p>
    <w:p w14:paraId="21DA26A8" w14:textId="3D1D5919" w:rsidR="00D47F2B" w:rsidRPr="0054742A" w:rsidRDefault="00D47F2B" w:rsidP="0054742A">
      <w:pPr>
        <w:rPr>
          <w:b/>
        </w:rPr>
      </w:pPr>
      <w:r w:rsidRPr="0054742A">
        <w:rPr>
          <w:b/>
        </w:rPr>
        <w:t>Sequence</w:t>
      </w:r>
    </w:p>
    <w:p w14:paraId="21DA26A9" w14:textId="40A6F0E2" w:rsidR="002B38E9" w:rsidRDefault="00553794" w:rsidP="00916C13">
      <w:pPr>
        <w:ind w:left="-1418"/>
      </w:pPr>
      <w:r>
        <w:fldChar w:fldCharType="begin"/>
      </w:r>
      <w:r>
        <w:instrText xml:space="preserve"> LINK Visio.Drawing.15 "C:\\Users\\cleflohic\\Documents\\Docs\\Dizzy\\KTCPSTART.vsdx" "" \a \p \f 0 </w:instrText>
      </w:r>
      <w:r>
        <w:fldChar w:fldCharType="separate"/>
      </w:r>
      <w:r w:rsidR="00A34BF0">
        <w:object w:dxaOrig="15668" w:dyaOrig="18249" w14:anchorId="21DA28F5">
          <v:shape id="_x0000_i1031" type="#_x0000_t75" style="width:585.75pt;height:581.25pt" o:ole="">
            <v:imagedata r:id="rId32" o:title="" croptop="2175f" cropbottom="2175f"/>
          </v:shape>
        </w:object>
      </w:r>
      <w:r>
        <w:fldChar w:fldCharType="end"/>
      </w:r>
    </w:p>
    <w:p w14:paraId="11975766" w14:textId="1413F71B" w:rsidR="004949FB" w:rsidRDefault="00A44A7F" w:rsidP="004949FB">
      <w:bookmarkStart w:id="133" w:name="_Toc345081468"/>
      <w:bookmarkStart w:id="134" w:name="_Toc349753205"/>
      <w:bookmarkStart w:id="135" w:name="_Toc349754104"/>
      <w:bookmarkStart w:id="136" w:name="_Ref366746413"/>
      <w:bookmarkStart w:id="137" w:name="_Ref369093398"/>
      <w:bookmarkStart w:id="138" w:name="_Toc368586159"/>
      <w:bookmarkStart w:id="139" w:name="_Toc471897169"/>
      <w:r w:rsidRPr="00A44A7F">
        <w:rPr>
          <w:noProof/>
          <w:lang w:val="en-US"/>
        </w:rPr>
        <w:lastRenderedPageBreak/>
        <mc:AlternateContent>
          <mc:Choice Requires="wps">
            <w:drawing>
              <wp:anchor distT="0" distB="0" distL="114300" distR="114300" simplePos="0" relativeHeight="255713280" behindDoc="0" locked="0" layoutInCell="1" allowOverlap="1" wp14:anchorId="61CCE832" wp14:editId="0CF4B37D">
                <wp:simplePos x="0" y="0"/>
                <wp:positionH relativeFrom="margin">
                  <wp:posOffset>0</wp:posOffset>
                </wp:positionH>
                <wp:positionV relativeFrom="paragraph">
                  <wp:posOffset>36195</wp:posOffset>
                </wp:positionV>
                <wp:extent cx="822325" cy="640080"/>
                <wp:effectExtent l="0" t="0" r="15875" b="26670"/>
                <wp:wrapNone/>
                <wp:docPr id="2875" name="Rectangle 287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8FB407" w14:textId="77777777" w:rsidR="00944514" w:rsidRDefault="00944514" w:rsidP="00A44A7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CE832" id="Rectangle 2875" o:spid="_x0000_s1803" style="position:absolute;margin-left:0;margin-top:2.85pt;width:64.75pt;height:50.4pt;z-index:25571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" fillcolor="#f79646 [3209]" strokecolor="#5a5a5a [2109]" strokeweight="1pt">
                <v:textbox>
                  <w:txbxContent>
                    <w:p w14:paraId="6D8FB407" w14:textId="77777777" w:rsidR="00944514" w:rsidRDefault="00944514" w:rsidP="00A44A7F">
                      <w:pPr>
                        <w:jc w:val="center"/>
                      </w:pPr>
                      <w:r>
                        <w:t>Host with Linux OS</w:t>
                      </w:r>
                    </w:p>
                  </w:txbxContent>
                </v:textbox>
                <w10:wrap anchorx="margin"/>
              </v:rect>
            </w:pict>
          </mc:Fallback>
        </mc:AlternateContent>
      </w:r>
      <w:r w:rsidRPr="00A44A7F">
        <w:rPr>
          <w:noProof/>
          <w:lang w:val="en-US"/>
        </w:rPr>
        <mc:AlternateContent>
          <mc:Choice Requires="wps">
            <w:drawing>
              <wp:anchor distT="0" distB="0" distL="114300" distR="114300" simplePos="0" relativeHeight="255714304" behindDoc="0" locked="0" layoutInCell="1" allowOverlap="1" wp14:anchorId="2296766A" wp14:editId="0149763C">
                <wp:simplePos x="0" y="0"/>
                <wp:positionH relativeFrom="column">
                  <wp:posOffset>1562735</wp:posOffset>
                </wp:positionH>
                <wp:positionV relativeFrom="paragraph">
                  <wp:posOffset>26670</wp:posOffset>
                </wp:positionV>
                <wp:extent cx="828675" cy="640080"/>
                <wp:effectExtent l="0" t="0" r="28575" b="26670"/>
                <wp:wrapNone/>
                <wp:docPr id="2876" name="Rectangle 287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DEF6AB3" w14:textId="77777777" w:rsidR="00944514" w:rsidRDefault="00944514" w:rsidP="00A44A7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6766A" id="Rectangle 2876" o:spid="_x0000_s1804" style="position:absolute;margin-left:123.05pt;margin-top:2.1pt;width:65.25pt;height:50.4pt;z-index:2557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" fillcolor="#4f81bd [3204]" strokecolor="#5a5a5a [2109]" strokeweight="1pt">
                <v:textbox>
                  <w:txbxContent>
                    <w:p w14:paraId="6DEF6AB3" w14:textId="77777777" w:rsidR="00944514" w:rsidRDefault="00944514" w:rsidP="00A44A7F">
                      <w:pPr>
                        <w:jc w:val="center"/>
                      </w:pPr>
                      <w:r>
                        <w:t>Legato App</w:t>
                      </w:r>
                    </w:p>
                  </w:txbxContent>
                </v:textbox>
              </v:rect>
            </w:pict>
          </mc:Fallback>
        </mc:AlternateContent>
      </w:r>
      <w:r w:rsidRPr="00A44A7F">
        <w:rPr>
          <w:noProof/>
          <w:lang w:val="en-US"/>
        </w:rPr>
        <mc:AlternateContent>
          <mc:Choice Requires="wps">
            <w:drawing>
              <wp:anchor distT="0" distB="0" distL="114300" distR="114300" simplePos="0" relativeHeight="255715328" behindDoc="0" locked="0" layoutInCell="1" allowOverlap="1" wp14:anchorId="7A499856" wp14:editId="74661274">
                <wp:simplePos x="0" y="0"/>
                <wp:positionH relativeFrom="column">
                  <wp:posOffset>2858135</wp:posOffset>
                </wp:positionH>
                <wp:positionV relativeFrom="paragraph">
                  <wp:posOffset>26670</wp:posOffset>
                </wp:positionV>
                <wp:extent cx="1143000" cy="640080"/>
                <wp:effectExtent l="0" t="0" r="19050" b="26670"/>
                <wp:wrapNone/>
                <wp:docPr id="2877" name="Rectangle 287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ACAE238" w14:textId="77777777" w:rsidR="00944514" w:rsidRDefault="00944514" w:rsidP="00A44A7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499856" id="Rectangle 2877" o:spid="_x0000_s1805" style="position:absolute;margin-left:225.05pt;margin-top:2.1pt;width:90pt;height:50.4pt;z-index:25571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" fillcolor="#c0504d [3205]" strokecolor="#5a5a5a [2109]" strokeweight="1pt">
                <v:textbox>
                  <w:txbxContent>
                    <w:p w14:paraId="0ACAE238" w14:textId="77777777" w:rsidR="00944514" w:rsidRDefault="00944514" w:rsidP="00A44A7F">
                      <w:pPr>
                        <w:jc w:val="center"/>
                      </w:pPr>
                      <w:r>
                        <w:t>Legato AT Server</w:t>
                      </w:r>
                    </w:p>
                  </w:txbxContent>
                </v:textbox>
              </v:rect>
            </w:pict>
          </mc:Fallback>
        </mc:AlternateContent>
      </w:r>
      <w:r w:rsidRPr="00A44A7F">
        <w:rPr>
          <w:noProof/>
          <w:lang w:val="en-US"/>
        </w:rPr>
        <mc:AlternateContent>
          <mc:Choice Requires="wps">
            <w:drawing>
              <wp:anchor distT="0" distB="0" distL="114300" distR="114300" simplePos="0" relativeHeight="255716352" behindDoc="0" locked="0" layoutInCell="1" allowOverlap="1" wp14:anchorId="0ADED139" wp14:editId="210D2C89">
                <wp:simplePos x="0" y="0"/>
                <wp:positionH relativeFrom="rightMargin">
                  <wp:posOffset>-76200</wp:posOffset>
                </wp:positionH>
                <wp:positionV relativeFrom="paragraph">
                  <wp:posOffset>0</wp:posOffset>
                </wp:positionV>
                <wp:extent cx="731520" cy="638175"/>
                <wp:effectExtent l="0" t="0" r="11430" b="28575"/>
                <wp:wrapNone/>
                <wp:docPr id="2878" name="Rectangle 2878"/>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5E61A1E" w14:textId="77777777" w:rsidR="00944514" w:rsidRDefault="00944514" w:rsidP="00A44A7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ED139" id="Rectangle 2878" o:spid="_x0000_s1806" style="position:absolute;margin-left:-6pt;margin-top:0;width:57.6pt;height:50.25pt;z-index:2557163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" fillcolor="#8064a2 [3207]" strokecolor="#5a5a5a [2109]" strokeweight="1pt">
                <v:textbox>
                  <w:txbxContent>
                    <w:p w14:paraId="75E61A1E" w14:textId="77777777" w:rsidR="00944514" w:rsidRDefault="00944514" w:rsidP="00A44A7F">
                      <w:pPr>
                        <w:jc w:val="center"/>
                      </w:pPr>
                      <w:r>
                        <w:t>Modem</w:t>
                      </w:r>
                    </w:p>
                  </w:txbxContent>
                </v:textbox>
                <w10:wrap anchorx="margin"/>
              </v:rect>
            </w:pict>
          </mc:Fallback>
        </mc:AlternateContent>
      </w:r>
      <w:r w:rsidRPr="00A44A7F">
        <w:rPr>
          <w:noProof/>
          <w:lang w:val="en-US"/>
        </w:rPr>
        <mc:AlternateContent>
          <mc:Choice Requires="wps">
            <w:drawing>
              <wp:anchor distT="0" distB="0" distL="114300" distR="114300" simplePos="0" relativeHeight="255717376" behindDoc="0" locked="0" layoutInCell="1" allowOverlap="1" wp14:anchorId="1172396C" wp14:editId="661199CE">
                <wp:simplePos x="0" y="0"/>
                <wp:positionH relativeFrom="column">
                  <wp:posOffset>4200525</wp:posOffset>
                </wp:positionH>
                <wp:positionV relativeFrom="paragraph">
                  <wp:posOffset>8255</wp:posOffset>
                </wp:positionV>
                <wp:extent cx="1047750" cy="649605"/>
                <wp:effectExtent l="0" t="0" r="19050" b="17145"/>
                <wp:wrapNone/>
                <wp:docPr id="2879" name="Rectangle 2879"/>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5321EB" w14:textId="77777777" w:rsidR="00944514" w:rsidRDefault="00944514" w:rsidP="00A44A7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2396C" id="Rectangle 2879" o:spid="_x0000_s1807" style="position:absolute;margin-left:330.75pt;margin-top:.65pt;width:82.5pt;height:51.15pt;z-index:2557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AEenaDCAgAADwYAAA4AAAAAAAAAAAAAAAAALgIAAGRycy9lMm9Eb2MueG1sUEsBAi0AFAAGAAgA&#10;AAAhADvZsg3cAAAACQEAAA8AAAAAAAAAAAAAAAAAHAUAAGRycy9kb3ducmV2LnhtbFBLBQYAAAAA&#10;BAAEAPMAAAAlBgAAAAA=&#10;" fillcolor="#c0504d [3205]" strokecolor="#5a5a5a [2109]" strokeweight="1pt">
                <v:textbox>
                  <w:txbxContent>
                    <w:p w14:paraId="625321EB" w14:textId="77777777" w:rsidR="00944514" w:rsidRDefault="00944514" w:rsidP="00A44A7F">
                      <w:pPr>
                        <w:jc w:val="center"/>
                      </w:pPr>
                      <w:r>
                        <w:t>Other Legato Services</w:t>
                      </w:r>
                    </w:p>
                  </w:txbxContent>
                </v:textbox>
              </v:rect>
            </w:pict>
          </mc:Fallback>
        </mc:AlternateContent>
      </w:r>
    </w:p>
    <w:p w14:paraId="3A59AF0A" w14:textId="1C29A514" w:rsidR="0054742A" w:rsidRDefault="0054742A" w:rsidP="004949FB"/>
    <w:p w14:paraId="04AEA6E4" w14:textId="3BF6F96B" w:rsidR="0054742A" w:rsidRDefault="002534F9" w:rsidP="004949FB">
      <w:r w:rsidRPr="00A44A7F">
        <w:rPr>
          <w:noProof/>
          <w:lang w:val="en-US"/>
        </w:rPr>
        <mc:AlternateContent>
          <mc:Choice Requires="wps">
            <w:drawing>
              <wp:anchor distT="0" distB="0" distL="114300" distR="114300" simplePos="0" relativeHeight="255726592" behindDoc="0" locked="0" layoutInCell="1" allowOverlap="1" wp14:anchorId="5A127E18" wp14:editId="19931A3F">
                <wp:simplePos x="0" y="0"/>
                <wp:positionH relativeFrom="column">
                  <wp:posOffset>5800725</wp:posOffset>
                </wp:positionH>
                <wp:positionV relativeFrom="paragraph">
                  <wp:posOffset>269240</wp:posOffset>
                </wp:positionV>
                <wp:extent cx="0" cy="7019925"/>
                <wp:effectExtent l="0" t="0" r="19050" b="28575"/>
                <wp:wrapNone/>
                <wp:docPr id="2891" name="Straight Connector 2891"/>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D8F2D" id="Straight Connector 2891" o:spid="_x0000_s1026" style="position:absolute;flip:x;z-index:2557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75pt,21.2pt" to="456.75pt,5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" strokecolor="#4579b8 [3044]"/>
            </w:pict>
          </mc:Fallback>
        </mc:AlternateContent>
      </w:r>
    </w:p>
    <w:p w14:paraId="00A81310" w14:textId="251844C1" w:rsidR="0054742A" w:rsidRDefault="002534F9" w:rsidP="004949FB">
      <w:r w:rsidRPr="002534F9">
        <w:rPr>
          <w:noProof/>
          <w:lang w:val="en-US"/>
        </w:rPr>
        <mc:AlternateContent>
          <mc:Choice Requires="wps">
            <w:drawing>
              <wp:anchor distT="0" distB="0" distL="114300" distR="114300" simplePos="0" relativeHeight="255728640" behindDoc="1" locked="0" layoutInCell="1" allowOverlap="1" wp14:anchorId="6D7BCB70" wp14:editId="240BF663">
                <wp:simplePos x="0" y="0"/>
                <wp:positionH relativeFrom="column">
                  <wp:posOffset>2143125</wp:posOffset>
                </wp:positionH>
                <wp:positionV relativeFrom="paragraph">
                  <wp:posOffset>116205</wp:posOffset>
                </wp:positionV>
                <wp:extent cx="1247775" cy="552450"/>
                <wp:effectExtent l="0" t="0" r="9525" b="0"/>
                <wp:wrapNone/>
                <wp:docPr id="2893" name="Rounded Rectangle 2893"/>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96279AA" w14:textId="77777777" w:rsidR="00944514" w:rsidRPr="00B6176C" w:rsidRDefault="00944514" w:rsidP="002534F9">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BCB70" id="Rounded Rectangle 2893" o:spid="_x0000_s1808" style="position:absolute;margin-left:168.75pt;margin-top:9.15pt;width:98.25pt;height:43.5pt;z-index:-24758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" fillcolor="white [3201]" stroked="f" strokeweight="2pt">
                <v:textbox>
                  <w:txbxContent>
                    <w:p w14:paraId="096279AA" w14:textId="77777777" w:rsidR="00944514" w:rsidRPr="00B6176C" w:rsidRDefault="00944514" w:rsidP="002534F9">
                      <w:r>
                        <w:t>AT server setup initialisation</w:t>
                      </w:r>
                    </w:p>
                  </w:txbxContent>
                </v:textbox>
              </v:roundrect>
            </w:pict>
          </mc:Fallback>
        </mc:AlternateContent>
      </w:r>
      <w:r w:rsidRPr="00A44A7F">
        <w:rPr>
          <w:noProof/>
          <w:lang w:val="en-US"/>
        </w:rPr>
        <mc:AlternateContent>
          <mc:Choice Requires="wps">
            <w:drawing>
              <wp:anchor distT="0" distB="0" distL="114300" distR="114300" simplePos="0" relativeHeight="255724544" behindDoc="0" locked="0" layoutInCell="1" allowOverlap="1" wp14:anchorId="1A5C1754" wp14:editId="5FBD6A35">
                <wp:simplePos x="0" y="0"/>
                <wp:positionH relativeFrom="column">
                  <wp:posOffset>4752975</wp:posOffset>
                </wp:positionH>
                <wp:positionV relativeFrom="paragraph">
                  <wp:posOffset>111125</wp:posOffset>
                </wp:positionV>
                <wp:extent cx="0" cy="7019925"/>
                <wp:effectExtent l="0" t="0" r="19050" b="28575"/>
                <wp:wrapNone/>
                <wp:docPr id="2890" name="Straight Connector 2890"/>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25D20" id="Straight Connector 2890" o:spid="_x0000_s1026" style="position:absolute;flip:x;z-index:2557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25pt,8.75pt" to="374.25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" strokecolor="#4579b8 [3044]"/>
            </w:pict>
          </mc:Fallback>
        </mc:AlternateContent>
      </w:r>
      <w:r w:rsidRPr="00A44A7F">
        <w:rPr>
          <w:noProof/>
          <w:lang w:val="en-US"/>
        </w:rPr>
        <mc:AlternateContent>
          <mc:Choice Requires="wps">
            <w:drawing>
              <wp:anchor distT="0" distB="0" distL="114300" distR="114300" simplePos="0" relativeHeight="255722496" behindDoc="0" locked="0" layoutInCell="1" allowOverlap="1" wp14:anchorId="2599D14E" wp14:editId="00A04F1F">
                <wp:simplePos x="0" y="0"/>
                <wp:positionH relativeFrom="column">
                  <wp:posOffset>3476625</wp:posOffset>
                </wp:positionH>
                <wp:positionV relativeFrom="paragraph">
                  <wp:posOffset>106045</wp:posOffset>
                </wp:positionV>
                <wp:extent cx="0" cy="7019925"/>
                <wp:effectExtent l="0" t="0" r="19050" b="28575"/>
                <wp:wrapNone/>
                <wp:docPr id="2889" name="Straight Connector 2889"/>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D43FA" id="Straight Connector 2889" o:spid="_x0000_s1026" style="position:absolute;flip:x;z-index:2557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75pt,8.35pt" to="273.75pt,5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" strokecolor="#4579b8 [3044]"/>
            </w:pict>
          </mc:Fallback>
        </mc:AlternateContent>
      </w:r>
      <w:r w:rsidRPr="00A44A7F">
        <w:rPr>
          <w:noProof/>
          <w:lang w:val="en-US"/>
        </w:rPr>
        <mc:AlternateContent>
          <mc:Choice Requires="wps">
            <w:drawing>
              <wp:anchor distT="0" distB="0" distL="114300" distR="114300" simplePos="0" relativeHeight="255720448" behindDoc="0" locked="0" layoutInCell="1" allowOverlap="1" wp14:anchorId="1CCC5778" wp14:editId="2107FFE7">
                <wp:simplePos x="0" y="0"/>
                <wp:positionH relativeFrom="column">
                  <wp:posOffset>1990725</wp:posOffset>
                </wp:positionH>
                <wp:positionV relativeFrom="paragraph">
                  <wp:posOffset>109855</wp:posOffset>
                </wp:positionV>
                <wp:extent cx="0" cy="7019925"/>
                <wp:effectExtent l="0" t="0" r="19050" b="28575"/>
                <wp:wrapNone/>
                <wp:docPr id="2888" name="Straight Connector 2888"/>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1D7C5" id="Straight Connector 2888" o:spid="_x0000_s1026" style="position:absolute;flip:x;z-index:2557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8.65pt" to="156.75pt,5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" strokecolor="#4579b8 [3044]"/>
            </w:pict>
          </mc:Fallback>
        </mc:AlternateContent>
      </w:r>
      <w:r w:rsidR="00A44A7F" w:rsidRPr="00A44A7F">
        <w:rPr>
          <w:noProof/>
          <w:lang w:val="en-US"/>
        </w:rPr>
        <mc:AlternateContent>
          <mc:Choice Requires="wps">
            <w:drawing>
              <wp:anchor distT="0" distB="0" distL="114300" distR="114300" simplePos="0" relativeHeight="255718400" behindDoc="0" locked="0" layoutInCell="1" allowOverlap="1" wp14:anchorId="4C466F2B" wp14:editId="4AF0F7C4">
                <wp:simplePos x="0" y="0"/>
                <wp:positionH relativeFrom="column">
                  <wp:posOffset>400050</wp:posOffset>
                </wp:positionH>
                <wp:positionV relativeFrom="paragraph">
                  <wp:posOffset>108585</wp:posOffset>
                </wp:positionV>
                <wp:extent cx="0" cy="7019925"/>
                <wp:effectExtent l="0" t="0" r="19050" b="28575"/>
                <wp:wrapNone/>
                <wp:docPr id="2880" name="Straight Connector 2880"/>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E5A18" id="Straight Connector 2880" o:spid="_x0000_s1026" style="position:absolute;flip:x;z-index:2557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8.55pt" to="31.5pt,5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" strokecolor="#4579b8 [3044]"/>
            </w:pict>
          </mc:Fallback>
        </mc:AlternateContent>
      </w:r>
    </w:p>
    <w:p w14:paraId="4AFDAEB9" w14:textId="66D89270" w:rsidR="0054742A" w:rsidRDefault="0054742A" w:rsidP="004949FB"/>
    <w:p w14:paraId="0BA24254" w14:textId="3C418B57" w:rsidR="0054742A" w:rsidRDefault="002534F9" w:rsidP="004949FB">
      <w:r w:rsidRPr="002534F9">
        <w:rPr>
          <w:noProof/>
          <w:lang w:val="en-US"/>
        </w:rPr>
        <mc:AlternateContent>
          <mc:Choice Requires="wps">
            <w:drawing>
              <wp:anchor distT="0" distB="0" distL="114300" distR="114300" simplePos="0" relativeHeight="255729664" behindDoc="0" locked="0" layoutInCell="1" allowOverlap="1" wp14:anchorId="30DEC648" wp14:editId="10DD5CA7">
                <wp:simplePos x="0" y="0"/>
                <wp:positionH relativeFrom="column">
                  <wp:posOffset>1990725</wp:posOffset>
                </wp:positionH>
                <wp:positionV relativeFrom="paragraph">
                  <wp:posOffset>12700</wp:posOffset>
                </wp:positionV>
                <wp:extent cx="1495425" cy="0"/>
                <wp:effectExtent l="0" t="76200" r="9525" b="95250"/>
                <wp:wrapNone/>
                <wp:docPr id="2894" name="Straight Arrow Connector 2894"/>
                <wp:cNvGraphicFramePr/>
                <a:graphic xmlns:a="http://schemas.openxmlformats.org/drawingml/2006/main">
                  <a:graphicData uri="http://schemas.microsoft.com/office/word/2010/wordprocessingShape">
                    <wps:wsp>
                      <wps:cNvCnPr/>
                      <wps:spPr>
                        <a:xfrm flipV="1">
                          <a:off x="0" y="0"/>
                          <a:ext cx="1495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AFCEA" id="Straight Arrow Connector 2894" o:spid="_x0000_s1026" type="#_x0000_t32" style="position:absolute;margin-left:156.75pt;margin-top:1pt;width:117.75pt;height:0;flip:y;z-index:2557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" strokecolor="#4579b8 [3044]">
                <v:stroke endarrow="block"/>
              </v:shape>
            </w:pict>
          </mc:Fallback>
        </mc:AlternateContent>
      </w:r>
      <w:r w:rsidRPr="002534F9">
        <w:rPr>
          <w:noProof/>
          <w:lang w:val="en-US"/>
        </w:rPr>
        <mc:AlternateContent>
          <mc:Choice Requires="wps">
            <w:drawing>
              <wp:anchor distT="0" distB="0" distL="114300" distR="114300" simplePos="0" relativeHeight="255739904" behindDoc="0" locked="0" layoutInCell="1" allowOverlap="1" wp14:anchorId="420098C8" wp14:editId="7F122F62">
                <wp:simplePos x="0" y="0"/>
                <wp:positionH relativeFrom="column">
                  <wp:posOffset>1094740</wp:posOffset>
                </wp:positionH>
                <wp:positionV relativeFrom="paragraph">
                  <wp:posOffset>3524250</wp:posOffset>
                </wp:positionV>
                <wp:extent cx="1800225" cy="1333500"/>
                <wp:effectExtent l="0" t="0" r="28575" b="19050"/>
                <wp:wrapNone/>
                <wp:docPr id="2904" name="Diamond 2904"/>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926032E" w14:textId="77777777" w:rsidR="00944514" w:rsidRPr="00003244" w:rsidRDefault="00944514" w:rsidP="002534F9">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098C8" id="Diamond 2904" o:spid="_x0000_s1809" type="#_x0000_t4" style="position:absolute;margin-left:86.2pt;margin-top:277.5pt;width:141.75pt;height:105pt;z-index:2557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" fillcolor="white [3201]" strokecolor="#4f81bd [3204]" strokeweight="1pt">
                <v:textbox>
                  <w:txbxContent>
                    <w:p w14:paraId="4926032E" w14:textId="77777777" w:rsidR="00944514" w:rsidRPr="00003244" w:rsidRDefault="00944514" w:rsidP="002534F9">
                      <w:pPr>
                        <w:jc w:val="center"/>
                        <w:rPr>
                          <w:rFonts w:ascii="Arial" w:hAnsi="Arial" w:cs="Arial"/>
                          <w:sz w:val="20"/>
                        </w:rPr>
                      </w:pPr>
                      <w:r>
                        <w:rPr>
                          <w:rFonts w:ascii="Arial" w:hAnsi="Arial" w:cs="Arial"/>
                          <w:sz w:val="20"/>
                        </w:rPr>
                        <w:t>If CMD_TYPE_TEST</w:t>
                      </w:r>
                    </w:p>
                  </w:txbxContent>
                </v:textbox>
              </v:shape>
            </w:pict>
          </mc:Fallback>
        </mc:AlternateContent>
      </w:r>
      <w:r w:rsidRPr="002534F9">
        <w:rPr>
          <w:noProof/>
          <w:lang w:val="en-US"/>
        </w:rPr>
        <mc:AlternateContent>
          <mc:Choice Requires="wps">
            <w:drawing>
              <wp:anchor distT="0" distB="0" distL="114300" distR="114300" simplePos="0" relativeHeight="255738880" behindDoc="0" locked="0" layoutInCell="1" allowOverlap="1" wp14:anchorId="51E8CDD5" wp14:editId="736DA52D">
                <wp:simplePos x="0" y="0"/>
                <wp:positionH relativeFrom="margin">
                  <wp:posOffset>1409700</wp:posOffset>
                </wp:positionH>
                <wp:positionV relativeFrom="paragraph">
                  <wp:posOffset>2906395</wp:posOffset>
                </wp:positionV>
                <wp:extent cx="1171575" cy="485775"/>
                <wp:effectExtent l="0" t="0" r="28575" b="28575"/>
                <wp:wrapNone/>
                <wp:docPr id="2903" name="Flowchart: Process 2903"/>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7855A12" w14:textId="77777777" w:rsidR="00944514" w:rsidRDefault="00944514" w:rsidP="002534F9">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8CDD5" id="Flowchart: Process 2903" o:spid="_x0000_s1810" type="#_x0000_t109" style="position:absolute;margin-left:111pt;margin-top:228.85pt;width:92.25pt;height:38.25pt;z-index:25573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" fillcolor="white [3201]" strokecolor="#4f81bd [3204]" strokeweight="1pt">
                <v:textbox>
                  <w:txbxContent>
                    <w:p w14:paraId="17855A12" w14:textId="77777777" w:rsidR="00944514" w:rsidRDefault="00944514" w:rsidP="002534F9">
                      <w:pPr>
                        <w:jc w:val="center"/>
                      </w:pPr>
                      <w:r>
                        <w:t>Check AT command type</w:t>
                      </w:r>
                    </w:p>
                  </w:txbxContent>
                </v:textbox>
                <w10:wrap anchorx="margin"/>
              </v:shape>
            </w:pict>
          </mc:Fallback>
        </mc:AlternateContent>
      </w:r>
      <w:r w:rsidRPr="002534F9">
        <w:rPr>
          <w:noProof/>
          <w:lang w:val="en-US"/>
        </w:rPr>
        <mc:AlternateContent>
          <mc:Choice Requires="wps">
            <w:drawing>
              <wp:anchor distT="0" distB="0" distL="114300" distR="114300" simplePos="0" relativeHeight="255737856" behindDoc="0" locked="0" layoutInCell="1" allowOverlap="1" wp14:anchorId="035606F0" wp14:editId="7E613CFD">
                <wp:simplePos x="0" y="0"/>
                <wp:positionH relativeFrom="column">
                  <wp:posOffset>1986280</wp:posOffset>
                </wp:positionH>
                <wp:positionV relativeFrom="paragraph">
                  <wp:posOffset>2780665</wp:posOffset>
                </wp:positionV>
                <wp:extent cx="918845" cy="0"/>
                <wp:effectExtent l="38100" t="76200" r="0" b="95250"/>
                <wp:wrapNone/>
                <wp:docPr id="2902" name="Straight Arrow Connector 2902"/>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BD59630" id="Straight Arrow Connector 2902" o:spid="_x0000_s1026" type="#_x0000_t32" style="position:absolute;margin-left:156.4pt;margin-top:218.95pt;width:72.35pt;height:0;flip:x;z-index:25573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" strokecolor="#4579b8 [3044]">
                <v:stroke endarrow="block"/>
              </v:shape>
            </w:pict>
          </mc:Fallback>
        </mc:AlternateContent>
      </w:r>
      <w:r w:rsidRPr="002534F9">
        <w:rPr>
          <w:noProof/>
          <w:lang w:val="en-US"/>
        </w:rPr>
        <mc:AlternateContent>
          <mc:Choice Requires="wps">
            <w:drawing>
              <wp:anchor distT="0" distB="0" distL="114300" distR="114300" simplePos="0" relativeHeight="255736832" behindDoc="0" locked="0" layoutInCell="1" allowOverlap="1" wp14:anchorId="1A7673D0" wp14:editId="2177721B">
                <wp:simplePos x="0" y="0"/>
                <wp:positionH relativeFrom="column">
                  <wp:posOffset>2905125</wp:posOffset>
                </wp:positionH>
                <wp:positionV relativeFrom="paragraph">
                  <wp:posOffset>2343785</wp:posOffset>
                </wp:positionV>
                <wp:extent cx="1447800" cy="666750"/>
                <wp:effectExtent l="0" t="0" r="19050" b="19050"/>
                <wp:wrapNone/>
                <wp:docPr id="2901" name="Flowchart: Process 2901"/>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0C2206C" w14:textId="77777777" w:rsidR="00944514" w:rsidRDefault="00944514" w:rsidP="002534F9">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673D0" id="Flowchart: Process 2901" o:spid="_x0000_s1811" type="#_x0000_t109" style="position:absolute;margin-left:228.75pt;margin-top:184.55pt;width:114pt;height:52.5pt;z-index:2557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" fillcolor="white [3201]" strokecolor="#4f81bd [3204]" strokeweight="1pt">
                <v:textbox>
                  <w:txbxContent>
                    <w:p w14:paraId="10C2206C" w14:textId="77777777" w:rsidR="00944514" w:rsidRDefault="00944514" w:rsidP="002534F9">
                      <w:pPr>
                        <w:jc w:val="center"/>
                      </w:pPr>
                      <w:r>
                        <w:t>Treat the command with corresponding handler</w:t>
                      </w:r>
                    </w:p>
                  </w:txbxContent>
                </v:textbox>
              </v:shape>
            </w:pict>
          </mc:Fallback>
        </mc:AlternateContent>
      </w:r>
    </w:p>
    <w:p w14:paraId="27DFE8FC" w14:textId="7A48B248" w:rsidR="0054742A" w:rsidRDefault="002534F9" w:rsidP="004949FB">
      <w:r w:rsidRPr="002534F9">
        <w:rPr>
          <w:noProof/>
          <w:lang w:val="en-US"/>
        </w:rPr>
        <mc:AlternateContent>
          <mc:Choice Requires="wps">
            <w:drawing>
              <wp:anchor distT="0" distB="0" distL="114300" distR="114300" simplePos="0" relativeHeight="255730688" behindDoc="0" locked="0" layoutInCell="1" allowOverlap="1" wp14:anchorId="069F8EFA" wp14:editId="2B922800">
                <wp:simplePos x="0" y="0"/>
                <wp:positionH relativeFrom="margin">
                  <wp:posOffset>2638425</wp:posOffset>
                </wp:positionH>
                <wp:positionV relativeFrom="paragraph">
                  <wp:posOffset>3810</wp:posOffset>
                </wp:positionV>
                <wp:extent cx="1676400" cy="1619250"/>
                <wp:effectExtent l="0" t="0" r="19050" b="19050"/>
                <wp:wrapNone/>
                <wp:docPr id="2895" name="Flowchart: Decision 2895"/>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21E21772" w14:textId="77777777" w:rsidR="00944514" w:rsidRDefault="00944514" w:rsidP="002534F9">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F8EFA" id="Flowchart: Decision 2895" o:spid="_x0000_s1812" type="#_x0000_t110" style="position:absolute;margin-left:207.75pt;margin-top:.3pt;width:132pt;height:127.5pt;z-index:25573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" fillcolor="white [3201]" strokecolor="#4f81bd [3204]" strokeweight="1pt">
                <v:textbox>
                  <w:txbxContent>
                    <w:p w14:paraId="21E21772" w14:textId="77777777" w:rsidR="00944514" w:rsidRDefault="00944514" w:rsidP="002534F9">
                      <w:pPr>
                        <w:jc w:val="center"/>
                      </w:pPr>
                      <w:r>
                        <w:t>Is AT command known by server</w:t>
                      </w:r>
                    </w:p>
                  </w:txbxContent>
                </v:textbox>
                <w10:wrap anchorx="margin"/>
              </v:shape>
            </w:pict>
          </mc:Fallback>
        </mc:AlternateContent>
      </w:r>
    </w:p>
    <w:p w14:paraId="54692038" w14:textId="05E1002D" w:rsidR="0054742A" w:rsidRDefault="0054742A" w:rsidP="004949FB"/>
    <w:p w14:paraId="0FEF11B1" w14:textId="0E046FE5" w:rsidR="0054742A" w:rsidRDefault="002534F9" w:rsidP="004949FB">
      <w:r w:rsidRPr="002534F9">
        <w:rPr>
          <w:noProof/>
          <w:lang w:val="en-US"/>
        </w:rPr>
        <mc:AlternateContent>
          <mc:Choice Requires="wps">
            <w:drawing>
              <wp:anchor distT="0" distB="0" distL="114300" distR="114300" simplePos="0" relativeHeight="255731712" behindDoc="1" locked="0" layoutInCell="1" allowOverlap="1" wp14:anchorId="5E178763" wp14:editId="0F46A107">
                <wp:simplePos x="0" y="0"/>
                <wp:positionH relativeFrom="column">
                  <wp:posOffset>457200</wp:posOffset>
                </wp:positionH>
                <wp:positionV relativeFrom="paragraph">
                  <wp:posOffset>130810</wp:posOffset>
                </wp:positionV>
                <wp:extent cx="2114550" cy="304800"/>
                <wp:effectExtent l="0" t="0" r="0" b="0"/>
                <wp:wrapNone/>
                <wp:docPr id="2896" name="Rounded Rectangle 2896"/>
                <wp:cNvGraphicFramePr/>
                <a:graphic xmlns:a="http://schemas.openxmlformats.org/drawingml/2006/main">
                  <a:graphicData uri="http://schemas.microsoft.com/office/word/2010/wordprocessingShape">
                    <wps:wsp>
                      <wps:cNvSpPr/>
                      <wps:spPr>
                        <a:xfrm>
                          <a:off x="0" y="0"/>
                          <a:ext cx="211455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9AA3C17" w14:textId="78AA136E" w:rsidR="00944514" w:rsidRPr="00B6176C" w:rsidRDefault="00944514" w:rsidP="002534F9">
                            <w:r>
                              <w:t>AT Command AT+KTCPSTART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78763" id="Rounded Rectangle 2896" o:spid="_x0000_s1813" style="position:absolute;margin-left:36pt;margin-top:10.3pt;width:166.5pt;height:24pt;z-index:-2475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" fillcolor="white [3201]" stroked="f" strokeweight="2pt">
                <v:textbox>
                  <w:txbxContent>
                    <w:p w14:paraId="79AA3C17" w14:textId="78AA136E" w:rsidR="00944514" w:rsidRPr="00B6176C" w:rsidRDefault="00944514" w:rsidP="002534F9">
                      <w:r>
                        <w:t>AT Command AT+KTCPSTART</w:t>
                      </w:r>
                    </w:p>
                  </w:txbxContent>
                </v:textbox>
              </v:roundrect>
            </w:pict>
          </mc:Fallback>
        </mc:AlternateContent>
      </w:r>
    </w:p>
    <w:p w14:paraId="51BB0E73" w14:textId="5876E42A" w:rsidR="0054742A" w:rsidRDefault="002534F9" w:rsidP="004949FB">
      <w:r w:rsidRPr="002534F9">
        <w:rPr>
          <w:noProof/>
          <w:lang w:val="en-US"/>
        </w:rPr>
        <mc:AlternateContent>
          <mc:Choice Requires="wps">
            <w:drawing>
              <wp:anchor distT="0" distB="0" distL="114300" distR="114300" simplePos="0" relativeHeight="255734784" behindDoc="0" locked="0" layoutInCell="1" allowOverlap="1" wp14:anchorId="7DB0D667" wp14:editId="130FFF66">
                <wp:simplePos x="0" y="0"/>
                <wp:positionH relativeFrom="column">
                  <wp:posOffset>4962525</wp:posOffset>
                </wp:positionH>
                <wp:positionV relativeFrom="paragraph">
                  <wp:posOffset>72390</wp:posOffset>
                </wp:positionV>
                <wp:extent cx="428625" cy="314325"/>
                <wp:effectExtent l="0" t="0" r="9525" b="9525"/>
                <wp:wrapNone/>
                <wp:docPr id="2899" name="Rounded Rectangle 2899"/>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D029BB" w14:textId="77777777" w:rsidR="00944514" w:rsidRPr="00B6176C" w:rsidRDefault="00944514" w:rsidP="002534F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B0D667" id="Rounded Rectangle 2899" o:spid="_x0000_s1814" style="position:absolute;margin-left:390.75pt;margin-top:5.7pt;width:33.75pt;height:24.75pt;z-index:2557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" fillcolor="white [3201]" stroked="f" strokeweight="2pt">
                <v:textbox>
                  <w:txbxContent>
                    <w:p w14:paraId="12D029BB" w14:textId="77777777" w:rsidR="00944514" w:rsidRPr="00B6176C" w:rsidRDefault="00944514" w:rsidP="002534F9">
                      <w:pPr>
                        <w:jc w:val="center"/>
                      </w:pPr>
                      <w:r>
                        <w:t>No</w:t>
                      </w:r>
                    </w:p>
                  </w:txbxContent>
                </v:textbox>
              </v:roundrect>
            </w:pict>
          </mc:Fallback>
        </mc:AlternateContent>
      </w:r>
    </w:p>
    <w:p w14:paraId="497F5926" w14:textId="78BB7091" w:rsidR="0054742A" w:rsidRDefault="002534F9" w:rsidP="004949FB">
      <w:r w:rsidRPr="002534F9">
        <w:rPr>
          <w:noProof/>
          <w:lang w:val="en-US"/>
        </w:rPr>
        <mc:AlternateContent>
          <mc:Choice Requires="wps">
            <w:drawing>
              <wp:anchor distT="0" distB="0" distL="114300" distR="114300" simplePos="0" relativeHeight="255733760" behindDoc="0" locked="0" layoutInCell="1" allowOverlap="1" wp14:anchorId="648D3476" wp14:editId="1F28F048">
                <wp:simplePos x="0" y="0"/>
                <wp:positionH relativeFrom="column">
                  <wp:posOffset>4295775</wp:posOffset>
                </wp:positionH>
                <wp:positionV relativeFrom="paragraph">
                  <wp:posOffset>65405</wp:posOffset>
                </wp:positionV>
                <wp:extent cx="1514475" cy="0"/>
                <wp:effectExtent l="0" t="76200" r="9525" b="95250"/>
                <wp:wrapNone/>
                <wp:docPr id="2898" name="Straight Arrow Connector 2898"/>
                <wp:cNvGraphicFramePr/>
                <a:graphic xmlns:a="http://schemas.openxmlformats.org/drawingml/2006/main">
                  <a:graphicData uri="http://schemas.microsoft.com/office/word/2010/wordprocessingShape">
                    <wps:wsp>
                      <wps:cNvCnPr/>
                      <wps:spPr>
                        <a:xfrm flipV="1">
                          <a:off x="0" y="0"/>
                          <a:ext cx="1514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8F61A" id="Straight Arrow Connector 2898" o:spid="_x0000_s1026" type="#_x0000_t32" style="position:absolute;margin-left:338.25pt;margin-top:5.15pt;width:119.25pt;height:0;flip:y;z-index:2557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" strokecolor="#4579b8 [3044]">
                <v:stroke endarrow="block"/>
              </v:shape>
            </w:pict>
          </mc:Fallback>
        </mc:AlternateContent>
      </w:r>
      <w:r w:rsidRPr="002534F9">
        <w:rPr>
          <w:noProof/>
          <w:lang w:val="en-US"/>
        </w:rPr>
        <mc:AlternateContent>
          <mc:Choice Requires="wps">
            <w:drawing>
              <wp:anchor distT="0" distB="0" distL="114300" distR="114300" simplePos="0" relativeHeight="255732736" behindDoc="0" locked="0" layoutInCell="1" allowOverlap="1" wp14:anchorId="088080B3" wp14:editId="160A5BFB">
                <wp:simplePos x="0" y="0"/>
                <wp:positionH relativeFrom="column">
                  <wp:posOffset>400050</wp:posOffset>
                </wp:positionH>
                <wp:positionV relativeFrom="paragraph">
                  <wp:posOffset>72390</wp:posOffset>
                </wp:positionV>
                <wp:extent cx="2266950" cy="0"/>
                <wp:effectExtent l="0" t="76200" r="19050" b="95250"/>
                <wp:wrapNone/>
                <wp:docPr id="2897" name="Straight Arrow Connector 2897"/>
                <wp:cNvGraphicFramePr/>
                <a:graphic xmlns:a="http://schemas.openxmlformats.org/drawingml/2006/main">
                  <a:graphicData uri="http://schemas.microsoft.com/office/word/2010/wordprocessingShape">
                    <wps:wsp>
                      <wps:cNvCnPr/>
                      <wps:spPr>
                        <a:xfrm>
                          <a:off x="0" y="0"/>
                          <a:ext cx="2266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77C6E" id="Straight Arrow Connector 2897" o:spid="_x0000_s1026" type="#_x0000_t32" style="position:absolute;margin-left:31.5pt;margin-top:5.7pt;width:178.5pt;height:0;z-index:2557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" strokecolor="#4579b8 [3044]">
                <v:stroke endarrow="block"/>
              </v:shape>
            </w:pict>
          </mc:Fallback>
        </mc:AlternateContent>
      </w:r>
    </w:p>
    <w:p w14:paraId="77A884D1" w14:textId="79063B80" w:rsidR="0054742A" w:rsidRDefault="0054742A" w:rsidP="004949FB"/>
    <w:p w14:paraId="0633A0BD" w14:textId="028AFC03" w:rsidR="0054742A" w:rsidRDefault="0054742A" w:rsidP="004949FB"/>
    <w:p w14:paraId="6620916C" w14:textId="73AC8A8D" w:rsidR="0054742A" w:rsidRDefault="0054742A" w:rsidP="004949FB"/>
    <w:p w14:paraId="3D4C3E1B" w14:textId="19AB633C" w:rsidR="0054742A" w:rsidRDefault="0054742A" w:rsidP="004949FB"/>
    <w:p w14:paraId="5F0AAC64" w14:textId="396F902E" w:rsidR="0054742A" w:rsidRDefault="002534F9" w:rsidP="004949FB">
      <w:r w:rsidRPr="002534F9">
        <w:rPr>
          <w:noProof/>
          <w:lang w:val="en-US"/>
        </w:rPr>
        <mc:AlternateContent>
          <mc:Choice Requires="wps">
            <w:drawing>
              <wp:anchor distT="0" distB="0" distL="114300" distR="114300" simplePos="0" relativeHeight="255735808" behindDoc="0" locked="0" layoutInCell="1" allowOverlap="1" wp14:anchorId="1405874E" wp14:editId="3B058B77">
                <wp:simplePos x="0" y="0"/>
                <wp:positionH relativeFrom="column">
                  <wp:posOffset>3219450</wp:posOffset>
                </wp:positionH>
                <wp:positionV relativeFrom="paragraph">
                  <wp:posOffset>43815</wp:posOffset>
                </wp:positionV>
                <wp:extent cx="523875" cy="314325"/>
                <wp:effectExtent l="0" t="0" r="9525" b="9525"/>
                <wp:wrapNone/>
                <wp:docPr id="2900" name="Rounded Rectangle 290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DDA9A6" w14:textId="77777777" w:rsidR="00944514" w:rsidRPr="00B6176C" w:rsidRDefault="00944514" w:rsidP="002534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05874E" id="Rounded Rectangle 2900" o:spid="_x0000_s1815" style="position:absolute;margin-left:253.5pt;margin-top:3.45pt;width:41.25pt;height:24.75pt;z-index:2557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" fillcolor="white [3201]" stroked="f" strokeweight="2pt">
                <v:textbox>
                  <w:txbxContent>
                    <w:p w14:paraId="56DDA9A6" w14:textId="77777777" w:rsidR="00944514" w:rsidRPr="00B6176C" w:rsidRDefault="00944514" w:rsidP="002534F9">
                      <w:pPr>
                        <w:jc w:val="center"/>
                      </w:pPr>
                      <w:r>
                        <w:t>Yes</w:t>
                      </w:r>
                    </w:p>
                  </w:txbxContent>
                </v:textbox>
              </v:roundrect>
            </w:pict>
          </mc:Fallback>
        </mc:AlternateContent>
      </w:r>
    </w:p>
    <w:p w14:paraId="2EC9BF6B" w14:textId="66B89C83" w:rsidR="0054742A" w:rsidRDefault="0054742A" w:rsidP="004949FB"/>
    <w:p w14:paraId="53592E06" w14:textId="04A94006" w:rsidR="0054742A" w:rsidRDefault="0054742A" w:rsidP="004949FB"/>
    <w:p w14:paraId="6C09DA41" w14:textId="02192EBB" w:rsidR="0054742A" w:rsidRDefault="0054742A" w:rsidP="004949FB"/>
    <w:p w14:paraId="1B22630C" w14:textId="16B90C00" w:rsidR="0054742A" w:rsidRDefault="0054742A" w:rsidP="004949FB"/>
    <w:p w14:paraId="540E0C67" w14:textId="78244A2D" w:rsidR="0054742A" w:rsidRDefault="0054742A" w:rsidP="004949FB"/>
    <w:p w14:paraId="233EA92B" w14:textId="48DE12D7" w:rsidR="0054742A" w:rsidRDefault="0054742A" w:rsidP="004949FB"/>
    <w:p w14:paraId="0A858DF0" w14:textId="52A88F5F" w:rsidR="0054742A" w:rsidRDefault="0054742A" w:rsidP="004949FB"/>
    <w:p w14:paraId="27911198" w14:textId="3847EC6C" w:rsidR="0054742A" w:rsidRDefault="0054742A" w:rsidP="004949FB"/>
    <w:p w14:paraId="3A45B351" w14:textId="3C1AD73A" w:rsidR="0054742A" w:rsidRDefault="0054742A" w:rsidP="004949FB"/>
    <w:p w14:paraId="7E04A50F" w14:textId="66D591E3" w:rsidR="0054742A" w:rsidRDefault="0054742A" w:rsidP="004949FB"/>
    <w:p w14:paraId="6743EE3B" w14:textId="2A4AADFF" w:rsidR="0054742A" w:rsidRDefault="002534F9" w:rsidP="004949FB">
      <w:r w:rsidRPr="002534F9">
        <w:rPr>
          <w:noProof/>
          <w:lang w:val="en-US"/>
        </w:rPr>
        <mc:AlternateContent>
          <mc:Choice Requires="wps">
            <w:drawing>
              <wp:anchor distT="0" distB="0" distL="114300" distR="114300" simplePos="0" relativeHeight="251640816" behindDoc="0" locked="0" layoutInCell="1" allowOverlap="1" wp14:anchorId="12F524BA" wp14:editId="5A473983">
                <wp:simplePos x="0" y="0"/>
                <wp:positionH relativeFrom="column">
                  <wp:posOffset>533400</wp:posOffset>
                </wp:positionH>
                <wp:positionV relativeFrom="paragraph">
                  <wp:posOffset>13970</wp:posOffset>
                </wp:positionV>
                <wp:extent cx="523875" cy="314325"/>
                <wp:effectExtent l="0" t="0" r="9525" b="9525"/>
                <wp:wrapNone/>
                <wp:docPr id="2907" name="Rounded Rectangle 290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3682BA" w14:textId="77777777" w:rsidR="00944514" w:rsidRPr="00B6176C" w:rsidRDefault="00944514" w:rsidP="002534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F524BA" id="Rounded Rectangle 2907" o:spid="_x0000_s1816" style="position:absolute;margin-left:42pt;margin-top:1.1pt;width:41.25pt;height:24.75pt;z-index:25164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" fillcolor="white [3201]" stroked="f" strokeweight="2pt">
                <v:textbox>
                  <w:txbxContent>
                    <w:p w14:paraId="683682BA" w14:textId="77777777" w:rsidR="00944514" w:rsidRPr="00B6176C" w:rsidRDefault="00944514" w:rsidP="002534F9">
                      <w:pPr>
                        <w:jc w:val="center"/>
                      </w:pPr>
                      <w:r>
                        <w:t>Yes</w:t>
                      </w:r>
                    </w:p>
                  </w:txbxContent>
                </v:textbox>
              </v:roundrect>
            </w:pict>
          </mc:Fallback>
        </mc:AlternateContent>
      </w:r>
    </w:p>
    <w:p w14:paraId="1DABAF10" w14:textId="7D399B55" w:rsidR="0054742A" w:rsidRDefault="002534F9" w:rsidP="004949FB">
      <w:r w:rsidRPr="002534F9">
        <w:rPr>
          <w:noProof/>
          <w:lang w:val="en-US"/>
        </w:rPr>
        <mc:AlternateContent>
          <mc:Choice Requires="wps">
            <w:drawing>
              <wp:anchor distT="0" distB="0" distL="114300" distR="114300" simplePos="0" relativeHeight="255740928" behindDoc="1" locked="0" layoutInCell="1" allowOverlap="1" wp14:anchorId="0149E7A3" wp14:editId="692CFF64">
                <wp:simplePos x="0" y="0"/>
                <wp:positionH relativeFrom="margin">
                  <wp:posOffset>381000</wp:posOffset>
                </wp:positionH>
                <wp:positionV relativeFrom="paragraph">
                  <wp:posOffset>6350</wp:posOffset>
                </wp:positionV>
                <wp:extent cx="895350" cy="742950"/>
                <wp:effectExtent l="0" t="0" r="0" b="0"/>
                <wp:wrapNone/>
                <wp:docPr id="2905" name="Rounded Rectangle 2905"/>
                <wp:cNvGraphicFramePr/>
                <a:graphic xmlns:a="http://schemas.openxmlformats.org/drawingml/2006/main">
                  <a:graphicData uri="http://schemas.microsoft.com/office/word/2010/wordprocessingShape">
                    <wps:wsp>
                      <wps:cNvSpPr/>
                      <wps:spPr>
                        <a:xfrm>
                          <a:off x="0" y="0"/>
                          <a:ext cx="895350" cy="7429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23C1CB" w14:textId="77777777" w:rsidR="00944514" w:rsidRPr="00B6176C" w:rsidRDefault="00944514" w:rsidP="002534F9">
                            <w:r>
                              <w:t>Sends OK as Final response</w:t>
                            </w:r>
                          </w:p>
                          <w:p w14:paraId="7FCE3A45" w14:textId="77777777" w:rsidR="00944514" w:rsidRPr="00B6176C" w:rsidRDefault="00944514" w:rsidP="002534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9E7A3" id="Rounded Rectangle 2905" o:spid="_x0000_s1817" style="position:absolute;margin-left:30pt;margin-top:.5pt;width:70.5pt;height:58.5pt;z-index:-24757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" fillcolor="white [3201]" stroked="f" strokeweight="2pt">
                <v:textbox>
                  <w:txbxContent>
                    <w:p w14:paraId="1D23C1CB" w14:textId="77777777" w:rsidR="00944514" w:rsidRPr="00B6176C" w:rsidRDefault="00944514" w:rsidP="002534F9">
                      <w:r>
                        <w:t>Sends OK as Final response</w:t>
                      </w:r>
                    </w:p>
                    <w:p w14:paraId="7FCE3A45" w14:textId="77777777" w:rsidR="00944514" w:rsidRPr="00B6176C" w:rsidRDefault="00944514" w:rsidP="002534F9"/>
                  </w:txbxContent>
                </v:textbox>
                <w10:wrap anchorx="margin"/>
              </v:roundrect>
            </w:pict>
          </mc:Fallback>
        </mc:AlternateContent>
      </w:r>
      <w:r w:rsidRPr="002534F9">
        <w:rPr>
          <w:noProof/>
          <w:lang w:val="en-US"/>
        </w:rPr>
        <mc:AlternateContent>
          <mc:Choice Requires="wps">
            <w:drawing>
              <wp:anchor distT="0" distB="0" distL="114300" distR="114300" simplePos="0" relativeHeight="255741952" behindDoc="0" locked="0" layoutInCell="1" allowOverlap="1" wp14:anchorId="674887B6" wp14:editId="67DF0CA4">
                <wp:simplePos x="0" y="0"/>
                <wp:positionH relativeFrom="margin">
                  <wp:posOffset>408940</wp:posOffset>
                </wp:positionH>
                <wp:positionV relativeFrom="paragraph">
                  <wp:posOffset>103505</wp:posOffset>
                </wp:positionV>
                <wp:extent cx="714375" cy="0"/>
                <wp:effectExtent l="38100" t="76200" r="0" b="95250"/>
                <wp:wrapNone/>
                <wp:docPr id="2906" name="Straight Arrow Connector 2906"/>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BE398B" id="Straight Arrow Connector 2906" o:spid="_x0000_s1026" type="#_x0000_t32" style="position:absolute;margin-left:32.2pt;margin-top:8.15pt;width:56.25pt;height:0;flip:x y;z-index:2557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" strokecolor="#4579b8 [3044]">
                <v:stroke endarrow="block"/>
                <w10:wrap anchorx="margin"/>
              </v:shape>
            </w:pict>
          </mc:Fallback>
        </mc:AlternateContent>
      </w:r>
    </w:p>
    <w:p w14:paraId="4A8D09CE" w14:textId="62554B60" w:rsidR="0054742A" w:rsidRDefault="0054742A" w:rsidP="004949FB"/>
    <w:p w14:paraId="74FF1379" w14:textId="7F62F02C" w:rsidR="0054742A" w:rsidRDefault="0054742A" w:rsidP="004949FB"/>
    <w:p w14:paraId="3B27AA5E" w14:textId="04A61028" w:rsidR="0054742A" w:rsidRDefault="00596398" w:rsidP="004949FB">
      <w:r w:rsidRPr="002534F9">
        <w:rPr>
          <w:noProof/>
          <w:lang w:val="en-US"/>
        </w:rPr>
        <mc:AlternateContent>
          <mc:Choice Requires="wps">
            <w:drawing>
              <wp:anchor distT="0" distB="0" distL="114300" distR="114300" simplePos="0" relativeHeight="251639791" behindDoc="0" locked="0" layoutInCell="1" allowOverlap="1" wp14:anchorId="3D485B72" wp14:editId="3B4E66D0">
                <wp:simplePos x="0" y="0"/>
                <wp:positionH relativeFrom="column">
                  <wp:posOffset>1914525</wp:posOffset>
                </wp:positionH>
                <wp:positionV relativeFrom="paragraph">
                  <wp:posOffset>133350</wp:posOffset>
                </wp:positionV>
                <wp:extent cx="428625" cy="314325"/>
                <wp:effectExtent l="0" t="0" r="9525" b="9525"/>
                <wp:wrapNone/>
                <wp:docPr id="2908" name="Rounded Rectangle 290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529F3E6" w14:textId="77777777" w:rsidR="00944514" w:rsidRPr="00B6176C" w:rsidRDefault="00944514" w:rsidP="002534F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85B72" id="Rounded Rectangle 2908" o:spid="_x0000_s1818" style="position:absolute;margin-left:150.75pt;margin-top:10.5pt;width:33.75pt;height:24.75pt;z-index:251639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ks0ggIAAFA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" fillcolor="white [3201]" stroked="f" strokeweight="2pt">
                <v:textbox>
                  <w:txbxContent>
                    <w:p w14:paraId="0529F3E6" w14:textId="77777777" w:rsidR="00944514" w:rsidRPr="00B6176C" w:rsidRDefault="00944514" w:rsidP="002534F9">
                      <w:pPr>
                        <w:jc w:val="center"/>
                      </w:pPr>
                      <w:r>
                        <w:t>No</w:t>
                      </w:r>
                    </w:p>
                  </w:txbxContent>
                </v:textbox>
              </v:roundrect>
            </w:pict>
          </mc:Fallback>
        </mc:AlternateContent>
      </w:r>
    </w:p>
    <w:p w14:paraId="54EBBF2B" w14:textId="33CE191C" w:rsidR="0054742A" w:rsidRDefault="0054742A" w:rsidP="004949FB"/>
    <w:p w14:paraId="7093174F" w14:textId="6D8F83F5" w:rsidR="0054742A" w:rsidRDefault="00596398" w:rsidP="004949FB">
      <w:r w:rsidRPr="002534F9">
        <w:rPr>
          <w:noProof/>
          <w:lang w:val="en-US"/>
        </w:rPr>
        <mc:AlternateContent>
          <mc:Choice Requires="wps">
            <w:drawing>
              <wp:anchor distT="0" distB="0" distL="114300" distR="114300" simplePos="0" relativeHeight="255749120" behindDoc="0" locked="0" layoutInCell="1" allowOverlap="1" wp14:anchorId="459B3C7B" wp14:editId="434CE5AD">
                <wp:simplePos x="0" y="0"/>
                <wp:positionH relativeFrom="column">
                  <wp:posOffset>1094740</wp:posOffset>
                </wp:positionH>
                <wp:positionV relativeFrom="paragraph">
                  <wp:posOffset>57785</wp:posOffset>
                </wp:positionV>
                <wp:extent cx="1800225" cy="1333500"/>
                <wp:effectExtent l="0" t="0" r="28575" b="19050"/>
                <wp:wrapNone/>
                <wp:docPr id="2911" name="Diamond 2911"/>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9CC35A3" w14:textId="5DE0FD7B" w:rsidR="00944514" w:rsidRPr="00003244" w:rsidRDefault="00944514" w:rsidP="002534F9">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B3C7B" id="Diamond 2911" o:spid="_x0000_s1819" type="#_x0000_t4" style="position:absolute;margin-left:86.2pt;margin-top:4.55pt;width:141.75pt;height:105pt;z-index:2557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" fillcolor="white [3201]" strokecolor="#4f81bd [3204]" strokeweight="1pt">
                <v:textbox>
                  <w:txbxContent>
                    <w:p w14:paraId="59CC35A3" w14:textId="5DE0FD7B" w:rsidR="00944514" w:rsidRPr="00003244" w:rsidRDefault="00944514" w:rsidP="002534F9">
                      <w:pPr>
                        <w:jc w:val="center"/>
                        <w:rPr>
                          <w:rFonts w:ascii="Arial" w:hAnsi="Arial" w:cs="Arial"/>
                          <w:sz w:val="20"/>
                        </w:rPr>
                      </w:pPr>
                      <w:r>
                        <w:rPr>
                          <w:rFonts w:ascii="Arial" w:hAnsi="Arial" w:cs="Arial"/>
                          <w:sz w:val="20"/>
                        </w:rPr>
                        <w:t>If CMD_TYPE_READ</w:t>
                      </w:r>
                    </w:p>
                  </w:txbxContent>
                </v:textbox>
              </v:shape>
            </w:pict>
          </mc:Fallback>
        </mc:AlternateContent>
      </w:r>
    </w:p>
    <w:p w14:paraId="6612C55F" w14:textId="56898A98" w:rsidR="0054742A" w:rsidRDefault="0054742A" w:rsidP="004949FB"/>
    <w:p w14:paraId="137282BB" w14:textId="11FA53A8" w:rsidR="0054742A" w:rsidRDefault="00596398" w:rsidP="004949FB">
      <w:r w:rsidRPr="002534F9">
        <w:rPr>
          <w:noProof/>
          <w:lang w:val="en-US"/>
        </w:rPr>
        <mc:AlternateContent>
          <mc:Choice Requires="wps">
            <w:drawing>
              <wp:anchor distT="0" distB="0" distL="114300" distR="114300" simplePos="0" relativeHeight="255745024" behindDoc="0" locked="0" layoutInCell="1" allowOverlap="1" wp14:anchorId="4B510CDF" wp14:editId="7095FC2A">
                <wp:simplePos x="0" y="0"/>
                <wp:positionH relativeFrom="column">
                  <wp:posOffset>514350</wp:posOffset>
                </wp:positionH>
                <wp:positionV relativeFrom="paragraph">
                  <wp:posOffset>72390</wp:posOffset>
                </wp:positionV>
                <wp:extent cx="523875" cy="314325"/>
                <wp:effectExtent l="0" t="0" r="9525" b="9525"/>
                <wp:wrapNone/>
                <wp:docPr id="2910" name="Rounded Rectangle 291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540C27" w14:textId="77777777" w:rsidR="00944514" w:rsidRPr="00B6176C" w:rsidRDefault="00944514" w:rsidP="002534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10CDF" id="Rounded Rectangle 2910" o:spid="_x0000_s1820" style="position:absolute;margin-left:40.5pt;margin-top:5.7pt;width:41.25pt;height:24.75pt;z-index:2557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" fillcolor="white [3201]" stroked="f" strokeweight="2pt">
                <v:textbox>
                  <w:txbxContent>
                    <w:p w14:paraId="75540C27" w14:textId="77777777" w:rsidR="00944514" w:rsidRPr="00B6176C" w:rsidRDefault="00944514" w:rsidP="002534F9">
                      <w:pPr>
                        <w:jc w:val="center"/>
                      </w:pPr>
                      <w:r>
                        <w:t>Yes</w:t>
                      </w:r>
                    </w:p>
                  </w:txbxContent>
                </v:textbox>
              </v:roundrect>
            </w:pict>
          </mc:Fallback>
        </mc:AlternateContent>
      </w:r>
    </w:p>
    <w:p w14:paraId="03C2ECE9" w14:textId="7F407B80" w:rsidR="0054742A" w:rsidRDefault="00596398" w:rsidP="004949FB">
      <w:r w:rsidRPr="002534F9">
        <w:rPr>
          <w:noProof/>
          <w:lang w:val="en-US"/>
        </w:rPr>
        <mc:AlternateContent>
          <mc:Choice Requires="wps">
            <w:drawing>
              <wp:anchor distT="0" distB="0" distL="114300" distR="114300" simplePos="0" relativeHeight="255748096" behindDoc="0" locked="0" layoutInCell="1" allowOverlap="1" wp14:anchorId="75170FBE" wp14:editId="04DD026C">
                <wp:simplePos x="0" y="0"/>
                <wp:positionH relativeFrom="margin">
                  <wp:posOffset>408940</wp:posOffset>
                </wp:positionH>
                <wp:positionV relativeFrom="paragraph">
                  <wp:posOffset>161925</wp:posOffset>
                </wp:positionV>
                <wp:extent cx="714375" cy="0"/>
                <wp:effectExtent l="38100" t="76200" r="0" b="95250"/>
                <wp:wrapNone/>
                <wp:docPr id="2913" name="Straight Arrow Connector 2913"/>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230957" id="Straight Arrow Connector 2913" o:spid="_x0000_s1026" type="#_x0000_t32" style="position:absolute;margin-left:32.2pt;margin-top:12.75pt;width:56.25pt;height:0;flip:x y;z-index:25574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" strokecolor="#4579b8 [3044]">
                <v:stroke endarrow="block"/>
                <w10:wrap anchorx="margin"/>
              </v:shape>
            </w:pict>
          </mc:Fallback>
        </mc:AlternateContent>
      </w:r>
    </w:p>
    <w:p w14:paraId="0C948CB3" w14:textId="32CBFB0A" w:rsidR="0054742A" w:rsidRDefault="00596398" w:rsidP="004949FB">
      <w:r w:rsidRPr="002534F9">
        <w:rPr>
          <w:noProof/>
          <w:lang w:val="en-US"/>
        </w:rPr>
        <mc:AlternateContent>
          <mc:Choice Requires="wps">
            <w:drawing>
              <wp:anchor distT="0" distB="0" distL="114300" distR="114300" simplePos="0" relativeHeight="255747072" behindDoc="1" locked="0" layoutInCell="1" allowOverlap="1" wp14:anchorId="1E738057" wp14:editId="2C0604B1">
                <wp:simplePos x="0" y="0"/>
                <wp:positionH relativeFrom="margin">
                  <wp:posOffset>428625</wp:posOffset>
                </wp:positionH>
                <wp:positionV relativeFrom="paragraph">
                  <wp:posOffset>12065</wp:posOffset>
                </wp:positionV>
                <wp:extent cx="895350" cy="742950"/>
                <wp:effectExtent l="0" t="0" r="0" b="0"/>
                <wp:wrapNone/>
                <wp:docPr id="2912" name="Rounded Rectangle 2912"/>
                <wp:cNvGraphicFramePr/>
                <a:graphic xmlns:a="http://schemas.openxmlformats.org/drawingml/2006/main">
                  <a:graphicData uri="http://schemas.microsoft.com/office/word/2010/wordprocessingShape">
                    <wps:wsp>
                      <wps:cNvSpPr/>
                      <wps:spPr>
                        <a:xfrm>
                          <a:off x="0" y="0"/>
                          <a:ext cx="895350" cy="7429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37FC5E1" w14:textId="77777777" w:rsidR="00944514" w:rsidRPr="00B6176C" w:rsidRDefault="00944514" w:rsidP="002534F9">
                            <w:r>
                              <w:t>Sends OK as Final response</w:t>
                            </w:r>
                          </w:p>
                          <w:p w14:paraId="67D73DED" w14:textId="77777777" w:rsidR="00944514" w:rsidRPr="00B6176C" w:rsidRDefault="00944514" w:rsidP="002534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38057" id="Rounded Rectangle 2912" o:spid="_x0000_s1821" style="position:absolute;margin-left:33.75pt;margin-top:.95pt;width:70.5pt;height:58.5pt;z-index:-24756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" fillcolor="white [3201]" stroked="f" strokeweight="2pt">
                <v:textbox>
                  <w:txbxContent>
                    <w:p w14:paraId="537FC5E1" w14:textId="77777777" w:rsidR="00944514" w:rsidRPr="00B6176C" w:rsidRDefault="00944514" w:rsidP="002534F9">
                      <w:r>
                        <w:t>Sends OK as Final response</w:t>
                      </w:r>
                    </w:p>
                    <w:p w14:paraId="67D73DED" w14:textId="77777777" w:rsidR="00944514" w:rsidRPr="00B6176C" w:rsidRDefault="00944514" w:rsidP="002534F9"/>
                  </w:txbxContent>
                </v:textbox>
                <w10:wrap anchorx="margin"/>
              </v:roundrect>
            </w:pict>
          </mc:Fallback>
        </mc:AlternateContent>
      </w:r>
      <w:r w:rsidRPr="002534F9">
        <w:rPr>
          <w:noProof/>
          <w:lang w:val="en-US"/>
        </w:rPr>
        <mc:AlternateContent>
          <mc:Choice Requires="wps">
            <w:drawing>
              <wp:anchor distT="0" distB="0" distL="114300" distR="114300" simplePos="0" relativeHeight="251638766" behindDoc="0" locked="0" layoutInCell="1" allowOverlap="1" wp14:anchorId="142EE281" wp14:editId="0D7BF85F">
                <wp:simplePos x="0" y="0"/>
                <wp:positionH relativeFrom="column">
                  <wp:posOffset>1924050</wp:posOffset>
                </wp:positionH>
                <wp:positionV relativeFrom="paragraph">
                  <wp:posOffset>687705</wp:posOffset>
                </wp:positionV>
                <wp:extent cx="428625" cy="314325"/>
                <wp:effectExtent l="0" t="0" r="9525" b="9525"/>
                <wp:wrapNone/>
                <wp:docPr id="2909" name="Rounded Rectangle 2909"/>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86C8DF" w14:textId="77777777" w:rsidR="00944514" w:rsidRPr="00B6176C" w:rsidRDefault="00944514" w:rsidP="002534F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2EE281" id="Rounded Rectangle 2909" o:spid="_x0000_s1822" style="position:absolute;margin-left:151.5pt;margin-top:54.15pt;width:33.75pt;height:24.75pt;z-index:251638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" fillcolor="white [3201]" stroked="f" strokeweight="2pt">
                <v:textbox>
                  <w:txbxContent>
                    <w:p w14:paraId="0086C8DF" w14:textId="77777777" w:rsidR="00944514" w:rsidRPr="00B6176C" w:rsidRDefault="00944514" w:rsidP="002534F9">
                      <w:pPr>
                        <w:jc w:val="center"/>
                      </w:pPr>
                      <w:r>
                        <w:t>No</w:t>
                      </w:r>
                    </w:p>
                  </w:txbxContent>
                </v:textbox>
              </v:roundrect>
            </w:pict>
          </mc:Fallback>
        </mc:AlternateContent>
      </w:r>
    </w:p>
    <w:p w14:paraId="7A1A906D" w14:textId="4E6BB6BC" w:rsidR="009545BC" w:rsidRDefault="009545BC" w:rsidP="009545BC"/>
    <w:p w14:paraId="154E2BDB" w14:textId="35EA48F7" w:rsidR="009545BC" w:rsidRDefault="009545BC" w:rsidP="009545BC"/>
    <w:p w14:paraId="77FDEA98" w14:textId="592B231C" w:rsidR="009545BC" w:rsidRDefault="009545BC" w:rsidP="009545BC"/>
    <w:p w14:paraId="66EECC73" w14:textId="6727434A" w:rsidR="009545BC" w:rsidRDefault="009545BC" w:rsidP="009545BC"/>
    <w:p w14:paraId="6B5FF5CA" w14:textId="5B38DDD6" w:rsidR="009545BC" w:rsidRDefault="009545BC" w:rsidP="009545BC"/>
    <w:p w14:paraId="7AFF107F" w14:textId="02A1D887" w:rsidR="009545BC" w:rsidRDefault="001B3AC0" w:rsidP="009545BC">
      <w:r w:rsidRPr="001B3AC0">
        <w:rPr>
          <w:noProof/>
          <w:lang w:val="en-US"/>
        </w:rPr>
        <w:lastRenderedPageBreak/>
        <mc:AlternateContent>
          <mc:Choice Requires="wps">
            <w:drawing>
              <wp:anchor distT="0" distB="0" distL="114300" distR="114300" simplePos="0" relativeHeight="255751168" behindDoc="0" locked="0" layoutInCell="1" allowOverlap="1" wp14:anchorId="69BA10B9" wp14:editId="77AFEB5E">
                <wp:simplePos x="0" y="0"/>
                <wp:positionH relativeFrom="margin">
                  <wp:posOffset>76200</wp:posOffset>
                </wp:positionH>
                <wp:positionV relativeFrom="paragraph">
                  <wp:posOffset>35560</wp:posOffset>
                </wp:positionV>
                <wp:extent cx="822325" cy="640080"/>
                <wp:effectExtent l="0" t="0" r="15875" b="26670"/>
                <wp:wrapNone/>
                <wp:docPr id="2914" name="Rectangle 291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953F5F" w14:textId="77777777" w:rsidR="00944514" w:rsidRDefault="00944514" w:rsidP="001B3AC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A10B9" id="Rectangle 2914" o:spid="_x0000_s1823" style="position:absolute;margin-left:6pt;margin-top:2.8pt;width:64.75pt;height:50.4pt;z-index:25575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" fillcolor="#f79646 [3209]" strokecolor="#5a5a5a [2109]" strokeweight="1pt">
                <v:textbox>
                  <w:txbxContent>
                    <w:p w14:paraId="2F953F5F" w14:textId="77777777" w:rsidR="00944514" w:rsidRDefault="00944514" w:rsidP="001B3AC0">
                      <w:pPr>
                        <w:jc w:val="center"/>
                      </w:pPr>
                      <w:r>
                        <w:t>Host with Linux OS</w:t>
                      </w:r>
                    </w:p>
                  </w:txbxContent>
                </v:textbox>
                <w10:wrap anchorx="margin"/>
              </v:rect>
            </w:pict>
          </mc:Fallback>
        </mc:AlternateContent>
      </w:r>
      <w:r w:rsidRPr="001B3AC0">
        <w:rPr>
          <w:noProof/>
          <w:lang w:val="en-US"/>
        </w:rPr>
        <mc:AlternateContent>
          <mc:Choice Requires="wps">
            <w:drawing>
              <wp:anchor distT="0" distB="0" distL="114300" distR="114300" simplePos="0" relativeHeight="255752192" behindDoc="0" locked="0" layoutInCell="1" allowOverlap="1" wp14:anchorId="54613D08" wp14:editId="316F47F4">
                <wp:simplePos x="0" y="0"/>
                <wp:positionH relativeFrom="column">
                  <wp:posOffset>1638935</wp:posOffset>
                </wp:positionH>
                <wp:positionV relativeFrom="paragraph">
                  <wp:posOffset>26035</wp:posOffset>
                </wp:positionV>
                <wp:extent cx="828675" cy="640080"/>
                <wp:effectExtent l="0" t="0" r="28575" b="26670"/>
                <wp:wrapNone/>
                <wp:docPr id="2915" name="Rectangle 2915"/>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573C88B" w14:textId="77777777" w:rsidR="00944514" w:rsidRDefault="00944514" w:rsidP="001B3AC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13D08" id="Rectangle 2915" o:spid="_x0000_s1824" style="position:absolute;margin-left:129.05pt;margin-top:2.05pt;width:65.25pt;height:50.4pt;z-index:2557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" fillcolor="#4f81bd [3204]" strokecolor="#5a5a5a [2109]" strokeweight="1pt">
                <v:textbox>
                  <w:txbxContent>
                    <w:p w14:paraId="0573C88B" w14:textId="77777777" w:rsidR="00944514" w:rsidRDefault="00944514" w:rsidP="001B3AC0">
                      <w:pPr>
                        <w:jc w:val="center"/>
                      </w:pPr>
                      <w:r>
                        <w:t>Legato App</w:t>
                      </w:r>
                    </w:p>
                  </w:txbxContent>
                </v:textbox>
              </v:rect>
            </w:pict>
          </mc:Fallback>
        </mc:AlternateContent>
      </w:r>
    </w:p>
    <w:p w14:paraId="4E325FCF" w14:textId="274DF30C" w:rsidR="009545BC" w:rsidRDefault="009545BC" w:rsidP="009545BC"/>
    <w:p w14:paraId="4C0F4CA1" w14:textId="21F8C139" w:rsidR="009545BC" w:rsidRDefault="009545BC" w:rsidP="009545BC"/>
    <w:p w14:paraId="0492D64D" w14:textId="6184312F" w:rsidR="009545BC" w:rsidRDefault="005C07E1" w:rsidP="009545BC">
      <w:r w:rsidRPr="002534F9">
        <w:rPr>
          <w:noProof/>
          <w:lang w:val="en-US"/>
        </w:rPr>
        <mc:AlternateContent>
          <mc:Choice Requires="wps">
            <w:drawing>
              <wp:anchor distT="0" distB="0" distL="114300" distR="114300" simplePos="0" relativeHeight="255779840" behindDoc="0" locked="0" layoutInCell="1" allowOverlap="1" wp14:anchorId="599EBA84" wp14:editId="241B9699">
                <wp:simplePos x="0" y="0"/>
                <wp:positionH relativeFrom="column">
                  <wp:posOffset>1181100</wp:posOffset>
                </wp:positionH>
                <wp:positionV relativeFrom="paragraph">
                  <wp:posOffset>171450</wp:posOffset>
                </wp:positionV>
                <wp:extent cx="1800225" cy="1333500"/>
                <wp:effectExtent l="0" t="0" r="28575" b="19050"/>
                <wp:wrapNone/>
                <wp:docPr id="2934" name="Diamond 2934"/>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DA0EEBE" w14:textId="599FEF4C" w:rsidR="00944514" w:rsidRPr="00003244" w:rsidRDefault="00944514" w:rsidP="00231E39">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EBA84" id="Diamond 2934" o:spid="_x0000_s1825" type="#_x0000_t4" style="position:absolute;margin-left:93pt;margin-top:13.5pt;width:141.75pt;height:105pt;z-index:2557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" fillcolor="white [3201]" strokecolor="#4f81bd [3204]" strokeweight="1pt">
                <v:textbox>
                  <w:txbxContent>
                    <w:p w14:paraId="3DA0EEBE" w14:textId="599FEF4C" w:rsidR="00944514" w:rsidRPr="00003244" w:rsidRDefault="00944514" w:rsidP="00231E39">
                      <w:pPr>
                        <w:jc w:val="center"/>
                        <w:rPr>
                          <w:rFonts w:ascii="Arial" w:hAnsi="Arial" w:cs="Arial"/>
                          <w:sz w:val="20"/>
                        </w:rPr>
                      </w:pPr>
                      <w:r>
                        <w:rPr>
                          <w:rFonts w:ascii="Arial" w:hAnsi="Arial" w:cs="Arial"/>
                          <w:sz w:val="20"/>
                        </w:rPr>
                        <w:t>If CMD_TYPE_PARA</w:t>
                      </w:r>
                    </w:p>
                  </w:txbxContent>
                </v:textbox>
              </v:shape>
            </w:pict>
          </mc:Fallback>
        </mc:AlternateContent>
      </w:r>
      <w:r w:rsidR="00535725" w:rsidRPr="00A44A7F">
        <w:rPr>
          <w:noProof/>
          <w:lang w:val="en-US"/>
        </w:rPr>
        <mc:AlternateContent>
          <mc:Choice Requires="wps">
            <w:drawing>
              <wp:anchor distT="0" distB="0" distL="114300" distR="114300" simplePos="0" relativeHeight="255771648" behindDoc="0" locked="0" layoutInCell="1" allowOverlap="1" wp14:anchorId="6CE3B1E4" wp14:editId="275FB4D6">
                <wp:simplePos x="0" y="0"/>
                <wp:positionH relativeFrom="column">
                  <wp:posOffset>2076450</wp:posOffset>
                </wp:positionH>
                <wp:positionV relativeFrom="paragraph">
                  <wp:posOffset>120015</wp:posOffset>
                </wp:positionV>
                <wp:extent cx="0" cy="7019925"/>
                <wp:effectExtent l="0" t="0" r="19050" b="28575"/>
                <wp:wrapNone/>
                <wp:docPr id="2928" name="Straight Connector 2928"/>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E7C01" id="Straight Connector 2928" o:spid="_x0000_s1026" style="position:absolute;flip:x;z-index:2557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9.45pt" to="163.5pt,5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" strokecolor="#4579b8 [3044]"/>
            </w:pict>
          </mc:Fallback>
        </mc:AlternateContent>
      </w:r>
      <w:r w:rsidR="001B3AC0" w:rsidRPr="00A44A7F">
        <w:rPr>
          <w:noProof/>
          <w:lang w:val="en-US"/>
        </w:rPr>
        <mc:AlternateContent>
          <mc:Choice Requires="wps">
            <w:drawing>
              <wp:anchor distT="0" distB="0" distL="114300" distR="114300" simplePos="0" relativeHeight="255763456" behindDoc="0" locked="0" layoutInCell="1" allowOverlap="1" wp14:anchorId="654CB98E" wp14:editId="680735A6">
                <wp:simplePos x="0" y="0"/>
                <wp:positionH relativeFrom="column">
                  <wp:posOffset>504825</wp:posOffset>
                </wp:positionH>
                <wp:positionV relativeFrom="paragraph">
                  <wp:posOffset>113030</wp:posOffset>
                </wp:positionV>
                <wp:extent cx="0" cy="7019925"/>
                <wp:effectExtent l="0" t="0" r="19050" b="28575"/>
                <wp:wrapNone/>
                <wp:docPr id="2924" name="Straight Connector 2924"/>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ACF58" id="Straight Connector 2924" o:spid="_x0000_s1026" style="position:absolute;flip:x;z-index:2557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8.9pt" to="39.75pt,5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" strokecolor="#4579b8 [3044]"/>
            </w:pict>
          </mc:Fallback>
        </mc:AlternateContent>
      </w:r>
    </w:p>
    <w:p w14:paraId="42B4177B" w14:textId="39B85917" w:rsidR="009545BC" w:rsidRDefault="009545BC" w:rsidP="009545BC"/>
    <w:p w14:paraId="667CA1BF" w14:textId="041B11AA" w:rsidR="009545BC" w:rsidRDefault="009545BC" w:rsidP="009545BC"/>
    <w:p w14:paraId="71F2E5BC" w14:textId="1D8149FA" w:rsidR="009545BC" w:rsidRDefault="005C07E1" w:rsidP="009545BC">
      <w:r w:rsidRPr="002534F9">
        <w:rPr>
          <w:noProof/>
          <w:lang w:val="en-US"/>
        </w:rPr>
        <mc:AlternateContent>
          <mc:Choice Requires="wps">
            <w:drawing>
              <wp:anchor distT="0" distB="0" distL="114300" distR="114300" simplePos="0" relativeHeight="251631591" behindDoc="0" locked="0" layoutInCell="1" allowOverlap="1" wp14:anchorId="17DA0158" wp14:editId="27FFBEE0">
                <wp:simplePos x="0" y="0"/>
                <wp:positionH relativeFrom="column">
                  <wp:posOffset>619125</wp:posOffset>
                </wp:positionH>
                <wp:positionV relativeFrom="paragraph">
                  <wp:posOffset>3810</wp:posOffset>
                </wp:positionV>
                <wp:extent cx="428625" cy="314325"/>
                <wp:effectExtent l="0" t="0" r="9525" b="9525"/>
                <wp:wrapNone/>
                <wp:docPr id="2938" name="Rounded Rectangle 293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160C8E2" w14:textId="77777777" w:rsidR="00944514" w:rsidRPr="00B6176C" w:rsidRDefault="00944514" w:rsidP="00231E3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A0158" id="Rounded Rectangle 2938" o:spid="_x0000_s1826" style="position:absolute;margin-left:48.75pt;margin-top:.3pt;width:33.75pt;height:24.75pt;z-index:251631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" fillcolor="white [3201]" stroked="f" strokeweight="2pt">
                <v:textbox>
                  <w:txbxContent>
                    <w:p w14:paraId="1160C8E2" w14:textId="77777777" w:rsidR="00944514" w:rsidRPr="00B6176C" w:rsidRDefault="00944514" w:rsidP="00231E39">
                      <w:pPr>
                        <w:jc w:val="center"/>
                      </w:pPr>
                      <w:r>
                        <w:t>No</w:t>
                      </w:r>
                    </w:p>
                  </w:txbxContent>
                </v:textbox>
              </v:roundrect>
            </w:pict>
          </mc:Fallback>
        </mc:AlternateContent>
      </w:r>
    </w:p>
    <w:p w14:paraId="69BD86E0" w14:textId="079A2FD0" w:rsidR="009545BC" w:rsidRDefault="005C07E1" w:rsidP="009545BC">
      <w:r w:rsidRPr="00231E39">
        <w:rPr>
          <w:noProof/>
          <w:lang w:val="en-US"/>
        </w:rPr>
        <mc:AlternateContent>
          <mc:Choice Requires="wps">
            <w:drawing>
              <wp:anchor distT="0" distB="0" distL="114300" distR="114300" simplePos="0" relativeHeight="255783936" behindDoc="0" locked="0" layoutInCell="1" allowOverlap="1" wp14:anchorId="10CEFF21" wp14:editId="5ADD553E">
                <wp:simplePos x="0" y="0"/>
                <wp:positionH relativeFrom="margin">
                  <wp:posOffset>485140</wp:posOffset>
                </wp:positionH>
                <wp:positionV relativeFrom="paragraph">
                  <wp:posOffset>90805</wp:posOffset>
                </wp:positionV>
                <wp:extent cx="714375" cy="0"/>
                <wp:effectExtent l="38100" t="76200" r="0" b="95250"/>
                <wp:wrapNone/>
                <wp:docPr id="2937" name="Straight Arrow Connector 2937"/>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3FC7B" id="Straight Arrow Connector 2937" o:spid="_x0000_s1026" type="#_x0000_t32" style="position:absolute;margin-left:38.2pt;margin-top:7.15pt;width:56.25pt;height:0;flip:x y;z-index:25578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" strokecolor="#4579b8 [3044]">
                <v:stroke endarrow="block"/>
                <w10:wrap anchorx="margin"/>
              </v:shape>
            </w:pict>
          </mc:Fallback>
        </mc:AlternateContent>
      </w:r>
      <w:r w:rsidRPr="00231E39">
        <w:rPr>
          <w:noProof/>
          <w:lang w:val="en-US"/>
        </w:rPr>
        <mc:AlternateContent>
          <mc:Choice Requires="wps">
            <w:drawing>
              <wp:anchor distT="0" distB="0" distL="114300" distR="114300" simplePos="0" relativeHeight="255782912" behindDoc="1" locked="0" layoutInCell="1" allowOverlap="1" wp14:anchorId="294F19D4" wp14:editId="10918B54">
                <wp:simplePos x="0" y="0"/>
                <wp:positionH relativeFrom="margin">
                  <wp:posOffset>466725</wp:posOffset>
                </wp:positionH>
                <wp:positionV relativeFrom="paragraph">
                  <wp:posOffset>16510</wp:posOffset>
                </wp:positionV>
                <wp:extent cx="895350" cy="971550"/>
                <wp:effectExtent l="0" t="0" r="0" b="0"/>
                <wp:wrapNone/>
                <wp:docPr id="2936" name="Rounded Rectangle 2936"/>
                <wp:cNvGraphicFramePr/>
                <a:graphic xmlns:a="http://schemas.openxmlformats.org/drawingml/2006/main">
                  <a:graphicData uri="http://schemas.microsoft.com/office/word/2010/wordprocessingShape">
                    <wps:wsp>
                      <wps:cNvSpPr/>
                      <wps:spPr>
                        <a:xfrm>
                          <a:off x="0" y="0"/>
                          <a:ext cx="89535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229755" w14:textId="25E1059E" w:rsidR="00944514" w:rsidRPr="00B6176C" w:rsidRDefault="00944514" w:rsidP="00231E39">
                            <w:r>
                              <w:t>Sends ERROR as Final response</w:t>
                            </w:r>
                          </w:p>
                          <w:p w14:paraId="16146B0D" w14:textId="77777777" w:rsidR="00944514" w:rsidRPr="00B6176C" w:rsidRDefault="00944514" w:rsidP="00231E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F19D4" id="Rounded Rectangle 2936" o:spid="_x0000_s1827" style="position:absolute;margin-left:36.75pt;margin-top:1.3pt;width:70.5pt;height:76.5pt;z-index:-24753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" fillcolor="white [3201]" stroked="f" strokeweight="2pt">
                <v:textbox>
                  <w:txbxContent>
                    <w:p w14:paraId="3C229755" w14:textId="25E1059E" w:rsidR="00944514" w:rsidRPr="00B6176C" w:rsidRDefault="00944514" w:rsidP="00231E39">
                      <w:r>
                        <w:t>Sends ERROR as Final response</w:t>
                      </w:r>
                    </w:p>
                    <w:p w14:paraId="16146B0D" w14:textId="77777777" w:rsidR="00944514" w:rsidRPr="00B6176C" w:rsidRDefault="00944514" w:rsidP="00231E39"/>
                  </w:txbxContent>
                </v:textbox>
                <w10:wrap anchorx="margin"/>
              </v:roundrect>
            </w:pict>
          </mc:Fallback>
        </mc:AlternateContent>
      </w:r>
    </w:p>
    <w:p w14:paraId="43549868" w14:textId="5C7BA8A9" w:rsidR="009545BC" w:rsidRDefault="009545BC" w:rsidP="009545BC"/>
    <w:p w14:paraId="63BF7424" w14:textId="023C717D" w:rsidR="009545BC" w:rsidRDefault="009545BC" w:rsidP="009545BC"/>
    <w:p w14:paraId="1AB7B829" w14:textId="2119D063" w:rsidR="009545BC" w:rsidRDefault="00231E39" w:rsidP="009545BC">
      <w:r w:rsidRPr="00231E39">
        <w:rPr>
          <w:noProof/>
          <w:lang w:val="en-US"/>
        </w:rPr>
        <mc:AlternateContent>
          <mc:Choice Requires="wps">
            <w:drawing>
              <wp:anchor distT="0" distB="0" distL="114300" distR="114300" simplePos="0" relativeHeight="251637741" behindDoc="0" locked="0" layoutInCell="1" allowOverlap="1" wp14:anchorId="728B5225" wp14:editId="404A8BE7">
                <wp:simplePos x="0" y="0"/>
                <wp:positionH relativeFrom="column">
                  <wp:posOffset>2019300</wp:posOffset>
                </wp:positionH>
                <wp:positionV relativeFrom="paragraph">
                  <wp:posOffset>80645</wp:posOffset>
                </wp:positionV>
                <wp:extent cx="523875" cy="314325"/>
                <wp:effectExtent l="0" t="0" r="9525" b="9525"/>
                <wp:wrapNone/>
                <wp:docPr id="2935" name="Rounded Rectangle 293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1345C9" w14:textId="77777777" w:rsidR="00944514" w:rsidRPr="00B6176C" w:rsidRDefault="00944514" w:rsidP="00231E3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8B5225" id="Rounded Rectangle 2935" o:spid="_x0000_s1828" style="position:absolute;margin-left:159pt;margin-top:6.35pt;width:41.25pt;height:24.75pt;z-index:2516377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" fillcolor="white [3201]" stroked="f" strokeweight="2pt">
                <v:textbox>
                  <w:txbxContent>
                    <w:p w14:paraId="191345C9" w14:textId="77777777" w:rsidR="00944514" w:rsidRPr="00B6176C" w:rsidRDefault="00944514" w:rsidP="00231E39">
                      <w:pPr>
                        <w:jc w:val="center"/>
                      </w:pPr>
                      <w:r>
                        <w:t>Yes</w:t>
                      </w:r>
                    </w:p>
                  </w:txbxContent>
                </v:textbox>
              </v:roundrect>
            </w:pict>
          </mc:Fallback>
        </mc:AlternateContent>
      </w:r>
    </w:p>
    <w:p w14:paraId="395AD0D8" w14:textId="73CFA2AF" w:rsidR="009545BC" w:rsidRDefault="00231E39" w:rsidP="009545BC">
      <w:r w:rsidRPr="00161089">
        <w:rPr>
          <w:rFonts w:asciiTheme="minorHAnsi" w:hAnsiTheme="minorHAnsi" w:cs="Arial"/>
          <w:noProof/>
          <w:sz w:val="20"/>
          <w:lang w:val="en-US"/>
        </w:rPr>
        <mc:AlternateContent>
          <mc:Choice Requires="wps">
            <w:drawing>
              <wp:anchor distT="0" distB="0" distL="114300" distR="114300" simplePos="0" relativeHeight="255788032" behindDoc="0" locked="0" layoutInCell="1" allowOverlap="1" wp14:anchorId="79EC8E1D" wp14:editId="3E8ED21E">
                <wp:simplePos x="0" y="0"/>
                <wp:positionH relativeFrom="margin">
                  <wp:posOffset>1143000</wp:posOffset>
                </wp:positionH>
                <wp:positionV relativeFrom="paragraph">
                  <wp:posOffset>177165</wp:posOffset>
                </wp:positionV>
                <wp:extent cx="1866900" cy="885825"/>
                <wp:effectExtent l="0" t="0" r="19050" b="28575"/>
                <wp:wrapNone/>
                <wp:docPr id="2939" name="Diamond 2939"/>
                <wp:cNvGraphicFramePr/>
                <a:graphic xmlns:a="http://schemas.openxmlformats.org/drawingml/2006/main">
                  <a:graphicData uri="http://schemas.microsoft.com/office/word/2010/wordprocessingShape">
                    <wps:wsp>
                      <wps:cNvSpPr/>
                      <wps:spPr>
                        <a:xfrm>
                          <a:off x="0" y="0"/>
                          <a:ext cx="1866900" cy="885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B624991" w14:textId="77777777" w:rsidR="00944514" w:rsidRPr="000153DC" w:rsidRDefault="00944514" w:rsidP="00231E39">
                            <w:pPr>
                              <w:jc w:val="center"/>
                            </w:pPr>
                            <w:r>
                              <w:t xml:space="preserve">If </w:t>
                            </w:r>
                            <w:r w:rsidRPr="000153DC">
                              <w:t>sessionId &lt;=32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C8E1D" id="Diamond 2939" o:spid="_x0000_s1829" type="#_x0000_t4" style="position:absolute;margin-left:90pt;margin-top:13.95pt;width:147pt;height:69.75pt;z-index:25578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" fillcolor="white [3201]" strokecolor="#4f81bd [3204]" strokeweight="1pt">
                <v:textbox>
                  <w:txbxContent>
                    <w:p w14:paraId="5B624991" w14:textId="77777777" w:rsidR="00944514" w:rsidRPr="000153DC" w:rsidRDefault="00944514" w:rsidP="00231E39">
                      <w:pPr>
                        <w:jc w:val="center"/>
                      </w:pPr>
                      <w:r>
                        <w:t xml:space="preserve">If </w:t>
                      </w:r>
                      <w:r w:rsidRPr="000153DC">
                        <w:t>sessionId &lt;=32</w:t>
                      </w:r>
                    </w:p>
                  </w:txbxContent>
                </v:textbox>
                <w10:wrap anchorx="margin"/>
              </v:shape>
            </w:pict>
          </mc:Fallback>
        </mc:AlternateContent>
      </w:r>
    </w:p>
    <w:p w14:paraId="5E944D7F" w14:textId="7FA10AEE" w:rsidR="009545BC" w:rsidRDefault="00231E39" w:rsidP="009545BC">
      <w:r w:rsidRPr="00231E39">
        <w:rPr>
          <w:noProof/>
          <w:lang w:val="en-US"/>
        </w:rPr>
        <mc:AlternateContent>
          <mc:Choice Requires="wps">
            <w:drawing>
              <wp:anchor distT="0" distB="0" distL="114300" distR="114300" simplePos="0" relativeHeight="251636716" behindDoc="0" locked="0" layoutInCell="1" allowOverlap="1" wp14:anchorId="6E094EEA" wp14:editId="7C908B38">
                <wp:simplePos x="0" y="0"/>
                <wp:positionH relativeFrom="column">
                  <wp:posOffset>609600</wp:posOffset>
                </wp:positionH>
                <wp:positionV relativeFrom="paragraph">
                  <wp:posOffset>139700</wp:posOffset>
                </wp:positionV>
                <wp:extent cx="428625" cy="314325"/>
                <wp:effectExtent l="0" t="0" r="9525" b="9525"/>
                <wp:wrapNone/>
                <wp:docPr id="2942" name="Rounded Rectangle 294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A3A4AB" w14:textId="77777777" w:rsidR="00944514" w:rsidRPr="00B6176C" w:rsidRDefault="00944514" w:rsidP="00231E3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094EEA" id="Rounded Rectangle 2942" o:spid="_x0000_s1830" style="position:absolute;margin-left:48pt;margin-top:11pt;width:33.75pt;height:24.75pt;z-index:251636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" fillcolor="white [3201]" stroked="f" strokeweight="2pt">
                <v:textbox>
                  <w:txbxContent>
                    <w:p w14:paraId="7FA3A4AB" w14:textId="77777777" w:rsidR="00944514" w:rsidRPr="00B6176C" w:rsidRDefault="00944514" w:rsidP="00231E39">
                      <w:pPr>
                        <w:jc w:val="center"/>
                      </w:pPr>
                      <w:r>
                        <w:t>No</w:t>
                      </w:r>
                    </w:p>
                  </w:txbxContent>
                </v:textbox>
              </v:roundrect>
            </w:pict>
          </mc:Fallback>
        </mc:AlternateContent>
      </w:r>
    </w:p>
    <w:p w14:paraId="23C98EEF" w14:textId="2097275E" w:rsidR="009545BC" w:rsidRDefault="009545BC" w:rsidP="009545BC"/>
    <w:p w14:paraId="00433DA1" w14:textId="54981980" w:rsidR="009545BC" w:rsidRDefault="00231E39" w:rsidP="009545BC">
      <w:r w:rsidRPr="00231E39">
        <w:rPr>
          <w:noProof/>
          <w:lang w:val="en-US"/>
        </w:rPr>
        <mc:AlternateContent>
          <mc:Choice Requires="wps">
            <w:drawing>
              <wp:anchor distT="0" distB="0" distL="114300" distR="114300" simplePos="0" relativeHeight="255791104" behindDoc="0" locked="0" layoutInCell="1" allowOverlap="1" wp14:anchorId="3D8C4DBD" wp14:editId="42FEC84A">
                <wp:simplePos x="0" y="0"/>
                <wp:positionH relativeFrom="margin">
                  <wp:posOffset>513715</wp:posOffset>
                </wp:positionH>
                <wp:positionV relativeFrom="paragraph">
                  <wp:posOffset>63500</wp:posOffset>
                </wp:positionV>
                <wp:extent cx="638175" cy="0"/>
                <wp:effectExtent l="38100" t="76200" r="0" b="95250"/>
                <wp:wrapNone/>
                <wp:docPr id="2941" name="Straight Arrow Connector 2941"/>
                <wp:cNvGraphicFramePr/>
                <a:graphic xmlns:a="http://schemas.openxmlformats.org/drawingml/2006/main">
                  <a:graphicData uri="http://schemas.microsoft.com/office/word/2010/wordprocessingShape">
                    <wps:wsp>
                      <wps:cNvCnPr/>
                      <wps:spPr>
                        <a:xfrm flipH="1">
                          <a:off x="0" y="0"/>
                          <a:ext cx="638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4AA745" id="Straight Arrow Connector 2941" o:spid="_x0000_s1026" type="#_x0000_t32" style="position:absolute;margin-left:40.45pt;margin-top:5pt;width:50.25pt;height:0;flip:x;z-index:25579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" strokecolor="#4579b8 [3044]">
                <v:stroke endarrow="block"/>
                <w10:wrap anchorx="margin"/>
              </v:shape>
            </w:pict>
          </mc:Fallback>
        </mc:AlternateContent>
      </w:r>
      <w:r w:rsidRPr="00231E39">
        <w:rPr>
          <w:noProof/>
          <w:lang w:val="en-US"/>
        </w:rPr>
        <mc:AlternateContent>
          <mc:Choice Requires="wps">
            <w:drawing>
              <wp:anchor distT="0" distB="0" distL="114300" distR="114300" simplePos="0" relativeHeight="255790080" behindDoc="1" locked="0" layoutInCell="1" allowOverlap="1" wp14:anchorId="27ED72D2" wp14:editId="752A1308">
                <wp:simplePos x="0" y="0"/>
                <wp:positionH relativeFrom="margin">
                  <wp:posOffset>514350</wp:posOffset>
                </wp:positionH>
                <wp:positionV relativeFrom="paragraph">
                  <wp:posOffset>61595</wp:posOffset>
                </wp:positionV>
                <wp:extent cx="895350" cy="971550"/>
                <wp:effectExtent l="0" t="0" r="0" b="0"/>
                <wp:wrapNone/>
                <wp:docPr id="2940" name="Rounded Rectangle 2940"/>
                <wp:cNvGraphicFramePr/>
                <a:graphic xmlns:a="http://schemas.openxmlformats.org/drawingml/2006/main">
                  <a:graphicData uri="http://schemas.microsoft.com/office/word/2010/wordprocessingShape">
                    <wps:wsp>
                      <wps:cNvSpPr/>
                      <wps:spPr>
                        <a:xfrm>
                          <a:off x="0" y="0"/>
                          <a:ext cx="89535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C7B21EB" w14:textId="77777777" w:rsidR="00944514" w:rsidRPr="00B6176C" w:rsidRDefault="00944514" w:rsidP="00231E39">
                            <w:r>
                              <w:t>Sends ERROR as Final response</w:t>
                            </w:r>
                          </w:p>
                          <w:p w14:paraId="4AD11F12" w14:textId="77777777" w:rsidR="00944514" w:rsidRPr="00B6176C" w:rsidRDefault="00944514" w:rsidP="00231E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ED72D2" id="Rounded Rectangle 2940" o:spid="_x0000_s1831" style="position:absolute;margin-left:40.5pt;margin-top:4.85pt;width:70.5pt;height:76.5pt;z-index:-24752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" fillcolor="white [3201]" stroked="f" strokeweight="2pt">
                <v:textbox>
                  <w:txbxContent>
                    <w:p w14:paraId="6C7B21EB" w14:textId="77777777" w:rsidR="00944514" w:rsidRPr="00B6176C" w:rsidRDefault="00944514" w:rsidP="00231E39">
                      <w:r>
                        <w:t>Sends ERROR as Final response</w:t>
                      </w:r>
                    </w:p>
                    <w:p w14:paraId="4AD11F12" w14:textId="77777777" w:rsidR="00944514" w:rsidRPr="00B6176C" w:rsidRDefault="00944514" w:rsidP="00231E39"/>
                  </w:txbxContent>
                </v:textbox>
                <w10:wrap anchorx="margin"/>
              </v:roundrect>
            </w:pict>
          </mc:Fallback>
        </mc:AlternateContent>
      </w:r>
    </w:p>
    <w:p w14:paraId="23B1F103" w14:textId="20EAD4C4" w:rsidR="009545BC" w:rsidRDefault="009545BC" w:rsidP="009545BC"/>
    <w:p w14:paraId="20EBA00A" w14:textId="3E238AE9" w:rsidR="009545BC" w:rsidRDefault="00231E39" w:rsidP="009545BC">
      <w:r w:rsidRPr="00231E39">
        <w:rPr>
          <w:noProof/>
          <w:lang w:val="en-US"/>
        </w:rPr>
        <mc:AlternateContent>
          <mc:Choice Requires="wps">
            <w:drawing>
              <wp:anchor distT="0" distB="0" distL="114300" distR="114300" simplePos="0" relativeHeight="251635691" behindDoc="0" locked="0" layoutInCell="1" allowOverlap="1" wp14:anchorId="5EEE45DC" wp14:editId="2496E4E7">
                <wp:simplePos x="0" y="0"/>
                <wp:positionH relativeFrom="column">
                  <wp:posOffset>2000250</wp:posOffset>
                </wp:positionH>
                <wp:positionV relativeFrom="paragraph">
                  <wp:posOffset>67310</wp:posOffset>
                </wp:positionV>
                <wp:extent cx="523875" cy="314325"/>
                <wp:effectExtent l="0" t="0" r="9525" b="9525"/>
                <wp:wrapNone/>
                <wp:docPr id="2943" name="Rounded Rectangle 294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735295F" w14:textId="77777777" w:rsidR="00944514" w:rsidRPr="00B6176C" w:rsidRDefault="00944514" w:rsidP="00231E3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E45DC" id="Rounded Rectangle 2943" o:spid="_x0000_s1832" style="position:absolute;margin-left:157.5pt;margin-top:5.3pt;width:41.25pt;height:24.75pt;z-index:251635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" fillcolor="white [3201]" stroked="f" strokeweight="2pt">
                <v:textbox>
                  <w:txbxContent>
                    <w:p w14:paraId="4735295F" w14:textId="77777777" w:rsidR="00944514" w:rsidRPr="00B6176C" w:rsidRDefault="00944514" w:rsidP="00231E39">
                      <w:pPr>
                        <w:jc w:val="center"/>
                      </w:pPr>
                      <w:r>
                        <w:t>Yes</w:t>
                      </w:r>
                    </w:p>
                  </w:txbxContent>
                </v:textbox>
              </v:roundrect>
            </w:pict>
          </mc:Fallback>
        </mc:AlternateContent>
      </w:r>
    </w:p>
    <w:p w14:paraId="1800BE34" w14:textId="20CCE583" w:rsidR="009545BC" w:rsidRDefault="00C23735" w:rsidP="009545BC">
      <w:r w:rsidRPr="00161089">
        <w:rPr>
          <w:rFonts w:asciiTheme="minorHAnsi" w:hAnsiTheme="minorHAnsi" w:cs="Arial"/>
          <w:noProof/>
          <w:sz w:val="20"/>
          <w:lang w:val="en-US"/>
        </w:rPr>
        <mc:AlternateContent>
          <mc:Choice Requires="wps">
            <w:drawing>
              <wp:anchor distT="0" distB="0" distL="114300" distR="114300" simplePos="0" relativeHeight="255793152" behindDoc="0" locked="0" layoutInCell="1" allowOverlap="1" wp14:anchorId="27772BAF" wp14:editId="2EF8660E">
                <wp:simplePos x="0" y="0"/>
                <wp:positionH relativeFrom="margin">
                  <wp:posOffset>1028700</wp:posOffset>
                </wp:positionH>
                <wp:positionV relativeFrom="paragraph">
                  <wp:posOffset>161926</wp:posOffset>
                </wp:positionV>
                <wp:extent cx="2095500" cy="1295400"/>
                <wp:effectExtent l="0" t="0" r="19050" b="19050"/>
                <wp:wrapNone/>
                <wp:docPr id="2326" name="Diamond 2326"/>
                <wp:cNvGraphicFramePr/>
                <a:graphic xmlns:a="http://schemas.openxmlformats.org/drawingml/2006/main">
                  <a:graphicData uri="http://schemas.microsoft.com/office/word/2010/wordprocessingShape">
                    <wps:wsp>
                      <wps:cNvSpPr/>
                      <wps:spPr>
                        <a:xfrm>
                          <a:off x="0" y="0"/>
                          <a:ext cx="2095500" cy="12954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26DA1D9" w14:textId="12E2F9DD" w:rsidR="00944514" w:rsidRPr="000153DC" w:rsidRDefault="00944514" w:rsidP="00231E39">
                            <w:pPr>
                              <w:jc w:val="center"/>
                            </w:pPr>
                            <w:r>
                              <w:t>If sessionId configured by +KTCPCFG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72BAF" id="Diamond 2326" o:spid="_x0000_s1833" type="#_x0000_t4" style="position:absolute;margin-left:81pt;margin-top:12.75pt;width:165pt;height:102pt;z-index:25579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" fillcolor="white [3201]" strokecolor="#4f81bd [3204]" strokeweight="1pt">
                <v:textbox>
                  <w:txbxContent>
                    <w:p w14:paraId="426DA1D9" w14:textId="12E2F9DD" w:rsidR="00944514" w:rsidRPr="000153DC" w:rsidRDefault="00944514" w:rsidP="00231E39">
                      <w:pPr>
                        <w:jc w:val="center"/>
                      </w:pPr>
                      <w:r>
                        <w:t>If sessionId configured by +KTCPCFG</w:t>
                      </w:r>
                    </w:p>
                  </w:txbxContent>
                </v:textbox>
                <w10:wrap anchorx="margin"/>
              </v:shape>
            </w:pict>
          </mc:Fallback>
        </mc:AlternateContent>
      </w:r>
    </w:p>
    <w:p w14:paraId="4F1E48DB" w14:textId="10AEE67C" w:rsidR="009545BC" w:rsidRDefault="009545BC" w:rsidP="009545BC"/>
    <w:p w14:paraId="543CBF47" w14:textId="1E9F2897" w:rsidR="009545BC" w:rsidRDefault="005C07E1" w:rsidP="009545BC">
      <w:r w:rsidRPr="005C07E1">
        <w:rPr>
          <w:noProof/>
          <w:lang w:val="en-US"/>
        </w:rPr>
        <mc:AlternateContent>
          <mc:Choice Requires="wps">
            <w:drawing>
              <wp:anchor distT="0" distB="0" distL="114300" distR="114300" simplePos="0" relativeHeight="251634666" behindDoc="0" locked="0" layoutInCell="1" allowOverlap="1" wp14:anchorId="459F2C0A" wp14:editId="1F69F4B5">
                <wp:simplePos x="0" y="0"/>
                <wp:positionH relativeFrom="column">
                  <wp:posOffset>581025</wp:posOffset>
                </wp:positionH>
                <wp:positionV relativeFrom="paragraph">
                  <wp:posOffset>157480</wp:posOffset>
                </wp:positionV>
                <wp:extent cx="428625" cy="314325"/>
                <wp:effectExtent l="0" t="0" r="9525" b="9525"/>
                <wp:wrapNone/>
                <wp:docPr id="2944" name="Rounded Rectangle 2944"/>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074C27" w14:textId="77777777" w:rsidR="00944514" w:rsidRPr="00B6176C" w:rsidRDefault="00944514" w:rsidP="005C07E1">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F2C0A" id="Rounded Rectangle 2944" o:spid="_x0000_s1834" style="position:absolute;margin-left:45.75pt;margin-top:12.4pt;width:33.75pt;height:24.75pt;z-index:2516346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" fillcolor="white [3201]" stroked="f" strokeweight="2pt">
                <v:textbox>
                  <w:txbxContent>
                    <w:p w14:paraId="6F074C27" w14:textId="77777777" w:rsidR="00944514" w:rsidRPr="00B6176C" w:rsidRDefault="00944514" w:rsidP="005C07E1">
                      <w:pPr>
                        <w:jc w:val="center"/>
                      </w:pPr>
                      <w:r>
                        <w:t>No</w:t>
                      </w:r>
                    </w:p>
                  </w:txbxContent>
                </v:textbox>
              </v:roundrect>
            </w:pict>
          </mc:Fallback>
        </mc:AlternateContent>
      </w:r>
    </w:p>
    <w:p w14:paraId="2E66D012" w14:textId="2EA073D1" w:rsidR="009545BC" w:rsidRDefault="009545BC" w:rsidP="009545BC"/>
    <w:p w14:paraId="08EF79E0" w14:textId="5D53D996" w:rsidR="009545BC" w:rsidRDefault="006369ED" w:rsidP="009545BC">
      <w:r w:rsidRPr="00231E39">
        <w:rPr>
          <w:noProof/>
          <w:lang w:val="en-US"/>
        </w:rPr>
        <mc:AlternateContent>
          <mc:Choice Requires="wps">
            <w:drawing>
              <wp:anchor distT="0" distB="0" distL="114300" distR="114300" simplePos="0" relativeHeight="255795200" behindDoc="0" locked="0" layoutInCell="1" allowOverlap="1" wp14:anchorId="7BBA17F9" wp14:editId="22B3813E">
                <wp:simplePos x="0" y="0"/>
                <wp:positionH relativeFrom="margin">
                  <wp:posOffset>504825</wp:posOffset>
                </wp:positionH>
                <wp:positionV relativeFrom="paragraph">
                  <wp:posOffset>68580</wp:posOffset>
                </wp:positionV>
                <wp:extent cx="533400" cy="0"/>
                <wp:effectExtent l="38100" t="76200" r="0" b="95250"/>
                <wp:wrapNone/>
                <wp:docPr id="2734" name="Straight Arrow Connector 2734"/>
                <wp:cNvGraphicFramePr/>
                <a:graphic xmlns:a="http://schemas.openxmlformats.org/drawingml/2006/main">
                  <a:graphicData uri="http://schemas.microsoft.com/office/word/2010/wordprocessingShape">
                    <wps:wsp>
                      <wps:cNvCnPr/>
                      <wps:spPr>
                        <a:xfrm flipH="1" flipV="1">
                          <a:off x="0" y="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9EAEC" id="Straight Arrow Connector 2734" o:spid="_x0000_s1026" type="#_x0000_t32" style="position:absolute;margin-left:39.75pt;margin-top:5.4pt;width:42pt;height:0;flip:x y;z-index:25579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" strokecolor="#4579b8 [3044]">
                <v:stroke endarrow="block"/>
                <w10:wrap anchorx="margin"/>
              </v:shape>
            </w:pict>
          </mc:Fallback>
        </mc:AlternateContent>
      </w:r>
      <w:r w:rsidR="005C07E1" w:rsidRPr="005C07E1">
        <w:rPr>
          <w:noProof/>
          <w:lang w:val="en-US"/>
        </w:rPr>
        <mc:AlternateContent>
          <mc:Choice Requires="wps">
            <w:drawing>
              <wp:anchor distT="0" distB="0" distL="114300" distR="114300" simplePos="0" relativeHeight="255798272" behindDoc="1" locked="0" layoutInCell="1" allowOverlap="1" wp14:anchorId="11881A10" wp14:editId="0FBCE986">
                <wp:simplePos x="0" y="0"/>
                <wp:positionH relativeFrom="margin">
                  <wp:posOffset>485775</wp:posOffset>
                </wp:positionH>
                <wp:positionV relativeFrom="paragraph">
                  <wp:posOffset>79375</wp:posOffset>
                </wp:positionV>
                <wp:extent cx="895350" cy="971550"/>
                <wp:effectExtent l="0" t="0" r="0" b="0"/>
                <wp:wrapNone/>
                <wp:docPr id="2945" name="Rounded Rectangle 2945"/>
                <wp:cNvGraphicFramePr/>
                <a:graphic xmlns:a="http://schemas.openxmlformats.org/drawingml/2006/main">
                  <a:graphicData uri="http://schemas.microsoft.com/office/word/2010/wordprocessingShape">
                    <wps:wsp>
                      <wps:cNvSpPr/>
                      <wps:spPr>
                        <a:xfrm>
                          <a:off x="0" y="0"/>
                          <a:ext cx="89535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72E27F" w14:textId="77777777" w:rsidR="00944514" w:rsidRPr="00B6176C" w:rsidRDefault="00944514" w:rsidP="005C07E1">
                            <w:r>
                              <w:t>Sends ERROR as Final response</w:t>
                            </w:r>
                          </w:p>
                          <w:p w14:paraId="756819DF" w14:textId="77777777" w:rsidR="00944514" w:rsidRPr="00B6176C" w:rsidRDefault="00944514" w:rsidP="005C07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881A10" id="Rounded Rectangle 2945" o:spid="_x0000_s1835" style="position:absolute;margin-left:38.25pt;margin-top:6.25pt;width:70.5pt;height:76.5pt;z-index:-24751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" fillcolor="white [3201]" stroked="f" strokeweight="2pt">
                <v:textbox>
                  <w:txbxContent>
                    <w:p w14:paraId="7F72E27F" w14:textId="77777777" w:rsidR="00944514" w:rsidRPr="00B6176C" w:rsidRDefault="00944514" w:rsidP="005C07E1">
                      <w:r>
                        <w:t>Sends ERROR as Final response</w:t>
                      </w:r>
                    </w:p>
                    <w:p w14:paraId="756819DF" w14:textId="77777777" w:rsidR="00944514" w:rsidRPr="00B6176C" w:rsidRDefault="00944514" w:rsidP="005C07E1"/>
                  </w:txbxContent>
                </v:textbox>
                <w10:wrap anchorx="margin"/>
              </v:roundrect>
            </w:pict>
          </mc:Fallback>
        </mc:AlternateContent>
      </w:r>
    </w:p>
    <w:p w14:paraId="547748E3" w14:textId="5F11BA8D" w:rsidR="009545BC" w:rsidRDefault="009545BC" w:rsidP="009545BC"/>
    <w:p w14:paraId="14EBE172" w14:textId="644CBAB1" w:rsidR="009545BC" w:rsidRDefault="009545BC" w:rsidP="009545BC"/>
    <w:p w14:paraId="37B82228" w14:textId="185E589E" w:rsidR="009545BC" w:rsidRDefault="005C07E1" w:rsidP="009545BC">
      <w:r w:rsidRPr="00231E39">
        <w:rPr>
          <w:noProof/>
          <w:lang w:val="en-US"/>
        </w:rPr>
        <mc:AlternateContent>
          <mc:Choice Requires="wps">
            <w:drawing>
              <wp:anchor distT="0" distB="0" distL="114300" distR="114300" simplePos="0" relativeHeight="251633641" behindDoc="0" locked="0" layoutInCell="1" allowOverlap="1" wp14:anchorId="766155A0" wp14:editId="0676E583">
                <wp:simplePos x="0" y="0"/>
                <wp:positionH relativeFrom="column">
                  <wp:posOffset>2009775</wp:posOffset>
                </wp:positionH>
                <wp:positionV relativeFrom="paragraph">
                  <wp:posOffset>14605</wp:posOffset>
                </wp:positionV>
                <wp:extent cx="523875" cy="314325"/>
                <wp:effectExtent l="0" t="0" r="9525" b="9525"/>
                <wp:wrapNone/>
                <wp:docPr id="2947" name="Rounded Rectangle 294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389B78A" w14:textId="77777777" w:rsidR="00944514" w:rsidRPr="00B6176C" w:rsidRDefault="00944514" w:rsidP="005C07E1">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6155A0" id="Rounded Rectangle 2947" o:spid="_x0000_s1836" style="position:absolute;margin-left:158.25pt;margin-top:1.15pt;width:41.25pt;height:24.75pt;z-index:251633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" fillcolor="white [3201]" stroked="f" strokeweight="2pt">
                <v:textbox>
                  <w:txbxContent>
                    <w:p w14:paraId="6389B78A" w14:textId="77777777" w:rsidR="00944514" w:rsidRPr="00B6176C" w:rsidRDefault="00944514" w:rsidP="005C07E1">
                      <w:pPr>
                        <w:jc w:val="center"/>
                      </w:pPr>
                      <w:r>
                        <w:t>Yes</w:t>
                      </w:r>
                    </w:p>
                  </w:txbxContent>
                </v:textbox>
              </v:roundrect>
            </w:pict>
          </mc:Fallback>
        </mc:AlternateContent>
      </w:r>
    </w:p>
    <w:p w14:paraId="1C4BD5A4" w14:textId="2C4188D6" w:rsidR="009545BC" w:rsidRDefault="005C07E1" w:rsidP="009545BC">
      <w:r w:rsidRPr="00161089">
        <w:rPr>
          <w:rFonts w:asciiTheme="minorHAnsi" w:hAnsiTheme="minorHAnsi" w:cs="Arial"/>
          <w:noProof/>
          <w:sz w:val="20"/>
          <w:lang w:val="en-US"/>
        </w:rPr>
        <mc:AlternateContent>
          <mc:Choice Requires="wps">
            <w:drawing>
              <wp:anchor distT="0" distB="0" distL="114300" distR="114300" simplePos="0" relativeHeight="255800320" behindDoc="0" locked="0" layoutInCell="1" allowOverlap="1" wp14:anchorId="2B2372E3" wp14:editId="4B040222">
                <wp:simplePos x="0" y="0"/>
                <wp:positionH relativeFrom="margin">
                  <wp:posOffset>1314450</wp:posOffset>
                </wp:positionH>
                <wp:positionV relativeFrom="paragraph">
                  <wp:posOffset>48260</wp:posOffset>
                </wp:positionV>
                <wp:extent cx="1524000" cy="876300"/>
                <wp:effectExtent l="0" t="0" r="19050" b="19050"/>
                <wp:wrapNone/>
                <wp:docPr id="2946" name="Diamond 2946"/>
                <wp:cNvGraphicFramePr/>
                <a:graphic xmlns:a="http://schemas.openxmlformats.org/drawingml/2006/main">
                  <a:graphicData uri="http://schemas.microsoft.com/office/word/2010/wordprocessingShape">
                    <wps:wsp>
                      <wps:cNvSpPr/>
                      <wps:spPr>
                        <a:xfrm>
                          <a:off x="0" y="0"/>
                          <a:ext cx="1524000" cy="8763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28FD4FE" w14:textId="1AEC6F07" w:rsidR="00944514" w:rsidRPr="000153DC" w:rsidRDefault="00944514" w:rsidP="005C07E1">
                            <w:pPr>
                              <w:jc w:val="center"/>
                            </w:pPr>
                            <w:r>
                              <w:t>If CLIENT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372E3" id="Diamond 2946" o:spid="_x0000_s1837" type="#_x0000_t4" style="position:absolute;margin-left:103.5pt;margin-top:3.8pt;width:120pt;height:69pt;z-index:25580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" fillcolor="white [3201]" strokecolor="#4f81bd [3204]" strokeweight="1pt">
                <v:textbox>
                  <w:txbxContent>
                    <w:p w14:paraId="528FD4FE" w14:textId="1AEC6F07" w:rsidR="00944514" w:rsidRPr="000153DC" w:rsidRDefault="00944514" w:rsidP="005C07E1">
                      <w:pPr>
                        <w:jc w:val="center"/>
                      </w:pPr>
                      <w:r>
                        <w:t>If CLIENT mode</w:t>
                      </w:r>
                    </w:p>
                  </w:txbxContent>
                </v:textbox>
                <w10:wrap anchorx="margin"/>
              </v:shape>
            </w:pict>
          </mc:Fallback>
        </mc:AlternateContent>
      </w:r>
    </w:p>
    <w:p w14:paraId="3FFAACC2" w14:textId="0485B68F" w:rsidR="009545BC" w:rsidRDefault="009545BC" w:rsidP="009545BC"/>
    <w:p w14:paraId="18B9396F" w14:textId="531FB524" w:rsidR="009545BC" w:rsidRDefault="00C646E8" w:rsidP="009545BC">
      <w:r>
        <w:rPr>
          <w:noProof/>
          <w:lang w:val="en-US"/>
        </w:rPr>
        <mc:AlternateContent>
          <mc:Choice Requires="wps">
            <w:drawing>
              <wp:anchor distT="0" distB="0" distL="114300" distR="114300" simplePos="0" relativeHeight="255836160" behindDoc="0" locked="0" layoutInCell="1" allowOverlap="1" wp14:anchorId="177FA58D" wp14:editId="3FE1DD22">
                <wp:simplePos x="0" y="0"/>
                <wp:positionH relativeFrom="column">
                  <wp:posOffset>2819400</wp:posOffset>
                </wp:positionH>
                <wp:positionV relativeFrom="paragraph">
                  <wp:posOffset>111125</wp:posOffset>
                </wp:positionV>
                <wp:extent cx="2552700" cy="0"/>
                <wp:effectExtent l="0" t="0" r="19050" b="19050"/>
                <wp:wrapNone/>
                <wp:docPr id="2973" name="Straight Connector 2973"/>
                <wp:cNvGraphicFramePr/>
                <a:graphic xmlns:a="http://schemas.openxmlformats.org/drawingml/2006/main">
                  <a:graphicData uri="http://schemas.microsoft.com/office/word/2010/wordprocessingShape">
                    <wps:wsp>
                      <wps:cNvCnPr/>
                      <wps:spPr>
                        <a:xfrm flipV="1">
                          <a:off x="0" y="0"/>
                          <a:ext cx="2552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719FCC" id="Straight Connector 2973" o:spid="_x0000_s1026" style="position:absolute;flip:y;z-index:2558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8.75pt" to="42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" strokecolor="#4579b8 [3044]"/>
            </w:pict>
          </mc:Fallback>
        </mc:AlternateContent>
      </w:r>
      <w:r w:rsidR="00DF05E6">
        <w:rPr>
          <w:noProof/>
          <w:lang w:val="en-US"/>
        </w:rPr>
        <mc:AlternateContent>
          <mc:Choice Requires="wps">
            <w:drawing>
              <wp:anchor distT="0" distB="0" distL="114300" distR="114300" simplePos="0" relativeHeight="255837184" behindDoc="0" locked="0" layoutInCell="1" allowOverlap="1" wp14:anchorId="39F0AB0D" wp14:editId="196BB678">
                <wp:simplePos x="0" y="0"/>
                <wp:positionH relativeFrom="column">
                  <wp:posOffset>5381625</wp:posOffset>
                </wp:positionH>
                <wp:positionV relativeFrom="paragraph">
                  <wp:posOffset>111125</wp:posOffset>
                </wp:positionV>
                <wp:extent cx="0" cy="266700"/>
                <wp:effectExtent l="0" t="0" r="19050" b="19050"/>
                <wp:wrapNone/>
                <wp:docPr id="2974" name="Straight Connector 2974"/>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36EE3" id="Straight Connector 2974" o:spid="_x0000_s1026" style="position:absolute;z-index:2558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75pt,8.75pt" to="423.7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" strokecolor="#4579b8 [3044]"/>
            </w:pict>
          </mc:Fallback>
        </mc:AlternateContent>
      </w:r>
    </w:p>
    <w:p w14:paraId="434EF17C" w14:textId="558F1774" w:rsidR="009545BC" w:rsidRDefault="009545BC" w:rsidP="009545BC"/>
    <w:p w14:paraId="413920A1" w14:textId="6E1182AC" w:rsidR="009545BC" w:rsidRDefault="00DF05E6" w:rsidP="009545BC">
      <w:r w:rsidRPr="00161089">
        <w:rPr>
          <w:rFonts w:asciiTheme="minorHAnsi" w:hAnsiTheme="minorHAnsi" w:cs="Arial"/>
          <w:noProof/>
          <w:sz w:val="20"/>
          <w:lang w:val="en-US"/>
        </w:rPr>
        <mc:AlternateContent>
          <mc:Choice Requires="wps">
            <w:drawing>
              <wp:anchor distT="0" distB="0" distL="114300" distR="114300" simplePos="0" relativeHeight="255839232" behindDoc="0" locked="0" layoutInCell="1" allowOverlap="1" wp14:anchorId="325CF926" wp14:editId="5B16E63B">
                <wp:simplePos x="0" y="0"/>
                <wp:positionH relativeFrom="margin">
                  <wp:posOffset>4524375</wp:posOffset>
                </wp:positionH>
                <wp:positionV relativeFrom="paragraph">
                  <wp:posOffset>5080</wp:posOffset>
                </wp:positionV>
                <wp:extent cx="1714500" cy="1247775"/>
                <wp:effectExtent l="0" t="0" r="19050" b="28575"/>
                <wp:wrapNone/>
                <wp:docPr id="2975" name="Diamond 2975"/>
                <wp:cNvGraphicFramePr/>
                <a:graphic xmlns:a="http://schemas.openxmlformats.org/drawingml/2006/main">
                  <a:graphicData uri="http://schemas.microsoft.com/office/word/2010/wordprocessingShape">
                    <wps:wsp>
                      <wps:cNvSpPr/>
                      <wps:spPr>
                        <a:xfrm>
                          <a:off x="0" y="0"/>
                          <a:ext cx="1714500" cy="12477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D6F25A6" w14:textId="77777777" w:rsidR="00944514" w:rsidRPr="000153DC" w:rsidRDefault="00944514" w:rsidP="00DF05E6">
                            <w:pPr>
                              <w:jc w:val="center"/>
                            </w:pPr>
                            <w:r>
                              <w:t>Is socket state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CF926" id="Diamond 2975" o:spid="_x0000_s1838" type="#_x0000_t4" style="position:absolute;margin-left:356.25pt;margin-top:.4pt;width:135pt;height:98.25pt;z-index:2558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" fillcolor="white [3201]" strokecolor="#4f81bd [3204]" strokeweight="1pt">
                <v:textbox>
                  <w:txbxContent>
                    <w:p w14:paraId="7D6F25A6" w14:textId="77777777" w:rsidR="00944514" w:rsidRPr="000153DC" w:rsidRDefault="00944514" w:rsidP="00DF05E6">
                      <w:pPr>
                        <w:jc w:val="center"/>
                      </w:pPr>
                      <w:r>
                        <w:t>Is socket state connected</w:t>
                      </w:r>
                    </w:p>
                  </w:txbxContent>
                </v:textbox>
                <w10:wrap anchorx="margin"/>
              </v:shape>
            </w:pict>
          </mc:Fallback>
        </mc:AlternateContent>
      </w:r>
      <w:r w:rsidR="00C23735" w:rsidRPr="00231E39">
        <w:rPr>
          <w:noProof/>
          <w:lang w:val="en-US"/>
        </w:rPr>
        <mc:AlternateContent>
          <mc:Choice Requires="wps">
            <w:drawing>
              <wp:anchor distT="0" distB="0" distL="114300" distR="114300" simplePos="0" relativeHeight="251632616" behindDoc="0" locked="0" layoutInCell="1" allowOverlap="1" wp14:anchorId="1FD6420A" wp14:editId="29BDE73A">
                <wp:simplePos x="0" y="0"/>
                <wp:positionH relativeFrom="column">
                  <wp:posOffset>1981200</wp:posOffset>
                </wp:positionH>
                <wp:positionV relativeFrom="paragraph">
                  <wp:posOffset>48895</wp:posOffset>
                </wp:positionV>
                <wp:extent cx="523875" cy="314325"/>
                <wp:effectExtent l="0" t="0" r="9525" b="9525"/>
                <wp:wrapNone/>
                <wp:docPr id="2948" name="Rounded Rectangle 294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8CD367" w14:textId="77777777" w:rsidR="00944514" w:rsidRPr="00B6176C" w:rsidRDefault="00944514" w:rsidP="005C07E1">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D6420A" id="Rounded Rectangle 2948" o:spid="_x0000_s1839" style="position:absolute;margin-left:156pt;margin-top:3.85pt;width:41.25pt;height:24.75pt;z-index:251632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" fillcolor="white [3201]" stroked="f" strokeweight="2pt">
                <v:textbox>
                  <w:txbxContent>
                    <w:p w14:paraId="4B8CD367" w14:textId="77777777" w:rsidR="00944514" w:rsidRPr="00B6176C" w:rsidRDefault="00944514" w:rsidP="005C07E1">
                      <w:pPr>
                        <w:jc w:val="center"/>
                      </w:pPr>
                      <w:r>
                        <w:t>Yes</w:t>
                      </w:r>
                    </w:p>
                  </w:txbxContent>
                </v:textbox>
              </v:roundrect>
            </w:pict>
          </mc:Fallback>
        </mc:AlternateContent>
      </w:r>
    </w:p>
    <w:p w14:paraId="4E1BFAD6" w14:textId="4126964A" w:rsidR="009545BC" w:rsidRDefault="005C07E1" w:rsidP="009545BC">
      <w:r w:rsidRPr="00161089">
        <w:rPr>
          <w:rFonts w:asciiTheme="minorHAnsi" w:hAnsiTheme="minorHAnsi" w:cs="Arial"/>
          <w:noProof/>
          <w:sz w:val="20"/>
          <w:lang w:val="en-US"/>
        </w:rPr>
        <mc:AlternateContent>
          <mc:Choice Requires="wps">
            <w:drawing>
              <wp:anchor distT="0" distB="0" distL="114300" distR="114300" simplePos="0" relativeHeight="255802368" behindDoc="0" locked="0" layoutInCell="1" allowOverlap="1" wp14:anchorId="0AEE3673" wp14:editId="0E6D81EB">
                <wp:simplePos x="0" y="0"/>
                <wp:positionH relativeFrom="margin">
                  <wp:posOffset>1047750</wp:posOffset>
                </wp:positionH>
                <wp:positionV relativeFrom="paragraph">
                  <wp:posOffset>104775</wp:posOffset>
                </wp:positionV>
                <wp:extent cx="2066925" cy="1257300"/>
                <wp:effectExtent l="0" t="0" r="28575" b="19050"/>
                <wp:wrapNone/>
                <wp:docPr id="2949" name="Diamond 2949"/>
                <wp:cNvGraphicFramePr/>
                <a:graphic xmlns:a="http://schemas.openxmlformats.org/drawingml/2006/main">
                  <a:graphicData uri="http://schemas.microsoft.com/office/word/2010/wordprocessingShape">
                    <wps:wsp>
                      <wps:cNvSpPr/>
                      <wps:spPr>
                        <a:xfrm>
                          <a:off x="0" y="0"/>
                          <a:ext cx="2066925" cy="12573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1BDDB99" w14:textId="1C0CEABB" w:rsidR="00944514" w:rsidRPr="000153DC" w:rsidRDefault="00944514" w:rsidP="005C07E1">
                            <w:pPr>
                              <w:jc w:val="center"/>
                            </w:pPr>
                            <w:r>
                              <w:t>If cnxref is defined using +KCNXCFG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E3673" id="Diamond 2949" o:spid="_x0000_s1840" type="#_x0000_t4" style="position:absolute;margin-left:82.5pt;margin-top:8.25pt;width:162.75pt;height:99pt;z-index:25580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" fillcolor="white [3201]" strokecolor="#4f81bd [3204]" strokeweight="1pt">
                <v:textbox>
                  <w:txbxContent>
                    <w:p w14:paraId="51BDDB99" w14:textId="1C0CEABB" w:rsidR="00944514" w:rsidRPr="000153DC" w:rsidRDefault="00944514" w:rsidP="005C07E1">
                      <w:pPr>
                        <w:jc w:val="center"/>
                      </w:pPr>
                      <w:r>
                        <w:t>If cnxref is defined using +KCNXCFG</w:t>
                      </w:r>
                    </w:p>
                  </w:txbxContent>
                </v:textbox>
                <w10:wrap anchorx="margin"/>
              </v:shape>
            </w:pict>
          </mc:Fallback>
        </mc:AlternateContent>
      </w:r>
    </w:p>
    <w:p w14:paraId="5D8A021B" w14:textId="29249D51" w:rsidR="009545BC" w:rsidRDefault="009545BC" w:rsidP="009545BC"/>
    <w:p w14:paraId="4E7AF771" w14:textId="14A09B8A" w:rsidR="009545BC" w:rsidRDefault="00C646E8" w:rsidP="009545BC">
      <w:r>
        <w:rPr>
          <w:noProof/>
          <w:lang w:val="en-US"/>
        </w:rPr>
        <mc:AlternateContent>
          <mc:Choice Requires="wps">
            <w:drawing>
              <wp:anchor distT="0" distB="0" distL="114300" distR="114300" simplePos="0" relativeHeight="255840256" behindDoc="0" locked="0" layoutInCell="1" allowOverlap="1" wp14:anchorId="13412B18" wp14:editId="71A657C0">
                <wp:simplePos x="0" y="0"/>
                <wp:positionH relativeFrom="column">
                  <wp:posOffset>3914140</wp:posOffset>
                </wp:positionH>
                <wp:positionV relativeFrom="paragraph">
                  <wp:posOffset>76200</wp:posOffset>
                </wp:positionV>
                <wp:extent cx="619125" cy="0"/>
                <wp:effectExtent l="0" t="0" r="9525" b="19050"/>
                <wp:wrapNone/>
                <wp:docPr id="2977" name="Straight Connector 2977"/>
                <wp:cNvGraphicFramePr/>
                <a:graphic xmlns:a="http://schemas.openxmlformats.org/drawingml/2006/main">
                  <a:graphicData uri="http://schemas.microsoft.com/office/word/2010/wordprocessingShape">
                    <wps:wsp>
                      <wps:cNvCnPr/>
                      <wps:spPr>
                        <a:xfrm flipH="1">
                          <a:off x="0" y="0"/>
                          <a:ext cx="619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91260" id="Straight Connector 2977" o:spid="_x0000_s1026" style="position:absolute;flip:x;z-index:2558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pt,6pt" to="356.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" strokecolor="#4579b8 [3044]"/>
            </w:pict>
          </mc:Fallback>
        </mc:AlternateContent>
      </w:r>
      <w:r w:rsidR="00DF05E6">
        <w:rPr>
          <w:noProof/>
          <w:lang w:val="en-US"/>
        </w:rPr>
        <mc:AlternateContent>
          <mc:Choice Requires="wps">
            <w:drawing>
              <wp:anchor distT="0" distB="0" distL="114300" distR="114300" simplePos="0" relativeHeight="255841280" behindDoc="0" locked="0" layoutInCell="1" allowOverlap="1" wp14:anchorId="1546F3B7" wp14:editId="59636321">
                <wp:simplePos x="0" y="0"/>
                <wp:positionH relativeFrom="column">
                  <wp:posOffset>3914140</wp:posOffset>
                </wp:positionH>
                <wp:positionV relativeFrom="paragraph">
                  <wp:posOffset>66675</wp:posOffset>
                </wp:positionV>
                <wp:extent cx="0" cy="1524000"/>
                <wp:effectExtent l="0" t="0" r="19050" b="19050"/>
                <wp:wrapNone/>
                <wp:docPr id="2978" name="Straight Connector 2978"/>
                <wp:cNvGraphicFramePr/>
                <a:graphic xmlns:a="http://schemas.openxmlformats.org/drawingml/2006/main">
                  <a:graphicData uri="http://schemas.microsoft.com/office/word/2010/wordprocessingShape">
                    <wps:wsp>
                      <wps:cNvCnPr/>
                      <wps:spPr>
                        <a:xfrm>
                          <a:off x="0" y="0"/>
                          <a:ext cx="0" cy="15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A297C6" id="Straight Connector 2978" o:spid="_x0000_s1026" style="position:absolute;z-index:2558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pt,5.25pt" to="308.2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" strokecolor="#4579b8 [3044]"/>
            </w:pict>
          </mc:Fallback>
        </mc:AlternateContent>
      </w:r>
      <w:r w:rsidR="006369ED" w:rsidRPr="005C07E1">
        <w:rPr>
          <w:noProof/>
          <w:lang w:val="en-US"/>
        </w:rPr>
        <mc:AlternateContent>
          <mc:Choice Requires="wps">
            <w:drawing>
              <wp:anchor distT="0" distB="0" distL="114300" distR="114300" simplePos="0" relativeHeight="255808512" behindDoc="0" locked="0" layoutInCell="1" allowOverlap="1" wp14:anchorId="2BA65794" wp14:editId="0C44EC7D">
                <wp:simplePos x="0" y="0"/>
                <wp:positionH relativeFrom="column">
                  <wp:posOffset>657225</wp:posOffset>
                </wp:positionH>
                <wp:positionV relativeFrom="paragraph">
                  <wp:posOffset>37465</wp:posOffset>
                </wp:positionV>
                <wp:extent cx="428625" cy="314325"/>
                <wp:effectExtent l="0" t="0" r="9525" b="9525"/>
                <wp:wrapNone/>
                <wp:docPr id="2952" name="Rounded Rectangle 295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1E9AC8" w14:textId="77777777" w:rsidR="00944514" w:rsidRPr="00B6176C" w:rsidRDefault="00944514" w:rsidP="006369ED">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65794" id="Rounded Rectangle 2952" o:spid="_x0000_s1841" style="position:absolute;margin-left:51.75pt;margin-top:2.95pt;width:33.75pt;height:24.75pt;z-index:2558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" fillcolor="white [3201]" stroked="f" strokeweight="2pt">
                <v:textbox>
                  <w:txbxContent>
                    <w:p w14:paraId="441E9AC8" w14:textId="77777777" w:rsidR="00944514" w:rsidRPr="00B6176C" w:rsidRDefault="00944514" w:rsidP="006369ED">
                      <w:pPr>
                        <w:jc w:val="center"/>
                      </w:pPr>
                      <w:r>
                        <w:t>No</w:t>
                      </w:r>
                    </w:p>
                  </w:txbxContent>
                </v:textbox>
              </v:roundrect>
            </w:pict>
          </mc:Fallback>
        </mc:AlternateContent>
      </w:r>
    </w:p>
    <w:p w14:paraId="2F74334E" w14:textId="49290882" w:rsidR="009545BC" w:rsidRDefault="006369ED" w:rsidP="009545BC">
      <w:r w:rsidRPr="00231E39">
        <w:rPr>
          <w:noProof/>
          <w:lang w:val="en-US"/>
        </w:rPr>
        <mc:AlternateContent>
          <mc:Choice Requires="wps">
            <w:drawing>
              <wp:anchor distT="0" distB="0" distL="114300" distR="114300" simplePos="0" relativeHeight="255804416" behindDoc="0" locked="0" layoutInCell="1" allowOverlap="1" wp14:anchorId="264FB4C3" wp14:editId="646B5AC3">
                <wp:simplePos x="0" y="0"/>
                <wp:positionH relativeFrom="margin">
                  <wp:posOffset>523875</wp:posOffset>
                </wp:positionH>
                <wp:positionV relativeFrom="paragraph">
                  <wp:posOffset>177165</wp:posOffset>
                </wp:positionV>
                <wp:extent cx="542925" cy="0"/>
                <wp:effectExtent l="38100" t="76200" r="0" b="95250"/>
                <wp:wrapNone/>
                <wp:docPr id="2950" name="Straight Arrow Connector 2950"/>
                <wp:cNvGraphicFramePr/>
                <a:graphic xmlns:a="http://schemas.openxmlformats.org/drawingml/2006/main">
                  <a:graphicData uri="http://schemas.microsoft.com/office/word/2010/wordprocessingShape">
                    <wps:wsp>
                      <wps:cNvCnPr/>
                      <wps:spPr>
                        <a:xfrm flipH="1" flipV="1">
                          <a:off x="0" y="0"/>
                          <a:ext cx="542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7E9B8" id="Straight Arrow Connector 2950" o:spid="_x0000_s1026" type="#_x0000_t32" style="position:absolute;margin-left:41.25pt;margin-top:13.95pt;width:42.75pt;height:0;flip:x y;z-index:25580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" strokecolor="#4579b8 [3044]">
                <v:stroke endarrow="block"/>
                <w10:wrap anchorx="margin"/>
              </v:shape>
            </w:pict>
          </mc:Fallback>
        </mc:AlternateContent>
      </w:r>
    </w:p>
    <w:p w14:paraId="300C56C5" w14:textId="76AEEA45" w:rsidR="009545BC" w:rsidRDefault="006369ED" w:rsidP="009545BC">
      <w:r w:rsidRPr="005C07E1">
        <w:rPr>
          <w:noProof/>
          <w:lang w:val="en-US"/>
        </w:rPr>
        <mc:AlternateContent>
          <mc:Choice Requires="wps">
            <w:drawing>
              <wp:anchor distT="0" distB="0" distL="114300" distR="114300" simplePos="0" relativeHeight="255806464" behindDoc="1" locked="0" layoutInCell="1" allowOverlap="1" wp14:anchorId="1A668260" wp14:editId="466C7389">
                <wp:simplePos x="0" y="0"/>
                <wp:positionH relativeFrom="margin">
                  <wp:posOffset>542925</wp:posOffset>
                </wp:positionH>
                <wp:positionV relativeFrom="paragraph">
                  <wp:posOffset>19050</wp:posOffset>
                </wp:positionV>
                <wp:extent cx="895350" cy="971550"/>
                <wp:effectExtent l="0" t="0" r="0" b="0"/>
                <wp:wrapNone/>
                <wp:docPr id="2951" name="Rounded Rectangle 2951"/>
                <wp:cNvGraphicFramePr/>
                <a:graphic xmlns:a="http://schemas.openxmlformats.org/drawingml/2006/main">
                  <a:graphicData uri="http://schemas.microsoft.com/office/word/2010/wordprocessingShape">
                    <wps:wsp>
                      <wps:cNvSpPr/>
                      <wps:spPr>
                        <a:xfrm>
                          <a:off x="0" y="0"/>
                          <a:ext cx="89535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FF11E5" w14:textId="77777777" w:rsidR="00944514" w:rsidRPr="00B6176C" w:rsidRDefault="00944514" w:rsidP="006369ED">
                            <w:r>
                              <w:t>Sends ERROR as Final response</w:t>
                            </w:r>
                          </w:p>
                          <w:p w14:paraId="095E6359" w14:textId="77777777" w:rsidR="00944514" w:rsidRPr="00B6176C" w:rsidRDefault="00944514" w:rsidP="006369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68260" id="Rounded Rectangle 2951" o:spid="_x0000_s1842" style="position:absolute;margin-left:42.75pt;margin-top:1.5pt;width:70.5pt;height:76.5pt;z-index:-24751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" fillcolor="white [3201]" stroked="f" strokeweight="2pt">
                <v:textbox>
                  <w:txbxContent>
                    <w:p w14:paraId="39FF11E5" w14:textId="77777777" w:rsidR="00944514" w:rsidRPr="00B6176C" w:rsidRDefault="00944514" w:rsidP="006369ED">
                      <w:r>
                        <w:t>Sends ERROR as Final response</w:t>
                      </w:r>
                    </w:p>
                    <w:p w14:paraId="095E6359" w14:textId="77777777" w:rsidR="00944514" w:rsidRPr="00B6176C" w:rsidRDefault="00944514" w:rsidP="006369ED"/>
                  </w:txbxContent>
                </v:textbox>
                <w10:wrap anchorx="margin"/>
              </v:roundrect>
            </w:pict>
          </mc:Fallback>
        </mc:AlternateContent>
      </w:r>
    </w:p>
    <w:p w14:paraId="287C12A1" w14:textId="77D0FDF2" w:rsidR="00C23735" w:rsidRDefault="00C646E8" w:rsidP="009545BC">
      <w:r>
        <w:rPr>
          <w:noProof/>
          <w:lang w:val="en-US"/>
        </w:rPr>
        <mc:AlternateContent>
          <mc:Choice Requires="wps">
            <w:drawing>
              <wp:anchor distT="0" distB="0" distL="114300" distR="114300" simplePos="0" relativeHeight="255845376" behindDoc="0" locked="0" layoutInCell="1" allowOverlap="1" wp14:anchorId="27AB2C25" wp14:editId="24981963">
                <wp:simplePos x="0" y="0"/>
                <wp:positionH relativeFrom="column">
                  <wp:posOffset>5381625</wp:posOffset>
                </wp:positionH>
                <wp:positionV relativeFrom="paragraph">
                  <wp:posOffset>127635</wp:posOffset>
                </wp:positionV>
                <wp:extent cx="0" cy="361950"/>
                <wp:effectExtent l="76200" t="0" r="76200" b="57150"/>
                <wp:wrapNone/>
                <wp:docPr id="2981" name="Straight Arrow Connector 2981"/>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4890A" id="Straight Arrow Connector 2981" o:spid="_x0000_s1026" type="#_x0000_t32" style="position:absolute;margin-left:423.75pt;margin-top:10.05pt;width:0;height:28.5pt;z-index:25584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" strokecolor="#4579b8 [3044]">
                <v:stroke endarrow="block"/>
              </v:shape>
            </w:pict>
          </mc:Fallback>
        </mc:AlternateContent>
      </w:r>
    </w:p>
    <w:p w14:paraId="3824A32B" w14:textId="7B88652A" w:rsidR="00C23735" w:rsidRDefault="00C23735" w:rsidP="009545BC"/>
    <w:p w14:paraId="7F852C68" w14:textId="700301A7" w:rsidR="00C23735" w:rsidRDefault="00C646E8" w:rsidP="009545BC">
      <w:r>
        <w:rPr>
          <w:rFonts w:ascii="Times New Roman" w:eastAsiaTheme="minorHAnsi" w:hAnsi="Times New Roman"/>
          <w:noProof/>
          <w:szCs w:val="24"/>
          <w:lang w:val="en-US"/>
        </w:rPr>
        <mc:AlternateContent>
          <mc:Choice Requires="wps">
            <w:drawing>
              <wp:anchor distT="0" distB="0" distL="114300" distR="114300" simplePos="0" relativeHeight="255847424" behindDoc="0" locked="0" layoutInCell="1" allowOverlap="1" wp14:anchorId="31CE4CCB" wp14:editId="5F07E591">
                <wp:simplePos x="0" y="0"/>
                <wp:positionH relativeFrom="column">
                  <wp:posOffset>4991100</wp:posOffset>
                </wp:positionH>
                <wp:positionV relativeFrom="paragraph">
                  <wp:posOffset>117475</wp:posOffset>
                </wp:positionV>
                <wp:extent cx="762000" cy="533400"/>
                <wp:effectExtent l="57150" t="38100" r="76200" b="95250"/>
                <wp:wrapNone/>
                <wp:docPr id="2982" name="Rectangle 2982"/>
                <wp:cNvGraphicFramePr/>
                <a:graphic xmlns:a="http://schemas.openxmlformats.org/drawingml/2006/main">
                  <a:graphicData uri="http://schemas.microsoft.com/office/word/2010/wordprocessingShape">
                    <wps:wsp>
                      <wps:cNvSpPr/>
                      <wps:spPr>
                        <a:xfrm>
                          <a:off x="0" y="0"/>
                          <a:ext cx="762000" cy="5334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BBA9DAB" w14:textId="331E9992" w:rsidR="00944514" w:rsidRPr="00755387" w:rsidRDefault="00944514" w:rsidP="00C646E8">
                            <w:pPr>
                              <w:jc w:val="center"/>
                              <w:rPr>
                                <w:rFonts w:ascii="Arial" w:hAnsi="Arial" w:cs="Arial"/>
                                <w:sz w:val="20"/>
                              </w:rPr>
                            </w:pPr>
                            <w:r>
                              <w:rPr>
                                <w:rFonts w:ascii="Arial" w:hAnsi="Arial" w:cs="Arial"/>
                                <w:sz w:val="20"/>
                              </w:rPr>
                              <w:t>GOTO Data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CE4CCB" id="Rectangle 2982" o:spid="_x0000_s1843" style="position:absolute;margin-left:393pt;margin-top:9.25pt;width:60pt;height:42pt;z-index:2558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" fillcolor="#92d050" strokecolor="#92d050">
                <v:shadow on="t" color="black" opacity="24903f" origin=",.5" offset="0,.55556mm"/>
                <v:textbox>
                  <w:txbxContent>
                    <w:p w14:paraId="6BBA9DAB" w14:textId="331E9992" w:rsidR="00944514" w:rsidRPr="00755387" w:rsidRDefault="00944514" w:rsidP="00C646E8">
                      <w:pPr>
                        <w:jc w:val="center"/>
                        <w:rPr>
                          <w:rFonts w:ascii="Arial" w:hAnsi="Arial" w:cs="Arial"/>
                          <w:sz w:val="20"/>
                        </w:rPr>
                      </w:pPr>
                      <w:r>
                        <w:rPr>
                          <w:rFonts w:ascii="Arial" w:hAnsi="Arial" w:cs="Arial"/>
                          <w:sz w:val="20"/>
                        </w:rPr>
                        <w:t>GOTO Data flow</w:t>
                      </w:r>
                    </w:p>
                  </w:txbxContent>
                </v:textbox>
              </v:rect>
            </w:pict>
          </mc:Fallback>
        </mc:AlternateContent>
      </w:r>
      <w:r w:rsidR="006369ED" w:rsidRPr="00231E39">
        <w:rPr>
          <w:noProof/>
          <w:lang w:val="en-US"/>
        </w:rPr>
        <mc:AlternateContent>
          <mc:Choice Requires="wps">
            <w:drawing>
              <wp:anchor distT="0" distB="0" distL="114300" distR="114300" simplePos="0" relativeHeight="251630566" behindDoc="0" locked="0" layoutInCell="1" allowOverlap="1" wp14:anchorId="09408787" wp14:editId="2433AA65">
                <wp:simplePos x="0" y="0"/>
                <wp:positionH relativeFrom="column">
                  <wp:posOffset>1990725</wp:posOffset>
                </wp:positionH>
                <wp:positionV relativeFrom="paragraph">
                  <wp:posOffset>13970</wp:posOffset>
                </wp:positionV>
                <wp:extent cx="523875" cy="314325"/>
                <wp:effectExtent l="0" t="0" r="9525" b="9525"/>
                <wp:wrapNone/>
                <wp:docPr id="2953" name="Rounded Rectangle 295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B49EAB2" w14:textId="77777777" w:rsidR="00944514" w:rsidRPr="00B6176C" w:rsidRDefault="00944514" w:rsidP="006369E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408787" id="Rounded Rectangle 2953" o:spid="_x0000_s1844" style="position:absolute;margin-left:156.75pt;margin-top:1.1pt;width:41.25pt;height:24.75pt;z-index:251630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" fillcolor="white [3201]" stroked="f" strokeweight="2pt">
                <v:textbox>
                  <w:txbxContent>
                    <w:p w14:paraId="0B49EAB2" w14:textId="77777777" w:rsidR="00944514" w:rsidRPr="00B6176C" w:rsidRDefault="00944514" w:rsidP="006369ED">
                      <w:pPr>
                        <w:jc w:val="center"/>
                      </w:pPr>
                      <w:r>
                        <w:t>Yes</w:t>
                      </w:r>
                    </w:p>
                  </w:txbxContent>
                </v:textbox>
              </v:roundrect>
            </w:pict>
          </mc:Fallback>
        </mc:AlternateContent>
      </w:r>
    </w:p>
    <w:p w14:paraId="50852E08" w14:textId="04FCC44A" w:rsidR="00C23735" w:rsidRDefault="00C646E8" w:rsidP="009545BC">
      <w:r w:rsidRPr="002534F9">
        <w:rPr>
          <w:noProof/>
          <w:lang w:val="en-US"/>
        </w:rPr>
        <mc:AlternateContent>
          <mc:Choice Requires="wps">
            <w:drawing>
              <wp:anchor distT="0" distB="0" distL="114300" distR="114300" simplePos="0" relativeHeight="255844352" behindDoc="1" locked="0" layoutInCell="1" allowOverlap="1" wp14:anchorId="3C6AFB62" wp14:editId="623A7F32">
                <wp:simplePos x="0" y="0"/>
                <wp:positionH relativeFrom="column">
                  <wp:posOffset>990600</wp:posOffset>
                </wp:positionH>
                <wp:positionV relativeFrom="paragraph">
                  <wp:posOffset>169545</wp:posOffset>
                </wp:positionV>
                <wp:extent cx="2819400" cy="571500"/>
                <wp:effectExtent l="0" t="0" r="0" b="0"/>
                <wp:wrapNone/>
                <wp:docPr id="2980" name="Rounded Rectangle 2980"/>
                <wp:cNvGraphicFramePr/>
                <a:graphic xmlns:a="http://schemas.openxmlformats.org/drawingml/2006/main">
                  <a:graphicData uri="http://schemas.microsoft.com/office/word/2010/wordprocessingShape">
                    <wps:wsp>
                      <wps:cNvSpPr/>
                      <wps:spPr>
                        <a:xfrm>
                          <a:off x="0" y="0"/>
                          <a:ext cx="281940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9F78DAF" w14:textId="130BA908" w:rsidR="00944514" w:rsidRPr="00B6176C" w:rsidRDefault="00944514" w:rsidP="00C646E8">
                            <w:r>
                              <w:t>Sends error as final response and sends notification for BAD_SESSION_ID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AFB62" id="Rounded Rectangle 2980" o:spid="_x0000_s1845" style="position:absolute;margin-left:78pt;margin-top:13.35pt;width:222pt;height:45pt;z-index:-24747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" fillcolor="white [3201]" stroked="f" strokeweight="2pt">
                <v:textbox>
                  <w:txbxContent>
                    <w:p w14:paraId="79F78DAF" w14:textId="130BA908" w:rsidR="00944514" w:rsidRPr="00B6176C" w:rsidRDefault="00944514" w:rsidP="00C646E8">
                      <w:r>
                        <w:t>Sends error as final response and sends notification for BAD_SESSION_ID</w:t>
                      </w:r>
                    </w:p>
                  </w:txbxContent>
                </v:textbox>
              </v:roundrect>
            </w:pict>
          </mc:Fallback>
        </mc:AlternateContent>
      </w:r>
    </w:p>
    <w:p w14:paraId="3F471E3B" w14:textId="5ADD12EA" w:rsidR="00DF05E6" w:rsidRDefault="00DF05E6" w:rsidP="009545BC"/>
    <w:p w14:paraId="23033510" w14:textId="153F67C2" w:rsidR="00DF05E6" w:rsidRDefault="00C646E8" w:rsidP="009545BC">
      <w:r>
        <w:rPr>
          <w:noProof/>
          <w:lang w:val="en-US"/>
        </w:rPr>
        <mc:AlternateContent>
          <mc:Choice Requires="wps">
            <w:drawing>
              <wp:anchor distT="0" distB="0" distL="114300" distR="114300" simplePos="0" relativeHeight="255842304" behindDoc="0" locked="0" layoutInCell="1" allowOverlap="1" wp14:anchorId="4096CCD0" wp14:editId="53E1A60E">
                <wp:simplePos x="0" y="0"/>
                <wp:positionH relativeFrom="column">
                  <wp:posOffset>485775</wp:posOffset>
                </wp:positionH>
                <wp:positionV relativeFrom="paragraph">
                  <wp:posOffset>92075</wp:posOffset>
                </wp:positionV>
                <wp:extent cx="3429000" cy="0"/>
                <wp:effectExtent l="38100" t="76200" r="0" b="95250"/>
                <wp:wrapNone/>
                <wp:docPr id="2979" name="Straight Arrow Connector 2979"/>
                <wp:cNvGraphicFramePr/>
                <a:graphic xmlns:a="http://schemas.openxmlformats.org/drawingml/2006/main">
                  <a:graphicData uri="http://schemas.microsoft.com/office/word/2010/wordprocessingShape">
                    <wps:wsp>
                      <wps:cNvCnPr/>
                      <wps:spPr>
                        <a:xfrm flipH="1" flipV="1">
                          <a:off x="0" y="0"/>
                          <a:ext cx="3429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35AEE" id="Straight Arrow Connector 2979" o:spid="_x0000_s1026" type="#_x0000_t32" style="position:absolute;margin-left:38.25pt;margin-top:7.25pt;width:270pt;height:0;flip:x y;z-index:2558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" strokecolor="#4579b8 [3044]">
                <v:stroke endarrow="block"/>
              </v:shape>
            </w:pict>
          </mc:Fallback>
        </mc:AlternateContent>
      </w:r>
    </w:p>
    <w:p w14:paraId="4A114E26" w14:textId="3EEC95E6" w:rsidR="001B3AC0" w:rsidRDefault="001B3AC0" w:rsidP="009545BC"/>
    <w:p w14:paraId="5D810D8D" w14:textId="119A3796" w:rsidR="009545BC" w:rsidRDefault="001B3AC0" w:rsidP="009545BC">
      <w:r w:rsidRPr="001B3AC0">
        <w:rPr>
          <w:noProof/>
          <w:lang w:val="en-US"/>
        </w:rPr>
        <w:lastRenderedPageBreak/>
        <mc:AlternateContent>
          <mc:Choice Requires="wps">
            <w:drawing>
              <wp:anchor distT="0" distB="0" distL="114300" distR="114300" simplePos="0" relativeHeight="255757312" behindDoc="0" locked="0" layoutInCell="1" allowOverlap="1" wp14:anchorId="61BBF56F" wp14:editId="6453255F">
                <wp:simplePos x="0" y="0"/>
                <wp:positionH relativeFrom="margin">
                  <wp:posOffset>76200</wp:posOffset>
                </wp:positionH>
                <wp:positionV relativeFrom="paragraph">
                  <wp:posOffset>35560</wp:posOffset>
                </wp:positionV>
                <wp:extent cx="822325" cy="640080"/>
                <wp:effectExtent l="0" t="0" r="15875" b="26670"/>
                <wp:wrapNone/>
                <wp:docPr id="2919" name="Rectangle 291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5979AD" w14:textId="77777777" w:rsidR="00944514" w:rsidRDefault="00944514" w:rsidP="001B3AC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BF56F" id="Rectangle 2919" o:spid="_x0000_s1846" style="position:absolute;margin-left:6pt;margin-top:2.8pt;width:64.75pt;height:50.4pt;z-index:25575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" fillcolor="#f79646 [3209]" strokecolor="#5a5a5a [2109]" strokeweight="1pt">
                <v:textbox>
                  <w:txbxContent>
                    <w:p w14:paraId="475979AD" w14:textId="77777777" w:rsidR="00944514" w:rsidRDefault="00944514" w:rsidP="001B3AC0">
                      <w:pPr>
                        <w:jc w:val="center"/>
                      </w:pPr>
                      <w:r>
                        <w:t>Host with Linux OS</w:t>
                      </w:r>
                    </w:p>
                  </w:txbxContent>
                </v:textbox>
                <w10:wrap anchorx="margin"/>
              </v:rect>
            </w:pict>
          </mc:Fallback>
        </mc:AlternateContent>
      </w:r>
      <w:r w:rsidRPr="001B3AC0">
        <w:rPr>
          <w:noProof/>
          <w:lang w:val="en-US"/>
        </w:rPr>
        <mc:AlternateContent>
          <mc:Choice Requires="wps">
            <w:drawing>
              <wp:anchor distT="0" distB="0" distL="114300" distR="114300" simplePos="0" relativeHeight="255758336" behindDoc="0" locked="0" layoutInCell="1" allowOverlap="1" wp14:anchorId="21DED7D6" wp14:editId="7D0AEAEE">
                <wp:simplePos x="0" y="0"/>
                <wp:positionH relativeFrom="column">
                  <wp:posOffset>1638935</wp:posOffset>
                </wp:positionH>
                <wp:positionV relativeFrom="paragraph">
                  <wp:posOffset>26035</wp:posOffset>
                </wp:positionV>
                <wp:extent cx="828675" cy="640080"/>
                <wp:effectExtent l="0" t="0" r="28575" b="26670"/>
                <wp:wrapNone/>
                <wp:docPr id="2920" name="Rectangle 292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3222D07" w14:textId="77777777" w:rsidR="00944514" w:rsidRDefault="00944514" w:rsidP="001B3AC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ED7D6" id="Rectangle 2920" o:spid="_x0000_s1847" style="position:absolute;margin-left:129.05pt;margin-top:2.05pt;width:65.25pt;height:50.4pt;z-index:2557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" fillcolor="#4f81bd [3204]" strokecolor="#5a5a5a [2109]" strokeweight="1pt">
                <v:textbox>
                  <w:txbxContent>
                    <w:p w14:paraId="13222D07" w14:textId="77777777" w:rsidR="00944514" w:rsidRDefault="00944514" w:rsidP="001B3AC0">
                      <w:pPr>
                        <w:jc w:val="center"/>
                      </w:pPr>
                      <w:r>
                        <w:t>Legato App</w:t>
                      </w:r>
                    </w:p>
                  </w:txbxContent>
                </v:textbox>
              </v:rect>
            </w:pict>
          </mc:Fallback>
        </mc:AlternateContent>
      </w:r>
    </w:p>
    <w:p w14:paraId="30131DF3" w14:textId="783075E5" w:rsidR="009545BC" w:rsidRDefault="009545BC" w:rsidP="009545BC"/>
    <w:p w14:paraId="7627C893" w14:textId="43F20953" w:rsidR="009545BC" w:rsidRDefault="009545BC" w:rsidP="009545BC"/>
    <w:p w14:paraId="78DFD4B9" w14:textId="1B9B28BB" w:rsidR="009545BC" w:rsidRDefault="00231E39" w:rsidP="009545BC">
      <w:r w:rsidRPr="00231E39">
        <w:rPr>
          <w:noProof/>
          <w:lang w:val="en-US"/>
        </w:rPr>
        <mc:AlternateContent>
          <mc:Choice Requires="wps">
            <w:drawing>
              <wp:anchor distT="0" distB="0" distL="114300" distR="114300" simplePos="0" relativeHeight="255777792" behindDoc="0" locked="0" layoutInCell="1" allowOverlap="1" wp14:anchorId="466AAB1A" wp14:editId="19B2D63D">
                <wp:simplePos x="0" y="0"/>
                <wp:positionH relativeFrom="column">
                  <wp:posOffset>2057400</wp:posOffset>
                </wp:positionH>
                <wp:positionV relativeFrom="paragraph">
                  <wp:posOffset>109220</wp:posOffset>
                </wp:positionV>
                <wp:extent cx="0" cy="7019925"/>
                <wp:effectExtent l="0" t="0" r="19050" b="28575"/>
                <wp:wrapNone/>
                <wp:docPr id="2933" name="Straight Connector 2933"/>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81C34" id="Straight Connector 2933" o:spid="_x0000_s1026" style="position:absolute;flip:x;z-index:2557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8.6pt" to="162pt,5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" strokecolor="#4579b8 [3044]"/>
            </w:pict>
          </mc:Fallback>
        </mc:AlternateContent>
      </w:r>
      <w:r w:rsidRPr="00231E39">
        <w:rPr>
          <w:noProof/>
          <w:lang w:val="en-US"/>
        </w:rPr>
        <mc:AlternateContent>
          <mc:Choice Requires="wps">
            <w:drawing>
              <wp:anchor distT="0" distB="0" distL="114300" distR="114300" simplePos="0" relativeHeight="255773696" behindDoc="0" locked="0" layoutInCell="1" allowOverlap="1" wp14:anchorId="052E5635" wp14:editId="2A765544">
                <wp:simplePos x="0" y="0"/>
                <wp:positionH relativeFrom="column">
                  <wp:posOffset>485775</wp:posOffset>
                </wp:positionH>
                <wp:positionV relativeFrom="paragraph">
                  <wp:posOffset>102235</wp:posOffset>
                </wp:positionV>
                <wp:extent cx="0" cy="7019925"/>
                <wp:effectExtent l="0" t="0" r="19050" b="28575"/>
                <wp:wrapNone/>
                <wp:docPr id="2929" name="Straight Connector 2929"/>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F49B9" id="Straight Connector 2929" o:spid="_x0000_s1026" style="position:absolute;flip:x;z-index:2557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8.05pt" to="38.25pt,5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" strokecolor="#4579b8 [3044]"/>
            </w:pict>
          </mc:Fallback>
        </mc:AlternateContent>
      </w:r>
    </w:p>
    <w:p w14:paraId="41A1782B" w14:textId="45B5A62C" w:rsidR="009545BC" w:rsidRDefault="006369ED" w:rsidP="009545BC">
      <w:r w:rsidRPr="002534F9">
        <w:rPr>
          <w:noProof/>
          <w:lang w:val="en-US"/>
        </w:rPr>
        <mc:AlternateContent>
          <mc:Choice Requires="wps">
            <w:drawing>
              <wp:anchor distT="0" distB="0" distL="114300" distR="114300" simplePos="0" relativeHeight="255814656" behindDoc="0" locked="0" layoutInCell="1" allowOverlap="1" wp14:anchorId="5273CF95" wp14:editId="05E4EB2E">
                <wp:simplePos x="0" y="0"/>
                <wp:positionH relativeFrom="margin">
                  <wp:posOffset>3676650</wp:posOffset>
                </wp:positionH>
                <wp:positionV relativeFrom="paragraph">
                  <wp:posOffset>36830</wp:posOffset>
                </wp:positionV>
                <wp:extent cx="895350" cy="1085850"/>
                <wp:effectExtent l="0" t="0" r="19050" b="19050"/>
                <wp:wrapNone/>
                <wp:docPr id="2956" name="Flowchart: Process 2956"/>
                <wp:cNvGraphicFramePr/>
                <a:graphic xmlns:a="http://schemas.openxmlformats.org/drawingml/2006/main">
                  <a:graphicData uri="http://schemas.microsoft.com/office/word/2010/wordprocessingShape">
                    <wps:wsp>
                      <wps:cNvSpPr/>
                      <wps:spPr>
                        <a:xfrm>
                          <a:off x="0" y="0"/>
                          <a:ext cx="895350" cy="10858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5453832" w14:textId="4C6F29C4" w:rsidR="00944514" w:rsidRDefault="00944514" w:rsidP="006369ED">
                            <w:pPr>
                              <w:jc w:val="center"/>
                            </w:pPr>
                            <w:r>
                              <w:t>Activate PDP using connect_ActivatePDP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3CF95" id="Flowchart: Process 2956" o:spid="_x0000_s1848" type="#_x0000_t109" style="position:absolute;margin-left:289.5pt;margin-top:2.9pt;width:70.5pt;height:85.5pt;z-index:25581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" fillcolor="white [3201]" strokecolor="#4f81bd [3204]" strokeweight="1pt">
                <v:textbox>
                  <w:txbxContent>
                    <w:p w14:paraId="35453832" w14:textId="4C6F29C4" w:rsidR="00944514" w:rsidRDefault="00944514" w:rsidP="006369ED">
                      <w:pPr>
                        <w:jc w:val="center"/>
                      </w:pPr>
                      <w:r>
                        <w:t>Activate PDP using connect_ActivatePDP function</w:t>
                      </w:r>
                    </w:p>
                  </w:txbxContent>
                </v:textbox>
                <w10:wrap anchorx="margin"/>
              </v:shape>
            </w:pict>
          </mc:Fallback>
        </mc:AlternateContent>
      </w:r>
      <w:r w:rsidRPr="00161089">
        <w:rPr>
          <w:rFonts w:asciiTheme="minorHAnsi" w:hAnsiTheme="minorHAnsi" w:cs="Arial"/>
          <w:noProof/>
          <w:sz w:val="20"/>
          <w:lang w:val="en-US"/>
        </w:rPr>
        <mc:AlternateContent>
          <mc:Choice Requires="wps">
            <w:drawing>
              <wp:anchor distT="0" distB="0" distL="114300" distR="114300" simplePos="0" relativeHeight="255810560" behindDoc="0" locked="0" layoutInCell="1" allowOverlap="1" wp14:anchorId="3C97AD40" wp14:editId="10B4E428">
                <wp:simplePos x="0" y="0"/>
                <wp:positionH relativeFrom="margin">
                  <wp:posOffset>1209675</wp:posOffset>
                </wp:positionH>
                <wp:positionV relativeFrom="paragraph">
                  <wp:posOffset>27305</wp:posOffset>
                </wp:positionV>
                <wp:extent cx="1704975" cy="895350"/>
                <wp:effectExtent l="0" t="0" r="28575" b="19050"/>
                <wp:wrapNone/>
                <wp:docPr id="2954" name="Diamond 2954"/>
                <wp:cNvGraphicFramePr/>
                <a:graphic xmlns:a="http://schemas.openxmlformats.org/drawingml/2006/main">
                  <a:graphicData uri="http://schemas.microsoft.com/office/word/2010/wordprocessingShape">
                    <wps:wsp>
                      <wps:cNvSpPr/>
                      <wps:spPr>
                        <a:xfrm>
                          <a:off x="0" y="0"/>
                          <a:ext cx="1704975" cy="895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8A17595" w14:textId="63225547" w:rsidR="00944514" w:rsidRPr="000153DC" w:rsidRDefault="00944514" w:rsidP="006369ED">
                            <w:pPr>
                              <w:jc w:val="center"/>
                            </w:pPr>
                            <w:r>
                              <w:t>Is PDP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7AD40" id="Diamond 2954" o:spid="_x0000_s1849" type="#_x0000_t4" style="position:absolute;margin-left:95.25pt;margin-top:2.15pt;width:134.25pt;height:70.5pt;z-index:25581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" fillcolor="white [3201]" strokecolor="#4f81bd [3204]" strokeweight="1pt">
                <v:textbox>
                  <w:txbxContent>
                    <w:p w14:paraId="48A17595" w14:textId="63225547" w:rsidR="00944514" w:rsidRPr="000153DC" w:rsidRDefault="00944514" w:rsidP="006369ED">
                      <w:pPr>
                        <w:jc w:val="center"/>
                      </w:pPr>
                      <w:r>
                        <w:t>Is PDP connected</w:t>
                      </w:r>
                    </w:p>
                  </w:txbxContent>
                </v:textbox>
                <w10:wrap anchorx="margin"/>
              </v:shape>
            </w:pict>
          </mc:Fallback>
        </mc:AlternateContent>
      </w:r>
    </w:p>
    <w:p w14:paraId="2B653355" w14:textId="64B4C48B" w:rsidR="009545BC" w:rsidRDefault="006F5875" w:rsidP="009545BC">
      <w:r w:rsidRPr="005C07E1">
        <w:rPr>
          <w:noProof/>
          <w:lang w:val="en-US"/>
        </w:rPr>
        <mc:AlternateContent>
          <mc:Choice Requires="wps">
            <w:drawing>
              <wp:anchor distT="0" distB="0" distL="114300" distR="114300" simplePos="0" relativeHeight="251629541" behindDoc="0" locked="0" layoutInCell="1" allowOverlap="1" wp14:anchorId="771CF565" wp14:editId="67BBA05B">
                <wp:simplePos x="0" y="0"/>
                <wp:positionH relativeFrom="column">
                  <wp:posOffset>2990850</wp:posOffset>
                </wp:positionH>
                <wp:positionV relativeFrom="paragraph">
                  <wp:posOffset>8890</wp:posOffset>
                </wp:positionV>
                <wp:extent cx="428625" cy="314325"/>
                <wp:effectExtent l="0" t="0" r="9525" b="9525"/>
                <wp:wrapNone/>
                <wp:docPr id="2958" name="Rounded Rectangle 295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E2B0B4" w14:textId="77777777" w:rsidR="00944514" w:rsidRPr="00B6176C" w:rsidRDefault="00944514" w:rsidP="006F5875">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1CF565" id="Rounded Rectangle 2958" o:spid="_x0000_s1850" style="position:absolute;margin-left:235.5pt;margin-top:.7pt;width:33.75pt;height:24.75pt;z-index:2516295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" fillcolor="white [3201]" stroked="f" strokeweight="2pt">
                <v:textbox>
                  <w:txbxContent>
                    <w:p w14:paraId="56E2B0B4" w14:textId="77777777" w:rsidR="00944514" w:rsidRPr="00B6176C" w:rsidRDefault="00944514" w:rsidP="006F5875">
                      <w:pPr>
                        <w:jc w:val="center"/>
                      </w:pPr>
                      <w:r>
                        <w:t>No</w:t>
                      </w:r>
                    </w:p>
                  </w:txbxContent>
                </v:textbox>
              </v:roundrect>
            </w:pict>
          </mc:Fallback>
        </mc:AlternateContent>
      </w:r>
    </w:p>
    <w:p w14:paraId="3F6AB7FD" w14:textId="2AFEAC52" w:rsidR="009545BC" w:rsidRDefault="00F6739B" w:rsidP="009545BC">
      <w:r w:rsidRPr="002534F9">
        <w:rPr>
          <w:noProof/>
          <w:lang w:val="en-US"/>
        </w:rPr>
        <mc:AlternateContent>
          <mc:Choice Requires="wps">
            <w:drawing>
              <wp:anchor distT="0" distB="0" distL="114300" distR="114300" simplePos="0" relativeHeight="255816704" behindDoc="0" locked="0" layoutInCell="1" allowOverlap="1" wp14:anchorId="124A4D9E" wp14:editId="39F3DE05">
                <wp:simplePos x="0" y="0"/>
                <wp:positionH relativeFrom="column">
                  <wp:posOffset>2886075</wp:posOffset>
                </wp:positionH>
                <wp:positionV relativeFrom="paragraph">
                  <wp:posOffset>102235</wp:posOffset>
                </wp:positionV>
                <wp:extent cx="790575" cy="0"/>
                <wp:effectExtent l="0" t="76200" r="9525" b="95250"/>
                <wp:wrapNone/>
                <wp:docPr id="2957" name="Straight Arrow Connector 2957"/>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F3245" id="Straight Arrow Connector 2957" o:spid="_x0000_s1026" type="#_x0000_t32" style="position:absolute;margin-left:227.25pt;margin-top:8.05pt;width:62.25pt;height:0;z-index:2558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" strokecolor="#4579b8 [3044]">
                <v:stroke endarrow="block"/>
              </v:shape>
            </w:pict>
          </mc:Fallback>
        </mc:AlternateContent>
      </w:r>
    </w:p>
    <w:p w14:paraId="1704D905" w14:textId="4945FA3B" w:rsidR="009545BC" w:rsidRDefault="009545BC" w:rsidP="009545BC"/>
    <w:p w14:paraId="3B00F129" w14:textId="7727C9B2" w:rsidR="009545BC" w:rsidRDefault="009545BC" w:rsidP="009545BC"/>
    <w:p w14:paraId="782E9576" w14:textId="78D99B2B" w:rsidR="009545BC" w:rsidRDefault="006369ED" w:rsidP="009545BC">
      <w:r w:rsidRPr="00231E39">
        <w:rPr>
          <w:noProof/>
          <w:lang w:val="en-US"/>
        </w:rPr>
        <mc:AlternateContent>
          <mc:Choice Requires="wps">
            <w:drawing>
              <wp:anchor distT="0" distB="0" distL="114300" distR="114300" simplePos="0" relativeHeight="255812608" behindDoc="0" locked="0" layoutInCell="1" allowOverlap="1" wp14:anchorId="41B38AD3" wp14:editId="667E4936">
                <wp:simplePos x="0" y="0"/>
                <wp:positionH relativeFrom="column">
                  <wp:posOffset>1800225</wp:posOffset>
                </wp:positionH>
                <wp:positionV relativeFrom="paragraph">
                  <wp:posOffset>101600</wp:posOffset>
                </wp:positionV>
                <wp:extent cx="523875" cy="314325"/>
                <wp:effectExtent l="0" t="0" r="9525" b="9525"/>
                <wp:wrapNone/>
                <wp:docPr id="2955" name="Rounded Rectangle 295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18D55E" w14:textId="77777777" w:rsidR="00944514" w:rsidRPr="00B6176C" w:rsidRDefault="00944514" w:rsidP="006369E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38AD3" id="Rounded Rectangle 2955" o:spid="_x0000_s1851" style="position:absolute;margin-left:141.75pt;margin-top:8pt;width:41.25pt;height:24.75pt;z-index:2558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" fillcolor="white [3201]" stroked="f" strokeweight="2pt">
                <v:textbox>
                  <w:txbxContent>
                    <w:p w14:paraId="3C18D55E" w14:textId="77777777" w:rsidR="00944514" w:rsidRPr="00B6176C" w:rsidRDefault="00944514" w:rsidP="006369ED">
                      <w:pPr>
                        <w:jc w:val="center"/>
                      </w:pPr>
                      <w:r>
                        <w:t>Yes</w:t>
                      </w:r>
                    </w:p>
                  </w:txbxContent>
                </v:textbox>
              </v:roundrect>
            </w:pict>
          </mc:Fallback>
        </mc:AlternateContent>
      </w:r>
    </w:p>
    <w:p w14:paraId="3C93642E" w14:textId="3387C64D" w:rsidR="009545BC" w:rsidRDefault="006F5875" w:rsidP="009545BC">
      <w:r>
        <w:rPr>
          <w:noProof/>
          <w:lang w:val="en-US"/>
        </w:rPr>
        <mc:AlternateContent>
          <mc:Choice Requires="wps">
            <w:drawing>
              <wp:anchor distT="0" distB="0" distL="114300" distR="114300" simplePos="0" relativeHeight="255819776" behindDoc="0" locked="0" layoutInCell="1" allowOverlap="1" wp14:anchorId="7BD4D464" wp14:editId="5AB4FD35">
                <wp:simplePos x="0" y="0"/>
                <wp:positionH relativeFrom="column">
                  <wp:posOffset>4114800</wp:posOffset>
                </wp:positionH>
                <wp:positionV relativeFrom="paragraph">
                  <wp:posOffset>6350</wp:posOffset>
                </wp:positionV>
                <wp:extent cx="0" cy="333375"/>
                <wp:effectExtent l="0" t="0" r="19050" b="28575"/>
                <wp:wrapNone/>
                <wp:docPr id="2960" name="Straight Connector 2960"/>
                <wp:cNvGraphicFramePr/>
                <a:graphic xmlns:a="http://schemas.openxmlformats.org/drawingml/2006/main">
                  <a:graphicData uri="http://schemas.microsoft.com/office/word/2010/wordprocessingShape">
                    <wps:wsp>
                      <wps:cNvCnPr/>
                      <wps:spPr>
                        <a:xfrm>
                          <a:off x="0" y="0"/>
                          <a:ext cx="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758F44" id="Straight Connector 2960" o:spid="_x0000_s1026" style="position:absolute;z-index:25581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4pt,.5pt" to="324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" strokecolor="#4579b8 [3044]"/>
            </w:pict>
          </mc:Fallback>
        </mc:AlternateContent>
      </w:r>
    </w:p>
    <w:p w14:paraId="169B902F" w14:textId="1920F877" w:rsidR="009545BC" w:rsidRDefault="006F5875" w:rsidP="009545BC">
      <w:r w:rsidRPr="00231E39">
        <w:rPr>
          <w:noProof/>
          <w:lang w:val="en-US"/>
        </w:rPr>
        <mc:AlternateContent>
          <mc:Choice Requires="wps">
            <w:drawing>
              <wp:anchor distT="0" distB="0" distL="114300" distR="114300" simplePos="0" relativeHeight="255818752" behindDoc="0" locked="0" layoutInCell="1" allowOverlap="1" wp14:anchorId="441DDB1A" wp14:editId="1966DA8A">
                <wp:simplePos x="0" y="0"/>
                <wp:positionH relativeFrom="margin">
                  <wp:posOffset>2066290</wp:posOffset>
                </wp:positionH>
                <wp:positionV relativeFrom="paragraph">
                  <wp:posOffset>146050</wp:posOffset>
                </wp:positionV>
                <wp:extent cx="2047875" cy="0"/>
                <wp:effectExtent l="38100" t="76200" r="0" b="95250"/>
                <wp:wrapNone/>
                <wp:docPr id="2959" name="Straight Arrow Connector 2959"/>
                <wp:cNvGraphicFramePr/>
                <a:graphic xmlns:a="http://schemas.openxmlformats.org/drawingml/2006/main">
                  <a:graphicData uri="http://schemas.microsoft.com/office/word/2010/wordprocessingShape">
                    <wps:wsp>
                      <wps:cNvCnPr/>
                      <wps:spPr>
                        <a:xfrm flipH="1">
                          <a:off x="0" y="0"/>
                          <a:ext cx="2047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456B9" id="Straight Arrow Connector 2959" o:spid="_x0000_s1026" type="#_x0000_t32" style="position:absolute;margin-left:162.7pt;margin-top:11.5pt;width:161.25pt;height:0;flip:x;z-index:25581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" strokecolor="#4579b8 [3044]">
                <v:stroke endarrow="block"/>
                <w10:wrap anchorx="margin"/>
              </v:shape>
            </w:pict>
          </mc:Fallback>
        </mc:AlternateContent>
      </w:r>
    </w:p>
    <w:p w14:paraId="5DB2F038" w14:textId="46E2C811" w:rsidR="009545BC" w:rsidRDefault="009545BC" w:rsidP="009545BC"/>
    <w:p w14:paraId="659F72D1" w14:textId="325D47A9" w:rsidR="009545BC" w:rsidRDefault="006F5875" w:rsidP="009545BC">
      <w:r w:rsidRPr="00161089">
        <w:rPr>
          <w:rFonts w:asciiTheme="minorHAnsi" w:hAnsiTheme="minorHAnsi" w:cs="Arial"/>
          <w:noProof/>
          <w:sz w:val="20"/>
          <w:lang w:val="en-US"/>
        </w:rPr>
        <mc:AlternateContent>
          <mc:Choice Requires="wps">
            <w:drawing>
              <wp:anchor distT="0" distB="0" distL="114300" distR="114300" simplePos="0" relativeHeight="255821824" behindDoc="0" locked="0" layoutInCell="1" allowOverlap="1" wp14:anchorId="58F63C26" wp14:editId="3F92F649">
                <wp:simplePos x="0" y="0"/>
                <wp:positionH relativeFrom="margin">
                  <wp:posOffset>952500</wp:posOffset>
                </wp:positionH>
                <wp:positionV relativeFrom="paragraph">
                  <wp:posOffset>10160</wp:posOffset>
                </wp:positionV>
                <wp:extent cx="2209800" cy="923925"/>
                <wp:effectExtent l="0" t="0" r="19050" b="28575"/>
                <wp:wrapNone/>
                <wp:docPr id="2961" name="Diamond 2961"/>
                <wp:cNvGraphicFramePr/>
                <a:graphic xmlns:a="http://schemas.openxmlformats.org/drawingml/2006/main">
                  <a:graphicData uri="http://schemas.microsoft.com/office/word/2010/wordprocessingShape">
                    <wps:wsp>
                      <wps:cNvSpPr/>
                      <wps:spPr>
                        <a:xfrm>
                          <a:off x="0" y="0"/>
                          <a:ext cx="2209800" cy="9239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7EB3232" w14:textId="146D658D" w:rsidR="00944514" w:rsidRPr="000153DC" w:rsidRDefault="00944514" w:rsidP="006F5875">
                            <w:pPr>
                              <w:jc w:val="center"/>
                            </w:pPr>
                            <w:r>
                              <w:t>Is socket state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63C26" id="Diamond 2961" o:spid="_x0000_s1852" type="#_x0000_t4" style="position:absolute;margin-left:75pt;margin-top:.8pt;width:174pt;height:72.75pt;z-index:25582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" fillcolor="white [3201]" strokecolor="#4f81bd [3204]" strokeweight="1pt">
                <v:textbox>
                  <w:txbxContent>
                    <w:p w14:paraId="07EB3232" w14:textId="146D658D" w:rsidR="00944514" w:rsidRPr="000153DC" w:rsidRDefault="00944514" w:rsidP="006F5875">
                      <w:pPr>
                        <w:jc w:val="center"/>
                      </w:pPr>
                      <w:r>
                        <w:t>Is socket state connected</w:t>
                      </w:r>
                    </w:p>
                  </w:txbxContent>
                </v:textbox>
                <w10:wrap anchorx="margin"/>
              </v:shape>
            </w:pict>
          </mc:Fallback>
        </mc:AlternateContent>
      </w:r>
    </w:p>
    <w:p w14:paraId="1A758F91" w14:textId="5278B8AF" w:rsidR="009545BC" w:rsidRDefault="00DF05E6" w:rsidP="009545BC">
      <w:r w:rsidRPr="00231E39">
        <w:rPr>
          <w:noProof/>
          <w:lang w:val="en-US"/>
        </w:rPr>
        <mc:AlternateContent>
          <mc:Choice Requires="wps">
            <w:drawing>
              <wp:anchor distT="0" distB="0" distL="114300" distR="114300" simplePos="0" relativeHeight="251628516" behindDoc="0" locked="0" layoutInCell="1" allowOverlap="1" wp14:anchorId="632DA919" wp14:editId="54D05CD4">
                <wp:simplePos x="0" y="0"/>
                <wp:positionH relativeFrom="column">
                  <wp:posOffset>3495675</wp:posOffset>
                </wp:positionH>
                <wp:positionV relativeFrom="paragraph">
                  <wp:posOffset>8890</wp:posOffset>
                </wp:positionV>
                <wp:extent cx="523875" cy="314325"/>
                <wp:effectExtent l="0" t="0" r="9525" b="9525"/>
                <wp:wrapNone/>
                <wp:docPr id="2972" name="Rounded Rectangle 2972"/>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3E05C4C" w14:textId="77777777" w:rsidR="00944514" w:rsidRPr="00B6176C" w:rsidRDefault="00944514" w:rsidP="00DF05E6">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DA919" id="Rounded Rectangle 2972" o:spid="_x0000_s1853" style="position:absolute;margin-left:275.25pt;margin-top:.7pt;width:41.25pt;height:24.75pt;z-index:2516285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" fillcolor="white [3201]" stroked="f" strokeweight="2pt">
                <v:textbox>
                  <w:txbxContent>
                    <w:p w14:paraId="43E05C4C" w14:textId="77777777" w:rsidR="00944514" w:rsidRPr="00B6176C" w:rsidRDefault="00944514" w:rsidP="00DF05E6">
                      <w:pPr>
                        <w:jc w:val="center"/>
                      </w:pPr>
                      <w:r>
                        <w:t>Yes</w:t>
                      </w:r>
                    </w:p>
                  </w:txbxContent>
                </v:textbox>
              </v:roundrect>
            </w:pict>
          </mc:Fallback>
        </mc:AlternateContent>
      </w:r>
    </w:p>
    <w:p w14:paraId="363393D4" w14:textId="319C410F" w:rsidR="009545BC" w:rsidRDefault="007F5B91" w:rsidP="009545BC">
      <w:r>
        <w:rPr>
          <w:noProof/>
          <w:lang w:val="en-US"/>
        </w:rPr>
        <mc:AlternateContent>
          <mc:Choice Requires="wps">
            <w:drawing>
              <wp:anchor distT="0" distB="0" distL="114300" distR="114300" simplePos="0" relativeHeight="255834112" behindDoc="0" locked="0" layoutInCell="1" allowOverlap="1" wp14:anchorId="71625400" wp14:editId="6A72D7E9">
                <wp:simplePos x="0" y="0"/>
                <wp:positionH relativeFrom="column">
                  <wp:posOffset>4029075</wp:posOffset>
                </wp:positionH>
                <wp:positionV relativeFrom="paragraph">
                  <wp:posOffset>95250</wp:posOffset>
                </wp:positionV>
                <wp:extent cx="0" cy="2552700"/>
                <wp:effectExtent l="0" t="0" r="19050" b="19050"/>
                <wp:wrapNone/>
                <wp:docPr id="2969" name="Straight Connector 2969"/>
                <wp:cNvGraphicFramePr/>
                <a:graphic xmlns:a="http://schemas.openxmlformats.org/drawingml/2006/main">
                  <a:graphicData uri="http://schemas.microsoft.com/office/word/2010/wordprocessingShape">
                    <wps:wsp>
                      <wps:cNvCnPr/>
                      <wps:spPr>
                        <a:xfrm>
                          <a:off x="0" y="0"/>
                          <a:ext cx="0" cy="255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28DBD" id="Straight Connector 2969" o:spid="_x0000_s1026" style="position:absolute;z-index:2558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25pt,7.5pt" to="317.2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" strokecolor="#4579b8 [3044]"/>
            </w:pict>
          </mc:Fallback>
        </mc:AlternateContent>
      </w:r>
      <w:r>
        <w:rPr>
          <w:noProof/>
          <w:lang w:val="en-US"/>
        </w:rPr>
        <mc:AlternateContent>
          <mc:Choice Requires="wps">
            <w:drawing>
              <wp:anchor distT="0" distB="0" distL="114300" distR="114300" simplePos="0" relativeHeight="255833088" behindDoc="0" locked="0" layoutInCell="1" allowOverlap="1" wp14:anchorId="38F8E173" wp14:editId="73AE3DB5">
                <wp:simplePos x="0" y="0"/>
                <wp:positionH relativeFrom="column">
                  <wp:posOffset>3133725</wp:posOffset>
                </wp:positionH>
                <wp:positionV relativeFrom="paragraph">
                  <wp:posOffset>95250</wp:posOffset>
                </wp:positionV>
                <wp:extent cx="895350" cy="0"/>
                <wp:effectExtent l="0" t="0" r="19050" b="19050"/>
                <wp:wrapNone/>
                <wp:docPr id="2968" name="Straight Connector 2968"/>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C3DCE6" id="Straight Connector 2968" o:spid="_x0000_s1026" style="position:absolute;z-index:255833088;visibility:visible;mso-wrap-style:square;mso-wrap-distance-left:9pt;mso-wrap-distance-top:0;mso-wrap-distance-right:9pt;mso-wrap-distance-bottom:0;mso-position-horizontal:absolute;mso-position-horizontal-relative:text;mso-position-vertical:absolute;mso-position-vertical-relative:text" from="246.75pt,7.5pt" to="317.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" strokecolor="#4579b8 [3044]"/>
            </w:pict>
          </mc:Fallback>
        </mc:AlternateContent>
      </w:r>
    </w:p>
    <w:p w14:paraId="2EEA7224" w14:textId="115444DE" w:rsidR="009545BC" w:rsidRDefault="009545BC" w:rsidP="009545BC"/>
    <w:p w14:paraId="0C266FED" w14:textId="512A8162" w:rsidR="009545BC" w:rsidRDefault="009545BC" w:rsidP="009545BC"/>
    <w:p w14:paraId="4A9BC881" w14:textId="76269F2E" w:rsidR="009545BC" w:rsidRDefault="00BE2060" w:rsidP="009545BC">
      <w:r w:rsidRPr="00231E39">
        <w:rPr>
          <w:noProof/>
          <w:lang w:val="en-US"/>
        </w:rPr>
        <mc:AlternateContent>
          <mc:Choice Requires="wps">
            <w:drawing>
              <wp:anchor distT="0" distB="0" distL="114300" distR="114300" simplePos="0" relativeHeight="255827968" behindDoc="0" locked="0" layoutInCell="1" allowOverlap="1" wp14:anchorId="466E8315" wp14:editId="345A5BAC">
                <wp:simplePos x="0" y="0"/>
                <wp:positionH relativeFrom="column">
                  <wp:posOffset>1800225</wp:posOffset>
                </wp:positionH>
                <wp:positionV relativeFrom="paragraph">
                  <wp:posOffset>142875</wp:posOffset>
                </wp:positionV>
                <wp:extent cx="523875" cy="314325"/>
                <wp:effectExtent l="0" t="0" r="9525" b="9525"/>
                <wp:wrapNone/>
                <wp:docPr id="2965" name="Rounded Rectangle 296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7F3730F" w14:textId="6C8EFEED" w:rsidR="00944514" w:rsidRPr="00B6176C" w:rsidRDefault="00944514" w:rsidP="00BE2060">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6E8315" id="Rounded Rectangle 2965" o:spid="_x0000_s1854" style="position:absolute;margin-left:141.75pt;margin-top:11.25pt;width:41.25pt;height:24.75pt;z-index:2558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" fillcolor="white [3201]" stroked="f" strokeweight="2pt">
                <v:textbox>
                  <w:txbxContent>
                    <w:p w14:paraId="57F3730F" w14:textId="6C8EFEED" w:rsidR="00944514" w:rsidRPr="00B6176C" w:rsidRDefault="00944514" w:rsidP="00BE2060">
                      <w:pPr>
                        <w:jc w:val="center"/>
                      </w:pPr>
                      <w:r>
                        <w:t>No</w:t>
                      </w:r>
                    </w:p>
                  </w:txbxContent>
                </v:textbox>
              </v:roundrect>
            </w:pict>
          </mc:Fallback>
        </mc:AlternateContent>
      </w:r>
    </w:p>
    <w:p w14:paraId="74BF6ABA" w14:textId="6AABD9E6" w:rsidR="009545BC" w:rsidRDefault="009545BC" w:rsidP="009545BC"/>
    <w:p w14:paraId="27445750" w14:textId="4BB914E4" w:rsidR="009545BC" w:rsidRDefault="009545BC" w:rsidP="009545BC"/>
    <w:p w14:paraId="16635D93" w14:textId="3DC77A10" w:rsidR="009545BC" w:rsidRDefault="00D11428" w:rsidP="009545BC">
      <w:r w:rsidRPr="002534F9">
        <w:rPr>
          <w:noProof/>
          <w:lang w:val="en-US"/>
        </w:rPr>
        <mc:AlternateContent>
          <mc:Choice Requires="wps">
            <w:drawing>
              <wp:anchor distT="0" distB="0" distL="114300" distR="114300" simplePos="0" relativeHeight="255830016" behindDoc="0" locked="0" layoutInCell="1" allowOverlap="1" wp14:anchorId="1ABD59ED" wp14:editId="36466CAF">
                <wp:simplePos x="0" y="0"/>
                <wp:positionH relativeFrom="margin">
                  <wp:posOffset>1171575</wp:posOffset>
                </wp:positionH>
                <wp:positionV relativeFrom="paragraph">
                  <wp:posOffset>65405</wp:posOffset>
                </wp:positionV>
                <wp:extent cx="1781175" cy="695325"/>
                <wp:effectExtent l="0" t="0" r="28575" b="28575"/>
                <wp:wrapNone/>
                <wp:docPr id="2966" name="Flowchart: Process 2966"/>
                <wp:cNvGraphicFramePr/>
                <a:graphic xmlns:a="http://schemas.openxmlformats.org/drawingml/2006/main">
                  <a:graphicData uri="http://schemas.microsoft.com/office/word/2010/wordprocessingShape">
                    <wps:wsp>
                      <wps:cNvSpPr/>
                      <wps:spPr>
                        <a:xfrm>
                          <a:off x="0" y="0"/>
                          <a:ext cx="1781175"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F465263" w14:textId="6755ABD9" w:rsidR="00944514" w:rsidRDefault="00944514" w:rsidP="00D11428">
                            <w:pPr>
                              <w:jc w:val="center"/>
                            </w:pPr>
                            <w:r>
                              <w:t>Create a socket and connect with the remote address set by KTCPCFG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D59ED" id="Flowchart: Process 2966" o:spid="_x0000_s1855" type="#_x0000_t109" style="position:absolute;margin-left:92.25pt;margin-top:5.15pt;width:140.25pt;height:54.75pt;z-index:25583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" fillcolor="white [3201]" strokecolor="#4f81bd [3204]" strokeweight="1pt">
                <v:textbox>
                  <w:txbxContent>
                    <w:p w14:paraId="7F465263" w14:textId="6755ABD9" w:rsidR="00944514" w:rsidRDefault="00944514" w:rsidP="00D11428">
                      <w:pPr>
                        <w:jc w:val="center"/>
                      </w:pPr>
                      <w:r>
                        <w:t>Create a socket and connect with the remote address set by KTCPCFG</w:t>
                      </w:r>
                    </w:p>
                  </w:txbxContent>
                </v:textbox>
                <w10:wrap anchorx="margin"/>
              </v:shape>
            </w:pict>
          </mc:Fallback>
        </mc:AlternateContent>
      </w:r>
    </w:p>
    <w:p w14:paraId="54B50561" w14:textId="3C2888C2" w:rsidR="009545BC" w:rsidRDefault="009545BC" w:rsidP="009545BC"/>
    <w:p w14:paraId="474D79FB" w14:textId="65E8AC5A" w:rsidR="009545BC" w:rsidRDefault="009545BC" w:rsidP="009545BC"/>
    <w:p w14:paraId="6445C47D" w14:textId="6A8505EC" w:rsidR="009545BC" w:rsidRDefault="009545BC" w:rsidP="009545BC"/>
    <w:p w14:paraId="04BF8CDD" w14:textId="1B694D02" w:rsidR="009545BC" w:rsidRDefault="009545BC" w:rsidP="009545BC"/>
    <w:p w14:paraId="61AAC9A7" w14:textId="31BC10BB" w:rsidR="009545BC" w:rsidRDefault="00C646E8" w:rsidP="009545BC">
      <w:r>
        <w:rPr>
          <w:rFonts w:ascii="Times New Roman" w:eastAsiaTheme="minorHAnsi" w:hAnsi="Times New Roman"/>
          <w:noProof/>
          <w:szCs w:val="24"/>
          <w:lang w:val="en-US"/>
        </w:rPr>
        <mc:AlternateContent>
          <mc:Choice Requires="wps">
            <w:drawing>
              <wp:anchor distT="0" distB="0" distL="114300" distR="114300" simplePos="0" relativeHeight="255849472" behindDoc="0" locked="0" layoutInCell="1" allowOverlap="1" wp14:anchorId="4E012742" wp14:editId="597581D6">
                <wp:simplePos x="0" y="0"/>
                <wp:positionH relativeFrom="column">
                  <wp:posOffset>304165</wp:posOffset>
                </wp:positionH>
                <wp:positionV relativeFrom="paragraph">
                  <wp:posOffset>49530</wp:posOffset>
                </wp:positionV>
                <wp:extent cx="2085975" cy="285750"/>
                <wp:effectExtent l="57150" t="38100" r="85725" b="95250"/>
                <wp:wrapNone/>
                <wp:docPr id="2983" name="Rectangle 2983"/>
                <wp:cNvGraphicFramePr/>
                <a:graphic xmlns:a="http://schemas.openxmlformats.org/drawingml/2006/main">
                  <a:graphicData uri="http://schemas.microsoft.com/office/word/2010/wordprocessingShape">
                    <wps:wsp>
                      <wps:cNvSpPr/>
                      <wps:spPr>
                        <a:xfrm>
                          <a:off x="0" y="0"/>
                          <a:ext cx="2085975" cy="2857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3AF73FE" w14:textId="098C220F" w:rsidR="00944514" w:rsidRPr="00755387" w:rsidRDefault="00944514" w:rsidP="00C646E8">
                            <w:pPr>
                              <w:jc w:val="center"/>
                              <w:rPr>
                                <w:rFonts w:ascii="Arial" w:hAnsi="Arial" w:cs="Arial"/>
                                <w:sz w:val="20"/>
                              </w:rPr>
                            </w:pPr>
                            <w:r>
                              <w:rPr>
                                <w:rFonts w:ascii="Arial" w:hAnsi="Arial" w:cs="Arial"/>
                                <w:sz w:val="20"/>
                              </w:rPr>
                              <w:t>Data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012742" id="Rectangle 2983" o:spid="_x0000_s1856" style="position:absolute;margin-left:23.95pt;margin-top:3.9pt;width:164.25pt;height:22.5pt;z-index:2558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" fillcolor="#92d050" strokecolor="#92d050">
                <v:shadow on="t" color="black" opacity="24903f" origin=",.5" offset="0,.55556mm"/>
                <v:textbox>
                  <w:txbxContent>
                    <w:p w14:paraId="13AF73FE" w14:textId="098C220F" w:rsidR="00944514" w:rsidRPr="00755387" w:rsidRDefault="00944514" w:rsidP="00C646E8">
                      <w:pPr>
                        <w:jc w:val="center"/>
                        <w:rPr>
                          <w:rFonts w:ascii="Arial" w:hAnsi="Arial" w:cs="Arial"/>
                          <w:sz w:val="20"/>
                        </w:rPr>
                      </w:pPr>
                      <w:r>
                        <w:rPr>
                          <w:rFonts w:ascii="Arial" w:hAnsi="Arial" w:cs="Arial"/>
                          <w:sz w:val="20"/>
                        </w:rPr>
                        <w:t>Data flow</w:t>
                      </w:r>
                    </w:p>
                  </w:txbxContent>
                </v:textbox>
              </v:rect>
            </w:pict>
          </mc:Fallback>
        </mc:AlternateContent>
      </w:r>
    </w:p>
    <w:p w14:paraId="6F65E119" w14:textId="1A827ABB" w:rsidR="009545BC" w:rsidRDefault="009545BC" w:rsidP="009545BC"/>
    <w:p w14:paraId="42A1DA33" w14:textId="792DCBE6" w:rsidR="009545BC" w:rsidRDefault="009545BC" w:rsidP="009545BC"/>
    <w:p w14:paraId="7C5AF044" w14:textId="0AF2A03E" w:rsidR="009545BC" w:rsidRDefault="00C646E8" w:rsidP="009545BC">
      <w:r>
        <w:rPr>
          <w:noProof/>
          <w:lang w:val="en-US"/>
        </w:rPr>
        <mc:AlternateContent>
          <mc:Choice Requires="wps">
            <w:drawing>
              <wp:anchor distT="0" distB="0" distL="114300" distR="114300" simplePos="0" relativeHeight="255835136" behindDoc="0" locked="0" layoutInCell="1" allowOverlap="1" wp14:anchorId="1E0FC352" wp14:editId="5F0BA5BA">
                <wp:simplePos x="0" y="0"/>
                <wp:positionH relativeFrom="column">
                  <wp:posOffset>2047875</wp:posOffset>
                </wp:positionH>
                <wp:positionV relativeFrom="paragraph">
                  <wp:posOffset>43815</wp:posOffset>
                </wp:positionV>
                <wp:extent cx="1971675" cy="0"/>
                <wp:effectExtent l="38100" t="76200" r="0" b="95250"/>
                <wp:wrapNone/>
                <wp:docPr id="2971" name="Straight Arrow Connector 2971"/>
                <wp:cNvGraphicFramePr/>
                <a:graphic xmlns:a="http://schemas.openxmlformats.org/drawingml/2006/main">
                  <a:graphicData uri="http://schemas.microsoft.com/office/word/2010/wordprocessingShape">
                    <wps:wsp>
                      <wps:cNvCnPr/>
                      <wps:spPr>
                        <a:xfrm flipH="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9C5DB79" id="Straight Arrow Connector 2971" o:spid="_x0000_s1026" type="#_x0000_t32" style="position:absolute;margin-left:161.25pt;margin-top:3.45pt;width:155.25pt;height:0;flip:x;z-index:25583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" strokecolor="#4579b8 [3044]">
                <v:stroke endarrow="block"/>
              </v:shape>
            </w:pict>
          </mc:Fallback>
        </mc:AlternateContent>
      </w:r>
    </w:p>
    <w:p w14:paraId="3A85435B" w14:textId="3ED82F06" w:rsidR="009545BC" w:rsidRDefault="00C646E8" w:rsidP="009545BC">
      <w:r w:rsidRPr="002534F9">
        <w:rPr>
          <w:noProof/>
          <w:lang w:val="en-US"/>
        </w:rPr>
        <mc:AlternateContent>
          <mc:Choice Requires="wps">
            <w:drawing>
              <wp:anchor distT="0" distB="0" distL="114300" distR="114300" simplePos="0" relativeHeight="255832064" behindDoc="0" locked="0" layoutInCell="1" allowOverlap="1" wp14:anchorId="13B28329" wp14:editId="7B29789E">
                <wp:simplePos x="0" y="0"/>
                <wp:positionH relativeFrom="margin">
                  <wp:posOffset>1152525</wp:posOffset>
                </wp:positionH>
                <wp:positionV relativeFrom="paragraph">
                  <wp:posOffset>19685</wp:posOffset>
                </wp:positionV>
                <wp:extent cx="1819275" cy="695325"/>
                <wp:effectExtent l="0" t="0" r="28575" b="28575"/>
                <wp:wrapNone/>
                <wp:docPr id="2967" name="Flowchart: Process 2967"/>
                <wp:cNvGraphicFramePr/>
                <a:graphic xmlns:a="http://schemas.openxmlformats.org/drawingml/2006/main">
                  <a:graphicData uri="http://schemas.microsoft.com/office/word/2010/wordprocessingShape">
                    <wps:wsp>
                      <wps:cNvSpPr/>
                      <wps:spPr>
                        <a:xfrm>
                          <a:off x="0" y="0"/>
                          <a:ext cx="1819275"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8ED50D6" w14:textId="4218EB85" w:rsidR="00944514" w:rsidRDefault="00944514" w:rsidP="007F5B91">
                            <w:r>
                              <w:t>Switch to data mode from AT command mode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28329" id="Flowchart: Process 2967" o:spid="_x0000_s1857" type="#_x0000_t109" style="position:absolute;margin-left:90.75pt;margin-top:1.55pt;width:143.25pt;height:54.75pt;z-index:25583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" fillcolor="white [3201]" strokecolor="#4f81bd [3204]" strokeweight="1pt">
                <v:textbox>
                  <w:txbxContent>
                    <w:p w14:paraId="58ED50D6" w14:textId="4218EB85" w:rsidR="00944514" w:rsidRDefault="00944514" w:rsidP="007F5B91">
                      <w:r>
                        <w:t>Switch to data mode from AT command mode using le_port_SetDataMode()</w:t>
                      </w:r>
                    </w:p>
                  </w:txbxContent>
                </v:textbox>
                <w10:wrap anchorx="margin"/>
              </v:shape>
            </w:pict>
          </mc:Fallback>
        </mc:AlternateContent>
      </w:r>
    </w:p>
    <w:p w14:paraId="24328B72" w14:textId="70BBCE2E" w:rsidR="009545BC" w:rsidRDefault="009545BC" w:rsidP="009545BC"/>
    <w:p w14:paraId="4BA90C60" w14:textId="271D277E" w:rsidR="009545BC" w:rsidRDefault="009545BC" w:rsidP="009545BC"/>
    <w:p w14:paraId="2480CC51" w14:textId="07C76A32" w:rsidR="009545BC" w:rsidRDefault="009545BC" w:rsidP="009545BC"/>
    <w:p w14:paraId="0841B85D" w14:textId="332083EB" w:rsidR="009545BC" w:rsidRDefault="009545BC" w:rsidP="009545BC"/>
    <w:p w14:paraId="0AAD182D" w14:textId="76566A7C" w:rsidR="009545BC" w:rsidRDefault="009736FF" w:rsidP="009545BC">
      <w:r w:rsidRPr="005C07E1">
        <w:rPr>
          <w:noProof/>
          <w:lang w:val="en-US"/>
        </w:rPr>
        <mc:AlternateContent>
          <mc:Choice Requires="wps">
            <w:drawing>
              <wp:anchor distT="0" distB="0" distL="114300" distR="114300" simplePos="0" relativeHeight="255875072" behindDoc="1" locked="0" layoutInCell="1" allowOverlap="1" wp14:anchorId="5E50DE9B" wp14:editId="46E0A491">
                <wp:simplePos x="0" y="0"/>
                <wp:positionH relativeFrom="margin">
                  <wp:posOffset>447675</wp:posOffset>
                </wp:positionH>
                <wp:positionV relativeFrom="paragraph">
                  <wp:posOffset>175260</wp:posOffset>
                </wp:positionV>
                <wp:extent cx="1743075" cy="514350"/>
                <wp:effectExtent l="0" t="0" r="9525" b="0"/>
                <wp:wrapNone/>
                <wp:docPr id="2964" name="Rounded Rectangle 2964"/>
                <wp:cNvGraphicFramePr/>
                <a:graphic xmlns:a="http://schemas.openxmlformats.org/drawingml/2006/main">
                  <a:graphicData uri="http://schemas.microsoft.com/office/word/2010/wordprocessingShape">
                    <wps:wsp>
                      <wps:cNvSpPr/>
                      <wps:spPr>
                        <a:xfrm>
                          <a:off x="0" y="0"/>
                          <a:ext cx="1743075" cy="5143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38388F" w14:textId="71DA98F7" w:rsidR="00944514" w:rsidRPr="00B6176C" w:rsidRDefault="00944514" w:rsidP="009736FF">
                            <w:r>
                              <w:t>Sends CONNECT as Intermediate response</w:t>
                            </w:r>
                          </w:p>
                          <w:p w14:paraId="45DEAEC6" w14:textId="77777777" w:rsidR="00944514" w:rsidRPr="00B6176C" w:rsidRDefault="00944514" w:rsidP="00973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50DE9B" id="Rounded Rectangle 2964" o:spid="_x0000_s1858" style="position:absolute;margin-left:35.25pt;margin-top:13.8pt;width:137.25pt;height:40.5pt;z-index:-24744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" fillcolor="white [3201]" stroked="f" strokeweight="2pt">
                <v:textbox>
                  <w:txbxContent>
                    <w:p w14:paraId="5638388F" w14:textId="71DA98F7" w:rsidR="00944514" w:rsidRPr="00B6176C" w:rsidRDefault="00944514" w:rsidP="009736FF">
                      <w:r>
                        <w:t>Sends CONNECT as Intermediate response</w:t>
                      </w:r>
                    </w:p>
                    <w:p w14:paraId="45DEAEC6" w14:textId="77777777" w:rsidR="00944514" w:rsidRPr="00B6176C" w:rsidRDefault="00944514" w:rsidP="009736FF"/>
                  </w:txbxContent>
                </v:textbox>
                <w10:wrap anchorx="margin"/>
              </v:roundrect>
            </w:pict>
          </mc:Fallback>
        </mc:AlternateContent>
      </w:r>
    </w:p>
    <w:p w14:paraId="189A5C0E" w14:textId="52451859" w:rsidR="009545BC" w:rsidRDefault="009545BC" w:rsidP="009545BC"/>
    <w:p w14:paraId="4043094F" w14:textId="278382B3" w:rsidR="009545BC" w:rsidRDefault="009736FF" w:rsidP="009545BC">
      <w:r w:rsidRPr="00231E39">
        <w:rPr>
          <w:noProof/>
          <w:lang w:val="en-US"/>
        </w:rPr>
        <mc:AlternateContent>
          <mc:Choice Requires="wps">
            <w:drawing>
              <wp:anchor distT="0" distB="0" distL="114300" distR="114300" simplePos="0" relativeHeight="255877120" behindDoc="0" locked="0" layoutInCell="1" allowOverlap="1" wp14:anchorId="340EBAC8" wp14:editId="093DBBD0">
                <wp:simplePos x="0" y="0"/>
                <wp:positionH relativeFrom="margin">
                  <wp:posOffset>499745</wp:posOffset>
                </wp:positionH>
                <wp:positionV relativeFrom="paragraph">
                  <wp:posOffset>90805</wp:posOffset>
                </wp:positionV>
                <wp:extent cx="1571625" cy="0"/>
                <wp:effectExtent l="38100" t="76200" r="0" b="95250"/>
                <wp:wrapNone/>
                <wp:docPr id="3001" name="Straight Arrow Connector 3001"/>
                <wp:cNvGraphicFramePr/>
                <a:graphic xmlns:a="http://schemas.openxmlformats.org/drawingml/2006/main">
                  <a:graphicData uri="http://schemas.microsoft.com/office/word/2010/wordprocessingShape">
                    <wps:wsp>
                      <wps:cNvCnPr/>
                      <wps:spPr>
                        <a:xfrm flipH="1">
                          <a:off x="0" y="0"/>
                          <a:ext cx="1571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86FDF" id="Straight Arrow Connector 3001" o:spid="_x0000_s1026" type="#_x0000_t32" style="position:absolute;margin-left:39.35pt;margin-top:7.15pt;width:123.75pt;height:0;flip:x;z-index:25587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" strokecolor="#4579b8 [3044]">
                <v:stroke endarrow="block"/>
                <w10:wrap anchorx="margin"/>
              </v:shape>
            </w:pict>
          </mc:Fallback>
        </mc:AlternateContent>
      </w:r>
    </w:p>
    <w:p w14:paraId="235C5884" w14:textId="0FAA2078" w:rsidR="009545BC" w:rsidRDefault="009545BC" w:rsidP="009545BC"/>
    <w:p w14:paraId="7C83D604" w14:textId="51EDB69D" w:rsidR="009545BC" w:rsidRDefault="009545BC" w:rsidP="009545BC"/>
    <w:p w14:paraId="222893B8" w14:textId="06AFD125" w:rsidR="009545BC" w:rsidRDefault="009545BC" w:rsidP="009545BC"/>
    <w:p w14:paraId="16299A8D" w14:textId="2302ABEE" w:rsidR="00C646E8" w:rsidRDefault="00C646E8" w:rsidP="009545BC"/>
    <w:p w14:paraId="33222AAF" w14:textId="20DAA979" w:rsidR="00C646E8" w:rsidRDefault="00C646E8" w:rsidP="009545BC">
      <w:r w:rsidRPr="00C646E8">
        <w:rPr>
          <w:noProof/>
          <w:lang w:val="en-US"/>
        </w:rPr>
        <w:lastRenderedPageBreak/>
        <mc:AlternateContent>
          <mc:Choice Requires="wps">
            <w:drawing>
              <wp:anchor distT="0" distB="0" distL="114300" distR="114300" simplePos="0" relativeHeight="255851520" behindDoc="0" locked="0" layoutInCell="1" allowOverlap="1" wp14:anchorId="06FF4062" wp14:editId="680E8715">
                <wp:simplePos x="0" y="0"/>
                <wp:positionH relativeFrom="margin">
                  <wp:posOffset>-104775</wp:posOffset>
                </wp:positionH>
                <wp:positionV relativeFrom="paragraph">
                  <wp:posOffset>22860</wp:posOffset>
                </wp:positionV>
                <wp:extent cx="822325" cy="640080"/>
                <wp:effectExtent l="0" t="0" r="15875" b="26670"/>
                <wp:wrapNone/>
                <wp:docPr id="2984" name="Rectangle 298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A103DB" w14:textId="77777777" w:rsidR="00944514" w:rsidRDefault="00944514" w:rsidP="00C646E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4062" id="Rectangle 2984" o:spid="_x0000_s1859" style="position:absolute;margin-left:-8.25pt;margin-top:1.8pt;width:64.75pt;height:50.4pt;z-index:25585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" fillcolor="#f79646 [3209]" strokecolor="#5a5a5a [2109]" strokeweight="1pt">
                <v:textbox>
                  <w:txbxContent>
                    <w:p w14:paraId="77A103DB" w14:textId="77777777" w:rsidR="00944514" w:rsidRDefault="00944514" w:rsidP="00C646E8">
                      <w:pPr>
                        <w:jc w:val="center"/>
                      </w:pPr>
                      <w:r>
                        <w:t>Host with Linux OS</w:t>
                      </w:r>
                    </w:p>
                  </w:txbxContent>
                </v:textbox>
                <w10:wrap anchorx="margin"/>
              </v:rect>
            </w:pict>
          </mc:Fallback>
        </mc:AlternateContent>
      </w:r>
      <w:r w:rsidRPr="00C646E8">
        <w:rPr>
          <w:noProof/>
          <w:lang w:val="en-US"/>
        </w:rPr>
        <mc:AlternateContent>
          <mc:Choice Requires="wps">
            <w:drawing>
              <wp:anchor distT="0" distB="0" distL="114300" distR="114300" simplePos="0" relativeHeight="255852544" behindDoc="0" locked="0" layoutInCell="1" allowOverlap="1" wp14:anchorId="376C1046" wp14:editId="3D224DC6">
                <wp:simplePos x="0" y="0"/>
                <wp:positionH relativeFrom="column">
                  <wp:posOffset>1457960</wp:posOffset>
                </wp:positionH>
                <wp:positionV relativeFrom="paragraph">
                  <wp:posOffset>13335</wp:posOffset>
                </wp:positionV>
                <wp:extent cx="828675" cy="640080"/>
                <wp:effectExtent l="0" t="0" r="28575" b="26670"/>
                <wp:wrapNone/>
                <wp:docPr id="2985" name="Rectangle 2985"/>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F4C8B9F" w14:textId="77777777" w:rsidR="00944514" w:rsidRDefault="00944514" w:rsidP="00C646E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C1046" id="Rectangle 2985" o:spid="_x0000_s1860" style="position:absolute;margin-left:114.8pt;margin-top:1.05pt;width:65.25pt;height:50.4pt;z-index:2558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" fillcolor="#4f81bd [3204]" strokecolor="#5a5a5a [2109]" strokeweight="1pt">
                <v:textbox>
                  <w:txbxContent>
                    <w:p w14:paraId="4F4C8B9F" w14:textId="77777777" w:rsidR="00944514" w:rsidRDefault="00944514" w:rsidP="00C646E8">
                      <w:pPr>
                        <w:jc w:val="center"/>
                      </w:pPr>
                      <w:r>
                        <w:t>Legato App</w:t>
                      </w:r>
                    </w:p>
                  </w:txbxContent>
                </v:textbox>
              </v:rect>
            </w:pict>
          </mc:Fallback>
        </mc:AlternateContent>
      </w:r>
    </w:p>
    <w:p w14:paraId="43C66195" w14:textId="650D94B6" w:rsidR="00C646E8" w:rsidRDefault="00C646E8" w:rsidP="009545BC"/>
    <w:p w14:paraId="4DA46A77" w14:textId="7C7FC6D4" w:rsidR="00C646E8" w:rsidRDefault="00C646E8" w:rsidP="009545BC"/>
    <w:p w14:paraId="69D730F5" w14:textId="35D5905A" w:rsidR="00C646E8" w:rsidRDefault="009736FF" w:rsidP="009545BC">
      <w:r w:rsidRPr="00231E39">
        <w:rPr>
          <w:noProof/>
          <w:lang w:val="en-US"/>
        </w:rPr>
        <mc:AlternateContent>
          <mc:Choice Requires="wps">
            <w:drawing>
              <wp:anchor distT="0" distB="0" distL="114300" distR="114300" simplePos="0" relativeHeight="255861760" behindDoc="0" locked="0" layoutInCell="1" allowOverlap="1" wp14:anchorId="521602AD" wp14:editId="105978D0">
                <wp:simplePos x="0" y="0"/>
                <wp:positionH relativeFrom="column">
                  <wp:posOffset>1885950</wp:posOffset>
                </wp:positionH>
                <wp:positionV relativeFrom="paragraph">
                  <wp:posOffset>100965</wp:posOffset>
                </wp:positionV>
                <wp:extent cx="0" cy="7019925"/>
                <wp:effectExtent l="0" t="0" r="19050" b="28575"/>
                <wp:wrapNone/>
                <wp:docPr id="2991" name="Straight Connector 2991"/>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AB543D" id="Straight Connector 2991" o:spid="_x0000_s1026" style="position:absolute;flip:x;z-index:2558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7.95pt" to="148.5pt,5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" strokecolor="#4579b8 [3044]"/>
            </w:pict>
          </mc:Fallback>
        </mc:AlternateContent>
      </w:r>
      <w:r w:rsidR="00C646E8" w:rsidRPr="00231E39">
        <w:rPr>
          <w:noProof/>
          <w:lang w:val="en-US"/>
        </w:rPr>
        <mc:AlternateContent>
          <mc:Choice Requires="wps">
            <w:drawing>
              <wp:anchor distT="0" distB="0" distL="114300" distR="114300" simplePos="0" relativeHeight="255857664" behindDoc="0" locked="0" layoutInCell="1" allowOverlap="1" wp14:anchorId="63370592" wp14:editId="370A4006">
                <wp:simplePos x="0" y="0"/>
                <wp:positionH relativeFrom="column">
                  <wp:posOffset>295275</wp:posOffset>
                </wp:positionH>
                <wp:positionV relativeFrom="paragraph">
                  <wp:posOffset>95885</wp:posOffset>
                </wp:positionV>
                <wp:extent cx="0" cy="7019925"/>
                <wp:effectExtent l="0" t="0" r="19050" b="28575"/>
                <wp:wrapNone/>
                <wp:docPr id="2989" name="Straight Connector 2989"/>
                <wp:cNvGraphicFramePr/>
                <a:graphic xmlns:a="http://schemas.openxmlformats.org/drawingml/2006/main">
                  <a:graphicData uri="http://schemas.microsoft.com/office/word/2010/wordprocessingShape">
                    <wps:wsp>
                      <wps:cNvCnPr/>
                      <wps:spPr>
                        <a:xfrm flipH="1">
                          <a:off x="0" y="0"/>
                          <a:ext cx="0" cy="701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4A44B" id="Straight Connector 2989" o:spid="_x0000_s1026" style="position:absolute;flip:x;z-index:2558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7.55pt" to="23.25pt,5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" strokecolor="#4579b8 [3044]"/>
            </w:pict>
          </mc:Fallback>
        </mc:AlternateContent>
      </w:r>
    </w:p>
    <w:p w14:paraId="40E6EF2B" w14:textId="6416893B" w:rsidR="00C646E8" w:rsidRDefault="00C646E8" w:rsidP="009545BC"/>
    <w:p w14:paraId="5BBE7E95" w14:textId="28AEE221" w:rsidR="00C646E8" w:rsidRDefault="009736FF" w:rsidP="009545BC">
      <w:r w:rsidRPr="00231E39">
        <w:rPr>
          <w:noProof/>
          <w:lang w:val="en-US"/>
        </w:rPr>
        <mc:AlternateContent>
          <mc:Choice Requires="wps">
            <w:drawing>
              <wp:anchor distT="0" distB="0" distL="114300" distR="114300" simplePos="0" relativeHeight="255864832" behindDoc="0" locked="0" layoutInCell="1" allowOverlap="1" wp14:anchorId="668F5994" wp14:editId="75DECB07">
                <wp:simplePos x="0" y="0"/>
                <wp:positionH relativeFrom="column">
                  <wp:posOffset>2543175</wp:posOffset>
                </wp:positionH>
                <wp:positionV relativeFrom="paragraph">
                  <wp:posOffset>126365</wp:posOffset>
                </wp:positionV>
                <wp:extent cx="523875" cy="314325"/>
                <wp:effectExtent l="0" t="0" r="9525" b="9525"/>
                <wp:wrapNone/>
                <wp:docPr id="2994" name="Rounded Rectangle 2994"/>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C6761BC" w14:textId="77777777" w:rsidR="00944514" w:rsidRPr="00B6176C" w:rsidRDefault="00944514" w:rsidP="009736F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F5994" id="Rounded Rectangle 2994" o:spid="_x0000_s1861" style="position:absolute;margin-left:200.25pt;margin-top:9.95pt;width:41.25pt;height:24.75pt;z-index:2558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" fillcolor="white [3201]" stroked="f" strokeweight="2pt">
                <v:textbox>
                  <w:txbxContent>
                    <w:p w14:paraId="6C6761BC" w14:textId="77777777" w:rsidR="00944514" w:rsidRPr="00B6176C" w:rsidRDefault="00944514" w:rsidP="009736FF">
                      <w:pPr>
                        <w:jc w:val="center"/>
                      </w:pPr>
                      <w:r>
                        <w:t>No</w:t>
                      </w:r>
                    </w:p>
                  </w:txbxContent>
                </v:textbox>
              </v:roundrect>
            </w:pict>
          </mc:Fallback>
        </mc:AlternateContent>
      </w:r>
      <w:r w:rsidRPr="00161089">
        <w:rPr>
          <w:rFonts w:asciiTheme="minorHAnsi" w:hAnsiTheme="minorHAnsi" w:cs="Arial"/>
          <w:noProof/>
          <w:sz w:val="20"/>
          <w:lang w:val="en-US"/>
        </w:rPr>
        <mc:AlternateContent>
          <mc:Choice Requires="wps">
            <w:drawing>
              <wp:anchor distT="0" distB="0" distL="114300" distR="114300" simplePos="0" relativeHeight="255862784" behindDoc="0" locked="0" layoutInCell="1" allowOverlap="1" wp14:anchorId="299DFC49" wp14:editId="7714F834">
                <wp:simplePos x="0" y="0"/>
                <wp:positionH relativeFrom="margin">
                  <wp:posOffset>1133475</wp:posOffset>
                </wp:positionH>
                <wp:positionV relativeFrom="paragraph">
                  <wp:posOffset>14605</wp:posOffset>
                </wp:positionV>
                <wp:extent cx="1504950" cy="1285875"/>
                <wp:effectExtent l="0" t="0" r="19050" b="28575"/>
                <wp:wrapNone/>
                <wp:docPr id="2990" name="Diamond 2990"/>
                <wp:cNvGraphicFramePr/>
                <a:graphic xmlns:a="http://schemas.openxmlformats.org/drawingml/2006/main">
                  <a:graphicData uri="http://schemas.microsoft.com/office/word/2010/wordprocessingShape">
                    <wps:wsp>
                      <wps:cNvSpPr/>
                      <wps:spPr>
                        <a:xfrm>
                          <a:off x="0" y="0"/>
                          <a:ext cx="1504950" cy="12858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26B6C5D" w14:textId="77777777" w:rsidR="00944514" w:rsidRPr="000153DC" w:rsidRDefault="00944514" w:rsidP="009736FF">
                            <w:pPr>
                              <w:jc w:val="center"/>
                            </w:pPr>
                            <w:r>
                              <w:t>Is data available to 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DFC49" id="Diamond 2990" o:spid="_x0000_s1862" type="#_x0000_t4" style="position:absolute;margin-left:89.25pt;margin-top:1.15pt;width:118.5pt;height:101.25pt;z-index:25586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" fillcolor="white [3201]" strokecolor="#4f81bd [3204]" strokeweight="1pt">
                <v:textbox>
                  <w:txbxContent>
                    <w:p w14:paraId="726B6C5D" w14:textId="77777777" w:rsidR="00944514" w:rsidRPr="000153DC" w:rsidRDefault="00944514" w:rsidP="009736FF">
                      <w:pPr>
                        <w:jc w:val="center"/>
                      </w:pPr>
                      <w:r>
                        <w:t>Is data available to read</w:t>
                      </w:r>
                    </w:p>
                  </w:txbxContent>
                </v:textbox>
                <w10:wrap anchorx="margin"/>
              </v:shape>
            </w:pict>
          </mc:Fallback>
        </mc:AlternateContent>
      </w:r>
    </w:p>
    <w:p w14:paraId="2D3F9A7F" w14:textId="011332AD" w:rsidR="00C646E8" w:rsidRDefault="009736FF" w:rsidP="009545BC">
      <w:r w:rsidRPr="002534F9">
        <w:rPr>
          <w:noProof/>
          <w:lang w:val="en-US"/>
        </w:rPr>
        <mc:AlternateContent>
          <mc:Choice Requires="wps">
            <w:drawing>
              <wp:anchor distT="0" distB="0" distL="114300" distR="114300" simplePos="0" relativeHeight="255872000" behindDoc="0" locked="0" layoutInCell="1" allowOverlap="1" wp14:anchorId="186E6489" wp14:editId="43519C0F">
                <wp:simplePos x="0" y="0"/>
                <wp:positionH relativeFrom="margin">
                  <wp:posOffset>3638550</wp:posOffset>
                </wp:positionH>
                <wp:positionV relativeFrom="paragraph">
                  <wp:posOffset>45720</wp:posOffset>
                </wp:positionV>
                <wp:extent cx="1971675" cy="838200"/>
                <wp:effectExtent l="0" t="0" r="28575" b="19050"/>
                <wp:wrapNone/>
                <wp:docPr id="2998" name="Flowchart: Process 2998"/>
                <wp:cNvGraphicFramePr/>
                <a:graphic xmlns:a="http://schemas.openxmlformats.org/drawingml/2006/main">
                  <a:graphicData uri="http://schemas.microsoft.com/office/word/2010/wordprocessingShape">
                    <wps:wsp>
                      <wps:cNvSpPr/>
                      <wps:spPr>
                        <a:xfrm>
                          <a:off x="0" y="0"/>
                          <a:ext cx="1971675" cy="83820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04FB8A1" w14:textId="626967C8" w:rsidR="00944514" w:rsidRDefault="00944514" w:rsidP="009736FF">
                            <w:r>
                              <w:t>Call the file descriptor monitor handler created by +KTCPSND and read all the data given in data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E6489" id="Flowchart: Process 2998" o:spid="_x0000_s1863" type="#_x0000_t109" style="position:absolute;margin-left:286.5pt;margin-top:3.6pt;width:155.25pt;height:66pt;z-index:2558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" fillcolor="white [3201]" strokecolor="#4f81bd [3204]" strokeweight="1pt">
                <v:textbox>
                  <w:txbxContent>
                    <w:p w14:paraId="404FB8A1" w14:textId="626967C8" w:rsidR="00944514" w:rsidRDefault="00944514" w:rsidP="009736FF">
                      <w:r>
                        <w:t>Call the file descriptor monitor handler created by +KTCPSND and read all the data given in data mode</w:t>
                      </w:r>
                    </w:p>
                  </w:txbxContent>
                </v:textbox>
                <w10:wrap anchorx="margin"/>
              </v:shape>
            </w:pict>
          </mc:Fallback>
        </mc:AlternateContent>
      </w:r>
    </w:p>
    <w:p w14:paraId="6F319F92" w14:textId="192EEB81" w:rsidR="00C646E8" w:rsidRDefault="00C646E8" w:rsidP="009545BC"/>
    <w:p w14:paraId="5F7EC737" w14:textId="0914DD71" w:rsidR="00C646E8" w:rsidRDefault="009736FF" w:rsidP="009545BC">
      <w:r>
        <w:rPr>
          <w:noProof/>
          <w:lang w:val="en-US"/>
        </w:rPr>
        <mc:AlternateContent>
          <mc:Choice Requires="wps">
            <w:drawing>
              <wp:anchor distT="0" distB="0" distL="114300" distR="114300" simplePos="0" relativeHeight="255873024" behindDoc="0" locked="0" layoutInCell="1" allowOverlap="1" wp14:anchorId="007FEA55" wp14:editId="11D20654">
                <wp:simplePos x="0" y="0"/>
                <wp:positionH relativeFrom="column">
                  <wp:posOffset>2638424</wp:posOffset>
                </wp:positionH>
                <wp:positionV relativeFrom="paragraph">
                  <wp:posOffset>102235</wp:posOffset>
                </wp:positionV>
                <wp:extent cx="1000125" cy="0"/>
                <wp:effectExtent l="0" t="76200" r="9525" b="95250"/>
                <wp:wrapNone/>
                <wp:docPr id="2999" name="Straight Arrow Connector 2999"/>
                <wp:cNvGraphicFramePr/>
                <a:graphic xmlns:a="http://schemas.openxmlformats.org/drawingml/2006/main">
                  <a:graphicData uri="http://schemas.microsoft.com/office/word/2010/wordprocessingShape">
                    <wps:wsp>
                      <wps:cNvCnPr/>
                      <wps:spPr>
                        <a:xfrm>
                          <a:off x="0" y="0"/>
                          <a:ext cx="1000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597D8A" id="Straight Arrow Connector 2999" o:spid="_x0000_s1026" type="#_x0000_t32" style="position:absolute;margin-left:207.75pt;margin-top:8.05pt;width:78.75pt;height:0;z-index:25587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" strokecolor="#4579b8 [3044]">
                <v:stroke endarrow="block"/>
              </v:shape>
            </w:pict>
          </mc:Fallback>
        </mc:AlternateContent>
      </w:r>
    </w:p>
    <w:p w14:paraId="5D458C0E" w14:textId="56BE68CD" w:rsidR="00C646E8" w:rsidRDefault="00C646E8" w:rsidP="009545BC"/>
    <w:p w14:paraId="1914A6F7" w14:textId="61C75FA1" w:rsidR="00C646E8" w:rsidRDefault="009736FF" w:rsidP="009545BC">
      <w:r w:rsidRPr="009736FF">
        <w:rPr>
          <w:noProof/>
          <w:lang w:val="en-US"/>
        </w:rPr>
        <mc:AlternateContent>
          <mc:Choice Requires="wps">
            <w:drawing>
              <wp:anchor distT="0" distB="0" distL="114300" distR="114300" simplePos="0" relativeHeight="255869952" behindDoc="0" locked="0" layoutInCell="1" allowOverlap="1" wp14:anchorId="2AD89857" wp14:editId="07719152">
                <wp:simplePos x="0" y="0"/>
                <wp:positionH relativeFrom="column">
                  <wp:posOffset>4610100</wp:posOffset>
                </wp:positionH>
                <wp:positionV relativeFrom="paragraph">
                  <wp:posOffset>130175</wp:posOffset>
                </wp:positionV>
                <wp:extent cx="0" cy="1933575"/>
                <wp:effectExtent l="0" t="0" r="19050" b="28575"/>
                <wp:wrapNone/>
                <wp:docPr id="2997" name="Straight Connector 2997"/>
                <wp:cNvGraphicFramePr/>
                <a:graphic xmlns:a="http://schemas.openxmlformats.org/drawingml/2006/main">
                  <a:graphicData uri="http://schemas.microsoft.com/office/word/2010/wordprocessingShape">
                    <wps:wsp>
                      <wps:cNvCnPr/>
                      <wps:spPr>
                        <a:xfrm flipH="1">
                          <a:off x="0" y="0"/>
                          <a:ext cx="0" cy="1933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52F15" id="Straight Connector 2997" o:spid="_x0000_s1026" style="position:absolute;flip:x;z-index:2558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pt,10.25pt" to="36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" strokecolor="#4579b8 [3044]"/>
            </w:pict>
          </mc:Fallback>
        </mc:AlternateContent>
      </w:r>
    </w:p>
    <w:p w14:paraId="425ED3DD" w14:textId="07CEF316" w:rsidR="00C646E8" w:rsidRDefault="009736FF" w:rsidP="009545BC">
      <w:r w:rsidRPr="00231E39">
        <w:rPr>
          <w:noProof/>
          <w:lang w:val="en-US"/>
        </w:rPr>
        <mc:AlternateContent>
          <mc:Choice Requires="wps">
            <w:drawing>
              <wp:anchor distT="0" distB="0" distL="114300" distR="114300" simplePos="0" relativeHeight="251627491" behindDoc="0" locked="0" layoutInCell="1" allowOverlap="1" wp14:anchorId="1F43B186" wp14:editId="4EB56B5A">
                <wp:simplePos x="0" y="0"/>
                <wp:positionH relativeFrom="column">
                  <wp:posOffset>1781175</wp:posOffset>
                </wp:positionH>
                <wp:positionV relativeFrom="paragraph">
                  <wp:posOffset>116205</wp:posOffset>
                </wp:positionV>
                <wp:extent cx="523875" cy="314325"/>
                <wp:effectExtent l="0" t="0" r="9525" b="9525"/>
                <wp:wrapNone/>
                <wp:docPr id="2993" name="Rounded Rectangle 299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33D3745" w14:textId="77777777" w:rsidR="00944514" w:rsidRPr="00B6176C" w:rsidRDefault="00944514" w:rsidP="009736F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43B186" id="Rounded Rectangle 2993" o:spid="_x0000_s1864" style="position:absolute;margin-left:140.25pt;margin-top:9.15pt;width:41.25pt;height:24.75pt;z-index:251627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" fillcolor="white [3201]" stroked="f" strokeweight="2pt">
                <v:textbox>
                  <w:txbxContent>
                    <w:p w14:paraId="733D3745" w14:textId="77777777" w:rsidR="00944514" w:rsidRPr="00B6176C" w:rsidRDefault="00944514" w:rsidP="009736FF">
                      <w:pPr>
                        <w:jc w:val="center"/>
                      </w:pPr>
                      <w:r>
                        <w:t>Yes</w:t>
                      </w:r>
                    </w:p>
                  </w:txbxContent>
                </v:textbox>
              </v:roundrect>
            </w:pict>
          </mc:Fallback>
        </mc:AlternateContent>
      </w:r>
    </w:p>
    <w:p w14:paraId="19B78D44" w14:textId="33A88F43" w:rsidR="00C646E8" w:rsidRDefault="00C646E8" w:rsidP="009545BC"/>
    <w:p w14:paraId="0D4613A3" w14:textId="3A6A7581" w:rsidR="00C646E8" w:rsidRDefault="00C646E8" w:rsidP="009545BC"/>
    <w:p w14:paraId="33C8B5D1" w14:textId="7D58227C" w:rsidR="00C646E8" w:rsidRDefault="009736FF" w:rsidP="009545BC">
      <w:r w:rsidRPr="002534F9">
        <w:rPr>
          <w:noProof/>
          <w:lang w:val="en-US"/>
        </w:rPr>
        <mc:AlternateContent>
          <mc:Choice Requires="wps">
            <w:drawing>
              <wp:anchor distT="0" distB="0" distL="114300" distR="114300" simplePos="0" relativeHeight="255866880" behindDoc="0" locked="0" layoutInCell="1" allowOverlap="1" wp14:anchorId="184F8F72" wp14:editId="554D3DF8">
                <wp:simplePos x="0" y="0"/>
                <wp:positionH relativeFrom="margin">
                  <wp:posOffset>981075</wp:posOffset>
                </wp:positionH>
                <wp:positionV relativeFrom="paragraph">
                  <wp:posOffset>5080</wp:posOffset>
                </wp:positionV>
                <wp:extent cx="1819275" cy="1085850"/>
                <wp:effectExtent l="0" t="0" r="28575" b="19050"/>
                <wp:wrapNone/>
                <wp:docPr id="2995" name="Flowchart: Process 2995"/>
                <wp:cNvGraphicFramePr/>
                <a:graphic xmlns:a="http://schemas.openxmlformats.org/drawingml/2006/main">
                  <a:graphicData uri="http://schemas.microsoft.com/office/word/2010/wordprocessingShape">
                    <wps:wsp>
                      <wps:cNvSpPr/>
                      <wps:spPr>
                        <a:xfrm>
                          <a:off x="0" y="0"/>
                          <a:ext cx="1819275" cy="10858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DBC2151" w14:textId="387ACD50" w:rsidR="00944514" w:rsidRDefault="00944514" w:rsidP="009736FF">
                            <w:r>
                              <w:t>Call the file descriptor monitor handler created by +KTCPRCV and receive all the data sent by +KTCPSND AT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F8F72" id="Flowchart: Process 2995" o:spid="_x0000_s1865" type="#_x0000_t109" style="position:absolute;margin-left:77.25pt;margin-top:.4pt;width:143.25pt;height:85.5pt;z-index:25586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" fillcolor="white [3201]" strokecolor="#4f81bd [3204]" strokeweight="1pt">
                <v:textbox>
                  <w:txbxContent>
                    <w:p w14:paraId="2DBC2151" w14:textId="387ACD50" w:rsidR="00944514" w:rsidRDefault="00944514" w:rsidP="009736FF">
                      <w:r>
                        <w:t>Call the file descriptor monitor handler created by +KTCPRCV and receive all the data sent by +KTCPSND AT command</w:t>
                      </w:r>
                    </w:p>
                  </w:txbxContent>
                </v:textbox>
                <w10:wrap anchorx="margin"/>
              </v:shape>
            </w:pict>
          </mc:Fallback>
        </mc:AlternateContent>
      </w:r>
    </w:p>
    <w:p w14:paraId="5AB0725C" w14:textId="0D690905" w:rsidR="00C646E8" w:rsidRDefault="00C646E8" w:rsidP="009545BC"/>
    <w:p w14:paraId="72FAB44A" w14:textId="30D41225" w:rsidR="00C646E8" w:rsidRDefault="00C646E8" w:rsidP="009545BC"/>
    <w:p w14:paraId="20C47F0F" w14:textId="12328CF6" w:rsidR="00C646E8" w:rsidRDefault="00C646E8" w:rsidP="009545BC"/>
    <w:p w14:paraId="738EABE0" w14:textId="2AFA7613" w:rsidR="00C646E8" w:rsidRDefault="00C646E8" w:rsidP="009545BC"/>
    <w:p w14:paraId="4E630040" w14:textId="69E3EE19" w:rsidR="00C646E8" w:rsidRDefault="00C646E8" w:rsidP="009545BC"/>
    <w:p w14:paraId="7E72746F" w14:textId="287BCE83" w:rsidR="00C646E8" w:rsidRDefault="00C646E8" w:rsidP="009545BC"/>
    <w:p w14:paraId="54C6D5D1" w14:textId="30AE376E" w:rsidR="00C646E8" w:rsidRDefault="00B706D2" w:rsidP="009545BC">
      <w:r w:rsidRPr="00231E39">
        <w:rPr>
          <w:noProof/>
          <w:lang w:val="en-US"/>
        </w:rPr>
        <mc:AlternateContent>
          <mc:Choice Requires="wps">
            <w:drawing>
              <wp:anchor distT="0" distB="0" distL="114300" distR="114300" simplePos="0" relativeHeight="255881216" behindDoc="0" locked="0" layoutInCell="1" allowOverlap="1" wp14:anchorId="52F6AC8C" wp14:editId="71F31279">
                <wp:simplePos x="0" y="0"/>
                <wp:positionH relativeFrom="margin">
                  <wp:posOffset>1885950</wp:posOffset>
                </wp:positionH>
                <wp:positionV relativeFrom="paragraph">
                  <wp:posOffset>7620</wp:posOffset>
                </wp:positionV>
                <wp:extent cx="2724150" cy="0"/>
                <wp:effectExtent l="38100" t="76200" r="0" b="95250"/>
                <wp:wrapNone/>
                <wp:docPr id="3003" name="Straight Arrow Connector 3003"/>
                <wp:cNvGraphicFramePr/>
                <a:graphic xmlns:a="http://schemas.openxmlformats.org/drawingml/2006/main">
                  <a:graphicData uri="http://schemas.microsoft.com/office/word/2010/wordprocessingShape">
                    <wps:wsp>
                      <wps:cNvCnPr/>
                      <wps:spPr>
                        <a:xfrm flipH="1">
                          <a:off x="0" y="0"/>
                          <a:ext cx="2724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E0050C" id="Straight Arrow Connector 3003" o:spid="_x0000_s1026" type="#_x0000_t32" style="position:absolute;margin-left:148.5pt;margin-top:.6pt;width:214.5pt;height:0;flip:x;z-index:25588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" strokecolor="#4579b8 [3044]">
                <v:stroke endarrow="block"/>
                <w10:wrap anchorx="margin"/>
              </v:shape>
            </w:pict>
          </mc:Fallback>
        </mc:AlternateContent>
      </w:r>
    </w:p>
    <w:p w14:paraId="5926398A" w14:textId="3CCBE880" w:rsidR="00C646E8" w:rsidRDefault="00B706D2" w:rsidP="009545BC">
      <w:r w:rsidRPr="002534F9">
        <w:rPr>
          <w:noProof/>
          <w:lang w:val="en-US"/>
        </w:rPr>
        <mc:AlternateContent>
          <mc:Choice Requires="wps">
            <w:drawing>
              <wp:anchor distT="0" distB="0" distL="114300" distR="114300" simplePos="0" relativeHeight="255879168" behindDoc="0" locked="0" layoutInCell="1" allowOverlap="1" wp14:anchorId="33BABF6C" wp14:editId="007300CC">
                <wp:simplePos x="0" y="0"/>
                <wp:positionH relativeFrom="margin">
                  <wp:posOffset>923925</wp:posOffset>
                </wp:positionH>
                <wp:positionV relativeFrom="paragraph">
                  <wp:posOffset>12700</wp:posOffset>
                </wp:positionV>
                <wp:extent cx="1933575" cy="866775"/>
                <wp:effectExtent l="0" t="0" r="28575" b="28575"/>
                <wp:wrapNone/>
                <wp:docPr id="3002" name="Flowchart: Process 3002"/>
                <wp:cNvGraphicFramePr/>
                <a:graphic xmlns:a="http://schemas.openxmlformats.org/drawingml/2006/main">
                  <a:graphicData uri="http://schemas.microsoft.com/office/word/2010/wordprocessingShape">
                    <wps:wsp>
                      <wps:cNvSpPr/>
                      <wps:spPr>
                        <a:xfrm>
                          <a:off x="0" y="0"/>
                          <a:ext cx="1933575" cy="866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4694E1D" w14:textId="5D4BC25B" w:rsidR="00944514" w:rsidRDefault="00944514" w:rsidP="00B706D2">
                            <w:r>
                              <w:t>Switch back to AT command mode from data mode using le_port_SetCommandMode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ABF6C" id="Flowchart: Process 3002" o:spid="_x0000_s1866" type="#_x0000_t109" style="position:absolute;margin-left:72.75pt;margin-top:1pt;width:152.25pt;height:68.25pt;z-index:25587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" fillcolor="white [3201]" strokecolor="#4f81bd [3204]" strokeweight="1pt">
                <v:textbox>
                  <w:txbxContent>
                    <w:p w14:paraId="74694E1D" w14:textId="5D4BC25B" w:rsidR="00944514" w:rsidRDefault="00944514" w:rsidP="00B706D2">
                      <w:r>
                        <w:t>Switch back to AT command mode from data mode using le_port_SetCommandMode</w:t>
                      </w:r>
                    </w:p>
                  </w:txbxContent>
                </v:textbox>
                <w10:wrap anchorx="margin"/>
              </v:shape>
            </w:pict>
          </mc:Fallback>
        </mc:AlternateContent>
      </w:r>
    </w:p>
    <w:p w14:paraId="5E68CB86" w14:textId="00E90A0C" w:rsidR="00C646E8" w:rsidRDefault="00C646E8" w:rsidP="009545BC"/>
    <w:p w14:paraId="02C3A28E" w14:textId="2B3676FC" w:rsidR="00C646E8" w:rsidRDefault="00C646E8" w:rsidP="009545BC"/>
    <w:p w14:paraId="637F74A4" w14:textId="19C314DF" w:rsidR="00C646E8" w:rsidRDefault="00C646E8" w:rsidP="009545BC"/>
    <w:p w14:paraId="3BB7B321" w14:textId="3E96D87D" w:rsidR="00C646E8" w:rsidRDefault="00C646E8" w:rsidP="009545BC"/>
    <w:p w14:paraId="3BFBFC04" w14:textId="1610DA28" w:rsidR="00C646E8" w:rsidRDefault="00C646E8" w:rsidP="009545BC"/>
    <w:p w14:paraId="16C43625" w14:textId="1F8DECED" w:rsidR="00C646E8" w:rsidRDefault="00B706D2" w:rsidP="009545BC">
      <w:r w:rsidRPr="00B706D2">
        <w:rPr>
          <w:noProof/>
          <w:lang w:val="en-US"/>
        </w:rPr>
        <mc:AlternateContent>
          <mc:Choice Requires="wps">
            <w:drawing>
              <wp:anchor distT="0" distB="0" distL="114300" distR="114300" simplePos="0" relativeHeight="255883264" behindDoc="1" locked="0" layoutInCell="1" allowOverlap="1" wp14:anchorId="6E4E26CB" wp14:editId="7697471B">
                <wp:simplePos x="0" y="0"/>
                <wp:positionH relativeFrom="margin">
                  <wp:posOffset>609600</wp:posOffset>
                </wp:positionH>
                <wp:positionV relativeFrom="paragraph">
                  <wp:posOffset>96520</wp:posOffset>
                </wp:positionV>
                <wp:extent cx="1143000" cy="590550"/>
                <wp:effectExtent l="0" t="0" r="0" b="0"/>
                <wp:wrapNone/>
                <wp:docPr id="3004" name="Rounded Rectangle 3004"/>
                <wp:cNvGraphicFramePr/>
                <a:graphic xmlns:a="http://schemas.openxmlformats.org/drawingml/2006/main">
                  <a:graphicData uri="http://schemas.microsoft.com/office/word/2010/wordprocessingShape">
                    <wps:wsp>
                      <wps:cNvSpPr/>
                      <wps:spPr>
                        <a:xfrm>
                          <a:off x="0" y="0"/>
                          <a:ext cx="1143000" cy="590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07D222A" w14:textId="3D3286F4" w:rsidR="00944514" w:rsidRPr="00B6176C" w:rsidRDefault="00944514" w:rsidP="00B706D2">
                            <w:r>
                              <w:t>Sends OK as final response</w:t>
                            </w:r>
                          </w:p>
                          <w:p w14:paraId="3B9481F2" w14:textId="77777777" w:rsidR="00944514" w:rsidRPr="00B6176C" w:rsidRDefault="00944514" w:rsidP="00B706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4E26CB" id="Rounded Rectangle 3004" o:spid="_x0000_s1867" style="position:absolute;margin-left:48pt;margin-top:7.6pt;width:90pt;height:46.5pt;z-index:-24743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" fillcolor="white [3201]" stroked="f" strokeweight="2pt">
                <v:textbox>
                  <w:txbxContent>
                    <w:p w14:paraId="607D222A" w14:textId="3D3286F4" w:rsidR="00944514" w:rsidRPr="00B6176C" w:rsidRDefault="00944514" w:rsidP="00B706D2">
                      <w:r>
                        <w:t>Sends OK as final response</w:t>
                      </w:r>
                    </w:p>
                    <w:p w14:paraId="3B9481F2" w14:textId="77777777" w:rsidR="00944514" w:rsidRPr="00B6176C" w:rsidRDefault="00944514" w:rsidP="00B706D2"/>
                  </w:txbxContent>
                </v:textbox>
                <w10:wrap anchorx="margin"/>
              </v:roundrect>
            </w:pict>
          </mc:Fallback>
        </mc:AlternateContent>
      </w:r>
    </w:p>
    <w:p w14:paraId="2B1CE561" w14:textId="1ABDC949" w:rsidR="00C646E8" w:rsidRDefault="00B706D2" w:rsidP="009545BC">
      <w:r w:rsidRPr="00B706D2">
        <w:rPr>
          <w:noProof/>
          <w:lang w:val="en-US"/>
        </w:rPr>
        <mc:AlternateContent>
          <mc:Choice Requires="wps">
            <w:drawing>
              <wp:anchor distT="0" distB="0" distL="114300" distR="114300" simplePos="0" relativeHeight="255884288" behindDoc="0" locked="0" layoutInCell="1" allowOverlap="1" wp14:anchorId="0E5DA96A" wp14:editId="5CEF18A1">
                <wp:simplePos x="0" y="0"/>
                <wp:positionH relativeFrom="margin">
                  <wp:posOffset>309245</wp:posOffset>
                </wp:positionH>
                <wp:positionV relativeFrom="paragraph">
                  <wp:posOffset>187960</wp:posOffset>
                </wp:positionV>
                <wp:extent cx="1571625" cy="0"/>
                <wp:effectExtent l="38100" t="76200" r="0" b="95250"/>
                <wp:wrapNone/>
                <wp:docPr id="3005" name="Straight Arrow Connector 3005"/>
                <wp:cNvGraphicFramePr/>
                <a:graphic xmlns:a="http://schemas.openxmlformats.org/drawingml/2006/main">
                  <a:graphicData uri="http://schemas.microsoft.com/office/word/2010/wordprocessingShape">
                    <wps:wsp>
                      <wps:cNvCnPr/>
                      <wps:spPr>
                        <a:xfrm flipH="1">
                          <a:off x="0" y="0"/>
                          <a:ext cx="1571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F8389" id="Straight Arrow Connector 3005" o:spid="_x0000_s1026" type="#_x0000_t32" style="position:absolute;margin-left:24.35pt;margin-top:14.8pt;width:123.75pt;height:0;flip:x;z-index:25588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" strokecolor="#4579b8 [3044]">
                <v:stroke endarrow="block"/>
                <w10:wrap anchorx="margin"/>
              </v:shape>
            </w:pict>
          </mc:Fallback>
        </mc:AlternateContent>
      </w:r>
    </w:p>
    <w:p w14:paraId="2B318D63" w14:textId="3570E386" w:rsidR="00C646E8" w:rsidRDefault="00C646E8" w:rsidP="009545BC"/>
    <w:p w14:paraId="71B0F1E3" w14:textId="7769629B" w:rsidR="00C646E8" w:rsidRDefault="00C646E8" w:rsidP="009545BC"/>
    <w:p w14:paraId="7869E6E4" w14:textId="608F446A" w:rsidR="00C646E8" w:rsidRDefault="00C646E8" w:rsidP="009545BC"/>
    <w:p w14:paraId="7340882C" w14:textId="428F8861" w:rsidR="00C646E8" w:rsidRDefault="00C646E8" w:rsidP="009545BC"/>
    <w:p w14:paraId="176FBECB" w14:textId="137038A4" w:rsidR="00C646E8" w:rsidRDefault="00C646E8" w:rsidP="009545BC"/>
    <w:p w14:paraId="5339B1DC" w14:textId="6F1000E2" w:rsidR="00C646E8" w:rsidRDefault="00C646E8" w:rsidP="009545BC"/>
    <w:p w14:paraId="53FEE3FF" w14:textId="197AB8E7" w:rsidR="00C646E8" w:rsidRDefault="00C646E8" w:rsidP="009545BC"/>
    <w:p w14:paraId="14142A72" w14:textId="01AFE90A" w:rsidR="00B706D2" w:rsidRDefault="00B706D2" w:rsidP="009545BC"/>
    <w:p w14:paraId="548BE7EB" w14:textId="30EDA2D4" w:rsidR="00B706D2" w:rsidRDefault="00B706D2" w:rsidP="009545BC"/>
    <w:p w14:paraId="278C62AD" w14:textId="04F05B88" w:rsidR="00B706D2" w:rsidRDefault="00B706D2" w:rsidP="009545BC"/>
    <w:p w14:paraId="13F41CB1" w14:textId="2E991149" w:rsidR="00B706D2" w:rsidRDefault="00B706D2" w:rsidP="009545BC"/>
    <w:p w14:paraId="4138F38A" w14:textId="3F6E078F" w:rsidR="00B706D2" w:rsidRDefault="00B706D2" w:rsidP="009545BC"/>
    <w:p w14:paraId="3CCEA5C7" w14:textId="77777777" w:rsidR="00B706D2" w:rsidRDefault="00B706D2" w:rsidP="00B706D2">
      <w:pPr>
        <w:pStyle w:val="Heading3"/>
        <w:numPr>
          <w:ilvl w:val="2"/>
          <w:numId w:val="1"/>
        </w:numPr>
      </w:pPr>
      <w:bookmarkStart w:id="140" w:name="_Toc516684847"/>
      <w:r>
        <w:lastRenderedPageBreak/>
        <w:t>Service Dependencies</w:t>
      </w:r>
      <w:bookmarkEnd w:id="140"/>
    </w:p>
    <w:tbl>
      <w:tblPr>
        <w:tblStyle w:val="TableGrid"/>
        <w:tblW w:w="9895" w:type="dxa"/>
        <w:tblLook w:val="04A0" w:firstRow="1" w:lastRow="0" w:firstColumn="1" w:lastColumn="0" w:noHBand="0" w:noVBand="1"/>
      </w:tblPr>
      <w:tblGrid>
        <w:gridCol w:w="1609"/>
        <w:gridCol w:w="4290"/>
        <w:gridCol w:w="3996"/>
      </w:tblGrid>
      <w:tr w:rsidR="00B706D2" w14:paraId="4B89FE7B" w14:textId="77777777" w:rsidTr="00594291">
        <w:tc>
          <w:tcPr>
            <w:tcW w:w="5899" w:type="dxa"/>
            <w:gridSpan w:val="2"/>
            <w:shd w:val="clear" w:color="auto" w:fill="D9D9D9" w:themeFill="background1" w:themeFillShade="D9"/>
          </w:tcPr>
          <w:p w14:paraId="5EBA8B5F" w14:textId="77777777" w:rsidR="00B706D2" w:rsidRDefault="00B706D2" w:rsidP="00594291">
            <w:r w:rsidRPr="00EC6196">
              <w:rPr>
                <w:b/>
              </w:rPr>
              <w:t>Legato Services</w:t>
            </w:r>
          </w:p>
        </w:tc>
        <w:tc>
          <w:tcPr>
            <w:tcW w:w="3996" w:type="dxa"/>
            <w:shd w:val="clear" w:color="auto" w:fill="D9D9D9" w:themeFill="background1" w:themeFillShade="D9"/>
          </w:tcPr>
          <w:p w14:paraId="3581B1AD" w14:textId="77777777" w:rsidR="00B706D2" w:rsidRDefault="00B706D2" w:rsidP="00594291">
            <w:pPr>
              <w:rPr>
                <w:b/>
              </w:rPr>
            </w:pPr>
            <w:r>
              <w:rPr>
                <w:b/>
              </w:rPr>
              <w:t>Remarks/Comments</w:t>
            </w:r>
          </w:p>
        </w:tc>
      </w:tr>
      <w:tr w:rsidR="00B706D2" w14:paraId="3B39786C" w14:textId="77777777" w:rsidTr="00594291">
        <w:tc>
          <w:tcPr>
            <w:tcW w:w="1609" w:type="dxa"/>
          </w:tcPr>
          <w:p w14:paraId="07F49D36" w14:textId="77777777" w:rsidR="00B706D2" w:rsidRDefault="00B706D2" w:rsidP="00594291">
            <w:pPr>
              <w:rPr>
                <w:b/>
              </w:rPr>
            </w:pPr>
            <w:r>
              <w:t>AT Command server services</w:t>
            </w:r>
          </w:p>
        </w:tc>
        <w:tc>
          <w:tcPr>
            <w:tcW w:w="4290" w:type="dxa"/>
          </w:tcPr>
          <w:p w14:paraId="4E3FE301" w14:textId="202C2F54" w:rsidR="00B706D2" w:rsidRDefault="00B706D2" w:rsidP="00594291">
            <w:r w:rsidRPr="00F64953">
              <w:t>le_atServer_SendFinalResponse</w:t>
            </w:r>
            <w:r>
              <w:t>()</w:t>
            </w:r>
          </w:p>
          <w:p w14:paraId="1A7EE371" w14:textId="77777777" w:rsidR="00B706D2" w:rsidRDefault="00B706D2" w:rsidP="00594291">
            <w:r>
              <w:t>le_atServer_SendIntermediateResponse()</w:t>
            </w:r>
            <w:r w:rsidRPr="00F64953">
              <w:br/>
              <w:t>le_atServer_GetCommandName</w:t>
            </w:r>
            <w:r>
              <w:t>()</w:t>
            </w:r>
          </w:p>
          <w:p w14:paraId="03F474A9" w14:textId="4B5CEE84" w:rsidR="00B706D2" w:rsidRDefault="00B706D2" w:rsidP="00594291">
            <w:r w:rsidRPr="00D1708F">
              <w:t>le_atServer_GetDevice</w:t>
            </w:r>
            <w:r>
              <w:t>()</w:t>
            </w:r>
          </w:p>
        </w:tc>
        <w:tc>
          <w:tcPr>
            <w:tcW w:w="3996" w:type="dxa"/>
          </w:tcPr>
          <w:p w14:paraId="542C1BF5" w14:textId="77777777" w:rsidR="00B706D2" w:rsidRDefault="00B706D2" w:rsidP="00594291">
            <w:r>
              <w:t>AT commands service for AT command Handler definition and handling.</w:t>
            </w:r>
          </w:p>
        </w:tc>
      </w:tr>
      <w:tr w:rsidR="00B706D2" w14:paraId="301B1701" w14:textId="77777777" w:rsidTr="00594291">
        <w:tc>
          <w:tcPr>
            <w:tcW w:w="1609" w:type="dxa"/>
          </w:tcPr>
          <w:p w14:paraId="26CD88B9" w14:textId="77777777" w:rsidR="00B706D2" w:rsidRDefault="00B706D2" w:rsidP="00594291">
            <w:r>
              <w:t>Dynamic Memory Allocation API</w:t>
            </w:r>
          </w:p>
        </w:tc>
        <w:tc>
          <w:tcPr>
            <w:tcW w:w="4290" w:type="dxa"/>
          </w:tcPr>
          <w:p w14:paraId="29FB9D54" w14:textId="4BC12009" w:rsidR="00B706D2" w:rsidRDefault="00B706D2" w:rsidP="00594291">
            <w:r w:rsidRPr="00232559">
              <w:t>le_mem_ForceAlloc</w:t>
            </w:r>
            <w:r>
              <w:t>()</w:t>
            </w:r>
          </w:p>
          <w:p w14:paraId="4AF6E71D" w14:textId="744E0C30" w:rsidR="00BB7F77" w:rsidRDefault="00BB7F77" w:rsidP="00594291">
            <w:r>
              <w:t>le_mem_ExpandPool()</w:t>
            </w:r>
          </w:p>
          <w:p w14:paraId="314E9237" w14:textId="7B82DDC1" w:rsidR="00B706D2" w:rsidRDefault="00B706D2" w:rsidP="00594291">
            <w:r>
              <w:t>le_mem_Release()</w:t>
            </w:r>
          </w:p>
          <w:p w14:paraId="66822847" w14:textId="7255C372" w:rsidR="00335EE0" w:rsidRDefault="00335EE0" w:rsidP="00594291">
            <w:r w:rsidRPr="00335EE0">
              <w:t>le_mem_CreatePool</w:t>
            </w:r>
            <w:r>
              <w:t>()</w:t>
            </w:r>
          </w:p>
          <w:p w14:paraId="59D2EF16" w14:textId="77777777" w:rsidR="007006E5" w:rsidRDefault="007006E5" w:rsidP="00594291">
            <w:r>
              <w:t>le_mem_DeleteSubPool()</w:t>
            </w:r>
          </w:p>
          <w:p w14:paraId="34CF6713" w14:textId="2D96EA9D" w:rsidR="007006E5" w:rsidRPr="00F64953" w:rsidRDefault="007006E5" w:rsidP="00594291">
            <w:r w:rsidRPr="007006E5">
              <w:t>le_mem_CreateSubPool</w:t>
            </w:r>
            <w:r>
              <w:t>()</w:t>
            </w:r>
          </w:p>
        </w:tc>
        <w:tc>
          <w:tcPr>
            <w:tcW w:w="3996" w:type="dxa"/>
          </w:tcPr>
          <w:p w14:paraId="13B2094A" w14:textId="77777777" w:rsidR="00B706D2" w:rsidRDefault="00B706D2" w:rsidP="00594291">
            <w:r>
              <w:t>Dynamic memory allocation (especially deallocation) using the C runtime heap, through malloc, free, strdup, calloc, realloc, etc</w:t>
            </w:r>
          </w:p>
        </w:tc>
      </w:tr>
      <w:tr w:rsidR="00B706D2" w14:paraId="3002D7FC" w14:textId="77777777" w:rsidTr="00594291">
        <w:tc>
          <w:tcPr>
            <w:tcW w:w="1609" w:type="dxa"/>
          </w:tcPr>
          <w:p w14:paraId="1A4E40E8" w14:textId="77777777" w:rsidR="00B706D2" w:rsidRDefault="00B706D2" w:rsidP="00594291">
            <w:r>
              <w:t>Semaphore API</w:t>
            </w:r>
          </w:p>
        </w:tc>
        <w:tc>
          <w:tcPr>
            <w:tcW w:w="4290" w:type="dxa"/>
          </w:tcPr>
          <w:p w14:paraId="471CB8F5" w14:textId="77777777" w:rsidR="00B706D2" w:rsidRDefault="00B706D2" w:rsidP="00594291">
            <w:r>
              <w:t>le_sem_Create()</w:t>
            </w:r>
          </w:p>
          <w:p w14:paraId="33F05D15" w14:textId="77777777" w:rsidR="00B706D2" w:rsidRDefault="00B706D2" w:rsidP="00594291">
            <w:r>
              <w:t>le_sem_Wait()</w:t>
            </w:r>
          </w:p>
          <w:p w14:paraId="272FAC72" w14:textId="77777777" w:rsidR="00B706D2" w:rsidRPr="00232559" w:rsidRDefault="00B706D2" w:rsidP="00594291">
            <w:r>
              <w:t>le_sem_Post()</w:t>
            </w:r>
          </w:p>
        </w:tc>
        <w:tc>
          <w:tcPr>
            <w:tcW w:w="3996" w:type="dxa"/>
          </w:tcPr>
          <w:p w14:paraId="6AF765A2" w14:textId="77777777" w:rsidR="00B706D2" w:rsidRDefault="00B706D2" w:rsidP="00594291">
            <w:r>
              <w:t>Use semaphore service to avoid race conditions</w:t>
            </w:r>
          </w:p>
        </w:tc>
      </w:tr>
      <w:tr w:rsidR="002840A5" w14:paraId="6F1ABCF8" w14:textId="77777777" w:rsidTr="00594291">
        <w:tc>
          <w:tcPr>
            <w:tcW w:w="1609" w:type="dxa"/>
          </w:tcPr>
          <w:p w14:paraId="59C2AA45" w14:textId="77777777" w:rsidR="002840A5" w:rsidRDefault="002840A5" w:rsidP="002840A5">
            <w:r>
              <w:t>File Descriptor Monitor API</w:t>
            </w:r>
          </w:p>
        </w:tc>
        <w:tc>
          <w:tcPr>
            <w:tcW w:w="4290" w:type="dxa"/>
          </w:tcPr>
          <w:p w14:paraId="1C0B0830" w14:textId="77777777" w:rsidR="002840A5" w:rsidRDefault="002840A5" w:rsidP="002840A5">
            <w:r>
              <w:t>le_fdMonitor_Create()</w:t>
            </w:r>
          </w:p>
          <w:p w14:paraId="6E45DB39" w14:textId="77777777" w:rsidR="002840A5" w:rsidRDefault="002840A5" w:rsidP="002840A5">
            <w:r>
              <w:t>le_fdMonitor_GetContextPtr()</w:t>
            </w:r>
          </w:p>
          <w:p w14:paraId="08F805FB" w14:textId="77777777" w:rsidR="002840A5" w:rsidRDefault="002840A5" w:rsidP="002840A5">
            <w:r>
              <w:t>le_fdMonitor_SetContextPtr()</w:t>
            </w:r>
          </w:p>
          <w:p w14:paraId="3EB525EA" w14:textId="77777777" w:rsidR="002840A5" w:rsidRDefault="002840A5" w:rsidP="002840A5">
            <w:r>
              <w:t>le_fdMonitor_Delete()</w:t>
            </w:r>
          </w:p>
          <w:p w14:paraId="4CC5D939" w14:textId="308696E9" w:rsidR="002840A5" w:rsidRDefault="002840A5" w:rsidP="002840A5">
            <w:r w:rsidRPr="00B706D2">
              <w:t>le_fdMonitor_Enable</w:t>
            </w:r>
            <w:r>
              <w:t>()</w:t>
            </w:r>
          </w:p>
          <w:p w14:paraId="5D2B496E" w14:textId="26341987" w:rsidR="002840A5" w:rsidRDefault="002840A5" w:rsidP="002840A5">
            <w:r>
              <w:t>le_fdMonitor_Disable()</w:t>
            </w:r>
          </w:p>
          <w:p w14:paraId="5871C2C5" w14:textId="0EE48AEB" w:rsidR="002840A5" w:rsidRDefault="002840A5" w:rsidP="002840A5">
            <w:r w:rsidRPr="00B706D2">
              <w:t>le_fdMonitor_GetMonitor</w:t>
            </w:r>
            <w:r>
              <w:t>()</w:t>
            </w:r>
          </w:p>
        </w:tc>
        <w:tc>
          <w:tcPr>
            <w:tcW w:w="3996" w:type="dxa"/>
          </w:tcPr>
          <w:p w14:paraId="5E7CE4A9" w14:textId="77777777" w:rsidR="002840A5" w:rsidRPr="00782EFB" w:rsidRDefault="002840A5" w:rsidP="002840A5">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1F49D91C" w14:textId="785CFDDC" w:rsidR="002840A5" w:rsidRDefault="002840A5" w:rsidP="002840A5">
            <w:r w:rsidRPr="00782EFB">
              <w:t>Many components need to be notified when one or more fds are</w:t>
            </w:r>
            <w:r>
              <w:t xml:space="preserve"> </w:t>
            </w:r>
            <w:r w:rsidRPr="00782EFB">
              <w:t>ready to read from or write to, or if there's an error or hang-up.</w:t>
            </w:r>
          </w:p>
        </w:tc>
      </w:tr>
      <w:tr w:rsidR="002840A5" w14:paraId="05A7C1EB" w14:textId="77777777" w:rsidTr="00594291">
        <w:tc>
          <w:tcPr>
            <w:tcW w:w="1609" w:type="dxa"/>
          </w:tcPr>
          <w:p w14:paraId="6FD05FF7" w14:textId="77777777" w:rsidR="002840A5" w:rsidRDefault="002840A5" w:rsidP="002840A5">
            <w:r>
              <w:t>Doubly Linked list API</w:t>
            </w:r>
          </w:p>
        </w:tc>
        <w:tc>
          <w:tcPr>
            <w:tcW w:w="4290" w:type="dxa"/>
          </w:tcPr>
          <w:p w14:paraId="27FE79E6" w14:textId="77777777" w:rsidR="002840A5" w:rsidRDefault="002840A5" w:rsidP="002840A5">
            <w:r>
              <w:t>le_dls_IsEmpty()</w:t>
            </w:r>
          </w:p>
          <w:p w14:paraId="68972712" w14:textId="77777777" w:rsidR="002840A5" w:rsidRDefault="002840A5" w:rsidP="002840A5">
            <w:r>
              <w:t>le_dls_Peek()</w:t>
            </w:r>
          </w:p>
          <w:p w14:paraId="09C2D86D" w14:textId="77777777" w:rsidR="002840A5" w:rsidRDefault="002840A5" w:rsidP="002840A5">
            <w:r>
              <w:t>le_dls_PeekNext()</w:t>
            </w:r>
          </w:p>
          <w:p w14:paraId="12F57CE1" w14:textId="77777777" w:rsidR="002840A5" w:rsidRDefault="002840A5" w:rsidP="002840A5">
            <w:r>
              <w:t>le_dls_Remove()</w:t>
            </w:r>
          </w:p>
        </w:tc>
        <w:tc>
          <w:tcPr>
            <w:tcW w:w="3996" w:type="dxa"/>
          </w:tcPr>
          <w:p w14:paraId="6EC48ED0" w14:textId="77777777" w:rsidR="002840A5" w:rsidRDefault="002840A5" w:rsidP="002840A5">
            <w:r>
              <w:t xml:space="preserve"> To access Linked list and do related operations on List</w:t>
            </w:r>
          </w:p>
        </w:tc>
      </w:tr>
      <w:tr w:rsidR="002840A5" w14:paraId="6FC481FE" w14:textId="77777777" w:rsidTr="00594291">
        <w:tc>
          <w:tcPr>
            <w:tcW w:w="1609" w:type="dxa"/>
          </w:tcPr>
          <w:p w14:paraId="0FC70DB2" w14:textId="77777777" w:rsidR="002840A5" w:rsidRDefault="002840A5" w:rsidP="002840A5">
            <w:r>
              <w:t>Timer API</w:t>
            </w:r>
          </w:p>
        </w:tc>
        <w:tc>
          <w:tcPr>
            <w:tcW w:w="4290" w:type="dxa"/>
          </w:tcPr>
          <w:p w14:paraId="6265176A" w14:textId="77777777" w:rsidR="002840A5" w:rsidRPr="00AE3EC8" w:rsidRDefault="002840A5" w:rsidP="002840A5">
            <w:pPr>
              <w:tabs>
                <w:tab w:val="left" w:pos="6615"/>
              </w:tabs>
              <w:rPr>
                <w:rFonts w:asciiTheme="minorHAnsi" w:hAnsiTheme="minorHAnsi" w:cs="Arial"/>
                <w:szCs w:val="24"/>
              </w:rPr>
            </w:pPr>
            <w:r>
              <w:rPr>
                <w:rFonts w:asciiTheme="minorHAnsi" w:hAnsiTheme="minorHAnsi" w:cs="Arial"/>
                <w:szCs w:val="24"/>
              </w:rPr>
              <w:t>le_timer_C</w:t>
            </w:r>
            <w:r w:rsidRPr="00AE3EC8">
              <w:rPr>
                <w:rFonts w:asciiTheme="minorHAnsi" w:hAnsiTheme="minorHAnsi" w:cs="Arial"/>
                <w:szCs w:val="24"/>
              </w:rPr>
              <w:t>reate ()</w:t>
            </w:r>
          </w:p>
          <w:p w14:paraId="5B402EB9" w14:textId="77777777" w:rsidR="002840A5" w:rsidRPr="00AE3EC8" w:rsidRDefault="002840A5" w:rsidP="002840A5">
            <w:pPr>
              <w:tabs>
                <w:tab w:val="left" w:pos="6615"/>
              </w:tabs>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etinterval ()</w:t>
            </w:r>
          </w:p>
          <w:p w14:paraId="484D5AA7" w14:textId="77777777" w:rsidR="002840A5" w:rsidRDefault="002840A5" w:rsidP="002840A5">
            <w:pPr>
              <w:tabs>
                <w:tab w:val="left" w:pos="6615"/>
              </w:tabs>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ethandler ()</w:t>
            </w:r>
          </w:p>
          <w:p w14:paraId="5A9BA4A3" w14:textId="77777777" w:rsidR="002840A5" w:rsidRPr="00AE3EC8" w:rsidRDefault="002840A5" w:rsidP="002840A5">
            <w:pPr>
              <w:tabs>
                <w:tab w:val="left" w:pos="6615"/>
              </w:tabs>
              <w:rPr>
                <w:rFonts w:asciiTheme="minorHAnsi" w:hAnsiTheme="minorHAnsi" w:cs="Arial"/>
                <w:szCs w:val="24"/>
              </w:rPr>
            </w:pPr>
            <w:r>
              <w:rPr>
                <w:rFonts w:asciiTheme="minorHAnsi" w:hAnsiTheme="minorHAnsi" w:cs="Arial"/>
                <w:szCs w:val="24"/>
              </w:rPr>
              <w:t>le_timer_SetRepeat()</w:t>
            </w:r>
          </w:p>
          <w:p w14:paraId="2007F79B" w14:textId="77777777" w:rsidR="002840A5" w:rsidRPr="00AE3EC8" w:rsidRDefault="002840A5" w:rsidP="002840A5">
            <w:pPr>
              <w:rPr>
                <w:rFonts w:asciiTheme="minorHAnsi" w:hAnsiTheme="minorHAnsi" w:cs="Arial"/>
                <w:szCs w:val="24"/>
              </w:rPr>
            </w:pPr>
            <w:r>
              <w:rPr>
                <w:rFonts w:asciiTheme="minorHAnsi" w:hAnsiTheme="minorHAnsi" w:cs="Arial"/>
                <w:szCs w:val="24"/>
              </w:rPr>
              <w:t>le_timer_S</w:t>
            </w:r>
            <w:r w:rsidRPr="00AE3EC8">
              <w:rPr>
                <w:rFonts w:asciiTheme="minorHAnsi" w:hAnsiTheme="minorHAnsi" w:cs="Arial"/>
                <w:szCs w:val="24"/>
              </w:rPr>
              <w:t>tart ()</w:t>
            </w:r>
          </w:p>
          <w:p w14:paraId="6CB2A87B" w14:textId="77777777" w:rsidR="002840A5" w:rsidRDefault="002840A5" w:rsidP="002840A5">
            <w:pPr>
              <w:rPr>
                <w:rFonts w:asciiTheme="minorHAnsi" w:hAnsiTheme="minorHAnsi"/>
                <w:szCs w:val="24"/>
              </w:rPr>
            </w:pPr>
            <w:r>
              <w:rPr>
                <w:rFonts w:asciiTheme="minorHAnsi" w:hAnsiTheme="minorHAnsi"/>
                <w:szCs w:val="24"/>
              </w:rPr>
              <w:t>le_timer_Stop</w:t>
            </w:r>
            <w:r w:rsidRPr="00AE3EC8">
              <w:rPr>
                <w:rFonts w:asciiTheme="minorHAnsi" w:hAnsiTheme="minorHAnsi"/>
                <w:szCs w:val="24"/>
              </w:rPr>
              <w:t>()</w:t>
            </w:r>
          </w:p>
          <w:p w14:paraId="1CF67936" w14:textId="77777777" w:rsidR="002840A5" w:rsidRDefault="002840A5" w:rsidP="002840A5">
            <w:pPr>
              <w:rPr>
                <w:rFonts w:asciiTheme="minorHAnsi" w:hAnsiTheme="minorHAnsi" w:cs="Arial"/>
                <w:szCs w:val="24"/>
              </w:rPr>
            </w:pPr>
            <w:r w:rsidRPr="00B93267">
              <w:rPr>
                <w:rFonts w:asciiTheme="minorHAnsi" w:hAnsiTheme="minorHAnsi" w:cs="Arial"/>
                <w:szCs w:val="24"/>
              </w:rPr>
              <w:t>le_timer_IsRunning()</w:t>
            </w:r>
          </w:p>
          <w:p w14:paraId="3694D047" w14:textId="77777777" w:rsidR="002840A5" w:rsidRPr="00893806" w:rsidRDefault="002840A5" w:rsidP="002840A5">
            <w:pPr>
              <w:rPr>
                <w:rFonts w:asciiTheme="minorHAnsi" w:hAnsiTheme="minorHAnsi" w:cs="Arial"/>
                <w:szCs w:val="24"/>
              </w:rPr>
            </w:pPr>
            <w:r w:rsidRPr="00143F1E">
              <w:t>le_timer_SetContextPtr</w:t>
            </w:r>
            <w:r>
              <w:t>()</w:t>
            </w:r>
          </w:p>
          <w:p w14:paraId="06070E76" w14:textId="77777777" w:rsidR="002840A5" w:rsidRDefault="002840A5" w:rsidP="002840A5">
            <w:r>
              <w:t>le_timer_GetContextPtr()</w:t>
            </w:r>
          </w:p>
          <w:p w14:paraId="57C2701A" w14:textId="77777777" w:rsidR="002840A5" w:rsidRPr="00232559" w:rsidRDefault="002840A5" w:rsidP="002840A5">
            <w:r w:rsidRPr="00143F1E">
              <w:t>le_timer_Delete(</w:t>
            </w:r>
            <w:r>
              <w:t>)</w:t>
            </w:r>
          </w:p>
        </w:tc>
        <w:tc>
          <w:tcPr>
            <w:tcW w:w="3996" w:type="dxa"/>
          </w:tcPr>
          <w:p w14:paraId="595367DD" w14:textId="77777777" w:rsidR="002840A5" w:rsidRDefault="002840A5" w:rsidP="002840A5">
            <w:r>
              <w:t xml:space="preserve">Timer related activities for socket connection timeout period etc. </w:t>
            </w:r>
          </w:p>
        </w:tc>
      </w:tr>
      <w:tr w:rsidR="002840A5" w:rsidRPr="003D2187" w14:paraId="19E38791" w14:textId="77777777" w:rsidTr="00594291">
        <w:tc>
          <w:tcPr>
            <w:tcW w:w="5899" w:type="dxa"/>
            <w:gridSpan w:val="2"/>
            <w:shd w:val="clear" w:color="auto" w:fill="D9D9D9" w:themeFill="background1" w:themeFillShade="D9"/>
          </w:tcPr>
          <w:p w14:paraId="60BBDF03" w14:textId="77777777" w:rsidR="002840A5" w:rsidRDefault="002840A5" w:rsidP="002840A5">
            <w:pPr>
              <w:rPr>
                <w:b/>
              </w:rPr>
            </w:pPr>
            <w:r>
              <w:rPr>
                <w:b/>
              </w:rPr>
              <w:t xml:space="preserve">     </w:t>
            </w:r>
          </w:p>
          <w:p w14:paraId="22676C1B" w14:textId="77777777" w:rsidR="002840A5" w:rsidRPr="003D2187" w:rsidRDefault="002840A5" w:rsidP="002840A5">
            <w:pPr>
              <w:rPr>
                <w:b/>
              </w:rPr>
            </w:pPr>
            <w:r>
              <w:rPr>
                <w:b/>
              </w:rPr>
              <w:t xml:space="preserve">  Linux</w:t>
            </w:r>
            <w:r w:rsidRPr="003D2187">
              <w:rPr>
                <w:b/>
              </w:rPr>
              <w:t xml:space="preserve"> Services</w:t>
            </w:r>
          </w:p>
        </w:tc>
        <w:tc>
          <w:tcPr>
            <w:tcW w:w="3996" w:type="dxa"/>
            <w:shd w:val="clear" w:color="auto" w:fill="D9D9D9" w:themeFill="background1" w:themeFillShade="D9"/>
          </w:tcPr>
          <w:p w14:paraId="74AAFE81" w14:textId="77777777" w:rsidR="002840A5" w:rsidRDefault="002840A5" w:rsidP="002840A5">
            <w:pPr>
              <w:rPr>
                <w:b/>
              </w:rPr>
            </w:pPr>
            <w:r>
              <w:rPr>
                <w:b/>
              </w:rPr>
              <w:t xml:space="preserve"> </w:t>
            </w:r>
          </w:p>
          <w:p w14:paraId="5EF28BA1" w14:textId="77777777" w:rsidR="002840A5" w:rsidRPr="003D2187" w:rsidRDefault="002840A5" w:rsidP="002840A5">
            <w:pPr>
              <w:rPr>
                <w:b/>
              </w:rPr>
            </w:pPr>
            <w:r>
              <w:rPr>
                <w:b/>
              </w:rPr>
              <w:t>Remarks/Comments</w:t>
            </w:r>
          </w:p>
        </w:tc>
      </w:tr>
      <w:tr w:rsidR="002840A5" w14:paraId="6F990C89" w14:textId="77777777" w:rsidTr="00594291">
        <w:tc>
          <w:tcPr>
            <w:tcW w:w="1609" w:type="dxa"/>
          </w:tcPr>
          <w:p w14:paraId="48D4849E" w14:textId="77777777" w:rsidR="002840A5" w:rsidRDefault="002840A5" w:rsidP="002840A5">
            <w:pPr>
              <w:rPr>
                <w:b/>
              </w:rPr>
            </w:pPr>
            <w:r>
              <w:t>Socket services</w:t>
            </w:r>
          </w:p>
        </w:tc>
        <w:tc>
          <w:tcPr>
            <w:tcW w:w="4290" w:type="dxa"/>
          </w:tcPr>
          <w:p w14:paraId="1BF06B0E" w14:textId="58F28FA7" w:rsidR="002840A5" w:rsidRDefault="00B60D51" w:rsidP="002840A5">
            <w:r>
              <w:t>socket </w:t>
            </w:r>
          </w:p>
          <w:p w14:paraId="7147C0C4" w14:textId="77777777" w:rsidR="002840A5" w:rsidRDefault="002840A5" w:rsidP="002840A5">
            <w:r>
              <w:t>connect</w:t>
            </w:r>
          </w:p>
          <w:p w14:paraId="690AA011" w14:textId="3C823BF3" w:rsidR="002840A5" w:rsidRDefault="002840A5" w:rsidP="002840A5">
            <w:r>
              <w:t>getaddrinfo</w:t>
            </w:r>
          </w:p>
          <w:p w14:paraId="6B42B4D6" w14:textId="2BA4156A" w:rsidR="00B60D51" w:rsidRDefault="00B60D51" w:rsidP="002840A5">
            <w:r w:rsidRPr="00B60D51">
              <w:lastRenderedPageBreak/>
              <w:t>freeaddrinfo</w:t>
            </w:r>
          </w:p>
          <w:p w14:paraId="74300455" w14:textId="77777777" w:rsidR="002840A5" w:rsidRDefault="002840A5" w:rsidP="002840A5">
            <w:r>
              <w:t>inet_ntoa</w:t>
            </w:r>
          </w:p>
          <w:p w14:paraId="6EBFD543" w14:textId="77777777" w:rsidR="00B60D51" w:rsidRDefault="00B60D51" w:rsidP="002840A5">
            <w:r w:rsidRPr="00B60D51">
              <w:t>inet_addr</w:t>
            </w:r>
          </w:p>
          <w:p w14:paraId="6DF2CE93" w14:textId="68A652D7" w:rsidR="00B60D51" w:rsidRDefault="00B60D51" w:rsidP="002840A5">
            <w:r w:rsidRPr="00B60D51">
              <w:t>htons</w:t>
            </w:r>
          </w:p>
        </w:tc>
        <w:tc>
          <w:tcPr>
            <w:tcW w:w="3996" w:type="dxa"/>
          </w:tcPr>
          <w:p w14:paraId="16EBD00C" w14:textId="77777777" w:rsidR="002840A5" w:rsidRDefault="002840A5" w:rsidP="002840A5">
            <w:r>
              <w:lastRenderedPageBreak/>
              <w:t>Linux socket services to open TCP sockets and other socket related operations, resolve URLs etc.</w:t>
            </w:r>
          </w:p>
        </w:tc>
      </w:tr>
      <w:tr w:rsidR="00343144" w14:paraId="313A9CA1" w14:textId="77777777" w:rsidTr="00594291">
        <w:tc>
          <w:tcPr>
            <w:tcW w:w="1609" w:type="dxa"/>
          </w:tcPr>
          <w:p w14:paraId="05AD7B39" w14:textId="65B5A296" w:rsidR="00343144" w:rsidRDefault="00343144" w:rsidP="002840A5">
            <w:r>
              <w:t>Linux Services</w:t>
            </w:r>
          </w:p>
        </w:tc>
        <w:tc>
          <w:tcPr>
            <w:tcW w:w="4290" w:type="dxa"/>
          </w:tcPr>
          <w:p w14:paraId="6BB0FBA1" w14:textId="77777777" w:rsidR="00343144" w:rsidRDefault="00343144" w:rsidP="002840A5">
            <w:r>
              <w:t>Read()</w:t>
            </w:r>
          </w:p>
          <w:p w14:paraId="36D26600" w14:textId="77777777" w:rsidR="00343144" w:rsidRDefault="00343144" w:rsidP="002840A5">
            <w:r>
              <w:t>Write()</w:t>
            </w:r>
          </w:p>
          <w:p w14:paraId="6B5CFE6A" w14:textId="2E7EF425" w:rsidR="00343144" w:rsidRDefault="00343144" w:rsidP="002840A5">
            <w:r>
              <w:t>Send()</w:t>
            </w:r>
          </w:p>
        </w:tc>
        <w:tc>
          <w:tcPr>
            <w:tcW w:w="3996" w:type="dxa"/>
          </w:tcPr>
          <w:p w14:paraId="69991800" w14:textId="4EEE581B" w:rsidR="00343144" w:rsidRDefault="00343144" w:rsidP="002840A5">
            <w:r>
              <w:t>To read and write the tcp sockets</w:t>
            </w:r>
          </w:p>
        </w:tc>
      </w:tr>
    </w:tbl>
    <w:p w14:paraId="7B24DC00" w14:textId="4EB1A802" w:rsidR="00B706D2" w:rsidRDefault="00B706D2" w:rsidP="009545BC"/>
    <w:p w14:paraId="1087249A" w14:textId="23194D47" w:rsidR="00B706D2" w:rsidRDefault="00B706D2" w:rsidP="009545BC"/>
    <w:p w14:paraId="1CB66D91" w14:textId="3103B62F" w:rsidR="00B706D2" w:rsidRDefault="00B706D2" w:rsidP="009545BC"/>
    <w:p w14:paraId="7670E563" w14:textId="46F4AA4F" w:rsidR="00B706D2" w:rsidRDefault="00B706D2" w:rsidP="009545BC"/>
    <w:p w14:paraId="3336626E" w14:textId="666B73C4" w:rsidR="00B706D2" w:rsidRDefault="00B706D2" w:rsidP="009545BC"/>
    <w:p w14:paraId="43450F41" w14:textId="2BE3E713" w:rsidR="00B706D2" w:rsidRDefault="00B706D2" w:rsidP="009545BC"/>
    <w:p w14:paraId="61247B46" w14:textId="57F499F9" w:rsidR="00B706D2" w:rsidRDefault="00B706D2" w:rsidP="009545BC"/>
    <w:p w14:paraId="5DC3BB66" w14:textId="445FAF15" w:rsidR="00B706D2" w:rsidRDefault="00B706D2" w:rsidP="009545BC"/>
    <w:p w14:paraId="25CC84E8" w14:textId="0CF66BA4" w:rsidR="00B706D2" w:rsidRDefault="00B706D2" w:rsidP="009545BC"/>
    <w:p w14:paraId="648C33D7" w14:textId="1E9EFA96" w:rsidR="00B706D2" w:rsidRDefault="00B706D2" w:rsidP="009545BC"/>
    <w:p w14:paraId="54000763" w14:textId="529293A7" w:rsidR="00B706D2" w:rsidRDefault="00B706D2" w:rsidP="009545BC"/>
    <w:p w14:paraId="5C37554B" w14:textId="4DD5BE8D" w:rsidR="00B706D2" w:rsidRDefault="00B706D2" w:rsidP="009545BC"/>
    <w:p w14:paraId="1BFC0BB4" w14:textId="697E91EC" w:rsidR="00B706D2" w:rsidRDefault="00B706D2" w:rsidP="009545BC"/>
    <w:p w14:paraId="37B0E8B2" w14:textId="172D993E" w:rsidR="00B706D2" w:rsidRDefault="00B706D2" w:rsidP="009545BC"/>
    <w:p w14:paraId="4B5CAEFC" w14:textId="798BED5D" w:rsidR="00B706D2" w:rsidRDefault="00B706D2" w:rsidP="009545BC"/>
    <w:p w14:paraId="081E0219" w14:textId="15992F62" w:rsidR="00B706D2" w:rsidRDefault="00B706D2" w:rsidP="009545BC"/>
    <w:p w14:paraId="30BB83B7" w14:textId="658CC389" w:rsidR="00B706D2" w:rsidRDefault="00B706D2" w:rsidP="009545BC"/>
    <w:p w14:paraId="64364DBD" w14:textId="6C1DD2E7" w:rsidR="00B706D2" w:rsidRDefault="00B706D2" w:rsidP="009545BC"/>
    <w:p w14:paraId="4F30E173" w14:textId="3EB16B93" w:rsidR="00B706D2" w:rsidRDefault="00B706D2" w:rsidP="009545BC"/>
    <w:p w14:paraId="3778AD23" w14:textId="4805A3E3" w:rsidR="00B706D2" w:rsidRDefault="00B706D2" w:rsidP="009545BC"/>
    <w:p w14:paraId="1B6D13CF" w14:textId="788156A7" w:rsidR="00B706D2" w:rsidRDefault="00B706D2" w:rsidP="009545BC"/>
    <w:p w14:paraId="14E63D4E" w14:textId="7160A3B4" w:rsidR="00B706D2" w:rsidRDefault="00B706D2" w:rsidP="009545BC"/>
    <w:p w14:paraId="237536BD" w14:textId="08567A6F" w:rsidR="00B706D2" w:rsidRDefault="00B706D2" w:rsidP="009545BC"/>
    <w:p w14:paraId="78A3A865" w14:textId="2F90338E" w:rsidR="00B706D2" w:rsidRDefault="00B706D2" w:rsidP="009545BC"/>
    <w:p w14:paraId="4A16928C" w14:textId="72EF4951" w:rsidR="00B706D2" w:rsidRDefault="00B706D2" w:rsidP="009545BC"/>
    <w:p w14:paraId="60DC9226" w14:textId="5365E39B" w:rsidR="00B706D2" w:rsidRDefault="00B706D2" w:rsidP="009545BC"/>
    <w:p w14:paraId="06D9A4A1" w14:textId="4CD248F7" w:rsidR="00B706D2" w:rsidRDefault="00B706D2" w:rsidP="009545BC"/>
    <w:p w14:paraId="3A45FF93" w14:textId="56F48CC0" w:rsidR="00B706D2" w:rsidRDefault="00B706D2" w:rsidP="009545BC"/>
    <w:p w14:paraId="7EC893F0" w14:textId="1D0831A7" w:rsidR="00B706D2" w:rsidRDefault="00B706D2" w:rsidP="009545BC"/>
    <w:p w14:paraId="5E659754" w14:textId="5CE64C9E" w:rsidR="00B706D2" w:rsidRDefault="00B706D2" w:rsidP="009545BC"/>
    <w:p w14:paraId="0A162231" w14:textId="37384784" w:rsidR="00B706D2" w:rsidRDefault="00B706D2" w:rsidP="009545BC"/>
    <w:p w14:paraId="051C7530" w14:textId="5B8EBDD6" w:rsidR="00B706D2" w:rsidRDefault="00B706D2" w:rsidP="009545BC"/>
    <w:p w14:paraId="0E15AEF6" w14:textId="4D953609" w:rsidR="00B706D2" w:rsidRDefault="00B706D2" w:rsidP="009545BC"/>
    <w:p w14:paraId="7046CD36" w14:textId="619A45B3" w:rsidR="00B706D2" w:rsidRDefault="00B706D2" w:rsidP="009545BC"/>
    <w:p w14:paraId="62C01995" w14:textId="5C8D780C" w:rsidR="00B706D2" w:rsidRDefault="00B706D2" w:rsidP="009545BC"/>
    <w:p w14:paraId="7600908F" w14:textId="3A08AE7C" w:rsidR="004949FB" w:rsidRDefault="004949FB" w:rsidP="004949FB">
      <w:pPr>
        <w:pStyle w:val="Heading2"/>
      </w:pPr>
      <w:bookmarkStart w:id="141" w:name="_Toc516684848"/>
      <w:r>
        <w:lastRenderedPageBreak/>
        <w:t>+KTCP_SRVREQ Notification: Incoming Client Connection Request</w:t>
      </w:r>
      <w:bookmarkEnd w:id="141"/>
    </w:p>
    <w:p w14:paraId="0EB6BA1C" w14:textId="77777777" w:rsidR="004949FB" w:rsidRDefault="004949FB" w:rsidP="004949FB">
      <w:pPr>
        <w:pStyle w:val="Heading3"/>
      </w:pPr>
      <w:bookmarkStart w:id="142" w:name="_Toc516684849"/>
      <w:r>
        <w:t>Syntax</w:t>
      </w:r>
      <w:bookmarkEnd w:id="142"/>
    </w:p>
    <w:p w14:paraId="130E76E7" w14:textId="77777777" w:rsidR="004949FB" w:rsidRPr="000C03F8" w:rsidRDefault="004949FB" w:rsidP="004949FB">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w:t>
      </w:r>
      <w:r w:rsidRPr="000C03F8">
        <w:rPr>
          <w:rFonts w:asciiTheme="minorHAnsi" w:eastAsiaTheme="minorEastAsia" w:hAnsiTheme="minorHAnsi" w:cs="Arial"/>
          <w:szCs w:val="24"/>
          <w:lang w:val="en-US" w:eastAsia="zh-CN"/>
        </w:rPr>
        <w:t>KTCP_SRVREQ</w:t>
      </w:r>
      <w:r>
        <w:rPr>
          <w:rFonts w:asciiTheme="minorHAnsi" w:eastAsiaTheme="minorEastAsia" w:hAnsiTheme="minorHAnsi" w:cs="Arial"/>
          <w:szCs w:val="24"/>
          <w:lang w:val="en-US" w:eastAsia="zh-CN"/>
        </w:rPr>
        <w:t>” is notified</w:t>
      </w:r>
      <w:r w:rsidRPr="000C03F8">
        <w:rPr>
          <w:rFonts w:asciiTheme="minorHAnsi" w:eastAsiaTheme="minorEastAsia" w:hAnsiTheme="minorHAnsi" w:cs="Arial"/>
          <w:szCs w:val="24"/>
          <w:lang w:val="en-US" w:eastAsia="zh-CN"/>
        </w:rPr>
        <w:t>, when a client requests a connection to the server is accepted</w:t>
      </w:r>
      <w:r w:rsidRPr="000C03F8">
        <w:rPr>
          <w:rFonts w:asciiTheme="minorHAnsi" w:hAnsiTheme="minorHAnsi"/>
          <w:szCs w:val="24"/>
        </w:rPr>
        <w:t>.</w:t>
      </w:r>
    </w:p>
    <w:p w14:paraId="2CF42E45" w14:textId="77777777" w:rsidR="004949FB" w:rsidRDefault="004949FB" w:rsidP="004949FB">
      <w:pPr>
        <w:rPr>
          <w:rFonts w:asciiTheme="minorHAnsi" w:hAnsiTheme="minorHAnsi"/>
          <w:szCs w:val="24"/>
        </w:rPr>
      </w:pPr>
    </w:p>
    <w:p w14:paraId="2E9FE94E" w14:textId="77777777" w:rsidR="004949FB" w:rsidRDefault="004949FB" w:rsidP="004949FB">
      <w:pPr>
        <w:rPr>
          <w:rFonts w:asciiTheme="minorHAnsi" w:hAnsiTheme="minorHAnsi"/>
          <w:b/>
          <w:szCs w:val="24"/>
        </w:rPr>
      </w:pPr>
      <w:r w:rsidRPr="008D6931">
        <w:rPr>
          <w:rFonts w:asciiTheme="minorHAnsi" w:hAnsiTheme="minorHAnsi"/>
          <w:b/>
          <w:szCs w:val="24"/>
        </w:rPr>
        <w:t>Response</w:t>
      </w:r>
      <w:r>
        <w:rPr>
          <w:rFonts w:asciiTheme="minorHAnsi" w:hAnsiTheme="minorHAnsi"/>
          <w:b/>
          <w:szCs w:val="24"/>
        </w:rPr>
        <w:t>:</w:t>
      </w:r>
    </w:p>
    <w:p w14:paraId="47C61FD1" w14:textId="77777777" w:rsidR="004949FB" w:rsidRPr="008D6931" w:rsidRDefault="004949FB" w:rsidP="004949FB">
      <w:pPr>
        <w:rPr>
          <w:rFonts w:asciiTheme="minorHAnsi" w:hAnsiTheme="minorHAnsi"/>
          <w:b/>
          <w:szCs w:val="24"/>
        </w:rPr>
      </w:pPr>
    </w:p>
    <w:p w14:paraId="16BF5D89" w14:textId="77777777" w:rsidR="004949FB" w:rsidRPr="008D6931" w:rsidRDefault="004949FB" w:rsidP="004949FB">
      <w:pPr>
        <w:autoSpaceDE w:val="0"/>
        <w:autoSpaceDN w:val="0"/>
        <w:adjustRightInd w:val="0"/>
        <w:rPr>
          <w:rFonts w:asciiTheme="minorHAnsi" w:eastAsiaTheme="minorEastAsia" w:hAnsiTheme="minorHAnsi" w:cs="Arial"/>
          <w:bCs/>
          <w:color w:val="3D3E40"/>
          <w:szCs w:val="24"/>
          <w:lang w:val="en-US" w:eastAsia="zh-CN"/>
        </w:rPr>
      </w:pPr>
      <w:r w:rsidRPr="008D6931">
        <w:rPr>
          <w:rFonts w:asciiTheme="minorHAnsi" w:eastAsiaTheme="minorEastAsia" w:hAnsiTheme="minorHAnsi" w:cs="Arial"/>
          <w:bCs/>
          <w:szCs w:val="24"/>
          <w:lang w:val="en-US" w:eastAsia="zh-CN"/>
        </w:rPr>
        <w:t>+KTCP_SRVREQ: &lt;session_id&gt;, &lt;subsession_id&gt;, &lt;client_ip&gt;, &lt;client_port</w:t>
      </w:r>
      <w:r w:rsidRPr="008D6931">
        <w:rPr>
          <w:rFonts w:asciiTheme="minorHAnsi" w:eastAsiaTheme="minorEastAsia" w:hAnsiTheme="minorHAnsi" w:cs="Arial"/>
          <w:bCs/>
          <w:color w:val="3D3E40"/>
          <w:szCs w:val="24"/>
          <w:lang w:val="en-US" w:eastAsia="zh-CN"/>
        </w:rPr>
        <w:t>&gt;</w:t>
      </w:r>
    </w:p>
    <w:p w14:paraId="4674049F" w14:textId="77777777" w:rsidR="004949FB" w:rsidRPr="00106FB8" w:rsidRDefault="004949FB" w:rsidP="004949FB">
      <w:pPr>
        <w:pStyle w:val="Heading3"/>
        <w:numPr>
          <w:ilvl w:val="2"/>
          <w:numId w:val="1"/>
        </w:numPr>
        <w:rPr>
          <w:rFonts w:cs="Times New Roman"/>
        </w:rPr>
      </w:pPr>
      <w:bookmarkStart w:id="143" w:name="_Toc516684850"/>
      <w:r w:rsidRPr="00106FB8">
        <w:rPr>
          <w:rFonts w:cs="Times New Roman"/>
        </w:rPr>
        <w:t>Parameters and Defined values</w:t>
      </w:r>
      <w:bookmarkEnd w:id="143"/>
    </w:p>
    <w:p w14:paraId="6BE215E9" w14:textId="77777777" w:rsidR="004949FB" w:rsidRPr="00106FB8" w:rsidRDefault="004949FB" w:rsidP="004949FB"/>
    <w:tbl>
      <w:tblPr>
        <w:tblStyle w:val="TableSWI"/>
        <w:tblW w:w="5265" w:type="pct"/>
        <w:tblInd w:w="-2" w:type="dxa"/>
        <w:tblLook w:val="01E0" w:firstRow="1" w:lastRow="1" w:firstColumn="1" w:lastColumn="1" w:noHBand="0" w:noVBand="0"/>
      </w:tblPr>
      <w:tblGrid>
        <w:gridCol w:w="1811"/>
        <w:gridCol w:w="2789"/>
        <w:gridCol w:w="4487"/>
      </w:tblGrid>
      <w:tr w:rsidR="004949FB" w:rsidRPr="00215EAC" w14:paraId="724049A4" w14:textId="77777777" w:rsidTr="005266F4">
        <w:trPr>
          <w:cnfStyle w:val="100000000000" w:firstRow="1" w:lastRow="0" w:firstColumn="0" w:lastColumn="0" w:oddVBand="0" w:evenVBand="0" w:oddHBand="0" w:evenHBand="0" w:firstRowFirstColumn="0" w:firstRowLastColumn="0" w:lastRowFirstColumn="0" w:lastRowLastColumn="0"/>
        </w:trPr>
        <w:tc>
          <w:tcPr>
            <w:tcW w:w="964" w:type="pct"/>
            <w:tcBorders>
              <w:top w:val="single" w:sz="18" w:space="0" w:color="auto"/>
              <w:left w:val="single" w:sz="4" w:space="0" w:color="auto"/>
              <w:bottom w:val="single" w:sz="18" w:space="0" w:color="auto"/>
              <w:right w:val="single" w:sz="4" w:space="0" w:color="auto"/>
            </w:tcBorders>
          </w:tcPr>
          <w:p w14:paraId="5B6F76CA" w14:textId="77777777" w:rsidR="004949FB" w:rsidRPr="00106FB8" w:rsidRDefault="004949FB" w:rsidP="005266F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51" w:type="pct"/>
            <w:tcBorders>
              <w:top w:val="single" w:sz="18" w:space="0" w:color="auto"/>
              <w:left w:val="single" w:sz="4" w:space="0" w:color="auto"/>
              <w:bottom w:val="single" w:sz="18" w:space="0" w:color="auto"/>
              <w:right w:val="single" w:sz="4" w:space="0" w:color="auto"/>
            </w:tcBorders>
          </w:tcPr>
          <w:p w14:paraId="5E2D19FE" w14:textId="77777777" w:rsidR="004949FB" w:rsidRPr="00106FB8" w:rsidRDefault="004949FB" w:rsidP="005266F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485" w:type="pct"/>
            <w:tcBorders>
              <w:top w:val="single" w:sz="18" w:space="0" w:color="auto"/>
              <w:left w:val="single" w:sz="4" w:space="0" w:color="auto"/>
              <w:bottom w:val="single" w:sz="18" w:space="0" w:color="auto"/>
              <w:right w:val="single" w:sz="4" w:space="0" w:color="auto"/>
            </w:tcBorders>
          </w:tcPr>
          <w:p w14:paraId="034B13B9" w14:textId="77777777" w:rsidR="004949FB" w:rsidRPr="00106FB8" w:rsidRDefault="004949FB" w:rsidP="005266F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4949FB" w:rsidRPr="00215EAC" w14:paraId="326AB473" w14:textId="77777777" w:rsidTr="005266F4">
        <w:tc>
          <w:tcPr>
            <w:tcW w:w="964" w:type="pct"/>
            <w:tcBorders>
              <w:top w:val="single" w:sz="18" w:space="0" w:color="auto"/>
              <w:bottom w:val="single" w:sz="18" w:space="0" w:color="auto"/>
            </w:tcBorders>
          </w:tcPr>
          <w:p w14:paraId="27560394"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bCs/>
                <w:color w:val="auto"/>
                <w:sz w:val="24"/>
                <w:lang w:eastAsia="zh-CN"/>
              </w:rPr>
              <w:t>&lt;session_id&gt;,</w:t>
            </w:r>
          </w:p>
        </w:tc>
        <w:tc>
          <w:tcPr>
            <w:tcW w:w="1551" w:type="pct"/>
          </w:tcPr>
          <w:p w14:paraId="29D41E02" w14:textId="77777777" w:rsidR="004949FB" w:rsidRPr="008D6931" w:rsidRDefault="004949FB" w:rsidP="005266F4">
            <w:pPr>
              <w:pStyle w:val="TableBody"/>
              <w:jc w:val="center"/>
              <w:rPr>
                <w:rFonts w:asciiTheme="minorHAnsi" w:eastAsia="SimSun" w:hAnsiTheme="minorHAnsi" w:cs="Times New Roman"/>
                <w:color w:val="auto"/>
                <w:sz w:val="24"/>
                <w:lang w:val="en-CA" w:eastAsia="en-US"/>
              </w:rPr>
            </w:pPr>
            <w:r w:rsidRPr="008D6931">
              <w:rPr>
                <w:rFonts w:asciiTheme="minorHAnsi" w:eastAsia="SimSun" w:hAnsiTheme="minorHAnsi" w:cs="Times New Roman"/>
                <w:color w:val="auto"/>
                <w:sz w:val="24"/>
                <w:lang w:val="en-CA" w:eastAsia="en-US"/>
              </w:rPr>
              <w:t>1-32</w:t>
            </w:r>
          </w:p>
        </w:tc>
        <w:tc>
          <w:tcPr>
            <w:tcW w:w="2485" w:type="pct"/>
          </w:tcPr>
          <w:p w14:paraId="498FF304"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color w:val="auto"/>
                <w:sz w:val="24"/>
                <w:lang w:eastAsia="zh-CN"/>
              </w:rPr>
              <w:t>Index of the TCP session</w:t>
            </w:r>
          </w:p>
        </w:tc>
      </w:tr>
      <w:tr w:rsidR="004949FB" w:rsidRPr="00215EAC" w14:paraId="2C48F426" w14:textId="77777777" w:rsidTr="005266F4">
        <w:tc>
          <w:tcPr>
            <w:tcW w:w="964" w:type="pct"/>
            <w:tcBorders>
              <w:top w:val="single" w:sz="18" w:space="0" w:color="auto"/>
              <w:bottom w:val="single" w:sz="18" w:space="0" w:color="auto"/>
            </w:tcBorders>
          </w:tcPr>
          <w:p w14:paraId="42996B01"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bCs/>
                <w:color w:val="auto"/>
                <w:sz w:val="24"/>
                <w:lang w:eastAsia="zh-CN"/>
              </w:rPr>
              <w:t>&lt;subsession_id&gt;</w:t>
            </w:r>
          </w:p>
        </w:tc>
        <w:tc>
          <w:tcPr>
            <w:tcW w:w="1551" w:type="pct"/>
          </w:tcPr>
          <w:p w14:paraId="12AAED4B" w14:textId="77777777" w:rsidR="004949FB" w:rsidRPr="008D6931" w:rsidRDefault="004949FB" w:rsidP="005266F4">
            <w:pPr>
              <w:pStyle w:val="TableBody"/>
              <w:rPr>
                <w:rFonts w:asciiTheme="minorHAnsi" w:eastAsiaTheme="minorEastAsia" w:hAnsiTheme="minorHAnsi"/>
                <w:color w:val="auto"/>
                <w:sz w:val="24"/>
                <w:lang w:eastAsia="zh-CN"/>
              </w:rPr>
            </w:pPr>
          </w:p>
        </w:tc>
        <w:tc>
          <w:tcPr>
            <w:tcW w:w="2485" w:type="pct"/>
          </w:tcPr>
          <w:p w14:paraId="425E0740"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color w:val="auto"/>
                <w:sz w:val="24"/>
                <w:lang w:eastAsia="zh-CN"/>
              </w:rPr>
              <w:t>Index of the newly created TCP session</w:t>
            </w:r>
          </w:p>
        </w:tc>
      </w:tr>
      <w:tr w:rsidR="004949FB" w:rsidRPr="00215EAC" w14:paraId="1D1E315D" w14:textId="77777777" w:rsidTr="005266F4">
        <w:tc>
          <w:tcPr>
            <w:tcW w:w="964" w:type="pct"/>
            <w:tcBorders>
              <w:top w:val="single" w:sz="18" w:space="0" w:color="auto"/>
              <w:bottom w:val="single" w:sz="18" w:space="0" w:color="auto"/>
            </w:tcBorders>
          </w:tcPr>
          <w:p w14:paraId="05CB1DBD"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bCs/>
                <w:color w:val="auto"/>
                <w:sz w:val="24"/>
                <w:lang w:eastAsia="zh-CN"/>
              </w:rPr>
              <w:t>&lt;client_ip&gt;</w:t>
            </w:r>
          </w:p>
        </w:tc>
        <w:tc>
          <w:tcPr>
            <w:tcW w:w="1551" w:type="pct"/>
          </w:tcPr>
          <w:p w14:paraId="5C409D85" w14:textId="77777777" w:rsidR="004949FB" w:rsidRPr="008D6931" w:rsidRDefault="004949FB" w:rsidP="005266F4">
            <w:pPr>
              <w:pStyle w:val="TableBody"/>
              <w:rPr>
                <w:rFonts w:asciiTheme="minorHAnsi" w:eastAsiaTheme="minorEastAsia" w:hAnsiTheme="minorHAnsi"/>
                <w:color w:val="auto"/>
                <w:sz w:val="24"/>
                <w:lang w:eastAsia="zh-CN"/>
              </w:rPr>
            </w:pPr>
          </w:p>
        </w:tc>
        <w:tc>
          <w:tcPr>
            <w:tcW w:w="2485" w:type="pct"/>
          </w:tcPr>
          <w:p w14:paraId="35E7EA8F"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color w:val="auto"/>
                <w:sz w:val="24"/>
                <w:lang w:eastAsia="zh-CN"/>
              </w:rPr>
              <w:t>IP address string of the incoming socket</w:t>
            </w:r>
          </w:p>
        </w:tc>
      </w:tr>
      <w:tr w:rsidR="004949FB" w:rsidRPr="00215EAC" w14:paraId="4FA96983" w14:textId="77777777" w:rsidTr="005266F4">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964" w:type="pct"/>
            <w:tcBorders>
              <w:top w:val="single" w:sz="18" w:space="0" w:color="auto"/>
            </w:tcBorders>
          </w:tcPr>
          <w:p w14:paraId="2A588637" w14:textId="77777777" w:rsidR="004949FB" w:rsidRPr="008D6931" w:rsidRDefault="004949FB" w:rsidP="005266F4">
            <w:pPr>
              <w:pStyle w:val="TableBody"/>
              <w:rPr>
                <w:rFonts w:asciiTheme="minorHAnsi" w:eastAsia="SimSun" w:hAnsiTheme="minorHAnsi" w:cs="Times New Roman"/>
                <w:color w:val="auto"/>
                <w:sz w:val="24"/>
                <w:lang w:val="en-CA" w:eastAsia="en-US"/>
              </w:rPr>
            </w:pPr>
            <w:r w:rsidRPr="008D6931">
              <w:rPr>
                <w:rFonts w:asciiTheme="minorHAnsi" w:eastAsiaTheme="minorEastAsia" w:hAnsiTheme="minorHAnsi"/>
                <w:bCs/>
                <w:color w:val="auto"/>
                <w:sz w:val="24"/>
                <w:lang w:eastAsia="zh-CN"/>
              </w:rPr>
              <w:t>&lt;client_port&gt;</w:t>
            </w:r>
          </w:p>
        </w:tc>
        <w:tc>
          <w:tcPr>
            <w:tcW w:w="1551" w:type="pct"/>
          </w:tcPr>
          <w:p w14:paraId="2121C61F" w14:textId="77777777" w:rsidR="004949FB" w:rsidRPr="008D6931" w:rsidRDefault="004949FB" w:rsidP="005266F4">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8D6931">
              <w:rPr>
                <w:rFonts w:asciiTheme="minorHAnsi" w:eastAsiaTheme="minorEastAsia" w:hAnsiTheme="minorHAnsi"/>
                <w:color w:val="auto"/>
                <w:sz w:val="24"/>
                <w:lang w:eastAsia="zh-CN"/>
              </w:rPr>
              <w:t>(0-65535)</w:t>
            </w:r>
          </w:p>
        </w:tc>
        <w:tc>
          <w:tcPr>
            <w:tcW w:w="2485" w:type="pct"/>
          </w:tcPr>
          <w:p w14:paraId="27BA5A72" w14:textId="77777777" w:rsidR="004949FB" w:rsidRPr="008D6931" w:rsidRDefault="004949FB" w:rsidP="005266F4">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sidRPr="008D6931">
              <w:rPr>
                <w:rFonts w:asciiTheme="minorHAnsi" w:eastAsiaTheme="minorEastAsia" w:hAnsiTheme="minorHAnsi" w:cs="Arial"/>
                <w:color w:val="auto"/>
                <w:szCs w:val="24"/>
                <w:lang w:val="en-US" w:eastAsia="zh-CN"/>
              </w:rPr>
              <w:t>Numeric parameter the port of</w:t>
            </w:r>
          </w:p>
          <w:p w14:paraId="332C9052" w14:textId="77777777" w:rsidR="004949FB" w:rsidRPr="008D6931" w:rsidRDefault="004949FB" w:rsidP="005266F4">
            <w:pPr>
              <w:pStyle w:val="TableBody"/>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sidRPr="008D6931">
              <w:rPr>
                <w:rFonts w:asciiTheme="minorHAnsi" w:eastAsiaTheme="minorEastAsia" w:hAnsiTheme="minorHAnsi"/>
                <w:color w:val="auto"/>
                <w:sz w:val="24"/>
                <w:lang w:eastAsia="zh-CN"/>
              </w:rPr>
              <w:t>the incoming client</w:t>
            </w:r>
          </w:p>
        </w:tc>
      </w:tr>
    </w:tbl>
    <w:p w14:paraId="3141AA9F" w14:textId="77777777" w:rsidR="004949FB" w:rsidRPr="007D2CB4" w:rsidRDefault="004949FB" w:rsidP="004949FB">
      <w:pPr>
        <w:jc w:val="center"/>
        <w:rPr>
          <w:lang w:val="en-US"/>
        </w:rPr>
      </w:pPr>
    </w:p>
    <w:p w14:paraId="3F3B5C0B" w14:textId="77777777" w:rsidR="004949FB" w:rsidRDefault="004949FB" w:rsidP="004949FB">
      <w:pPr>
        <w:pStyle w:val="Heading3"/>
        <w:numPr>
          <w:ilvl w:val="2"/>
          <w:numId w:val="1"/>
        </w:numPr>
      </w:pPr>
      <w:bookmarkStart w:id="144" w:name="_Toc516684851"/>
      <w:r>
        <w:t>Examples</w:t>
      </w:r>
      <w:bookmarkEnd w:id="144"/>
    </w:p>
    <w:p w14:paraId="6346FA5F" w14:textId="77777777" w:rsidR="004949FB" w:rsidRDefault="004949FB" w:rsidP="004949FB">
      <w:pPr>
        <w:rPr>
          <w:b/>
        </w:rPr>
      </w:pPr>
      <w:r>
        <w:rPr>
          <w:b/>
        </w:rPr>
        <w:t>Response</w:t>
      </w:r>
    </w:p>
    <w:p w14:paraId="34FFE953" w14:textId="77777777" w:rsidR="004949FB" w:rsidRPr="0096694B" w:rsidRDefault="004949FB" w:rsidP="004949FB">
      <w:pPr>
        <w:pStyle w:val="TableBody"/>
        <w:rPr>
          <w:rFonts w:asciiTheme="minorHAnsi" w:hAnsiTheme="minorHAnsi"/>
          <w:sz w:val="24"/>
        </w:rPr>
      </w:pPr>
      <w:r>
        <w:rPr>
          <w:color w:val="222222"/>
          <w:sz w:val="14"/>
          <w:szCs w:val="14"/>
        </w:rPr>
        <w:br/>
      </w:r>
      <w:r w:rsidRPr="0096694B">
        <w:rPr>
          <w:rFonts w:asciiTheme="minorHAnsi" w:hAnsiTheme="minorHAnsi"/>
          <w:sz w:val="24"/>
        </w:rPr>
        <w:t>Configure the module to TCP servers</w:t>
      </w:r>
    </w:p>
    <w:p w14:paraId="58A6F4AF" w14:textId="77777777" w:rsidR="004949FB" w:rsidRPr="0096694B" w:rsidRDefault="004949FB" w:rsidP="004949FB">
      <w:pPr>
        <w:pStyle w:val="TableBody"/>
        <w:rPr>
          <w:rFonts w:asciiTheme="minorHAnsi" w:hAnsiTheme="minorHAnsi"/>
          <w:b/>
          <w:sz w:val="24"/>
        </w:rPr>
      </w:pPr>
    </w:p>
    <w:p w14:paraId="1805CE1F"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AT+KCNXCFG=1,"GPRS","</w:t>
      </w:r>
      <w:r>
        <w:rPr>
          <w:rFonts w:asciiTheme="minorHAnsi" w:hAnsiTheme="minorHAnsi"/>
          <w:b/>
          <w:sz w:val="24"/>
        </w:rPr>
        <w:t>www</w:t>
      </w:r>
      <w:r w:rsidRPr="0096694B">
        <w:rPr>
          <w:rFonts w:asciiTheme="minorHAnsi" w:hAnsiTheme="minorHAnsi"/>
          <w:b/>
          <w:sz w:val="24"/>
        </w:rPr>
        <w:t>";</w:t>
      </w:r>
    </w:p>
    <w:p w14:paraId="31C127FF"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+KTCPCFG=0,1,,179</w:t>
      </w:r>
    </w:p>
    <w:p w14:paraId="5A2825F8"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+KTCPCFG: 1</w:t>
      </w:r>
    </w:p>
    <w:p w14:paraId="51458E1C"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OK</w:t>
      </w:r>
    </w:p>
    <w:p w14:paraId="74699B0A" w14:textId="77777777" w:rsidR="004949FB" w:rsidRPr="0096694B" w:rsidRDefault="004949FB" w:rsidP="004949FB">
      <w:pPr>
        <w:pStyle w:val="TableBody"/>
        <w:rPr>
          <w:rFonts w:asciiTheme="minorHAnsi" w:hAnsiTheme="minorHAnsi"/>
          <w:sz w:val="24"/>
        </w:rPr>
      </w:pPr>
    </w:p>
    <w:p w14:paraId="126DCACB"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AT+KCNXCFG=1,"GPRS","</w:t>
      </w:r>
      <w:r>
        <w:rPr>
          <w:rFonts w:asciiTheme="minorHAnsi" w:hAnsiTheme="minorHAnsi"/>
          <w:b/>
          <w:sz w:val="24"/>
        </w:rPr>
        <w:t>www</w:t>
      </w:r>
      <w:r w:rsidRPr="0096694B">
        <w:rPr>
          <w:rFonts w:asciiTheme="minorHAnsi" w:hAnsiTheme="minorHAnsi"/>
          <w:b/>
          <w:sz w:val="24"/>
        </w:rPr>
        <w:t>";</w:t>
      </w:r>
    </w:p>
    <w:p w14:paraId="1909807A"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+KTCPCFG=0,1,,180</w:t>
      </w:r>
    </w:p>
    <w:p w14:paraId="1C927AAD"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+KTCPCFG: 2</w:t>
      </w:r>
    </w:p>
    <w:p w14:paraId="3A78F4B9"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OK</w:t>
      </w:r>
    </w:p>
    <w:p w14:paraId="4D5127AF" w14:textId="77777777" w:rsidR="004949FB" w:rsidRPr="0096694B" w:rsidRDefault="004949FB" w:rsidP="004949FB">
      <w:pPr>
        <w:pStyle w:val="TableBody"/>
        <w:rPr>
          <w:rFonts w:asciiTheme="minorHAnsi" w:hAnsiTheme="minorHAnsi"/>
          <w:sz w:val="24"/>
        </w:rPr>
      </w:pPr>
    </w:p>
    <w:p w14:paraId="3D6C538B"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Start the TCP servers</w:t>
      </w:r>
    </w:p>
    <w:p w14:paraId="7FCDD5B5" w14:textId="77777777" w:rsidR="004949FB" w:rsidRPr="0096694B" w:rsidRDefault="004949FB" w:rsidP="004949FB">
      <w:pPr>
        <w:pStyle w:val="TableBody"/>
        <w:rPr>
          <w:rFonts w:asciiTheme="minorHAnsi" w:hAnsiTheme="minorHAnsi"/>
          <w:sz w:val="24"/>
        </w:rPr>
      </w:pPr>
      <w:r w:rsidRPr="0096694B">
        <w:rPr>
          <w:rFonts w:asciiTheme="minorHAnsi" w:hAnsiTheme="minorHAnsi"/>
          <w:b/>
          <w:sz w:val="24"/>
        </w:rPr>
        <w:t>AT+KTCPCNX=1</w:t>
      </w:r>
      <w:r w:rsidRPr="0096694B">
        <w:rPr>
          <w:rFonts w:asciiTheme="minorHAnsi" w:hAnsiTheme="minorHAnsi"/>
          <w:sz w:val="24"/>
        </w:rPr>
        <w:tab/>
      </w:r>
      <w:r w:rsidRPr="0096694B">
        <w:rPr>
          <w:rFonts w:asciiTheme="minorHAnsi" w:hAnsiTheme="minorHAnsi"/>
          <w:sz w:val="24"/>
        </w:rPr>
        <w:tab/>
        <w:t>//listen on port 179</w:t>
      </w:r>
    </w:p>
    <w:p w14:paraId="168C7545"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lastRenderedPageBreak/>
        <w:t>OK</w:t>
      </w:r>
    </w:p>
    <w:p w14:paraId="257B9CED" w14:textId="77777777" w:rsidR="004949FB" w:rsidRPr="0096694B" w:rsidRDefault="004949FB" w:rsidP="004949FB">
      <w:pPr>
        <w:pStyle w:val="TableBody"/>
        <w:rPr>
          <w:rFonts w:asciiTheme="minorHAnsi" w:hAnsiTheme="minorHAnsi"/>
          <w:sz w:val="24"/>
        </w:rPr>
      </w:pPr>
    </w:p>
    <w:p w14:paraId="1240072B" w14:textId="77777777" w:rsidR="004949FB" w:rsidRPr="0096694B" w:rsidRDefault="004949FB" w:rsidP="004949FB">
      <w:pPr>
        <w:pStyle w:val="TableBody"/>
        <w:rPr>
          <w:rFonts w:asciiTheme="minorHAnsi" w:hAnsiTheme="minorHAnsi"/>
          <w:sz w:val="24"/>
        </w:rPr>
      </w:pPr>
      <w:r w:rsidRPr="0096694B">
        <w:rPr>
          <w:rFonts w:asciiTheme="minorHAnsi" w:hAnsiTheme="minorHAnsi"/>
          <w:b/>
          <w:sz w:val="24"/>
        </w:rPr>
        <w:t>AT+KTCPCNX=2</w:t>
      </w:r>
      <w:r w:rsidRPr="0096694B">
        <w:rPr>
          <w:rFonts w:asciiTheme="minorHAnsi" w:hAnsiTheme="minorHAnsi"/>
          <w:sz w:val="24"/>
        </w:rPr>
        <w:tab/>
      </w:r>
      <w:r w:rsidRPr="0096694B">
        <w:rPr>
          <w:rFonts w:asciiTheme="minorHAnsi" w:hAnsiTheme="minorHAnsi"/>
          <w:sz w:val="24"/>
        </w:rPr>
        <w:tab/>
        <w:t>//listen on port 180</w:t>
      </w:r>
    </w:p>
    <w:p w14:paraId="3D5FB2A5"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OK</w:t>
      </w:r>
    </w:p>
    <w:p w14:paraId="1B553C5C"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Show the TCP servers’ IP address</w:t>
      </w:r>
    </w:p>
    <w:p w14:paraId="2FF955C9"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AT+KCGPADDR</w:t>
      </w:r>
    </w:p>
    <w:p w14:paraId="0B5CDAFC"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+KCGPADDR: 0,"192.168.1.49"</w:t>
      </w:r>
    </w:p>
    <w:p w14:paraId="0449BCA8"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OK</w:t>
      </w:r>
    </w:p>
    <w:p w14:paraId="1BD73AF8" w14:textId="77777777" w:rsidR="004949FB" w:rsidRPr="0096694B" w:rsidRDefault="004949FB" w:rsidP="004949FB">
      <w:pPr>
        <w:pStyle w:val="TableBody"/>
        <w:rPr>
          <w:rFonts w:asciiTheme="minorHAnsi" w:hAnsiTheme="minorHAnsi"/>
          <w:sz w:val="24"/>
        </w:rPr>
      </w:pPr>
    </w:p>
    <w:p w14:paraId="2AFE0FF1"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Incoming connection request from remote client, shows ip address and port of remote client</w:t>
      </w:r>
    </w:p>
    <w:p w14:paraId="6FB64DD7"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+KTCP_SRVREQ: 1,3,"192.168.0.32",4614</w:t>
      </w:r>
    </w:p>
    <w:p w14:paraId="3FD52146"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//incoming a connection request from “192.168.0.32” via //listening port 179, the remote port //is 4614</w:t>
      </w:r>
    </w:p>
    <w:p w14:paraId="6E6A511F" w14:textId="77777777" w:rsidR="004949FB" w:rsidRPr="0096694B" w:rsidRDefault="004949FB" w:rsidP="004949FB">
      <w:pPr>
        <w:pStyle w:val="TableBody"/>
        <w:rPr>
          <w:rFonts w:asciiTheme="minorHAnsi" w:hAnsiTheme="minorHAnsi"/>
          <w:sz w:val="24"/>
        </w:rPr>
      </w:pPr>
    </w:p>
    <w:p w14:paraId="7FB6F22B" w14:textId="77777777" w:rsidR="004949FB" w:rsidRPr="0096694B" w:rsidRDefault="004949FB" w:rsidP="004949FB">
      <w:pPr>
        <w:pStyle w:val="TableBody"/>
        <w:rPr>
          <w:rFonts w:asciiTheme="minorHAnsi" w:hAnsiTheme="minorHAnsi"/>
          <w:sz w:val="24"/>
        </w:rPr>
      </w:pPr>
      <w:r w:rsidRPr="0096694B">
        <w:rPr>
          <w:rFonts w:asciiTheme="minorHAnsi" w:hAnsiTheme="minorHAnsi"/>
          <w:b/>
          <w:sz w:val="24"/>
        </w:rPr>
        <w:t>+KTCP_SRVREQ: 2,4,"10.10.10.110",4665</w:t>
      </w:r>
    </w:p>
    <w:p w14:paraId="287548A5"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//incoming a connection request from “10.10.10.110” via //listening port 180, the remote port //is 4665</w:t>
      </w:r>
    </w:p>
    <w:p w14:paraId="3670A082" w14:textId="77777777" w:rsidR="004949FB" w:rsidRPr="0096694B" w:rsidRDefault="004949FB" w:rsidP="004949FB">
      <w:pPr>
        <w:pStyle w:val="TableBody"/>
        <w:rPr>
          <w:rFonts w:asciiTheme="minorHAnsi" w:hAnsiTheme="minorHAnsi"/>
          <w:sz w:val="24"/>
        </w:rPr>
      </w:pPr>
    </w:p>
    <w:p w14:paraId="19CA6868" w14:textId="77777777" w:rsidR="004949FB" w:rsidRPr="0096694B" w:rsidRDefault="004949FB" w:rsidP="004949FB">
      <w:pPr>
        <w:pStyle w:val="TableBody"/>
        <w:rPr>
          <w:rFonts w:asciiTheme="minorHAnsi" w:hAnsiTheme="minorHAnsi"/>
          <w:sz w:val="24"/>
        </w:rPr>
      </w:pPr>
      <w:r w:rsidRPr="0096694B">
        <w:rPr>
          <w:rFonts w:asciiTheme="minorHAnsi" w:hAnsiTheme="minorHAnsi"/>
          <w:b/>
          <w:sz w:val="24"/>
        </w:rPr>
        <w:t>+KTCP_SRVREQ: 2,5,"10.10.10.110",4668</w:t>
      </w:r>
    </w:p>
    <w:p w14:paraId="051414B5"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//incoming a connection request from the same ip via the same //listening port, the remote //port is 4668</w:t>
      </w:r>
    </w:p>
    <w:p w14:paraId="6E6B1CB2" w14:textId="77777777" w:rsidR="004949FB" w:rsidRPr="0096694B" w:rsidRDefault="004949FB" w:rsidP="004949FB">
      <w:pPr>
        <w:pStyle w:val="TableBody"/>
        <w:rPr>
          <w:rFonts w:asciiTheme="minorHAnsi" w:hAnsiTheme="minorHAnsi"/>
          <w:sz w:val="24"/>
        </w:rPr>
      </w:pPr>
    </w:p>
    <w:p w14:paraId="1E38DAAB"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+KTCP_SRVREQ: 1,6,"192.168.1.117",1739</w:t>
      </w:r>
    </w:p>
    <w:p w14:paraId="06298B4C"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//incoming a connection request from “192.168.1.117” via //listening port 179, the remote //port is 1739</w:t>
      </w:r>
    </w:p>
    <w:p w14:paraId="02D1866E" w14:textId="77777777" w:rsidR="004949FB" w:rsidRPr="0096694B" w:rsidRDefault="004949FB" w:rsidP="004949FB">
      <w:pPr>
        <w:pStyle w:val="TableBody"/>
        <w:rPr>
          <w:rFonts w:asciiTheme="minorHAnsi" w:hAnsiTheme="minorHAnsi"/>
          <w:sz w:val="24"/>
        </w:rPr>
      </w:pPr>
    </w:p>
    <w:p w14:paraId="3B1ED6B2" w14:textId="77777777" w:rsidR="004949FB" w:rsidRPr="0096694B" w:rsidRDefault="004949FB" w:rsidP="004949FB">
      <w:pPr>
        <w:pStyle w:val="TableBody"/>
        <w:rPr>
          <w:rFonts w:asciiTheme="minorHAnsi" w:hAnsiTheme="minorHAnsi"/>
          <w:sz w:val="24"/>
        </w:rPr>
      </w:pPr>
      <w:r w:rsidRPr="0096694B">
        <w:rPr>
          <w:rFonts w:asciiTheme="minorHAnsi" w:hAnsiTheme="minorHAnsi"/>
          <w:b/>
          <w:sz w:val="24"/>
        </w:rPr>
        <w:t>+KTCP_NOTIF: 4,4</w:t>
      </w:r>
    </w:p>
    <w:p w14:paraId="291F2F01" w14:textId="77777777" w:rsidR="004949FB" w:rsidRPr="0096694B" w:rsidRDefault="004949FB" w:rsidP="004949FB">
      <w:pPr>
        <w:pStyle w:val="TableBody"/>
        <w:rPr>
          <w:rFonts w:asciiTheme="minorHAnsi" w:hAnsiTheme="minorHAnsi"/>
          <w:sz w:val="24"/>
        </w:rPr>
      </w:pPr>
      <w:r w:rsidRPr="0096694B">
        <w:rPr>
          <w:rFonts w:asciiTheme="minorHAnsi" w:hAnsiTheme="minorHAnsi"/>
          <w:sz w:val="24"/>
        </w:rPr>
        <w:t>//the connection of sub session id 4 (on listening port 180) is //closed.</w:t>
      </w:r>
    </w:p>
    <w:p w14:paraId="2C5AF6A8" w14:textId="77777777" w:rsidR="004949FB" w:rsidRPr="0096694B" w:rsidRDefault="004949FB" w:rsidP="004949FB">
      <w:pPr>
        <w:pStyle w:val="TableBody"/>
        <w:rPr>
          <w:rFonts w:asciiTheme="minorHAnsi" w:hAnsiTheme="minorHAnsi"/>
          <w:sz w:val="24"/>
        </w:rPr>
      </w:pPr>
    </w:p>
    <w:p w14:paraId="38B554D6" w14:textId="77777777" w:rsidR="004949FB" w:rsidRPr="0096694B" w:rsidRDefault="004949FB" w:rsidP="004949FB">
      <w:pPr>
        <w:pStyle w:val="TableBody"/>
        <w:rPr>
          <w:rFonts w:asciiTheme="minorHAnsi" w:hAnsiTheme="minorHAnsi"/>
          <w:b/>
          <w:sz w:val="24"/>
        </w:rPr>
      </w:pPr>
      <w:r w:rsidRPr="0096694B">
        <w:rPr>
          <w:rFonts w:asciiTheme="minorHAnsi" w:hAnsiTheme="minorHAnsi"/>
          <w:b/>
          <w:sz w:val="24"/>
        </w:rPr>
        <w:t>+KTCP_SRVREQ: 2,4,"10.10.10.8",4672</w:t>
      </w:r>
    </w:p>
    <w:p w14:paraId="1F846C5D" w14:textId="77777777" w:rsidR="004949FB" w:rsidRPr="0096694B" w:rsidRDefault="004949FB" w:rsidP="004949FB">
      <w:pPr>
        <w:rPr>
          <w:rFonts w:asciiTheme="minorHAnsi" w:hAnsiTheme="minorHAnsi"/>
          <w:b/>
          <w:szCs w:val="24"/>
        </w:rPr>
      </w:pPr>
      <w:r w:rsidRPr="0096694B">
        <w:rPr>
          <w:rFonts w:asciiTheme="minorHAnsi" w:hAnsiTheme="minorHAnsi"/>
          <w:szCs w:val="24"/>
        </w:rPr>
        <w:t>//incoming a connection request from “10.10.10.8” via listening //port 180, the remote port is //4672</w:t>
      </w:r>
    </w:p>
    <w:p w14:paraId="363DDE5D" w14:textId="77777777" w:rsidR="004949FB" w:rsidRDefault="004949FB" w:rsidP="004949FB">
      <w:pPr>
        <w:rPr>
          <w:rFonts w:asciiTheme="minorHAnsi" w:hAnsiTheme="minorHAnsi"/>
          <w:b/>
          <w:szCs w:val="24"/>
        </w:rPr>
      </w:pPr>
    </w:p>
    <w:p w14:paraId="7E88608F" w14:textId="77777777" w:rsidR="004949FB" w:rsidRDefault="004949FB" w:rsidP="004949FB">
      <w:pPr>
        <w:rPr>
          <w:rFonts w:asciiTheme="minorHAnsi" w:hAnsiTheme="minorHAnsi"/>
          <w:b/>
          <w:szCs w:val="24"/>
        </w:rPr>
      </w:pPr>
    </w:p>
    <w:p w14:paraId="02F0E5ED" w14:textId="2F538CD7" w:rsidR="004949FB" w:rsidRPr="003E7A52" w:rsidRDefault="004949FB" w:rsidP="004949FB">
      <w:pPr>
        <w:rPr>
          <w:rFonts w:asciiTheme="minorHAnsi" w:hAnsiTheme="minorHAnsi"/>
          <w:b/>
          <w:szCs w:val="24"/>
        </w:rPr>
      </w:pPr>
    </w:p>
    <w:p w14:paraId="6EB166B3" w14:textId="77777777" w:rsidR="004949FB" w:rsidRPr="00656BB0" w:rsidRDefault="004949FB" w:rsidP="004949FB">
      <w:pPr>
        <w:pStyle w:val="Heading3"/>
      </w:pPr>
      <w:bookmarkStart w:id="145" w:name="_Toc516684852"/>
      <w:r w:rsidRPr="00AD4BF8">
        <w:lastRenderedPageBreak/>
        <w:t>Sequence</w:t>
      </w:r>
      <w:r>
        <w:t xml:space="preserve"> Diagram</w:t>
      </w:r>
      <w:bookmarkEnd w:id="145"/>
    </w:p>
    <w:p w14:paraId="26BDC450" w14:textId="77777777" w:rsidR="004949FB" w:rsidRDefault="004949FB" w:rsidP="004949FB">
      <w:pPr>
        <w:rPr>
          <w:lang w:val="en-US"/>
        </w:rPr>
      </w:pPr>
    </w:p>
    <w:p w14:paraId="5920EF07" w14:textId="77777777" w:rsidR="004949FB" w:rsidRPr="00330247" w:rsidRDefault="004949FB" w:rsidP="004949FB">
      <w:r w:rsidRPr="00215EAC">
        <w:rPr>
          <w:rFonts w:ascii="Arial" w:hAnsi="Arial" w:cs="Arial"/>
          <w:noProof/>
          <w:lang w:val="en-US"/>
        </w:rPr>
        <mc:AlternateContent>
          <mc:Choice Requires="wps">
            <w:drawing>
              <wp:anchor distT="0" distB="0" distL="114300" distR="114300" simplePos="0" relativeHeight="254417920" behindDoc="0" locked="0" layoutInCell="1" allowOverlap="1" wp14:anchorId="13B89145" wp14:editId="2AA9B06D">
                <wp:simplePos x="0" y="0"/>
                <wp:positionH relativeFrom="column">
                  <wp:posOffset>1866900</wp:posOffset>
                </wp:positionH>
                <wp:positionV relativeFrom="paragraph">
                  <wp:posOffset>8890</wp:posOffset>
                </wp:positionV>
                <wp:extent cx="1143000" cy="640080"/>
                <wp:effectExtent l="0" t="0" r="19050" b="26670"/>
                <wp:wrapNone/>
                <wp:docPr id="2003" name="Rectangle 200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2F8C0C7" w14:textId="77777777" w:rsidR="00944514" w:rsidRDefault="00944514" w:rsidP="004949FB">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B89145" id="Rectangle 2003" o:spid="_x0000_s1868" style="position:absolute;margin-left:147pt;margin-top:.7pt;width:90pt;height:50.4pt;z-index:25441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3AwQ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" fillcolor="#c0504d [3205]" strokecolor="#5a5a5a [2109]" strokeweight="1pt">
                <v:textbox>
                  <w:txbxContent>
                    <w:p w14:paraId="12F8C0C7" w14:textId="77777777" w:rsidR="00944514" w:rsidRDefault="00944514" w:rsidP="004949FB">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420992" behindDoc="0" locked="0" layoutInCell="1" allowOverlap="1" wp14:anchorId="4AE20D74" wp14:editId="5D2AFC65">
                <wp:simplePos x="0" y="0"/>
                <wp:positionH relativeFrom="rightMargin">
                  <wp:align>left</wp:align>
                </wp:positionH>
                <wp:positionV relativeFrom="paragraph">
                  <wp:posOffset>18415</wp:posOffset>
                </wp:positionV>
                <wp:extent cx="731520" cy="640080"/>
                <wp:effectExtent l="0" t="0" r="11430" b="26670"/>
                <wp:wrapNone/>
                <wp:docPr id="2004" name="Rectangle 2004"/>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C085B32" w14:textId="77777777" w:rsidR="00944514" w:rsidRDefault="00944514" w:rsidP="004949FB">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20D74" id="Rectangle 2004" o:spid="_x0000_s1869" style="position:absolute;margin-left:0;margin-top:1.45pt;width:57.6pt;height:50.4pt;z-index:25442099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" fillcolor="#8064a2 [3207]" strokecolor="#5a5a5a [2109]" strokeweight="1pt">
                <v:textbox>
                  <w:txbxContent>
                    <w:p w14:paraId="6C085B32" w14:textId="77777777" w:rsidR="00944514" w:rsidRDefault="00944514" w:rsidP="004949FB">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4419968" behindDoc="0" locked="0" layoutInCell="1" allowOverlap="1" wp14:anchorId="5521A60D" wp14:editId="06EC2821">
                <wp:simplePos x="0" y="0"/>
                <wp:positionH relativeFrom="column">
                  <wp:posOffset>4229100</wp:posOffset>
                </wp:positionH>
                <wp:positionV relativeFrom="paragraph">
                  <wp:posOffset>31115</wp:posOffset>
                </wp:positionV>
                <wp:extent cx="819150" cy="640080"/>
                <wp:effectExtent l="0" t="0" r="19050" b="26670"/>
                <wp:wrapNone/>
                <wp:docPr id="2005" name="Rectangle 2005"/>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79F8341" w14:textId="77777777" w:rsidR="00944514" w:rsidRDefault="00944514" w:rsidP="004949FB">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1A60D" id="Rectangle 2005" o:spid="_x0000_s1870" style="position:absolute;margin-left:333pt;margin-top:2.45pt;width:64.5pt;height:50.4pt;z-index:2544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" fillcolor="#c0504d [3205]" strokecolor="#243f60 [1604]" strokeweight="1pt">
                <v:textbox>
                  <w:txbxContent>
                    <w:p w14:paraId="179F8341" w14:textId="77777777" w:rsidR="00944514" w:rsidRDefault="00944514" w:rsidP="004949FB">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418944" behindDoc="0" locked="0" layoutInCell="1" allowOverlap="1" wp14:anchorId="2CCC2094" wp14:editId="2E0A9626">
                <wp:simplePos x="0" y="0"/>
                <wp:positionH relativeFrom="column">
                  <wp:posOffset>3086100</wp:posOffset>
                </wp:positionH>
                <wp:positionV relativeFrom="paragraph">
                  <wp:posOffset>18415</wp:posOffset>
                </wp:positionV>
                <wp:extent cx="1047750" cy="640080"/>
                <wp:effectExtent l="0" t="0" r="19050" b="26670"/>
                <wp:wrapNone/>
                <wp:docPr id="2006" name="Rectangle 2006"/>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D7B1247" w14:textId="77777777" w:rsidR="00944514" w:rsidRDefault="00944514" w:rsidP="004949FB">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C2094" id="Rectangle 2006" o:spid="_x0000_s1871" style="position:absolute;margin-left:243pt;margin-top:1.45pt;width:82.5pt;height:50.4pt;z-index:25441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" fillcolor="#c0504d [3205]" strokecolor="#243f60 [1604]" strokeweight="1pt">
                <v:textbox>
                  <w:txbxContent>
                    <w:p w14:paraId="5D7B1247" w14:textId="77777777" w:rsidR="00944514" w:rsidRDefault="00944514" w:rsidP="004949FB">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416896" behindDoc="0" locked="0" layoutInCell="1" allowOverlap="1" wp14:anchorId="672EF51C" wp14:editId="0F7E340D">
                <wp:simplePos x="0" y="0"/>
                <wp:positionH relativeFrom="column">
                  <wp:posOffset>933450</wp:posOffset>
                </wp:positionH>
                <wp:positionV relativeFrom="paragraph">
                  <wp:posOffset>18415</wp:posOffset>
                </wp:positionV>
                <wp:extent cx="828675" cy="640080"/>
                <wp:effectExtent l="0" t="0" r="28575" b="26670"/>
                <wp:wrapNone/>
                <wp:docPr id="2007" name="Rectangle 200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5791A70" w14:textId="77777777" w:rsidR="00944514" w:rsidRDefault="00944514" w:rsidP="004949FB">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EF51C" id="Rectangle 2007" o:spid="_x0000_s1872" style="position:absolute;margin-left:73.5pt;margin-top:1.45pt;width:65.25pt;height:50.4pt;z-index:2544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" fillcolor="#4f81bd [3204]" strokecolor="#5a5a5a [2109]" strokeweight="1pt">
                <v:textbox>
                  <w:txbxContent>
                    <w:p w14:paraId="55791A70" w14:textId="77777777" w:rsidR="00944514" w:rsidRDefault="00944514" w:rsidP="004949FB">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415872" behindDoc="0" locked="0" layoutInCell="1" allowOverlap="1" wp14:anchorId="779F9A61" wp14:editId="40F27C44">
                <wp:simplePos x="0" y="0"/>
                <wp:positionH relativeFrom="margin">
                  <wp:posOffset>0</wp:posOffset>
                </wp:positionH>
                <wp:positionV relativeFrom="paragraph">
                  <wp:posOffset>0</wp:posOffset>
                </wp:positionV>
                <wp:extent cx="822325" cy="640080"/>
                <wp:effectExtent l="0" t="0" r="15875" b="26670"/>
                <wp:wrapNone/>
                <wp:docPr id="2008" name="Rectangle 200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F82311" w14:textId="77777777" w:rsidR="00944514" w:rsidRDefault="00944514" w:rsidP="004949FB">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F9A61" id="Rectangle 2008" o:spid="_x0000_s1873" style="position:absolute;margin-left:0;margin-top:0;width:64.75pt;height:50.4pt;z-index:25441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i83wwIAAA4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" fillcolor="#f79646 [3209]" strokecolor="#5a5a5a [2109]" strokeweight="1pt">
                <v:textbox>
                  <w:txbxContent>
                    <w:p w14:paraId="21F82311" w14:textId="77777777" w:rsidR="00944514" w:rsidRDefault="00944514" w:rsidP="004949FB">
                      <w:pPr>
                        <w:jc w:val="center"/>
                      </w:pPr>
                      <w:r>
                        <w:t>Host with Linux OS</w:t>
                      </w:r>
                    </w:p>
                  </w:txbxContent>
                </v:textbox>
                <w10:wrap anchorx="margin"/>
              </v:rect>
            </w:pict>
          </mc:Fallback>
        </mc:AlternateContent>
      </w:r>
    </w:p>
    <w:p w14:paraId="5F7EC1B3" w14:textId="77777777" w:rsidR="004949FB" w:rsidRDefault="004949FB" w:rsidP="004949FB">
      <w:pPr>
        <w:rPr>
          <w:lang w:val="en-US"/>
        </w:rPr>
      </w:pPr>
    </w:p>
    <w:p w14:paraId="1CD9C7EC" w14:textId="77777777" w:rsidR="004949FB" w:rsidRDefault="004949FB" w:rsidP="004949FB">
      <w:pPr>
        <w:rPr>
          <w:lang w:val="en-US"/>
        </w:rPr>
      </w:pPr>
    </w:p>
    <w:p w14:paraId="69D75EAE" w14:textId="77777777" w:rsidR="004949FB" w:rsidRDefault="004949FB" w:rsidP="004949FB">
      <w:pPr>
        <w:rPr>
          <w:lang w:val="en-US"/>
        </w:rPr>
      </w:pPr>
      <w:r>
        <w:rPr>
          <w:noProof/>
          <w:lang w:val="en-US"/>
        </w:rPr>
        <mc:AlternateContent>
          <mc:Choice Requires="wps">
            <w:drawing>
              <wp:anchor distT="0" distB="0" distL="114300" distR="114300" simplePos="0" relativeHeight="254408704" behindDoc="0" locked="0" layoutInCell="1" allowOverlap="1" wp14:anchorId="31960E73" wp14:editId="64B53222">
                <wp:simplePos x="0" y="0"/>
                <wp:positionH relativeFrom="column">
                  <wp:posOffset>1247775</wp:posOffset>
                </wp:positionH>
                <wp:positionV relativeFrom="paragraph">
                  <wp:posOffset>79375</wp:posOffset>
                </wp:positionV>
                <wp:extent cx="0" cy="5943600"/>
                <wp:effectExtent l="0" t="0" r="19050" b="19050"/>
                <wp:wrapNone/>
                <wp:docPr id="2009" name="Straight Connector 2009"/>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3DD87" id="Straight Connector 2009" o:spid="_x0000_s1026" style="position:absolute;flip:x;z-index:2544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409728" behindDoc="0" locked="0" layoutInCell="1" allowOverlap="1" wp14:anchorId="165132D2" wp14:editId="44176E6B">
                <wp:simplePos x="0" y="0"/>
                <wp:positionH relativeFrom="column">
                  <wp:posOffset>2476500</wp:posOffset>
                </wp:positionH>
                <wp:positionV relativeFrom="paragraph">
                  <wp:posOffset>113030</wp:posOffset>
                </wp:positionV>
                <wp:extent cx="0" cy="5943600"/>
                <wp:effectExtent l="0" t="0" r="19050" b="19050"/>
                <wp:wrapNone/>
                <wp:docPr id="2010" name="Straight Connector 2010"/>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C40DA" id="Straight Connector 2010" o:spid="_x0000_s1026" style="position:absolute;z-index:25440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" strokecolor="#4579b8 [3044]"/>
            </w:pict>
          </mc:Fallback>
        </mc:AlternateContent>
      </w:r>
      <w:r>
        <w:rPr>
          <w:noProof/>
          <w:lang w:val="en-US"/>
        </w:rPr>
        <mc:AlternateContent>
          <mc:Choice Requires="wps">
            <w:drawing>
              <wp:anchor distT="0" distB="0" distL="114300" distR="114300" simplePos="0" relativeHeight="254412800" behindDoc="0" locked="0" layoutInCell="1" allowOverlap="1" wp14:anchorId="51F3C753" wp14:editId="1032ADCC">
                <wp:simplePos x="0" y="0"/>
                <wp:positionH relativeFrom="margin">
                  <wp:posOffset>5818505</wp:posOffset>
                </wp:positionH>
                <wp:positionV relativeFrom="paragraph">
                  <wp:posOffset>97790</wp:posOffset>
                </wp:positionV>
                <wp:extent cx="0" cy="5943600"/>
                <wp:effectExtent l="0" t="0" r="19050" b="19050"/>
                <wp:wrapNone/>
                <wp:docPr id="2011" name="Straight Connector 2011"/>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9A9F58C" id="Straight Connector 2011" o:spid="_x0000_s1026" style="position:absolute;flip:x;z-index:25441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" strokecolor="#4a7ebb">
                <w10:wrap anchorx="margin"/>
              </v:line>
            </w:pict>
          </mc:Fallback>
        </mc:AlternateContent>
      </w:r>
      <w:r>
        <w:rPr>
          <w:noProof/>
          <w:lang w:val="en-US"/>
        </w:rPr>
        <mc:AlternateContent>
          <mc:Choice Requires="wps">
            <w:drawing>
              <wp:anchor distT="0" distB="0" distL="114300" distR="114300" simplePos="0" relativeHeight="254411776" behindDoc="0" locked="0" layoutInCell="1" allowOverlap="1" wp14:anchorId="03421B24" wp14:editId="1A17F81E">
                <wp:simplePos x="0" y="0"/>
                <wp:positionH relativeFrom="column">
                  <wp:posOffset>4627880</wp:posOffset>
                </wp:positionH>
                <wp:positionV relativeFrom="paragraph">
                  <wp:posOffset>107950</wp:posOffset>
                </wp:positionV>
                <wp:extent cx="0" cy="5943600"/>
                <wp:effectExtent l="0" t="0" r="19050" b="19050"/>
                <wp:wrapNone/>
                <wp:docPr id="2012" name="Straight Connector 2012"/>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FE4EF" id="Straight Connector 2012" o:spid="_x0000_s1026" style="position:absolute;flip:x;z-index:2544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" strokecolor="#4579b8 [3044]"/>
            </w:pict>
          </mc:Fallback>
        </mc:AlternateContent>
      </w:r>
      <w:r>
        <w:rPr>
          <w:noProof/>
          <w:lang w:val="en-US"/>
        </w:rPr>
        <mc:AlternateContent>
          <mc:Choice Requires="wps">
            <w:drawing>
              <wp:anchor distT="0" distB="0" distL="114300" distR="114300" simplePos="0" relativeHeight="254410752" behindDoc="0" locked="0" layoutInCell="1" allowOverlap="1" wp14:anchorId="249647AE" wp14:editId="3448B235">
                <wp:simplePos x="0" y="0"/>
                <wp:positionH relativeFrom="column">
                  <wp:posOffset>3630295</wp:posOffset>
                </wp:positionH>
                <wp:positionV relativeFrom="paragraph">
                  <wp:posOffset>78740</wp:posOffset>
                </wp:positionV>
                <wp:extent cx="0" cy="5943600"/>
                <wp:effectExtent l="0" t="0" r="19050" b="19050"/>
                <wp:wrapNone/>
                <wp:docPr id="2013" name="Straight Connector 2013"/>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E0095" id="Straight Connector 2013" o:spid="_x0000_s1026" style="position:absolute;flip:x;z-index:25441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407680" behindDoc="0" locked="0" layoutInCell="1" allowOverlap="1" wp14:anchorId="63E9667B" wp14:editId="0C0D649D">
                <wp:simplePos x="0" y="0"/>
                <wp:positionH relativeFrom="column">
                  <wp:posOffset>361950</wp:posOffset>
                </wp:positionH>
                <wp:positionV relativeFrom="paragraph">
                  <wp:posOffset>95885</wp:posOffset>
                </wp:positionV>
                <wp:extent cx="0" cy="5943600"/>
                <wp:effectExtent l="0" t="0" r="19050" b="19050"/>
                <wp:wrapNone/>
                <wp:docPr id="2014" name="Straight Connector 2014"/>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A9B0D" id="Straight Connector 2014" o:spid="_x0000_s1026" style="position:absolute;z-index:2544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" strokecolor="#4579b8 [3044]"/>
            </w:pict>
          </mc:Fallback>
        </mc:AlternateContent>
      </w:r>
    </w:p>
    <w:p w14:paraId="06583106" w14:textId="77777777" w:rsidR="004949FB" w:rsidRDefault="004949FB" w:rsidP="004949FB">
      <w:pPr>
        <w:rPr>
          <w:lang w:val="en-US"/>
        </w:rPr>
      </w:pPr>
      <w:r>
        <w:rPr>
          <w:lang w:val="en-US"/>
        </w:rPr>
        <w:t xml:space="preserve"> </w:t>
      </w:r>
    </w:p>
    <w:p w14:paraId="005D77AB" w14:textId="77777777" w:rsidR="004949FB" w:rsidRDefault="004949FB" w:rsidP="004949FB">
      <w:pPr>
        <w:rPr>
          <w:lang w:val="en-US"/>
        </w:rPr>
      </w:pPr>
    </w:p>
    <w:p w14:paraId="1CC48F59" w14:textId="77777777" w:rsidR="004949FB" w:rsidRDefault="004949FB" w:rsidP="004949FB">
      <w:pPr>
        <w:rPr>
          <w:lang w:val="en-US"/>
        </w:rPr>
      </w:pPr>
      <w:r>
        <w:rPr>
          <w:lang w:val="en-US"/>
        </w:rPr>
        <w:t xml:space="preserve">                                     During “+KTCPCNX” AT command,</w:t>
      </w:r>
    </w:p>
    <w:p w14:paraId="3BBC13F6" w14:textId="77777777" w:rsidR="004949FB" w:rsidRDefault="004949FB" w:rsidP="004949FB">
      <w:pPr>
        <w:rPr>
          <w:lang w:val="en-US"/>
        </w:rPr>
      </w:pPr>
      <w:r>
        <w:rPr>
          <w:lang w:val="en-US"/>
        </w:rPr>
        <w:t xml:space="preserve">                                      When server accept client request</w:t>
      </w:r>
    </w:p>
    <w:p w14:paraId="3956A94C" w14:textId="77777777" w:rsidR="004949FB" w:rsidRPr="00CF4343" w:rsidRDefault="004949FB" w:rsidP="004949FB">
      <w:pPr>
        <w:rPr>
          <w:rFonts w:ascii="Arial" w:hAnsi="Arial" w:cs="Arial"/>
          <w:sz w:val="20"/>
          <w:lang w:val="en-US"/>
        </w:rPr>
      </w:pPr>
      <w:r>
        <w:rPr>
          <w:rFonts w:ascii="Times New Roman" w:eastAsiaTheme="minorHAnsi" w:hAnsi="Times New Roman"/>
          <w:noProof/>
          <w:szCs w:val="24"/>
          <w:lang w:val="en-US"/>
        </w:rPr>
        <mc:AlternateContent>
          <mc:Choice Requires="wps">
            <w:drawing>
              <wp:anchor distT="0" distB="0" distL="114300" distR="114300" simplePos="0" relativeHeight="254414848" behindDoc="1" locked="0" layoutInCell="1" allowOverlap="1" wp14:anchorId="78D98C09" wp14:editId="4CDE2D87">
                <wp:simplePos x="0" y="0"/>
                <wp:positionH relativeFrom="margin">
                  <wp:posOffset>-256540</wp:posOffset>
                </wp:positionH>
                <wp:positionV relativeFrom="paragraph">
                  <wp:posOffset>157480</wp:posOffset>
                </wp:positionV>
                <wp:extent cx="2828290" cy="923925"/>
                <wp:effectExtent l="0" t="0" r="0" b="9525"/>
                <wp:wrapNone/>
                <wp:docPr id="2017" name="Rounded Rectangle 2017"/>
                <wp:cNvGraphicFramePr/>
                <a:graphic xmlns:a="http://schemas.openxmlformats.org/drawingml/2006/main">
                  <a:graphicData uri="http://schemas.microsoft.com/office/word/2010/wordprocessingShape">
                    <wps:wsp>
                      <wps:cNvSpPr/>
                      <wps:spPr>
                        <a:xfrm>
                          <a:off x="0" y="0"/>
                          <a:ext cx="2828290"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765F7A0" w14:textId="77777777" w:rsidR="00944514" w:rsidRPr="0056762D" w:rsidRDefault="00944514" w:rsidP="004949FB">
                            <w:pPr>
                              <w:rPr>
                                <w:rFonts w:ascii="Arial" w:hAnsi="Arial" w:cs="Arial"/>
                                <w:sz w:val="20"/>
                              </w:rPr>
                            </w:pPr>
                          </w:p>
                          <w:p w14:paraId="2DD994A9" w14:textId="77777777" w:rsidR="00944514" w:rsidRDefault="00944514" w:rsidP="004949F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D98C09" id="Rounded Rectangle 2017" o:spid="_x0000_s1874" style="position:absolute;margin-left:-20.2pt;margin-top:12.4pt;width:222.7pt;height:72.75pt;z-index:-2489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" fillcolor="white [3201]" stroked="f" strokeweight="2pt">
                <v:textbox>
                  <w:txbxContent>
                    <w:p w14:paraId="4765F7A0" w14:textId="77777777" w:rsidR="00944514" w:rsidRPr="0056762D" w:rsidRDefault="00944514" w:rsidP="004949FB">
                      <w:pPr>
                        <w:rPr>
                          <w:rFonts w:ascii="Arial" w:hAnsi="Arial" w:cs="Arial"/>
                          <w:sz w:val="20"/>
                        </w:rPr>
                      </w:pPr>
                    </w:p>
                    <w:p w14:paraId="2DD994A9" w14:textId="77777777" w:rsidR="00944514" w:rsidRDefault="00944514" w:rsidP="004949FB"/>
                  </w:txbxContent>
                </v:textbox>
                <w10:wrap anchorx="margin"/>
              </v:roundrect>
            </w:pict>
          </mc:Fallback>
        </mc:AlternateContent>
      </w:r>
      <w:r>
        <w:rPr>
          <w:lang w:val="en-US"/>
        </w:rPr>
        <w:t xml:space="preserve">                                                               </w:t>
      </w:r>
    </w:p>
    <w:p w14:paraId="4CA995C9" w14:textId="77777777" w:rsidR="004949FB" w:rsidRDefault="004949FB" w:rsidP="004949FB">
      <w:pPr>
        <w:rPr>
          <w:lang w:val="en-US"/>
        </w:rPr>
      </w:pPr>
      <w:r>
        <w:rPr>
          <w:lang w:val="en-US"/>
        </w:rPr>
        <w:t xml:space="preserve">                                        </w:t>
      </w:r>
    </w:p>
    <w:p w14:paraId="20E41D4F" w14:textId="77777777" w:rsidR="004949FB" w:rsidRDefault="004949FB" w:rsidP="004949FB">
      <w:pPr>
        <w:rPr>
          <w:lang w:val="en-US"/>
        </w:rPr>
      </w:pPr>
    </w:p>
    <w:p w14:paraId="6A4518A4" w14:textId="77777777" w:rsidR="004949FB" w:rsidRDefault="004949FB" w:rsidP="004949FB">
      <w:pPr>
        <w:rPr>
          <w:lang w:val="en-US"/>
        </w:rPr>
      </w:pPr>
    </w:p>
    <w:p w14:paraId="77CF4D93" w14:textId="77777777" w:rsidR="004949FB" w:rsidRDefault="004949FB" w:rsidP="004949FB">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422016" behindDoc="0" locked="0" layoutInCell="1" allowOverlap="1" wp14:anchorId="0285826B" wp14:editId="56E8E556">
                <wp:simplePos x="0" y="0"/>
                <wp:positionH relativeFrom="column">
                  <wp:posOffset>4038600</wp:posOffset>
                </wp:positionH>
                <wp:positionV relativeFrom="paragraph">
                  <wp:posOffset>69215</wp:posOffset>
                </wp:positionV>
                <wp:extent cx="1619250" cy="895350"/>
                <wp:effectExtent l="57150" t="38100" r="76200" b="95250"/>
                <wp:wrapNone/>
                <wp:docPr id="2020" name="Rectangle 2020"/>
                <wp:cNvGraphicFramePr/>
                <a:graphic xmlns:a="http://schemas.openxmlformats.org/drawingml/2006/main">
                  <a:graphicData uri="http://schemas.microsoft.com/office/word/2010/wordprocessingShape">
                    <wps:wsp>
                      <wps:cNvSpPr/>
                      <wps:spPr>
                        <a:xfrm>
                          <a:off x="0" y="0"/>
                          <a:ext cx="1619250" cy="8953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F28E194" w14:textId="77777777" w:rsidR="00944514" w:rsidRDefault="00944514" w:rsidP="004949FB">
                            <w:pPr>
                              <w:jc w:val="center"/>
                              <w:rPr>
                                <w:rFonts w:asciiTheme="minorHAnsi" w:hAnsiTheme="minorHAnsi" w:cs="Arial"/>
                                <w:szCs w:val="24"/>
                              </w:rPr>
                            </w:pPr>
                            <w:r>
                              <w:rPr>
                                <w:rFonts w:asciiTheme="minorHAnsi" w:hAnsiTheme="minorHAnsi" w:cs="Arial"/>
                                <w:szCs w:val="24"/>
                              </w:rPr>
                              <w:t>Update</w:t>
                            </w:r>
                            <w:r w:rsidRPr="0096694B">
                              <w:rPr>
                                <w:rFonts w:asciiTheme="minorHAnsi" w:hAnsiTheme="minorHAnsi" w:cs="Arial"/>
                                <w:szCs w:val="24"/>
                              </w:rPr>
                              <w:t xml:space="preserve"> the </w:t>
                            </w:r>
                            <w:r>
                              <w:rPr>
                                <w:rFonts w:asciiTheme="minorHAnsi" w:hAnsiTheme="minorHAnsi" w:cs="Arial"/>
                                <w:szCs w:val="24"/>
                              </w:rPr>
                              <w:t>client request IP, Client port,</w:t>
                            </w:r>
                          </w:p>
                          <w:p w14:paraId="2E629780" w14:textId="77777777" w:rsidR="00944514" w:rsidRPr="0096694B" w:rsidRDefault="00944514" w:rsidP="004949FB">
                            <w:pPr>
                              <w:jc w:val="center"/>
                              <w:rPr>
                                <w:rFonts w:asciiTheme="minorHAnsi" w:hAnsiTheme="minorHAnsi" w:cs="Arial"/>
                                <w:szCs w:val="24"/>
                              </w:rPr>
                            </w:pPr>
                            <w:r>
                              <w:rPr>
                                <w:rFonts w:asciiTheme="minorHAnsi" w:hAnsiTheme="minorHAnsi" w:cs="Arial"/>
                                <w:szCs w:val="24"/>
                              </w:rPr>
                              <w:t>Server session ID and Sub-session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85826B" id="Rectangle 2020" o:spid="_x0000_s1875" style="position:absolute;margin-left:318pt;margin-top:5.45pt;width:127.5pt;height:70.5pt;z-index:25442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" fillcolor="#92d050" strokecolor="#92d050">
                <v:shadow on="t" color="black" opacity="24903f" origin=",.5" offset="0,.55556mm"/>
                <v:textbox>
                  <w:txbxContent>
                    <w:p w14:paraId="0F28E194" w14:textId="77777777" w:rsidR="00944514" w:rsidRDefault="00944514" w:rsidP="004949FB">
                      <w:pPr>
                        <w:jc w:val="center"/>
                        <w:rPr>
                          <w:rFonts w:asciiTheme="minorHAnsi" w:hAnsiTheme="minorHAnsi" w:cs="Arial"/>
                          <w:szCs w:val="24"/>
                        </w:rPr>
                      </w:pPr>
                      <w:r>
                        <w:rPr>
                          <w:rFonts w:asciiTheme="minorHAnsi" w:hAnsiTheme="minorHAnsi" w:cs="Arial"/>
                          <w:szCs w:val="24"/>
                        </w:rPr>
                        <w:t>Update</w:t>
                      </w:r>
                      <w:r w:rsidRPr="0096694B">
                        <w:rPr>
                          <w:rFonts w:asciiTheme="minorHAnsi" w:hAnsiTheme="minorHAnsi" w:cs="Arial"/>
                          <w:szCs w:val="24"/>
                        </w:rPr>
                        <w:t xml:space="preserve"> the </w:t>
                      </w:r>
                      <w:r>
                        <w:rPr>
                          <w:rFonts w:asciiTheme="minorHAnsi" w:hAnsiTheme="minorHAnsi" w:cs="Arial"/>
                          <w:szCs w:val="24"/>
                        </w:rPr>
                        <w:t>client request IP, Client port,</w:t>
                      </w:r>
                    </w:p>
                    <w:p w14:paraId="2E629780" w14:textId="77777777" w:rsidR="00944514" w:rsidRPr="0096694B" w:rsidRDefault="00944514" w:rsidP="004949FB">
                      <w:pPr>
                        <w:jc w:val="center"/>
                        <w:rPr>
                          <w:rFonts w:asciiTheme="minorHAnsi" w:hAnsiTheme="minorHAnsi" w:cs="Arial"/>
                          <w:szCs w:val="24"/>
                        </w:rPr>
                      </w:pPr>
                      <w:r>
                        <w:rPr>
                          <w:rFonts w:asciiTheme="minorHAnsi" w:hAnsiTheme="minorHAnsi" w:cs="Arial"/>
                          <w:szCs w:val="24"/>
                        </w:rPr>
                        <w:t>Server session ID and Sub-session ID</w:t>
                      </w:r>
                    </w:p>
                  </w:txbxContent>
                </v:textbox>
              </v:rect>
            </w:pict>
          </mc:Fallback>
        </mc:AlternateContent>
      </w:r>
      <w:r>
        <w:rPr>
          <w:lang w:val="en-US"/>
        </w:rPr>
        <w:t xml:space="preserve">                            </w:t>
      </w:r>
    </w:p>
    <w:p w14:paraId="66E00639" w14:textId="77777777" w:rsidR="004949FB" w:rsidRDefault="004949FB" w:rsidP="004949FB">
      <w:pPr>
        <w:rPr>
          <w:lang w:val="en-US"/>
        </w:rPr>
      </w:pPr>
      <w:r>
        <w:rPr>
          <w:noProof/>
          <w:lang w:val="en-US"/>
        </w:rPr>
        <mc:AlternateContent>
          <mc:Choice Requires="wps">
            <w:drawing>
              <wp:anchor distT="0" distB="0" distL="114300" distR="114300" simplePos="0" relativeHeight="254423040" behindDoc="0" locked="0" layoutInCell="1" allowOverlap="1" wp14:anchorId="3FB3035D" wp14:editId="5194DF93">
                <wp:simplePos x="0" y="0"/>
                <wp:positionH relativeFrom="column">
                  <wp:posOffset>1247774</wp:posOffset>
                </wp:positionH>
                <wp:positionV relativeFrom="paragraph">
                  <wp:posOffset>54610</wp:posOffset>
                </wp:positionV>
                <wp:extent cx="2771775" cy="0"/>
                <wp:effectExtent l="0" t="76200" r="9525" b="95250"/>
                <wp:wrapNone/>
                <wp:docPr id="2021" name="Straight Arrow Connector 2021"/>
                <wp:cNvGraphicFramePr/>
                <a:graphic xmlns:a="http://schemas.openxmlformats.org/drawingml/2006/main">
                  <a:graphicData uri="http://schemas.microsoft.com/office/word/2010/wordprocessingShape">
                    <wps:wsp>
                      <wps:cNvCnPr/>
                      <wps:spPr>
                        <a:xfrm>
                          <a:off x="0" y="0"/>
                          <a:ext cx="2771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561C0" id="Straight Arrow Connector 2021" o:spid="_x0000_s1026" type="#_x0000_t32" style="position:absolute;margin-left:98.25pt;margin-top:4.3pt;width:218.25pt;height:0;z-index:25442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" strokecolor="#4579b8 [3044]">
                <v:stroke endarrow="block"/>
              </v:shape>
            </w:pict>
          </mc:Fallback>
        </mc:AlternateContent>
      </w:r>
      <w:r>
        <w:rPr>
          <w:lang w:val="en-US"/>
        </w:rPr>
        <w:t xml:space="preserve">                                      </w:t>
      </w:r>
    </w:p>
    <w:p w14:paraId="3B5BA26E" w14:textId="77777777" w:rsidR="004949FB" w:rsidRDefault="004949FB" w:rsidP="004949FB">
      <w:pPr>
        <w:rPr>
          <w:lang w:val="en-US"/>
        </w:rPr>
      </w:pPr>
      <w:r>
        <w:rPr>
          <w:lang w:val="en-US"/>
        </w:rPr>
        <w:t xml:space="preserve">                   Send as Unsolicited response with updated client and</w:t>
      </w:r>
    </w:p>
    <w:p w14:paraId="45733B1D" w14:textId="77777777" w:rsidR="004949FB" w:rsidRDefault="004949FB" w:rsidP="004949FB">
      <w:pPr>
        <w:rPr>
          <w:lang w:val="en-US"/>
        </w:rPr>
      </w:pPr>
      <w:r>
        <w:rPr>
          <w:lang w:val="en-US"/>
        </w:rPr>
        <w:t xml:space="preserve">                   server socket data</w:t>
      </w:r>
    </w:p>
    <w:p w14:paraId="70AFA99D" w14:textId="77777777" w:rsidR="004949FB" w:rsidRPr="00D65D23" w:rsidRDefault="004949FB" w:rsidP="004949FB">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424064" behindDoc="0" locked="0" layoutInCell="1" allowOverlap="1" wp14:anchorId="5751ED9B" wp14:editId="7D154007">
                <wp:simplePos x="0" y="0"/>
                <wp:positionH relativeFrom="column">
                  <wp:posOffset>371475</wp:posOffset>
                </wp:positionH>
                <wp:positionV relativeFrom="paragraph">
                  <wp:posOffset>106680</wp:posOffset>
                </wp:positionV>
                <wp:extent cx="3667125" cy="0"/>
                <wp:effectExtent l="38100" t="76200" r="0" b="95250"/>
                <wp:wrapNone/>
                <wp:docPr id="2022" name="Straight Arrow Connector 2022"/>
                <wp:cNvGraphicFramePr/>
                <a:graphic xmlns:a="http://schemas.openxmlformats.org/drawingml/2006/main">
                  <a:graphicData uri="http://schemas.microsoft.com/office/word/2010/wordprocessingShape">
                    <wps:wsp>
                      <wps:cNvCnPr/>
                      <wps:spPr>
                        <a:xfrm flipH="1">
                          <a:off x="0" y="0"/>
                          <a:ext cx="3667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C561E2" id="Straight Arrow Connector 2022" o:spid="_x0000_s1026" type="#_x0000_t32" style="position:absolute;margin-left:29.25pt;margin-top:8.4pt;width:288.75pt;height:0;flip:x;z-index:25442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" strokecolor="#4579b8 [3044]">
                <v:stroke endarrow="block"/>
              </v:shape>
            </w:pict>
          </mc:Fallback>
        </mc:AlternateContent>
      </w:r>
    </w:p>
    <w:p w14:paraId="1E0AE353" w14:textId="77777777" w:rsidR="004949FB" w:rsidRDefault="004949FB" w:rsidP="004949FB">
      <w:pPr>
        <w:rPr>
          <w:lang w:val="en-US"/>
        </w:rPr>
      </w:pPr>
      <w:r w:rsidRPr="00FC6A80">
        <w:rPr>
          <w:rFonts w:ascii="Arial" w:hAnsi="Arial" w:cs="Arial"/>
          <w:noProof/>
          <w:sz w:val="20"/>
          <w:lang w:val="en-US"/>
        </w:rPr>
        <mc:AlternateContent>
          <mc:Choice Requires="wps">
            <w:drawing>
              <wp:anchor distT="0" distB="0" distL="114300" distR="114300" simplePos="0" relativeHeight="254413824" behindDoc="1" locked="0" layoutInCell="1" allowOverlap="1" wp14:anchorId="33463BE3" wp14:editId="28744A4F">
                <wp:simplePos x="0" y="0"/>
                <wp:positionH relativeFrom="margin">
                  <wp:posOffset>95250</wp:posOffset>
                </wp:positionH>
                <wp:positionV relativeFrom="paragraph">
                  <wp:posOffset>128270</wp:posOffset>
                </wp:positionV>
                <wp:extent cx="3086100" cy="561975"/>
                <wp:effectExtent l="0" t="0" r="0" b="9525"/>
                <wp:wrapNone/>
                <wp:docPr id="2019" name="Rounded Rectangle 2019"/>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5ACDD6" w14:textId="77777777" w:rsidR="00944514" w:rsidRPr="00FB6545" w:rsidRDefault="00944514" w:rsidP="004949FB">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463BE3" id="Rounded Rectangle 2019" o:spid="_x0000_s1876" style="position:absolute;margin-left:7.5pt;margin-top:10.1pt;width:243pt;height:44.25pt;z-index:-2489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" fillcolor="white [3201]" stroked="f" strokeweight="2pt">
                <v:textbox>
                  <w:txbxContent>
                    <w:p w14:paraId="175ACDD6" w14:textId="77777777" w:rsidR="00944514" w:rsidRPr="00FB6545" w:rsidRDefault="00944514" w:rsidP="004949FB">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22BFA139" w14:textId="77777777" w:rsidR="004949FB" w:rsidRPr="005711E2" w:rsidRDefault="004949FB" w:rsidP="004949FB">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2C98D8C8" w14:textId="77777777" w:rsidR="004949FB" w:rsidRPr="007C4255" w:rsidRDefault="004949FB" w:rsidP="004949FB">
      <w:pPr>
        <w:rPr>
          <w:rFonts w:ascii="Arial" w:hAnsi="Arial" w:cs="Arial"/>
          <w:sz w:val="20"/>
        </w:rPr>
      </w:pPr>
      <w:r>
        <w:rPr>
          <w:lang w:val="en-US"/>
        </w:rPr>
        <w:t xml:space="preserve"> </w:t>
      </w:r>
    </w:p>
    <w:p w14:paraId="7EC138A9" w14:textId="77777777" w:rsidR="004949FB" w:rsidRDefault="004949FB" w:rsidP="004949FB">
      <w:pPr>
        <w:rPr>
          <w:lang w:val="en-US"/>
        </w:rPr>
      </w:pPr>
    </w:p>
    <w:p w14:paraId="55A79A96" w14:textId="77777777" w:rsidR="004949FB" w:rsidRDefault="004949FB" w:rsidP="004949FB">
      <w:pPr>
        <w:rPr>
          <w:lang w:val="en-US"/>
        </w:rPr>
      </w:pPr>
      <w:r>
        <w:rPr>
          <w:lang w:val="en-US"/>
        </w:rPr>
        <w:t xml:space="preserve">                                                                                              </w:t>
      </w:r>
    </w:p>
    <w:p w14:paraId="19E25B9D" w14:textId="77777777" w:rsidR="004949FB" w:rsidRDefault="004949FB" w:rsidP="004949FB">
      <w:pPr>
        <w:rPr>
          <w:rFonts w:ascii="Arial" w:hAnsi="Arial" w:cs="Arial"/>
          <w:sz w:val="20"/>
        </w:rPr>
      </w:pPr>
      <w:r>
        <w:rPr>
          <w:lang w:val="en-US"/>
        </w:rPr>
        <w:t xml:space="preserve">                                     </w:t>
      </w:r>
      <w:r>
        <w:rPr>
          <w:rFonts w:ascii="Arial" w:hAnsi="Arial" w:cs="Arial"/>
          <w:sz w:val="20"/>
          <w:lang w:val="en-US"/>
        </w:rPr>
        <w:t xml:space="preserve"> </w:t>
      </w:r>
      <w:r w:rsidRPr="007C4255">
        <w:rPr>
          <w:rFonts w:ascii="Arial" w:hAnsi="Arial" w:cs="Arial"/>
          <w:sz w:val="20"/>
        </w:rPr>
        <w:t xml:space="preserve">         </w:t>
      </w:r>
    </w:p>
    <w:p w14:paraId="1BE157D3" w14:textId="77777777" w:rsidR="004949FB" w:rsidRPr="007C4255" w:rsidRDefault="004949FB" w:rsidP="004949FB">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2EF2FF90" w14:textId="77777777" w:rsidR="004949FB" w:rsidRPr="00F66174" w:rsidRDefault="004949FB" w:rsidP="004949FB">
      <w:pPr>
        <w:rPr>
          <w:rFonts w:ascii="Arial" w:hAnsi="Arial" w:cs="Arial"/>
          <w:sz w:val="20"/>
          <w:lang w:val="en-US"/>
        </w:rPr>
      </w:pPr>
    </w:p>
    <w:p w14:paraId="3B42FCD9" w14:textId="77777777" w:rsidR="004949FB" w:rsidRDefault="004949FB" w:rsidP="004949FB">
      <w:pPr>
        <w:rPr>
          <w:rFonts w:ascii="Arial" w:hAnsi="Arial" w:cs="Arial"/>
          <w:sz w:val="20"/>
          <w:lang w:val="en-US"/>
        </w:rPr>
      </w:pPr>
      <w:r>
        <w:rPr>
          <w:lang w:val="en-US"/>
        </w:rPr>
        <w:t xml:space="preserve">           </w:t>
      </w:r>
    </w:p>
    <w:p w14:paraId="13EAD9E4" w14:textId="77777777" w:rsidR="004949FB" w:rsidRPr="007B5DF4" w:rsidRDefault="004949FB" w:rsidP="004949FB">
      <w:pPr>
        <w:rPr>
          <w:rFonts w:ascii="Arial" w:hAnsi="Arial" w:cs="Arial"/>
          <w:sz w:val="20"/>
          <w:lang w:val="en-US"/>
        </w:rPr>
      </w:pPr>
      <w:r>
        <w:rPr>
          <w:rFonts w:ascii="Arial" w:hAnsi="Arial" w:cs="Arial"/>
          <w:sz w:val="20"/>
          <w:lang w:val="en-US"/>
        </w:rPr>
        <w:t xml:space="preserve">           </w:t>
      </w:r>
    </w:p>
    <w:p w14:paraId="33B5B720" w14:textId="77777777" w:rsidR="004949FB" w:rsidRPr="007B5DF4" w:rsidRDefault="004949FB" w:rsidP="004949FB">
      <w:pPr>
        <w:rPr>
          <w:rFonts w:ascii="Arial" w:hAnsi="Arial" w:cs="Arial"/>
          <w:sz w:val="20"/>
          <w:lang w:val="en-US"/>
        </w:rPr>
      </w:pPr>
      <w:r w:rsidRPr="007B5DF4">
        <w:rPr>
          <w:rFonts w:ascii="Arial" w:hAnsi="Arial" w:cs="Arial"/>
          <w:sz w:val="20"/>
          <w:lang w:val="en-US"/>
        </w:rPr>
        <w:t xml:space="preserve">  </w:t>
      </w:r>
      <w:r>
        <w:rPr>
          <w:rFonts w:ascii="Arial" w:hAnsi="Arial" w:cs="Arial"/>
          <w:sz w:val="20"/>
          <w:lang w:val="en-US"/>
        </w:rPr>
        <w:t xml:space="preserve">         </w:t>
      </w:r>
    </w:p>
    <w:p w14:paraId="5D3F2269" w14:textId="77777777" w:rsidR="004949FB" w:rsidRPr="007B5DF4" w:rsidRDefault="004949FB" w:rsidP="004949FB">
      <w:pPr>
        <w:rPr>
          <w:rFonts w:ascii="Arial" w:hAnsi="Arial" w:cs="Arial"/>
          <w:sz w:val="20"/>
        </w:rPr>
      </w:pPr>
      <w:r>
        <w:rPr>
          <w:rFonts w:ascii="Arial" w:hAnsi="Arial" w:cs="Arial"/>
          <w:sz w:val="20"/>
        </w:rPr>
        <w:t xml:space="preserve">           </w:t>
      </w:r>
    </w:p>
    <w:p w14:paraId="5A18038A" w14:textId="77777777" w:rsidR="004949FB" w:rsidRDefault="004949FB" w:rsidP="004949FB">
      <w:pPr>
        <w:rPr>
          <w:lang w:val="en-US"/>
        </w:rPr>
      </w:pPr>
      <w:r>
        <w:rPr>
          <w:lang w:val="en-US"/>
        </w:rPr>
        <w:t xml:space="preserve">                   </w:t>
      </w:r>
    </w:p>
    <w:p w14:paraId="664CA676" w14:textId="77777777" w:rsidR="004949FB" w:rsidRDefault="004949FB" w:rsidP="004949FB">
      <w:pPr>
        <w:rPr>
          <w:lang w:val="en-US"/>
        </w:rPr>
      </w:pPr>
      <w:r>
        <w:rPr>
          <w:lang w:val="en-US"/>
        </w:rPr>
        <w:t xml:space="preserve">                                        </w:t>
      </w:r>
    </w:p>
    <w:p w14:paraId="259AFB33" w14:textId="77777777" w:rsidR="004949FB" w:rsidRDefault="004949FB" w:rsidP="004949FB">
      <w:pPr>
        <w:rPr>
          <w:lang w:val="en-US"/>
        </w:rPr>
      </w:pPr>
    </w:p>
    <w:p w14:paraId="45A39072" w14:textId="77777777" w:rsidR="004949FB" w:rsidRPr="007B5DF4" w:rsidRDefault="004949FB" w:rsidP="004949FB">
      <w:pPr>
        <w:rPr>
          <w:rFonts w:ascii="Arial" w:hAnsi="Arial" w:cs="Arial"/>
          <w:sz w:val="20"/>
        </w:rPr>
      </w:pPr>
      <w:r>
        <w:rPr>
          <w:lang w:val="en-US"/>
        </w:rPr>
        <w:t xml:space="preserve">           </w:t>
      </w:r>
    </w:p>
    <w:p w14:paraId="2EE932BE" w14:textId="77777777" w:rsidR="004949FB" w:rsidRDefault="004949FB" w:rsidP="004949FB">
      <w:pPr>
        <w:rPr>
          <w:lang w:val="en-US"/>
        </w:rPr>
      </w:pPr>
    </w:p>
    <w:p w14:paraId="434C67E2" w14:textId="77777777" w:rsidR="004949FB" w:rsidRDefault="004949FB" w:rsidP="004949FB">
      <w:pPr>
        <w:rPr>
          <w:lang w:val="en-US"/>
        </w:rPr>
      </w:pPr>
    </w:p>
    <w:p w14:paraId="653A202B" w14:textId="77777777" w:rsidR="004949FB" w:rsidRPr="00E41B5A" w:rsidRDefault="004949FB" w:rsidP="004949FB">
      <w:pPr>
        <w:rPr>
          <w:rFonts w:ascii="Arial" w:hAnsi="Arial" w:cs="Arial"/>
          <w:sz w:val="20"/>
          <w:lang w:val="en-US"/>
        </w:rPr>
      </w:pPr>
      <w:r>
        <w:rPr>
          <w:lang w:val="en-US"/>
        </w:rPr>
        <w:t xml:space="preserve">           </w:t>
      </w:r>
    </w:p>
    <w:p w14:paraId="01F0EE03" w14:textId="77777777" w:rsidR="004949FB" w:rsidRDefault="004949FB" w:rsidP="004949FB">
      <w:pPr>
        <w:rPr>
          <w:lang w:val="en-US"/>
        </w:rPr>
      </w:pPr>
      <w:r>
        <w:rPr>
          <w:lang w:val="en-US"/>
        </w:rPr>
        <w:t xml:space="preserve">                                             </w:t>
      </w:r>
    </w:p>
    <w:p w14:paraId="12E79B25" w14:textId="77777777" w:rsidR="004949FB" w:rsidRDefault="004949FB" w:rsidP="004949FB"/>
    <w:p w14:paraId="5A379ACE" w14:textId="77777777" w:rsidR="004949FB" w:rsidRDefault="004949FB" w:rsidP="004949FB"/>
    <w:p w14:paraId="223AC2CE" w14:textId="77777777" w:rsidR="004949FB" w:rsidRDefault="004949FB" w:rsidP="004949FB"/>
    <w:p w14:paraId="435016E0" w14:textId="77777777" w:rsidR="004949FB" w:rsidRDefault="004949FB" w:rsidP="004949FB"/>
    <w:p w14:paraId="728A787F" w14:textId="77777777" w:rsidR="004949FB" w:rsidRDefault="004949FB" w:rsidP="004949FB">
      <w:pPr>
        <w:pStyle w:val="Heading3"/>
        <w:numPr>
          <w:ilvl w:val="2"/>
          <w:numId w:val="1"/>
        </w:numPr>
      </w:pPr>
      <w:bookmarkStart w:id="146" w:name="_Toc516684853"/>
      <w:r>
        <w:lastRenderedPageBreak/>
        <w:t>Service Dependencies</w:t>
      </w:r>
      <w:bookmarkEnd w:id="146"/>
    </w:p>
    <w:p w14:paraId="453D9A45" w14:textId="77777777" w:rsidR="004949FB" w:rsidRPr="00EB0DAC" w:rsidRDefault="004949FB" w:rsidP="004949FB"/>
    <w:p w14:paraId="675425E7" w14:textId="77777777" w:rsidR="004949FB" w:rsidRPr="00B4199C" w:rsidRDefault="004949FB" w:rsidP="004949FB">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223EEAC8" w14:textId="77777777" w:rsidR="004949FB" w:rsidRPr="00B4199C" w:rsidRDefault="004949FB" w:rsidP="004949FB">
      <w:pPr>
        <w:ind w:left="720"/>
        <w:jc w:val="both"/>
        <w:rPr>
          <w:rFonts w:asciiTheme="minorHAnsi" w:hAnsiTheme="minorHAnsi" w:cs="Arial"/>
          <w:szCs w:val="24"/>
        </w:rPr>
      </w:pPr>
      <w:r>
        <w:rPr>
          <w:rFonts w:asciiTheme="minorHAnsi" w:hAnsiTheme="minorHAnsi" w:cs="Arial"/>
          <w:szCs w:val="24"/>
        </w:rPr>
        <w:t>“</w:t>
      </w:r>
      <w:r w:rsidRPr="00B4199C">
        <w:rPr>
          <w:rFonts w:asciiTheme="minorHAnsi" w:hAnsiTheme="minorHAnsi" w:cs="Arial"/>
          <w:szCs w:val="24"/>
        </w:rPr>
        <w:t>+</w:t>
      </w:r>
      <w:r>
        <w:rPr>
          <w:rFonts w:asciiTheme="minorHAnsi" w:hAnsiTheme="minorHAnsi" w:cs="Arial"/>
          <w:szCs w:val="24"/>
        </w:rPr>
        <w:t>KTCP_SRVREQ” notifies the incoming client connection request, when server accepted the incoming client request (As part of “+KTCPCNX” AT command execution)</w:t>
      </w:r>
    </w:p>
    <w:p w14:paraId="62C1C8A8" w14:textId="77777777" w:rsidR="004949FB" w:rsidRPr="00EB0DAC" w:rsidRDefault="004949FB" w:rsidP="004949FB"/>
    <w:tbl>
      <w:tblPr>
        <w:tblStyle w:val="TableGrid"/>
        <w:tblW w:w="0" w:type="auto"/>
        <w:tblLook w:val="04A0" w:firstRow="1" w:lastRow="0" w:firstColumn="1" w:lastColumn="0" w:noHBand="0" w:noVBand="1"/>
      </w:tblPr>
      <w:tblGrid>
        <w:gridCol w:w="1867"/>
        <w:gridCol w:w="4380"/>
        <w:gridCol w:w="2383"/>
      </w:tblGrid>
      <w:tr w:rsidR="004949FB" w14:paraId="418D1A0B" w14:textId="77777777" w:rsidTr="005266F4">
        <w:tc>
          <w:tcPr>
            <w:tcW w:w="6247" w:type="dxa"/>
            <w:gridSpan w:val="2"/>
            <w:shd w:val="clear" w:color="auto" w:fill="D9D9D9" w:themeFill="background1" w:themeFillShade="D9"/>
          </w:tcPr>
          <w:p w14:paraId="3F3BB23E" w14:textId="77777777" w:rsidR="004949FB" w:rsidRDefault="004949FB" w:rsidP="005266F4">
            <w:r w:rsidRPr="00EC6196">
              <w:rPr>
                <w:b/>
              </w:rPr>
              <w:t xml:space="preserve">Legato Services </w:t>
            </w:r>
          </w:p>
        </w:tc>
        <w:tc>
          <w:tcPr>
            <w:tcW w:w="2383" w:type="dxa"/>
            <w:shd w:val="clear" w:color="auto" w:fill="D9D9D9" w:themeFill="background1" w:themeFillShade="D9"/>
          </w:tcPr>
          <w:p w14:paraId="7031CCDC" w14:textId="77777777" w:rsidR="004949FB" w:rsidRPr="00EC6196" w:rsidRDefault="004949FB" w:rsidP="005266F4">
            <w:pPr>
              <w:rPr>
                <w:b/>
              </w:rPr>
            </w:pPr>
            <w:r w:rsidRPr="00106A39">
              <w:rPr>
                <w:b/>
              </w:rPr>
              <w:t>Comments</w:t>
            </w:r>
            <w:r>
              <w:rPr>
                <w:b/>
              </w:rPr>
              <w:t>/Remarks</w:t>
            </w:r>
          </w:p>
        </w:tc>
      </w:tr>
      <w:tr w:rsidR="004949FB" w14:paraId="0DD5B362" w14:textId="77777777" w:rsidTr="005266F4">
        <w:tc>
          <w:tcPr>
            <w:tcW w:w="1867" w:type="dxa"/>
          </w:tcPr>
          <w:p w14:paraId="5D2CF73A" w14:textId="77777777" w:rsidR="004949FB" w:rsidRDefault="004949FB" w:rsidP="005266F4">
            <w:pPr>
              <w:rPr>
                <w:b/>
              </w:rPr>
            </w:pPr>
            <w:r>
              <w:t>AT Command server services</w:t>
            </w:r>
          </w:p>
        </w:tc>
        <w:tc>
          <w:tcPr>
            <w:tcW w:w="4380" w:type="dxa"/>
          </w:tcPr>
          <w:p w14:paraId="2115671B" w14:textId="77777777" w:rsidR="004949FB" w:rsidRDefault="004949FB" w:rsidP="005266F4">
            <w:r w:rsidRPr="00F64953">
              <w:t>le_a</w:t>
            </w:r>
            <w:r>
              <w:t>tServer_SendUnsolicitedResponse</w:t>
            </w:r>
            <w:r w:rsidRPr="00F64953">
              <w:br/>
            </w:r>
          </w:p>
        </w:tc>
        <w:tc>
          <w:tcPr>
            <w:tcW w:w="2383" w:type="dxa"/>
          </w:tcPr>
          <w:p w14:paraId="4D213406" w14:textId="77777777" w:rsidR="004949FB" w:rsidRPr="00F64953" w:rsidRDefault="004949FB" w:rsidP="005266F4">
            <w:r>
              <w:t>The AT commands Server handles AT commands' subscriptions on a requested serial device.</w:t>
            </w:r>
          </w:p>
        </w:tc>
      </w:tr>
    </w:tbl>
    <w:p w14:paraId="49CC2D9B" w14:textId="65F2EEC5" w:rsidR="00C130E8" w:rsidRDefault="00C130E8" w:rsidP="00C130E8">
      <w:pPr>
        <w:pStyle w:val="Heading2"/>
        <w:numPr>
          <w:ilvl w:val="1"/>
          <w:numId w:val="1"/>
        </w:numPr>
        <w:tabs>
          <w:tab w:val="clear" w:pos="576"/>
        </w:tabs>
        <w:ind w:left="510" w:hanging="510"/>
      </w:pPr>
      <w:bookmarkStart w:id="147" w:name="_Toc495064753"/>
      <w:bookmarkStart w:id="148" w:name="_Toc516684854"/>
      <w:bookmarkEnd w:id="133"/>
      <w:bookmarkEnd w:id="134"/>
      <w:bookmarkEnd w:id="135"/>
      <w:bookmarkEnd w:id="136"/>
      <w:bookmarkEnd w:id="137"/>
      <w:bookmarkEnd w:id="138"/>
      <w:bookmarkEnd w:id="139"/>
      <w:r w:rsidRPr="00AE67EA">
        <w:t>+KTCP_</w:t>
      </w:r>
      <w:r>
        <w:t>DATA</w:t>
      </w:r>
      <w:r w:rsidRPr="00AE67EA">
        <w:t xml:space="preserve"> Notification: </w:t>
      </w:r>
      <w:r w:rsidRPr="003C3C7C">
        <w:t>Incoming Data through a TCP Connection</w:t>
      </w:r>
      <w:bookmarkEnd w:id="147"/>
      <w:bookmarkEnd w:id="148"/>
    </w:p>
    <w:p w14:paraId="38FE7E88" w14:textId="77777777" w:rsidR="00C130E8" w:rsidRDefault="00C130E8" w:rsidP="00C130E8">
      <w:pPr>
        <w:pStyle w:val="Heading3"/>
        <w:numPr>
          <w:ilvl w:val="2"/>
          <w:numId w:val="1"/>
        </w:numPr>
      </w:pPr>
      <w:bookmarkStart w:id="149" w:name="_Toc516684855"/>
      <w:r>
        <w:t>Syntax</w:t>
      </w:r>
      <w:bookmarkEnd w:id="149"/>
    </w:p>
    <w:p w14:paraId="1648FE7A" w14:textId="77777777" w:rsidR="00C130E8" w:rsidRPr="00722097" w:rsidRDefault="00C130E8" w:rsidP="00C130E8">
      <w:pPr>
        <w:autoSpaceDE w:val="0"/>
        <w:autoSpaceDN w:val="0"/>
        <w:adjustRightInd w:val="0"/>
        <w:rPr>
          <w:rFonts w:asciiTheme="minorHAnsi" w:eastAsiaTheme="minorEastAsia" w:hAnsiTheme="minorHAnsi" w:cs="Arial"/>
          <w:color w:val="3D3E40"/>
          <w:szCs w:val="24"/>
          <w:lang w:val="en-US" w:eastAsia="zh-CN"/>
        </w:rPr>
      </w:pPr>
      <w:r w:rsidRPr="00722097">
        <w:rPr>
          <w:rFonts w:asciiTheme="minorHAnsi" w:hAnsiTheme="minorHAnsi"/>
          <w:szCs w:val="24"/>
        </w:rPr>
        <w:t xml:space="preserve">It indicates </w:t>
      </w:r>
      <w:r w:rsidRPr="00722097">
        <w:rPr>
          <w:rFonts w:asciiTheme="minorHAnsi" w:eastAsiaTheme="minorEastAsia" w:hAnsiTheme="minorHAnsi" w:cs="Arial"/>
          <w:color w:val="3D3E40"/>
          <w:szCs w:val="24"/>
          <w:lang w:val="en-US" w:eastAsia="zh-CN"/>
        </w:rPr>
        <w:t>the number of bytes received in the current TCP packet.</w:t>
      </w:r>
    </w:p>
    <w:p w14:paraId="09574459" w14:textId="77777777" w:rsidR="00C130E8" w:rsidRDefault="00C130E8" w:rsidP="00C130E8">
      <w:pPr>
        <w:rPr>
          <w:rFonts w:asciiTheme="minorHAnsi" w:hAnsiTheme="minorHAnsi"/>
          <w:szCs w:val="24"/>
        </w:rPr>
      </w:pPr>
    </w:p>
    <w:p w14:paraId="73E5BC62" w14:textId="77777777" w:rsidR="00C130E8" w:rsidRPr="00C60B8D" w:rsidRDefault="00C130E8" w:rsidP="00C130E8">
      <w:pPr>
        <w:rPr>
          <w:rFonts w:asciiTheme="minorHAnsi" w:hAnsiTheme="minorHAnsi"/>
          <w:b/>
          <w:szCs w:val="24"/>
        </w:rPr>
      </w:pPr>
      <w:r w:rsidRPr="00C60B8D">
        <w:rPr>
          <w:rFonts w:asciiTheme="minorHAnsi" w:hAnsiTheme="minorHAnsi"/>
          <w:b/>
          <w:szCs w:val="24"/>
        </w:rPr>
        <w:t>Response</w:t>
      </w:r>
    </w:p>
    <w:p w14:paraId="4F78E254" w14:textId="77777777" w:rsidR="00C130E8" w:rsidRPr="00722097" w:rsidRDefault="00C130E8" w:rsidP="00C130E8">
      <w:pPr>
        <w:rPr>
          <w:rFonts w:asciiTheme="minorHAnsi" w:hAnsiTheme="minorHAnsi"/>
          <w:szCs w:val="24"/>
        </w:rPr>
      </w:pPr>
    </w:p>
    <w:p w14:paraId="6B8F8B8D" w14:textId="77777777" w:rsidR="00C130E8" w:rsidRPr="00722097" w:rsidRDefault="00C130E8" w:rsidP="00C130E8">
      <w:pPr>
        <w:rPr>
          <w:rFonts w:asciiTheme="minorHAnsi" w:hAnsiTheme="minorHAnsi"/>
          <w:szCs w:val="24"/>
        </w:rPr>
      </w:pPr>
      <w:r w:rsidRPr="00722097">
        <w:rPr>
          <w:rFonts w:asciiTheme="minorHAnsi" w:eastAsiaTheme="minorEastAsia" w:hAnsiTheme="minorHAnsi" w:cs="Arial"/>
          <w:bCs/>
          <w:color w:val="3D3E40"/>
          <w:szCs w:val="24"/>
          <w:lang w:val="en-US" w:eastAsia="zh-CN"/>
        </w:rPr>
        <w:t>+</w:t>
      </w:r>
      <w:r w:rsidRPr="00C130E8">
        <w:rPr>
          <w:rFonts w:asciiTheme="minorHAnsi" w:eastAsiaTheme="minorEastAsia" w:hAnsiTheme="minorHAnsi" w:cs="Arial"/>
          <w:bCs/>
          <w:szCs w:val="24"/>
          <w:lang w:val="en-US" w:eastAsia="zh-CN"/>
        </w:rPr>
        <w:t>KTCP_DATA: &lt;session_id&gt;, &lt;ndata available&gt; [, &lt;data&gt;]</w:t>
      </w:r>
    </w:p>
    <w:p w14:paraId="7CE994A8" w14:textId="77777777" w:rsidR="00C130E8" w:rsidRPr="00106FB8" w:rsidRDefault="00C130E8" w:rsidP="00C130E8">
      <w:pPr>
        <w:pStyle w:val="Heading3"/>
        <w:numPr>
          <w:ilvl w:val="2"/>
          <w:numId w:val="1"/>
        </w:numPr>
        <w:rPr>
          <w:rFonts w:cs="Times New Roman"/>
        </w:rPr>
      </w:pPr>
      <w:bookmarkStart w:id="150" w:name="_Toc516684856"/>
      <w:r w:rsidRPr="00106FB8">
        <w:rPr>
          <w:rFonts w:cs="Times New Roman"/>
        </w:rPr>
        <w:t>Parameters and Defined values</w:t>
      </w:r>
      <w:bookmarkEnd w:id="150"/>
    </w:p>
    <w:p w14:paraId="27F8FBBA" w14:textId="77777777" w:rsidR="00C130E8" w:rsidRPr="00106FB8" w:rsidRDefault="00C130E8" w:rsidP="00C130E8"/>
    <w:tbl>
      <w:tblPr>
        <w:tblStyle w:val="TableSWI"/>
        <w:tblW w:w="5265" w:type="pct"/>
        <w:tblInd w:w="-2" w:type="dxa"/>
        <w:tblLook w:val="01E0" w:firstRow="1" w:lastRow="1" w:firstColumn="1" w:lastColumn="1" w:noHBand="0" w:noVBand="0"/>
      </w:tblPr>
      <w:tblGrid>
        <w:gridCol w:w="1618"/>
        <w:gridCol w:w="2886"/>
        <w:gridCol w:w="4583"/>
      </w:tblGrid>
      <w:tr w:rsidR="00C130E8" w:rsidRPr="00215EAC" w14:paraId="74627C9E" w14:textId="77777777" w:rsidTr="000F40C9">
        <w:trPr>
          <w:cnfStyle w:val="100000000000" w:firstRow="1" w:lastRow="0" w:firstColumn="0" w:lastColumn="0" w:oddVBand="0" w:evenVBand="0" w:oddHBand="0" w:evenHBand="0" w:firstRowFirstColumn="0" w:firstRowLastColumn="0" w:lastRowFirstColumn="0" w:lastRowLastColumn="0"/>
        </w:trPr>
        <w:tc>
          <w:tcPr>
            <w:tcW w:w="890" w:type="pct"/>
            <w:tcBorders>
              <w:top w:val="single" w:sz="18" w:space="0" w:color="auto"/>
              <w:left w:val="single" w:sz="4" w:space="0" w:color="auto"/>
              <w:bottom w:val="single" w:sz="18" w:space="0" w:color="auto"/>
              <w:right w:val="single" w:sz="4" w:space="0" w:color="auto"/>
            </w:tcBorders>
          </w:tcPr>
          <w:p w14:paraId="15DDCA71" w14:textId="77777777" w:rsidR="00C130E8" w:rsidRPr="00106FB8" w:rsidRDefault="00C130E8" w:rsidP="000F40C9">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tcPr>
          <w:p w14:paraId="78AC098B" w14:textId="77777777" w:rsidR="00C130E8" w:rsidRPr="00106FB8" w:rsidRDefault="00C130E8" w:rsidP="000F40C9">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tcPr>
          <w:p w14:paraId="7AF7180C" w14:textId="77777777" w:rsidR="00C130E8" w:rsidRPr="00106FB8" w:rsidRDefault="00C130E8" w:rsidP="000F40C9">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C130E8" w:rsidRPr="00215EAC" w14:paraId="551210BD" w14:textId="77777777" w:rsidTr="000F40C9">
        <w:tc>
          <w:tcPr>
            <w:tcW w:w="890" w:type="pct"/>
            <w:tcBorders>
              <w:top w:val="single" w:sz="18" w:space="0" w:color="auto"/>
              <w:bottom w:val="single" w:sz="18" w:space="0" w:color="auto"/>
            </w:tcBorders>
          </w:tcPr>
          <w:p w14:paraId="0153A7C6" w14:textId="77777777" w:rsidR="00C130E8" w:rsidRPr="002023FD" w:rsidRDefault="00C130E8" w:rsidP="000F40C9">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&lt;session_id&gt;</w:t>
            </w:r>
          </w:p>
        </w:tc>
        <w:tc>
          <w:tcPr>
            <w:tcW w:w="1588" w:type="pct"/>
          </w:tcPr>
          <w:p w14:paraId="0157F97A" w14:textId="4DC9161C" w:rsidR="00C130E8" w:rsidRPr="002023FD" w:rsidRDefault="00C130E8" w:rsidP="000F40C9">
            <w:pPr>
              <w:pStyle w:val="TableBody"/>
              <w:jc w:val="center"/>
              <w:rPr>
                <w:rFonts w:asciiTheme="minorHAnsi" w:eastAsia="SimSun" w:hAnsiTheme="minorHAnsi" w:cs="Times New Roman"/>
                <w:color w:val="auto"/>
                <w:sz w:val="24"/>
                <w:lang w:val="en-CA" w:eastAsia="en-US"/>
              </w:rPr>
            </w:pPr>
            <w:r w:rsidRPr="002023FD">
              <w:rPr>
                <w:rFonts w:asciiTheme="minorHAnsi" w:eastAsia="SimSun" w:hAnsiTheme="minorHAnsi" w:cs="Times New Roman"/>
                <w:color w:val="auto"/>
                <w:sz w:val="24"/>
                <w:lang w:val="en-CA" w:eastAsia="en-US"/>
              </w:rPr>
              <w:t>Maximum 32</w:t>
            </w:r>
          </w:p>
        </w:tc>
        <w:tc>
          <w:tcPr>
            <w:tcW w:w="2522" w:type="pct"/>
          </w:tcPr>
          <w:p w14:paraId="270A66AF" w14:textId="77777777" w:rsidR="00C130E8" w:rsidRPr="002023FD" w:rsidRDefault="00C130E8" w:rsidP="000F40C9">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color w:val="auto"/>
                <w:sz w:val="24"/>
                <w:lang w:eastAsia="zh-CN"/>
              </w:rPr>
              <w:t>Index of the TCP session</w:t>
            </w:r>
          </w:p>
        </w:tc>
      </w:tr>
      <w:tr w:rsidR="00C130E8" w:rsidRPr="00215EAC" w14:paraId="719D7745" w14:textId="77777777" w:rsidTr="000F40C9">
        <w:tc>
          <w:tcPr>
            <w:tcW w:w="890" w:type="pct"/>
            <w:tcBorders>
              <w:top w:val="single" w:sz="18" w:space="0" w:color="auto"/>
              <w:bottom w:val="single" w:sz="18" w:space="0" w:color="auto"/>
            </w:tcBorders>
          </w:tcPr>
          <w:p w14:paraId="311906F4" w14:textId="77777777" w:rsidR="00C130E8" w:rsidRPr="002023FD" w:rsidRDefault="00C130E8" w:rsidP="000F40C9">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&lt;ndata available&gt;</w:t>
            </w:r>
          </w:p>
        </w:tc>
        <w:tc>
          <w:tcPr>
            <w:tcW w:w="1588" w:type="pct"/>
          </w:tcPr>
          <w:p w14:paraId="282C8A2C" w14:textId="77777777" w:rsidR="00C130E8" w:rsidRPr="002023FD" w:rsidRDefault="00C130E8" w:rsidP="000F40C9">
            <w:pPr>
              <w:pStyle w:val="TableBody"/>
              <w:jc w:val="center"/>
              <w:rPr>
                <w:rFonts w:asciiTheme="minorHAnsi" w:eastAsiaTheme="minorEastAsia" w:hAnsiTheme="minorHAnsi"/>
                <w:color w:val="auto"/>
                <w:sz w:val="24"/>
                <w:lang w:eastAsia="zh-CN"/>
              </w:rPr>
            </w:pPr>
          </w:p>
        </w:tc>
        <w:tc>
          <w:tcPr>
            <w:tcW w:w="2522" w:type="pct"/>
          </w:tcPr>
          <w:p w14:paraId="4FBD710E" w14:textId="77777777" w:rsidR="00C130E8" w:rsidRPr="002023FD" w:rsidRDefault="00C130E8" w:rsidP="000F40C9">
            <w:pPr>
              <w:autoSpaceDE w:val="0"/>
              <w:autoSpaceDN w:val="0"/>
              <w:adjustRightInd w:val="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&lt;data_mode&gt; = 0, maximum number of bytes to be read in the TCP receive buffer</w:t>
            </w:r>
          </w:p>
          <w:p w14:paraId="31A71355" w14:textId="77777777" w:rsidR="00C130E8" w:rsidRPr="002023FD" w:rsidRDefault="00C130E8" w:rsidP="000F40C9">
            <w:pPr>
              <w:autoSpaceDE w:val="0"/>
              <w:autoSpaceDN w:val="0"/>
              <w:adjustRightInd w:val="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&lt;data_mode&gt; = 1, maximum number of bytes to be read in &lt;data&gt;</w:t>
            </w:r>
          </w:p>
        </w:tc>
      </w:tr>
      <w:tr w:rsidR="00C130E8" w:rsidRPr="00215EAC" w14:paraId="5874A02F" w14:textId="77777777" w:rsidTr="000F40C9">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40F598A3" w14:textId="77777777" w:rsidR="00C130E8" w:rsidRPr="002023FD" w:rsidRDefault="00C130E8" w:rsidP="000F40C9">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&lt;data&gt;</w:t>
            </w:r>
          </w:p>
        </w:tc>
        <w:tc>
          <w:tcPr>
            <w:tcW w:w="1588" w:type="pct"/>
          </w:tcPr>
          <w:p w14:paraId="28ED87BF" w14:textId="77777777" w:rsidR="00C130E8" w:rsidRPr="002023FD" w:rsidRDefault="00C130E8" w:rsidP="000F40C9">
            <w:pPr>
              <w:pStyle w:val="TableBody"/>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olor w:val="auto"/>
                <w:sz w:val="24"/>
                <w:lang w:eastAsia="zh-CN"/>
              </w:rPr>
            </w:pPr>
          </w:p>
        </w:tc>
        <w:tc>
          <w:tcPr>
            <w:tcW w:w="2522" w:type="pct"/>
          </w:tcPr>
          <w:p w14:paraId="3B7D7EC2" w14:textId="77777777" w:rsidR="00C130E8" w:rsidRPr="002023FD" w:rsidRDefault="00C130E8" w:rsidP="000F40C9">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Data in octet. The length of data is specified by &lt;ndata_available&gt;</w:t>
            </w:r>
          </w:p>
        </w:tc>
      </w:tr>
    </w:tbl>
    <w:p w14:paraId="0D31FE66" w14:textId="77777777" w:rsidR="00C130E8" w:rsidRPr="007D2CB4" w:rsidRDefault="00C130E8" w:rsidP="00C130E8">
      <w:pPr>
        <w:jc w:val="center"/>
        <w:rPr>
          <w:lang w:val="en-US"/>
        </w:rPr>
      </w:pPr>
    </w:p>
    <w:p w14:paraId="51F941EE" w14:textId="77777777" w:rsidR="00C130E8" w:rsidRDefault="00C130E8" w:rsidP="00C130E8">
      <w:pPr>
        <w:pStyle w:val="Heading3"/>
        <w:numPr>
          <w:ilvl w:val="2"/>
          <w:numId w:val="1"/>
        </w:numPr>
      </w:pPr>
      <w:bookmarkStart w:id="151" w:name="_Toc516684857"/>
      <w:r>
        <w:t>Examples</w:t>
      </w:r>
      <w:bookmarkEnd w:id="151"/>
    </w:p>
    <w:p w14:paraId="62632E1C" w14:textId="77777777" w:rsidR="00C130E8" w:rsidRPr="007A7BC8" w:rsidRDefault="00C130E8" w:rsidP="00C130E8">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11ECE288" w14:textId="77777777" w:rsidR="00C130E8" w:rsidRPr="0008229B" w:rsidRDefault="00C130E8" w:rsidP="00C130E8">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47BB46A2"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lastRenderedPageBreak/>
        <w:t>OK</w:t>
      </w:r>
    </w:p>
    <w:p w14:paraId="76919CC6" w14:textId="77777777" w:rsidR="00C130E8" w:rsidRPr="0008229B" w:rsidRDefault="00C130E8" w:rsidP="00C130E8">
      <w:pPr>
        <w:rPr>
          <w:rFonts w:asciiTheme="minorHAnsi" w:eastAsiaTheme="minorEastAsia" w:hAnsiTheme="minorHAnsi" w:cs="Arial"/>
          <w:bCs/>
          <w:szCs w:val="24"/>
          <w:lang w:val="en-US" w:eastAsia="zh-CN"/>
        </w:rPr>
      </w:pPr>
    </w:p>
    <w:p w14:paraId="4B3855A9"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AT+KTCPCFG=1,0,"www.google.com",80</w:t>
      </w:r>
    </w:p>
    <w:p w14:paraId="4B3B0671"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3272F2EB" w14:textId="77777777" w:rsidR="00C130E8" w:rsidRPr="0008229B" w:rsidRDefault="00C130E8" w:rsidP="00C130E8">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7EDE015A" w14:textId="77777777" w:rsidR="00C130E8" w:rsidRPr="0008229B" w:rsidRDefault="00C130E8" w:rsidP="00C130E8">
      <w:pPr>
        <w:rPr>
          <w:rFonts w:asciiTheme="minorHAnsi" w:hAnsiTheme="minorHAnsi" w:cs="Arial"/>
          <w:szCs w:val="24"/>
        </w:rPr>
      </w:pPr>
    </w:p>
    <w:p w14:paraId="25E6CDB0"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p>
    <w:p w14:paraId="226D934F"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60B90448" w14:textId="77777777" w:rsidR="00C130E8" w:rsidRPr="0008229B" w:rsidRDefault="00C130E8" w:rsidP="00C130E8">
      <w:pPr>
        <w:rPr>
          <w:rFonts w:asciiTheme="minorHAnsi" w:eastAsiaTheme="minorEastAsia" w:hAnsiTheme="minorHAnsi" w:cs="Arial"/>
          <w:bCs/>
          <w:szCs w:val="24"/>
          <w:lang w:val="en-US" w:eastAsia="zh-CN"/>
        </w:rPr>
      </w:pPr>
    </w:p>
    <w:p w14:paraId="34E61C0B"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AT+KTCPSND=1,18</w:t>
      </w:r>
    </w:p>
    <w:p w14:paraId="7ACE9C52" w14:textId="77777777" w:rsidR="00C130E8" w:rsidRPr="0008229B"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CONNECT</w:t>
      </w:r>
    </w:p>
    <w:p w14:paraId="634FFD2F" w14:textId="77777777" w:rsidR="00C130E8" w:rsidRPr="0008229B" w:rsidRDefault="00C130E8" w:rsidP="00C130E8">
      <w:pPr>
        <w:autoSpaceDE w:val="0"/>
        <w:autoSpaceDN w:val="0"/>
        <w:adjustRightInd w:val="0"/>
        <w:rPr>
          <w:rFonts w:asciiTheme="minorHAnsi" w:eastAsia="Arial,Bold" w:hAnsiTheme="minorHAnsi" w:cs="Arial,Bold"/>
          <w:bCs/>
          <w:szCs w:val="24"/>
          <w:lang w:val="en-US" w:eastAsia="zh-CN"/>
        </w:rPr>
      </w:pPr>
      <w:r w:rsidRPr="0008229B">
        <w:rPr>
          <w:rFonts w:asciiTheme="minorHAnsi" w:eastAsia="Arial,Bold" w:hAnsiTheme="minorHAnsi" w:cs="Arial,Bold"/>
          <w:bCs/>
          <w:szCs w:val="24"/>
          <w:lang w:val="en-US" w:eastAsia="zh-CN"/>
        </w:rPr>
        <w:t>…Data send…</w:t>
      </w:r>
    </w:p>
    <w:p w14:paraId="3125CCAE" w14:textId="073AD88B" w:rsidR="00C130E8" w:rsidRPr="007A7BC8" w:rsidRDefault="00C130E8" w:rsidP="00C130E8">
      <w:pPr>
        <w:rPr>
          <w:rFonts w:asciiTheme="minorHAnsi" w:eastAsia="Arial,Bold" w:hAnsiTheme="minorHAnsi" w:cs="Arial"/>
          <w:bCs/>
          <w:szCs w:val="24"/>
          <w:lang w:val="en-US" w:eastAsia="zh-CN"/>
        </w:rPr>
      </w:pPr>
      <w:r w:rsidRPr="0008229B">
        <w:rPr>
          <w:rFonts w:asciiTheme="minorHAnsi" w:eastAsia="Arial,Bold" w:hAnsiTheme="minorHAnsi" w:cs="Arial"/>
          <w:bCs/>
          <w:szCs w:val="24"/>
          <w:lang w:val="en-US" w:eastAsia="zh-CN"/>
        </w:rPr>
        <w:t>OK</w:t>
      </w:r>
    </w:p>
    <w:p w14:paraId="1229F6EC" w14:textId="77777777" w:rsidR="00C130E8" w:rsidRPr="0008229B" w:rsidRDefault="00C130E8" w:rsidP="00C130E8">
      <w:pPr>
        <w:rPr>
          <w:b/>
        </w:rPr>
      </w:pPr>
      <w:r w:rsidRPr="0008229B">
        <w:rPr>
          <w:b/>
        </w:rPr>
        <w:t>Response</w:t>
      </w:r>
    </w:p>
    <w:p w14:paraId="6EF268B0" w14:textId="77777777" w:rsidR="00C130E8" w:rsidRPr="0008229B" w:rsidRDefault="00C130E8" w:rsidP="00C130E8">
      <w:pPr>
        <w:rPr>
          <w:rFonts w:asciiTheme="minorHAnsi" w:hAnsiTheme="minorHAnsi"/>
          <w:szCs w:val="24"/>
        </w:rPr>
      </w:pPr>
    </w:p>
    <w:p w14:paraId="64A7278A" w14:textId="314A1A44" w:rsidR="00C130E8" w:rsidRDefault="00C130E8" w:rsidP="00C130E8">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+KTCP_DATA: 1,1380</w:t>
      </w:r>
    </w:p>
    <w:p w14:paraId="02DE682A" w14:textId="3E60DB57" w:rsidR="008C7272" w:rsidRDefault="008C7272" w:rsidP="00C130E8">
      <w:pPr>
        <w:rPr>
          <w:rFonts w:asciiTheme="minorHAnsi" w:eastAsiaTheme="minorEastAsia" w:hAnsiTheme="minorHAnsi" w:cs="Arial"/>
          <w:bCs/>
          <w:szCs w:val="24"/>
          <w:lang w:val="en-US" w:eastAsia="zh-CN"/>
        </w:rPr>
      </w:pPr>
    </w:p>
    <w:p w14:paraId="24CB6350" w14:textId="581512F7" w:rsidR="008C7272" w:rsidRDefault="008C7272" w:rsidP="00C130E8">
      <w:pPr>
        <w:rPr>
          <w:rFonts w:asciiTheme="minorHAnsi" w:hAnsiTheme="minorHAnsi"/>
          <w:szCs w:val="24"/>
        </w:rPr>
      </w:pPr>
    </w:p>
    <w:p w14:paraId="3B85792E" w14:textId="776C4992" w:rsidR="0026734C" w:rsidRDefault="0026734C" w:rsidP="00C130E8">
      <w:pPr>
        <w:rPr>
          <w:rFonts w:asciiTheme="minorHAnsi" w:hAnsiTheme="minorHAnsi"/>
          <w:szCs w:val="24"/>
        </w:rPr>
      </w:pPr>
    </w:p>
    <w:p w14:paraId="104F4D38" w14:textId="0DEC3591" w:rsidR="0026734C" w:rsidRDefault="0026734C" w:rsidP="00C130E8">
      <w:pPr>
        <w:rPr>
          <w:rFonts w:asciiTheme="minorHAnsi" w:hAnsiTheme="minorHAnsi"/>
          <w:szCs w:val="24"/>
        </w:rPr>
      </w:pPr>
    </w:p>
    <w:p w14:paraId="39CFB287" w14:textId="40BAFBD5" w:rsidR="0026734C" w:rsidRDefault="0026734C" w:rsidP="00C130E8">
      <w:pPr>
        <w:rPr>
          <w:rFonts w:asciiTheme="minorHAnsi" w:hAnsiTheme="minorHAnsi"/>
          <w:szCs w:val="24"/>
        </w:rPr>
      </w:pPr>
    </w:p>
    <w:p w14:paraId="605BF4AA" w14:textId="637CCD50" w:rsidR="0026734C" w:rsidRDefault="0026734C" w:rsidP="00C130E8">
      <w:pPr>
        <w:rPr>
          <w:rFonts w:asciiTheme="minorHAnsi" w:hAnsiTheme="minorHAnsi"/>
          <w:szCs w:val="24"/>
        </w:rPr>
      </w:pPr>
    </w:p>
    <w:p w14:paraId="45DD6615" w14:textId="628F470E" w:rsidR="0026734C" w:rsidRDefault="0026734C" w:rsidP="00C130E8">
      <w:pPr>
        <w:rPr>
          <w:rFonts w:asciiTheme="minorHAnsi" w:hAnsiTheme="minorHAnsi"/>
          <w:szCs w:val="24"/>
        </w:rPr>
      </w:pPr>
    </w:p>
    <w:p w14:paraId="2DA5E21E" w14:textId="6FB2C4FC" w:rsidR="0026734C" w:rsidRDefault="0026734C" w:rsidP="00C130E8">
      <w:pPr>
        <w:rPr>
          <w:rFonts w:asciiTheme="minorHAnsi" w:hAnsiTheme="minorHAnsi"/>
          <w:szCs w:val="24"/>
        </w:rPr>
      </w:pPr>
    </w:p>
    <w:p w14:paraId="383BECF6" w14:textId="75A572D6" w:rsidR="0026734C" w:rsidRDefault="0026734C" w:rsidP="00C130E8">
      <w:pPr>
        <w:rPr>
          <w:rFonts w:asciiTheme="minorHAnsi" w:hAnsiTheme="minorHAnsi"/>
          <w:szCs w:val="24"/>
        </w:rPr>
      </w:pPr>
    </w:p>
    <w:p w14:paraId="67336431" w14:textId="1F43A5EF" w:rsidR="0026734C" w:rsidRDefault="0026734C" w:rsidP="00C130E8">
      <w:pPr>
        <w:rPr>
          <w:rFonts w:asciiTheme="minorHAnsi" w:hAnsiTheme="minorHAnsi"/>
          <w:szCs w:val="24"/>
        </w:rPr>
      </w:pPr>
    </w:p>
    <w:p w14:paraId="01417C33" w14:textId="316B11CA" w:rsidR="0026734C" w:rsidRDefault="0026734C" w:rsidP="00C130E8">
      <w:pPr>
        <w:rPr>
          <w:rFonts w:asciiTheme="minorHAnsi" w:hAnsiTheme="minorHAnsi"/>
          <w:szCs w:val="24"/>
        </w:rPr>
      </w:pPr>
    </w:p>
    <w:p w14:paraId="73963C09" w14:textId="11AED696" w:rsidR="0026734C" w:rsidRDefault="0026734C" w:rsidP="00C130E8">
      <w:pPr>
        <w:rPr>
          <w:rFonts w:asciiTheme="minorHAnsi" w:hAnsiTheme="minorHAnsi"/>
          <w:szCs w:val="24"/>
        </w:rPr>
      </w:pPr>
    </w:p>
    <w:p w14:paraId="7B6AEDC3" w14:textId="603B672F" w:rsidR="0026734C" w:rsidRDefault="0026734C" w:rsidP="00C130E8">
      <w:pPr>
        <w:rPr>
          <w:rFonts w:asciiTheme="minorHAnsi" w:hAnsiTheme="minorHAnsi"/>
          <w:szCs w:val="24"/>
        </w:rPr>
      </w:pPr>
    </w:p>
    <w:p w14:paraId="61F268F0" w14:textId="10F3B91B" w:rsidR="0026734C" w:rsidRDefault="0026734C" w:rsidP="00C130E8">
      <w:pPr>
        <w:rPr>
          <w:rFonts w:asciiTheme="minorHAnsi" w:hAnsiTheme="minorHAnsi"/>
          <w:szCs w:val="24"/>
        </w:rPr>
      </w:pPr>
    </w:p>
    <w:p w14:paraId="7110ED50" w14:textId="0C8FD7EC" w:rsidR="0026734C" w:rsidRDefault="0026734C" w:rsidP="00C130E8">
      <w:pPr>
        <w:rPr>
          <w:rFonts w:asciiTheme="minorHAnsi" w:hAnsiTheme="minorHAnsi"/>
          <w:szCs w:val="24"/>
        </w:rPr>
      </w:pPr>
    </w:p>
    <w:p w14:paraId="055B3641" w14:textId="4F7DCB8B" w:rsidR="0026734C" w:rsidRDefault="0026734C" w:rsidP="00C130E8">
      <w:pPr>
        <w:rPr>
          <w:rFonts w:asciiTheme="minorHAnsi" w:hAnsiTheme="minorHAnsi"/>
          <w:szCs w:val="24"/>
        </w:rPr>
      </w:pPr>
    </w:p>
    <w:p w14:paraId="27F66638" w14:textId="5AA8787D" w:rsidR="0026734C" w:rsidRDefault="0026734C" w:rsidP="00C130E8">
      <w:pPr>
        <w:rPr>
          <w:rFonts w:asciiTheme="minorHAnsi" w:hAnsiTheme="minorHAnsi"/>
          <w:szCs w:val="24"/>
        </w:rPr>
      </w:pPr>
    </w:p>
    <w:p w14:paraId="0C234827" w14:textId="79F88A71" w:rsidR="0026734C" w:rsidRDefault="0026734C" w:rsidP="00C130E8">
      <w:pPr>
        <w:rPr>
          <w:rFonts w:asciiTheme="minorHAnsi" w:hAnsiTheme="minorHAnsi"/>
          <w:szCs w:val="24"/>
        </w:rPr>
      </w:pPr>
    </w:p>
    <w:p w14:paraId="4EE3FBF9" w14:textId="6D843671" w:rsidR="0026734C" w:rsidRDefault="0026734C" w:rsidP="00C130E8">
      <w:pPr>
        <w:rPr>
          <w:rFonts w:asciiTheme="minorHAnsi" w:hAnsiTheme="minorHAnsi"/>
          <w:szCs w:val="24"/>
        </w:rPr>
      </w:pPr>
    </w:p>
    <w:p w14:paraId="04298A56" w14:textId="30FEC25E" w:rsidR="0026734C" w:rsidRDefault="0026734C" w:rsidP="00C130E8">
      <w:pPr>
        <w:rPr>
          <w:rFonts w:asciiTheme="minorHAnsi" w:hAnsiTheme="minorHAnsi"/>
          <w:szCs w:val="24"/>
        </w:rPr>
      </w:pPr>
    </w:p>
    <w:p w14:paraId="3873693D" w14:textId="3B73C559" w:rsidR="0026734C" w:rsidRDefault="0026734C" w:rsidP="00C130E8">
      <w:pPr>
        <w:rPr>
          <w:rFonts w:asciiTheme="minorHAnsi" w:hAnsiTheme="minorHAnsi"/>
          <w:szCs w:val="24"/>
        </w:rPr>
      </w:pPr>
    </w:p>
    <w:p w14:paraId="6366AAF4" w14:textId="0A6D4AC2" w:rsidR="0026734C" w:rsidRDefault="0026734C" w:rsidP="00C130E8">
      <w:pPr>
        <w:rPr>
          <w:rFonts w:asciiTheme="minorHAnsi" w:hAnsiTheme="minorHAnsi"/>
          <w:szCs w:val="24"/>
        </w:rPr>
      </w:pPr>
    </w:p>
    <w:p w14:paraId="1DD9BC56" w14:textId="205F6C80" w:rsidR="0026734C" w:rsidRDefault="0026734C" w:rsidP="00C130E8">
      <w:pPr>
        <w:rPr>
          <w:rFonts w:asciiTheme="minorHAnsi" w:hAnsiTheme="minorHAnsi"/>
          <w:szCs w:val="24"/>
        </w:rPr>
      </w:pPr>
    </w:p>
    <w:p w14:paraId="07D2398E" w14:textId="77777777" w:rsidR="0026734C" w:rsidRPr="0008229B" w:rsidRDefault="0026734C" w:rsidP="00C130E8">
      <w:pPr>
        <w:rPr>
          <w:rFonts w:asciiTheme="minorHAnsi" w:hAnsiTheme="minorHAnsi"/>
          <w:szCs w:val="24"/>
        </w:rPr>
      </w:pPr>
    </w:p>
    <w:p w14:paraId="26F27B6E" w14:textId="77777777" w:rsidR="002023FD" w:rsidRPr="00656BB0" w:rsidRDefault="002023FD" w:rsidP="002023FD">
      <w:pPr>
        <w:pStyle w:val="Heading3"/>
        <w:numPr>
          <w:ilvl w:val="2"/>
          <w:numId w:val="1"/>
        </w:numPr>
      </w:pPr>
      <w:bookmarkStart w:id="152" w:name="_Toc505684709"/>
      <w:bookmarkStart w:id="153" w:name="_Toc516684858"/>
      <w:r w:rsidRPr="00AD4BF8">
        <w:lastRenderedPageBreak/>
        <w:t>Sequence</w:t>
      </w:r>
      <w:r>
        <w:t xml:space="preserve"> Diagram</w:t>
      </w:r>
      <w:bookmarkEnd w:id="152"/>
      <w:bookmarkEnd w:id="153"/>
    </w:p>
    <w:p w14:paraId="3F75FA76" w14:textId="77777777" w:rsidR="002023FD" w:rsidRDefault="002023FD" w:rsidP="002023FD">
      <w:pPr>
        <w:rPr>
          <w:lang w:val="en-US"/>
        </w:rPr>
      </w:pPr>
    </w:p>
    <w:p w14:paraId="2C164FFE" w14:textId="77777777" w:rsidR="002023FD" w:rsidRPr="00330247" w:rsidRDefault="002023FD" w:rsidP="002023FD">
      <w:r w:rsidRPr="00215EAC">
        <w:rPr>
          <w:rFonts w:ascii="Arial" w:hAnsi="Arial" w:cs="Arial"/>
          <w:noProof/>
          <w:lang w:val="en-US"/>
        </w:rPr>
        <mc:AlternateContent>
          <mc:Choice Requires="wps">
            <w:drawing>
              <wp:anchor distT="0" distB="0" distL="114300" distR="114300" simplePos="0" relativeHeight="254842880" behindDoc="0" locked="0" layoutInCell="1" allowOverlap="1" wp14:anchorId="0DC9D8EA" wp14:editId="13933C7D">
                <wp:simplePos x="0" y="0"/>
                <wp:positionH relativeFrom="column">
                  <wp:posOffset>1866900</wp:posOffset>
                </wp:positionH>
                <wp:positionV relativeFrom="paragraph">
                  <wp:posOffset>8890</wp:posOffset>
                </wp:positionV>
                <wp:extent cx="1143000" cy="640080"/>
                <wp:effectExtent l="0" t="0" r="19050" b="26670"/>
                <wp:wrapNone/>
                <wp:docPr id="1106" name="Rectangle 110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4FB5D51" w14:textId="77777777" w:rsidR="00944514" w:rsidRDefault="00944514" w:rsidP="002023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C9D8EA" id="Rectangle 1106" o:spid="_x0000_s1877" style="position:absolute;margin-left:147pt;margin-top:.7pt;width:90pt;height:50.4pt;z-index:2548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oHwQIAAA8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" fillcolor="#c0504d [3205]" strokecolor="#5a5a5a [2109]" strokeweight="1pt">
                <v:textbox>
                  <w:txbxContent>
                    <w:p w14:paraId="74FB5D51" w14:textId="77777777" w:rsidR="00944514" w:rsidRDefault="00944514" w:rsidP="002023FD">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45952" behindDoc="0" locked="0" layoutInCell="1" allowOverlap="1" wp14:anchorId="128432B9" wp14:editId="749A963B">
                <wp:simplePos x="0" y="0"/>
                <wp:positionH relativeFrom="rightMargin">
                  <wp:align>left</wp:align>
                </wp:positionH>
                <wp:positionV relativeFrom="paragraph">
                  <wp:posOffset>18415</wp:posOffset>
                </wp:positionV>
                <wp:extent cx="731520" cy="640080"/>
                <wp:effectExtent l="0" t="0" r="11430" b="26670"/>
                <wp:wrapNone/>
                <wp:docPr id="1109" name="Rectangle 1109"/>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A37D134" w14:textId="77777777" w:rsidR="00944514" w:rsidRDefault="00944514" w:rsidP="002023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32B9" id="Rectangle 1109" o:spid="_x0000_s1878" style="position:absolute;margin-left:0;margin-top:1.45pt;width:57.6pt;height:50.4pt;z-index:25484595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" fillcolor="#8064a2 [3207]" strokecolor="#5a5a5a [2109]" strokeweight="1pt">
                <v:textbox>
                  <w:txbxContent>
                    <w:p w14:paraId="6A37D134" w14:textId="77777777" w:rsidR="00944514" w:rsidRDefault="00944514" w:rsidP="002023FD">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4844928" behindDoc="0" locked="0" layoutInCell="1" allowOverlap="1" wp14:anchorId="69824A05" wp14:editId="465E93EF">
                <wp:simplePos x="0" y="0"/>
                <wp:positionH relativeFrom="column">
                  <wp:posOffset>4229100</wp:posOffset>
                </wp:positionH>
                <wp:positionV relativeFrom="paragraph">
                  <wp:posOffset>31115</wp:posOffset>
                </wp:positionV>
                <wp:extent cx="819150" cy="640080"/>
                <wp:effectExtent l="0" t="0" r="19050" b="26670"/>
                <wp:wrapNone/>
                <wp:docPr id="1116" name="Rectangle 111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A619D91" w14:textId="77777777" w:rsidR="00944514" w:rsidRDefault="00944514" w:rsidP="002023FD">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24A05" id="Rectangle 1116" o:spid="_x0000_s1879" style="position:absolute;margin-left:333pt;margin-top:2.45pt;width:64.5pt;height:50.4pt;z-index:2548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" fillcolor="#c0504d [3205]" strokecolor="#243f60 [1604]" strokeweight="1pt">
                <v:textbox>
                  <w:txbxContent>
                    <w:p w14:paraId="7A619D91" w14:textId="77777777" w:rsidR="00944514" w:rsidRDefault="00944514" w:rsidP="002023FD">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43904" behindDoc="0" locked="0" layoutInCell="1" allowOverlap="1" wp14:anchorId="355E03CD" wp14:editId="72C4B05A">
                <wp:simplePos x="0" y="0"/>
                <wp:positionH relativeFrom="column">
                  <wp:posOffset>3086100</wp:posOffset>
                </wp:positionH>
                <wp:positionV relativeFrom="paragraph">
                  <wp:posOffset>18415</wp:posOffset>
                </wp:positionV>
                <wp:extent cx="1047750" cy="640080"/>
                <wp:effectExtent l="0" t="0" r="19050" b="26670"/>
                <wp:wrapNone/>
                <wp:docPr id="1120" name="Rectangle 1120"/>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DE6B02D" w14:textId="77777777" w:rsidR="00944514" w:rsidRDefault="00944514" w:rsidP="002023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E03CD" id="Rectangle 1120" o:spid="_x0000_s1880" style="position:absolute;margin-left:243pt;margin-top:1.45pt;width:82.5pt;height:50.4pt;z-index:2548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" fillcolor="#c0504d [3205]" strokecolor="#243f60 [1604]" strokeweight="1pt">
                <v:textbox>
                  <w:txbxContent>
                    <w:p w14:paraId="0DE6B02D" w14:textId="77777777" w:rsidR="00944514" w:rsidRDefault="00944514" w:rsidP="002023FD">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41856" behindDoc="0" locked="0" layoutInCell="1" allowOverlap="1" wp14:anchorId="7EAE6793" wp14:editId="03C86E6A">
                <wp:simplePos x="0" y="0"/>
                <wp:positionH relativeFrom="column">
                  <wp:posOffset>933450</wp:posOffset>
                </wp:positionH>
                <wp:positionV relativeFrom="paragraph">
                  <wp:posOffset>18415</wp:posOffset>
                </wp:positionV>
                <wp:extent cx="828675" cy="640080"/>
                <wp:effectExtent l="0" t="0" r="28575" b="26670"/>
                <wp:wrapNone/>
                <wp:docPr id="1123" name="Rectangle 112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601626C" w14:textId="77777777" w:rsidR="00944514" w:rsidRDefault="00944514" w:rsidP="002023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E6793" id="Rectangle 1123" o:spid="_x0000_s1881" style="position:absolute;margin-left:73.5pt;margin-top:1.45pt;width:65.25pt;height:50.4pt;z-index:2548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" fillcolor="#4f81bd [3204]" strokecolor="#5a5a5a [2109]" strokeweight="1pt">
                <v:textbox>
                  <w:txbxContent>
                    <w:p w14:paraId="6601626C" w14:textId="77777777" w:rsidR="00944514" w:rsidRDefault="00944514" w:rsidP="002023FD">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40832" behindDoc="0" locked="0" layoutInCell="1" allowOverlap="1" wp14:anchorId="3B407D4C" wp14:editId="3413AD91">
                <wp:simplePos x="0" y="0"/>
                <wp:positionH relativeFrom="margin">
                  <wp:posOffset>0</wp:posOffset>
                </wp:positionH>
                <wp:positionV relativeFrom="paragraph">
                  <wp:posOffset>0</wp:posOffset>
                </wp:positionV>
                <wp:extent cx="822325" cy="640080"/>
                <wp:effectExtent l="0" t="0" r="15875" b="26670"/>
                <wp:wrapNone/>
                <wp:docPr id="1128" name="Rectangle 112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29AC4A" w14:textId="77777777" w:rsidR="00944514" w:rsidRDefault="00944514" w:rsidP="002023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07D4C" id="Rectangle 1128" o:spid="_x0000_s1882" style="position:absolute;margin-left:0;margin-top:0;width:64.75pt;height:50.4pt;z-index:2548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" fillcolor="#f79646 [3209]" strokecolor="#5a5a5a [2109]" strokeweight="1pt">
                <v:textbox>
                  <w:txbxContent>
                    <w:p w14:paraId="5E29AC4A" w14:textId="77777777" w:rsidR="00944514" w:rsidRDefault="00944514" w:rsidP="002023FD">
                      <w:pPr>
                        <w:jc w:val="center"/>
                      </w:pPr>
                      <w:r>
                        <w:t>Host with Linux OS</w:t>
                      </w:r>
                    </w:p>
                  </w:txbxContent>
                </v:textbox>
                <w10:wrap anchorx="margin"/>
              </v:rect>
            </w:pict>
          </mc:Fallback>
        </mc:AlternateContent>
      </w:r>
    </w:p>
    <w:p w14:paraId="6F0795EB" w14:textId="77777777" w:rsidR="002023FD" w:rsidRDefault="002023FD" w:rsidP="002023FD">
      <w:pPr>
        <w:rPr>
          <w:lang w:val="en-US"/>
        </w:rPr>
      </w:pPr>
    </w:p>
    <w:p w14:paraId="110F3FA0" w14:textId="77777777" w:rsidR="002023FD" w:rsidRDefault="002023FD" w:rsidP="002023FD">
      <w:pPr>
        <w:rPr>
          <w:lang w:val="en-US"/>
        </w:rPr>
      </w:pPr>
    </w:p>
    <w:p w14:paraId="11089C4B" w14:textId="77777777" w:rsidR="002023FD" w:rsidRDefault="002023FD" w:rsidP="002023FD">
      <w:pPr>
        <w:rPr>
          <w:lang w:val="en-US"/>
        </w:rPr>
      </w:pPr>
      <w:r>
        <w:rPr>
          <w:noProof/>
          <w:lang w:val="en-US"/>
        </w:rPr>
        <mc:AlternateContent>
          <mc:Choice Requires="wps">
            <w:drawing>
              <wp:anchor distT="0" distB="0" distL="114300" distR="114300" simplePos="0" relativeHeight="254832640" behindDoc="0" locked="0" layoutInCell="1" allowOverlap="1" wp14:anchorId="71F66F29" wp14:editId="16136FC8">
                <wp:simplePos x="0" y="0"/>
                <wp:positionH relativeFrom="column">
                  <wp:posOffset>1247775</wp:posOffset>
                </wp:positionH>
                <wp:positionV relativeFrom="paragraph">
                  <wp:posOffset>79375</wp:posOffset>
                </wp:positionV>
                <wp:extent cx="0" cy="5943600"/>
                <wp:effectExtent l="0" t="0" r="19050" b="19050"/>
                <wp:wrapNone/>
                <wp:docPr id="1132" name="Straight Connector 1132"/>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5B072" id="Straight Connector 1132" o:spid="_x0000_s1026" style="position:absolute;flip:x;z-index:2548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833664" behindDoc="0" locked="0" layoutInCell="1" allowOverlap="1" wp14:anchorId="02B4171D" wp14:editId="51E763A3">
                <wp:simplePos x="0" y="0"/>
                <wp:positionH relativeFrom="column">
                  <wp:posOffset>2476500</wp:posOffset>
                </wp:positionH>
                <wp:positionV relativeFrom="paragraph">
                  <wp:posOffset>113030</wp:posOffset>
                </wp:positionV>
                <wp:extent cx="0" cy="5943600"/>
                <wp:effectExtent l="0" t="0" r="19050" b="19050"/>
                <wp:wrapNone/>
                <wp:docPr id="1133" name="Straight Connector 1133"/>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AEF30" id="Straight Connector 1133" o:spid="_x0000_s1026" style="position:absolute;z-index:2548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4836736" behindDoc="0" locked="0" layoutInCell="1" allowOverlap="1" wp14:anchorId="34E65596" wp14:editId="036E1F28">
                <wp:simplePos x="0" y="0"/>
                <wp:positionH relativeFrom="margin">
                  <wp:posOffset>5818505</wp:posOffset>
                </wp:positionH>
                <wp:positionV relativeFrom="paragraph">
                  <wp:posOffset>97790</wp:posOffset>
                </wp:positionV>
                <wp:extent cx="0" cy="5943600"/>
                <wp:effectExtent l="0" t="0" r="19050" b="19050"/>
                <wp:wrapNone/>
                <wp:docPr id="1134" name="Straight Connector 1134"/>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C45E41" id="Straight Connector 1134" o:spid="_x0000_s1026" style="position:absolute;flip:x;z-index:2548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" strokecolor="#4a7ebb">
                <w10:wrap anchorx="margin"/>
              </v:line>
            </w:pict>
          </mc:Fallback>
        </mc:AlternateContent>
      </w:r>
      <w:r>
        <w:rPr>
          <w:noProof/>
          <w:lang w:val="en-US"/>
        </w:rPr>
        <mc:AlternateContent>
          <mc:Choice Requires="wps">
            <w:drawing>
              <wp:anchor distT="0" distB="0" distL="114300" distR="114300" simplePos="0" relativeHeight="254835712" behindDoc="0" locked="0" layoutInCell="1" allowOverlap="1" wp14:anchorId="32ADF5D5" wp14:editId="56BCBDFA">
                <wp:simplePos x="0" y="0"/>
                <wp:positionH relativeFrom="column">
                  <wp:posOffset>4627880</wp:posOffset>
                </wp:positionH>
                <wp:positionV relativeFrom="paragraph">
                  <wp:posOffset>107950</wp:posOffset>
                </wp:positionV>
                <wp:extent cx="0" cy="5943600"/>
                <wp:effectExtent l="0" t="0" r="19050" b="19050"/>
                <wp:wrapNone/>
                <wp:docPr id="1135" name="Straight Connector 1135"/>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5F2D8" id="Straight Connector 1135" o:spid="_x0000_s1026" style="position:absolute;flip:x;z-index:2548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834688" behindDoc="0" locked="0" layoutInCell="1" allowOverlap="1" wp14:anchorId="21D0F23E" wp14:editId="67EA06DE">
                <wp:simplePos x="0" y="0"/>
                <wp:positionH relativeFrom="column">
                  <wp:posOffset>3630295</wp:posOffset>
                </wp:positionH>
                <wp:positionV relativeFrom="paragraph">
                  <wp:posOffset>78740</wp:posOffset>
                </wp:positionV>
                <wp:extent cx="0" cy="5943600"/>
                <wp:effectExtent l="0" t="0" r="19050" b="19050"/>
                <wp:wrapNone/>
                <wp:docPr id="1136" name="Straight Connector 1136"/>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FA94A" id="Straight Connector 1136" o:spid="_x0000_s1026" style="position:absolute;flip:x;z-index:2548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" strokecolor="#4579b8 [3044]"/>
            </w:pict>
          </mc:Fallback>
        </mc:AlternateContent>
      </w:r>
      <w:r>
        <w:rPr>
          <w:noProof/>
          <w:lang w:val="en-US"/>
        </w:rPr>
        <mc:AlternateContent>
          <mc:Choice Requires="wps">
            <w:drawing>
              <wp:anchor distT="0" distB="0" distL="114300" distR="114300" simplePos="0" relativeHeight="254831616" behindDoc="0" locked="0" layoutInCell="1" allowOverlap="1" wp14:anchorId="18166464" wp14:editId="2E161FD4">
                <wp:simplePos x="0" y="0"/>
                <wp:positionH relativeFrom="column">
                  <wp:posOffset>361950</wp:posOffset>
                </wp:positionH>
                <wp:positionV relativeFrom="paragraph">
                  <wp:posOffset>95885</wp:posOffset>
                </wp:positionV>
                <wp:extent cx="0" cy="5943600"/>
                <wp:effectExtent l="0" t="0" r="19050" b="19050"/>
                <wp:wrapNone/>
                <wp:docPr id="1137" name="Straight Connector 1137"/>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38501" id="Straight Connector 1137" o:spid="_x0000_s1026" style="position:absolute;z-index:2548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" strokecolor="#4579b8 [3044]"/>
            </w:pict>
          </mc:Fallback>
        </mc:AlternateContent>
      </w:r>
    </w:p>
    <w:p w14:paraId="1260A172" w14:textId="77777777" w:rsidR="002023FD" w:rsidRDefault="002023FD" w:rsidP="002023FD">
      <w:pPr>
        <w:rPr>
          <w:lang w:val="en-US"/>
        </w:rPr>
      </w:pPr>
      <w:r>
        <w:rPr>
          <w:lang w:val="en-US"/>
        </w:rPr>
        <w:t xml:space="preserve"> </w:t>
      </w:r>
    </w:p>
    <w:p w14:paraId="201E4EBC" w14:textId="77777777" w:rsidR="002023FD" w:rsidRDefault="002023FD" w:rsidP="002023FD">
      <w:pPr>
        <w:rPr>
          <w:lang w:val="en-US"/>
        </w:rPr>
      </w:pPr>
    </w:p>
    <w:p w14:paraId="45BF3E3D" w14:textId="77777777" w:rsidR="002023FD" w:rsidRDefault="002023FD" w:rsidP="002023FD">
      <w:pPr>
        <w:rPr>
          <w:lang w:val="en-US"/>
        </w:rPr>
      </w:pPr>
    </w:p>
    <w:p w14:paraId="54C38FFD" w14:textId="77777777" w:rsidR="002023FD" w:rsidRDefault="002023FD" w:rsidP="002023FD">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838784" behindDoc="0" locked="0" layoutInCell="1" allowOverlap="1" wp14:anchorId="21CFD724" wp14:editId="3D7D52B9">
                <wp:simplePos x="0" y="0"/>
                <wp:positionH relativeFrom="column">
                  <wp:posOffset>3609975</wp:posOffset>
                </wp:positionH>
                <wp:positionV relativeFrom="paragraph">
                  <wp:posOffset>144780</wp:posOffset>
                </wp:positionV>
                <wp:extent cx="1581150" cy="714375"/>
                <wp:effectExtent l="57150" t="38100" r="76200" b="104775"/>
                <wp:wrapNone/>
                <wp:docPr id="1138" name="Rectangle 1138"/>
                <wp:cNvGraphicFramePr/>
                <a:graphic xmlns:a="http://schemas.openxmlformats.org/drawingml/2006/main">
                  <a:graphicData uri="http://schemas.microsoft.com/office/word/2010/wordprocessingShape">
                    <wps:wsp>
                      <wps:cNvSpPr/>
                      <wps:spPr>
                        <a:xfrm>
                          <a:off x="0" y="0"/>
                          <a:ext cx="1581150" cy="71437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FC371AA" w14:textId="77777777" w:rsidR="00944514" w:rsidRPr="00983E26" w:rsidRDefault="00944514" w:rsidP="002023FD">
                            <w:r>
                              <w:rPr>
                                <w:rFonts w:asciiTheme="minorHAnsi" w:hAnsiTheme="minorHAnsi" w:cs="Arial"/>
                                <w:szCs w:val="24"/>
                              </w:rPr>
                              <w:t xml:space="preserve">Read the received data length and data using read () function                        </w:t>
                            </w:r>
                          </w:p>
                          <w:p w14:paraId="07EC7E59" w14:textId="77777777" w:rsidR="00944514" w:rsidRPr="00983E26" w:rsidRDefault="00944514" w:rsidP="002023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CFD724" id="Rectangle 1138" o:spid="_x0000_s1883" style="position:absolute;margin-left:284.25pt;margin-top:11.4pt;width:124.5pt;height:56.25pt;z-index:2548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" fillcolor="#9bbb59 [3206]" strokecolor="#92d050">
                <v:shadow on="t" color="black" opacity="24903f" origin=",.5" offset="0,.55556mm"/>
                <v:textbox>
                  <w:txbxContent>
                    <w:p w14:paraId="7FC371AA" w14:textId="77777777" w:rsidR="00944514" w:rsidRPr="00983E26" w:rsidRDefault="00944514" w:rsidP="002023FD">
                      <w:r>
                        <w:rPr>
                          <w:rFonts w:asciiTheme="minorHAnsi" w:hAnsiTheme="minorHAnsi" w:cs="Arial"/>
                          <w:szCs w:val="24"/>
                        </w:rPr>
                        <w:t xml:space="preserve">Read the received data length and data using read () function                        </w:t>
                      </w:r>
                    </w:p>
                    <w:p w14:paraId="07EC7E59" w14:textId="77777777" w:rsidR="00944514" w:rsidRPr="00983E26" w:rsidRDefault="00944514" w:rsidP="002023FD"/>
                  </w:txbxContent>
                </v:textbox>
              </v:rect>
            </w:pict>
          </mc:Fallback>
        </mc:AlternateContent>
      </w:r>
      <w:r>
        <w:rPr>
          <w:lang w:val="en-US"/>
        </w:rPr>
        <w:t xml:space="preserve">                                          </w:t>
      </w:r>
    </w:p>
    <w:p w14:paraId="6D77B0FA" w14:textId="77777777" w:rsidR="002023FD" w:rsidRDefault="002023FD" w:rsidP="002023FD">
      <w:pPr>
        <w:tabs>
          <w:tab w:val="left" w:pos="3015"/>
        </w:tabs>
        <w:contextualSpacing/>
        <w:rPr>
          <w:lang w:val="en-US"/>
        </w:rPr>
      </w:pPr>
      <w:r>
        <w:rPr>
          <w:lang w:val="en-US"/>
        </w:rPr>
        <w:t xml:space="preserve">                                      During POLLIN event call the function</w:t>
      </w:r>
    </w:p>
    <w:p w14:paraId="23CD5F62" w14:textId="77777777" w:rsidR="002023FD" w:rsidRPr="00360243" w:rsidRDefault="002023FD" w:rsidP="002023FD">
      <w:pPr>
        <w:tabs>
          <w:tab w:val="left" w:pos="3015"/>
        </w:tabs>
        <w:contextualSpacing/>
        <w:rPr>
          <w:lang w:val="en-US"/>
        </w:rPr>
      </w:pPr>
      <w:r>
        <w:rPr>
          <w:lang w:val="en-US"/>
        </w:rPr>
        <w:t xml:space="preserve">                                      To notify the received TCP packet</w:t>
      </w:r>
    </w:p>
    <w:p w14:paraId="18D0F01F" w14:textId="77777777" w:rsidR="002023FD" w:rsidRPr="00223D76" w:rsidRDefault="002023FD" w:rsidP="002023FD">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846976" behindDoc="0" locked="0" layoutInCell="1" allowOverlap="1" wp14:anchorId="0BDB6A76" wp14:editId="7B8FEFE1">
                <wp:simplePos x="0" y="0"/>
                <wp:positionH relativeFrom="column">
                  <wp:posOffset>1247775</wp:posOffset>
                </wp:positionH>
                <wp:positionV relativeFrom="paragraph">
                  <wp:posOffset>48260</wp:posOffset>
                </wp:positionV>
                <wp:extent cx="2362200" cy="0"/>
                <wp:effectExtent l="0" t="76200" r="19050" b="95250"/>
                <wp:wrapNone/>
                <wp:docPr id="1889" name="Straight Arrow Connector 1889"/>
                <wp:cNvGraphicFramePr/>
                <a:graphic xmlns:a="http://schemas.openxmlformats.org/drawingml/2006/main">
                  <a:graphicData uri="http://schemas.microsoft.com/office/word/2010/wordprocessingShape">
                    <wps:wsp>
                      <wps:cNvCnPr/>
                      <wps:spPr>
                        <a:xfrm>
                          <a:off x="0" y="0"/>
                          <a:ext cx="2362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880189" id="Straight Arrow Connector 1889" o:spid="_x0000_s1026" type="#_x0000_t32" style="position:absolute;margin-left:98.25pt;margin-top:3.8pt;width:186pt;height:0;z-index:2548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" strokecolor="#4579b8 [3044]">
                <v:stroke endarrow="block"/>
              </v:shape>
            </w:pict>
          </mc:Fallback>
        </mc:AlternateContent>
      </w:r>
      <w:r>
        <w:rPr>
          <w:rFonts w:ascii="Times New Roman" w:eastAsiaTheme="minorHAnsi" w:hAnsi="Times New Roman"/>
          <w:noProof/>
          <w:szCs w:val="24"/>
          <w:lang w:val="en-US"/>
        </w:rPr>
        <mc:AlternateContent>
          <mc:Choice Requires="wps">
            <w:drawing>
              <wp:anchor distT="0" distB="0" distL="114300" distR="114300" simplePos="0" relativeHeight="254839808" behindDoc="1" locked="0" layoutInCell="1" allowOverlap="1" wp14:anchorId="5BF281B9" wp14:editId="01678122">
                <wp:simplePos x="0" y="0"/>
                <wp:positionH relativeFrom="margin">
                  <wp:posOffset>-256540</wp:posOffset>
                </wp:positionH>
                <wp:positionV relativeFrom="paragraph">
                  <wp:posOffset>157480</wp:posOffset>
                </wp:positionV>
                <wp:extent cx="2828290" cy="923925"/>
                <wp:effectExtent l="0" t="0" r="0" b="9525"/>
                <wp:wrapNone/>
                <wp:docPr id="1140" name="Rounded Rectangle 1140"/>
                <wp:cNvGraphicFramePr/>
                <a:graphic xmlns:a="http://schemas.openxmlformats.org/drawingml/2006/main">
                  <a:graphicData uri="http://schemas.microsoft.com/office/word/2010/wordprocessingShape">
                    <wps:wsp>
                      <wps:cNvSpPr/>
                      <wps:spPr>
                        <a:xfrm>
                          <a:off x="0" y="0"/>
                          <a:ext cx="2828290"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6B7CBEA" w14:textId="77777777" w:rsidR="00944514" w:rsidRPr="0056762D" w:rsidRDefault="00944514" w:rsidP="002023FD">
                            <w:pPr>
                              <w:rPr>
                                <w:rFonts w:ascii="Arial" w:hAnsi="Arial" w:cs="Arial"/>
                                <w:sz w:val="20"/>
                              </w:rPr>
                            </w:pPr>
                          </w:p>
                          <w:p w14:paraId="24169099" w14:textId="77777777" w:rsidR="00944514" w:rsidRDefault="00944514" w:rsidP="002023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F281B9" id="Rounded Rectangle 1140" o:spid="_x0000_s1884" style="position:absolute;margin-left:-20.2pt;margin-top:12.4pt;width:222.7pt;height:72.75pt;z-index:-2484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" fillcolor="white [3201]" stroked="f" strokeweight="2pt">
                <v:textbox>
                  <w:txbxContent>
                    <w:p w14:paraId="16B7CBEA" w14:textId="77777777" w:rsidR="00944514" w:rsidRPr="0056762D" w:rsidRDefault="00944514" w:rsidP="002023FD">
                      <w:pPr>
                        <w:rPr>
                          <w:rFonts w:ascii="Arial" w:hAnsi="Arial" w:cs="Arial"/>
                          <w:sz w:val="20"/>
                        </w:rPr>
                      </w:pPr>
                    </w:p>
                    <w:p w14:paraId="24169099" w14:textId="77777777" w:rsidR="00944514" w:rsidRDefault="00944514" w:rsidP="002023FD"/>
                  </w:txbxContent>
                </v:textbox>
                <w10:wrap anchorx="margin"/>
              </v:roundrect>
            </w:pict>
          </mc:Fallback>
        </mc:AlternateContent>
      </w:r>
      <w:r>
        <w:rPr>
          <w:lang w:val="en-US"/>
        </w:rPr>
        <w:t xml:space="preserve"> </w:t>
      </w:r>
    </w:p>
    <w:p w14:paraId="22988D9C" w14:textId="77777777" w:rsidR="002023FD" w:rsidRPr="00A30337" w:rsidRDefault="002023FD" w:rsidP="002023FD">
      <w:pPr>
        <w:ind w:left="2160"/>
        <w:rPr>
          <w:rFonts w:asciiTheme="minorHAnsi" w:hAnsiTheme="minorHAnsi" w:cs="Arial"/>
          <w:szCs w:val="24"/>
        </w:rPr>
      </w:pPr>
      <w:r>
        <w:rPr>
          <w:noProof/>
          <w:lang w:val="en-US"/>
        </w:rPr>
        <mc:AlternateContent>
          <mc:Choice Requires="wps">
            <w:drawing>
              <wp:anchor distT="0" distB="0" distL="114300" distR="114300" simplePos="0" relativeHeight="254849024" behindDoc="0" locked="0" layoutInCell="1" allowOverlap="1" wp14:anchorId="7AD1B08B" wp14:editId="596EB15E">
                <wp:simplePos x="0" y="0"/>
                <wp:positionH relativeFrom="column">
                  <wp:posOffset>4238625</wp:posOffset>
                </wp:positionH>
                <wp:positionV relativeFrom="paragraph">
                  <wp:posOffset>128905</wp:posOffset>
                </wp:positionV>
                <wp:extent cx="0" cy="847725"/>
                <wp:effectExtent l="76200" t="0" r="57150" b="47625"/>
                <wp:wrapNone/>
                <wp:docPr id="1891" name="Straight Arrow Connector 1891"/>
                <wp:cNvGraphicFramePr/>
                <a:graphic xmlns:a="http://schemas.openxmlformats.org/drawingml/2006/main">
                  <a:graphicData uri="http://schemas.microsoft.com/office/word/2010/wordprocessingShape">
                    <wps:wsp>
                      <wps:cNvCnPr/>
                      <wps:spPr>
                        <a:xfrm>
                          <a:off x="0" y="0"/>
                          <a:ext cx="0"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CF78B" id="Straight Arrow Connector 1891" o:spid="_x0000_s1026" type="#_x0000_t32" style="position:absolute;margin-left:333.75pt;margin-top:10.15pt;width:0;height:66.75pt;z-index:2548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" strokecolor="#4579b8 [3044]">
                <v:stroke endarrow="block"/>
              </v:shape>
            </w:pict>
          </mc:Fallback>
        </mc:AlternateContent>
      </w:r>
      <w:r>
        <w:rPr>
          <w:lang w:val="en-US"/>
        </w:rPr>
        <w:t xml:space="preserve">  </w:t>
      </w:r>
    </w:p>
    <w:p w14:paraId="517D63ED" w14:textId="77777777" w:rsidR="002023FD" w:rsidRPr="007B5DF4" w:rsidRDefault="002023FD" w:rsidP="002023FD">
      <w:pPr>
        <w:rPr>
          <w:rFonts w:ascii="Arial" w:hAnsi="Arial" w:cs="Arial"/>
          <w:sz w:val="20"/>
          <w:lang w:val="en-US"/>
        </w:rPr>
      </w:pPr>
    </w:p>
    <w:p w14:paraId="526F5529" w14:textId="77777777" w:rsidR="002023FD" w:rsidRPr="00D65D23" w:rsidRDefault="002023FD" w:rsidP="002023FD">
      <w:pPr>
        <w:rPr>
          <w:rFonts w:ascii="Arial" w:hAnsi="Arial" w:cs="Arial"/>
          <w:sz w:val="20"/>
        </w:rPr>
      </w:pPr>
    </w:p>
    <w:p w14:paraId="1422EC79" w14:textId="77777777" w:rsidR="002023FD" w:rsidRDefault="002023FD" w:rsidP="002023FD">
      <w:pPr>
        <w:rPr>
          <w:lang w:val="en-US"/>
        </w:rPr>
      </w:pPr>
      <w:r w:rsidRPr="00FC6A80">
        <w:rPr>
          <w:rFonts w:ascii="Arial" w:hAnsi="Arial" w:cs="Arial"/>
          <w:noProof/>
          <w:sz w:val="20"/>
          <w:lang w:val="en-US"/>
        </w:rPr>
        <mc:AlternateContent>
          <mc:Choice Requires="wps">
            <w:drawing>
              <wp:anchor distT="0" distB="0" distL="114300" distR="114300" simplePos="0" relativeHeight="254837760" behindDoc="1" locked="0" layoutInCell="1" allowOverlap="1" wp14:anchorId="069745AF" wp14:editId="7458F894">
                <wp:simplePos x="0" y="0"/>
                <wp:positionH relativeFrom="margin">
                  <wp:posOffset>95250</wp:posOffset>
                </wp:positionH>
                <wp:positionV relativeFrom="paragraph">
                  <wp:posOffset>128270</wp:posOffset>
                </wp:positionV>
                <wp:extent cx="3086100" cy="561975"/>
                <wp:effectExtent l="0" t="0" r="0" b="9525"/>
                <wp:wrapNone/>
                <wp:docPr id="1160" name="Rounded Rectangle 1160"/>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0B60717" w14:textId="77777777" w:rsidR="00944514" w:rsidRPr="00FB6545" w:rsidRDefault="00944514" w:rsidP="002023FD">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9745AF" id="Rounded Rectangle 1160" o:spid="_x0000_s1885" style="position:absolute;margin-left:7.5pt;margin-top:10.1pt;width:243pt;height:44.25pt;z-index:-2484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" fillcolor="white [3201]" stroked="f" strokeweight="2pt">
                <v:textbox>
                  <w:txbxContent>
                    <w:p w14:paraId="10B60717" w14:textId="77777777" w:rsidR="00944514" w:rsidRPr="00FB6545" w:rsidRDefault="00944514" w:rsidP="002023FD">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1AD6AAFC" w14:textId="77777777" w:rsidR="002023FD" w:rsidRPr="005711E2" w:rsidRDefault="002023FD" w:rsidP="002023FD">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386A54E6" w14:textId="77777777" w:rsidR="002023FD" w:rsidRPr="007C4255" w:rsidRDefault="002023FD" w:rsidP="002023FD">
      <w:pPr>
        <w:rPr>
          <w:rFonts w:ascii="Arial" w:hAnsi="Arial" w:cs="Arial"/>
          <w:sz w:val="20"/>
        </w:rPr>
      </w:pPr>
      <w:r>
        <w:rPr>
          <w:lang w:val="en-US"/>
        </w:rPr>
        <w:t xml:space="preserve"> </w:t>
      </w:r>
    </w:p>
    <w:p w14:paraId="6247BCBE" w14:textId="77777777" w:rsidR="002023FD" w:rsidRDefault="002023FD" w:rsidP="002023FD">
      <w:pPr>
        <w:rPr>
          <w:lang w:val="en-US"/>
        </w:rPr>
      </w:pPr>
      <w:r w:rsidRPr="00755387">
        <w:rPr>
          <w:rFonts w:ascii="Arial" w:hAnsi="Arial" w:cs="Arial"/>
          <w:noProof/>
          <w:sz w:val="20"/>
          <w:lang w:val="en-US"/>
        </w:rPr>
        <mc:AlternateContent>
          <mc:Choice Requires="wps">
            <w:drawing>
              <wp:anchor distT="0" distB="0" distL="114300" distR="114300" simplePos="0" relativeHeight="254848000" behindDoc="0" locked="0" layoutInCell="1" allowOverlap="1" wp14:anchorId="144533D7" wp14:editId="3DE26C23">
                <wp:simplePos x="0" y="0"/>
                <wp:positionH relativeFrom="margin">
                  <wp:posOffset>3438525</wp:posOffset>
                </wp:positionH>
                <wp:positionV relativeFrom="paragraph">
                  <wp:posOffset>11430</wp:posOffset>
                </wp:positionV>
                <wp:extent cx="1590675" cy="1628775"/>
                <wp:effectExtent l="0" t="0" r="28575" b="28575"/>
                <wp:wrapNone/>
                <wp:docPr id="1890" name="Flowchart: Decision 1890"/>
                <wp:cNvGraphicFramePr/>
                <a:graphic xmlns:a="http://schemas.openxmlformats.org/drawingml/2006/main">
                  <a:graphicData uri="http://schemas.microsoft.com/office/word/2010/wordprocessingShape">
                    <wps:wsp>
                      <wps:cNvSpPr/>
                      <wps:spPr>
                        <a:xfrm>
                          <a:off x="0" y="0"/>
                          <a:ext cx="1590675" cy="16287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23AB81A" w14:textId="77777777" w:rsidR="00944514" w:rsidRPr="00755387" w:rsidRDefault="00944514" w:rsidP="002023FD">
                            <w:pPr>
                              <w:jc w:val="center"/>
                              <w:rPr>
                                <w:rFonts w:ascii="Arial" w:hAnsi="Arial" w:cs="Arial"/>
                                <w:sz w:val="20"/>
                              </w:rPr>
                            </w:pPr>
                            <w:r>
                              <w:rPr>
                                <w:rFonts w:ascii="Arial" w:hAnsi="Arial" w:cs="Arial"/>
                                <w:sz w:val="20"/>
                              </w:rPr>
                              <w:t>Is KTCPCFG configured in data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533D7" id="Flowchart: Decision 1890" o:spid="_x0000_s1886" type="#_x0000_t110" style="position:absolute;margin-left:270.75pt;margin-top:.9pt;width:125.25pt;height:128.25pt;z-index:2548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" fillcolor="white [3201]" strokecolor="#4f81bd [3204]" strokeweight="0">
                <v:textbox>
                  <w:txbxContent>
                    <w:p w14:paraId="323AB81A" w14:textId="77777777" w:rsidR="00944514" w:rsidRPr="00755387" w:rsidRDefault="00944514" w:rsidP="002023FD">
                      <w:pPr>
                        <w:jc w:val="center"/>
                        <w:rPr>
                          <w:rFonts w:ascii="Arial" w:hAnsi="Arial" w:cs="Arial"/>
                          <w:sz w:val="20"/>
                        </w:rPr>
                      </w:pPr>
                      <w:r>
                        <w:rPr>
                          <w:rFonts w:ascii="Arial" w:hAnsi="Arial" w:cs="Arial"/>
                          <w:sz w:val="20"/>
                        </w:rPr>
                        <w:t>Is KTCPCFG configured in data mode</w:t>
                      </w:r>
                    </w:p>
                  </w:txbxContent>
                </v:textbox>
                <w10:wrap anchorx="margin"/>
              </v:shape>
            </w:pict>
          </mc:Fallback>
        </mc:AlternateContent>
      </w:r>
    </w:p>
    <w:p w14:paraId="75209FE9" w14:textId="77777777" w:rsidR="002023FD" w:rsidRDefault="002023FD" w:rsidP="002023FD">
      <w:pPr>
        <w:rPr>
          <w:lang w:val="en-US"/>
        </w:rPr>
      </w:pPr>
      <w:r>
        <w:rPr>
          <w:lang w:val="en-US"/>
        </w:rPr>
        <w:t xml:space="preserve">                                                                                              </w:t>
      </w:r>
    </w:p>
    <w:p w14:paraId="7FA39425" w14:textId="77777777" w:rsidR="002023FD" w:rsidRDefault="002023FD" w:rsidP="002023FD">
      <w:pPr>
        <w:rPr>
          <w:rFonts w:ascii="Arial" w:hAnsi="Arial" w:cs="Arial"/>
          <w:sz w:val="20"/>
        </w:rPr>
      </w:pPr>
    </w:p>
    <w:p w14:paraId="41773BDD" w14:textId="77777777" w:rsidR="002023FD" w:rsidRPr="007C4255" w:rsidRDefault="002023FD" w:rsidP="002023FD">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164060D5" w14:textId="77777777" w:rsidR="002023FD" w:rsidRPr="00F66174" w:rsidRDefault="002023FD" w:rsidP="002023FD">
      <w:pPr>
        <w:rPr>
          <w:rFonts w:ascii="Arial" w:hAnsi="Arial" w:cs="Arial"/>
          <w:sz w:val="20"/>
          <w:lang w:val="en-US"/>
        </w:rPr>
      </w:pPr>
      <w:r>
        <w:rPr>
          <w:noProof/>
          <w:lang w:val="en-US"/>
        </w:rPr>
        <mc:AlternateContent>
          <mc:Choice Requires="wps">
            <w:drawing>
              <wp:anchor distT="0" distB="0" distL="114300" distR="114300" simplePos="0" relativeHeight="254850048" behindDoc="0" locked="0" layoutInCell="1" allowOverlap="1" wp14:anchorId="325B5AED" wp14:editId="75BBF243">
                <wp:simplePos x="0" y="0"/>
                <wp:positionH relativeFrom="column">
                  <wp:posOffset>361950</wp:posOffset>
                </wp:positionH>
                <wp:positionV relativeFrom="paragraph">
                  <wp:posOffset>158750</wp:posOffset>
                </wp:positionV>
                <wp:extent cx="3076575" cy="0"/>
                <wp:effectExtent l="38100" t="76200" r="0" b="95250"/>
                <wp:wrapNone/>
                <wp:docPr id="1895" name="Straight Arrow Connector 1895"/>
                <wp:cNvGraphicFramePr/>
                <a:graphic xmlns:a="http://schemas.openxmlformats.org/drawingml/2006/main">
                  <a:graphicData uri="http://schemas.microsoft.com/office/word/2010/wordprocessingShape">
                    <wps:wsp>
                      <wps:cNvCnPr/>
                      <wps:spPr>
                        <a:xfrm flipH="1">
                          <a:off x="0" y="0"/>
                          <a:ext cx="3076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6F7010" id="Straight Arrow Connector 1895" o:spid="_x0000_s1026" type="#_x0000_t32" style="position:absolute;margin-left:28.5pt;margin-top:12.5pt;width:242.25pt;height:0;flip:x;z-index:2548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" strokecolor="#4579b8 [3044]">
                <v:stroke endarrow="block"/>
              </v:shape>
            </w:pict>
          </mc:Fallback>
        </mc:AlternateContent>
      </w:r>
      <w:r>
        <w:rPr>
          <w:rFonts w:ascii="Arial" w:hAnsi="Arial" w:cs="Arial"/>
          <w:sz w:val="20"/>
          <w:lang w:val="en-US"/>
        </w:rPr>
        <w:t xml:space="preserve">              </w:t>
      </w:r>
      <w:r w:rsidRPr="00420169">
        <w:rPr>
          <w:rFonts w:asciiTheme="minorHAnsi" w:hAnsiTheme="minorHAnsi" w:cs="Arial"/>
          <w:szCs w:val="24"/>
          <w:lang w:val="en-US"/>
        </w:rPr>
        <w:t xml:space="preserve">   Send data with received data length    </w:t>
      </w:r>
      <w:r>
        <w:rPr>
          <w:rFonts w:asciiTheme="minorHAnsi" w:hAnsiTheme="minorHAnsi" w:cs="Arial"/>
          <w:szCs w:val="24"/>
          <w:lang w:val="en-US"/>
        </w:rPr>
        <w:t xml:space="preserve">       </w:t>
      </w:r>
      <w:r>
        <w:rPr>
          <w:rFonts w:ascii="Arial" w:hAnsi="Arial" w:cs="Arial"/>
          <w:sz w:val="20"/>
          <w:lang w:val="en-US"/>
        </w:rPr>
        <w:t>Yes</w:t>
      </w:r>
    </w:p>
    <w:p w14:paraId="3ECF9329" w14:textId="77777777" w:rsidR="002023FD" w:rsidRDefault="002023FD" w:rsidP="002023FD">
      <w:pPr>
        <w:rPr>
          <w:rFonts w:ascii="Arial" w:hAnsi="Arial" w:cs="Arial"/>
          <w:sz w:val="20"/>
          <w:lang w:val="en-US"/>
        </w:rPr>
      </w:pPr>
      <w:r>
        <w:rPr>
          <w:lang w:val="en-US"/>
        </w:rPr>
        <w:t xml:space="preserve">                  as unsolicited response</w:t>
      </w:r>
    </w:p>
    <w:p w14:paraId="3C4D662F" w14:textId="77777777" w:rsidR="002023FD" w:rsidRPr="007B5DF4" w:rsidRDefault="002023FD" w:rsidP="002023FD">
      <w:pPr>
        <w:rPr>
          <w:rFonts w:ascii="Arial" w:hAnsi="Arial" w:cs="Arial"/>
          <w:sz w:val="20"/>
          <w:lang w:val="en-US"/>
        </w:rPr>
      </w:pPr>
      <w:r>
        <w:rPr>
          <w:rFonts w:ascii="Arial" w:hAnsi="Arial" w:cs="Arial"/>
          <w:sz w:val="20"/>
          <w:lang w:val="en-US"/>
        </w:rPr>
        <w:t xml:space="preserve">           </w:t>
      </w:r>
    </w:p>
    <w:p w14:paraId="0055EE32" w14:textId="77777777" w:rsidR="002023FD" w:rsidRPr="007B5DF4" w:rsidRDefault="002023FD" w:rsidP="002023FD">
      <w:pPr>
        <w:rPr>
          <w:rFonts w:ascii="Arial" w:hAnsi="Arial" w:cs="Arial"/>
          <w:sz w:val="20"/>
          <w:lang w:val="en-US"/>
        </w:rPr>
      </w:pPr>
      <w:r w:rsidRPr="007B5DF4">
        <w:rPr>
          <w:rFonts w:ascii="Arial" w:hAnsi="Arial" w:cs="Arial"/>
          <w:sz w:val="20"/>
          <w:lang w:val="en-US"/>
        </w:rPr>
        <w:t xml:space="preserve">  </w:t>
      </w:r>
      <w:r>
        <w:rPr>
          <w:rFonts w:ascii="Arial" w:hAnsi="Arial" w:cs="Arial"/>
          <w:sz w:val="20"/>
          <w:lang w:val="en-US"/>
        </w:rPr>
        <w:t xml:space="preserve">         </w:t>
      </w:r>
    </w:p>
    <w:p w14:paraId="7B9FB4D3" w14:textId="77777777" w:rsidR="002023FD" w:rsidRPr="007B5DF4" w:rsidRDefault="002023FD" w:rsidP="002023FD">
      <w:pPr>
        <w:rPr>
          <w:rFonts w:ascii="Arial" w:hAnsi="Arial" w:cs="Arial"/>
          <w:sz w:val="20"/>
        </w:rPr>
      </w:pPr>
      <w:r>
        <w:rPr>
          <w:rFonts w:ascii="Arial" w:hAnsi="Arial" w:cs="Arial"/>
          <w:sz w:val="20"/>
        </w:rPr>
        <w:t xml:space="preserve">           </w:t>
      </w:r>
    </w:p>
    <w:p w14:paraId="38E8F97E" w14:textId="77777777" w:rsidR="002023FD" w:rsidRDefault="002023FD" w:rsidP="002023FD">
      <w:pPr>
        <w:rPr>
          <w:lang w:val="en-US"/>
        </w:rPr>
      </w:pPr>
      <w:r>
        <w:rPr>
          <w:noProof/>
          <w:lang w:val="en-US"/>
        </w:rPr>
        <mc:AlternateContent>
          <mc:Choice Requires="wps">
            <w:drawing>
              <wp:anchor distT="0" distB="0" distL="114300" distR="114300" simplePos="0" relativeHeight="254851072" behindDoc="0" locked="0" layoutInCell="1" allowOverlap="1" wp14:anchorId="4649EF13" wp14:editId="1D6573C3">
                <wp:simplePos x="0" y="0"/>
                <wp:positionH relativeFrom="column">
                  <wp:posOffset>4238625</wp:posOffset>
                </wp:positionH>
                <wp:positionV relativeFrom="paragraph">
                  <wp:posOffset>156210</wp:posOffset>
                </wp:positionV>
                <wp:extent cx="0" cy="714375"/>
                <wp:effectExtent l="0" t="0" r="19050" b="28575"/>
                <wp:wrapNone/>
                <wp:docPr id="1865" name="Straight Connector 1865"/>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C6452" id="Straight Connector 1865" o:spid="_x0000_s1026" style="position:absolute;z-index:254851072;visibility:visible;mso-wrap-style:square;mso-wrap-distance-left:9pt;mso-wrap-distance-top:0;mso-wrap-distance-right:9pt;mso-wrap-distance-bottom:0;mso-position-horizontal:absolute;mso-position-horizontal-relative:text;mso-position-vertical:absolute;mso-position-vertical-relative:text" from="333.75pt,12.3pt" to="333.7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" strokecolor="#4579b8 [3044]"/>
            </w:pict>
          </mc:Fallback>
        </mc:AlternateContent>
      </w:r>
      <w:r>
        <w:rPr>
          <w:lang w:val="en-US"/>
        </w:rPr>
        <w:t xml:space="preserve">                                        </w:t>
      </w:r>
    </w:p>
    <w:p w14:paraId="5CB81BC8" w14:textId="77777777" w:rsidR="002023FD" w:rsidRDefault="002023FD" w:rsidP="002023FD">
      <w:pPr>
        <w:rPr>
          <w:rFonts w:asciiTheme="minorHAnsi" w:hAnsiTheme="minorHAnsi" w:cs="Arial"/>
          <w:szCs w:val="24"/>
          <w:lang w:val="en-US"/>
        </w:rPr>
      </w:pPr>
      <w:r>
        <w:rPr>
          <w:rFonts w:asciiTheme="minorHAnsi" w:hAnsiTheme="minorHAnsi" w:cs="Arial"/>
          <w:szCs w:val="24"/>
          <w:lang w:val="en-US"/>
        </w:rPr>
        <w:t xml:space="preserve">                                                                                                                             No</w:t>
      </w:r>
    </w:p>
    <w:p w14:paraId="1E0EACA9" w14:textId="77777777" w:rsidR="002023FD" w:rsidRDefault="002023FD" w:rsidP="002023FD">
      <w:pPr>
        <w:rPr>
          <w:rFonts w:asciiTheme="minorHAnsi" w:hAnsiTheme="minorHAnsi" w:cs="Arial"/>
          <w:szCs w:val="24"/>
          <w:lang w:val="en-US"/>
        </w:rPr>
      </w:pPr>
    </w:p>
    <w:p w14:paraId="3402A38A" w14:textId="77777777" w:rsidR="002023FD" w:rsidRDefault="002023FD" w:rsidP="002023FD">
      <w:pPr>
        <w:rPr>
          <w:rFonts w:asciiTheme="minorHAnsi" w:hAnsiTheme="minorHAnsi" w:cs="Arial"/>
          <w:szCs w:val="24"/>
          <w:lang w:val="en-US"/>
        </w:rPr>
      </w:pPr>
    </w:p>
    <w:p w14:paraId="6448BE4C" w14:textId="77777777" w:rsidR="002023FD" w:rsidRDefault="002023FD" w:rsidP="002023FD">
      <w:pPr>
        <w:rPr>
          <w:rFonts w:asciiTheme="minorHAnsi" w:hAnsiTheme="minorHAnsi" w:cs="Arial"/>
          <w:szCs w:val="24"/>
          <w:lang w:val="en-US"/>
        </w:rPr>
      </w:pPr>
      <w:r>
        <w:rPr>
          <w:rFonts w:ascii="Times New Roman" w:eastAsiaTheme="minorHAnsi" w:hAnsi="Times New Roman"/>
          <w:noProof/>
          <w:szCs w:val="24"/>
          <w:lang w:val="en-US"/>
        </w:rPr>
        <mc:AlternateContent>
          <mc:Choice Requires="wps">
            <w:drawing>
              <wp:anchor distT="0" distB="0" distL="114300" distR="114300" simplePos="0" relativeHeight="254853120" behindDoc="0" locked="0" layoutInCell="1" allowOverlap="1" wp14:anchorId="5816BABB" wp14:editId="7B068F4B">
                <wp:simplePos x="0" y="0"/>
                <wp:positionH relativeFrom="column">
                  <wp:posOffset>3457575</wp:posOffset>
                </wp:positionH>
                <wp:positionV relativeFrom="paragraph">
                  <wp:posOffset>45720</wp:posOffset>
                </wp:positionV>
                <wp:extent cx="1581150" cy="847725"/>
                <wp:effectExtent l="57150" t="38100" r="76200" b="104775"/>
                <wp:wrapNone/>
                <wp:docPr id="2125" name="Rectangle 2125"/>
                <wp:cNvGraphicFramePr/>
                <a:graphic xmlns:a="http://schemas.openxmlformats.org/drawingml/2006/main">
                  <a:graphicData uri="http://schemas.microsoft.com/office/word/2010/wordprocessingShape">
                    <wps:wsp>
                      <wps:cNvSpPr/>
                      <wps:spPr>
                        <a:xfrm>
                          <a:off x="0" y="0"/>
                          <a:ext cx="1581150" cy="84772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1B58082" w14:textId="77777777" w:rsidR="00944514" w:rsidRPr="00983E26" w:rsidRDefault="00944514" w:rsidP="002023FD">
                            <w:pPr>
                              <w:jc w:val="center"/>
                            </w:pPr>
                            <w:r>
                              <w:rPr>
                                <w:rFonts w:asciiTheme="minorHAnsi" w:hAnsiTheme="minorHAnsi" w:cs="Arial"/>
                                <w:szCs w:val="24"/>
                              </w:rPr>
                              <w:t>Create dynamic memory and store the received data into 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16BABB" id="Rectangle 2125" o:spid="_x0000_s1887" style="position:absolute;margin-left:272.25pt;margin-top:3.6pt;width:124.5pt;height:66.75pt;z-index:2548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" fillcolor="#9bbb59 [3206]" strokecolor="#92d050">
                <v:shadow on="t" color="black" opacity="24903f" origin=",.5" offset="0,.55556mm"/>
                <v:textbox>
                  <w:txbxContent>
                    <w:p w14:paraId="11B58082" w14:textId="77777777" w:rsidR="00944514" w:rsidRPr="00983E26" w:rsidRDefault="00944514" w:rsidP="002023FD">
                      <w:pPr>
                        <w:jc w:val="center"/>
                      </w:pPr>
                      <w:r>
                        <w:rPr>
                          <w:rFonts w:asciiTheme="minorHAnsi" w:hAnsiTheme="minorHAnsi" w:cs="Arial"/>
                          <w:szCs w:val="24"/>
                        </w:rPr>
                        <w:t>Create dynamic memory and store the received data into buffer</w:t>
                      </w:r>
                    </w:p>
                  </w:txbxContent>
                </v:textbox>
              </v:rect>
            </w:pict>
          </mc:Fallback>
        </mc:AlternateContent>
      </w:r>
    </w:p>
    <w:p w14:paraId="55B9494B" w14:textId="77777777" w:rsidR="002023FD" w:rsidRDefault="002023FD" w:rsidP="002023FD">
      <w:pPr>
        <w:rPr>
          <w:rFonts w:asciiTheme="minorHAnsi" w:hAnsiTheme="minorHAnsi" w:cs="Arial"/>
          <w:szCs w:val="24"/>
          <w:lang w:val="en-US"/>
        </w:rPr>
      </w:pPr>
      <w:r>
        <w:rPr>
          <w:rFonts w:asciiTheme="minorHAnsi" w:hAnsiTheme="minorHAnsi" w:cs="Arial"/>
          <w:szCs w:val="24"/>
          <w:lang w:val="en-US"/>
        </w:rPr>
        <w:t xml:space="preserve">                </w:t>
      </w:r>
      <w:r w:rsidRPr="00A30337">
        <w:rPr>
          <w:rFonts w:asciiTheme="minorHAnsi" w:hAnsiTheme="minorHAnsi" w:cs="Arial"/>
          <w:szCs w:val="24"/>
          <w:lang w:val="en-US"/>
        </w:rPr>
        <w:t xml:space="preserve">Send </w:t>
      </w:r>
      <w:r>
        <w:rPr>
          <w:rFonts w:asciiTheme="minorHAnsi" w:hAnsiTheme="minorHAnsi" w:cs="Arial"/>
          <w:szCs w:val="24"/>
          <w:lang w:val="en-US"/>
        </w:rPr>
        <w:t>length of received data as unsolicited</w:t>
      </w:r>
    </w:p>
    <w:p w14:paraId="403D9A5D" w14:textId="77777777" w:rsidR="002023FD" w:rsidRDefault="002023FD" w:rsidP="002023FD">
      <w:pPr>
        <w:rPr>
          <w:rFonts w:asciiTheme="minorHAnsi" w:hAnsiTheme="minorHAnsi" w:cs="Arial"/>
          <w:szCs w:val="24"/>
          <w:lang w:val="en-US"/>
        </w:rPr>
      </w:pPr>
      <w:r>
        <w:rPr>
          <w:noProof/>
          <w:lang w:val="en-US"/>
        </w:rPr>
        <mc:AlternateContent>
          <mc:Choice Requires="wps">
            <w:drawing>
              <wp:anchor distT="0" distB="0" distL="114300" distR="114300" simplePos="0" relativeHeight="254852096" behindDoc="0" locked="0" layoutInCell="1" allowOverlap="1" wp14:anchorId="45B417A6" wp14:editId="28FC0842">
                <wp:simplePos x="0" y="0"/>
                <wp:positionH relativeFrom="column">
                  <wp:posOffset>352425</wp:posOffset>
                </wp:positionH>
                <wp:positionV relativeFrom="paragraph">
                  <wp:posOffset>99060</wp:posOffset>
                </wp:positionV>
                <wp:extent cx="3876675" cy="0"/>
                <wp:effectExtent l="38100" t="76200" r="0" b="95250"/>
                <wp:wrapNone/>
                <wp:docPr id="1893" name="Straight Arrow Connector 1893"/>
                <wp:cNvGraphicFramePr/>
                <a:graphic xmlns:a="http://schemas.openxmlformats.org/drawingml/2006/main">
                  <a:graphicData uri="http://schemas.microsoft.com/office/word/2010/wordprocessingShape">
                    <wps:wsp>
                      <wps:cNvCnPr/>
                      <wps:spPr>
                        <a:xfrm flipH="1">
                          <a:off x="0" y="0"/>
                          <a:ext cx="3876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AB644B" id="Straight Arrow Connector 1893" o:spid="_x0000_s1026" type="#_x0000_t32" style="position:absolute;margin-left:27.75pt;margin-top:7.8pt;width:305.25pt;height:0;flip:x;z-index:2548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" strokecolor="#4579b8 [3044]">
                <v:stroke endarrow="block"/>
              </v:shape>
            </w:pict>
          </mc:Fallback>
        </mc:AlternateContent>
      </w:r>
    </w:p>
    <w:p w14:paraId="1657ACA4" w14:textId="77777777" w:rsidR="002023FD" w:rsidRPr="007B5DF4" w:rsidRDefault="002023FD" w:rsidP="002023FD">
      <w:pPr>
        <w:rPr>
          <w:rFonts w:ascii="Arial" w:hAnsi="Arial" w:cs="Arial"/>
          <w:sz w:val="20"/>
        </w:rPr>
      </w:pPr>
      <w:r>
        <w:rPr>
          <w:rFonts w:asciiTheme="minorHAnsi" w:hAnsiTheme="minorHAnsi" w:cs="Arial"/>
          <w:szCs w:val="24"/>
          <w:lang w:val="en-US"/>
        </w:rPr>
        <w:t xml:space="preserve">                         response</w:t>
      </w:r>
      <w:r>
        <w:rPr>
          <w:lang w:val="en-US"/>
        </w:rPr>
        <w:t xml:space="preserve"> </w:t>
      </w:r>
      <w:r w:rsidRPr="00A30337">
        <w:rPr>
          <w:rFonts w:asciiTheme="minorHAnsi" w:hAnsiTheme="minorHAnsi" w:cs="Arial"/>
          <w:szCs w:val="24"/>
        </w:rPr>
        <w:t>to the host</w:t>
      </w:r>
    </w:p>
    <w:p w14:paraId="3C86D4AA" w14:textId="77777777" w:rsidR="002023FD" w:rsidRDefault="002023FD" w:rsidP="002023FD">
      <w:pPr>
        <w:rPr>
          <w:rFonts w:asciiTheme="minorHAnsi" w:hAnsiTheme="minorHAnsi" w:cs="Arial"/>
          <w:szCs w:val="24"/>
          <w:lang w:val="en-US"/>
        </w:rPr>
      </w:pPr>
    </w:p>
    <w:p w14:paraId="1B99435E" w14:textId="77777777" w:rsidR="002023FD" w:rsidRPr="00A30337" w:rsidRDefault="002023FD" w:rsidP="002023FD">
      <w:pPr>
        <w:rPr>
          <w:rFonts w:asciiTheme="minorHAnsi" w:hAnsiTheme="minorHAnsi" w:cs="Arial"/>
          <w:szCs w:val="24"/>
        </w:rPr>
      </w:pPr>
      <w:r w:rsidRPr="00A30337">
        <w:rPr>
          <w:rFonts w:asciiTheme="minorHAnsi" w:hAnsiTheme="minorHAnsi" w:cs="Arial"/>
          <w:szCs w:val="24"/>
          <w:lang w:val="en-US"/>
        </w:rPr>
        <w:tab/>
      </w:r>
      <w:r>
        <w:rPr>
          <w:rFonts w:asciiTheme="minorHAnsi" w:hAnsiTheme="minorHAnsi" w:cs="Arial"/>
          <w:szCs w:val="24"/>
          <w:lang w:val="en-US"/>
        </w:rPr>
        <w:tab/>
      </w:r>
      <w:r>
        <w:rPr>
          <w:rFonts w:asciiTheme="minorHAnsi" w:hAnsiTheme="minorHAnsi" w:cs="Arial"/>
          <w:szCs w:val="24"/>
          <w:lang w:val="en-US"/>
        </w:rPr>
        <w:tab/>
      </w:r>
    </w:p>
    <w:p w14:paraId="61BA3D2C" w14:textId="77777777" w:rsidR="002023FD" w:rsidRPr="0077090A" w:rsidRDefault="002023FD" w:rsidP="002023FD">
      <w:pPr>
        <w:rPr>
          <w:rFonts w:asciiTheme="minorHAnsi" w:hAnsiTheme="minorHAnsi" w:cs="Arial"/>
          <w:szCs w:val="24"/>
          <w:lang w:val="en-US"/>
        </w:rPr>
      </w:pPr>
      <w:r>
        <w:rPr>
          <w:lang w:val="en-US"/>
        </w:rPr>
        <w:t xml:space="preserve">            </w:t>
      </w:r>
    </w:p>
    <w:p w14:paraId="40C99A86" w14:textId="77777777" w:rsidR="002023FD" w:rsidRDefault="002023FD" w:rsidP="002023FD">
      <w:pPr>
        <w:rPr>
          <w:lang w:val="en-US"/>
        </w:rPr>
      </w:pPr>
    </w:p>
    <w:p w14:paraId="1139E2D8" w14:textId="77777777" w:rsidR="002023FD" w:rsidRPr="007B5DF4" w:rsidRDefault="002023FD" w:rsidP="002023FD">
      <w:pPr>
        <w:rPr>
          <w:rFonts w:ascii="Arial" w:hAnsi="Arial" w:cs="Arial"/>
          <w:sz w:val="20"/>
        </w:rPr>
      </w:pPr>
      <w:r>
        <w:rPr>
          <w:lang w:val="en-US"/>
        </w:rPr>
        <w:t xml:space="preserve">                                       </w:t>
      </w:r>
    </w:p>
    <w:p w14:paraId="74C03BFA" w14:textId="77777777" w:rsidR="002023FD" w:rsidRDefault="002023FD" w:rsidP="002023FD">
      <w:pPr>
        <w:rPr>
          <w:lang w:val="en-US"/>
        </w:rPr>
      </w:pPr>
    </w:p>
    <w:p w14:paraId="0A23972C" w14:textId="77777777" w:rsidR="00C130E8" w:rsidRDefault="00C130E8" w:rsidP="00C130E8"/>
    <w:p w14:paraId="126B1621" w14:textId="77777777" w:rsidR="00C130E8" w:rsidRDefault="00C130E8" w:rsidP="00C130E8"/>
    <w:p w14:paraId="5496DFB3" w14:textId="1C7A47F3" w:rsidR="00C130E8" w:rsidRDefault="00C130E8" w:rsidP="00C130E8"/>
    <w:p w14:paraId="3B10C8BE" w14:textId="77777777" w:rsidR="00C130E8" w:rsidRDefault="00C130E8" w:rsidP="00C130E8">
      <w:pPr>
        <w:pStyle w:val="Heading3"/>
        <w:numPr>
          <w:ilvl w:val="2"/>
          <w:numId w:val="1"/>
        </w:numPr>
      </w:pPr>
      <w:bookmarkStart w:id="154" w:name="_Toc516684859"/>
      <w:r>
        <w:t>Service Dependencies</w:t>
      </w:r>
      <w:bookmarkEnd w:id="154"/>
    </w:p>
    <w:p w14:paraId="0DF1FE63" w14:textId="77777777" w:rsidR="00C130E8" w:rsidRPr="00EB0DAC" w:rsidRDefault="00C130E8" w:rsidP="00C130E8"/>
    <w:p w14:paraId="17B8DBE2" w14:textId="77777777" w:rsidR="00C130E8" w:rsidRPr="00B4199C" w:rsidRDefault="00C130E8" w:rsidP="00C130E8">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29D81E42" w14:textId="7E3B5B26" w:rsidR="00C130E8" w:rsidRPr="00B4199C" w:rsidRDefault="00C130E8" w:rsidP="00C130E8">
      <w:pPr>
        <w:ind w:left="720"/>
        <w:jc w:val="both"/>
        <w:rPr>
          <w:rFonts w:asciiTheme="minorHAnsi" w:hAnsiTheme="minorHAnsi" w:cs="Arial"/>
          <w:szCs w:val="24"/>
        </w:rPr>
      </w:pPr>
      <w:r w:rsidRPr="00B4199C">
        <w:rPr>
          <w:rFonts w:asciiTheme="minorHAnsi" w:hAnsiTheme="minorHAnsi" w:cs="Arial"/>
          <w:szCs w:val="24"/>
        </w:rPr>
        <w:t>+</w:t>
      </w:r>
      <w:r>
        <w:rPr>
          <w:rFonts w:asciiTheme="minorHAnsi" w:hAnsiTheme="minorHAnsi" w:cs="Arial"/>
          <w:szCs w:val="24"/>
        </w:rPr>
        <w:t>KTCP_DATA</w:t>
      </w:r>
      <w:r w:rsidRPr="00B4199C">
        <w:rPr>
          <w:rFonts w:asciiTheme="minorHAnsi" w:hAnsiTheme="minorHAnsi" w:cs="Arial"/>
          <w:szCs w:val="24"/>
        </w:rPr>
        <w:t xml:space="preserve"> </w:t>
      </w:r>
      <w:r>
        <w:rPr>
          <w:rFonts w:asciiTheme="minorHAnsi" w:hAnsiTheme="minorHAnsi" w:cs="Arial"/>
          <w:szCs w:val="24"/>
        </w:rPr>
        <w:t>notify received TCP packet as unsolicited response with other AT command (ex. AT+</w:t>
      </w:r>
      <w:r w:rsidR="00221214">
        <w:rPr>
          <w:rFonts w:asciiTheme="minorHAnsi" w:hAnsiTheme="minorHAnsi" w:cs="Arial"/>
          <w:szCs w:val="24"/>
        </w:rPr>
        <w:t>KTCPCNX)</w:t>
      </w:r>
      <w:r>
        <w:rPr>
          <w:rFonts w:asciiTheme="minorHAnsi" w:hAnsiTheme="minorHAnsi" w:cs="Arial"/>
          <w:szCs w:val="24"/>
        </w:rPr>
        <w:t xml:space="preserve">. </w:t>
      </w:r>
    </w:p>
    <w:p w14:paraId="630D8372" w14:textId="77777777" w:rsidR="00C130E8" w:rsidRPr="00EB0DAC" w:rsidRDefault="00C130E8" w:rsidP="00C130E8"/>
    <w:tbl>
      <w:tblPr>
        <w:tblStyle w:val="TableGrid"/>
        <w:tblW w:w="0" w:type="auto"/>
        <w:tblLook w:val="04A0" w:firstRow="1" w:lastRow="0" w:firstColumn="1" w:lastColumn="0" w:noHBand="0" w:noVBand="1"/>
      </w:tblPr>
      <w:tblGrid>
        <w:gridCol w:w="1867"/>
        <w:gridCol w:w="4380"/>
        <w:gridCol w:w="2383"/>
      </w:tblGrid>
      <w:tr w:rsidR="002023FD" w14:paraId="3C70D814" w14:textId="77777777" w:rsidTr="00824825">
        <w:tc>
          <w:tcPr>
            <w:tcW w:w="6247" w:type="dxa"/>
            <w:gridSpan w:val="2"/>
          </w:tcPr>
          <w:p w14:paraId="2FC2EF77" w14:textId="77777777" w:rsidR="002023FD" w:rsidRPr="00F64953" w:rsidRDefault="002023FD" w:rsidP="00824825">
            <w:r w:rsidRPr="00000209">
              <w:rPr>
                <w:b/>
              </w:rPr>
              <w:t xml:space="preserve">Legato Services </w:t>
            </w:r>
          </w:p>
        </w:tc>
        <w:tc>
          <w:tcPr>
            <w:tcW w:w="2383" w:type="dxa"/>
          </w:tcPr>
          <w:p w14:paraId="64697315" w14:textId="77777777" w:rsidR="002023FD" w:rsidRDefault="002023FD" w:rsidP="00824825">
            <w:r w:rsidRPr="00106A39">
              <w:rPr>
                <w:b/>
              </w:rPr>
              <w:t>Comments</w:t>
            </w:r>
            <w:r>
              <w:rPr>
                <w:b/>
              </w:rPr>
              <w:t>/Remarks</w:t>
            </w:r>
          </w:p>
        </w:tc>
      </w:tr>
      <w:tr w:rsidR="002023FD" w:rsidRPr="00F64953" w14:paraId="38E65262" w14:textId="77777777" w:rsidTr="00824825">
        <w:tc>
          <w:tcPr>
            <w:tcW w:w="1867" w:type="dxa"/>
          </w:tcPr>
          <w:p w14:paraId="501E3CE0" w14:textId="77777777" w:rsidR="002023FD" w:rsidRDefault="002023FD" w:rsidP="00824825">
            <w:pPr>
              <w:rPr>
                <w:b/>
              </w:rPr>
            </w:pPr>
            <w:r>
              <w:t>AT Command server services</w:t>
            </w:r>
          </w:p>
        </w:tc>
        <w:tc>
          <w:tcPr>
            <w:tcW w:w="4380" w:type="dxa"/>
          </w:tcPr>
          <w:p w14:paraId="33122D66" w14:textId="77777777" w:rsidR="002023FD" w:rsidRDefault="002023FD" w:rsidP="00824825">
            <w:r w:rsidRPr="00F64953">
              <w:t>le_a</w:t>
            </w:r>
            <w:r>
              <w:t>tServer_SendUnsolicitedResponse</w:t>
            </w:r>
            <w:r w:rsidRPr="00F64953">
              <w:br/>
            </w:r>
          </w:p>
        </w:tc>
        <w:tc>
          <w:tcPr>
            <w:tcW w:w="2383" w:type="dxa"/>
          </w:tcPr>
          <w:p w14:paraId="5B647B98" w14:textId="77777777" w:rsidR="002023FD" w:rsidRPr="00F64953" w:rsidRDefault="002023FD" w:rsidP="00824825">
            <w:r>
              <w:t>The AT commands Server handles AT commands' subscriptions on a requested serial device.</w:t>
            </w:r>
          </w:p>
        </w:tc>
      </w:tr>
      <w:tr w:rsidR="002023FD" w14:paraId="0E84EA38" w14:textId="77777777" w:rsidTr="00824825">
        <w:tc>
          <w:tcPr>
            <w:tcW w:w="1867" w:type="dxa"/>
          </w:tcPr>
          <w:p w14:paraId="76F33D1C" w14:textId="77777777" w:rsidR="002023FD" w:rsidRDefault="002023FD" w:rsidP="00824825">
            <w:r>
              <w:t>Other Services</w:t>
            </w:r>
          </w:p>
        </w:tc>
        <w:tc>
          <w:tcPr>
            <w:tcW w:w="4380" w:type="dxa"/>
          </w:tcPr>
          <w:p w14:paraId="6C7C4E42" w14:textId="77777777" w:rsidR="002023FD" w:rsidRDefault="002023FD" w:rsidP="00824825">
            <w:r>
              <w:t>le_mem_CreatePool</w:t>
            </w:r>
          </w:p>
          <w:p w14:paraId="77D33A2D" w14:textId="77777777" w:rsidR="002023FD" w:rsidRDefault="002023FD" w:rsidP="00824825">
            <w:r w:rsidRPr="00B455CA">
              <w:t>le_mem_CreateSubPool</w:t>
            </w:r>
          </w:p>
          <w:p w14:paraId="7D6BC874" w14:textId="77777777" w:rsidR="002023FD" w:rsidRDefault="002023FD" w:rsidP="00824825">
            <w:r w:rsidRPr="00B455CA">
              <w:t>le_mem_ForceAlloc</w:t>
            </w:r>
          </w:p>
          <w:p w14:paraId="2AF610F0" w14:textId="77777777" w:rsidR="002023FD" w:rsidRPr="00F64953" w:rsidRDefault="002023FD" w:rsidP="00824825">
            <w:r w:rsidRPr="00B455CA">
              <w:t>le_fdMonitor_Disable</w:t>
            </w:r>
          </w:p>
        </w:tc>
        <w:tc>
          <w:tcPr>
            <w:tcW w:w="2383" w:type="dxa"/>
          </w:tcPr>
          <w:p w14:paraId="3CF49856" w14:textId="77777777" w:rsidR="002023FD" w:rsidRDefault="002023FD" w:rsidP="00824825">
            <w:r>
              <w:t>D</w:t>
            </w:r>
            <w:r w:rsidRPr="0067783D">
              <w:t xml:space="preserve">ynamic memory allocation </w:t>
            </w:r>
            <w:r>
              <w:t>i</w:t>
            </w:r>
            <w:r w:rsidRPr="0067783D">
              <w:t xml:space="preserve">s </w:t>
            </w:r>
            <w:r>
              <w:t>helps to prevent</w:t>
            </w:r>
            <w:r w:rsidRPr="0067783D">
              <w:t xml:space="preserve"> the wastage of memory</w:t>
            </w:r>
          </w:p>
        </w:tc>
      </w:tr>
      <w:tr w:rsidR="002023FD" w:rsidRPr="00000209" w14:paraId="55E6D5DE" w14:textId="77777777" w:rsidTr="00824825">
        <w:tc>
          <w:tcPr>
            <w:tcW w:w="6247" w:type="dxa"/>
            <w:gridSpan w:val="2"/>
          </w:tcPr>
          <w:p w14:paraId="19558000" w14:textId="77777777" w:rsidR="002023FD" w:rsidRPr="00000209" w:rsidRDefault="002023FD" w:rsidP="00824825">
            <w:pPr>
              <w:tabs>
                <w:tab w:val="right" w:pos="6031"/>
              </w:tabs>
              <w:rPr>
                <w:b/>
                <w:color w:val="D9D9D9" w:themeColor="background1" w:themeShade="D9"/>
              </w:rPr>
            </w:pPr>
            <w:r w:rsidRPr="00000209">
              <w:rPr>
                <w:b/>
              </w:rPr>
              <w:t xml:space="preserve">Linux Sevices              </w:t>
            </w:r>
            <w:r w:rsidRPr="00000209">
              <w:rPr>
                <w:b/>
              </w:rPr>
              <w:tab/>
            </w:r>
          </w:p>
        </w:tc>
        <w:tc>
          <w:tcPr>
            <w:tcW w:w="2383" w:type="dxa"/>
          </w:tcPr>
          <w:p w14:paraId="001C39EC" w14:textId="77777777" w:rsidR="002023FD" w:rsidRPr="00000209" w:rsidRDefault="002023FD" w:rsidP="00824825">
            <w:r w:rsidRPr="00000209">
              <w:rPr>
                <w:b/>
              </w:rPr>
              <w:t>Comments/Remarks</w:t>
            </w:r>
          </w:p>
        </w:tc>
      </w:tr>
      <w:tr w:rsidR="002023FD" w:rsidRPr="00000209" w14:paraId="2B5B19EA" w14:textId="77777777" w:rsidTr="00824825">
        <w:tc>
          <w:tcPr>
            <w:tcW w:w="1867" w:type="dxa"/>
          </w:tcPr>
          <w:p w14:paraId="13A79C44" w14:textId="77777777" w:rsidR="002023FD" w:rsidRPr="00AF687F" w:rsidRDefault="002023FD" w:rsidP="00824825">
            <w:pPr>
              <w:rPr>
                <w:highlight w:val="lightGray"/>
              </w:rPr>
            </w:pPr>
            <w:r w:rsidRPr="00AF687F">
              <w:t>Linux TCP/IP Stack</w:t>
            </w:r>
          </w:p>
        </w:tc>
        <w:tc>
          <w:tcPr>
            <w:tcW w:w="4380" w:type="dxa"/>
          </w:tcPr>
          <w:p w14:paraId="20228CCF" w14:textId="77777777" w:rsidR="002023FD" w:rsidRPr="00AF687F" w:rsidRDefault="002023FD" w:rsidP="00824825">
            <w:r>
              <w:t>read</w:t>
            </w:r>
          </w:p>
        </w:tc>
        <w:tc>
          <w:tcPr>
            <w:tcW w:w="2383" w:type="dxa"/>
          </w:tcPr>
          <w:p w14:paraId="6880AC33" w14:textId="77777777" w:rsidR="002023FD" w:rsidRPr="00000209" w:rsidRDefault="002023FD" w:rsidP="00824825">
            <w:pPr>
              <w:rPr>
                <w:rFonts w:asciiTheme="minorHAnsi" w:hAnsiTheme="minorHAnsi"/>
                <w:szCs w:val="24"/>
              </w:rPr>
            </w:pPr>
            <w:r w:rsidRPr="00000209">
              <w:rPr>
                <w:rFonts w:asciiTheme="minorHAnsi" w:hAnsiTheme="minorHAnsi"/>
                <w:szCs w:val="24"/>
              </w:rPr>
              <w:t xml:space="preserve">It </w:t>
            </w:r>
            <w:r w:rsidRPr="00000209">
              <w:rPr>
                <w:rFonts w:asciiTheme="minorHAnsi" w:hAnsiTheme="minorHAnsi"/>
                <w:szCs w:val="24"/>
                <w:lang w:val="en"/>
              </w:rPr>
              <w:t xml:space="preserve">is a </w:t>
            </w:r>
            <w:hyperlink r:id="rId33" w:history="1">
              <w:r w:rsidRPr="00000209">
                <w:rPr>
                  <w:rStyle w:val="Hyperlink"/>
                  <w:rFonts w:asciiTheme="minorHAnsi" w:hAnsiTheme="minorHAnsi"/>
                  <w:color w:val="auto"/>
                  <w:szCs w:val="24"/>
                  <w:u w:val="none"/>
                  <w:lang w:val="en"/>
                </w:rPr>
                <w:t>system call</w:t>
              </w:r>
            </w:hyperlink>
            <w:r w:rsidRPr="00000209">
              <w:rPr>
                <w:rFonts w:asciiTheme="minorHAnsi" w:hAnsiTheme="minorHAnsi"/>
                <w:szCs w:val="24"/>
                <w:lang w:val="en"/>
              </w:rPr>
              <w:t xml:space="preserve"> used to read data into a buffer</w:t>
            </w:r>
          </w:p>
        </w:tc>
      </w:tr>
    </w:tbl>
    <w:p w14:paraId="21DA26BF" w14:textId="5F811083" w:rsidR="009E0292" w:rsidRDefault="009E0292" w:rsidP="00FC745C">
      <w:pPr>
        <w:jc w:val="center"/>
      </w:pPr>
    </w:p>
    <w:p w14:paraId="21DA26C0" w14:textId="77777777" w:rsidR="00BC3F43" w:rsidRDefault="00BC3F43" w:rsidP="00BC3F43">
      <w:pPr>
        <w:pStyle w:val="Heading2"/>
      </w:pPr>
      <w:bookmarkStart w:id="155" w:name="_Toc516684860"/>
      <w:r w:rsidRPr="00AE67EA">
        <w:t>+KTCP_</w:t>
      </w:r>
      <w:r>
        <w:t>NOTIF</w:t>
      </w:r>
      <w:r w:rsidRPr="00AE67EA">
        <w:t xml:space="preserve"> Notification: </w:t>
      </w:r>
      <w:r w:rsidR="00D83ACA">
        <w:t>an error occurred on TCP session.</w:t>
      </w:r>
      <w:bookmarkEnd w:id="155"/>
    </w:p>
    <w:p w14:paraId="21DA26C1" w14:textId="77777777" w:rsidR="00BC3F43" w:rsidRDefault="00BC3F43" w:rsidP="00BC3F43">
      <w:pPr>
        <w:pStyle w:val="Heading3"/>
      </w:pPr>
      <w:bookmarkStart w:id="156" w:name="_Toc516684861"/>
      <w:r>
        <w:t>URC format:</w:t>
      </w:r>
      <w:bookmarkEnd w:id="156"/>
    </w:p>
    <w:p w14:paraId="21DA26C2" w14:textId="77777777" w:rsidR="00BC3F43" w:rsidRDefault="00BC3F43" w:rsidP="00BC3F43">
      <w:pPr>
        <w:rPr>
          <w:i/>
        </w:rPr>
      </w:pPr>
      <w:r w:rsidRPr="006C4B39">
        <w:rPr>
          <w:i/>
        </w:rPr>
        <w:t>Syntax:</w:t>
      </w:r>
    </w:p>
    <w:p w14:paraId="21DA26C3" w14:textId="77777777" w:rsidR="00BC3F43" w:rsidRPr="009D1B82" w:rsidRDefault="00BC3F43" w:rsidP="00BC3F43">
      <w:pPr>
        <w:rPr>
          <w:lang w:val="en-US"/>
        </w:rPr>
      </w:pPr>
      <w:r>
        <w:t>+KTCP_</w:t>
      </w:r>
      <w:r w:rsidR="00D83ACA">
        <w:t>NOTIF</w:t>
      </w:r>
      <w:r>
        <w:t>: &lt;session_id&gt;,&lt;</w:t>
      </w:r>
      <w:r w:rsidR="00D83ACA">
        <w:t>tcp_notif</w:t>
      </w:r>
      <w:r w:rsidRPr="009D1B82">
        <w:t>&gt;</w:t>
      </w:r>
    </w:p>
    <w:p w14:paraId="21DA26C4" w14:textId="77777777" w:rsidR="00BC3F43" w:rsidRPr="0034785A" w:rsidRDefault="00BC3F43" w:rsidP="00BC3F43">
      <w:pPr>
        <w:rPr>
          <w:i/>
        </w:rPr>
      </w:pPr>
      <w:r w:rsidRPr="0034785A">
        <w:rPr>
          <w:i/>
        </w:rPr>
        <w:t>With:</w:t>
      </w:r>
    </w:p>
    <w:p w14:paraId="21DA26C5" w14:textId="77777777" w:rsidR="00BC3F43" w:rsidRDefault="00BC3F43" w:rsidP="006E6211">
      <w:pPr>
        <w:pStyle w:val="TableBody"/>
        <w:tabs>
          <w:tab w:val="left" w:pos="1985"/>
        </w:tabs>
        <w:spacing w:after="120"/>
        <w:ind w:left="426"/>
        <w:rPr>
          <w:rFonts w:ascii="Calibri" w:eastAsia="SimSun" w:hAnsi="Calibri" w:cs="Times New Roman"/>
          <w:color w:val="auto"/>
          <w:sz w:val="24"/>
          <w:szCs w:val="20"/>
          <w:lang w:eastAsia="en-US"/>
        </w:rPr>
      </w:pPr>
      <w:r w:rsidRPr="0034785A">
        <w:rPr>
          <w:rFonts w:ascii="Calibri" w:eastAsia="SimSun" w:hAnsi="Calibri" w:cs="Times New Roman"/>
          <w:b/>
          <w:color w:val="auto"/>
          <w:sz w:val="24"/>
          <w:szCs w:val="20"/>
          <w:lang w:eastAsia="en-US"/>
        </w:rPr>
        <w:t>&lt;session_id&gt;</w:t>
      </w:r>
      <w:r w:rsidRPr="0034785A">
        <w:rPr>
          <w:rFonts w:ascii="Calibri" w:eastAsia="SimSun" w:hAnsi="Calibri" w:cs="Times New Roman"/>
          <w:color w:val="auto"/>
          <w:sz w:val="24"/>
          <w:szCs w:val="20"/>
          <w:lang w:eastAsia="en-US"/>
        </w:rPr>
        <w:tab/>
        <w:t>TCP session index returned by AT+KTCPCNX</w:t>
      </w:r>
    </w:p>
    <w:p w14:paraId="21DA26C6" w14:textId="77777777" w:rsidR="00BC3F43" w:rsidRDefault="00BC3F43" w:rsidP="006E6211">
      <w:pPr>
        <w:pStyle w:val="TableBody"/>
        <w:tabs>
          <w:tab w:val="left" w:pos="1985"/>
        </w:tabs>
        <w:ind w:left="426"/>
        <w:rPr>
          <w:rFonts w:ascii="Calibri" w:eastAsia="SimSun" w:hAnsi="Calibri" w:cs="Times New Roman"/>
          <w:color w:val="auto"/>
          <w:sz w:val="24"/>
          <w:szCs w:val="20"/>
          <w:lang w:eastAsia="en-US"/>
        </w:rPr>
      </w:pPr>
      <w:r>
        <w:rPr>
          <w:rFonts w:ascii="Calibri" w:eastAsia="SimSun" w:hAnsi="Calibri" w:cs="Times New Roman"/>
          <w:b/>
          <w:color w:val="auto"/>
          <w:sz w:val="24"/>
          <w:szCs w:val="20"/>
          <w:lang w:eastAsia="en-US"/>
        </w:rPr>
        <w:t>&lt;</w:t>
      </w:r>
      <w:r w:rsidR="00D83ACA">
        <w:rPr>
          <w:rFonts w:ascii="Calibri" w:eastAsia="SimSun" w:hAnsi="Calibri" w:cs="Times New Roman"/>
          <w:b/>
          <w:color w:val="auto"/>
          <w:sz w:val="24"/>
          <w:szCs w:val="20"/>
          <w:lang w:eastAsia="en-US"/>
        </w:rPr>
        <w:t>tcp_notif</w:t>
      </w:r>
      <w:r w:rsidRPr="009D1B82">
        <w:rPr>
          <w:rFonts w:ascii="Calibri" w:eastAsia="SimSun" w:hAnsi="Calibri" w:cs="Times New Roman"/>
          <w:b/>
          <w:color w:val="auto"/>
          <w:sz w:val="24"/>
          <w:szCs w:val="20"/>
          <w:lang w:eastAsia="en-US"/>
        </w:rPr>
        <w:t>&gt;</w:t>
      </w:r>
      <w:r w:rsidRPr="009E0292">
        <w:rPr>
          <w:rFonts w:ascii="Calibri" w:eastAsia="SimSun" w:hAnsi="Calibri" w:cs="Times New Roman"/>
          <w:color w:val="auto"/>
          <w:sz w:val="24"/>
          <w:szCs w:val="20"/>
          <w:lang w:eastAsia="en-US"/>
        </w:rPr>
        <w:tab/>
      </w:r>
      <w:r w:rsidR="00D83ACA">
        <w:rPr>
          <w:rFonts w:ascii="Calibri" w:eastAsia="SimSun" w:hAnsi="Calibri" w:cs="Times New Roman"/>
          <w:color w:val="auto"/>
          <w:sz w:val="24"/>
          <w:szCs w:val="20"/>
          <w:lang w:eastAsia="en-US"/>
        </w:rPr>
        <w:t>cause of the error</w:t>
      </w:r>
      <w:r w:rsidR="00E73BCE">
        <w:rPr>
          <w:rFonts w:ascii="Calibri" w:eastAsia="SimSun" w:hAnsi="Calibri" w:cs="Times New Roman"/>
          <w:color w:val="auto"/>
          <w:sz w:val="24"/>
          <w:szCs w:val="20"/>
          <w:lang w:eastAsia="en-US"/>
        </w:rPr>
        <w:t>:</w:t>
      </w:r>
    </w:p>
    <w:p w14:paraId="21DA26C7"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0</w:t>
      </w:r>
      <w:r w:rsidRPr="00E73BCE">
        <w:rPr>
          <w:rFonts w:ascii="Calibri" w:eastAsia="SimSun" w:hAnsi="Calibri" w:cs="Times New Roman"/>
          <w:color w:val="auto"/>
          <w:sz w:val="24"/>
          <w:szCs w:val="20"/>
          <w:lang w:eastAsia="en-US"/>
        </w:rPr>
        <w:tab/>
        <w:t>Network error</w:t>
      </w:r>
    </w:p>
    <w:p w14:paraId="21DA26C8"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1</w:t>
      </w:r>
      <w:r w:rsidRPr="00E73BCE">
        <w:rPr>
          <w:rFonts w:ascii="Calibri" w:eastAsia="SimSun" w:hAnsi="Calibri" w:cs="Times New Roman"/>
          <w:color w:val="auto"/>
          <w:sz w:val="24"/>
          <w:szCs w:val="20"/>
          <w:lang w:eastAsia="en-US"/>
        </w:rPr>
        <w:tab/>
        <w:t>No more sockets available; max. number already reached</w:t>
      </w:r>
    </w:p>
    <w:p w14:paraId="21DA26C9"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2</w:t>
      </w:r>
      <w:r w:rsidRPr="00E73BCE">
        <w:rPr>
          <w:rFonts w:ascii="Calibri" w:eastAsia="SimSun" w:hAnsi="Calibri" w:cs="Times New Roman"/>
          <w:color w:val="auto"/>
          <w:sz w:val="24"/>
          <w:szCs w:val="20"/>
          <w:lang w:eastAsia="en-US"/>
        </w:rPr>
        <w:tab/>
        <w:t xml:space="preserve">Memory problem </w:t>
      </w:r>
    </w:p>
    <w:p w14:paraId="21DA26CA"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3</w:t>
      </w:r>
      <w:r w:rsidRPr="00E73BCE">
        <w:rPr>
          <w:rFonts w:ascii="Calibri" w:eastAsia="SimSun" w:hAnsi="Calibri" w:cs="Times New Roman"/>
          <w:color w:val="auto"/>
          <w:sz w:val="24"/>
          <w:szCs w:val="20"/>
          <w:lang w:eastAsia="en-US"/>
        </w:rPr>
        <w:tab/>
        <w:t>DNS error</w:t>
      </w:r>
    </w:p>
    <w:p w14:paraId="21DA26CB"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4</w:t>
      </w:r>
      <w:r w:rsidRPr="00E73BCE">
        <w:rPr>
          <w:rFonts w:ascii="Calibri" w:eastAsia="SimSun" w:hAnsi="Calibri" w:cs="Times New Roman"/>
          <w:color w:val="auto"/>
          <w:sz w:val="24"/>
          <w:szCs w:val="20"/>
          <w:lang w:eastAsia="en-US"/>
        </w:rPr>
        <w:tab/>
        <w:t>TCP disconnection by the server or remote client</w:t>
      </w:r>
    </w:p>
    <w:p w14:paraId="21DA26CC"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5</w:t>
      </w:r>
      <w:r w:rsidRPr="00E73BCE">
        <w:rPr>
          <w:rFonts w:ascii="Calibri" w:eastAsia="SimSun" w:hAnsi="Calibri" w:cs="Times New Roman"/>
          <w:color w:val="auto"/>
          <w:sz w:val="24"/>
          <w:szCs w:val="20"/>
          <w:lang w:eastAsia="en-US"/>
        </w:rPr>
        <w:tab/>
        <w:t>TCP connection error</w:t>
      </w:r>
    </w:p>
    <w:p w14:paraId="21DA26CD"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6</w:t>
      </w:r>
      <w:r w:rsidRPr="00E73BCE">
        <w:rPr>
          <w:rFonts w:ascii="Calibri" w:eastAsia="SimSun" w:hAnsi="Calibri" w:cs="Times New Roman"/>
          <w:color w:val="auto"/>
          <w:sz w:val="24"/>
          <w:szCs w:val="20"/>
          <w:lang w:eastAsia="en-US"/>
        </w:rPr>
        <w:tab/>
        <w:t>Generic error</w:t>
      </w:r>
    </w:p>
    <w:p w14:paraId="21DA26CE"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lastRenderedPageBreak/>
        <w:t>7</w:t>
      </w:r>
      <w:r w:rsidRPr="00E73BCE">
        <w:rPr>
          <w:rFonts w:ascii="Calibri" w:eastAsia="SimSun" w:hAnsi="Calibri" w:cs="Times New Roman"/>
          <w:color w:val="auto"/>
          <w:sz w:val="24"/>
          <w:szCs w:val="20"/>
          <w:lang w:eastAsia="en-US"/>
        </w:rPr>
        <w:tab/>
        <w:t>Fail to accept client request’s</w:t>
      </w:r>
    </w:p>
    <w:p w14:paraId="21DA26CF"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8</w:t>
      </w:r>
      <w:r w:rsidRPr="00E73BCE">
        <w:rPr>
          <w:rFonts w:ascii="Calibri" w:eastAsia="SimSun" w:hAnsi="Calibri" w:cs="Times New Roman"/>
          <w:color w:val="auto"/>
          <w:sz w:val="24"/>
          <w:szCs w:val="20"/>
          <w:lang w:eastAsia="en-US"/>
        </w:rPr>
        <w:tab/>
        <w:t>Data sending is OK b</w:t>
      </w:r>
      <w:r w:rsidR="006E6211">
        <w:rPr>
          <w:rFonts w:ascii="Calibri" w:eastAsia="SimSun" w:hAnsi="Calibri" w:cs="Times New Roman"/>
          <w:color w:val="auto"/>
          <w:sz w:val="24"/>
          <w:szCs w:val="20"/>
          <w:lang w:eastAsia="en-US"/>
        </w:rPr>
        <w:t xml:space="preserve">ut KTCPSND was waiting more or </w:t>
      </w:r>
      <w:r w:rsidRPr="00E73BCE">
        <w:rPr>
          <w:rFonts w:ascii="Calibri" w:eastAsia="SimSun" w:hAnsi="Calibri" w:cs="Times New Roman"/>
          <w:color w:val="auto"/>
          <w:sz w:val="24"/>
          <w:szCs w:val="20"/>
          <w:lang w:eastAsia="en-US"/>
        </w:rPr>
        <w:t>less characters</w:t>
      </w:r>
    </w:p>
    <w:p w14:paraId="21DA26D0"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9</w:t>
      </w:r>
      <w:r w:rsidRPr="00E73BCE">
        <w:rPr>
          <w:rFonts w:ascii="Calibri" w:eastAsia="SimSun" w:hAnsi="Calibri" w:cs="Times New Roman"/>
          <w:color w:val="auto"/>
          <w:sz w:val="24"/>
          <w:szCs w:val="20"/>
          <w:lang w:eastAsia="en-US"/>
        </w:rPr>
        <w:tab/>
        <w:t>Bad session ID</w:t>
      </w:r>
    </w:p>
    <w:p w14:paraId="21DA26D1"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10</w:t>
      </w:r>
      <w:r w:rsidRPr="00E73BCE">
        <w:rPr>
          <w:rFonts w:ascii="Calibri" w:eastAsia="SimSun" w:hAnsi="Calibri" w:cs="Times New Roman"/>
          <w:color w:val="auto"/>
          <w:sz w:val="24"/>
          <w:szCs w:val="20"/>
          <w:lang w:eastAsia="en-US"/>
        </w:rPr>
        <w:tab/>
        <w:t>Session is already running</w:t>
      </w:r>
    </w:p>
    <w:p w14:paraId="21DA26D2"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11</w:t>
      </w:r>
      <w:r w:rsidRPr="00E73BCE">
        <w:rPr>
          <w:rFonts w:ascii="Calibri" w:eastAsia="SimSun" w:hAnsi="Calibri" w:cs="Times New Roman"/>
          <w:color w:val="auto"/>
          <w:sz w:val="24"/>
          <w:szCs w:val="20"/>
          <w:lang w:eastAsia="en-US"/>
        </w:rPr>
        <w:tab/>
        <w:t>All sessions are used</w:t>
      </w:r>
    </w:p>
    <w:p w14:paraId="21DA26D3"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12</w:t>
      </w:r>
      <w:r w:rsidRPr="00E73BCE">
        <w:rPr>
          <w:rFonts w:ascii="Calibri" w:eastAsia="SimSun" w:hAnsi="Calibri" w:cs="Times New Roman"/>
          <w:color w:val="auto"/>
          <w:sz w:val="24"/>
          <w:szCs w:val="20"/>
          <w:lang w:eastAsia="en-US"/>
        </w:rPr>
        <w:tab/>
        <w:t>Socket connection timer timeout</w:t>
      </w:r>
    </w:p>
    <w:p w14:paraId="21DA26D4" w14:textId="77777777" w:rsidR="00E73BCE" w:rsidRPr="00E73BCE" w:rsidRDefault="00E73BCE" w:rsidP="006E6211">
      <w:pPr>
        <w:pStyle w:val="TableBody"/>
        <w:tabs>
          <w:tab w:val="left" w:pos="2410"/>
        </w:tabs>
        <w:ind w:left="1985"/>
        <w:rPr>
          <w:rFonts w:ascii="Calibri" w:eastAsia="SimSun" w:hAnsi="Calibri" w:cs="Times New Roman"/>
          <w:color w:val="auto"/>
          <w:sz w:val="24"/>
          <w:szCs w:val="20"/>
          <w:lang w:eastAsia="en-US"/>
        </w:rPr>
      </w:pPr>
      <w:r w:rsidRPr="00E73BCE">
        <w:rPr>
          <w:rFonts w:ascii="Calibri" w:eastAsia="SimSun" w:hAnsi="Calibri" w:cs="Times New Roman"/>
          <w:color w:val="auto"/>
          <w:sz w:val="24"/>
          <w:szCs w:val="20"/>
          <w:lang w:eastAsia="en-US"/>
        </w:rPr>
        <w:t>13</w:t>
      </w:r>
      <w:r w:rsidRPr="00E73BCE">
        <w:rPr>
          <w:rFonts w:ascii="Calibri" w:eastAsia="SimSun" w:hAnsi="Calibri" w:cs="Times New Roman"/>
          <w:color w:val="auto"/>
          <w:sz w:val="24"/>
          <w:szCs w:val="20"/>
          <w:lang w:eastAsia="en-US"/>
        </w:rPr>
        <w:tab/>
        <w:t>Control socket connection timer timeout</w:t>
      </w:r>
    </w:p>
    <w:p w14:paraId="21DA26D5" w14:textId="77777777" w:rsidR="00BC3F43" w:rsidRDefault="00BC3F43" w:rsidP="00D22392">
      <w:pPr>
        <w:pStyle w:val="Heading3"/>
      </w:pPr>
      <w:bookmarkStart w:id="157" w:name="_Toc516684862"/>
      <w:r w:rsidRPr="00407749">
        <w:t>Sequence</w:t>
      </w:r>
      <w:bookmarkEnd w:id="157"/>
    </w:p>
    <w:p w14:paraId="21DA26D6" w14:textId="77777777" w:rsidR="00950D49" w:rsidRDefault="00DD1DA5" w:rsidP="00DD1DA5">
      <w:r>
        <w:t xml:space="preserve">+KTCP_NOTIF notification </w:t>
      </w:r>
      <w:r w:rsidR="00950D49">
        <w:t>is sent for example:</w:t>
      </w:r>
    </w:p>
    <w:p w14:paraId="21DA26D7" w14:textId="77777777" w:rsidR="00DD1DA5" w:rsidRDefault="00DD1DA5" w:rsidP="00E944C9">
      <w:pPr>
        <w:pStyle w:val="ListParagraph"/>
        <w:numPr>
          <w:ilvl w:val="0"/>
          <w:numId w:val="6"/>
        </w:numPr>
      </w:pPr>
      <w:r>
        <w:t xml:space="preserve">as soon as an error occurs </w:t>
      </w:r>
      <w:r w:rsidR="00950D49">
        <w:t>during other AT commands sequence</w:t>
      </w:r>
    </w:p>
    <w:p w14:paraId="21DA26D8" w14:textId="77777777" w:rsidR="00950D49" w:rsidRDefault="00950D49" w:rsidP="00E944C9">
      <w:pPr>
        <w:pStyle w:val="ListParagraph"/>
        <w:numPr>
          <w:ilvl w:val="0"/>
          <w:numId w:val="6"/>
        </w:numPr>
      </w:pPr>
      <w:r>
        <w:t>on unsolicited PDP context disconnection</w:t>
      </w:r>
    </w:p>
    <w:p w14:paraId="21DA26D9" w14:textId="77777777" w:rsidR="00950D49" w:rsidRDefault="00950D49" w:rsidP="00E944C9">
      <w:pPr>
        <w:pStyle w:val="ListParagraph"/>
        <w:numPr>
          <w:ilvl w:val="0"/>
          <w:numId w:val="6"/>
        </w:numPr>
      </w:pPr>
      <w:r>
        <w:t>on unsolicited socket closing</w:t>
      </w:r>
    </w:p>
    <w:p w14:paraId="21DA26DA" w14:textId="65BA4848" w:rsidR="00950D49" w:rsidRDefault="00950D49" w:rsidP="00950D49"/>
    <w:p w14:paraId="3673E8C5" w14:textId="0E2FD4A3" w:rsidR="00E83FF6" w:rsidRDefault="00E83FF6" w:rsidP="00950D49"/>
    <w:p w14:paraId="5BFD2404" w14:textId="252326D3" w:rsidR="00E83FF6" w:rsidRDefault="00E83FF6" w:rsidP="00950D49"/>
    <w:p w14:paraId="50953961" w14:textId="63A5480E" w:rsidR="00E83FF6" w:rsidRDefault="00E83FF6" w:rsidP="00950D49"/>
    <w:p w14:paraId="56CA34D0" w14:textId="113D88FA" w:rsidR="00E83FF6" w:rsidRDefault="00E83FF6" w:rsidP="00950D49"/>
    <w:p w14:paraId="00BC8BEE" w14:textId="1D57777D" w:rsidR="00E83FF6" w:rsidRDefault="00E83FF6" w:rsidP="00950D49"/>
    <w:p w14:paraId="3F8FCA55" w14:textId="666990CB" w:rsidR="00E83FF6" w:rsidRDefault="00E83FF6" w:rsidP="00950D49"/>
    <w:p w14:paraId="7AE4BC65" w14:textId="3CB83A7B" w:rsidR="00E83FF6" w:rsidRDefault="00E83FF6" w:rsidP="00950D49"/>
    <w:p w14:paraId="02A84FA9" w14:textId="54027113" w:rsidR="00E83FF6" w:rsidRDefault="00E83FF6" w:rsidP="00950D49"/>
    <w:p w14:paraId="7CB8D86D" w14:textId="298C3FD8" w:rsidR="00E83FF6" w:rsidRDefault="00E83FF6" w:rsidP="00950D49"/>
    <w:p w14:paraId="047A0B21" w14:textId="1DCCA669" w:rsidR="00E83FF6" w:rsidRDefault="00E83FF6" w:rsidP="00950D49"/>
    <w:p w14:paraId="4F18CB08" w14:textId="434F14B2" w:rsidR="00E83FF6" w:rsidRDefault="00E83FF6" w:rsidP="00950D49"/>
    <w:p w14:paraId="4BD9D212" w14:textId="498F7F96" w:rsidR="00E83FF6" w:rsidRDefault="00E83FF6" w:rsidP="00950D49"/>
    <w:p w14:paraId="211E826C" w14:textId="449150D9" w:rsidR="00E83FF6" w:rsidRDefault="00E83FF6" w:rsidP="00950D49"/>
    <w:p w14:paraId="15D75ECA" w14:textId="620FD4D8" w:rsidR="00E83FF6" w:rsidRDefault="00E83FF6" w:rsidP="00950D49"/>
    <w:p w14:paraId="146541DB" w14:textId="296D720E" w:rsidR="00E83FF6" w:rsidRDefault="00E83FF6" w:rsidP="00950D49"/>
    <w:p w14:paraId="66BD5A3A" w14:textId="33DBA6AE" w:rsidR="00E83FF6" w:rsidRDefault="00E83FF6" w:rsidP="00950D49"/>
    <w:p w14:paraId="0C96374F" w14:textId="43FA473A" w:rsidR="00E83FF6" w:rsidRDefault="00E83FF6" w:rsidP="00950D49"/>
    <w:p w14:paraId="738B4EF0" w14:textId="0FA69473" w:rsidR="00E83FF6" w:rsidRDefault="00E83FF6" w:rsidP="00950D49"/>
    <w:p w14:paraId="0499BBB9" w14:textId="36925BF0" w:rsidR="00E83FF6" w:rsidRDefault="00E83FF6" w:rsidP="00950D49"/>
    <w:p w14:paraId="27DDD22B" w14:textId="4DCA5E3C" w:rsidR="00E83FF6" w:rsidRDefault="00E83FF6" w:rsidP="00950D49"/>
    <w:p w14:paraId="678E0188" w14:textId="404E8DC5" w:rsidR="00E83FF6" w:rsidRDefault="00E83FF6" w:rsidP="00950D49"/>
    <w:p w14:paraId="20A19C14" w14:textId="6449FFA0" w:rsidR="00E83FF6" w:rsidRDefault="00E83FF6" w:rsidP="00950D49"/>
    <w:p w14:paraId="05E08128" w14:textId="54DCCE2B" w:rsidR="00E83FF6" w:rsidRDefault="00E83FF6" w:rsidP="00950D49"/>
    <w:p w14:paraId="35DE3D09" w14:textId="54BC49B6" w:rsidR="00E83FF6" w:rsidRDefault="00E83FF6" w:rsidP="00950D49"/>
    <w:p w14:paraId="5664AC60" w14:textId="6246F417" w:rsidR="00E83FF6" w:rsidRDefault="00E83FF6" w:rsidP="00950D49"/>
    <w:p w14:paraId="570EF98F" w14:textId="77777777" w:rsidR="00E83FF6" w:rsidRDefault="00E83FF6" w:rsidP="00950D49"/>
    <w:p w14:paraId="1024DE96" w14:textId="70755EEC" w:rsidR="00D04FE5" w:rsidRDefault="00D04FE5" w:rsidP="00D04FE5">
      <w:pPr>
        <w:pStyle w:val="Heading2"/>
      </w:pPr>
      <w:bookmarkStart w:id="158" w:name="_Toc516684863"/>
      <w:r>
        <w:lastRenderedPageBreak/>
        <w:t>+KPATTERN command: Custom End of Data Pattern</w:t>
      </w:r>
      <w:bookmarkEnd w:id="158"/>
    </w:p>
    <w:p w14:paraId="717BDC6F" w14:textId="77777777" w:rsidR="00D04FE5" w:rsidRDefault="00D04FE5" w:rsidP="00D04FE5">
      <w:pPr>
        <w:pStyle w:val="Heading3"/>
      </w:pPr>
      <w:bookmarkStart w:id="159" w:name="_Toc516684864"/>
      <w:r>
        <w:t>Syntax</w:t>
      </w:r>
      <w:bookmarkEnd w:id="159"/>
    </w:p>
    <w:p w14:paraId="37C47427" w14:textId="77777777" w:rsidR="00D04FE5" w:rsidRPr="00F14057" w:rsidRDefault="00D04FE5" w:rsidP="00D04FE5">
      <w:pPr>
        <w:rPr>
          <w:b/>
        </w:rPr>
      </w:pPr>
      <w:r w:rsidRPr="002431B1">
        <w:rPr>
          <w:b/>
        </w:rPr>
        <w:t>Write command</w:t>
      </w:r>
    </w:p>
    <w:p w14:paraId="06A8D051" w14:textId="0B413815" w:rsidR="00D04FE5" w:rsidRPr="00B77AFB" w:rsidRDefault="001A436C" w:rsidP="00D04FE5">
      <w:pPr>
        <w:autoSpaceDE w:val="0"/>
        <w:autoSpaceDN w:val="0"/>
        <w:adjustRightInd w:val="0"/>
        <w:rPr>
          <w:rFonts w:asciiTheme="minorHAnsi" w:eastAsiaTheme="minorEastAsia" w:hAnsiTheme="minorHAnsi" w:cs="Arial"/>
          <w:bCs/>
          <w:color w:val="3D3E40"/>
          <w:szCs w:val="24"/>
          <w:lang w:val="en-US" w:eastAsia="zh-CN"/>
        </w:rPr>
      </w:pPr>
      <w:r>
        <w:rPr>
          <w:rFonts w:asciiTheme="minorHAnsi" w:eastAsiaTheme="minorEastAsia" w:hAnsiTheme="minorHAnsi" w:cs="Arial"/>
          <w:bCs/>
          <w:color w:val="3D3E40"/>
          <w:szCs w:val="24"/>
          <w:lang w:val="en-US" w:eastAsia="zh-CN"/>
        </w:rPr>
        <w:t>AT+KPATTERN =&lt;EOF pattern</w:t>
      </w:r>
      <w:r w:rsidR="00D04FE5">
        <w:rPr>
          <w:rFonts w:asciiTheme="minorHAnsi" w:eastAsiaTheme="minorEastAsia" w:hAnsiTheme="minorHAnsi" w:cs="Arial"/>
          <w:bCs/>
          <w:color w:val="3D3E40"/>
          <w:szCs w:val="24"/>
          <w:lang w:val="en-US" w:eastAsia="zh-CN"/>
        </w:rPr>
        <w:t>&gt;</w:t>
      </w:r>
    </w:p>
    <w:p w14:paraId="154C663B" w14:textId="77777777" w:rsidR="00D04FE5" w:rsidRPr="006C78F0" w:rsidRDefault="00D04FE5" w:rsidP="00D04FE5">
      <w:r w:rsidRPr="006C78F0">
        <w:t>Response:</w:t>
      </w:r>
    </w:p>
    <w:p w14:paraId="2EFA9EC1" w14:textId="77777777" w:rsidR="00D04FE5" w:rsidRDefault="00D04FE5" w:rsidP="00D04FE5">
      <w:r w:rsidRPr="006C78F0">
        <w:t>OK</w:t>
      </w:r>
    </w:p>
    <w:p w14:paraId="5FA92A3A" w14:textId="77777777" w:rsidR="00D04FE5" w:rsidRDefault="00D04FE5" w:rsidP="00D04FE5"/>
    <w:p w14:paraId="77C5E449" w14:textId="77777777" w:rsidR="00D04FE5" w:rsidRPr="00154C36" w:rsidRDefault="00D04FE5" w:rsidP="00D04FE5">
      <w:pPr>
        <w:rPr>
          <w:b/>
        </w:rPr>
      </w:pPr>
      <w:r w:rsidRPr="00154C36">
        <w:rPr>
          <w:b/>
        </w:rPr>
        <w:t>Read Command</w:t>
      </w:r>
    </w:p>
    <w:p w14:paraId="7DD3AFF7" w14:textId="0FAA538E" w:rsidR="00D04FE5" w:rsidRPr="006C78F0" w:rsidRDefault="001A436C" w:rsidP="00D04FE5">
      <w:r>
        <w:t>AT+KPATTERN</w:t>
      </w:r>
      <w:r w:rsidR="00D04FE5" w:rsidRPr="006C78F0">
        <w:t>?</w:t>
      </w:r>
    </w:p>
    <w:p w14:paraId="3D1282DA" w14:textId="77777777" w:rsidR="00D04FE5" w:rsidRDefault="00D04FE5" w:rsidP="00D04FE5">
      <w:r w:rsidRPr="006C78F0">
        <w:t>Response:</w:t>
      </w:r>
    </w:p>
    <w:p w14:paraId="5D3BA594" w14:textId="69F59851" w:rsidR="006E7EBB" w:rsidRDefault="006E7EBB" w:rsidP="00D04FE5">
      <w:pPr>
        <w:autoSpaceDE w:val="0"/>
        <w:autoSpaceDN w:val="0"/>
        <w:adjustRightInd w:val="0"/>
        <w:rPr>
          <w:rFonts w:asciiTheme="minorHAnsi" w:eastAsiaTheme="minorEastAsia" w:hAnsiTheme="minorHAnsi" w:cs="Arial"/>
          <w:bCs/>
          <w:szCs w:val="24"/>
          <w:lang w:val="en-US" w:eastAsia="zh-CN"/>
        </w:rPr>
      </w:pPr>
      <w:r>
        <w:rPr>
          <w:rFonts w:ascii="Arial" w:eastAsiaTheme="minorEastAsia" w:hAnsi="Arial" w:cs="Arial"/>
          <w:b/>
          <w:bCs/>
          <w:color w:val="3D3E40"/>
          <w:sz w:val="18"/>
          <w:szCs w:val="18"/>
          <w:lang w:val="en-US" w:eastAsia="zh-CN"/>
        </w:rPr>
        <w:t>+</w:t>
      </w:r>
      <w:r w:rsidRPr="006E7EBB">
        <w:rPr>
          <w:rFonts w:asciiTheme="minorHAnsi" w:eastAsiaTheme="minorEastAsia" w:hAnsiTheme="minorHAnsi" w:cs="Arial"/>
          <w:bCs/>
          <w:szCs w:val="24"/>
          <w:lang w:val="en-US" w:eastAsia="zh-CN"/>
        </w:rPr>
        <w:t>KPATTERN: &lt;EOF pattern&gt;</w:t>
      </w:r>
    </w:p>
    <w:p w14:paraId="0DE14A19" w14:textId="77777777" w:rsidR="006E7EBB" w:rsidRPr="00EF2CD4" w:rsidRDefault="006E7EBB" w:rsidP="00D04FE5">
      <w:pPr>
        <w:autoSpaceDE w:val="0"/>
        <w:autoSpaceDN w:val="0"/>
        <w:adjustRightInd w:val="0"/>
        <w:rPr>
          <w:rFonts w:asciiTheme="minorHAnsi" w:eastAsiaTheme="minorEastAsia" w:hAnsiTheme="minorHAnsi" w:cs="Arial"/>
          <w:bCs/>
          <w:szCs w:val="24"/>
          <w:lang w:val="en-US" w:eastAsia="zh-CN"/>
        </w:rPr>
      </w:pPr>
    </w:p>
    <w:p w14:paraId="2259D839" w14:textId="2FCCE4AF" w:rsidR="006E7EBB" w:rsidRDefault="00D04FE5" w:rsidP="00D04FE5">
      <w:pPr>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39DE7EDE" w14:textId="5D0F45D5" w:rsidR="00764AE7" w:rsidRDefault="00764AE7" w:rsidP="00D04FE5">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Note:</w:t>
      </w:r>
      <w:r w:rsidRPr="00764AE7">
        <w:rPr>
          <w:rFonts w:asciiTheme="minorHAnsi" w:eastAsiaTheme="minorEastAsia" w:hAnsiTheme="minorHAnsi" w:cs="Arial"/>
          <w:bCs/>
          <w:szCs w:val="24"/>
          <w:lang w:val="en-US" w:eastAsia="zh-CN"/>
        </w:rPr>
        <w:t xml:space="preserve"> The default value of the pattern is: "--EOF--Pattern--"</w:t>
      </w:r>
    </w:p>
    <w:p w14:paraId="2DF6DB2A" w14:textId="77777777" w:rsidR="00513AC0" w:rsidRDefault="00513AC0" w:rsidP="00D04FE5">
      <w:pPr>
        <w:rPr>
          <w:rFonts w:asciiTheme="minorHAnsi" w:eastAsiaTheme="minorEastAsia" w:hAnsiTheme="minorHAnsi" w:cs="Arial"/>
          <w:bCs/>
          <w:szCs w:val="24"/>
          <w:lang w:val="en-US" w:eastAsia="zh-CN"/>
        </w:rPr>
      </w:pPr>
    </w:p>
    <w:p w14:paraId="47868A21" w14:textId="77777777" w:rsidR="00D04FE5" w:rsidRPr="00154C36" w:rsidRDefault="00D04FE5" w:rsidP="00D04FE5">
      <w:pPr>
        <w:rPr>
          <w:b/>
        </w:rPr>
      </w:pPr>
      <w:r w:rsidRPr="00154C36">
        <w:rPr>
          <w:b/>
        </w:rPr>
        <w:t>Test Command</w:t>
      </w:r>
    </w:p>
    <w:p w14:paraId="0F6E00B6" w14:textId="04FD68F0" w:rsidR="00D04FE5" w:rsidRPr="00976A80" w:rsidRDefault="006E7EBB" w:rsidP="00D04FE5">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AT+KPATTERN</w:t>
      </w:r>
      <w:r w:rsidR="00D04FE5" w:rsidRPr="00976A80">
        <w:rPr>
          <w:rFonts w:asciiTheme="minorHAnsi" w:eastAsiaTheme="minorEastAsia" w:hAnsiTheme="minorHAnsi" w:cs="Arial"/>
          <w:bCs/>
          <w:szCs w:val="24"/>
          <w:lang w:val="en-US" w:eastAsia="zh-CN"/>
        </w:rPr>
        <w:t>=?</w:t>
      </w:r>
    </w:p>
    <w:p w14:paraId="0A1E0F1A" w14:textId="0314975A" w:rsidR="00D04FE5" w:rsidRPr="00780D78" w:rsidRDefault="00D04FE5" w:rsidP="00D04FE5">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szCs w:val="24"/>
          <w:lang w:val="en-US" w:eastAsia="zh-CN"/>
        </w:rPr>
        <w:t>Response</w:t>
      </w:r>
      <w:r w:rsidR="007C7837">
        <w:rPr>
          <w:rFonts w:asciiTheme="minorHAnsi" w:eastAsiaTheme="minorEastAsia" w:hAnsiTheme="minorHAnsi" w:cs="Arial"/>
          <w:szCs w:val="24"/>
          <w:lang w:val="en-US" w:eastAsia="zh-CN"/>
        </w:rPr>
        <w:t>:</w:t>
      </w:r>
    </w:p>
    <w:p w14:paraId="39FB73D7" w14:textId="77777777" w:rsidR="00D04FE5" w:rsidRDefault="00D04FE5" w:rsidP="00D04FE5">
      <w:pPr>
        <w:autoSpaceDE w:val="0"/>
        <w:autoSpaceDN w:val="0"/>
        <w:adjustRightInd w:val="0"/>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7E97C5C2" w14:textId="77777777" w:rsidR="00D04FE5" w:rsidRPr="00106FB8" w:rsidRDefault="00D04FE5" w:rsidP="00D04FE5">
      <w:pPr>
        <w:pStyle w:val="Heading3"/>
        <w:numPr>
          <w:ilvl w:val="2"/>
          <w:numId w:val="1"/>
        </w:numPr>
        <w:rPr>
          <w:rFonts w:cs="Times New Roman"/>
        </w:rPr>
      </w:pPr>
      <w:bookmarkStart w:id="160" w:name="_Toc516684865"/>
      <w:r w:rsidRPr="00106FB8">
        <w:rPr>
          <w:rFonts w:cs="Times New Roman"/>
        </w:rPr>
        <w:t>Parameters and Defined values</w:t>
      </w:r>
      <w:bookmarkEnd w:id="160"/>
    </w:p>
    <w:p w14:paraId="1F8AAEB2" w14:textId="77777777" w:rsidR="00D04FE5" w:rsidRPr="00106FB8" w:rsidRDefault="00D04FE5" w:rsidP="00D04FE5"/>
    <w:tbl>
      <w:tblPr>
        <w:tblStyle w:val="TableSWI"/>
        <w:tblW w:w="5264" w:type="pct"/>
        <w:tblLook w:val="01E0" w:firstRow="1" w:lastRow="1" w:firstColumn="1" w:lastColumn="1" w:noHBand="0" w:noVBand="0"/>
      </w:tblPr>
      <w:tblGrid>
        <w:gridCol w:w="1618"/>
        <w:gridCol w:w="2886"/>
        <w:gridCol w:w="4584"/>
      </w:tblGrid>
      <w:tr w:rsidR="00D04FE5" w:rsidRPr="00215EAC" w14:paraId="4BCD1429" w14:textId="77777777" w:rsidTr="00CA59F1">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265CA906" w14:textId="77777777" w:rsidR="00D04FE5" w:rsidRPr="00106FB8" w:rsidRDefault="00D04FE5" w:rsidP="00CA59F1">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04FE5" w:rsidRPr="00215EAC" w14:paraId="1A133D67" w14:textId="77777777" w:rsidTr="00CA59F1">
        <w:tc>
          <w:tcPr>
            <w:tcW w:w="5000" w:type="pct"/>
            <w:gridSpan w:val="3"/>
            <w:tcBorders>
              <w:top w:val="single" w:sz="18" w:space="0" w:color="000000" w:themeColor="text1"/>
            </w:tcBorders>
          </w:tcPr>
          <w:p w14:paraId="158B3F97" w14:textId="0A49CEC0" w:rsidR="00D04FE5" w:rsidRPr="00106FB8" w:rsidRDefault="005D5B0E" w:rsidP="00CA59F1">
            <w:pPr>
              <w:autoSpaceDE w:val="0"/>
              <w:autoSpaceDN w:val="0"/>
              <w:adjustRightInd w:val="0"/>
              <w:rPr>
                <w:color w:val="auto"/>
              </w:rPr>
            </w:pPr>
            <w:r>
              <w:rPr>
                <w:rFonts w:asciiTheme="minorHAnsi" w:eastAsiaTheme="minorEastAsia" w:hAnsiTheme="minorHAnsi" w:cs="Arial"/>
                <w:b/>
                <w:bCs/>
                <w:szCs w:val="24"/>
                <w:lang w:val="en-US" w:eastAsia="zh-CN"/>
              </w:rPr>
              <w:t>AT+KPATTERN=&lt;EOF pattern</w:t>
            </w:r>
            <w:r w:rsidR="00D04FE5">
              <w:rPr>
                <w:rFonts w:asciiTheme="minorHAnsi" w:eastAsiaTheme="minorEastAsia" w:hAnsiTheme="minorHAnsi" w:cs="Arial"/>
                <w:b/>
                <w:bCs/>
                <w:szCs w:val="24"/>
                <w:lang w:val="en-US" w:eastAsia="zh-CN"/>
              </w:rPr>
              <w:t>&gt;</w:t>
            </w:r>
          </w:p>
        </w:tc>
      </w:tr>
      <w:tr w:rsidR="00D04FE5" w:rsidRPr="00215EAC" w14:paraId="4B5192B9" w14:textId="77777777" w:rsidTr="00CA59F1">
        <w:tc>
          <w:tcPr>
            <w:tcW w:w="890" w:type="pct"/>
            <w:tcBorders>
              <w:top w:val="single" w:sz="18" w:space="0" w:color="auto"/>
              <w:left w:val="single" w:sz="4" w:space="0" w:color="auto"/>
              <w:bottom w:val="single" w:sz="18" w:space="0" w:color="auto"/>
              <w:right w:val="single" w:sz="4" w:space="0" w:color="auto"/>
            </w:tcBorders>
            <w:shd w:val="pct30" w:color="auto" w:fill="auto"/>
          </w:tcPr>
          <w:p w14:paraId="6F275F13" w14:textId="77777777" w:rsidR="00D04FE5" w:rsidRPr="00106FB8" w:rsidRDefault="00D04FE5"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547740C1" w14:textId="77777777" w:rsidR="00D04FE5" w:rsidRPr="00106FB8" w:rsidRDefault="00D04FE5"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7DFC18D5" w14:textId="77777777" w:rsidR="00D04FE5" w:rsidRPr="00106FB8" w:rsidRDefault="00D04FE5" w:rsidP="00CA59F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04FE5" w:rsidRPr="00215EAC" w14:paraId="7BB8B2BB" w14:textId="77777777" w:rsidTr="00CA59F1">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13769A0D" w14:textId="4C35F627" w:rsidR="00D04FE5" w:rsidRPr="00106FB8" w:rsidRDefault="00FD6CBC" w:rsidP="00CA59F1">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&lt;EOF pattern</w:t>
            </w:r>
            <w:r w:rsidR="00D04FE5" w:rsidRPr="00106FB8">
              <w:rPr>
                <w:rFonts w:ascii="Calibri" w:eastAsia="SimSun" w:hAnsi="Calibri" w:cs="Times New Roman"/>
                <w:color w:val="auto"/>
                <w:sz w:val="24"/>
                <w:szCs w:val="20"/>
                <w:lang w:val="en-CA" w:eastAsia="en-US"/>
              </w:rPr>
              <w:t>&gt;</w:t>
            </w:r>
          </w:p>
        </w:tc>
        <w:tc>
          <w:tcPr>
            <w:tcW w:w="1588" w:type="pct"/>
          </w:tcPr>
          <w:p w14:paraId="4800AC34" w14:textId="5E2F1EFE" w:rsidR="00D04FE5" w:rsidRPr="00106FB8" w:rsidRDefault="00FD6CBC" w:rsidP="00FD6CBC">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String value</w:t>
            </w:r>
          </w:p>
        </w:tc>
        <w:tc>
          <w:tcPr>
            <w:tcW w:w="2522" w:type="pct"/>
          </w:tcPr>
          <w:p w14:paraId="5F2724B9" w14:textId="022B2C31" w:rsidR="00D04FE5" w:rsidRPr="00106FB8" w:rsidRDefault="00FD6CBC" w:rsidP="00CA59F1">
            <w:pPr>
              <w:pStyle w:val="TableBody"/>
              <w:cnfStyle w:val="010000000000" w:firstRow="0" w:lastRow="1" w:firstColumn="0" w:lastColumn="0" w:oddVBand="0" w:evenVBand="0" w:oddHBand="0" w:evenHBand="0" w:firstRowFirstColumn="0" w:firstRowLastColumn="0" w:lastRowFirstColumn="0" w:lastRowLastColumn="0"/>
              <w:rPr>
                <w:rFonts w:ascii="Calibri" w:eastAsia="SimSun" w:hAnsi="Calibri" w:cs="Times New Roman"/>
                <w:color w:val="auto"/>
                <w:sz w:val="24"/>
                <w:szCs w:val="20"/>
                <w:lang w:val="en-CA" w:eastAsia="en-US"/>
              </w:rPr>
            </w:pPr>
            <w:r w:rsidRPr="00FD6CBC">
              <w:rPr>
                <w:rFonts w:ascii="Calibri" w:eastAsia="SimSun" w:hAnsi="Calibri" w:cs="Times New Roman"/>
                <w:color w:val="auto"/>
                <w:sz w:val="24"/>
                <w:szCs w:val="20"/>
                <w:lang w:val="en-CA" w:eastAsia="en-US"/>
              </w:rPr>
              <w:t>String type (max size 128 bytes). This is a pattern used to notify the end of data (or file) during data or file transfer</w:t>
            </w:r>
            <w:r w:rsidR="00C450A3">
              <w:rPr>
                <w:rFonts w:ascii="Calibri" w:eastAsia="SimSun" w:hAnsi="Calibri" w:cs="Times New Roman"/>
                <w:color w:val="auto"/>
                <w:sz w:val="24"/>
                <w:szCs w:val="20"/>
                <w:lang w:val="en-CA" w:eastAsia="en-US"/>
              </w:rPr>
              <w:t>.                        Note:The size of V4_size and V6_size</w:t>
            </w:r>
            <w:r w:rsidR="00C450A3" w:rsidRPr="00C450A3">
              <w:rPr>
                <w:rFonts w:ascii="Calibri" w:eastAsia="SimSun" w:hAnsi="Calibri" w:cs="Times New Roman"/>
                <w:color w:val="auto"/>
                <w:sz w:val="24"/>
                <w:szCs w:val="20"/>
                <w:lang w:val="en-CA" w:eastAsia="en-US"/>
              </w:rPr>
              <w:t xml:space="preserve"> </w:t>
            </w:r>
            <w:r w:rsidR="00C450A3">
              <w:rPr>
                <w:rFonts w:ascii="Calibri" w:eastAsia="SimSun" w:hAnsi="Calibri" w:cs="Times New Roman"/>
                <w:color w:val="auto"/>
                <w:sz w:val="24"/>
                <w:szCs w:val="20"/>
                <w:lang w:val="en-CA" w:eastAsia="en-US"/>
              </w:rPr>
              <w:t>s</w:t>
            </w:r>
            <w:r w:rsidR="00C450A3" w:rsidRPr="00C450A3">
              <w:rPr>
                <w:rFonts w:ascii="Calibri" w:eastAsia="SimSun" w:hAnsi="Calibri" w:cs="Times New Roman"/>
                <w:color w:val="auto"/>
                <w:sz w:val="24"/>
                <w:szCs w:val="20"/>
                <w:lang w:val="en-CA" w:eastAsia="en-US"/>
              </w:rPr>
              <w:t>hould be greater than the size of the EOF pattern</w:t>
            </w:r>
            <w:r w:rsidR="00C450A3">
              <w:rPr>
                <w:rFonts w:ascii="Calibri" w:eastAsia="SimSun" w:hAnsi="Calibri" w:cs="Times New Roman"/>
                <w:color w:val="auto"/>
                <w:sz w:val="24"/>
                <w:szCs w:val="20"/>
                <w:lang w:val="en-CA" w:eastAsia="en-US"/>
              </w:rPr>
              <w:t>.</w:t>
            </w:r>
          </w:p>
        </w:tc>
      </w:tr>
    </w:tbl>
    <w:p w14:paraId="77ADB4DA" w14:textId="77777777" w:rsidR="00D04FE5" w:rsidRPr="007D2CB4" w:rsidRDefault="00D04FE5" w:rsidP="00D04FE5">
      <w:pPr>
        <w:jc w:val="center"/>
        <w:rPr>
          <w:lang w:val="en-US"/>
        </w:rPr>
      </w:pPr>
    </w:p>
    <w:p w14:paraId="5E001863" w14:textId="77777777" w:rsidR="00D04FE5" w:rsidRDefault="00D04FE5" w:rsidP="00D04FE5">
      <w:pPr>
        <w:pStyle w:val="Heading3"/>
        <w:numPr>
          <w:ilvl w:val="2"/>
          <w:numId w:val="1"/>
        </w:numPr>
      </w:pPr>
      <w:bookmarkStart w:id="161" w:name="_Toc516684866"/>
      <w:r>
        <w:t>Examples</w:t>
      </w:r>
      <w:bookmarkEnd w:id="161"/>
    </w:p>
    <w:p w14:paraId="44B47E48" w14:textId="77777777" w:rsidR="00D04FE5" w:rsidRDefault="00D04FE5" w:rsidP="00D04FE5">
      <w:pPr>
        <w:rPr>
          <w:b/>
        </w:rPr>
      </w:pPr>
      <w:r w:rsidRPr="00154C36">
        <w:rPr>
          <w:b/>
        </w:rPr>
        <w:t>Write Command</w:t>
      </w:r>
    </w:p>
    <w:p w14:paraId="0F692C55" w14:textId="00A3B4C5" w:rsidR="00A8468D" w:rsidRDefault="00A8468D" w:rsidP="00A8468D">
      <w:pPr>
        <w:autoSpaceDE w:val="0"/>
        <w:autoSpaceDN w:val="0"/>
        <w:adjustRightInd w:val="0"/>
        <w:rPr>
          <w:rFonts w:eastAsiaTheme="minorEastAsia" w:cs="Calibri"/>
          <w:szCs w:val="24"/>
          <w:lang w:eastAsia="zh-CN"/>
        </w:rPr>
      </w:pPr>
      <w:r>
        <w:rPr>
          <w:rFonts w:eastAsiaTheme="minorEastAsia" w:cs="Calibri"/>
          <w:szCs w:val="24"/>
          <w:lang w:eastAsia="zh-CN"/>
        </w:rPr>
        <w:t>AT+KPATTERN="HelloWorld"</w:t>
      </w:r>
    </w:p>
    <w:p w14:paraId="235A9374" w14:textId="77777777" w:rsidR="000D01CF" w:rsidRDefault="000D01CF" w:rsidP="00A8468D">
      <w:pPr>
        <w:autoSpaceDE w:val="0"/>
        <w:autoSpaceDN w:val="0"/>
        <w:adjustRightInd w:val="0"/>
        <w:rPr>
          <w:rFonts w:eastAsiaTheme="minorEastAsia" w:cs="Calibri"/>
          <w:szCs w:val="24"/>
          <w:lang w:eastAsia="zh-CN"/>
        </w:rPr>
      </w:pPr>
    </w:p>
    <w:p w14:paraId="50D66B01" w14:textId="77777777" w:rsidR="00A8468D" w:rsidRDefault="00A8468D" w:rsidP="00A8468D">
      <w:pPr>
        <w:autoSpaceDE w:val="0"/>
        <w:autoSpaceDN w:val="0"/>
        <w:adjustRightInd w:val="0"/>
        <w:rPr>
          <w:rFonts w:eastAsiaTheme="minorEastAsia" w:cs="Calibri"/>
          <w:szCs w:val="24"/>
          <w:lang w:eastAsia="zh-CN"/>
        </w:rPr>
      </w:pPr>
      <w:r>
        <w:rPr>
          <w:rFonts w:eastAsiaTheme="minorEastAsia" w:cs="Calibri"/>
          <w:szCs w:val="24"/>
          <w:lang w:eastAsia="zh-CN"/>
        </w:rPr>
        <w:t>OK</w:t>
      </w:r>
    </w:p>
    <w:p w14:paraId="4CD3F30F" w14:textId="77777777" w:rsidR="00A8468D" w:rsidRDefault="00A8468D" w:rsidP="00A8468D">
      <w:pPr>
        <w:autoSpaceDE w:val="0"/>
        <w:autoSpaceDN w:val="0"/>
        <w:adjustRightInd w:val="0"/>
        <w:rPr>
          <w:rFonts w:eastAsiaTheme="minorEastAsia" w:cs="Calibri"/>
          <w:szCs w:val="24"/>
          <w:lang w:eastAsia="zh-CN"/>
        </w:rPr>
      </w:pPr>
    </w:p>
    <w:p w14:paraId="7A205D4A" w14:textId="22A66825" w:rsidR="00A8468D" w:rsidRDefault="00A8468D" w:rsidP="00A8468D">
      <w:pPr>
        <w:autoSpaceDE w:val="0"/>
        <w:autoSpaceDN w:val="0"/>
        <w:adjustRightInd w:val="0"/>
        <w:rPr>
          <w:rFonts w:eastAsiaTheme="minorEastAsia" w:cs="Calibri"/>
          <w:szCs w:val="24"/>
          <w:lang w:eastAsia="zh-CN"/>
        </w:rPr>
      </w:pPr>
      <w:r>
        <w:rPr>
          <w:rFonts w:eastAsiaTheme="minorEastAsia" w:cs="Calibri"/>
          <w:szCs w:val="24"/>
          <w:lang w:eastAsia="zh-CN"/>
        </w:rPr>
        <w:lastRenderedPageBreak/>
        <w:t>AT+KPATTERN="Welcome"</w:t>
      </w:r>
    </w:p>
    <w:p w14:paraId="64F619B9" w14:textId="77777777" w:rsidR="000D01CF" w:rsidRDefault="000D01CF" w:rsidP="00A8468D">
      <w:pPr>
        <w:autoSpaceDE w:val="0"/>
        <w:autoSpaceDN w:val="0"/>
        <w:adjustRightInd w:val="0"/>
        <w:rPr>
          <w:rFonts w:eastAsiaTheme="minorEastAsia" w:cs="Calibri"/>
          <w:szCs w:val="24"/>
          <w:lang w:eastAsia="zh-CN"/>
        </w:rPr>
      </w:pPr>
    </w:p>
    <w:p w14:paraId="46A7CDBA" w14:textId="77777777" w:rsidR="00A8468D" w:rsidRDefault="00A8468D" w:rsidP="00A8468D">
      <w:pPr>
        <w:autoSpaceDE w:val="0"/>
        <w:autoSpaceDN w:val="0"/>
        <w:adjustRightInd w:val="0"/>
        <w:rPr>
          <w:rFonts w:eastAsiaTheme="minorEastAsia" w:cs="Calibri"/>
          <w:szCs w:val="24"/>
          <w:lang w:eastAsia="zh-CN"/>
        </w:rPr>
      </w:pPr>
      <w:r>
        <w:rPr>
          <w:rFonts w:eastAsiaTheme="minorEastAsia" w:cs="Calibri"/>
          <w:szCs w:val="24"/>
          <w:lang w:eastAsia="zh-CN"/>
        </w:rPr>
        <w:t>OK</w:t>
      </w:r>
    </w:p>
    <w:p w14:paraId="0423E83D" w14:textId="48578433" w:rsidR="00D04FE5" w:rsidRDefault="00D04FE5" w:rsidP="00D04FE5">
      <w:pPr>
        <w:rPr>
          <w:b/>
        </w:rPr>
      </w:pPr>
    </w:p>
    <w:p w14:paraId="70912853" w14:textId="77777777" w:rsidR="00D04FE5" w:rsidRPr="00154C36" w:rsidRDefault="00D04FE5" w:rsidP="00D04FE5">
      <w:pPr>
        <w:rPr>
          <w:b/>
        </w:rPr>
      </w:pPr>
      <w:r w:rsidRPr="00154C36">
        <w:rPr>
          <w:b/>
        </w:rPr>
        <w:t>Read Command</w:t>
      </w:r>
    </w:p>
    <w:p w14:paraId="0BC4F2E3" w14:textId="7362CEC0" w:rsidR="00D04FE5" w:rsidRDefault="00A8468D" w:rsidP="00D04FE5">
      <w:pPr>
        <w:autoSpaceDE w:val="0"/>
        <w:autoSpaceDN w:val="0"/>
        <w:adjustRightInd w:val="0"/>
      </w:pPr>
      <w:r>
        <w:t>AT+KPATTERN</w:t>
      </w:r>
      <w:r w:rsidR="00D04FE5" w:rsidRPr="00BC69E5">
        <w:t>?</w:t>
      </w:r>
    </w:p>
    <w:p w14:paraId="30A27F55" w14:textId="77777777" w:rsidR="000D01CF" w:rsidRDefault="000D01CF" w:rsidP="00D04FE5">
      <w:pPr>
        <w:autoSpaceDE w:val="0"/>
        <w:autoSpaceDN w:val="0"/>
        <w:adjustRightInd w:val="0"/>
      </w:pPr>
    </w:p>
    <w:p w14:paraId="1DA6B653" w14:textId="2C688485" w:rsidR="00D04FE5" w:rsidRDefault="000D01CF" w:rsidP="00D04FE5">
      <w:pPr>
        <w:autoSpaceDE w:val="0"/>
        <w:autoSpaceDN w:val="0"/>
        <w:adjustRightInd w:val="0"/>
      </w:pPr>
      <w:r>
        <w:t>+KPATTERN:"Welcome</w:t>
      </w:r>
      <w:r w:rsidRPr="000D01CF">
        <w:t xml:space="preserve">"  </w:t>
      </w:r>
    </w:p>
    <w:p w14:paraId="40B0BF14" w14:textId="77777777" w:rsidR="000D01CF" w:rsidRPr="00B328C4" w:rsidRDefault="000D01CF" w:rsidP="00D04FE5">
      <w:pPr>
        <w:autoSpaceDE w:val="0"/>
        <w:autoSpaceDN w:val="0"/>
        <w:adjustRightInd w:val="0"/>
      </w:pPr>
    </w:p>
    <w:p w14:paraId="1FAD490C" w14:textId="77777777" w:rsidR="00D04FE5" w:rsidRDefault="00D04FE5" w:rsidP="00D04FE5">
      <w:pPr>
        <w:autoSpaceDE w:val="0"/>
        <w:autoSpaceDN w:val="0"/>
        <w:adjustRightInd w:val="0"/>
      </w:pPr>
      <w:r>
        <w:t xml:space="preserve"> OK</w:t>
      </w:r>
    </w:p>
    <w:p w14:paraId="55D8225B" w14:textId="77777777" w:rsidR="00D04FE5" w:rsidRDefault="00D04FE5" w:rsidP="00D04FE5">
      <w:pPr>
        <w:autoSpaceDE w:val="0"/>
        <w:autoSpaceDN w:val="0"/>
        <w:adjustRightInd w:val="0"/>
      </w:pPr>
    </w:p>
    <w:p w14:paraId="5FAAE475" w14:textId="0BC68739" w:rsidR="00D04FE5" w:rsidRDefault="00D04FE5" w:rsidP="00D04FE5">
      <w:pPr>
        <w:rPr>
          <w:b/>
        </w:rPr>
      </w:pPr>
      <w:r w:rsidRPr="00154C36">
        <w:rPr>
          <w:b/>
        </w:rPr>
        <w:t>Test Command</w:t>
      </w:r>
    </w:p>
    <w:p w14:paraId="69CAEEBB" w14:textId="473A1AD3" w:rsidR="00A8392F" w:rsidRDefault="00A8392F" w:rsidP="00A8392F">
      <w:pPr>
        <w:autoSpaceDE w:val="0"/>
        <w:autoSpaceDN w:val="0"/>
        <w:adjustRightInd w:val="0"/>
      </w:pPr>
      <w:r>
        <w:t>AT+KPATTERN=</w:t>
      </w:r>
      <w:r w:rsidRPr="00BC69E5">
        <w:t>?</w:t>
      </w:r>
    </w:p>
    <w:p w14:paraId="5A3E4D9A" w14:textId="77777777" w:rsidR="00A8392F" w:rsidRPr="00154C36" w:rsidRDefault="00A8392F" w:rsidP="00D04FE5">
      <w:pPr>
        <w:rPr>
          <w:b/>
        </w:rPr>
      </w:pPr>
    </w:p>
    <w:p w14:paraId="71B3F359" w14:textId="292F804A" w:rsidR="00D04FE5" w:rsidRDefault="00D04FE5" w:rsidP="00E83FF6">
      <w:pPr>
        <w:autoSpaceDE w:val="0"/>
        <w:autoSpaceDN w:val="0"/>
        <w:adjustRightInd w:val="0"/>
      </w:pPr>
      <w:r w:rsidRPr="00BC69E5">
        <w:t>OK</w:t>
      </w:r>
    </w:p>
    <w:p w14:paraId="1E595394" w14:textId="354A5612" w:rsidR="00E83FF6" w:rsidRDefault="00E83FF6" w:rsidP="00E83FF6">
      <w:pPr>
        <w:autoSpaceDE w:val="0"/>
        <w:autoSpaceDN w:val="0"/>
        <w:adjustRightInd w:val="0"/>
      </w:pPr>
    </w:p>
    <w:p w14:paraId="7FD4ADC1" w14:textId="2A84EA76" w:rsidR="00E83FF6" w:rsidRDefault="00E83FF6" w:rsidP="00E83FF6">
      <w:pPr>
        <w:autoSpaceDE w:val="0"/>
        <w:autoSpaceDN w:val="0"/>
        <w:adjustRightInd w:val="0"/>
      </w:pPr>
    </w:p>
    <w:p w14:paraId="48236ADD" w14:textId="0D068083" w:rsidR="00E83FF6" w:rsidRDefault="00E83FF6" w:rsidP="00E83FF6">
      <w:pPr>
        <w:autoSpaceDE w:val="0"/>
        <w:autoSpaceDN w:val="0"/>
        <w:adjustRightInd w:val="0"/>
      </w:pPr>
    </w:p>
    <w:p w14:paraId="4D7CE147" w14:textId="745E64E5" w:rsidR="00E83FF6" w:rsidRDefault="00E83FF6" w:rsidP="00E83FF6">
      <w:pPr>
        <w:autoSpaceDE w:val="0"/>
        <w:autoSpaceDN w:val="0"/>
        <w:adjustRightInd w:val="0"/>
      </w:pPr>
    </w:p>
    <w:p w14:paraId="6451A5FE" w14:textId="375244FD" w:rsidR="00E83FF6" w:rsidRDefault="00E83FF6" w:rsidP="00E83FF6">
      <w:pPr>
        <w:autoSpaceDE w:val="0"/>
        <w:autoSpaceDN w:val="0"/>
        <w:adjustRightInd w:val="0"/>
      </w:pPr>
    </w:p>
    <w:p w14:paraId="6A2D6E3B" w14:textId="3EDAF991" w:rsidR="00E83FF6" w:rsidRDefault="00E83FF6" w:rsidP="00E83FF6">
      <w:pPr>
        <w:autoSpaceDE w:val="0"/>
        <w:autoSpaceDN w:val="0"/>
        <w:adjustRightInd w:val="0"/>
      </w:pPr>
    </w:p>
    <w:p w14:paraId="71A50132" w14:textId="3894C392" w:rsidR="00E83FF6" w:rsidRDefault="00E83FF6" w:rsidP="00E83FF6">
      <w:pPr>
        <w:autoSpaceDE w:val="0"/>
        <w:autoSpaceDN w:val="0"/>
        <w:adjustRightInd w:val="0"/>
      </w:pPr>
    </w:p>
    <w:p w14:paraId="3E1F9075" w14:textId="38F2528A" w:rsidR="00E83FF6" w:rsidRDefault="00E83FF6" w:rsidP="00E83FF6">
      <w:pPr>
        <w:autoSpaceDE w:val="0"/>
        <w:autoSpaceDN w:val="0"/>
        <w:adjustRightInd w:val="0"/>
      </w:pPr>
    </w:p>
    <w:p w14:paraId="4355587E" w14:textId="4A3DCDA6" w:rsidR="00E83FF6" w:rsidRDefault="00E83FF6" w:rsidP="00E83FF6">
      <w:pPr>
        <w:autoSpaceDE w:val="0"/>
        <w:autoSpaceDN w:val="0"/>
        <w:adjustRightInd w:val="0"/>
      </w:pPr>
    </w:p>
    <w:p w14:paraId="40072462" w14:textId="6125E2D0" w:rsidR="00E83FF6" w:rsidRDefault="00E83FF6" w:rsidP="00E83FF6">
      <w:pPr>
        <w:autoSpaceDE w:val="0"/>
        <w:autoSpaceDN w:val="0"/>
        <w:adjustRightInd w:val="0"/>
      </w:pPr>
    </w:p>
    <w:p w14:paraId="057B2E77" w14:textId="2F61366C" w:rsidR="00E83FF6" w:rsidRDefault="00E83FF6" w:rsidP="00E83FF6">
      <w:pPr>
        <w:autoSpaceDE w:val="0"/>
        <w:autoSpaceDN w:val="0"/>
        <w:adjustRightInd w:val="0"/>
      </w:pPr>
    </w:p>
    <w:p w14:paraId="3F71A9FF" w14:textId="17BB8A62" w:rsidR="00E83FF6" w:rsidRDefault="00E83FF6" w:rsidP="00E83FF6">
      <w:pPr>
        <w:autoSpaceDE w:val="0"/>
        <w:autoSpaceDN w:val="0"/>
        <w:adjustRightInd w:val="0"/>
      </w:pPr>
    </w:p>
    <w:p w14:paraId="10B88169" w14:textId="134379D3" w:rsidR="00E83FF6" w:rsidRDefault="00E83FF6" w:rsidP="00E83FF6">
      <w:pPr>
        <w:autoSpaceDE w:val="0"/>
        <w:autoSpaceDN w:val="0"/>
        <w:adjustRightInd w:val="0"/>
      </w:pPr>
    </w:p>
    <w:p w14:paraId="1EA558D0" w14:textId="0CA47E36" w:rsidR="00E83FF6" w:rsidRDefault="00E83FF6" w:rsidP="00E83FF6">
      <w:pPr>
        <w:autoSpaceDE w:val="0"/>
        <w:autoSpaceDN w:val="0"/>
        <w:adjustRightInd w:val="0"/>
      </w:pPr>
    </w:p>
    <w:p w14:paraId="1D8AA793" w14:textId="56EDABEB" w:rsidR="00E83FF6" w:rsidRDefault="00E83FF6" w:rsidP="00E83FF6">
      <w:pPr>
        <w:autoSpaceDE w:val="0"/>
        <w:autoSpaceDN w:val="0"/>
        <w:adjustRightInd w:val="0"/>
      </w:pPr>
    </w:p>
    <w:p w14:paraId="76E92AD0" w14:textId="2E81DE1C" w:rsidR="00E83FF6" w:rsidRDefault="00E83FF6" w:rsidP="00E83FF6">
      <w:pPr>
        <w:autoSpaceDE w:val="0"/>
        <w:autoSpaceDN w:val="0"/>
        <w:adjustRightInd w:val="0"/>
      </w:pPr>
    </w:p>
    <w:p w14:paraId="47329F5B" w14:textId="1A1AE10F" w:rsidR="00E83FF6" w:rsidRDefault="00E83FF6" w:rsidP="00E83FF6">
      <w:pPr>
        <w:autoSpaceDE w:val="0"/>
        <w:autoSpaceDN w:val="0"/>
        <w:adjustRightInd w:val="0"/>
      </w:pPr>
    </w:p>
    <w:p w14:paraId="1438AF7A" w14:textId="6943FC9C" w:rsidR="00E83FF6" w:rsidRDefault="00E83FF6" w:rsidP="00E83FF6">
      <w:pPr>
        <w:autoSpaceDE w:val="0"/>
        <w:autoSpaceDN w:val="0"/>
        <w:adjustRightInd w:val="0"/>
      </w:pPr>
    </w:p>
    <w:p w14:paraId="703EE9E0" w14:textId="416F7F3D" w:rsidR="002F7107" w:rsidRDefault="002F7107" w:rsidP="00E83FF6">
      <w:pPr>
        <w:autoSpaceDE w:val="0"/>
        <w:autoSpaceDN w:val="0"/>
        <w:adjustRightInd w:val="0"/>
      </w:pPr>
    </w:p>
    <w:p w14:paraId="6D7110AA" w14:textId="5078E50B" w:rsidR="002F7107" w:rsidRDefault="002F7107" w:rsidP="00E83FF6">
      <w:pPr>
        <w:autoSpaceDE w:val="0"/>
        <w:autoSpaceDN w:val="0"/>
        <w:adjustRightInd w:val="0"/>
      </w:pPr>
    </w:p>
    <w:p w14:paraId="48F7BB8D" w14:textId="69084379" w:rsidR="002F7107" w:rsidRDefault="002F7107" w:rsidP="00E83FF6">
      <w:pPr>
        <w:autoSpaceDE w:val="0"/>
        <w:autoSpaceDN w:val="0"/>
        <w:adjustRightInd w:val="0"/>
      </w:pPr>
    </w:p>
    <w:p w14:paraId="7D11635A" w14:textId="77777777" w:rsidR="002F7107" w:rsidRDefault="002F7107" w:rsidP="00E83FF6">
      <w:pPr>
        <w:autoSpaceDE w:val="0"/>
        <w:autoSpaceDN w:val="0"/>
        <w:adjustRightInd w:val="0"/>
      </w:pPr>
    </w:p>
    <w:p w14:paraId="23B430C9" w14:textId="74275600" w:rsidR="00E83FF6" w:rsidRDefault="00E83FF6" w:rsidP="00E83FF6">
      <w:pPr>
        <w:autoSpaceDE w:val="0"/>
        <w:autoSpaceDN w:val="0"/>
        <w:adjustRightInd w:val="0"/>
      </w:pPr>
    </w:p>
    <w:p w14:paraId="241B2B53" w14:textId="6E456578" w:rsidR="00E83FF6" w:rsidRDefault="00E83FF6" w:rsidP="00E83FF6">
      <w:pPr>
        <w:autoSpaceDE w:val="0"/>
        <w:autoSpaceDN w:val="0"/>
        <w:adjustRightInd w:val="0"/>
      </w:pPr>
    </w:p>
    <w:p w14:paraId="7752A35A" w14:textId="51529793" w:rsidR="00E83FF6" w:rsidRDefault="00E83FF6" w:rsidP="00E83FF6">
      <w:pPr>
        <w:autoSpaceDE w:val="0"/>
        <w:autoSpaceDN w:val="0"/>
        <w:adjustRightInd w:val="0"/>
      </w:pPr>
    </w:p>
    <w:p w14:paraId="688DBC64" w14:textId="7BFEC3E7" w:rsidR="00E83FF6" w:rsidRDefault="00E83FF6" w:rsidP="00E83FF6">
      <w:pPr>
        <w:autoSpaceDE w:val="0"/>
        <w:autoSpaceDN w:val="0"/>
        <w:adjustRightInd w:val="0"/>
      </w:pPr>
    </w:p>
    <w:p w14:paraId="77AE647C" w14:textId="5D97B531" w:rsidR="00E83FF6" w:rsidRDefault="00E83FF6" w:rsidP="00E83FF6">
      <w:pPr>
        <w:autoSpaceDE w:val="0"/>
        <w:autoSpaceDN w:val="0"/>
        <w:adjustRightInd w:val="0"/>
      </w:pPr>
    </w:p>
    <w:p w14:paraId="200EF989" w14:textId="1F941459" w:rsidR="00E83FF6" w:rsidRDefault="00E83FF6" w:rsidP="00E83FF6">
      <w:pPr>
        <w:autoSpaceDE w:val="0"/>
        <w:autoSpaceDN w:val="0"/>
        <w:adjustRightInd w:val="0"/>
      </w:pPr>
    </w:p>
    <w:p w14:paraId="0EDD66FD" w14:textId="77777777" w:rsidR="00E83FF6" w:rsidRPr="00614C95" w:rsidRDefault="00E83FF6" w:rsidP="00E83FF6">
      <w:pPr>
        <w:autoSpaceDE w:val="0"/>
        <w:autoSpaceDN w:val="0"/>
        <w:adjustRightInd w:val="0"/>
      </w:pPr>
    </w:p>
    <w:p w14:paraId="1F8B89FB" w14:textId="5D001814" w:rsidR="00D04FE5" w:rsidRPr="00EF2CD4" w:rsidRDefault="00E83FF6" w:rsidP="00D04FE5">
      <w:pPr>
        <w:pStyle w:val="Heading3"/>
      </w:pPr>
      <w:bookmarkStart w:id="162" w:name="_Toc516684867"/>
      <w:r w:rsidRPr="00215EAC">
        <w:rPr>
          <w:rFonts w:ascii="Arial" w:hAnsi="Arial" w:cs="Arial"/>
          <w:noProof/>
          <w:lang w:val="en-US"/>
        </w:rPr>
        <mc:AlternateContent>
          <mc:Choice Requires="wps">
            <w:drawing>
              <wp:anchor distT="0" distB="0" distL="114300" distR="114300" simplePos="0" relativeHeight="252374016" behindDoc="0" locked="0" layoutInCell="1" allowOverlap="1" wp14:anchorId="25BC7CF2" wp14:editId="641B0099">
                <wp:simplePos x="0" y="0"/>
                <wp:positionH relativeFrom="margin">
                  <wp:posOffset>-227965</wp:posOffset>
                </wp:positionH>
                <wp:positionV relativeFrom="paragraph">
                  <wp:posOffset>238125</wp:posOffset>
                </wp:positionV>
                <wp:extent cx="1022350" cy="640080"/>
                <wp:effectExtent l="0" t="0" r="25400" b="26670"/>
                <wp:wrapNone/>
                <wp:docPr id="74" name="Rectangle 74"/>
                <wp:cNvGraphicFramePr/>
                <a:graphic xmlns:a="http://schemas.openxmlformats.org/drawingml/2006/main">
                  <a:graphicData uri="http://schemas.microsoft.com/office/word/2010/wordprocessingShape">
                    <wps:wsp>
                      <wps:cNvSpPr/>
                      <wps:spPr>
                        <a:xfrm>
                          <a:off x="0" y="0"/>
                          <a:ext cx="1022350"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00E85" w14:textId="77777777" w:rsidR="00944514" w:rsidRDefault="00944514" w:rsidP="00D04FE5">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C7CF2" id="Rectangle 74" o:spid="_x0000_s1888" style="position:absolute;left:0;text-align:left;margin-left:-17.95pt;margin-top:18.75pt;width:80.5pt;height:50.4pt;z-index:25237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" fillcolor="#f79646 [3209]" strokecolor="#5a5a5a [2109]" strokeweight="1pt">
                <v:textbox>
                  <w:txbxContent>
                    <w:p w14:paraId="77300E85" w14:textId="77777777" w:rsidR="00944514" w:rsidRDefault="00944514" w:rsidP="00D04FE5">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2377088" behindDoc="0" locked="0" layoutInCell="1" allowOverlap="1" wp14:anchorId="5AE2728F" wp14:editId="299B86A6">
                <wp:simplePos x="0" y="0"/>
                <wp:positionH relativeFrom="page">
                  <wp:posOffset>6924675</wp:posOffset>
                </wp:positionH>
                <wp:positionV relativeFrom="paragraph">
                  <wp:posOffset>238125</wp:posOffset>
                </wp:positionV>
                <wp:extent cx="731520" cy="640080"/>
                <wp:effectExtent l="0" t="0" r="11430" b="26670"/>
                <wp:wrapNone/>
                <wp:docPr id="453" name="Rectangle 453"/>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54C953D" w14:textId="77777777" w:rsidR="00944514" w:rsidRDefault="00944514" w:rsidP="00D04FE5">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2728F" id="Rectangle 453" o:spid="_x0000_s1889" style="position:absolute;left:0;text-align:left;margin-left:545.25pt;margin-top:18.75pt;width:57.6pt;height:50.4pt;z-index:25237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" fillcolor="#8064a2 [3207]" strokecolor="#5a5a5a [2109]" strokeweight="1pt">
                <v:textbox>
                  <w:txbxContent>
                    <w:p w14:paraId="654C953D" w14:textId="77777777" w:rsidR="00944514" w:rsidRDefault="00944514" w:rsidP="00D04FE5">
                      <w:pPr>
                        <w:jc w:val="center"/>
                      </w:pPr>
                      <w:r>
                        <w:t>Modem</w:t>
                      </w:r>
                    </w:p>
                  </w:txbxContent>
                </v:textbox>
                <w10:wrap anchorx="page"/>
              </v:rect>
            </w:pict>
          </mc:Fallback>
        </mc:AlternateContent>
      </w:r>
      <w:r w:rsidR="00D04FE5" w:rsidRPr="00EF2CD4">
        <w:t xml:space="preserve"> </w:t>
      </w:r>
      <w:r w:rsidR="00D04FE5" w:rsidRPr="00AD4BF8">
        <w:t>Sequence</w:t>
      </w:r>
      <w:r w:rsidR="00D04FE5">
        <w:t xml:space="preserve"> Diagram</w:t>
      </w:r>
      <w:bookmarkEnd w:id="162"/>
    </w:p>
    <w:p w14:paraId="47392458" w14:textId="372DDD13" w:rsidR="00D04FE5" w:rsidRPr="00215EAC" w:rsidRDefault="000B02E3" w:rsidP="00D04FE5">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381184" behindDoc="0" locked="0" layoutInCell="1" allowOverlap="1" wp14:anchorId="6E94FDC5" wp14:editId="689E2734">
                <wp:simplePos x="0" y="0"/>
                <wp:positionH relativeFrom="column">
                  <wp:posOffset>3743325</wp:posOffset>
                </wp:positionH>
                <wp:positionV relativeFrom="paragraph">
                  <wp:posOffset>22860</wp:posOffset>
                </wp:positionV>
                <wp:extent cx="914400" cy="640080"/>
                <wp:effectExtent l="0" t="0" r="19050" b="26670"/>
                <wp:wrapNone/>
                <wp:docPr id="449" name="Rectangle 449"/>
                <wp:cNvGraphicFramePr/>
                <a:graphic xmlns:a="http://schemas.openxmlformats.org/drawingml/2006/main">
                  <a:graphicData uri="http://schemas.microsoft.com/office/word/2010/wordprocessingShape">
                    <wps:wsp>
                      <wps:cNvSpPr/>
                      <wps:spPr>
                        <a:xfrm>
                          <a:off x="0" y="0"/>
                          <a:ext cx="91440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AE259CA" w14:textId="77777777" w:rsidR="00944514" w:rsidRDefault="00944514" w:rsidP="00D04FE5">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4FDC5" id="Rectangle 449" o:spid="_x0000_s1890" style="position:absolute;left:0;text-align:left;margin-left:294.75pt;margin-top:1.8pt;width:1in;height:50.4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" fillcolor="#c0504d [3205]" strokecolor="#243f60 [1604]" strokeweight="1pt">
                <v:textbox>
                  <w:txbxContent>
                    <w:p w14:paraId="7AE259CA" w14:textId="77777777" w:rsidR="00944514" w:rsidRDefault="00944514" w:rsidP="00D04FE5">
                      <w:pPr>
                        <w:jc w:val="center"/>
                      </w:pPr>
                      <w:r>
                        <w:t>Other Legato Services</w:t>
                      </w:r>
                    </w:p>
                  </w:txbxContent>
                </v:textbox>
              </v:rect>
            </w:pict>
          </mc:Fallback>
        </mc:AlternateContent>
      </w:r>
      <w:r w:rsidR="00D04FE5">
        <w:rPr>
          <w:rFonts w:ascii="Arial" w:hAnsi="Arial" w:cs="Arial"/>
          <w:noProof/>
          <w:lang w:val="en-US"/>
        </w:rPr>
        <mc:AlternateContent>
          <mc:Choice Requires="wps">
            <w:drawing>
              <wp:anchor distT="0" distB="0" distL="114300" distR="114300" simplePos="0" relativeHeight="252386304" behindDoc="0" locked="0" layoutInCell="1" allowOverlap="1" wp14:anchorId="0D8EBFB3" wp14:editId="385CFFE8">
                <wp:simplePos x="0" y="0"/>
                <wp:positionH relativeFrom="column">
                  <wp:posOffset>4886325</wp:posOffset>
                </wp:positionH>
                <wp:positionV relativeFrom="paragraph">
                  <wp:posOffset>10160</wp:posOffset>
                </wp:positionV>
                <wp:extent cx="819150" cy="640080"/>
                <wp:effectExtent l="0" t="0" r="19050" b="26670"/>
                <wp:wrapNone/>
                <wp:docPr id="89" name="Rectangle 89"/>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674426A" w14:textId="77777777" w:rsidR="00944514" w:rsidRDefault="00944514" w:rsidP="00D04FE5">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EBFB3" id="Rectangle 89" o:spid="_x0000_s1891" style="position:absolute;left:0;text-align:left;margin-left:384.75pt;margin-top:.8pt;width:64.5pt;height:50.4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" fillcolor="#c0504d [3205]" strokecolor="#243f60 [1604]" strokeweight="1pt">
                <v:textbox>
                  <w:txbxContent>
                    <w:p w14:paraId="5674426A" w14:textId="77777777" w:rsidR="00944514" w:rsidRDefault="00944514" w:rsidP="00D04FE5">
                      <w:pPr>
                        <w:jc w:val="center"/>
                      </w:pPr>
                      <w:r>
                        <w:t>Modem Service (mdc)</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71968" behindDoc="0" locked="0" layoutInCell="1" allowOverlap="1" wp14:anchorId="62D244DD" wp14:editId="37A8CD78">
                <wp:simplePos x="0" y="0"/>
                <wp:positionH relativeFrom="margin">
                  <wp:posOffset>5076825</wp:posOffset>
                </wp:positionH>
                <wp:positionV relativeFrom="paragraph">
                  <wp:posOffset>76200</wp:posOffset>
                </wp:positionV>
                <wp:extent cx="676275" cy="314325"/>
                <wp:effectExtent l="0" t="0" r="9525" b="9525"/>
                <wp:wrapNone/>
                <wp:docPr id="90" name="Rounded Rectangle 90"/>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FA1C168"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D244DD" id="Rounded Rectangle 90" o:spid="_x0000_s1892" style="position:absolute;left:0;text-align:left;margin-left:399.75pt;margin-top:6pt;width:53.25pt;height:24.75pt;z-index:25237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A3HqXe&#10;ggIAAEwFAAAOAAAAAAAAAAAAAAAAAC4CAABkcnMvZTJvRG9jLnhtbFBLAQItABQABgAIAAAAIQAd&#10;qgcN3gAAAAkBAAAPAAAAAAAAAAAAAAAAANwEAABkcnMvZG93bnJldi54bWxQSwUGAAAAAAQABADz&#10;AAAA5wUAAAAA&#10;" fillcolor="white [3201]" stroked="f" strokeweight="2pt">
                <v:textbox>
                  <w:txbxContent>
                    <w:p w14:paraId="2FA1C168"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75040" behindDoc="0" locked="0" layoutInCell="1" allowOverlap="1" wp14:anchorId="61DF3FBF" wp14:editId="4C9D6358">
                <wp:simplePos x="0" y="0"/>
                <wp:positionH relativeFrom="column">
                  <wp:posOffset>895350</wp:posOffset>
                </wp:positionH>
                <wp:positionV relativeFrom="paragraph">
                  <wp:posOffset>0</wp:posOffset>
                </wp:positionV>
                <wp:extent cx="828675" cy="640080"/>
                <wp:effectExtent l="0" t="0" r="28575" b="26670"/>
                <wp:wrapNone/>
                <wp:docPr id="92" name="Rectangle 9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B11FCB8" w14:textId="77777777" w:rsidR="00944514" w:rsidRDefault="00944514" w:rsidP="00D04FE5">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F3FBF" id="Rectangle 92" o:spid="_x0000_s1893" style="position:absolute;left:0;text-align:left;margin-left:70.5pt;margin-top:0;width:65.25pt;height:50.4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" fillcolor="#4f81bd [3204]" strokecolor="#5a5a5a [2109]" strokeweight="1pt">
                <v:textbox>
                  <w:txbxContent>
                    <w:p w14:paraId="7B11FCB8" w14:textId="77777777" w:rsidR="00944514" w:rsidRDefault="00944514" w:rsidP="00D04FE5">
                      <w:pPr>
                        <w:jc w:val="center"/>
                      </w:pPr>
                      <w:r>
                        <w:t>Legato App</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72992" behindDoc="0" locked="0" layoutInCell="1" allowOverlap="1" wp14:anchorId="4CF90275" wp14:editId="07E01408">
                <wp:simplePos x="0" y="0"/>
                <wp:positionH relativeFrom="margin">
                  <wp:align>right</wp:align>
                </wp:positionH>
                <wp:positionV relativeFrom="paragraph">
                  <wp:posOffset>9525</wp:posOffset>
                </wp:positionV>
                <wp:extent cx="361950" cy="504825"/>
                <wp:effectExtent l="0" t="0" r="0" b="9525"/>
                <wp:wrapNone/>
                <wp:docPr id="93" name="Rounded Rectangle 9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CEF7DE"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90275" id="Rounded Rectangle 93" o:spid="_x0000_s1894" style="position:absolute;left:0;text-align:left;margin-left:-22.7pt;margin-top:.75pt;width:28.5pt;height:39.75pt;z-index:25237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ChxcHQgQIAAEwF&#10;AAAOAAAAAAAAAAAAAAAAAC4CAABkcnMvZTJvRG9jLnhtbFBLAQItABQABgAIAAAAIQA4mafO2QAA&#10;AAQBAAAPAAAAAAAAAAAAAAAAANsEAABkcnMvZG93bnJldi54bWxQSwUGAAAAAAQABADzAAAA4QUA&#10;AAAA&#10;" fillcolor="white [3201]" stroked="f" strokeweight="2pt">
                <v:textbox>
                  <w:txbxContent>
                    <w:p w14:paraId="68CEF7DE"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76064" behindDoc="0" locked="0" layoutInCell="1" allowOverlap="1" wp14:anchorId="3A6D1BFF" wp14:editId="6CDB5D93">
                <wp:simplePos x="0" y="0"/>
                <wp:positionH relativeFrom="column">
                  <wp:posOffset>2505075</wp:posOffset>
                </wp:positionH>
                <wp:positionV relativeFrom="paragraph">
                  <wp:posOffset>0</wp:posOffset>
                </wp:positionV>
                <wp:extent cx="1005840" cy="640080"/>
                <wp:effectExtent l="0" t="0" r="22860" b="26670"/>
                <wp:wrapNone/>
                <wp:docPr id="94" name="Rectangle 94"/>
                <wp:cNvGraphicFramePr/>
                <a:graphic xmlns:a="http://schemas.openxmlformats.org/drawingml/2006/main">
                  <a:graphicData uri="http://schemas.microsoft.com/office/word/2010/wordprocessingShape">
                    <wps:wsp>
                      <wps:cNvSpPr/>
                      <wps:spPr>
                        <a:xfrm>
                          <a:off x="0" y="0"/>
                          <a:ext cx="100584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3A25CE9" w14:textId="77777777" w:rsidR="00944514" w:rsidRDefault="00944514" w:rsidP="00D04FE5">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D1BFF" id="Rectangle 94" o:spid="_x0000_s1895" style="position:absolute;left:0;text-align:left;margin-left:197.25pt;margin-top:0;width:79.2pt;height:50.4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" fillcolor="#c0504d [3205]" strokecolor="#5a5a5a [2109]" strokeweight="1pt">
                <v:textbox>
                  <w:txbxContent>
                    <w:p w14:paraId="33A25CE9" w14:textId="77777777" w:rsidR="00944514" w:rsidRDefault="00944514" w:rsidP="00D04FE5">
                      <w:pPr>
                        <w:jc w:val="center"/>
                      </w:pPr>
                      <w:r>
                        <w:t>Legato AT Server</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70944" behindDoc="0" locked="0" layoutInCell="1" allowOverlap="1" wp14:anchorId="2223C2D0" wp14:editId="50F57895">
                <wp:simplePos x="0" y="0"/>
                <wp:positionH relativeFrom="margin">
                  <wp:posOffset>2533650</wp:posOffset>
                </wp:positionH>
                <wp:positionV relativeFrom="paragraph">
                  <wp:posOffset>57150</wp:posOffset>
                </wp:positionV>
                <wp:extent cx="1114425" cy="495300"/>
                <wp:effectExtent l="0" t="0" r="9525" b="0"/>
                <wp:wrapNone/>
                <wp:docPr id="99" name="Rounded Rectangle 9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31AB28"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23C2D0" id="Rounded Rectangle 99" o:spid="_x0000_s1896" style="position:absolute;left:0;text-align:left;margin-left:199.5pt;margin-top:4.5pt;width:87.75pt;height:39pt;z-index:25237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NxAk&#10;HoMCAABNBQAADgAAAAAAAAAAAAAAAAAuAgAAZHJzL2Uyb0RvYy54bWxQSwECLQAUAAYACAAAACEA&#10;nDup994AAAAIAQAADwAAAAAAAAAAAAAAAADdBAAAZHJzL2Rvd25yZXYueG1sUEsFBgAAAAAEAAQA&#10;8wAAAOgFAAAAAA==&#10;" fillcolor="white [3201]" stroked="f" strokeweight="2pt">
                <v:textbox>
                  <w:txbxContent>
                    <w:p w14:paraId="1D31AB28"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68896" behindDoc="0" locked="0" layoutInCell="1" allowOverlap="1" wp14:anchorId="741FCFDB" wp14:editId="0375FBB3">
                <wp:simplePos x="0" y="0"/>
                <wp:positionH relativeFrom="column">
                  <wp:posOffset>552450</wp:posOffset>
                </wp:positionH>
                <wp:positionV relativeFrom="paragraph">
                  <wp:posOffset>9525</wp:posOffset>
                </wp:positionV>
                <wp:extent cx="533400" cy="314325"/>
                <wp:effectExtent l="0" t="0" r="0" b="9525"/>
                <wp:wrapNone/>
                <wp:docPr id="100" name="Rounded Rectangle 10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3488DFC"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1FCFDB" id="Rounded Rectangle 100" o:spid="_x0000_s1897" style="position:absolute;left:0;text-align:left;margin-left:43.5pt;margin-top:.75pt;width:42pt;height:24.7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" fillcolor="white [3201]" stroked="f" strokeweight="2pt">
                <v:textbox>
                  <w:txbxContent>
                    <w:p w14:paraId="63488DFC" w14:textId="77777777" w:rsidR="00944514" w:rsidRPr="00B6176C" w:rsidRDefault="00944514" w:rsidP="00D04FE5">
                      <w:pPr>
                        <w:jc w:val="center"/>
                      </w:pPr>
                    </w:p>
                  </w:txbxContent>
                </v:textbox>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69920" behindDoc="0" locked="0" layoutInCell="1" allowOverlap="1" wp14:anchorId="6045AE4F" wp14:editId="6C3CF3F3">
                <wp:simplePos x="0" y="0"/>
                <wp:positionH relativeFrom="margin">
                  <wp:align>left</wp:align>
                </wp:positionH>
                <wp:positionV relativeFrom="paragraph">
                  <wp:posOffset>9525</wp:posOffset>
                </wp:positionV>
                <wp:extent cx="533400" cy="314325"/>
                <wp:effectExtent l="0" t="0" r="0" b="9525"/>
                <wp:wrapNone/>
                <wp:docPr id="101" name="Rounded Rectangle 10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7A59C96"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45AE4F" id="Rounded Rectangle 101" o:spid="_x0000_s1898" style="position:absolute;left:0;text-align:left;margin-left:0;margin-top:.75pt;width:42pt;height:24.75pt;z-index:25236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tZr+r4ICAABO&#10;BQAADgAAAAAAAAAAAAAAAAAuAgAAZHJzL2Uyb0RvYy54bWxQSwECLQAUAAYACAAAACEAG24d/tkA&#10;AAAEAQAADwAAAAAAAAAAAAAAAADcBAAAZHJzL2Rvd25yZXYueG1sUEsFBgAAAAAEAAQA8wAAAOIF&#10;AAAAAA==&#10;" fillcolor="white [3201]" stroked="f" strokeweight="2pt">
                <v:textbox>
                  <w:txbxContent>
                    <w:p w14:paraId="37A59C96"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67872" behindDoc="0" locked="0" layoutInCell="1" allowOverlap="1" wp14:anchorId="796796A7" wp14:editId="160B7BBB">
                <wp:simplePos x="0" y="0"/>
                <wp:positionH relativeFrom="column">
                  <wp:posOffset>714375</wp:posOffset>
                </wp:positionH>
                <wp:positionV relativeFrom="paragraph">
                  <wp:posOffset>8791575</wp:posOffset>
                </wp:positionV>
                <wp:extent cx="1771650" cy="333375"/>
                <wp:effectExtent l="0" t="0" r="0" b="9525"/>
                <wp:wrapNone/>
                <wp:docPr id="118" name="Rounded Rectangle 11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B8CB1BB" w14:textId="77777777" w:rsidR="00944514" w:rsidRDefault="00944514" w:rsidP="00D04FE5">
                            <w:pPr>
                              <w:jc w:val="center"/>
                              <w:rPr>
                                <w:rFonts w:ascii="Tahoma" w:hAnsi="Tahoma" w:cs="Tahoma"/>
                                <w:sz w:val="20"/>
                              </w:rPr>
                            </w:pPr>
                          </w:p>
                          <w:p w14:paraId="2F8B0E5A" w14:textId="77777777" w:rsidR="00944514" w:rsidRDefault="00944514" w:rsidP="00D04FE5">
                            <w:pPr>
                              <w:jc w:val="center"/>
                              <w:rPr>
                                <w:rFonts w:ascii="Tahoma" w:hAnsi="Tahoma" w:cs="Tahoma"/>
                                <w:sz w:val="20"/>
                              </w:rPr>
                            </w:pPr>
                          </w:p>
                          <w:p w14:paraId="04B26E1D" w14:textId="77777777" w:rsidR="00944514" w:rsidRDefault="00944514" w:rsidP="00D04FE5">
                            <w:pPr>
                              <w:jc w:val="center"/>
                              <w:rPr>
                                <w:rFonts w:ascii="Tahoma" w:hAnsi="Tahoma" w:cs="Tahoma"/>
                                <w:sz w:val="20"/>
                              </w:rPr>
                            </w:pPr>
                          </w:p>
                          <w:p w14:paraId="4C36F2BA" w14:textId="77777777" w:rsidR="00944514" w:rsidRDefault="00944514" w:rsidP="00D04FE5">
                            <w:pPr>
                              <w:jc w:val="center"/>
                              <w:rPr>
                                <w:rFonts w:ascii="Tahoma" w:hAnsi="Tahoma" w:cs="Tahoma"/>
                                <w:sz w:val="20"/>
                              </w:rPr>
                            </w:pPr>
                          </w:p>
                          <w:p w14:paraId="730A9924" w14:textId="77777777" w:rsidR="00944514" w:rsidRPr="003B4DCF" w:rsidRDefault="00944514" w:rsidP="00D04FE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796A7" id="Rounded Rectangle 118" o:spid="_x0000_s1899" style="position:absolute;left:0;text-align:left;margin-left:56.25pt;margin-top:692.25pt;width:139.5pt;height:26.25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AXS0F2B&#10;AgAATwUAAA4AAAAAAAAAAAAAAAAALgIAAGRycy9lMm9Eb2MueG1sUEsBAi0AFAAGAAgAAAAhAEUG&#10;WHreAAAADQEAAA8AAAAAAAAAAAAAAAAA2wQAAGRycy9kb3ducmV2LnhtbFBLBQYAAAAABAAEAPMA&#10;AADmBQAAAAA=&#10;" fillcolor="white [3201]" stroked="f" strokeweight="2pt">
                <v:textbox>
                  <w:txbxContent>
                    <w:p w14:paraId="0B8CB1BB" w14:textId="77777777" w:rsidR="00944514" w:rsidRDefault="00944514" w:rsidP="00D04FE5">
                      <w:pPr>
                        <w:jc w:val="center"/>
                        <w:rPr>
                          <w:rFonts w:ascii="Tahoma" w:hAnsi="Tahoma" w:cs="Tahoma"/>
                          <w:sz w:val="20"/>
                        </w:rPr>
                      </w:pPr>
                    </w:p>
                    <w:p w14:paraId="2F8B0E5A" w14:textId="77777777" w:rsidR="00944514" w:rsidRDefault="00944514" w:rsidP="00D04FE5">
                      <w:pPr>
                        <w:jc w:val="center"/>
                        <w:rPr>
                          <w:rFonts w:ascii="Tahoma" w:hAnsi="Tahoma" w:cs="Tahoma"/>
                          <w:sz w:val="20"/>
                        </w:rPr>
                      </w:pPr>
                    </w:p>
                    <w:p w14:paraId="04B26E1D" w14:textId="77777777" w:rsidR="00944514" w:rsidRDefault="00944514" w:rsidP="00D04FE5">
                      <w:pPr>
                        <w:jc w:val="center"/>
                        <w:rPr>
                          <w:rFonts w:ascii="Tahoma" w:hAnsi="Tahoma" w:cs="Tahoma"/>
                          <w:sz w:val="20"/>
                        </w:rPr>
                      </w:pPr>
                    </w:p>
                    <w:p w14:paraId="4C36F2BA" w14:textId="77777777" w:rsidR="00944514" w:rsidRDefault="00944514" w:rsidP="00D04FE5">
                      <w:pPr>
                        <w:jc w:val="center"/>
                        <w:rPr>
                          <w:rFonts w:ascii="Tahoma" w:hAnsi="Tahoma" w:cs="Tahoma"/>
                          <w:sz w:val="20"/>
                        </w:rPr>
                      </w:pPr>
                    </w:p>
                    <w:p w14:paraId="730A9924" w14:textId="77777777" w:rsidR="00944514" w:rsidRPr="003B4DCF" w:rsidRDefault="00944514" w:rsidP="00D04FE5">
                      <w:pPr>
                        <w:jc w:val="center"/>
                        <w:rPr>
                          <w:rFonts w:ascii="Tahoma" w:hAnsi="Tahoma" w:cs="Tahoma"/>
                          <w:sz w:val="20"/>
                        </w:rPr>
                      </w:pPr>
                    </w:p>
                  </w:txbxContent>
                </v:textbox>
              </v:roundrect>
            </w:pict>
          </mc:Fallback>
        </mc:AlternateContent>
      </w:r>
      <w:r w:rsidR="00D04FE5" w:rsidRPr="00215EAC">
        <w:rPr>
          <w:rFonts w:ascii="Arial" w:hAnsi="Arial" w:cs="Arial"/>
        </w:rPr>
        <w:t xml:space="preserve">                                                         </w:t>
      </w:r>
    </w:p>
    <w:p w14:paraId="76342CB7" w14:textId="6BB04374" w:rsidR="00D04FE5" w:rsidRPr="00000A88" w:rsidRDefault="00D04FE5" w:rsidP="00D04FE5">
      <w:pPr>
        <w:rPr>
          <w:rFonts w:ascii="Arial" w:hAnsi="Arial" w:cs="Arial"/>
          <w:sz w:val="22"/>
          <w:szCs w:val="22"/>
        </w:rPr>
      </w:pPr>
    </w:p>
    <w:p w14:paraId="4AA46623" w14:textId="6894D785" w:rsidR="00D04FE5" w:rsidRDefault="00D04FE5" w:rsidP="00D04FE5">
      <w:pPr>
        <w:rPr>
          <w:rFonts w:ascii="Arial" w:hAnsi="Arial" w:cs="Arial"/>
          <w:sz w:val="20"/>
        </w:rPr>
      </w:pPr>
      <w:r w:rsidRPr="00215EAC">
        <w:rPr>
          <w:rFonts w:ascii="Arial" w:hAnsi="Arial" w:cs="Arial"/>
          <w:sz w:val="20"/>
        </w:rPr>
        <w:t xml:space="preserve">                                    AT </w:t>
      </w:r>
    </w:p>
    <w:p w14:paraId="1FEF17B8" w14:textId="6223F466" w:rsidR="00D04FE5" w:rsidRDefault="00A63582" w:rsidP="00D04FE5">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380160" behindDoc="0" locked="0" layoutInCell="1" allowOverlap="1" wp14:anchorId="17EA3D1D" wp14:editId="5E3E6F6E">
                <wp:simplePos x="0" y="0"/>
                <wp:positionH relativeFrom="column">
                  <wp:posOffset>6142990</wp:posOffset>
                </wp:positionH>
                <wp:positionV relativeFrom="paragraph">
                  <wp:posOffset>175895</wp:posOffset>
                </wp:positionV>
                <wp:extent cx="0" cy="7132320"/>
                <wp:effectExtent l="0" t="0" r="19050" b="30480"/>
                <wp:wrapNone/>
                <wp:docPr id="124" name="Straight Connector 124"/>
                <wp:cNvGraphicFramePr/>
                <a:graphic xmlns:a="http://schemas.openxmlformats.org/drawingml/2006/main">
                  <a:graphicData uri="http://schemas.microsoft.com/office/word/2010/wordprocessingShape">
                    <wps:wsp>
                      <wps:cNvCnPr/>
                      <wps:spPr>
                        <a:xfrm flipH="1">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C965F" id="Straight Connector 124" o:spid="_x0000_s1026" style="position:absolute;flip:x;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7pt,13.85pt" to="483.7pt,5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" strokecolor="#4579b8 [3044]" strokeweight="0"/>
            </w:pict>
          </mc:Fallback>
        </mc:AlternateContent>
      </w:r>
    </w:p>
    <w:p w14:paraId="326DC0DE" w14:textId="4E45ADA8" w:rsidR="00D04FE5" w:rsidRDefault="004410C2" w:rsidP="00D04FE5">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379136" behindDoc="1" locked="0" layoutInCell="1" allowOverlap="1" wp14:anchorId="3010B03D" wp14:editId="26E309CB">
                <wp:simplePos x="0" y="0"/>
                <wp:positionH relativeFrom="column">
                  <wp:posOffset>273685</wp:posOffset>
                </wp:positionH>
                <wp:positionV relativeFrom="paragraph">
                  <wp:posOffset>33020</wp:posOffset>
                </wp:positionV>
                <wp:extent cx="0" cy="7040880"/>
                <wp:effectExtent l="0" t="0" r="19050" b="26670"/>
                <wp:wrapNone/>
                <wp:docPr id="126" name="Straight Connector 126"/>
                <wp:cNvGraphicFramePr/>
                <a:graphic xmlns:a="http://schemas.openxmlformats.org/drawingml/2006/main">
                  <a:graphicData uri="http://schemas.microsoft.com/office/word/2010/wordprocessingShape">
                    <wps:wsp>
                      <wps:cNvCnPr/>
                      <wps:spPr>
                        <a:xfrm flipH="1">
                          <a:off x="0" y="0"/>
                          <a:ext cx="0" cy="704088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054F8" id="Straight Connector 126" o:spid="_x0000_s1026" style="position:absolute;flip:x;z-index:-25093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pt,2.6pt" to="21.5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" strokecolor="#4579b8 [3044]" strokeweight="0"/>
            </w:pict>
          </mc:Fallback>
        </mc:AlternateContent>
      </w:r>
      <w:r w:rsidR="00F160D8" w:rsidRPr="00215EAC">
        <w:rPr>
          <w:rFonts w:ascii="Arial" w:hAnsi="Arial" w:cs="Arial"/>
          <w:noProof/>
          <w:lang w:val="en-US"/>
        </w:rPr>
        <mc:AlternateContent>
          <mc:Choice Requires="wps">
            <w:drawing>
              <wp:anchor distT="0" distB="0" distL="114300" distR="114300" simplePos="0" relativeHeight="252382208" behindDoc="0" locked="0" layoutInCell="1" allowOverlap="1" wp14:anchorId="51968089" wp14:editId="15270679">
                <wp:simplePos x="0" y="0"/>
                <wp:positionH relativeFrom="column">
                  <wp:posOffset>1247775</wp:posOffset>
                </wp:positionH>
                <wp:positionV relativeFrom="paragraph">
                  <wp:posOffset>3810</wp:posOffset>
                </wp:positionV>
                <wp:extent cx="0" cy="7132320"/>
                <wp:effectExtent l="0" t="0" r="19050" b="30480"/>
                <wp:wrapNone/>
                <wp:docPr id="119" name="Straight Connector 119"/>
                <wp:cNvGraphicFramePr/>
                <a:graphic xmlns:a="http://schemas.openxmlformats.org/drawingml/2006/main">
                  <a:graphicData uri="http://schemas.microsoft.com/office/word/2010/wordprocessingShape">
                    <wps:wsp>
                      <wps:cNvCnPr/>
                      <wps:spPr>
                        <a:xfrm flipH="1">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4C07C" id="Straight Connector 119" o:spid="_x0000_s1026" style="position:absolute;flip:x;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3pt" to="98.25pt,5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" strokecolor="#4579b8 [3044]" strokeweight="0"/>
            </w:pict>
          </mc:Fallback>
        </mc:AlternateContent>
      </w:r>
      <w:r w:rsidR="00D04FE5" w:rsidRPr="00215EAC">
        <w:rPr>
          <w:rFonts w:ascii="Arial" w:hAnsi="Arial" w:cs="Arial"/>
          <w:noProof/>
          <w:lang w:val="en-US"/>
        </w:rPr>
        <mc:AlternateContent>
          <mc:Choice Requires="wps">
            <w:drawing>
              <wp:anchor distT="0" distB="0" distL="114300" distR="114300" simplePos="0" relativeHeight="252437504" behindDoc="1" locked="0" layoutInCell="1" allowOverlap="1" wp14:anchorId="12FF3C3D" wp14:editId="34B0C20D">
                <wp:simplePos x="0" y="0"/>
                <wp:positionH relativeFrom="column">
                  <wp:posOffset>4271645</wp:posOffset>
                </wp:positionH>
                <wp:positionV relativeFrom="paragraph">
                  <wp:posOffset>29845</wp:posOffset>
                </wp:positionV>
                <wp:extent cx="0" cy="7132320"/>
                <wp:effectExtent l="0" t="0" r="19050" b="30480"/>
                <wp:wrapNone/>
                <wp:docPr id="127" name="Straight Connector 127"/>
                <wp:cNvGraphicFramePr/>
                <a:graphic xmlns:a="http://schemas.openxmlformats.org/drawingml/2006/main">
                  <a:graphicData uri="http://schemas.microsoft.com/office/word/2010/wordprocessingShape">
                    <wps:wsp>
                      <wps:cNvCnPr/>
                      <wps:spPr>
                        <a:xfrm flipH="1">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2C657D" id="Straight Connector 127" o:spid="_x0000_s1026" style="position:absolute;flip:x;z-index:-2508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" strokecolor="#4579b8 [3044]" strokeweight="0"/>
            </w:pict>
          </mc:Fallback>
        </mc:AlternateContent>
      </w:r>
      <w:r w:rsidR="00D04FE5" w:rsidRPr="00215EAC">
        <w:rPr>
          <w:rFonts w:ascii="Arial" w:hAnsi="Arial" w:cs="Arial"/>
          <w:noProof/>
          <w:lang w:val="en-US"/>
        </w:rPr>
        <mc:AlternateContent>
          <mc:Choice Requires="wps">
            <w:drawing>
              <wp:anchor distT="0" distB="0" distL="114300" distR="114300" simplePos="0" relativeHeight="252436480" behindDoc="1" locked="0" layoutInCell="1" allowOverlap="1" wp14:anchorId="4E15115C" wp14:editId="37BE02B8">
                <wp:simplePos x="0" y="0"/>
                <wp:positionH relativeFrom="column">
                  <wp:posOffset>5313045</wp:posOffset>
                </wp:positionH>
                <wp:positionV relativeFrom="paragraph">
                  <wp:posOffset>28575</wp:posOffset>
                </wp:positionV>
                <wp:extent cx="0" cy="7132320"/>
                <wp:effectExtent l="0" t="0" r="19050" b="30480"/>
                <wp:wrapNone/>
                <wp:docPr id="570" name="Straight Connector 570"/>
                <wp:cNvGraphicFramePr/>
                <a:graphic xmlns:a="http://schemas.openxmlformats.org/drawingml/2006/main">
                  <a:graphicData uri="http://schemas.microsoft.com/office/word/2010/wordprocessingShape">
                    <wps:wsp>
                      <wps:cNvCnPr/>
                      <wps:spPr>
                        <a:xfrm flipH="1">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C2C18" id="Straight Connector 570" o:spid="_x0000_s1026" style="position:absolute;flip:x;z-index:-25088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2.25pt" to="418.35pt,5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" strokecolor="#4579b8 [3044]" strokeweight="0"/>
            </w:pict>
          </mc:Fallback>
        </mc:AlternateContent>
      </w:r>
      <w:r w:rsidR="00D04FE5" w:rsidRPr="00215EAC">
        <w:rPr>
          <w:rFonts w:ascii="Arial" w:hAnsi="Arial" w:cs="Arial"/>
          <w:noProof/>
          <w:lang w:val="en-US"/>
        </w:rPr>
        <mc:AlternateContent>
          <mc:Choice Requires="wps">
            <w:drawing>
              <wp:anchor distT="0" distB="0" distL="114300" distR="114300" simplePos="0" relativeHeight="252378112" behindDoc="0" locked="0" layoutInCell="1" allowOverlap="1" wp14:anchorId="745DBCE1" wp14:editId="21BC6D52">
                <wp:simplePos x="0" y="0"/>
                <wp:positionH relativeFrom="column">
                  <wp:posOffset>3028950</wp:posOffset>
                </wp:positionH>
                <wp:positionV relativeFrom="paragraph">
                  <wp:posOffset>12700</wp:posOffset>
                </wp:positionV>
                <wp:extent cx="0" cy="7132320"/>
                <wp:effectExtent l="0" t="0" r="19050" b="30480"/>
                <wp:wrapNone/>
                <wp:docPr id="571" name="Straight Connector 571"/>
                <wp:cNvGraphicFramePr/>
                <a:graphic xmlns:a="http://schemas.openxmlformats.org/drawingml/2006/main">
                  <a:graphicData uri="http://schemas.microsoft.com/office/word/2010/wordprocessingShape">
                    <wps:wsp>
                      <wps:cNvCnPr/>
                      <wps:spPr>
                        <a:xfrm flipH="1">
                          <a:off x="0" y="0"/>
                          <a:ext cx="0" cy="7132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FA72F" id="Straight Connector 571" o:spid="_x0000_s1026" style="position:absolute;flip:x;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" strokecolor="#4579b8 [3044]"/>
            </w:pict>
          </mc:Fallback>
        </mc:AlternateContent>
      </w:r>
    </w:p>
    <w:p w14:paraId="378CC204" w14:textId="69339FF4" w:rsidR="00D04FE5" w:rsidRPr="00755387" w:rsidRDefault="00D04FE5" w:rsidP="00D04FE5">
      <w:pPr>
        <w:rPr>
          <w:rFonts w:ascii="Arial" w:hAnsi="Arial" w:cs="Arial"/>
          <w:sz w:val="20"/>
        </w:rPr>
      </w:pPr>
      <w:r>
        <w:rPr>
          <w:rFonts w:asciiTheme="minorHAnsi" w:hAnsiTheme="minorHAnsi" w:cs="Arial"/>
          <w:szCs w:val="24"/>
        </w:rPr>
        <w:t xml:space="preserve">                                     </w:t>
      </w:r>
      <w:r w:rsidRPr="00755387">
        <w:rPr>
          <w:rFonts w:ascii="Arial" w:hAnsi="Arial" w:cs="Arial"/>
          <w:sz w:val="20"/>
        </w:rPr>
        <w:t>AT server setup Initialization</w:t>
      </w:r>
    </w:p>
    <w:p w14:paraId="2DFBE43A" w14:textId="4F1E4DD0" w:rsidR="00D04FE5" w:rsidRDefault="00F160D8" w:rsidP="00D04FE5">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453888" behindDoc="0" locked="0" layoutInCell="1" allowOverlap="1" wp14:anchorId="589C0B37" wp14:editId="0075091A">
                <wp:simplePos x="0" y="0"/>
                <wp:positionH relativeFrom="column">
                  <wp:posOffset>1247775</wp:posOffset>
                </wp:positionH>
                <wp:positionV relativeFrom="paragraph">
                  <wp:posOffset>74930</wp:posOffset>
                </wp:positionV>
                <wp:extent cx="1790700" cy="0"/>
                <wp:effectExtent l="0" t="76200" r="19050" b="95250"/>
                <wp:wrapNone/>
                <wp:docPr id="440" name="Straight Arrow Connector 440"/>
                <wp:cNvGraphicFramePr/>
                <a:graphic xmlns:a="http://schemas.openxmlformats.org/drawingml/2006/main">
                  <a:graphicData uri="http://schemas.microsoft.com/office/word/2010/wordprocessingShape">
                    <wps:wsp>
                      <wps:cNvCnPr/>
                      <wps:spPr>
                        <a:xfrm flipV="1">
                          <a:off x="0" y="0"/>
                          <a:ext cx="1790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0889FDB" id="Straight Arrow Connector 440" o:spid="_x0000_s1026" type="#_x0000_t32" style="position:absolute;margin-left:98.25pt;margin-top:5.9pt;width:141pt;height:0;flip:y;z-index:25245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" strokecolor="#4579b8 [3044]">
                <v:stroke endarrow="block"/>
              </v:shape>
            </w:pict>
          </mc:Fallback>
        </mc:AlternateContent>
      </w:r>
    </w:p>
    <w:p w14:paraId="336F5791" w14:textId="77777777" w:rsidR="00D04FE5" w:rsidRPr="00215EAC" w:rsidRDefault="00D04FE5" w:rsidP="00D04FE5">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406784" behindDoc="0" locked="0" layoutInCell="1" allowOverlap="1" wp14:anchorId="059C5EDF" wp14:editId="5AF04144">
                <wp:simplePos x="0" y="0"/>
                <wp:positionH relativeFrom="margin">
                  <wp:posOffset>2219960</wp:posOffset>
                </wp:positionH>
                <wp:positionV relativeFrom="paragraph">
                  <wp:posOffset>52070</wp:posOffset>
                </wp:positionV>
                <wp:extent cx="1637665" cy="1685925"/>
                <wp:effectExtent l="0" t="0" r="19685" b="28575"/>
                <wp:wrapNone/>
                <wp:docPr id="573" name="Flowchart: Decision 573"/>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787BB45E" w14:textId="77777777" w:rsidR="00944514" w:rsidRPr="00755387" w:rsidRDefault="00944514" w:rsidP="00D04FE5">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C5EDF" id="Flowchart: Decision 573" o:spid="_x0000_s1900" type="#_x0000_t110" style="position:absolute;margin-left:174.8pt;margin-top:4.1pt;width:128.95pt;height:132.75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" fillcolor="white [3201]" strokecolor="#4f81bd [3204]" strokeweight="0">
                <v:textbox>
                  <w:txbxContent>
                    <w:p w14:paraId="787BB45E" w14:textId="77777777" w:rsidR="00944514" w:rsidRPr="00755387" w:rsidRDefault="00944514" w:rsidP="00D04FE5">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517F2EFD" w14:textId="77777777" w:rsidR="00D04FE5" w:rsidRDefault="00D04FE5" w:rsidP="00D04FE5">
      <w:pPr>
        <w:rPr>
          <w:rFonts w:ascii="Arial" w:hAnsi="Arial" w:cs="Arial"/>
          <w:sz w:val="20"/>
        </w:rPr>
      </w:pPr>
      <w:r w:rsidRPr="00215EAC">
        <w:rPr>
          <w:rFonts w:ascii="Arial" w:hAnsi="Arial" w:cs="Arial"/>
          <w:sz w:val="20"/>
        </w:rPr>
        <w:tab/>
      </w:r>
    </w:p>
    <w:p w14:paraId="173A8D88" w14:textId="77777777" w:rsidR="00D04FE5" w:rsidRPr="00215EAC" w:rsidRDefault="00D04FE5" w:rsidP="00D04FE5">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3C546A48" w14:textId="77777777" w:rsidR="00D04FE5" w:rsidRPr="00215EAC" w:rsidRDefault="00D04FE5" w:rsidP="00D04FE5">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0D7E17C3" w14:textId="77777777" w:rsidR="00D04FE5" w:rsidRPr="00215EAC" w:rsidRDefault="00D04FE5" w:rsidP="00D04FE5">
      <w:pPr>
        <w:rPr>
          <w:rFonts w:ascii="Arial" w:hAnsi="Arial" w:cs="Arial"/>
          <w:sz w:val="20"/>
        </w:rPr>
      </w:pPr>
    </w:p>
    <w:p w14:paraId="396251E2" w14:textId="08F91B1D" w:rsidR="00D04FE5" w:rsidRPr="00215EAC" w:rsidRDefault="00D04FE5" w:rsidP="00D04FE5">
      <w:pPr>
        <w:rPr>
          <w:rFonts w:ascii="Arial" w:hAnsi="Arial" w:cs="Arial"/>
          <w:sz w:val="20"/>
        </w:rPr>
      </w:pPr>
      <w:r>
        <w:rPr>
          <w:rFonts w:ascii="Arial" w:hAnsi="Arial" w:cs="Arial"/>
          <w:sz w:val="20"/>
        </w:rPr>
        <w:tab/>
      </w:r>
      <w:r>
        <w:rPr>
          <w:rFonts w:ascii="Arial" w:hAnsi="Arial" w:cs="Arial"/>
          <w:sz w:val="20"/>
        </w:rPr>
        <w:tab/>
      </w:r>
      <w:r w:rsidR="00AB1578">
        <w:rPr>
          <w:rFonts w:ascii="Arial" w:hAnsi="Arial" w:cs="Arial"/>
          <w:sz w:val="20"/>
        </w:rPr>
        <w:t>AT+KPATTERN</w:t>
      </w:r>
      <w:r>
        <w:rPr>
          <w:rFonts w:ascii="Arial" w:hAnsi="Arial" w:cs="Arial"/>
          <w:sz w:val="20"/>
        </w:rPr>
        <w:t xml:space="preserve">                                                            No</w:t>
      </w:r>
    </w:p>
    <w:p w14:paraId="0BEC0DDE" w14:textId="06C3C9D8" w:rsidR="00D04FE5" w:rsidRPr="00215EAC" w:rsidRDefault="002A1F10" w:rsidP="00D04FE5">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2454912" behindDoc="0" locked="0" layoutInCell="1" allowOverlap="1" wp14:anchorId="20231333" wp14:editId="5314035A">
                <wp:simplePos x="0" y="0"/>
                <wp:positionH relativeFrom="column">
                  <wp:posOffset>276225</wp:posOffset>
                </wp:positionH>
                <wp:positionV relativeFrom="paragraph">
                  <wp:posOffset>24130</wp:posOffset>
                </wp:positionV>
                <wp:extent cx="1943100" cy="19050"/>
                <wp:effectExtent l="0" t="76200" r="19050" b="76200"/>
                <wp:wrapNone/>
                <wp:docPr id="442" name="Straight Arrow Connector 442"/>
                <wp:cNvGraphicFramePr/>
                <a:graphic xmlns:a="http://schemas.openxmlformats.org/drawingml/2006/main">
                  <a:graphicData uri="http://schemas.microsoft.com/office/word/2010/wordprocessingShape">
                    <wps:wsp>
                      <wps:cNvCnPr/>
                      <wps:spPr>
                        <a:xfrm flipV="1">
                          <a:off x="0" y="0"/>
                          <a:ext cx="19431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1B26A" id="Straight Arrow Connector 442" o:spid="_x0000_s1026" type="#_x0000_t32" style="position:absolute;margin-left:21.75pt;margin-top:1.9pt;width:153pt;height:1.5pt;flip:y;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" strokecolor="#4579b8 [3044]">
                <v:stroke endarrow="block"/>
              </v:shape>
            </w:pict>
          </mc:Fallback>
        </mc:AlternateContent>
      </w:r>
      <w:r w:rsidR="00417C05">
        <w:rPr>
          <w:rFonts w:ascii="Arial" w:hAnsi="Arial" w:cs="Arial"/>
          <w:noProof/>
          <w:sz w:val="20"/>
          <w:lang w:val="en-US"/>
        </w:rPr>
        <mc:AlternateContent>
          <mc:Choice Requires="wps">
            <w:drawing>
              <wp:anchor distT="0" distB="0" distL="114300" distR="114300" simplePos="0" relativeHeight="252451840" behindDoc="0" locked="0" layoutInCell="1" allowOverlap="1" wp14:anchorId="04A386A2" wp14:editId="390FC516">
                <wp:simplePos x="0" y="0"/>
                <wp:positionH relativeFrom="column">
                  <wp:posOffset>3856355</wp:posOffset>
                </wp:positionH>
                <wp:positionV relativeFrom="paragraph">
                  <wp:posOffset>24130</wp:posOffset>
                </wp:positionV>
                <wp:extent cx="2286000" cy="0"/>
                <wp:effectExtent l="0" t="76200" r="19050" b="95250"/>
                <wp:wrapNone/>
                <wp:docPr id="389" name="Straight Arrow Connector 389"/>
                <wp:cNvGraphicFramePr/>
                <a:graphic xmlns:a="http://schemas.openxmlformats.org/drawingml/2006/main">
                  <a:graphicData uri="http://schemas.microsoft.com/office/word/2010/wordprocessingShape">
                    <wps:wsp>
                      <wps:cNvCnPr/>
                      <wps:spPr>
                        <a:xfrm>
                          <a:off x="0" y="0"/>
                          <a:ext cx="2286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73B0BE4" id="Straight Arrow Connector 389" o:spid="_x0000_s1026" type="#_x0000_t32" style="position:absolute;margin-left:303.65pt;margin-top:1.9pt;width:180pt;height:0;z-index:25245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" strokecolor="#4579b8 [3044]">
                <v:stroke endarrow="block"/>
              </v:shape>
            </w:pict>
          </mc:Fallback>
        </mc:AlternateContent>
      </w:r>
      <w:r w:rsidR="00D04FE5" w:rsidRPr="00215EAC">
        <w:rPr>
          <w:rFonts w:ascii="Arial" w:hAnsi="Arial" w:cs="Arial"/>
        </w:rPr>
        <w:t xml:space="preserve"> </w:t>
      </w:r>
    </w:p>
    <w:p w14:paraId="79DCAB0D" w14:textId="77777777" w:rsidR="00D04FE5" w:rsidRDefault="00D04FE5" w:rsidP="00D04FE5">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219B14C6" w14:textId="77777777" w:rsidR="00D04FE5" w:rsidRDefault="00D04FE5" w:rsidP="00D04FE5">
      <w:pPr>
        <w:tabs>
          <w:tab w:val="left" w:pos="3810"/>
          <w:tab w:val="left" w:pos="6090"/>
        </w:tabs>
        <w:rPr>
          <w:rFonts w:ascii="Arial" w:hAnsi="Arial" w:cs="Arial"/>
        </w:rPr>
      </w:pPr>
    </w:p>
    <w:p w14:paraId="5578BDEE" w14:textId="77777777" w:rsidR="00D04FE5" w:rsidRDefault="00D04FE5" w:rsidP="00D04FE5">
      <w:pPr>
        <w:tabs>
          <w:tab w:val="left" w:pos="6090"/>
        </w:tabs>
        <w:rPr>
          <w:rFonts w:ascii="Arial" w:hAnsi="Arial" w:cs="Arial"/>
        </w:rPr>
      </w:pPr>
      <w:r>
        <w:rPr>
          <w:rFonts w:ascii="Arial" w:hAnsi="Arial" w:cs="Arial"/>
        </w:rPr>
        <w:t xml:space="preserve">                                                                         </w:t>
      </w:r>
    </w:p>
    <w:p w14:paraId="141B30AD" w14:textId="77777777" w:rsidR="00D04FE5" w:rsidRDefault="00D04FE5" w:rsidP="00D04FE5">
      <w:pPr>
        <w:tabs>
          <w:tab w:val="left" w:pos="6090"/>
        </w:tabs>
        <w:rPr>
          <w:rFonts w:ascii="Arial" w:hAnsi="Arial" w:cs="Arial"/>
        </w:rPr>
      </w:pPr>
      <w:r>
        <w:rPr>
          <w:rFonts w:ascii="Arial" w:hAnsi="Arial" w:cs="Arial"/>
        </w:rPr>
        <w:t xml:space="preserve">                                                                           </w:t>
      </w:r>
    </w:p>
    <w:p w14:paraId="72270ED2" w14:textId="77777777" w:rsidR="00D04FE5" w:rsidRPr="00200FA7" w:rsidRDefault="00D04FE5" w:rsidP="00D04FE5">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5F709469" w14:textId="77777777" w:rsidR="00D04FE5" w:rsidRPr="00755387" w:rsidRDefault="00D04FE5" w:rsidP="00D04FE5">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7CFA5F60" w14:textId="77777777" w:rsidR="00D04FE5" w:rsidRPr="00572F5A" w:rsidRDefault="00D04FE5" w:rsidP="00D04FE5">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385280" behindDoc="0" locked="0" layoutInCell="1" allowOverlap="1" wp14:anchorId="20DFEBC1" wp14:editId="496401E3">
                <wp:simplePos x="0" y="0"/>
                <wp:positionH relativeFrom="column">
                  <wp:posOffset>1227151</wp:posOffset>
                </wp:positionH>
                <wp:positionV relativeFrom="paragraph">
                  <wp:posOffset>8255</wp:posOffset>
                </wp:positionV>
                <wp:extent cx="1800225" cy="0"/>
                <wp:effectExtent l="38100" t="76200" r="0" b="95250"/>
                <wp:wrapNone/>
                <wp:docPr id="129" name="Straight Arrow Connector 129"/>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5CC60" id="Straight Arrow Connector 129" o:spid="_x0000_s1026" type="#_x0000_t32" style="position:absolute;margin-left:96.65pt;margin-top:.65pt;width:141.75pt;height:0;flip:x;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2C29E0E9" w14:textId="77777777" w:rsidR="00D04FE5" w:rsidRDefault="00D04FE5" w:rsidP="00D04FE5">
      <w:pPr>
        <w:tabs>
          <w:tab w:val="left" w:pos="6090"/>
        </w:tabs>
        <w:rPr>
          <w:rFonts w:ascii="Arial" w:hAnsi="Arial" w:cs="Arial"/>
        </w:rPr>
      </w:pPr>
    </w:p>
    <w:p w14:paraId="5DA60802" w14:textId="77777777" w:rsidR="00D04FE5" w:rsidRPr="00215EAC" w:rsidRDefault="00D04FE5" w:rsidP="00D04FE5">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405760" behindDoc="0" locked="0" layoutInCell="1" allowOverlap="1" wp14:anchorId="1CA932D7" wp14:editId="22101FA0">
                <wp:simplePos x="0" y="0"/>
                <wp:positionH relativeFrom="column">
                  <wp:posOffset>547777</wp:posOffset>
                </wp:positionH>
                <wp:positionV relativeFrom="paragraph">
                  <wp:posOffset>7956</wp:posOffset>
                </wp:positionV>
                <wp:extent cx="1390650" cy="491706"/>
                <wp:effectExtent l="0" t="0" r="19050" b="22860"/>
                <wp:wrapNone/>
                <wp:docPr id="131" name="Rectangle 131"/>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2F98FEB5" w14:textId="77777777" w:rsidR="00944514" w:rsidRPr="00755387" w:rsidRDefault="00944514" w:rsidP="00D04FE5">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932D7" id="Rectangle 131" o:spid="_x0000_s1901" style="position:absolute;margin-left:43.15pt;margin-top:.65pt;width:109.5pt;height:38.7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" fillcolor="white [3201]" strokecolor="#4f81bd [3204]" strokeweight="0">
                <v:textbox>
                  <w:txbxContent>
                    <w:p w14:paraId="2F98FEB5" w14:textId="77777777" w:rsidR="00944514" w:rsidRPr="00755387" w:rsidRDefault="00944514" w:rsidP="00D04FE5">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458E2BDD" w14:textId="77777777" w:rsidR="00D04FE5" w:rsidRPr="00215EAC" w:rsidRDefault="00D04FE5" w:rsidP="00D04FE5">
      <w:pPr>
        <w:tabs>
          <w:tab w:val="left" w:pos="6090"/>
        </w:tabs>
        <w:rPr>
          <w:rFonts w:ascii="Arial" w:hAnsi="Arial" w:cs="Arial"/>
        </w:rPr>
      </w:pPr>
    </w:p>
    <w:p w14:paraId="7A358FC7" w14:textId="77777777" w:rsidR="00D04FE5" w:rsidRPr="00215EAC" w:rsidRDefault="00D04FE5" w:rsidP="00D04FE5">
      <w:pPr>
        <w:tabs>
          <w:tab w:val="left" w:pos="6090"/>
        </w:tabs>
        <w:rPr>
          <w:rFonts w:ascii="Arial" w:hAnsi="Arial" w:cs="Arial"/>
        </w:rPr>
      </w:pPr>
    </w:p>
    <w:p w14:paraId="73D9C4F8" w14:textId="77777777" w:rsidR="00D04FE5" w:rsidRDefault="00D04FE5" w:rsidP="00D04FE5">
      <w:pPr>
        <w:tabs>
          <w:tab w:val="left" w:pos="6090"/>
        </w:tabs>
        <w:rPr>
          <w:rFonts w:ascii="Arial" w:hAnsi="Arial" w:cs="Arial"/>
        </w:rPr>
      </w:pPr>
    </w:p>
    <w:p w14:paraId="04664BB8" w14:textId="77777777" w:rsidR="00D04FE5" w:rsidRDefault="00D04FE5" w:rsidP="00D04FE5">
      <w:pPr>
        <w:tabs>
          <w:tab w:val="left" w:pos="6090"/>
        </w:tabs>
        <w:rPr>
          <w:rFonts w:ascii="Arial" w:hAnsi="Arial" w:cs="Arial"/>
        </w:rPr>
      </w:pPr>
    </w:p>
    <w:p w14:paraId="63737B6D" w14:textId="77777777" w:rsidR="00D04FE5" w:rsidRPr="00215EAC" w:rsidRDefault="00D04FE5" w:rsidP="00D04FE5">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383232" behindDoc="0" locked="0" layoutInCell="1" allowOverlap="1" wp14:anchorId="5F99F578" wp14:editId="306AED36">
                <wp:simplePos x="0" y="0"/>
                <wp:positionH relativeFrom="column">
                  <wp:posOffset>309245</wp:posOffset>
                </wp:positionH>
                <wp:positionV relativeFrom="paragraph">
                  <wp:posOffset>10100</wp:posOffset>
                </wp:positionV>
                <wp:extent cx="1876425" cy="1293962"/>
                <wp:effectExtent l="0" t="0" r="28575" b="20955"/>
                <wp:wrapNone/>
                <wp:docPr id="132" name="Diamond 132"/>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84809CD" w14:textId="77777777" w:rsidR="00944514" w:rsidRPr="00755387" w:rsidRDefault="00944514" w:rsidP="00D04FE5">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9F578" id="Diamond 132" o:spid="_x0000_s1902" type="#_x0000_t4" style="position:absolute;margin-left:24.35pt;margin-top:.8pt;width:147.75pt;height:101.9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" fillcolor="white [3201]" strokecolor="#4f81bd [3204]" strokeweight="0">
                <v:textbox>
                  <w:txbxContent>
                    <w:p w14:paraId="384809CD" w14:textId="77777777" w:rsidR="00944514" w:rsidRPr="00755387" w:rsidRDefault="00944514" w:rsidP="00D04FE5">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6052FD88" w14:textId="77777777" w:rsidR="00D04FE5" w:rsidRPr="00215EAC" w:rsidRDefault="00D04FE5" w:rsidP="00D04FE5">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408832" behindDoc="0" locked="0" layoutInCell="1" allowOverlap="1" wp14:anchorId="111B0AAF" wp14:editId="55759BC9">
                <wp:simplePos x="0" y="0"/>
                <wp:positionH relativeFrom="column">
                  <wp:posOffset>4176910</wp:posOffset>
                </wp:positionH>
                <wp:positionV relativeFrom="paragraph">
                  <wp:posOffset>49890</wp:posOffset>
                </wp:positionV>
                <wp:extent cx="1762125" cy="704850"/>
                <wp:effectExtent l="57150" t="38100" r="85725" b="95250"/>
                <wp:wrapNone/>
                <wp:docPr id="134" name="Rectangle 134"/>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8820197" w14:textId="77777777" w:rsidR="00944514" w:rsidRPr="00755387" w:rsidRDefault="00944514" w:rsidP="00D04FE5">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11B0AAF" id="Rectangle 134" o:spid="_x0000_s1903" style="position:absolute;margin-left:328.9pt;margin-top:3.95pt;width:138.75pt;height:55.5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" fillcolor="#92d050" strokecolor="#92d050">
                <v:shadow on="t" color="black" opacity="24903f" origin=",.5" offset="0,.55556mm"/>
                <v:textbox>
                  <w:txbxContent>
                    <w:p w14:paraId="08820197" w14:textId="77777777" w:rsidR="00944514" w:rsidRPr="00755387" w:rsidRDefault="00944514" w:rsidP="00D04FE5">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6AD52AB0" w14:textId="77777777" w:rsidR="00D04FE5" w:rsidRPr="00215EAC" w:rsidRDefault="00D04FE5" w:rsidP="00D04FE5">
      <w:pPr>
        <w:spacing w:after="120"/>
        <w:ind w:firstLine="720"/>
        <w:rPr>
          <w:rFonts w:ascii="Arial" w:hAnsi="Arial" w:cs="Arial"/>
          <w:sz w:val="20"/>
        </w:rPr>
      </w:pPr>
      <w:r>
        <w:rPr>
          <w:rFonts w:ascii="Arial" w:hAnsi="Arial" w:cs="Arial"/>
          <w:sz w:val="20"/>
        </w:rPr>
        <w:t xml:space="preserve">                                                  Yes        </w:t>
      </w:r>
    </w:p>
    <w:p w14:paraId="0ED38B71" w14:textId="77777777" w:rsidR="00D04FE5" w:rsidRPr="00215EAC" w:rsidRDefault="00D04FE5" w:rsidP="00D04FE5">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407808" behindDoc="0" locked="0" layoutInCell="1" allowOverlap="1" wp14:anchorId="1BE66169" wp14:editId="7033C87E">
                <wp:simplePos x="0" y="0"/>
                <wp:positionH relativeFrom="column">
                  <wp:posOffset>2165350</wp:posOffset>
                </wp:positionH>
                <wp:positionV relativeFrom="paragraph">
                  <wp:posOffset>77206</wp:posOffset>
                </wp:positionV>
                <wp:extent cx="2011680" cy="0"/>
                <wp:effectExtent l="0" t="76200" r="26670" b="95250"/>
                <wp:wrapNone/>
                <wp:docPr id="136" name="Straight Arrow Connector 136"/>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11B62" id="Straight Arrow Connector 136" o:spid="_x0000_s1026" type="#_x0000_t32" style="position:absolute;margin-left:170.5pt;margin-top:6.1pt;width:158.4pt;height:0;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P61AirY&#10;AQAACg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649917EF" w14:textId="77777777" w:rsidR="00D04FE5" w:rsidRDefault="00D04FE5" w:rsidP="00D04FE5">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60381A44" w14:textId="77777777" w:rsidR="00D04FE5" w:rsidRDefault="00D04FE5" w:rsidP="00D04FE5">
      <w:pPr>
        <w:ind w:left="1440" w:firstLine="720"/>
        <w:rPr>
          <w:rFonts w:ascii="Arial" w:hAnsi="Arial" w:cs="Arial"/>
        </w:rPr>
      </w:pPr>
    </w:p>
    <w:p w14:paraId="635498DD" w14:textId="77777777" w:rsidR="00D04FE5" w:rsidRDefault="00D04FE5" w:rsidP="00D04FE5">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3F794148" w14:textId="77777777" w:rsidR="00D04FE5" w:rsidRDefault="00D04FE5" w:rsidP="00D04FE5">
      <w:pPr>
        <w:rPr>
          <w:rFonts w:ascii="Arial" w:hAnsi="Arial" w:cs="Arial"/>
        </w:rPr>
      </w:pPr>
      <w:r>
        <w:rPr>
          <w:rFonts w:ascii="Arial" w:hAnsi="Arial" w:cs="Arial"/>
        </w:rPr>
        <w:t xml:space="preserve">                                </w:t>
      </w:r>
      <w:r w:rsidRPr="003477FB">
        <w:rPr>
          <w:rFonts w:asciiTheme="minorHAnsi" w:hAnsiTheme="minorHAnsi" w:cs="Arial"/>
        </w:rPr>
        <w:t>No</w:t>
      </w:r>
    </w:p>
    <w:p w14:paraId="29CA4FAF" w14:textId="77777777" w:rsidR="00D04FE5" w:rsidRDefault="00D04FE5" w:rsidP="00D04FE5">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411904" behindDoc="0" locked="0" layoutInCell="1" allowOverlap="1" wp14:anchorId="0D9F7154" wp14:editId="38CB5831">
                <wp:simplePos x="0" y="0"/>
                <wp:positionH relativeFrom="column">
                  <wp:posOffset>307604</wp:posOffset>
                </wp:positionH>
                <wp:positionV relativeFrom="paragraph">
                  <wp:posOffset>139065</wp:posOffset>
                </wp:positionV>
                <wp:extent cx="1876425" cy="1293962"/>
                <wp:effectExtent l="0" t="0" r="28575" b="20955"/>
                <wp:wrapNone/>
                <wp:docPr id="138" name="Diamond 138"/>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E7BACF0" w14:textId="77777777" w:rsidR="00944514" w:rsidRPr="00755387" w:rsidRDefault="00944514" w:rsidP="00D04FE5">
                            <w:pPr>
                              <w:jc w:val="center"/>
                              <w:rPr>
                                <w:rFonts w:ascii="Arial" w:hAnsi="Arial" w:cs="Arial"/>
                                <w:sz w:val="20"/>
                              </w:rPr>
                            </w:pPr>
                            <w:r w:rsidRPr="00755387">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F7154" id="Diamond 138" o:spid="_x0000_s1904" type="#_x0000_t4" style="position:absolute;margin-left:24.2pt;margin-top:10.95pt;width:147.75pt;height:101.9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" fillcolor="white [3201]" strokecolor="#4f81bd [3204]" strokeweight="0">
                <v:textbox>
                  <w:txbxContent>
                    <w:p w14:paraId="1E7BACF0" w14:textId="77777777" w:rsidR="00944514" w:rsidRPr="00755387" w:rsidRDefault="00944514" w:rsidP="00D04FE5">
                      <w:pPr>
                        <w:jc w:val="center"/>
                        <w:rPr>
                          <w:rFonts w:ascii="Arial" w:hAnsi="Arial" w:cs="Arial"/>
                          <w:sz w:val="20"/>
                        </w:rPr>
                      </w:pPr>
                      <w:r w:rsidRPr="00755387">
                        <w:rPr>
                          <w:rFonts w:ascii="Arial" w:hAnsi="Arial" w:cs="Arial"/>
                          <w:sz w:val="20"/>
                        </w:rPr>
                        <w:t>If CMD_TYPE_READ</w:t>
                      </w:r>
                    </w:p>
                  </w:txbxContent>
                </v:textbox>
              </v:shape>
            </w:pict>
          </mc:Fallback>
        </mc:AlternateContent>
      </w:r>
    </w:p>
    <w:p w14:paraId="515FAEF6" w14:textId="77777777" w:rsidR="00D04FE5" w:rsidRDefault="00D04FE5" w:rsidP="00D04FE5">
      <w:r>
        <w:t xml:space="preserve">        </w:t>
      </w:r>
    </w:p>
    <w:p w14:paraId="5EC7EAA8" w14:textId="77777777" w:rsidR="00D04FE5" w:rsidRDefault="00D04FE5" w:rsidP="00D04FE5">
      <w:r>
        <w:rPr>
          <w:rFonts w:ascii="Times New Roman" w:eastAsiaTheme="minorHAnsi" w:hAnsi="Times New Roman"/>
          <w:noProof/>
          <w:szCs w:val="24"/>
          <w:lang w:val="en-US"/>
        </w:rPr>
        <mc:AlternateContent>
          <mc:Choice Requires="wps">
            <w:drawing>
              <wp:anchor distT="0" distB="0" distL="114300" distR="114300" simplePos="0" relativeHeight="252409856" behindDoc="0" locked="0" layoutInCell="1" allowOverlap="1" wp14:anchorId="6C031DE0" wp14:editId="4E9DFE8E">
                <wp:simplePos x="0" y="0"/>
                <wp:positionH relativeFrom="column">
                  <wp:posOffset>4208780</wp:posOffset>
                </wp:positionH>
                <wp:positionV relativeFrom="paragraph">
                  <wp:posOffset>80381</wp:posOffset>
                </wp:positionV>
                <wp:extent cx="1762125" cy="704850"/>
                <wp:effectExtent l="57150" t="38100" r="85725" b="95250"/>
                <wp:wrapNone/>
                <wp:docPr id="139" name="Rectangle 139"/>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B0B610B" w14:textId="77777777" w:rsidR="00944514" w:rsidRPr="00755387" w:rsidRDefault="00944514" w:rsidP="00D04FE5">
                            <w:pPr>
                              <w:jc w:val="center"/>
                              <w:rPr>
                                <w:rFonts w:ascii="Arial" w:hAnsi="Arial" w:cs="Arial"/>
                                <w:sz w:val="20"/>
                              </w:rPr>
                            </w:pPr>
                            <w:r w:rsidRPr="00755387">
                              <w:rPr>
                                <w:rFonts w:ascii="Arial" w:hAnsi="Arial" w:cs="Arial"/>
                                <w:sz w:val="20"/>
                              </w:rPr>
                              <w:t xml:space="preserve">GOTO to CMD_TYPE_READ </w:t>
                            </w:r>
                          </w:p>
                          <w:p w14:paraId="0E96C2AF" w14:textId="77777777" w:rsidR="00944514" w:rsidRPr="00755387" w:rsidRDefault="00944514" w:rsidP="00D04FE5">
                            <w:pPr>
                              <w:jc w:val="center"/>
                              <w:rPr>
                                <w:rFonts w:ascii="Arial" w:hAnsi="Arial" w:cs="Arial"/>
                                <w:sz w:val="20"/>
                              </w:rPr>
                            </w:pPr>
                            <w:r w:rsidRPr="00755387">
                              <w:rPr>
                                <w:rFonts w:ascii="Arial" w:hAnsi="Arial" w:cs="Arial"/>
                                <w:sz w:val="20"/>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031DE0" id="Rectangle 139" o:spid="_x0000_s1905" style="position:absolute;margin-left:331.4pt;margin-top:6.35pt;width:138.75pt;height:55.5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" fillcolor="#92d050" strokecolor="#92d050">
                <v:shadow on="t" color="black" opacity="24903f" origin=",.5" offset="0,.55556mm"/>
                <v:textbox>
                  <w:txbxContent>
                    <w:p w14:paraId="4B0B610B" w14:textId="77777777" w:rsidR="00944514" w:rsidRPr="00755387" w:rsidRDefault="00944514" w:rsidP="00D04FE5">
                      <w:pPr>
                        <w:jc w:val="center"/>
                        <w:rPr>
                          <w:rFonts w:ascii="Arial" w:hAnsi="Arial" w:cs="Arial"/>
                          <w:sz w:val="20"/>
                        </w:rPr>
                      </w:pPr>
                      <w:r w:rsidRPr="00755387">
                        <w:rPr>
                          <w:rFonts w:ascii="Arial" w:hAnsi="Arial" w:cs="Arial"/>
                          <w:sz w:val="20"/>
                        </w:rPr>
                        <w:t xml:space="preserve">GOTO to CMD_TYPE_READ </w:t>
                      </w:r>
                    </w:p>
                    <w:p w14:paraId="0E96C2AF" w14:textId="77777777" w:rsidR="00944514" w:rsidRPr="00755387" w:rsidRDefault="00944514" w:rsidP="00D04FE5">
                      <w:pPr>
                        <w:jc w:val="center"/>
                        <w:rPr>
                          <w:rFonts w:ascii="Arial" w:hAnsi="Arial" w:cs="Arial"/>
                          <w:sz w:val="20"/>
                        </w:rPr>
                      </w:pPr>
                      <w:r w:rsidRPr="00755387">
                        <w:rPr>
                          <w:rFonts w:ascii="Arial" w:hAnsi="Arial" w:cs="Arial"/>
                          <w:sz w:val="20"/>
                        </w:rPr>
                        <w:t>Module</w:t>
                      </w:r>
                    </w:p>
                  </w:txbxContent>
                </v:textbox>
              </v:rect>
            </w:pict>
          </mc:Fallback>
        </mc:AlternateContent>
      </w:r>
      <w:r>
        <w:t xml:space="preserve">       </w:t>
      </w:r>
    </w:p>
    <w:p w14:paraId="36822053" w14:textId="77777777" w:rsidR="00D04FE5" w:rsidRDefault="00D04FE5" w:rsidP="00D04FE5">
      <w:r>
        <w:t xml:space="preserve">                                                               </w:t>
      </w:r>
      <w:r>
        <w:rPr>
          <w:rFonts w:ascii="Arial" w:hAnsi="Arial" w:cs="Arial"/>
          <w:sz w:val="20"/>
        </w:rPr>
        <w:t>Yes</w:t>
      </w:r>
    </w:p>
    <w:p w14:paraId="391EDC35" w14:textId="77777777" w:rsidR="00D04FE5" w:rsidRDefault="00D04FE5" w:rsidP="00D04FE5">
      <w:r>
        <w:rPr>
          <w:rFonts w:ascii="Arial" w:hAnsi="Arial" w:cs="Arial"/>
          <w:noProof/>
          <w:sz w:val="20"/>
          <w:lang w:val="en-US"/>
        </w:rPr>
        <mc:AlternateContent>
          <mc:Choice Requires="wps">
            <w:drawing>
              <wp:anchor distT="0" distB="0" distL="114300" distR="114300" simplePos="0" relativeHeight="252410880" behindDoc="0" locked="0" layoutInCell="1" allowOverlap="1" wp14:anchorId="1E3B61E2" wp14:editId="6726DBD6">
                <wp:simplePos x="0" y="0"/>
                <wp:positionH relativeFrom="column">
                  <wp:posOffset>2183394</wp:posOffset>
                </wp:positionH>
                <wp:positionV relativeFrom="paragraph">
                  <wp:posOffset>86504</wp:posOffset>
                </wp:positionV>
                <wp:extent cx="2011680" cy="0"/>
                <wp:effectExtent l="0" t="76200" r="26670" b="95250"/>
                <wp:wrapNone/>
                <wp:docPr id="144" name="Straight Arrow Connector 144"/>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D26A4" id="Straight Arrow Connector 144" o:spid="_x0000_s1026" type="#_x0000_t32" style="position:absolute;margin-left:171.9pt;margin-top:6.8pt;width:158.4pt;height:0;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" strokecolor="#4579b8 [3044]" strokeweight="0">
                <v:stroke endarrow="block"/>
              </v:shape>
            </w:pict>
          </mc:Fallback>
        </mc:AlternateContent>
      </w:r>
      <w:r>
        <w:t xml:space="preserve">        </w:t>
      </w:r>
    </w:p>
    <w:p w14:paraId="6FF29EBD" w14:textId="77777777" w:rsidR="00D04FE5" w:rsidRPr="00B6176C" w:rsidRDefault="00D04FE5" w:rsidP="00D04FE5">
      <w:r>
        <w:t xml:space="preserve">       </w:t>
      </w:r>
    </w:p>
    <w:p w14:paraId="49C0AF6C" w14:textId="77777777" w:rsidR="00D04FE5" w:rsidRPr="00215EAC" w:rsidRDefault="00D04FE5" w:rsidP="00D04FE5">
      <w:pPr>
        <w:rPr>
          <w:rFonts w:ascii="Arial" w:hAnsi="Arial" w:cs="Arial"/>
        </w:rPr>
      </w:pPr>
      <w:r>
        <w:rPr>
          <w:rFonts w:ascii="Arial" w:hAnsi="Arial" w:cs="Arial"/>
        </w:rPr>
        <w:tab/>
      </w:r>
      <w:r>
        <w:rPr>
          <w:rFonts w:ascii="Arial" w:hAnsi="Arial" w:cs="Arial"/>
        </w:rPr>
        <w:tab/>
      </w:r>
    </w:p>
    <w:p w14:paraId="00169855" w14:textId="77777777" w:rsidR="00D04FE5" w:rsidRPr="003477FB" w:rsidRDefault="00D04FE5" w:rsidP="00D04FE5">
      <w:pPr>
        <w:tabs>
          <w:tab w:val="left" w:pos="6090"/>
        </w:tabs>
        <w:rPr>
          <w:rFonts w:asciiTheme="minorHAnsi" w:hAnsiTheme="minorHAnsi" w:cs="Arial"/>
        </w:rPr>
      </w:pPr>
      <w:r>
        <w:rPr>
          <w:rFonts w:ascii="Arial" w:hAnsi="Arial" w:cs="Arial"/>
        </w:rPr>
        <w:lastRenderedPageBreak/>
        <w:t xml:space="preserve">                              </w:t>
      </w:r>
    </w:p>
    <w:p w14:paraId="7DDE9D09" w14:textId="77777777" w:rsidR="00D04FE5" w:rsidRPr="00B72C3A" w:rsidRDefault="00D04FE5" w:rsidP="00D04FE5">
      <w:pPr>
        <w:tabs>
          <w:tab w:val="left" w:pos="6090"/>
        </w:tabs>
        <w:rPr>
          <w:rFonts w:asciiTheme="minorHAnsi" w:hAnsiTheme="minorHAnsi" w:cs="Arial"/>
        </w:rPr>
      </w:pPr>
      <w:r>
        <w:rPr>
          <w:rFonts w:ascii="Arial" w:hAnsi="Arial" w:cs="Arial"/>
        </w:rPr>
        <w:t xml:space="preserve">                               </w:t>
      </w:r>
      <w:r w:rsidRPr="00B72C3A">
        <w:rPr>
          <w:rFonts w:asciiTheme="minorHAnsi" w:hAnsiTheme="minorHAnsi" w:cs="Arial"/>
        </w:rPr>
        <w:t>No</w:t>
      </w:r>
      <w:r>
        <w:rPr>
          <w:rFonts w:ascii="Arial" w:hAnsi="Arial" w:cs="Arial"/>
        </w:rPr>
        <w:t xml:space="preserve">                            </w:t>
      </w:r>
    </w:p>
    <w:p w14:paraId="56195718" w14:textId="60E3FAC3" w:rsidR="00D04FE5" w:rsidRPr="002F3390" w:rsidRDefault="00D04FE5" w:rsidP="00D04FE5">
      <w:pPr>
        <w:autoSpaceDE w:val="0"/>
        <w:autoSpaceDN w:val="0"/>
        <w:adjustRightInd w:val="0"/>
        <w:rPr>
          <w:rFonts w:ascii="Arial" w:hAnsi="Arial" w:cs="Arial"/>
        </w:rPr>
      </w:pPr>
      <w:r>
        <w:rPr>
          <w:rFonts w:ascii="Arial" w:hAnsi="Arial" w:cs="Arial"/>
        </w:rPr>
        <w:tab/>
        <w:t xml:space="preserve">                    </w:t>
      </w:r>
    </w:p>
    <w:p w14:paraId="252F0744" w14:textId="2517E80D" w:rsidR="00D04FE5" w:rsidRPr="00215EAC" w:rsidRDefault="00E83FF6" w:rsidP="00D04FE5">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397568" behindDoc="0" locked="0" layoutInCell="1" allowOverlap="1" wp14:anchorId="58CC9E8C" wp14:editId="4839D31F">
                <wp:simplePos x="0" y="0"/>
                <wp:positionH relativeFrom="page">
                  <wp:align>right</wp:align>
                </wp:positionH>
                <wp:positionV relativeFrom="paragraph">
                  <wp:posOffset>-9525</wp:posOffset>
                </wp:positionV>
                <wp:extent cx="771525" cy="649605"/>
                <wp:effectExtent l="0" t="0" r="28575" b="17145"/>
                <wp:wrapNone/>
                <wp:docPr id="146" name="Rectangle 146"/>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3EB7125F" w14:textId="77777777" w:rsidR="00944514" w:rsidRDefault="00944514" w:rsidP="00D04FE5">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C9E8C" id="Rectangle 146" o:spid="_x0000_s1906" style="position:absolute;left:0;text-align:left;margin-left:9.55pt;margin-top:-.75pt;width:60.75pt;height:51.15pt;z-index:2523975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" fillcolor="#8064a2 [3207]" strokecolor="#3f3151 [1607]" strokeweight="1pt">
                <v:textbox>
                  <w:txbxContent>
                    <w:p w14:paraId="3EB7125F" w14:textId="77777777" w:rsidR="00944514" w:rsidRDefault="00944514" w:rsidP="00D04FE5">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403712" behindDoc="0" locked="0" layoutInCell="1" allowOverlap="1" wp14:anchorId="2DB55AF0" wp14:editId="124E6292">
                <wp:simplePos x="0" y="0"/>
                <wp:positionH relativeFrom="column">
                  <wp:posOffset>3495675</wp:posOffset>
                </wp:positionH>
                <wp:positionV relativeFrom="paragraph">
                  <wp:posOffset>3175</wp:posOffset>
                </wp:positionV>
                <wp:extent cx="971550" cy="640080"/>
                <wp:effectExtent l="0" t="0" r="19050" b="26670"/>
                <wp:wrapNone/>
                <wp:docPr id="160" name="Rectangle 160"/>
                <wp:cNvGraphicFramePr/>
                <a:graphic xmlns:a="http://schemas.openxmlformats.org/drawingml/2006/main">
                  <a:graphicData uri="http://schemas.microsoft.com/office/word/2010/wordprocessingShape">
                    <wps:wsp>
                      <wps:cNvSpPr/>
                      <wps:spPr>
                        <a:xfrm>
                          <a:off x="0" y="0"/>
                          <a:ext cx="9715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6E01B3E" w14:textId="77777777" w:rsidR="00944514" w:rsidRDefault="00944514" w:rsidP="00D04FE5">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55AF0" id="Rectangle 160" o:spid="_x0000_s1907" style="position:absolute;left:0;text-align:left;margin-left:275.25pt;margin-top:.25pt;width:76.5pt;height:50.4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" fillcolor="#c0504d [3205]" strokecolor="#243f60 [1604]" strokeweight="1pt">
                <v:textbox>
                  <w:txbxContent>
                    <w:p w14:paraId="46E01B3E" w14:textId="77777777" w:rsidR="00944514" w:rsidRDefault="00944514" w:rsidP="00D04FE5">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31360" behindDoc="0" locked="0" layoutInCell="1" allowOverlap="1" wp14:anchorId="27125862" wp14:editId="50857187">
                <wp:simplePos x="0" y="0"/>
                <wp:positionH relativeFrom="column">
                  <wp:posOffset>2085975</wp:posOffset>
                </wp:positionH>
                <wp:positionV relativeFrom="paragraph">
                  <wp:posOffset>1270</wp:posOffset>
                </wp:positionV>
                <wp:extent cx="962025" cy="621030"/>
                <wp:effectExtent l="0" t="0" r="28575" b="26670"/>
                <wp:wrapNone/>
                <wp:docPr id="147" name="Rectangle 147"/>
                <wp:cNvGraphicFramePr/>
                <a:graphic xmlns:a="http://schemas.openxmlformats.org/drawingml/2006/main">
                  <a:graphicData uri="http://schemas.microsoft.com/office/word/2010/wordprocessingShape">
                    <wps:wsp>
                      <wps:cNvSpPr/>
                      <wps:spPr>
                        <a:xfrm>
                          <a:off x="0" y="0"/>
                          <a:ext cx="962025" cy="62103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A203231" w14:textId="77777777" w:rsidR="00944514" w:rsidRDefault="00944514" w:rsidP="00D04FE5">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25862" id="Rectangle 147" o:spid="_x0000_s1908" style="position:absolute;left:0;text-align:left;margin-left:164.25pt;margin-top:.1pt;width:75.75pt;height:48.9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" fillcolor="#c0504d [3205]" strokecolor="#5a5a5a [2109]" strokeweight="1pt">
                <v:textbox>
                  <w:txbxContent>
                    <w:p w14:paraId="4A203231" w14:textId="77777777" w:rsidR="00944514" w:rsidRDefault="00944514" w:rsidP="00D04FE5">
                      <w:pPr>
                        <w:jc w:val="center"/>
                      </w:pPr>
                      <w:r>
                        <w:t>Legato AT Server</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404736" behindDoc="0" locked="0" layoutInCell="1" allowOverlap="1" wp14:anchorId="674A2675" wp14:editId="53DBD4A5">
                <wp:simplePos x="0" y="0"/>
                <wp:positionH relativeFrom="column">
                  <wp:posOffset>4914900</wp:posOffset>
                </wp:positionH>
                <wp:positionV relativeFrom="paragraph">
                  <wp:posOffset>-38100</wp:posOffset>
                </wp:positionV>
                <wp:extent cx="819150" cy="640080"/>
                <wp:effectExtent l="57150" t="38100" r="76200" b="102870"/>
                <wp:wrapNone/>
                <wp:docPr id="149" name="Rectangle 149"/>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3579E531" w14:textId="77777777" w:rsidR="00944514" w:rsidRDefault="00944514" w:rsidP="00D04FE5">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A2675" id="Rectangle 149" o:spid="_x0000_s1909" style="position:absolute;left:0;text-align:left;margin-left:387pt;margin-top:-3pt;width:64.5pt;height:50.4pt;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" fillcolor="#c0504d [3205]" strokecolor="#5a5a5a [2109]" strokeweight="1pt">
                <v:shadow on="t" color="black" opacity="24903f" origin=",.5" offset="0,.55556mm"/>
                <v:textbox>
                  <w:txbxContent>
                    <w:p w14:paraId="3579E531" w14:textId="77777777" w:rsidR="00944514" w:rsidRDefault="00944514" w:rsidP="00D04FE5">
                      <w:pPr>
                        <w:jc w:val="center"/>
                      </w:pPr>
                      <w:r>
                        <w:t>Modem Service (mdc)</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5520" behindDoc="0" locked="0" layoutInCell="1" allowOverlap="1" wp14:anchorId="250D7317" wp14:editId="10050BA1">
                <wp:simplePos x="0" y="0"/>
                <wp:positionH relativeFrom="margin">
                  <wp:align>left</wp:align>
                </wp:positionH>
                <wp:positionV relativeFrom="paragraph">
                  <wp:posOffset>9525</wp:posOffset>
                </wp:positionV>
                <wp:extent cx="742950" cy="640080"/>
                <wp:effectExtent l="0" t="0" r="19050" b="26670"/>
                <wp:wrapNone/>
                <wp:docPr id="167" name="Rectangle 167"/>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86AFF16" w14:textId="77777777" w:rsidR="00944514" w:rsidRDefault="00944514" w:rsidP="00D04FE5">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D7317" id="Rectangle 167" o:spid="_x0000_s1910" style="position:absolute;left:0;text-align:left;margin-left:0;margin-top:.75pt;width:58.5pt;height:50.4pt;z-index:25239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" fillcolor="#f79646 [3209]" strokecolor="#5a5a5a [2109]" strokeweight="1pt">
                <v:textbox>
                  <w:txbxContent>
                    <w:p w14:paraId="786AFF16" w14:textId="77777777" w:rsidR="00944514" w:rsidRDefault="00944514" w:rsidP="00D04FE5">
                      <w:pPr>
                        <w:jc w:val="center"/>
                      </w:pPr>
                      <w:r>
                        <w:t>Host with Linux OS</w:t>
                      </w:r>
                    </w:p>
                  </w:txbxContent>
                </v:textbox>
                <w10:wrap anchorx="margin"/>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6544" behindDoc="0" locked="0" layoutInCell="1" allowOverlap="1" wp14:anchorId="2C9BE3E6" wp14:editId="7382C22C">
                <wp:simplePos x="0" y="0"/>
                <wp:positionH relativeFrom="column">
                  <wp:posOffset>895350</wp:posOffset>
                </wp:positionH>
                <wp:positionV relativeFrom="paragraph">
                  <wp:posOffset>0</wp:posOffset>
                </wp:positionV>
                <wp:extent cx="828675" cy="640080"/>
                <wp:effectExtent l="57150" t="38100" r="85725" b="102870"/>
                <wp:wrapNone/>
                <wp:docPr id="168" name="Rectangle 168"/>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553D116" w14:textId="77777777" w:rsidR="00944514" w:rsidRDefault="00944514" w:rsidP="00D04FE5">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BE3E6" id="Rectangle 168" o:spid="_x0000_s1911" style="position:absolute;left:0;text-align:left;margin-left:70.5pt;margin-top:0;width:65.25pt;height:50.4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MpXXSCmAgAArg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2553D116" w14:textId="77777777" w:rsidR="00944514" w:rsidRDefault="00944514" w:rsidP="00D04FE5">
                      <w:pPr>
                        <w:jc w:val="center"/>
                      </w:pPr>
                      <w:r>
                        <w:t>Legato App</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3472" behindDoc="0" locked="0" layoutInCell="1" allowOverlap="1" wp14:anchorId="7A600718" wp14:editId="50FD2053">
                <wp:simplePos x="0" y="0"/>
                <wp:positionH relativeFrom="margin">
                  <wp:align>right</wp:align>
                </wp:positionH>
                <wp:positionV relativeFrom="paragraph">
                  <wp:posOffset>9525</wp:posOffset>
                </wp:positionV>
                <wp:extent cx="361950" cy="504825"/>
                <wp:effectExtent l="0" t="0" r="0" b="9525"/>
                <wp:wrapNone/>
                <wp:docPr id="169" name="Rounded Rectangle 169"/>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3DA541"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600718" id="Rounded Rectangle 169" o:spid="_x0000_s1912" style="position:absolute;left:0;text-align:left;margin-left:-22.7pt;margin-top:.75pt;width:28.5pt;height:39.75pt;z-index:25239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DGGfXRgQIAAE4F&#10;AAAOAAAAAAAAAAAAAAAAAC4CAABkcnMvZTJvRG9jLnhtbFBLAQItABQABgAIAAAAIQA4mafO2QAA&#10;AAQBAAAPAAAAAAAAAAAAAAAAANsEAABkcnMvZG93bnJldi54bWxQSwUGAAAAAAQABADzAAAA4QUA&#10;AAAA&#10;" fillcolor="white [3201]" stroked="f" strokeweight="2pt">
                <v:textbox>
                  <w:txbxContent>
                    <w:p w14:paraId="6F3DA541"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4496" behindDoc="1" locked="0" layoutInCell="1" allowOverlap="1" wp14:anchorId="19CDECB1" wp14:editId="0BFE024B">
                <wp:simplePos x="0" y="0"/>
                <wp:positionH relativeFrom="column">
                  <wp:posOffset>1438275</wp:posOffset>
                </wp:positionH>
                <wp:positionV relativeFrom="paragraph">
                  <wp:posOffset>4238625</wp:posOffset>
                </wp:positionV>
                <wp:extent cx="3048000" cy="304800"/>
                <wp:effectExtent l="0" t="0" r="0" b="0"/>
                <wp:wrapNone/>
                <wp:docPr id="172" name="Rounded Rectangle 172"/>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BD503B" w14:textId="77777777" w:rsidR="00944514" w:rsidRPr="003B4DCF" w:rsidRDefault="00944514" w:rsidP="00D04FE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DECB1" id="Rounded Rectangle 172" o:spid="_x0000_s1913" style="position:absolute;left:0;text-align:left;margin-left:113.25pt;margin-top:333.75pt;width:240pt;height:24pt;z-index:-2509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OkFQX9+AgAA&#10;TwUAAA4AAAAAAAAAAAAAAAAALgIAAGRycy9lMm9Eb2MueG1sUEsBAi0AFAAGAAgAAAAhANnISl7e&#10;AAAACwEAAA8AAAAAAAAAAAAAAAAA2AQAAGRycy9kb3ducmV2LnhtbFBLBQYAAAAABAAEAPMAAADj&#10;BQAAAAA=&#10;" fillcolor="white [3201]" stroked="f" strokeweight="2pt">
                <v:textbox>
                  <w:txbxContent>
                    <w:p w14:paraId="45BD503B" w14:textId="77777777" w:rsidR="00944514" w:rsidRPr="003B4DCF" w:rsidRDefault="00944514" w:rsidP="00D04FE5">
                      <w:pPr>
                        <w:jc w:val="center"/>
                        <w:rPr>
                          <w:rFonts w:ascii="Tahoma" w:hAnsi="Tahoma" w:cs="Tahoma"/>
                          <w:sz w:val="20"/>
                        </w:rPr>
                      </w:pPr>
                    </w:p>
                  </w:txbxContent>
                </v:textbox>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87328" behindDoc="1" locked="0" layoutInCell="1" allowOverlap="1" wp14:anchorId="2AAAAF5E" wp14:editId="711684DC">
                <wp:simplePos x="0" y="0"/>
                <wp:positionH relativeFrom="column">
                  <wp:posOffset>962026</wp:posOffset>
                </wp:positionH>
                <wp:positionV relativeFrom="paragraph">
                  <wp:posOffset>809625</wp:posOffset>
                </wp:positionV>
                <wp:extent cx="3276600" cy="323850"/>
                <wp:effectExtent l="0" t="0" r="0" b="0"/>
                <wp:wrapNone/>
                <wp:docPr id="173" name="Rounded Rectangle 173"/>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B91A32" w14:textId="77777777" w:rsidR="00944514" w:rsidRPr="00296A08" w:rsidRDefault="00944514" w:rsidP="00D04FE5">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AAF5E" id="Rounded Rectangle 173" o:spid="_x0000_s1914" style="position:absolute;left:0;text-align:left;margin-left:75.75pt;margin-top:63.75pt;width:258pt;height:25.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L94C&#10;KoYCAABPBQAADgAAAAAAAAAAAAAAAAAuAgAAZHJzL2Uyb0RvYy54bWxQSwECLQAUAAYACAAAACEA&#10;X/aPrNsAAAALAQAADwAAAAAAAAAAAAAAAADgBAAAZHJzL2Rvd25yZXYueG1sUEsFBgAAAAAEAAQA&#10;8wAAAOgFAAAAAA==&#10;" fillcolor="white [3201]" stroked="f" strokeweight="2pt">
                <v:textbox>
                  <w:txbxContent>
                    <w:p w14:paraId="5EB91A32" w14:textId="77777777" w:rsidR="00944514" w:rsidRPr="00296A08" w:rsidRDefault="00944514" w:rsidP="00D04FE5">
                      <w:pPr>
                        <w:jc w:val="center"/>
                        <w:rPr>
                          <w:rFonts w:ascii="Arial" w:hAnsi="Arial" w:cs="Arial"/>
                          <w:sz w:val="20"/>
                        </w:rPr>
                      </w:pPr>
                    </w:p>
                  </w:txbxContent>
                </v:textbox>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2448" behindDoc="0" locked="0" layoutInCell="1" allowOverlap="1" wp14:anchorId="07F3D25A" wp14:editId="2FD985DC">
                <wp:simplePos x="0" y="0"/>
                <wp:positionH relativeFrom="margin">
                  <wp:align>right</wp:align>
                </wp:positionH>
                <wp:positionV relativeFrom="paragraph">
                  <wp:posOffset>123825</wp:posOffset>
                </wp:positionV>
                <wp:extent cx="676275" cy="314325"/>
                <wp:effectExtent l="0" t="0" r="9525" b="9525"/>
                <wp:wrapNone/>
                <wp:docPr id="174" name="Rounded Rectangle 174"/>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0A8BDD"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F3D25A" id="Rounded Rectangle 174" o:spid="_x0000_s1915" style="position:absolute;left:0;text-align:left;margin-left:2.05pt;margin-top:9.75pt;width:53.25pt;height:24.75pt;z-index:252392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" fillcolor="white [3201]" stroked="f" strokeweight="2pt">
                <v:textbox>
                  <w:txbxContent>
                    <w:p w14:paraId="680A8BDD"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1424" behindDoc="0" locked="0" layoutInCell="1" allowOverlap="1" wp14:anchorId="46F1277B" wp14:editId="2C847C5E">
                <wp:simplePos x="0" y="0"/>
                <wp:positionH relativeFrom="margin">
                  <wp:posOffset>2533650</wp:posOffset>
                </wp:positionH>
                <wp:positionV relativeFrom="paragraph">
                  <wp:posOffset>57150</wp:posOffset>
                </wp:positionV>
                <wp:extent cx="1114425" cy="495300"/>
                <wp:effectExtent l="0" t="0" r="9525" b="0"/>
                <wp:wrapNone/>
                <wp:docPr id="175" name="Rounded Rectangle 17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29ADE0"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1277B" id="Rounded Rectangle 175" o:spid="_x0000_s1916" style="position:absolute;left:0;text-align:left;margin-left:199.5pt;margin-top:4.5pt;width:87.75pt;height:39pt;z-index:25239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4Buj&#10;p4MCAABPBQAADgAAAAAAAAAAAAAAAAAuAgAAZHJzL2Uyb0RvYy54bWxQSwECLQAUAAYACAAAACEA&#10;nDup994AAAAIAQAADwAAAAAAAAAAAAAAAADdBAAAZHJzL2Rvd25yZXYueG1sUEsFBgAAAAAEAAQA&#10;8wAAAOgFAAAAAA==&#10;" fillcolor="white [3201]" stroked="f" strokeweight="2pt">
                <v:textbox>
                  <w:txbxContent>
                    <w:p w14:paraId="7F29ADE0"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89376" behindDoc="0" locked="0" layoutInCell="1" allowOverlap="1" wp14:anchorId="71A3DE17" wp14:editId="368BFE2F">
                <wp:simplePos x="0" y="0"/>
                <wp:positionH relativeFrom="column">
                  <wp:posOffset>552450</wp:posOffset>
                </wp:positionH>
                <wp:positionV relativeFrom="paragraph">
                  <wp:posOffset>9525</wp:posOffset>
                </wp:positionV>
                <wp:extent cx="533400" cy="314325"/>
                <wp:effectExtent l="0" t="0" r="0" b="9525"/>
                <wp:wrapNone/>
                <wp:docPr id="176" name="Rounded Rectangle 17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A1118D"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3DE17" id="Rounded Rectangle 176" o:spid="_x0000_s1917" style="position:absolute;left:0;text-align:left;margin-left:43.5pt;margin-top:.75pt;width:42pt;height:24.75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7DmoLoACAABO&#10;BQAADgAAAAAAAAAAAAAAAAAuAgAAZHJzL2Uyb0RvYy54bWxQSwECLQAUAAYACAAAACEA0qFN/dsA&#10;AAAHAQAADwAAAAAAAAAAAAAAAADaBAAAZHJzL2Rvd25yZXYueG1sUEsFBgAAAAAEAAQA8wAAAOIF&#10;AAAAAA==&#10;" fillcolor="white [3201]" stroked="f" strokeweight="2pt">
                <v:textbox>
                  <w:txbxContent>
                    <w:p w14:paraId="12A1118D" w14:textId="77777777" w:rsidR="00944514" w:rsidRPr="00B6176C" w:rsidRDefault="00944514" w:rsidP="00D04FE5">
                      <w:pPr>
                        <w:jc w:val="center"/>
                      </w:pPr>
                    </w:p>
                  </w:txbxContent>
                </v:textbox>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90400" behindDoc="0" locked="0" layoutInCell="1" allowOverlap="1" wp14:anchorId="33A32538" wp14:editId="14D7AE83">
                <wp:simplePos x="0" y="0"/>
                <wp:positionH relativeFrom="margin">
                  <wp:align>left</wp:align>
                </wp:positionH>
                <wp:positionV relativeFrom="paragraph">
                  <wp:posOffset>9525</wp:posOffset>
                </wp:positionV>
                <wp:extent cx="533400" cy="314325"/>
                <wp:effectExtent l="0" t="0" r="0" b="9525"/>
                <wp:wrapNone/>
                <wp:docPr id="177" name="Rounded Rectangle 17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7C1611C"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A32538" id="Rounded Rectangle 177" o:spid="_x0000_s1918" style="position:absolute;left:0;text-align:left;margin-left:0;margin-top:.75pt;width:42pt;height:24.75pt;z-index:25239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OwHLsYICAABO&#10;BQAADgAAAAAAAAAAAAAAAAAuAgAAZHJzL2Uyb0RvYy54bWxQSwECLQAUAAYACAAAACEAG24d/tkA&#10;AAAEAQAADwAAAAAAAAAAAAAAAADcBAAAZHJzL2Rvd25yZXYueG1sUEsFBgAAAAAEAAQA8wAAAOIF&#10;AAAAAA==&#10;" fillcolor="white [3201]" stroked="f" strokeweight="2pt">
                <v:textbox>
                  <w:txbxContent>
                    <w:p w14:paraId="37C1611C"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388352" behindDoc="0" locked="0" layoutInCell="1" allowOverlap="1" wp14:anchorId="314E90E9" wp14:editId="2E1A12C3">
                <wp:simplePos x="0" y="0"/>
                <wp:positionH relativeFrom="column">
                  <wp:posOffset>714375</wp:posOffset>
                </wp:positionH>
                <wp:positionV relativeFrom="paragraph">
                  <wp:posOffset>8791575</wp:posOffset>
                </wp:positionV>
                <wp:extent cx="1771650" cy="333375"/>
                <wp:effectExtent l="0" t="0" r="0" b="9525"/>
                <wp:wrapNone/>
                <wp:docPr id="178" name="Rounded Rectangle 17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2000F31" w14:textId="77777777" w:rsidR="00944514" w:rsidRDefault="00944514" w:rsidP="00D04FE5">
                            <w:pPr>
                              <w:jc w:val="center"/>
                              <w:rPr>
                                <w:rFonts w:ascii="Tahoma" w:hAnsi="Tahoma" w:cs="Tahoma"/>
                                <w:sz w:val="20"/>
                              </w:rPr>
                            </w:pPr>
                          </w:p>
                          <w:p w14:paraId="3753B7D3" w14:textId="77777777" w:rsidR="00944514" w:rsidRDefault="00944514" w:rsidP="00D04FE5">
                            <w:pPr>
                              <w:jc w:val="center"/>
                              <w:rPr>
                                <w:rFonts w:ascii="Tahoma" w:hAnsi="Tahoma" w:cs="Tahoma"/>
                                <w:sz w:val="20"/>
                              </w:rPr>
                            </w:pPr>
                          </w:p>
                          <w:p w14:paraId="21BFD825" w14:textId="77777777" w:rsidR="00944514" w:rsidRDefault="00944514" w:rsidP="00D04FE5">
                            <w:pPr>
                              <w:jc w:val="center"/>
                              <w:rPr>
                                <w:rFonts w:ascii="Tahoma" w:hAnsi="Tahoma" w:cs="Tahoma"/>
                                <w:sz w:val="20"/>
                              </w:rPr>
                            </w:pPr>
                          </w:p>
                          <w:p w14:paraId="57D3C9A6" w14:textId="77777777" w:rsidR="00944514" w:rsidRDefault="00944514" w:rsidP="00D04FE5">
                            <w:pPr>
                              <w:jc w:val="center"/>
                              <w:rPr>
                                <w:rFonts w:ascii="Tahoma" w:hAnsi="Tahoma" w:cs="Tahoma"/>
                                <w:sz w:val="20"/>
                              </w:rPr>
                            </w:pPr>
                          </w:p>
                          <w:p w14:paraId="72EBC6B5" w14:textId="77777777" w:rsidR="00944514" w:rsidRPr="003B4DCF" w:rsidRDefault="00944514" w:rsidP="00D04FE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4E90E9" id="Rounded Rectangle 178" o:spid="_x0000_s1919" style="position:absolute;left:0;text-align:left;margin-left:56.25pt;margin-top:692.25pt;width:139.5pt;height:26.25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Ck8A+qB&#10;AgAATwUAAA4AAAAAAAAAAAAAAAAALgIAAGRycy9lMm9Eb2MueG1sUEsBAi0AFAAGAAgAAAAhAEUG&#10;WHreAAAADQEAAA8AAAAAAAAAAAAAAAAA2wQAAGRycy9kb3ducmV2LnhtbFBLBQYAAAAABAAEAPMA&#10;AADmBQAAAAA=&#10;" fillcolor="white [3201]" stroked="f" strokeweight="2pt">
                <v:textbox>
                  <w:txbxContent>
                    <w:p w14:paraId="62000F31" w14:textId="77777777" w:rsidR="00944514" w:rsidRDefault="00944514" w:rsidP="00D04FE5">
                      <w:pPr>
                        <w:jc w:val="center"/>
                        <w:rPr>
                          <w:rFonts w:ascii="Tahoma" w:hAnsi="Tahoma" w:cs="Tahoma"/>
                          <w:sz w:val="20"/>
                        </w:rPr>
                      </w:pPr>
                    </w:p>
                    <w:p w14:paraId="3753B7D3" w14:textId="77777777" w:rsidR="00944514" w:rsidRDefault="00944514" w:rsidP="00D04FE5">
                      <w:pPr>
                        <w:jc w:val="center"/>
                        <w:rPr>
                          <w:rFonts w:ascii="Tahoma" w:hAnsi="Tahoma" w:cs="Tahoma"/>
                          <w:sz w:val="20"/>
                        </w:rPr>
                      </w:pPr>
                    </w:p>
                    <w:p w14:paraId="21BFD825" w14:textId="77777777" w:rsidR="00944514" w:rsidRDefault="00944514" w:rsidP="00D04FE5">
                      <w:pPr>
                        <w:jc w:val="center"/>
                        <w:rPr>
                          <w:rFonts w:ascii="Tahoma" w:hAnsi="Tahoma" w:cs="Tahoma"/>
                          <w:sz w:val="20"/>
                        </w:rPr>
                      </w:pPr>
                    </w:p>
                    <w:p w14:paraId="57D3C9A6" w14:textId="77777777" w:rsidR="00944514" w:rsidRDefault="00944514" w:rsidP="00D04FE5">
                      <w:pPr>
                        <w:jc w:val="center"/>
                        <w:rPr>
                          <w:rFonts w:ascii="Tahoma" w:hAnsi="Tahoma" w:cs="Tahoma"/>
                          <w:sz w:val="20"/>
                        </w:rPr>
                      </w:pPr>
                    </w:p>
                    <w:p w14:paraId="72EBC6B5" w14:textId="77777777" w:rsidR="00944514" w:rsidRPr="003B4DCF" w:rsidRDefault="00944514" w:rsidP="00D04FE5">
                      <w:pPr>
                        <w:jc w:val="center"/>
                        <w:rPr>
                          <w:rFonts w:ascii="Tahoma" w:hAnsi="Tahoma" w:cs="Tahoma"/>
                          <w:sz w:val="20"/>
                        </w:rPr>
                      </w:pPr>
                    </w:p>
                  </w:txbxContent>
                </v:textbox>
              </v:roundrect>
            </w:pict>
          </mc:Fallback>
        </mc:AlternateContent>
      </w:r>
      <w:r w:rsidR="00D04FE5" w:rsidRPr="00215EAC">
        <w:rPr>
          <w:rFonts w:ascii="Arial" w:hAnsi="Arial" w:cs="Arial"/>
        </w:rPr>
        <w:t xml:space="preserve">                                                         </w:t>
      </w:r>
    </w:p>
    <w:p w14:paraId="1836837D" w14:textId="009BD5A5" w:rsidR="00D04FE5" w:rsidRPr="00215EAC" w:rsidRDefault="00D04FE5" w:rsidP="00D04FE5">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400640" behindDoc="0" locked="0" layoutInCell="1" allowOverlap="1" wp14:anchorId="03094D5D" wp14:editId="02A7F7F7">
                <wp:simplePos x="0" y="0"/>
                <wp:positionH relativeFrom="column">
                  <wp:posOffset>1257300</wp:posOffset>
                </wp:positionH>
                <wp:positionV relativeFrom="paragraph">
                  <wp:posOffset>161925</wp:posOffset>
                </wp:positionV>
                <wp:extent cx="19050" cy="7132320"/>
                <wp:effectExtent l="0" t="0" r="19050" b="30480"/>
                <wp:wrapNone/>
                <wp:docPr id="180" name="Straight Connector 180"/>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9E2AE" id="Straight Connector 180" o:spid="_x0000_s1026" style="position:absolute;flip:x;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02688" behindDoc="0" locked="0" layoutInCell="1" allowOverlap="1" wp14:anchorId="19A3F8F5" wp14:editId="42929BCE">
                <wp:simplePos x="0" y="0"/>
                <wp:positionH relativeFrom="column">
                  <wp:posOffset>5353050</wp:posOffset>
                </wp:positionH>
                <wp:positionV relativeFrom="paragraph">
                  <wp:posOffset>152400</wp:posOffset>
                </wp:positionV>
                <wp:extent cx="0" cy="7132320"/>
                <wp:effectExtent l="0" t="0" r="19050" b="30480"/>
                <wp:wrapNone/>
                <wp:docPr id="182" name="Straight Connector 182"/>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240D1" id="Straight Connector 182" o:spid="_x0000_s1026" style="position:absolute;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" strokecolor="#4579b8 [3044]" strokeweight="0"/>
            </w:pict>
          </mc:Fallback>
        </mc:AlternateContent>
      </w:r>
    </w:p>
    <w:p w14:paraId="7E5F0655" w14:textId="25B8447B" w:rsidR="00D04FE5" w:rsidRPr="00215EAC" w:rsidRDefault="00D04FE5" w:rsidP="00D04FE5">
      <w:pPr>
        <w:rPr>
          <w:rFonts w:ascii="Arial" w:hAnsi="Arial" w:cs="Arial"/>
          <w:sz w:val="20"/>
        </w:rPr>
      </w:pPr>
      <w:r w:rsidRPr="00215EAC">
        <w:rPr>
          <w:rFonts w:ascii="Arial" w:hAnsi="Arial" w:cs="Arial"/>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1E82E65D" w14:textId="3E4DB9F7" w:rsidR="00D04FE5" w:rsidRPr="00215EAC" w:rsidRDefault="00873558" w:rsidP="00D04FE5">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38528" behindDoc="1" locked="0" layoutInCell="1" allowOverlap="1" wp14:anchorId="394E8DB2" wp14:editId="36D73AA4">
                <wp:simplePos x="0" y="0"/>
                <wp:positionH relativeFrom="margin">
                  <wp:posOffset>2619375</wp:posOffset>
                </wp:positionH>
                <wp:positionV relativeFrom="paragraph">
                  <wp:posOffset>88265</wp:posOffset>
                </wp:positionV>
                <wp:extent cx="0" cy="7132320"/>
                <wp:effectExtent l="0" t="0" r="19050" b="30480"/>
                <wp:wrapNone/>
                <wp:docPr id="179" name="Straight Connector 179"/>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6657F" id="Straight Connector 179" o:spid="_x0000_s1026" style="position:absolute;z-index:-25087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6.25pt,6.95pt" to="206.25pt,5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" strokecolor="#4579b8 [3044]" strokeweight="0">
                <w10:wrap anchorx="margin"/>
              </v:line>
            </w:pict>
          </mc:Fallback>
        </mc:AlternateContent>
      </w:r>
      <w:r w:rsidR="00D04FE5" w:rsidRPr="00215EAC">
        <w:rPr>
          <w:rFonts w:ascii="Arial" w:hAnsi="Arial" w:cs="Arial"/>
          <w:noProof/>
          <w:lang w:val="en-US"/>
        </w:rPr>
        <mc:AlternateContent>
          <mc:Choice Requires="wps">
            <w:drawing>
              <wp:anchor distT="0" distB="0" distL="114300" distR="114300" simplePos="0" relativeHeight="252399616" behindDoc="0" locked="0" layoutInCell="1" allowOverlap="1" wp14:anchorId="431CC48A" wp14:editId="41ACACD6">
                <wp:simplePos x="0" y="0"/>
                <wp:positionH relativeFrom="column">
                  <wp:posOffset>6219825</wp:posOffset>
                </wp:positionH>
                <wp:positionV relativeFrom="paragraph">
                  <wp:posOffset>156845</wp:posOffset>
                </wp:positionV>
                <wp:extent cx="0" cy="6768465"/>
                <wp:effectExtent l="0" t="0" r="19050" b="32385"/>
                <wp:wrapNone/>
                <wp:docPr id="184" name="Straight Connector 184"/>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32DE4" id="Straight Connector 184" o:spid="_x0000_s1026" style="position:absolute;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75pt,12.35pt" to="489.75pt,5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" strokecolor="#4579b8 [3044]"/>
            </w:pict>
          </mc:Fallback>
        </mc:AlternateContent>
      </w:r>
      <w:r w:rsidR="00D04FE5" w:rsidRPr="00215EAC">
        <w:rPr>
          <w:rFonts w:ascii="Arial" w:hAnsi="Arial" w:cs="Arial"/>
          <w:noProof/>
          <w:lang w:val="en-US"/>
        </w:rPr>
        <mc:AlternateContent>
          <mc:Choice Requires="wps">
            <w:drawing>
              <wp:anchor distT="0" distB="0" distL="114300" distR="114300" simplePos="0" relativeHeight="252398592" behindDoc="1" locked="0" layoutInCell="1" allowOverlap="1" wp14:anchorId="186F6B41" wp14:editId="05726A78">
                <wp:simplePos x="0" y="0"/>
                <wp:positionH relativeFrom="column">
                  <wp:posOffset>295910</wp:posOffset>
                </wp:positionH>
                <wp:positionV relativeFrom="paragraph">
                  <wp:posOffset>8890</wp:posOffset>
                </wp:positionV>
                <wp:extent cx="9525" cy="7008495"/>
                <wp:effectExtent l="0" t="0" r="28575" b="20955"/>
                <wp:wrapNone/>
                <wp:docPr id="185" name="Straight Connector 185"/>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6916C" id="Straight Connector 185" o:spid="_x0000_s1026" style="position:absolute;flip:x;z-index:-2509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pt" to="24.05pt,5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" strokecolor="#4579b8 [3044]" strokeweight="0"/>
            </w:pict>
          </mc:Fallback>
        </mc:AlternateContent>
      </w:r>
      <w:r w:rsidR="00D04FE5" w:rsidRPr="00215EAC">
        <w:rPr>
          <w:rFonts w:ascii="Arial" w:hAnsi="Arial" w:cs="Arial"/>
          <w:sz w:val="20"/>
        </w:rPr>
        <w:tab/>
      </w:r>
      <w:r w:rsidR="00D04FE5" w:rsidRPr="00215EAC">
        <w:rPr>
          <w:rFonts w:ascii="Arial" w:hAnsi="Arial" w:cs="Arial"/>
          <w:sz w:val="20"/>
        </w:rPr>
        <w:tab/>
      </w:r>
      <w:r w:rsidR="00D04FE5" w:rsidRPr="00215EAC">
        <w:rPr>
          <w:rFonts w:ascii="Arial" w:hAnsi="Arial" w:cs="Arial"/>
          <w:sz w:val="20"/>
        </w:rPr>
        <w:tab/>
      </w:r>
    </w:p>
    <w:p w14:paraId="1ECC3E73" w14:textId="755FCBB8" w:rsidR="00D04FE5" w:rsidRDefault="00047543" w:rsidP="00D04FE5">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01664" behindDoc="0" locked="0" layoutInCell="1" allowOverlap="1" wp14:anchorId="0D700EA6" wp14:editId="5B9E3AAE">
                <wp:simplePos x="0" y="0"/>
                <wp:positionH relativeFrom="column">
                  <wp:posOffset>4086225</wp:posOffset>
                </wp:positionH>
                <wp:positionV relativeFrom="paragraph">
                  <wp:posOffset>8890</wp:posOffset>
                </wp:positionV>
                <wp:extent cx="0" cy="7132320"/>
                <wp:effectExtent l="0" t="0" r="19050" b="30480"/>
                <wp:wrapNone/>
                <wp:docPr id="183" name="Straight Connector 183"/>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FECE5" id="Straight Connector 183" o:spid="_x0000_s1026" style="position:absolute;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75pt,.7pt" to="321.75pt,5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" strokecolor="#4579b8 [3044]" strokeweight="0"/>
            </w:pict>
          </mc:Fallback>
        </mc:AlternateContent>
      </w:r>
    </w:p>
    <w:p w14:paraId="1C849241" w14:textId="1F5AEAED" w:rsidR="00D04FE5" w:rsidRDefault="00D04FE5" w:rsidP="00D04FE5">
      <w:pPr>
        <w:rPr>
          <w:rFonts w:ascii="Arial" w:hAnsi="Arial" w:cs="Arial"/>
          <w:sz w:val="20"/>
        </w:rPr>
      </w:pPr>
    </w:p>
    <w:p w14:paraId="24EB7E3D" w14:textId="77777777" w:rsidR="00D04FE5" w:rsidRPr="00215EAC" w:rsidRDefault="00D04FE5" w:rsidP="00D04FE5">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2412928" behindDoc="0" locked="0" layoutInCell="1" allowOverlap="1" wp14:anchorId="116B2682" wp14:editId="56B10372">
                <wp:simplePos x="0" y="0"/>
                <wp:positionH relativeFrom="column">
                  <wp:posOffset>554355</wp:posOffset>
                </wp:positionH>
                <wp:positionV relativeFrom="paragraph">
                  <wp:posOffset>67046</wp:posOffset>
                </wp:positionV>
                <wp:extent cx="1449238" cy="1262643"/>
                <wp:effectExtent l="0" t="0" r="17780" b="13970"/>
                <wp:wrapNone/>
                <wp:docPr id="186" name="Diamond 186"/>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46EB8F4" w14:textId="77777777" w:rsidR="00944514" w:rsidRPr="00FF4556" w:rsidRDefault="00944514" w:rsidP="00D04FE5">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B2682" id="Diamond 186" o:spid="_x0000_s1920" type="#_x0000_t4" style="position:absolute;margin-left:43.65pt;margin-top:5.3pt;width:114.1pt;height:99.4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" fillcolor="white [3201]" strokecolor="#4f81bd [3204]" strokeweight="0">
                <v:textbox>
                  <w:txbxContent>
                    <w:p w14:paraId="746EB8F4" w14:textId="77777777" w:rsidR="00944514" w:rsidRPr="00FF4556" w:rsidRDefault="00944514" w:rsidP="00D04FE5">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7956AD98" w14:textId="77777777" w:rsidR="00D04FE5" w:rsidRPr="00215EAC" w:rsidRDefault="00D04FE5" w:rsidP="00D04FE5">
      <w:pPr>
        <w:rPr>
          <w:rFonts w:ascii="Arial" w:hAnsi="Arial" w:cs="Arial"/>
          <w:sz w:val="20"/>
        </w:rPr>
      </w:pPr>
    </w:p>
    <w:p w14:paraId="0D4E8C58" w14:textId="77777777" w:rsidR="00D04FE5" w:rsidRPr="00215EAC" w:rsidRDefault="00D04FE5" w:rsidP="00D04FE5">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196AC3A5" w14:textId="77777777" w:rsidR="00D04FE5" w:rsidRPr="00FF4556" w:rsidRDefault="00D04FE5" w:rsidP="00D04FE5">
      <w:pPr>
        <w:rPr>
          <w:rFonts w:asciiTheme="minorHAnsi" w:hAnsiTheme="minorHAnsi" w:cs="Arial"/>
          <w:szCs w:val="24"/>
        </w:rPr>
      </w:pPr>
      <w:r>
        <w:rPr>
          <w:rFonts w:ascii="Arial" w:hAnsi="Arial" w:cs="Arial"/>
          <w:sz w:val="20"/>
        </w:rPr>
        <w:t xml:space="preserve">          </w:t>
      </w:r>
      <w:r w:rsidRPr="00FF4556">
        <w:rPr>
          <w:rFonts w:asciiTheme="minorHAnsi" w:hAnsiTheme="minorHAnsi" w:cs="Arial"/>
          <w:szCs w:val="24"/>
        </w:rPr>
        <w:t>No</w:t>
      </w:r>
    </w:p>
    <w:p w14:paraId="2FE042D8" w14:textId="77777777" w:rsidR="00D04FE5" w:rsidRPr="00215EAC" w:rsidRDefault="00D04FE5" w:rsidP="00D04FE5">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430336" behindDoc="0" locked="0" layoutInCell="1" allowOverlap="1" wp14:anchorId="5FDE0B6C" wp14:editId="6469145C">
                <wp:simplePos x="0" y="0"/>
                <wp:positionH relativeFrom="column">
                  <wp:posOffset>298754</wp:posOffset>
                </wp:positionH>
                <wp:positionV relativeFrom="paragraph">
                  <wp:posOffset>62230</wp:posOffset>
                </wp:positionV>
                <wp:extent cx="266521" cy="0"/>
                <wp:effectExtent l="38100" t="76200" r="0" b="95250"/>
                <wp:wrapNone/>
                <wp:docPr id="187" name="Straight Arrow Connector 187"/>
                <wp:cNvGraphicFramePr/>
                <a:graphic xmlns:a="http://schemas.openxmlformats.org/drawingml/2006/main">
                  <a:graphicData uri="http://schemas.microsoft.com/office/word/2010/wordprocessingShape">
                    <wps:wsp>
                      <wps:cNvCnPr/>
                      <wps:spPr>
                        <a:xfrm flipH="1">
                          <a:off x="0" y="0"/>
                          <a:ext cx="266521"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B6303" id="Straight Arrow Connector 187" o:spid="_x0000_s1026" type="#_x0000_t32" style="position:absolute;margin-left:23.5pt;margin-top:4.9pt;width:21pt;height:0;flip:x;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" strokecolor="#4579b8 [3044]" strokeweight="0">
                <v:stroke endarrow="block"/>
              </v:shape>
            </w:pict>
          </mc:Fallback>
        </mc:AlternateContent>
      </w:r>
      <w:r>
        <w:rPr>
          <w:rFonts w:ascii="Arial" w:hAnsi="Arial" w:cs="Arial"/>
          <w:sz w:val="20"/>
        </w:rPr>
        <w:t xml:space="preserve">            </w:t>
      </w:r>
    </w:p>
    <w:p w14:paraId="49713142" w14:textId="77777777" w:rsidR="00D04FE5" w:rsidRPr="00755387" w:rsidRDefault="00D04FE5" w:rsidP="00D04FE5">
      <w:pPr>
        <w:tabs>
          <w:tab w:val="left" w:pos="6615"/>
        </w:tabs>
        <w:rPr>
          <w:rFonts w:ascii="Arial" w:hAnsi="Arial" w:cs="Arial"/>
          <w:sz w:val="20"/>
        </w:rPr>
      </w:pPr>
      <w:r w:rsidRPr="00755387">
        <w:rPr>
          <w:rFonts w:ascii="Arial" w:hAnsi="Arial" w:cs="Arial"/>
          <w:sz w:val="20"/>
        </w:rPr>
        <w:t xml:space="preserve">         Send          </w:t>
      </w:r>
    </w:p>
    <w:p w14:paraId="167B942F" w14:textId="77777777" w:rsidR="00D04FE5" w:rsidRPr="00755387" w:rsidRDefault="00D04FE5" w:rsidP="00D04FE5">
      <w:pPr>
        <w:tabs>
          <w:tab w:val="left" w:pos="6615"/>
        </w:tabs>
        <w:rPr>
          <w:rFonts w:ascii="Arial" w:hAnsi="Arial" w:cs="Arial"/>
          <w:sz w:val="20"/>
        </w:rPr>
      </w:pPr>
      <w:r w:rsidRPr="00755387">
        <w:rPr>
          <w:rFonts w:ascii="Arial" w:hAnsi="Arial" w:cs="Arial"/>
          <w:sz w:val="20"/>
        </w:rPr>
        <w:t xml:space="preserve">         error </w:t>
      </w:r>
    </w:p>
    <w:p w14:paraId="1DF0956F" w14:textId="77777777" w:rsidR="00D04FE5" w:rsidRPr="00755387" w:rsidRDefault="00D04FE5" w:rsidP="00D04FE5">
      <w:pPr>
        <w:tabs>
          <w:tab w:val="left" w:pos="6615"/>
        </w:tabs>
        <w:rPr>
          <w:rFonts w:ascii="Arial" w:hAnsi="Arial" w:cs="Arial"/>
          <w:sz w:val="20"/>
        </w:rPr>
      </w:pPr>
      <w:r w:rsidRPr="00755387">
        <w:rPr>
          <w:rFonts w:ascii="Arial" w:hAnsi="Arial" w:cs="Arial"/>
          <w:sz w:val="20"/>
        </w:rPr>
        <w:t xml:space="preserve">         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31A18C4E" w14:textId="77777777" w:rsidR="00D04FE5" w:rsidRDefault="00D04FE5" w:rsidP="00D04FE5">
      <w:pPr>
        <w:tabs>
          <w:tab w:val="left" w:pos="6615"/>
        </w:tabs>
        <w:rPr>
          <w:rFonts w:ascii="Arial" w:hAnsi="Arial" w:cs="Arial"/>
          <w:sz w:val="20"/>
        </w:rPr>
      </w:pPr>
      <w:r w:rsidRPr="00755387">
        <w:rPr>
          <w:rFonts w:ascii="Arial" w:hAnsi="Arial" w:cs="Arial"/>
          <w:sz w:val="20"/>
        </w:rPr>
        <w:t xml:space="preserve">         response</w:t>
      </w:r>
      <w:r>
        <w:rPr>
          <w:rFonts w:ascii="Arial" w:hAnsi="Arial" w:cs="Arial"/>
          <w:sz w:val="20"/>
        </w:rPr>
        <w:t xml:space="preserve">             </w:t>
      </w:r>
    </w:p>
    <w:p w14:paraId="1D906308" w14:textId="77777777" w:rsidR="00D04FE5" w:rsidRPr="006A555D" w:rsidRDefault="00D04FE5" w:rsidP="00D04FE5">
      <w:pPr>
        <w:tabs>
          <w:tab w:val="left" w:pos="6615"/>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441600" behindDoc="0" locked="0" layoutInCell="1" allowOverlap="1" wp14:anchorId="2E3EFD5E" wp14:editId="418AC0DC">
                <wp:simplePos x="0" y="0"/>
                <wp:positionH relativeFrom="margin">
                  <wp:posOffset>3781425</wp:posOffset>
                </wp:positionH>
                <wp:positionV relativeFrom="paragraph">
                  <wp:posOffset>168275</wp:posOffset>
                </wp:positionV>
                <wp:extent cx="1963420" cy="285750"/>
                <wp:effectExtent l="57150" t="19050" r="74930" b="95250"/>
                <wp:wrapNone/>
                <wp:docPr id="189" name="Rectangle 189"/>
                <wp:cNvGraphicFramePr/>
                <a:graphic xmlns:a="http://schemas.openxmlformats.org/drawingml/2006/main">
                  <a:graphicData uri="http://schemas.microsoft.com/office/word/2010/wordprocessingShape">
                    <wps:wsp>
                      <wps:cNvSpPr/>
                      <wps:spPr>
                        <a:xfrm>
                          <a:off x="0" y="0"/>
                          <a:ext cx="196342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78EA137" w14:textId="00DEB840" w:rsidR="00944514" w:rsidRDefault="00944514" w:rsidP="00D04FE5">
                            <w:pPr>
                              <w:jc w:val="center"/>
                            </w:pPr>
                            <w:r>
                              <w:t>UPDATE EOF Pattern</w:t>
                            </w:r>
                          </w:p>
                          <w:p w14:paraId="45CB8BC1" w14:textId="77777777" w:rsidR="00944514"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EFD5E" id="Rectangle 189" o:spid="_x0000_s1921" style="position:absolute;margin-left:297.75pt;margin-top:13.25pt;width:154.6pt;height:22.5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478EA137" w14:textId="00DEB840" w:rsidR="00944514" w:rsidRDefault="00944514" w:rsidP="00D04FE5">
                      <w:pPr>
                        <w:jc w:val="center"/>
                      </w:pPr>
                      <w:r>
                        <w:t>UPDATE EOF Pattern</w:t>
                      </w:r>
                    </w:p>
                    <w:p w14:paraId="45CB8BC1" w14:textId="77777777" w:rsidR="00944514" w:rsidRDefault="00944514" w:rsidP="00D04FE5">
                      <w:pPr>
                        <w:jc w:val="center"/>
                      </w:pPr>
                    </w:p>
                  </w:txbxContent>
                </v:textbox>
                <w10:wrap anchorx="margin"/>
              </v:rect>
            </w:pict>
          </mc:Fallback>
        </mc:AlternateContent>
      </w:r>
      <w:r>
        <w:rPr>
          <w:rFonts w:ascii="Arial" w:hAnsi="Arial" w:cs="Arial"/>
          <w:sz w:val="20"/>
        </w:rPr>
        <w:t xml:space="preserve">                                       </w:t>
      </w:r>
      <w:r w:rsidRPr="00FF4556">
        <w:rPr>
          <w:rFonts w:asciiTheme="minorHAnsi" w:hAnsiTheme="minorHAnsi" w:cs="Arial"/>
          <w:szCs w:val="24"/>
        </w:rPr>
        <w:t>Yes</w:t>
      </w:r>
      <w:r>
        <w:rPr>
          <w:rFonts w:ascii="Arial" w:hAnsi="Arial" w:cs="Arial"/>
        </w:rPr>
        <w:t xml:space="preserve">     </w:t>
      </w:r>
      <w:r>
        <w:rPr>
          <w:lang w:val="en-US"/>
        </w:rPr>
        <w:t xml:space="preserve">                                                      </w:t>
      </w:r>
    </w:p>
    <w:p w14:paraId="4733E373" w14:textId="77777777" w:rsidR="00D04FE5" w:rsidRDefault="00D04FE5" w:rsidP="00D04FE5">
      <w:r>
        <w:rPr>
          <w:noProof/>
          <w:lang w:val="en-US"/>
        </w:rPr>
        <mc:AlternateContent>
          <mc:Choice Requires="wps">
            <w:drawing>
              <wp:anchor distT="0" distB="0" distL="114300" distR="114300" simplePos="0" relativeHeight="252442624" behindDoc="0" locked="0" layoutInCell="1" allowOverlap="1" wp14:anchorId="03159D3B" wp14:editId="6F3D83B9">
                <wp:simplePos x="0" y="0"/>
                <wp:positionH relativeFrom="column">
                  <wp:posOffset>1265886</wp:posOffset>
                </wp:positionH>
                <wp:positionV relativeFrom="paragraph">
                  <wp:posOffset>127000</wp:posOffset>
                </wp:positionV>
                <wp:extent cx="2504660" cy="0"/>
                <wp:effectExtent l="0" t="76200" r="10160" b="95250"/>
                <wp:wrapNone/>
                <wp:docPr id="209" name="Straight Arrow Connector 209"/>
                <wp:cNvGraphicFramePr/>
                <a:graphic xmlns:a="http://schemas.openxmlformats.org/drawingml/2006/main">
                  <a:graphicData uri="http://schemas.microsoft.com/office/word/2010/wordprocessingShape">
                    <wps:wsp>
                      <wps:cNvCnPr/>
                      <wps:spPr>
                        <a:xfrm>
                          <a:off x="0" y="0"/>
                          <a:ext cx="25046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FE59A" id="Straight Arrow Connector 209" o:spid="_x0000_s1026" type="#_x0000_t32" style="position:absolute;margin-left:99.7pt;margin-top:10pt;width:197.2pt;height:0;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" strokecolor="#4579b8 [3044]">
                <v:stroke endarrow="block"/>
              </v:shape>
            </w:pict>
          </mc:Fallback>
        </mc:AlternateContent>
      </w:r>
      <w:r>
        <w:t xml:space="preserve">                                           </w:t>
      </w:r>
    </w:p>
    <w:p w14:paraId="2CA99FCD" w14:textId="77777777" w:rsidR="00D04FE5" w:rsidRDefault="00D04FE5" w:rsidP="00D04FE5"/>
    <w:p w14:paraId="026439F8" w14:textId="77777777" w:rsidR="00D04FE5" w:rsidRPr="00755387" w:rsidRDefault="00D04FE5" w:rsidP="00D04FE5">
      <w:pPr>
        <w:tabs>
          <w:tab w:val="left" w:pos="6615"/>
        </w:tabs>
        <w:rPr>
          <w:rFonts w:ascii="Arial" w:hAnsi="Arial" w:cs="Arial"/>
          <w:sz w:val="20"/>
        </w:rPr>
      </w:pPr>
      <w:r w:rsidRPr="00755387">
        <w:rPr>
          <w:rFonts w:ascii="Arial" w:hAnsi="Arial" w:cs="Arial"/>
          <w:sz w:val="20"/>
        </w:rPr>
        <w:t xml:space="preserve">          </w:t>
      </w:r>
      <w:r>
        <w:rPr>
          <w:rFonts w:ascii="Arial" w:hAnsi="Arial" w:cs="Arial"/>
          <w:sz w:val="20"/>
        </w:rPr>
        <w:t>Send OK</w:t>
      </w:r>
      <w:r w:rsidRPr="00755387">
        <w:rPr>
          <w:rFonts w:ascii="Arial" w:hAnsi="Arial" w:cs="Arial"/>
          <w:sz w:val="20"/>
        </w:rPr>
        <w:t xml:space="preserve"> </w:t>
      </w:r>
    </w:p>
    <w:p w14:paraId="5A107EF0" w14:textId="77777777" w:rsidR="00D04FE5" w:rsidRPr="00755387" w:rsidRDefault="00D04FE5" w:rsidP="00D04FE5">
      <w:pPr>
        <w:tabs>
          <w:tab w:val="left" w:pos="6615"/>
        </w:tabs>
        <w:rPr>
          <w:rFonts w:ascii="Arial" w:hAnsi="Arial" w:cs="Arial"/>
          <w:sz w:val="20"/>
        </w:rPr>
      </w:pPr>
      <w:r w:rsidRPr="00755387">
        <w:rPr>
          <w:rFonts w:ascii="Arial" w:hAnsi="Arial" w:cs="Arial"/>
          <w:sz w:val="20"/>
        </w:rPr>
        <w:t xml:space="preserve">         as final </w:t>
      </w:r>
    </w:p>
    <w:p w14:paraId="45E29E99" w14:textId="77777777" w:rsidR="00D04FE5" w:rsidRPr="00755387" w:rsidRDefault="00D04FE5" w:rsidP="00D04FE5">
      <w:pPr>
        <w:rPr>
          <w:rFonts w:ascii="Arial" w:hAnsi="Arial" w:cs="Arial"/>
          <w:sz w:val="20"/>
        </w:rPr>
      </w:pPr>
      <w:r w:rsidRPr="00755387">
        <w:rPr>
          <w:rFonts w:ascii="Arial" w:hAnsi="Arial" w:cs="Arial"/>
          <w:sz w:val="20"/>
        </w:rPr>
        <w:t xml:space="preserve">         response                               </w:t>
      </w:r>
      <w:r w:rsidRPr="00755387">
        <w:rPr>
          <w:rFonts w:ascii="Arial" w:hAnsi="Arial" w:cs="Arial"/>
          <w:noProof/>
          <w:sz w:val="20"/>
          <w:lang w:val="en-US"/>
        </w:rPr>
        <mc:AlternateContent>
          <mc:Choice Requires="wps">
            <w:drawing>
              <wp:anchor distT="0" distB="0" distL="114300" distR="114300" simplePos="0" relativeHeight="252445696" behindDoc="0" locked="0" layoutInCell="1" allowOverlap="1" wp14:anchorId="25F33F41" wp14:editId="7FCE7282">
                <wp:simplePos x="0" y="0"/>
                <wp:positionH relativeFrom="column">
                  <wp:posOffset>296186</wp:posOffset>
                </wp:positionH>
                <wp:positionV relativeFrom="paragraph">
                  <wp:posOffset>183377</wp:posOffset>
                </wp:positionV>
                <wp:extent cx="978011" cy="0"/>
                <wp:effectExtent l="38100" t="76200" r="0" b="95250"/>
                <wp:wrapNone/>
                <wp:docPr id="217" name="Straight Arrow Connector 217"/>
                <wp:cNvGraphicFramePr/>
                <a:graphic xmlns:a="http://schemas.openxmlformats.org/drawingml/2006/main">
                  <a:graphicData uri="http://schemas.microsoft.com/office/word/2010/wordprocessingShape">
                    <wps:wsp>
                      <wps:cNvCnPr/>
                      <wps:spPr>
                        <a:xfrm flipH="1">
                          <a:off x="0" y="0"/>
                          <a:ext cx="9780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184C8E" id="Straight Arrow Connector 217" o:spid="_x0000_s1026" type="#_x0000_t32" style="position:absolute;margin-left:23.3pt;margin-top:14.45pt;width:77pt;height:0;flip:x;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" strokecolor="#4579b8 [3044]">
                <v:stroke endarrow="block"/>
              </v:shape>
            </w:pict>
          </mc:Fallback>
        </mc:AlternateContent>
      </w:r>
    </w:p>
    <w:p w14:paraId="21EB2328" w14:textId="77777777" w:rsidR="00D04FE5" w:rsidRDefault="00D04FE5" w:rsidP="00D04FE5"/>
    <w:p w14:paraId="54B08B9F" w14:textId="77777777" w:rsidR="00D04FE5" w:rsidRDefault="00D04FE5" w:rsidP="00D04FE5"/>
    <w:p w14:paraId="13E947A7" w14:textId="77777777" w:rsidR="00D04FE5" w:rsidRDefault="00D04FE5" w:rsidP="00D04FE5"/>
    <w:p w14:paraId="776E92ED" w14:textId="77777777" w:rsidR="00D04FE5" w:rsidRDefault="00D04FE5" w:rsidP="00D04FE5">
      <w:r>
        <w:rPr>
          <w:rFonts w:ascii="Times New Roman" w:eastAsiaTheme="minorHAnsi" w:hAnsi="Times New Roman"/>
          <w:noProof/>
          <w:szCs w:val="24"/>
          <w:lang w:val="en-US"/>
        </w:rPr>
        <mc:AlternateContent>
          <mc:Choice Requires="wps">
            <w:drawing>
              <wp:anchor distT="0" distB="0" distL="114300" distR="114300" simplePos="0" relativeHeight="252444672" behindDoc="0" locked="0" layoutInCell="1" allowOverlap="1" wp14:anchorId="2E0BD386" wp14:editId="16BE7D8B">
                <wp:simplePos x="0" y="0"/>
                <wp:positionH relativeFrom="column">
                  <wp:posOffset>381635</wp:posOffset>
                </wp:positionH>
                <wp:positionV relativeFrom="paragraph">
                  <wp:posOffset>145719</wp:posOffset>
                </wp:positionV>
                <wp:extent cx="1762125" cy="704850"/>
                <wp:effectExtent l="57150" t="38100" r="85725" b="95250"/>
                <wp:wrapNone/>
                <wp:docPr id="222" name="Rectangle 222"/>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2F162FC" w14:textId="77777777" w:rsidR="00944514" w:rsidRDefault="00944514" w:rsidP="00D04FE5">
                            <w:pPr>
                              <w:jc w:val="center"/>
                            </w:pPr>
                            <w:r>
                              <w:t>CMD_TYPE_TEST</w:t>
                            </w:r>
                          </w:p>
                          <w:p w14:paraId="316F4B2B" w14:textId="77777777" w:rsidR="00944514" w:rsidRPr="003B462D" w:rsidRDefault="00944514" w:rsidP="00D04FE5">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0BD386" id="Rectangle 222" o:spid="_x0000_s1922" style="position:absolute;margin-left:30.05pt;margin-top:11.45pt;width:138.75pt;height:55.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" fillcolor="#92d050" strokecolor="#92d050">
                <v:shadow on="t" color="black" opacity="24903f" origin=",.5" offset="0,.55556mm"/>
                <v:textbox>
                  <w:txbxContent>
                    <w:p w14:paraId="72F162FC" w14:textId="77777777" w:rsidR="00944514" w:rsidRDefault="00944514" w:rsidP="00D04FE5">
                      <w:pPr>
                        <w:jc w:val="center"/>
                      </w:pPr>
                      <w:r>
                        <w:t>CMD_TYPE_TEST</w:t>
                      </w:r>
                    </w:p>
                    <w:p w14:paraId="316F4B2B" w14:textId="77777777" w:rsidR="00944514" w:rsidRPr="003B462D" w:rsidRDefault="00944514" w:rsidP="00D04FE5">
                      <w:pPr>
                        <w:jc w:val="center"/>
                        <w:rPr>
                          <w:color w:val="92D050"/>
                        </w:rPr>
                      </w:pPr>
                      <w:r>
                        <w:t xml:space="preserve"> Module</w:t>
                      </w:r>
                    </w:p>
                  </w:txbxContent>
                </v:textbox>
              </v:rect>
            </w:pict>
          </mc:Fallback>
        </mc:AlternateContent>
      </w:r>
    </w:p>
    <w:p w14:paraId="68079651" w14:textId="77777777" w:rsidR="00D04FE5" w:rsidRDefault="00D04FE5" w:rsidP="00D04FE5"/>
    <w:p w14:paraId="061E83F6" w14:textId="77777777" w:rsidR="00D04FE5" w:rsidRDefault="00D04FE5" w:rsidP="00D04FE5"/>
    <w:p w14:paraId="5BB9225F" w14:textId="77777777" w:rsidR="00D04FE5" w:rsidRDefault="00D04FE5" w:rsidP="00D04FE5"/>
    <w:p w14:paraId="68688494" w14:textId="77777777" w:rsidR="00D04FE5" w:rsidRDefault="00D04FE5" w:rsidP="00D04FE5"/>
    <w:p w14:paraId="0CB31B74" w14:textId="77777777" w:rsidR="00D04FE5" w:rsidRDefault="00D04FE5" w:rsidP="00D04FE5">
      <w:pPr>
        <w:rPr>
          <w:rFonts w:ascii="Arial" w:hAnsi="Arial" w:cs="Arial"/>
        </w:rPr>
      </w:pPr>
      <w:r>
        <w:rPr>
          <w:rFonts w:ascii="Arial" w:hAnsi="Arial" w:cs="Arial"/>
        </w:rPr>
        <w:t xml:space="preserve">                                      </w:t>
      </w:r>
    </w:p>
    <w:p w14:paraId="4E30E404" w14:textId="53E92D67" w:rsidR="00D04FE5" w:rsidRPr="001D2871" w:rsidRDefault="00D04FE5" w:rsidP="00D04FE5">
      <w:pPr>
        <w:rPr>
          <w:rFonts w:ascii="Arial" w:hAnsi="Arial" w:cs="Arial"/>
          <w:sz w:val="20"/>
        </w:rPr>
      </w:pPr>
      <w:r>
        <w:rPr>
          <w:rFonts w:ascii="Arial" w:hAnsi="Arial" w:cs="Arial"/>
        </w:rPr>
        <w:t xml:space="preserve">                                    </w:t>
      </w:r>
    </w:p>
    <w:p w14:paraId="44A8541B" w14:textId="6153587E" w:rsidR="00D04FE5" w:rsidRDefault="00D04FE5" w:rsidP="00D04FE5"/>
    <w:p w14:paraId="66B58C06" w14:textId="578577CA" w:rsidR="00D04FE5" w:rsidRDefault="00D04FE5" w:rsidP="00D04FE5">
      <w:pPr>
        <w:autoSpaceDE w:val="0"/>
        <w:autoSpaceDN w:val="0"/>
        <w:adjustRightInd w:val="0"/>
        <w:rPr>
          <w:rFonts w:ascii="Arial" w:hAnsi="Arial" w:cs="Arial"/>
        </w:rPr>
      </w:pPr>
    </w:p>
    <w:p w14:paraId="5DC9BA70" w14:textId="77777777" w:rsidR="00D04FE5" w:rsidRPr="00E41B5A" w:rsidRDefault="00D04FE5" w:rsidP="00D04FE5">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1F0248FC" w14:textId="77777777" w:rsidR="00D04FE5" w:rsidRDefault="00D04FE5" w:rsidP="00D04FE5">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35B6AD69" w14:textId="22ADC4A4" w:rsidR="00D04FE5" w:rsidRDefault="00D04FE5" w:rsidP="00D04FE5">
      <w:pPr>
        <w:autoSpaceDE w:val="0"/>
        <w:autoSpaceDN w:val="0"/>
        <w:adjustRightInd w:val="0"/>
        <w:rPr>
          <w:rFonts w:ascii="Arial" w:hAnsi="Arial" w:cs="Arial"/>
        </w:rPr>
      </w:pPr>
    </w:p>
    <w:p w14:paraId="3C276206" w14:textId="2127668D" w:rsidR="00D04FE5" w:rsidRDefault="00FA0962" w:rsidP="00D04FE5">
      <w:r>
        <w:rPr>
          <w:noProof/>
          <w:lang w:val="en-US"/>
        </w:rPr>
        <mc:AlternateContent>
          <mc:Choice Requires="wps">
            <w:drawing>
              <wp:anchor distT="0" distB="0" distL="114300" distR="114300" simplePos="0" relativeHeight="252465152" behindDoc="0" locked="0" layoutInCell="1" allowOverlap="1" wp14:anchorId="7F95F6B3" wp14:editId="48CA8A4C">
                <wp:simplePos x="0" y="0"/>
                <wp:positionH relativeFrom="column">
                  <wp:posOffset>295275</wp:posOffset>
                </wp:positionH>
                <wp:positionV relativeFrom="paragraph">
                  <wp:posOffset>6985</wp:posOffset>
                </wp:positionV>
                <wp:extent cx="971550" cy="0"/>
                <wp:effectExtent l="38100" t="76200" r="0" b="95250"/>
                <wp:wrapNone/>
                <wp:docPr id="879" name="Straight Arrow Connector 879"/>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F408B74" id="Straight Arrow Connector 879" o:spid="_x0000_s1026" type="#_x0000_t32" style="position:absolute;margin-left:23.25pt;margin-top:.55pt;width:76.5pt;height:0;flip:x;z-index:25246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" strokecolor="#4579b8 [3044]">
                <v:stroke endarrow="block"/>
              </v:shape>
            </w:pict>
          </mc:Fallback>
        </mc:AlternateContent>
      </w:r>
    </w:p>
    <w:p w14:paraId="4DE84197" w14:textId="77777777" w:rsidR="00D04FE5" w:rsidRDefault="00D04FE5" w:rsidP="00D04FE5"/>
    <w:p w14:paraId="62292DA6" w14:textId="77777777" w:rsidR="00D04FE5" w:rsidRDefault="00D04FE5" w:rsidP="00D04FE5">
      <w:pPr>
        <w:rPr>
          <w:rFonts w:ascii="Arial" w:hAnsi="Arial" w:cs="Arial"/>
        </w:rPr>
      </w:pPr>
    </w:p>
    <w:p w14:paraId="60C91371" w14:textId="77777777" w:rsidR="00D04FE5" w:rsidRDefault="00D04FE5" w:rsidP="00D04FE5">
      <w:pPr>
        <w:rPr>
          <w:rFonts w:ascii="Arial" w:hAnsi="Arial" w:cs="Arial"/>
        </w:rPr>
      </w:pPr>
    </w:p>
    <w:p w14:paraId="1CFBC399" w14:textId="3CFF478E" w:rsidR="00D04FE5" w:rsidRDefault="00D04FE5" w:rsidP="00D04FE5">
      <w:pPr>
        <w:rPr>
          <w:rFonts w:ascii="Arial" w:hAnsi="Arial" w:cs="Arial"/>
        </w:rPr>
      </w:pPr>
    </w:p>
    <w:p w14:paraId="2868E10A" w14:textId="77777777" w:rsidR="00A82F6E" w:rsidRDefault="00A82F6E" w:rsidP="00D04FE5">
      <w:pPr>
        <w:rPr>
          <w:rFonts w:ascii="Arial" w:hAnsi="Arial" w:cs="Arial"/>
        </w:rPr>
      </w:pPr>
    </w:p>
    <w:p w14:paraId="018B8D7E" w14:textId="77777777" w:rsidR="00D04FE5" w:rsidRDefault="00D04FE5" w:rsidP="00D04FE5">
      <w:pPr>
        <w:rPr>
          <w:rFonts w:ascii="Arial" w:hAnsi="Arial" w:cs="Arial"/>
        </w:rPr>
      </w:pPr>
    </w:p>
    <w:p w14:paraId="61BFC422" w14:textId="77777777" w:rsidR="00D04FE5" w:rsidRDefault="00D04FE5" w:rsidP="00D04FE5">
      <w:pPr>
        <w:rPr>
          <w:rFonts w:ascii="Arial" w:hAnsi="Arial" w:cs="Arial"/>
        </w:rPr>
      </w:pPr>
    </w:p>
    <w:p w14:paraId="14D43063" w14:textId="13A6B6A4" w:rsidR="00D04FE5" w:rsidRDefault="00D04FE5" w:rsidP="00D04FE5">
      <w:pPr>
        <w:rPr>
          <w:rFonts w:ascii="Arial" w:hAnsi="Arial" w:cs="Arial"/>
        </w:rPr>
      </w:pPr>
    </w:p>
    <w:p w14:paraId="2B50F15A" w14:textId="207D9581" w:rsidR="00D04FE5" w:rsidRPr="00215EAC" w:rsidRDefault="00D04FE5" w:rsidP="00D04FE5">
      <w:pPr>
        <w:rPr>
          <w:rFonts w:ascii="Arial" w:hAnsi="Arial" w:cs="Arial"/>
        </w:rPr>
      </w:pPr>
    </w:p>
    <w:p w14:paraId="5B47C3B0" w14:textId="0CDD2AC4" w:rsidR="00D04FE5" w:rsidRPr="00215EAC" w:rsidRDefault="00E83FF6" w:rsidP="00D04FE5">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423168" behindDoc="0" locked="0" layoutInCell="1" allowOverlap="1" wp14:anchorId="0B1CB2EC" wp14:editId="1FCA935F">
                <wp:simplePos x="0" y="0"/>
                <wp:positionH relativeFrom="page">
                  <wp:posOffset>6962775</wp:posOffset>
                </wp:positionH>
                <wp:positionV relativeFrom="paragraph">
                  <wp:posOffset>1905</wp:posOffset>
                </wp:positionV>
                <wp:extent cx="731520" cy="640080"/>
                <wp:effectExtent l="0" t="0" r="11430" b="26670"/>
                <wp:wrapNone/>
                <wp:docPr id="282" name="Rectangle 28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A73C523" w14:textId="77777777" w:rsidR="00944514" w:rsidRDefault="00944514" w:rsidP="00D04FE5">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CB2EC" id="Rectangle 282" o:spid="_x0000_s1923" style="position:absolute;left:0;text-align:left;margin-left:548.25pt;margin-top:.15pt;width:57.6pt;height:50.4pt;z-index:25242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" fillcolor="#8064a2 [3207]" strokecolor="#5a5a5a [2109]" strokeweight="1pt">
                <v:textbox>
                  <w:txbxContent>
                    <w:p w14:paraId="7A73C523" w14:textId="77777777" w:rsidR="00944514" w:rsidRDefault="00944514" w:rsidP="00D04FE5">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426240" behindDoc="0" locked="0" layoutInCell="1" allowOverlap="1" wp14:anchorId="439E6BED" wp14:editId="62A06470">
                <wp:simplePos x="0" y="0"/>
                <wp:positionH relativeFrom="column">
                  <wp:posOffset>3771265</wp:posOffset>
                </wp:positionH>
                <wp:positionV relativeFrom="paragraph">
                  <wp:posOffset>-7620</wp:posOffset>
                </wp:positionV>
                <wp:extent cx="1047750" cy="678180"/>
                <wp:effectExtent l="0" t="0" r="19050" b="26670"/>
                <wp:wrapNone/>
                <wp:docPr id="280" name="Rectangle 280"/>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C88339C" w14:textId="77777777" w:rsidR="00944514" w:rsidRDefault="00944514" w:rsidP="00D04FE5">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E6BED" id="Rectangle 280" o:spid="_x0000_s1924" style="position:absolute;left:0;text-align:left;margin-left:296.95pt;margin-top:-.6pt;width:82.5pt;height:53.4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" fillcolor="#c0504d [3205]" strokecolor="#243f60 [1604]" strokeweight="1pt">
                <v:textbox>
                  <w:txbxContent>
                    <w:p w14:paraId="3C88339C" w14:textId="77777777" w:rsidR="00944514" w:rsidRDefault="00944514" w:rsidP="00D04FE5">
                      <w:pPr>
                        <w:jc w:val="center"/>
                      </w:pPr>
                      <w:r>
                        <w:t>Other Legato Services</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420096" behindDoc="0" locked="0" layoutInCell="1" allowOverlap="1" wp14:anchorId="572D9F54" wp14:editId="0C463D2C">
                <wp:simplePos x="0" y="0"/>
                <wp:positionH relativeFrom="margin">
                  <wp:posOffset>-635</wp:posOffset>
                </wp:positionH>
                <wp:positionV relativeFrom="paragraph">
                  <wp:posOffset>9525</wp:posOffset>
                </wp:positionV>
                <wp:extent cx="822325" cy="640080"/>
                <wp:effectExtent l="0" t="0" r="15875" b="26670"/>
                <wp:wrapNone/>
                <wp:docPr id="283" name="Rectangle 28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B4CAC" w14:textId="77777777" w:rsidR="00944514" w:rsidRDefault="00944514" w:rsidP="00D04FE5">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D9F54" id="Rectangle 283" o:spid="_x0000_s1925" style="position:absolute;left:0;text-align:left;margin-left:-.05pt;margin-top:.75pt;width:64.75pt;height:50.4pt;z-index:25242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D7bG5sQCAAAMBgAADgAAAAAAAAAAAAAAAAAuAgAAZHJzL2Uyb0RvYy54bWxQSwECLQAU&#10;AAYACAAAACEAybuRdt8AAAAHAQAADwAAAAAAAAAAAAAAAAAeBQAAZHJzL2Rvd25yZXYueG1sUEsF&#10;BgAAAAAEAAQA8wAAACoGAAAAAA==&#10;" fillcolor="#f79646 [3209]" strokecolor="#5a5a5a [2109]" strokeweight="1pt">
                <v:textbox>
                  <w:txbxContent>
                    <w:p w14:paraId="3CEB4CAC" w14:textId="77777777" w:rsidR="00944514" w:rsidRDefault="00944514" w:rsidP="00D04FE5">
                      <w:pPr>
                        <w:jc w:val="center"/>
                      </w:pPr>
                      <w:r>
                        <w:t>Host with Linux OS</w:t>
                      </w:r>
                    </w:p>
                  </w:txbxContent>
                </v:textbox>
                <w10:wrap anchorx="margin"/>
              </v:rect>
            </w:pict>
          </mc:Fallback>
        </mc:AlternateContent>
      </w:r>
      <w:r w:rsidR="00D04FE5">
        <w:rPr>
          <w:rFonts w:ascii="Arial" w:hAnsi="Arial" w:cs="Arial"/>
          <w:noProof/>
          <w:lang w:val="en-US"/>
        </w:rPr>
        <mc:AlternateContent>
          <mc:Choice Requires="wps">
            <w:drawing>
              <wp:anchor distT="0" distB="0" distL="114300" distR="114300" simplePos="0" relativeHeight="252428288" behindDoc="0" locked="0" layoutInCell="1" allowOverlap="1" wp14:anchorId="7DA58AC9" wp14:editId="52CA3E00">
                <wp:simplePos x="0" y="0"/>
                <wp:positionH relativeFrom="column">
                  <wp:posOffset>4886325</wp:posOffset>
                </wp:positionH>
                <wp:positionV relativeFrom="paragraph">
                  <wp:posOffset>10160</wp:posOffset>
                </wp:positionV>
                <wp:extent cx="819150" cy="640080"/>
                <wp:effectExtent l="0" t="0" r="19050" b="26670"/>
                <wp:wrapNone/>
                <wp:docPr id="284" name="Rectangle 284"/>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3463320" w14:textId="77777777" w:rsidR="00944514" w:rsidRDefault="00944514" w:rsidP="00D04FE5">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58AC9" id="Rectangle 284" o:spid="_x0000_s1926" style="position:absolute;left:0;text-align:left;margin-left:384.75pt;margin-top:.8pt;width:64.5pt;height:50.4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" fillcolor="#c0504d [3205]" strokecolor="#243f60 [1604]" strokeweight="1pt">
                <v:textbox>
                  <w:txbxContent>
                    <w:p w14:paraId="73463320" w14:textId="77777777" w:rsidR="00944514" w:rsidRDefault="00944514" w:rsidP="00D04FE5">
                      <w:pPr>
                        <w:jc w:val="center"/>
                      </w:pPr>
                      <w:r>
                        <w:t>Modem Service (mdc)</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8048" behindDoc="0" locked="0" layoutInCell="1" allowOverlap="1" wp14:anchorId="33B95EF1" wp14:editId="697C0E54">
                <wp:simplePos x="0" y="0"/>
                <wp:positionH relativeFrom="margin">
                  <wp:posOffset>5076825</wp:posOffset>
                </wp:positionH>
                <wp:positionV relativeFrom="paragraph">
                  <wp:posOffset>76200</wp:posOffset>
                </wp:positionV>
                <wp:extent cx="676275" cy="314325"/>
                <wp:effectExtent l="0" t="0" r="9525" b="9525"/>
                <wp:wrapNone/>
                <wp:docPr id="285" name="Rounded Rectangle 285"/>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40C68E8"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95EF1" id="Rounded Rectangle 285" o:spid="_x0000_s1927" style="position:absolute;left:0;text-align:left;margin-left:399.75pt;margin-top:6pt;width:53.25pt;height:24.75pt;z-index:25241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dVk6&#10;dYMCAABOBQAADgAAAAAAAAAAAAAAAAAuAgAAZHJzL2Uyb0RvYy54bWxQSwECLQAUAAYACAAAACEA&#10;HaoHDd4AAAAJAQAADwAAAAAAAAAAAAAAAADdBAAAZHJzL2Rvd25yZXYueG1sUEsFBgAAAAAEAAQA&#10;8wAAAOgFAAAAAA==&#10;" fillcolor="white [3201]" stroked="f" strokeweight="2pt">
                <v:textbox>
                  <w:txbxContent>
                    <w:p w14:paraId="740C68E8"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421120" behindDoc="0" locked="0" layoutInCell="1" allowOverlap="1" wp14:anchorId="573E90FE" wp14:editId="164D505E">
                <wp:simplePos x="0" y="0"/>
                <wp:positionH relativeFrom="column">
                  <wp:posOffset>895350</wp:posOffset>
                </wp:positionH>
                <wp:positionV relativeFrom="paragraph">
                  <wp:posOffset>0</wp:posOffset>
                </wp:positionV>
                <wp:extent cx="828675" cy="640080"/>
                <wp:effectExtent l="0" t="0" r="28575" b="26670"/>
                <wp:wrapNone/>
                <wp:docPr id="288" name="Rectangle 28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D9F0AD4" w14:textId="77777777" w:rsidR="00944514" w:rsidRDefault="00944514" w:rsidP="00D04FE5">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E90FE" id="Rectangle 288" o:spid="_x0000_s1928" style="position:absolute;left:0;text-align:left;margin-left:70.5pt;margin-top:0;width:65.25pt;height:50.4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MU3U1LEAgAADAYAAA4AAAAAAAAAAAAAAAAALgIAAGRycy9lMm9Eb2MueG1sUEsBAi0AFAAGAAgA&#10;AAAhAAr7UkjaAAAACAEAAA8AAAAAAAAAAAAAAAAAHgUAAGRycy9kb3ducmV2LnhtbFBLBQYAAAAA&#10;BAAEAPMAAAAlBgAAAAA=&#10;" fillcolor="#4f81bd [3204]" strokecolor="#5a5a5a [2109]" strokeweight="1pt">
                <v:textbox>
                  <w:txbxContent>
                    <w:p w14:paraId="6D9F0AD4" w14:textId="77777777" w:rsidR="00944514" w:rsidRDefault="00944514" w:rsidP="00D04FE5">
                      <w:pPr>
                        <w:jc w:val="center"/>
                      </w:pPr>
                      <w:r>
                        <w:t>Legato App</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9072" behindDoc="0" locked="0" layoutInCell="1" allowOverlap="1" wp14:anchorId="2F10F5CC" wp14:editId="38B2702C">
                <wp:simplePos x="0" y="0"/>
                <wp:positionH relativeFrom="margin">
                  <wp:align>right</wp:align>
                </wp:positionH>
                <wp:positionV relativeFrom="paragraph">
                  <wp:posOffset>9525</wp:posOffset>
                </wp:positionV>
                <wp:extent cx="361950" cy="504825"/>
                <wp:effectExtent l="0" t="0" r="0" b="9525"/>
                <wp:wrapNone/>
                <wp:docPr id="291" name="Rounded Rectangle 29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F39DF4D"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10F5CC" id="Rounded Rectangle 291" o:spid="_x0000_s1929" style="position:absolute;left:0;text-align:left;margin-left:-22.7pt;margin-top:.75pt;width:28.5pt;height:39.75pt;z-index:252419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Kx9XbeDAgAA&#10;TgUAAA4AAAAAAAAAAAAAAAAALgIAAGRycy9lMm9Eb2MueG1sUEsBAi0AFAAGAAgAAAAhADiZp87Z&#10;AAAABAEAAA8AAAAAAAAAAAAAAAAA3QQAAGRycy9kb3ducmV2LnhtbFBLBQYAAAAABAAEAPMAAADj&#10;BQAAAAA=&#10;" fillcolor="white [3201]" stroked="f" strokeweight="2pt">
                <v:textbox>
                  <w:txbxContent>
                    <w:p w14:paraId="0F39DF4D"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422144" behindDoc="0" locked="0" layoutInCell="1" allowOverlap="1" wp14:anchorId="30861264" wp14:editId="227C47F8">
                <wp:simplePos x="0" y="0"/>
                <wp:positionH relativeFrom="column">
                  <wp:posOffset>2505075</wp:posOffset>
                </wp:positionH>
                <wp:positionV relativeFrom="paragraph">
                  <wp:posOffset>0</wp:posOffset>
                </wp:positionV>
                <wp:extent cx="1143000" cy="640080"/>
                <wp:effectExtent l="0" t="0" r="19050" b="26670"/>
                <wp:wrapNone/>
                <wp:docPr id="292" name="Rectangle 29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D3DD43C" w14:textId="77777777" w:rsidR="00944514" w:rsidRDefault="00944514" w:rsidP="00D04FE5">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61264" id="Rectangle 292" o:spid="_x0000_s1930" style="position:absolute;left:0;text-align:left;margin-left:197.25pt;margin-top:0;width:90pt;height:50.4pt;z-index:25242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CclMh0wwIAAA0GAAAOAAAAAAAAAAAAAAAAAC4CAABkcnMvZTJvRG9jLnhtbFBLAQItABQABgAI&#10;AAAAIQDFzrIT3AAAAAgBAAAPAAAAAAAAAAAAAAAAAB0FAABkcnMvZG93bnJldi54bWxQSwUGAAAA&#10;AAQABADzAAAAJgYAAAAA&#10;" fillcolor="#c0504d [3205]" strokecolor="#5a5a5a [2109]" strokeweight="1pt">
                <v:textbox>
                  <w:txbxContent>
                    <w:p w14:paraId="1D3DD43C" w14:textId="77777777" w:rsidR="00944514" w:rsidRDefault="00944514" w:rsidP="00D04FE5">
                      <w:pPr>
                        <w:jc w:val="center"/>
                      </w:pPr>
                      <w:r>
                        <w:t>Legato AT Server</w:t>
                      </w:r>
                    </w:p>
                  </w:txbxContent>
                </v:textbox>
              </v: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7024" behindDoc="0" locked="0" layoutInCell="1" allowOverlap="1" wp14:anchorId="14E1AD11" wp14:editId="30B932F4">
                <wp:simplePos x="0" y="0"/>
                <wp:positionH relativeFrom="margin">
                  <wp:posOffset>2533650</wp:posOffset>
                </wp:positionH>
                <wp:positionV relativeFrom="paragraph">
                  <wp:posOffset>57150</wp:posOffset>
                </wp:positionV>
                <wp:extent cx="1114425" cy="495300"/>
                <wp:effectExtent l="0" t="0" r="9525" b="0"/>
                <wp:wrapNone/>
                <wp:docPr id="293" name="Rounded Rectangle 29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18A6D62"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E1AD11" id="Rounded Rectangle 293" o:spid="_x0000_s1931" style="position:absolute;left:0;text-align:left;margin-left:199.5pt;margin-top:4.5pt;width:87.75pt;height:39pt;z-index:25241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c&#10;ZlcrhQIAAE8FAAAOAAAAAAAAAAAAAAAAAC4CAABkcnMvZTJvRG9jLnhtbFBLAQItABQABgAIAAAA&#10;IQCcO6n33gAAAAgBAAAPAAAAAAAAAAAAAAAAAN8EAABkcnMvZG93bnJldi54bWxQSwUGAAAAAAQA&#10;BADzAAAA6gUAAAAA&#10;" fillcolor="white [3201]" stroked="f" strokeweight="2pt">
                <v:textbox>
                  <w:txbxContent>
                    <w:p w14:paraId="718A6D62"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4976" behindDoc="0" locked="0" layoutInCell="1" allowOverlap="1" wp14:anchorId="4BE482F2" wp14:editId="1880629F">
                <wp:simplePos x="0" y="0"/>
                <wp:positionH relativeFrom="column">
                  <wp:posOffset>552450</wp:posOffset>
                </wp:positionH>
                <wp:positionV relativeFrom="paragraph">
                  <wp:posOffset>9525</wp:posOffset>
                </wp:positionV>
                <wp:extent cx="533400" cy="314325"/>
                <wp:effectExtent l="0" t="0" r="0" b="9525"/>
                <wp:wrapNone/>
                <wp:docPr id="301" name="Rounded Rectangle 30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D30A60"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482F2" id="Rounded Rectangle 301" o:spid="_x0000_s1932" style="position:absolute;left:0;text-align:left;margin-left:43.5pt;margin-top:.75pt;width:42pt;height:24.75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XRmOhggIA&#10;AE4FAAAOAAAAAAAAAAAAAAAAAC4CAABkcnMvZTJvRG9jLnhtbFBLAQItABQABgAIAAAAIQDSoU39&#10;2wAAAAcBAAAPAAAAAAAAAAAAAAAAANwEAABkcnMvZG93bnJldi54bWxQSwUGAAAAAAQABADzAAAA&#10;5AUAAAAA&#10;" fillcolor="white [3201]" stroked="f" strokeweight="2pt">
                <v:textbox>
                  <w:txbxContent>
                    <w:p w14:paraId="39D30A60" w14:textId="77777777" w:rsidR="00944514" w:rsidRPr="00B6176C" w:rsidRDefault="00944514" w:rsidP="00D04FE5">
                      <w:pPr>
                        <w:jc w:val="center"/>
                      </w:pPr>
                    </w:p>
                  </w:txbxContent>
                </v:textbox>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6000" behindDoc="0" locked="0" layoutInCell="1" allowOverlap="1" wp14:anchorId="10542609" wp14:editId="0743EA8F">
                <wp:simplePos x="0" y="0"/>
                <wp:positionH relativeFrom="margin">
                  <wp:align>left</wp:align>
                </wp:positionH>
                <wp:positionV relativeFrom="paragraph">
                  <wp:posOffset>9525</wp:posOffset>
                </wp:positionV>
                <wp:extent cx="533400" cy="314325"/>
                <wp:effectExtent l="0" t="0" r="0" b="9525"/>
                <wp:wrapNone/>
                <wp:docPr id="302" name="Rounded Rectangle 30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A6E7FA1" w14:textId="77777777" w:rsidR="00944514" w:rsidRPr="00B6176C" w:rsidRDefault="00944514" w:rsidP="00D04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42609" id="Rounded Rectangle 302" o:spid="_x0000_s1933" style="position:absolute;left:0;text-align:left;margin-left:0;margin-top:.75pt;width:42pt;height:24.75pt;z-index:25241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D0iAWBgQIAAE4F&#10;AAAOAAAAAAAAAAAAAAAAAC4CAABkcnMvZTJvRG9jLnhtbFBLAQItABQABgAIAAAAIQAbbh3+2QAA&#10;AAQBAAAPAAAAAAAAAAAAAAAAANsEAABkcnMvZG93bnJldi54bWxQSwUGAAAAAAQABADzAAAA4QUA&#10;AAAA&#10;" fillcolor="white [3201]" stroked="f" strokeweight="2pt">
                <v:textbox>
                  <w:txbxContent>
                    <w:p w14:paraId="2A6E7FA1" w14:textId="77777777" w:rsidR="00944514" w:rsidRPr="00B6176C" w:rsidRDefault="00944514" w:rsidP="00D04FE5">
                      <w:pPr>
                        <w:jc w:val="center"/>
                      </w:pPr>
                    </w:p>
                  </w:txbxContent>
                </v:textbox>
                <w10:wrap anchorx="margin"/>
              </v:roundrect>
            </w:pict>
          </mc:Fallback>
        </mc:AlternateContent>
      </w:r>
      <w:r w:rsidR="00D04FE5" w:rsidRPr="00215EAC">
        <w:rPr>
          <w:rFonts w:ascii="Arial" w:hAnsi="Arial" w:cs="Arial"/>
          <w:noProof/>
          <w:lang w:val="en-US"/>
        </w:rPr>
        <mc:AlternateContent>
          <mc:Choice Requires="wps">
            <w:drawing>
              <wp:anchor distT="0" distB="0" distL="114300" distR="114300" simplePos="0" relativeHeight="252413952" behindDoc="0" locked="0" layoutInCell="1" allowOverlap="1" wp14:anchorId="538A27C5" wp14:editId="762496C4">
                <wp:simplePos x="0" y="0"/>
                <wp:positionH relativeFrom="column">
                  <wp:posOffset>714375</wp:posOffset>
                </wp:positionH>
                <wp:positionV relativeFrom="paragraph">
                  <wp:posOffset>8791575</wp:posOffset>
                </wp:positionV>
                <wp:extent cx="1771650" cy="333375"/>
                <wp:effectExtent l="0" t="0" r="0" b="9525"/>
                <wp:wrapNone/>
                <wp:docPr id="303" name="Rounded Rectangle 30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5BC6425" w14:textId="77777777" w:rsidR="00944514" w:rsidRDefault="00944514" w:rsidP="00D04FE5">
                            <w:pPr>
                              <w:jc w:val="center"/>
                              <w:rPr>
                                <w:rFonts w:ascii="Tahoma" w:hAnsi="Tahoma" w:cs="Tahoma"/>
                                <w:sz w:val="20"/>
                              </w:rPr>
                            </w:pPr>
                          </w:p>
                          <w:p w14:paraId="775A9EE7" w14:textId="77777777" w:rsidR="00944514" w:rsidRDefault="00944514" w:rsidP="00D04FE5">
                            <w:pPr>
                              <w:jc w:val="center"/>
                              <w:rPr>
                                <w:rFonts w:ascii="Tahoma" w:hAnsi="Tahoma" w:cs="Tahoma"/>
                                <w:sz w:val="20"/>
                              </w:rPr>
                            </w:pPr>
                          </w:p>
                          <w:p w14:paraId="6A8EFE59" w14:textId="77777777" w:rsidR="00944514" w:rsidRDefault="00944514" w:rsidP="00D04FE5">
                            <w:pPr>
                              <w:jc w:val="center"/>
                              <w:rPr>
                                <w:rFonts w:ascii="Tahoma" w:hAnsi="Tahoma" w:cs="Tahoma"/>
                                <w:sz w:val="20"/>
                              </w:rPr>
                            </w:pPr>
                          </w:p>
                          <w:p w14:paraId="0AC0950C" w14:textId="77777777" w:rsidR="00944514" w:rsidRDefault="00944514" w:rsidP="00D04FE5">
                            <w:pPr>
                              <w:jc w:val="center"/>
                              <w:rPr>
                                <w:rFonts w:ascii="Tahoma" w:hAnsi="Tahoma" w:cs="Tahoma"/>
                                <w:sz w:val="20"/>
                              </w:rPr>
                            </w:pPr>
                          </w:p>
                          <w:p w14:paraId="19229260" w14:textId="77777777" w:rsidR="00944514" w:rsidRPr="003B4DCF" w:rsidRDefault="00944514" w:rsidP="00D04FE5">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A27C5" id="Rounded Rectangle 303" o:spid="_x0000_s1934" style="position:absolute;left:0;text-align:left;margin-left:56.25pt;margin-top:692.25pt;width:139.5pt;height:26.25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wm+3g&#10;ggIAAE8FAAAOAAAAAAAAAAAAAAAAAC4CAABkcnMvZTJvRG9jLnhtbFBLAQItABQABgAIAAAAIQBF&#10;Blh63gAAAA0BAAAPAAAAAAAAAAAAAAAAANwEAABkcnMvZG93bnJldi54bWxQSwUGAAAAAAQABADz&#10;AAAA5wUAAAAA&#10;" fillcolor="white [3201]" stroked="f" strokeweight="2pt">
                <v:textbox>
                  <w:txbxContent>
                    <w:p w14:paraId="15BC6425" w14:textId="77777777" w:rsidR="00944514" w:rsidRDefault="00944514" w:rsidP="00D04FE5">
                      <w:pPr>
                        <w:jc w:val="center"/>
                        <w:rPr>
                          <w:rFonts w:ascii="Tahoma" w:hAnsi="Tahoma" w:cs="Tahoma"/>
                          <w:sz w:val="20"/>
                        </w:rPr>
                      </w:pPr>
                    </w:p>
                    <w:p w14:paraId="775A9EE7" w14:textId="77777777" w:rsidR="00944514" w:rsidRDefault="00944514" w:rsidP="00D04FE5">
                      <w:pPr>
                        <w:jc w:val="center"/>
                        <w:rPr>
                          <w:rFonts w:ascii="Tahoma" w:hAnsi="Tahoma" w:cs="Tahoma"/>
                          <w:sz w:val="20"/>
                        </w:rPr>
                      </w:pPr>
                    </w:p>
                    <w:p w14:paraId="6A8EFE59" w14:textId="77777777" w:rsidR="00944514" w:rsidRDefault="00944514" w:rsidP="00D04FE5">
                      <w:pPr>
                        <w:jc w:val="center"/>
                        <w:rPr>
                          <w:rFonts w:ascii="Tahoma" w:hAnsi="Tahoma" w:cs="Tahoma"/>
                          <w:sz w:val="20"/>
                        </w:rPr>
                      </w:pPr>
                    </w:p>
                    <w:p w14:paraId="0AC0950C" w14:textId="77777777" w:rsidR="00944514" w:rsidRDefault="00944514" w:rsidP="00D04FE5">
                      <w:pPr>
                        <w:jc w:val="center"/>
                        <w:rPr>
                          <w:rFonts w:ascii="Tahoma" w:hAnsi="Tahoma" w:cs="Tahoma"/>
                          <w:sz w:val="20"/>
                        </w:rPr>
                      </w:pPr>
                    </w:p>
                    <w:p w14:paraId="19229260" w14:textId="77777777" w:rsidR="00944514" w:rsidRPr="003B4DCF" w:rsidRDefault="00944514" w:rsidP="00D04FE5">
                      <w:pPr>
                        <w:jc w:val="center"/>
                        <w:rPr>
                          <w:rFonts w:ascii="Tahoma" w:hAnsi="Tahoma" w:cs="Tahoma"/>
                          <w:sz w:val="20"/>
                        </w:rPr>
                      </w:pPr>
                    </w:p>
                  </w:txbxContent>
                </v:textbox>
              </v:roundrect>
            </w:pict>
          </mc:Fallback>
        </mc:AlternateContent>
      </w:r>
      <w:r w:rsidR="00D04FE5" w:rsidRPr="00215EAC">
        <w:rPr>
          <w:rFonts w:ascii="Arial" w:hAnsi="Arial" w:cs="Arial"/>
        </w:rPr>
        <w:t xml:space="preserve">                                                         </w:t>
      </w:r>
    </w:p>
    <w:p w14:paraId="6B2B2767" w14:textId="77777777" w:rsidR="00D04FE5" w:rsidRPr="00000A88" w:rsidRDefault="00D04FE5" w:rsidP="00D04FE5">
      <w:pPr>
        <w:rPr>
          <w:rFonts w:ascii="Arial" w:hAnsi="Arial" w:cs="Arial"/>
          <w:sz w:val="22"/>
          <w:szCs w:val="22"/>
        </w:rPr>
      </w:pPr>
    </w:p>
    <w:p w14:paraId="71938CE8" w14:textId="77777777" w:rsidR="00D04FE5" w:rsidRDefault="00D04FE5" w:rsidP="00D04FE5">
      <w:pPr>
        <w:rPr>
          <w:rFonts w:ascii="Arial" w:hAnsi="Arial" w:cs="Arial"/>
          <w:sz w:val="20"/>
        </w:rPr>
      </w:pPr>
      <w:r w:rsidRPr="00215EAC">
        <w:rPr>
          <w:rFonts w:ascii="Arial" w:hAnsi="Arial" w:cs="Arial"/>
          <w:sz w:val="20"/>
        </w:rPr>
        <w:t xml:space="preserve">                                    AT </w:t>
      </w:r>
    </w:p>
    <w:p w14:paraId="44918F1A" w14:textId="77777777" w:rsidR="00D04FE5" w:rsidRPr="00532E47" w:rsidRDefault="00D04FE5" w:rsidP="00D04FE5">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25216" behindDoc="0" locked="0" layoutInCell="1" allowOverlap="1" wp14:anchorId="74B8D41D" wp14:editId="20275672">
                <wp:simplePos x="0" y="0"/>
                <wp:positionH relativeFrom="column">
                  <wp:posOffset>6162040</wp:posOffset>
                </wp:positionH>
                <wp:positionV relativeFrom="paragraph">
                  <wp:posOffset>156845</wp:posOffset>
                </wp:positionV>
                <wp:extent cx="0" cy="6766560"/>
                <wp:effectExtent l="0" t="0" r="19050" b="34290"/>
                <wp:wrapNone/>
                <wp:docPr id="304" name="Straight Connector 304"/>
                <wp:cNvGraphicFramePr/>
                <a:graphic xmlns:a="http://schemas.openxmlformats.org/drawingml/2006/main">
                  <a:graphicData uri="http://schemas.microsoft.com/office/word/2010/wordprocessingShape">
                    <wps:wsp>
                      <wps:cNvCnPr/>
                      <wps:spPr>
                        <a:xfrm flipH="1">
                          <a:off x="0" y="0"/>
                          <a:ext cx="0" cy="67665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7D8D8" id="Straight Connector 304" o:spid="_x0000_s1026" style="position:absolute;flip:x;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2pt,12.35pt" to="485.2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27264" behindDoc="0" locked="0" layoutInCell="1" allowOverlap="1" wp14:anchorId="44EFC109" wp14:editId="3CCD3F53">
                <wp:simplePos x="0" y="0"/>
                <wp:positionH relativeFrom="column">
                  <wp:posOffset>1219200</wp:posOffset>
                </wp:positionH>
                <wp:positionV relativeFrom="paragraph">
                  <wp:posOffset>23495</wp:posOffset>
                </wp:positionV>
                <wp:extent cx="0" cy="6926580"/>
                <wp:effectExtent l="0" t="0" r="19050" b="26670"/>
                <wp:wrapNone/>
                <wp:docPr id="305" name="Straight Connector 305"/>
                <wp:cNvGraphicFramePr/>
                <a:graphic xmlns:a="http://schemas.openxmlformats.org/drawingml/2006/main">
                  <a:graphicData uri="http://schemas.microsoft.com/office/word/2010/wordprocessingShape">
                    <wps:wsp>
                      <wps:cNvCnPr/>
                      <wps:spPr>
                        <a:xfrm>
                          <a:off x="0" y="0"/>
                          <a:ext cx="0" cy="692658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56BF9" id="Straight Connector 305" o:spid="_x0000_s1026" style="position:absolute;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1.85pt" to="96pt,5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43648" behindDoc="1" locked="0" layoutInCell="1" allowOverlap="1" wp14:anchorId="290330D0" wp14:editId="7A747759">
                <wp:simplePos x="0" y="0"/>
                <wp:positionH relativeFrom="column">
                  <wp:posOffset>224624</wp:posOffset>
                </wp:positionH>
                <wp:positionV relativeFrom="paragraph">
                  <wp:posOffset>7758</wp:posOffset>
                </wp:positionV>
                <wp:extent cx="0" cy="6949440"/>
                <wp:effectExtent l="0" t="0" r="19050" b="22860"/>
                <wp:wrapNone/>
                <wp:docPr id="306" name="Straight Connector 306"/>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B433C" id="Straight Connector 306" o:spid="_x0000_s1026" style="position:absolute;flip:x;z-index:-2508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6pt" to="17.7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40576" behindDoc="1" locked="0" layoutInCell="1" allowOverlap="1" wp14:anchorId="61137EBA" wp14:editId="43F186E7">
                <wp:simplePos x="0" y="0"/>
                <wp:positionH relativeFrom="column">
                  <wp:posOffset>4399059</wp:posOffset>
                </wp:positionH>
                <wp:positionV relativeFrom="paragraph">
                  <wp:posOffset>7758</wp:posOffset>
                </wp:positionV>
                <wp:extent cx="0" cy="6949440"/>
                <wp:effectExtent l="0" t="0" r="19050" b="22860"/>
                <wp:wrapNone/>
                <wp:docPr id="309" name="Straight Connector 309"/>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6F0D7D" id="Straight Connector 309" o:spid="_x0000_s1026" style="position:absolute;flip:x;z-index:-2508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4pt,.6pt" to="346.4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39552" behindDoc="1" locked="0" layoutInCell="1" allowOverlap="1" wp14:anchorId="23D123E3" wp14:editId="295A7862">
                <wp:simplePos x="0" y="0"/>
                <wp:positionH relativeFrom="column">
                  <wp:posOffset>5305508</wp:posOffset>
                </wp:positionH>
                <wp:positionV relativeFrom="paragraph">
                  <wp:posOffset>7758</wp:posOffset>
                </wp:positionV>
                <wp:extent cx="0" cy="6949440"/>
                <wp:effectExtent l="0" t="0" r="19050" b="22860"/>
                <wp:wrapNone/>
                <wp:docPr id="310" name="Straight Connector 31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BEF63" id="Straight Connector 310" o:spid="_x0000_s1026" style="position:absolute;flip:x;z-index:-2508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6pt" to="417.75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24192" behindDoc="0" locked="0" layoutInCell="1" allowOverlap="1" wp14:anchorId="0EC914EE" wp14:editId="5334B352">
                <wp:simplePos x="0" y="0"/>
                <wp:positionH relativeFrom="column">
                  <wp:posOffset>3028950</wp:posOffset>
                </wp:positionH>
                <wp:positionV relativeFrom="paragraph">
                  <wp:posOffset>12700</wp:posOffset>
                </wp:positionV>
                <wp:extent cx="0" cy="6949440"/>
                <wp:effectExtent l="0" t="0" r="19050" b="22860"/>
                <wp:wrapNone/>
                <wp:docPr id="312" name="Straight Connector 312"/>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D52B6" id="Straight Connector 312" o:spid="_x0000_s1026" style="position:absolute;flip:x;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" strokecolor="#4579b8 [3044]" strokeweight="0"/>
            </w:pict>
          </mc:Fallback>
        </mc:AlternateContent>
      </w:r>
    </w:p>
    <w:p w14:paraId="1F2BA4CD" w14:textId="77777777" w:rsidR="00D04FE5" w:rsidRDefault="00D04FE5" w:rsidP="00D04FE5">
      <w:pPr>
        <w:rPr>
          <w:rFonts w:asciiTheme="minorHAnsi" w:hAnsiTheme="minorHAnsi" w:cs="Arial"/>
          <w:szCs w:val="24"/>
        </w:rPr>
      </w:pPr>
      <w:r>
        <w:rPr>
          <w:rFonts w:asciiTheme="minorHAnsi" w:hAnsiTheme="minorHAnsi" w:cs="Arial"/>
          <w:szCs w:val="24"/>
        </w:rPr>
        <w:t xml:space="preserve">                                 </w:t>
      </w:r>
    </w:p>
    <w:p w14:paraId="685E0378" w14:textId="77777777" w:rsidR="00D04FE5" w:rsidRDefault="00D04FE5" w:rsidP="00D04FE5">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2429312" behindDoc="0" locked="0" layoutInCell="1" allowOverlap="1" wp14:anchorId="27D027DC" wp14:editId="7795D8F1">
                <wp:simplePos x="0" y="0"/>
                <wp:positionH relativeFrom="column">
                  <wp:posOffset>352425</wp:posOffset>
                </wp:positionH>
                <wp:positionV relativeFrom="paragraph">
                  <wp:posOffset>51435</wp:posOffset>
                </wp:positionV>
                <wp:extent cx="1762125" cy="400050"/>
                <wp:effectExtent l="57150" t="38100" r="85725" b="95250"/>
                <wp:wrapNone/>
                <wp:docPr id="313" name="Rectangle 313"/>
                <wp:cNvGraphicFramePr/>
                <a:graphic xmlns:a="http://schemas.openxmlformats.org/drawingml/2006/main">
                  <a:graphicData uri="http://schemas.microsoft.com/office/word/2010/wordprocessingShape">
                    <wps:wsp>
                      <wps:cNvSpPr/>
                      <wps:spPr>
                        <a:xfrm>
                          <a:off x="0" y="0"/>
                          <a:ext cx="1762125" cy="4000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D56FE00" w14:textId="77777777" w:rsidR="00944514" w:rsidRPr="00734643" w:rsidRDefault="00944514" w:rsidP="00D04FE5">
                            <w:pPr>
                              <w:jc w:val="center"/>
                              <w:rPr>
                                <w:rFonts w:ascii="Arial" w:hAnsi="Arial" w:cs="Arial"/>
                                <w:color w:val="92D050"/>
                                <w:sz w:val="20"/>
                              </w:rPr>
                            </w:pPr>
                            <w:r w:rsidRPr="00734643">
                              <w:rPr>
                                <w:rFonts w:ascii="Arial" w:hAnsi="Arial" w:cs="Arial"/>
                                <w:sz w:val="20"/>
                              </w:rPr>
                              <w:t>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7D027DC" id="Rectangle 313" o:spid="_x0000_s1935" style="position:absolute;margin-left:27.75pt;margin-top:4.05pt;width:138.75pt;height:31.5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" fillcolor="#92d050" strokecolor="#92d050">
                <v:shadow on="t" color="black" opacity="24903f" origin=",.5" offset="0,.55556mm"/>
                <v:textbox>
                  <w:txbxContent>
                    <w:p w14:paraId="2D56FE00" w14:textId="77777777" w:rsidR="00944514" w:rsidRPr="00734643" w:rsidRDefault="00944514" w:rsidP="00D04FE5">
                      <w:pPr>
                        <w:jc w:val="center"/>
                        <w:rPr>
                          <w:rFonts w:ascii="Arial" w:hAnsi="Arial" w:cs="Arial"/>
                          <w:color w:val="92D050"/>
                          <w:sz w:val="20"/>
                        </w:rPr>
                      </w:pPr>
                      <w:r w:rsidRPr="00734643">
                        <w:rPr>
                          <w:rFonts w:ascii="Arial" w:hAnsi="Arial" w:cs="Arial"/>
                          <w:sz w:val="20"/>
                        </w:rPr>
                        <w:t>CMD_TYPE_READ Module</w:t>
                      </w:r>
                    </w:p>
                  </w:txbxContent>
                </v:textbox>
              </v:rect>
            </w:pict>
          </mc:Fallback>
        </mc:AlternateContent>
      </w:r>
    </w:p>
    <w:p w14:paraId="79B7F8DE" w14:textId="77777777" w:rsidR="00D04FE5" w:rsidRDefault="00D04FE5" w:rsidP="00D04FE5">
      <w:pPr>
        <w:rPr>
          <w:rFonts w:asciiTheme="minorHAnsi" w:hAnsiTheme="minorHAnsi" w:cs="Arial"/>
          <w:szCs w:val="24"/>
        </w:rPr>
      </w:pPr>
    </w:p>
    <w:p w14:paraId="21D35A88" w14:textId="77777777" w:rsidR="00D04FE5" w:rsidRPr="00734643" w:rsidRDefault="00D04FE5" w:rsidP="00D04FE5">
      <w:pPr>
        <w:rPr>
          <w:rFonts w:ascii="Arial" w:hAnsi="Arial" w:cs="Arial"/>
          <w:sz w:val="20"/>
        </w:rPr>
      </w:pPr>
    </w:p>
    <w:p w14:paraId="4444CCE0" w14:textId="77777777" w:rsidR="00D04FE5" w:rsidRDefault="00D04FE5" w:rsidP="00D04FE5">
      <w:pPr>
        <w:contextualSpacing/>
        <w:rPr>
          <w:rFonts w:ascii="Arial" w:hAnsi="Arial" w:cs="Arial"/>
          <w:sz w:val="20"/>
        </w:rPr>
      </w:pPr>
      <w:r w:rsidRPr="00734643">
        <w:rPr>
          <w:rFonts w:ascii="Arial" w:hAnsi="Arial" w:cs="Arial"/>
          <w:sz w:val="20"/>
        </w:rPr>
        <w:t xml:space="preserve">                                             </w:t>
      </w:r>
    </w:p>
    <w:p w14:paraId="1E74936E" w14:textId="7F217C0C" w:rsidR="00D04FE5" w:rsidRPr="00A1035D" w:rsidRDefault="00D04FE5" w:rsidP="00D04FE5">
      <w:pPr>
        <w:ind w:left="1440" w:firstLine="720"/>
        <w:contextualSpacing/>
        <w:rPr>
          <w:rFonts w:ascii="Arial" w:hAnsi="Arial" w:cs="Arial"/>
          <w:sz w:val="20"/>
        </w:rPr>
      </w:pPr>
      <w:r>
        <w:rPr>
          <w:rFonts w:asciiTheme="minorHAnsi" w:hAnsiTheme="minorHAnsi" w:cs="Arial"/>
          <w:szCs w:val="24"/>
          <w:lang w:val="en-US"/>
        </w:rPr>
        <w:tab/>
      </w:r>
    </w:p>
    <w:p w14:paraId="7948A592" w14:textId="307F0630" w:rsidR="00D04FE5" w:rsidRPr="00380754" w:rsidRDefault="00D04FE5" w:rsidP="00D04FE5">
      <w:pPr>
        <w:rPr>
          <w:rFonts w:asciiTheme="minorHAnsi" w:hAnsiTheme="minorHAnsi" w:cs="Arial"/>
          <w:szCs w:val="24"/>
        </w:rPr>
      </w:pPr>
      <w:r>
        <w:rPr>
          <w:rFonts w:asciiTheme="minorHAnsi" w:hAnsiTheme="minorHAnsi" w:cs="Arial"/>
          <w:szCs w:val="24"/>
          <w:lang w:val="en-US"/>
        </w:rPr>
        <w:t xml:space="preserve">   </w:t>
      </w:r>
    </w:p>
    <w:p w14:paraId="1A0B008C" w14:textId="2ADCBAAA" w:rsidR="00D04FE5" w:rsidRDefault="00D04FE5" w:rsidP="00D04FE5">
      <w:pPr>
        <w:rPr>
          <w:rFonts w:ascii="Arial" w:hAnsi="Arial" w:cs="Arial"/>
          <w:sz w:val="20"/>
          <w:lang w:val="en-US"/>
        </w:rPr>
      </w:pPr>
      <w:r w:rsidRPr="00323DC1">
        <w:rPr>
          <w:rFonts w:ascii="Arial" w:hAnsi="Arial" w:cs="Arial"/>
          <w:sz w:val="20"/>
          <w:lang w:val="en-US"/>
        </w:rPr>
        <w:t xml:space="preserve">           </w:t>
      </w:r>
    </w:p>
    <w:p w14:paraId="3320AFAF" w14:textId="2C393028" w:rsidR="00D04FE5" w:rsidRPr="00734643" w:rsidRDefault="00D04FE5" w:rsidP="00D04FE5">
      <w:pPr>
        <w:rPr>
          <w:rFonts w:ascii="Arial" w:hAnsi="Arial" w:cs="Arial"/>
          <w:sz w:val="20"/>
          <w:lang w:val="en-US"/>
        </w:rPr>
      </w:pPr>
      <w:r>
        <w:rPr>
          <w:rFonts w:asciiTheme="minorHAnsi" w:hAnsiTheme="minorHAnsi" w:cs="Arial"/>
          <w:szCs w:val="24"/>
          <w:lang w:val="en-US"/>
        </w:rPr>
        <w:t xml:space="preserve">    </w:t>
      </w:r>
      <w:r w:rsidR="00C737C0">
        <w:rPr>
          <w:rFonts w:asciiTheme="minorHAnsi" w:hAnsiTheme="minorHAnsi" w:cs="Arial"/>
          <w:szCs w:val="24"/>
          <w:lang w:val="en-US"/>
        </w:rPr>
        <w:t xml:space="preserve">                                                                 </w:t>
      </w:r>
    </w:p>
    <w:p w14:paraId="0800A897" w14:textId="51434E9D" w:rsidR="00D04FE5" w:rsidRDefault="00197095" w:rsidP="00D04FE5">
      <w:pPr>
        <w:rPr>
          <w:rFonts w:asciiTheme="minorHAnsi" w:hAnsiTheme="minorHAnsi" w:cs="Arial"/>
          <w:szCs w:val="24"/>
        </w:rPr>
      </w:pPr>
      <w:r w:rsidRPr="00215EAC">
        <w:rPr>
          <w:rFonts w:ascii="Arial" w:hAnsi="Arial" w:cs="Arial"/>
          <w:noProof/>
          <w:sz w:val="20"/>
          <w:lang w:val="en-US"/>
        </w:rPr>
        <mc:AlternateContent>
          <mc:Choice Requires="wps">
            <w:drawing>
              <wp:anchor distT="0" distB="0" distL="114300" distR="114300" simplePos="0" relativeHeight="252456960" behindDoc="0" locked="0" layoutInCell="1" allowOverlap="1" wp14:anchorId="40C8EB42" wp14:editId="70B94C15">
                <wp:simplePos x="0" y="0"/>
                <wp:positionH relativeFrom="column">
                  <wp:posOffset>495300</wp:posOffset>
                </wp:positionH>
                <wp:positionV relativeFrom="paragraph">
                  <wp:posOffset>56515</wp:posOffset>
                </wp:positionV>
                <wp:extent cx="1449238" cy="1262643"/>
                <wp:effectExtent l="0" t="0" r="17780" b="13970"/>
                <wp:wrapNone/>
                <wp:docPr id="850" name="Diamond 850"/>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E32DC04" w14:textId="64B95CA0" w:rsidR="00944514" w:rsidRPr="00FF4556" w:rsidRDefault="00944514" w:rsidP="00197095">
                            <w:pPr>
                              <w:rPr>
                                <w:rFonts w:asciiTheme="minorHAnsi" w:hAnsiTheme="minorHAnsi" w:cs="Tahoma"/>
                                <w:szCs w:val="24"/>
                              </w:rPr>
                            </w:pPr>
                            <w:r>
                              <w:rPr>
                                <w:rFonts w:asciiTheme="minorHAnsi" w:hAnsiTheme="minorHAnsi" w:cs="Tahoma"/>
                                <w:szCs w:val="24"/>
                              </w:rPr>
                              <w:t>If EOF is       configured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8EB42" id="Diamond 850" o:spid="_x0000_s1936" type="#_x0000_t4" style="position:absolute;margin-left:39pt;margin-top:4.45pt;width:114.1pt;height:99.4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" fillcolor="white [3201]" strokecolor="#4f81bd [3204]" strokeweight="0">
                <v:textbox>
                  <w:txbxContent>
                    <w:p w14:paraId="1E32DC04" w14:textId="64B95CA0" w:rsidR="00944514" w:rsidRPr="00FF4556" w:rsidRDefault="00944514" w:rsidP="00197095">
                      <w:pPr>
                        <w:rPr>
                          <w:rFonts w:asciiTheme="minorHAnsi" w:hAnsiTheme="minorHAnsi" w:cs="Tahoma"/>
                          <w:szCs w:val="24"/>
                        </w:rPr>
                      </w:pPr>
                      <w:r>
                        <w:rPr>
                          <w:rFonts w:asciiTheme="minorHAnsi" w:hAnsiTheme="minorHAnsi" w:cs="Tahoma"/>
                          <w:szCs w:val="24"/>
                        </w:rPr>
                        <w:t>If EOF is       configured</w:t>
                      </w:r>
                    </w:p>
                  </w:txbxContent>
                </v:textbox>
              </v:shape>
            </w:pict>
          </mc:Fallback>
        </mc:AlternateContent>
      </w:r>
      <w:r w:rsidR="00C737C0">
        <w:rPr>
          <w:rFonts w:asciiTheme="minorHAnsi" w:hAnsiTheme="minorHAnsi" w:cs="Arial"/>
          <w:szCs w:val="24"/>
        </w:rPr>
        <w:t xml:space="preserve">       </w:t>
      </w:r>
    </w:p>
    <w:p w14:paraId="1C505E6F" w14:textId="223571A3" w:rsidR="00D04FE5" w:rsidRDefault="00C737C0" w:rsidP="00D04FE5">
      <w:pPr>
        <w:rPr>
          <w:rFonts w:asciiTheme="minorHAnsi" w:hAnsiTheme="minorHAnsi" w:cs="Arial"/>
          <w:szCs w:val="24"/>
        </w:rPr>
      </w:pPr>
      <w:r>
        <w:rPr>
          <w:rFonts w:asciiTheme="minorHAnsi" w:hAnsiTheme="minorHAnsi" w:cs="Arial"/>
          <w:szCs w:val="24"/>
        </w:rPr>
        <w:t xml:space="preserve">                                                               Read the configured EOF pattern</w:t>
      </w:r>
    </w:p>
    <w:p w14:paraId="524376EE" w14:textId="766331E3" w:rsidR="00D04FE5" w:rsidRDefault="001C034F" w:rsidP="00D04FE5">
      <w:pPr>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459008" behindDoc="0" locked="0" layoutInCell="1" allowOverlap="1" wp14:anchorId="6E3DBC73" wp14:editId="399268FE">
                <wp:simplePos x="0" y="0"/>
                <wp:positionH relativeFrom="margin">
                  <wp:posOffset>3789680</wp:posOffset>
                </wp:positionH>
                <wp:positionV relativeFrom="paragraph">
                  <wp:posOffset>179070</wp:posOffset>
                </wp:positionV>
                <wp:extent cx="1304925" cy="285750"/>
                <wp:effectExtent l="57150" t="19050" r="85725" b="95250"/>
                <wp:wrapNone/>
                <wp:docPr id="851" name="Rectangle 851"/>
                <wp:cNvGraphicFramePr/>
                <a:graphic xmlns:a="http://schemas.openxmlformats.org/drawingml/2006/main">
                  <a:graphicData uri="http://schemas.microsoft.com/office/word/2010/wordprocessingShape">
                    <wps:wsp>
                      <wps:cNvSpPr/>
                      <wps:spPr>
                        <a:xfrm>
                          <a:off x="0" y="0"/>
                          <a:ext cx="130492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2ABCF05" w14:textId="181D6DC3" w:rsidR="00944514" w:rsidRDefault="00944514" w:rsidP="00197095">
                            <w:r>
                              <w:t>EOF PATTERN</w:t>
                            </w:r>
                          </w:p>
                          <w:p w14:paraId="0431BB80" w14:textId="77777777" w:rsidR="00944514" w:rsidRDefault="00944514" w:rsidP="001970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DBC73" id="Rectangle 851" o:spid="_x0000_s1937" style="position:absolute;margin-left:298.4pt;margin-top:14.1pt;width:102.75pt;height:22.5pt;z-index:25245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32ABCF05" w14:textId="181D6DC3" w:rsidR="00944514" w:rsidRDefault="00944514" w:rsidP="00197095">
                      <w:r>
                        <w:t>EOF PATTERN</w:t>
                      </w:r>
                    </w:p>
                    <w:p w14:paraId="0431BB80" w14:textId="77777777" w:rsidR="00944514" w:rsidRDefault="00944514" w:rsidP="00197095">
                      <w:pPr>
                        <w:jc w:val="center"/>
                      </w:pPr>
                    </w:p>
                  </w:txbxContent>
                </v:textbox>
                <w10:wrap anchorx="margin"/>
              </v:rect>
            </w:pict>
          </mc:Fallback>
        </mc:AlternateContent>
      </w:r>
    </w:p>
    <w:p w14:paraId="0136618E" w14:textId="420C8BFD" w:rsidR="00D04FE5" w:rsidRDefault="001C034F" w:rsidP="00D04FE5">
      <w:pPr>
        <w:rPr>
          <w:rFonts w:asciiTheme="minorHAnsi" w:hAnsiTheme="minorHAnsi" w:cs="Arial"/>
          <w:szCs w:val="24"/>
        </w:rPr>
      </w:pPr>
      <w:r>
        <w:rPr>
          <w:rFonts w:ascii="Arial" w:hAnsi="Arial" w:cs="Arial"/>
          <w:noProof/>
          <w:sz w:val="20"/>
          <w:lang w:val="en-US"/>
        </w:rPr>
        <mc:AlternateContent>
          <mc:Choice Requires="wps">
            <w:drawing>
              <wp:anchor distT="0" distB="0" distL="114300" distR="114300" simplePos="0" relativeHeight="252460032" behindDoc="0" locked="0" layoutInCell="1" allowOverlap="1" wp14:anchorId="40151512" wp14:editId="33149F4E">
                <wp:simplePos x="0" y="0"/>
                <wp:positionH relativeFrom="column">
                  <wp:posOffset>1944370</wp:posOffset>
                </wp:positionH>
                <wp:positionV relativeFrom="paragraph">
                  <wp:posOffset>126365</wp:posOffset>
                </wp:positionV>
                <wp:extent cx="1846580" cy="0"/>
                <wp:effectExtent l="0" t="76200" r="20320" b="95250"/>
                <wp:wrapNone/>
                <wp:docPr id="871" name="Straight Arrow Connector 871"/>
                <wp:cNvGraphicFramePr/>
                <a:graphic xmlns:a="http://schemas.openxmlformats.org/drawingml/2006/main">
                  <a:graphicData uri="http://schemas.microsoft.com/office/word/2010/wordprocessingShape">
                    <wps:wsp>
                      <wps:cNvCnPr/>
                      <wps:spPr>
                        <a:xfrm flipV="1">
                          <a:off x="0" y="0"/>
                          <a:ext cx="18465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3B0B7EF" id="Straight Arrow Connector 871" o:spid="_x0000_s1026" type="#_x0000_t32" style="position:absolute;margin-left:153.1pt;margin-top:9.95pt;width:145.4pt;height:0;flip:y;z-index:252460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" strokecolor="#4579b8 [3044]">
                <v:stroke endarrow="block"/>
              </v:shape>
            </w:pict>
          </mc:Fallback>
        </mc:AlternateContent>
      </w:r>
    </w:p>
    <w:p w14:paraId="1E4936F1" w14:textId="0752E341" w:rsidR="00D04FE5" w:rsidRDefault="00C737C0" w:rsidP="00D04FE5">
      <w:pPr>
        <w:rPr>
          <w:rFonts w:asciiTheme="minorHAnsi" w:hAnsiTheme="minorHAnsi" w:cs="Arial"/>
          <w:szCs w:val="24"/>
        </w:rPr>
      </w:pPr>
      <w:r>
        <w:rPr>
          <w:rFonts w:asciiTheme="minorHAnsi" w:hAnsiTheme="minorHAnsi" w:cs="Arial"/>
          <w:szCs w:val="24"/>
        </w:rPr>
        <w:t xml:space="preserve">                                                           yes</w:t>
      </w:r>
    </w:p>
    <w:p w14:paraId="79CD716C" w14:textId="5B69E03D" w:rsidR="00D04FE5" w:rsidRDefault="00C737C0" w:rsidP="00D04FE5">
      <w:pPr>
        <w:rPr>
          <w:rFonts w:asciiTheme="minorHAnsi" w:hAnsiTheme="minorHAnsi" w:cs="Arial"/>
          <w:szCs w:val="24"/>
        </w:rPr>
      </w:pPr>
      <w:r>
        <w:rPr>
          <w:rFonts w:asciiTheme="minorHAnsi" w:hAnsiTheme="minorHAnsi" w:cs="Arial"/>
          <w:szCs w:val="24"/>
        </w:rPr>
        <w:t xml:space="preserve">                                                           </w:t>
      </w:r>
    </w:p>
    <w:p w14:paraId="59853894" w14:textId="40EE0327" w:rsidR="00D04FE5" w:rsidRDefault="00D04FE5" w:rsidP="00D04FE5">
      <w:pPr>
        <w:rPr>
          <w:rFonts w:asciiTheme="minorHAnsi" w:hAnsiTheme="minorHAnsi" w:cs="Arial"/>
          <w:szCs w:val="24"/>
        </w:rPr>
      </w:pPr>
    </w:p>
    <w:p w14:paraId="66D85D0E" w14:textId="2D100E66" w:rsidR="00D04FE5" w:rsidRDefault="001C034F" w:rsidP="00D04FE5">
      <w:pPr>
        <w:rPr>
          <w:rFonts w:asciiTheme="minorHAnsi" w:hAnsiTheme="minorHAnsi" w:cs="Arial"/>
          <w:szCs w:val="24"/>
        </w:rPr>
      </w:pPr>
      <w:r>
        <w:rPr>
          <w:rFonts w:asciiTheme="minorHAnsi" w:hAnsiTheme="minorHAnsi" w:cs="Arial"/>
          <w:szCs w:val="24"/>
        </w:rPr>
        <w:t xml:space="preserve">                                      No</w:t>
      </w:r>
    </w:p>
    <w:p w14:paraId="27892166" w14:textId="276D85EE" w:rsidR="00C375A4" w:rsidRDefault="00C375A4" w:rsidP="00D04FE5">
      <w:pPr>
        <w:rPr>
          <w:rFonts w:asciiTheme="minorHAnsi" w:hAnsiTheme="minorHAnsi" w:cs="Arial"/>
          <w:szCs w:val="24"/>
        </w:rPr>
      </w:pPr>
    </w:p>
    <w:p w14:paraId="08C40FB8" w14:textId="3F6C3100" w:rsidR="00C375A4" w:rsidRDefault="00C375A4" w:rsidP="00D04FE5">
      <w:pPr>
        <w:rPr>
          <w:rFonts w:asciiTheme="minorHAnsi" w:hAnsiTheme="minorHAnsi" w:cs="Arial"/>
          <w:szCs w:val="24"/>
        </w:rPr>
      </w:pPr>
    </w:p>
    <w:p w14:paraId="08085B1F" w14:textId="22632C75" w:rsidR="00C375A4" w:rsidRDefault="001C034F" w:rsidP="00D04FE5">
      <w:pPr>
        <w:rPr>
          <w:rFonts w:asciiTheme="minorHAnsi" w:hAnsiTheme="minorHAnsi" w:cs="Arial"/>
          <w:szCs w:val="24"/>
        </w:rPr>
      </w:pPr>
      <w:r>
        <w:rPr>
          <w:rFonts w:asciiTheme="minorHAnsi" w:hAnsiTheme="minorHAnsi" w:cs="Arial"/>
          <w:szCs w:val="24"/>
        </w:rPr>
        <w:t xml:space="preserve">                 Read the default EOF pattern </w:t>
      </w:r>
    </w:p>
    <w:p w14:paraId="082BD52C" w14:textId="34A097A1" w:rsidR="00C375A4" w:rsidRDefault="001C034F" w:rsidP="00D04FE5">
      <w:pPr>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462080" behindDoc="0" locked="0" layoutInCell="1" allowOverlap="1" wp14:anchorId="3843E9A9" wp14:editId="195BF41C">
                <wp:simplePos x="0" y="0"/>
                <wp:positionH relativeFrom="margin">
                  <wp:posOffset>581025</wp:posOffset>
                </wp:positionH>
                <wp:positionV relativeFrom="paragraph">
                  <wp:posOffset>142240</wp:posOffset>
                </wp:positionV>
                <wp:extent cx="1304925" cy="285750"/>
                <wp:effectExtent l="57150" t="19050" r="85725" b="95250"/>
                <wp:wrapNone/>
                <wp:docPr id="872" name="Rectangle 872"/>
                <wp:cNvGraphicFramePr/>
                <a:graphic xmlns:a="http://schemas.openxmlformats.org/drawingml/2006/main">
                  <a:graphicData uri="http://schemas.microsoft.com/office/word/2010/wordprocessingShape">
                    <wps:wsp>
                      <wps:cNvSpPr/>
                      <wps:spPr>
                        <a:xfrm>
                          <a:off x="0" y="0"/>
                          <a:ext cx="130492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5A42CC" w14:textId="77777777" w:rsidR="00944514" w:rsidRDefault="00944514" w:rsidP="001C034F">
                            <w:r>
                              <w:t>EOF PATTERN</w:t>
                            </w:r>
                          </w:p>
                          <w:p w14:paraId="6FC15DC7" w14:textId="77777777" w:rsidR="00944514" w:rsidRDefault="00944514" w:rsidP="001C03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3E9A9" id="Rectangle 872" o:spid="_x0000_s1938" style="position:absolute;margin-left:45.75pt;margin-top:11.2pt;width:102.75pt;height:22.5pt;z-index:25246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65A42CC" w14:textId="77777777" w:rsidR="00944514" w:rsidRDefault="00944514" w:rsidP="001C034F">
                      <w:r>
                        <w:t>EOF PATTERN</w:t>
                      </w:r>
                    </w:p>
                    <w:p w14:paraId="6FC15DC7" w14:textId="77777777" w:rsidR="00944514" w:rsidRDefault="00944514" w:rsidP="001C034F">
                      <w:pPr>
                        <w:jc w:val="center"/>
                      </w:pPr>
                    </w:p>
                  </w:txbxContent>
                </v:textbox>
                <w10:wrap anchorx="margin"/>
              </v:rect>
            </w:pict>
          </mc:Fallback>
        </mc:AlternateContent>
      </w:r>
    </w:p>
    <w:p w14:paraId="218722BE" w14:textId="51AA4D8F" w:rsidR="00C375A4" w:rsidRDefault="00C375A4" w:rsidP="00D04FE5">
      <w:pPr>
        <w:rPr>
          <w:rFonts w:asciiTheme="minorHAnsi" w:hAnsiTheme="minorHAnsi" w:cs="Arial"/>
          <w:szCs w:val="24"/>
        </w:rPr>
      </w:pPr>
    </w:p>
    <w:p w14:paraId="4FE78445" w14:textId="08B012BB" w:rsidR="00C375A4" w:rsidRDefault="00C375A4" w:rsidP="00D04FE5">
      <w:pPr>
        <w:rPr>
          <w:rFonts w:asciiTheme="minorHAnsi" w:hAnsiTheme="minorHAnsi" w:cs="Arial"/>
          <w:szCs w:val="24"/>
        </w:rPr>
      </w:pPr>
    </w:p>
    <w:p w14:paraId="74267314" w14:textId="1E938D42" w:rsidR="00C375A4" w:rsidRDefault="00C375A4" w:rsidP="00D04FE5">
      <w:pPr>
        <w:rPr>
          <w:rFonts w:asciiTheme="minorHAnsi" w:hAnsiTheme="minorHAnsi" w:cs="Arial"/>
          <w:szCs w:val="24"/>
        </w:rPr>
      </w:pPr>
    </w:p>
    <w:p w14:paraId="55EE19C2" w14:textId="76A3D276" w:rsidR="00C375A4" w:rsidRDefault="00C375A4" w:rsidP="00D04FE5">
      <w:pPr>
        <w:rPr>
          <w:rFonts w:asciiTheme="minorHAnsi" w:hAnsiTheme="minorHAnsi" w:cs="Arial"/>
          <w:szCs w:val="24"/>
        </w:rPr>
      </w:pPr>
    </w:p>
    <w:p w14:paraId="038EA53C" w14:textId="0A0955C1" w:rsidR="00C375A4" w:rsidRDefault="00C375A4" w:rsidP="00D04FE5">
      <w:pPr>
        <w:rPr>
          <w:rFonts w:asciiTheme="minorHAnsi" w:hAnsiTheme="minorHAnsi" w:cs="Arial"/>
          <w:szCs w:val="24"/>
        </w:rPr>
      </w:pPr>
    </w:p>
    <w:p w14:paraId="10FF73DD" w14:textId="2BDAEFD3" w:rsidR="00197095" w:rsidRPr="00734643" w:rsidRDefault="00F45EB0" w:rsidP="00197095">
      <w:pPr>
        <w:rPr>
          <w:rFonts w:ascii="Arial" w:hAnsi="Arial" w:cs="Arial"/>
          <w:sz w:val="20"/>
        </w:rPr>
      </w:pPr>
      <w:r>
        <w:rPr>
          <w:rFonts w:ascii="Arial" w:hAnsi="Arial" w:cs="Arial"/>
          <w:sz w:val="20"/>
          <w:lang w:val="en-US"/>
        </w:rPr>
        <w:t xml:space="preserve">       </w:t>
      </w:r>
      <w:r w:rsidR="00197095" w:rsidRPr="00734643">
        <w:rPr>
          <w:rFonts w:ascii="Arial" w:hAnsi="Arial" w:cs="Arial"/>
          <w:sz w:val="20"/>
          <w:lang w:val="en-US"/>
        </w:rPr>
        <w:t>Send</w:t>
      </w:r>
      <w:r w:rsidR="00197095" w:rsidRPr="00734643">
        <w:rPr>
          <w:rFonts w:ascii="Arial" w:hAnsi="Arial" w:cs="Arial"/>
          <w:sz w:val="20"/>
        </w:rPr>
        <w:t xml:space="preserve"> </w:t>
      </w:r>
      <w:r w:rsidR="00197095" w:rsidRPr="00734643">
        <w:rPr>
          <w:rFonts w:ascii="Arial" w:hAnsi="Arial" w:cs="Arial"/>
          <w:sz w:val="20"/>
          <w:lang w:val="en-US"/>
        </w:rPr>
        <w:t>intermediate</w:t>
      </w:r>
      <w:r w:rsidR="00197095" w:rsidRPr="00734643">
        <w:rPr>
          <w:rFonts w:ascii="Arial" w:hAnsi="Arial" w:cs="Arial"/>
          <w:sz w:val="20"/>
        </w:rPr>
        <w:t xml:space="preserve">       </w:t>
      </w:r>
    </w:p>
    <w:p w14:paraId="330CAD5E" w14:textId="4FD0D5FF" w:rsidR="00197095" w:rsidRPr="00734643" w:rsidRDefault="00F45EB0" w:rsidP="00197095">
      <w:pPr>
        <w:rPr>
          <w:rFonts w:ascii="Arial" w:hAnsi="Arial" w:cs="Arial"/>
          <w:sz w:val="20"/>
          <w:lang w:val="en-US"/>
        </w:rPr>
      </w:pPr>
      <w:r>
        <w:rPr>
          <w:rFonts w:ascii="Arial" w:hAnsi="Arial" w:cs="Arial"/>
          <w:sz w:val="20"/>
          <w:lang w:val="en-US"/>
        </w:rPr>
        <w:t xml:space="preserve">        </w:t>
      </w:r>
      <w:r w:rsidR="00197095" w:rsidRPr="00734643">
        <w:rPr>
          <w:rFonts w:ascii="Arial" w:hAnsi="Arial" w:cs="Arial"/>
          <w:sz w:val="20"/>
          <w:lang w:val="en-US"/>
        </w:rPr>
        <w:t xml:space="preserve">response as    </w:t>
      </w:r>
    </w:p>
    <w:p w14:paraId="0863BEF3" w14:textId="2311D6A4" w:rsidR="00197095" w:rsidRPr="00734643" w:rsidRDefault="00F45EB0" w:rsidP="00197095">
      <w:pPr>
        <w:rPr>
          <w:rFonts w:ascii="Arial" w:hAnsi="Arial" w:cs="Arial"/>
          <w:sz w:val="20"/>
          <w:lang w:val="en-US"/>
        </w:rPr>
      </w:pPr>
      <w:r>
        <w:rPr>
          <w:rFonts w:ascii="Arial" w:hAnsi="Arial" w:cs="Arial"/>
          <w:sz w:val="20"/>
          <w:lang w:val="en-US"/>
        </w:rPr>
        <w:t xml:space="preserve">        </w:t>
      </w:r>
      <w:r w:rsidR="001C034F">
        <w:rPr>
          <w:rFonts w:ascii="Arial" w:hAnsi="Arial" w:cs="Arial"/>
          <w:sz w:val="20"/>
          <w:lang w:val="en-US"/>
        </w:rPr>
        <w:t>EOF Pattern</w:t>
      </w:r>
      <w:r w:rsidR="00197095" w:rsidRPr="00734643">
        <w:rPr>
          <w:rFonts w:ascii="Arial" w:hAnsi="Arial" w:cs="Arial"/>
          <w:sz w:val="20"/>
          <w:lang w:val="en-US"/>
        </w:rPr>
        <w:t xml:space="preserve">                     </w:t>
      </w:r>
    </w:p>
    <w:p w14:paraId="232B7880" w14:textId="0221AAA5" w:rsidR="00C375A4" w:rsidRDefault="00093B45" w:rsidP="00D04FE5">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463104" behindDoc="0" locked="0" layoutInCell="1" allowOverlap="1" wp14:anchorId="609C3243" wp14:editId="2D272C57">
                <wp:simplePos x="0" y="0"/>
                <wp:positionH relativeFrom="column">
                  <wp:posOffset>238125</wp:posOffset>
                </wp:positionH>
                <wp:positionV relativeFrom="paragraph">
                  <wp:posOffset>93980</wp:posOffset>
                </wp:positionV>
                <wp:extent cx="990600" cy="0"/>
                <wp:effectExtent l="38100" t="76200" r="0" b="95250"/>
                <wp:wrapNone/>
                <wp:docPr id="875" name="Straight Arrow Connector 875"/>
                <wp:cNvGraphicFramePr/>
                <a:graphic xmlns:a="http://schemas.openxmlformats.org/drawingml/2006/main">
                  <a:graphicData uri="http://schemas.microsoft.com/office/word/2010/wordprocessingShape">
                    <wps:wsp>
                      <wps:cNvCnPr/>
                      <wps:spPr>
                        <a:xfrm flipH="1">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BED85F2" id="Straight Arrow Connector 875" o:spid="_x0000_s1026" type="#_x0000_t32" style="position:absolute;margin-left:18.75pt;margin-top:7.4pt;width:78pt;height:0;flip:x;z-index:25246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" strokecolor="#4579b8 [3044]">
                <v:stroke endarrow="block"/>
              </v:shape>
            </w:pict>
          </mc:Fallback>
        </mc:AlternateContent>
      </w:r>
    </w:p>
    <w:p w14:paraId="4917145A" w14:textId="3F7FD326" w:rsidR="00C375A4" w:rsidRDefault="00C375A4" w:rsidP="00D04FE5">
      <w:pPr>
        <w:rPr>
          <w:rFonts w:asciiTheme="minorHAnsi" w:hAnsiTheme="minorHAnsi" w:cs="Arial"/>
          <w:szCs w:val="24"/>
        </w:rPr>
      </w:pPr>
    </w:p>
    <w:p w14:paraId="25D4345F" w14:textId="19BDD464" w:rsidR="00C375A4" w:rsidRDefault="00C375A4" w:rsidP="00D04FE5">
      <w:pPr>
        <w:rPr>
          <w:rFonts w:asciiTheme="minorHAnsi" w:hAnsiTheme="minorHAnsi" w:cs="Arial"/>
          <w:szCs w:val="24"/>
        </w:rPr>
      </w:pPr>
    </w:p>
    <w:p w14:paraId="2289BB39" w14:textId="1BC2CEE4" w:rsidR="00C375A4" w:rsidRDefault="00C375A4" w:rsidP="00D04FE5">
      <w:pPr>
        <w:rPr>
          <w:rFonts w:asciiTheme="minorHAnsi" w:hAnsiTheme="minorHAnsi" w:cs="Arial"/>
          <w:szCs w:val="24"/>
        </w:rPr>
      </w:pPr>
    </w:p>
    <w:p w14:paraId="2E45E3E3" w14:textId="38680432" w:rsidR="00197095" w:rsidRDefault="00F45EB0" w:rsidP="00197095">
      <w:pPr>
        <w:rPr>
          <w:rFonts w:asciiTheme="minorHAnsi" w:hAnsiTheme="minorHAnsi" w:cs="Arial"/>
          <w:szCs w:val="24"/>
        </w:rPr>
      </w:pPr>
      <w:r>
        <w:rPr>
          <w:rFonts w:ascii="Arial" w:hAnsi="Arial" w:cs="Arial"/>
          <w:sz w:val="20"/>
          <w:lang w:val="en-US"/>
        </w:rPr>
        <w:t xml:space="preserve">        </w:t>
      </w:r>
      <w:r w:rsidR="00197095" w:rsidRPr="00734643">
        <w:rPr>
          <w:rFonts w:ascii="Arial" w:hAnsi="Arial" w:cs="Arial"/>
          <w:sz w:val="20"/>
          <w:lang w:val="en-US"/>
        </w:rPr>
        <w:t xml:space="preserve">Final Response(OK)                                                                                                                            </w:t>
      </w:r>
    </w:p>
    <w:p w14:paraId="46CED9AF" w14:textId="4DD23A5B" w:rsidR="00C375A4" w:rsidRDefault="00B05E52" w:rsidP="00D04FE5">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464128" behindDoc="0" locked="0" layoutInCell="1" allowOverlap="1" wp14:anchorId="1515A109" wp14:editId="554EC23C">
                <wp:simplePos x="0" y="0"/>
                <wp:positionH relativeFrom="column">
                  <wp:posOffset>228600</wp:posOffset>
                </wp:positionH>
                <wp:positionV relativeFrom="paragraph">
                  <wp:posOffset>137160</wp:posOffset>
                </wp:positionV>
                <wp:extent cx="990600" cy="0"/>
                <wp:effectExtent l="38100" t="76200" r="0" b="95250"/>
                <wp:wrapNone/>
                <wp:docPr id="878" name="Straight Arrow Connector 878"/>
                <wp:cNvGraphicFramePr/>
                <a:graphic xmlns:a="http://schemas.openxmlformats.org/drawingml/2006/main">
                  <a:graphicData uri="http://schemas.microsoft.com/office/word/2010/wordprocessingShape">
                    <wps:wsp>
                      <wps:cNvCnPr/>
                      <wps:spPr>
                        <a:xfrm flipH="1">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7200655" id="Straight Arrow Connector 878" o:spid="_x0000_s1026" type="#_x0000_t32" style="position:absolute;margin-left:18pt;margin-top:10.8pt;width:78pt;height:0;flip:x;z-index:25246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" strokecolor="#4579b8 [3044]">
                <v:stroke endarrow="block"/>
              </v:shape>
            </w:pict>
          </mc:Fallback>
        </mc:AlternateContent>
      </w:r>
    </w:p>
    <w:p w14:paraId="6A0D32F9" w14:textId="0EA0F18E" w:rsidR="00C375A4" w:rsidRDefault="00C375A4" w:rsidP="00D04FE5">
      <w:pPr>
        <w:rPr>
          <w:rFonts w:asciiTheme="minorHAnsi" w:hAnsiTheme="minorHAnsi" w:cs="Arial"/>
          <w:szCs w:val="24"/>
        </w:rPr>
      </w:pPr>
    </w:p>
    <w:p w14:paraId="1ED6E82E" w14:textId="12332BE7" w:rsidR="00C375A4" w:rsidRDefault="00C375A4" w:rsidP="00D04FE5">
      <w:pPr>
        <w:rPr>
          <w:rFonts w:asciiTheme="minorHAnsi" w:hAnsiTheme="minorHAnsi" w:cs="Arial"/>
          <w:szCs w:val="24"/>
        </w:rPr>
      </w:pPr>
    </w:p>
    <w:p w14:paraId="61872392" w14:textId="77777777" w:rsidR="00C375A4" w:rsidRDefault="00C375A4" w:rsidP="00D04FE5">
      <w:pPr>
        <w:rPr>
          <w:rFonts w:asciiTheme="minorHAnsi" w:hAnsiTheme="minorHAnsi" w:cs="Arial"/>
          <w:szCs w:val="24"/>
        </w:rPr>
      </w:pPr>
    </w:p>
    <w:p w14:paraId="73F5B4C2" w14:textId="77777777" w:rsidR="00E90FED" w:rsidRDefault="00E90FED" w:rsidP="00E90FED">
      <w:pPr>
        <w:pStyle w:val="Heading3"/>
        <w:numPr>
          <w:ilvl w:val="2"/>
          <w:numId w:val="1"/>
        </w:numPr>
      </w:pPr>
      <w:bookmarkStart w:id="163" w:name="_Toc516684868"/>
      <w:r>
        <w:t>Service Dependencies</w:t>
      </w:r>
      <w:bookmarkEnd w:id="163"/>
    </w:p>
    <w:p w14:paraId="34246F56" w14:textId="77777777" w:rsidR="00E90FED" w:rsidRPr="00EB0DAC" w:rsidRDefault="00E90FED" w:rsidP="00E90FED"/>
    <w:p w14:paraId="74D00FA1" w14:textId="77777777" w:rsidR="00E90FED" w:rsidRPr="00B4199C" w:rsidRDefault="00E90FED" w:rsidP="00E90FED">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6CF48813" w14:textId="5CBBEA8B" w:rsidR="00E90FED" w:rsidRPr="00B4199C" w:rsidRDefault="00E90FED" w:rsidP="00E90FED">
      <w:pPr>
        <w:ind w:left="720"/>
        <w:jc w:val="both"/>
        <w:rPr>
          <w:rFonts w:asciiTheme="minorHAnsi" w:hAnsiTheme="minorHAnsi" w:cs="Arial"/>
          <w:szCs w:val="24"/>
        </w:rPr>
      </w:pPr>
      <w:r w:rsidRPr="00B4199C">
        <w:rPr>
          <w:rFonts w:asciiTheme="minorHAnsi" w:hAnsiTheme="minorHAnsi" w:cs="Arial"/>
          <w:szCs w:val="24"/>
        </w:rPr>
        <w:t xml:space="preserve">The following table summarize the list of Legato services </w:t>
      </w:r>
      <w:r>
        <w:rPr>
          <w:rFonts w:asciiTheme="minorHAnsi" w:hAnsiTheme="minorHAnsi" w:cs="Arial"/>
          <w:szCs w:val="24"/>
        </w:rPr>
        <w:t xml:space="preserve">and linux </w:t>
      </w:r>
      <w:r w:rsidRPr="00B4199C">
        <w:rPr>
          <w:rFonts w:asciiTheme="minorHAnsi" w:hAnsiTheme="minorHAnsi" w:cs="Arial"/>
          <w:szCs w:val="24"/>
        </w:rPr>
        <w:t>required to implement above mentioned +</w:t>
      </w:r>
      <w:r>
        <w:rPr>
          <w:rFonts w:asciiTheme="minorHAnsi" w:hAnsiTheme="minorHAnsi" w:cs="Arial"/>
          <w:szCs w:val="24"/>
        </w:rPr>
        <w:t>KPATTERN</w:t>
      </w:r>
      <w:r w:rsidRPr="00B4199C">
        <w:rPr>
          <w:rFonts w:asciiTheme="minorHAnsi" w:hAnsiTheme="minorHAnsi" w:cs="Arial"/>
          <w:szCs w:val="24"/>
        </w:rPr>
        <w:t xml:space="preserve"> command.</w:t>
      </w:r>
    </w:p>
    <w:p w14:paraId="7C153304" w14:textId="77777777" w:rsidR="00E90FED" w:rsidRPr="00EB0DAC" w:rsidRDefault="00E90FED" w:rsidP="00E90FED"/>
    <w:tbl>
      <w:tblPr>
        <w:tblStyle w:val="TableGrid"/>
        <w:tblW w:w="0" w:type="auto"/>
        <w:tblLook w:val="04A0" w:firstRow="1" w:lastRow="0" w:firstColumn="1" w:lastColumn="0" w:noHBand="0" w:noVBand="1"/>
      </w:tblPr>
      <w:tblGrid>
        <w:gridCol w:w="1867"/>
        <w:gridCol w:w="4380"/>
        <w:gridCol w:w="2383"/>
      </w:tblGrid>
      <w:tr w:rsidR="00E90FED" w14:paraId="4CF3FCC5" w14:textId="77777777" w:rsidTr="00CA59F1">
        <w:tc>
          <w:tcPr>
            <w:tcW w:w="6247" w:type="dxa"/>
            <w:gridSpan w:val="2"/>
            <w:shd w:val="clear" w:color="auto" w:fill="D9D9D9" w:themeFill="background1" w:themeFillShade="D9"/>
          </w:tcPr>
          <w:p w14:paraId="545312DE" w14:textId="77777777" w:rsidR="00E90FED" w:rsidRDefault="00E90FED" w:rsidP="00CA59F1">
            <w:r w:rsidRPr="00EC6196">
              <w:rPr>
                <w:b/>
              </w:rPr>
              <w:t xml:space="preserve">Legato Services </w:t>
            </w:r>
          </w:p>
        </w:tc>
        <w:tc>
          <w:tcPr>
            <w:tcW w:w="2383" w:type="dxa"/>
            <w:shd w:val="clear" w:color="auto" w:fill="D9D9D9" w:themeFill="background1" w:themeFillShade="D9"/>
          </w:tcPr>
          <w:p w14:paraId="1207B694" w14:textId="77777777" w:rsidR="00E90FED" w:rsidRPr="00EC6196" w:rsidRDefault="00E90FED" w:rsidP="00CA59F1">
            <w:pPr>
              <w:rPr>
                <w:b/>
              </w:rPr>
            </w:pPr>
            <w:r w:rsidRPr="00106A39">
              <w:rPr>
                <w:b/>
              </w:rPr>
              <w:t>Comments</w:t>
            </w:r>
            <w:r>
              <w:rPr>
                <w:b/>
              </w:rPr>
              <w:t>/Remarks</w:t>
            </w:r>
          </w:p>
        </w:tc>
      </w:tr>
      <w:tr w:rsidR="00E90FED" w14:paraId="1B3DDF24" w14:textId="77777777" w:rsidTr="00CA59F1">
        <w:tc>
          <w:tcPr>
            <w:tcW w:w="1867" w:type="dxa"/>
          </w:tcPr>
          <w:p w14:paraId="4734E377" w14:textId="77777777" w:rsidR="00E90FED" w:rsidRDefault="00E90FED" w:rsidP="00CA59F1">
            <w:pPr>
              <w:rPr>
                <w:b/>
              </w:rPr>
            </w:pPr>
            <w:r>
              <w:t>AT Command server services</w:t>
            </w:r>
          </w:p>
        </w:tc>
        <w:tc>
          <w:tcPr>
            <w:tcW w:w="4380" w:type="dxa"/>
          </w:tcPr>
          <w:p w14:paraId="53071429" w14:textId="77777777" w:rsidR="00E90FED" w:rsidRDefault="00E90FED" w:rsidP="00CA59F1">
            <w:r w:rsidRPr="00F64953">
              <w:t>le_atserver_Open</w:t>
            </w:r>
            <w:r w:rsidRPr="00F64953">
              <w:br/>
              <w:t>le_atServer_EnableEcho</w:t>
            </w:r>
            <w:r w:rsidRPr="00F64953">
              <w:br/>
            </w:r>
            <w:hyperlink r:id="rId34" w:anchor="ad7faba1f1f505de0b11557a03d966d5b" w:history="1">
              <w:r w:rsidRPr="002A3D87">
                <w:rPr>
                  <w:rStyle w:val="Hyperlink"/>
                  <w:color w:val="auto"/>
                </w:rPr>
                <w:t>le_atServer_SendIntermediateResponse</w:t>
              </w:r>
            </w:hyperlink>
            <w:r w:rsidRPr="00F64953">
              <w:br/>
              <w:t>le_atServer_SendFinalResponse</w:t>
            </w:r>
            <w:r>
              <w:t xml:space="preserve"> </w:t>
            </w:r>
            <w:r w:rsidRPr="00F64953">
              <w:br/>
              <w:t>le_atServer_GetParameter</w:t>
            </w:r>
            <w:r>
              <w:t xml:space="preserve">   </w:t>
            </w:r>
            <w:r w:rsidRPr="00F64953">
              <w:br/>
              <w:t>le_atServer_GetCommandName</w:t>
            </w:r>
            <w:r w:rsidRPr="00F64953">
              <w:br/>
              <w:t>le_atServer_Create</w:t>
            </w:r>
            <w:r w:rsidRPr="00F64953">
              <w:br/>
              <w:t>le_atServer_AddCommandHandler</w:t>
            </w:r>
            <w:r w:rsidRPr="00F64953">
              <w:br/>
              <w:t>le_atServer_OpenBridge</w:t>
            </w:r>
            <w:r w:rsidRPr="00F64953">
              <w:br/>
              <w:t>le_atServer_AddDeviceToBridge</w:t>
            </w:r>
          </w:p>
        </w:tc>
        <w:tc>
          <w:tcPr>
            <w:tcW w:w="2383" w:type="dxa"/>
          </w:tcPr>
          <w:p w14:paraId="519D511E" w14:textId="77777777" w:rsidR="00E90FED" w:rsidRPr="00F64953" w:rsidRDefault="00E90FED" w:rsidP="00CA59F1">
            <w:r>
              <w:t>The AT commands Server handles AT commands' subscriptions on a requested serial device.</w:t>
            </w:r>
          </w:p>
        </w:tc>
      </w:tr>
      <w:tr w:rsidR="00E90FED" w14:paraId="069EDF21" w14:textId="77777777" w:rsidTr="00CA59F1">
        <w:tc>
          <w:tcPr>
            <w:tcW w:w="1867" w:type="dxa"/>
          </w:tcPr>
          <w:p w14:paraId="59305C10" w14:textId="77777777" w:rsidR="00E90FED" w:rsidRDefault="00E90FED" w:rsidP="00CA59F1">
            <w:r>
              <w:t>tty services</w:t>
            </w:r>
          </w:p>
        </w:tc>
        <w:tc>
          <w:tcPr>
            <w:tcW w:w="4380" w:type="dxa"/>
          </w:tcPr>
          <w:p w14:paraId="2F48B5D8" w14:textId="77777777" w:rsidR="00E90FED" w:rsidRDefault="00E90FED" w:rsidP="00CA59F1">
            <w:r w:rsidRPr="007E52C5">
              <w:t>le_tty_Open</w:t>
            </w:r>
            <w:r w:rsidRPr="007E52C5">
              <w:br/>
              <w:t>le_tty_SetBaudRate</w:t>
            </w:r>
            <w:r w:rsidRPr="007E52C5">
              <w:br/>
              <w:t>le_tty_SetFraming</w:t>
            </w:r>
            <w:r w:rsidRPr="007E52C5">
              <w:br/>
              <w:t>le_tty_SetFlowControl</w:t>
            </w:r>
            <w:r w:rsidRPr="007E52C5">
              <w:br/>
              <w:t>le_tty_SetRaw</w:t>
            </w:r>
          </w:p>
        </w:tc>
        <w:tc>
          <w:tcPr>
            <w:tcW w:w="2383" w:type="dxa"/>
          </w:tcPr>
          <w:p w14:paraId="1374E5C1" w14:textId="77777777" w:rsidR="00E90FED" w:rsidRPr="007E52C5" w:rsidRDefault="00E90FED" w:rsidP="00CA59F1">
            <w:r>
              <w:t>This API provides routines to configure serial ports.</w:t>
            </w:r>
          </w:p>
        </w:tc>
      </w:tr>
      <w:tr w:rsidR="00E90FED" w14:paraId="7A2C90B5" w14:textId="77777777" w:rsidTr="00CA59F1">
        <w:tc>
          <w:tcPr>
            <w:tcW w:w="1867" w:type="dxa"/>
          </w:tcPr>
          <w:p w14:paraId="17E2A971" w14:textId="77777777" w:rsidR="00E90FED" w:rsidRDefault="00E90FED" w:rsidP="00CA59F1">
            <w:r>
              <w:t>File descriptor monitor services</w:t>
            </w:r>
          </w:p>
        </w:tc>
        <w:tc>
          <w:tcPr>
            <w:tcW w:w="4380" w:type="dxa"/>
          </w:tcPr>
          <w:p w14:paraId="6D8B0D38" w14:textId="77777777" w:rsidR="00E90FED" w:rsidRDefault="00E90FED" w:rsidP="00CA59F1">
            <w:r w:rsidRPr="007E52C5">
              <w:t>le_fdMonitor_Create</w:t>
            </w:r>
            <w:r w:rsidRPr="007E52C5">
              <w:br/>
              <w:t>le_fdMonitor_Delete</w:t>
            </w:r>
            <w:r w:rsidRPr="007E52C5">
              <w:br/>
              <w:t>le_fdMonitor_GetMonitor</w:t>
            </w:r>
          </w:p>
        </w:tc>
        <w:tc>
          <w:tcPr>
            <w:tcW w:w="2383" w:type="dxa"/>
          </w:tcPr>
          <w:p w14:paraId="0A870DE4" w14:textId="77777777" w:rsidR="00E90FED" w:rsidRPr="007E52C5" w:rsidRDefault="00E90FED" w:rsidP="00CA59F1">
            <w:r>
              <w:t xml:space="preserve">File descriptors (fds) are used for most process I/O. </w:t>
            </w:r>
          </w:p>
        </w:tc>
      </w:tr>
      <w:tr w:rsidR="00E90FED" w14:paraId="4A554E05" w14:textId="77777777" w:rsidTr="00CA59F1">
        <w:tc>
          <w:tcPr>
            <w:tcW w:w="6247" w:type="dxa"/>
            <w:gridSpan w:val="2"/>
            <w:shd w:val="clear" w:color="auto" w:fill="D9D9D9" w:themeFill="background1" w:themeFillShade="D9"/>
          </w:tcPr>
          <w:p w14:paraId="1AB86864" w14:textId="77777777" w:rsidR="00E90FED" w:rsidRPr="007E52C5" w:rsidRDefault="00E90FED" w:rsidP="00CA59F1">
            <w:r w:rsidRPr="00EC6196">
              <w:rPr>
                <w:b/>
              </w:rPr>
              <w:t>Linux Services</w:t>
            </w:r>
          </w:p>
        </w:tc>
        <w:tc>
          <w:tcPr>
            <w:tcW w:w="2383" w:type="dxa"/>
            <w:shd w:val="clear" w:color="auto" w:fill="D9D9D9" w:themeFill="background1" w:themeFillShade="D9"/>
          </w:tcPr>
          <w:p w14:paraId="2F8988E4" w14:textId="77777777" w:rsidR="00E90FED" w:rsidRPr="00EC6196" w:rsidRDefault="00E90FED" w:rsidP="00CA59F1">
            <w:pPr>
              <w:rPr>
                <w:b/>
              </w:rPr>
            </w:pPr>
          </w:p>
        </w:tc>
      </w:tr>
      <w:tr w:rsidR="00E90FED" w14:paraId="0AB2BD64" w14:textId="77777777" w:rsidTr="00CA59F1">
        <w:tc>
          <w:tcPr>
            <w:tcW w:w="1867" w:type="dxa"/>
          </w:tcPr>
          <w:p w14:paraId="459F02B0" w14:textId="77777777" w:rsidR="00E90FED" w:rsidRDefault="00E90FED" w:rsidP="00CA59F1">
            <w:r>
              <w:t>Socket services</w:t>
            </w:r>
          </w:p>
        </w:tc>
        <w:tc>
          <w:tcPr>
            <w:tcW w:w="4380" w:type="dxa"/>
          </w:tcPr>
          <w:p w14:paraId="0036F0DC" w14:textId="77777777" w:rsidR="00E90FED" w:rsidRPr="00106A39" w:rsidRDefault="00E90FED" w:rsidP="00CA59F1">
            <w:pPr>
              <w:rPr>
                <w:b/>
              </w:rPr>
            </w:pPr>
            <w:r w:rsidRPr="005234D4">
              <w:t>socket </w:t>
            </w:r>
            <w:r w:rsidRPr="005234D4">
              <w:br/>
              <w:t>setsockopt</w:t>
            </w:r>
            <w:r w:rsidRPr="005234D4">
              <w:br/>
              <w:t>bind</w:t>
            </w:r>
            <w:r w:rsidRPr="005234D4">
              <w:br/>
              <w:t>listen</w:t>
            </w:r>
            <w:r w:rsidRPr="005234D4">
              <w:br/>
              <w:t>accept</w:t>
            </w:r>
          </w:p>
        </w:tc>
        <w:tc>
          <w:tcPr>
            <w:tcW w:w="2383" w:type="dxa"/>
          </w:tcPr>
          <w:p w14:paraId="56C2D002" w14:textId="77777777" w:rsidR="00E90FED" w:rsidRPr="008E311C" w:rsidRDefault="00E90FED" w:rsidP="00CA59F1">
            <w:pPr>
              <w:rPr>
                <w:rFonts w:asciiTheme="minorHAnsi" w:hAnsiTheme="minorHAnsi"/>
                <w:b/>
                <w:szCs w:val="24"/>
              </w:rPr>
            </w:pPr>
            <w:r w:rsidRPr="008E311C">
              <w:rPr>
                <w:rFonts w:asciiTheme="minorHAnsi" w:hAnsiTheme="minorHAnsi" w:cs="Helvetica"/>
                <w:color w:val="000000"/>
                <w:szCs w:val="24"/>
              </w:rPr>
              <w:t>The basic mechanisms of client-server setup</w:t>
            </w:r>
          </w:p>
        </w:tc>
      </w:tr>
      <w:tr w:rsidR="00E90FED" w14:paraId="1F6DA473" w14:textId="77777777" w:rsidTr="00CA59F1">
        <w:tc>
          <w:tcPr>
            <w:tcW w:w="1867" w:type="dxa"/>
          </w:tcPr>
          <w:p w14:paraId="06184CF8" w14:textId="77777777" w:rsidR="00E90FED" w:rsidRDefault="00E90FED" w:rsidP="00CA59F1">
            <w:r w:rsidRPr="00A712D6">
              <w:t>System calls</w:t>
            </w:r>
          </w:p>
        </w:tc>
        <w:tc>
          <w:tcPr>
            <w:tcW w:w="4380" w:type="dxa"/>
          </w:tcPr>
          <w:p w14:paraId="6D4D7CF0" w14:textId="77777777" w:rsidR="00E90FED" w:rsidRDefault="00E90FED" w:rsidP="00CA59F1">
            <w:r w:rsidRPr="005234D4">
              <w:t>close</w:t>
            </w:r>
            <w:r w:rsidRPr="005234D4">
              <w:br/>
              <w:t>open</w:t>
            </w:r>
            <w:r w:rsidRPr="005234D4">
              <w:br/>
              <w:t xml:space="preserve">dup </w:t>
            </w:r>
          </w:p>
          <w:p w14:paraId="50BF01E4" w14:textId="77777777" w:rsidR="00E90FED" w:rsidRDefault="00E90FED" w:rsidP="00CA59F1">
            <w:r w:rsidRPr="005234D4">
              <w:t>unlink</w:t>
            </w:r>
          </w:p>
        </w:tc>
        <w:tc>
          <w:tcPr>
            <w:tcW w:w="2383" w:type="dxa"/>
          </w:tcPr>
          <w:p w14:paraId="4AB867A9" w14:textId="77777777" w:rsidR="00E90FED" w:rsidRDefault="00E90FED" w:rsidP="00CA59F1">
            <w:r>
              <w:t>To do action of close, open, duplicate, unlink the file descriptor</w:t>
            </w:r>
          </w:p>
        </w:tc>
      </w:tr>
    </w:tbl>
    <w:p w14:paraId="1576D361" w14:textId="77777777" w:rsidR="00D04FE5" w:rsidRDefault="00D04FE5" w:rsidP="00D04FE5">
      <w:pPr>
        <w:rPr>
          <w:rFonts w:asciiTheme="minorHAnsi" w:hAnsiTheme="minorHAnsi" w:cs="Arial"/>
          <w:szCs w:val="24"/>
        </w:rPr>
      </w:pPr>
    </w:p>
    <w:p w14:paraId="0A97FC4B" w14:textId="77777777" w:rsidR="00D04FE5" w:rsidRDefault="00D04FE5" w:rsidP="00D04FE5">
      <w:pPr>
        <w:rPr>
          <w:rFonts w:asciiTheme="minorHAnsi" w:hAnsiTheme="minorHAnsi" w:cs="Arial"/>
          <w:szCs w:val="24"/>
        </w:rPr>
      </w:pPr>
    </w:p>
    <w:p w14:paraId="03B68ABD" w14:textId="77777777" w:rsidR="00D04FE5" w:rsidRDefault="00D04FE5" w:rsidP="00D04FE5">
      <w:pPr>
        <w:rPr>
          <w:rFonts w:asciiTheme="minorHAnsi" w:hAnsiTheme="minorHAnsi" w:cs="Arial"/>
          <w:szCs w:val="24"/>
        </w:rPr>
      </w:pPr>
    </w:p>
    <w:p w14:paraId="0CF51EB3" w14:textId="77777777" w:rsidR="00D04FE5" w:rsidRDefault="00D04FE5" w:rsidP="00D04FE5">
      <w:pPr>
        <w:rPr>
          <w:rFonts w:asciiTheme="minorHAnsi" w:hAnsiTheme="minorHAnsi" w:cs="Arial"/>
          <w:szCs w:val="24"/>
        </w:rPr>
      </w:pPr>
    </w:p>
    <w:p w14:paraId="32A768AF" w14:textId="77777777" w:rsidR="00D04FE5" w:rsidRDefault="00D04FE5" w:rsidP="00D04FE5">
      <w:pPr>
        <w:rPr>
          <w:rFonts w:asciiTheme="minorHAnsi" w:hAnsiTheme="minorHAnsi" w:cs="Arial"/>
          <w:szCs w:val="24"/>
        </w:rPr>
      </w:pPr>
    </w:p>
    <w:p w14:paraId="379BE2BC" w14:textId="5DF0B475" w:rsidR="00D04FE5" w:rsidRDefault="00D04FE5" w:rsidP="00D04FE5">
      <w:pPr>
        <w:rPr>
          <w:rFonts w:asciiTheme="minorHAnsi" w:hAnsiTheme="minorHAnsi" w:cs="Arial"/>
          <w:szCs w:val="24"/>
        </w:rPr>
      </w:pPr>
    </w:p>
    <w:p w14:paraId="495F1865" w14:textId="687E45F3" w:rsidR="005C061F" w:rsidRPr="005C061F" w:rsidRDefault="005C061F" w:rsidP="005C061F">
      <w:pPr>
        <w:pStyle w:val="Heading2"/>
      </w:pPr>
      <w:r>
        <w:t xml:space="preserve"> </w:t>
      </w:r>
      <w:bookmarkStart w:id="164" w:name="_Toc516684869"/>
      <w:r>
        <w:t>+</w:t>
      </w:r>
      <w:r w:rsidRPr="005C061F">
        <w:t>KURCCFG Command: Enable or Disable the URC from Protocol Commands</w:t>
      </w:r>
      <w:bookmarkEnd w:id="164"/>
    </w:p>
    <w:p w14:paraId="3368B59C" w14:textId="77777777" w:rsidR="005C061F" w:rsidRDefault="005C061F" w:rsidP="005C061F">
      <w:pPr>
        <w:pStyle w:val="Heading3"/>
      </w:pPr>
      <w:bookmarkStart w:id="165" w:name="_Toc516684870"/>
      <w:r>
        <w:t>Syntax</w:t>
      </w:r>
      <w:bookmarkEnd w:id="165"/>
    </w:p>
    <w:p w14:paraId="70A07D9E" w14:textId="037A9C0D" w:rsidR="009548DE" w:rsidRPr="009548DE" w:rsidRDefault="009548DE" w:rsidP="009548DE">
      <w:pPr>
        <w:rPr>
          <w:b/>
        </w:rPr>
      </w:pPr>
      <w:r>
        <w:rPr>
          <w:b/>
        </w:rPr>
        <w:t>Write command</w:t>
      </w:r>
    </w:p>
    <w:p w14:paraId="5AEB6C41" w14:textId="5EFE15AA" w:rsidR="009548DE" w:rsidRPr="009548DE" w:rsidRDefault="009548DE" w:rsidP="009548DE">
      <w:r>
        <w:t>AT+KURCCFG=&lt;protoopt&gt;,&lt;noti_act&gt;</w:t>
      </w:r>
      <w:r w:rsidRPr="009548DE">
        <w:t>[,&lt;indi_act&gt;]</w:t>
      </w:r>
    </w:p>
    <w:p w14:paraId="3C6EC26C" w14:textId="2851D12F" w:rsidR="009548DE" w:rsidRPr="00B77AFB" w:rsidRDefault="009548DE" w:rsidP="005C061F">
      <w:pPr>
        <w:autoSpaceDE w:val="0"/>
        <w:autoSpaceDN w:val="0"/>
        <w:adjustRightInd w:val="0"/>
        <w:rPr>
          <w:rFonts w:asciiTheme="minorHAnsi" w:eastAsiaTheme="minorEastAsia" w:hAnsiTheme="minorHAnsi" w:cs="Arial"/>
          <w:bCs/>
          <w:color w:val="3D3E40"/>
          <w:szCs w:val="24"/>
          <w:lang w:val="en-US" w:eastAsia="zh-CN"/>
        </w:rPr>
      </w:pPr>
    </w:p>
    <w:p w14:paraId="3A3605E3" w14:textId="77777777" w:rsidR="005C061F" w:rsidRPr="006C78F0" w:rsidRDefault="005C061F" w:rsidP="005C061F">
      <w:r w:rsidRPr="006C78F0">
        <w:t>Response:</w:t>
      </w:r>
    </w:p>
    <w:p w14:paraId="458C9574" w14:textId="77777777" w:rsidR="005C061F" w:rsidRDefault="005C061F" w:rsidP="005C061F">
      <w:r w:rsidRPr="006C78F0">
        <w:t>OK</w:t>
      </w:r>
    </w:p>
    <w:p w14:paraId="3D4E61A0" w14:textId="77777777" w:rsidR="005C061F" w:rsidRDefault="005C061F" w:rsidP="005C061F"/>
    <w:p w14:paraId="030412D7" w14:textId="77777777" w:rsidR="005C061F" w:rsidRPr="00154C36" w:rsidRDefault="005C061F" w:rsidP="005C061F">
      <w:pPr>
        <w:rPr>
          <w:b/>
        </w:rPr>
      </w:pPr>
      <w:r w:rsidRPr="00154C36">
        <w:rPr>
          <w:b/>
        </w:rPr>
        <w:t>Read Command</w:t>
      </w:r>
    </w:p>
    <w:p w14:paraId="4E53822B" w14:textId="6283BA75" w:rsidR="005C061F" w:rsidRDefault="0043776A" w:rsidP="0043776A">
      <w:r w:rsidRPr="0043776A">
        <w:t>AT+KURCCFG?</w:t>
      </w:r>
    </w:p>
    <w:p w14:paraId="7295129C" w14:textId="77777777" w:rsidR="008A1DAA" w:rsidRPr="0043776A" w:rsidRDefault="008A1DAA" w:rsidP="0043776A"/>
    <w:p w14:paraId="74B59113" w14:textId="77777777" w:rsidR="005C061F" w:rsidRDefault="005C061F" w:rsidP="005C061F">
      <w:r w:rsidRPr="006C78F0">
        <w:t>Response:</w:t>
      </w:r>
    </w:p>
    <w:p w14:paraId="748B747E" w14:textId="1A938D22" w:rsidR="005C061F" w:rsidRDefault="005C061F" w:rsidP="005C061F">
      <w:pPr>
        <w:autoSpaceDE w:val="0"/>
        <w:autoSpaceDN w:val="0"/>
        <w:adjustRightInd w:val="0"/>
        <w:rPr>
          <w:rFonts w:asciiTheme="minorHAnsi" w:eastAsiaTheme="minorEastAsia" w:hAnsiTheme="minorHAnsi" w:cs="Arial"/>
          <w:bCs/>
          <w:szCs w:val="24"/>
          <w:lang w:val="en-US" w:eastAsia="zh-CN"/>
        </w:rPr>
      </w:pPr>
      <w:r>
        <w:rPr>
          <w:rFonts w:ascii="Arial" w:eastAsiaTheme="minorEastAsia" w:hAnsi="Arial" w:cs="Arial"/>
          <w:b/>
          <w:bCs/>
          <w:color w:val="3D3E40"/>
          <w:sz w:val="18"/>
          <w:szCs w:val="18"/>
          <w:lang w:val="en-US" w:eastAsia="zh-CN"/>
        </w:rPr>
        <w:t>+</w:t>
      </w:r>
      <w:r w:rsidR="00597DE5">
        <w:rPr>
          <w:rFonts w:asciiTheme="minorHAnsi" w:eastAsiaTheme="minorEastAsia" w:hAnsiTheme="minorHAnsi" w:cs="Arial"/>
          <w:bCs/>
          <w:szCs w:val="24"/>
          <w:lang w:val="en-US" w:eastAsia="zh-CN"/>
        </w:rPr>
        <w:t>KURCCFG: list of supported</w:t>
      </w:r>
    </w:p>
    <w:p w14:paraId="2999FF36" w14:textId="42F54E6B" w:rsidR="00597DE5" w:rsidRDefault="00597DE5" w:rsidP="005C061F">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(&lt;protoopt&gt;,&lt;noti_act&gt;,&lt;indi_act&gt;)</w:t>
      </w:r>
    </w:p>
    <w:p w14:paraId="1F9CDB29" w14:textId="7F512F25" w:rsidR="0043776A" w:rsidRPr="00EF2CD4" w:rsidRDefault="0043776A" w:rsidP="005C061F">
      <w:pPr>
        <w:autoSpaceDE w:val="0"/>
        <w:autoSpaceDN w:val="0"/>
        <w:adjustRightInd w:val="0"/>
        <w:rPr>
          <w:rFonts w:asciiTheme="minorHAnsi" w:eastAsiaTheme="minorEastAsia" w:hAnsiTheme="minorHAnsi" w:cs="Arial"/>
          <w:bCs/>
          <w:szCs w:val="24"/>
          <w:lang w:val="en-US" w:eastAsia="zh-CN"/>
        </w:rPr>
      </w:pPr>
    </w:p>
    <w:p w14:paraId="33E492D8" w14:textId="4FD84A36" w:rsidR="005C061F" w:rsidRDefault="005C061F" w:rsidP="005C061F">
      <w:pPr>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1AB25DEC" w14:textId="2832A4D6" w:rsidR="005C061F" w:rsidRDefault="005C061F" w:rsidP="005C061F">
      <w:pPr>
        <w:rPr>
          <w:rFonts w:asciiTheme="minorHAnsi" w:eastAsiaTheme="minorEastAsia" w:hAnsiTheme="minorHAnsi" w:cs="Arial"/>
          <w:bCs/>
          <w:szCs w:val="24"/>
          <w:lang w:val="en-US" w:eastAsia="zh-CN"/>
        </w:rPr>
      </w:pPr>
    </w:p>
    <w:p w14:paraId="47C9D531" w14:textId="77777777" w:rsidR="005C061F" w:rsidRPr="00154C36" w:rsidRDefault="005C061F" w:rsidP="005C061F">
      <w:pPr>
        <w:rPr>
          <w:b/>
        </w:rPr>
      </w:pPr>
      <w:r w:rsidRPr="00154C36">
        <w:rPr>
          <w:b/>
        </w:rPr>
        <w:t>Test Command</w:t>
      </w:r>
    </w:p>
    <w:p w14:paraId="250483F5" w14:textId="28D9E703" w:rsidR="005C061F" w:rsidRDefault="00FE6EDD" w:rsidP="005C061F">
      <w:pPr>
        <w:autoSpaceDE w:val="0"/>
        <w:autoSpaceDN w:val="0"/>
        <w:adjustRightInd w:val="0"/>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AT+KURCCFG</w:t>
      </w:r>
      <w:r w:rsidR="005C061F" w:rsidRPr="00976A80">
        <w:rPr>
          <w:rFonts w:asciiTheme="minorHAnsi" w:eastAsiaTheme="minorEastAsia" w:hAnsiTheme="minorHAnsi" w:cs="Arial"/>
          <w:bCs/>
          <w:szCs w:val="24"/>
          <w:lang w:val="en-US" w:eastAsia="zh-CN"/>
        </w:rPr>
        <w:t>=?</w:t>
      </w:r>
    </w:p>
    <w:p w14:paraId="1D4A7AD3" w14:textId="77777777" w:rsidR="007A4096" w:rsidRPr="00976A80" w:rsidRDefault="007A4096" w:rsidP="005C061F">
      <w:pPr>
        <w:autoSpaceDE w:val="0"/>
        <w:autoSpaceDN w:val="0"/>
        <w:adjustRightInd w:val="0"/>
        <w:rPr>
          <w:rFonts w:asciiTheme="minorHAnsi" w:eastAsiaTheme="minorEastAsia" w:hAnsiTheme="minorHAnsi" w:cs="Arial"/>
          <w:bCs/>
          <w:szCs w:val="24"/>
          <w:lang w:val="en-US" w:eastAsia="zh-CN"/>
        </w:rPr>
      </w:pPr>
    </w:p>
    <w:p w14:paraId="39470899" w14:textId="77777777" w:rsidR="005C061F" w:rsidRPr="00780D78" w:rsidRDefault="005C061F" w:rsidP="005C061F">
      <w:pPr>
        <w:autoSpaceDE w:val="0"/>
        <w:autoSpaceDN w:val="0"/>
        <w:adjustRightInd w:val="0"/>
        <w:rPr>
          <w:rFonts w:asciiTheme="minorHAnsi" w:eastAsiaTheme="minorEastAsia" w:hAnsiTheme="minorHAnsi" w:cs="Arial"/>
          <w:szCs w:val="24"/>
          <w:lang w:val="en-US" w:eastAsia="zh-CN"/>
        </w:rPr>
      </w:pPr>
      <w:r w:rsidRPr="00780D78">
        <w:rPr>
          <w:rFonts w:asciiTheme="minorHAnsi" w:eastAsiaTheme="minorEastAsia" w:hAnsiTheme="minorHAnsi" w:cs="Arial"/>
          <w:szCs w:val="24"/>
          <w:lang w:val="en-US" w:eastAsia="zh-CN"/>
        </w:rPr>
        <w:t>Response</w:t>
      </w:r>
      <w:r>
        <w:rPr>
          <w:rFonts w:asciiTheme="minorHAnsi" w:eastAsiaTheme="minorEastAsia" w:hAnsiTheme="minorHAnsi" w:cs="Arial"/>
          <w:szCs w:val="24"/>
          <w:lang w:val="en-US" w:eastAsia="zh-CN"/>
        </w:rPr>
        <w:t>:</w:t>
      </w:r>
    </w:p>
    <w:p w14:paraId="7521B111" w14:textId="77777777" w:rsidR="005C061F" w:rsidRDefault="005C061F" w:rsidP="005C061F">
      <w:pPr>
        <w:autoSpaceDE w:val="0"/>
        <w:autoSpaceDN w:val="0"/>
        <w:adjustRightInd w:val="0"/>
        <w:rPr>
          <w:rFonts w:asciiTheme="minorHAnsi" w:eastAsiaTheme="minorEastAsia" w:hAnsiTheme="minorHAnsi" w:cs="Arial"/>
          <w:bCs/>
          <w:szCs w:val="24"/>
          <w:lang w:val="en-US" w:eastAsia="zh-CN"/>
        </w:rPr>
      </w:pPr>
      <w:r w:rsidRPr="00780D78">
        <w:rPr>
          <w:rFonts w:asciiTheme="minorHAnsi" w:eastAsiaTheme="minorEastAsia" w:hAnsiTheme="minorHAnsi" w:cs="Arial"/>
          <w:bCs/>
          <w:szCs w:val="24"/>
          <w:lang w:val="en-US" w:eastAsia="zh-CN"/>
        </w:rPr>
        <w:t>OK</w:t>
      </w:r>
    </w:p>
    <w:p w14:paraId="2892D110" w14:textId="77777777" w:rsidR="005C061F" w:rsidRPr="00106FB8" w:rsidRDefault="005C061F" w:rsidP="005C061F">
      <w:pPr>
        <w:pStyle w:val="Heading3"/>
        <w:numPr>
          <w:ilvl w:val="2"/>
          <w:numId w:val="1"/>
        </w:numPr>
        <w:rPr>
          <w:rFonts w:cs="Times New Roman"/>
        </w:rPr>
      </w:pPr>
      <w:bookmarkStart w:id="166" w:name="_Toc516684871"/>
      <w:r w:rsidRPr="00106FB8">
        <w:rPr>
          <w:rFonts w:cs="Times New Roman"/>
        </w:rPr>
        <w:t>Parameters and Defined values</w:t>
      </w:r>
      <w:bookmarkEnd w:id="166"/>
    </w:p>
    <w:p w14:paraId="236B1E44" w14:textId="77777777" w:rsidR="005C061F" w:rsidRPr="00106FB8" w:rsidRDefault="005C061F" w:rsidP="005C061F"/>
    <w:tbl>
      <w:tblPr>
        <w:tblStyle w:val="TableSWI"/>
        <w:tblW w:w="5264" w:type="pct"/>
        <w:tblLook w:val="01E0" w:firstRow="1" w:lastRow="1" w:firstColumn="1" w:lastColumn="1" w:noHBand="0" w:noVBand="0"/>
      </w:tblPr>
      <w:tblGrid>
        <w:gridCol w:w="1618"/>
        <w:gridCol w:w="2886"/>
        <w:gridCol w:w="4584"/>
      </w:tblGrid>
      <w:tr w:rsidR="005C061F" w:rsidRPr="00215EAC" w14:paraId="23BB7BFD" w14:textId="77777777" w:rsidTr="00B15727">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5F74ED2B" w14:textId="77777777" w:rsidR="005C061F" w:rsidRPr="00106FB8" w:rsidRDefault="005C061F" w:rsidP="00B15727">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5C061F" w:rsidRPr="00215EAC" w14:paraId="41896D31" w14:textId="77777777" w:rsidTr="00B15727">
        <w:tc>
          <w:tcPr>
            <w:tcW w:w="5000" w:type="pct"/>
            <w:gridSpan w:val="3"/>
            <w:tcBorders>
              <w:top w:val="single" w:sz="18" w:space="0" w:color="000000" w:themeColor="text1"/>
            </w:tcBorders>
          </w:tcPr>
          <w:p w14:paraId="6578A291" w14:textId="0BF69B59" w:rsidR="007A4096" w:rsidRPr="007A4096" w:rsidRDefault="007A4096" w:rsidP="007A4096">
            <w:pPr>
              <w:rPr>
                <w:rFonts w:asciiTheme="minorHAnsi" w:eastAsiaTheme="minorEastAsia" w:hAnsiTheme="minorHAnsi" w:cs="Arial"/>
                <w:b/>
                <w:bCs/>
                <w:szCs w:val="24"/>
                <w:lang w:val="en-US" w:eastAsia="zh-CN"/>
              </w:rPr>
            </w:pPr>
            <w:r w:rsidRPr="007A4096">
              <w:rPr>
                <w:rFonts w:asciiTheme="minorHAnsi" w:eastAsiaTheme="minorEastAsia" w:hAnsiTheme="minorHAnsi" w:cs="Arial"/>
                <w:b/>
                <w:bCs/>
                <w:szCs w:val="24"/>
                <w:lang w:val="en-US" w:eastAsia="zh-CN"/>
              </w:rPr>
              <w:t xml:space="preserve"> AT+KURCCFG=&lt;protoopt&gt;,&lt;noti_act&gt;[,&lt;indi_act&gt;]</w:t>
            </w:r>
          </w:p>
          <w:p w14:paraId="6A906BEE" w14:textId="77777777" w:rsidR="005C061F" w:rsidRPr="007A4096" w:rsidRDefault="005C061F" w:rsidP="00B15727">
            <w:pPr>
              <w:autoSpaceDE w:val="0"/>
              <w:autoSpaceDN w:val="0"/>
              <w:adjustRightInd w:val="0"/>
              <w:rPr>
                <w:rFonts w:asciiTheme="minorHAnsi" w:eastAsiaTheme="minorEastAsia" w:hAnsiTheme="minorHAnsi" w:cs="Arial"/>
                <w:b/>
                <w:bCs/>
                <w:szCs w:val="24"/>
                <w:lang w:val="en-US" w:eastAsia="zh-CN"/>
              </w:rPr>
            </w:pPr>
          </w:p>
        </w:tc>
      </w:tr>
      <w:tr w:rsidR="005C061F" w:rsidRPr="00215EAC" w14:paraId="1B816845" w14:textId="77777777" w:rsidTr="00B15727">
        <w:tc>
          <w:tcPr>
            <w:tcW w:w="890" w:type="pct"/>
            <w:tcBorders>
              <w:top w:val="single" w:sz="18" w:space="0" w:color="auto"/>
              <w:left w:val="single" w:sz="4" w:space="0" w:color="auto"/>
              <w:bottom w:val="single" w:sz="18" w:space="0" w:color="auto"/>
              <w:right w:val="single" w:sz="4" w:space="0" w:color="auto"/>
            </w:tcBorders>
            <w:shd w:val="pct30" w:color="auto" w:fill="auto"/>
          </w:tcPr>
          <w:p w14:paraId="502EC193" w14:textId="77777777" w:rsidR="005C061F" w:rsidRPr="00106FB8" w:rsidRDefault="005C061F" w:rsidP="00B15727">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lastRenderedPageBreak/>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2CC4F6E6" w14:textId="77777777" w:rsidR="005C061F" w:rsidRPr="00106FB8" w:rsidRDefault="005C061F" w:rsidP="00B15727">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1B40AEDF" w14:textId="77777777" w:rsidR="005C061F" w:rsidRPr="00106FB8" w:rsidRDefault="005C061F" w:rsidP="00B15727">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2F3CFB" w:rsidRPr="00106FB8" w14:paraId="177CA78D" w14:textId="77777777" w:rsidTr="00B15727">
        <w:tc>
          <w:tcPr>
            <w:tcW w:w="890" w:type="pct"/>
            <w:tcBorders>
              <w:top w:val="single" w:sz="18" w:space="0" w:color="auto"/>
            </w:tcBorders>
          </w:tcPr>
          <w:p w14:paraId="53741D13" w14:textId="77777777" w:rsidR="002F3CFB" w:rsidRPr="00106FB8" w:rsidRDefault="002F3CFB"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&lt;protoopt</w:t>
            </w:r>
            <w:r w:rsidRPr="00106FB8">
              <w:rPr>
                <w:rFonts w:ascii="Calibri" w:eastAsia="SimSun" w:hAnsi="Calibri" w:cs="Times New Roman"/>
                <w:color w:val="auto"/>
                <w:sz w:val="24"/>
                <w:szCs w:val="20"/>
                <w:lang w:val="en-CA" w:eastAsia="en-US"/>
              </w:rPr>
              <w:t>&gt;</w:t>
            </w:r>
          </w:p>
        </w:tc>
        <w:tc>
          <w:tcPr>
            <w:tcW w:w="1588" w:type="pct"/>
          </w:tcPr>
          <w:p w14:paraId="288C5691" w14:textId="6D632BAA" w:rsidR="002F3CFB" w:rsidRPr="00106FB8" w:rsidRDefault="00D409D4"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 xml:space="preserve">            </w:t>
            </w:r>
            <w:r w:rsidR="002F3CFB">
              <w:rPr>
                <w:rFonts w:ascii="Calibri" w:eastAsia="SimSun" w:hAnsi="Calibri" w:cs="Times New Roman"/>
                <w:color w:val="auto"/>
                <w:sz w:val="24"/>
                <w:szCs w:val="20"/>
                <w:lang w:val="en-CA" w:eastAsia="en-US"/>
              </w:rPr>
              <w:t>String value</w:t>
            </w:r>
          </w:p>
        </w:tc>
        <w:tc>
          <w:tcPr>
            <w:tcW w:w="2522" w:type="pct"/>
          </w:tcPr>
          <w:p w14:paraId="2AE1CB66" w14:textId="77777777" w:rsidR="002F3CFB" w:rsidRPr="00FA6FAD" w:rsidRDefault="002F3CFB" w:rsidP="00B15727">
            <w:pPr>
              <w:autoSpaceDE w:val="0"/>
              <w:autoSpaceDN w:val="0"/>
              <w:adjustRightInd w:val="0"/>
              <w:rPr>
                <w:color w:val="auto"/>
              </w:rPr>
            </w:pPr>
            <w:r w:rsidRPr="00FA6FAD">
              <w:rPr>
                <w:color w:val="auto"/>
              </w:rPr>
              <w:t>Protocol option to enable/disable URC</w:t>
            </w:r>
          </w:p>
          <w:p w14:paraId="3344CFE9" w14:textId="77777777" w:rsidR="002F3CFB" w:rsidRPr="00FA6FAD" w:rsidRDefault="002F3CFB" w:rsidP="00B15727">
            <w:pPr>
              <w:autoSpaceDE w:val="0"/>
              <w:autoSpaceDN w:val="0"/>
              <w:adjustRightInd w:val="0"/>
              <w:rPr>
                <w:color w:val="auto"/>
              </w:rPr>
            </w:pPr>
            <w:r w:rsidRPr="00FA6FAD">
              <w:rPr>
                <w:color w:val="auto"/>
              </w:rPr>
              <w:t>"TCPC" TCP client session</w:t>
            </w:r>
          </w:p>
          <w:p w14:paraId="71E8FEE6" w14:textId="77777777" w:rsidR="002F3CFB" w:rsidRPr="00FA6FAD" w:rsidRDefault="002F3CFB" w:rsidP="00B15727">
            <w:pPr>
              <w:autoSpaceDE w:val="0"/>
              <w:autoSpaceDN w:val="0"/>
              <w:adjustRightInd w:val="0"/>
              <w:rPr>
                <w:color w:val="auto"/>
              </w:rPr>
            </w:pPr>
            <w:r w:rsidRPr="00FA6FAD">
              <w:rPr>
                <w:color w:val="auto"/>
              </w:rPr>
              <w:t>"TCPS" TCP server session</w:t>
            </w:r>
          </w:p>
          <w:p w14:paraId="1287B4EB" w14:textId="77777777" w:rsidR="002F3CFB" w:rsidRPr="00FA6FAD" w:rsidRDefault="002F3CFB" w:rsidP="00B15727">
            <w:pPr>
              <w:autoSpaceDE w:val="0"/>
              <w:autoSpaceDN w:val="0"/>
              <w:adjustRightInd w:val="0"/>
              <w:rPr>
                <w:color w:val="auto"/>
              </w:rPr>
            </w:pPr>
            <w:r w:rsidRPr="00FA6FAD">
              <w:rPr>
                <w:color w:val="auto"/>
              </w:rPr>
              <w:t>"UDPC" UDP client session</w:t>
            </w:r>
          </w:p>
          <w:p w14:paraId="7B345C7B" w14:textId="77777777" w:rsidR="002F3CFB" w:rsidRPr="00FA6FAD" w:rsidRDefault="002F3CFB" w:rsidP="00B15727">
            <w:pPr>
              <w:autoSpaceDE w:val="0"/>
              <w:autoSpaceDN w:val="0"/>
              <w:adjustRightInd w:val="0"/>
              <w:rPr>
                <w:color w:val="auto"/>
              </w:rPr>
            </w:pPr>
            <w:r w:rsidRPr="00FA6FAD">
              <w:rPr>
                <w:color w:val="auto"/>
              </w:rPr>
              <w:t>"UDPS" UDP server session</w:t>
            </w:r>
          </w:p>
          <w:p w14:paraId="22CCD4F8" w14:textId="77777777" w:rsidR="002F3CFB" w:rsidRPr="00FA6FAD" w:rsidRDefault="002F3CFB" w:rsidP="00B15727">
            <w:pPr>
              <w:autoSpaceDE w:val="0"/>
              <w:autoSpaceDN w:val="0"/>
              <w:adjustRightInd w:val="0"/>
              <w:rPr>
                <w:color w:val="auto"/>
              </w:rPr>
            </w:pPr>
            <w:r w:rsidRPr="00FA6FAD">
              <w:rPr>
                <w:color w:val="auto"/>
              </w:rPr>
              <w:t>"FTP" FTP client session</w:t>
            </w:r>
          </w:p>
          <w:p w14:paraId="2712F25B" w14:textId="77777777" w:rsidR="002F3CFB" w:rsidRPr="00FA6FAD" w:rsidRDefault="002F3CFB" w:rsidP="00B15727">
            <w:pPr>
              <w:autoSpaceDE w:val="0"/>
              <w:autoSpaceDN w:val="0"/>
              <w:adjustRightInd w:val="0"/>
              <w:rPr>
                <w:color w:val="auto"/>
              </w:rPr>
            </w:pPr>
            <w:r w:rsidRPr="00FA6FAD">
              <w:rPr>
                <w:color w:val="auto"/>
              </w:rPr>
              <w:t>"HTTP" HTTP client session</w:t>
            </w:r>
          </w:p>
          <w:p w14:paraId="1CE852BF" w14:textId="77777777" w:rsidR="002F3CFB" w:rsidRPr="00FA6FAD" w:rsidRDefault="002F3CFB" w:rsidP="00B15727">
            <w:pPr>
              <w:autoSpaceDE w:val="0"/>
              <w:autoSpaceDN w:val="0"/>
              <w:adjustRightInd w:val="0"/>
              <w:rPr>
                <w:color w:val="auto"/>
              </w:rPr>
            </w:pPr>
            <w:r w:rsidRPr="00FA6FAD">
              <w:rPr>
                <w:color w:val="auto"/>
              </w:rPr>
              <w:t>"HTTPS" HTTPS client session</w:t>
            </w:r>
          </w:p>
          <w:p w14:paraId="17BB1A05" w14:textId="77777777" w:rsidR="002F3CFB" w:rsidRPr="00FA6FAD" w:rsidRDefault="002F3CFB" w:rsidP="00B15727">
            <w:pPr>
              <w:autoSpaceDE w:val="0"/>
              <w:autoSpaceDN w:val="0"/>
              <w:adjustRightInd w:val="0"/>
              <w:rPr>
                <w:color w:val="auto"/>
              </w:rPr>
            </w:pPr>
            <w:r w:rsidRPr="00FA6FAD">
              <w:rPr>
                <w:color w:val="auto"/>
              </w:rPr>
              <w:t>"TCP" Both TCP client and TCP server sessions</w:t>
            </w:r>
          </w:p>
          <w:p w14:paraId="7FE1E0DE" w14:textId="77777777" w:rsidR="002F3CFB" w:rsidRPr="00106FB8" w:rsidRDefault="002F3CFB" w:rsidP="00B15727">
            <w:pPr>
              <w:pStyle w:val="TableBody"/>
              <w:rPr>
                <w:rFonts w:ascii="Calibri" w:eastAsia="SimSun" w:hAnsi="Calibri" w:cs="Times New Roman"/>
                <w:color w:val="auto"/>
                <w:sz w:val="24"/>
                <w:szCs w:val="20"/>
                <w:lang w:val="en-CA" w:eastAsia="en-US"/>
              </w:rPr>
            </w:pPr>
            <w:r w:rsidRPr="00FA6FAD">
              <w:rPr>
                <w:rFonts w:ascii="Calibri" w:eastAsia="SimSun" w:hAnsi="Calibri" w:cs="Times New Roman"/>
                <w:color w:val="auto"/>
                <w:sz w:val="24"/>
                <w:szCs w:val="20"/>
                <w:lang w:val="en-CA" w:eastAsia="en-US"/>
              </w:rPr>
              <w:t>"UDP" Both UDP client and UDP server sessions</w:t>
            </w:r>
          </w:p>
        </w:tc>
      </w:tr>
      <w:tr w:rsidR="002F3CFB" w:rsidRPr="00106FB8" w14:paraId="20079C60" w14:textId="77777777" w:rsidTr="002F3CFB">
        <w:tblPrEx>
          <w:tblLook w:val="04A0" w:firstRow="1" w:lastRow="0" w:firstColumn="1" w:lastColumn="0" w:noHBand="0" w:noVBand="1"/>
        </w:tblPrEx>
        <w:tc>
          <w:tcPr>
            <w:tcW w:w="890" w:type="pct"/>
          </w:tcPr>
          <w:p w14:paraId="4186E81C" w14:textId="31317B6B" w:rsidR="002F3CFB" w:rsidRPr="00106FB8" w:rsidRDefault="002F3CFB"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&lt;noti_act</w:t>
            </w:r>
            <w:r w:rsidRPr="00106FB8">
              <w:rPr>
                <w:rFonts w:ascii="Calibri" w:eastAsia="SimSun" w:hAnsi="Calibri" w:cs="Times New Roman"/>
                <w:color w:val="auto"/>
                <w:sz w:val="24"/>
                <w:szCs w:val="20"/>
                <w:lang w:val="en-CA" w:eastAsia="en-US"/>
              </w:rPr>
              <w:t>&gt;</w:t>
            </w:r>
          </w:p>
        </w:tc>
        <w:tc>
          <w:tcPr>
            <w:tcW w:w="1588" w:type="pct"/>
          </w:tcPr>
          <w:p w14:paraId="6F834EFD" w14:textId="2BB5A495" w:rsidR="002F3CFB" w:rsidRPr="00106FB8" w:rsidRDefault="00D409D4"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 xml:space="preserve">                1/0</w:t>
            </w:r>
          </w:p>
        </w:tc>
        <w:tc>
          <w:tcPr>
            <w:tcW w:w="2522" w:type="pct"/>
          </w:tcPr>
          <w:p w14:paraId="107B023A" w14:textId="45551E31" w:rsidR="00502B7A" w:rsidRPr="00502B7A" w:rsidRDefault="00502B7A" w:rsidP="00502B7A">
            <w:pPr>
              <w:autoSpaceDE w:val="0"/>
              <w:autoSpaceDN w:val="0"/>
              <w:adjustRightInd w:val="0"/>
              <w:rPr>
                <w:color w:val="auto"/>
              </w:rPr>
            </w:pPr>
            <w:r>
              <w:rPr>
                <w:color w:val="auto"/>
              </w:rPr>
              <w:t>Value 1 indicates</w:t>
            </w:r>
            <w:r w:rsidRPr="00502B7A">
              <w:rPr>
                <w:color w:val="auto"/>
              </w:rPr>
              <w:t xml:space="preserve"> </w:t>
            </w:r>
            <w:r>
              <w:rPr>
                <w:color w:val="auto"/>
              </w:rPr>
              <w:t>e</w:t>
            </w:r>
            <w:r w:rsidRPr="00502B7A">
              <w:rPr>
                <w:color w:val="auto"/>
              </w:rPr>
              <w:t>nable URC (like +KTCP_NOTIF,</w:t>
            </w:r>
          </w:p>
          <w:p w14:paraId="5A112896" w14:textId="77777777" w:rsidR="00502B7A" w:rsidRPr="00502B7A" w:rsidRDefault="00502B7A" w:rsidP="00502B7A">
            <w:pPr>
              <w:autoSpaceDE w:val="0"/>
              <w:autoSpaceDN w:val="0"/>
              <w:adjustRightInd w:val="0"/>
              <w:rPr>
                <w:color w:val="auto"/>
              </w:rPr>
            </w:pPr>
            <w:r w:rsidRPr="00502B7A">
              <w:rPr>
                <w:color w:val="auto"/>
              </w:rPr>
              <w:t>+KFTP_ERROR)</w:t>
            </w:r>
          </w:p>
          <w:p w14:paraId="77547DA8" w14:textId="22E97086" w:rsidR="00502B7A" w:rsidRPr="00FA6FAD" w:rsidRDefault="00502B7A" w:rsidP="00502B7A">
            <w:pPr>
              <w:autoSpaceDE w:val="0"/>
              <w:autoSpaceDN w:val="0"/>
              <w:adjustRightInd w:val="0"/>
              <w:rPr>
                <w:color w:val="auto"/>
              </w:rPr>
            </w:pPr>
            <w:r>
              <w:rPr>
                <w:color w:val="auto"/>
              </w:rPr>
              <w:t>Value 0 indicates d</w:t>
            </w:r>
            <w:r w:rsidRPr="00502B7A">
              <w:rPr>
                <w:color w:val="auto"/>
              </w:rPr>
              <w:t>isable URC</w:t>
            </w:r>
          </w:p>
          <w:p w14:paraId="224083A9" w14:textId="1F3C6AFD" w:rsidR="002F3CFB" w:rsidRPr="00106FB8" w:rsidRDefault="002F3CFB" w:rsidP="00B15727">
            <w:pPr>
              <w:pStyle w:val="TableBody"/>
              <w:rPr>
                <w:rFonts w:ascii="Calibri" w:eastAsia="SimSun" w:hAnsi="Calibri" w:cs="Times New Roman"/>
                <w:color w:val="auto"/>
                <w:sz w:val="24"/>
                <w:szCs w:val="20"/>
                <w:lang w:val="en-CA" w:eastAsia="en-US"/>
              </w:rPr>
            </w:pPr>
          </w:p>
        </w:tc>
      </w:tr>
      <w:tr w:rsidR="002F3CFB" w:rsidRPr="00106FB8" w14:paraId="4196641F" w14:textId="77777777" w:rsidTr="002F3CFB">
        <w:tblPrEx>
          <w:tblLook w:val="04A0" w:firstRow="1" w:lastRow="0" w:firstColumn="1" w:lastColumn="0" w:noHBand="0" w:noVBand="1"/>
        </w:tblPrEx>
        <w:tc>
          <w:tcPr>
            <w:tcW w:w="890" w:type="pct"/>
          </w:tcPr>
          <w:p w14:paraId="61A1665B" w14:textId="4D3EADCB" w:rsidR="002F3CFB" w:rsidRPr="00106FB8" w:rsidRDefault="002F3CFB"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&lt;indi_act</w:t>
            </w:r>
            <w:r w:rsidRPr="00106FB8">
              <w:rPr>
                <w:rFonts w:ascii="Calibri" w:eastAsia="SimSun" w:hAnsi="Calibri" w:cs="Times New Roman"/>
                <w:color w:val="auto"/>
                <w:sz w:val="24"/>
                <w:szCs w:val="20"/>
                <w:lang w:val="en-CA" w:eastAsia="en-US"/>
              </w:rPr>
              <w:t>&gt;</w:t>
            </w:r>
          </w:p>
        </w:tc>
        <w:tc>
          <w:tcPr>
            <w:tcW w:w="1588" w:type="pct"/>
          </w:tcPr>
          <w:p w14:paraId="07E0AC52" w14:textId="135A6CAF" w:rsidR="002F3CFB" w:rsidRPr="00106FB8" w:rsidRDefault="00D409D4" w:rsidP="00B15727">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 xml:space="preserve">              1/0</w:t>
            </w:r>
          </w:p>
        </w:tc>
        <w:tc>
          <w:tcPr>
            <w:tcW w:w="2522" w:type="pct"/>
          </w:tcPr>
          <w:p w14:paraId="665ACFD8" w14:textId="411DAD8E" w:rsidR="00502B7A" w:rsidRPr="00502B7A" w:rsidRDefault="00502B7A" w:rsidP="00502B7A">
            <w:pPr>
              <w:autoSpaceDE w:val="0"/>
              <w:autoSpaceDN w:val="0"/>
              <w:adjustRightInd w:val="0"/>
              <w:rPr>
                <w:color w:val="auto"/>
              </w:rPr>
            </w:pPr>
            <w:r w:rsidRPr="00502B7A">
              <w:rPr>
                <w:color w:val="auto"/>
              </w:rPr>
              <w:t>Value 1 indicates enable URC (like KTCP_SRVREQ,</w:t>
            </w:r>
          </w:p>
          <w:p w14:paraId="44E484C9" w14:textId="77777777" w:rsidR="00502B7A" w:rsidRPr="00502B7A" w:rsidRDefault="00502B7A" w:rsidP="00502B7A">
            <w:pPr>
              <w:autoSpaceDE w:val="0"/>
              <w:autoSpaceDN w:val="0"/>
              <w:adjustRightInd w:val="0"/>
              <w:rPr>
                <w:color w:val="auto"/>
              </w:rPr>
            </w:pPr>
            <w:r w:rsidRPr="00502B7A">
              <w:rPr>
                <w:color w:val="auto"/>
              </w:rPr>
              <w:t>+KTCP_IND, +KTCP_DATA,</w:t>
            </w:r>
          </w:p>
          <w:p w14:paraId="0DC6DB67" w14:textId="77777777" w:rsidR="00502B7A" w:rsidRPr="00502B7A" w:rsidRDefault="00502B7A" w:rsidP="00502B7A">
            <w:pPr>
              <w:autoSpaceDE w:val="0"/>
              <w:autoSpaceDN w:val="0"/>
              <w:adjustRightInd w:val="0"/>
              <w:rPr>
                <w:color w:val="auto"/>
              </w:rPr>
            </w:pPr>
            <w:r w:rsidRPr="00502B7A">
              <w:rPr>
                <w:color w:val="auto"/>
              </w:rPr>
              <w:t>+KUDP_DATA, +KUDP_RCV,</w:t>
            </w:r>
          </w:p>
          <w:p w14:paraId="20DBC3BB" w14:textId="77777777" w:rsidR="00502B7A" w:rsidRPr="00502B7A" w:rsidRDefault="00502B7A" w:rsidP="00502B7A">
            <w:pPr>
              <w:autoSpaceDE w:val="0"/>
              <w:autoSpaceDN w:val="0"/>
              <w:adjustRightInd w:val="0"/>
              <w:rPr>
                <w:color w:val="auto"/>
              </w:rPr>
            </w:pPr>
            <w:r w:rsidRPr="00502B7A">
              <w:rPr>
                <w:color w:val="auto"/>
              </w:rPr>
              <w:t>+KFTP_IND)</w:t>
            </w:r>
          </w:p>
          <w:p w14:paraId="31FFE8E5" w14:textId="0341C183" w:rsidR="002F3CFB" w:rsidRPr="00106FB8" w:rsidRDefault="00502B7A" w:rsidP="00502B7A">
            <w:pPr>
              <w:autoSpaceDE w:val="0"/>
              <w:autoSpaceDN w:val="0"/>
              <w:adjustRightInd w:val="0"/>
              <w:rPr>
                <w:color w:val="auto"/>
              </w:rPr>
            </w:pPr>
            <w:r w:rsidRPr="00502B7A">
              <w:rPr>
                <w:color w:val="auto"/>
              </w:rPr>
              <w:t>Value 0 indicates disable URC</w:t>
            </w:r>
          </w:p>
        </w:tc>
      </w:tr>
    </w:tbl>
    <w:p w14:paraId="218DF808" w14:textId="77777777" w:rsidR="005C061F" w:rsidRPr="007D2CB4" w:rsidRDefault="005C061F" w:rsidP="005C061F">
      <w:pPr>
        <w:jc w:val="center"/>
        <w:rPr>
          <w:lang w:val="en-US"/>
        </w:rPr>
      </w:pPr>
    </w:p>
    <w:p w14:paraId="5E710161" w14:textId="77777777" w:rsidR="005C061F" w:rsidRDefault="005C061F" w:rsidP="005C061F">
      <w:pPr>
        <w:pStyle w:val="Heading3"/>
        <w:numPr>
          <w:ilvl w:val="2"/>
          <w:numId w:val="1"/>
        </w:numPr>
      </w:pPr>
      <w:bookmarkStart w:id="167" w:name="_Toc516684872"/>
      <w:r>
        <w:t>Examples</w:t>
      </w:r>
      <w:bookmarkEnd w:id="167"/>
    </w:p>
    <w:p w14:paraId="465357F8" w14:textId="2BFF1C14" w:rsidR="005C061F" w:rsidRDefault="0056394C" w:rsidP="0056394C">
      <w:pPr>
        <w:rPr>
          <w:b/>
        </w:rPr>
      </w:pPr>
      <w:r>
        <w:rPr>
          <w:b/>
        </w:rPr>
        <w:t>Write Command</w:t>
      </w:r>
    </w:p>
    <w:p w14:paraId="74E4F3CB" w14:textId="77777777" w:rsidR="0056394C" w:rsidRPr="0056394C" w:rsidRDefault="0056394C" w:rsidP="0056394C">
      <w:pPr>
        <w:rPr>
          <w:b/>
        </w:rPr>
      </w:pPr>
    </w:p>
    <w:p w14:paraId="6B8633FB" w14:textId="77777777" w:rsidR="0056394C" w:rsidRPr="0056394C" w:rsidRDefault="0056394C" w:rsidP="0056394C">
      <w:pPr>
        <w:autoSpaceDE w:val="0"/>
        <w:autoSpaceDN w:val="0"/>
        <w:adjustRightInd w:val="0"/>
        <w:rPr>
          <w:rFonts w:eastAsiaTheme="minorEastAsia" w:cs="Calibri"/>
          <w:szCs w:val="24"/>
          <w:lang w:eastAsia="zh-CN"/>
        </w:rPr>
      </w:pPr>
      <w:r w:rsidRPr="0056394C">
        <w:rPr>
          <w:rFonts w:eastAsiaTheme="minorEastAsia" w:cs="Calibri"/>
          <w:szCs w:val="24"/>
          <w:lang w:eastAsia="zh-CN"/>
        </w:rPr>
        <w:t>AT+KURCCFG=TCP,1,0</w:t>
      </w:r>
    </w:p>
    <w:p w14:paraId="1685206B" w14:textId="77777777" w:rsidR="0056394C" w:rsidRPr="0056394C" w:rsidRDefault="0056394C" w:rsidP="0056394C">
      <w:pPr>
        <w:autoSpaceDE w:val="0"/>
        <w:autoSpaceDN w:val="0"/>
        <w:adjustRightInd w:val="0"/>
        <w:rPr>
          <w:rFonts w:eastAsiaTheme="minorEastAsia" w:cs="Calibri"/>
          <w:szCs w:val="24"/>
          <w:lang w:eastAsia="zh-CN"/>
        </w:rPr>
      </w:pPr>
    </w:p>
    <w:p w14:paraId="0C3962A5" w14:textId="77777777" w:rsidR="0056394C" w:rsidRPr="0056394C" w:rsidRDefault="0056394C" w:rsidP="0056394C">
      <w:pPr>
        <w:autoSpaceDE w:val="0"/>
        <w:autoSpaceDN w:val="0"/>
        <w:adjustRightInd w:val="0"/>
        <w:rPr>
          <w:rFonts w:eastAsiaTheme="minorEastAsia" w:cs="Calibri"/>
          <w:szCs w:val="24"/>
          <w:lang w:eastAsia="zh-CN"/>
        </w:rPr>
      </w:pPr>
      <w:r w:rsidRPr="0056394C">
        <w:rPr>
          <w:rFonts w:eastAsiaTheme="minorEastAsia" w:cs="Calibri"/>
          <w:szCs w:val="24"/>
          <w:lang w:eastAsia="zh-CN"/>
        </w:rPr>
        <w:t>OK</w:t>
      </w:r>
    </w:p>
    <w:p w14:paraId="0662AD8C" w14:textId="62ADC03C" w:rsidR="005C061F" w:rsidRDefault="005C061F" w:rsidP="005C061F">
      <w:pPr>
        <w:rPr>
          <w:b/>
        </w:rPr>
      </w:pPr>
    </w:p>
    <w:p w14:paraId="48E99761" w14:textId="38593B2F" w:rsidR="0056394C" w:rsidRPr="0056394C" w:rsidRDefault="0056394C" w:rsidP="0056394C">
      <w:pPr>
        <w:autoSpaceDE w:val="0"/>
        <w:autoSpaceDN w:val="0"/>
        <w:adjustRightInd w:val="0"/>
        <w:rPr>
          <w:rFonts w:eastAsiaTheme="minorEastAsia" w:cs="Calibri"/>
          <w:szCs w:val="24"/>
          <w:lang w:eastAsia="zh-CN"/>
        </w:rPr>
      </w:pPr>
      <w:r w:rsidRPr="0056394C">
        <w:rPr>
          <w:rFonts w:eastAsiaTheme="minorEastAsia" w:cs="Calibri"/>
          <w:szCs w:val="24"/>
          <w:lang w:eastAsia="zh-CN"/>
        </w:rPr>
        <w:t>AT+KURCCFG=</w:t>
      </w:r>
      <w:r>
        <w:rPr>
          <w:rFonts w:eastAsiaTheme="minorEastAsia" w:cs="Calibri"/>
          <w:szCs w:val="24"/>
          <w:lang w:eastAsia="zh-CN"/>
        </w:rPr>
        <w:t>TCP,0</w:t>
      </w:r>
    </w:p>
    <w:p w14:paraId="446145CC" w14:textId="77777777" w:rsidR="0056394C" w:rsidRPr="0056394C" w:rsidRDefault="0056394C" w:rsidP="0056394C">
      <w:pPr>
        <w:autoSpaceDE w:val="0"/>
        <w:autoSpaceDN w:val="0"/>
        <w:adjustRightInd w:val="0"/>
        <w:rPr>
          <w:rFonts w:eastAsiaTheme="minorEastAsia" w:cs="Calibri"/>
          <w:szCs w:val="24"/>
          <w:lang w:eastAsia="zh-CN"/>
        </w:rPr>
      </w:pPr>
    </w:p>
    <w:p w14:paraId="62BF699D" w14:textId="23E94B32" w:rsidR="0056394C" w:rsidRDefault="0056394C" w:rsidP="0056394C">
      <w:pPr>
        <w:autoSpaceDE w:val="0"/>
        <w:autoSpaceDN w:val="0"/>
        <w:adjustRightInd w:val="0"/>
        <w:rPr>
          <w:rFonts w:eastAsiaTheme="minorEastAsia" w:cs="Calibri"/>
          <w:szCs w:val="24"/>
          <w:lang w:eastAsia="zh-CN"/>
        </w:rPr>
      </w:pPr>
      <w:r w:rsidRPr="0056394C">
        <w:rPr>
          <w:rFonts w:eastAsiaTheme="minorEastAsia" w:cs="Calibri"/>
          <w:szCs w:val="24"/>
          <w:lang w:eastAsia="zh-CN"/>
        </w:rPr>
        <w:t>OK</w:t>
      </w:r>
    </w:p>
    <w:p w14:paraId="47F69475" w14:textId="0AC5A794" w:rsidR="0056394C" w:rsidRDefault="0056394C" w:rsidP="0056394C">
      <w:pPr>
        <w:autoSpaceDE w:val="0"/>
        <w:autoSpaceDN w:val="0"/>
        <w:adjustRightInd w:val="0"/>
        <w:rPr>
          <w:rFonts w:eastAsiaTheme="minorEastAsia" w:cs="Calibri"/>
          <w:szCs w:val="24"/>
          <w:lang w:eastAsia="zh-CN"/>
        </w:rPr>
      </w:pPr>
    </w:p>
    <w:p w14:paraId="5BBAA1BF" w14:textId="77777777" w:rsidR="0056394C" w:rsidRPr="0056394C" w:rsidRDefault="0056394C" w:rsidP="0056394C">
      <w:pPr>
        <w:autoSpaceDE w:val="0"/>
        <w:autoSpaceDN w:val="0"/>
        <w:adjustRightInd w:val="0"/>
        <w:rPr>
          <w:rFonts w:eastAsiaTheme="minorEastAsia" w:cs="Calibri"/>
          <w:szCs w:val="24"/>
          <w:lang w:eastAsia="zh-CN"/>
        </w:rPr>
      </w:pPr>
    </w:p>
    <w:p w14:paraId="3EB4A486" w14:textId="77777777" w:rsidR="0056394C" w:rsidRDefault="0056394C" w:rsidP="005C061F">
      <w:pPr>
        <w:rPr>
          <w:b/>
        </w:rPr>
      </w:pPr>
    </w:p>
    <w:p w14:paraId="12A88F48" w14:textId="763E6E44" w:rsidR="005C061F" w:rsidRDefault="005C061F" w:rsidP="005C061F">
      <w:pPr>
        <w:rPr>
          <w:b/>
        </w:rPr>
      </w:pPr>
      <w:r w:rsidRPr="00154C36">
        <w:rPr>
          <w:b/>
        </w:rPr>
        <w:t>Read Command</w:t>
      </w:r>
    </w:p>
    <w:p w14:paraId="35B4E9C4" w14:textId="77777777" w:rsidR="00E15776" w:rsidRPr="00E15776" w:rsidRDefault="00E15776" w:rsidP="00E15776">
      <w:pPr>
        <w:autoSpaceDE w:val="0"/>
        <w:autoSpaceDN w:val="0"/>
        <w:adjustRightInd w:val="0"/>
      </w:pPr>
      <w:r w:rsidRPr="00E15776">
        <w:t>AT+KURCCFG?</w:t>
      </w:r>
    </w:p>
    <w:p w14:paraId="7878E5C2" w14:textId="77777777" w:rsidR="00E15776" w:rsidRPr="00E15776" w:rsidRDefault="00E15776" w:rsidP="00E15776">
      <w:pPr>
        <w:autoSpaceDE w:val="0"/>
        <w:autoSpaceDN w:val="0"/>
        <w:adjustRightInd w:val="0"/>
      </w:pPr>
    </w:p>
    <w:p w14:paraId="51133059" w14:textId="77777777" w:rsidR="00E15776" w:rsidRPr="00E15776" w:rsidRDefault="00E15776" w:rsidP="00E15776">
      <w:pPr>
        <w:autoSpaceDE w:val="0"/>
        <w:autoSpaceDN w:val="0"/>
        <w:adjustRightInd w:val="0"/>
      </w:pPr>
      <w:r w:rsidRPr="00E15776">
        <w:t>+KURCCFG: "TCPC",1,1</w:t>
      </w:r>
    </w:p>
    <w:p w14:paraId="68329D52" w14:textId="77777777" w:rsidR="00E15776" w:rsidRPr="00E15776" w:rsidRDefault="00E15776" w:rsidP="00E15776">
      <w:pPr>
        <w:autoSpaceDE w:val="0"/>
        <w:autoSpaceDN w:val="0"/>
        <w:adjustRightInd w:val="0"/>
      </w:pPr>
      <w:r w:rsidRPr="00E15776">
        <w:t>+KURCCFG: "TCPS",1,1</w:t>
      </w:r>
    </w:p>
    <w:p w14:paraId="78CA4E91" w14:textId="77777777" w:rsidR="00E15776" w:rsidRPr="00E15776" w:rsidRDefault="00E15776" w:rsidP="00E15776">
      <w:pPr>
        <w:autoSpaceDE w:val="0"/>
        <w:autoSpaceDN w:val="0"/>
        <w:adjustRightInd w:val="0"/>
      </w:pPr>
      <w:r w:rsidRPr="00E15776">
        <w:t>+KURCCFG: "UDPC",1,1</w:t>
      </w:r>
    </w:p>
    <w:p w14:paraId="04351394" w14:textId="77777777" w:rsidR="00E15776" w:rsidRPr="00E15776" w:rsidRDefault="00E15776" w:rsidP="00E15776">
      <w:pPr>
        <w:autoSpaceDE w:val="0"/>
        <w:autoSpaceDN w:val="0"/>
        <w:adjustRightInd w:val="0"/>
      </w:pPr>
      <w:r w:rsidRPr="00E15776">
        <w:t>+KURCCFG: "UDPS",1,1</w:t>
      </w:r>
    </w:p>
    <w:p w14:paraId="033CD4D5" w14:textId="77777777" w:rsidR="00E15776" w:rsidRPr="00E15776" w:rsidRDefault="00E15776" w:rsidP="00E15776">
      <w:pPr>
        <w:autoSpaceDE w:val="0"/>
        <w:autoSpaceDN w:val="0"/>
        <w:adjustRightInd w:val="0"/>
      </w:pPr>
      <w:r w:rsidRPr="00E15776">
        <w:t>+KURCCFG: "FTP",1,1</w:t>
      </w:r>
    </w:p>
    <w:p w14:paraId="4FBDAE78" w14:textId="77777777" w:rsidR="00E15776" w:rsidRPr="00E15776" w:rsidRDefault="00E15776" w:rsidP="00E15776">
      <w:pPr>
        <w:autoSpaceDE w:val="0"/>
        <w:autoSpaceDN w:val="0"/>
        <w:adjustRightInd w:val="0"/>
      </w:pPr>
      <w:r w:rsidRPr="00E15776">
        <w:t>+KURCCFG: "HTTP",1,1</w:t>
      </w:r>
    </w:p>
    <w:p w14:paraId="3ADB0930" w14:textId="77777777" w:rsidR="00E15776" w:rsidRPr="00E15776" w:rsidRDefault="00E15776" w:rsidP="00E15776">
      <w:pPr>
        <w:autoSpaceDE w:val="0"/>
        <w:autoSpaceDN w:val="0"/>
        <w:adjustRightInd w:val="0"/>
      </w:pPr>
      <w:r w:rsidRPr="00E15776">
        <w:t>+KURCCFG: "HTTPS",1,1</w:t>
      </w:r>
    </w:p>
    <w:p w14:paraId="7FFC4DE0" w14:textId="77777777" w:rsidR="00E15776" w:rsidRPr="00E15776" w:rsidRDefault="00E15776" w:rsidP="00E15776">
      <w:pPr>
        <w:autoSpaceDE w:val="0"/>
        <w:autoSpaceDN w:val="0"/>
        <w:adjustRightInd w:val="0"/>
      </w:pPr>
    </w:p>
    <w:p w14:paraId="0D44899B" w14:textId="77777777" w:rsidR="00E15776" w:rsidRPr="00E15776" w:rsidRDefault="00E15776" w:rsidP="00E15776">
      <w:pPr>
        <w:autoSpaceDE w:val="0"/>
        <w:autoSpaceDN w:val="0"/>
        <w:adjustRightInd w:val="0"/>
      </w:pPr>
      <w:r w:rsidRPr="00E15776">
        <w:t xml:space="preserve"> OK</w:t>
      </w:r>
    </w:p>
    <w:p w14:paraId="3A83B004" w14:textId="731501C6" w:rsidR="005C061F" w:rsidRDefault="005C061F" w:rsidP="005C061F">
      <w:pPr>
        <w:autoSpaceDE w:val="0"/>
        <w:autoSpaceDN w:val="0"/>
        <w:adjustRightInd w:val="0"/>
      </w:pPr>
    </w:p>
    <w:p w14:paraId="69046B4F" w14:textId="394C05B3" w:rsidR="005C061F" w:rsidRDefault="005C061F" w:rsidP="005C061F">
      <w:pPr>
        <w:rPr>
          <w:b/>
        </w:rPr>
      </w:pPr>
      <w:r w:rsidRPr="00154C36">
        <w:rPr>
          <w:b/>
        </w:rPr>
        <w:t>Test Command</w:t>
      </w:r>
    </w:p>
    <w:p w14:paraId="2AF82410" w14:textId="366C99BC" w:rsidR="005C061F" w:rsidRDefault="00E15776" w:rsidP="00E15776">
      <w:pPr>
        <w:autoSpaceDE w:val="0"/>
        <w:autoSpaceDN w:val="0"/>
        <w:adjustRightInd w:val="0"/>
      </w:pPr>
      <w:r w:rsidRPr="00E15776">
        <w:t>AT+KURCCFG</w:t>
      </w:r>
      <w:r>
        <w:t>=</w:t>
      </w:r>
      <w:r w:rsidRPr="00E15776">
        <w:t>?</w:t>
      </w:r>
    </w:p>
    <w:p w14:paraId="7F528C12" w14:textId="77777777" w:rsidR="00E15776" w:rsidRPr="00E15776" w:rsidRDefault="00E15776" w:rsidP="00E15776">
      <w:pPr>
        <w:autoSpaceDE w:val="0"/>
        <w:autoSpaceDN w:val="0"/>
        <w:adjustRightInd w:val="0"/>
      </w:pPr>
    </w:p>
    <w:p w14:paraId="0C8C49C4" w14:textId="77777777" w:rsidR="005C061F" w:rsidRDefault="005C061F" w:rsidP="005C061F">
      <w:pPr>
        <w:autoSpaceDE w:val="0"/>
        <w:autoSpaceDN w:val="0"/>
        <w:adjustRightInd w:val="0"/>
      </w:pPr>
      <w:r w:rsidRPr="00BC69E5">
        <w:t>OK</w:t>
      </w:r>
    </w:p>
    <w:p w14:paraId="7CF69068" w14:textId="77777777" w:rsidR="005C061F" w:rsidRDefault="005C061F" w:rsidP="005C061F"/>
    <w:p w14:paraId="1A0EEC6E" w14:textId="77777777" w:rsidR="005C061F" w:rsidRDefault="005C061F" w:rsidP="005C061F"/>
    <w:p w14:paraId="4990FB2C" w14:textId="77777777" w:rsidR="005C061F" w:rsidRDefault="005C061F" w:rsidP="005C061F"/>
    <w:p w14:paraId="5A009E33" w14:textId="77777777" w:rsidR="005C061F" w:rsidRDefault="005C061F" w:rsidP="005C061F"/>
    <w:p w14:paraId="64C1F4D9" w14:textId="77777777" w:rsidR="005C061F" w:rsidRDefault="005C061F" w:rsidP="005C061F"/>
    <w:p w14:paraId="7FDB1F5D" w14:textId="77777777" w:rsidR="005C061F" w:rsidRDefault="005C061F" w:rsidP="005C061F"/>
    <w:p w14:paraId="144F40A1" w14:textId="77777777" w:rsidR="005C061F" w:rsidRDefault="005C061F" w:rsidP="005C061F"/>
    <w:p w14:paraId="3F6F0E1F" w14:textId="0FA9A326" w:rsidR="005C061F" w:rsidRDefault="005C061F" w:rsidP="005C061F"/>
    <w:p w14:paraId="79E4B142" w14:textId="72E1D76C" w:rsidR="00FD7E48" w:rsidRDefault="00FD7E48" w:rsidP="005C061F"/>
    <w:p w14:paraId="5D123575" w14:textId="01C1C1AB" w:rsidR="00FD7E48" w:rsidRDefault="00FD7E48" w:rsidP="005C061F"/>
    <w:p w14:paraId="012F7360" w14:textId="59DFA179" w:rsidR="00FD7E48" w:rsidRDefault="00FD7E48" w:rsidP="005C061F"/>
    <w:p w14:paraId="7342866E" w14:textId="1A4C150B" w:rsidR="00FD7E48" w:rsidRDefault="00FD7E48" w:rsidP="005C061F"/>
    <w:p w14:paraId="73CFFA78" w14:textId="689E1AEF" w:rsidR="00FD7E48" w:rsidRDefault="00FD7E48" w:rsidP="005C061F"/>
    <w:p w14:paraId="147C22BA" w14:textId="265CE5DA" w:rsidR="00FD7E48" w:rsidRDefault="00FD7E48" w:rsidP="005C061F"/>
    <w:p w14:paraId="54EAB12A" w14:textId="33992D01" w:rsidR="00FD7E48" w:rsidRDefault="00FD7E48" w:rsidP="005C061F"/>
    <w:p w14:paraId="166055E9" w14:textId="4130FA51" w:rsidR="00FD7E48" w:rsidRDefault="00FD7E48" w:rsidP="005C061F"/>
    <w:p w14:paraId="0EFFC5C1" w14:textId="09B88137" w:rsidR="00FD7E48" w:rsidRDefault="00FD7E48" w:rsidP="005C061F"/>
    <w:p w14:paraId="0641D74D" w14:textId="59821268" w:rsidR="00FD7E48" w:rsidRDefault="00FD7E48" w:rsidP="005C061F"/>
    <w:p w14:paraId="6E0917AA" w14:textId="47CEBDAF" w:rsidR="00FD7E48" w:rsidRDefault="00FD7E48" w:rsidP="005C061F"/>
    <w:p w14:paraId="614FCEEB" w14:textId="65C07730" w:rsidR="00FD7E48" w:rsidRDefault="00FD7E48" w:rsidP="005C061F"/>
    <w:p w14:paraId="23A96BF8" w14:textId="42E82E93" w:rsidR="00FD7E48" w:rsidRDefault="00FD7E48" w:rsidP="005C061F"/>
    <w:p w14:paraId="604F89C1" w14:textId="5EFC0D74" w:rsidR="00FD7E48" w:rsidRDefault="00FD7E48" w:rsidP="005C061F"/>
    <w:p w14:paraId="449D5156" w14:textId="4A6CF0C4" w:rsidR="005C061F" w:rsidRDefault="005C061F" w:rsidP="005C061F"/>
    <w:p w14:paraId="505D7840" w14:textId="77777777" w:rsidR="00991D38" w:rsidRPr="00614C95" w:rsidRDefault="00991D38" w:rsidP="005C061F"/>
    <w:p w14:paraId="6246279B" w14:textId="1DD8A408" w:rsidR="005C061F" w:rsidRDefault="005C061F" w:rsidP="005C061F">
      <w:pPr>
        <w:pStyle w:val="Heading3"/>
      </w:pPr>
      <w:r w:rsidRPr="00EF2CD4">
        <w:lastRenderedPageBreak/>
        <w:t xml:space="preserve"> </w:t>
      </w:r>
      <w:bookmarkStart w:id="168" w:name="_Toc516684873"/>
      <w:r w:rsidRPr="00AD4BF8">
        <w:t>Sequence</w:t>
      </w:r>
      <w:r>
        <w:t xml:space="preserve"> Diagram</w:t>
      </w:r>
      <w:bookmarkEnd w:id="168"/>
    </w:p>
    <w:p w14:paraId="6FC2E794" w14:textId="761FA2E5" w:rsidR="005C061F" w:rsidRPr="005C061F" w:rsidRDefault="002054B9" w:rsidP="005C061F">
      <w:r w:rsidRPr="00215EAC">
        <w:rPr>
          <w:rFonts w:ascii="Arial" w:hAnsi="Arial" w:cs="Arial"/>
          <w:noProof/>
          <w:lang w:val="en-US"/>
        </w:rPr>
        <mc:AlternateContent>
          <mc:Choice Requires="wps">
            <w:drawing>
              <wp:anchor distT="0" distB="0" distL="114300" distR="114300" simplePos="0" relativeHeight="252476416" behindDoc="0" locked="0" layoutInCell="1" allowOverlap="1" wp14:anchorId="4373D7D6" wp14:editId="5F210507">
                <wp:simplePos x="0" y="0"/>
                <wp:positionH relativeFrom="page">
                  <wp:posOffset>6934200</wp:posOffset>
                </wp:positionH>
                <wp:positionV relativeFrom="paragraph">
                  <wp:posOffset>194310</wp:posOffset>
                </wp:positionV>
                <wp:extent cx="731520" cy="640080"/>
                <wp:effectExtent l="0" t="0" r="11430" b="26670"/>
                <wp:wrapNone/>
                <wp:docPr id="574" name="Rectangle 574"/>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E44DEC5" w14:textId="77777777" w:rsidR="00944514" w:rsidRDefault="00944514" w:rsidP="005C061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3D7D6" id="Rectangle 574" o:spid="_x0000_s1939" style="position:absolute;margin-left:546pt;margin-top:15.3pt;width:57.6pt;height:50.4pt;z-index:25247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" fillcolor="#8064a2 [3207]" strokecolor="#5a5a5a [2109]" strokeweight="1pt">
                <v:textbox>
                  <w:txbxContent>
                    <w:p w14:paraId="0E44DEC5" w14:textId="77777777" w:rsidR="00944514" w:rsidRDefault="00944514" w:rsidP="005C061F">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2473344" behindDoc="0" locked="0" layoutInCell="1" allowOverlap="1" wp14:anchorId="7E29604B" wp14:editId="73A3C348">
                <wp:simplePos x="0" y="0"/>
                <wp:positionH relativeFrom="margin">
                  <wp:posOffset>-142875</wp:posOffset>
                </wp:positionH>
                <wp:positionV relativeFrom="paragraph">
                  <wp:posOffset>175260</wp:posOffset>
                </wp:positionV>
                <wp:extent cx="876300" cy="640080"/>
                <wp:effectExtent l="0" t="0" r="19050" b="26670"/>
                <wp:wrapNone/>
                <wp:docPr id="572" name="Rectangle 572"/>
                <wp:cNvGraphicFramePr/>
                <a:graphic xmlns:a="http://schemas.openxmlformats.org/drawingml/2006/main">
                  <a:graphicData uri="http://schemas.microsoft.com/office/word/2010/wordprocessingShape">
                    <wps:wsp>
                      <wps:cNvSpPr/>
                      <wps:spPr>
                        <a:xfrm>
                          <a:off x="0" y="0"/>
                          <a:ext cx="876300"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92BD15" w14:textId="77777777" w:rsidR="00944514" w:rsidRDefault="00944514" w:rsidP="005C061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9604B" id="Rectangle 572" o:spid="_x0000_s1940" style="position:absolute;margin-left:-11.25pt;margin-top:13.8pt;width:69pt;height:50.4pt;z-index:25247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" fillcolor="#f79646 [3209]" strokecolor="#5a5a5a [2109]" strokeweight="1pt">
                <v:textbox>
                  <w:txbxContent>
                    <w:p w14:paraId="7E92BD15" w14:textId="77777777" w:rsidR="00944514" w:rsidRDefault="00944514" w:rsidP="005C061F">
                      <w:pPr>
                        <w:jc w:val="center"/>
                      </w:pPr>
                      <w:r>
                        <w:t>Host with Linux OS</w:t>
                      </w:r>
                    </w:p>
                  </w:txbxContent>
                </v:textbox>
                <w10:wrap anchorx="margin"/>
              </v:rect>
            </w:pict>
          </mc:Fallback>
        </mc:AlternateContent>
      </w:r>
    </w:p>
    <w:p w14:paraId="386A5D92" w14:textId="1AAF3857" w:rsidR="005C061F" w:rsidRPr="00215EAC" w:rsidRDefault="005C061F" w:rsidP="005C061F">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480512" behindDoc="0" locked="0" layoutInCell="1" allowOverlap="1" wp14:anchorId="09C8F685" wp14:editId="139CFA85">
                <wp:simplePos x="0" y="0"/>
                <wp:positionH relativeFrom="column">
                  <wp:posOffset>3743325</wp:posOffset>
                </wp:positionH>
                <wp:positionV relativeFrom="paragraph">
                  <wp:posOffset>22860</wp:posOffset>
                </wp:positionV>
                <wp:extent cx="914400" cy="640080"/>
                <wp:effectExtent l="0" t="0" r="19050" b="26670"/>
                <wp:wrapNone/>
                <wp:docPr id="575" name="Rectangle 575"/>
                <wp:cNvGraphicFramePr/>
                <a:graphic xmlns:a="http://schemas.openxmlformats.org/drawingml/2006/main">
                  <a:graphicData uri="http://schemas.microsoft.com/office/word/2010/wordprocessingShape">
                    <wps:wsp>
                      <wps:cNvSpPr/>
                      <wps:spPr>
                        <a:xfrm>
                          <a:off x="0" y="0"/>
                          <a:ext cx="91440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AE4E566" w14:textId="77777777" w:rsidR="00944514" w:rsidRDefault="00944514" w:rsidP="005C061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8F685" id="Rectangle 575" o:spid="_x0000_s1941" style="position:absolute;left:0;text-align:left;margin-left:294.75pt;margin-top:1.8pt;width:1in;height:50.4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" fillcolor="#c0504d [3205]" strokecolor="#243f60 [1604]" strokeweight="1pt">
                <v:textbox>
                  <w:txbxContent>
                    <w:p w14:paraId="6AE4E566" w14:textId="77777777" w:rsidR="00944514" w:rsidRDefault="00944514" w:rsidP="005C061F">
                      <w:pPr>
                        <w:jc w:val="center"/>
                      </w:pPr>
                      <w:r>
                        <w:t>Other Legato Services</w:t>
                      </w:r>
                    </w:p>
                  </w:txbxContent>
                </v:textbox>
              </v:rect>
            </w:pict>
          </mc:Fallback>
        </mc:AlternateContent>
      </w:r>
      <w:r>
        <w:rPr>
          <w:rFonts w:ascii="Arial" w:hAnsi="Arial" w:cs="Arial"/>
          <w:noProof/>
          <w:lang w:val="en-US"/>
        </w:rPr>
        <mc:AlternateContent>
          <mc:Choice Requires="wps">
            <w:drawing>
              <wp:anchor distT="0" distB="0" distL="114300" distR="114300" simplePos="0" relativeHeight="252484608" behindDoc="0" locked="0" layoutInCell="1" allowOverlap="1" wp14:anchorId="65BA3040" wp14:editId="32D9F6AB">
                <wp:simplePos x="0" y="0"/>
                <wp:positionH relativeFrom="column">
                  <wp:posOffset>4886325</wp:posOffset>
                </wp:positionH>
                <wp:positionV relativeFrom="paragraph">
                  <wp:posOffset>10160</wp:posOffset>
                </wp:positionV>
                <wp:extent cx="819150" cy="640080"/>
                <wp:effectExtent l="0" t="0" r="19050" b="26670"/>
                <wp:wrapNone/>
                <wp:docPr id="227" name="Rectangle 227"/>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C6F4510" w14:textId="77777777" w:rsidR="00944514" w:rsidRDefault="00944514" w:rsidP="005C061F">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A3040" id="Rectangle 227" o:spid="_x0000_s1942" style="position:absolute;left:0;text-align:left;margin-left:384.75pt;margin-top:.8pt;width:64.5pt;height:50.4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" fillcolor="#c0504d [3205]" strokecolor="#243f60 [1604]" strokeweight="1pt">
                <v:textbox>
                  <w:txbxContent>
                    <w:p w14:paraId="6C6F4510" w14:textId="77777777" w:rsidR="00944514" w:rsidRDefault="00944514" w:rsidP="005C061F">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71296" behindDoc="0" locked="0" layoutInCell="1" allowOverlap="1" wp14:anchorId="6ED8DBC7" wp14:editId="10746372">
                <wp:simplePos x="0" y="0"/>
                <wp:positionH relativeFrom="margin">
                  <wp:posOffset>5076825</wp:posOffset>
                </wp:positionH>
                <wp:positionV relativeFrom="paragraph">
                  <wp:posOffset>76200</wp:posOffset>
                </wp:positionV>
                <wp:extent cx="676275" cy="314325"/>
                <wp:effectExtent l="0" t="0" r="9525" b="9525"/>
                <wp:wrapNone/>
                <wp:docPr id="229" name="Rounded Rectangle 22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7A3B46"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8DBC7" id="Rounded Rectangle 229" o:spid="_x0000_s1943" style="position:absolute;left:0;text-align:left;margin-left:399.75pt;margin-top:6pt;width:53.25pt;height:24.75pt;z-index:25247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" fillcolor="white [3201]" stroked="f" strokeweight="2pt">
                <v:textbox>
                  <w:txbxContent>
                    <w:p w14:paraId="787A3B46"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74368" behindDoc="0" locked="0" layoutInCell="1" allowOverlap="1" wp14:anchorId="5C17D385" wp14:editId="191A7D9F">
                <wp:simplePos x="0" y="0"/>
                <wp:positionH relativeFrom="column">
                  <wp:posOffset>895350</wp:posOffset>
                </wp:positionH>
                <wp:positionV relativeFrom="paragraph">
                  <wp:posOffset>0</wp:posOffset>
                </wp:positionV>
                <wp:extent cx="828675" cy="640080"/>
                <wp:effectExtent l="0" t="0" r="28575" b="26670"/>
                <wp:wrapNone/>
                <wp:docPr id="279" name="Rectangle 27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A8EEB7E" w14:textId="77777777" w:rsidR="00944514" w:rsidRDefault="00944514" w:rsidP="005C061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7D385" id="Rectangle 279" o:spid="_x0000_s1944" style="position:absolute;left:0;text-align:left;margin-left:70.5pt;margin-top:0;width:65.25pt;height:50.4pt;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" fillcolor="#4f81bd [3204]" strokecolor="#5a5a5a [2109]" strokeweight="1pt">
                <v:textbox>
                  <w:txbxContent>
                    <w:p w14:paraId="4A8EEB7E" w14:textId="77777777" w:rsidR="00944514" w:rsidRDefault="00944514" w:rsidP="005C061F">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72320" behindDoc="0" locked="0" layoutInCell="1" allowOverlap="1" wp14:anchorId="2851EA3F" wp14:editId="6994302D">
                <wp:simplePos x="0" y="0"/>
                <wp:positionH relativeFrom="margin">
                  <wp:align>right</wp:align>
                </wp:positionH>
                <wp:positionV relativeFrom="paragraph">
                  <wp:posOffset>9525</wp:posOffset>
                </wp:positionV>
                <wp:extent cx="361950" cy="504825"/>
                <wp:effectExtent l="0" t="0" r="0" b="9525"/>
                <wp:wrapNone/>
                <wp:docPr id="314" name="Rounded Rectangle 314"/>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8D7CF2"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1EA3F" id="Rounded Rectangle 314" o:spid="_x0000_s1945" style="position:absolute;left:0;text-align:left;margin-left:-22.7pt;margin-top:.75pt;width:28.5pt;height:39.75pt;z-index:252472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D3gF6wgQIAAE4F&#10;AAAOAAAAAAAAAAAAAAAAAC4CAABkcnMvZTJvRG9jLnhtbFBLAQItABQABgAIAAAAIQA4mafO2QAA&#10;AAQBAAAPAAAAAAAAAAAAAAAAANsEAABkcnMvZG93bnJldi54bWxQSwUGAAAAAAQABADzAAAA4QUA&#10;AAAA&#10;" fillcolor="white [3201]" stroked="f" strokeweight="2pt">
                <v:textbox>
                  <w:txbxContent>
                    <w:p w14:paraId="0C8D7CF2"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75392" behindDoc="0" locked="0" layoutInCell="1" allowOverlap="1" wp14:anchorId="75091E83" wp14:editId="79E48491">
                <wp:simplePos x="0" y="0"/>
                <wp:positionH relativeFrom="column">
                  <wp:posOffset>2505075</wp:posOffset>
                </wp:positionH>
                <wp:positionV relativeFrom="paragraph">
                  <wp:posOffset>0</wp:posOffset>
                </wp:positionV>
                <wp:extent cx="1005840" cy="640080"/>
                <wp:effectExtent l="0" t="0" r="22860" b="26670"/>
                <wp:wrapNone/>
                <wp:docPr id="315" name="Rectangle 315"/>
                <wp:cNvGraphicFramePr/>
                <a:graphic xmlns:a="http://schemas.openxmlformats.org/drawingml/2006/main">
                  <a:graphicData uri="http://schemas.microsoft.com/office/word/2010/wordprocessingShape">
                    <wps:wsp>
                      <wps:cNvSpPr/>
                      <wps:spPr>
                        <a:xfrm>
                          <a:off x="0" y="0"/>
                          <a:ext cx="100584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4F83C14" w14:textId="77777777" w:rsidR="00944514" w:rsidRDefault="00944514" w:rsidP="005C061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91E83" id="Rectangle 315" o:spid="_x0000_s1946" style="position:absolute;left:0;text-align:left;margin-left:197.25pt;margin-top:0;width:79.2pt;height:50.4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" fillcolor="#c0504d [3205]" strokecolor="#5a5a5a [2109]" strokeweight="1pt">
                <v:textbox>
                  <w:txbxContent>
                    <w:p w14:paraId="14F83C14" w14:textId="77777777" w:rsidR="00944514" w:rsidRDefault="00944514" w:rsidP="005C061F">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70272" behindDoc="0" locked="0" layoutInCell="1" allowOverlap="1" wp14:anchorId="4EBEADFA" wp14:editId="0425410A">
                <wp:simplePos x="0" y="0"/>
                <wp:positionH relativeFrom="margin">
                  <wp:posOffset>2533650</wp:posOffset>
                </wp:positionH>
                <wp:positionV relativeFrom="paragraph">
                  <wp:posOffset>57150</wp:posOffset>
                </wp:positionV>
                <wp:extent cx="1114425" cy="495300"/>
                <wp:effectExtent l="0" t="0" r="9525" b="0"/>
                <wp:wrapNone/>
                <wp:docPr id="316" name="Rounded Rectangle 316"/>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CC0A8B"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BEADFA" id="Rounded Rectangle 316" o:spid="_x0000_s1947" style="position:absolute;left:0;text-align:left;margin-left:199.5pt;margin-top:4.5pt;width:87.75pt;height:39pt;z-index:2524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OXOK&#10;NoMCAABPBQAADgAAAAAAAAAAAAAAAAAuAgAAZHJzL2Uyb0RvYy54bWxQSwECLQAUAAYACAAAACEA&#10;nDup994AAAAIAQAADwAAAAAAAAAAAAAAAADdBAAAZHJzL2Rvd25yZXYueG1sUEsFBgAAAAAEAAQA&#10;8wAAAOgFAAAAAA==&#10;" fillcolor="white [3201]" stroked="f" strokeweight="2pt">
                <v:textbox>
                  <w:txbxContent>
                    <w:p w14:paraId="46CC0A8B"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68224" behindDoc="0" locked="0" layoutInCell="1" allowOverlap="1" wp14:anchorId="243CE1B8" wp14:editId="4EAC1574">
                <wp:simplePos x="0" y="0"/>
                <wp:positionH relativeFrom="column">
                  <wp:posOffset>552450</wp:posOffset>
                </wp:positionH>
                <wp:positionV relativeFrom="paragraph">
                  <wp:posOffset>9525</wp:posOffset>
                </wp:positionV>
                <wp:extent cx="533400" cy="314325"/>
                <wp:effectExtent l="0" t="0" r="0" b="9525"/>
                <wp:wrapNone/>
                <wp:docPr id="317" name="Rounded Rectangle 31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779121"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CE1B8" id="Rounded Rectangle 317" o:spid="_x0000_s1948" style="position:absolute;left:0;text-align:left;margin-left:43.5pt;margin-top:.75pt;width:42pt;height:24.75pt;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KsC6AyBAgAA&#10;TgUAAA4AAAAAAAAAAAAAAAAALgIAAGRycy9lMm9Eb2MueG1sUEsBAi0AFAAGAAgAAAAhANKhTf3b&#10;AAAABwEAAA8AAAAAAAAAAAAAAAAA2wQAAGRycy9kb3ducmV2LnhtbFBLBQYAAAAABAAEAPMAAADj&#10;BQAAAAA=&#10;" fillcolor="white [3201]" stroked="f" strokeweight="2pt">
                <v:textbox>
                  <w:txbxContent>
                    <w:p w14:paraId="27779121" w14:textId="77777777" w:rsidR="00944514" w:rsidRPr="00B6176C" w:rsidRDefault="00944514" w:rsidP="005C061F">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469248" behindDoc="0" locked="0" layoutInCell="1" allowOverlap="1" wp14:anchorId="3ABFD32A" wp14:editId="6C14CBCB">
                <wp:simplePos x="0" y="0"/>
                <wp:positionH relativeFrom="margin">
                  <wp:align>left</wp:align>
                </wp:positionH>
                <wp:positionV relativeFrom="paragraph">
                  <wp:posOffset>9525</wp:posOffset>
                </wp:positionV>
                <wp:extent cx="533400" cy="314325"/>
                <wp:effectExtent l="0" t="0" r="0" b="9525"/>
                <wp:wrapNone/>
                <wp:docPr id="369" name="Rounded Rectangle 36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420EC4F"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FD32A" id="Rounded Rectangle 369" o:spid="_x0000_s1949" style="position:absolute;left:0;text-align:left;margin-left:0;margin-top:.75pt;width:42pt;height:24.75pt;z-index:252469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B1wHzYICAABO&#10;BQAADgAAAAAAAAAAAAAAAAAuAgAAZHJzL2Uyb0RvYy54bWxQSwECLQAUAAYACAAAACEAG24d/tkA&#10;AAAEAQAADwAAAAAAAAAAAAAAAADcBAAAZHJzL2Rvd25yZXYueG1sUEsFBgAAAAAEAAQA8wAAAOIF&#10;AAAAAA==&#10;" fillcolor="white [3201]" stroked="f" strokeweight="2pt">
                <v:textbox>
                  <w:txbxContent>
                    <w:p w14:paraId="0420EC4F"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67200" behindDoc="0" locked="0" layoutInCell="1" allowOverlap="1" wp14:anchorId="74DB2D45" wp14:editId="17649A18">
                <wp:simplePos x="0" y="0"/>
                <wp:positionH relativeFrom="column">
                  <wp:posOffset>714375</wp:posOffset>
                </wp:positionH>
                <wp:positionV relativeFrom="paragraph">
                  <wp:posOffset>8791575</wp:posOffset>
                </wp:positionV>
                <wp:extent cx="1771650" cy="333375"/>
                <wp:effectExtent l="0" t="0" r="0" b="9525"/>
                <wp:wrapNone/>
                <wp:docPr id="388" name="Rounded Rectangle 38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530794F" w14:textId="77777777" w:rsidR="00944514" w:rsidRDefault="00944514" w:rsidP="005C061F">
                            <w:pPr>
                              <w:jc w:val="center"/>
                              <w:rPr>
                                <w:rFonts w:ascii="Tahoma" w:hAnsi="Tahoma" w:cs="Tahoma"/>
                                <w:sz w:val="20"/>
                              </w:rPr>
                            </w:pPr>
                          </w:p>
                          <w:p w14:paraId="1FAA985A" w14:textId="77777777" w:rsidR="00944514" w:rsidRDefault="00944514" w:rsidP="005C061F">
                            <w:pPr>
                              <w:jc w:val="center"/>
                              <w:rPr>
                                <w:rFonts w:ascii="Tahoma" w:hAnsi="Tahoma" w:cs="Tahoma"/>
                                <w:sz w:val="20"/>
                              </w:rPr>
                            </w:pPr>
                          </w:p>
                          <w:p w14:paraId="6EA38790" w14:textId="77777777" w:rsidR="00944514" w:rsidRDefault="00944514" w:rsidP="005C061F">
                            <w:pPr>
                              <w:jc w:val="center"/>
                              <w:rPr>
                                <w:rFonts w:ascii="Tahoma" w:hAnsi="Tahoma" w:cs="Tahoma"/>
                                <w:sz w:val="20"/>
                              </w:rPr>
                            </w:pPr>
                          </w:p>
                          <w:p w14:paraId="12949B79" w14:textId="77777777" w:rsidR="00944514" w:rsidRDefault="00944514" w:rsidP="005C061F">
                            <w:pPr>
                              <w:jc w:val="center"/>
                              <w:rPr>
                                <w:rFonts w:ascii="Tahoma" w:hAnsi="Tahoma" w:cs="Tahoma"/>
                                <w:sz w:val="20"/>
                              </w:rPr>
                            </w:pPr>
                          </w:p>
                          <w:p w14:paraId="6A1D23AE" w14:textId="77777777" w:rsidR="00944514" w:rsidRPr="003B4DCF" w:rsidRDefault="00944514" w:rsidP="005C061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DB2D45" id="Rounded Rectangle 388" o:spid="_x0000_s1950" style="position:absolute;left:0;text-align:left;margin-left:56.25pt;margin-top:692.25pt;width:139.5pt;height:26.25pt;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BXoPU&#10;ggIAAE8FAAAOAAAAAAAAAAAAAAAAAC4CAABkcnMvZTJvRG9jLnhtbFBLAQItABQABgAIAAAAIQBF&#10;Blh63gAAAA0BAAAPAAAAAAAAAAAAAAAAANwEAABkcnMvZG93bnJldi54bWxQSwUGAAAAAAQABADz&#10;AAAA5wUAAAAA&#10;" fillcolor="white [3201]" stroked="f" strokeweight="2pt">
                <v:textbox>
                  <w:txbxContent>
                    <w:p w14:paraId="3530794F" w14:textId="77777777" w:rsidR="00944514" w:rsidRDefault="00944514" w:rsidP="005C061F">
                      <w:pPr>
                        <w:jc w:val="center"/>
                        <w:rPr>
                          <w:rFonts w:ascii="Tahoma" w:hAnsi="Tahoma" w:cs="Tahoma"/>
                          <w:sz w:val="20"/>
                        </w:rPr>
                      </w:pPr>
                    </w:p>
                    <w:p w14:paraId="1FAA985A" w14:textId="77777777" w:rsidR="00944514" w:rsidRDefault="00944514" w:rsidP="005C061F">
                      <w:pPr>
                        <w:jc w:val="center"/>
                        <w:rPr>
                          <w:rFonts w:ascii="Tahoma" w:hAnsi="Tahoma" w:cs="Tahoma"/>
                          <w:sz w:val="20"/>
                        </w:rPr>
                      </w:pPr>
                    </w:p>
                    <w:p w14:paraId="6EA38790" w14:textId="77777777" w:rsidR="00944514" w:rsidRDefault="00944514" w:rsidP="005C061F">
                      <w:pPr>
                        <w:jc w:val="center"/>
                        <w:rPr>
                          <w:rFonts w:ascii="Tahoma" w:hAnsi="Tahoma" w:cs="Tahoma"/>
                          <w:sz w:val="20"/>
                        </w:rPr>
                      </w:pPr>
                    </w:p>
                    <w:p w14:paraId="12949B79" w14:textId="77777777" w:rsidR="00944514" w:rsidRDefault="00944514" w:rsidP="005C061F">
                      <w:pPr>
                        <w:jc w:val="center"/>
                        <w:rPr>
                          <w:rFonts w:ascii="Tahoma" w:hAnsi="Tahoma" w:cs="Tahoma"/>
                          <w:sz w:val="20"/>
                        </w:rPr>
                      </w:pPr>
                    </w:p>
                    <w:p w14:paraId="6A1D23AE" w14:textId="77777777" w:rsidR="00944514" w:rsidRPr="003B4DCF" w:rsidRDefault="00944514" w:rsidP="005C061F">
                      <w:pPr>
                        <w:jc w:val="center"/>
                        <w:rPr>
                          <w:rFonts w:ascii="Tahoma" w:hAnsi="Tahoma" w:cs="Tahoma"/>
                          <w:sz w:val="20"/>
                        </w:rPr>
                      </w:pPr>
                    </w:p>
                  </w:txbxContent>
                </v:textbox>
              </v:roundrect>
            </w:pict>
          </mc:Fallback>
        </mc:AlternateContent>
      </w:r>
      <w:r w:rsidRPr="00215EAC">
        <w:rPr>
          <w:rFonts w:ascii="Arial" w:hAnsi="Arial" w:cs="Arial"/>
        </w:rPr>
        <w:t xml:space="preserve">                                                         </w:t>
      </w:r>
    </w:p>
    <w:p w14:paraId="639471F8" w14:textId="459F3D9B" w:rsidR="005C061F" w:rsidRPr="00000A88" w:rsidRDefault="005C061F" w:rsidP="005C061F">
      <w:pPr>
        <w:rPr>
          <w:rFonts w:ascii="Arial" w:hAnsi="Arial" w:cs="Arial"/>
          <w:sz w:val="22"/>
          <w:szCs w:val="22"/>
        </w:rPr>
      </w:pPr>
    </w:p>
    <w:p w14:paraId="50E51F51" w14:textId="77777777" w:rsidR="005C061F" w:rsidRDefault="005C061F" w:rsidP="005C061F">
      <w:pPr>
        <w:rPr>
          <w:rFonts w:ascii="Arial" w:hAnsi="Arial" w:cs="Arial"/>
          <w:sz w:val="20"/>
        </w:rPr>
      </w:pPr>
      <w:r w:rsidRPr="00215EAC">
        <w:rPr>
          <w:rFonts w:ascii="Arial" w:hAnsi="Arial" w:cs="Arial"/>
          <w:sz w:val="20"/>
        </w:rPr>
        <w:t xml:space="preserve">                                    AT </w:t>
      </w:r>
    </w:p>
    <w:p w14:paraId="00EF59AB" w14:textId="77777777" w:rsidR="005C061F" w:rsidRDefault="005C061F" w:rsidP="005C061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79488" behindDoc="0" locked="0" layoutInCell="1" allowOverlap="1" wp14:anchorId="09783F19" wp14:editId="295C62EB">
                <wp:simplePos x="0" y="0"/>
                <wp:positionH relativeFrom="column">
                  <wp:posOffset>6142990</wp:posOffset>
                </wp:positionH>
                <wp:positionV relativeFrom="paragraph">
                  <wp:posOffset>156845</wp:posOffset>
                </wp:positionV>
                <wp:extent cx="0" cy="6949440"/>
                <wp:effectExtent l="0" t="0" r="19050" b="22860"/>
                <wp:wrapNone/>
                <wp:docPr id="433" name="Straight Connector 43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B799B" id="Straight Connector 433" o:spid="_x0000_s1026" style="position:absolute;flip:x;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7pt,12.35pt" to="483.7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" strokecolor="#4579b8 [3044]" strokeweight="0"/>
            </w:pict>
          </mc:Fallback>
        </mc:AlternateContent>
      </w:r>
    </w:p>
    <w:p w14:paraId="794FB688" w14:textId="77777777" w:rsidR="005C061F" w:rsidRDefault="005C061F" w:rsidP="005C061F">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78464" behindDoc="1" locked="0" layoutInCell="1" allowOverlap="1" wp14:anchorId="17C342D3" wp14:editId="024FF628">
                <wp:simplePos x="0" y="0"/>
                <wp:positionH relativeFrom="column">
                  <wp:posOffset>264160</wp:posOffset>
                </wp:positionH>
                <wp:positionV relativeFrom="paragraph">
                  <wp:posOffset>4445</wp:posOffset>
                </wp:positionV>
                <wp:extent cx="0" cy="6949440"/>
                <wp:effectExtent l="0" t="0" r="19050" b="22860"/>
                <wp:wrapNone/>
                <wp:docPr id="434" name="Straight Connector 43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C8F8ED" id="Straight Connector 434" o:spid="_x0000_s1026" style="position:absolute;flip:x;z-index:-25083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pt,.35pt" to="20.8pt,5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81536" behindDoc="0" locked="0" layoutInCell="1" allowOverlap="1" wp14:anchorId="1B4F4BF3" wp14:editId="4D61D6C6">
                <wp:simplePos x="0" y="0"/>
                <wp:positionH relativeFrom="column">
                  <wp:posOffset>1247775</wp:posOffset>
                </wp:positionH>
                <wp:positionV relativeFrom="paragraph">
                  <wp:posOffset>3810</wp:posOffset>
                </wp:positionV>
                <wp:extent cx="0" cy="6949440"/>
                <wp:effectExtent l="0" t="0" r="19050" b="22860"/>
                <wp:wrapNone/>
                <wp:docPr id="435" name="Straight Connector 43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E7926" id="Straight Connector 435" o:spid="_x0000_s1026" style="position:absolute;flip:x;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3pt" to="98.25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31712" behindDoc="1" locked="0" layoutInCell="1" allowOverlap="1" wp14:anchorId="380CBCFC" wp14:editId="38ECDE41">
                <wp:simplePos x="0" y="0"/>
                <wp:positionH relativeFrom="column">
                  <wp:posOffset>4271645</wp:posOffset>
                </wp:positionH>
                <wp:positionV relativeFrom="paragraph">
                  <wp:posOffset>29845</wp:posOffset>
                </wp:positionV>
                <wp:extent cx="0" cy="6949440"/>
                <wp:effectExtent l="0" t="0" r="19050" b="22860"/>
                <wp:wrapNone/>
                <wp:docPr id="437" name="Straight Connector 43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B44E8" id="Straight Connector 437" o:spid="_x0000_s1026" style="position:absolute;flip:x;z-index:-2507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SXX7DcoBAADeAwAADgAA&#10;AAAAAAAAAAAAAAAuAgAAZHJzL2Uyb0RvYy54bWxQSwECLQAUAAYACAAAACEAvWmCF+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30688" behindDoc="1" locked="0" layoutInCell="1" allowOverlap="1" wp14:anchorId="28E0D772" wp14:editId="21B4FBA3">
                <wp:simplePos x="0" y="0"/>
                <wp:positionH relativeFrom="column">
                  <wp:posOffset>5313045</wp:posOffset>
                </wp:positionH>
                <wp:positionV relativeFrom="paragraph">
                  <wp:posOffset>28575</wp:posOffset>
                </wp:positionV>
                <wp:extent cx="0" cy="6949440"/>
                <wp:effectExtent l="0" t="0" r="19050" b="22860"/>
                <wp:wrapNone/>
                <wp:docPr id="438" name="Straight Connector 43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A3246" id="Straight Connector 438" o:spid="_x0000_s1026" style="position:absolute;flip:x;z-index:-2507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2.25pt" to="418.35pt,5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477440" behindDoc="0" locked="0" layoutInCell="1" allowOverlap="1" wp14:anchorId="64166F6B" wp14:editId="78F5090E">
                <wp:simplePos x="0" y="0"/>
                <wp:positionH relativeFrom="column">
                  <wp:posOffset>3028950</wp:posOffset>
                </wp:positionH>
                <wp:positionV relativeFrom="paragraph">
                  <wp:posOffset>12700</wp:posOffset>
                </wp:positionV>
                <wp:extent cx="0" cy="6949440"/>
                <wp:effectExtent l="0" t="0" r="19050" b="22860"/>
                <wp:wrapNone/>
                <wp:docPr id="439" name="Straight Connector 439"/>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D3EA1" id="Straight Connector 439" o:spid="_x0000_s1026" style="position:absolute;flip:x;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nvs7h8UBAADRAwAADgAAAAAAAAAAAAAA&#10;AAAuAgAAZHJzL2Uyb0RvYy54bWxQSwECLQAUAAYACAAAACEAOJoQwdwAAAAKAQAADwAAAAAAAAAA&#10;AAAAAAAfBAAAZHJzL2Rvd25yZXYueG1sUEsFBgAAAAAEAAQA8wAAACgFAAAAAA==&#10;" strokecolor="#4579b8 [3044]"/>
            </w:pict>
          </mc:Fallback>
        </mc:AlternateContent>
      </w:r>
    </w:p>
    <w:p w14:paraId="021A6F34" w14:textId="77777777" w:rsidR="005C061F" w:rsidRPr="00755387" w:rsidRDefault="005C061F" w:rsidP="005C061F">
      <w:pPr>
        <w:rPr>
          <w:rFonts w:ascii="Arial" w:hAnsi="Arial" w:cs="Arial"/>
          <w:sz w:val="20"/>
        </w:rPr>
      </w:pPr>
      <w:r>
        <w:rPr>
          <w:rFonts w:asciiTheme="minorHAnsi" w:hAnsiTheme="minorHAnsi" w:cs="Arial"/>
          <w:szCs w:val="24"/>
        </w:rPr>
        <w:t xml:space="preserve">                                     </w:t>
      </w:r>
      <w:r w:rsidRPr="00755387">
        <w:rPr>
          <w:rFonts w:ascii="Arial" w:hAnsi="Arial" w:cs="Arial"/>
          <w:sz w:val="20"/>
        </w:rPr>
        <w:t>AT server setup Initialization</w:t>
      </w:r>
    </w:p>
    <w:p w14:paraId="4B28DD34" w14:textId="77777777" w:rsidR="005C061F" w:rsidRDefault="005C061F" w:rsidP="005C061F">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541952" behindDoc="0" locked="0" layoutInCell="1" allowOverlap="1" wp14:anchorId="34DC37A0" wp14:editId="7F4ECFC9">
                <wp:simplePos x="0" y="0"/>
                <wp:positionH relativeFrom="column">
                  <wp:posOffset>1247775</wp:posOffset>
                </wp:positionH>
                <wp:positionV relativeFrom="paragraph">
                  <wp:posOffset>74930</wp:posOffset>
                </wp:positionV>
                <wp:extent cx="1790700" cy="0"/>
                <wp:effectExtent l="0" t="76200" r="19050" b="95250"/>
                <wp:wrapNone/>
                <wp:docPr id="852" name="Straight Arrow Connector 852"/>
                <wp:cNvGraphicFramePr/>
                <a:graphic xmlns:a="http://schemas.openxmlformats.org/drawingml/2006/main">
                  <a:graphicData uri="http://schemas.microsoft.com/office/word/2010/wordprocessingShape">
                    <wps:wsp>
                      <wps:cNvCnPr/>
                      <wps:spPr>
                        <a:xfrm flipV="1">
                          <a:off x="0" y="0"/>
                          <a:ext cx="1790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1DA7014" id="Straight Arrow Connector 852" o:spid="_x0000_s1026" type="#_x0000_t32" style="position:absolute;margin-left:98.25pt;margin-top:5.9pt;width:141pt;height:0;flip:y;z-index:25254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" strokecolor="#4579b8 [3044]">
                <v:stroke endarrow="block"/>
              </v:shape>
            </w:pict>
          </mc:Fallback>
        </mc:AlternateContent>
      </w:r>
    </w:p>
    <w:p w14:paraId="79BB0063" w14:textId="77777777" w:rsidR="005C061F" w:rsidRPr="00215EAC" w:rsidRDefault="005C061F" w:rsidP="005C061F">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2505088" behindDoc="0" locked="0" layoutInCell="1" allowOverlap="1" wp14:anchorId="0D8649FC" wp14:editId="73D0F4AD">
                <wp:simplePos x="0" y="0"/>
                <wp:positionH relativeFrom="margin">
                  <wp:posOffset>2219960</wp:posOffset>
                </wp:positionH>
                <wp:positionV relativeFrom="paragraph">
                  <wp:posOffset>52070</wp:posOffset>
                </wp:positionV>
                <wp:extent cx="1637665" cy="1685925"/>
                <wp:effectExtent l="0" t="0" r="19685" b="28575"/>
                <wp:wrapNone/>
                <wp:docPr id="853" name="Flowchart: Decision 853"/>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5ACF81F" w14:textId="77777777" w:rsidR="00944514" w:rsidRPr="00755387" w:rsidRDefault="00944514" w:rsidP="005C061F">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649FC" id="Flowchart: Decision 853" o:spid="_x0000_s1951" type="#_x0000_t110" style="position:absolute;margin-left:174.8pt;margin-top:4.1pt;width:128.95pt;height:132.75pt;z-index:25250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" fillcolor="white [3201]" strokecolor="#4f81bd [3204]" strokeweight="0">
                <v:textbox>
                  <w:txbxContent>
                    <w:p w14:paraId="35ACF81F" w14:textId="77777777" w:rsidR="00944514" w:rsidRPr="00755387" w:rsidRDefault="00944514" w:rsidP="005C061F">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160AC769" w14:textId="77777777" w:rsidR="005C061F" w:rsidRDefault="005C061F" w:rsidP="005C061F">
      <w:pPr>
        <w:rPr>
          <w:rFonts w:ascii="Arial" w:hAnsi="Arial" w:cs="Arial"/>
          <w:sz w:val="20"/>
        </w:rPr>
      </w:pPr>
      <w:r w:rsidRPr="00215EAC">
        <w:rPr>
          <w:rFonts w:ascii="Arial" w:hAnsi="Arial" w:cs="Arial"/>
          <w:sz w:val="20"/>
        </w:rPr>
        <w:tab/>
      </w:r>
    </w:p>
    <w:p w14:paraId="3690BAEC" w14:textId="77777777" w:rsidR="005C061F" w:rsidRPr="00215EAC" w:rsidRDefault="005C061F" w:rsidP="005C061F">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695FB6EA" w14:textId="77777777" w:rsidR="005C061F" w:rsidRPr="00215EAC" w:rsidRDefault="005C061F" w:rsidP="005C061F">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17F91E47" w14:textId="77777777" w:rsidR="005C061F" w:rsidRPr="00215EAC" w:rsidRDefault="005C061F" w:rsidP="005C061F">
      <w:pPr>
        <w:rPr>
          <w:rFonts w:ascii="Arial" w:hAnsi="Arial" w:cs="Arial"/>
          <w:sz w:val="20"/>
        </w:rPr>
      </w:pPr>
    </w:p>
    <w:p w14:paraId="4B0B5984" w14:textId="1970DE74" w:rsidR="005C061F" w:rsidRPr="00215EAC" w:rsidRDefault="005C061F" w:rsidP="005C061F">
      <w:pPr>
        <w:rPr>
          <w:rFonts w:ascii="Arial" w:hAnsi="Arial" w:cs="Arial"/>
          <w:sz w:val="20"/>
        </w:rPr>
      </w:pPr>
      <w:r>
        <w:rPr>
          <w:rFonts w:ascii="Arial" w:hAnsi="Arial" w:cs="Arial"/>
          <w:sz w:val="20"/>
        </w:rPr>
        <w:tab/>
      </w:r>
      <w:r>
        <w:rPr>
          <w:rFonts w:ascii="Arial" w:hAnsi="Arial" w:cs="Arial"/>
          <w:sz w:val="20"/>
        </w:rPr>
        <w:tab/>
      </w:r>
      <w:r w:rsidR="00060195">
        <w:rPr>
          <w:rFonts w:ascii="Arial" w:hAnsi="Arial" w:cs="Arial"/>
          <w:sz w:val="20"/>
        </w:rPr>
        <w:t>AT+KURCCFG</w:t>
      </w:r>
      <w:r>
        <w:rPr>
          <w:rFonts w:ascii="Arial" w:hAnsi="Arial" w:cs="Arial"/>
          <w:sz w:val="20"/>
        </w:rPr>
        <w:t xml:space="preserve">                                                           No</w:t>
      </w:r>
    </w:p>
    <w:p w14:paraId="0D7600FC" w14:textId="77777777" w:rsidR="005C061F" w:rsidRPr="00215EAC" w:rsidRDefault="005C061F" w:rsidP="005C061F">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2542976" behindDoc="0" locked="0" layoutInCell="1" allowOverlap="1" wp14:anchorId="32479087" wp14:editId="7E80524C">
                <wp:simplePos x="0" y="0"/>
                <wp:positionH relativeFrom="column">
                  <wp:posOffset>276225</wp:posOffset>
                </wp:positionH>
                <wp:positionV relativeFrom="paragraph">
                  <wp:posOffset>24130</wp:posOffset>
                </wp:positionV>
                <wp:extent cx="1943100" cy="19050"/>
                <wp:effectExtent l="0" t="76200" r="19050" b="76200"/>
                <wp:wrapNone/>
                <wp:docPr id="858" name="Straight Arrow Connector 858"/>
                <wp:cNvGraphicFramePr/>
                <a:graphic xmlns:a="http://schemas.openxmlformats.org/drawingml/2006/main">
                  <a:graphicData uri="http://schemas.microsoft.com/office/word/2010/wordprocessingShape">
                    <wps:wsp>
                      <wps:cNvCnPr/>
                      <wps:spPr>
                        <a:xfrm flipV="1">
                          <a:off x="0" y="0"/>
                          <a:ext cx="19431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618F8" id="Straight Arrow Connector 858" o:spid="_x0000_s1026" type="#_x0000_t32" style="position:absolute;margin-left:21.75pt;margin-top:1.9pt;width:153pt;height:1.5pt;flip:y;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2540928" behindDoc="0" locked="0" layoutInCell="1" allowOverlap="1" wp14:anchorId="1BE223D9" wp14:editId="4D860796">
                <wp:simplePos x="0" y="0"/>
                <wp:positionH relativeFrom="column">
                  <wp:posOffset>3856355</wp:posOffset>
                </wp:positionH>
                <wp:positionV relativeFrom="paragraph">
                  <wp:posOffset>24130</wp:posOffset>
                </wp:positionV>
                <wp:extent cx="2286000" cy="0"/>
                <wp:effectExtent l="0" t="76200" r="19050" b="95250"/>
                <wp:wrapNone/>
                <wp:docPr id="861" name="Straight Arrow Connector 861"/>
                <wp:cNvGraphicFramePr/>
                <a:graphic xmlns:a="http://schemas.openxmlformats.org/drawingml/2006/main">
                  <a:graphicData uri="http://schemas.microsoft.com/office/word/2010/wordprocessingShape">
                    <wps:wsp>
                      <wps:cNvCnPr/>
                      <wps:spPr>
                        <a:xfrm>
                          <a:off x="0" y="0"/>
                          <a:ext cx="2286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69C933D" id="Straight Arrow Connector 861" o:spid="_x0000_s1026" type="#_x0000_t32" style="position:absolute;margin-left:303.65pt;margin-top:1.9pt;width:180pt;height:0;z-index:252540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" strokecolor="#4579b8 [3044]">
                <v:stroke endarrow="block"/>
              </v:shape>
            </w:pict>
          </mc:Fallback>
        </mc:AlternateContent>
      </w:r>
      <w:r w:rsidRPr="00215EAC">
        <w:rPr>
          <w:rFonts w:ascii="Arial" w:hAnsi="Arial" w:cs="Arial"/>
        </w:rPr>
        <w:t xml:space="preserve"> </w:t>
      </w:r>
    </w:p>
    <w:p w14:paraId="031089D5" w14:textId="77777777" w:rsidR="005C061F" w:rsidRDefault="005C061F" w:rsidP="005C061F">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2C847264" w14:textId="77777777" w:rsidR="005C061F" w:rsidRDefault="005C061F" w:rsidP="005C061F">
      <w:pPr>
        <w:tabs>
          <w:tab w:val="left" w:pos="3810"/>
          <w:tab w:val="left" w:pos="6090"/>
        </w:tabs>
        <w:rPr>
          <w:rFonts w:ascii="Arial" w:hAnsi="Arial" w:cs="Arial"/>
        </w:rPr>
      </w:pPr>
    </w:p>
    <w:p w14:paraId="70254124" w14:textId="77777777" w:rsidR="005C061F" w:rsidRDefault="005C061F" w:rsidP="005C061F">
      <w:pPr>
        <w:tabs>
          <w:tab w:val="left" w:pos="6090"/>
        </w:tabs>
        <w:rPr>
          <w:rFonts w:ascii="Arial" w:hAnsi="Arial" w:cs="Arial"/>
        </w:rPr>
      </w:pPr>
      <w:r>
        <w:rPr>
          <w:rFonts w:ascii="Arial" w:hAnsi="Arial" w:cs="Arial"/>
        </w:rPr>
        <w:t xml:space="preserve">                                                                         </w:t>
      </w:r>
    </w:p>
    <w:p w14:paraId="6040F89D" w14:textId="77777777" w:rsidR="005C061F" w:rsidRDefault="005C061F" w:rsidP="005C061F">
      <w:pPr>
        <w:tabs>
          <w:tab w:val="left" w:pos="6090"/>
        </w:tabs>
        <w:rPr>
          <w:rFonts w:ascii="Arial" w:hAnsi="Arial" w:cs="Arial"/>
        </w:rPr>
      </w:pPr>
      <w:r>
        <w:rPr>
          <w:rFonts w:ascii="Arial" w:hAnsi="Arial" w:cs="Arial"/>
        </w:rPr>
        <w:t xml:space="preserve">                                                                           </w:t>
      </w:r>
    </w:p>
    <w:p w14:paraId="378E86A9" w14:textId="77777777" w:rsidR="005C061F" w:rsidRPr="00200FA7" w:rsidRDefault="005C061F" w:rsidP="005C061F">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71D0E340" w14:textId="77777777" w:rsidR="005C061F" w:rsidRPr="00755387" w:rsidRDefault="005C061F" w:rsidP="005C061F">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75AAF0A1" w14:textId="77777777" w:rsidR="005C061F" w:rsidRPr="00572F5A" w:rsidRDefault="005C061F" w:rsidP="005C061F">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2483584" behindDoc="0" locked="0" layoutInCell="1" allowOverlap="1" wp14:anchorId="29DDD179" wp14:editId="3DB9C97A">
                <wp:simplePos x="0" y="0"/>
                <wp:positionH relativeFrom="column">
                  <wp:posOffset>1227151</wp:posOffset>
                </wp:positionH>
                <wp:positionV relativeFrom="paragraph">
                  <wp:posOffset>8255</wp:posOffset>
                </wp:positionV>
                <wp:extent cx="1800225" cy="0"/>
                <wp:effectExtent l="38100" t="76200" r="0" b="95250"/>
                <wp:wrapNone/>
                <wp:docPr id="865" name="Straight Arrow Connector 865"/>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8812C1" id="Straight Arrow Connector 865" o:spid="_x0000_s1026" type="#_x0000_t32" style="position:absolute;margin-left:96.65pt;margin-top:.65pt;width:141.75pt;height:0;flip:x;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39DE3D5C" w14:textId="77777777" w:rsidR="005C061F" w:rsidRDefault="005C061F" w:rsidP="005C061F">
      <w:pPr>
        <w:tabs>
          <w:tab w:val="left" w:pos="6090"/>
        </w:tabs>
        <w:rPr>
          <w:rFonts w:ascii="Arial" w:hAnsi="Arial" w:cs="Arial"/>
        </w:rPr>
      </w:pPr>
    </w:p>
    <w:p w14:paraId="1DE4C96B" w14:textId="77777777" w:rsidR="005C061F" w:rsidRPr="00215EAC" w:rsidRDefault="005C061F" w:rsidP="005C061F">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504064" behindDoc="0" locked="0" layoutInCell="1" allowOverlap="1" wp14:anchorId="1B7321D8" wp14:editId="2AE60AC0">
                <wp:simplePos x="0" y="0"/>
                <wp:positionH relativeFrom="column">
                  <wp:posOffset>547777</wp:posOffset>
                </wp:positionH>
                <wp:positionV relativeFrom="paragraph">
                  <wp:posOffset>7956</wp:posOffset>
                </wp:positionV>
                <wp:extent cx="1390650" cy="491706"/>
                <wp:effectExtent l="0" t="0" r="19050" b="22860"/>
                <wp:wrapNone/>
                <wp:docPr id="868" name="Rectangle 868"/>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6E22C7F" w14:textId="77777777" w:rsidR="00944514" w:rsidRPr="00755387" w:rsidRDefault="00944514" w:rsidP="005C061F">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321D8" id="Rectangle 868" o:spid="_x0000_s1952" style="position:absolute;margin-left:43.15pt;margin-top:.65pt;width:109.5pt;height:38.7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" fillcolor="white [3201]" strokecolor="#4f81bd [3204]" strokeweight="0">
                <v:textbox>
                  <w:txbxContent>
                    <w:p w14:paraId="66E22C7F" w14:textId="77777777" w:rsidR="00944514" w:rsidRPr="00755387" w:rsidRDefault="00944514" w:rsidP="005C061F">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6D0FBCEC" w14:textId="77777777" w:rsidR="005C061F" w:rsidRPr="00215EAC" w:rsidRDefault="005C061F" w:rsidP="005C061F">
      <w:pPr>
        <w:tabs>
          <w:tab w:val="left" w:pos="6090"/>
        </w:tabs>
        <w:rPr>
          <w:rFonts w:ascii="Arial" w:hAnsi="Arial" w:cs="Arial"/>
        </w:rPr>
      </w:pPr>
    </w:p>
    <w:p w14:paraId="0FCFACA3" w14:textId="77777777" w:rsidR="005C061F" w:rsidRPr="00215EAC" w:rsidRDefault="005C061F" w:rsidP="005C061F">
      <w:pPr>
        <w:tabs>
          <w:tab w:val="left" w:pos="6090"/>
        </w:tabs>
        <w:rPr>
          <w:rFonts w:ascii="Arial" w:hAnsi="Arial" w:cs="Arial"/>
        </w:rPr>
      </w:pPr>
    </w:p>
    <w:p w14:paraId="2D1EA948" w14:textId="77777777" w:rsidR="005C061F" w:rsidRDefault="005C061F" w:rsidP="005C061F">
      <w:pPr>
        <w:tabs>
          <w:tab w:val="left" w:pos="6090"/>
        </w:tabs>
        <w:rPr>
          <w:rFonts w:ascii="Arial" w:hAnsi="Arial" w:cs="Arial"/>
        </w:rPr>
      </w:pPr>
    </w:p>
    <w:p w14:paraId="0C50EE40" w14:textId="77777777" w:rsidR="005C061F" w:rsidRDefault="005C061F" w:rsidP="005C061F">
      <w:pPr>
        <w:tabs>
          <w:tab w:val="left" w:pos="6090"/>
        </w:tabs>
        <w:rPr>
          <w:rFonts w:ascii="Arial" w:hAnsi="Arial" w:cs="Arial"/>
        </w:rPr>
      </w:pPr>
    </w:p>
    <w:p w14:paraId="17D0BE7B" w14:textId="77777777" w:rsidR="005C061F" w:rsidRPr="00215EAC" w:rsidRDefault="005C061F" w:rsidP="005C061F">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482560" behindDoc="0" locked="0" layoutInCell="1" allowOverlap="1" wp14:anchorId="563732D4" wp14:editId="1EA5C902">
                <wp:simplePos x="0" y="0"/>
                <wp:positionH relativeFrom="column">
                  <wp:posOffset>309245</wp:posOffset>
                </wp:positionH>
                <wp:positionV relativeFrom="paragraph">
                  <wp:posOffset>10100</wp:posOffset>
                </wp:positionV>
                <wp:extent cx="1876425" cy="1293962"/>
                <wp:effectExtent l="0" t="0" r="28575" b="20955"/>
                <wp:wrapNone/>
                <wp:docPr id="869" name="Diamond 869"/>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C6D95BE" w14:textId="77777777" w:rsidR="00944514" w:rsidRPr="00755387" w:rsidRDefault="00944514" w:rsidP="005C061F">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732D4" id="Diamond 869" o:spid="_x0000_s1953" type="#_x0000_t4" style="position:absolute;margin-left:24.35pt;margin-top:.8pt;width:147.75pt;height:101.9pt;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" fillcolor="white [3201]" strokecolor="#4f81bd [3204]" strokeweight="0">
                <v:textbox>
                  <w:txbxContent>
                    <w:p w14:paraId="4C6D95BE" w14:textId="77777777" w:rsidR="00944514" w:rsidRPr="00755387" w:rsidRDefault="00944514" w:rsidP="005C061F">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3E28351F" w14:textId="77777777" w:rsidR="005C061F" w:rsidRPr="00215EAC" w:rsidRDefault="005C061F" w:rsidP="005C061F">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507136" behindDoc="0" locked="0" layoutInCell="1" allowOverlap="1" wp14:anchorId="591D0AF8" wp14:editId="4A3AC39B">
                <wp:simplePos x="0" y="0"/>
                <wp:positionH relativeFrom="column">
                  <wp:posOffset>4176910</wp:posOffset>
                </wp:positionH>
                <wp:positionV relativeFrom="paragraph">
                  <wp:posOffset>49890</wp:posOffset>
                </wp:positionV>
                <wp:extent cx="1762125" cy="704850"/>
                <wp:effectExtent l="57150" t="38100" r="85725" b="95250"/>
                <wp:wrapNone/>
                <wp:docPr id="870" name="Rectangle 87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1789F2A" w14:textId="77777777" w:rsidR="00944514" w:rsidRPr="00755387" w:rsidRDefault="00944514" w:rsidP="005C061F">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1D0AF8" id="Rectangle 870" o:spid="_x0000_s1954" style="position:absolute;margin-left:328.9pt;margin-top:3.95pt;width:138.75pt;height:55.5pt;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" fillcolor="#92d050" strokecolor="#92d050">
                <v:shadow on="t" color="black" opacity="24903f" origin=",.5" offset="0,.55556mm"/>
                <v:textbox>
                  <w:txbxContent>
                    <w:p w14:paraId="31789F2A" w14:textId="77777777" w:rsidR="00944514" w:rsidRPr="00755387" w:rsidRDefault="00944514" w:rsidP="005C061F">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278AC832" w14:textId="77777777" w:rsidR="005C061F" w:rsidRPr="00215EAC" w:rsidRDefault="005C061F" w:rsidP="005C061F">
      <w:pPr>
        <w:spacing w:after="120"/>
        <w:ind w:firstLine="720"/>
        <w:rPr>
          <w:rFonts w:ascii="Arial" w:hAnsi="Arial" w:cs="Arial"/>
          <w:sz w:val="20"/>
        </w:rPr>
      </w:pPr>
      <w:r>
        <w:rPr>
          <w:rFonts w:ascii="Arial" w:hAnsi="Arial" w:cs="Arial"/>
          <w:sz w:val="20"/>
        </w:rPr>
        <w:t xml:space="preserve">                                                  Yes        </w:t>
      </w:r>
    </w:p>
    <w:p w14:paraId="122EE927" w14:textId="77777777" w:rsidR="005C061F" w:rsidRPr="00215EAC" w:rsidRDefault="005C061F" w:rsidP="005C061F">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506112" behindDoc="0" locked="0" layoutInCell="1" allowOverlap="1" wp14:anchorId="4B6EE048" wp14:editId="779F153A">
                <wp:simplePos x="0" y="0"/>
                <wp:positionH relativeFrom="column">
                  <wp:posOffset>2165350</wp:posOffset>
                </wp:positionH>
                <wp:positionV relativeFrom="paragraph">
                  <wp:posOffset>77206</wp:posOffset>
                </wp:positionV>
                <wp:extent cx="2011680" cy="0"/>
                <wp:effectExtent l="0" t="76200" r="26670" b="95250"/>
                <wp:wrapNone/>
                <wp:docPr id="873" name="Straight Arrow Connector 873"/>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26F496" id="Straight Arrow Connector 873" o:spid="_x0000_s1026" type="#_x0000_t32" style="position:absolute;margin-left:170.5pt;margin-top:6.1pt;width:158.4pt;height:0;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2CB33F7B" w14:textId="77777777" w:rsidR="005C061F" w:rsidRDefault="005C061F" w:rsidP="005C061F">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73972201" w14:textId="77777777" w:rsidR="005C061F" w:rsidRDefault="005C061F" w:rsidP="005C061F">
      <w:pPr>
        <w:ind w:left="1440" w:firstLine="720"/>
        <w:rPr>
          <w:rFonts w:ascii="Arial" w:hAnsi="Arial" w:cs="Arial"/>
        </w:rPr>
      </w:pPr>
    </w:p>
    <w:p w14:paraId="080075C8" w14:textId="77777777" w:rsidR="005C061F" w:rsidRDefault="005C061F" w:rsidP="005C061F">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14B31F0C" w14:textId="77777777" w:rsidR="005C061F" w:rsidRDefault="005C061F" w:rsidP="005C061F">
      <w:pPr>
        <w:rPr>
          <w:rFonts w:ascii="Arial" w:hAnsi="Arial" w:cs="Arial"/>
        </w:rPr>
      </w:pPr>
      <w:r>
        <w:rPr>
          <w:rFonts w:ascii="Arial" w:hAnsi="Arial" w:cs="Arial"/>
        </w:rPr>
        <w:t xml:space="preserve">                                </w:t>
      </w:r>
      <w:r w:rsidRPr="003477FB">
        <w:rPr>
          <w:rFonts w:asciiTheme="minorHAnsi" w:hAnsiTheme="minorHAnsi" w:cs="Arial"/>
        </w:rPr>
        <w:t>No</w:t>
      </w:r>
    </w:p>
    <w:p w14:paraId="36BADB56" w14:textId="77777777" w:rsidR="005C061F" w:rsidRDefault="005C061F" w:rsidP="005C061F">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2510208" behindDoc="0" locked="0" layoutInCell="1" allowOverlap="1" wp14:anchorId="2CFE4191" wp14:editId="312615F1">
                <wp:simplePos x="0" y="0"/>
                <wp:positionH relativeFrom="column">
                  <wp:posOffset>307604</wp:posOffset>
                </wp:positionH>
                <wp:positionV relativeFrom="paragraph">
                  <wp:posOffset>139065</wp:posOffset>
                </wp:positionV>
                <wp:extent cx="1876425" cy="1293962"/>
                <wp:effectExtent l="0" t="0" r="28575" b="20955"/>
                <wp:wrapNone/>
                <wp:docPr id="874" name="Diamond 874"/>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A22CC3A" w14:textId="77777777" w:rsidR="00944514" w:rsidRPr="00755387" w:rsidRDefault="00944514" w:rsidP="005C061F">
                            <w:pPr>
                              <w:jc w:val="center"/>
                              <w:rPr>
                                <w:rFonts w:ascii="Arial" w:hAnsi="Arial" w:cs="Arial"/>
                                <w:sz w:val="20"/>
                              </w:rPr>
                            </w:pPr>
                            <w:r w:rsidRPr="00755387">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E4191" id="Diamond 874" o:spid="_x0000_s1955" type="#_x0000_t4" style="position:absolute;margin-left:24.2pt;margin-top:10.95pt;width:147.75pt;height:101.9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" fillcolor="white [3201]" strokecolor="#4f81bd [3204]" strokeweight="0">
                <v:textbox>
                  <w:txbxContent>
                    <w:p w14:paraId="4A22CC3A" w14:textId="77777777" w:rsidR="00944514" w:rsidRPr="00755387" w:rsidRDefault="00944514" w:rsidP="005C061F">
                      <w:pPr>
                        <w:jc w:val="center"/>
                        <w:rPr>
                          <w:rFonts w:ascii="Arial" w:hAnsi="Arial" w:cs="Arial"/>
                          <w:sz w:val="20"/>
                        </w:rPr>
                      </w:pPr>
                      <w:r w:rsidRPr="00755387">
                        <w:rPr>
                          <w:rFonts w:ascii="Arial" w:hAnsi="Arial" w:cs="Arial"/>
                          <w:sz w:val="20"/>
                        </w:rPr>
                        <w:t>If CMD_TYPE_READ</w:t>
                      </w:r>
                    </w:p>
                  </w:txbxContent>
                </v:textbox>
              </v:shape>
            </w:pict>
          </mc:Fallback>
        </mc:AlternateContent>
      </w:r>
    </w:p>
    <w:p w14:paraId="397D5320" w14:textId="77777777" w:rsidR="005C061F" w:rsidRDefault="005C061F" w:rsidP="005C061F">
      <w:r>
        <w:t xml:space="preserve">        </w:t>
      </w:r>
    </w:p>
    <w:p w14:paraId="17EAC726" w14:textId="77777777" w:rsidR="005C061F" w:rsidRDefault="005C061F" w:rsidP="005C061F">
      <w:r>
        <w:rPr>
          <w:rFonts w:ascii="Times New Roman" w:eastAsiaTheme="minorHAnsi" w:hAnsi="Times New Roman"/>
          <w:noProof/>
          <w:szCs w:val="24"/>
          <w:lang w:val="en-US"/>
        </w:rPr>
        <mc:AlternateContent>
          <mc:Choice Requires="wps">
            <w:drawing>
              <wp:anchor distT="0" distB="0" distL="114300" distR="114300" simplePos="0" relativeHeight="252508160" behindDoc="0" locked="0" layoutInCell="1" allowOverlap="1" wp14:anchorId="1D249638" wp14:editId="1FA3A9C1">
                <wp:simplePos x="0" y="0"/>
                <wp:positionH relativeFrom="column">
                  <wp:posOffset>4208780</wp:posOffset>
                </wp:positionH>
                <wp:positionV relativeFrom="paragraph">
                  <wp:posOffset>80381</wp:posOffset>
                </wp:positionV>
                <wp:extent cx="1762125" cy="704850"/>
                <wp:effectExtent l="57150" t="38100" r="85725" b="95250"/>
                <wp:wrapNone/>
                <wp:docPr id="876" name="Rectangle 87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CF19B63" w14:textId="77777777" w:rsidR="00944514" w:rsidRPr="00755387" w:rsidRDefault="00944514" w:rsidP="005C061F">
                            <w:pPr>
                              <w:jc w:val="center"/>
                              <w:rPr>
                                <w:rFonts w:ascii="Arial" w:hAnsi="Arial" w:cs="Arial"/>
                                <w:sz w:val="20"/>
                              </w:rPr>
                            </w:pPr>
                            <w:r w:rsidRPr="00755387">
                              <w:rPr>
                                <w:rFonts w:ascii="Arial" w:hAnsi="Arial" w:cs="Arial"/>
                                <w:sz w:val="20"/>
                              </w:rPr>
                              <w:t xml:space="preserve">GOTO to CMD_TYPE_READ </w:t>
                            </w:r>
                          </w:p>
                          <w:p w14:paraId="1BE30540" w14:textId="77777777" w:rsidR="00944514" w:rsidRPr="00755387" w:rsidRDefault="00944514" w:rsidP="005C061F">
                            <w:pPr>
                              <w:jc w:val="center"/>
                              <w:rPr>
                                <w:rFonts w:ascii="Arial" w:hAnsi="Arial" w:cs="Arial"/>
                                <w:sz w:val="20"/>
                              </w:rPr>
                            </w:pPr>
                            <w:r w:rsidRPr="00755387">
                              <w:rPr>
                                <w:rFonts w:ascii="Arial" w:hAnsi="Arial" w:cs="Arial"/>
                                <w:sz w:val="20"/>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D249638" id="Rectangle 876" o:spid="_x0000_s1956" style="position:absolute;margin-left:331.4pt;margin-top:6.35pt;width:138.75pt;height:55.5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" fillcolor="#92d050" strokecolor="#92d050">
                <v:shadow on="t" color="black" opacity="24903f" origin=",.5" offset="0,.55556mm"/>
                <v:textbox>
                  <w:txbxContent>
                    <w:p w14:paraId="3CF19B63" w14:textId="77777777" w:rsidR="00944514" w:rsidRPr="00755387" w:rsidRDefault="00944514" w:rsidP="005C061F">
                      <w:pPr>
                        <w:jc w:val="center"/>
                        <w:rPr>
                          <w:rFonts w:ascii="Arial" w:hAnsi="Arial" w:cs="Arial"/>
                          <w:sz w:val="20"/>
                        </w:rPr>
                      </w:pPr>
                      <w:r w:rsidRPr="00755387">
                        <w:rPr>
                          <w:rFonts w:ascii="Arial" w:hAnsi="Arial" w:cs="Arial"/>
                          <w:sz w:val="20"/>
                        </w:rPr>
                        <w:t xml:space="preserve">GOTO to CMD_TYPE_READ </w:t>
                      </w:r>
                    </w:p>
                    <w:p w14:paraId="1BE30540" w14:textId="77777777" w:rsidR="00944514" w:rsidRPr="00755387" w:rsidRDefault="00944514" w:rsidP="005C061F">
                      <w:pPr>
                        <w:jc w:val="center"/>
                        <w:rPr>
                          <w:rFonts w:ascii="Arial" w:hAnsi="Arial" w:cs="Arial"/>
                          <w:sz w:val="20"/>
                        </w:rPr>
                      </w:pPr>
                      <w:r w:rsidRPr="00755387">
                        <w:rPr>
                          <w:rFonts w:ascii="Arial" w:hAnsi="Arial" w:cs="Arial"/>
                          <w:sz w:val="20"/>
                        </w:rPr>
                        <w:t>Module</w:t>
                      </w:r>
                    </w:p>
                  </w:txbxContent>
                </v:textbox>
              </v:rect>
            </w:pict>
          </mc:Fallback>
        </mc:AlternateContent>
      </w:r>
      <w:r>
        <w:t xml:space="preserve">       </w:t>
      </w:r>
    </w:p>
    <w:p w14:paraId="24E6AC16" w14:textId="77777777" w:rsidR="005C061F" w:rsidRDefault="005C061F" w:rsidP="005C061F">
      <w:r>
        <w:t xml:space="preserve">                                                               </w:t>
      </w:r>
      <w:r>
        <w:rPr>
          <w:rFonts w:ascii="Arial" w:hAnsi="Arial" w:cs="Arial"/>
          <w:sz w:val="20"/>
        </w:rPr>
        <w:t>Yes</w:t>
      </w:r>
    </w:p>
    <w:p w14:paraId="40649312" w14:textId="77777777" w:rsidR="005C061F" w:rsidRDefault="005C061F" w:rsidP="005C061F">
      <w:r>
        <w:rPr>
          <w:rFonts w:ascii="Arial" w:hAnsi="Arial" w:cs="Arial"/>
          <w:noProof/>
          <w:sz w:val="20"/>
          <w:lang w:val="en-US"/>
        </w:rPr>
        <mc:AlternateContent>
          <mc:Choice Requires="wps">
            <w:drawing>
              <wp:anchor distT="0" distB="0" distL="114300" distR="114300" simplePos="0" relativeHeight="252509184" behindDoc="0" locked="0" layoutInCell="1" allowOverlap="1" wp14:anchorId="64B4088F" wp14:editId="69B93FAC">
                <wp:simplePos x="0" y="0"/>
                <wp:positionH relativeFrom="column">
                  <wp:posOffset>2183394</wp:posOffset>
                </wp:positionH>
                <wp:positionV relativeFrom="paragraph">
                  <wp:posOffset>86504</wp:posOffset>
                </wp:positionV>
                <wp:extent cx="2011680" cy="0"/>
                <wp:effectExtent l="0" t="76200" r="26670" b="95250"/>
                <wp:wrapNone/>
                <wp:docPr id="877" name="Straight Arrow Connector 877"/>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8BE95" id="Straight Arrow Connector 877" o:spid="_x0000_s1026" type="#_x0000_t32" style="position:absolute;margin-left:171.9pt;margin-top:6.8pt;width:158.4pt;height:0;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" strokecolor="#4579b8 [3044]" strokeweight="0">
                <v:stroke endarrow="block"/>
              </v:shape>
            </w:pict>
          </mc:Fallback>
        </mc:AlternateContent>
      </w:r>
      <w:r>
        <w:t xml:space="preserve">        </w:t>
      </w:r>
    </w:p>
    <w:p w14:paraId="6D6AF387" w14:textId="77777777" w:rsidR="005C061F" w:rsidRPr="00B6176C" w:rsidRDefault="005C061F" w:rsidP="005C061F">
      <w:r>
        <w:t xml:space="preserve">       </w:t>
      </w:r>
    </w:p>
    <w:p w14:paraId="3B0D61A7" w14:textId="77777777" w:rsidR="005C061F" w:rsidRPr="00215EAC" w:rsidRDefault="005C061F" w:rsidP="005C061F">
      <w:pPr>
        <w:rPr>
          <w:rFonts w:ascii="Arial" w:hAnsi="Arial" w:cs="Arial"/>
        </w:rPr>
      </w:pPr>
      <w:r>
        <w:rPr>
          <w:rFonts w:ascii="Arial" w:hAnsi="Arial" w:cs="Arial"/>
        </w:rPr>
        <w:tab/>
      </w:r>
      <w:r>
        <w:rPr>
          <w:rFonts w:ascii="Arial" w:hAnsi="Arial" w:cs="Arial"/>
        </w:rPr>
        <w:tab/>
      </w:r>
    </w:p>
    <w:p w14:paraId="0B6814D2" w14:textId="77777777" w:rsidR="005C061F" w:rsidRPr="003477FB" w:rsidRDefault="005C061F" w:rsidP="005C061F">
      <w:pPr>
        <w:tabs>
          <w:tab w:val="left" w:pos="6090"/>
        </w:tabs>
        <w:rPr>
          <w:rFonts w:asciiTheme="minorHAnsi" w:hAnsiTheme="minorHAnsi" w:cs="Arial"/>
        </w:rPr>
      </w:pPr>
      <w:r>
        <w:rPr>
          <w:rFonts w:ascii="Arial" w:hAnsi="Arial" w:cs="Arial"/>
        </w:rPr>
        <w:t xml:space="preserve">                              </w:t>
      </w:r>
    </w:p>
    <w:p w14:paraId="51D5079E" w14:textId="0D713DC9" w:rsidR="005C061F" w:rsidRPr="00E83FF6" w:rsidRDefault="005C061F" w:rsidP="00E83FF6">
      <w:pPr>
        <w:tabs>
          <w:tab w:val="left" w:pos="6090"/>
        </w:tabs>
        <w:rPr>
          <w:rFonts w:asciiTheme="minorHAnsi" w:hAnsiTheme="minorHAnsi" w:cs="Arial"/>
        </w:rPr>
      </w:pPr>
      <w:r>
        <w:rPr>
          <w:rFonts w:ascii="Arial" w:hAnsi="Arial" w:cs="Arial"/>
        </w:rPr>
        <w:t xml:space="preserve">                               </w:t>
      </w:r>
      <w:r w:rsidRPr="00B72C3A">
        <w:rPr>
          <w:rFonts w:asciiTheme="minorHAnsi" w:hAnsiTheme="minorHAnsi" w:cs="Arial"/>
        </w:rPr>
        <w:t>No</w:t>
      </w:r>
      <w:r>
        <w:rPr>
          <w:rFonts w:ascii="Arial" w:hAnsi="Arial" w:cs="Arial"/>
        </w:rPr>
        <w:t xml:space="preserve">                            </w:t>
      </w:r>
      <w:r>
        <w:rPr>
          <w:rFonts w:ascii="Arial" w:hAnsi="Arial" w:cs="Arial"/>
        </w:rPr>
        <w:tab/>
        <w:t xml:space="preserve">                    </w:t>
      </w:r>
    </w:p>
    <w:p w14:paraId="74921D06" w14:textId="657CDC4A" w:rsidR="005C061F" w:rsidRPr="002F3390" w:rsidRDefault="00C2701D" w:rsidP="005C061F">
      <w:pPr>
        <w:autoSpaceDE w:val="0"/>
        <w:autoSpaceDN w:val="0"/>
        <w:adjustRightInd w:val="0"/>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529664" behindDoc="0" locked="0" layoutInCell="1" allowOverlap="1" wp14:anchorId="2AD16589" wp14:editId="50008375">
                <wp:simplePos x="0" y="0"/>
                <wp:positionH relativeFrom="column">
                  <wp:posOffset>2152650</wp:posOffset>
                </wp:positionH>
                <wp:positionV relativeFrom="paragraph">
                  <wp:posOffset>176530</wp:posOffset>
                </wp:positionV>
                <wp:extent cx="962025" cy="640080"/>
                <wp:effectExtent l="0" t="0" r="28575" b="26670"/>
                <wp:wrapNone/>
                <wp:docPr id="881" name="Rectangle 881"/>
                <wp:cNvGraphicFramePr/>
                <a:graphic xmlns:a="http://schemas.openxmlformats.org/drawingml/2006/main">
                  <a:graphicData uri="http://schemas.microsoft.com/office/word/2010/wordprocessingShape">
                    <wps:wsp>
                      <wps:cNvSpPr/>
                      <wps:spPr>
                        <a:xfrm>
                          <a:off x="0" y="0"/>
                          <a:ext cx="962025"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3F67090" w14:textId="77777777" w:rsidR="00944514" w:rsidRDefault="00944514" w:rsidP="005C061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16589" id="Rectangle 881" o:spid="_x0000_s1957" style="position:absolute;margin-left:169.5pt;margin-top:13.9pt;width:75.75pt;height:5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" fillcolor="#c0504d [3205]" strokecolor="#5a5a5a [2109]" strokeweight="1pt">
                <v:textbox>
                  <w:txbxContent>
                    <w:p w14:paraId="03F67090" w14:textId="77777777" w:rsidR="00944514" w:rsidRDefault="00944514" w:rsidP="005C061F">
                      <w:pPr>
                        <w:jc w:val="center"/>
                      </w:pPr>
                      <w:r>
                        <w:t>Legato AT Server</w:t>
                      </w:r>
                    </w:p>
                  </w:txbxContent>
                </v:textbox>
              </v:rect>
            </w:pict>
          </mc:Fallback>
        </mc:AlternateContent>
      </w:r>
      <w:r w:rsidR="005C061F" w:rsidRPr="00215EAC">
        <w:rPr>
          <w:rFonts w:ascii="Arial" w:hAnsi="Arial" w:cs="Arial"/>
          <w:noProof/>
          <w:lang w:val="en-US"/>
        </w:rPr>
        <mc:AlternateContent>
          <mc:Choice Requires="wps">
            <w:drawing>
              <wp:anchor distT="0" distB="0" distL="114300" distR="114300" simplePos="0" relativeHeight="252502016" behindDoc="0" locked="0" layoutInCell="1" allowOverlap="1" wp14:anchorId="02CC8EA4" wp14:editId="3ADCD017">
                <wp:simplePos x="0" y="0"/>
                <wp:positionH relativeFrom="column">
                  <wp:posOffset>3581401</wp:posOffset>
                </wp:positionH>
                <wp:positionV relativeFrom="paragraph">
                  <wp:posOffset>171450</wp:posOffset>
                </wp:positionV>
                <wp:extent cx="971550" cy="640080"/>
                <wp:effectExtent l="0" t="0" r="19050" b="26670"/>
                <wp:wrapNone/>
                <wp:docPr id="880" name="Rectangle 880"/>
                <wp:cNvGraphicFramePr/>
                <a:graphic xmlns:a="http://schemas.openxmlformats.org/drawingml/2006/main">
                  <a:graphicData uri="http://schemas.microsoft.com/office/word/2010/wordprocessingShape">
                    <wps:wsp>
                      <wps:cNvSpPr/>
                      <wps:spPr>
                        <a:xfrm>
                          <a:off x="0" y="0"/>
                          <a:ext cx="9715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E864536" w14:textId="77777777" w:rsidR="00944514" w:rsidRDefault="00944514" w:rsidP="005C061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C8EA4" id="Rectangle 880" o:spid="_x0000_s1958" style="position:absolute;margin-left:282pt;margin-top:13.5pt;width:76.5pt;height:50.4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" fillcolor="#c0504d [3205]" strokecolor="#243f60 [1604]" strokeweight="1pt">
                <v:textbox>
                  <w:txbxContent>
                    <w:p w14:paraId="7E864536" w14:textId="77777777" w:rsidR="00944514" w:rsidRDefault="00944514" w:rsidP="005C061F">
                      <w:pPr>
                        <w:jc w:val="center"/>
                      </w:pPr>
                      <w:r>
                        <w:t>Other Legato Services</w:t>
                      </w:r>
                    </w:p>
                  </w:txbxContent>
                </v:textbox>
              </v:rect>
            </w:pict>
          </mc:Fallback>
        </mc:AlternateContent>
      </w:r>
      <w:r w:rsidR="005C061F" w:rsidRPr="00215EAC">
        <w:rPr>
          <w:rFonts w:ascii="Arial" w:hAnsi="Arial" w:cs="Arial"/>
          <w:noProof/>
          <w:lang w:val="en-US"/>
        </w:rPr>
        <mc:AlternateContent>
          <mc:Choice Requires="wps">
            <w:drawing>
              <wp:anchor distT="0" distB="0" distL="114300" distR="114300" simplePos="0" relativeHeight="252495872" behindDoc="0" locked="0" layoutInCell="1" allowOverlap="1" wp14:anchorId="7A564B58" wp14:editId="134023F7">
                <wp:simplePos x="0" y="0"/>
                <wp:positionH relativeFrom="rightMargin">
                  <wp:posOffset>333375</wp:posOffset>
                </wp:positionH>
                <wp:positionV relativeFrom="paragraph">
                  <wp:posOffset>123825</wp:posOffset>
                </wp:positionV>
                <wp:extent cx="771525" cy="640080"/>
                <wp:effectExtent l="0" t="0" r="28575" b="26670"/>
                <wp:wrapNone/>
                <wp:docPr id="882" name="Rectangle 882"/>
                <wp:cNvGraphicFramePr/>
                <a:graphic xmlns:a="http://schemas.openxmlformats.org/drawingml/2006/main">
                  <a:graphicData uri="http://schemas.microsoft.com/office/word/2010/wordprocessingShape">
                    <wps:wsp>
                      <wps:cNvSpPr/>
                      <wps:spPr>
                        <a:xfrm>
                          <a:off x="0" y="0"/>
                          <a:ext cx="771525" cy="640080"/>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2796A01D" w14:textId="77777777" w:rsidR="00944514" w:rsidRDefault="00944514" w:rsidP="005C061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64B58" id="Rectangle 882" o:spid="_x0000_s1959" style="position:absolute;margin-left:26.25pt;margin-top:9.75pt;width:60.75pt;height:50.4pt;z-index:252495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" fillcolor="#8064a2 [3207]" strokecolor="#3f3151 [1607]" strokeweight="1pt">
                <v:textbox>
                  <w:txbxContent>
                    <w:p w14:paraId="2796A01D" w14:textId="77777777" w:rsidR="00944514" w:rsidRDefault="00944514" w:rsidP="005C061F">
                      <w:pPr>
                        <w:jc w:val="center"/>
                      </w:pPr>
                      <w:r>
                        <w:t>Modem</w:t>
                      </w:r>
                    </w:p>
                  </w:txbxContent>
                </v:textbox>
                <w10:wrap anchorx="margin"/>
              </v:rect>
            </w:pict>
          </mc:Fallback>
        </mc:AlternateContent>
      </w:r>
    </w:p>
    <w:p w14:paraId="24706D36" w14:textId="77777777" w:rsidR="005C061F" w:rsidRPr="00215EAC" w:rsidRDefault="005C061F" w:rsidP="005C061F">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503040" behindDoc="0" locked="0" layoutInCell="1" allowOverlap="1" wp14:anchorId="0BAC2134" wp14:editId="65828D1F">
                <wp:simplePos x="0" y="0"/>
                <wp:positionH relativeFrom="column">
                  <wp:posOffset>4914900</wp:posOffset>
                </wp:positionH>
                <wp:positionV relativeFrom="paragraph">
                  <wp:posOffset>-38100</wp:posOffset>
                </wp:positionV>
                <wp:extent cx="819150" cy="640080"/>
                <wp:effectExtent l="57150" t="38100" r="76200" b="102870"/>
                <wp:wrapNone/>
                <wp:docPr id="883" name="Rectangle 883"/>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24C72A08" w14:textId="77777777" w:rsidR="00944514" w:rsidRDefault="00944514" w:rsidP="005C061F">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C2134" id="Rectangle 883" o:spid="_x0000_s1960" style="position:absolute;left:0;text-align:left;margin-left:387pt;margin-top:-3pt;width:64.5pt;height:50.4pt;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" fillcolor="#c0504d [3205]" strokecolor="#5a5a5a [2109]" strokeweight="1pt">
                <v:shadow on="t" color="black" opacity="24903f" origin=",.5" offset="0,.55556mm"/>
                <v:textbox>
                  <w:txbxContent>
                    <w:p w14:paraId="24C72A08" w14:textId="77777777" w:rsidR="00944514" w:rsidRDefault="00944514" w:rsidP="005C061F">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93824" behindDoc="0" locked="0" layoutInCell="1" allowOverlap="1" wp14:anchorId="5C6CD82B" wp14:editId="26A43F1E">
                <wp:simplePos x="0" y="0"/>
                <wp:positionH relativeFrom="margin">
                  <wp:align>left</wp:align>
                </wp:positionH>
                <wp:positionV relativeFrom="paragraph">
                  <wp:posOffset>9525</wp:posOffset>
                </wp:positionV>
                <wp:extent cx="742950" cy="640080"/>
                <wp:effectExtent l="0" t="0" r="19050" b="26670"/>
                <wp:wrapNone/>
                <wp:docPr id="884" name="Rectangle 884"/>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17CD474" w14:textId="77777777" w:rsidR="00944514" w:rsidRDefault="00944514" w:rsidP="005C061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CD82B" id="Rectangle 884" o:spid="_x0000_s1961" style="position:absolute;left:0;text-align:left;margin-left:0;margin-top:.75pt;width:58.5pt;height:50.4pt;z-index:252493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" fillcolor="#f79646 [3209]" strokecolor="#5a5a5a [2109]" strokeweight="1pt">
                <v:textbox>
                  <w:txbxContent>
                    <w:p w14:paraId="417CD474" w14:textId="77777777" w:rsidR="00944514" w:rsidRDefault="00944514" w:rsidP="005C061F">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2494848" behindDoc="0" locked="0" layoutInCell="1" allowOverlap="1" wp14:anchorId="663B547D" wp14:editId="0D253AE5">
                <wp:simplePos x="0" y="0"/>
                <wp:positionH relativeFrom="column">
                  <wp:posOffset>895350</wp:posOffset>
                </wp:positionH>
                <wp:positionV relativeFrom="paragraph">
                  <wp:posOffset>0</wp:posOffset>
                </wp:positionV>
                <wp:extent cx="828675" cy="640080"/>
                <wp:effectExtent l="57150" t="38100" r="85725" b="102870"/>
                <wp:wrapNone/>
                <wp:docPr id="885" name="Rectangle 885"/>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FB30629" w14:textId="77777777" w:rsidR="00944514" w:rsidRDefault="00944514" w:rsidP="005C061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B547D" id="Rectangle 885" o:spid="_x0000_s1962" style="position:absolute;left:0;text-align:left;margin-left:70.5pt;margin-top:0;width:65.25pt;height:50.4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JQyxm+mAgAArg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2FB30629" w14:textId="77777777" w:rsidR="00944514" w:rsidRDefault="00944514" w:rsidP="005C061F">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491776" behindDoc="0" locked="0" layoutInCell="1" allowOverlap="1" wp14:anchorId="685123DA" wp14:editId="0BD95909">
                <wp:simplePos x="0" y="0"/>
                <wp:positionH relativeFrom="margin">
                  <wp:align>right</wp:align>
                </wp:positionH>
                <wp:positionV relativeFrom="paragraph">
                  <wp:posOffset>9525</wp:posOffset>
                </wp:positionV>
                <wp:extent cx="361950" cy="504825"/>
                <wp:effectExtent l="0" t="0" r="0" b="9525"/>
                <wp:wrapNone/>
                <wp:docPr id="886" name="Rounded Rectangle 886"/>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EC438A"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5123DA" id="Rounded Rectangle 886" o:spid="_x0000_s1963" style="position:absolute;left:0;text-align:left;margin-left:-22.7pt;margin-top:.75pt;width:28.5pt;height:39.75pt;z-index:25249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ebOxP4ICAABO&#10;BQAADgAAAAAAAAAAAAAAAAAuAgAAZHJzL2Uyb0RvYy54bWxQSwECLQAUAAYACAAAACEAOJmnztkA&#10;AAAEAQAADwAAAAAAAAAAAAAAAADcBAAAZHJzL2Rvd25yZXYueG1sUEsFBgAAAAAEAAQA8wAAAOIF&#10;AAAAAA==&#10;" fillcolor="white [3201]" stroked="f" strokeweight="2pt">
                <v:textbox>
                  <w:txbxContent>
                    <w:p w14:paraId="5AEC438A"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92800" behindDoc="1" locked="0" layoutInCell="1" allowOverlap="1" wp14:anchorId="2C3964E5" wp14:editId="30E068A1">
                <wp:simplePos x="0" y="0"/>
                <wp:positionH relativeFrom="column">
                  <wp:posOffset>1438275</wp:posOffset>
                </wp:positionH>
                <wp:positionV relativeFrom="paragraph">
                  <wp:posOffset>4238625</wp:posOffset>
                </wp:positionV>
                <wp:extent cx="3048000" cy="304800"/>
                <wp:effectExtent l="0" t="0" r="0" b="0"/>
                <wp:wrapNone/>
                <wp:docPr id="887" name="Rounded Rectangle 887"/>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E05E345" w14:textId="77777777" w:rsidR="00944514" w:rsidRPr="003B4DCF" w:rsidRDefault="00944514" w:rsidP="005C061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3964E5" id="Rounded Rectangle 887" o:spid="_x0000_s1964" style="position:absolute;left:0;text-align:left;margin-left:113.25pt;margin-top:333.75pt;width:240pt;height:24pt;z-index:-2508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" fillcolor="white [3201]" stroked="f" strokeweight="2pt">
                <v:textbox>
                  <w:txbxContent>
                    <w:p w14:paraId="3E05E345" w14:textId="77777777" w:rsidR="00944514" w:rsidRPr="003B4DCF" w:rsidRDefault="00944514" w:rsidP="005C061F">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485632" behindDoc="1" locked="0" layoutInCell="1" allowOverlap="1" wp14:anchorId="2C1AAE40" wp14:editId="169B84DA">
                <wp:simplePos x="0" y="0"/>
                <wp:positionH relativeFrom="column">
                  <wp:posOffset>962026</wp:posOffset>
                </wp:positionH>
                <wp:positionV relativeFrom="paragraph">
                  <wp:posOffset>809625</wp:posOffset>
                </wp:positionV>
                <wp:extent cx="3276600" cy="323850"/>
                <wp:effectExtent l="0" t="0" r="0" b="0"/>
                <wp:wrapNone/>
                <wp:docPr id="888" name="Rounded Rectangle 888"/>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091468" w14:textId="77777777" w:rsidR="00944514" w:rsidRPr="00296A08" w:rsidRDefault="00944514" w:rsidP="005C061F">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AAE40" id="Rounded Rectangle 888" o:spid="_x0000_s1965" style="position:absolute;left:0;text-align:left;margin-left:75.75pt;margin-top:63.75pt;width:258pt;height:25.5pt;z-index:-2508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O6Rm&#10;7IYCAABPBQAADgAAAAAAAAAAAAAAAAAuAgAAZHJzL2Uyb0RvYy54bWxQSwECLQAUAAYACAAAACEA&#10;X/aPrNsAAAALAQAADwAAAAAAAAAAAAAAAADgBAAAZHJzL2Rvd25yZXYueG1sUEsFBgAAAAAEAAQA&#10;8wAAAOgFAAAAAA==&#10;" fillcolor="white [3201]" stroked="f" strokeweight="2pt">
                <v:textbox>
                  <w:txbxContent>
                    <w:p w14:paraId="4D091468" w14:textId="77777777" w:rsidR="00944514" w:rsidRPr="00296A08" w:rsidRDefault="00944514" w:rsidP="005C061F">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490752" behindDoc="0" locked="0" layoutInCell="1" allowOverlap="1" wp14:anchorId="67444A21" wp14:editId="41DCB0E6">
                <wp:simplePos x="0" y="0"/>
                <wp:positionH relativeFrom="margin">
                  <wp:align>right</wp:align>
                </wp:positionH>
                <wp:positionV relativeFrom="paragraph">
                  <wp:posOffset>123825</wp:posOffset>
                </wp:positionV>
                <wp:extent cx="676275" cy="314325"/>
                <wp:effectExtent l="0" t="0" r="9525" b="9525"/>
                <wp:wrapNone/>
                <wp:docPr id="889" name="Rounded Rectangle 88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1C3DCD"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444A21" id="Rounded Rectangle 889" o:spid="_x0000_s1966" style="position:absolute;left:0;text-align:left;margin-left:2.05pt;margin-top:9.75pt;width:53.25pt;height:24.75pt;z-index:252490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v9RM3IMC&#10;AABOBQAADgAAAAAAAAAAAAAAAAAuAgAAZHJzL2Uyb0RvYy54bWxQSwECLQAUAAYACAAAACEA6HUH&#10;gdsAAAAGAQAADwAAAAAAAAAAAAAAAADdBAAAZHJzL2Rvd25yZXYueG1sUEsFBgAAAAAEAAQA8wAA&#10;AOUFAAAAAA==&#10;" fillcolor="white [3201]" stroked="f" strokeweight="2pt">
                <v:textbox>
                  <w:txbxContent>
                    <w:p w14:paraId="4C1C3DCD"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89728" behindDoc="0" locked="0" layoutInCell="1" allowOverlap="1" wp14:anchorId="4A7B4A63" wp14:editId="76E181D7">
                <wp:simplePos x="0" y="0"/>
                <wp:positionH relativeFrom="margin">
                  <wp:posOffset>2533650</wp:posOffset>
                </wp:positionH>
                <wp:positionV relativeFrom="paragraph">
                  <wp:posOffset>57150</wp:posOffset>
                </wp:positionV>
                <wp:extent cx="1114425" cy="495300"/>
                <wp:effectExtent l="0" t="0" r="9525" b="0"/>
                <wp:wrapNone/>
                <wp:docPr id="890" name="Rounded Rectangle 89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A21D26"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B4A63" id="Rounded Rectangle 890" o:spid="_x0000_s1967" style="position:absolute;left:0;text-align:left;margin-left:199.5pt;margin-top:4.5pt;width:87.75pt;height:39pt;z-index:25248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XMCH&#10;qYMCAABPBQAADgAAAAAAAAAAAAAAAAAuAgAAZHJzL2Uyb0RvYy54bWxQSwECLQAUAAYACAAAACEA&#10;nDup994AAAAIAQAADwAAAAAAAAAAAAAAAADdBAAAZHJzL2Rvd25yZXYueG1sUEsFBgAAAAAEAAQA&#10;8wAAAOgFAAAAAA==&#10;" fillcolor="white [3201]" stroked="f" strokeweight="2pt">
                <v:textbox>
                  <w:txbxContent>
                    <w:p w14:paraId="12A21D26"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87680" behindDoc="0" locked="0" layoutInCell="1" allowOverlap="1" wp14:anchorId="443F190E" wp14:editId="43B102FB">
                <wp:simplePos x="0" y="0"/>
                <wp:positionH relativeFrom="column">
                  <wp:posOffset>552450</wp:posOffset>
                </wp:positionH>
                <wp:positionV relativeFrom="paragraph">
                  <wp:posOffset>9525</wp:posOffset>
                </wp:positionV>
                <wp:extent cx="533400" cy="314325"/>
                <wp:effectExtent l="0" t="0" r="0" b="9525"/>
                <wp:wrapNone/>
                <wp:docPr id="891" name="Rounded Rectangle 89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F031701"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F190E" id="Rounded Rectangle 891" o:spid="_x0000_s1968" style="position:absolute;left:0;text-align:left;margin-left:43.5pt;margin-top:.75pt;width:42pt;height:24.75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DQBxCdggIA&#10;AE4FAAAOAAAAAAAAAAAAAAAAAC4CAABkcnMvZTJvRG9jLnhtbFBLAQItABQABgAIAAAAIQDSoU39&#10;2wAAAAcBAAAPAAAAAAAAAAAAAAAAANwEAABkcnMvZG93bnJldi54bWxQSwUGAAAAAAQABADzAAAA&#10;5AUAAAAA&#10;" fillcolor="white [3201]" stroked="f" strokeweight="2pt">
                <v:textbox>
                  <w:txbxContent>
                    <w:p w14:paraId="1F031701" w14:textId="77777777" w:rsidR="00944514" w:rsidRPr="00B6176C" w:rsidRDefault="00944514" w:rsidP="005C061F">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488704" behindDoc="0" locked="0" layoutInCell="1" allowOverlap="1" wp14:anchorId="78CC294D" wp14:editId="4B59722C">
                <wp:simplePos x="0" y="0"/>
                <wp:positionH relativeFrom="margin">
                  <wp:align>left</wp:align>
                </wp:positionH>
                <wp:positionV relativeFrom="paragraph">
                  <wp:posOffset>9525</wp:posOffset>
                </wp:positionV>
                <wp:extent cx="533400" cy="314325"/>
                <wp:effectExtent l="0" t="0" r="0" b="9525"/>
                <wp:wrapNone/>
                <wp:docPr id="892" name="Rounded Rectangle 89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1F5AA4"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CC294D" id="Rounded Rectangle 892" o:spid="_x0000_s1969" style="position:absolute;left:0;text-align:left;margin-left:0;margin-top:.75pt;width:42pt;height:24.75pt;z-index:252488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c8l2vYICAABO&#10;BQAADgAAAAAAAAAAAAAAAAAuAgAAZHJzL2Uyb0RvYy54bWxQSwECLQAUAAYACAAAACEAG24d/tkA&#10;AAAEAQAADwAAAAAAAAAAAAAAAADcBAAAZHJzL2Rvd25yZXYueG1sUEsFBgAAAAAEAAQA8wAAAOIF&#10;AAAAAA==&#10;" fillcolor="white [3201]" stroked="f" strokeweight="2pt">
                <v:textbox>
                  <w:txbxContent>
                    <w:p w14:paraId="231F5AA4"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486656" behindDoc="0" locked="0" layoutInCell="1" allowOverlap="1" wp14:anchorId="417DDDEC" wp14:editId="14B77BB5">
                <wp:simplePos x="0" y="0"/>
                <wp:positionH relativeFrom="column">
                  <wp:posOffset>714375</wp:posOffset>
                </wp:positionH>
                <wp:positionV relativeFrom="paragraph">
                  <wp:posOffset>8791575</wp:posOffset>
                </wp:positionV>
                <wp:extent cx="1771650" cy="333375"/>
                <wp:effectExtent l="0" t="0" r="0" b="9525"/>
                <wp:wrapNone/>
                <wp:docPr id="893" name="Rounded Rectangle 89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FB799CF" w14:textId="77777777" w:rsidR="00944514" w:rsidRDefault="00944514" w:rsidP="005C061F">
                            <w:pPr>
                              <w:jc w:val="center"/>
                              <w:rPr>
                                <w:rFonts w:ascii="Tahoma" w:hAnsi="Tahoma" w:cs="Tahoma"/>
                                <w:sz w:val="20"/>
                              </w:rPr>
                            </w:pPr>
                          </w:p>
                          <w:p w14:paraId="219475D7" w14:textId="77777777" w:rsidR="00944514" w:rsidRDefault="00944514" w:rsidP="005C061F">
                            <w:pPr>
                              <w:jc w:val="center"/>
                              <w:rPr>
                                <w:rFonts w:ascii="Tahoma" w:hAnsi="Tahoma" w:cs="Tahoma"/>
                                <w:sz w:val="20"/>
                              </w:rPr>
                            </w:pPr>
                          </w:p>
                          <w:p w14:paraId="57797233" w14:textId="77777777" w:rsidR="00944514" w:rsidRDefault="00944514" w:rsidP="005C061F">
                            <w:pPr>
                              <w:jc w:val="center"/>
                              <w:rPr>
                                <w:rFonts w:ascii="Tahoma" w:hAnsi="Tahoma" w:cs="Tahoma"/>
                                <w:sz w:val="20"/>
                              </w:rPr>
                            </w:pPr>
                          </w:p>
                          <w:p w14:paraId="691EF819" w14:textId="77777777" w:rsidR="00944514" w:rsidRDefault="00944514" w:rsidP="005C061F">
                            <w:pPr>
                              <w:jc w:val="center"/>
                              <w:rPr>
                                <w:rFonts w:ascii="Tahoma" w:hAnsi="Tahoma" w:cs="Tahoma"/>
                                <w:sz w:val="20"/>
                              </w:rPr>
                            </w:pPr>
                          </w:p>
                          <w:p w14:paraId="6420D4A9" w14:textId="77777777" w:rsidR="00944514" w:rsidRPr="003B4DCF" w:rsidRDefault="00944514" w:rsidP="005C061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7DDDEC" id="Rounded Rectangle 893" o:spid="_x0000_s1970" style="position:absolute;left:0;text-align:left;margin-left:56.25pt;margin-top:692.25pt;width:139.5pt;height:26.25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BKxtB0&#10;ggIAAE8FAAAOAAAAAAAAAAAAAAAAAC4CAABkcnMvZTJvRG9jLnhtbFBLAQItABQABgAIAAAAIQBF&#10;Blh63gAAAA0BAAAPAAAAAAAAAAAAAAAAANwEAABkcnMvZG93bnJldi54bWxQSwUGAAAAAAQABADz&#10;AAAA5wUAAAAA&#10;" fillcolor="white [3201]" stroked="f" strokeweight="2pt">
                <v:textbox>
                  <w:txbxContent>
                    <w:p w14:paraId="5FB799CF" w14:textId="77777777" w:rsidR="00944514" w:rsidRDefault="00944514" w:rsidP="005C061F">
                      <w:pPr>
                        <w:jc w:val="center"/>
                        <w:rPr>
                          <w:rFonts w:ascii="Tahoma" w:hAnsi="Tahoma" w:cs="Tahoma"/>
                          <w:sz w:val="20"/>
                        </w:rPr>
                      </w:pPr>
                    </w:p>
                    <w:p w14:paraId="219475D7" w14:textId="77777777" w:rsidR="00944514" w:rsidRDefault="00944514" w:rsidP="005C061F">
                      <w:pPr>
                        <w:jc w:val="center"/>
                        <w:rPr>
                          <w:rFonts w:ascii="Tahoma" w:hAnsi="Tahoma" w:cs="Tahoma"/>
                          <w:sz w:val="20"/>
                        </w:rPr>
                      </w:pPr>
                    </w:p>
                    <w:p w14:paraId="57797233" w14:textId="77777777" w:rsidR="00944514" w:rsidRDefault="00944514" w:rsidP="005C061F">
                      <w:pPr>
                        <w:jc w:val="center"/>
                        <w:rPr>
                          <w:rFonts w:ascii="Tahoma" w:hAnsi="Tahoma" w:cs="Tahoma"/>
                          <w:sz w:val="20"/>
                        </w:rPr>
                      </w:pPr>
                    </w:p>
                    <w:p w14:paraId="691EF819" w14:textId="77777777" w:rsidR="00944514" w:rsidRDefault="00944514" w:rsidP="005C061F">
                      <w:pPr>
                        <w:jc w:val="center"/>
                        <w:rPr>
                          <w:rFonts w:ascii="Tahoma" w:hAnsi="Tahoma" w:cs="Tahoma"/>
                          <w:sz w:val="20"/>
                        </w:rPr>
                      </w:pPr>
                    </w:p>
                    <w:p w14:paraId="6420D4A9" w14:textId="77777777" w:rsidR="00944514" w:rsidRPr="003B4DCF" w:rsidRDefault="00944514" w:rsidP="005C061F">
                      <w:pPr>
                        <w:jc w:val="center"/>
                        <w:rPr>
                          <w:rFonts w:ascii="Tahoma" w:hAnsi="Tahoma" w:cs="Tahoma"/>
                          <w:sz w:val="20"/>
                        </w:rPr>
                      </w:pPr>
                    </w:p>
                  </w:txbxContent>
                </v:textbox>
              </v:roundrect>
            </w:pict>
          </mc:Fallback>
        </mc:AlternateContent>
      </w:r>
      <w:r w:rsidRPr="00215EAC">
        <w:rPr>
          <w:rFonts w:ascii="Arial" w:hAnsi="Arial" w:cs="Arial"/>
        </w:rPr>
        <w:t xml:space="preserve">                                                         </w:t>
      </w:r>
    </w:p>
    <w:p w14:paraId="081A782D" w14:textId="7E712D86" w:rsidR="005C061F" w:rsidRPr="00215EAC" w:rsidRDefault="005C061F" w:rsidP="005C061F">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2498944" behindDoc="0" locked="0" layoutInCell="1" allowOverlap="1" wp14:anchorId="5E11817B" wp14:editId="479C44B6">
                <wp:simplePos x="0" y="0"/>
                <wp:positionH relativeFrom="column">
                  <wp:posOffset>1257300</wp:posOffset>
                </wp:positionH>
                <wp:positionV relativeFrom="paragraph">
                  <wp:posOffset>161925</wp:posOffset>
                </wp:positionV>
                <wp:extent cx="19050" cy="7132320"/>
                <wp:effectExtent l="0" t="0" r="19050" b="30480"/>
                <wp:wrapNone/>
                <wp:docPr id="894" name="Straight Connector 894"/>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4C92D" id="Straight Connector 894" o:spid="_x0000_s1026" style="position:absolute;flip:x;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00992" behindDoc="0" locked="0" layoutInCell="1" allowOverlap="1" wp14:anchorId="20FE394B" wp14:editId="53E8BCB9">
                <wp:simplePos x="0" y="0"/>
                <wp:positionH relativeFrom="column">
                  <wp:posOffset>5353050</wp:posOffset>
                </wp:positionH>
                <wp:positionV relativeFrom="paragraph">
                  <wp:posOffset>152400</wp:posOffset>
                </wp:positionV>
                <wp:extent cx="0" cy="7132320"/>
                <wp:effectExtent l="0" t="0" r="19050" b="30480"/>
                <wp:wrapNone/>
                <wp:docPr id="895" name="Straight Connector 89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8957D1" id="Straight Connector 895" o:spid="_x0000_s1026" style="position:absolute;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" strokecolor="#4579b8 [3044]" strokeweight="0"/>
            </w:pict>
          </mc:Fallback>
        </mc:AlternateContent>
      </w:r>
    </w:p>
    <w:p w14:paraId="7A811BBA" w14:textId="6F3E522A" w:rsidR="005C061F" w:rsidRPr="00215EAC" w:rsidRDefault="00FC3AB6" w:rsidP="005C061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97920" behindDoc="0" locked="0" layoutInCell="1" allowOverlap="1" wp14:anchorId="73302E76" wp14:editId="5447E18A">
                <wp:simplePos x="0" y="0"/>
                <wp:positionH relativeFrom="column">
                  <wp:posOffset>6181725</wp:posOffset>
                </wp:positionH>
                <wp:positionV relativeFrom="paragraph">
                  <wp:posOffset>217170</wp:posOffset>
                </wp:positionV>
                <wp:extent cx="0" cy="6768465"/>
                <wp:effectExtent l="0" t="0" r="19050" b="32385"/>
                <wp:wrapNone/>
                <wp:docPr id="897" name="Straight Connector 897"/>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98F29" id="Straight Connector 897" o:spid="_x0000_s1026" style="position:absolute;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75pt,17.1pt" to="486.75pt,5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" strokecolor="#4579b8 [3044]"/>
            </w:pict>
          </mc:Fallback>
        </mc:AlternateContent>
      </w:r>
      <w:r w:rsidR="005C061F" w:rsidRPr="00215EAC">
        <w:rPr>
          <w:rFonts w:ascii="Arial" w:hAnsi="Arial" w:cs="Arial"/>
        </w:rPr>
        <w:tab/>
      </w:r>
      <w:r w:rsidR="005C061F" w:rsidRPr="00215EAC">
        <w:rPr>
          <w:rFonts w:ascii="Arial" w:hAnsi="Arial" w:cs="Arial"/>
          <w:sz w:val="20"/>
        </w:rPr>
        <w:tab/>
      </w:r>
      <w:r w:rsidR="005C061F" w:rsidRPr="00215EAC">
        <w:rPr>
          <w:rFonts w:ascii="Arial" w:hAnsi="Arial" w:cs="Arial"/>
          <w:sz w:val="20"/>
        </w:rPr>
        <w:tab/>
      </w:r>
      <w:r w:rsidR="005C061F" w:rsidRPr="00215EAC">
        <w:rPr>
          <w:rFonts w:ascii="Arial" w:hAnsi="Arial" w:cs="Arial"/>
          <w:sz w:val="20"/>
        </w:rPr>
        <w:tab/>
      </w:r>
      <w:r w:rsidR="005C061F" w:rsidRPr="00215EAC">
        <w:rPr>
          <w:rFonts w:ascii="Arial" w:hAnsi="Arial" w:cs="Arial"/>
          <w:sz w:val="20"/>
        </w:rPr>
        <w:tab/>
      </w:r>
    </w:p>
    <w:p w14:paraId="4611B66A" w14:textId="11FB42CC" w:rsidR="005C061F" w:rsidRPr="00215EAC" w:rsidRDefault="00FC3AB6" w:rsidP="005C061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499968" behindDoc="0" locked="0" layoutInCell="1" allowOverlap="1" wp14:anchorId="7A08F611" wp14:editId="2D110AD9">
                <wp:simplePos x="0" y="0"/>
                <wp:positionH relativeFrom="column">
                  <wp:posOffset>4095750</wp:posOffset>
                </wp:positionH>
                <wp:positionV relativeFrom="paragraph">
                  <wp:posOffset>137795</wp:posOffset>
                </wp:positionV>
                <wp:extent cx="0" cy="7132320"/>
                <wp:effectExtent l="0" t="0" r="19050" b="30480"/>
                <wp:wrapNone/>
                <wp:docPr id="899" name="Straight Connector 899"/>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87DCA" id="Straight Connector 899" o:spid="_x0000_s1026" style="position:absolute;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10.85pt" to="322.5pt,5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" strokecolor="#4579b8 [3044]" strokeweight="0"/>
            </w:pict>
          </mc:Fallback>
        </mc:AlternateContent>
      </w:r>
      <w:r w:rsidR="005C061F" w:rsidRPr="00215EAC">
        <w:rPr>
          <w:rFonts w:ascii="Arial" w:hAnsi="Arial" w:cs="Arial"/>
          <w:noProof/>
          <w:lang w:val="en-US"/>
        </w:rPr>
        <mc:AlternateContent>
          <mc:Choice Requires="wps">
            <w:drawing>
              <wp:anchor distT="0" distB="0" distL="114300" distR="114300" simplePos="0" relativeHeight="252496896" behindDoc="1" locked="0" layoutInCell="1" allowOverlap="1" wp14:anchorId="54D4597F" wp14:editId="717A407D">
                <wp:simplePos x="0" y="0"/>
                <wp:positionH relativeFrom="column">
                  <wp:posOffset>295910</wp:posOffset>
                </wp:positionH>
                <wp:positionV relativeFrom="paragraph">
                  <wp:posOffset>8890</wp:posOffset>
                </wp:positionV>
                <wp:extent cx="9525" cy="7008495"/>
                <wp:effectExtent l="0" t="0" r="28575" b="20955"/>
                <wp:wrapNone/>
                <wp:docPr id="898" name="Straight Connector 898"/>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D391FA" id="Straight Connector 898" o:spid="_x0000_s1026" style="position:absolute;flip:x;z-index:-2508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7pt" to="24.05pt,5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" strokecolor="#4579b8 [3044]" strokeweight="0"/>
            </w:pict>
          </mc:Fallback>
        </mc:AlternateContent>
      </w:r>
      <w:r w:rsidR="005C061F" w:rsidRPr="00215EAC">
        <w:rPr>
          <w:rFonts w:ascii="Arial" w:hAnsi="Arial" w:cs="Arial"/>
          <w:sz w:val="20"/>
        </w:rPr>
        <w:tab/>
      </w:r>
      <w:r w:rsidR="005C061F" w:rsidRPr="00215EAC">
        <w:rPr>
          <w:rFonts w:ascii="Arial" w:hAnsi="Arial" w:cs="Arial"/>
          <w:sz w:val="20"/>
        </w:rPr>
        <w:tab/>
      </w:r>
      <w:r w:rsidR="005C061F" w:rsidRPr="00215EAC">
        <w:rPr>
          <w:rFonts w:ascii="Arial" w:hAnsi="Arial" w:cs="Arial"/>
          <w:sz w:val="20"/>
        </w:rPr>
        <w:tab/>
      </w:r>
    </w:p>
    <w:p w14:paraId="308FE67D" w14:textId="3566D909" w:rsidR="005C061F" w:rsidRDefault="00045EF2" w:rsidP="005C061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532736" behindDoc="1" locked="0" layoutInCell="1" allowOverlap="1" wp14:anchorId="229CF42E" wp14:editId="098F719A">
                <wp:simplePos x="0" y="0"/>
                <wp:positionH relativeFrom="margin">
                  <wp:posOffset>2619375</wp:posOffset>
                </wp:positionH>
                <wp:positionV relativeFrom="paragraph">
                  <wp:posOffset>8890</wp:posOffset>
                </wp:positionV>
                <wp:extent cx="0" cy="7132320"/>
                <wp:effectExtent l="0" t="0" r="19050" b="30480"/>
                <wp:wrapNone/>
                <wp:docPr id="896" name="Straight Connector 89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1B0D1" id="Straight Connector 896" o:spid="_x0000_s1026" style="position:absolute;z-index:-25078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6.25pt,.7pt" to="206.25pt,5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" strokecolor="#4579b8 [3044]" strokeweight="0">
                <w10:wrap anchorx="margin"/>
              </v:line>
            </w:pict>
          </mc:Fallback>
        </mc:AlternateContent>
      </w:r>
    </w:p>
    <w:p w14:paraId="1B8A050E" w14:textId="2F5FE0F2" w:rsidR="005C061F" w:rsidRDefault="005C061F" w:rsidP="005C061F">
      <w:pPr>
        <w:rPr>
          <w:rFonts w:ascii="Arial" w:hAnsi="Arial" w:cs="Arial"/>
          <w:sz w:val="20"/>
        </w:rPr>
      </w:pPr>
    </w:p>
    <w:p w14:paraId="18F0B40B" w14:textId="77777777" w:rsidR="005C061F" w:rsidRPr="00215EAC" w:rsidRDefault="005C061F" w:rsidP="005C061F">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2511232" behindDoc="0" locked="0" layoutInCell="1" allowOverlap="1" wp14:anchorId="3370482E" wp14:editId="758DE86C">
                <wp:simplePos x="0" y="0"/>
                <wp:positionH relativeFrom="column">
                  <wp:posOffset>554355</wp:posOffset>
                </wp:positionH>
                <wp:positionV relativeFrom="paragraph">
                  <wp:posOffset>67046</wp:posOffset>
                </wp:positionV>
                <wp:extent cx="1449238" cy="1262643"/>
                <wp:effectExtent l="0" t="0" r="17780" b="13970"/>
                <wp:wrapNone/>
                <wp:docPr id="900" name="Diamond 900"/>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B650005" w14:textId="77777777" w:rsidR="00944514" w:rsidRPr="00FF4556" w:rsidRDefault="00944514" w:rsidP="005C061F">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0482E" id="Diamond 900" o:spid="_x0000_s1971" type="#_x0000_t4" style="position:absolute;margin-left:43.65pt;margin-top:5.3pt;width:114.1pt;height:99.4pt;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" fillcolor="white [3201]" strokecolor="#4f81bd [3204]" strokeweight="0">
                <v:textbox>
                  <w:txbxContent>
                    <w:p w14:paraId="2B650005" w14:textId="77777777" w:rsidR="00944514" w:rsidRPr="00FF4556" w:rsidRDefault="00944514" w:rsidP="005C061F">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6537C82F" w14:textId="77777777" w:rsidR="005C061F" w:rsidRPr="00215EAC" w:rsidRDefault="005C061F" w:rsidP="005C061F">
      <w:pPr>
        <w:rPr>
          <w:rFonts w:ascii="Arial" w:hAnsi="Arial" w:cs="Arial"/>
          <w:sz w:val="20"/>
        </w:rPr>
      </w:pPr>
    </w:p>
    <w:p w14:paraId="2807AA23" w14:textId="77777777" w:rsidR="005C061F" w:rsidRPr="00215EAC" w:rsidRDefault="005C061F" w:rsidP="005C061F">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4916CC3E" w14:textId="77777777" w:rsidR="005C061F" w:rsidRPr="00FF4556" w:rsidRDefault="005C061F" w:rsidP="005C061F">
      <w:pPr>
        <w:rPr>
          <w:rFonts w:asciiTheme="minorHAnsi" w:hAnsiTheme="minorHAnsi" w:cs="Arial"/>
          <w:szCs w:val="24"/>
        </w:rPr>
      </w:pPr>
      <w:r>
        <w:rPr>
          <w:rFonts w:ascii="Arial" w:hAnsi="Arial" w:cs="Arial"/>
          <w:sz w:val="20"/>
        </w:rPr>
        <w:t xml:space="preserve">          </w:t>
      </w:r>
      <w:r w:rsidRPr="00FF4556">
        <w:rPr>
          <w:rFonts w:asciiTheme="minorHAnsi" w:hAnsiTheme="minorHAnsi" w:cs="Arial"/>
          <w:szCs w:val="24"/>
        </w:rPr>
        <w:t>No</w:t>
      </w:r>
    </w:p>
    <w:p w14:paraId="0AA643F6" w14:textId="77777777" w:rsidR="005C061F" w:rsidRPr="00215EAC" w:rsidRDefault="005C061F" w:rsidP="005C061F">
      <w:pPr>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2528640" behindDoc="0" locked="0" layoutInCell="1" allowOverlap="1" wp14:anchorId="601A5DA9" wp14:editId="6E8801EB">
                <wp:simplePos x="0" y="0"/>
                <wp:positionH relativeFrom="column">
                  <wp:posOffset>298754</wp:posOffset>
                </wp:positionH>
                <wp:positionV relativeFrom="paragraph">
                  <wp:posOffset>62230</wp:posOffset>
                </wp:positionV>
                <wp:extent cx="266521" cy="0"/>
                <wp:effectExtent l="38100" t="76200" r="0" b="95250"/>
                <wp:wrapNone/>
                <wp:docPr id="901" name="Straight Arrow Connector 901"/>
                <wp:cNvGraphicFramePr/>
                <a:graphic xmlns:a="http://schemas.openxmlformats.org/drawingml/2006/main">
                  <a:graphicData uri="http://schemas.microsoft.com/office/word/2010/wordprocessingShape">
                    <wps:wsp>
                      <wps:cNvCnPr/>
                      <wps:spPr>
                        <a:xfrm flipH="1">
                          <a:off x="0" y="0"/>
                          <a:ext cx="266521"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809DC1" id="Straight Arrow Connector 901" o:spid="_x0000_s1026" type="#_x0000_t32" style="position:absolute;margin-left:23.5pt;margin-top:4.9pt;width:21pt;height:0;flip:x;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" strokecolor="#4579b8 [3044]" strokeweight="0">
                <v:stroke endarrow="block"/>
              </v:shape>
            </w:pict>
          </mc:Fallback>
        </mc:AlternateContent>
      </w:r>
      <w:r>
        <w:rPr>
          <w:rFonts w:ascii="Arial" w:hAnsi="Arial" w:cs="Arial"/>
          <w:sz w:val="20"/>
        </w:rPr>
        <w:t xml:space="preserve">            </w:t>
      </w:r>
    </w:p>
    <w:p w14:paraId="2789FB40" w14:textId="77777777" w:rsidR="005C061F" w:rsidRPr="00755387" w:rsidRDefault="005C061F" w:rsidP="005C061F">
      <w:pPr>
        <w:tabs>
          <w:tab w:val="left" w:pos="6615"/>
        </w:tabs>
        <w:rPr>
          <w:rFonts w:ascii="Arial" w:hAnsi="Arial" w:cs="Arial"/>
          <w:sz w:val="20"/>
        </w:rPr>
      </w:pPr>
      <w:r w:rsidRPr="00755387">
        <w:rPr>
          <w:rFonts w:ascii="Arial" w:hAnsi="Arial" w:cs="Arial"/>
          <w:sz w:val="20"/>
        </w:rPr>
        <w:t xml:space="preserve">         Send          </w:t>
      </w:r>
    </w:p>
    <w:p w14:paraId="737899A4" w14:textId="77777777" w:rsidR="005C061F" w:rsidRPr="00755387" w:rsidRDefault="005C061F" w:rsidP="005C061F">
      <w:pPr>
        <w:tabs>
          <w:tab w:val="left" w:pos="6615"/>
        </w:tabs>
        <w:rPr>
          <w:rFonts w:ascii="Arial" w:hAnsi="Arial" w:cs="Arial"/>
          <w:sz w:val="20"/>
        </w:rPr>
      </w:pPr>
      <w:r w:rsidRPr="00755387">
        <w:rPr>
          <w:rFonts w:ascii="Arial" w:hAnsi="Arial" w:cs="Arial"/>
          <w:sz w:val="20"/>
        </w:rPr>
        <w:t xml:space="preserve">         error </w:t>
      </w:r>
    </w:p>
    <w:p w14:paraId="74AB2F25" w14:textId="77777777" w:rsidR="005C061F" w:rsidRPr="00755387" w:rsidRDefault="005C061F" w:rsidP="005C061F">
      <w:pPr>
        <w:tabs>
          <w:tab w:val="left" w:pos="6615"/>
        </w:tabs>
        <w:rPr>
          <w:rFonts w:ascii="Arial" w:hAnsi="Arial" w:cs="Arial"/>
          <w:sz w:val="20"/>
        </w:rPr>
      </w:pPr>
      <w:r w:rsidRPr="00755387">
        <w:rPr>
          <w:rFonts w:ascii="Arial" w:hAnsi="Arial" w:cs="Arial"/>
          <w:sz w:val="20"/>
        </w:rPr>
        <w:t xml:space="preserve">         as final                                    </w:t>
      </w:r>
      <w:r w:rsidRPr="00755387">
        <w:rPr>
          <w:rFonts w:ascii="Arial" w:hAnsi="Arial" w:cs="Arial"/>
          <w:sz w:val="20"/>
        </w:rPr>
        <w:tab/>
      </w:r>
      <w:r w:rsidRPr="00755387">
        <w:rPr>
          <w:rFonts w:ascii="Arial" w:hAnsi="Arial" w:cs="Arial"/>
          <w:sz w:val="20"/>
        </w:rPr>
        <w:tab/>
      </w:r>
      <w:r w:rsidRPr="00755387">
        <w:rPr>
          <w:rFonts w:ascii="Arial" w:hAnsi="Arial" w:cs="Arial"/>
          <w:sz w:val="20"/>
        </w:rPr>
        <w:tab/>
      </w:r>
      <w:r w:rsidRPr="00755387">
        <w:rPr>
          <w:rFonts w:ascii="Arial" w:hAnsi="Arial" w:cs="Arial"/>
          <w:sz w:val="20"/>
        </w:rPr>
        <w:tab/>
      </w:r>
    </w:p>
    <w:p w14:paraId="663CA755" w14:textId="77777777" w:rsidR="005C061F" w:rsidRDefault="005C061F" w:rsidP="005C061F">
      <w:pPr>
        <w:tabs>
          <w:tab w:val="left" w:pos="6615"/>
        </w:tabs>
        <w:rPr>
          <w:rFonts w:ascii="Arial" w:hAnsi="Arial" w:cs="Arial"/>
          <w:sz w:val="20"/>
        </w:rPr>
      </w:pPr>
      <w:r w:rsidRPr="00755387">
        <w:rPr>
          <w:rFonts w:ascii="Arial" w:hAnsi="Arial" w:cs="Arial"/>
          <w:sz w:val="20"/>
        </w:rPr>
        <w:t xml:space="preserve">         response</w:t>
      </w:r>
      <w:r>
        <w:rPr>
          <w:rFonts w:ascii="Arial" w:hAnsi="Arial" w:cs="Arial"/>
          <w:sz w:val="20"/>
        </w:rPr>
        <w:t xml:space="preserve">             </w:t>
      </w:r>
    </w:p>
    <w:p w14:paraId="3FEC62B0" w14:textId="0BC1864E" w:rsidR="005C061F" w:rsidRPr="006A555D" w:rsidRDefault="005C061F" w:rsidP="005C061F">
      <w:pPr>
        <w:tabs>
          <w:tab w:val="left" w:pos="6615"/>
        </w:tabs>
        <w:rPr>
          <w:rFonts w:asciiTheme="minorHAnsi" w:hAnsiTheme="minorHAnsi" w:cs="Arial"/>
          <w:szCs w:val="24"/>
        </w:rPr>
      </w:pPr>
      <w:r>
        <w:rPr>
          <w:rFonts w:ascii="Arial" w:hAnsi="Arial" w:cs="Arial"/>
          <w:sz w:val="20"/>
        </w:rPr>
        <w:t xml:space="preserve">                                       </w:t>
      </w:r>
      <w:r w:rsidRPr="00FF4556">
        <w:rPr>
          <w:rFonts w:asciiTheme="minorHAnsi" w:hAnsiTheme="minorHAnsi" w:cs="Arial"/>
          <w:szCs w:val="24"/>
        </w:rPr>
        <w:t>Yes</w:t>
      </w:r>
      <w:r>
        <w:rPr>
          <w:rFonts w:ascii="Arial" w:hAnsi="Arial" w:cs="Arial"/>
        </w:rPr>
        <w:t xml:space="preserve">     </w:t>
      </w:r>
      <w:r>
        <w:rPr>
          <w:lang w:val="en-US"/>
        </w:rPr>
        <w:t xml:space="preserve">                                                      </w:t>
      </w:r>
    </w:p>
    <w:p w14:paraId="6A92C89C" w14:textId="668962DD" w:rsidR="005C061F" w:rsidRDefault="00060195" w:rsidP="005C061F">
      <w:r>
        <w:rPr>
          <w:rFonts w:ascii="Times New Roman" w:eastAsiaTheme="minorHAnsi" w:hAnsi="Times New Roman"/>
          <w:noProof/>
          <w:szCs w:val="24"/>
          <w:lang w:val="en-US"/>
        </w:rPr>
        <mc:AlternateContent>
          <mc:Choice Requires="wps">
            <w:drawing>
              <wp:anchor distT="0" distB="0" distL="114300" distR="114300" simplePos="0" relativeHeight="252552192" behindDoc="0" locked="0" layoutInCell="1" allowOverlap="1" wp14:anchorId="3B14991D" wp14:editId="1E487F5D">
                <wp:simplePos x="0" y="0"/>
                <wp:positionH relativeFrom="margin">
                  <wp:posOffset>457200</wp:posOffset>
                </wp:positionH>
                <wp:positionV relativeFrom="paragraph">
                  <wp:posOffset>15875</wp:posOffset>
                </wp:positionV>
                <wp:extent cx="1620079" cy="685800"/>
                <wp:effectExtent l="0" t="0" r="18415" b="19050"/>
                <wp:wrapNone/>
                <wp:docPr id="932" name="Rounded Rectangle 932"/>
                <wp:cNvGraphicFramePr/>
                <a:graphic xmlns:a="http://schemas.openxmlformats.org/drawingml/2006/main">
                  <a:graphicData uri="http://schemas.microsoft.com/office/word/2010/wordprocessingShape">
                    <wps:wsp>
                      <wps:cNvSpPr/>
                      <wps:spPr>
                        <a:xfrm>
                          <a:off x="0" y="0"/>
                          <a:ext cx="1620079" cy="685800"/>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65FCF5B2" w14:textId="55A5F3F0" w:rsidR="00944514" w:rsidRDefault="00944514" w:rsidP="00060195">
                            <w:pPr>
                              <w:rPr>
                                <w:rFonts w:ascii="Arial" w:hAnsi="Arial" w:cs="Arial"/>
                                <w:sz w:val="20"/>
                              </w:rPr>
                            </w:pPr>
                            <w:r>
                              <w:rPr>
                                <w:rFonts w:ascii="Arial" w:hAnsi="Arial" w:cs="Arial"/>
                                <w:sz w:val="20"/>
                              </w:rPr>
                              <w:t>Store the URC Configuration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14991D" id="Rounded Rectangle 932" o:spid="_x0000_s1972" style="position:absolute;margin-left:36pt;margin-top:1.25pt;width:127.55pt;height:54pt;z-index:25255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" fillcolor="white [3201]" strokecolor="#4f81bd [3204]" strokeweight="1pt">
                <v:textbox>
                  <w:txbxContent>
                    <w:p w14:paraId="65FCF5B2" w14:textId="55A5F3F0" w:rsidR="00944514" w:rsidRDefault="00944514" w:rsidP="00060195">
                      <w:pPr>
                        <w:rPr>
                          <w:rFonts w:ascii="Arial" w:hAnsi="Arial" w:cs="Arial"/>
                          <w:sz w:val="20"/>
                        </w:rPr>
                      </w:pPr>
                      <w:r>
                        <w:rPr>
                          <w:rFonts w:ascii="Arial" w:hAnsi="Arial" w:cs="Arial"/>
                          <w:sz w:val="20"/>
                        </w:rPr>
                        <w:t>Store the URC Configuration parameters</w:t>
                      </w:r>
                    </w:p>
                  </w:txbxContent>
                </v:textbox>
                <w10:wrap anchorx="margin"/>
              </v:roundrect>
            </w:pict>
          </mc:Fallback>
        </mc:AlternateContent>
      </w:r>
      <w:r w:rsidR="005C061F">
        <w:t xml:space="preserve">                                           </w:t>
      </w:r>
    </w:p>
    <w:p w14:paraId="1C26FE3D" w14:textId="69F08DF8" w:rsidR="005C061F" w:rsidRDefault="005C061F" w:rsidP="005C061F"/>
    <w:p w14:paraId="1EF41D6A" w14:textId="4EED487B" w:rsidR="005C061F" w:rsidRPr="00755387" w:rsidRDefault="00060195" w:rsidP="005C061F">
      <w:pPr>
        <w:tabs>
          <w:tab w:val="left" w:pos="6615"/>
        </w:tabs>
        <w:rPr>
          <w:rFonts w:ascii="Arial" w:hAnsi="Arial" w:cs="Arial"/>
          <w:sz w:val="20"/>
        </w:rPr>
      </w:pPr>
      <w:r>
        <w:rPr>
          <w:rFonts w:ascii="Arial" w:hAnsi="Arial" w:cs="Arial"/>
          <w:sz w:val="20"/>
        </w:rPr>
        <w:t xml:space="preserve">         </w:t>
      </w:r>
    </w:p>
    <w:p w14:paraId="16192847" w14:textId="4BF3E447" w:rsidR="005C061F" w:rsidRPr="00755387" w:rsidRDefault="00060195" w:rsidP="005C061F">
      <w:pPr>
        <w:tabs>
          <w:tab w:val="left" w:pos="6615"/>
        </w:tabs>
        <w:rPr>
          <w:rFonts w:ascii="Arial" w:hAnsi="Arial" w:cs="Arial"/>
          <w:sz w:val="20"/>
        </w:rPr>
      </w:pPr>
      <w:r>
        <w:rPr>
          <w:rFonts w:ascii="Arial" w:hAnsi="Arial" w:cs="Arial"/>
          <w:sz w:val="20"/>
        </w:rPr>
        <w:t xml:space="preserve">       </w:t>
      </w:r>
    </w:p>
    <w:p w14:paraId="5E2AEB2E" w14:textId="453B0497" w:rsidR="005C061F" w:rsidRPr="00755387" w:rsidRDefault="00060195" w:rsidP="005C061F">
      <w:pPr>
        <w:rPr>
          <w:rFonts w:ascii="Arial" w:hAnsi="Arial" w:cs="Arial"/>
          <w:sz w:val="20"/>
        </w:rPr>
      </w:pPr>
      <w:r>
        <w:rPr>
          <w:rFonts w:ascii="Arial" w:hAnsi="Arial" w:cs="Arial"/>
          <w:sz w:val="20"/>
        </w:rPr>
        <w:t xml:space="preserve">    </w:t>
      </w:r>
      <w:r w:rsidR="005C061F" w:rsidRPr="00755387">
        <w:rPr>
          <w:rFonts w:ascii="Arial" w:hAnsi="Arial" w:cs="Arial"/>
          <w:sz w:val="20"/>
        </w:rPr>
        <w:t xml:space="preserve">                              </w:t>
      </w:r>
    </w:p>
    <w:p w14:paraId="2F8D372D" w14:textId="689D0F32" w:rsidR="005C061F" w:rsidRDefault="00060195" w:rsidP="005C061F">
      <w:r>
        <w:t xml:space="preserve">           Send OK</w:t>
      </w:r>
    </w:p>
    <w:p w14:paraId="578A8FAA" w14:textId="4E5BE889" w:rsidR="005C061F" w:rsidRDefault="00060195" w:rsidP="005C061F">
      <w:r>
        <w:t xml:space="preserve">           as final response</w:t>
      </w:r>
    </w:p>
    <w:p w14:paraId="79B6502F" w14:textId="110DCE69" w:rsidR="005C061F" w:rsidRDefault="00060195" w:rsidP="005C061F">
      <w:r w:rsidRPr="00755387">
        <w:rPr>
          <w:rFonts w:ascii="Arial" w:hAnsi="Arial" w:cs="Arial"/>
          <w:noProof/>
          <w:sz w:val="20"/>
          <w:lang w:val="en-US"/>
        </w:rPr>
        <mc:AlternateContent>
          <mc:Choice Requires="wps">
            <w:drawing>
              <wp:anchor distT="0" distB="0" distL="114300" distR="114300" simplePos="0" relativeHeight="252539904" behindDoc="0" locked="0" layoutInCell="1" allowOverlap="1" wp14:anchorId="3606CA67" wp14:editId="6CABAD7B">
                <wp:simplePos x="0" y="0"/>
                <wp:positionH relativeFrom="column">
                  <wp:posOffset>292735</wp:posOffset>
                </wp:positionH>
                <wp:positionV relativeFrom="paragraph">
                  <wp:posOffset>93980</wp:posOffset>
                </wp:positionV>
                <wp:extent cx="978011" cy="0"/>
                <wp:effectExtent l="38100" t="76200" r="0" b="95250"/>
                <wp:wrapNone/>
                <wp:docPr id="904" name="Straight Arrow Connector 904"/>
                <wp:cNvGraphicFramePr/>
                <a:graphic xmlns:a="http://schemas.openxmlformats.org/drawingml/2006/main">
                  <a:graphicData uri="http://schemas.microsoft.com/office/word/2010/wordprocessingShape">
                    <wps:wsp>
                      <wps:cNvCnPr/>
                      <wps:spPr>
                        <a:xfrm flipH="1">
                          <a:off x="0" y="0"/>
                          <a:ext cx="97801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ACC68" id="Straight Arrow Connector 904" o:spid="_x0000_s1026" type="#_x0000_t32" style="position:absolute;margin-left:23.05pt;margin-top:7.4pt;width:77pt;height:0;flip:x;z-index:25253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" strokecolor="#4579b8 [3044]">
                <v:stroke endarrow="block"/>
              </v:shape>
            </w:pict>
          </mc:Fallback>
        </mc:AlternateContent>
      </w:r>
    </w:p>
    <w:p w14:paraId="622F1CB3" w14:textId="77777777" w:rsidR="005C061F" w:rsidRDefault="005C061F" w:rsidP="005C061F">
      <w:r>
        <w:rPr>
          <w:rFonts w:ascii="Times New Roman" w:eastAsiaTheme="minorHAnsi" w:hAnsi="Times New Roman"/>
          <w:noProof/>
          <w:szCs w:val="24"/>
          <w:lang w:val="en-US"/>
        </w:rPr>
        <mc:AlternateContent>
          <mc:Choice Requires="wps">
            <w:drawing>
              <wp:anchor distT="0" distB="0" distL="114300" distR="114300" simplePos="0" relativeHeight="252538880" behindDoc="0" locked="0" layoutInCell="1" allowOverlap="1" wp14:anchorId="4B9E552A" wp14:editId="774B76FC">
                <wp:simplePos x="0" y="0"/>
                <wp:positionH relativeFrom="column">
                  <wp:posOffset>381000</wp:posOffset>
                </wp:positionH>
                <wp:positionV relativeFrom="paragraph">
                  <wp:posOffset>149860</wp:posOffset>
                </wp:positionV>
                <wp:extent cx="1762125" cy="523875"/>
                <wp:effectExtent l="57150" t="38100" r="85725" b="104775"/>
                <wp:wrapNone/>
                <wp:docPr id="905" name="Rectangle 905"/>
                <wp:cNvGraphicFramePr/>
                <a:graphic xmlns:a="http://schemas.openxmlformats.org/drawingml/2006/main">
                  <a:graphicData uri="http://schemas.microsoft.com/office/word/2010/wordprocessingShape">
                    <wps:wsp>
                      <wps:cNvSpPr/>
                      <wps:spPr>
                        <a:xfrm>
                          <a:off x="0" y="0"/>
                          <a:ext cx="1762125" cy="5238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56CB916" w14:textId="77777777" w:rsidR="00944514" w:rsidRDefault="00944514" w:rsidP="005C061F">
                            <w:pPr>
                              <w:jc w:val="center"/>
                            </w:pPr>
                            <w:r>
                              <w:t>CMD_TYPE_TEST</w:t>
                            </w:r>
                          </w:p>
                          <w:p w14:paraId="77055668" w14:textId="77777777" w:rsidR="00944514" w:rsidRPr="003B462D" w:rsidRDefault="00944514" w:rsidP="005C061F">
                            <w:pPr>
                              <w:jc w:val="center"/>
                              <w:rPr>
                                <w:color w:val="92D050"/>
                              </w:rPr>
                            </w:pPr>
                            <w: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9E552A" id="Rectangle 905" o:spid="_x0000_s1973" style="position:absolute;margin-left:30pt;margin-top:11.8pt;width:138.75pt;height:41.25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" fillcolor="#92d050" strokecolor="#92d050">
                <v:shadow on="t" color="black" opacity="24903f" origin=",.5" offset="0,.55556mm"/>
                <v:textbox>
                  <w:txbxContent>
                    <w:p w14:paraId="456CB916" w14:textId="77777777" w:rsidR="00944514" w:rsidRDefault="00944514" w:rsidP="005C061F">
                      <w:pPr>
                        <w:jc w:val="center"/>
                      </w:pPr>
                      <w:r>
                        <w:t>CMD_TYPE_TEST</w:t>
                      </w:r>
                    </w:p>
                    <w:p w14:paraId="77055668" w14:textId="77777777" w:rsidR="00944514" w:rsidRPr="003B462D" w:rsidRDefault="00944514" w:rsidP="005C061F">
                      <w:pPr>
                        <w:jc w:val="center"/>
                        <w:rPr>
                          <w:color w:val="92D050"/>
                        </w:rPr>
                      </w:pPr>
                      <w:r>
                        <w:t xml:space="preserve"> Module</w:t>
                      </w:r>
                    </w:p>
                  </w:txbxContent>
                </v:textbox>
              </v:rect>
            </w:pict>
          </mc:Fallback>
        </mc:AlternateContent>
      </w:r>
    </w:p>
    <w:p w14:paraId="446CE228" w14:textId="77777777" w:rsidR="005C061F" w:rsidRDefault="005C061F" w:rsidP="005C061F"/>
    <w:p w14:paraId="202CFE49" w14:textId="77777777" w:rsidR="005C061F" w:rsidRDefault="005C061F" w:rsidP="005C061F"/>
    <w:p w14:paraId="7924039E" w14:textId="77777777" w:rsidR="005C061F" w:rsidRDefault="005C061F" w:rsidP="005C061F"/>
    <w:p w14:paraId="75ABC113" w14:textId="281684C9" w:rsidR="005C061F" w:rsidRDefault="005C061F" w:rsidP="005C061F"/>
    <w:p w14:paraId="591AFFB2" w14:textId="7B67C0CA" w:rsidR="005C061F" w:rsidRDefault="00B25E29" w:rsidP="005C061F">
      <w:pPr>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2554240" behindDoc="0" locked="0" layoutInCell="1" allowOverlap="1" wp14:anchorId="42E815F2" wp14:editId="3138609C">
                <wp:simplePos x="0" y="0"/>
                <wp:positionH relativeFrom="margin">
                  <wp:posOffset>457200</wp:posOffset>
                </wp:positionH>
                <wp:positionV relativeFrom="paragraph">
                  <wp:posOffset>10160</wp:posOffset>
                </wp:positionV>
                <wp:extent cx="1620079" cy="504825"/>
                <wp:effectExtent l="0" t="0" r="18415" b="28575"/>
                <wp:wrapNone/>
                <wp:docPr id="933" name="Rounded Rectangle 933"/>
                <wp:cNvGraphicFramePr/>
                <a:graphic xmlns:a="http://schemas.openxmlformats.org/drawingml/2006/main">
                  <a:graphicData uri="http://schemas.microsoft.com/office/word/2010/wordprocessingShape">
                    <wps:wsp>
                      <wps:cNvSpPr/>
                      <wps:spPr>
                        <a:xfrm>
                          <a:off x="0" y="0"/>
                          <a:ext cx="1620079" cy="504825"/>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6308743D" w14:textId="27D1A4E2" w:rsidR="00944514" w:rsidRDefault="00944514" w:rsidP="00CB73C6">
                            <w:pPr>
                              <w:rPr>
                                <w:rFonts w:ascii="Arial" w:hAnsi="Arial" w:cs="Arial"/>
                                <w:sz w:val="20"/>
                              </w:rPr>
                            </w:pPr>
                            <w:r>
                              <w:rPr>
                                <w:rFonts w:ascii="Arial" w:hAnsi="Arial" w:cs="Arial"/>
                                <w:sz w:val="20"/>
                              </w:rPr>
                              <w:t xml:space="preserve">Get the URC parameter Configuration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815F2" id="Rounded Rectangle 933" o:spid="_x0000_s1974" style="position:absolute;margin-left:36pt;margin-top:.8pt;width:127.55pt;height:39.75pt;z-index:25255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" fillcolor="white [3201]" strokecolor="#4f81bd [3204]" strokeweight="1pt">
                <v:textbox>
                  <w:txbxContent>
                    <w:p w14:paraId="6308743D" w14:textId="27D1A4E2" w:rsidR="00944514" w:rsidRDefault="00944514" w:rsidP="00CB73C6">
                      <w:pPr>
                        <w:rPr>
                          <w:rFonts w:ascii="Arial" w:hAnsi="Arial" w:cs="Arial"/>
                          <w:sz w:val="20"/>
                        </w:rPr>
                      </w:pPr>
                      <w:r>
                        <w:rPr>
                          <w:rFonts w:ascii="Arial" w:hAnsi="Arial" w:cs="Arial"/>
                          <w:sz w:val="20"/>
                        </w:rPr>
                        <w:t xml:space="preserve">Get the URC parameter Configuration </w:t>
                      </w:r>
                    </w:p>
                  </w:txbxContent>
                </v:textbox>
                <w10:wrap anchorx="margin"/>
              </v:roundrect>
            </w:pict>
          </mc:Fallback>
        </mc:AlternateContent>
      </w:r>
      <w:r w:rsidR="005C061F">
        <w:rPr>
          <w:rFonts w:ascii="Arial" w:hAnsi="Arial" w:cs="Arial"/>
        </w:rPr>
        <w:t xml:space="preserve">                                      </w:t>
      </w:r>
    </w:p>
    <w:p w14:paraId="7BD02B00" w14:textId="409A52D0" w:rsidR="005C061F" w:rsidRPr="001D2871" w:rsidRDefault="005C061F" w:rsidP="005C061F">
      <w:pPr>
        <w:rPr>
          <w:rFonts w:ascii="Arial" w:hAnsi="Arial" w:cs="Arial"/>
          <w:sz w:val="20"/>
        </w:rPr>
      </w:pPr>
      <w:r>
        <w:rPr>
          <w:rFonts w:ascii="Arial" w:hAnsi="Arial" w:cs="Arial"/>
        </w:rPr>
        <w:t xml:space="preserve">                                    </w:t>
      </w:r>
    </w:p>
    <w:p w14:paraId="7C0E88F2" w14:textId="1EF35404" w:rsidR="005C061F" w:rsidRDefault="005C061F" w:rsidP="005C061F"/>
    <w:p w14:paraId="54A8A61F" w14:textId="77777777" w:rsidR="005C061F" w:rsidRDefault="005C061F" w:rsidP="005C061F">
      <w:pPr>
        <w:autoSpaceDE w:val="0"/>
        <w:autoSpaceDN w:val="0"/>
        <w:adjustRightInd w:val="0"/>
        <w:rPr>
          <w:rFonts w:ascii="Arial" w:hAnsi="Arial" w:cs="Arial"/>
        </w:rPr>
      </w:pPr>
    </w:p>
    <w:p w14:paraId="5FB99F0B" w14:textId="5B8CE86E" w:rsidR="005C061F" w:rsidRDefault="00446630" w:rsidP="00CB73C6">
      <w:pPr>
        <w:rPr>
          <w:rFonts w:ascii="Arial" w:hAnsi="Arial" w:cs="Arial"/>
        </w:rPr>
      </w:pPr>
      <w:r>
        <w:rPr>
          <w:rFonts w:ascii="Arial" w:hAnsi="Arial" w:cs="Arial"/>
          <w:sz w:val="20"/>
          <w:lang w:val="en-US"/>
        </w:rPr>
        <w:t xml:space="preserve">          Send the intermediate response </w:t>
      </w:r>
      <w:r w:rsidR="005C061F">
        <w:rPr>
          <w:rFonts w:ascii="Arial" w:hAnsi="Arial" w:cs="Arial"/>
          <w:sz w:val="20"/>
          <w:lang w:val="en-US"/>
        </w:rPr>
        <w:t xml:space="preserve">             </w:t>
      </w:r>
    </w:p>
    <w:p w14:paraId="6F1761DA" w14:textId="773810F5" w:rsidR="005C061F" w:rsidRDefault="00446630" w:rsidP="005C061F">
      <w:pPr>
        <w:autoSpaceDE w:val="0"/>
        <w:autoSpaceDN w:val="0"/>
        <w:adjustRightInd w:val="0"/>
        <w:rPr>
          <w:rFonts w:ascii="Arial" w:hAnsi="Arial" w:cs="Arial"/>
        </w:rPr>
      </w:pPr>
      <w:r>
        <w:rPr>
          <w:rFonts w:ascii="Arial" w:hAnsi="Arial" w:cs="Arial"/>
        </w:rPr>
        <w:t xml:space="preserve">        </w:t>
      </w:r>
      <w:r>
        <w:rPr>
          <w:rFonts w:ascii="Arial" w:hAnsi="Arial" w:cs="Arial"/>
          <w:sz w:val="20"/>
          <w:lang w:val="en-US"/>
        </w:rPr>
        <w:t xml:space="preserve"> as URCCFG parameters to host              </w:t>
      </w:r>
    </w:p>
    <w:p w14:paraId="6F11E7DF" w14:textId="4114B874" w:rsidR="005C061F" w:rsidRDefault="00C96A88" w:rsidP="005C061F">
      <w:r>
        <w:rPr>
          <w:noProof/>
          <w:lang w:val="en-US"/>
        </w:rPr>
        <mc:AlternateContent>
          <mc:Choice Requires="wps">
            <w:drawing>
              <wp:anchor distT="0" distB="0" distL="114300" distR="114300" simplePos="0" relativeHeight="252555264" behindDoc="0" locked="0" layoutInCell="1" allowOverlap="1" wp14:anchorId="52F51E2B" wp14:editId="5228B438">
                <wp:simplePos x="0" y="0"/>
                <wp:positionH relativeFrom="column">
                  <wp:posOffset>285750</wp:posOffset>
                </wp:positionH>
                <wp:positionV relativeFrom="paragraph">
                  <wp:posOffset>73660</wp:posOffset>
                </wp:positionV>
                <wp:extent cx="987425" cy="0"/>
                <wp:effectExtent l="38100" t="76200" r="0" b="95250"/>
                <wp:wrapNone/>
                <wp:docPr id="939" name="Straight Arrow Connector 939"/>
                <wp:cNvGraphicFramePr/>
                <a:graphic xmlns:a="http://schemas.openxmlformats.org/drawingml/2006/main">
                  <a:graphicData uri="http://schemas.microsoft.com/office/word/2010/wordprocessingShape">
                    <wps:wsp>
                      <wps:cNvCnPr/>
                      <wps:spPr>
                        <a:xfrm flipH="1" flipV="1">
                          <a:off x="0" y="0"/>
                          <a:ext cx="987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CF81D33" id="Straight Arrow Connector 939" o:spid="_x0000_s1026" type="#_x0000_t32" style="position:absolute;margin-left:22.5pt;margin-top:5.8pt;width:77.75pt;height:0;flip:x y;z-index:25255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" strokecolor="#4579b8 [3044]">
                <v:stroke endarrow="block"/>
              </v:shape>
            </w:pict>
          </mc:Fallback>
        </mc:AlternateContent>
      </w:r>
    </w:p>
    <w:p w14:paraId="1CF943A2" w14:textId="616E3CDF" w:rsidR="005C061F" w:rsidRDefault="005C061F" w:rsidP="005C061F"/>
    <w:p w14:paraId="26B7A866" w14:textId="3AC94756" w:rsidR="00C96A88" w:rsidRPr="00E41B5A" w:rsidRDefault="00C96A88" w:rsidP="00C96A88">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6EC41576" w14:textId="77777777" w:rsidR="00C96A88" w:rsidRDefault="00C96A88" w:rsidP="00C96A88">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21A46DCD" w14:textId="55D49FEF" w:rsidR="005C061F" w:rsidRDefault="00C96A88" w:rsidP="005C061F">
      <w:pPr>
        <w:rPr>
          <w:rFonts w:ascii="Arial" w:hAnsi="Arial" w:cs="Arial"/>
        </w:rPr>
      </w:pPr>
      <w:r>
        <w:rPr>
          <w:rFonts w:ascii="Arial" w:hAnsi="Arial" w:cs="Arial"/>
          <w:noProof/>
          <w:lang w:val="en-US"/>
        </w:rPr>
        <mc:AlternateContent>
          <mc:Choice Requires="wps">
            <w:drawing>
              <wp:anchor distT="0" distB="0" distL="114300" distR="114300" simplePos="0" relativeHeight="252556288" behindDoc="0" locked="0" layoutInCell="1" allowOverlap="1" wp14:anchorId="590884AA" wp14:editId="05FE1C64">
                <wp:simplePos x="0" y="0"/>
                <wp:positionH relativeFrom="column">
                  <wp:posOffset>285750</wp:posOffset>
                </wp:positionH>
                <wp:positionV relativeFrom="paragraph">
                  <wp:posOffset>57150</wp:posOffset>
                </wp:positionV>
                <wp:extent cx="971550" cy="0"/>
                <wp:effectExtent l="38100" t="76200" r="0" b="95250"/>
                <wp:wrapNone/>
                <wp:docPr id="940" name="Straight Arrow Connector 940"/>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7348FF" id="Straight Arrow Connector 940" o:spid="_x0000_s1026" type="#_x0000_t32" style="position:absolute;margin-left:22.5pt;margin-top:4.5pt;width:76.5pt;height:0;flip:x;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" strokecolor="#4579b8 [3044]">
                <v:stroke endarrow="block"/>
              </v:shape>
            </w:pict>
          </mc:Fallback>
        </mc:AlternateContent>
      </w:r>
    </w:p>
    <w:p w14:paraId="3C15240B" w14:textId="64AD60D3" w:rsidR="005C061F" w:rsidRDefault="005C061F" w:rsidP="005C061F">
      <w:pPr>
        <w:rPr>
          <w:rFonts w:ascii="Arial" w:hAnsi="Arial" w:cs="Arial"/>
        </w:rPr>
      </w:pPr>
    </w:p>
    <w:p w14:paraId="12149A48" w14:textId="46DAE0A5" w:rsidR="005C061F" w:rsidRDefault="005C061F" w:rsidP="005C061F">
      <w:pPr>
        <w:rPr>
          <w:rFonts w:ascii="Arial" w:hAnsi="Arial" w:cs="Arial"/>
        </w:rPr>
      </w:pPr>
    </w:p>
    <w:p w14:paraId="0E068FFE" w14:textId="42DFB4D3" w:rsidR="00CB73C6" w:rsidRDefault="00CB73C6" w:rsidP="00C96A88">
      <w:pPr>
        <w:rPr>
          <w:rFonts w:ascii="Arial" w:hAnsi="Arial" w:cs="Arial"/>
        </w:rPr>
      </w:pPr>
      <w:r>
        <w:rPr>
          <w:rFonts w:ascii="Arial" w:hAnsi="Arial" w:cs="Arial"/>
          <w:sz w:val="20"/>
          <w:lang w:val="en-US"/>
        </w:rPr>
        <w:t xml:space="preserve">         </w:t>
      </w:r>
    </w:p>
    <w:p w14:paraId="3B6F7F4B" w14:textId="6DE28418" w:rsidR="005C061F" w:rsidRDefault="005C061F" w:rsidP="005C061F">
      <w:pPr>
        <w:rPr>
          <w:rFonts w:ascii="Arial" w:hAnsi="Arial" w:cs="Arial"/>
        </w:rPr>
      </w:pPr>
    </w:p>
    <w:p w14:paraId="5AC87413" w14:textId="77777777" w:rsidR="005C061F" w:rsidRDefault="005C061F" w:rsidP="005C061F">
      <w:pPr>
        <w:rPr>
          <w:rFonts w:ascii="Arial" w:hAnsi="Arial" w:cs="Arial"/>
        </w:rPr>
      </w:pPr>
    </w:p>
    <w:p w14:paraId="400ECCF0" w14:textId="77777777" w:rsidR="00E83FF6" w:rsidRDefault="00E83FF6" w:rsidP="005C061F">
      <w:pPr>
        <w:rPr>
          <w:rFonts w:ascii="Arial" w:hAnsi="Arial" w:cs="Arial"/>
        </w:rPr>
      </w:pPr>
    </w:p>
    <w:p w14:paraId="5719E56D" w14:textId="61DB95CD" w:rsidR="005C061F" w:rsidRPr="00215EAC" w:rsidRDefault="005C061F" w:rsidP="005C061F">
      <w:pP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2524544" behindDoc="0" locked="0" layoutInCell="1" allowOverlap="1" wp14:anchorId="6464ED8E" wp14:editId="0EFA40F2">
                <wp:simplePos x="0" y="0"/>
                <wp:positionH relativeFrom="column">
                  <wp:posOffset>3743325</wp:posOffset>
                </wp:positionH>
                <wp:positionV relativeFrom="paragraph">
                  <wp:posOffset>166370</wp:posOffset>
                </wp:positionV>
                <wp:extent cx="1047750" cy="678180"/>
                <wp:effectExtent l="0" t="0" r="19050" b="26670"/>
                <wp:wrapNone/>
                <wp:docPr id="907" name="Rectangle 907"/>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0C8B7A3" w14:textId="77777777" w:rsidR="00944514" w:rsidRDefault="00944514" w:rsidP="005C061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4ED8E" id="Rectangle 907" o:spid="_x0000_s1975" style="position:absolute;margin-left:294.75pt;margin-top:13.1pt;width:82.5pt;height:53.4pt;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" fillcolor="#c0504d [3205]" strokecolor="#243f60 [1604]" strokeweight="1pt">
                <v:textbox>
                  <w:txbxContent>
                    <w:p w14:paraId="40C8B7A3" w14:textId="77777777" w:rsidR="00944514" w:rsidRDefault="00944514" w:rsidP="005C061F">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521472" behindDoc="0" locked="0" layoutInCell="1" allowOverlap="1" wp14:anchorId="319A4E05" wp14:editId="07AFE1F3">
                <wp:simplePos x="0" y="0"/>
                <wp:positionH relativeFrom="page">
                  <wp:posOffset>6934200</wp:posOffset>
                </wp:positionH>
                <wp:positionV relativeFrom="paragraph">
                  <wp:posOffset>185420</wp:posOffset>
                </wp:positionV>
                <wp:extent cx="731520" cy="640080"/>
                <wp:effectExtent l="0" t="0" r="11430" b="26670"/>
                <wp:wrapNone/>
                <wp:docPr id="908" name="Rectangle 908"/>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793F0B7" w14:textId="77777777" w:rsidR="00944514" w:rsidRDefault="00944514" w:rsidP="005C061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4E05" id="Rectangle 908" o:spid="_x0000_s1976" style="position:absolute;margin-left:546pt;margin-top:14.6pt;width:57.6pt;height:50.4pt;z-index:25252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" fillcolor="#8064a2 [3207]" strokecolor="#5a5a5a [2109]" strokeweight="1pt">
                <v:textbox>
                  <w:txbxContent>
                    <w:p w14:paraId="1793F0B7" w14:textId="77777777" w:rsidR="00944514" w:rsidRDefault="00944514" w:rsidP="005C061F">
                      <w:pPr>
                        <w:jc w:val="center"/>
                      </w:pPr>
                      <w:r>
                        <w:t>Modem</w:t>
                      </w:r>
                    </w:p>
                  </w:txbxContent>
                </v:textbox>
                <w10:wrap anchorx="page"/>
              </v:rect>
            </w:pict>
          </mc:Fallback>
        </mc:AlternateContent>
      </w:r>
    </w:p>
    <w:p w14:paraId="17836F5A" w14:textId="77777777" w:rsidR="005C061F" w:rsidRPr="00215EAC" w:rsidRDefault="005C061F" w:rsidP="005C061F">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2518400" behindDoc="0" locked="0" layoutInCell="1" allowOverlap="1" wp14:anchorId="017BC960" wp14:editId="04E90DCB">
                <wp:simplePos x="0" y="0"/>
                <wp:positionH relativeFrom="margin">
                  <wp:posOffset>-635</wp:posOffset>
                </wp:positionH>
                <wp:positionV relativeFrom="paragraph">
                  <wp:posOffset>9525</wp:posOffset>
                </wp:positionV>
                <wp:extent cx="822325" cy="640080"/>
                <wp:effectExtent l="0" t="0" r="15875" b="26670"/>
                <wp:wrapNone/>
                <wp:docPr id="909" name="Rectangle 90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AA652C" w14:textId="77777777" w:rsidR="00944514" w:rsidRDefault="00944514" w:rsidP="005C061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BC960" id="Rectangle 909" o:spid="_x0000_s1977" style="position:absolute;left:0;text-align:left;margin-left:-.05pt;margin-top:.75pt;width:64.75pt;height:50.4pt;z-index:25251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" fillcolor="#f79646 [3209]" strokecolor="#5a5a5a [2109]" strokeweight="1pt">
                <v:textbox>
                  <w:txbxContent>
                    <w:p w14:paraId="3AAA652C" w14:textId="77777777" w:rsidR="00944514" w:rsidRDefault="00944514" w:rsidP="005C061F">
                      <w:pPr>
                        <w:jc w:val="center"/>
                      </w:pPr>
                      <w:r>
                        <w:t>Host with Linux OS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2526592" behindDoc="0" locked="0" layoutInCell="1" allowOverlap="1" wp14:anchorId="7BC2D4C6" wp14:editId="7C69A5D2">
                <wp:simplePos x="0" y="0"/>
                <wp:positionH relativeFrom="column">
                  <wp:posOffset>4886325</wp:posOffset>
                </wp:positionH>
                <wp:positionV relativeFrom="paragraph">
                  <wp:posOffset>10160</wp:posOffset>
                </wp:positionV>
                <wp:extent cx="819150" cy="640080"/>
                <wp:effectExtent l="0" t="0" r="19050" b="26670"/>
                <wp:wrapNone/>
                <wp:docPr id="910" name="Rectangle 910"/>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D11B6AC" w14:textId="77777777" w:rsidR="00944514" w:rsidRDefault="00944514" w:rsidP="005C061F">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2D4C6" id="Rectangle 910" o:spid="_x0000_s1978" style="position:absolute;left:0;text-align:left;margin-left:384.75pt;margin-top:.8pt;width:64.5pt;height:50.4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" fillcolor="#c0504d [3205]" strokecolor="#243f60 [1604]" strokeweight="1pt">
                <v:textbox>
                  <w:txbxContent>
                    <w:p w14:paraId="0D11B6AC" w14:textId="77777777" w:rsidR="00944514" w:rsidRDefault="00944514" w:rsidP="005C061F">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516352" behindDoc="0" locked="0" layoutInCell="1" allowOverlap="1" wp14:anchorId="7C0B6DD5" wp14:editId="5D819105">
                <wp:simplePos x="0" y="0"/>
                <wp:positionH relativeFrom="margin">
                  <wp:posOffset>5076825</wp:posOffset>
                </wp:positionH>
                <wp:positionV relativeFrom="paragraph">
                  <wp:posOffset>76200</wp:posOffset>
                </wp:positionV>
                <wp:extent cx="676275" cy="314325"/>
                <wp:effectExtent l="0" t="0" r="9525" b="9525"/>
                <wp:wrapNone/>
                <wp:docPr id="911" name="Rounded Rectangle 911"/>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73608B"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B6DD5" id="Rounded Rectangle 911" o:spid="_x0000_s1979" style="position:absolute;left:0;text-align:left;margin-left:399.75pt;margin-top:6pt;width:53.25pt;height:24.75pt;z-index:25251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NY7v&#10;Q4MCAABOBQAADgAAAAAAAAAAAAAAAAAuAgAAZHJzL2Uyb0RvYy54bWxQSwECLQAUAAYACAAAACEA&#10;HaoHDd4AAAAJAQAADwAAAAAAAAAAAAAAAADdBAAAZHJzL2Rvd25yZXYueG1sUEsFBgAAAAAEAAQA&#10;8wAAAOgFAAAAAA==&#10;" fillcolor="white [3201]" stroked="f" strokeweight="2pt">
                <v:textbox>
                  <w:txbxContent>
                    <w:p w14:paraId="4C73608B"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519424" behindDoc="0" locked="0" layoutInCell="1" allowOverlap="1" wp14:anchorId="4EA54468" wp14:editId="353E3095">
                <wp:simplePos x="0" y="0"/>
                <wp:positionH relativeFrom="column">
                  <wp:posOffset>895350</wp:posOffset>
                </wp:positionH>
                <wp:positionV relativeFrom="paragraph">
                  <wp:posOffset>0</wp:posOffset>
                </wp:positionV>
                <wp:extent cx="828675" cy="640080"/>
                <wp:effectExtent l="0" t="0" r="28575" b="26670"/>
                <wp:wrapNone/>
                <wp:docPr id="912" name="Rectangle 91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8C8E020" w14:textId="77777777" w:rsidR="00944514" w:rsidRDefault="00944514" w:rsidP="005C061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54468" id="Rectangle 912" o:spid="_x0000_s1980" style="position:absolute;left:0;text-align:left;margin-left:70.5pt;margin-top:0;width:65.25pt;height:50.4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E8qHdXEAgAADAYAAA4AAAAAAAAAAAAAAAAALgIAAGRycy9lMm9Eb2MueG1sUEsBAi0AFAAGAAgA&#10;AAAhAAr7UkjaAAAACAEAAA8AAAAAAAAAAAAAAAAAHgUAAGRycy9kb3ducmV2LnhtbFBLBQYAAAAA&#10;BAAEAPMAAAAlBgAAAAA=&#10;" fillcolor="#4f81bd [3204]" strokecolor="#5a5a5a [2109]" strokeweight="1pt">
                <v:textbox>
                  <w:txbxContent>
                    <w:p w14:paraId="48C8E020" w14:textId="77777777" w:rsidR="00944514" w:rsidRDefault="00944514" w:rsidP="005C061F">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517376" behindDoc="0" locked="0" layoutInCell="1" allowOverlap="1" wp14:anchorId="2DDAA610" wp14:editId="382176CD">
                <wp:simplePos x="0" y="0"/>
                <wp:positionH relativeFrom="margin">
                  <wp:align>right</wp:align>
                </wp:positionH>
                <wp:positionV relativeFrom="paragraph">
                  <wp:posOffset>9525</wp:posOffset>
                </wp:positionV>
                <wp:extent cx="361950" cy="504825"/>
                <wp:effectExtent l="0" t="0" r="0" b="9525"/>
                <wp:wrapNone/>
                <wp:docPr id="913" name="Rounded Rectangle 91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FD8DD7E"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DAA610" id="Rounded Rectangle 913" o:spid="_x0000_s1981" style="position:absolute;left:0;text-align:left;margin-left:-22.7pt;margin-top:.75pt;width:28.5pt;height:39.75pt;z-index:252517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" fillcolor="white [3201]" stroked="f" strokeweight="2pt">
                <v:textbox>
                  <w:txbxContent>
                    <w:p w14:paraId="1FD8DD7E"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520448" behindDoc="0" locked="0" layoutInCell="1" allowOverlap="1" wp14:anchorId="76D758C8" wp14:editId="3E75E758">
                <wp:simplePos x="0" y="0"/>
                <wp:positionH relativeFrom="column">
                  <wp:posOffset>2505075</wp:posOffset>
                </wp:positionH>
                <wp:positionV relativeFrom="paragraph">
                  <wp:posOffset>0</wp:posOffset>
                </wp:positionV>
                <wp:extent cx="1143000" cy="640080"/>
                <wp:effectExtent l="0" t="0" r="19050" b="26670"/>
                <wp:wrapNone/>
                <wp:docPr id="914" name="Rectangle 91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7DC4F3D" w14:textId="77777777" w:rsidR="00944514" w:rsidRDefault="00944514" w:rsidP="005C061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D758C8" id="Rectangle 914" o:spid="_x0000_s1982" style="position:absolute;left:0;text-align:left;margin-left:197.25pt;margin-top:0;width:90pt;height:50.4pt;z-index:25252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" fillcolor="#c0504d [3205]" strokecolor="#5a5a5a [2109]" strokeweight="1pt">
                <v:textbox>
                  <w:txbxContent>
                    <w:p w14:paraId="27DC4F3D" w14:textId="77777777" w:rsidR="00944514" w:rsidRDefault="00944514" w:rsidP="005C061F">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2515328" behindDoc="0" locked="0" layoutInCell="1" allowOverlap="1" wp14:anchorId="4C38EA05" wp14:editId="3E768D7F">
                <wp:simplePos x="0" y="0"/>
                <wp:positionH relativeFrom="margin">
                  <wp:posOffset>2533650</wp:posOffset>
                </wp:positionH>
                <wp:positionV relativeFrom="paragraph">
                  <wp:posOffset>57150</wp:posOffset>
                </wp:positionV>
                <wp:extent cx="1114425" cy="495300"/>
                <wp:effectExtent l="0" t="0" r="9525" b="0"/>
                <wp:wrapNone/>
                <wp:docPr id="915" name="Rounded Rectangle 91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7255488"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8EA05" id="Rounded Rectangle 915" o:spid="_x0000_s1983" style="position:absolute;left:0;text-align:left;margin-left:199.5pt;margin-top:4.5pt;width:87.75pt;height:39pt;z-index:2525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" fillcolor="white [3201]" stroked="f" strokeweight="2pt">
                <v:textbox>
                  <w:txbxContent>
                    <w:p w14:paraId="17255488"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513280" behindDoc="0" locked="0" layoutInCell="1" allowOverlap="1" wp14:anchorId="651F0625" wp14:editId="723B9E71">
                <wp:simplePos x="0" y="0"/>
                <wp:positionH relativeFrom="column">
                  <wp:posOffset>552450</wp:posOffset>
                </wp:positionH>
                <wp:positionV relativeFrom="paragraph">
                  <wp:posOffset>9525</wp:posOffset>
                </wp:positionV>
                <wp:extent cx="533400" cy="314325"/>
                <wp:effectExtent l="0" t="0" r="0" b="9525"/>
                <wp:wrapNone/>
                <wp:docPr id="916" name="Rounded Rectangle 91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74FBE55"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1F0625" id="Rounded Rectangle 916" o:spid="_x0000_s1984" style="position:absolute;left:0;text-align:left;margin-left:43.5pt;margin-top:.75pt;width:42pt;height:24.75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" fillcolor="white [3201]" stroked="f" strokeweight="2pt">
                <v:textbox>
                  <w:txbxContent>
                    <w:p w14:paraId="474FBE55" w14:textId="77777777" w:rsidR="00944514" w:rsidRPr="00B6176C" w:rsidRDefault="00944514" w:rsidP="005C061F">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2514304" behindDoc="0" locked="0" layoutInCell="1" allowOverlap="1" wp14:anchorId="743A4F8E" wp14:editId="7C0AFA2F">
                <wp:simplePos x="0" y="0"/>
                <wp:positionH relativeFrom="margin">
                  <wp:align>left</wp:align>
                </wp:positionH>
                <wp:positionV relativeFrom="paragraph">
                  <wp:posOffset>9525</wp:posOffset>
                </wp:positionV>
                <wp:extent cx="533400" cy="314325"/>
                <wp:effectExtent l="0" t="0" r="0" b="9525"/>
                <wp:wrapNone/>
                <wp:docPr id="917" name="Rounded Rectangle 91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F71A6D1" w14:textId="77777777" w:rsidR="00944514" w:rsidRPr="00B6176C" w:rsidRDefault="00944514" w:rsidP="005C06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A4F8E" id="Rounded Rectangle 917" o:spid="_x0000_s1985" style="position:absolute;left:0;text-align:left;margin-left:0;margin-top:.75pt;width:42pt;height:24.75pt;z-index:252514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" fillcolor="white [3201]" stroked="f" strokeweight="2pt">
                <v:textbox>
                  <w:txbxContent>
                    <w:p w14:paraId="5F71A6D1" w14:textId="77777777" w:rsidR="00944514" w:rsidRPr="00B6176C" w:rsidRDefault="00944514" w:rsidP="005C061F">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2512256" behindDoc="0" locked="0" layoutInCell="1" allowOverlap="1" wp14:anchorId="4C2CEA2A" wp14:editId="7220284B">
                <wp:simplePos x="0" y="0"/>
                <wp:positionH relativeFrom="column">
                  <wp:posOffset>714375</wp:posOffset>
                </wp:positionH>
                <wp:positionV relativeFrom="paragraph">
                  <wp:posOffset>8791575</wp:posOffset>
                </wp:positionV>
                <wp:extent cx="1771650" cy="333375"/>
                <wp:effectExtent l="0" t="0" r="0" b="9525"/>
                <wp:wrapNone/>
                <wp:docPr id="918" name="Rounded Rectangle 91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FC8A67" w14:textId="77777777" w:rsidR="00944514" w:rsidRDefault="00944514" w:rsidP="005C061F">
                            <w:pPr>
                              <w:jc w:val="center"/>
                              <w:rPr>
                                <w:rFonts w:ascii="Tahoma" w:hAnsi="Tahoma" w:cs="Tahoma"/>
                                <w:sz w:val="20"/>
                              </w:rPr>
                            </w:pPr>
                          </w:p>
                          <w:p w14:paraId="28566198" w14:textId="77777777" w:rsidR="00944514" w:rsidRDefault="00944514" w:rsidP="005C061F">
                            <w:pPr>
                              <w:jc w:val="center"/>
                              <w:rPr>
                                <w:rFonts w:ascii="Tahoma" w:hAnsi="Tahoma" w:cs="Tahoma"/>
                                <w:sz w:val="20"/>
                              </w:rPr>
                            </w:pPr>
                          </w:p>
                          <w:p w14:paraId="14EAC556" w14:textId="77777777" w:rsidR="00944514" w:rsidRDefault="00944514" w:rsidP="005C061F">
                            <w:pPr>
                              <w:jc w:val="center"/>
                              <w:rPr>
                                <w:rFonts w:ascii="Tahoma" w:hAnsi="Tahoma" w:cs="Tahoma"/>
                                <w:sz w:val="20"/>
                              </w:rPr>
                            </w:pPr>
                          </w:p>
                          <w:p w14:paraId="0DA121CD" w14:textId="77777777" w:rsidR="00944514" w:rsidRDefault="00944514" w:rsidP="005C061F">
                            <w:pPr>
                              <w:jc w:val="center"/>
                              <w:rPr>
                                <w:rFonts w:ascii="Tahoma" w:hAnsi="Tahoma" w:cs="Tahoma"/>
                                <w:sz w:val="20"/>
                              </w:rPr>
                            </w:pPr>
                          </w:p>
                          <w:p w14:paraId="799A79BB" w14:textId="77777777" w:rsidR="00944514" w:rsidRPr="003B4DCF" w:rsidRDefault="00944514" w:rsidP="005C061F">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CEA2A" id="Rounded Rectangle 918" o:spid="_x0000_s1986" style="position:absolute;left:0;text-align:left;margin-left:56.25pt;margin-top:692.25pt;width:139.5pt;height:26.25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RrCpY4AC&#10;AABPBQAADgAAAAAAAAAAAAAAAAAuAgAAZHJzL2Uyb0RvYy54bWxQSwECLQAUAAYACAAAACEARQZY&#10;et4AAAANAQAADwAAAAAAAAAAAAAAAADaBAAAZHJzL2Rvd25yZXYueG1sUEsFBgAAAAAEAAQA8wAA&#10;AOUFAAAAAA==&#10;" fillcolor="white [3201]" stroked="f" strokeweight="2pt">
                <v:textbox>
                  <w:txbxContent>
                    <w:p w14:paraId="39FC8A67" w14:textId="77777777" w:rsidR="00944514" w:rsidRDefault="00944514" w:rsidP="005C061F">
                      <w:pPr>
                        <w:jc w:val="center"/>
                        <w:rPr>
                          <w:rFonts w:ascii="Tahoma" w:hAnsi="Tahoma" w:cs="Tahoma"/>
                          <w:sz w:val="20"/>
                        </w:rPr>
                      </w:pPr>
                    </w:p>
                    <w:p w14:paraId="28566198" w14:textId="77777777" w:rsidR="00944514" w:rsidRDefault="00944514" w:rsidP="005C061F">
                      <w:pPr>
                        <w:jc w:val="center"/>
                        <w:rPr>
                          <w:rFonts w:ascii="Tahoma" w:hAnsi="Tahoma" w:cs="Tahoma"/>
                          <w:sz w:val="20"/>
                        </w:rPr>
                      </w:pPr>
                    </w:p>
                    <w:p w14:paraId="14EAC556" w14:textId="77777777" w:rsidR="00944514" w:rsidRDefault="00944514" w:rsidP="005C061F">
                      <w:pPr>
                        <w:jc w:val="center"/>
                        <w:rPr>
                          <w:rFonts w:ascii="Tahoma" w:hAnsi="Tahoma" w:cs="Tahoma"/>
                          <w:sz w:val="20"/>
                        </w:rPr>
                      </w:pPr>
                    </w:p>
                    <w:p w14:paraId="0DA121CD" w14:textId="77777777" w:rsidR="00944514" w:rsidRDefault="00944514" w:rsidP="005C061F">
                      <w:pPr>
                        <w:jc w:val="center"/>
                        <w:rPr>
                          <w:rFonts w:ascii="Tahoma" w:hAnsi="Tahoma" w:cs="Tahoma"/>
                          <w:sz w:val="20"/>
                        </w:rPr>
                      </w:pPr>
                    </w:p>
                    <w:p w14:paraId="799A79BB" w14:textId="77777777" w:rsidR="00944514" w:rsidRPr="003B4DCF" w:rsidRDefault="00944514" w:rsidP="005C061F">
                      <w:pPr>
                        <w:jc w:val="center"/>
                        <w:rPr>
                          <w:rFonts w:ascii="Tahoma" w:hAnsi="Tahoma" w:cs="Tahoma"/>
                          <w:sz w:val="20"/>
                        </w:rPr>
                      </w:pPr>
                    </w:p>
                  </w:txbxContent>
                </v:textbox>
              </v:roundrect>
            </w:pict>
          </mc:Fallback>
        </mc:AlternateContent>
      </w:r>
      <w:r w:rsidRPr="00215EAC">
        <w:rPr>
          <w:rFonts w:ascii="Arial" w:hAnsi="Arial" w:cs="Arial"/>
        </w:rPr>
        <w:t xml:space="preserve">                                                         </w:t>
      </w:r>
    </w:p>
    <w:p w14:paraId="285380A0" w14:textId="77777777" w:rsidR="005C061F" w:rsidRPr="00000A88" w:rsidRDefault="005C061F" w:rsidP="005C061F">
      <w:pPr>
        <w:rPr>
          <w:rFonts w:ascii="Arial" w:hAnsi="Arial" w:cs="Arial"/>
          <w:sz w:val="22"/>
          <w:szCs w:val="22"/>
        </w:rPr>
      </w:pPr>
    </w:p>
    <w:p w14:paraId="267A450E" w14:textId="77777777" w:rsidR="005C061F" w:rsidRDefault="005C061F" w:rsidP="005C061F">
      <w:pPr>
        <w:rPr>
          <w:rFonts w:ascii="Arial" w:hAnsi="Arial" w:cs="Arial"/>
          <w:sz w:val="20"/>
        </w:rPr>
      </w:pPr>
      <w:r w:rsidRPr="00215EAC">
        <w:rPr>
          <w:rFonts w:ascii="Arial" w:hAnsi="Arial" w:cs="Arial"/>
          <w:sz w:val="20"/>
        </w:rPr>
        <w:t xml:space="preserve">                                    AT </w:t>
      </w:r>
    </w:p>
    <w:p w14:paraId="3BB7F624" w14:textId="4361879F" w:rsidR="005C061F" w:rsidRPr="00532E47" w:rsidRDefault="005C061F" w:rsidP="005C061F">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2523520" behindDoc="0" locked="0" layoutInCell="1" allowOverlap="1" wp14:anchorId="56B6B9AF" wp14:editId="2208A2AE">
                <wp:simplePos x="0" y="0"/>
                <wp:positionH relativeFrom="column">
                  <wp:posOffset>6162040</wp:posOffset>
                </wp:positionH>
                <wp:positionV relativeFrom="paragraph">
                  <wp:posOffset>156845</wp:posOffset>
                </wp:positionV>
                <wp:extent cx="0" cy="6858000"/>
                <wp:effectExtent l="0" t="0" r="19050" b="19050"/>
                <wp:wrapNone/>
                <wp:docPr id="919" name="Straight Connector 919"/>
                <wp:cNvGraphicFramePr/>
                <a:graphic xmlns:a="http://schemas.openxmlformats.org/drawingml/2006/main">
                  <a:graphicData uri="http://schemas.microsoft.com/office/word/2010/wordprocessingShape">
                    <wps:wsp>
                      <wps:cNvCnPr/>
                      <wps:spPr>
                        <a:xfrm flipH="1">
                          <a:off x="0" y="0"/>
                          <a:ext cx="0" cy="685800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0BE14A" id="Straight Connector 919" o:spid="_x0000_s1026" style="position:absolute;flip:x;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2pt,12.35pt" to="485.2pt,5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25568" behindDoc="0" locked="0" layoutInCell="1" allowOverlap="1" wp14:anchorId="49BF4A13" wp14:editId="39488E18">
                <wp:simplePos x="0" y="0"/>
                <wp:positionH relativeFrom="column">
                  <wp:posOffset>1219200</wp:posOffset>
                </wp:positionH>
                <wp:positionV relativeFrom="paragraph">
                  <wp:posOffset>23495</wp:posOffset>
                </wp:positionV>
                <wp:extent cx="0" cy="6949440"/>
                <wp:effectExtent l="0" t="0" r="19050" b="22860"/>
                <wp:wrapNone/>
                <wp:docPr id="920" name="Straight Connector 920"/>
                <wp:cNvGraphicFramePr/>
                <a:graphic xmlns:a="http://schemas.openxmlformats.org/drawingml/2006/main">
                  <a:graphicData uri="http://schemas.microsoft.com/office/word/2010/wordprocessingShape">
                    <wps:wsp>
                      <wps:cNvCnPr/>
                      <wps:spPr>
                        <a:xfrm>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FFCA2" id="Straight Connector 920" o:spid="_x0000_s1026" style="position:absolute;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1.85pt" to="96pt,5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37856" behindDoc="1" locked="0" layoutInCell="1" allowOverlap="1" wp14:anchorId="1AD1520F" wp14:editId="6B45DAE5">
                <wp:simplePos x="0" y="0"/>
                <wp:positionH relativeFrom="column">
                  <wp:posOffset>224624</wp:posOffset>
                </wp:positionH>
                <wp:positionV relativeFrom="paragraph">
                  <wp:posOffset>7758</wp:posOffset>
                </wp:positionV>
                <wp:extent cx="0" cy="6949440"/>
                <wp:effectExtent l="0" t="0" r="19050" b="22860"/>
                <wp:wrapNone/>
                <wp:docPr id="921" name="Straight Connector 92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61DD8" id="Straight Connector 921" o:spid="_x0000_s1026" style="position:absolute;flip:x;z-index:-25077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6pt" to="17.7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34784" behindDoc="1" locked="0" layoutInCell="1" allowOverlap="1" wp14:anchorId="71EB6E09" wp14:editId="6FE9505E">
                <wp:simplePos x="0" y="0"/>
                <wp:positionH relativeFrom="column">
                  <wp:posOffset>4399059</wp:posOffset>
                </wp:positionH>
                <wp:positionV relativeFrom="paragraph">
                  <wp:posOffset>7758</wp:posOffset>
                </wp:positionV>
                <wp:extent cx="0" cy="6949440"/>
                <wp:effectExtent l="0" t="0" r="19050" b="22860"/>
                <wp:wrapNone/>
                <wp:docPr id="922" name="Straight Connector 922"/>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4865B" id="Straight Connector 922" o:spid="_x0000_s1026" style="position:absolute;flip:x;z-index:-25078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4pt,.6pt" to="346.4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2533760" behindDoc="1" locked="0" layoutInCell="1" allowOverlap="1" wp14:anchorId="64BD2526" wp14:editId="7A50D265">
                <wp:simplePos x="0" y="0"/>
                <wp:positionH relativeFrom="column">
                  <wp:posOffset>5305508</wp:posOffset>
                </wp:positionH>
                <wp:positionV relativeFrom="paragraph">
                  <wp:posOffset>7758</wp:posOffset>
                </wp:positionV>
                <wp:extent cx="0" cy="6949440"/>
                <wp:effectExtent l="0" t="0" r="19050" b="22860"/>
                <wp:wrapNone/>
                <wp:docPr id="923" name="Straight Connector 923"/>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EBEAB" id="Straight Connector 923" o:spid="_x0000_s1026" style="position:absolute;flip:x;z-index:-2507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6pt" to="417.75pt,5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" strokecolor="#4579b8 [3044]" strokeweight="0"/>
            </w:pict>
          </mc:Fallback>
        </mc:AlternateContent>
      </w:r>
    </w:p>
    <w:p w14:paraId="1B6A8491" w14:textId="0F9CB7B4" w:rsidR="005C061F" w:rsidRDefault="001A2463" w:rsidP="005C061F">
      <w:pPr>
        <w:rPr>
          <w:rFonts w:asciiTheme="minorHAnsi" w:hAnsiTheme="minorHAnsi" w:cs="Arial"/>
          <w:szCs w:val="24"/>
        </w:rPr>
      </w:pPr>
      <w:r w:rsidRPr="00215EAC">
        <w:rPr>
          <w:rFonts w:ascii="Arial" w:hAnsi="Arial" w:cs="Arial"/>
          <w:noProof/>
          <w:lang w:val="en-US"/>
        </w:rPr>
        <mc:AlternateContent>
          <mc:Choice Requires="wps">
            <w:drawing>
              <wp:anchor distT="0" distB="0" distL="114300" distR="114300" simplePos="0" relativeHeight="252522496" behindDoc="0" locked="0" layoutInCell="1" allowOverlap="1" wp14:anchorId="0E6A5D29" wp14:editId="3D78CBBD">
                <wp:simplePos x="0" y="0"/>
                <wp:positionH relativeFrom="column">
                  <wp:posOffset>3067050</wp:posOffset>
                </wp:positionH>
                <wp:positionV relativeFrom="paragraph">
                  <wp:posOffset>20955</wp:posOffset>
                </wp:positionV>
                <wp:extent cx="0" cy="6858000"/>
                <wp:effectExtent l="0" t="0" r="19050" b="19050"/>
                <wp:wrapNone/>
                <wp:docPr id="924" name="Straight Connector 924"/>
                <wp:cNvGraphicFramePr/>
                <a:graphic xmlns:a="http://schemas.openxmlformats.org/drawingml/2006/main">
                  <a:graphicData uri="http://schemas.microsoft.com/office/word/2010/wordprocessingShape">
                    <wps:wsp>
                      <wps:cNvCnPr/>
                      <wps:spPr>
                        <a:xfrm flipH="1">
                          <a:off x="0" y="0"/>
                          <a:ext cx="0" cy="685800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8A26" id="Straight Connector 924" o:spid="_x0000_s1026" style="position:absolute;flip:x;z-index:2525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1.65pt" to="241.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" strokecolor="#4579b8 [3044]" strokeweight="0"/>
            </w:pict>
          </mc:Fallback>
        </mc:AlternateContent>
      </w:r>
      <w:r w:rsidR="005C061F">
        <w:rPr>
          <w:rFonts w:asciiTheme="minorHAnsi" w:hAnsiTheme="minorHAnsi" w:cs="Arial"/>
          <w:szCs w:val="24"/>
        </w:rPr>
        <w:t xml:space="preserve">                                 </w:t>
      </w:r>
    </w:p>
    <w:p w14:paraId="606C7F12" w14:textId="77777777" w:rsidR="005C061F" w:rsidRDefault="005C061F" w:rsidP="005C061F">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2527616" behindDoc="0" locked="0" layoutInCell="1" allowOverlap="1" wp14:anchorId="7AADAE78" wp14:editId="740B3730">
                <wp:simplePos x="0" y="0"/>
                <wp:positionH relativeFrom="column">
                  <wp:posOffset>352425</wp:posOffset>
                </wp:positionH>
                <wp:positionV relativeFrom="paragraph">
                  <wp:posOffset>51435</wp:posOffset>
                </wp:positionV>
                <wp:extent cx="1762125" cy="400050"/>
                <wp:effectExtent l="57150" t="38100" r="85725" b="95250"/>
                <wp:wrapNone/>
                <wp:docPr id="925" name="Rectangle 925"/>
                <wp:cNvGraphicFramePr/>
                <a:graphic xmlns:a="http://schemas.openxmlformats.org/drawingml/2006/main">
                  <a:graphicData uri="http://schemas.microsoft.com/office/word/2010/wordprocessingShape">
                    <wps:wsp>
                      <wps:cNvSpPr/>
                      <wps:spPr>
                        <a:xfrm>
                          <a:off x="0" y="0"/>
                          <a:ext cx="1762125" cy="4000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9760253" w14:textId="77777777" w:rsidR="00944514" w:rsidRPr="00734643" w:rsidRDefault="00944514" w:rsidP="005C061F">
                            <w:pPr>
                              <w:jc w:val="center"/>
                              <w:rPr>
                                <w:rFonts w:ascii="Arial" w:hAnsi="Arial" w:cs="Arial"/>
                                <w:color w:val="92D050"/>
                                <w:sz w:val="20"/>
                              </w:rPr>
                            </w:pPr>
                            <w:r w:rsidRPr="00734643">
                              <w:rPr>
                                <w:rFonts w:ascii="Arial" w:hAnsi="Arial" w:cs="Arial"/>
                                <w:sz w:val="20"/>
                              </w:rPr>
                              <w:t>CMD_TYPE_READ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ADAE78" id="Rectangle 925" o:spid="_x0000_s1987" style="position:absolute;margin-left:27.75pt;margin-top:4.05pt;width:138.75pt;height:31.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" fillcolor="#92d050" strokecolor="#92d050">
                <v:shadow on="t" color="black" opacity="24903f" origin=",.5" offset="0,.55556mm"/>
                <v:textbox>
                  <w:txbxContent>
                    <w:p w14:paraId="59760253" w14:textId="77777777" w:rsidR="00944514" w:rsidRPr="00734643" w:rsidRDefault="00944514" w:rsidP="005C061F">
                      <w:pPr>
                        <w:jc w:val="center"/>
                        <w:rPr>
                          <w:rFonts w:ascii="Arial" w:hAnsi="Arial" w:cs="Arial"/>
                          <w:color w:val="92D050"/>
                          <w:sz w:val="20"/>
                        </w:rPr>
                      </w:pPr>
                      <w:r w:rsidRPr="00734643">
                        <w:rPr>
                          <w:rFonts w:ascii="Arial" w:hAnsi="Arial" w:cs="Arial"/>
                          <w:sz w:val="20"/>
                        </w:rPr>
                        <w:t>CMD_TYPE_READ Module</w:t>
                      </w:r>
                    </w:p>
                  </w:txbxContent>
                </v:textbox>
              </v:rect>
            </w:pict>
          </mc:Fallback>
        </mc:AlternateContent>
      </w:r>
    </w:p>
    <w:p w14:paraId="3D53D1EC" w14:textId="77777777" w:rsidR="005C061F" w:rsidRDefault="005C061F" w:rsidP="005C061F">
      <w:pPr>
        <w:rPr>
          <w:rFonts w:asciiTheme="minorHAnsi" w:hAnsiTheme="minorHAnsi" w:cs="Arial"/>
          <w:szCs w:val="24"/>
        </w:rPr>
      </w:pPr>
    </w:p>
    <w:p w14:paraId="53A9124A" w14:textId="77777777" w:rsidR="005C061F" w:rsidRPr="00734643" w:rsidRDefault="005C061F" w:rsidP="005C061F">
      <w:pPr>
        <w:rPr>
          <w:rFonts w:ascii="Arial" w:hAnsi="Arial" w:cs="Arial"/>
          <w:sz w:val="20"/>
        </w:rPr>
      </w:pPr>
    </w:p>
    <w:p w14:paraId="182F8CA2" w14:textId="77777777" w:rsidR="005C061F" w:rsidRDefault="005C061F" w:rsidP="005C061F">
      <w:pPr>
        <w:contextualSpacing/>
        <w:rPr>
          <w:rFonts w:ascii="Arial" w:hAnsi="Arial" w:cs="Arial"/>
          <w:sz w:val="20"/>
        </w:rPr>
      </w:pPr>
      <w:r w:rsidRPr="00734643">
        <w:rPr>
          <w:rFonts w:ascii="Arial" w:hAnsi="Arial" w:cs="Arial"/>
          <w:sz w:val="20"/>
        </w:rPr>
        <w:t xml:space="preserve">                                             </w:t>
      </w:r>
    </w:p>
    <w:p w14:paraId="7332DDF8" w14:textId="77777777" w:rsidR="005C061F" w:rsidRPr="00A1035D" w:rsidRDefault="005C061F" w:rsidP="005C061F">
      <w:pPr>
        <w:ind w:left="1440" w:firstLine="720"/>
        <w:contextualSpacing/>
        <w:rPr>
          <w:rFonts w:ascii="Arial" w:hAnsi="Arial" w:cs="Arial"/>
          <w:sz w:val="20"/>
        </w:rPr>
      </w:pPr>
      <w:r>
        <w:rPr>
          <w:rFonts w:asciiTheme="minorHAnsi" w:hAnsiTheme="minorHAnsi" w:cs="Arial"/>
          <w:szCs w:val="24"/>
          <w:lang w:val="en-US"/>
        </w:rPr>
        <w:tab/>
      </w:r>
    </w:p>
    <w:p w14:paraId="017A5900" w14:textId="77777777" w:rsidR="005C061F" w:rsidRPr="00380754" w:rsidRDefault="005C061F" w:rsidP="005C061F">
      <w:pPr>
        <w:rPr>
          <w:rFonts w:asciiTheme="minorHAnsi" w:hAnsiTheme="minorHAnsi" w:cs="Arial"/>
          <w:szCs w:val="24"/>
        </w:rPr>
      </w:pPr>
      <w:r>
        <w:rPr>
          <w:rFonts w:asciiTheme="minorHAnsi" w:hAnsiTheme="minorHAnsi" w:cs="Arial"/>
          <w:szCs w:val="24"/>
          <w:lang w:val="en-US"/>
        </w:rPr>
        <w:t xml:space="preserve">   </w:t>
      </w:r>
    </w:p>
    <w:p w14:paraId="4DB509AD" w14:textId="77777777" w:rsidR="005C061F" w:rsidRDefault="005C061F" w:rsidP="005C061F">
      <w:pPr>
        <w:rPr>
          <w:rFonts w:ascii="Arial" w:hAnsi="Arial" w:cs="Arial"/>
          <w:sz w:val="20"/>
          <w:lang w:val="en-US"/>
        </w:rPr>
      </w:pPr>
      <w:r w:rsidRPr="00323DC1">
        <w:rPr>
          <w:rFonts w:ascii="Arial" w:hAnsi="Arial" w:cs="Arial"/>
          <w:sz w:val="20"/>
          <w:lang w:val="en-US"/>
        </w:rPr>
        <w:t xml:space="preserve">           </w:t>
      </w:r>
    </w:p>
    <w:p w14:paraId="3540FFED" w14:textId="7D0B7A63" w:rsidR="005C061F" w:rsidRPr="00734643" w:rsidRDefault="005C061F" w:rsidP="005C061F">
      <w:pPr>
        <w:rPr>
          <w:rFonts w:ascii="Arial" w:hAnsi="Arial" w:cs="Arial"/>
          <w:sz w:val="20"/>
          <w:lang w:val="en-US"/>
        </w:rPr>
      </w:pPr>
      <w:r>
        <w:rPr>
          <w:rFonts w:asciiTheme="minorHAnsi" w:hAnsiTheme="minorHAnsi" w:cs="Arial"/>
          <w:szCs w:val="24"/>
          <w:lang w:val="en-US"/>
        </w:rPr>
        <w:t xml:space="preserve">                                                                     </w:t>
      </w:r>
    </w:p>
    <w:p w14:paraId="19A6F061" w14:textId="66C7B4F6" w:rsidR="005C061F" w:rsidRDefault="005C061F" w:rsidP="005C061F">
      <w:pPr>
        <w:rPr>
          <w:rFonts w:asciiTheme="minorHAnsi" w:hAnsiTheme="minorHAnsi" w:cs="Arial"/>
          <w:szCs w:val="24"/>
        </w:rPr>
      </w:pPr>
      <w:r>
        <w:rPr>
          <w:rFonts w:asciiTheme="minorHAnsi" w:hAnsiTheme="minorHAnsi" w:cs="Arial"/>
          <w:szCs w:val="24"/>
        </w:rPr>
        <w:t xml:space="preserve">       </w:t>
      </w:r>
    </w:p>
    <w:p w14:paraId="34608571" w14:textId="174FA7B1" w:rsidR="005C061F" w:rsidRDefault="005C061F" w:rsidP="005C061F">
      <w:pPr>
        <w:rPr>
          <w:rFonts w:asciiTheme="minorHAnsi" w:hAnsiTheme="minorHAnsi" w:cs="Arial"/>
          <w:szCs w:val="24"/>
        </w:rPr>
      </w:pPr>
      <w:r>
        <w:rPr>
          <w:rFonts w:asciiTheme="minorHAnsi" w:hAnsiTheme="minorHAnsi" w:cs="Arial"/>
          <w:szCs w:val="24"/>
        </w:rPr>
        <w:t xml:space="preserve">                                                               </w:t>
      </w:r>
    </w:p>
    <w:p w14:paraId="75EC0F79" w14:textId="3C6323E6" w:rsidR="005C061F" w:rsidRDefault="00802AE3" w:rsidP="005C061F">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2558336" behindDoc="0" locked="0" layoutInCell="1" allowOverlap="1" wp14:anchorId="5B141AEF" wp14:editId="2677E92D">
                <wp:simplePos x="0" y="0"/>
                <wp:positionH relativeFrom="margin">
                  <wp:posOffset>409575</wp:posOffset>
                </wp:positionH>
                <wp:positionV relativeFrom="paragraph">
                  <wp:posOffset>9525</wp:posOffset>
                </wp:positionV>
                <wp:extent cx="1620079" cy="742950"/>
                <wp:effectExtent l="0" t="0" r="18415" b="19050"/>
                <wp:wrapNone/>
                <wp:docPr id="941" name="Rounded Rectangle 941"/>
                <wp:cNvGraphicFramePr/>
                <a:graphic xmlns:a="http://schemas.openxmlformats.org/drawingml/2006/main">
                  <a:graphicData uri="http://schemas.microsoft.com/office/word/2010/wordprocessingShape">
                    <wps:wsp>
                      <wps:cNvSpPr/>
                      <wps:spPr>
                        <a:xfrm>
                          <a:off x="0" y="0"/>
                          <a:ext cx="1620079" cy="742950"/>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69E7DE44" w14:textId="209BA446" w:rsidR="00944514" w:rsidRDefault="00944514" w:rsidP="00802AE3">
                            <w:pPr>
                              <w:rPr>
                                <w:rFonts w:ascii="Arial" w:hAnsi="Arial" w:cs="Arial"/>
                                <w:sz w:val="20"/>
                              </w:rPr>
                            </w:pPr>
                            <w:r>
                              <w:rPr>
                                <w:rFonts w:ascii="Arial" w:eastAsiaTheme="minorEastAsia" w:hAnsi="Arial" w:cs="Arial"/>
                                <w:sz w:val="20"/>
                                <w:lang w:eastAsia="zh-CN"/>
                              </w:rPr>
                              <w:t>Retrieve the URC configuration parameters which is stored in the array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41AEF" id="Rounded Rectangle 941" o:spid="_x0000_s1988" style="position:absolute;margin-left:32.25pt;margin-top:.75pt;width:127.55pt;height:58.5pt;z-index:2525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" fillcolor="white [3201]" strokecolor="#4f81bd [3204]" strokeweight="1pt">
                <v:textbox>
                  <w:txbxContent>
                    <w:p w14:paraId="69E7DE44" w14:textId="209BA446" w:rsidR="00944514" w:rsidRDefault="00944514" w:rsidP="00802AE3">
                      <w:pPr>
                        <w:rPr>
                          <w:rFonts w:ascii="Arial" w:hAnsi="Arial" w:cs="Arial"/>
                          <w:sz w:val="20"/>
                        </w:rPr>
                      </w:pPr>
                      <w:r>
                        <w:rPr>
                          <w:rFonts w:ascii="Arial" w:eastAsiaTheme="minorEastAsia" w:hAnsi="Arial" w:cs="Arial"/>
                          <w:sz w:val="20"/>
                          <w:lang w:eastAsia="zh-CN"/>
                        </w:rPr>
                        <w:t>Retrieve the URC configuration parameters which is stored in the array</w:t>
                      </w:r>
                    </w:p>
                  </w:txbxContent>
                </v:textbox>
                <w10:wrap anchorx="margin"/>
              </v:roundrect>
            </w:pict>
          </mc:Fallback>
        </mc:AlternateContent>
      </w:r>
    </w:p>
    <w:p w14:paraId="7C1A8379" w14:textId="33F97355" w:rsidR="005C061F" w:rsidRDefault="005C061F" w:rsidP="005C061F">
      <w:pPr>
        <w:rPr>
          <w:rFonts w:asciiTheme="minorHAnsi" w:hAnsiTheme="minorHAnsi" w:cs="Arial"/>
          <w:szCs w:val="24"/>
        </w:rPr>
      </w:pPr>
    </w:p>
    <w:p w14:paraId="2032B62A" w14:textId="2C074247" w:rsidR="005C061F" w:rsidRDefault="005C061F" w:rsidP="005C061F">
      <w:pPr>
        <w:rPr>
          <w:rFonts w:asciiTheme="minorHAnsi" w:hAnsiTheme="minorHAnsi" w:cs="Arial"/>
          <w:szCs w:val="24"/>
        </w:rPr>
      </w:pPr>
      <w:r>
        <w:rPr>
          <w:rFonts w:asciiTheme="minorHAnsi" w:hAnsiTheme="minorHAnsi" w:cs="Arial"/>
          <w:szCs w:val="24"/>
        </w:rPr>
        <w:t xml:space="preserve">                                                           </w:t>
      </w:r>
    </w:p>
    <w:p w14:paraId="548330D0" w14:textId="77777777" w:rsidR="005C061F" w:rsidRDefault="005C061F" w:rsidP="005C061F">
      <w:pPr>
        <w:rPr>
          <w:rFonts w:asciiTheme="minorHAnsi" w:hAnsiTheme="minorHAnsi" w:cs="Arial"/>
          <w:szCs w:val="24"/>
        </w:rPr>
      </w:pPr>
      <w:r>
        <w:rPr>
          <w:rFonts w:asciiTheme="minorHAnsi" w:hAnsiTheme="minorHAnsi" w:cs="Arial"/>
          <w:szCs w:val="24"/>
        </w:rPr>
        <w:t xml:space="preserve">                                                           </w:t>
      </w:r>
    </w:p>
    <w:p w14:paraId="47F4874F" w14:textId="77777777" w:rsidR="005C061F" w:rsidRDefault="005C061F" w:rsidP="005C061F">
      <w:pPr>
        <w:rPr>
          <w:rFonts w:asciiTheme="minorHAnsi" w:hAnsiTheme="minorHAnsi" w:cs="Arial"/>
          <w:szCs w:val="24"/>
        </w:rPr>
      </w:pPr>
    </w:p>
    <w:p w14:paraId="0AF7C32F" w14:textId="1853AF2B" w:rsidR="005C061F" w:rsidRDefault="005C061F" w:rsidP="005C061F">
      <w:pPr>
        <w:rPr>
          <w:rFonts w:asciiTheme="minorHAnsi" w:hAnsiTheme="minorHAnsi" w:cs="Arial"/>
          <w:szCs w:val="24"/>
        </w:rPr>
      </w:pPr>
      <w:r>
        <w:rPr>
          <w:rFonts w:asciiTheme="minorHAnsi" w:hAnsiTheme="minorHAnsi" w:cs="Arial"/>
          <w:szCs w:val="24"/>
        </w:rPr>
        <w:t xml:space="preserve">                                     </w:t>
      </w:r>
    </w:p>
    <w:p w14:paraId="5E07A19D" w14:textId="77777777" w:rsidR="005C061F" w:rsidRDefault="005C061F" w:rsidP="005C061F">
      <w:pPr>
        <w:rPr>
          <w:rFonts w:asciiTheme="minorHAnsi" w:hAnsiTheme="minorHAnsi" w:cs="Arial"/>
          <w:szCs w:val="24"/>
        </w:rPr>
      </w:pPr>
    </w:p>
    <w:p w14:paraId="42EED437" w14:textId="3C85BBE8" w:rsidR="00A9343A" w:rsidRDefault="00A9343A" w:rsidP="00A9343A">
      <w:pPr>
        <w:autoSpaceDE w:val="0"/>
        <w:autoSpaceDN w:val="0"/>
        <w:adjustRightInd w:val="0"/>
        <w:rPr>
          <w:rFonts w:ascii="Arial" w:eastAsiaTheme="minorEastAsia" w:hAnsi="Arial" w:cs="Arial"/>
          <w:sz w:val="20"/>
          <w:lang w:val="en-US" w:eastAsia="zh-CN"/>
        </w:rPr>
      </w:pPr>
      <w:r>
        <w:rPr>
          <w:rFonts w:ascii="Arial" w:eastAsiaTheme="minorEastAsia" w:hAnsi="Arial" w:cs="Arial"/>
          <w:sz w:val="20"/>
          <w:lang w:val="en-US" w:eastAsia="zh-CN"/>
        </w:rPr>
        <w:t xml:space="preserve">        Send the retrieved </w:t>
      </w:r>
    </w:p>
    <w:p w14:paraId="5F500B69" w14:textId="196CFEF5" w:rsidR="00A9343A" w:rsidRDefault="00A9343A" w:rsidP="00A9343A">
      <w:pPr>
        <w:autoSpaceDE w:val="0"/>
        <w:autoSpaceDN w:val="0"/>
        <w:adjustRightInd w:val="0"/>
        <w:rPr>
          <w:rFonts w:ascii="Arial" w:eastAsiaTheme="minorEastAsia" w:hAnsi="Arial" w:cs="Arial"/>
          <w:sz w:val="20"/>
          <w:lang w:val="en-US" w:eastAsia="zh-CN"/>
        </w:rPr>
      </w:pPr>
      <w:r>
        <w:rPr>
          <w:rFonts w:ascii="Arial" w:eastAsiaTheme="minorEastAsia" w:hAnsi="Arial" w:cs="Arial"/>
          <w:sz w:val="20"/>
          <w:lang w:val="en-US" w:eastAsia="zh-CN"/>
        </w:rPr>
        <w:t xml:space="preserve">        URC parameters as </w:t>
      </w:r>
    </w:p>
    <w:p w14:paraId="65CFDF12" w14:textId="5CC78A38" w:rsidR="005C061F" w:rsidRDefault="00A9343A" w:rsidP="00A9343A">
      <w:pPr>
        <w:rPr>
          <w:rFonts w:asciiTheme="minorHAnsi" w:hAnsiTheme="minorHAnsi" w:cs="Arial"/>
          <w:szCs w:val="24"/>
        </w:rPr>
      </w:pPr>
      <w:r>
        <w:rPr>
          <w:rFonts w:ascii="Arial" w:eastAsiaTheme="minorEastAsia" w:hAnsi="Arial" w:cs="Arial"/>
          <w:sz w:val="20"/>
          <w:lang w:val="en-US" w:eastAsia="zh-CN"/>
        </w:rPr>
        <w:t xml:space="preserve">        Intermediate Response     </w:t>
      </w:r>
    </w:p>
    <w:p w14:paraId="72ADA9FA" w14:textId="7D9B95C1" w:rsidR="005C061F" w:rsidRDefault="005C061F" w:rsidP="005C061F">
      <w:pPr>
        <w:rPr>
          <w:rFonts w:asciiTheme="minorHAnsi" w:hAnsiTheme="minorHAnsi" w:cs="Arial"/>
          <w:szCs w:val="24"/>
        </w:rPr>
      </w:pPr>
      <w:r>
        <w:rPr>
          <w:rFonts w:asciiTheme="minorHAnsi" w:hAnsiTheme="minorHAnsi" w:cs="Arial"/>
          <w:szCs w:val="24"/>
        </w:rPr>
        <w:t xml:space="preserve">                 </w:t>
      </w:r>
    </w:p>
    <w:p w14:paraId="0B5EC001" w14:textId="099168E1" w:rsidR="005C061F" w:rsidRDefault="00A9343A" w:rsidP="005C061F">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559360" behindDoc="0" locked="0" layoutInCell="1" allowOverlap="1" wp14:anchorId="2A712834" wp14:editId="266C58C9">
                <wp:simplePos x="0" y="0"/>
                <wp:positionH relativeFrom="column">
                  <wp:posOffset>228600</wp:posOffset>
                </wp:positionH>
                <wp:positionV relativeFrom="paragraph">
                  <wp:posOffset>17145</wp:posOffset>
                </wp:positionV>
                <wp:extent cx="1000125" cy="0"/>
                <wp:effectExtent l="38100" t="76200" r="0" b="95250"/>
                <wp:wrapNone/>
                <wp:docPr id="945" name="Straight Arrow Connector 945"/>
                <wp:cNvGraphicFramePr/>
                <a:graphic xmlns:a="http://schemas.openxmlformats.org/drawingml/2006/main">
                  <a:graphicData uri="http://schemas.microsoft.com/office/word/2010/wordprocessingShape">
                    <wps:wsp>
                      <wps:cNvCnPr/>
                      <wps:spPr>
                        <a:xfrm flipH="1">
                          <a:off x="0" y="0"/>
                          <a:ext cx="1000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9DA67" id="Straight Arrow Connector 945" o:spid="_x0000_s1026" type="#_x0000_t32" style="position:absolute;margin-left:18pt;margin-top:1.35pt;width:78.75pt;height:0;flip:x;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" strokecolor="#4579b8 [3044]">
                <v:stroke endarrow="block"/>
              </v:shape>
            </w:pict>
          </mc:Fallback>
        </mc:AlternateContent>
      </w:r>
    </w:p>
    <w:p w14:paraId="4CF8944B" w14:textId="78475F49" w:rsidR="005C061F" w:rsidRDefault="005C061F" w:rsidP="005C061F">
      <w:pPr>
        <w:rPr>
          <w:rFonts w:asciiTheme="minorHAnsi" w:hAnsiTheme="minorHAnsi" w:cs="Arial"/>
          <w:szCs w:val="24"/>
        </w:rPr>
      </w:pPr>
    </w:p>
    <w:p w14:paraId="775DE858" w14:textId="77777777" w:rsidR="005C061F" w:rsidRDefault="005C061F" w:rsidP="005C061F">
      <w:pPr>
        <w:rPr>
          <w:rFonts w:asciiTheme="minorHAnsi" w:hAnsiTheme="minorHAnsi" w:cs="Arial"/>
          <w:szCs w:val="24"/>
        </w:rPr>
      </w:pPr>
    </w:p>
    <w:p w14:paraId="74B3E682" w14:textId="77777777" w:rsidR="00A9343A" w:rsidRDefault="00A9343A" w:rsidP="00A9343A">
      <w:pPr>
        <w:rPr>
          <w:rFonts w:asciiTheme="minorHAnsi" w:hAnsiTheme="minorHAnsi" w:cs="Arial"/>
          <w:szCs w:val="24"/>
        </w:rPr>
      </w:pPr>
      <w:r>
        <w:rPr>
          <w:rFonts w:ascii="Arial" w:hAnsi="Arial" w:cs="Arial"/>
          <w:sz w:val="20"/>
          <w:lang w:val="en-US"/>
        </w:rPr>
        <w:t xml:space="preserve">        </w:t>
      </w:r>
      <w:r w:rsidRPr="00734643">
        <w:rPr>
          <w:rFonts w:ascii="Arial" w:hAnsi="Arial" w:cs="Arial"/>
          <w:sz w:val="20"/>
          <w:lang w:val="en-US"/>
        </w:rPr>
        <w:t xml:space="preserve">Final Response(OK)                                                                                                                            </w:t>
      </w:r>
    </w:p>
    <w:p w14:paraId="68A775C5" w14:textId="610FE779" w:rsidR="005C061F" w:rsidRDefault="00A9343A" w:rsidP="005C061F">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2560384" behindDoc="0" locked="0" layoutInCell="1" allowOverlap="1" wp14:anchorId="3A2FEC7E" wp14:editId="08C14FBA">
                <wp:simplePos x="0" y="0"/>
                <wp:positionH relativeFrom="column">
                  <wp:posOffset>228600</wp:posOffset>
                </wp:positionH>
                <wp:positionV relativeFrom="paragraph">
                  <wp:posOffset>122555</wp:posOffset>
                </wp:positionV>
                <wp:extent cx="1000125" cy="0"/>
                <wp:effectExtent l="38100" t="76200" r="0" b="95250"/>
                <wp:wrapNone/>
                <wp:docPr id="947" name="Straight Arrow Connector 947"/>
                <wp:cNvGraphicFramePr/>
                <a:graphic xmlns:a="http://schemas.openxmlformats.org/drawingml/2006/main">
                  <a:graphicData uri="http://schemas.microsoft.com/office/word/2010/wordprocessingShape">
                    <wps:wsp>
                      <wps:cNvCnPr/>
                      <wps:spPr>
                        <a:xfrm flipH="1">
                          <a:off x="0" y="0"/>
                          <a:ext cx="1000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C46C5F6" id="Straight Arrow Connector 947" o:spid="_x0000_s1026" type="#_x0000_t32" style="position:absolute;margin-left:18pt;margin-top:9.65pt;width:78.75pt;height:0;flip:x;z-index:25256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" strokecolor="#4579b8 [3044]">
                <v:stroke endarrow="block"/>
              </v:shape>
            </w:pict>
          </mc:Fallback>
        </mc:AlternateContent>
      </w:r>
    </w:p>
    <w:p w14:paraId="7B5E05DE" w14:textId="77777777" w:rsidR="005C061F" w:rsidRDefault="005C061F" w:rsidP="005C061F">
      <w:pPr>
        <w:rPr>
          <w:rFonts w:asciiTheme="minorHAnsi" w:hAnsiTheme="minorHAnsi" w:cs="Arial"/>
          <w:szCs w:val="24"/>
        </w:rPr>
      </w:pPr>
    </w:p>
    <w:p w14:paraId="611406CA" w14:textId="11104EAF" w:rsidR="005C061F" w:rsidRDefault="005C061F" w:rsidP="005C061F">
      <w:pPr>
        <w:rPr>
          <w:rFonts w:asciiTheme="minorHAnsi" w:hAnsiTheme="minorHAnsi" w:cs="Arial"/>
          <w:szCs w:val="24"/>
        </w:rPr>
      </w:pPr>
    </w:p>
    <w:p w14:paraId="6CF3D3E1" w14:textId="4B74A76B" w:rsidR="005C061F" w:rsidRPr="00734643" w:rsidRDefault="005C061F" w:rsidP="00A9343A">
      <w:pPr>
        <w:rPr>
          <w:rFonts w:ascii="Arial" w:hAnsi="Arial" w:cs="Arial"/>
          <w:sz w:val="20"/>
          <w:lang w:val="en-US"/>
        </w:rPr>
      </w:pPr>
      <w:r>
        <w:rPr>
          <w:rFonts w:ascii="Arial" w:hAnsi="Arial" w:cs="Arial"/>
          <w:sz w:val="20"/>
          <w:lang w:val="en-US"/>
        </w:rPr>
        <w:t xml:space="preserve">       </w:t>
      </w:r>
    </w:p>
    <w:p w14:paraId="611462E9" w14:textId="4BF3F96D" w:rsidR="005C061F" w:rsidRDefault="005C061F" w:rsidP="005C061F">
      <w:pPr>
        <w:rPr>
          <w:rFonts w:asciiTheme="minorHAnsi" w:hAnsiTheme="minorHAnsi" w:cs="Arial"/>
          <w:szCs w:val="24"/>
        </w:rPr>
      </w:pPr>
    </w:p>
    <w:p w14:paraId="66236E5E" w14:textId="77777777" w:rsidR="005C061F" w:rsidRDefault="005C061F" w:rsidP="005C061F">
      <w:pPr>
        <w:rPr>
          <w:rFonts w:asciiTheme="minorHAnsi" w:hAnsiTheme="minorHAnsi" w:cs="Arial"/>
          <w:szCs w:val="24"/>
        </w:rPr>
      </w:pPr>
    </w:p>
    <w:p w14:paraId="784DF14C" w14:textId="77777777" w:rsidR="005C061F" w:rsidRDefault="005C061F" w:rsidP="005C061F">
      <w:pPr>
        <w:rPr>
          <w:rFonts w:asciiTheme="minorHAnsi" w:hAnsiTheme="minorHAnsi" w:cs="Arial"/>
          <w:szCs w:val="24"/>
        </w:rPr>
      </w:pPr>
    </w:p>
    <w:p w14:paraId="612EF90D" w14:textId="77777777" w:rsidR="005C061F" w:rsidRDefault="005C061F" w:rsidP="005C061F">
      <w:pPr>
        <w:rPr>
          <w:rFonts w:asciiTheme="minorHAnsi" w:hAnsiTheme="minorHAnsi" w:cs="Arial"/>
          <w:szCs w:val="24"/>
        </w:rPr>
      </w:pPr>
    </w:p>
    <w:p w14:paraId="68ED9007" w14:textId="3B754E0A" w:rsidR="005C061F" w:rsidRDefault="005C061F" w:rsidP="005C061F">
      <w:pPr>
        <w:rPr>
          <w:rFonts w:asciiTheme="minorHAnsi" w:hAnsiTheme="minorHAnsi" w:cs="Arial"/>
          <w:szCs w:val="24"/>
        </w:rPr>
      </w:pPr>
    </w:p>
    <w:p w14:paraId="7CBB4FDB" w14:textId="77777777" w:rsidR="005C061F" w:rsidRDefault="005C061F" w:rsidP="005C061F">
      <w:pPr>
        <w:rPr>
          <w:rFonts w:asciiTheme="minorHAnsi" w:hAnsiTheme="minorHAnsi" w:cs="Arial"/>
          <w:szCs w:val="24"/>
        </w:rPr>
      </w:pPr>
    </w:p>
    <w:p w14:paraId="38F3734E" w14:textId="77777777" w:rsidR="005C061F" w:rsidRDefault="005C061F" w:rsidP="005C061F">
      <w:pPr>
        <w:rPr>
          <w:rFonts w:asciiTheme="minorHAnsi" w:hAnsiTheme="minorHAnsi" w:cs="Arial"/>
          <w:szCs w:val="24"/>
        </w:rPr>
      </w:pPr>
    </w:p>
    <w:p w14:paraId="6E9B3CCB" w14:textId="77777777" w:rsidR="005C061F" w:rsidRDefault="005C061F" w:rsidP="005C061F">
      <w:pPr>
        <w:rPr>
          <w:rFonts w:asciiTheme="minorHAnsi" w:hAnsiTheme="minorHAnsi" w:cs="Arial"/>
          <w:szCs w:val="24"/>
        </w:rPr>
      </w:pPr>
    </w:p>
    <w:p w14:paraId="54782032" w14:textId="77777777" w:rsidR="005C061F" w:rsidRDefault="005C061F" w:rsidP="005C061F">
      <w:pPr>
        <w:pStyle w:val="Heading3"/>
        <w:numPr>
          <w:ilvl w:val="2"/>
          <w:numId w:val="1"/>
        </w:numPr>
      </w:pPr>
      <w:bookmarkStart w:id="169" w:name="_Toc516684874"/>
      <w:r>
        <w:lastRenderedPageBreak/>
        <w:t>Service Dependencies</w:t>
      </w:r>
      <w:bookmarkEnd w:id="169"/>
    </w:p>
    <w:p w14:paraId="1F780019" w14:textId="77777777" w:rsidR="005C061F" w:rsidRPr="00EB0DAC" w:rsidRDefault="005C061F" w:rsidP="005C061F"/>
    <w:p w14:paraId="59A88211" w14:textId="77777777" w:rsidR="005C061F" w:rsidRPr="00B4199C" w:rsidRDefault="005C061F" w:rsidP="005C061F">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3092AEDA" w14:textId="6B0D3662" w:rsidR="005C061F" w:rsidRPr="00B4199C" w:rsidRDefault="005C061F" w:rsidP="005C061F">
      <w:pPr>
        <w:ind w:left="720"/>
        <w:jc w:val="both"/>
        <w:rPr>
          <w:rFonts w:asciiTheme="minorHAnsi" w:hAnsiTheme="minorHAnsi" w:cs="Arial"/>
          <w:szCs w:val="24"/>
        </w:rPr>
      </w:pPr>
      <w:r w:rsidRPr="00B4199C">
        <w:rPr>
          <w:rFonts w:asciiTheme="minorHAnsi" w:hAnsiTheme="minorHAnsi" w:cs="Arial"/>
          <w:szCs w:val="24"/>
        </w:rPr>
        <w:t xml:space="preserve">The following table summarize the list of Legato services </w:t>
      </w:r>
      <w:r>
        <w:rPr>
          <w:rFonts w:asciiTheme="minorHAnsi" w:hAnsiTheme="minorHAnsi" w:cs="Arial"/>
          <w:szCs w:val="24"/>
        </w:rPr>
        <w:t xml:space="preserve">and linux </w:t>
      </w:r>
      <w:r w:rsidRPr="00B4199C">
        <w:rPr>
          <w:rFonts w:asciiTheme="minorHAnsi" w:hAnsiTheme="minorHAnsi" w:cs="Arial"/>
          <w:szCs w:val="24"/>
        </w:rPr>
        <w:t>required to implement above mentioned +</w:t>
      </w:r>
      <w:r w:rsidR="00CC6AD7">
        <w:rPr>
          <w:rFonts w:asciiTheme="minorHAnsi" w:hAnsiTheme="minorHAnsi" w:cs="Arial"/>
          <w:szCs w:val="24"/>
        </w:rPr>
        <w:t>KURCCFG</w:t>
      </w:r>
      <w:r w:rsidRPr="00B4199C">
        <w:rPr>
          <w:rFonts w:asciiTheme="minorHAnsi" w:hAnsiTheme="minorHAnsi" w:cs="Arial"/>
          <w:szCs w:val="24"/>
        </w:rPr>
        <w:t xml:space="preserve"> command.</w:t>
      </w:r>
    </w:p>
    <w:p w14:paraId="064AB186" w14:textId="77777777" w:rsidR="005C061F" w:rsidRPr="00EB0DAC" w:rsidRDefault="005C061F" w:rsidP="005C061F"/>
    <w:tbl>
      <w:tblPr>
        <w:tblStyle w:val="TableGrid"/>
        <w:tblW w:w="0" w:type="auto"/>
        <w:tblLook w:val="04A0" w:firstRow="1" w:lastRow="0" w:firstColumn="1" w:lastColumn="0" w:noHBand="0" w:noVBand="1"/>
      </w:tblPr>
      <w:tblGrid>
        <w:gridCol w:w="1867"/>
        <w:gridCol w:w="4380"/>
        <w:gridCol w:w="2383"/>
      </w:tblGrid>
      <w:tr w:rsidR="005C061F" w14:paraId="4951212D" w14:textId="77777777" w:rsidTr="00B15727">
        <w:tc>
          <w:tcPr>
            <w:tcW w:w="6247" w:type="dxa"/>
            <w:gridSpan w:val="2"/>
            <w:shd w:val="clear" w:color="auto" w:fill="D9D9D9" w:themeFill="background1" w:themeFillShade="D9"/>
          </w:tcPr>
          <w:p w14:paraId="7A890A5D" w14:textId="77777777" w:rsidR="005C061F" w:rsidRDefault="005C061F" w:rsidP="00B15727">
            <w:r w:rsidRPr="00EC6196">
              <w:rPr>
                <w:b/>
              </w:rPr>
              <w:t xml:space="preserve">Legato Services </w:t>
            </w:r>
          </w:p>
        </w:tc>
        <w:tc>
          <w:tcPr>
            <w:tcW w:w="2383" w:type="dxa"/>
            <w:shd w:val="clear" w:color="auto" w:fill="D9D9D9" w:themeFill="background1" w:themeFillShade="D9"/>
          </w:tcPr>
          <w:p w14:paraId="765F83D3" w14:textId="77777777" w:rsidR="005C061F" w:rsidRPr="00EC6196" w:rsidRDefault="005C061F" w:rsidP="00B15727">
            <w:pPr>
              <w:rPr>
                <w:b/>
              </w:rPr>
            </w:pPr>
            <w:r w:rsidRPr="00106A39">
              <w:rPr>
                <w:b/>
              </w:rPr>
              <w:t>Comments</w:t>
            </w:r>
            <w:r>
              <w:rPr>
                <w:b/>
              </w:rPr>
              <w:t>/Remarks</w:t>
            </w:r>
          </w:p>
        </w:tc>
      </w:tr>
      <w:tr w:rsidR="005C061F" w14:paraId="371081ED" w14:textId="77777777" w:rsidTr="00B15727">
        <w:tc>
          <w:tcPr>
            <w:tcW w:w="1867" w:type="dxa"/>
          </w:tcPr>
          <w:p w14:paraId="48728800" w14:textId="77777777" w:rsidR="005C061F" w:rsidRDefault="005C061F" w:rsidP="00B15727">
            <w:pPr>
              <w:rPr>
                <w:b/>
              </w:rPr>
            </w:pPr>
            <w:r>
              <w:t>AT Command server services</w:t>
            </w:r>
          </w:p>
        </w:tc>
        <w:tc>
          <w:tcPr>
            <w:tcW w:w="4380" w:type="dxa"/>
          </w:tcPr>
          <w:p w14:paraId="6CD83ADE" w14:textId="77777777" w:rsidR="005C061F" w:rsidRDefault="005C061F" w:rsidP="00B15727">
            <w:r w:rsidRPr="00F64953">
              <w:t>le_atserver_Open</w:t>
            </w:r>
            <w:r w:rsidRPr="00F64953">
              <w:br/>
              <w:t>le_atServer_EnableEcho</w:t>
            </w:r>
            <w:r w:rsidRPr="00F64953">
              <w:br/>
            </w:r>
            <w:hyperlink r:id="rId35" w:anchor="ad7faba1f1f505de0b11557a03d966d5b" w:history="1">
              <w:r w:rsidRPr="00C67CD9">
                <w:t>le_atServer_SendIntermediateResponse</w:t>
              </w:r>
            </w:hyperlink>
            <w:r w:rsidRPr="00F64953">
              <w:br/>
              <w:t>le_atServer_SendFinalResponse</w:t>
            </w:r>
            <w:r>
              <w:t xml:space="preserve"> </w:t>
            </w:r>
            <w:r w:rsidRPr="00F64953">
              <w:br/>
              <w:t>le_atServer_GetParameter</w:t>
            </w:r>
            <w:r>
              <w:t xml:space="preserve">   </w:t>
            </w:r>
            <w:r w:rsidRPr="00F64953">
              <w:br/>
              <w:t>le_atServer_GetCommandName</w:t>
            </w:r>
            <w:r w:rsidRPr="00F64953">
              <w:br/>
              <w:t>le_atServer_Create</w:t>
            </w:r>
            <w:r w:rsidRPr="00F64953">
              <w:br/>
              <w:t>le_atServer_AddCommandHandler</w:t>
            </w:r>
            <w:r w:rsidRPr="00F64953">
              <w:br/>
              <w:t>le_atServer_OpenBridge</w:t>
            </w:r>
            <w:r w:rsidRPr="00F64953">
              <w:br/>
              <w:t>le_atServer_AddDeviceToBridge</w:t>
            </w:r>
          </w:p>
        </w:tc>
        <w:tc>
          <w:tcPr>
            <w:tcW w:w="2383" w:type="dxa"/>
          </w:tcPr>
          <w:p w14:paraId="3E5752CE" w14:textId="77777777" w:rsidR="005C061F" w:rsidRPr="00F64953" w:rsidRDefault="005C061F" w:rsidP="00B15727">
            <w:r>
              <w:t>The AT commands Server handles AT commands' subscriptions on a requested serial device.</w:t>
            </w:r>
          </w:p>
        </w:tc>
      </w:tr>
      <w:tr w:rsidR="005C061F" w14:paraId="5B3A2F3F" w14:textId="77777777" w:rsidTr="00B15727">
        <w:tc>
          <w:tcPr>
            <w:tcW w:w="1867" w:type="dxa"/>
          </w:tcPr>
          <w:p w14:paraId="0F5539D1" w14:textId="77777777" w:rsidR="005C061F" w:rsidRDefault="005C061F" w:rsidP="00B15727">
            <w:r>
              <w:t>tty services</w:t>
            </w:r>
          </w:p>
        </w:tc>
        <w:tc>
          <w:tcPr>
            <w:tcW w:w="4380" w:type="dxa"/>
          </w:tcPr>
          <w:p w14:paraId="5397BCCC" w14:textId="77777777" w:rsidR="005C061F" w:rsidRDefault="005C061F" w:rsidP="00B15727">
            <w:r w:rsidRPr="007E52C5">
              <w:t>le_tty_Open</w:t>
            </w:r>
            <w:r w:rsidRPr="007E52C5">
              <w:br/>
              <w:t>le_tty_SetBaudRate</w:t>
            </w:r>
            <w:r w:rsidRPr="007E52C5">
              <w:br/>
              <w:t>le_tty_SetFraming</w:t>
            </w:r>
            <w:r w:rsidRPr="007E52C5">
              <w:br/>
              <w:t>le_tty_SetFlowControl</w:t>
            </w:r>
            <w:r w:rsidRPr="007E52C5">
              <w:br/>
              <w:t>le_tty_SetRaw</w:t>
            </w:r>
          </w:p>
        </w:tc>
        <w:tc>
          <w:tcPr>
            <w:tcW w:w="2383" w:type="dxa"/>
          </w:tcPr>
          <w:p w14:paraId="7F32CEF3" w14:textId="77777777" w:rsidR="005C061F" w:rsidRPr="007E52C5" w:rsidRDefault="005C061F" w:rsidP="00B15727">
            <w:r>
              <w:t>This API provides routines to configure serial ports.</w:t>
            </w:r>
          </w:p>
        </w:tc>
      </w:tr>
      <w:tr w:rsidR="005C061F" w14:paraId="6E7F4172" w14:textId="77777777" w:rsidTr="00B15727">
        <w:tc>
          <w:tcPr>
            <w:tcW w:w="1867" w:type="dxa"/>
          </w:tcPr>
          <w:p w14:paraId="62335E2C" w14:textId="77777777" w:rsidR="005C061F" w:rsidRDefault="005C061F" w:rsidP="00B15727">
            <w:r>
              <w:t>File descriptor monitor services</w:t>
            </w:r>
          </w:p>
        </w:tc>
        <w:tc>
          <w:tcPr>
            <w:tcW w:w="4380" w:type="dxa"/>
          </w:tcPr>
          <w:p w14:paraId="67B0B977" w14:textId="77777777" w:rsidR="005C061F" w:rsidRDefault="005C061F" w:rsidP="00B15727">
            <w:r w:rsidRPr="007E52C5">
              <w:t>le_fdMonitor_Create</w:t>
            </w:r>
            <w:r w:rsidRPr="007E52C5">
              <w:br/>
              <w:t>le_fdMonitor_Delete</w:t>
            </w:r>
            <w:r w:rsidRPr="007E52C5">
              <w:br/>
              <w:t>le_fdMonitor_GetMonitor</w:t>
            </w:r>
          </w:p>
        </w:tc>
        <w:tc>
          <w:tcPr>
            <w:tcW w:w="2383" w:type="dxa"/>
          </w:tcPr>
          <w:p w14:paraId="01C7F143" w14:textId="77777777" w:rsidR="005C061F" w:rsidRPr="007E52C5" w:rsidRDefault="005C061F" w:rsidP="00B15727">
            <w:r>
              <w:t xml:space="preserve">File descriptors (fds) are used for most process I/O. </w:t>
            </w:r>
          </w:p>
        </w:tc>
      </w:tr>
      <w:tr w:rsidR="005C061F" w14:paraId="4E8F48A2" w14:textId="77777777" w:rsidTr="00B15727">
        <w:tc>
          <w:tcPr>
            <w:tcW w:w="6247" w:type="dxa"/>
            <w:gridSpan w:val="2"/>
            <w:shd w:val="clear" w:color="auto" w:fill="D9D9D9" w:themeFill="background1" w:themeFillShade="D9"/>
          </w:tcPr>
          <w:p w14:paraId="22FEB5C5" w14:textId="77777777" w:rsidR="005C061F" w:rsidRPr="007E52C5" w:rsidRDefault="005C061F" w:rsidP="00B15727">
            <w:r w:rsidRPr="00EC6196">
              <w:rPr>
                <w:b/>
              </w:rPr>
              <w:t>Linux Services</w:t>
            </w:r>
          </w:p>
        </w:tc>
        <w:tc>
          <w:tcPr>
            <w:tcW w:w="2383" w:type="dxa"/>
            <w:shd w:val="clear" w:color="auto" w:fill="D9D9D9" w:themeFill="background1" w:themeFillShade="D9"/>
          </w:tcPr>
          <w:p w14:paraId="208FFAA5" w14:textId="77777777" w:rsidR="005C061F" w:rsidRPr="00EC6196" w:rsidRDefault="005C061F" w:rsidP="00B15727">
            <w:pPr>
              <w:rPr>
                <w:b/>
              </w:rPr>
            </w:pPr>
          </w:p>
        </w:tc>
      </w:tr>
      <w:tr w:rsidR="005C061F" w14:paraId="3FF29C71" w14:textId="77777777" w:rsidTr="00B15727">
        <w:tc>
          <w:tcPr>
            <w:tcW w:w="1867" w:type="dxa"/>
          </w:tcPr>
          <w:p w14:paraId="69E24DA2" w14:textId="77777777" w:rsidR="005C061F" w:rsidRDefault="005C061F" w:rsidP="00B15727">
            <w:r>
              <w:t>Socket services</w:t>
            </w:r>
          </w:p>
        </w:tc>
        <w:tc>
          <w:tcPr>
            <w:tcW w:w="4380" w:type="dxa"/>
          </w:tcPr>
          <w:p w14:paraId="29C93770" w14:textId="77777777" w:rsidR="005C061F" w:rsidRPr="00106A39" w:rsidRDefault="005C061F" w:rsidP="00B15727">
            <w:pPr>
              <w:rPr>
                <w:b/>
              </w:rPr>
            </w:pPr>
            <w:r w:rsidRPr="005234D4">
              <w:t>socket </w:t>
            </w:r>
            <w:r w:rsidRPr="005234D4">
              <w:br/>
              <w:t>setsockopt</w:t>
            </w:r>
            <w:r w:rsidRPr="005234D4">
              <w:br/>
              <w:t>bind</w:t>
            </w:r>
            <w:r w:rsidRPr="005234D4">
              <w:br/>
              <w:t>listen</w:t>
            </w:r>
            <w:r w:rsidRPr="005234D4">
              <w:br/>
              <w:t>accept</w:t>
            </w:r>
          </w:p>
        </w:tc>
        <w:tc>
          <w:tcPr>
            <w:tcW w:w="2383" w:type="dxa"/>
          </w:tcPr>
          <w:p w14:paraId="276099A2" w14:textId="77777777" w:rsidR="005C061F" w:rsidRPr="008E311C" w:rsidRDefault="005C061F" w:rsidP="00B15727">
            <w:pPr>
              <w:rPr>
                <w:rFonts w:asciiTheme="minorHAnsi" w:hAnsiTheme="minorHAnsi"/>
                <w:b/>
                <w:szCs w:val="24"/>
              </w:rPr>
            </w:pPr>
            <w:r w:rsidRPr="008E311C">
              <w:rPr>
                <w:rFonts w:asciiTheme="minorHAnsi" w:hAnsiTheme="minorHAnsi" w:cs="Helvetica"/>
                <w:color w:val="000000"/>
                <w:szCs w:val="24"/>
              </w:rPr>
              <w:t>The basic mechanisms of client-server setup</w:t>
            </w:r>
          </w:p>
        </w:tc>
      </w:tr>
      <w:tr w:rsidR="005C061F" w14:paraId="6F2C1265" w14:textId="77777777" w:rsidTr="00B15727">
        <w:tc>
          <w:tcPr>
            <w:tcW w:w="1867" w:type="dxa"/>
          </w:tcPr>
          <w:p w14:paraId="5968648E" w14:textId="77777777" w:rsidR="005C061F" w:rsidRDefault="005C061F" w:rsidP="00B15727">
            <w:r w:rsidRPr="00A712D6">
              <w:t>System calls</w:t>
            </w:r>
          </w:p>
        </w:tc>
        <w:tc>
          <w:tcPr>
            <w:tcW w:w="4380" w:type="dxa"/>
          </w:tcPr>
          <w:p w14:paraId="14E67CB2" w14:textId="77777777" w:rsidR="005C061F" w:rsidRDefault="005C061F" w:rsidP="00B15727">
            <w:r w:rsidRPr="005234D4">
              <w:t>close</w:t>
            </w:r>
            <w:r w:rsidRPr="005234D4">
              <w:br/>
              <w:t>open</w:t>
            </w:r>
            <w:r w:rsidRPr="005234D4">
              <w:br/>
              <w:t xml:space="preserve">dup </w:t>
            </w:r>
          </w:p>
          <w:p w14:paraId="694A7BB9" w14:textId="77777777" w:rsidR="005C061F" w:rsidRDefault="005C061F" w:rsidP="00B15727">
            <w:r w:rsidRPr="005234D4">
              <w:t>unlink</w:t>
            </w:r>
          </w:p>
        </w:tc>
        <w:tc>
          <w:tcPr>
            <w:tcW w:w="2383" w:type="dxa"/>
          </w:tcPr>
          <w:p w14:paraId="697957D9" w14:textId="77777777" w:rsidR="005C061F" w:rsidRDefault="005C061F" w:rsidP="00B15727">
            <w:r>
              <w:t>To do action of close, open, duplicate, unlink the file descriptor</w:t>
            </w:r>
          </w:p>
        </w:tc>
      </w:tr>
    </w:tbl>
    <w:p w14:paraId="296A5C40" w14:textId="06AE9D6B" w:rsidR="00D04FE5" w:rsidRDefault="00D04FE5" w:rsidP="00950D49"/>
    <w:p w14:paraId="73D9BFB9" w14:textId="44F73DFF" w:rsidR="003E6D3E" w:rsidRDefault="003E6D3E" w:rsidP="00950D49"/>
    <w:p w14:paraId="5C1231C2" w14:textId="1D896F91" w:rsidR="00C37387" w:rsidRDefault="00C37387" w:rsidP="00950D49"/>
    <w:p w14:paraId="3C89C20D" w14:textId="6AA8567C" w:rsidR="00C37387" w:rsidRDefault="00C37387" w:rsidP="00950D49"/>
    <w:p w14:paraId="570AD2F3" w14:textId="56BEE96E" w:rsidR="00C37387" w:rsidRDefault="00C37387" w:rsidP="00950D49"/>
    <w:p w14:paraId="736D3707" w14:textId="62696F09" w:rsidR="003E6D3E" w:rsidRDefault="003E6D3E" w:rsidP="00950D49"/>
    <w:p w14:paraId="0AEB439B" w14:textId="36BBC848" w:rsidR="003E6D3E" w:rsidRDefault="003E6D3E" w:rsidP="003E6D3E">
      <w:pPr>
        <w:pStyle w:val="Heading2"/>
        <w:numPr>
          <w:ilvl w:val="1"/>
          <w:numId w:val="1"/>
        </w:numPr>
        <w:tabs>
          <w:tab w:val="clear" w:pos="576"/>
        </w:tabs>
        <w:ind w:left="510" w:hanging="510"/>
      </w:pPr>
      <w:bookmarkStart w:id="170" w:name="_Toc516684875"/>
      <w:r>
        <w:lastRenderedPageBreak/>
        <w:t>+++Command: Switch from Data Mode to Command Mode</w:t>
      </w:r>
      <w:bookmarkEnd w:id="170"/>
    </w:p>
    <w:p w14:paraId="7E8D4648" w14:textId="77777777" w:rsidR="003E6D3E" w:rsidRDefault="003E6D3E" w:rsidP="003E6D3E">
      <w:pPr>
        <w:pStyle w:val="Heading3"/>
        <w:numPr>
          <w:ilvl w:val="2"/>
          <w:numId w:val="1"/>
        </w:numPr>
      </w:pPr>
      <w:bookmarkStart w:id="171" w:name="_Toc516684876"/>
      <w:r>
        <w:t>Syntax</w:t>
      </w:r>
      <w:bookmarkEnd w:id="171"/>
    </w:p>
    <w:p w14:paraId="0CCE221C" w14:textId="2626FFC9" w:rsidR="003E6D3E" w:rsidRPr="00722097" w:rsidRDefault="003E6D3E" w:rsidP="003E6D3E">
      <w:pPr>
        <w:autoSpaceDE w:val="0"/>
        <w:autoSpaceDN w:val="0"/>
        <w:adjustRightInd w:val="0"/>
        <w:rPr>
          <w:rFonts w:asciiTheme="minorHAnsi" w:eastAsiaTheme="minorEastAsia" w:hAnsiTheme="minorHAnsi" w:cs="Arial"/>
          <w:color w:val="3D3E40"/>
          <w:szCs w:val="24"/>
          <w:lang w:val="en-US" w:eastAsia="zh-CN"/>
        </w:rPr>
      </w:pPr>
      <w:r>
        <w:rPr>
          <w:rFonts w:asciiTheme="minorHAnsi" w:hAnsiTheme="minorHAnsi"/>
          <w:szCs w:val="24"/>
        </w:rPr>
        <w:t>It suspends the data flow over the AT interface and switches to command mode.</w:t>
      </w:r>
    </w:p>
    <w:p w14:paraId="2CF241CE" w14:textId="77777777" w:rsidR="006C22D7" w:rsidRDefault="006C22D7" w:rsidP="003E6D3E">
      <w:pPr>
        <w:rPr>
          <w:rFonts w:asciiTheme="minorHAnsi" w:hAnsiTheme="minorHAnsi"/>
          <w:b/>
          <w:szCs w:val="24"/>
        </w:rPr>
      </w:pPr>
    </w:p>
    <w:p w14:paraId="5AFF39A7" w14:textId="6621777F" w:rsidR="003E6D3E" w:rsidRDefault="006C22D7" w:rsidP="003E6D3E">
      <w:pPr>
        <w:rPr>
          <w:rFonts w:asciiTheme="minorHAnsi" w:hAnsiTheme="minorHAnsi"/>
          <w:b/>
          <w:szCs w:val="24"/>
        </w:rPr>
      </w:pPr>
      <w:r w:rsidRPr="006C22D7">
        <w:rPr>
          <w:rFonts w:asciiTheme="minorHAnsi" w:hAnsiTheme="minorHAnsi"/>
          <w:b/>
          <w:szCs w:val="24"/>
        </w:rPr>
        <w:t>In Data mode:</w:t>
      </w:r>
    </w:p>
    <w:p w14:paraId="74AB7EEB" w14:textId="4172F4ED" w:rsidR="006C22D7" w:rsidRPr="006C22D7" w:rsidRDefault="006C22D7" w:rsidP="003E6D3E">
      <w:pPr>
        <w:rPr>
          <w:rFonts w:asciiTheme="minorHAnsi" w:hAnsiTheme="minorHAnsi"/>
          <w:szCs w:val="24"/>
        </w:rPr>
      </w:pPr>
      <w:r w:rsidRPr="006C22D7">
        <w:rPr>
          <w:rFonts w:asciiTheme="minorHAnsi" w:hAnsiTheme="minorHAnsi"/>
          <w:szCs w:val="24"/>
        </w:rPr>
        <w:t>+++</w:t>
      </w:r>
    </w:p>
    <w:p w14:paraId="722AFC17" w14:textId="77777777" w:rsidR="006C22D7" w:rsidRPr="006C22D7" w:rsidRDefault="006C22D7" w:rsidP="003E6D3E">
      <w:pPr>
        <w:rPr>
          <w:rFonts w:asciiTheme="minorHAnsi" w:hAnsiTheme="minorHAnsi"/>
          <w:b/>
          <w:szCs w:val="24"/>
        </w:rPr>
      </w:pPr>
    </w:p>
    <w:p w14:paraId="0C539F53" w14:textId="77777777" w:rsidR="003E6D3E" w:rsidRPr="00C60B8D" w:rsidRDefault="003E6D3E" w:rsidP="003E6D3E">
      <w:pPr>
        <w:rPr>
          <w:rFonts w:asciiTheme="minorHAnsi" w:hAnsiTheme="minorHAnsi"/>
          <w:b/>
          <w:szCs w:val="24"/>
        </w:rPr>
      </w:pPr>
      <w:r w:rsidRPr="00C60B8D">
        <w:rPr>
          <w:rFonts w:asciiTheme="minorHAnsi" w:hAnsiTheme="minorHAnsi"/>
          <w:b/>
          <w:szCs w:val="24"/>
        </w:rPr>
        <w:t>Response</w:t>
      </w:r>
    </w:p>
    <w:p w14:paraId="7F13FCF4" w14:textId="78B36901" w:rsidR="003E6D3E" w:rsidRDefault="003E6D3E" w:rsidP="003E6D3E">
      <w:pPr>
        <w:rPr>
          <w:rFonts w:asciiTheme="minorHAnsi" w:hAnsiTheme="minorHAnsi"/>
          <w:szCs w:val="24"/>
        </w:rPr>
      </w:pPr>
    </w:p>
    <w:p w14:paraId="7B4469C9" w14:textId="2A6B4E97" w:rsidR="003E6D3E" w:rsidRPr="003E6D3E" w:rsidRDefault="003E6D3E" w:rsidP="003E6D3E">
      <w:pPr>
        <w:rPr>
          <w:rFonts w:asciiTheme="minorHAnsi" w:hAnsiTheme="minorHAnsi"/>
          <w:szCs w:val="24"/>
        </w:rPr>
      </w:pPr>
      <w:r>
        <w:rPr>
          <w:rFonts w:asciiTheme="minorHAnsi" w:hAnsiTheme="minorHAnsi"/>
          <w:szCs w:val="24"/>
        </w:rPr>
        <w:t>Ok</w:t>
      </w:r>
    </w:p>
    <w:p w14:paraId="0A9B3C95" w14:textId="77777777" w:rsidR="003E6D3E" w:rsidRDefault="003E6D3E" w:rsidP="003E6D3E">
      <w:pPr>
        <w:pStyle w:val="Heading3"/>
        <w:numPr>
          <w:ilvl w:val="2"/>
          <w:numId w:val="1"/>
        </w:numPr>
      </w:pPr>
      <w:bookmarkStart w:id="172" w:name="_Toc516684877"/>
      <w:r>
        <w:t>Examples</w:t>
      </w:r>
      <w:bookmarkEnd w:id="172"/>
    </w:p>
    <w:p w14:paraId="006FDDA6" w14:textId="77777777" w:rsidR="003E6D3E" w:rsidRPr="007A7BC8" w:rsidRDefault="003E6D3E" w:rsidP="003E6D3E">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5E96E1A6" w14:textId="77777777" w:rsidR="003E6D3E" w:rsidRPr="0008229B" w:rsidRDefault="003E6D3E" w:rsidP="003E6D3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5D5B8DEC"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1C607C44" w14:textId="77777777" w:rsidR="003E6D3E" w:rsidRPr="0008229B" w:rsidRDefault="003E6D3E" w:rsidP="003E6D3E">
      <w:pPr>
        <w:rPr>
          <w:rFonts w:asciiTheme="minorHAnsi" w:eastAsiaTheme="minorEastAsia" w:hAnsiTheme="minorHAnsi" w:cs="Arial"/>
          <w:bCs/>
          <w:szCs w:val="24"/>
          <w:lang w:val="en-US" w:eastAsia="zh-CN"/>
        </w:rPr>
      </w:pPr>
    </w:p>
    <w:p w14:paraId="3C8BF4E6"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AT+KTCPCFG=1,0,"www.google.com",80</w:t>
      </w:r>
    </w:p>
    <w:p w14:paraId="603EFE3C"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6BAC261A" w14:textId="77777777" w:rsidR="003E6D3E" w:rsidRPr="0008229B" w:rsidRDefault="003E6D3E" w:rsidP="003E6D3E">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463E9946" w14:textId="77777777" w:rsidR="003E6D3E" w:rsidRPr="0008229B" w:rsidRDefault="003E6D3E" w:rsidP="003E6D3E">
      <w:pPr>
        <w:rPr>
          <w:rFonts w:asciiTheme="minorHAnsi" w:hAnsiTheme="minorHAnsi" w:cs="Arial"/>
          <w:szCs w:val="24"/>
        </w:rPr>
      </w:pPr>
    </w:p>
    <w:p w14:paraId="6A8AE692"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p>
    <w:p w14:paraId="6DBC6E91"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70EA905B" w14:textId="36049FA3" w:rsidR="003E6D3E" w:rsidRPr="0008229B" w:rsidRDefault="004834C8" w:rsidP="003E6D3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+KTCP_IND: 1,1</w:t>
      </w:r>
    </w:p>
    <w:p w14:paraId="71B0F19C"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AT+KTCPSND=1,18</w:t>
      </w:r>
    </w:p>
    <w:p w14:paraId="2C31E5EF" w14:textId="77777777" w:rsidR="003E6D3E" w:rsidRPr="0008229B" w:rsidRDefault="003E6D3E" w:rsidP="003E6D3E">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CONNECT</w:t>
      </w:r>
    </w:p>
    <w:p w14:paraId="4524AF65" w14:textId="577BE0F4" w:rsidR="003E6D3E" w:rsidRDefault="003E6D3E" w:rsidP="003E6D3E">
      <w:pPr>
        <w:rPr>
          <w:b/>
        </w:rPr>
      </w:pPr>
    </w:p>
    <w:p w14:paraId="4078B3C1" w14:textId="6250A74C" w:rsidR="003E6D3E" w:rsidRDefault="003E6D3E" w:rsidP="003E6D3E">
      <w:pPr>
        <w:rPr>
          <w:b/>
        </w:rPr>
      </w:pPr>
      <w:r>
        <w:rPr>
          <w:b/>
        </w:rPr>
        <w:t>Execution Step:</w:t>
      </w:r>
    </w:p>
    <w:p w14:paraId="498E3C22" w14:textId="11FBFE7B" w:rsidR="003E6D3E" w:rsidRDefault="003E6D3E" w:rsidP="003E6D3E">
      <w:r w:rsidRPr="003E6D3E">
        <w:t>+++</w:t>
      </w:r>
    </w:p>
    <w:p w14:paraId="0B5E6671" w14:textId="77777777" w:rsidR="003E6D3E" w:rsidRPr="003E6D3E" w:rsidRDefault="003E6D3E" w:rsidP="003E6D3E"/>
    <w:p w14:paraId="554B155F" w14:textId="7612AA85" w:rsidR="003E6D3E" w:rsidRPr="0008229B" w:rsidRDefault="003E6D3E" w:rsidP="003E6D3E">
      <w:pPr>
        <w:rPr>
          <w:b/>
        </w:rPr>
      </w:pPr>
      <w:r w:rsidRPr="0008229B">
        <w:rPr>
          <w:b/>
        </w:rPr>
        <w:t>Response</w:t>
      </w:r>
    </w:p>
    <w:p w14:paraId="3C7FC5AA" w14:textId="08EEFD51" w:rsidR="003E6D3E" w:rsidRDefault="003E6D3E" w:rsidP="003E6D3E">
      <w:pPr>
        <w:rPr>
          <w:rFonts w:asciiTheme="minorHAnsi" w:hAnsiTheme="minorHAnsi"/>
          <w:szCs w:val="24"/>
        </w:rPr>
      </w:pPr>
      <w:r>
        <w:rPr>
          <w:rFonts w:asciiTheme="minorHAnsi" w:hAnsiTheme="minorHAnsi"/>
          <w:szCs w:val="24"/>
        </w:rPr>
        <w:t>OK</w:t>
      </w:r>
    </w:p>
    <w:p w14:paraId="5378C3CC" w14:textId="6E4B79B2" w:rsidR="003E6D3E" w:rsidRDefault="003E6D3E" w:rsidP="003E6D3E">
      <w:pPr>
        <w:rPr>
          <w:rFonts w:asciiTheme="minorHAnsi" w:hAnsiTheme="minorHAnsi"/>
          <w:szCs w:val="24"/>
        </w:rPr>
      </w:pPr>
    </w:p>
    <w:p w14:paraId="6088908E" w14:textId="28D9C334" w:rsidR="003E6D3E" w:rsidRDefault="003E6D3E" w:rsidP="003E6D3E">
      <w:pPr>
        <w:rPr>
          <w:rFonts w:asciiTheme="minorHAnsi" w:hAnsiTheme="minorHAnsi"/>
          <w:szCs w:val="24"/>
        </w:rPr>
      </w:pPr>
    </w:p>
    <w:p w14:paraId="45227270" w14:textId="37826458" w:rsidR="003E6D3E" w:rsidRDefault="003E6D3E" w:rsidP="003E6D3E">
      <w:pPr>
        <w:rPr>
          <w:rFonts w:asciiTheme="minorHAnsi" w:hAnsiTheme="minorHAnsi"/>
          <w:szCs w:val="24"/>
        </w:rPr>
      </w:pPr>
    </w:p>
    <w:p w14:paraId="205043E3" w14:textId="32C28F55" w:rsidR="003E6D3E" w:rsidRDefault="003E6D3E" w:rsidP="003E6D3E">
      <w:pPr>
        <w:rPr>
          <w:rFonts w:asciiTheme="minorHAnsi" w:hAnsiTheme="minorHAnsi"/>
          <w:szCs w:val="24"/>
        </w:rPr>
      </w:pPr>
    </w:p>
    <w:p w14:paraId="6D016FA4" w14:textId="7AAB3612" w:rsidR="003E6D3E" w:rsidRDefault="003E6D3E" w:rsidP="003E6D3E">
      <w:pPr>
        <w:rPr>
          <w:rFonts w:asciiTheme="minorHAnsi" w:hAnsiTheme="minorHAnsi"/>
          <w:szCs w:val="24"/>
        </w:rPr>
      </w:pPr>
    </w:p>
    <w:p w14:paraId="1546570A" w14:textId="0D69BE0B" w:rsidR="003E6D3E" w:rsidRDefault="003E6D3E" w:rsidP="003E6D3E">
      <w:pPr>
        <w:rPr>
          <w:rFonts w:asciiTheme="minorHAnsi" w:hAnsiTheme="minorHAnsi"/>
          <w:szCs w:val="24"/>
        </w:rPr>
      </w:pPr>
    </w:p>
    <w:p w14:paraId="2CAC732E" w14:textId="501D1649" w:rsidR="003E6D3E" w:rsidRDefault="003E6D3E" w:rsidP="003E6D3E">
      <w:pPr>
        <w:rPr>
          <w:rFonts w:asciiTheme="minorHAnsi" w:hAnsiTheme="minorHAnsi"/>
          <w:szCs w:val="24"/>
        </w:rPr>
      </w:pPr>
    </w:p>
    <w:p w14:paraId="06ECC8F6" w14:textId="3A13BA3D" w:rsidR="003E6D3E" w:rsidRDefault="003E6D3E" w:rsidP="003E6D3E">
      <w:pPr>
        <w:rPr>
          <w:rFonts w:asciiTheme="minorHAnsi" w:hAnsiTheme="minorHAnsi"/>
          <w:szCs w:val="24"/>
        </w:rPr>
      </w:pPr>
    </w:p>
    <w:p w14:paraId="0926CF58" w14:textId="3B6A054A" w:rsidR="003E6D3E" w:rsidRPr="0008229B" w:rsidRDefault="003E6D3E" w:rsidP="003E6D3E">
      <w:pPr>
        <w:rPr>
          <w:rFonts w:asciiTheme="minorHAnsi" w:hAnsiTheme="minorHAnsi"/>
          <w:szCs w:val="24"/>
        </w:rPr>
      </w:pPr>
    </w:p>
    <w:p w14:paraId="7527F5A7" w14:textId="77777777" w:rsidR="003E6D3E" w:rsidRPr="00656BB0" w:rsidRDefault="003E6D3E" w:rsidP="003E6D3E">
      <w:pPr>
        <w:pStyle w:val="Heading3"/>
        <w:numPr>
          <w:ilvl w:val="2"/>
          <w:numId w:val="1"/>
        </w:numPr>
      </w:pPr>
      <w:bookmarkStart w:id="173" w:name="_Toc516684878"/>
      <w:r w:rsidRPr="00AD4BF8">
        <w:lastRenderedPageBreak/>
        <w:t>Sequence</w:t>
      </w:r>
      <w:r>
        <w:t xml:space="preserve"> Diagram</w:t>
      </w:r>
      <w:bookmarkEnd w:id="173"/>
    </w:p>
    <w:p w14:paraId="1907F717" w14:textId="77777777" w:rsidR="003E6D3E" w:rsidRDefault="003E6D3E" w:rsidP="003E6D3E">
      <w:pPr>
        <w:rPr>
          <w:lang w:val="en-US"/>
        </w:rPr>
      </w:pPr>
    </w:p>
    <w:p w14:paraId="619EE4BA" w14:textId="77777777" w:rsidR="003E6D3E" w:rsidRPr="00330247" w:rsidRDefault="003E6D3E" w:rsidP="003E6D3E">
      <w:r w:rsidRPr="00215EAC">
        <w:rPr>
          <w:rFonts w:ascii="Arial" w:hAnsi="Arial" w:cs="Arial"/>
          <w:noProof/>
          <w:lang w:val="en-US"/>
        </w:rPr>
        <mc:AlternateContent>
          <mc:Choice Requires="wps">
            <w:drawing>
              <wp:anchor distT="0" distB="0" distL="114300" distR="114300" simplePos="0" relativeHeight="253474816" behindDoc="0" locked="0" layoutInCell="1" allowOverlap="1" wp14:anchorId="5DA3E05E" wp14:editId="72E3651D">
                <wp:simplePos x="0" y="0"/>
                <wp:positionH relativeFrom="column">
                  <wp:posOffset>1866900</wp:posOffset>
                </wp:positionH>
                <wp:positionV relativeFrom="paragraph">
                  <wp:posOffset>8890</wp:posOffset>
                </wp:positionV>
                <wp:extent cx="1143000" cy="640080"/>
                <wp:effectExtent l="0" t="0" r="19050" b="26670"/>
                <wp:wrapNone/>
                <wp:docPr id="834" name="Rectangle 83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B282034" w14:textId="77777777" w:rsidR="00944514" w:rsidRDefault="00944514" w:rsidP="003E6D3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3E05E" id="Rectangle 834" o:spid="_x0000_s1989" style="position:absolute;margin-left:147pt;margin-top:.7pt;width:90pt;height:50.4pt;z-index:25347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" fillcolor="#c0504d [3205]" strokecolor="#5a5a5a [2109]" strokeweight="1pt">
                <v:textbox>
                  <w:txbxContent>
                    <w:p w14:paraId="5B282034" w14:textId="77777777" w:rsidR="00944514" w:rsidRDefault="00944514" w:rsidP="003E6D3E">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477888" behindDoc="0" locked="0" layoutInCell="1" allowOverlap="1" wp14:anchorId="18AB0A1D" wp14:editId="74AFC8AF">
                <wp:simplePos x="0" y="0"/>
                <wp:positionH relativeFrom="rightMargin">
                  <wp:align>left</wp:align>
                </wp:positionH>
                <wp:positionV relativeFrom="paragraph">
                  <wp:posOffset>18415</wp:posOffset>
                </wp:positionV>
                <wp:extent cx="731520" cy="640080"/>
                <wp:effectExtent l="0" t="0" r="11430" b="26670"/>
                <wp:wrapNone/>
                <wp:docPr id="839" name="Rectangle 839"/>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435AAB4" w14:textId="77777777" w:rsidR="00944514" w:rsidRDefault="00944514" w:rsidP="003E6D3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B0A1D" id="Rectangle 839" o:spid="_x0000_s1990" style="position:absolute;margin-left:0;margin-top:1.45pt;width:57.6pt;height:50.4pt;z-index:2534778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" fillcolor="#8064a2 [3207]" strokecolor="#5a5a5a [2109]" strokeweight="1pt">
                <v:textbox>
                  <w:txbxContent>
                    <w:p w14:paraId="1435AAB4" w14:textId="77777777" w:rsidR="00944514" w:rsidRDefault="00944514" w:rsidP="003E6D3E">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3476864" behindDoc="0" locked="0" layoutInCell="1" allowOverlap="1" wp14:anchorId="16B2CCB9" wp14:editId="6464A574">
                <wp:simplePos x="0" y="0"/>
                <wp:positionH relativeFrom="column">
                  <wp:posOffset>4229100</wp:posOffset>
                </wp:positionH>
                <wp:positionV relativeFrom="paragraph">
                  <wp:posOffset>31115</wp:posOffset>
                </wp:positionV>
                <wp:extent cx="819150" cy="640080"/>
                <wp:effectExtent l="0" t="0" r="19050" b="26670"/>
                <wp:wrapNone/>
                <wp:docPr id="996" name="Rectangle 996"/>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01FDCAC" w14:textId="6615129C" w:rsidR="00944514" w:rsidRDefault="00944514" w:rsidP="003E6D3E">
                            <w:pPr>
                              <w:jc w:val="center"/>
                            </w:pPr>
                            <w:r>
                              <w:t xml:space="preserve">Port Service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2CCB9" id="Rectangle 996" o:spid="_x0000_s1991" style="position:absolute;margin-left:333pt;margin-top:2.45pt;width:64.5pt;height:50.4pt;z-index:2534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" fillcolor="#c0504d [3205]" strokecolor="#243f60 [1604]" strokeweight="1pt">
                <v:textbox>
                  <w:txbxContent>
                    <w:p w14:paraId="301FDCAC" w14:textId="6615129C" w:rsidR="00944514" w:rsidRDefault="00944514" w:rsidP="003E6D3E">
                      <w:pPr>
                        <w:jc w:val="center"/>
                      </w:pPr>
                      <w:r>
                        <w:t xml:space="preserve">Port Service </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475840" behindDoc="0" locked="0" layoutInCell="1" allowOverlap="1" wp14:anchorId="042C4197" wp14:editId="30DCE74B">
                <wp:simplePos x="0" y="0"/>
                <wp:positionH relativeFrom="column">
                  <wp:posOffset>3086100</wp:posOffset>
                </wp:positionH>
                <wp:positionV relativeFrom="paragraph">
                  <wp:posOffset>18415</wp:posOffset>
                </wp:positionV>
                <wp:extent cx="1047750" cy="640080"/>
                <wp:effectExtent l="0" t="0" r="19050" b="26670"/>
                <wp:wrapNone/>
                <wp:docPr id="1033" name="Rectangle 1033"/>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642BE79" w14:textId="77777777" w:rsidR="00944514" w:rsidRDefault="00944514" w:rsidP="003E6D3E">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C4197" id="Rectangle 1033" o:spid="_x0000_s1992" style="position:absolute;margin-left:243pt;margin-top:1.45pt;width:82.5pt;height:50.4pt;z-index:2534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" fillcolor="#c0504d [3205]" strokecolor="#243f60 [1604]" strokeweight="1pt">
                <v:textbox>
                  <w:txbxContent>
                    <w:p w14:paraId="2642BE79" w14:textId="77777777" w:rsidR="00944514" w:rsidRDefault="00944514" w:rsidP="003E6D3E">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473792" behindDoc="0" locked="0" layoutInCell="1" allowOverlap="1" wp14:anchorId="25A1ECE2" wp14:editId="50095C43">
                <wp:simplePos x="0" y="0"/>
                <wp:positionH relativeFrom="column">
                  <wp:posOffset>933450</wp:posOffset>
                </wp:positionH>
                <wp:positionV relativeFrom="paragraph">
                  <wp:posOffset>18415</wp:posOffset>
                </wp:positionV>
                <wp:extent cx="828675" cy="640080"/>
                <wp:effectExtent l="0" t="0" r="28575" b="26670"/>
                <wp:wrapNone/>
                <wp:docPr id="1101" name="Rectangle 110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EA14036" w14:textId="77777777" w:rsidR="00944514" w:rsidRDefault="00944514" w:rsidP="003E6D3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1ECE2" id="Rectangle 1101" o:spid="_x0000_s1993" style="position:absolute;margin-left:73.5pt;margin-top:1.45pt;width:65.25pt;height:50.4pt;z-index:2534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" fillcolor="#4f81bd [3204]" strokecolor="#5a5a5a [2109]" strokeweight="1pt">
                <v:textbox>
                  <w:txbxContent>
                    <w:p w14:paraId="1EA14036" w14:textId="77777777" w:rsidR="00944514" w:rsidRDefault="00944514" w:rsidP="003E6D3E">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3472768" behindDoc="0" locked="0" layoutInCell="1" allowOverlap="1" wp14:anchorId="12255F18" wp14:editId="3EBDCCA6">
                <wp:simplePos x="0" y="0"/>
                <wp:positionH relativeFrom="margin">
                  <wp:posOffset>0</wp:posOffset>
                </wp:positionH>
                <wp:positionV relativeFrom="paragraph">
                  <wp:posOffset>0</wp:posOffset>
                </wp:positionV>
                <wp:extent cx="822325" cy="640080"/>
                <wp:effectExtent l="0" t="0" r="15875" b="26670"/>
                <wp:wrapNone/>
                <wp:docPr id="1142" name="Rectangle 114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228350" w14:textId="77777777" w:rsidR="00944514" w:rsidRDefault="00944514" w:rsidP="003E6D3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55F18" id="Rectangle 1142" o:spid="_x0000_s1994" style="position:absolute;margin-left:0;margin-top:0;width:64.75pt;height:50.4pt;z-index:25347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" fillcolor="#f79646 [3209]" strokecolor="#5a5a5a [2109]" strokeweight="1pt">
                <v:textbox>
                  <w:txbxContent>
                    <w:p w14:paraId="61228350" w14:textId="77777777" w:rsidR="00944514" w:rsidRDefault="00944514" w:rsidP="003E6D3E">
                      <w:pPr>
                        <w:jc w:val="center"/>
                      </w:pPr>
                      <w:r>
                        <w:t>Host with Linux OS</w:t>
                      </w:r>
                    </w:p>
                  </w:txbxContent>
                </v:textbox>
                <w10:wrap anchorx="margin"/>
              </v:rect>
            </w:pict>
          </mc:Fallback>
        </mc:AlternateContent>
      </w:r>
    </w:p>
    <w:p w14:paraId="27B99654" w14:textId="77777777" w:rsidR="003E6D3E" w:rsidRDefault="003E6D3E" w:rsidP="003E6D3E">
      <w:pPr>
        <w:rPr>
          <w:lang w:val="en-US"/>
        </w:rPr>
      </w:pPr>
    </w:p>
    <w:p w14:paraId="15C8D76E" w14:textId="77777777" w:rsidR="003E6D3E" w:rsidRDefault="003E6D3E" w:rsidP="003E6D3E">
      <w:pPr>
        <w:rPr>
          <w:lang w:val="en-US"/>
        </w:rPr>
      </w:pPr>
    </w:p>
    <w:p w14:paraId="154B4EC8" w14:textId="0D0C7FD3" w:rsidR="003E6D3E" w:rsidRDefault="003E6D3E" w:rsidP="003E6D3E">
      <w:pPr>
        <w:rPr>
          <w:lang w:val="en-US"/>
        </w:rPr>
      </w:pPr>
      <w:r>
        <w:rPr>
          <w:noProof/>
          <w:lang w:val="en-US"/>
        </w:rPr>
        <mc:AlternateContent>
          <mc:Choice Requires="wps">
            <w:drawing>
              <wp:anchor distT="0" distB="0" distL="114300" distR="114300" simplePos="0" relativeHeight="253464576" behindDoc="0" locked="0" layoutInCell="1" allowOverlap="1" wp14:anchorId="1260C73C" wp14:editId="25C814DA">
                <wp:simplePos x="0" y="0"/>
                <wp:positionH relativeFrom="column">
                  <wp:posOffset>1247775</wp:posOffset>
                </wp:positionH>
                <wp:positionV relativeFrom="paragraph">
                  <wp:posOffset>79375</wp:posOffset>
                </wp:positionV>
                <wp:extent cx="0" cy="5943600"/>
                <wp:effectExtent l="0" t="0" r="19050" b="19050"/>
                <wp:wrapNone/>
                <wp:docPr id="1143" name="Straight Connector 1143"/>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F4582" id="Straight Connector 1143" o:spid="_x0000_s1026" style="position:absolute;flip:x;z-index:2534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3465600" behindDoc="0" locked="0" layoutInCell="1" allowOverlap="1" wp14:anchorId="07D4B0B0" wp14:editId="058AF9FA">
                <wp:simplePos x="0" y="0"/>
                <wp:positionH relativeFrom="column">
                  <wp:posOffset>2476500</wp:posOffset>
                </wp:positionH>
                <wp:positionV relativeFrom="paragraph">
                  <wp:posOffset>113030</wp:posOffset>
                </wp:positionV>
                <wp:extent cx="0" cy="5943600"/>
                <wp:effectExtent l="0" t="0" r="19050" b="19050"/>
                <wp:wrapNone/>
                <wp:docPr id="1144" name="Straight Connector 1144"/>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9F893" id="Straight Connector 1144" o:spid="_x0000_s1026" style="position:absolute;z-index:2534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3468672" behindDoc="0" locked="0" layoutInCell="1" allowOverlap="1" wp14:anchorId="3FA49B7A" wp14:editId="28ED5EE1">
                <wp:simplePos x="0" y="0"/>
                <wp:positionH relativeFrom="margin">
                  <wp:posOffset>5818505</wp:posOffset>
                </wp:positionH>
                <wp:positionV relativeFrom="paragraph">
                  <wp:posOffset>97790</wp:posOffset>
                </wp:positionV>
                <wp:extent cx="0" cy="5943600"/>
                <wp:effectExtent l="0" t="0" r="19050" b="19050"/>
                <wp:wrapNone/>
                <wp:docPr id="1145" name="Straight Connector 1145"/>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F29E1C" id="Straight Connector 1145" o:spid="_x0000_s1026" style="position:absolute;flip:x;z-index:25346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" strokecolor="#4a7ebb">
                <w10:wrap anchorx="margin"/>
              </v:line>
            </w:pict>
          </mc:Fallback>
        </mc:AlternateContent>
      </w:r>
      <w:r>
        <w:rPr>
          <w:noProof/>
          <w:lang w:val="en-US"/>
        </w:rPr>
        <mc:AlternateContent>
          <mc:Choice Requires="wps">
            <w:drawing>
              <wp:anchor distT="0" distB="0" distL="114300" distR="114300" simplePos="0" relativeHeight="253467648" behindDoc="0" locked="0" layoutInCell="1" allowOverlap="1" wp14:anchorId="355DA31F" wp14:editId="6447BDBE">
                <wp:simplePos x="0" y="0"/>
                <wp:positionH relativeFrom="column">
                  <wp:posOffset>4627880</wp:posOffset>
                </wp:positionH>
                <wp:positionV relativeFrom="paragraph">
                  <wp:posOffset>107950</wp:posOffset>
                </wp:positionV>
                <wp:extent cx="0" cy="5943600"/>
                <wp:effectExtent l="0" t="0" r="19050" b="19050"/>
                <wp:wrapNone/>
                <wp:docPr id="1146" name="Straight Connector 1146"/>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87DEF" id="Straight Connector 1146" o:spid="_x0000_s1026" style="position:absolute;flip:x;z-index:2534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3466624" behindDoc="0" locked="0" layoutInCell="1" allowOverlap="1" wp14:anchorId="2F4707ED" wp14:editId="5307EA22">
                <wp:simplePos x="0" y="0"/>
                <wp:positionH relativeFrom="column">
                  <wp:posOffset>3630295</wp:posOffset>
                </wp:positionH>
                <wp:positionV relativeFrom="paragraph">
                  <wp:posOffset>78740</wp:posOffset>
                </wp:positionV>
                <wp:extent cx="0" cy="5943600"/>
                <wp:effectExtent l="0" t="0" r="19050" b="19050"/>
                <wp:wrapNone/>
                <wp:docPr id="1147" name="Straight Connector 1147"/>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115B2" id="Straight Connector 1147" o:spid="_x0000_s1026" style="position:absolute;flip:x;z-index:2534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3463552" behindDoc="0" locked="0" layoutInCell="1" allowOverlap="1" wp14:anchorId="71AE0ECA" wp14:editId="3D7A3F90">
                <wp:simplePos x="0" y="0"/>
                <wp:positionH relativeFrom="column">
                  <wp:posOffset>361950</wp:posOffset>
                </wp:positionH>
                <wp:positionV relativeFrom="paragraph">
                  <wp:posOffset>95885</wp:posOffset>
                </wp:positionV>
                <wp:extent cx="0" cy="5943600"/>
                <wp:effectExtent l="0" t="0" r="19050" b="19050"/>
                <wp:wrapNone/>
                <wp:docPr id="1148" name="Straight Connector 1148"/>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7E2B6" id="Straight Connector 1148" o:spid="_x0000_s1026" style="position:absolute;z-index:2534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" strokecolor="#4579b8 [3044]"/>
            </w:pict>
          </mc:Fallback>
        </mc:AlternateContent>
      </w:r>
      <w:r>
        <w:rPr>
          <w:lang w:val="en-US"/>
        </w:rPr>
        <w:t xml:space="preserve"> </w:t>
      </w:r>
    </w:p>
    <w:p w14:paraId="051A1D56" w14:textId="4C2C073B" w:rsidR="003E6D3E" w:rsidRDefault="004834C8" w:rsidP="003E6D3E">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26784" behindDoc="0" locked="0" layoutInCell="1" allowOverlap="1" wp14:anchorId="61538CBB" wp14:editId="46DB8C20">
                <wp:simplePos x="0" y="0"/>
                <wp:positionH relativeFrom="column">
                  <wp:posOffset>161925</wp:posOffset>
                </wp:positionH>
                <wp:positionV relativeFrom="paragraph">
                  <wp:posOffset>137795</wp:posOffset>
                </wp:positionV>
                <wp:extent cx="1762125" cy="704850"/>
                <wp:effectExtent l="57150" t="38100" r="85725" b="95250"/>
                <wp:wrapNone/>
                <wp:docPr id="1986" name="Rectangle 198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883D5C1" w14:textId="77777777" w:rsidR="00944514" w:rsidRDefault="00944514" w:rsidP="004834C8">
                            <w:pPr>
                              <w:jc w:val="center"/>
                              <w:rPr>
                                <w:rFonts w:ascii="Arial" w:hAnsi="Arial" w:cs="Arial"/>
                                <w:sz w:val="20"/>
                              </w:rPr>
                            </w:pPr>
                            <w:r>
                              <w:rPr>
                                <w:rFonts w:ascii="Arial" w:hAnsi="Arial" w:cs="Arial"/>
                                <w:sz w:val="20"/>
                              </w:rPr>
                              <w:t>As part of “AT+KTCPSND” command execution</w:t>
                            </w:r>
                          </w:p>
                          <w:p w14:paraId="79C4F147" w14:textId="7225AFBA" w:rsidR="00944514" w:rsidRPr="00755387" w:rsidRDefault="00944514" w:rsidP="004834C8">
                            <w:pPr>
                              <w:jc w:val="center"/>
                              <w:rPr>
                                <w:rFonts w:ascii="Arial" w:hAnsi="Arial" w:cs="Arial"/>
                                <w:sz w:val="20"/>
                              </w:rPr>
                            </w:pPr>
                            <w:r>
                              <w:rPr>
                                <w:rFonts w:ascii="Arial" w:hAnsi="Arial" w:cs="Arial"/>
                                <w:sz w:val="20"/>
                              </w:rPr>
                              <w:t xml:space="preserve">(During “data mode”)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538CBB" id="Rectangle 1986" o:spid="_x0000_s1995" style="position:absolute;margin-left:12.75pt;margin-top:10.85pt;width:138.75pt;height:55.5pt;z-index:25432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" fillcolor="#92d050" strokecolor="#92d050">
                <v:shadow on="t" color="black" opacity="24903f" origin=",.5" offset="0,.55556mm"/>
                <v:textbox>
                  <w:txbxContent>
                    <w:p w14:paraId="2883D5C1" w14:textId="77777777" w:rsidR="00944514" w:rsidRDefault="00944514" w:rsidP="004834C8">
                      <w:pPr>
                        <w:jc w:val="center"/>
                        <w:rPr>
                          <w:rFonts w:ascii="Arial" w:hAnsi="Arial" w:cs="Arial"/>
                          <w:sz w:val="20"/>
                        </w:rPr>
                      </w:pPr>
                      <w:r>
                        <w:rPr>
                          <w:rFonts w:ascii="Arial" w:hAnsi="Arial" w:cs="Arial"/>
                          <w:sz w:val="20"/>
                        </w:rPr>
                        <w:t>As part of “AT+KTCPSND” command execution</w:t>
                      </w:r>
                    </w:p>
                    <w:p w14:paraId="79C4F147" w14:textId="7225AFBA" w:rsidR="00944514" w:rsidRPr="00755387" w:rsidRDefault="00944514" w:rsidP="004834C8">
                      <w:pPr>
                        <w:jc w:val="center"/>
                        <w:rPr>
                          <w:rFonts w:ascii="Arial" w:hAnsi="Arial" w:cs="Arial"/>
                          <w:sz w:val="20"/>
                        </w:rPr>
                      </w:pPr>
                      <w:r>
                        <w:rPr>
                          <w:rFonts w:ascii="Arial" w:hAnsi="Arial" w:cs="Arial"/>
                          <w:sz w:val="20"/>
                        </w:rPr>
                        <w:t xml:space="preserve">(During “data mode”) </w:t>
                      </w:r>
                    </w:p>
                  </w:txbxContent>
                </v:textbox>
              </v:rect>
            </w:pict>
          </mc:Fallback>
        </mc:AlternateContent>
      </w:r>
    </w:p>
    <w:p w14:paraId="55E41514" w14:textId="6D756837" w:rsidR="003E6D3E" w:rsidRDefault="003E6D3E" w:rsidP="003E6D3E">
      <w:pPr>
        <w:rPr>
          <w:lang w:val="en-US"/>
        </w:rPr>
      </w:pPr>
    </w:p>
    <w:p w14:paraId="49A2BA49" w14:textId="77777777" w:rsidR="004834C8" w:rsidRDefault="003E6D3E" w:rsidP="003E6D3E">
      <w:pPr>
        <w:tabs>
          <w:tab w:val="left" w:pos="3015"/>
        </w:tabs>
        <w:contextualSpacing/>
        <w:rPr>
          <w:lang w:val="en-US"/>
        </w:rPr>
      </w:pPr>
      <w:r>
        <w:rPr>
          <w:lang w:val="en-US"/>
        </w:rPr>
        <w:t xml:space="preserve">                               </w:t>
      </w:r>
    </w:p>
    <w:p w14:paraId="7936DDC8" w14:textId="77777777" w:rsidR="004834C8" w:rsidRDefault="004834C8" w:rsidP="003E6D3E">
      <w:pPr>
        <w:tabs>
          <w:tab w:val="left" w:pos="3015"/>
        </w:tabs>
        <w:contextualSpacing/>
        <w:rPr>
          <w:lang w:val="en-US"/>
        </w:rPr>
      </w:pPr>
    </w:p>
    <w:p w14:paraId="1560F488" w14:textId="77777777" w:rsidR="004834C8" w:rsidRDefault="004834C8" w:rsidP="003E6D3E">
      <w:pPr>
        <w:tabs>
          <w:tab w:val="left" w:pos="3015"/>
        </w:tabs>
        <w:contextualSpacing/>
        <w:rPr>
          <w:lang w:val="en-US"/>
        </w:rPr>
      </w:pPr>
    </w:p>
    <w:p w14:paraId="28042579" w14:textId="77777777" w:rsidR="008B16AB" w:rsidRDefault="008B16AB" w:rsidP="003E6D3E">
      <w:pPr>
        <w:tabs>
          <w:tab w:val="left" w:pos="3015"/>
        </w:tabs>
        <w:contextualSpacing/>
        <w:rPr>
          <w:lang w:val="en-US"/>
        </w:rPr>
      </w:pPr>
    </w:p>
    <w:p w14:paraId="0ADD0BD7" w14:textId="380B6C65" w:rsidR="008B16AB" w:rsidRDefault="008B16AB" w:rsidP="003E6D3E">
      <w:pPr>
        <w:tabs>
          <w:tab w:val="left" w:pos="3015"/>
        </w:tabs>
        <w:contextualSpacing/>
        <w:rPr>
          <w:lang w:val="en-US"/>
        </w:rPr>
      </w:pPr>
      <w:r>
        <w:rPr>
          <w:lang w:val="en-US"/>
        </w:rPr>
        <w:t xml:space="preserve">                                      Read data from </w:t>
      </w:r>
    </w:p>
    <w:p w14:paraId="3FC6C5CE" w14:textId="294A2B45" w:rsidR="008B16AB" w:rsidRDefault="001F6A71" w:rsidP="003E6D3E">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81056" behindDoc="0" locked="0" layoutInCell="1" allowOverlap="1" wp14:anchorId="4C3D7250" wp14:editId="21A98E35">
                <wp:simplePos x="0" y="0"/>
                <wp:positionH relativeFrom="column">
                  <wp:posOffset>4010025</wp:posOffset>
                </wp:positionH>
                <wp:positionV relativeFrom="paragraph">
                  <wp:posOffset>90805</wp:posOffset>
                </wp:positionV>
                <wp:extent cx="1609725" cy="571500"/>
                <wp:effectExtent l="57150" t="38100" r="85725" b="95250"/>
                <wp:wrapNone/>
                <wp:docPr id="2104" name="Rectangle 2104"/>
                <wp:cNvGraphicFramePr/>
                <a:graphic xmlns:a="http://schemas.openxmlformats.org/drawingml/2006/main">
                  <a:graphicData uri="http://schemas.microsoft.com/office/word/2010/wordprocessingShape">
                    <wps:wsp>
                      <wps:cNvSpPr/>
                      <wps:spPr>
                        <a:xfrm>
                          <a:off x="0" y="0"/>
                          <a:ext cx="1609725" cy="5715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5210B00" w14:textId="2DBA33EF" w:rsidR="00944514" w:rsidRPr="00755387" w:rsidRDefault="00944514" w:rsidP="001F6A71">
                            <w:pPr>
                              <w:jc w:val="center"/>
                              <w:rPr>
                                <w:rFonts w:ascii="Arial" w:hAnsi="Arial" w:cs="Arial"/>
                                <w:sz w:val="20"/>
                              </w:rPr>
                            </w:pPr>
                            <w:r>
                              <w:rPr>
                                <w:rFonts w:ascii="Arial" w:hAnsi="Arial" w:cs="Arial"/>
                                <w:sz w:val="20"/>
                              </w:rPr>
                              <w:t xml:space="preserve"> GOTO CHECK PLUS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3D7250" id="Rectangle 2104" o:spid="_x0000_s1996" style="position:absolute;margin-left:315.75pt;margin-top:7.15pt;width:126.75pt;height:45pt;z-index:25438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" fillcolor="#92d050" strokecolor="#92d050">
                <v:shadow on="t" color="black" opacity="24903f" origin=",.5" offset="0,.55556mm"/>
                <v:textbox>
                  <w:txbxContent>
                    <w:p w14:paraId="55210B00" w14:textId="2DBA33EF" w:rsidR="00944514" w:rsidRPr="00755387" w:rsidRDefault="00944514" w:rsidP="001F6A71">
                      <w:pPr>
                        <w:jc w:val="center"/>
                        <w:rPr>
                          <w:rFonts w:ascii="Arial" w:hAnsi="Arial" w:cs="Arial"/>
                          <w:sz w:val="20"/>
                        </w:rPr>
                      </w:pPr>
                      <w:r>
                        <w:rPr>
                          <w:rFonts w:ascii="Arial" w:hAnsi="Arial" w:cs="Arial"/>
                          <w:sz w:val="20"/>
                        </w:rPr>
                        <w:t xml:space="preserve"> GOTO CHECK PLUS CONDITION</w:t>
                      </w:r>
                    </w:p>
                  </w:txbxContent>
                </v:textbox>
              </v:rect>
            </w:pict>
          </mc:Fallback>
        </mc:AlternateContent>
      </w:r>
      <w:r w:rsidR="008B16AB">
        <w:rPr>
          <w:lang w:val="en-US"/>
        </w:rPr>
        <w:t xml:space="preserve">                                      “Serial fd” monitor</w:t>
      </w:r>
    </w:p>
    <w:p w14:paraId="2A0979E2" w14:textId="57361A6F" w:rsidR="003E6D3E" w:rsidRDefault="003E6D3E" w:rsidP="003E6D3E">
      <w:pPr>
        <w:tabs>
          <w:tab w:val="left" w:pos="3015"/>
        </w:tabs>
        <w:contextualSpacing/>
        <w:rPr>
          <w:lang w:val="en-US"/>
        </w:rPr>
      </w:pPr>
      <w:r>
        <w:rPr>
          <w:lang w:val="en-US"/>
        </w:rPr>
        <w:t xml:space="preserve">           </w:t>
      </w:r>
      <w:r w:rsidR="001F6A71">
        <w:rPr>
          <w:lang w:val="en-US"/>
        </w:rPr>
        <w:t xml:space="preserve">                                                                              </w:t>
      </w:r>
    </w:p>
    <w:p w14:paraId="079F5204" w14:textId="7753B523" w:rsidR="00AC6603" w:rsidRDefault="001F6A71" w:rsidP="003E6D3E">
      <w:pPr>
        <w:tabs>
          <w:tab w:val="left" w:pos="3015"/>
        </w:tabs>
        <w:contextualSpacing/>
        <w:rPr>
          <w:lang w:val="en-US"/>
        </w:rPr>
      </w:pPr>
      <w:r>
        <w:rPr>
          <w:rFonts w:ascii="Arial" w:hAnsi="Arial" w:cs="Arial"/>
          <w:noProof/>
          <w:sz w:val="20"/>
          <w:lang w:val="en-US"/>
        </w:rPr>
        <mc:AlternateContent>
          <mc:Choice Requires="wps">
            <w:drawing>
              <wp:anchor distT="0" distB="0" distL="114300" distR="114300" simplePos="0" relativeHeight="254382080" behindDoc="0" locked="0" layoutInCell="1" allowOverlap="1" wp14:anchorId="6158F0DB" wp14:editId="3E1B1BA4">
                <wp:simplePos x="0" y="0"/>
                <wp:positionH relativeFrom="column">
                  <wp:posOffset>1247775</wp:posOffset>
                </wp:positionH>
                <wp:positionV relativeFrom="paragraph">
                  <wp:posOffset>42545</wp:posOffset>
                </wp:positionV>
                <wp:extent cx="2752725" cy="0"/>
                <wp:effectExtent l="38100" t="76200" r="0" b="95250"/>
                <wp:wrapNone/>
                <wp:docPr id="2105" name="Straight Arrow Connector 2105"/>
                <wp:cNvGraphicFramePr/>
                <a:graphic xmlns:a="http://schemas.openxmlformats.org/drawingml/2006/main">
                  <a:graphicData uri="http://schemas.microsoft.com/office/word/2010/wordprocessingShape">
                    <wps:wsp>
                      <wps:cNvCnPr/>
                      <wps:spPr>
                        <a:xfrm flipH="1">
                          <a:off x="0" y="0"/>
                          <a:ext cx="2752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D74658" id="Straight Arrow Connector 2105" o:spid="_x0000_s1026" type="#_x0000_t32" style="position:absolute;margin-left:98.25pt;margin-top:3.35pt;width:216.75pt;height:0;flip:x;z-index:25438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" strokecolor="#4579b8 [3044]">
                <v:stroke endarrow="block"/>
              </v:shape>
            </w:pict>
          </mc:Fallback>
        </mc:AlternateContent>
      </w:r>
      <w:r w:rsidR="00AC6603" w:rsidRPr="00755387">
        <w:rPr>
          <w:rFonts w:ascii="Arial" w:hAnsi="Arial" w:cs="Arial"/>
          <w:noProof/>
          <w:sz w:val="20"/>
          <w:lang w:val="en-US"/>
        </w:rPr>
        <mc:AlternateContent>
          <mc:Choice Requires="wps">
            <w:drawing>
              <wp:anchor distT="0" distB="0" distL="114300" distR="114300" simplePos="0" relativeHeight="254328832" behindDoc="0" locked="0" layoutInCell="1" allowOverlap="1" wp14:anchorId="680E628F" wp14:editId="21C6BA32">
                <wp:simplePos x="0" y="0"/>
                <wp:positionH relativeFrom="margin">
                  <wp:posOffset>438785</wp:posOffset>
                </wp:positionH>
                <wp:positionV relativeFrom="paragraph">
                  <wp:posOffset>137795</wp:posOffset>
                </wp:positionV>
                <wp:extent cx="1637665" cy="1619250"/>
                <wp:effectExtent l="0" t="0" r="19685" b="19050"/>
                <wp:wrapNone/>
                <wp:docPr id="1987" name="Flowchart: Decision 1987"/>
                <wp:cNvGraphicFramePr/>
                <a:graphic xmlns:a="http://schemas.openxmlformats.org/drawingml/2006/main">
                  <a:graphicData uri="http://schemas.microsoft.com/office/word/2010/wordprocessingShape">
                    <wps:wsp>
                      <wps:cNvSpPr/>
                      <wps:spPr>
                        <a:xfrm>
                          <a:off x="0" y="0"/>
                          <a:ext cx="1637665" cy="161925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EBBB724" w14:textId="47FFFD9B" w:rsidR="00944514" w:rsidRPr="00755387" w:rsidRDefault="00944514" w:rsidP="008B16AB">
                            <w:pPr>
                              <w:jc w:val="center"/>
                              <w:rPr>
                                <w:rFonts w:ascii="Arial" w:hAnsi="Arial" w:cs="Arial"/>
                                <w:sz w:val="20"/>
                              </w:rPr>
                            </w:pPr>
                            <w:r>
                              <w:rPr>
                                <w:rFonts w:ascii="Arial" w:hAnsi="Arial" w:cs="Arial"/>
                                <w:sz w:val="20"/>
                              </w:rPr>
                              <w:t>Check ‘+’ condition in the received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E628F" id="Flowchart: Decision 1987" o:spid="_x0000_s1997" type="#_x0000_t110" style="position:absolute;margin-left:34.55pt;margin-top:10.85pt;width:128.95pt;height:127.5pt;z-index:25432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" fillcolor="white [3201]" strokecolor="#4f81bd [3204]" strokeweight="0">
                <v:textbox>
                  <w:txbxContent>
                    <w:p w14:paraId="0EBBB724" w14:textId="47FFFD9B" w:rsidR="00944514" w:rsidRPr="00755387" w:rsidRDefault="00944514" w:rsidP="008B16AB">
                      <w:pPr>
                        <w:jc w:val="center"/>
                        <w:rPr>
                          <w:rFonts w:ascii="Arial" w:hAnsi="Arial" w:cs="Arial"/>
                          <w:sz w:val="20"/>
                        </w:rPr>
                      </w:pPr>
                      <w:r>
                        <w:rPr>
                          <w:rFonts w:ascii="Arial" w:hAnsi="Arial" w:cs="Arial"/>
                          <w:sz w:val="20"/>
                        </w:rPr>
                        <w:t>Check ‘+’ condition in the received data</w:t>
                      </w:r>
                    </w:p>
                  </w:txbxContent>
                </v:textbox>
                <w10:wrap anchorx="margin"/>
              </v:shape>
            </w:pict>
          </mc:Fallback>
        </mc:AlternateContent>
      </w:r>
    </w:p>
    <w:p w14:paraId="65850293" w14:textId="23FD3098" w:rsidR="004834C8" w:rsidRDefault="004834C8" w:rsidP="003E6D3E">
      <w:pPr>
        <w:tabs>
          <w:tab w:val="left" w:pos="3015"/>
        </w:tabs>
        <w:contextualSpacing/>
        <w:rPr>
          <w:lang w:val="en-US"/>
        </w:rPr>
      </w:pPr>
    </w:p>
    <w:p w14:paraId="433DF602" w14:textId="27DD1146" w:rsidR="008B16AB" w:rsidRDefault="002F4AB6" w:rsidP="003E6D3E">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30880" behindDoc="0" locked="0" layoutInCell="1" allowOverlap="1" wp14:anchorId="310DEFB6" wp14:editId="2AE060F4">
                <wp:simplePos x="0" y="0"/>
                <wp:positionH relativeFrom="column">
                  <wp:posOffset>3990975</wp:posOffset>
                </wp:positionH>
                <wp:positionV relativeFrom="paragraph">
                  <wp:posOffset>176530</wp:posOffset>
                </wp:positionV>
                <wp:extent cx="1762125" cy="704850"/>
                <wp:effectExtent l="57150" t="38100" r="85725" b="95250"/>
                <wp:wrapNone/>
                <wp:docPr id="1988" name="Rectangle 198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71FA726" w14:textId="3EC75129" w:rsidR="00944514" w:rsidRPr="00755387" w:rsidRDefault="00944514" w:rsidP="002F4AB6">
                            <w:pPr>
                              <w:jc w:val="center"/>
                              <w:rPr>
                                <w:rFonts w:ascii="Arial" w:hAnsi="Arial" w:cs="Arial"/>
                                <w:sz w:val="20"/>
                              </w:rPr>
                            </w:pPr>
                            <w:r>
                              <w:rPr>
                                <w:rFonts w:ascii="Arial" w:hAnsi="Arial" w:cs="Arial"/>
                                <w:sz w:val="20"/>
                              </w:rPr>
                              <w:t xml:space="preserve"> Return to “callback” function with result of “false” and keep data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0DEFB6" id="Rectangle 1988" o:spid="_x0000_s1998" style="position:absolute;margin-left:314.25pt;margin-top:13.9pt;width:138.75pt;height:55.5pt;z-index:25433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" fillcolor="#92d050" strokecolor="#92d050">
                <v:shadow on="t" color="black" opacity="24903f" origin=",.5" offset="0,.55556mm"/>
                <v:textbox>
                  <w:txbxContent>
                    <w:p w14:paraId="771FA726" w14:textId="3EC75129" w:rsidR="00944514" w:rsidRPr="00755387" w:rsidRDefault="00944514" w:rsidP="002F4AB6">
                      <w:pPr>
                        <w:jc w:val="center"/>
                        <w:rPr>
                          <w:rFonts w:ascii="Arial" w:hAnsi="Arial" w:cs="Arial"/>
                          <w:sz w:val="20"/>
                        </w:rPr>
                      </w:pPr>
                      <w:r>
                        <w:rPr>
                          <w:rFonts w:ascii="Arial" w:hAnsi="Arial" w:cs="Arial"/>
                          <w:sz w:val="20"/>
                        </w:rPr>
                        <w:t xml:space="preserve"> Return to “callback” function with result of “false” and keep data mode</w:t>
                      </w:r>
                    </w:p>
                  </w:txbxContent>
                </v:textbox>
              </v:rect>
            </w:pict>
          </mc:Fallback>
        </mc:AlternateContent>
      </w:r>
    </w:p>
    <w:p w14:paraId="4AB8EBE3" w14:textId="1B36FEE3" w:rsidR="008B16AB" w:rsidRDefault="008B16AB" w:rsidP="003E6D3E">
      <w:pPr>
        <w:tabs>
          <w:tab w:val="left" w:pos="3015"/>
        </w:tabs>
        <w:contextualSpacing/>
        <w:rPr>
          <w:lang w:val="en-US"/>
        </w:rPr>
      </w:pPr>
    </w:p>
    <w:p w14:paraId="42A5FA4B" w14:textId="06A53F87" w:rsidR="008B16AB" w:rsidRDefault="002F4AB6" w:rsidP="003E6D3E">
      <w:pPr>
        <w:tabs>
          <w:tab w:val="left" w:pos="3015"/>
        </w:tabs>
        <w:contextualSpacing/>
        <w:rPr>
          <w:lang w:val="en-US"/>
        </w:rPr>
      </w:pPr>
      <w:r>
        <w:rPr>
          <w:noProof/>
          <w:lang w:val="en-US"/>
        </w:rPr>
        <mc:AlternateContent>
          <mc:Choice Requires="wps">
            <w:drawing>
              <wp:anchor distT="0" distB="0" distL="114300" distR="114300" simplePos="0" relativeHeight="254331904" behindDoc="0" locked="0" layoutInCell="1" allowOverlap="1" wp14:anchorId="33558791" wp14:editId="59087048">
                <wp:simplePos x="0" y="0"/>
                <wp:positionH relativeFrom="column">
                  <wp:posOffset>2075815</wp:posOffset>
                </wp:positionH>
                <wp:positionV relativeFrom="paragraph">
                  <wp:posOffset>189865</wp:posOffset>
                </wp:positionV>
                <wp:extent cx="1915160" cy="0"/>
                <wp:effectExtent l="0" t="76200" r="27940" b="95250"/>
                <wp:wrapNone/>
                <wp:docPr id="1989" name="Straight Arrow Connector 1989"/>
                <wp:cNvGraphicFramePr/>
                <a:graphic xmlns:a="http://schemas.openxmlformats.org/drawingml/2006/main">
                  <a:graphicData uri="http://schemas.microsoft.com/office/word/2010/wordprocessingShape">
                    <wps:wsp>
                      <wps:cNvCnPr/>
                      <wps:spPr>
                        <a:xfrm>
                          <a:off x="0" y="0"/>
                          <a:ext cx="19151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4E5354" id="Straight Arrow Connector 1989" o:spid="_x0000_s1026" type="#_x0000_t32" style="position:absolute;margin-left:163.45pt;margin-top:14.95pt;width:150.8pt;height:0;z-index:25433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" strokecolor="#4579b8 [3044]">
                <v:stroke endarrow="block"/>
              </v:shape>
            </w:pict>
          </mc:Fallback>
        </mc:AlternateContent>
      </w:r>
      <w:r>
        <w:rPr>
          <w:lang w:val="en-US"/>
        </w:rPr>
        <w:t xml:space="preserve">                                                              No</w:t>
      </w:r>
    </w:p>
    <w:p w14:paraId="365A819E" w14:textId="09B6877B" w:rsidR="008B16AB" w:rsidRDefault="008B16AB" w:rsidP="003E6D3E">
      <w:pPr>
        <w:tabs>
          <w:tab w:val="left" w:pos="3015"/>
        </w:tabs>
        <w:contextualSpacing/>
        <w:rPr>
          <w:lang w:val="en-US"/>
        </w:rPr>
      </w:pPr>
    </w:p>
    <w:p w14:paraId="3103E895" w14:textId="5E9D3C47" w:rsidR="008B16AB" w:rsidRDefault="008B16AB" w:rsidP="003E6D3E">
      <w:pPr>
        <w:tabs>
          <w:tab w:val="left" w:pos="3015"/>
        </w:tabs>
        <w:contextualSpacing/>
        <w:rPr>
          <w:lang w:val="en-US"/>
        </w:rPr>
      </w:pPr>
    </w:p>
    <w:p w14:paraId="511E5A57" w14:textId="7854DA8B" w:rsidR="008B16AB" w:rsidRDefault="008B16AB" w:rsidP="003E6D3E">
      <w:pPr>
        <w:tabs>
          <w:tab w:val="left" w:pos="3015"/>
        </w:tabs>
        <w:contextualSpacing/>
        <w:rPr>
          <w:lang w:val="en-US"/>
        </w:rPr>
      </w:pPr>
    </w:p>
    <w:p w14:paraId="6A5109FE" w14:textId="60E63660" w:rsidR="008B16AB" w:rsidRDefault="008B16AB" w:rsidP="003E6D3E">
      <w:pPr>
        <w:tabs>
          <w:tab w:val="left" w:pos="3015"/>
        </w:tabs>
        <w:contextualSpacing/>
        <w:rPr>
          <w:lang w:val="en-US"/>
        </w:rPr>
      </w:pPr>
    </w:p>
    <w:p w14:paraId="7AC0FD67" w14:textId="160DD9E4" w:rsidR="008B16AB" w:rsidRDefault="008B16AB" w:rsidP="003E6D3E">
      <w:pPr>
        <w:tabs>
          <w:tab w:val="left" w:pos="3015"/>
        </w:tabs>
        <w:contextualSpacing/>
        <w:rPr>
          <w:lang w:val="en-US"/>
        </w:rPr>
      </w:pPr>
    </w:p>
    <w:p w14:paraId="2C6CC271" w14:textId="1FC1F778" w:rsidR="008B16AB" w:rsidRDefault="002F4AB6" w:rsidP="003E6D3E">
      <w:pPr>
        <w:tabs>
          <w:tab w:val="left" w:pos="3015"/>
        </w:tabs>
        <w:contextualSpacing/>
        <w:rPr>
          <w:lang w:val="en-US"/>
        </w:rPr>
      </w:pPr>
      <w:r>
        <w:rPr>
          <w:lang w:val="en-US"/>
        </w:rPr>
        <w:t xml:space="preserve">                                      Yes</w:t>
      </w:r>
    </w:p>
    <w:p w14:paraId="2FC79CB1" w14:textId="787CCEF6" w:rsidR="00AC6603" w:rsidRDefault="00AC6603" w:rsidP="003E6D3E">
      <w:pPr>
        <w:tabs>
          <w:tab w:val="left" w:pos="3015"/>
        </w:tabs>
        <w:contextualSpacing/>
        <w:rPr>
          <w:lang w:val="en-US"/>
        </w:rPr>
      </w:pPr>
    </w:p>
    <w:p w14:paraId="5D08B819" w14:textId="24E39C58" w:rsidR="00AC6603" w:rsidRDefault="00AC6603" w:rsidP="003E6D3E">
      <w:pPr>
        <w:tabs>
          <w:tab w:val="left" w:pos="3015"/>
        </w:tabs>
        <w:contextualSpacing/>
        <w:rPr>
          <w:lang w:val="en-US"/>
        </w:rPr>
      </w:pPr>
      <w:r>
        <w:rPr>
          <w:lang w:val="en-US"/>
        </w:rPr>
        <w:t xml:space="preserve">                                      Create a thread using </w:t>
      </w:r>
      <w:r w:rsidRPr="00AC6603">
        <w:rPr>
          <w:lang w:val="en-US"/>
        </w:rPr>
        <w:t>le_thread_Start</w:t>
      </w:r>
      <w:r>
        <w:rPr>
          <w:lang w:val="en-US"/>
        </w:rPr>
        <w:t>() API</w:t>
      </w:r>
    </w:p>
    <w:p w14:paraId="63C502CC" w14:textId="76F10A52" w:rsidR="008B16AB" w:rsidRDefault="00AC6603" w:rsidP="003E6D3E">
      <w:pPr>
        <w:tabs>
          <w:tab w:val="left" w:pos="3015"/>
        </w:tabs>
        <w:contextualSpacing/>
        <w:rPr>
          <w:lang w:val="en-US"/>
        </w:rPr>
      </w:pPr>
      <w:r>
        <w:rPr>
          <w:rFonts w:ascii="Arial" w:hAnsi="Arial" w:cs="Arial"/>
          <w:noProof/>
          <w:sz w:val="20"/>
          <w:lang w:val="en-US"/>
        </w:rPr>
        <mc:AlternateContent>
          <mc:Choice Requires="wps">
            <w:drawing>
              <wp:anchor distT="0" distB="0" distL="114300" distR="114300" simplePos="0" relativeHeight="254334976" behindDoc="0" locked="0" layoutInCell="1" allowOverlap="1" wp14:anchorId="5B623DD8" wp14:editId="0123494D">
                <wp:simplePos x="0" y="0"/>
                <wp:positionH relativeFrom="column">
                  <wp:posOffset>1247774</wp:posOffset>
                </wp:positionH>
                <wp:positionV relativeFrom="paragraph">
                  <wp:posOffset>15875</wp:posOffset>
                </wp:positionV>
                <wp:extent cx="2371725" cy="0"/>
                <wp:effectExtent l="0" t="76200" r="9525" b="95250"/>
                <wp:wrapNone/>
                <wp:docPr id="1992" name="Straight Arrow Connector 1992"/>
                <wp:cNvGraphicFramePr/>
                <a:graphic xmlns:a="http://schemas.openxmlformats.org/drawingml/2006/main">
                  <a:graphicData uri="http://schemas.microsoft.com/office/word/2010/wordprocessingShape">
                    <wps:wsp>
                      <wps:cNvCnPr/>
                      <wps:spPr>
                        <a:xfrm>
                          <a:off x="0" y="0"/>
                          <a:ext cx="2371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722576" id="Straight Arrow Connector 1992" o:spid="_x0000_s1026" type="#_x0000_t32" style="position:absolute;margin-left:98.25pt;margin-top:1.25pt;width:186.75pt;height:0;z-index:25433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" strokecolor="#4579b8 [3044]">
                <v:stroke endarrow="block"/>
              </v:shape>
            </w:pict>
          </mc:Fallback>
        </mc:AlternateContent>
      </w:r>
      <w:r>
        <w:rPr>
          <w:lang w:val="en-US"/>
        </w:rPr>
        <w:t xml:space="preserve">                                                                                                                 </w:t>
      </w:r>
    </w:p>
    <w:p w14:paraId="13EE8B56" w14:textId="65AB4997" w:rsidR="00AC6603" w:rsidRDefault="00AC6603" w:rsidP="003E6D3E">
      <w:pPr>
        <w:tabs>
          <w:tab w:val="left" w:pos="3015"/>
        </w:tabs>
        <w:contextualSpacing/>
        <w:rPr>
          <w:lang w:val="en-US"/>
        </w:rPr>
      </w:pPr>
      <w:r>
        <w:rPr>
          <w:lang w:val="en-US"/>
        </w:rPr>
        <w:t xml:space="preserve">                                      </w:t>
      </w:r>
      <w:r>
        <w:t xml:space="preserve">creates a </w:t>
      </w:r>
      <w:r w:rsidR="00181987">
        <w:t>semaphore using</w:t>
      </w:r>
      <w:r>
        <w:t xml:space="preserve"> </w:t>
      </w:r>
      <w:r>
        <w:rPr>
          <w:lang w:val="en-US"/>
        </w:rPr>
        <w:t xml:space="preserve"> </w:t>
      </w:r>
      <w:r w:rsidRPr="00AC6603">
        <w:rPr>
          <w:lang w:val="en-US"/>
        </w:rPr>
        <w:t>le_sem_Create</w:t>
      </w:r>
      <w:r>
        <w:rPr>
          <w:lang w:val="en-US"/>
        </w:rPr>
        <w:t>() API</w:t>
      </w:r>
    </w:p>
    <w:p w14:paraId="07CBF800" w14:textId="62753825" w:rsidR="00AC6603" w:rsidRDefault="00AC6603" w:rsidP="003E6D3E">
      <w:pPr>
        <w:tabs>
          <w:tab w:val="left" w:pos="3015"/>
        </w:tabs>
        <w:contextualSpacing/>
        <w:rPr>
          <w:lang w:val="en-US"/>
        </w:rPr>
      </w:pPr>
      <w:r>
        <w:rPr>
          <w:rFonts w:ascii="Arial" w:hAnsi="Arial" w:cs="Arial"/>
          <w:noProof/>
          <w:sz w:val="20"/>
          <w:lang w:val="en-US"/>
        </w:rPr>
        <mc:AlternateContent>
          <mc:Choice Requires="wps">
            <w:drawing>
              <wp:anchor distT="0" distB="0" distL="114300" distR="114300" simplePos="0" relativeHeight="254337024" behindDoc="0" locked="0" layoutInCell="1" allowOverlap="1" wp14:anchorId="45F7DC87" wp14:editId="31A15CEA">
                <wp:simplePos x="0" y="0"/>
                <wp:positionH relativeFrom="column">
                  <wp:posOffset>1257300</wp:posOffset>
                </wp:positionH>
                <wp:positionV relativeFrom="paragraph">
                  <wp:posOffset>85725</wp:posOffset>
                </wp:positionV>
                <wp:extent cx="2371725" cy="0"/>
                <wp:effectExtent l="0" t="76200" r="9525" b="95250"/>
                <wp:wrapNone/>
                <wp:docPr id="1993" name="Straight Arrow Connector 1993"/>
                <wp:cNvGraphicFramePr/>
                <a:graphic xmlns:a="http://schemas.openxmlformats.org/drawingml/2006/main">
                  <a:graphicData uri="http://schemas.microsoft.com/office/word/2010/wordprocessingShape">
                    <wps:wsp>
                      <wps:cNvCnPr/>
                      <wps:spPr>
                        <a:xfrm>
                          <a:off x="0" y="0"/>
                          <a:ext cx="2371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7696F" id="Straight Arrow Connector 1993" o:spid="_x0000_s1026" type="#_x0000_t32" style="position:absolute;margin-left:99pt;margin-top:6.75pt;width:186.75pt;height:0;z-index:25433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" strokecolor="#4579b8 [3044]">
                <v:stroke endarrow="block"/>
              </v:shape>
            </w:pict>
          </mc:Fallback>
        </mc:AlternateContent>
      </w:r>
    </w:p>
    <w:p w14:paraId="748793A7" w14:textId="1FAA2788" w:rsidR="00AC6603" w:rsidRDefault="00AC6603" w:rsidP="003E6D3E">
      <w:pPr>
        <w:tabs>
          <w:tab w:val="left" w:pos="3015"/>
        </w:tabs>
        <w:contextualSpacing/>
        <w:rPr>
          <w:lang w:val="en-US"/>
        </w:rPr>
      </w:pPr>
      <w:r>
        <w:rPr>
          <w:lang w:val="en-US"/>
        </w:rPr>
        <w:t xml:space="preserve">                                      </w:t>
      </w:r>
      <w:r>
        <w:t xml:space="preserve">Wait for a semaphore </w:t>
      </w:r>
      <w:r>
        <w:rPr>
          <w:lang w:val="en-US"/>
        </w:rPr>
        <w:t xml:space="preserve">with time period of </w:t>
      </w:r>
    </w:p>
    <w:p w14:paraId="08EFF58A" w14:textId="0459998D" w:rsidR="002F4AB6" w:rsidRDefault="00AC6603" w:rsidP="003E6D3E">
      <w:pPr>
        <w:tabs>
          <w:tab w:val="left" w:pos="3015"/>
        </w:tabs>
        <w:contextualSpacing/>
        <w:rPr>
          <w:lang w:val="en-US"/>
        </w:rPr>
      </w:pPr>
      <w:r>
        <w:rPr>
          <w:lang w:val="en-US"/>
        </w:rPr>
        <w:t xml:space="preserve">                                       1 sec </w:t>
      </w:r>
      <w:r w:rsidR="00181987">
        <w:rPr>
          <w:lang w:val="en-US"/>
        </w:rPr>
        <w:t>using le</w:t>
      </w:r>
      <w:r w:rsidRPr="00AC6603">
        <w:rPr>
          <w:lang w:val="en-US"/>
        </w:rPr>
        <w:t>_sem_</w:t>
      </w:r>
      <w:r w:rsidR="001F6A71" w:rsidRPr="00AC6603">
        <w:rPr>
          <w:lang w:val="en-US"/>
        </w:rPr>
        <w:t>WaitWithTimeOut</w:t>
      </w:r>
      <w:r w:rsidR="001F6A71">
        <w:rPr>
          <w:lang w:val="en-US"/>
        </w:rPr>
        <w:t xml:space="preserve"> (</w:t>
      </w:r>
      <w:r>
        <w:rPr>
          <w:lang w:val="en-US"/>
        </w:rPr>
        <w:t>)</w:t>
      </w:r>
      <w:r w:rsidR="002F4AB6">
        <w:rPr>
          <w:lang w:val="en-US"/>
        </w:rPr>
        <w:t xml:space="preserve">          </w:t>
      </w:r>
    </w:p>
    <w:p w14:paraId="1E9E1A53" w14:textId="2871EFD6" w:rsidR="002F4AB6" w:rsidRDefault="00AC6603" w:rsidP="003E6D3E">
      <w:pPr>
        <w:tabs>
          <w:tab w:val="left" w:pos="3015"/>
        </w:tabs>
        <w:contextualSpacing/>
        <w:rPr>
          <w:lang w:val="en-US"/>
        </w:rPr>
      </w:pPr>
      <w:r>
        <w:rPr>
          <w:rFonts w:ascii="Arial" w:hAnsi="Arial" w:cs="Arial"/>
          <w:noProof/>
          <w:sz w:val="20"/>
          <w:lang w:val="en-US"/>
        </w:rPr>
        <mc:AlternateContent>
          <mc:Choice Requires="wps">
            <w:drawing>
              <wp:anchor distT="0" distB="0" distL="114300" distR="114300" simplePos="0" relativeHeight="254339072" behindDoc="0" locked="0" layoutInCell="1" allowOverlap="1" wp14:anchorId="4A83EC59" wp14:editId="360AA7CE">
                <wp:simplePos x="0" y="0"/>
                <wp:positionH relativeFrom="column">
                  <wp:posOffset>1257300</wp:posOffset>
                </wp:positionH>
                <wp:positionV relativeFrom="paragraph">
                  <wp:posOffset>85725</wp:posOffset>
                </wp:positionV>
                <wp:extent cx="2371725" cy="0"/>
                <wp:effectExtent l="0" t="76200" r="9525" b="95250"/>
                <wp:wrapNone/>
                <wp:docPr id="1994" name="Straight Arrow Connector 1994"/>
                <wp:cNvGraphicFramePr/>
                <a:graphic xmlns:a="http://schemas.openxmlformats.org/drawingml/2006/main">
                  <a:graphicData uri="http://schemas.microsoft.com/office/word/2010/wordprocessingShape">
                    <wps:wsp>
                      <wps:cNvCnPr/>
                      <wps:spPr>
                        <a:xfrm>
                          <a:off x="0" y="0"/>
                          <a:ext cx="2371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31D50" id="Straight Arrow Connector 1994" o:spid="_x0000_s1026" type="#_x0000_t32" style="position:absolute;margin-left:99pt;margin-top:6.75pt;width:186.75pt;height:0;z-index:25433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" strokecolor="#4579b8 [3044]">
                <v:stroke endarrow="block"/>
              </v:shape>
            </w:pict>
          </mc:Fallback>
        </mc:AlternateContent>
      </w:r>
    </w:p>
    <w:p w14:paraId="2A144454" w14:textId="527214A0" w:rsidR="002F4AB6" w:rsidRDefault="002F4AB6" w:rsidP="003E6D3E">
      <w:pPr>
        <w:tabs>
          <w:tab w:val="left" w:pos="3015"/>
        </w:tabs>
        <w:contextualSpacing/>
        <w:rPr>
          <w:lang w:val="en-US"/>
        </w:rPr>
      </w:pPr>
    </w:p>
    <w:p w14:paraId="7ED23420" w14:textId="73E4C753" w:rsidR="002F4AB6" w:rsidRDefault="002F4AB6" w:rsidP="003E6D3E">
      <w:pPr>
        <w:tabs>
          <w:tab w:val="left" w:pos="3015"/>
        </w:tabs>
        <w:contextualSpacing/>
        <w:rPr>
          <w:lang w:val="en-US"/>
        </w:rPr>
      </w:pPr>
    </w:p>
    <w:p w14:paraId="2ABFB7C2" w14:textId="3C9FFF17" w:rsidR="00C52A1E" w:rsidRDefault="00C52A1E" w:rsidP="003E6D3E">
      <w:pPr>
        <w:tabs>
          <w:tab w:val="left" w:pos="3015"/>
        </w:tabs>
        <w:contextualSpacing/>
        <w:rPr>
          <w:lang w:val="en-US"/>
        </w:rPr>
      </w:pPr>
    </w:p>
    <w:p w14:paraId="6109DF62" w14:textId="47497576" w:rsidR="00C52A1E" w:rsidRDefault="00C52A1E" w:rsidP="003E6D3E">
      <w:pPr>
        <w:tabs>
          <w:tab w:val="left" w:pos="3015"/>
        </w:tabs>
        <w:contextualSpacing/>
        <w:rPr>
          <w:lang w:val="en-US"/>
        </w:rPr>
      </w:pPr>
    </w:p>
    <w:p w14:paraId="682C10AC" w14:textId="1DEFF08A" w:rsidR="00C52A1E" w:rsidRDefault="00C52A1E" w:rsidP="003E6D3E">
      <w:pPr>
        <w:tabs>
          <w:tab w:val="left" w:pos="3015"/>
        </w:tabs>
        <w:contextualSpacing/>
        <w:rPr>
          <w:lang w:val="en-US"/>
        </w:rPr>
      </w:pPr>
    </w:p>
    <w:p w14:paraId="61846FA0" w14:textId="546EDFDD" w:rsidR="00C52A1E" w:rsidRDefault="00C52A1E" w:rsidP="003E6D3E">
      <w:pPr>
        <w:tabs>
          <w:tab w:val="left" w:pos="3015"/>
        </w:tabs>
        <w:contextualSpacing/>
        <w:rPr>
          <w:lang w:val="en-US"/>
        </w:rPr>
      </w:pPr>
    </w:p>
    <w:p w14:paraId="69125282" w14:textId="77777777" w:rsidR="00C52A1E" w:rsidRDefault="00C52A1E" w:rsidP="00C52A1E">
      <w:pPr>
        <w:rPr>
          <w:lang w:val="en-US"/>
        </w:rPr>
      </w:pPr>
    </w:p>
    <w:p w14:paraId="7EF44700" w14:textId="77777777" w:rsidR="00C52A1E" w:rsidRPr="00330247" w:rsidRDefault="00C52A1E" w:rsidP="00C52A1E">
      <w:r w:rsidRPr="00215EAC">
        <w:rPr>
          <w:rFonts w:ascii="Arial" w:hAnsi="Arial" w:cs="Arial"/>
          <w:noProof/>
          <w:lang w:val="en-US"/>
        </w:rPr>
        <w:lastRenderedPageBreak/>
        <mc:AlternateContent>
          <mc:Choice Requires="wps">
            <w:drawing>
              <wp:anchor distT="0" distB="0" distL="114300" distR="114300" simplePos="0" relativeHeight="254368768" behindDoc="0" locked="0" layoutInCell="1" allowOverlap="1" wp14:anchorId="0BA5D566" wp14:editId="73F84F71">
                <wp:simplePos x="0" y="0"/>
                <wp:positionH relativeFrom="column">
                  <wp:posOffset>1866900</wp:posOffset>
                </wp:positionH>
                <wp:positionV relativeFrom="paragraph">
                  <wp:posOffset>8890</wp:posOffset>
                </wp:positionV>
                <wp:extent cx="1143000" cy="640080"/>
                <wp:effectExtent l="0" t="0" r="19050" b="26670"/>
                <wp:wrapNone/>
                <wp:docPr id="2080" name="Rectangle 208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896E4D3" w14:textId="77777777" w:rsidR="00944514" w:rsidRDefault="00944514" w:rsidP="00C52A1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A5D566" id="Rectangle 2080" o:spid="_x0000_s1999" style="position:absolute;margin-left:147pt;margin-top:.7pt;width:90pt;height:50.4pt;z-index:25436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" fillcolor="#c0504d [3205]" strokecolor="#5a5a5a [2109]" strokeweight="1pt">
                <v:textbox>
                  <w:txbxContent>
                    <w:p w14:paraId="5896E4D3" w14:textId="77777777" w:rsidR="00944514" w:rsidRDefault="00944514" w:rsidP="00C52A1E">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371840" behindDoc="0" locked="0" layoutInCell="1" allowOverlap="1" wp14:anchorId="180C9465" wp14:editId="35A5A15C">
                <wp:simplePos x="0" y="0"/>
                <wp:positionH relativeFrom="rightMargin">
                  <wp:align>left</wp:align>
                </wp:positionH>
                <wp:positionV relativeFrom="paragraph">
                  <wp:posOffset>18415</wp:posOffset>
                </wp:positionV>
                <wp:extent cx="731520" cy="640080"/>
                <wp:effectExtent l="0" t="0" r="11430" b="26670"/>
                <wp:wrapNone/>
                <wp:docPr id="2081" name="Rectangle 2081"/>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FD55E2D" w14:textId="77777777" w:rsidR="00944514" w:rsidRDefault="00944514" w:rsidP="00C52A1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C9465" id="Rectangle 2081" o:spid="_x0000_s2000" style="position:absolute;margin-left:0;margin-top:1.45pt;width:57.6pt;height:50.4pt;z-index:25437184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" fillcolor="#8064a2 [3207]" strokecolor="#5a5a5a [2109]" strokeweight="1pt">
                <v:textbox>
                  <w:txbxContent>
                    <w:p w14:paraId="2FD55E2D" w14:textId="77777777" w:rsidR="00944514" w:rsidRDefault="00944514" w:rsidP="00C52A1E">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4370816" behindDoc="0" locked="0" layoutInCell="1" allowOverlap="1" wp14:anchorId="2E2C28E1" wp14:editId="6F290D23">
                <wp:simplePos x="0" y="0"/>
                <wp:positionH relativeFrom="column">
                  <wp:posOffset>4229100</wp:posOffset>
                </wp:positionH>
                <wp:positionV relativeFrom="paragraph">
                  <wp:posOffset>31115</wp:posOffset>
                </wp:positionV>
                <wp:extent cx="819150" cy="640080"/>
                <wp:effectExtent l="0" t="0" r="19050" b="26670"/>
                <wp:wrapNone/>
                <wp:docPr id="2082" name="Rectangle 2082"/>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78AB0ED" w14:textId="77777777" w:rsidR="00944514" w:rsidRDefault="00944514" w:rsidP="00C52A1E">
                            <w:pPr>
                              <w:jc w:val="center"/>
                            </w:pPr>
                            <w:r>
                              <w:t xml:space="preserve">Port Service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C28E1" id="Rectangle 2082" o:spid="_x0000_s2001" style="position:absolute;margin-left:333pt;margin-top:2.45pt;width:64.5pt;height:50.4pt;z-index:25437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" fillcolor="#c0504d [3205]" strokecolor="#243f60 [1604]" strokeweight="1pt">
                <v:textbox>
                  <w:txbxContent>
                    <w:p w14:paraId="278AB0ED" w14:textId="77777777" w:rsidR="00944514" w:rsidRDefault="00944514" w:rsidP="00C52A1E">
                      <w:pPr>
                        <w:jc w:val="center"/>
                      </w:pPr>
                      <w:r>
                        <w:t xml:space="preserve">Port Service </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369792" behindDoc="0" locked="0" layoutInCell="1" allowOverlap="1" wp14:anchorId="14E9E9E9" wp14:editId="6CBF3C39">
                <wp:simplePos x="0" y="0"/>
                <wp:positionH relativeFrom="column">
                  <wp:posOffset>3086100</wp:posOffset>
                </wp:positionH>
                <wp:positionV relativeFrom="paragraph">
                  <wp:posOffset>18415</wp:posOffset>
                </wp:positionV>
                <wp:extent cx="1047750" cy="640080"/>
                <wp:effectExtent l="0" t="0" r="19050" b="26670"/>
                <wp:wrapNone/>
                <wp:docPr id="2083" name="Rectangle 2083"/>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EB24001" w14:textId="77777777" w:rsidR="00944514" w:rsidRDefault="00944514" w:rsidP="00C52A1E">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9E9E9" id="Rectangle 2083" o:spid="_x0000_s2002" style="position:absolute;margin-left:243pt;margin-top:1.45pt;width:82.5pt;height:50.4pt;z-index:25436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" fillcolor="#c0504d [3205]" strokecolor="#243f60 [1604]" strokeweight="1pt">
                <v:textbox>
                  <w:txbxContent>
                    <w:p w14:paraId="0EB24001" w14:textId="77777777" w:rsidR="00944514" w:rsidRDefault="00944514" w:rsidP="00C52A1E">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367744" behindDoc="0" locked="0" layoutInCell="1" allowOverlap="1" wp14:anchorId="7F7659D4" wp14:editId="7A61156B">
                <wp:simplePos x="0" y="0"/>
                <wp:positionH relativeFrom="column">
                  <wp:posOffset>933450</wp:posOffset>
                </wp:positionH>
                <wp:positionV relativeFrom="paragraph">
                  <wp:posOffset>18415</wp:posOffset>
                </wp:positionV>
                <wp:extent cx="828675" cy="640080"/>
                <wp:effectExtent l="0" t="0" r="28575" b="26670"/>
                <wp:wrapNone/>
                <wp:docPr id="2084" name="Rectangle 208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74E19E9" w14:textId="77777777" w:rsidR="00944514" w:rsidRDefault="00944514" w:rsidP="00C52A1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659D4" id="Rectangle 2084" o:spid="_x0000_s2003" style="position:absolute;margin-left:73.5pt;margin-top:1.45pt;width:65.25pt;height:50.4pt;z-index:25436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" fillcolor="#4f81bd [3204]" strokecolor="#5a5a5a [2109]" strokeweight="1pt">
                <v:textbox>
                  <w:txbxContent>
                    <w:p w14:paraId="674E19E9" w14:textId="77777777" w:rsidR="00944514" w:rsidRDefault="00944514" w:rsidP="00C52A1E">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366720" behindDoc="0" locked="0" layoutInCell="1" allowOverlap="1" wp14:anchorId="797FB05D" wp14:editId="329DE1C9">
                <wp:simplePos x="0" y="0"/>
                <wp:positionH relativeFrom="margin">
                  <wp:posOffset>0</wp:posOffset>
                </wp:positionH>
                <wp:positionV relativeFrom="paragraph">
                  <wp:posOffset>0</wp:posOffset>
                </wp:positionV>
                <wp:extent cx="822325" cy="640080"/>
                <wp:effectExtent l="0" t="0" r="15875" b="26670"/>
                <wp:wrapNone/>
                <wp:docPr id="2085" name="Rectangle 208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44FEA6" w14:textId="77777777" w:rsidR="00944514" w:rsidRDefault="00944514" w:rsidP="00C52A1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FB05D" id="Rectangle 2085" o:spid="_x0000_s2004" style="position:absolute;margin-left:0;margin-top:0;width:64.75pt;height:50.4pt;z-index:25436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" fillcolor="#f79646 [3209]" strokecolor="#5a5a5a [2109]" strokeweight="1pt">
                <v:textbox>
                  <w:txbxContent>
                    <w:p w14:paraId="3A44FEA6" w14:textId="77777777" w:rsidR="00944514" w:rsidRDefault="00944514" w:rsidP="00C52A1E">
                      <w:pPr>
                        <w:jc w:val="center"/>
                      </w:pPr>
                      <w:r>
                        <w:t>Host with Linux OS</w:t>
                      </w:r>
                    </w:p>
                  </w:txbxContent>
                </v:textbox>
                <w10:wrap anchorx="margin"/>
              </v:rect>
            </w:pict>
          </mc:Fallback>
        </mc:AlternateContent>
      </w:r>
    </w:p>
    <w:p w14:paraId="7C54BBEA" w14:textId="77777777" w:rsidR="00C52A1E" w:rsidRDefault="00C52A1E" w:rsidP="00C52A1E">
      <w:pPr>
        <w:rPr>
          <w:lang w:val="en-US"/>
        </w:rPr>
      </w:pPr>
    </w:p>
    <w:p w14:paraId="59B9F605" w14:textId="77777777" w:rsidR="00C52A1E" w:rsidRDefault="00C52A1E" w:rsidP="00C52A1E">
      <w:pPr>
        <w:rPr>
          <w:lang w:val="en-US"/>
        </w:rPr>
      </w:pPr>
    </w:p>
    <w:p w14:paraId="4E1FFAF4" w14:textId="77777777" w:rsidR="00C52A1E" w:rsidRDefault="00C52A1E" w:rsidP="00C52A1E">
      <w:pPr>
        <w:rPr>
          <w:lang w:val="en-US"/>
        </w:rPr>
      </w:pPr>
      <w:r>
        <w:rPr>
          <w:noProof/>
          <w:lang w:val="en-US"/>
        </w:rPr>
        <mc:AlternateContent>
          <mc:Choice Requires="wps">
            <w:drawing>
              <wp:anchor distT="0" distB="0" distL="114300" distR="114300" simplePos="0" relativeHeight="254361600" behindDoc="0" locked="0" layoutInCell="1" allowOverlap="1" wp14:anchorId="6DEBBB8D" wp14:editId="078700C5">
                <wp:simplePos x="0" y="0"/>
                <wp:positionH relativeFrom="column">
                  <wp:posOffset>1247775</wp:posOffset>
                </wp:positionH>
                <wp:positionV relativeFrom="paragraph">
                  <wp:posOffset>79375</wp:posOffset>
                </wp:positionV>
                <wp:extent cx="0" cy="5943600"/>
                <wp:effectExtent l="0" t="0" r="19050" b="19050"/>
                <wp:wrapNone/>
                <wp:docPr id="2086" name="Straight Connector 2086"/>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DF57C" id="Straight Connector 2086" o:spid="_x0000_s1026" style="position:absolute;flip:x;z-index:25436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" strokecolor="#4579b8 [3044]"/>
            </w:pict>
          </mc:Fallback>
        </mc:AlternateContent>
      </w:r>
      <w:r>
        <w:rPr>
          <w:noProof/>
          <w:lang w:val="en-US"/>
        </w:rPr>
        <mc:AlternateContent>
          <mc:Choice Requires="wps">
            <w:drawing>
              <wp:anchor distT="0" distB="0" distL="114300" distR="114300" simplePos="0" relativeHeight="254362624" behindDoc="0" locked="0" layoutInCell="1" allowOverlap="1" wp14:anchorId="61353272" wp14:editId="50DD380C">
                <wp:simplePos x="0" y="0"/>
                <wp:positionH relativeFrom="column">
                  <wp:posOffset>2476500</wp:posOffset>
                </wp:positionH>
                <wp:positionV relativeFrom="paragraph">
                  <wp:posOffset>113030</wp:posOffset>
                </wp:positionV>
                <wp:extent cx="0" cy="5943600"/>
                <wp:effectExtent l="0" t="0" r="19050" b="19050"/>
                <wp:wrapNone/>
                <wp:docPr id="2087" name="Straight Connector 2087"/>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D20FE" id="Straight Connector 2087" o:spid="_x0000_s1026" style="position:absolute;z-index:2543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4365696" behindDoc="0" locked="0" layoutInCell="1" allowOverlap="1" wp14:anchorId="51BC0F22" wp14:editId="369D5EF9">
                <wp:simplePos x="0" y="0"/>
                <wp:positionH relativeFrom="margin">
                  <wp:posOffset>5818505</wp:posOffset>
                </wp:positionH>
                <wp:positionV relativeFrom="paragraph">
                  <wp:posOffset>97790</wp:posOffset>
                </wp:positionV>
                <wp:extent cx="0" cy="5943600"/>
                <wp:effectExtent l="0" t="0" r="19050" b="19050"/>
                <wp:wrapNone/>
                <wp:docPr id="2088" name="Straight Connector 2088"/>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1A7DE8" id="Straight Connector 2088" o:spid="_x0000_s1026" style="position:absolute;flip:x;z-index:25436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" strokecolor="#4a7ebb">
                <w10:wrap anchorx="margin"/>
              </v:line>
            </w:pict>
          </mc:Fallback>
        </mc:AlternateContent>
      </w:r>
      <w:r>
        <w:rPr>
          <w:noProof/>
          <w:lang w:val="en-US"/>
        </w:rPr>
        <mc:AlternateContent>
          <mc:Choice Requires="wps">
            <w:drawing>
              <wp:anchor distT="0" distB="0" distL="114300" distR="114300" simplePos="0" relativeHeight="254364672" behindDoc="0" locked="0" layoutInCell="1" allowOverlap="1" wp14:anchorId="4E514535" wp14:editId="1ED8D86C">
                <wp:simplePos x="0" y="0"/>
                <wp:positionH relativeFrom="column">
                  <wp:posOffset>4627880</wp:posOffset>
                </wp:positionH>
                <wp:positionV relativeFrom="paragraph">
                  <wp:posOffset>107950</wp:posOffset>
                </wp:positionV>
                <wp:extent cx="0" cy="5943600"/>
                <wp:effectExtent l="0" t="0" r="19050" b="19050"/>
                <wp:wrapNone/>
                <wp:docPr id="2089" name="Straight Connector 2089"/>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FFF46" id="Straight Connector 2089" o:spid="_x0000_s1026" style="position:absolute;flip:x;z-index:25436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363648" behindDoc="0" locked="0" layoutInCell="1" allowOverlap="1" wp14:anchorId="7FF37CB9" wp14:editId="3B04CF13">
                <wp:simplePos x="0" y="0"/>
                <wp:positionH relativeFrom="column">
                  <wp:posOffset>3630295</wp:posOffset>
                </wp:positionH>
                <wp:positionV relativeFrom="paragraph">
                  <wp:posOffset>78740</wp:posOffset>
                </wp:positionV>
                <wp:extent cx="0" cy="5943600"/>
                <wp:effectExtent l="0" t="0" r="19050" b="19050"/>
                <wp:wrapNone/>
                <wp:docPr id="2090" name="Straight Connector 2090"/>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675E6" id="Straight Connector 2090" o:spid="_x0000_s1026" style="position:absolute;flip:x;z-index:25436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360576" behindDoc="0" locked="0" layoutInCell="1" allowOverlap="1" wp14:anchorId="4288EE22" wp14:editId="1A246D37">
                <wp:simplePos x="0" y="0"/>
                <wp:positionH relativeFrom="column">
                  <wp:posOffset>361950</wp:posOffset>
                </wp:positionH>
                <wp:positionV relativeFrom="paragraph">
                  <wp:posOffset>95885</wp:posOffset>
                </wp:positionV>
                <wp:extent cx="0" cy="5943600"/>
                <wp:effectExtent l="0" t="0" r="19050" b="19050"/>
                <wp:wrapNone/>
                <wp:docPr id="2091" name="Straight Connector 2091"/>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09B68" id="Straight Connector 2091" o:spid="_x0000_s1026" style="position:absolute;z-index:25436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" strokecolor="#4579b8 [3044]"/>
            </w:pict>
          </mc:Fallback>
        </mc:AlternateContent>
      </w:r>
    </w:p>
    <w:p w14:paraId="3BEB3403" w14:textId="546166F3" w:rsidR="00C52A1E" w:rsidRDefault="00027D6C" w:rsidP="00C52A1E">
      <w:pPr>
        <w:rPr>
          <w:lang w:val="en-US"/>
        </w:rPr>
      </w:pPr>
      <w:r w:rsidRPr="006E4DFD">
        <w:rPr>
          <w:noProof/>
          <w:lang w:val="en-US"/>
        </w:rPr>
        <mc:AlternateContent>
          <mc:Choice Requires="wps">
            <w:drawing>
              <wp:anchor distT="0" distB="0" distL="114300" distR="114300" simplePos="0" relativeHeight="254373888" behindDoc="0" locked="0" layoutInCell="1" allowOverlap="1" wp14:anchorId="30C83EBE" wp14:editId="3856D102">
                <wp:simplePos x="0" y="0"/>
                <wp:positionH relativeFrom="column">
                  <wp:posOffset>466725</wp:posOffset>
                </wp:positionH>
                <wp:positionV relativeFrom="paragraph">
                  <wp:posOffset>12700</wp:posOffset>
                </wp:positionV>
                <wp:extent cx="1447800" cy="723900"/>
                <wp:effectExtent l="0" t="0" r="19050" b="19050"/>
                <wp:wrapNone/>
                <wp:docPr id="2036" name="Rectangle 2036"/>
                <wp:cNvGraphicFramePr/>
                <a:graphic xmlns:a="http://schemas.openxmlformats.org/drawingml/2006/main">
                  <a:graphicData uri="http://schemas.microsoft.com/office/word/2010/wordprocessingShape">
                    <wps:wsp>
                      <wps:cNvSpPr/>
                      <wps:spPr>
                        <a:xfrm>
                          <a:off x="0" y="0"/>
                          <a:ext cx="1447800" cy="7239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251697" w14:textId="4766A638" w:rsidR="00944514" w:rsidRPr="004F4A7A" w:rsidRDefault="00944514" w:rsidP="00C52A1E">
                            <w:pPr>
                              <w:rPr>
                                <w:color w:val="000000" w:themeColor="text1"/>
                              </w:rPr>
                            </w:pPr>
                            <w:r>
                              <w:t xml:space="preserve"> </w:t>
                            </w:r>
                            <w:r>
                              <w:rPr>
                                <w:color w:val="000000" w:themeColor="text1"/>
                              </w:rPr>
                              <w:t>Wait until the time to reach (or) data received by socket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83EBE" id="Rectangle 2036" o:spid="_x0000_s2005" style="position:absolute;margin-left:36.75pt;margin-top:1pt;width:114pt;height:57pt;z-index:25437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" fillcolor="white [3212]" strokecolor="#4f81bd [3204]" strokeweight="1pt">
                <v:textbox>
                  <w:txbxContent>
                    <w:p w14:paraId="1E251697" w14:textId="4766A638" w:rsidR="00944514" w:rsidRPr="004F4A7A" w:rsidRDefault="00944514" w:rsidP="00C52A1E">
                      <w:pPr>
                        <w:rPr>
                          <w:color w:val="000000" w:themeColor="text1"/>
                        </w:rPr>
                      </w:pPr>
                      <w:r>
                        <w:t xml:space="preserve"> </w:t>
                      </w:r>
                      <w:r>
                        <w:rPr>
                          <w:color w:val="000000" w:themeColor="text1"/>
                        </w:rPr>
                        <w:t>Wait until the time to reach (or) data received by socket</w:t>
                      </w:r>
                    </w:p>
                  </w:txbxContent>
                </v:textbox>
              </v:rect>
            </w:pict>
          </mc:Fallback>
        </mc:AlternateContent>
      </w:r>
      <w:r w:rsidR="00C52A1E">
        <w:rPr>
          <w:lang w:val="en-US"/>
        </w:rPr>
        <w:t xml:space="preserve"> </w:t>
      </w:r>
    </w:p>
    <w:p w14:paraId="49373AF8" w14:textId="38815332" w:rsidR="00C52A1E" w:rsidRDefault="00C52A1E" w:rsidP="00C52A1E">
      <w:pPr>
        <w:rPr>
          <w:lang w:val="en-US"/>
        </w:rPr>
      </w:pPr>
      <w:r>
        <w:rPr>
          <w:lang w:val="en-US"/>
        </w:rPr>
        <w:t xml:space="preserve"> </w:t>
      </w:r>
    </w:p>
    <w:p w14:paraId="0530F568" w14:textId="525635A8" w:rsidR="00C52A1E" w:rsidRDefault="00C52A1E" w:rsidP="003E6D3E">
      <w:pPr>
        <w:tabs>
          <w:tab w:val="left" w:pos="3015"/>
        </w:tabs>
        <w:contextualSpacing/>
        <w:rPr>
          <w:lang w:val="en-US"/>
        </w:rPr>
      </w:pPr>
    </w:p>
    <w:p w14:paraId="505556C8" w14:textId="689ACABB" w:rsidR="00C52A1E" w:rsidRDefault="00C52A1E" w:rsidP="003E6D3E">
      <w:pPr>
        <w:tabs>
          <w:tab w:val="left" w:pos="3015"/>
        </w:tabs>
        <w:contextualSpacing/>
        <w:rPr>
          <w:lang w:val="en-US"/>
        </w:rPr>
      </w:pPr>
    </w:p>
    <w:p w14:paraId="15604AFE" w14:textId="00DF0B93" w:rsidR="00C52A1E" w:rsidRDefault="00027D6C" w:rsidP="003E6D3E">
      <w:pPr>
        <w:tabs>
          <w:tab w:val="left" w:pos="3015"/>
        </w:tabs>
        <w:contextualSpacing/>
        <w:rPr>
          <w:lang w:val="en-US"/>
        </w:rPr>
      </w:pPr>
      <w:r>
        <w:rPr>
          <w:lang w:val="en-US"/>
        </w:rPr>
        <w:t xml:space="preserve">                                        Cancel thread using </w:t>
      </w:r>
      <w:r w:rsidRPr="00027D6C">
        <w:rPr>
          <w:lang w:val="en-US"/>
        </w:rPr>
        <w:t>le_thread_Cancel</w:t>
      </w:r>
      <w:r>
        <w:rPr>
          <w:lang w:val="en-US"/>
        </w:rPr>
        <w:t>() API</w:t>
      </w:r>
    </w:p>
    <w:p w14:paraId="5B6F4A02" w14:textId="362469EB" w:rsidR="00027D6C" w:rsidRDefault="00027D6C" w:rsidP="003E6D3E">
      <w:pPr>
        <w:tabs>
          <w:tab w:val="left" w:pos="3015"/>
        </w:tabs>
        <w:contextualSpacing/>
        <w:rPr>
          <w:lang w:val="en-US"/>
        </w:rPr>
      </w:pPr>
      <w:r>
        <w:rPr>
          <w:noProof/>
          <w:lang w:val="en-US"/>
        </w:rPr>
        <mc:AlternateContent>
          <mc:Choice Requires="wps">
            <w:drawing>
              <wp:anchor distT="0" distB="0" distL="114300" distR="114300" simplePos="0" relativeHeight="254402560" behindDoc="0" locked="0" layoutInCell="1" allowOverlap="1" wp14:anchorId="5F4592EF" wp14:editId="7BD9E666">
                <wp:simplePos x="0" y="0"/>
                <wp:positionH relativeFrom="column">
                  <wp:posOffset>1257300</wp:posOffset>
                </wp:positionH>
                <wp:positionV relativeFrom="paragraph">
                  <wp:posOffset>111125</wp:posOffset>
                </wp:positionV>
                <wp:extent cx="2381250" cy="0"/>
                <wp:effectExtent l="0" t="76200" r="19050" b="95250"/>
                <wp:wrapNone/>
                <wp:docPr id="2116" name="Straight Arrow Connector 2116"/>
                <wp:cNvGraphicFramePr/>
                <a:graphic xmlns:a="http://schemas.openxmlformats.org/drawingml/2006/main">
                  <a:graphicData uri="http://schemas.microsoft.com/office/word/2010/wordprocessingShape">
                    <wps:wsp>
                      <wps:cNvCnPr/>
                      <wps:spPr>
                        <a:xfrm>
                          <a:off x="0" y="0"/>
                          <a:ext cx="2381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074163" id="Straight Arrow Connector 2116" o:spid="_x0000_s1026" type="#_x0000_t32" style="position:absolute;margin-left:99pt;margin-top:8.75pt;width:187.5pt;height:0;z-index:25440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" strokecolor="#4579b8 [3044]">
                <v:stroke endarrow="block"/>
              </v:shape>
            </w:pict>
          </mc:Fallback>
        </mc:AlternateContent>
      </w:r>
    </w:p>
    <w:p w14:paraId="38A4E01A" w14:textId="7A96398A" w:rsidR="00027D6C" w:rsidRDefault="00027D6C" w:rsidP="00027D6C">
      <w:pPr>
        <w:tabs>
          <w:tab w:val="left" w:pos="3015"/>
        </w:tabs>
        <w:contextualSpacing/>
        <w:rPr>
          <w:lang w:val="en-US"/>
        </w:rPr>
      </w:pPr>
      <w:r>
        <w:rPr>
          <w:lang w:val="en-US"/>
        </w:rPr>
        <w:t xml:space="preserve">                                        Delete semaphore using </w:t>
      </w:r>
      <w:r w:rsidRPr="00027D6C">
        <w:rPr>
          <w:lang w:val="en-US"/>
        </w:rPr>
        <w:t xml:space="preserve">le_sem_Delete </w:t>
      </w:r>
      <w:r>
        <w:rPr>
          <w:lang w:val="en-US"/>
        </w:rPr>
        <w:t>() API</w:t>
      </w:r>
    </w:p>
    <w:p w14:paraId="5F3A16F9" w14:textId="2D104BD1" w:rsidR="00027D6C" w:rsidRDefault="00027D6C" w:rsidP="003E6D3E">
      <w:pPr>
        <w:tabs>
          <w:tab w:val="left" w:pos="3015"/>
        </w:tabs>
        <w:contextualSpacing/>
        <w:rPr>
          <w:lang w:val="en-US"/>
        </w:rPr>
      </w:pPr>
      <w:r>
        <w:rPr>
          <w:noProof/>
          <w:lang w:val="en-US"/>
        </w:rPr>
        <mc:AlternateContent>
          <mc:Choice Requires="wps">
            <w:drawing>
              <wp:anchor distT="0" distB="0" distL="114300" distR="114300" simplePos="0" relativeHeight="254404608" behindDoc="0" locked="0" layoutInCell="1" allowOverlap="1" wp14:anchorId="40357B5D" wp14:editId="5ECA71E1">
                <wp:simplePos x="0" y="0"/>
                <wp:positionH relativeFrom="column">
                  <wp:posOffset>1257300</wp:posOffset>
                </wp:positionH>
                <wp:positionV relativeFrom="paragraph">
                  <wp:posOffset>111125</wp:posOffset>
                </wp:positionV>
                <wp:extent cx="2381250" cy="0"/>
                <wp:effectExtent l="0" t="76200" r="19050" b="95250"/>
                <wp:wrapNone/>
                <wp:docPr id="2117" name="Straight Arrow Connector 2117"/>
                <wp:cNvGraphicFramePr/>
                <a:graphic xmlns:a="http://schemas.openxmlformats.org/drawingml/2006/main">
                  <a:graphicData uri="http://schemas.microsoft.com/office/word/2010/wordprocessingShape">
                    <wps:wsp>
                      <wps:cNvCnPr/>
                      <wps:spPr>
                        <a:xfrm>
                          <a:off x="0" y="0"/>
                          <a:ext cx="2381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E4D474" id="Straight Arrow Connector 2117" o:spid="_x0000_s1026" type="#_x0000_t32" style="position:absolute;margin-left:99pt;margin-top:8.75pt;width:187.5pt;height:0;z-index:25440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" strokecolor="#4579b8 [3044]">
                <v:stroke endarrow="block"/>
              </v:shape>
            </w:pict>
          </mc:Fallback>
        </mc:AlternateContent>
      </w:r>
    </w:p>
    <w:p w14:paraId="5F000604" w14:textId="4CDD4202" w:rsidR="00C52A1E" w:rsidRDefault="001F6A71" w:rsidP="003E6D3E">
      <w:pPr>
        <w:tabs>
          <w:tab w:val="left" w:pos="3015"/>
        </w:tabs>
        <w:contextualSpacing/>
        <w:rPr>
          <w:lang w:val="en-US"/>
        </w:rPr>
      </w:pPr>
      <w:r w:rsidRPr="00755387">
        <w:rPr>
          <w:rFonts w:ascii="Arial" w:hAnsi="Arial" w:cs="Arial"/>
          <w:noProof/>
          <w:sz w:val="20"/>
          <w:lang w:val="en-US"/>
        </w:rPr>
        <mc:AlternateContent>
          <mc:Choice Requires="wps">
            <w:drawing>
              <wp:anchor distT="0" distB="0" distL="114300" distR="114300" simplePos="0" relativeHeight="254375936" behindDoc="0" locked="0" layoutInCell="1" allowOverlap="1" wp14:anchorId="479D0229" wp14:editId="656F0053">
                <wp:simplePos x="0" y="0"/>
                <wp:positionH relativeFrom="margin">
                  <wp:posOffset>552450</wp:posOffset>
                </wp:positionH>
                <wp:positionV relativeFrom="paragraph">
                  <wp:posOffset>20320</wp:posOffset>
                </wp:positionV>
                <wp:extent cx="1390650" cy="1314450"/>
                <wp:effectExtent l="0" t="0" r="19050" b="19050"/>
                <wp:wrapNone/>
                <wp:docPr id="2037" name="Flowchart: Decision 2037"/>
                <wp:cNvGraphicFramePr/>
                <a:graphic xmlns:a="http://schemas.openxmlformats.org/drawingml/2006/main">
                  <a:graphicData uri="http://schemas.microsoft.com/office/word/2010/wordprocessingShape">
                    <wps:wsp>
                      <wps:cNvSpPr/>
                      <wps:spPr>
                        <a:xfrm>
                          <a:off x="0" y="0"/>
                          <a:ext cx="1390650" cy="131445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6F9D15BF" w14:textId="77777777" w:rsidR="00944514" w:rsidRDefault="00944514" w:rsidP="009B4F6A">
                            <w:pPr>
                              <w:jc w:val="center"/>
                              <w:rPr>
                                <w:rFonts w:ascii="Arial" w:hAnsi="Arial" w:cs="Arial"/>
                                <w:sz w:val="20"/>
                              </w:rPr>
                            </w:pPr>
                            <w:r>
                              <w:rPr>
                                <w:rFonts w:ascii="Arial" w:hAnsi="Arial" w:cs="Arial"/>
                                <w:sz w:val="20"/>
                              </w:rPr>
                              <w:t>If Plusdata==</w:t>
                            </w:r>
                          </w:p>
                          <w:p w14:paraId="6F66CCD8" w14:textId="5FD7A9E1" w:rsidR="00944514" w:rsidRPr="00755387" w:rsidRDefault="00944514" w:rsidP="009B4F6A">
                            <w:pPr>
                              <w:jc w:val="center"/>
                              <w:rPr>
                                <w:rFonts w:ascii="Arial" w:hAnsi="Arial" w:cs="Arial"/>
                                <w:sz w:val="20"/>
                              </w:rPr>
                            </w:pPr>
                            <w:r>
                              <w:rPr>
                                <w:rFonts w:ascii="Arial" w:hAnsi="Arial" w:cs="Arial"/>
                                <w:sz w:val="2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D0229" id="Flowchart: Decision 2037" o:spid="_x0000_s2006" type="#_x0000_t110" style="position:absolute;margin-left:43.5pt;margin-top:1.6pt;width:109.5pt;height:103.5pt;z-index:25437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" fillcolor="white [3201]" strokecolor="#4f81bd [3204]" strokeweight="0">
                <v:textbox>
                  <w:txbxContent>
                    <w:p w14:paraId="6F9D15BF" w14:textId="77777777" w:rsidR="00944514" w:rsidRDefault="00944514" w:rsidP="009B4F6A">
                      <w:pPr>
                        <w:jc w:val="center"/>
                        <w:rPr>
                          <w:rFonts w:ascii="Arial" w:hAnsi="Arial" w:cs="Arial"/>
                          <w:sz w:val="20"/>
                        </w:rPr>
                      </w:pPr>
                      <w:r>
                        <w:rPr>
                          <w:rFonts w:ascii="Arial" w:hAnsi="Arial" w:cs="Arial"/>
                          <w:sz w:val="20"/>
                        </w:rPr>
                        <w:t>If Plusdata==</w:t>
                      </w:r>
                    </w:p>
                    <w:p w14:paraId="6F66CCD8" w14:textId="5FD7A9E1" w:rsidR="00944514" w:rsidRPr="00755387" w:rsidRDefault="00944514" w:rsidP="009B4F6A">
                      <w:pPr>
                        <w:jc w:val="center"/>
                        <w:rPr>
                          <w:rFonts w:ascii="Arial" w:hAnsi="Arial" w:cs="Arial"/>
                          <w:sz w:val="20"/>
                        </w:rPr>
                      </w:pPr>
                      <w:r>
                        <w:rPr>
                          <w:rFonts w:ascii="Arial" w:hAnsi="Arial" w:cs="Arial"/>
                          <w:sz w:val="20"/>
                        </w:rPr>
                        <w:t>3</w:t>
                      </w:r>
                    </w:p>
                  </w:txbxContent>
                </v:textbox>
                <w10:wrap anchorx="margin"/>
              </v:shape>
            </w:pict>
          </mc:Fallback>
        </mc:AlternateContent>
      </w:r>
      <w:r w:rsidRPr="00755387">
        <w:rPr>
          <w:rFonts w:ascii="Arial" w:hAnsi="Arial" w:cs="Arial"/>
          <w:noProof/>
          <w:sz w:val="20"/>
          <w:lang w:val="en-US"/>
        </w:rPr>
        <mc:AlternateContent>
          <mc:Choice Requires="wps">
            <w:drawing>
              <wp:anchor distT="0" distB="0" distL="114300" distR="114300" simplePos="0" relativeHeight="254377984" behindDoc="0" locked="0" layoutInCell="1" allowOverlap="1" wp14:anchorId="374934A1" wp14:editId="00B89A68">
                <wp:simplePos x="0" y="0"/>
                <wp:positionH relativeFrom="margin">
                  <wp:posOffset>2952750</wp:posOffset>
                </wp:positionH>
                <wp:positionV relativeFrom="paragraph">
                  <wp:posOffset>33655</wp:posOffset>
                </wp:positionV>
                <wp:extent cx="1390650" cy="1314450"/>
                <wp:effectExtent l="0" t="0" r="19050" b="19050"/>
                <wp:wrapNone/>
                <wp:docPr id="2101" name="Flowchart: Decision 2101"/>
                <wp:cNvGraphicFramePr/>
                <a:graphic xmlns:a="http://schemas.openxmlformats.org/drawingml/2006/main">
                  <a:graphicData uri="http://schemas.microsoft.com/office/word/2010/wordprocessingShape">
                    <wps:wsp>
                      <wps:cNvSpPr/>
                      <wps:spPr>
                        <a:xfrm>
                          <a:off x="0" y="0"/>
                          <a:ext cx="1390650" cy="131445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21BDDB6" w14:textId="0356AC93" w:rsidR="00944514" w:rsidRPr="00755387" w:rsidRDefault="00944514" w:rsidP="001F6A71">
                            <w:pPr>
                              <w:jc w:val="center"/>
                              <w:rPr>
                                <w:rFonts w:ascii="Arial" w:hAnsi="Arial" w:cs="Arial"/>
                                <w:sz w:val="20"/>
                              </w:rPr>
                            </w:pPr>
                            <w:r>
                              <w:rPr>
                                <w:rFonts w:ascii="Arial" w:hAnsi="Arial" w:cs="Arial"/>
                                <w:sz w:val="20"/>
                              </w:rPr>
                              <w:t>If data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934A1" id="Flowchart: Decision 2101" o:spid="_x0000_s2007" type="#_x0000_t110" style="position:absolute;margin-left:232.5pt;margin-top:2.65pt;width:109.5pt;height:103.5pt;z-index:25437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" fillcolor="white [3201]" strokecolor="#4f81bd [3204]" strokeweight="0">
                <v:textbox>
                  <w:txbxContent>
                    <w:p w14:paraId="321BDDB6" w14:textId="0356AC93" w:rsidR="00944514" w:rsidRPr="00755387" w:rsidRDefault="00944514" w:rsidP="001F6A71">
                      <w:pPr>
                        <w:jc w:val="center"/>
                        <w:rPr>
                          <w:rFonts w:ascii="Arial" w:hAnsi="Arial" w:cs="Arial"/>
                          <w:sz w:val="20"/>
                        </w:rPr>
                      </w:pPr>
                      <w:r>
                        <w:rPr>
                          <w:rFonts w:ascii="Arial" w:hAnsi="Arial" w:cs="Arial"/>
                          <w:sz w:val="20"/>
                        </w:rPr>
                        <w:t>If data received</w:t>
                      </w:r>
                    </w:p>
                  </w:txbxContent>
                </v:textbox>
                <w10:wrap anchorx="margin"/>
              </v:shape>
            </w:pict>
          </mc:Fallback>
        </mc:AlternateContent>
      </w:r>
    </w:p>
    <w:p w14:paraId="17B74E9B" w14:textId="7F545058" w:rsidR="00C52A1E" w:rsidRDefault="00C52A1E" w:rsidP="003E6D3E">
      <w:pPr>
        <w:tabs>
          <w:tab w:val="left" w:pos="3015"/>
        </w:tabs>
        <w:contextualSpacing/>
        <w:rPr>
          <w:lang w:val="en-US"/>
        </w:rPr>
      </w:pPr>
    </w:p>
    <w:p w14:paraId="026CBE0E" w14:textId="0670D9D3" w:rsidR="00C52A1E" w:rsidRDefault="001F6A71" w:rsidP="003E6D3E">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94368" behindDoc="0" locked="0" layoutInCell="1" allowOverlap="1" wp14:anchorId="0E40C35A" wp14:editId="0B6D4D7B">
                <wp:simplePos x="0" y="0"/>
                <wp:positionH relativeFrom="column">
                  <wp:posOffset>4733925</wp:posOffset>
                </wp:positionH>
                <wp:positionV relativeFrom="paragraph">
                  <wp:posOffset>13970</wp:posOffset>
                </wp:positionV>
                <wp:extent cx="1762125" cy="704850"/>
                <wp:effectExtent l="57150" t="38100" r="85725" b="95250"/>
                <wp:wrapNone/>
                <wp:docPr id="2108" name="Rectangle 210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B43428C" w14:textId="16603CF5" w:rsidR="00944514" w:rsidRPr="00755387" w:rsidRDefault="00944514" w:rsidP="001F6A71">
                            <w:pPr>
                              <w:jc w:val="center"/>
                              <w:rPr>
                                <w:rFonts w:ascii="Arial" w:hAnsi="Arial" w:cs="Arial"/>
                                <w:sz w:val="20"/>
                              </w:rPr>
                            </w:pPr>
                            <w:r>
                              <w:rPr>
                                <w:rFonts w:ascii="Arial" w:hAnsi="Arial" w:cs="Arial"/>
                                <w:sz w:val="20"/>
                              </w:rPr>
                              <w:t xml:space="preserve"> Return to “callback” function with result of“ true” and switch to Command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40C35A" id="Rectangle 2108" o:spid="_x0000_s2008" style="position:absolute;margin-left:372.75pt;margin-top:1.1pt;width:138.75pt;height:55.5pt;z-index:2543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" fillcolor="#92d050" strokecolor="#92d050">
                <v:shadow on="t" color="black" opacity="24903f" origin=",.5" offset="0,.55556mm"/>
                <v:textbox>
                  <w:txbxContent>
                    <w:p w14:paraId="5B43428C" w14:textId="16603CF5" w:rsidR="00944514" w:rsidRPr="00755387" w:rsidRDefault="00944514" w:rsidP="001F6A71">
                      <w:pPr>
                        <w:jc w:val="center"/>
                        <w:rPr>
                          <w:rFonts w:ascii="Arial" w:hAnsi="Arial" w:cs="Arial"/>
                          <w:sz w:val="20"/>
                        </w:rPr>
                      </w:pPr>
                      <w:r>
                        <w:rPr>
                          <w:rFonts w:ascii="Arial" w:hAnsi="Arial" w:cs="Arial"/>
                          <w:sz w:val="20"/>
                        </w:rPr>
                        <w:t xml:space="preserve"> Return to “callback” function with result of“ true” and switch to Command mode</w:t>
                      </w:r>
                    </w:p>
                  </w:txbxContent>
                </v:textbox>
              </v:rect>
            </w:pict>
          </mc:Fallback>
        </mc:AlternateContent>
      </w:r>
      <w:r>
        <w:rPr>
          <w:lang w:val="en-US"/>
        </w:rPr>
        <w:t xml:space="preserve">                                                          Yes                                                              No</w:t>
      </w:r>
    </w:p>
    <w:p w14:paraId="57537B2D" w14:textId="47619A7F" w:rsidR="00C52A1E" w:rsidRDefault="001F6A71" w:rsidP="003E6D3E">
      <w:pPr>
        <w:tabs>
          <w:tab w:val="left" w:pos="3015"/>
        </w:tabs>
        <w:contextualSpacing/>
        <w:rPr>
          <w:lang w:val="en-US"/>
        </w:rPr>
      </w:pPr>
      <w:r>
        <w:rPr>
          <w:noProof/>
          <w:lang w:val="en-US"/>
        </w:rPr>
        <mc:AlternateContent>
          <mc:Choice Requires="wps">
            <w:drawing>
              <wp:anchor distT="0" distB="0" distL="114300" distR="114300" simplePos="0" relativeHeight="254385152" behindDoc="0" locked="0" layoutInCell="1" allowOverlap="1" wp14:anchorId="014241CB" wp14:editId="4EBE978A">
                <wp:simplePos x="0" y="0"/>
                <wp:positionH relativeFrom="column">
                  <wp:posOffset>4352925</wp:posOffset>
                </wp:positionH>
                <wp:positionV relativeFrom="paragraph">
                  <wp:posOffset>128905</wp:posOffset>
                </wp:positionV>
                <wp:extent cx="361950" cy="0"/>
                <wp:effectExtent l="0" t="76200" r="19050" b="95250"/>
                <wp:wrapNone/>
                <wp:docPr id="2107" name="Straight Arrow Connector 2107"/>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AB560" id="Straight Arrow Connector 2107" o:spid="_x0000_s1026" type="#_x0000_t32" style="position:absolute;margin-left:342.75pt;margin-top:10.15pt;width:28.5pt;height:0;z-index:25438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" strokecolor="#4579b8 [3044]">
                <v:stroke endarrow="block"/>
              </v:shape>
            </w:pict>
          </mc:Fallback>
        </mc:AlternateContent>
      </w:r>
      <w:r>
        <w:rPr>
          <w:noProof/>
          <w:lang w:val="en-US"/>
        </w:rPr>
        <mc:AlternateContent>
          <mc:Choice Requires="wps">
            <w:drawing>
              <wp:anchor distT="0" distB="0" distL="114300" distR="114300" simplePos="0" relativeHeight="254379008" behindDoc="0" locked="0" layoutInCell="1" allowOverlap="1" wp14:anchorId="33B1F3AB" wp14:editId="7EC02F01">
                <wp:simplePos x="0" y="0"/>
                <wp:positionH relativeFrom="column">
                  <wp:posOffset>1943100</wp:posOffset>
                </wp:positionH>
                <wp:positionV relativeFrom="paragraph">
                  <wp:posOffset>128905</wp:posOffset>
                </wp:positionV>
                <wp:extent cx="1009650" cy="0"/>
                <wp:effectExtent l="0" t="76200" r="19050" b="95250"/>
                <wp:wrapNone/>
                <wp:docPr id="2103" name="Straight Arrow Connector 2103"/>
                <wp:cNvGraphicFramePr/>
                <a:graphic xmlns:a="http://schemas.openxmlformats.org/drawingml/2006/main">
                  <a:graphicData uri="http://schemas.microsoft.com/office/word/2010/wordprocessingShape">
                    <wps:wsp>
                      <wps:cNvCnPr/>
                      <wps:spPr>
                        <a:xfrm>
                          <a:off x="0" y="0"/>
                          <a:ext cx="1009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C27C1" id="Straight Arrow Connector 2103" o:spid="_x0000_s1026" type="#_x0000_t32" style="position:absolute;margin-left:153pt;margin-top:10.15pt;width:79.5pt;height:0;z-index:25437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" strokecolor="#4579b8 [3044]">
                <v:stroke endarrow="block"/>
              </v:shape>
            </w:pict>
          </mc:Fallback>
        </mc:AlternateContent>
      </w:r>
    </w:p>
    <w:p w14:paraId="72AD107E" w14:textId="7158A04C" w:rsidR="00C52A1E" w:rsidRDefault="00C52A1E" w:rsidP="003E6D3E">
      <w:pPr>
        <w:tabs>
          <w:tab w:val="left" w:pos="3015"/>
        </w:tabs>
        <w:contextualSpacing/>
        <w:rPr>
          <w:lang w:val="en-US"/>
        </w:rPr>
      </w:pPr>
    </w:p>
    <w:p w14:paraId="700A6670" w14:textId="2D920B6B" w:rsidR="00C52A1E" w:rsidRDefault="00C52A1E" w:rsidP="003E6D3E">
      <w:pPr>
        <w:tabs>
          <w:tab w:val="left" w:pos="3015"/>
        </w:tabs>
        <w:contextualSpacing/>
        <w:rPr>
          <w:lang w:val="en-US"/>
        </w:rPr>
      </w:pPr>
    </w:p>
    <w:p w14:paraId="274DD8BB" w14:textId="72555302" w:rsidR="00027D6C" w:rsidRDefault="001F6A71" w:rsidP="003E6D3E">
      <w:pPr>
        <w:tabs>
          <w:tab w:val="left" w:pos="3015"/>
        </w:tabs>
        <w:contextualSpacing/>
        <w:rPr>
          <w:lang w:val="en-US"/>
        </w:rPr>
      </w:pPr>
      <w:r>
        <w:rPr>
          <w:lang w:val="en-US"/>
        </w:rPr>
        <w:t xml:space="preserve">                    </w:t>
      </w:r>
      <w:r w:rsidR="00027D6C">
        <w:rPr>
          <w:lang w:val="en-US"/>
        </w:rPr>
        <w:t xml:space="preserve">     </w:t>
      </w:r>
    </w:p>
    <w:p w14:paraId="58B52EF1" w14:textId="1730B04C" w:rsidR="00C52A1E" w:rsidRDefault="00027D6C" w:rsidP="003E6D3E">
      <w:pPr>
        <w:tabs>
          <w:tab w:val="left" w:pos="3015"/>
        </w:tabs>
        <w:contextualSpacing/>
        <w:rPr>
          <w:lang w:val="en-US"/>
        </w:rPr>
      </w:pPr>
      <w:r>
        <w:rPr>
          <w:noProof/>
          <w:lang w:val="en-US"/>
        </w:rPr>
        <mc:AlternateContent>
          <mc:Choice Requires="wps">
            <w:drawing>
              <wp:anchor distT="0" distB="0" distL="114300" distR="114300" simplePos="0" relativeHeight="254405632" behindDoc="0" locked="0" layoutInCell="1" allowOverlap="1" wp14:anchorId="41E8116D" wp14:editId="0144B94C">
                <wp:simplePos x="0" y="0"/>
                <wp:positionH relativeFrom="column">
                  <wp:posOffset>3638550</wp:posOffset>
                </wp:positionH>
                <wp:positionV relativeFrom="paragraph">
                  <wp:posOffset>41910</wp:posOffset>
                </wp:positionV>
                <wp:extent cx="0" cy="552450"/>
                <wp:effectExtent l="76200" t="0" r="57150" b="57150"/>
                <wp:wrapNone/>
                <wp:docPr id="2118" name="Straight Arrow Connector 2118"/>
                <wp:cNvGraphicFramePr/>
                <a:graphic xmlns:a="http://schemas.openxmlformats.org/drawingml/2006/main">
                  <a:graphicData uri="http://schemas.microsoft.com/office/word/2010/wordprocessingShape">
                    <wps:wsp>
                      <wps:cNvCnPr/>
                      <wps:spPr>
                        <a:xfrm>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8FDD01" id="Straight Arrow Connector 2118" o:spid="_x0000_s1026" type="#_x0000_t32" style="position:absolute;margin-left:286.5pt;margin-top:3.3pt;width:0;height:43.5pt;z-index:25440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" strokecolor="#4579b8 [3044]">
                <v:stroke endarrow="block"/>
              </v:shape>
            </w:pict>
          </mc:Fallback>
        </mc:AlternateContent>
      </w:r>
      <w:r>
        <w:rPr>
          <w:lang w:val="en-US"/>
        </w:rPr>
        <w:t xml:space="preserve">                         No                                                                              Yes</w:t>
      </w:r>
      <w:r w:rsidR="001F6A71">
        <w:rPr>
          <w:lang w:val="en-US"/>
        </w:rPr>
        <w:t xml:space="preserve">                  </w:t>
      </w:r>
    </w:p>
    <w:p w14:paraId="5931CCB3" w14:textId="367CDCE2" w:rsidR="00C52A1E" w:rsidRDefault="00027D6C" w:rsidP="003E6D3E">
      <w:pPr>
        <w:tabs>
          <w:tab w:val="left" w:pos="3015"/>
        </w:tabs>
        <w:contextualSpacing/>
        <w:rPr>
          <w:lang w:val="en-US"/>
        </w:rPr>
      </w:pPr>
      <w:r w:rsidRPr="00755387">
        <w:rPr>
          <w:rFonts w:ascii="Arial" w:hAnsi="Arial" w:cs="Arial"/>
          <w:noProof/>
          <w:sz w:val="20"/>
          <w:lang w:val="en-US"/>
        </w:rPr>
        <mc:AlternateContent>
          <mc:Choice Requires="wps">
            <w:drawing>
              <wp:anchor distT="0" distB="0" distL="114300" distR="114300" simplePos="0" relativeHeight="254396416" behindDoc="0" locked="0" layoutInCell="1" allowOverlap="1" wp14:anchorId="15C61EE2" wp14:editId="6873352A">
                <wp:simplePos x="0" y="0"/>
                <wp:positionH relativeFrom="margin">
                  <wp:posOffset>561975</wp:posOffset>
                </wp:positionH>
                <wp:positionV relativeFrom="paragraph">
                  <wp:posOffset>71755</wp:posOffset>
                </wp:positionV>
                <wp:extent cx="1390650" cy="1314450"/>
                <wp:effectExtent l="0" t="0" r="19050" b="19050"/>
                <wp:wrapNone/>
                <wp:docPr id="2110" name="Flowchart: Decision 2110"/>
                <wp:cNvGraphicFramePr/>
                <a:graphic xmlns:a="http://schemas.openxmlformats.org/drawingml/2006/main">
                  <a:graphicData uri="http://schemas.microsoft.com/office/word/2010/wordprocessingShape">
                    <wps:wsp>
                      <wps:cNvSpPr/>
                      <wps:spPr>
                        <a:xfrm>
                          <a:off x="0" y="0"/>
                          <a:ext cx="1390650" cy="131445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6C186FB2" w14:textId="77777777" w:rsidR="00944514" w:rsidRPr="00755387" w:rsidRDefault="00944514" w:rsidP="00027D6C">
                            <w:pPr>
                              <w:jc w:val="center"/>
                              <w:rPr>
                                <w:rFonts w:ascii="Arial" w:hAnsi="Arial" w:cs="Arial"/>
                                <w:sz w:val="20"/>
                              </w:rPr>
                            </w:pPr>
                            <w:r>
                              <w:rPr>
                                <w:rFonts w:ascii="Arial" w:hAnsi="Arial" w:cs="Arial"/>
                                <w:sz w:val="20"/>
                              </w:rPr>
                              <w:t>If data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61EE2" id="Flowchart: Decision 2110" o:spid="_x0000_s2009" type="#_x0000_t110" style="position:absolute;margin-left:44.25pt;margin-top:5.65pt;width:109.5pt;height:103.5pt;z-index:25439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" fillcolor="white [3201]" strokecolor="#4f81bd [3204]" strokeweight="0">
                <v:textbox>
                  <w:txbxContent>
                    <w:p w14:paraId="6C186FB2" w14:textId="77777777" w:rsidR="00944514" w:rsidRPr="00755387" w:rsidRDefault="00944514" w:rsidP="00027D6C">
                      <w:pPr>
                        <w:jc w:val="center"/>
                        <w:rPr>
                          <w:rFonts w:ascii="Arial" w:hAnsi="Arial" w:cs="Arial"/>
                          <w:sz w:val="20"/>
                        </w:rPr>
                      </w:pPr>
                      <w:r>
                        <w:rPr>
                          <w:rFonts w:ascii="Arial" w:hAnsi="Arial" w:cs="Arial"/>
                          <w:sz w:val="20"/>
                        </w:rPr>
                        <w:t>If data received</w:t>
                      </w:r>
                    </w:p>
                  </w:txbxContent>
                </v:textbox>
                <w10:wrap anchorx="margin"/>
              </v:shape>
            </w:pict>
          </mc:Fallback>
        </mc:AlternateContent>
      </w:r>
      <w:r w:rsidR="001F6A71">
        <w:rPr>
          <w:lang w:val="en-US"/>
        </w:rPr>
        <w:t xml:space="preserve">                                                                                                           </w:t>
      </w:r>
    </w:p>
    <w:p w14:paraId="3A16D80F" w14:textId="4636E738" w:rsidR="00C52A1E" w:rsidRDefault="00C52A1E" w:rsidP="003E6D3E">
      <w:pPr>
        <w:tabs>
          <w:tab w:val="left" w:pos="3015"/>
        </w:tabs>
        <w:contextualSpacing/>
        <w:rPr>
          <w:lang w:val="en-US"/>
        </w:rPr>
      </w:pPr>
    </w:p>
    <w:p w14:paraId="62624435" w14:textId="7D540A7F" w:rsidR="00C52A1E" w:rsidRDefault="001F6A71" w:rsidP="003E6D3E">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92320" behindDoc="0" locked="0" layoutInCell="1" allowOverlap="1" wp14:anchorId="6E6047A6" wp14:editId="5025F200">
                <wp:simplePos x="0" y="0"/>
                <wp:positionH relativeFrom="column">
                  <wp:posOffset>2828925</wp:posOffset>
                </wp:positionH>
                <wp:positionV relativeFrom="paragraph">
                  <wp:posOffset>14605</wp:posOffset>
                </wp:positionV>
                <wp:extent cx="1609725" cy="571500"/>
                <wp:effectExtent l="57150" t="38100" r="85725" b="95250"/>
                <wp:wrapNone/>
                <wp:docPr id="2106" name="Rectangle 2106"/>
                <wp:cNvGraphicFramePr/>
                <a:graphic xmlns:a="http://schemas.openxmlformats.org/drawingml/2006/main">
                  <a:graphicData uri="http://schemas.microsoft.com/office/word/2010/wordprocessingShape">
                    <wps:wsp>
                      <wps:cNvSpPr/>
                      <wps:spPr>
                        <a:xfrm>
                          <a:off x="0" y="0"/>
                          <a:ext cx="1609725" cy="5715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8B7DDD3" w14:textId="77777777" w:rsidR="00944514" w:rsidRPr="00755387" w:rsidRDefault="00944514" w:rsidP="001F6A71">
                            <w:pPr>
                              <w:jc w:val="center"/>
                              <w:rPr>
                                <w:rFonts w:ascii="Arial" w:hAnsi="Arial" w:cs="Arial"/>
                                <w:sz w:val="20"/>
                              </w:rPr>
                            </w:pPr>
                            <w:r>
                              <w:rPr>
                                <w:rFonts w:ascii="Arial" w:hAnsi="Arial" w:cs="Arial"/>
                                <w:sz w:val="20"/>
                              </w:rPr>
                              <w:t xml:space="preserve"> GOTO CHECK PLUS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6047A6" id="Rectangle 2106" o:spid="_x0000_s2010" style="position:absolute;margin-left:222.75pt;margin-top:1.15pt;width:126.75pt;height:45pt;z-index:25439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" fillcolor="#92d050" strokecolor="#92d050">
                <v:shadow on="t" color="black" opacity="24903f" origin=",.5" offset="0,.55556mm"/>
                <v:textbox>
                  <w:txbxContent>
                    <w:p w14:paraId="68B7DDD3" w14:textId="77777777" w:rsidR="00944514" w:rsidRPr="00755387" w:rsidRDefault="00944514" w:rsidP="001F6A71">
                      <w:pPr>
                        <w:jc w:val="center"/>
                        <w:rPr>
                          <w:rFonts w:ascii="Arial" w:hAnsi="Arial" w:cs="Arial"/>
                          <w:sz w:val="20"/>
                        </w:rPr>
                      </w:pPr>
                      <w:r>
                        <w:rPr>
                          <w:rFonts w:ascii="Arial" w:hAnsi="Arial" w:cs="Arial"/>
                          <w:sz w:val="20"/>
                        </w:rPr>
                        <w:t xml:space="preserve"> GOTO CHECK PLUS CONDITION</w:t>
                      </w:r>
                    </w:p>
                  </w:txbxContent>
                </v:textbox>
              </v:rect>
            </w:pict>
          </mc:Fallback>
        </mc:AlternateContent>
      </w:r>
    </w:p>
    <w:p w14:paraId="27225B2D" w14:textId="75463A0E" w:rsidR="00C52A1E" w:rsidRDefault="00027D6C" w:rsidP="003E6D3E">
      <w:pPr>
        <w:tabs>
          <w:tab w:val="left" w:pos="3015"/>
        </w:tabs>
        <w:contextualSpacing/>
        <w:rPr>
          <w:lang w:val="en-US"/>
        </w:rPr>
      </w:pPr>
      <w:r>
        <w:rPr>
          <w:noProof/>
          <w:lang w:val="en-US"/>
        </w:rPr>
        <mc:AlternateContent>
          <mc:Choice Requires="wps">
            <w:drawing>
              <wp:anchor distT="0" distB="0" distL="114300" distR="114300" simplePos="0" relativeHeight="254397440" behindDoc="0" locked="0" layoutInCell="1" allowOverlap="1" wp14:anchorId="221FCFEF" wp14:editId="2F59395A">
                <wp:simplePos x="0" y="0"/>
                <wp:positionH relativeFrom="column">
                  <wp:posOffset>1933575</wp:posOffset>
                </wp:positionH>
                <wp:positionV relativeFrom="paragraph">
                  <wp:posOffset>165100</wp:posOffset>
                </wp:positionV>
                <wp:extent cx="885825" cy="0"/>
                <wp:effectExtent l="0" t="76200" r="9525" b="95250"/>
                <wp:wrapNone/>
                <wp:docPr id="2111" name="Straight Arrow Connector 2111"/>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55874" id="Straight Arrow Connector 2111" o:spid="_x0000_s1026" type="#_x0000_t32" style="position:absolute;margin-left:152.25pt;margin-top:13pt;width:69.75pt;height:0;z-index:25439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" strokecolor="#4579b8 [3044]">
                <v:stroke endarrow="block"/>
              </v:shape>
            </w:pict>
          </mc:Fallback>
        </mc:AlternateContent>
      </w:r>
      <w:r>
        <w:rPr>
          <w:lang w:val="en-US"/>
        </w:rPr>
        <w:t xml:space="preserve">                                                            Yes</w:t>
      </w:r>
    </w:p>
    <w:p w14:paraId="0740BADA" w14:textId="441925CF" w:rsidR="00C52A1E" w:rsidRDefault="00C52A1E" w:rsidP="003E6D3E">
      <w:pPr>
        <w:tabs>
          <w:tab w:val="left" w:pos="3015"/>
        </w:tabs>
        <w:contextualSpacing/>
        <w:rPr>
          <w:lang w:val="en-US"/>
        </w:rPr>
      </w:pPr>
    </w:p>
    <w:p w14:paraId="13CC6133" w14:textId="077008D5" w:rsidR="00C52A1E" w:rsidRDefault="00C52A1E" w:rsidP="003E6D3E">
      <w:pPr>
        <w:tabs>
          <w:tab w:val="left" w:pos="3015"/>
        </w:tabs>
        <w:contextualSpacing/>
        <w:rPr>
          <w:lang w:val="en-US"/>
        </w:rPr>
      </w:pPr>
    </w:p>
    <w:p w14:paraId="700F7D69" w14:textId="59D23175" w:rsidR="00C52A1E" w:rsidRDefault="00C52A1E" w:rsidP="003E6D3E">
      <w:pPr>
        <w:tabs>
          <w:tab w:val="left" w:pos="3015"/>
        </w:tabs>
        <w:contextualSpacing/>
        <w:rPr>
          <w:lang w:val="en-US"/>
        </w:rPr>
      </w:pPr>
    </w:p>
    <w:p w14:paraId="6FC0357C" w14:textId="7D9DC941" w:rsidR="00C52A1E" w:rsidRDefault="00027D6C" w:rsidP="003E6D3E">
      <w:pPr>
        <w:tabs>
          <w:tab w:val="left" w:pos="3015"/>
        </w:tabs>
        <w:contextualSpacing/>
        <w:rPr>
          <w:lang w:val="en-US"/>
        </w:rPr>
      </w:pPr>
      <w:r>
        <w:rPr>
          <w:noProof/>
          <w:lang w:val="en-US"/>
        </w:rPr>
        <mc:AlternateContent>
          <mc:Choice Requires="wps">
            <w:drawing>
              <wp:anchor distT="0" distB="0" distL="114300" distR="114300" simplePos="0" relativeHeight="254400512" behindDoc="0" locked="0" layoutInCell="1" allowOverlap="1" wp14:anchorId="293EB974" wp14:editId="356847AB">
                <wp:simplePos x="0" y="0"/>
                <wp:positionH relativeFrom="column">
                  <wp:posOffset>1247775</wp:posOffset>
                </wp:positionH>
                <wp:positionV relativeFrom="paragraph">
                  <wp:posOffset>97155</wp:posOffset>
                </wp:positionV>
                <wp:extent cx="0" cy="514350"/>
                <wp:effectExtent l="76200" t="0" r="57150" b="57150"/>
                <wp:wrapNone/>
                <wp:docPr id="2113" name="Straight Arrow Connector 2113"/>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0402B" id="Straight Arrow Connector 2113" o:spid="_x0000_s1026" type="#_x0000_t32" style="position:absolute;margin-left:98.25pt;margin-top:7.65pt;width:0;height:40.5pt;z-index:25440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" strokecolor="#4579b8 [3044]">
                <v:stroke endarrow="block"/>
              </v:shape>
            </w:pict>
          </mc:Fallback>
        </mc:AlternateContent>
      </w:r>
    </w:p>
    <w:p w14:paraId="2AFE126A" w14:textId="34AB82D0" w:rsidR="00C52A1E" w:rsidRDefault="00027D6C" w:rsidP="003E6D3E">
      <w:pPr>
        <w:tabs>
          <w:tab w:val="left" w:pos="3015"/>
        </w:tabs>
        <w:contextualSpacing/>
        <w:rPr>
          <w:lang w:val="en-US"/>
        </w:rPr>
      </w:pPr>
      <w:r>
        <w:rPr>
          <w:lang w:val="en-US"/>
        </w:rPr>
        <w:t xml:space="preserve">                                      No</w:t>
      </w:r>
    </w:p>
    <w:p w14:paraId="124A4A15" w14:textId="5F640BE7" w:rsidR="00C52A1E" w:rsidRDefault="00C52A1E" w:rsidP="003E6D3E">
      <w:pPr>
        <w:tabs>
          <w:tab w:val="left" w:pos="3015"/>
        </w:tabs>
        <w:contextualSpacing/>
        <w:rPr>
          <w:lang w:val="en-US"/>
        </w:rPr>
      </w:pPr>
    </w:p>
    <w:p w14:paraId="1C297749" w14:textId="43E9930C" w:rsidR="00C52A1E" w:rsidRDefault="00027D6C" w:rsidP="003E6D3E">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399488" behindDoc="0" locked="0" layoutInCell="1" allowOverlap="1" wp14:anchorId="326C6FCF" wp14:editId="7FBDD30F">
                <wp:simplePos x="0" y="0"/>
                <wp:positionH relativeFrom="column">
                  <wp:posOffset>466725</wp:posOffset>
                </wp:positionH>
                <wp:positionV relativeFrom="paragraph">
                  <wp:posOffset>43180</wp:posOffset>
                </wp:positionV>
                <wp:extent cx="1762125" cy="704850"/>
                <wp:effectExtent l="57150" t="38100" r="85725" b="95250"/>
                <wp:wrapNone/>
                <wp:docPr id="2112" name="Rectangle 2112"/>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6EF6F40" w14:textId="63046481" w:rsidR="00944514" w:rsidRPr="00755387" w:rsidRDefault="00944514" w:rsidP="00027D6C">
                            <w:pPr>
                              <w:jc w:val="center"/>
                              <w:rPr>
                                <w:rFonts w:ascii="Arial" w:hAnsi="Arial" w:cs="Arial"/>
                                <w:sz w:val="20"/>
                              </w:rPr>
                            </w:pPr>
                            <w:r>
                              <w:rPr>
                                <w:rFonts w:ascii="Arial" w:hAnsi="Arial" w:cs="Arial"/>
                                <w:sz w:val="20"/>
                              </w:rPr>
                              <w:t xml:space="preserve"> Return to “callback” function with result of “false” and keep in data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6C6FCF" id="Rectangle 2112" o:spid="_x0000_s2011" style="position:absolute;margin-left:36.75pt;margin-top:3.4pt;width:138.75pt;height:55.5pt;z-index:25439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" fillcolor="#92d050" strokecolor="#92d050">
                <v:shadow on="t" color="black" opacity="24903f" origin=",.5" offset="0,.55556mm"/>
                <v:textbox>
                  <w:txbxContent>
                    <w:p w14:paraId="66EF6F40" w14:textId="63046481" w:rsidR="00944514" w:rsidRPr="00755387" w:rsidRDefault="00944514" w:rsidP="00027D6C">
                      <w:pPr>
                        <w:jc w:val="center"/>
                        <w:rPr>
                          <w:rFonts w:ascii="Arial" w:hAnsi="Arial" w:cs="Arial"/>
                          <w:sz w:val="20"/>
                        </w:rPr>
                      </w:pPr>
                      <w:r>
                        <w:rPr>
                          <w:rFonts w:ascii="Arial" w:hAnsi="Arial" w:cs="Arial"/>
                          <w:sz w:val="20"/>
                        </w:rPr>
                        <w:t xml:space="preserve"> Return to “callback” function with result of “false” and keep in data mode</w:t>
                      </w:r>
                    </w:p>
                  </w:txbxContent>
                </v:textbox>
              </v:rect>
            </w:pict>
          </mc:Fallback>
        </mc:AlternateContent>
      </w:r>
    </w:p>
    <w:p w14:paraId="1CA12AD2" w14:textId="6C423B4B" w:rsidR="00C52A1E" w:rsidRDefault="00C52A1E" w:rsidP="003E6D3E">
      <w:pPr>
        <w:tabs>
          <w:tab w:val="left" w:pos="3015"/>
        </w:tabs>
        <w:contextualSpacing/>
        <w:rPr>
          <w:lang w:val="en-US"/>
        </w:rPr>
      </w:pPr>
    </w:p>
    <w:p w14:paraId="3CC81A5A" w14:textId="7B26C713" w:rsidR="00C52A1E" w:rsidRDefault="00C52A1E" w:rsidP="003E6D3E">
      <w:pPr>
        <w:tabs>
          <w:tab w:val="left" w:pos="3015"/>
        </w:tabs>
        <w:contextualSpacing/>
        <w:rPr>
          <w:lang w:val="en-US"/>
        </w:rPr>
      </w:pPr>
    </w:p>
    <w:p w14:paraId="19B00B9B" w14:textId="382433AB" w:rsidR="00C52A1E" w:rsidRDefault="00C52A1E" w:rsidP="003E6D3E">
      <w:pPr>
        <w:tabs>
          <w:tab w:val="left" w:pos="3015"/>
        </w:tabs>
        <w:contextualSpacing/>
        <w:rPr>
          <w:lang w:val="en-US"/>
        </w:rPr>
      </w:pPr>
    </w:p>
    <w:p w14:paraId="5286A220" w14:textId="7873C0F9" w:rsidR="00C52A1E" w:rsidRDefault="00C52A1E" w:rsidP="003E6D3E">
      <w:pPr>
        <w:tabs>
          <w:tab w:val="left" w:pos="3015"/>
        </w:tabs>
        <w:contextualSpacing/>
        <w:rPr>
          <w:lang w:val="en-US"/>
        </w:rPr>
      </w:pPr>
    </w:p>
    <w:p w14:paraId="0BBF0580" w14:textId="051C97F5" w:rsidR="00C52A1E" w:rsidRDefault="00C52A1E" w:rsidP="003E6D3E">
      <w:pPr>
        <w:tabs>
          <w:tab w:val="left" w:pos="3015"/>
        </w:tabs>
        <w:contextualSpacing/>
        <w:rPr>
          <w:lang w:val="en-US"/>
        </w:rPr>
      </w:pPr>
    </w:p>
    <w:p w14:paraId="34FE5631" w14:textId="11DAD24F" w:rsidR="00C52A1E" w:rsidRDefault="00C52A1E" w:rsidP="003E6D3E">
      <w:pPr>
        <w:tabs>
          <w:tab w:val="left" w:pos="3015"/>
        </w:tabs>
        <w:contextualSpacing/>
        <w:rPr>
          <w:lang w:val="en-US"/>
        </w:rPr>
      </w:pPr>
    </w:p>
    <w:p w14:paraId="12C2CDF6" w14:textId="024C6505" w:rsidR="00C52A1E" w:rsidRDefault="00C52A1E" w:rsidP="003E6D3E">
      <w:pPr>
        <w:tabs>
          <w:tab w:val="left" w:pos="3015"/>
        </w:tabs>
        <w:contextualSpacing/>
        <w:rPr>
          <w:lang w:val="en-US"/>
        </w:rPr>
      </w:pPr>
    </w:p>
    <w:p w14:paraId="47CC245E" w14:textId="7D25A458" w:rsidR="00C52A1E" w:rsidRDefault="00C52A1E" w:rsidP="003E6D3E">
      <w:pPr>
        <w:tabs>
          <w:tab w:val="left" w:pos="3015"/>
        </w:tabs>
        <w:contextualSpacing/>
        <w:rPr>
          <w:lang w:val="en-US"/>
        </w:rPr>
      </w:pPr>
    </w:p>
    <w:p w14:paraId="281EC8AB" w14:textId="1C2AB03A" w:rsidR="00C52A1E" w:rsidRDefault="00C52A1E" w:rsidP="003E6D3E">
      <w:pPr>
        <w:tabs>
          <w:tab w:val="left" w:pos="3015"/>
        </w:tabs>
        <w:contextualSpacing/>
        <w:rPr>
          <w:lang w:val="en-US"/>
        </w:rPr>
      </w:pPr>
    </w:p>
    <w:p w14:paraId="263FE794" w14:textId="082A7B7F" w:rsidR="00C52A1E" w:rsidRDefault="00C52A1E" w:rsidP="003E6D3E">
      <w:pPr>
        <w:tabs>
          <w:tab w:val="left" w:pos="3015"/>
        </w:tabs>
        <w:contextualSpacing/>
        <w:rPr>
          <w:lang w:val="en-US"/>
        </w:rPr>
      </w:pPr>
    </w:p>
    <w:p w14:paraId="5D557338" w14:textId="77777777" w:rsidR="003E6D3E" w:rsidRDefault="003E6D3E" w:rsidP="003E6D3E">
      <w:pPr>
        <w:pStyle w:val="Heading3"/>
        <w:numPr>
          <w:ilvl w:val="2"/>
          <w:numId w:val="1"/>
        </w:numPr>
      </w:pPr>
      <w:bookmarkStart w:id="174" w:name="_Toc516684879"/>
      <w:r>
        <w:lastRenderedPageBreak/>
        <w:t>Service Dependencies</w:t>
      </w:r>
      <w:bookmarkEnd w:id="174"/>
    </w:p>
    <w:p w14:paraId="32321CDC" w14:textId="77777777" w:rsidR="003E6D3E" w:rsidRPr="00EB0DAC" w:rsidRDefault="003E6D3E" w:rsidP="003E6D3E"/>
    <w:p w14:paraId="478A04E1" w14:textId="3E98A74F" w:rsidR="003E6D3E" w:rsidRDefault="003E6D3E" w:rsidP="003E6D3E">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01575433" w14:textId="77777777" w:rsidR="00C52A1E" w:rsidRPr="00B4199C" w:rsidRDefault="00C52A1E" w:rsidP="003E6D3E">
      <w:pPr>
        <w:rPr>
          <w:rFonts w:asciiTheme="minorHAnsi" w:hAnsiTheme="minorHAnsi" w:cs="Arial"/>
        </w:rPr>
      </w:pPr>
    </w:p>
    <w:p w14:paraId="71240D97" w14:textId="77777777" w:rsidR="003E6D3E" w:rsidRPr="00217856" w:rsidRDefault="00217856" w:rsidP="00217856">
      <w:pPr>
        <w:autoSpaceDE w:val="0"/>
        <w:autoSpaceDN w:val="0"/>
        <w:adjustRightInd w:val="0"/>
        <w:ind w:firstLine="720"/>
        <w:rPr>
          <w:rFonts w:asciiTheme="minorHAnsi" w:eastAsiaTheme="minorEastAsia" w:hAnsiTheme="minorHAnsi" w:cs="Arial"/>
          <w:szCs w:val="24"/>
          <w:lang w:val="en-US" w:eastAsia="zh-CN"/>
        </w:rPr>
      </w:pPr>
      <w:r w:rsidRPr="00217856">
        <w:rPr>
          <w:rFonts w:asciiTheme="minorHAnsi" w:eastAsiaTheme="minorEastAsia" w:hAnsiTheme="minorHAnsi" w:cs="Arial"/>
          <w:szCs w:val="24"/>
          <w:lang w:val="en-US" w:eastAsia="zh-CN"/>
        </w:rPr>
        <w:t>This command is only available during data mode. The +++ character sequence suspends the data flow over the AT interface and switches to</w:t>
      </w:r>
      <w:r>
        <w:rPr>
          <w:rFonts w:asciiTheme="minorHAnsi" w:eastAsiaTheme="minorEastAsia" w:hAnsiTheme="minorHAnsi" w:cs="Arial"/>
          <w:szCs w:val="24"/>
          <w:lang w:val="en-US" w:eastAsia="zh-CN"/>
        </w:rPr>
        <w:t xml:space="preserve"> </w:t>
      </w:r>
      <w:r w:rsidRPr="00217856">
        <w:rPr>
          <w:rFonts w:asciiTheme="minorHAnsi" w:eastAsiaTheme="minorEastAsia" w:hAnsiTheme="minorHAnsi" w:cs="Arial"/>
          <w:szCs w:val="24"/>
          <w:lang w:val="en-US" w:eastAsia="zh-CN"/>
        </w:rPr>
        <w:t xml:space="preserve">command </w:t>
      </w:r>
      <w:r w:rsidR="000A3649" w:rsidRPr="00217856">
        <w:rPr>
          <w:rFonts w:asciiTheme="minorHAnsi" w:eastAsiaTheme="minorEastAsia" w:hAnsiTheme="minorHAnsi" w:cs="Arial"/>
          <w:szCs w:val="24"/>
          <w:lang w:val="en-US" w:eastAsia="zh-CN"/>
        </w:rPr>
        <w:t>mode.</w:t>
      </w:r>
      <w:r w:rsidR="000A3649">
        <w:rPr>
          <w:rFonts w:asciiTheme="minorHAnsi" w:eastAsiaTheme="minorEastAsia" w:hAnsiTheme="minorHAnsi" w:cs="Arial"/>
          <w:szCs w:val="24"/>
          <w:lang w:val="en-US" w:eastAsia="zh-CN"/>
        </w:rPr>
        <w:t xml:space="preserve"> So, it works </w:t>
      </w:r>
      <w:r w:rsidR="000A3649" w:rsidRPr="000A3649">
        <w:rPr>
          <w:rFonts w:asciiTheme="minorHAnsi" w:hAnsiTheme="minorHAnsi" w:cs="Arial"/>
          <w:szCs w:val="24"/>
        </w:rPr>
        <w:t>with</w:t>
      </w:r>
      <w:r w:rsidR="000A3649">
        <w:rPr>
          <w:rFonts w:asciiTheme="minorHAnsi" w:hAnsiTheme="minorHAnsi" w:cs="Arial"/>
          <w:szCs w:val="24"/>
        </w:rPr>
        <w:t xml:space="preserve"> other AT command (ex. AT+KTCPSND, AT+KTCPRCV).</w:t>
      </w:r>
    </w:p>
    <w:tbl>
      <w:tblPr>
        <w:tblStyle w:val="TableGrid"/>
        <w:tblW w:w="0" w:type="auto"/>
        <w:tblLook w:val="04A0" w:firstRow="1" w:lastRow="0" w:firstColumn="1" w:lastColumn="0" w:noHBand="0" w:noVBand="1"/>
      </w:tblPr>
      <w:tblGrid>
        <w:gridCol w:w="1867"/>
        <w:gridCol w:w="4380"/>
        <w:gridCol w:w="2383"/>
      </w:tblGrid>
      <w:tr w:rsidR="003E6D3E" w14:paraId="49F6CA84" w14:textId="77777777" w:rsidTr="003E6D3E">
        <w:tc>
          <w:tcPr>
            <w:tcW w:w="6247" w:type="dxa"/>
            <w:gridSpan w:val="2"/>
          </w:tcPr>
          <w:p w14:paraId="0F2A4BAD" w14:textId="77777777" w:rsidR="003E6D3E" w:rsidRPr="00F64953" w:rsidRDefault="003E6D3E" w:rsidP="003E6D3E">
            <w:r w:rsidRPr="00000209">
              <w:rPr>
                <w:b/>
              </w:rPr>
              <w:t xml:space="preserve">Legato Services </w:t>
            </w:r>
          </w:p>
        </w:tc>
        <w:tc>
          <w:tcPr>
            <w:tcW w:w="2383" w:type="dxa"/>
          </w:tcPr>
          <w:p w14:paraId="64A5DC06" w14:textId="77777777" w:rsidR="003E6D3E" w:rsidRDefault="003E6D3E" w:rsidP="003E6D3E">
            <w:r w:rsidRPr="00106A39">
              <w:rPr>
                <w:b/>
              </w:rPr>
              <w:t>Comments</w:t>
            </w:r>
            <w:r>
              <w:rPr>
                <w:b/>
              </w:rPr>
              <w:t>/Remarks</w:t>
            </w:r>
          </w:p>
        </w:tc>
      </w:tr>
      <w:tr w:rsidR="003E6D3E" w14:paraId="46C328F6" w14:textId="77777777" w:rsidTr="003E6D3E">
        <w:tc>
          <w:tcPr>
            <w:tcW w:w="1867" w:type="dxa"/>
          </w:tcPr>
          <w:p w14:paraId="1BC3F8DB" w14:textId="65F69613" w:rsidR="003E6D3E" w:rsidRDefault="00275F15" w:rsidP="00E5187C">
            <w:pPr>
              <w:rPr>
                <w:b/>
              </w:rPr>
            </w:pPr>
            <w:r>
              <w:t xml:space="preserve">Other Service </w:t>
            </w:r>
          </w:p>
        </w:tc>
        <w:tc>
          <w:tcPr>
            <w:tcW w:w="4380" w:type="dxa"/>
          </w:tcPr>
          <w:p w14:paraId="2D96E295" w14:textId="0C29AAE8" w:rsidR="003E6D3E" w:rsidRDefault="00275F15" w:rsidP="003E6D3E">
            <w:pPr>
              <w:rPr>
                <w:lang w:val="en-US"/>
              </w:rPr>
            </w:pPr>
            <w:r>
              <w:t>le_sem_Create</w:t>
            </w:r>
            <w:r w:rsidR="003E6D3E" w:rsidRPr="000A3649">
              <w:br/>
            </w:r>
            <w:r>
              <w:rPr>
                <w:lang w:val="en-US"/>
              </w:rPr>
              <w:t>le</w:t>
            </w:r>
            <w:r w:rsidRPr="00AC6603">
              <w:rPr>
                <w:lang w:val="en-US"/>
              </w:rPr>
              <w:t>_sem_WaitWithTimeOut</w:t>
            </w:r>
          </w:p>
          <w:p w14:paraId="358E2EBE" w14:textId="205DD1E0" w:rsidR="00275F15" w:rsidRDefault="00275F15" w:rsidP="003E6D3E">
            <w:pPr>
              <w:rPr>
                <w:lang w:val="en-US"/>
              </w:rPr>
            </w:pPr>
            <w:r w:rsidRPr="00027D6C">
              <w:rPr>
                <w:lang w:val="en-US"/>
              </w:rPr>
              <w:t>le_sem_Delete</w:t>
            </w:r>
          </w:p>
          <w:p w14:paraId="4A4948DA" w14:textId="4803ED8C" w:rsidR="00275F15" w:rsidRDefault="00275F15" w:rsidP="003E6D3E">
            <w:pPr>
              <w:rPr>
                <w:lang w:val="en-US"/>
              </w:rPr>
            </w:pPr>
            <w:r w:rsidRPr="00275F15">
              <w:rPr>
                <w:lang w:val="en-US"/>
              </w:rPr>
              <w:t>le_sem_Post</w:t>
            </w:r>
          </w:p>
          <w:p w14:paraId="7827CDE1" w14:textId="77777777" w:rsidR="00275F15" w:rsidRDefault="00275F15" w:rsidP="003E6D3E">
            <w:r w:rsidRPr="00275F15">
              <w:t>le_thread_Create</w:t>
            </w:r>
          </w:p>
          <w:p w14:paraId="1987F98E" w14:textId="77777777" w:rsidR="00275F15" w:rsidRDefault="00275F15" w:rsidP="003E6D3E">
            <w:r w:rsidRPr="00275F15">
              <w:t>le_thread_Start</w:t>
            </w:r>
          </w:p>
          <w:p w14:paraId="482EA74D" w14:textId="66CC90FE" w:rsidR="00275F15" w:rsidRPr="000A3649" w:rsidRDefault="00275F15" w:rsidP="003E6D3E">
            <w:r w:rsidRPr="00275F15">
              <w:t>le_thread_Cancel</w:t>
            </w:r>
          </w:p>
        </w:tc>
        <w:tc>
          <w:tcPr>
            <w:tcW w:w="2383" w:type="dxa"/>
          </w:tcPr>
          <w:p w14:paraId="40D50239" w14:textId="67DAA894" w:rsidR="003E6D3E" w:rsidRPr="00F64953" w:rsidRDefault="00275F15" w:rsidP="00275F15">
            <w:r>
              <w:t>The semaphores  shared by threads and used for maintaining time period for the “+++” command</w:t>
            </w:r>
          </w:p>
        </w:tc>
      </w:tr>
    </w:tbl>
    <w:p w14:paraId="1AC28128" w14:textId="3855C44E" w:rsidR="003E6D3E" w:rsidRDefault="003E6D3E" w:rsidP="00950D49"/>
    <w:p w14:paraId="4D58B436" w14:textId="16A02DB4" w:rsidR="00B975BF" w:rsidRDefault="00B975BF" w:rsidP="00950D49"/>
    <w:p w14:paraId="1A06026C" w14:textId="14844345" w:rsidR="00B975BF" w:rsidRDefault="00B975BF" w:rsidP="00950D49"/>
    <w:p w14:paraId="311573D3" w14:textId="60A1E08B" w:rsidR="00B975BF" w:rsidRDefault="00B975BF" w:rsidP="00950D49"/>
    <w:p w14:paraId="3D301C59" w14:textId="2D2AA8CF" w:rsidR="00B975BF" w:rsidRDefault="00B975BF" w:rsidP="00950D49"/>
    <w:p w14:paraId="589ACDF0" w14:textId="37007823" w:rsidR="00B975BF" w:rsidRDefault="00B975BF" w:rsidP="00950D49"/>
    <w:p w14:paraId="280D9AFA" w14:textId="770CD50B" w:rsidR="00B975BF" w:rsidRDefault="00B975BF" w:rsidP="00950D49"/>
    <w:p w14:paraId="4255F777" w14:textId="10827DB1" w:rsidR="00B975BF" w:rsidRDefault="00B975BF" w:rsidP="00950D49"/>
    <w:p w14:paraId="791CB4AE" w14:textId="2B9E6DF1" w:rsidR="00B975BF" w:rsidRDefault="00B975BF" w:rsidP="00950D49"/>
    <w:p w14:paraId="77EC74AA" w14:textId="41F0477B" w:rsidR="00B975BF" w:rsidRDefault="00B975BF" w:rsidP="00950D49"/>
    <w:p w14:paraId="39F31F23" w14:textId="3CA4CFFF" w:rsidR="00B975BF" w:rsidRDefault="00B975BF" w:rsidP="00950D49"/>
    <w:p w14:paraId="19CC2E93" w14:textId="3F3D00B6" w:rsidR="00B975BF" w:rsidRDefault="00B975BF" w:rsidP="00950D49"/>
    <w:p w14:paraId="225129EC" w14:textId="2E8FEFF1" w:rsidR="00B975BF" w:rsidRDefault="00B975BF" w:rsidP="00950D49"/>
    <w:p w14:paraId="62F4C046" w14:textId="40C38B56" w:rsidR="00B975BF" w:rsidRDefault="00B975BF" w:rsidP="00950D49"/>
    <w:p w14:paraId="28C54659" w14:textId="0D607F4A" w:rsidR="00B975BF" w:rsidRDefault="00B975BF" w:rsidP="00950D49"/>
    <w:p w14:paraId="4A0001BD" w14:textId="7C249583" w:rsidR="00B975BF" w:rsidRDefault="00B975BF" w:rsidP="00950D49"/>
    <w:p w14:paraId="2288AD5D" w14:textId="0701E47B" w:rsidR="00B975BF" w:rsidRDefault="00B975BF" w:rsidP="00950D49"/>
    <w:p w14:paraId="6EA6EF30" w14:textId="7273883E" w:rsidR="00B975BF" w:rsidRDefault="00B975BF" w:rsidP="00950D49"/>
    <w:p w14:paraId="553EB3D9" w14:textId="0C3C8808" w:rsidR="00B975BF" w:rsidRDefault="00B975BF" w:rsidP="00950D49"/>
    <w:p w14:paraId="093B46D1" w14:textId="648A82EB" w:rsidR="00B975BF" w:rsidRDefault="00B975BF" w:rsidP="00950D49"/>
    <w:p w14:paraId="30CD4D62" w14:textId="0D2CE788" w:rsidR="00B975BF" w:rsidRDefault="00B975BF" w:rsidP="00950D49"/>
    <w:p w14:paraId="0EBB0DD3" w14:textId="10BC15B8" w:rsidR="00B975BF" w:rsidRDefault="00B975BF" w:rsidP="00950D49"/>
    <w:p w14:paraId="1A9A0059" w14:textId="59753ACC" w:rsidR="00B975BF" w:rsidRDefault="00B975BF" w:rsidP="00950D49"/>
    <w:p w14:paraId="015D7CD4" w14:textId="4A250930" w:rsidR="00B975BF" w:rsidRDefault="00B975BF" w:rsidP="00950D49"/>
    <w:p w14:paraId="09DE4318" w14:textId="5629D2E9" w:rsidR="00B975BF" w:rsidRDefault="00B975BF" w:rsidP="00950D49"/>
    <w:p w14:paraId="599EAB2F" w14:textId="5523B609" w:rsidR="00B975BF" w:rsidRDefault="00B975BF" w:rsidP="00950D49"/>
    <w:p w14:paraId="253CBB55" w14:textId="77777777" w:rsidR="00B975BF" w:rsidRDefault="00B975BF" w:rsidP="00B975BF">
      <w:pPr>
        <w:pStyle w:val="Heading2"/>
        <w:numPr>
          <w:ilvl w:val="1"/>
          <w:numId w:val="1"/>
        </w:numPr>
        <w:tabs>
          <w:tab w:val="clear" w:pos="576"/>
        </w:tabs>
        <w:ind w:left="510" w:hanging="510"/>
      </w:pPr>
      <w:bookmarkStart w:id="175" w:name="_Toc345081201"/>
      <w:bookmarkStart w:id="176" w:name="_Toc349752949"/>
      <w:bookmarkStart w:id="177" w:name="_Toc349753837"/>
      <w:bookmarkStart w:id="178" w:name="_Ref366743546"/>
      <w:bookmarkStart w:id="179" w:name="_Ref366763269"/>
      <w:bookmarkStart w:id="180" w:name="_Ref369078394"/>
      <w:bookmarkStart w:id="181" w:name="_Ref369078526"/>
      <w:bookmarkStart w:id="182" w:name="_Toc368585906"/>
      <w:bookmarkStart w:id="183" w:name="_Toc479674546"/>
      <w:bookmarkStart w:id="184" w:name="_Toc516684880"/>
      <w:r w:rsidRPr="00AE67EA">
        <w:lastRenderedPageBreak/>
        <w:t xml:space="preserve">O Command: Switch from Command Mode to Data </w:t>
      </w:r>
      <w:bookmarkEnd w:id="175"/>
      <w:r w:rsidRPr="00AE67EA">
        <w:t>Mode</w:t>
      </w:r>
      <w:bookmarkEnd w:id="176"/>
      <w:bookmarkEnd w:id="177"/>
      <w:bookmarkEnd w:id="178"/>
      <w:bookmarkEnd w:id="179"/>
      <w:bookmarkEnd w:id="180"/>
      <w:bookmarkEnd w:id="181"/>
      <w:bookmarkEnd w:id="182"/>
      <w:bookmarkEnd w:id="183"/>
      <w:bookmarkEnd w:id="184"/>
    </w:p>
    <w:p w14:paraId="25EB632E" w14:textId="77777777" w:rsidR="00B975BF" w:rsidRDefault="00B975BF" w:rsidP="00B975BF">
      <w:pPr>
        <w:pStyle w:val="Heading3"/>
        <w:numPr>
          <w:ilvl w:val="2"/>
          <w:numId w:val="1"/>
        </w:numPr>
      </w:pPr>
      <w:bookmarkStart w:id="185" w:name="_Toc516684881"/>
      <w:r>
        <w:t>Syntax</w:t>
      </w:r>
      <w:bookmarkEnd w:id="185"/>
    </w:p>
    <w:p w14:paraId="52489122" w14:textId="77777777" w:rsidR="00B975BF" w:rsidRDefault="00B975BF" w:rsidP="00B975BF">
      <w:pPr>
        <w:rPr>
          <w:b/>
        </w:rPr>
      </w:pPr>
      <w:r w:rsidRPr="008C5FB3">
        <w:rPr>
          <w:b/>
        </w:rPr>
        <w:t>Test Command</w:t>
      </w:r>
    </w:p>
    <w:p w14:paraId="44F4B2BF" w14:textId="77777777" w:rsidR="00B975BF" w:rsidRPr="00920305" w:rsidRDefault="00B975BF" w:rsidP="00B975BF">
      <w:r w:rsidRPr="00920305">
        <w:t>ATO[&lt;n&gt;]</w:t>
      </w:r>
    </w:p>
    <w:p w14:paraId="7A7A2AB7" w14:textId="77777777" w:rsidR="00B975BF" w:rsidRDefault="00B975BF" w:rsidP="00B975BF">
      <w:r w:rsidRPr="00E02895">
        <w:t>Response</w:t>
      </w:r>
    </w:p>
    <w:p w14:paraId="3BC5ACCF" w14:textId="77777777" w:rsidR="00B975BF" w:rsidRPr="008B0265" w:rsidRDefault="00B975BF" w:rsidP="00B975BF">
      <w:r w:rsidRPr="008B0265">
        <w:t>CONNECT &lt;text&gt;</w:t>
      </w:r>
    </w:p>
    <w:p w14:paraId="298364A1" w14:textId="77777777" w:rsidR="00B975BF" w:rsidRPr="00920305" w:rsidRDefault="00B975BF" w:rsidP="00B975BF">
      <w:r>
        <w:t>o</w:t>
      </w:r>
      <w:r w:rsidRPr="00920305">
        <w:t xml:space="preserve">r </w:t>
      </w:r>
    </w:p>
    <w:p w14:paraId="30B84FC1" w14:textId="77777777" w:rsidR="00B975BF" w:rsidRPr="00920305" w:rsidRDefault="00B975BF" w:rsidP="00B975BF">
      <w:pPr>
        <w:pStyle w:val="TableBody"/>
        <w:rPr>
          <w:rFonts w:ascii="Calibri" w:eastAsia="SimSun" w:hAnsi="Calibri" w:cs="Times New Roman"/>
          <w:color w:val="auto"/>
          <w:sz w:val="24"/>
          <w:szCs w:val="20"/>
          <w:lang w:val="en-CA" w:eastAsia="en-US"/>
        </w:rPr>
      </w:pPr>
      <w:r w:rsidRPr="00920305">
        <w:rPr>
          <w:rFonts w:ascii="Calibri" w:eastAsia="SimSun" w:hAnsi="Calibri" w:cs="Times New Roman"/>
          <w:color w:val="auto"/>
          <w:sz w:val="24"/>
          <w:szCs w:val="20"/>
          <w:lang w:val="en-CA" w:eastAsia="en-US"/>
        </w:rPr>
        <w:t>NO CARRIER</w:t>
      </w:r>
    </w:p>
    <w:p w14:paraId="29D85BBB" w14:textId="77777777" w:rsidR="00B975BF" w:rsidRDefault="00B975BF" w:rsidP="00B975BF"/>
    <w:p w14:paraId="6C43ECBF" w14:textId="77777777" w:rsidR="00B975BF" w:rsidRPr="006035D0" w:rsidRDefault="00B975BF" w:rsidP="00B975BF">
      <w:pPr>
        <w:pStyle w:val="Heading3"/>
        <w:numPr>
          <w:ilvl w:val="2"/>
          <w:numId w:val="1"/>
        </w:numPr>
      </w:pPr>
      <w:bookmarkStart w:id="186" w:name="_Toc516684882"/>
      <w:r w:rsidRPr="00A718DC">
        <w:t>Defined values</w:t>
      </w:r>
      <w:bookmarkEnd w:id="186"/>
    </w:p>
    <w:tbl>
      <w:tblPr>
        <w:tblStyle w:val="TableGrid"/>
        <w:tblW w:w="5000" w:type="pct"/>
        <w:tblLook w:val="01E0" w:firstRow="1" w:lastRow="1" w:firstColumn="1" w:lastColumn="1" w:noHBand="0" w:noVBand="0"/>
      </w:tblPr>
      <w:tblGrid>
        <w:gridCol w:w="1465"/>
        <w:gridCol w:w="2130"/>
        <w:gridCol w:w="5035"/>
      </w:tblGrid>
      <w:tr w:rsidR="00B975BF" w:rsidRPr="00994B87" w14:paraId="60C0095C" w14:textId="77777777" w:rsidTr="00F66143">
        <w:tc>
          <w:tcPr>
            <w:tcW w:w="5000" w:type="pct"/>
            <w:gridSpan w:val="3"/>
            <w:shd w:val="clear" w:color="auto" w:fill="A6A6A6" w:themeFill="background1" w:themeFillShade="A6"/>
          </w:tcPr>
          <w:p w14:paraId="04DE5719" w14:textId="77777777" w:rsidR="00B975BF" w:rsidRPr="00994B87" w:rsidRDefault="00B975BF" w:rsidP="00F66143">
            <w:pPr>
              <w:pStyle w:val="TableColumnHead"/>
              <w:spacing w:before="144" w:after="144"/>
              <w:rPr>
                <w:b w:val="0"/>
              </w:rPr>
            </w:pPr>
            <w:r w:rsidRPr="00994B87">
              <w:t>AT Command Syntax</w:t>
            </w:r>
          </w:p>
        </w:tc>
      </w:tr>
      <w:tr w:rsidR="00B975BF" w:rsidRPr="00C4621F" w14:paraId="5FEB9B46" w14:textId="77777777" w:rsidTr="00F66143">
        <w:tc>
          <w:tcPr>
            <w:tcW w:w="5000" w:type="pct"/>
            <w:gridSpan w:val="3"/>
          </w:tcPr>
          <w:p w14:paraId="4233FFDD" w14:textId="77777777" w:rsidR="00B975BF" w:rsidRPr="006131D5" w:rsidRDefault="00B975BF" w:rsidP="00F66143">
            <w:pPr>
              <w:autoSpaceDE w:val="0"/>
              <w:autoSpaceDN w:val="0"/>
              <w:adjustRightInd w:val="0"/>
              <w:rPr>
                <w:rFonts w:cs="Arial"/>
                <w:b/>
                <w:bCs/>
                <w:szCs w:val="18"/>
              </w:rPr>
            </w:pPr>
            <w:r>
              <w:rPr>
                <w:b/>
              </w:rPr>
              <w:t>ATO[&lt;n&gt;]</w:t>
            </w:r>
          </w:p>
        </w:tc>
      </w:tr>
      <w:tr w:rsidR="00B975BF" w:rsidRPr="00E51118" w14:paraId="3C5C626F" w14:textId="77777777" w:rsidTr="00F66143">
        <w:tc>
          <w:tcPr>
            <w:tcW w:w="849" w:type="pct"/>
            <w:shd w:val="clear" w:color="auto" w:fill="A6A6A6" w:themeFill="background1" w:themeFillShade="A6"/>
          </w:tcPr>
          <w:p w14:paraId="6CB0AC09" w14:textId="77777777" w:rsidR="00B975BF" w:rsidRPr="00E51118" w:rsidRDefault="00B975BF" w:rsidP="00F66143">
            <w:pPr>
              <w:pStyle w:val="TableColumnHead"/>
            </w:pPr>
            <w:r w:rsidRPr="00E51118">
              <w:t>Parameters</w:t>
            </w:r>
          </w:p>
        </w:tc>
        <w:tc>
          <w:tcPr>
            <w:tcW w:w="1234" w:type="pct"/>
            <w:shd w:val="clear" w:color="auto" w:fill="A6A6A6" w:themeFill="background1" w:themeFillShade="A6"/>
          </w:tcPr>
          <w:p w14:paraId="50C4CCC8" w14:textId="77777777" w:rsidR="00B975BF" w:rsidRPr="00E51118" w:rsidRDefault="00B975BF" w:rsidP="00F66143">
            <w:pPr>
              <w:pStyle w:val="TableColumnHead"/>
            </w:pPr>
            <w:r w:rsidRPr="00E51118">
              <w:t>Values</w:t>
            </w:r>
          </w:p>
        </w:tc>
        <w:tc>
          <w:tcPr>
            <w:tcW w:w="2917" w:type="pct"/>
            <w:shd w:val="clear" w:color="auto" w:fill="A6A6A6" w:themeFill="background1" w:themeFillShade="A6"/>
          </w:tcPr>
          <w:p w14:paraId="28F0E3B5" w14:textId="77777777" w:rsidR="00B975BF" w:rsidRPr="00E51118" w:rsidRDefault="00B975BF" w:rsidP="00F66143">
            <w:pPr>
              <w:pStyle w:val="TableColumnHead"/>
            </w:pPr>
            <w:r w:rsidRPr="00E51118">
              <w:t>Description</w:t>
            </w:r>
          </w:p>
        </w:tc>
      </w:tr>
      <w:tr w:rsidR="00B975BF" w:rsidRPr="00E51118" w14:paraId="4D706C68" w14:textId="77777777" w:rsidTr="00F66143">
        <w:tc>
          <w:tcPr>
            <w:tcW w:w="849" w:type="pct"/>
          </w:tcPr>
          <w:p w14:paraId="3F390155" w14:textId="77777777" w:rsidR="00B975BF" w:rsidRPr="006131D5" w:rsidRDefault="00B975BF" w:rsidP="00F66143">
            <w:pPr>
              <w:autoSpaceDE w:val="0"/>
              <w:autoSpaceDN w:val="0"/>
              <w:adjustRightInd w:val="0"/>
            </w:pPr>
            <w:r w:rsidRPr="006131D5">
              <w:t>&lt;</w:t>
            </w:r>
            <w:r>
              <w:t>n</w:t>
            </w:r>
            <w:r w:rsidRPr="006131D5">
              <w:t>&gt;</w:t>
            </w:r>
          </w:p>
        </w:tc>
        <w:tc>
          <w:tcPr>
            <w:tcW w:w="1234" w:type="pct"/>
          </w:tcPr>
          <w:p w14:paraId="08F4FEE3" w14:textId="77777777" w:rsidR="00B975BF" w:rsidRPr="006131D5" w:rsidRDefault="00B975BF" w:rsidP="00F66143">
            <w:pPr>
              <w:autoSpaceDE w:val="0"/>
              <w:autoSpaceDN w:val="0"/>
              <w:adjustRightInd w:val="0"/>
            </w:pPr>
            <w:r>
              <w:t>0, (1-32)</w:t>
            </w:r>
          </w:p>
        </w:tc>
        <w:tc>
          <w:tcPr>
            <w:tcW w:w="2917" w:type="pct"/>
          </w:tcPr>
          <w:p w14:paraId="39E2F83F" w14:textId="77777777" w:rsidR="00B975BF" w:rsidRPr="008B0265" w:rsidRDefault="00B975BF" w:rsidP="00F66143">
            <w:pPr>
              <w:autoSpaceDE w:val="0"/>
              <w:autoSpaceDN w:val="0"/>
              <w:adjustRightInd w:val="0"/>
            </w:pPr>
            <w:r>
              <w:t xml:space="preserve">0 - </w:t>
            </w:r>
            <w:r w:rsidRPr="008B0265">
              <w:t>Switch fro</w:t>
            </w:r>
            <w:r w:rsidRPr="00C41274">
              <w:t>m command mode to data</w:t>
            </w:r>
            <w:r w:rsidRPr="008B0265">
              <w:t xml:space="preserve"> mode</w:t>
            </w:r>
          </w:p>
          <w:p w14:paraId="535A620D" w14:textId="77777777" w:rsidR="00B975BF" w:rsidRPr="006131D5" w:rsidRDefault="00B975BF" w:rsidP="00F66143">
            <w:pPr>
              <w:autoSpaceDE w:val="0"/>
              <w:autoSpaceDN w:val="0"/>
              <w:adjustRightInd w:val="0"/>
            </w:pPr>
            <w:r>
              <w:t>(</w:t>
            </w:r>
            <w:r w:rsidRPr="008B0265">
              <w:t>1-32</w:t>
            </w:r>
            <w:r>
              <w:t>)</w:t>
            </w:r>
            <w:r w:rsidRPr="008B0265">
              <w:t xml:space="preserve"> </w:t>
            </w:r>
            <w:r>
              <w:t>-</w:t>
            </w:r>
            <w:r w:rsidRPr="008B0265">
              <w:t xml:space="preserve"> Session id</w:t>
            </w:r>
          </w:p>
        </w:tc>
      </w:tr>
    </w:tbl>
    <w:p w14:paraId="6CFBA9E5" w14:textId="77777777" w:rsidR="00B975BF" w:rsidRPr="00920305" w:rsidRDefault="00B975BF" w:rsidP="00B975BF"/>
    <w:p w14:paraId="0DB1A769" w14:textId="77777777" w:rsidR="00B975BF" w:rsidRDefault="00B975BF" w:rsidP="00B975BF">
      <w:pPr>
        <w:pStyle w:val="Heading3"/>
        <w:numPr>
          <w:ilvl w:val="2"/>
          <w:numId w:val="1"/>
        </w:numPr>
      </w:pPr>
      <w:bookmarkStart w:id="187" w:name="_Toc516684883"/>
      <w:r>
        <w:t>Examples</w:t>
      </w:r>
      <w:bookmarkEnd w:id="187"/>
    </w:p>
    <w:p w14:paraId="73702C4D" w14:textId="77777777" w:rsidR="00B975BF" w:rsidRDefault="00B975BF" w:rsidP="00B975BF">
      <w:r>
        <w:t>To switch the AT command mode to data mode</w:t>
      </w:r>
    </w:p>
    <w:p w14:paraId="316078EA" w14:textId="77777777" w:rsidR="00B975BF" w:rsidRPr="008B0265" w:rsidRDefault="00B975BF" w:rsidP="00B975BF">
      <w:r>
        <w:t>If the mode is in AT command mode</w:t>
      </w:r>
    </w:p>
    <w:p w14:paraId="5D0B750F" w14:textId="77777777" w:rsidR="00B975BF" w:rsidRDefault="00B975BF" w:rsidP="00B975BF">
      <w:r>
        <w:t>ATO0</w:t>
      </w:r>
    </w:p>
    <w:p w14:paraId="1B96A84D" w14:textId="77777777" w:rsidR="00B975BF" w:rsidRDefault="00B975BF" w:rsidP="00B975BF">
      <w:r>
        <w:t>CONNECT</w:t>
      </w:r>
    </w:p>
    <w:p w14:paraId="7DC3625E" w14:textId="77777777" w:rsidR="00B975BF" w:rsidRDefault="00B975BF" w:rsidP="00B975BF"/>
    <w:p w14:paraId="4BA1AC87" w14:textId="77777777" w:rsidR="00B975BF" w:rsidRDefault="00B975BF" w:rsidP="00B975BF">
      <w:r>
        <w:t>If the mode is in already in data mode</w:t>
      </w:r>
    </w:p>
    <w:p w14:paraId="1464A4F7" w14:textId="77777777" w:rsidR="00B975BF" w:rsidRDefault="00B975BF" w:rsidP="00B975BF">
      <w:r>
        <w:t>ATO0</w:t>
      </w:r>
    </w:p>
    <w:p w14:paraId="74195D1C" w14:textId="77777777" w:rsidR="00B975BF" w:rsidRDefault="00B975BF" w:rsidP="00B975BF">
      <w:r>
        <w:t>NO CARRIER</w:t>
      </w:r>
    </w:p>
    <w:p w14:paraId="0C160305" w14:textId="77777777" w:rsidR="00B975BF" w:rsidRDefault="00B975BF" w:rsidP="00B975BF"/>
    <w:p w14:paraId="437E966E" w14:textId="77777777" w:rsidR="00B975BF" w:rsidRDefault="00B975BF" w:rsidP="00B975BF"/>
    <w:p w14:paraId="6A5DDBF7" w14:textId="77777777" w:rsidR="00B975BF" w:rsidRDefault="00B975BF" w:rsidP="00B975BF"/>
    <w:p w14:paraId="2DCC830D" w14:textId="77777777" w:rsidR="00B975BF" w:rsidRDefault="00B975BF" w:rsidP="00B975BF"/>
    <w:p w14:paraId="19CC47EA" w14:textId="77777777" w:rsidR="00B975BF" w:rsidRDefault="00B975BF" w:rsidP="00B975BF"/>
    <w:p w14:paraId="4CEFACB5" w14:textId="77777777" w:rsidR="00B975BF" w:rsidRDefault="00B975BF" w:rsidP="00B975BF"/>
    <w:p w14:paraId="21C16749" w14:textId="77777777" w:rsidR="00B975BF" w:rsidRDefault="00B975BF" w:rsidP="00B975BF"/>
    <w:p w14:paraId="13A41298" w14:textId="77777777" w:rsidR="00B975BF" w:rsidRDefault="00B975BF" w:rsidP="00B975BF"/>
    <w:p w14:paraId="186A181B" w14:textId="77777777" w:rsidR="00B975BF" w:rsidRDefault="00B975BF" w:rsidP="00B975BF"/>
    <w:p w14:paraId="392B70D7" w14:textId="77777777" w:rsidR="00B975BF" w:rsidRDefault="00B975BF" w:rsidP="00B975BF"/>
    <w:p w14:paraId="5294C850" w14:textId="77777777" w:rsidR="00B975BF" w:rsidRDefault="00B975BF" w:rsidP="00B975BF"/>
    <w:p w14:paraId="30D58798" w14:textId="4ED4BB4D" w:rsidR="00B975BF" w:rsidRDefault="00B975BF" w:rsidP="00B975BF"/>
    <w:p w14:paraId="52225BE1" w14:textId="1FCF6EA8" w:rsidR="00F66143" w:rsidRDefault="00F66143" w:rsidP="00B975BF">
      <w:pPr>
        <w:pStyle w:val="Heading3"/>
        <w:numPr>
          <w:ilvl w:val="2"/>
          <w:numId w:val="1"/>
        </w:numPr>
      </w:pPr>
      <w:bookmarkStart w:id="188" w:name="_Toc516684884"/>
      <w:r w:rsidRPr="00AD4BF8">
        <w:lastRenderedPageBreak/>
        <w:t>Sequence</w:t>
      </w:r>
      <w:r>
        <w:t xml:space="preserve"> Diagram</w:t>
      </w:r>
      <w:bookmarkEnd w:id="188"/>
    </w:p>
    <w:p w14:paraId="0ABFA697" w14:textId="2FBEF39B" w:rsidR="00B975BF" w:rsidRDefault="00B975BF" w:rsidP="00B975BF">
      <w:r w:rsidRPr="00FE1FB8">
        <w:rPr>
          <w:noProof/>
          <w:lang w:val="en-US"/>
        </w:rPr>
        <mc:AlternateContent>
          <mc:Choice Requires="wps">
            <w:drawing>
              <wp:anchor distT="0" distB="0" distL="114300" distR="114300" simplePos="0" relativeHeight="253493248" behindDoc="0" locked="0" layoutInCell="1" allowOverlap="1" wp14:anchorId="13D46CF8" wp14:editId="5765281B">
                <wp:simplePos x="0" y="0"/>
                <wp:positionH relativeFrom="margin">
                  <wp:posOffset>0</wp:posOffset>
                </wp:positionH>
                <wp:positionV relativeFrom="paragraph">
                  <wp:posOffset>36195</wp:posOffset>
                </wp:positionV>
                <wp:extent cx="822325" cy="640080"/>
                <wp:effectExtent l="0" t="0" r="15875" b="26670"/>
                <wp:wrapNone/>
                <wp:docPr id="1155" name="Rectangle 115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304FA" w14:textId="77777777" w:rsidR="00944514" w:rsidRDefault="00944514" w:rsidP="00B975B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46CF8" id="Rectangle 1155" o:spid="_x0000_s2012" style="position:absolute;margin-left:0;margin-top:2.85pt;width:64.75pt;height:50.4pt;z-index:25349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" fillcolor="#f79646 [3209]" strokecolor="#5a5a5a [2109]" strokeweight="1pt">
                <v:textbox>
                  <w:txbxContent>
                    <w:p w14:paraId="76C304FA" w14:textId="77777777" w:rsidR="00944514" w:rsidRDefault="00944514" w:rsidP="00B975BF">
                      <w:pPr>
                        <w:jc w:val="center"/>
                      </w:pPr>
                      <w:r>
                        <w:t>Host with Linux OS</w:t>
                      </w:r>
                    </w:p>
                  </w:txbxContent>
                </v:textbox>
                <w10:wrap anchorx="margin"/>
              </v:rect>
            </w:pict>
          </mc:Fallback>
        </mc:AlternateContent>
      </w:r>
      <w:r w:rsidRPr="00FE1FB8">
        <w:rPr>
          <w:noProof/>
          <w:lang w:val="en-US"/>
        </w:rPr>
        <mc:AlternateContent>
          <mc:Choice Requires="wps">
            <w:drawing>
              <wp:anchor distT="0" distB="0" distL="114300" distR="114300" simplePos="0" relativeHeight="253494272" behindDoc="0" locked="0" layoutInCell="1" allowOverlap="1" wp14:anchorId="5EC06E9F" wp14:editId="1760A94C">
                <wp:simplePos x="0" y="0"/>
                <wp:positionH relativeFrom="column">
                  <wp:posOffset>1562735</wp:posOffset>
                </wp:positionH>
                <wp:positionV relativeFrom="paragraph">
                  <wp:posOffset>26670</wp:posOffset>
                </wp:positionV>
                <wp:extent cx="828675" cy="640080"/>
                <wp:effectExtent l="0" t="0" r="28575" b="26670"/>
                <wp:wrapNone/>
                <wp:docPr id="1157" name="Rectangle 115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DAC47B0" w14:textId="77777777" w:rsidR="00944514" w:rsidRDefault="00944514" w:rsidP="00B975B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06E9F" id="Rectangle 1157" o:spid="_x0000_s2013" style="position:absolute;margin-left:123.05pt;margin-top:2.1pt;width:65.25pt;height:50.4pt;z-index:2534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" fillcolor="#4f81bd [3204]" strokecolor="#5a5a5a [2109]" strokeweight="1pt">
                <v:textbox>
                  <w:txbxContent>
                    <w:p w14:paraId="2DAC47B0" w14:textId="77777777" w:rsidR="00944514" w:rsidRDefault="00944514" w:rsidP="00B975BF">
                      <w:pPr>
                        <w:jc w:val="center"/>
                      </w:pPr>
                      <w:r>
                        <w:t>Legato App</w:t>
                      </w:r>
                    </w:p>
                  </w:txbxContent>
                </v:textbox>
              </v:rect>
            </w:pict>
          </mc:Fallback>
        </mc:AlternateContent>
      </w:r>
      <w:r w:rsidRPr="00FE1FB8">
        <w:rPr>
          <w:noProof/>
          <w:lang w:val="en-US"/>
        </w:rPr>
        <mc:AlternateContent>
          <mc:Choice Requires="wps">
            <w:drawing>
              <wp:anchor distT="0" distB="0" distL="114300" distR="114300" simplePos="0" relativeHeight="253495296" behindDoc="0" locked="0" layoutInCell="1" allowOverlap="1" wp14:anchorId="724B92C9" wp14:editId="584B227A">
                <wp:simplePos x="0" y="0"/>
                <wp:positionH relativeFrom="column">
                  <wp:posOffset>2858135</wp:posOffset>
                </wp:positionH>
                <wp:positionV relativeFrom="paragraph">
                  <wp:posOffset>26670</wp:posOffset>
                </wp:positionV>
                <wp:extent cx="1143000" cy="640080"/>
                <wp:effectExtent l="0" t="0" r="19050" b="26670"/>
                <wp:wrapNone/>
                <wp:docPr id="1181" name="Rectangle 118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C02EC57" w14:textId="77777777" w:rsidR="00944514" w:rsidRDefault="00944514" w:rsidP="00B975B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4B92C9" id="Rectangle 1181" o:spid="_x0000_s2014" style="position:absolute;margin-left:225.05pt;margin-top:2.1pt;width:90pt;height:50.4pt;z-index:25349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MPPxZbCAgAADwYAAA4AAAAAAAAAAAAAAAAALgIAAGRycy9lMm9Eb2MueG1sUEsBAi0AFAAGAAgA&#10;AAAhAHvYouHcAAAACQEAAA8AAAAAAAAAAAAAAAAAHAUAAGRycy9kb3ducmV2LnhtbFBLBQYAAAAA&#10;BAAEAPMAAAAlBgAAAAA=&#10;" fillcolor="#c0504d [3205]" strokecolor="#5a5a5a [2109]" strokeweight="1pt">
                <v:textbox>
                  <w:txbxContent>
                    <w:p w14:paraId="4C02EC57" w14:textId="77777777" w:rsidR="00944514" w:rsidRDefault="00944514" w:rsidP="00B975BF">
                      <w:pPr>
                        <w:jc w:val="center"/>
                      </w:pPr>
                      <w:r>
                        <w:t>Legato AT Server</w:t>
                      </w:r>
                    </w:p>
                  </w:txbxContent>
                </v:textbox>
              </v:rect>
            </w:pict>
          </mc:Fallback>
        </mc:AlternateContent>
      </w:r>
      <w:r w:rsidRPr="00FE1FB8">
        <w:rPr>
          <w:noProof/>
          <w:lang w:val="en-US"/>
        </w:rPr>
        <mc:AlternateContent>
          <mc:Choice Requires="wps">
            <w:drawing>
              <wp:anchor distT="0" distB="0" distL="114300" distR="114300" simplePos="0" relativeHeight="253496320" behindDoc="0" locked="0" layoutInCell="1" allowOverlap="1" wp14:anchorId="55768D18" wp14:editId="400FA557">
                <wp:simplePos x="0" y="0"/>
                <wp:positionH relativeFrom="rightMargin">
                  <wp:posOffset>-76200</wp:posOffset>
                </wp:positionH>
                <wp:positionV relativeFrom="paragraph">
                  <wp:posOffset>0</wp:posOffset>
                </wp:positionV>
                <wp:extent cx="731520" cy="638175"/>
                <wp:effectExtent l="0" t="0" r="11430" b="28575"/>
                <wp:wrapNone/>
                <wp:docPr id="1182" name="Rectangle 118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895E95E" w14:textId="77777777" w:rsidR="00944514" w:rsidRDefault="00944514" w:rsidP="00B975B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68D18" id="Rectangle 1182" o:spid="_x0000_s2015" style="position:absolute;margin-left:-6pt;margin-top:0;width:57.6pt;height:50.25pt;z-index:2534963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" fillcolor="#8064a2 [3207]" strokecolor="#5a5a5a [2109]" strokeweight="1pt">
                <v:textbox>
                  <w:txbxContent>
                    <w:p w14:paraId="3895E95E" w14:textId="77777777" w:rsidR="00944514" w:rsidRDefault="00944514" w:rsidP="00B975BF">
                      <w:pPr>
                        <w:jc w:val="center"/>
                      </w:pPr>
                      <w:r>
                        <w:t>Modem</w:t>
                      </w:r>
                    </w:p>
                  </w:txbxContent>
                </v:textbox>
                <w10:wrap anchorx="margin"/>
              </v:rect>
            </w:pict>
          </mc:Fallback>
        </mc:AlternateContent>
      </w:r>
      <w:r w:rsidRPr="00FE1FB8">
        <w:rPr>
          <w:noProof/>
          <w:lang w:val="en-US"/>
        </w:rPr>
        <mc:AlternateContent>
          <mc:Choice Requires="wps">
            <w:drawing>
              <wp:anchor distT="0" distB="0" distL="114300" distR="114300" simplePos="0" relativeHeight="253497344" behindDoc="0" locked="0" layoutInCell="1" allowOverlap="1" wp14:anchorId="3346C95B" wp14:editId="3DA77E3A">
                <wp:simplePos x="0" y="0"/>
                <wp:positionH relativeFrom="column">
                  <wp:posOffset>4200525</wp:posOffset>
                </wp:positionH>
                <wp:positionV relativeFrom="paragraph">
                  <wp:posOffset>8255</wp:posOffset>
                </wp:positionV>
                <wp:extent cx="1047750" cy="649605"/>
                <wp:effectExtent l="0" t="0" r="19050" b="17145"/>
                <wp:wrapNone/>
                <wp:docPr id="1183" name="Rectangle 118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17AC20" w14:textId="77777777" w:rsidR="00944514" w:rsidRDefault="00944514" w:rsidP="00B975BF">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6C95B" id="Rectangle 1183" o:spid="_x0000_s2016" style="position:absolute;margin-left:330.75pt;margin-top:.65pt;width:82.5pt;height:51.15pt;z-index:2534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" fillcolor="#c0504d [3205]" strokecolor="#5a5a5a [2109]" strokeweight="1pt">
                <v:textbox>
                  <w:txbxContent>
                    <w:p w14:paraId="6417AC20" w14:textId="77777777" w:rsidR="00944514" w:rsidRDefault="00944514" w:rsidP="00B975BF">
                      <w:pPr>
                        <w:jc w:val="center"/>
                      </w:pPr>
                      <w:r>
                        <w:t>Port Services</w:t>
                      </w:r>
                    </w:p>
                  </w:txbxContent>
                </v:textbox>
              </v:rect>
            </w:pict>
          </mc:Fallback>
        </mc:AlternateContent>
      </w:r>
    </w:p>
    <w:p w14:paraId="7566B68F" w14:textId="77777777" w:rsidR="00B975BF" w:rsidRDefault="00B975BF" w:rsidP="00B975BF"/>
    <w:p w14:paraId="007685A3" w14:textId="77777777" w:rsidR="00B975BF" w:rsidRDefault="00B975BF" w:rsidP="00B975BF"/>
    <w:p w14:paraId="5DF17117" w14:textId="4B94444B" w:rsidR="00B975BF" w:rsidRDefault="005331DB" w:rsidP="00B975BF">
      <w:r w:rsidRPr="00FE1FB8">
        <w:rPr>
          <w:noProof/>
          <w:lang w:val="en-US"/>
        </w:rPr>
        <mc:AlternateContent>
          <mc:Choice Requires="wps">
            <w:drawing>
              <wp:anchor distT="0" distB="0" distL="114300" distR="114300" simplePos="0" relativeHeight="253502464" behindDoc="0" locked="0" layoutInCell="1" allowOverlap="1" wp14:anchorId="18593D0F" wp14:editId="2607D1A6">
                <wp:simplePos x="0" y="0"/>
                <wp:positionH relativeFrom="column">
                  <wp:posOffset>5781040</wp:posOffset>
                </wp:positionH>
                <wp:positionV relativeFrom="paragraph">
                  <wp:posOffset>84455</wp:posOffset>
                </wp:positionV>
                <wp:extent cx="0" cy="6705600"/>
                <wp:effectExtent l="0" t="0" r="19050" b="19050"/>
                <wp:wrapNone/>
                <wp:docPr id="1376" name="Straight Connector 1376"/>
                <wp:cNvGraphicFramePr/>
                <a:graphic xmlns:a="http://schemas.openxmlformats.org/drawingml/2006/main">
                  <a:graphicData uri="http://schemas.microsoft.com/office/word/2010/wordprocessingShape">
                    <wps:wsp>
                      <wps:cNvCnPr/>
                      <wps:spPr>
                        <a:xfrm>
                          <a:off x="0" y="0"/>
                          <a:ext cx="0" cy="670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B2C28" id="Straight Connector 1376" o:spid="_x0000_s1026" style="position:absolute;z-index:2535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pt,6.65pt" to="455.2pt,5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" strokecolor="#4579b8 [3044]"/>
            </w:pict>
          </mc:Fallback>
        </mc:AlternateContent>
      </w:r>
      <w:r w:rsidRPr="00FE1FB8">
        <w:rPr>
          <w:noProof/>
          <w:lang w:val="en-US"/>
        </w:rPr>
        <mc:AlternateContent>
          <mc:Choice Requires="wps">
            <w:drawing>
              <wp:anchor distT="0" distB="0" distL="114300" distR="114300" simplePos="0" relativeHeight="253501440" behindDoc="0" locked="0" layoutInCell="1" allowOverlap="1" wp14:anchorId="04C3B60B" wp14:editId="075749A8">
                <wp:simplePos x="0" y="0"/>
                <wp:positionH relativeFrom="column">
                  <wp:posOffset>4724400</wp:posOffset>
                </wp:positionH>
                <wp:positionV relativeFrom="paragraph">
                  <wp:posOffset>103505</wp:posOffset>
                </wp:positionV>
                <wp:extent cx="0" cy="6715125"/>
                <wp:effectExtent l="0" t="0" r="19050" b="28575"/>
                <wp:wrapNone/>
                <wp:docPr id="1328" name="Straight Connector 1328"/>
                <wp:cNvGraphicFramePr/>
                <a:graphic xmlns:a="http://schemas.openxmlformats.org/drawingml/2006/main">
                  <a:graphicData uri="http://schemas.microsoft.com/office/word/2010/wordprocessingShape">
                    <wps:wsp>
                      <wps:cNvCnPr/>
                      <wps:spPr>
                        <a:xfrm>
                          <a:off x="0" y="0"/>
                          <a:ext cx="0" cy="671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38B79C" id="Straight Connector 1328" o:spid="_x0000_s1026" style="position:absolute;z-index:2535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8.15pt" to="372pt,5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" strokecolor="#4579b8 [3044]"/>
            </w:pict>
          </mc:Fallback>
        </mc:AlternateContent>
      </w:r>
      <w:r w:rsidRPr="00FE1FB8">
        <w:rPr>
          <w:noProof/>
          <w:lang w:val="en-US"/>
        </w:rPr>
        <mc:AlternateContent>
          <mc:Choice Requires="wps">
            <w:drawing>
              <wp:anchor distT="0" distB="0" distL="114300" distR="114300" simplePos="0" relativeHeight="253500416" behindDoc="0" locked="0" layoutInCell="1" allowOverlap="1" wp14:anchorId="49955085" wp14:editId="6A12D86E">
                <wp:simplePos x="0" y="0"/>
                <wp:positionH relativeFrom="column">
                  <wp:posOffset>3390900</wp:posOffset>
                </wp:positionH>
                <wp:positionV relativeFrom="paragraph">
                  <wp:posOffset>93980</wp:posOffset>
                </wp:positionV>
                <wp:extent cx="0" cy="6724650"/>
                <wp:effectExtent l="0" t="0" r="19050" b="19050"/>
                <wp:wrapNone/>
                <wp:docPr id="1326" name="Straight Connector 1326"/>
                <wp:cNvGraphicFramePr/>
                <a:graphic xmlns:a="http://schemas.openxmlformats.org/drawingml/2006/main">
                  <a:graphicData uri="http://schemas.microsoft.com/office/word/2010/wordprocessingShape">
                    <wps:wsp>
                      <wps:cNvCnPr/>
                      <wps:spPr>
                        <a:xfrm>
                          <a:off x="0" y="0"/>
                          <a:ext cx="0" cy="6724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393A1" id="Straight Connector 1326" o:spid="_x0000_s1026" style="position:absolute;z-index:2535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7.4pt" to="267pt,5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" strokecolor="#4579b8 [3044]"/>
            </w:pict>
          </mc:Fallback>
        </mc:AlternateContent>
      </w:r>
      <w:r w:rsidRPr="00FE1FB8">
        <w:rPr>
          <w:noProof/>
          <w:lang w:val="en-US"/>
        </w:rPr>
        <mc:AlternateContent>
          <mc:Choice Requires="wps">
            <w:drawing>
              <wp:anchor distT="0" distB="0" distL="114300" distR="114300" simplePos="0" relativeHeight="253499392" behindDoc="0" locked="0" layoutInCell="1" allowOverlap="1" wp14:anchorId="1EE51B29" wp14:editId="0B1D72BF">
                <wp:simplePos x="0" y="0"/>
                <wp:positionH relativeFrom="column">
                  <wp:posOffset>1980565</wp:posOffset>
                </wp:positionH>
                <wp:positionV relativeFrom="paragraph">
                  <wp:posOffset>113030</wp:posOffset>
                </wp:positionV>
                <wp:extent cx="0" cy="6715125"/>
                <wp:effectExtent l="0" t="0" r="19050" b="28575"/>
                <wp:wrapNone/>
                <wp:docPr id="1321" name="Straight Connector 1321"/>
                <wp:cNvGraphicFramePr/>
                <a:graphic xmlns:a="http://schemas.openxmlformats.org/drawingml/2006/main">
                  <a:graphicData uri="http://schemas.microsoft.com/office/word/2010/wordprocessingShape">
                    <wps:wsp>
                      <wps:cNvCnPr/>
                      <wps:spPr>
                        <a:xfrm>
                          <a:off x="0" y="0"/>
                          <a:ext cx="0" cy="671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974A2" id="Straight Connector 1321" o:spid="_x0000_s1026" style="position:absolute;z-index:2534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95pt,8.9pt" to="155.95pt,5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" strokecolor="#4579b8 [3044]"/>
            </w:pict>
          </mc:Fallback>
        </mc:AlternateContent>
      </w:r>
      <w:r w:rsidR="0082602D" w:rsidRPr="00FE1FB8">
        <w:rPr>
          <w:noProof/>
          <w:lang w:val="en-US"/>
        </w:rPr>
        <mc:AlternateContent>
          <mc:Choice Requires="wps">
            <w:drawing>
              <wp:anchor distT="0" distB="0" distL="114300" distR="114300" simplePos="0" relativeHeight="253498368" behindDoc="0" locked="0" layoutInCell="1" allowOverlap="1" wp14:anchorId="5DA24C90" wp14:editId="131F5AF6">
                <wp:simplePos x="0" y="0"/>
                <wp:positionH relativeFrom="column">
                  <wp:posOffset>390525</wp:posOffset>
                </wp:positionH>
                <wp:positionV relativeFrom="paragraph">
                  <wp:posOffset>122555</wp:posOffset>
                </wp:positionV>
                <wp:extent cx="0" cy="6686550"/>
                <wp:effectExtent l="0" t="0" r="19050" b="19050"/>
                <wp:wrapNone/>
                <wp:docPr id="1203" name="Straight Connector 1203"/>
                <wp:cNvGraphicFramePr/>
                <a:graphic xmlns:a="http://schemas.openxmlformats.org/drawingml/2006/main">
                  <a:graphicData uri="http://schemas.microsoft.com/office/word/2010/wordprocessingShape">
                    <wps:wsp>
                      <wps:cNvCnPr/>
                      <wps:spPr>
                        <a:xfrm>
                          <a:off x="0" y="0"/>
                          <a:ext cx="0" cy="6686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73BA6" id="Straight Connector 1203" o:spid="_x0000_s1026" style="position:absolute;z-index:2534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65pt" to="30.75pt,5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" strokecolor="#4579b8 [3044]"/>
            </w:pict>
          </mc:Fallback>
        </mc:AlternateContent>
      </w:r>
      <w:r w:rsidR="00B975BF" w:rsidRPr="00F3741D">
        <w:rPr>
          <w:noProof/>
          <w:lang w:val="en-US"/>
        </w:rPr>
        <mc:AlternateContent>
          <mc:Choice Requires="wps">
            <w:drawing>
              <wp:anchor distT="0" distB="0" distL="114300" distR="114300" simplePos="0" relativeHeight="253503488" behindDoc="1" locked="0" layoutInCell="1" allowOverlap="1" wp14:anchorId="2EDCF425" wp14:editId="6D8EF9D8">
                <wp:simplePos x="0" y="0"/>
                <wp:positionH relativeFrom="column">
                  <wp:posOffset>1990725</wp:posOffset>
                </wp:positionH>
                <wp:positionV relativeFrom="paragraph">
                  <wp:posOffset>90805</wp:posOffset>
                </wp:positionV>
                <wp:extent cx="1247775" cy="552450"/>
                <wp:effectExtent l="0" t="0" r="9525" b="0"/>
                <wp:wrapNone/>
                <wp:docPr id="1389" name="Rounded Rectangle 1389"/>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5F068DF" w14:textId="77777777" w:rsidR="00944514" w:rsidRPr="00B6176C" w:rsidRDefault="00944514" w:rsidP="00B975BF">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DCF425" id="Rounded Rectangle 1389" o:spid="_x0000_s2017" style="position:absolute;margin-left:156.75pt;margin-top:7.15pt;width:98.25pt;height:43.5pt;z-index:-2498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" fillcolor="white [3201]" stroked="f" strokeweight="2pt">
                <v:textbox>
                  <w:txbxContent>
                    <w:p w14:paraId="75F068DF" w14:textId="77777777" w:rsidR="00944514" w:rsidRPr="00B6176C" w:rsidRDefault="00944514" w:rsidP="00B975BF">
                      <w:r>
                        <w:t>AT server setup initialisation</w:t>
                      </w:r>
                    </w:p>
                  </w:txbxContent>
                </v:textbox>
              </v:roundrect>
            </w:pict>
          </mc:Fallback>
        </mc:AlternateContent>
      </w:r>
    </w:p>
    <w:p w14:paraId="128C6603" w14:textId="77777777" w:rsidR="00B975BF" w:rsidRDefault="00B975BF" w:rsidP="00B975BF">
      <w:r w:rsidRPr="00F3741D">
        <w:rPr>
          <w:noProof/>
          <w:lang w:val="en-US"/>
        </w:rPr>
        <mc:AlternateContent>
          <mc:Choice Requires="wps">
            <w:drawing>
              <wp:anchor distT="0" distB="0" distL="114300" distR="114300" simplePos="0" relativeHeight="253510656" behindDoc="0" locked="0" layoutInCell="1" allowOverlap="1" wp14:anchorId="2113BB79" wp14:editId="0D0BC8EF">
                <wp:simplePos x="0" y="0"/>
                <wp:positionH relativeFrom="column">
                  <wp:posOffset>1981200</wp:posOffset>
                </wp:positionH>
                <wp:positionV relativeFrom="paragraph">
                  <wp:posOffset>181610</wp:posOffset>
                </wp:positionV>
                <wp:extent cx="1409700" cy="0"/>
                <wp:effectExtent l="0" t="76200" r="19050" b="95250"/>
                <wp:wrapNone/>
                <wp:docPr id="1441" name="Straight Arrow Connector 1441"/>
                <wp:cNvGraphicFramePr/>
                <a:graphic xmlns:a="http://schemas.openxmlformats.org/drawingml/2006/main">
                  <a:graphicData uri="http://schemas.microsoft.com/office/word/2010/wordprocessingShape">
                    <wps:wsp>
                      <wps:cNvCnPr/>
                      <wps:spPr>
                        <a:xfrm flipV="1">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A00EE" id="Straight Arrow Connector 1441" o:spid="_x0000_s1026" type="#_x0000_t32" style="position:absolute;margin-left:156pt;margin-top:14.3pt;width:111pt;height:0;flip:y;z-index:2535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" strokecolor="#4579b8 [3044]">
                <v:stroke endarrow="block"/>
              </v:shape>
            </w:pict>
          </mc:Fallback>
        </mc:AlternateContent>
      </w:r>
    </w:p>
    <w:p w14:paraId="2F323A30" w14:textId="77777777" w:rsidR="00B975BF" w:rsidRDefault="00B975BF" w:rsidP="00B975BF">
      <w:r w:rsidRPr="00F3741D">
        <w:rPr>
          <w:noProof/>
          <w:lang w:val="en-US"/>
        </w:rPr>
        <mc:AlternateContent>
          <mc:Choice Requires="wps">
            <w:drawing>
              <wp:anchor distT="0" distB="0" distL="114300" distR="114300" simplePos="0" relativeHeight="253506560" behindDoc="0" locked="0" layoutInCell="1" allowOverlap="1" wp14:anchorId="1828203D" wp14:editId="56698C77">
                <wp:simplePos x="0" y="0"/>
                <wp:positionH relativeFrom="column">
                  <wp:posOffset>4924425</wp:posOffset>
                </wp:positionH>
                <wp:positionV relativeFrom="paragraph">
                  <wp:posOffset>695960</wp:posOffset>
                </wp:positionV>
                <wp:extent cx="428625" cy="314325"/>
                <wp:effectExtent l="0" t="0" r="9525" b="9525"/>
                <wp:wrapNone/>
                <wp:docPr id="1431" name="Rounded Rectangle 1431"/>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B73540" w14:textId="77777777" w:rsidR="00944514" w:rsidRPr="00B6176C" w:rsidRDefault="00944514" w:rsidP="00B975B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28203D" id="Rounded Rectangle 1431" o:spid="_x0000_s2018" style="position:absolute;margin-left:387.75pt;margin-top:54.8pt;width:33.75pt;height:24.75pt;z-index:2535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" fillcolor="white [3201]" stroked="f" strokeweight="2pt">
                <v:textbox>
                  <w:txbxContent>
                    <w:p w14:paraId="0AB73540" w14:textId="77777777" w:rsidR="00944514" w:rsidRPr="00B6176C" w:rsidRDefault="00944514" w:rsidP="00B975BF">
                      <w:pPr>
                        <w:jc w:val="center"/>
                      </w:pPr>
                      <w:r>
                        <w:t>No</w:t>
                      </w:r>
                    </w:p>
                  </w:txbxContent>
                </v:textbox>
              </v:roundrect>
            </w:pict>
          </mc:Fallback>
        </mc:AlternateContent>
      </w:r>
      <w:r w:rsidRPr="00F3741D">
        <w:rPr>
          <w:noProof/>
          <w:lang w:val="en-US"/>
        </w:rPr>
        <mc:AlternateContent>
          <mc:Choice Requires="wps">
            <w:drawing>
              <wp:anchor distT="0" distB="0" distL="114300" distR="114300" simplePos="0" relativeHeight="253507584" behindDoc="0" locked="0" layoutInCell="1" allowOverlap="1" wp14:anchorId="2A3E95F0" wp14:editId="3E0AD076">
                <wp:simplePos x="0" y="0"/>
                <wp:positionH relativeFrom="column">
                  <wp:posOffset>3133725</wp:posOffset>
                </wp:positionH>
                <wp:positionV relativeFrom="paragraph">
                  <wp:posOffset>1831340</wp:posOffset>
                </wp:positionV>
                <wp:extent cx="523875" cy="314325"/>
                <wp:effectExtent l="0" t="0" r="9525" b="9525"/>
                <wp:wrapNone/>
                <wp:docPr id="1435" name="Rounded Rectangle 143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B36ADB5" w14:textId="77777777" w:rsidR="00944514" w:rsidRPr="00B6176C" w:rsidRDefault="00944514" w:rsidP="00B975B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E95F0" id="Rounded Rectangle 1435" o:spid="_x0000_s2019" style="position:absolute;margin-left:246.75pt;margin-top:144.2pt;width:41.25pt;height:24.75pt;z-index:2535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" fillcolor="white [3201]" stroked="f" strokeweight="2pt">
                <v:textbox>
                  <w:txbxContent>
                    <w:p w14:paraId="7B36ADB5" w14:textId="77777777" w:rsidR="00944514" w:rsidRPr="00B6176C" w:rsidRDefault="00944514" w:rsidP="00B975BF">
                      <w:pPr>
                        <w:jc w:val="center"/>
                      </w:pPr>
                      <w:r>
                        <w:t>Yes</w:t>
                      </w:r>
                    </w:p>
                  </w:txbxContent>
                </v:textbox>
              </v:roundrect>
            </w:pict>
          </mc:Fallback>
        </mc:AlternateContent>
      </w:r>
      <w:r w:rsidRPr="00F3741D">
        <w:rPr>
          <w:noProof/>
          <w:lang w:val="en-US"/>
        </w:rPr>
        <mc:AlternateContent>
          <mc:Choice Requires="wps">
            <w:drawing>
              <wp:anchor distT="0" distB="0" distL="114300" distR="114300" simplePos="0" relativeHeight="253504512" behindDoc="0" locked="0" layoutInCell="1" allowOverlap="1" wp14:anchorId="3FEC0227" wp14:editId="5C1B705A">
                <wp:simplePos x="0" y="0"/>
                <wp:positionH relativeFrom="margin">
                  <wp:posOffset>2552700</wp:posOffset>
                </wp:positionH>
                <wp:positionV relativeFrom="paragraph">
                  <wp:posOffset>116840</wp:posOffset>
                </wp:positionV>
                <wp:extent cx="1676400" cy="1619250"/>
                <wp:effectExtent l="0" t="0" r="19050" b="19050"/>
                <wp:wrapNone/>
                <wp:docPr id="1423" name="Flowchart: Decision 1423"/>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1DC8EC60" w14:textId="77777777" w:rsidR="00944514" w:rsidRDefault="00944514" w:rsidP="00B975BF">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C0227" id="Flowchart: Decision 1423" o:spid="_x0000_s2020" type="#_x0000_t110" style="position:absolute;margin-left:201pt;margin-top:9.2pt;width:132pt;height:127.5pt;z-index:25350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" fillcolor="white [3201]" strokecolor="#4f81bd [3204]" strokeweight="1pt">
                <v:textbox>
                  <w:txbxContent>
                    <w:p w14:paraId="1DC8EC60" w14:textId="77777777" w:rsidR="00944514" w:rsidRDefault="00944514" w:rsidP="00B975BF">
                      <w:pPr>
                        <w:jc w:val="center"/>
                      </w:pPr>
                      <w:r>
                        <w:t>Is AT command known by server</w:t>
                      </w:r>
                    </w:p>
                  </w:txbxContent>
                </v:textbox>
                <w10:wrap anchorx="margin"/>
              </v:shape>
            </w:pict>
          </mc:Fallback>
        </mc:AlternateContent>
      </w:r>
    </w:p>
    <w:p w14:paraId="34EF06A6" w14:textId="77777777" w:rsidR="00B975BF" w:rsidRDefault="00B975BF" w:rsidP="00B975BF"/>
    <w:p w14:paraId="50DEE585" w14:textId="77777777" w:rsidR="00B975BF" w:rsidRDefault="00B975BF" w:rsidP="00B975BF"/>
    <w:p w14:paraId="121809A5" w14:textId="77777777" w:rsidR="00B975BF" w:rsidRDefault="00B975BF" w:rsidP="00B975BF">
      <w:r w:rsidRPr="00F3741D">
        <w:rPr>
          <w:noProof/>
          <w:lang w:val="en-US"/>
        </w:rPr>
        <mc:AlternateContent>
          <mc:Choice Requires="wps">
            <w:drawing>
              <wp:anchor distT="0" distB="0" distL="114300" distR="114300" simplePos="0" relativeHeight="253505536" behindDoc="1" locked="0" layoutInCell="1" allowOverlap="1" wp14:anchorId="23B212E6" wp14:editId="018BD21B">
                <wp:simplePos x="0" y="0"/>
                <wp:positionH relativeFrom="column">
                  <wp:posOffset>523875</wp:posOffset>
                </wp:positionH>
                <wp:positionV relativeFrom="paragraph">
                  <wp:posOffset>54610</wp:posOffset>
                </wp:positionV>
                <wp:extent cx="1924050" cy="381000"/>
                <wp:effectExtent l="0" t="0" r="0" b="0"/>
                <wp:wrapNone/>
                <wp:docPr id="1425" name="Rounded Rectangle 1425"/>
                <wp:cNvGraphicFramePr/>
                <a:graphic xmlns:a="http://schemas.openxmlformats.org/drawingml/2006/main">
                  <a:graphicData uri="http://schemas.microsoft.com/office/word/2010/wordprocessingShape">
                    <wps:wsp>
                      <wps:cNvSpPr/>
                      <wps:spPr>
                        <a:xfrm>
                          <a:off x="0" y="0"/>
                          <a:ext cx="1924050" cy="3810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EA9017" w14:textId="77777777" w:rsidR="00944514" w:rsidRPr="00B6176C" w:rsidRDefault="00944514" w:rsidP="00B975BF">
                            <w:r>
                              <w:t>AT Command ATO[n]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212E6" id="Rounded Rectangle 1425" o:spid="_x0000_s2021" style="position:absolute;margin-left:41.25pt;margin-top:4.3pt;width:151.5pt;height:30pt;z-index:-2498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" fillcolor="white [3201]" stroked="f" strokeweight="2pt">
                <v:textbox>
                  <w:txbxContent>
                    <w:p w14:paraId="46EA9017" w14:textId="77777777" w:rsidR="00944514" w:rsidRPr="00B6176C" w:rsidRDefault="00944514" w:rsidP="00B975BF">
                      <w:r>
                        <w:t>AT Command ATO[n]</w:t>
                      </w:r>
                    </w:p>
                  </w:txbxContent>
                </v:textbox>
              </v:roundrect>
            </w:pict>
          </mc:Fallback>
        </mc:AlternateContent>
      </w:r>
    </w:p>
    <w:p w14:paraId="3F36A8C0" w14:textId="77777777" w:rsidR="00B975BF" w:rsidRDefault="00B975BF" w:rsidP="00B975BF">
      <w:r w:rsidRPr="00F3741D">
        <w:rPr>
          <w:noProof/>
          <w:lang w:val="en-US"/>
        </w:rPr>
        <mc:AlternateContent>
          <mc:Choice Requires="wps">
            <w:drawing>
              <wp:anchor distT="0" distB="0" distL="114300" distR="114300" simplePos="0" relativeHeight="253508608" behindDoc="0" locked="0" layoutInCell="1" allowOverlap="1" wp14:anchorId="6C081366" wp14:editId="0CDD15BD">
                <wp:simplePos x="0" y="0"/>
                <wp:positionH relativeFrom="column">
                  <wp:posOffset>4228465</wp:posOffset>
                </wp:positionH>
                <wp:positionV relativeFrom="paragraph">
                  <wp:posOffset>184785</wp:posOffset>
                </wp:positionV>
                <wp:extent cx="1552575" cy="0"/>
                <wp:effectExtent l="0" t="76200" r="9525" b="95250"/>
                <wp:wrapNone/>
                <wp:docPr id="1436" name="Straight Arrow Connector 1436"/>
                <wp:cNvGraphicFramePr/>
                <a:graphic xmlns:a="http://schemas.openxmlformats.org/drawingml/2006/main">
                  <a:graphicData uri="http://schemas.microsoft.com/office/word/2010/wordprocessingShape">
                    <wps:wsp>
                      <wps:cNvCnPr/>
                      <wps:spPr>
                        <a:xfrm>
                          <a:off x="0" y="0"/>
                          <a:ext cx="1552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B079C4" id="Straight Arrow Connector 1436" o:spid="_x0000_s1026" type="#_x0000_t32" style="position:absolute;margin-left:332.95pt;margin-top:14.55pt;width:122.25pt;height:0;z-index:25350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" strokecolor="#4579b8 [3044]">
                <v:stroke endarrow="block"/>
              </v:shape>
            </w:pict>
          </mc:Fallback>
        </mc:AlternateContent>
      </w:r>
      <w:r w:rsidRPr="00F3741D">
        <w:rPr>
          <w:noProof/>
          <w:lang w:val="en-US"/>
        </w:rPr>
        <mc:AlternateContent>
          <mc:Choice Requires="wps">
            <w:drawing>
              <wp:anchor distT="0" distB="0" distL="114300" distR="114300" simplePos="0" relativeHeight="253509632" behindDoc="0" locked="0" layoutInCell="1" allowOverlap="1" wp14:anchorId="18979F0C" wp14:editId="0BBD495B">
                <wp:simplePos x="0" y="0"/>
                <wp:positionH relativeFrom="column">
                  <wp:posOffset>390525</wp:posOffset>
                </wp:positionH>
                <wp:positionV relativeFrom="paragraph">
                  <wp:posOffset>182245</wp:posOffset>
                </wp:positionV>
                <wp:extent cx="2162175" cy="0"/>
                <wp:effectExtent l="0" t="76200" r="9525" b="95250"/>
                <wp:wrapNone/>
                <wp:docPr id="1437" name="Straight Arrow Connector 1437"/>
                <wp:cNvGraphicFramePr/>
                <a:graphic xmlns:a="http://schemas.openxmlformats.org/drawingml/2006/main">
                  <a:graphicData uri="http://schemas.microsoft.com/office/word/2010/wordprocessingShape">
                    <wps:wsp>
                      <wps:cNvCnPr/>
                      <wps:spPr>
                        <a:xfrm>
                          <a:off x="0" y="0"/>
                          <a:ext cx="2162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47104" id="Straight Arrow Connector 1437" o:spid="_x0000_s1026" type="#_x0000_t32" style="position:absolute;margin-left:30.75pt;margin-top:14.35pt;width:170.25pt;height:0;z-index:2535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" strokecolor="#4579b8 [3044]">
                <v:stroke endarrow="block"/>
              </v:shape>
            </w:pict>
          </mc:Fallback>
        </mc:AlternateContent>
      </w:r>
    </w:p>
    <w:p w14:paraId="2EF4B53A" w14:textId="77777777" w:rsidR="00B975BF" w:rsidRDefault="00B975BF" w:rsidP="00B975BF"/>
    <w:p w14:paraId="7CD945FD" w14:textId="77777777" w:rsidR="00B975BF" w:rsidRDefault="00B975BF" w:rsidP="00B975BF"/>
    <w:p w14:paraId="365EE589" w14:textId="77777777" w:rsidR="00B975BF" w:rsidRDefault="00B975BF" w:rsidP="00B975BF"/>
    <w:p w14:paraId="71987E86" w14:textId="77777777" w:rsidR="00B975BF" w:rsidRDefault="00B975BF" w:rsidP="00B975BF"/>
    <w:p w14:paraId="023ADF02" w14:textId="77777777" w:rsidR="00B975BF" w:rsidRDefault="00B975BF" w:rsidP="00B975BF"/>
    <w:p w14:paraId="2789FAD0" w14:textId="77777777" w:rsidR="00B975BF" w:rsidRDefault="00B975BF" w:rsidP="00B975BF"/>
    <w:p w14:paraId="7367C20C" w14:textId="77777777" w:rsidR="00B975BF" w:rsidRDefault="00B975BF" w:rsidP="00B975BF"/>
    <w:p w14:paraId="6E8C37F3" w14:textId="77777777" w:rsidR="00B975BF" w:rsidRDefault="00B975BF" w:rsidP="00B975BF">
      <w:r w:rsidRPr="008702EF">
        <w:rPr>
          <w:noProof/>
          <w:lang w:val="en-US"/>
        </w:rPr>
        <mc:AlternateContent>
          <mc:Choice Requires="wps">
            <w:drawing>
              <wp:anchor distT="0" distB="0" distL="114300" distR="114300" simplePos="0" relativeHeight="253511680" behindDoc="0" locked="0" layoutInCell="1" allowOverlap="1" wp14:anchorId="77B3F229" wp14:editId="4D5E0162">
                <wp:simplePos x="0" y="0"/>
                <wp:positionH relativeFrom="column">
                  <wp:posOffset>2667000</wp:posOffset>
                </wp:positionH>
                <wp:positionV relativeFrom="paragraph">
                  <wp:posOffset>39370</wp:posOffset>
                </wp:positionV>
                <wp:extent cx="1447800" cy="666750"/>
                <wp:effectExtent l="0" t="0" r="19050" b="19050"/>
                <wp:wrapNone/>
                <wp:docPr id="1470" name="Flowchart: Process 1470"/>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669B456" w14:textId="77777777" w:rsidR="00944514" w:rsidRDefault="00944514" w:rsidP="00B975BF">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3F229" id="Flowchart: Process 1470" o:spid="_x0000_s2022" type="#_x0000_t109" style="position:absolute;margin-left:210pt;margin-top:3.1pt;width:114pt;height:52.5pt;z-index:2535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" fillcolor="white [3201]" strokecolor="#4f81bd [3204]" strokeweight="1pt">
                <v:textbox>
                  <w:txbxContent>
                    <w:p w14:paraId="2669B456" w14:textId="77777777" w:rsidR="00944514" w:rsidRDefault="00944514" w:rsidP="00B975BF">
                      <w:pPr>
                        <w:jc w:val="center"/>
                      </w:pPr>
                      <w:r>
                        <w:t>Treat the command with corresponding handler</w:t>
                      </w:r>
                    </w:p>
                  </w:txbxContent>
                </v:textbox>
              </v:shape>
            </w:pict>
          </mc:Fallback>
        </mc:AlternateContent>
      </w:r>
    </w:p>
    <w:p w14:paraId="144B4D35" w14:textId="77777777" w:rsidR="00B975BF" w:rsidRDefault="00B975BF" w:rsidP="00B975BF"/>
    <w:p w14:paraId="27DD9B55" w14:textId="77777777" w:rsidR="00B975BF" w:rsidRDefault="00B975BF" w:rsidP="00B975BF">
      <w:r w:rsidRPr="008702EF">
        <w:rPr>
          <w:noProof/>
          <w:lang w:val="en-US"/>
        </w:rPr>
        <mc:AlternateContent>
          <mc:Choice Requires="wps">
            <w:drawing>
              <wp:anchor distT="0" distB="0" distL="114300" distR="114300" simplePos="0" relativeHeight="253514752" behindDoc="0" locked="0" layoutInCell="1" allowOverlap="1" wp14:anchorId="2A67FB6C" wp14:editId="72252A82">
                <wp:simplePos x="0" y="0"/>
                <wp:positionH relativeFrom="column">
                  <wp:posOffset>1981200</wp:posOffset>
                </wp:positionH>
                <wp:positionV relativeFrom="paragraph">
                  <wp:posOffset>30480</wp:posOffset>
                </wp:positionV>
                <wp:extent cx="695325" cy="0"/>
                <wp:effectExtent l="38100" t="76200" r="0" b="95250"/>
                <wp:wrapNone/>
                <wp:docPr id="1473" name="Straight Arrow Connector 1473"/>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FC300" id="Straight Arrow Connector 1473" o:spid="_x0000_s1026" type="#_x0000_t32" style="position:absolute;margin-left:156pt;margin-top:2.4pt;width:54.75pt;height:0;flip:x;z-index:25351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" strokecolor="#4579b8 [3044]">
                <v:stroke endarrow="block"/>
              </v:shape>
            </w:pict>
          </mc:Fallback>
        </mc:AlternateContent>
      </w:r>
    </w:p>
    <w:p w14:paraId="7B9CE4BE" w14:textId="77777777" w:rsidR="00B975BF" w:rsidRDefault="00B975BF" w:rsidP="00B975BF">
      <w:r w:rsidRPr="008702EF">
        <w:rPr>
          <w:noProof/>
          <w:lang w:val="en-US"/>
        </w:rPr>
        <mc:AlternateContent>
          <mc:Choice Requires="wps">
            <w:drawing>
              <wp:anchor distT="0" distB="0" distL="114300" distR="114300" simplePos="0" relativeHeight="253512704" behindDoc="0" locked="0" layoutInCell="1" allowOverlap="1" wp14:anchorId="16DCB9FC" wp14:editId="2CD7BCA8">
                <wp:simplePos x="0" y="0"/>
                <wp:positionH relativeFrom="margin">
                  <wp:posOffset>1400810</wp:posOffset>
                </wp:positionH>
                <wp:positionV relativeFrom="paragraph">
                  <wp:posOffset>18415</wp:posOffset>
                </wp:positionV>
                <wp:extent cx="1171575" cy="485775"/>
                <wp:effectExtent l="0" t="0" r="28575" b="28575"/>
                <wp:wrapNone/>
                <wp:docPr id="1471" name="Flowchart: Process 1471"/>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2F58456" w14:textId="77777777" w:rsidR="00944514" w:rsidRDefault="00944514" w:rsidP="00B975BF">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CB9FC" id="Flowchart: Process 1471" o:spid="_x0000_s2023" type="#_x0000_t109" style="position:absolute;margin-left:110.3pt;margin-top:1.45pt;width:92.25pt;height:38.25pt;z-index:25351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" fillcolor="white [3201]" strokecolor="#4f81bd [3204]" strokeweight="1pt">
                <v:textbox>
                  <w:txbxContent>
                    <w:p w14:paraId="42F58456" w14:textId="77777777" w:rsidR="00944514" w:rsidRDefault="00944514" w:rsidP="00B975BF">
                      <w:pPr>
                        <w:jc w:val="center"/>
                      </w:pPr>
                      <w:r>
                        <w:t>Check AT command type</w:t>
                      </w:r>
                    </w:p>
                  </w:txbxContent>
                </v:textbox>
                <w10:wrap anchorx="margin"/>
              </v:shape>
            </w:pict>
          </mc:Fallback>
        </mc:AlternateContent>
      </w:r>
      <w:r w:rsidRPr="008702EF">
        <w:rPr>
          <w:noProof/>
          <w:lang w:val="en-US"/>
        </w:rPr>
        <mc:AlternateContent>
          <mc:Choice Requires="wps">
            <w:drawing>
              <wp:anchor distT="0" distB="0" distL="114300" distR="114300" simplePos="0" relativeHeight="253513728" behindDoc="0" locked="0" layoutInCell="1" allowOverlap="1" wp14:anchorId="6B6D5724" wp14:editId="5CB4DF50">
                <wp:simplePos x="0" y="0"/>
                <wp:positionH relativeFrom="column">
                  <wp:posOffset>1085850</wp:posOffset>
                </wp:positionH>
                <wp:positionV relativeFrom="paragraph">
                  <wp:posOffset>639445</wp:posOffset>
                </wp:positionV>
                <wp:extent cx="1800225" cy="1104900"/>
                <wp:effectExtent l="0" t="0" r="28575" b="19050"/>
                <wp:wrapNone/>
                <wp:docPr id="1472" name="Diamond 1472"/>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8766FDF" w14:textId="77777777" w:rsidR="00944514" w:rsidRPr="00003244" w:rsidRDefault="00944514" w:rsidP="00B975BF">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D5724" id="Diamond 1472" o:spid="_x0000_s2024" type="#_x0000_t4" style="position:absolute;margin-left:85.5pt;margin-top:50.35pt;width:141.75pt;height:87pt;z-index:2535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" fillcolor="white [3201]" strokecolor="#4f81bd [3204]" strokeweight="1pt">
                <v:textbox>
                  <w:txbxContent>
                    <w:p w14:paraId="18766FDF" w14:textId="77777777" w:rsidR="00944514" w:rsidRPr="00003244" w:rsidRDefault="00944514" w:rsidP="00B975BF">
                      <w:pPr>
                        <w:jc w:val="center"/>
                        <w:rPr>
                          <w:rFonts w:ascii="Arial" w:hAnsi="Arial" w:cs="Arial"/>
                          <w:sz w:val="20"/>
                        </w:rPr>
                      </w:pPr>
                      <w:r>
                        <w:rPr>
                          <w:rFonts w:ascii="Arial" w:hAnsi="Arial" w:cs="Arial"/>
                          <w:sz w:val="20"/>
                        </w:rPr>
                        <w:t>If CMD_TYPE_TEST</w:t>
                      </w:r>
                    </w:p>
                  </w:txbxContent>
                </v:textbox>
              </v:shape>
            </w:pict>
          </mc:Fallback>
        </mc:AlternateContent>
      </w:r>
    </w:p>
    <w:p w14:paraId="4D003732" w14:textId="77777777" w:rsidR="00B975BF" w:rsidRDefault="00B975BF" w:rsidP="00B975BF"/>
    <w:p w14:paraId="1C5261D7" w14:textId="77777777" w:rsidR="00B975BF" w:rsidRDefault="00B975BF" w:rsidP="00B975BF"/>
    <w:p w14:paraId="1F80456E" w14:textId="77777777" w:rsidR="00B975BF" w:rsidRDefault="00B975BF" w:rsidP="00B975BF"/>
    <w:p w14:paraId="16F45C03" w14:textId="735A6058" w:rsidR="00B975BF" w:rsidRDefault="009C61F2" w:rsidP="00B975BF">
      <w:r w:rsidRPr="001E2071">
        <w:rPr>
          <w:noProof/>
          <w:lang w:val="en-US"/>
        </w:rPr>
        <mc:AlternateContent>
          <mc:Choice Requires="wps">
            <w:drawing>
              <wp:anchor distT="0" distB="0" distL="114300" distR="114300" simplePos="0" relativeHeight="253515776" behindDoc="0" locked="0" layoutInCell="1" allowOverlap="1" wp14:anchorId="21E7D4CF" wp14:editId="18EF7F38">
                <wp:simplePos x="0" y="0"/>
                <wp:positionH relativeFrom="column">
                  <wp:posOffset>552450</wp:posOffset>
                </wp:positionH>
                <wp:positionV relativeFrom="paragraph">
                  <wp:posOffset>140335</wp:posOffset>
                </wp:positionV>
                <wp:extent cx="466725" cy="314325"/>
                <wp:effectExtent l="0" t="0" r="9525" b="9525"/>
                <wp:wrapNone/>
                <wp:docPr id="1474" name="Rounded Rectangle 1474"/>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95B990C" w14:textId="54FDE466" w:rsidR="00944514" w:rsidRPr="00B6176C" w:rsidRDefault="00944514" w:rsidP="00B975B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E7D4CF" id="Rounded Rectangle 1474" o:spid="_x0000_s2025" style="position:absolute;margin-left:43.5pt;margin-top:11.05pt;width:36.75pt;height:24.75pt;z-index:2535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" fillcolor="white [3201]" stroked="f" strokeweight="2pt">
                <v:textbox>
                  <w:txbxContent>
                    <w:p w14:paraId="495B990C" w14:textId="54FDE466" w:rsidR="00944514" w:rsidRPr="00B6176C" w:rsidRDefault="00944514" w:rsidP="00B975BF">
                      <w:pPr>
                        <w:jc w:val="center"/>
                      </w:pPr>
                      <w:r>
                        <w:t>Yes</w:t>
                      </w:r>
                    </w:p>
                  </w:txbxContent>
                </v:textbox>
              </v:roundrect>
            </w:pict>
          </mc:Fallback>
        </mc:AlternateContent>
      </w:r>
    </w:p>
    <w:p w14:paraId="377AAAC5" w14:textId="7EBEA8B0" w:rsidR="00B975BF" w:rsidRDefault="00B975BF" w:rsidP="00B975BF"/>
    <w:p w14:paraId="77F60C93" w14:textId="77777777" w:rsidR="00B975BF" w:rsidRDefault="00B975BF" w:rsidP="00B975BF">
      <w:r w:rsidRPr="001E2071">
        <w:rPr>
          <w:noProof/>
          <w:lang w:val="en-US"/>
        </w:rPr>
        <mc:AlternateContent>
          <mc:Choice Requires="wps">
            <w:drawing>
              <wp:anchor distT="0" distB="0" distL="114300" distR="114300" simplePos="0" relativeHeight="253517824" behindDoc="1" locked="0" layoutInCell="1" allowOverlap="1" wp14:anchorId="6C630DAD" wp14:editId="2F10A753">
                <wp:simplePos x="0" y="0"/>
                <wp:positionH relativeFrom="margin">
                  <wp:posOffset>514350</wp:posOffset>
                </wp:positionH>
                <wp:positionV relativeFrom="paragraph">
                  <wp:posOffset>10160</wp:posOffset>
                </wp:positionV>
                <wp:extent cx="866775" cy="971550"/>
                <wp:effectExtent l="0" t="0" r="9525" b="0"/>
                <wp:wrapNone/>
                <wp:docPr id="1477" name="Rounded Rectangle 1477"/>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CA89CA9" w14:textId="77777777" w:rsidR="00944514" w:rsidRPr="00B6176C" w:rsidRDefault="00944514" w:rsidP="00B975BF">
                            <w:r>
                              <w:t>Sends ERROR as Final response</w:t>
                            </w:r>
                          </w:p>
                          <w:p w14:paraId="6B8EFBB3" w14:textId="77777777" w:rsidR="00944514" w:rsidRPr="00B6176C" w:rsidRDefault="00944514" w:rsidP="00B975B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630DAD" id="Rounded Rectangle 1477" o:spid="_x0000_s2026" style="position:absolute;margin-left:40.5pt;margin-top:.8pt;width:68.25pt;height:76.5pt;z-index:-24979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" fillcolor="white [3201]" stroked="f" strokeweight="2pt">
                <v:textbox>
                  <w:txbxContent>
                    <w:p w14:paraId="7CA89CA9" w14:textId="77777777" w:rsidR="00944514" w:rsidRPr="00B6176C" w:rsidRDefault="00944514" w:rsidP="00B975BF">
                      <w:r>
                        <w:t>Sends ERROR as Final response</w:t>
                      </w:r>
                    </w:p>
                    <w:p w14:paraId="6B8EFBB3" w14:textId="77777777" w:rsidR="00944514" w:rsidRPr="00B6176C" w:rsidRDefault="00944514" w:rsidP="00B975BF"/>
                  </w:txbxContent>
                </v:textbox>
                <w10:wrap anchorx="margin"/>
              </v:roundrect>
            </w:pict>
          </mc:Fallback>
        </mc:AlternateContent>
      </w:r>
      <w:r w:rsidRPr="001E2071">
        <w:rPr>
          <w:noProof/>
          <w:lang w:val="en-US"/>
        </w:rPr>
        <mc:AlternateContent>
          <mc:Choice Requires="wps">
            <w:drawing>
              <wp:anchor distT="0" distB="0" distL="114300" distR="114300" simplePos="0" relativeHeight="253516800" behindDoc="0" locked="0" layoutInCell="1" allowOverlap="1" wp14:anchorId="2CEFF033" wp14:editId="0BDE8E3A">
                <wp:simplePos x="0" y="0"/>
                <wp:positionH relativeFrom="column">
                  <wp:posOffset>393065</wp:posOffset>
                </wp:positionH>
                <wp:positionV relativeFrom="paragraph">
                  <wp:posOffset>80010</wp:posOffset>
                </wp:positionV>
                <wp:extent cx="714375" cy="0"/>
                <wp:effectExtent l="38100" t="76200" r="0" b="95250"/>
                <wp:wrapNone/>
                <wp:docPr id="1475" name="Straight Arrow Connector 1475"/>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52218" id="Straight Arrow Connector 1475" o:spid="_x0000_s1026" type="#_x0000_t32" style="position:absolute;margin-left:30.95pt;margin-top:6.3pt;width:56.25pt;height:0;flip:x y;z-index:2535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" strokecolor="#4579b8 [3044]">
                <v:stroke endarrow="block"/>
              </v:shape>
            </w:pict>
          </mc:Fallback>
        </mc:AlternateContent>
      </w:r>
    </w:p>
    <w:p w14:paraId="354D4868" w14:textId="77777777" w:rsidR="00B975BF" w:rsidRDefault="00B975BF" w:rsidP="00B975BF"/>
    <w:p w14:paraId="70DF91EC" w14:textId="77777777" w:rsidR="00B975BF" w:rsidRDefault="00B975BF" w:rsidP="00B975BF"/>
    <w:p w14:paraId="4BEE0A43" w14:textId="640DB30C" w:rsidR="00B975BF" w:rsidRDefault="00E0414F" w:rsidP="00B975BF">
      <w:r w:rsidRPr="00DD42A3">
        <w:rPr>
          <w:noProof/>
          <w:lang w:val="en-US"/>
        </w:rPr>
        <mc:AlternateContent>
          <mc:Choice Requires="wps">
            <w:drawing>
              <wp:anchor distT="0" distB="0" distL="114300" distR="114300" simplePos="0" relativeHeight="251653116" behindDoc="0" locked="0" layoutInCell="1" allowOverlap="1" wp14:anchorId="7402F54C" wp14:editId="1A9FF772">
                <wp:simplePos x="0" y="0"/>
                <wp:positionH relativeFrom="column">
                  <wp:posOffset>1885950</wp:posOffset>
                </wp:positionH>
                <wp:positionV relativeFrom="paragraph">
                  <wp:posOffset>67310</wp:posOffset>
                </wp:positionV>
                <wp:extent cx="419100" cy="314325"/>
                <wp:effectExtent l="0" t="0" r="0" b="9525"/>
                <wp:wrapNone/>
                <wp:docPr id="1478" name="Rounded Rectangle 1478"/>
                <wp:cNvGraphicFramePr/>
                <a:graphic xmlns:a="http://schemas.openxmlformats.org/drawingml/2006/main">
                  <a:graphicData uri="http://schemas.microsoft.com/office/word/2010/wordprocessingShape">
                    <wps:wsp>
                      <wps:cNvSpPr/>
                      <wps:spPr>
                        <a:xfrm>
                          <a:off x="0" y="0"/>
                          <a:ext cx="4191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AB8EA3" w14:textId="755FC28D" w:rsidR="00944514" w:rsidRPr="00B6176C" w:rsidRDefault="00944514" w:rsidP="00B975B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02F54C" id="Rounded Rectangle 1478" o:spid="_x0000_s2027" style="position:absolute;margin-left:148.5pt;margin-top:5.3pt;width:33pt;height:24.75pt;z-index:2516531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" fillcolor="white [3201]" stroked="f" strokeweight="2pt">
                <v:textbox>
                  <w:txbxContent>
                    <w:p w14:paraId="25AB8EA3" w14:textId="755FC28D" w:rsidR="00944514" w:rsidRPr="00B6176C" w:rsidRDefault="00944514" w:rsidP="00B975BF">
                      <w:pPr>
                        <w:jc w:val="center"/>
                      </w:pPr>
                      <w:r>
                        <w:t>No</w:t>
                      </w:r>
                    </w:p>
                  </w:txbxContent>
                </v:textbox>
              </v:roundrect>
            </w:pict>
          </mc:Fallback>
        </mc:AlternateContent>
      </w:r>
    </w:p>
    <w:p w14:paraId="060C8C2D" w14:textId="4B8FBB35" w:rsidR="00B975BF" w:rsidRDefault="00B975BF" w:rsidP="00B975BF"/>
    <w:p w14:paraId="2A6A5A0A" w14:textId="392A1053" w:rsidR="00B975BF" w:rsidRDefault="009C61F2" w:rsidP="00B975BF">
      <w:r w:rsidRPr="008702EF">
        <w:rPr>
          <w:noProof/>
          <w:lang w:val="en-US"/>
        </w:rPr>
        <mc:AlternateContent>
          <mc:Choice Requires="wps">
            <w:drawing>
              <wp:anchor distT="0" distB="0" distL="114300" distR="114300" simplePos="0" relativeHeight="254454784" behindDoc="0" locked="0" layoutInCell="1" allowOverlap="1" wp14:anchorId="749AB436" wp14:editId="63542AE9">
                <wp:simplePos x="0" y="0"/>
                <wp:positionH relativeFrom="column">
                  <wp:posOffset>1085850</wp:posOffset>
                </wp:positionH>
                <wp:positionV relativeFrom="paragraph">
                  <wp:posOffset>10160</wp:posOffset>
                </wp:positionV>
                <wp:extent cx="1800225" cy="1104900"/>
                <wp:effectExtent l="0" t="0" r="28575" b="19050"/>
                <wp:wrapNone/>
                <wp:docPr id="1161" name="Diamond 1161"/>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3A0FE23" w14:textId="12E06249" w:rsidR="00944514" w:rsidRPr="00003244" w:rsidRDefault="00944514" w:rsidP="009C61F2">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AB436" id="Diamond 1161" o:spid="_x0000_s2028" type="#_x0000_t4" style="position:absolute;margin-left:85.5pt;margin-top:.8pt;width:141.75pt;height:87pt;z-index:2544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" fillcolor="white [3201]" strokecolor="#4f81bd [3204]" strokeweight="1pt">
                <v:textbox>
                  <w:txbxContent>
                    <w:p w14:paraId="13A0FE23" w14:textId="12E06249" w:rsidR="00944514" w:rsidRPr="00003244" w:rsidRDefault="00944514" w:rsidP="009C61F2">
                      <w:pPr>
                        <w:jc w:val="center"/>
                        <w:rPr>
                          <w:rFonts w:ascii="Arial" w:hAnsi="Arial" w:cs="Arial"/>
                          <w:sz w:val="20"/>
                        </w:rPr>
                      </w:pPr>
                      <w:r>
                        <w:rPr>
                          <w:rFonts w:ascii="Arial" w:hAnsi="Arial" w:cs="Arial"/>
                          <w:sz w:val="20"/>
                        </w:rPr>
                        <w:t>If CMD_TYPE_READ</w:t>
                      </w:r>
                    </w:p>
                  </w:txbxContent>
                </v:textbox>
              </v:shape>
            </w:pict>
          </mc:Fallback>
        </mc:AlternateContent>
      </w:r>
    </w:p>
    <w:p w14:paraId="4D0CF43E" w14:textId="6AFFD922" w:rsidR="00B975BF" w:rsidRDefault="00951C13" w:rsidP="00B975BF">
      <w:r w:rsidRPr="00951C13">
        <w:rPr>
          <w:noProof/>
          <w:lang w:val="en-US"/>
        </w:rPr>
        <mc:AlternateContent>
          <mc:Choice Requires="wps">
            <w:drawing>
              <wp:anchor distT="0" distB="0" distL="114300" distR="114300" simplePos="0" relativeHeight="254456832" behindDoc="0" locked="0" layoutInCell="1" allowOverlap="1" wp14:anchorId="67C89BFB" wp14:editId="1074F493">
                <wp:simplePos x="0" y="0"/>
                <wp:positionH relativeFrom="column">
                  <wp:posOffset>552450</wp:posOffset>
                </wp:positionH>
                <wp:positionV relativeFrom="paragraph">
                  <wp:posOffset>125095</wp:posOffset>
                </wp:positionV>
                <wp:extent cx="466725" cy="314325"/>
                <wp:effectExtent l="0" t="0" r="9525" b="9525"/>
                <wp:wrapNone/>
                <wp:docPr id="1318" name="Rounded Rectangle 1318"/>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E520CEA" w14:textId="77777777" w:rsidR="00944514" w:rsidRPr="00B6176C" w:rsidRDefault="00944514" w:rsidP="00951C13">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C89BFB" id="Rounded Rectangle 1318" o:spid="_x0000_s2029" style="position:absolute;margin-left:43.5pt;margin-top:9.85pt;width:36.75pt;height:24.75pt;z-index:25445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" fillcolor="white [3201]" stroked="f" strokeweight="2pt">
                <v:textbox>
                  <w:txbxContent>
                    <w:p w14:paraId="3E520CEA" w14:textId="77777777" w:rsidR="00944514" w:rsidRPr="00B6176C" w:rsidRDefault="00944514" w:rsidP="00951C13">
                      <w:pPr>
                        <w:jc w:val="center"/>
                      </w:pPr>
                      <w:r>
                        <w:t>Yes</w:t>
                      </w:r>
                    </w:p>
                  </w:txbxContent>
                </v:textbox>
              </v:roundrect>
            </w:pict>
          </mc:Fallback>
        </mc:AlternateContent>
      </w:r>
    </w:p>
    <w:p w14:paraId="0502DAB9" w14:textId="4FD64AC9" w:rsidR="00B975BF" w:rsidRDefault="00951C13" w:rsidP="00B975BF">
      <w:r w:rsidRPr="00951C13">
        <w:rPr>
          <w:noProof/>
          <w:lang w:val="en-US"/>
        </w:rPr>
        <mc:AlternateContent>
          <mc:Choice Requires="wps">
            <w:drawing>
              <wp:anchor distT="0" distB="0" distL="114300" distR="114300" simplePos="0" relativeHeight="254458880" behindDoc="1" locked="0" layoutInCell="1" allowOverlap="1" wp14:anchorId="5D156F06" wp14:editId="7746E816">
                <wp:simplePos x="0" y="0"/>
                <wp:positionH relativeFrom="margin">
                  <wp:posOffset>504825</wp:posOffset>
                </wp:positionH>
                <wp:positionV relativeFrom="paragraph">
                  <wp:posOffset>142875</wp:posOffset>
                </wp:positionV>
                <wp:extent cx="866775" cy="971550"/>
                <wp:effectExtent l="0" t="0" r="9525" b="0"/>
                <wp:wrapNone/>
                <wp:docPr id="1990" name="Rounded Rectangle 1990"/>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EC976CC" w14:textId="77777777" w:rsidR="00944514" w:rsidRPr="00B6176C" w:rsidRDefault="00944514" w:rsidP="00951C13">
                            <w:r>
                              <w:t>Sends ERROR as Final response</w:t>
                            </w:r>
                          </w:p>
                          <w:p w14:paraId="61DF3AA9" w14:textId="77777777" w:rsidR="00944514" w:rsidRPr="00B6176C" w:rsidRDefault="00944514" w:rsidP="00951C1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156F06" id="Rounded Rectangle 1990" o:spid="_x0000_s2030" style="position:absolute;margin-left:39.75pt;margin-top:11.25pt;width:68.25pt;height:76.5pt;z-index:-2488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" fillcolor="white [3201]" stroked="f" strokeweight="2pt">
                <v:textbox>
                  <w:txbxContent>
                    <w:p w14:paraId="0EC976CC" w14:textId="77777777" w:rsidR="00944514" w:rsidRPr="00B6176C" w:rsidRDefault="00944514" w:rsidP="00951C13">
                      <w:r>
                        <w:t>Sends ERROR as Final response</w:t>
                      </w:r>
                    </w:p>
                    <w:p w14:paraId="61DF3AA9" w14:textId="77777777" w:rsidR="00944514" w:rsidRPr="00B6176C" w:rsidRDefault="00944514" w:rsidP="00951C13"/>
                  </w:txbxContent>
                </v:textbox>
                <w10:wrap anchorx="margin"/>
              </v:roundrect>
            </w:pict>
          </mc:Fallback>
        </mc:AlternateContent>
      </w:r>
    </w:p>
    <w:p w14:paraId="598DA9C5" w14:textId="25AD3A7A" w:rsidR="00B975BF" w:rsidRDefault="00951C13" w:rsidP="00B975BF">
      <w:r w:rsidRPr="00951C13">
        <w:rPr>
          <w:noProof/>
          <w:lang w:val="en-US"/>
        </w:rPr>
        <mc:AlternateContent>
          <mc:Choice Requires="wps">
            <w:drawing>
              <wp:anchor distT="0" distB="0" distL="114300" distR="114300" simplePos="0" relativeHeight="254457856" behindDoc="0" locked="0" layoutInCell="1" allowOverlap="1" wp14:anchorId="380E8E0E" wp14:editId="2ACC6A53">
                <wp:simplePos x="0" y="0"/>
                <wp:positionH relativeFrom="column">
                  <wp:posOffset>374015</wp:posOffset>
                </wp:positionH>
                <wp:positionV relativeFrom="paragraph">
                  <wp:posOffset>17145</wp:posOffset>
                </wp:positionV>
                <wp:extent cx="714375" cy="0"/>
                <wp:effectExtent l="38100" t="76200" r="0" b="95250"/>
                <wp:wrapNone/>
                <wp:docPr id="1700" name="Straight Arrow Connector 1700"/>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5F429" id="Straight Arrow Connector 1700" o:spid="_x0000_s1026" type="#_x0000_t32" style="position:absolute;margin-left:29.45pt;margin-top:1.35pt;width:56.25pt;height:0;flip:x y;z-index:25445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" strokecolor="#4579b8 [3044]">
                <v:stroke endarrow="block"/>
              </v:shape>
            </w:pict>
          </mc:Fallback>
        </mc:AlternateContent>
      </w:r>
    </w:p>
    <w:p w14:paraId="2AB6DE1C" w14:textId="51A7E975" w:rsidR="00B975BF" w:rsidRDefault="00B975BF" w:rsidP="00B975BF"/>
    <w:p w14:paraId="44738F18" w14:textId="77777777" w:rsidR="00B975BF" w:rsidRDefault="00B975BF" w:rsidP="00B975BF"/>
    <w:p w14:paraId="20456B08" w14:textId="6123C2E0" w:rsidR="00B975BF" w:rsidRDefault="00E0414F" w:rsidP="00B975BF">
      <w:r w:rsidRPr="00DD42A3">
        <w:rPr>
          <w:noProof/>
          <w:lang w:val="en-US"/>
        </w:rPr>
        <mc:AlternateContent>
          <mc:Choice Requires="wps">
            <w:drawing>
              <wp:anchor distT="0" distB="0" distL="114300" distR="114300" simplePos="0" relativeHeight="251652091" behindDoc="0" locked="0" layoutInCell="1" allowOverlap="1" wp14:anchorId="7C7F0DAE" wp14:editId="737A736C">
                <wp:simplePos x="0" y="0"/>
                <wp:positionH relativeFrom="column">
                  <wp:posOffset>1895475</wp:posOffset>
                </wp:positionH>
                <wp:positionV relativeFrom="paragraph">
                  <wp:posOffset>71120</wp:posOffset>
                </wp:positionV>
                <wp:extent cx="419100" cy="314325"/>
                <wp:effectExtent l="0" t="0" r="0" b="9525"/>
                <wp:wrapNone/>
                <wp:docPr id="1991" name="Rounded Rectangle 1991"/>
                <wp:cNvGraphicFramePr/>
                <a:graphic xmlns:a="http://schemas.openxmlformats.org/drawingml/2006/main">
                  <a:graphicData uri="http://schemas.microsoft.com/office/word/2010/wordprocessingShape">
                    <wps:wsp>
                      <wps:cNvSpPr/>
                      <wps:spPr>
                        <a:xfrm>
                          <a:off x="0" y="0"/>
                          <a:ext cx="4191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0AA9A8B" w14:textId="77777777" w:rsidR="00944514" w:rsidRPr="00B6176C" w:rsidRDefault="00944514" w:rsidP="00E0414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F0DAE" id="Rounded Rectangle 1991" o:spid="_x0000_s2031" style="position:absolute;margin-left:149.25pt;margin-top:5.6pt;width:33pt;height:24.75pt;z-index:2516520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" fillcolor="white [3201]" stroked="f" strokeweight="2pt">
                <v:textbox>
                  <w:txbxContent>
                    <w:p w14:paraId="70AA9A8B" w14:textId="77777777" w:rsidR="00944514" w:rsidRPr="00B6176C" w:rsidRDefault="00944514" w:rsidP="00E0414F">
                      <w:pPr>
                        <w:jc w:val="center"/>
                      </w:pPr>
                      <w:r>
                        <w:t>No</w:t>
                      </w:r>
                    </w:p>
                  </w:txbxContent>
                </v:textbox>
              </v:roundrect>
            </w:pict>
          </mc:Fallback>
        </mc:AlternateContent>
      </w:r>
    </w:p>
    <w:p w14:paraId="2227C72F" w14:textId="7A887CAC" w:rsidR="00B975BF" w:rsidRDefault="00B975BF" w:rsidP="00B975BF"/>
    <w:p w14:paraId="2A162B75" w14:textId="33B5972F" w:rsidR="00B975BF" w:rsidRDefault="00B975BF" w:rsidP="00B975BF"/>
    <w:p w14:paraId="2F8DF26F" w14:textId="07F7CB2D" w:rsidR="00B975BF" w:rsidRPr="00DD1DA5" w:rsidRDefault="00B975BF" w:rsidP="00B975BF">
      <w:r w:rsidRPr="00FE1FB8">
        <w:rPr>
          <w:noProof/>
          <w:lang w:val="en-US"/>
        </w:rPr>
        <w:lastRenderedPageBreak/>
        <mc:AlternateContent>
          <mc:Choice Requires="wps">
            <w:drawing>
              <wp:anchor distT="0" distB="0" distL="114300" distR="114300" simplePos="0" relativeHeight="253522944" behindDoc="0" locked="0" layoutInCell="1" allowOverlap="1" wp14:anchorId="4C5FA48D" wp14:editId="25A90CB8">
                <wp:simplePos x="0" y="0"/>
                <wp:positionH relativeFrom="margin">
                  <wp:posOffset>0</wp:posOffset>
                </wp:positionH>
                <wp:positionV relativeFrom="paragraph">
                  <wp:posOffset>36195</wp:posOffset>
                </wp:positionV>
                <wp:extent cx="822325" cy="640080"/>
                <wp:effectExtent l="0" t="0" r="15875" b="26670"/>
                <wp:wrapNone/>
                <wp:docPr id="1377" name="Rectangle 137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D0D2D9" w14:textId="77777777" w:rsidR="00944514" w:rsidRDefault="00944514" w:rsidP="00B975B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FA48D" id="Rectangle 1377" o:spid="_x0000_s2032" style="position:absolute;margin-left:0;margin-top:2.85pt;width:64.75pt;height:50.4pt;z-index:25352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DPCdu8wwIAAA8GAAAOAAAAAAAAAAAAAAAAAC4CAABkcnMvZTJvRG9jLnhtbFBLAQItABQA&#10;BgAIAAAAIQDFvWMg3wAAAAYBAAAPAAAAAAAAAAAAAAAAAB0FAABkcnMvZG93bnJldi54bWxQSwUG&#10;AAAAAAQABADzAAAAKQYAAAAA&#10;" fillcolor="#f79646 [3209]" strokecolor="#5a5a5a [2109]" strokeweight="1pt">
                <v:textbox>
                  <w:txbxContent>
                    <w:p w14:paraId="7BD0D2D9" w14:textId="77777777" w:rsidR="00944514" w:rsidRDefault="00944514" w:rsidP="00B975BF">
                      <w:pPr>
                        <w:jc w:val="center"/>
                      </w:pPr>
                      <w:r>
                        <w:t>Host with Linux OS</w:t>
                      </w:r>
                    </w:p>
                  </w:txbxContent>
                </v:textbox>
                <w10:wrap anchorx="margin"/>
              </v:rect>
            </w:pict>
          </mc:Fallback>
        </mc:AlternateContent>
      </w:r>
      <w:r w:rsidRPr="00FE1FB8">
        <w:rPr>
          <w:noProof/>
          <w:lang w:val="en-US"/>
        </w:rPr>
        <mc:AlternateContent>
          <mc:Choice Requires="wps">
            <w:drawing>
              <wp:anchor distT="0" distB="0" distL="114300" distR="114300" simplePos="0" relativeHeight="253523968" behindDoc="0" locked="0" layoutInCell="1" allowOverlap="1" wp14:anchorId="6F59BB8E" wp14:editId="6159B965">
                <wp:simplePos x="0" y="0"/>
                <wp:positionH relativeFrom="column">
                  <wp:posOffset>1562735</wp:posOffset>
                </wp:positionH>
                <wp:positionV relativeFrom="paragraph">
                  <wp:posOffset>26670</wp:posOffset>
                </wp:positionV>
                <wp:extent cx="828675" cy="640080"/>
                <wp:effectExtent l="0" t="0" r="28575" b="26670"/>
                <wp:wrapNone/>
                <wp:docPr id="1379" name="Rectangle 137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CF276FA" w14:textId="77777777" w:rsidR="00944514" w:rsidRDefault="00944514" w:rsidP="00B975B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9BB8E" id="Rectangle 1379" o:spid="_x0000_s2033" style="position:absolute;margin-left:123.05pt;margin-top:2.1pt;width:65.25pt;height:50.4pt;z-index:2535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" fillcolor="#4f81bd [3204]" strokecolor="#5a5a5a [2109]" strokeweight="1pt">
                <v:textbox>
                  <w:txbxContent>
                    <w:p w14:paraId="4CF276FA" w14:textId="77777777" w:rsidR="00944514" w:rsidRDefault="00944514" w:rsidP="00B975BF">
                      <w:pPr>
                        <w:jc w:val="center"/>
                      </w:pPr>
                      <w:r>
                        <w:t>Legato App</w:t>
                      </w:r>
                    </w:p>
                  </w:txbxContent>
                </v:textbox>
              </v:rect>
            </w:pict>
          </mc:Fallback>
        </mc:AlternateContent>
      </w:r>
      <w:r w:rsidRPr="00FE1FB8">
        <w:rPr>
          <w:noProof/>
          <w:lang w:val="en-US"/>
        </w:rPr>
        <mc:AlternateContent>
          <mc:Choice Requires="wps">
            <w:drawing>
              <wp:anchor distT="0" distB="0" distL="114300" distR="114300" simplePos="0" relativeHeight="253524992" behindDoc="0" locked="0" layoutInCell="1" allowOverlap="1" wp14:anchorId="39E32C39" wp14:editId="6DB7E32C">
                <wp:simplePos x="0" y="0"/>
                <wp:positionH relativeFrom="column">
                  <wp:posOffset>2858135</wp:posOffset>
                </wp:positionH>
                <wp:positionV relativeFrom="paragraph">
                  <wp:posOffset>26670</wp:posOffset>
                </wp:positionV>
                <wp:extent cx="1143000" cy="640080"/>
                <wp:effectExtent l="0" t="0" r="19050" b="26670"/>
                <wp:wrapNone/>
                <wp:docPr id="1380" name="Rectangle 138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C565DB5" w14:textId="77777777" w:rsidR="00944514" w:rsidRDefault="00944514" w:rsidP="00B975B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E32C39" id="Rectangle 1380" o:spid="_x0000_s2034" style="position:absolute;margin-left:225.05pt;margin-top:2.1pt;width:90pt;height:50.4pt;z-index:25352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OP4CFDCAgAAEAYAAA4AAAAAAAAAAAAAAAAALgIAAGRycy9lMm9Eb2MueG1sUEsBAi0AFAAGAAgA&#10;AAAhAHvYouHcAAAACQEAAA8AAAAAAAAAAAAAAAAAHAUAAGRycy9kb3ducmV2LnhtbFBLBQYAAAAA&#10;BAAEAPMAAAAlBgAAAAA=&#10;" fillcolor="#c0504d [3205]" strokecolor="#5a5a5a [2109]" strokeweight="1pt">
                <v:textbox>
                  <w:txbxContent>
                    <w:p w14:paraId="6C565DB5" w14:textId="77777777" w:rsidR="00944514" w:rsidRDefault="00944514" w:rsidP="00B975BF">
                      <w:pPr>
                        <w:jc w:val="center"/>
                      </w:pPr>
                      <w:r>
                        <w:t>Legato AT Server</w:t>
                      </w:r>
                    </w:p>
                  </w:txbxContent>
                </v:textbox>
              </v:rect>
            </w:pict>
          </mc:Fallback>
        </mc:AlternateContent>
      </w:r>
      <w:r w:rsidRPr="00FE1FB8">
        <w:rPr>
          <w:noProof/>
          <w:lang w:val="en-US"/>
        </w:rPr>
        <mc:AlternateContent>
          <mc:Choice Requires="wps">
            <w:drawing>
              <wp:anchor distT="0" distB="0" distL="114300" distR="114300" simplePos="0" relativeHeight="253527040" behindDoc="0" locked="0" layoutInCell="1" allowOverlap="1" wp14:anchorId="3945873D" wp14:editId="2E5551D1">
                <wp:simplePos x="0" y="0"/>
                <wp:positionH relativeFrom="column">
                  <wp:posOffset>4200525</wp:posOffset>
                </wp:positionH>
                <wp:positionV relativeFrom="paragraph">
                  <wp:posOffset>8255</wp:posOffset>
                </wp:positionV>
                <wp:extent cx="1047750" cy="649605"/>
                <wp:effectExtent l="0" t="0" r="19050" b="17145"/>
                <wp:wrapNone/>
                <wp:docPr id="1383" name="Rectangle 138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459739" w14:textId="77777777" w:rsidR="00944514" w:rsidRDefault="00944514" w:rsidP="00B975BF">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5873D" id="Rectangle 1383" o:spid="_x0000_s2035" style="position:absolute;margin-left:330.75pt;margin-top:.65pt;width:82.5pt;height:51.15pt;z-index:2535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" fillcolor="#c0504d [3205]" strokecolor="#5a5a5a [2109]" strokeweight="1pt">
                <v:textbox>
                  <w:txbxContent>
                    <w:p w14:paraId="3E459739" w14:textId="77777777" w:rsidR="00944514" w:rsidRDefault="00944514" w:rsidP="00B975BF">
                      <w:pPr>
                        <w:jc w:val="center"/>
                      </w:pPr>
                      <w:r>
                        <w:t>Port Services</w:t>
                      </w:r>
                    </w:p>
                  </w:txbxContent>
                </v:textbox>
              </v:rect>
            </w:pict>
          </mc:Fallback>
        </mc:AlternateContent>
      </w:r>
      <w:r w:rsidRPr="00FE1FB8">
        <w:rPr>
          <w:noProof/>
          <w:lang w:val="en-US"/>
        </w:rPr>
        <mc:AlternateContent>
          <mc:Choice Requires="wps">
            <w:drawing>
              <wp:anchor distT="0" distB="0" distL="114300" distR="114300" simplePos="0" relativeHeight="253528064" behindDoc="0" locked="0" layoutInCell="1" allowOverlap="1" wp14:anchorId="3A1FE0C3" wp14:editId="51832FEB">
                <wp:simplePos x="0" y="0"/>
                <wp:positionH relativeFrom="column">
                  <wp:posOffset>390525</wp:posOffset>
                </wp:positionH>
                <wp:positionV relativeFrom="paragraph">
                  <wp:posOffset>676275</wp:posOffset>
                </wp:positionV>
                <wp:extent cx="0" cy="7162800"/>
                <wp:effectExtent l="0" t="0" r="19050" b="19050"/>
                <wp:wrapNone/>
                <wp:docPr id="1384" name="Straight Connector 1384"/>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EB2EE" id="Straight Connector 1384" o:spid="_x0000_s1026" style="position:absolute;z-index:2535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53.25pt" to="30.75pt,6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" strokecolor="#4579b8 [3044]"/>
            </w:pict>
          </mc:Fallback>
        </mc:AlternateContent>
      </w:r>
      <w:r w:rsidRPr="00FE1FB8">
        <w:rPr>
          <w:noProof/>
          <w:lang w:val="en-US"/>
        </w:rPr>
        <mc:AlternateContent>
          <mc:Choice Requires="wps">
            <w:drawing>
              <wp:anchor distT="0" distB="0" distL="114300" distR="114300" simplePos="0" relativeHeight="253529088" behindDoc="0" locked="0" layoutInCell="1" allowOverlap="1" wp14:anchorId="7FDEF8C8" wp14:editId="30D22A0E">
                <wp:simplePos x="0" y="0"/>
                <wp:positionH relativeFrom="column">
                  <wp:posOffset>1981200</wp:posOffset>
                </wp:positionH>
                <wp:positionV relativeFrom="paragraph">
                  <wp:posOffset>668655</wp:posOffset>
                </wp:positionV>
                <wp:extent cx="0" cy="7162800"/>
                <wp:effectExtent l="0" t="0" r="19050" b="19050"/>
                <wp:wrapNone/>
                <wp:docPr id="1385" name="Straight Connector 1385"/>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5704B" id="Straight Connector 1385" o:spid="_x0000_s1026" style="position:absolute;z-index:2535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52.65pt" to="156pt,6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" strokecolor="#4579b8 [3044]"/>
            </w:pict>
          </mc:Fallback>
        </mc:AlternateContent>
      </w:r>
      <w:r w:rsidRPr="00FE1FB8">
        <w:rPr>
          <w:noProof/>
          <w:lang w:val="en-US"/>
        </w:rPr>
        <mc:AlternateContent>
          <mc:Choice Requires="wps">
            <w:drawing>
              <wp:anchor distT="0" distB="0" distL="114300" distR="114300" simplePos="0" relativeHeight="253530112" behindDoc="0" locked="0" layoutInCell="1" allowOverlap="1" wp14:anchorId="6497A71E" wp14:editId="09A43335">
                <wp:simplePos x="0" y="0"/>
                <wp:positionH relativeFrom="column">
                  <wp:posOffset>3390900</wp:posOffset>
                </wp:positionH>
                <wp:positionV relativeFrom="paragraph">
                  <wp:posOffset>668655</wp:posOffset>
                </wp:positionV>
                <wp:extent cx="0" cy="7162800"/>
                <wp:effectExtent l="0" t="0" r="19050" b="19050"/>
                <wp:wrapNone/>
                <wp:docPr id="1386" name="Straight Connector 1386"/>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46BE8" id="Straight Connector 1386" o:spid="_x0000_s1026" style="position:absolute;z-index:2535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52.65pt" to="267pt,6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" strokecolor="#4579b8 [3044]"/>
            </w:pict>
          </mc:Fallback>
        </mc:AlternateContent>
      </w:r>
      <w:r w:rsidRPr="00FE1FB8">
        <w:rPr>
          <w:noProof/>
          <w:lang w:val="en-US"/>
        </w:rPr>
        <mc:AlternateContent>
          <mc:Choice Requires="wps">
            <w:drawing>
              <wp:anchor distT="0" distB="0" distL="114300" distR="114300" simplePos="0" relativeHeight="253531136" behindDoc="0" locked="0" layoutInCell="1" allowOverlap="1" wp14:anchorId="0FDA44B4" wp14:editId="7B4D1CBE">
                <wp:simplePos x="0" y="0"/>
                <wp:positionH relativeFrom="column">
                  <wp:posOffset>4724400</wp:posOffset>
                </wp:positionH>
                <wp:positionV relativeFrom="paragraph">
                  <wp:posOffset>659130</wp:posOffset>
                </wp:positionV>
                <wp:extent cx="0" cy="7162800"/>
                <wp:effectExtent l="0" t="0" r="19050" b="19050"/>
                <wp:wrapNone/>
                <wp:docPr id="1387" name="Straight Connector 138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7183C" id="Straight Connector 1387" o:spid="_x0000_s1026" style="position:absolute;z-index:2535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51.9pt" to="372pt,6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" strokecolor="#4579b8 [3044]"/>
            </w:pict>
          </mc:Fallback>
        </mc:AlternateContent>
      </w:r>
    </w:p>
    <w:p w14:paraId="739A5860" w14:textId="77777777" w:rsidR="00B975BF" w:rsidRDefault="00B975BF" w:rsidP="00B975BF"/>
    <w:p w14:paraId="033D42BB" w14:textId="77777777" w:rsidR="00B975BF" w:rsidRDefault="00B975BF" w:rsidP="00B975BF"/>
    <w:p w14:paraId="6035AA1E" w14:textId="2390A4C6" w:rsidR="00B975BF" w:rsidRDefault="00B975BF" w:rsidP="00B975BF"/>
    <w:p w14:paraId="05CC24DC" w14:textId="41CFD9DB" w:rsidR="00B975BF" w:rsidRDefault="00550D39" w:rsidP="00B975BF">
      <w:r w:rsidRPr="008702EF">
        <w:rPr>
          <w:noProof/>
          <w:lang w:val="en-US"/>
        </w:rPr>
        <mc:AlternateContent>
          <mc:Choice Requires="wps">
            <w:drawing>
              <wp:anchor distT="0" distB="0" distL="114300" distR="114300" simplePos="0" relativeHeight="254460928" behindDoc="0" locked="0" layoutInCell="1" allowOverlap="1" wp14:anchorId="2188B6EE" wp14:editId="0D228D4E">
                <wp:simplePos x="0" y="0"/>
                <wp:positionH relativeFrom="column">
                  <wp:posOffset>1085850</wp:posOffset>
                </wp:positionH>
                <wp:positionV relativeFrom="paragraph">
                  <wp:posOffset>92075</wp:posOffset>
                </wp:positionV>
                <wp:extent cx="1800225" cy="1104900"/>
                <wp:effectExtent l="0" t="0" r="28575" b="19050"/>
                <wp:wrapNone/>
                <wp:docPr id="1995" name="Diamond 1995"/>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2731957" w14:textId="580E8B0F" w:rsidR="00944514" w:rsidRPr="00003244" w:rsidRDefault="00944514" w:rsidP="00550D39">
                            <w:pPr>
                              <w:jc w:val="center"/>
                              <w:rPr>
                                <w:rFonts w:ascii="Arial" w:hAnsi="Arial" w:cs="Arial"/>
                                <w:sz w:val="20"/>
                              </w:rPr>
                            </w:pPr>
                            <w:r>
                              <w:rPr>
                                <w:rFonts w:ascii="Arial" w:hAnsi="Arial" w:cs="Arial"/>
                                <w:sz w:val="20"/>
                              </w:rPr>
                              <w:t>If CMD_TYPE_ACT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8B6EE" id="Diamond 1995" o:spid="_x0000_s2036" type="#_x0000_t4" style="position:absolute;margin-left:85.5pt;margin-top:7.25pt;width:141.75pt;height:87pt;z-index:2544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" fillcolor="white [3201]" strokecolor="#4f81bd [3204]" strokeweight="1pt">
                <v:textbox>
                  <w:txbxContent>
                    <w:p w14:paraId="52731957" w14:textId="580E8B0F" w:rsidR="00944514" w:rsidRPr="00003244" w:rsidRDefault="00944514" w:rsidP="00550D39">
                      <w:pPr>
                        <w:jc w:val="center"/>
                        <w:rPr>
                          <w:rFonts w:ascii="Arial" w:hAnsi="Arial" w:cs="Arial"/>
                          <w:sz w:val="20"/>
                        </w:rPr>
                      </w:pPr>
                      <w:r>
                        <w:rPr>
                          <w:rFonts w:ascii="Arial" w:hAnsi="Arial" w:cs="Arial"/>
                          <w:sz w:val="20"/>
                        </w:rPr>
                        <w:t>If CMD_TYPE_ACT</w:t>
                      </w:r>
                    </w:p>
                  </w:txbxContent>
                </v:textbox>
              </v:shape>
            </w:pict>
          </mc:Fallback>
        </mc:AlternateContent>
      </w:r>
    </w:p>
    <w:p w14:paraId="7397B7C7" w14:textId="25C5227F" w:rsidR="00550D39" w:rsidRDefault="00550D39" w:rsidP="00B975BF"/>
    <w:p w14:paraId="76D7DD70" w14:textId="2229CD15" w:rsidR="00550D39" w:rsidRDefault="00550D39" w:rsidP="00B975BF">
      <w:r w:rsidRPr="00550D39">
        <w:rPr>
          <w:noProof/>
          <w:lang w:val="en-US"/>
        </w:rPr>
        <mc:AlternateContent>
          <mc:Choice Requires="wps">
            <w:drawing>
              <wp:anchor distT="0" distB="0" distL="114300" distR="114300" simplePos="0" relativeHeight="254462976" behindDoc="0" locked="0" layoutInCell="1" allowOverlap="1" wp14:anchorId="549F96B7" wp14:editId="02016D0C">
                <wp:simplePos x="0" y="0"/>
                <wp:positionH relativeFrom="column">
                  <wp:posOffset>533400</wp:posOffset>
                </wp:positionH>
                <wp:positionV relativeFrom="paragraph">
                  <wp:posOffset>5080</wp:posOffset>
                </wp:positionV>
                <wp:extent cx="466725" cy="314325"/>
                <wp:effectExtent l="0" t="0" r="9525" b="9525"/>
                <wp:wrapNone/>
                <wp:docPr id="1996" name="Rounded Rectangle 1996"/>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70EA41" w14:textId="77777777" w:rsidR="00944514" w:rsidRPr="00B6176C" w:rsidRDefault="00944514" w:rsidP="00550D3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F96B7" id="Rounded Rectangle 1996" o:spid="_x0000_s2037" style="position:absolute;margin-left:42pt;margin-top:.4pt;width:36.75pt;height:24.75pt;z-index:2544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" fillcolor="white [3201]" stroked="f" strokeweight="2pt">
                <v:textbox>
                  <w:txbxContent>
                    <w:p w14:paraId="7E70EA41" w14:textId="77777777" w:rsidR="00944514" w:rsidRPr="00B6176C" w:rsidRDefault="00944514" w:rsidP="00550D39">
                      <w:pPr>
                        <w:jc w:val="center"/>
                      </w:pPr>
                      <w:r>
                        <w:t>Yes</w:t>
                      </w:r>
                    </w:p>
                  </w:txbxContent>
                </v:textbox>
              </v:roundrect>
            </w:pict>
          </mc:Fallback>
        </mc:AlternateContent>
      </w:r>
    </w:p>
    <w:p w14:paraId="0D1DCD44" w14:textId="38AD558D" w:rsidR="00550D39" w:rsidRDefault="00550D39" w:rsidP="00B975BF">
      <w:r w:rsidRPr="00550D39">
        <w:rPr>
          <w:noProof/>
          <w:lang w:val="en-US"/>
        </w:rPr>
        <mc:AlternateContent>
          <mc:Choice Requires="wps">
            <w:drawing>
              <wp:anchor distT="0" distB="0" distL="114300" distR="114300" simplePos="0" relativeHeight="254465024" behindDoc="1" locked="0" layoutInCell="1" allowOverlap="1" wp14:anchorId="7683CCFF" wp14:editId="52AB0B66">
                <wp:simplePos x="0" y="0"/>
                <wp:positionH relativeFrom="margin">
                  <wp:posOffset>361950</wp:posOffset>
                </wp:positionH>
                <wp:positionV relativeFrom="paragraph">
                  <wp:posOffset>12065</wp:posOffset>
                </wp:positionV>
                <wp:extent cx="967105" cy="971550"/>
                <wp:effectExtent l="0" t="0" r="4445" b="0"/>
                <wp:wrapNone/>
                <wp:docPr id="1998" name="Rounded Rectangle 1998"/>
                <wp:cNvGraphicFramePr/>
                <a:graphic xmlns:a="http://schemas.openxmlformats.org/drawingml/2006/main">
                  <a:graphicData uri="http://schemas.microsoft.com/office/word/2010/wordprocessingShape">
                    <wps:wsp>
                      <wps:cNvSpPr/>
                      <wps:spPr>
                        <a:xfrm>
                          <a:off x="0" y="0"/>
                          <a:ext cx="96710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259865" w14:textId="02D1A3B4" w:rsidR="00944514" w:rsidRPr="00B6176C" w:rsidRDefault="00944514" w:rsidP="00550D39">
                            <w:r>
                              <w:t>Sends NO CARRIER as Final response</w:t>
                            </w:r>
                          </w:p>
                          <w:p w14:paraId="76541E93" w14:textId="77777777" w:rsidR="00944514" w:rsidRPr="00B6176C" w:rsidRDefault="00944514" w:rsidP="00550D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3CCFF" id="Rounded Rectangle 1998" o:spid="_x0000_s2038" style="position:absolute;margin-left:28.5pt;margin-top:.95pt;width:76.15pt;height:76.5pt;z-index:-2488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" fillcolor="white [3201]" stroked="f" strokeweight="2pt">
                <v:textbox>
                  <w:txbxContent>
                    <w:p w14:paraId="0D259865" w14:textId="02D1A3B4" w:rsidR="00944514" w:rsidRPr="00B6176C" w:rsidRDefault="00944514" w:rsidP="00550D39">
                      <w:r>
                        <w:t>Sends NO CARRIER as Final response</w:t>
                      </w:r>
                    </w:p>
                    <w:p w14:paraId="76541E93" w14:textId="77777777" w:rsidR="00944514" w:rsidRPr="00B6176C" w:rsidRDefault="00944514" w:rsidP="00550D39"/>
                  </w:txbxContent>
                </v:textbox>
                <w10:wrap anchorx="margin"/>
              </v:roundrect>
            </w:pict>
          </mc:Fallback>
        </mc:AlternateContent>
      </w:r>
      <w:r w:rsidRPr="00550D39">
        <w:rPr>
          <w:noProof/>
          <w:lang w:val="en-US"/>
        </w:rPr>
        <mc:AlternateContent>
          <mc:Choice Requires="wps">
            <w:drawing>
              <wp:anchor distT="0" distB="0" distL="114300" distR="114300" simplePos="0" relativeHeight="254464000" behindDoc="0" locked="0" layoutInCell="1" allowOverlap="1" wp14:anchorId="22963387" wp14:editId="4C5F20E2">
                <wp:simplePos x="0" y="0"/>
                <wp:positionH relativeFrom="column">
                  <wp:posOffset>383540</wp:posOffset>
                </wp:positionH>
                <wp:positionV relativeFrom="paragraph">
                  <wp:posOffset>92710</wp:posOffset>
                </wp:positionV>
                <wp:extent cx="714375" cy="0"/>
                <wp:effectExtent l="38100" t="76200" r="0" b="95250"/>
                <wp:wrapNone/>
                <wp:docPr id="1997" name="Straight Arrow Connector 1997"/>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039FDF" id="Straight Arrow Connector 1997" o:spid="_x0000_s1026" type="#_x0000_t32" style="position:absolute;margin-left:30.2pt;margin-top:7.3pt;width:56.25pt;height:0;flip:x y;z-index:25446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" strokecolor="#4579b8 [3044]">
                <v:stroke endarrow="block"/>
              </v:shape>
            </w:pict>
          </mc:Fallback>
        </mc:AlternateContent>
      </w:r>
    </w:p>
    <w:p w14:paraId="2C5EBA3D" w14:textId="1404400D" w:rsidR="00550D39" w:rsidRDefault="00550D39" w:rsidP="00B975BF"/>
    <w:p w14:paraId="39E48400" w14:textId="444F7199" w:rsidR="00550D39" w:rsidRDefault="00550D39" w:rsidP="00B975BF"/>
    <w:p w14:paraId="03F44025" w14:textId="43A29971" w:rsidR="00550D39" w:rsidRDefault="000C2228" w:rsidP="00B975BF">
      <w:r w:rsidRPr="00DD42A3">
        <w:rPr>
          <w:noProof/>
          <w:lang w:val="en-US"/>
        </w:rPr>
        <mc:AlternateContent>
          <mc:Choice Requires="wps">
            <w:drawing>
              <wp:anchor distT="0" distB="0" distL="114300" distR="114300" simplePos="0" relativeHeight="251651066" behindDoc="0" locked="0" layoutInCell="1" allowOverlap="1" wp14:anchorId="1F02C67D" wp14:editId="152EBD2C">
                <wp:simplePos x="0" y="0"/>
                <wp:positionH relativeFrom="column">
                  <wp:posOffset>1876425</wp:posOffset>
                </wp:positionH>
                <wp:positionV relativeFrom="paragraph">
                  <wp:posOffset>33020</wp:posOffset>
                </wp:positionV>
                <wp:extent cx="419100" cy="314325"/>
                <wp:effectExtent l="0" t="0" r="0" b="9525"/>
                <wp:wrapNone/>
                <wp:docPr id="1999" name="Rounded Rectangle 1999"/>
                <wp:cNvGraphicFramePr/>
                <a:graphic xmlns:a="http://schemas.openxmlformats.org/drawingml/2006/main">
                  <a:graphicData uri="http://schemas.microsoft.com/office/word/2010/wordprocessingShape">
                    <wps:wsp>
                      <wps:cNvSpPr/>
                      <wps:spPr>
                        <a:xfrm>
                          <a:off x="0" y="0"/>
                          <a:ext cx="4191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D7A767" w14:textId="77777777" w:rsidR="00944514" w:rsidRPr="00B6176C" w:rsidRDefault="00944514" w:rsidP="000C222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02C67D" id="Rounded Rectangle 1999" o:spid="_x0000_s2039" style="position:absolute;margin-left:147.75pt;margin-top:2.6pt;width:33pt;height:24.75pt;z-index:251651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" fillcolor="white [3201]" stroked="f" strokeweight="2pt">
                <v:textbox>
                  <w:txbxContent>
                    <w:p w14:paraId="61D7A767" w14:textId="77777777" w:rsidR="00944514" w:rsidRPr="00B6176C" w:rsidRDefault="00944514" w:rsidP="000C2228">
                      <w:pPr>
                        <w:jc w:val="center"/>
                      </w:pPr>
                      <w:r>
                        <w:t>No</w:t>
                      </w:r>
                    </w:p>
                  </w:txbxContent>
                </v:textbox>
              </v:roundrect>
            </w:pict>
          </mc:Fallback>
        </mc:AlternateContent>
      </w:r>
    </w:p>
    <w:p w14:paraId="555187E4" w14:textId="52D1499D" w:rsidR="00550D39" w:rsidRDefault="00550D39" w:rsidP="00B975BF"/>
    <w:p w14:paraId="691E4E6D" w14:textId="3D44B2D1" w:rsidR="009C61F2" w:rsidRDefault="00B94368" w:rsidP="00B975BF">
      <w:r w:rsidRPr="008702EF">
        <w:rPr>
          <w:noProof/>
          <w:lang w:val="en-US"/>
        </w:rPr>
        <mc:AlternateContent>
          <mc:Choice Requires="wps">
            <w:drawing>
              <wp:anchor distT="0" distB="0" distL="114300" distR="114300" simplePos="0" relativeHeight="254467072" behindDoc="0" locked="0" layoutInCell="1" allowOverlap="1" wp14:anchorId="525EBF1E" wp14:editId="7580838D">
                <wp:simplePos x="0" y="0"/>
                <wp:positionH relativeFrom="column">
                  <wp:posOffset>1085850</wp:posOffset>
                </wp:positionH>
                <wp:positionV relativeFrom="paragraph">
                  <wp:posOffset>85725</wp:posOffset>
                </wp:positionV>
                <wp:extent cx="1800225" cy="1104900"/>
                <wp:effectExtent l="0" t="0" r="28575" b="19050"/>
                <wp:wrapNone/>
                <wp:docPr id="2000" name="Diamond 2000"/>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C99ECA4" w14:textId="4B26152F" w:rsidR="00944514" w:rsidRPr="00003244" w:rsidRDefault="00944514" w:rsidP="00B94368">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EBF1E" id="Diamond 2000" o:spid="_x0000_s2040" type="#_x0000_t4" style="position:absolute;margin-left:85.5pt;margin-top:6.75pt;width:141.75pt;height:87pt;z-index:2544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" fillcolor="white [3201]" strokecolor="#4f81bd [3204]" strokeweight="1pt">
                <v:textbox>
                  <w:txbxContent>
                    <w:p w14:paraId="7C99ECA4" w14:textId="4B26152F" w:rsidR="00944514" w:rsidRPr="00003244" w:rsidRDefault="00944514" w:rsidP="00B94368">
                      <w:pPr>
                        <w:jc w:val="center"/>
                        <w:rPr>
                          <w:rFonts w:ascii="Arial" w:hAnsi="Arial" w:cs="Arial"/>
                          <w:sz w:val="20"/>
                        </w:rPr>
                      </w:pPr>
                      <w:r>
                        <w:rPr>
                          <w:rFonts w:ascii="Arial" w:hAnsi="Arial" w:cs="Arial"/>
                          <w:sz w:val="20"/>
                        </w:rPr>
                        <w:t>If CMD_TYPE_PARA</w:t>
                      </w:r>
                    </w:p>
                  </w:txbxContent>
                </v:textbox>
              </v:shape>
            </w:pict>
          </mc:Fallback>
        </mc:AlternateContent>
      </w:r>
    </w:p>
    <w:p w14:paraId="5C917D5B" w14:textId="183A514D" w:rsidR="000C2228" w:rsidRDefault="000C2228" w:rsidP="00B975BF"/>
    <w:p w14:paraId="1C91A32A" w14:textId="37F2F984" w:rsidR="000C2228" w:rsidRDefault="00B94368" w:rsidP="00B975BF">
      <w:r w:rsidRPr="00DD42A3">
        <w:rPr>
          <w:noProof/>
          <w:lang w:val="en-US"/>
        </w:rPr>
        <mc:AlternateContent>
          <mc:Choice Requires="wps">
            <w:drawing>
              <wp:anchor distT="0" distB="0" distL="114300" distR="114300" simplePos="0" relativeHeight="251650041" behindDoc="0" locked="0" layoutInCell="1" allowOverlap="1" wp14:anchorId="2067786B" wp14:editId="63164BF8">
                <wp:simplePos x="0" y="0"/>
                <wp:positionH relativeFrom="column">
                  <wp:posOffset>552450</wp:posOffset>
                </wp:positionH>
                <wp:positionV relativeFrom="paragraph">
                  <wp:posOffset>8890</wp:posOffset>
                </wp:positionV>
                <wp:extent cx="419100" cy="314325"/>
                <wp:effectExtent l="0" t="0" r="0" b="9525"/>
                <wp:wrapNone/>
                <wp:docPr id="2002" name="Rounded Rectangle 2002"/>
                <wp:cNvGraphicFramePr/>
                <a:graphic xmlns:a="http://schemas.openxmlformats.org/drawingml/2006/main">
                  <a:graphicData uri="http://schemas.microsoft.com/office/word/2010/wordprocessingShape">
                    <wps:wsp>
                      <wps:cNvSpPr/>
                      <wps:spPr>
                        <a:xfrm>
                          <a:off x="0" y="0"/>
                          <a:ext cx="4191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4B0D9F3" w14:textId="77777777" w:rsidR="00944514" w:rsidRPr="00B6176C" w:rsidRDefault="00944514" w:rsidP="00B9436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67786B" id="Rounded Rectangle 2002" o:spid="_x0000_s2041" style="position:absolute;margin-left:43.5pt;margin-top:.7pt;width:33pt;height:24.75pt;z-index:251650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" fillcolor="white [3201]" stroked="f" strokeweight="2pt">
                <v:textbox>
                  <w:txbxContent>
                    <w:p w14:paraId="04B0D9F3" w14:textId="77777777" w:rsidR="00944514" w:rsidRPr="00B6176C" w:rsidRDefault="00944514" w:rsidP="00B94368">
                      <w:pPr>
                        <w:jc w:val="center"/>
                      </w:pPr>
                      <w:r>
                        <w:t>No</w:t>
                      </w:r>
                    </w:p>
                  </w:txbxContent>
                </v:textbox>
              </v:roundrect>
            </w:pict>
          </mc:Fallback>
        </mc:AlternateContent>
      </w:r>
    </w:p>
    <w:p w14:paraId="4C8EF815" w14:textId="421D62E2" w:rsidR="000C2228" w:rsidRDefault="00B94368" w:rsidP="00B975BF">
      <w:r w:rsidRPr="00951C13">
        <w:rPr>
          <w:noProof/>
          <w:lang w:val="en-US"/>
        </w:rPr>
        <mc:AlternateContent>
          <mc:Choice Requires="wps">
            <w:drawing>
              <wp:anchor distT="0" distB="0" distL="114300" distR="114300" simplePos="0" relativeHeight="254471168" behindDoc="1" locked="0" layoutInCell="1" allowOverlap="1" wp14:anchorId="41D72AD3" wp14:editId="749F7238">
                <wp:simplePos x="0" y="0"/>
                <wp:positionH relativeFrom="margin">
                  <wp:posOffset>495300</wp:posOffset>
                </wp:positionH>
                <wp:positionV relativeFrom="paragraph">
                  <wp:posOffset>9525</wp:posOffset>
                </wp:positionV>
                <wp:extent cx="866775" cy="971550"/>
                <wp:effectExtent l="0" t="0" r="9525" b="0"/>
                <wp:wrapNone/>
                <wp:docPr id="2015" name="Rounded Rectangle 2015"/>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330A9E" w14:textId="77777777" w:rsidR="00944514" w:rsidRPr="00B6176C" w:rsidRDefault="00944514" w:rsidP="00B94368">
                            <w:r>
                              <w:t>Sends ERROR as Final response</w:t>
                            </w:r>
                          </w:p>
                          <w:p w14:paraId="762B20C5" w14:textId="77777777" w:rsidR="00944514" w:rsidRPr="00B6176C" w:rsidRDefault="00944514" w:rsidP="00B9436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D72AD3" id="Rounded Rectangle 2015" o:spid="_x0000_s2042" style="position:absolute;margin-left:39pt;margin-top:.75pt;width:68.25pt;height:76.5pt;z-index:-24884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" fillcolor="white [3201]" stroked="f" strokeweight="2pt">
                <v:textbox>
                  <w:txbxContent>
                    <w:p w14:paraId="39330A9E" w14:textId="77777777" w:rsidR="00944514" w:rsidRPr="00B6176C" w:rsidRDefault="00944514" w:rsidP="00B94368">
                      <w:r>
                        <w:t>Sends ERROR as Final response</w:t>
                      </w:r>
                    </w:p>
                    <w:p w14:paraId="762B20C5" w14:textId="77777777" w:rsidR="00944514" w:rsidRPr="00B6176C" w:rsidRDefault="00944514" w:rsidP="00B94368"/>
                  </w:txbxContent>
                </v:textbox>
                <w10:wrap anchorx="margin"/>
              </v:roundrect>
            </w:pict>
          </mc:Fallback>
        </mc:AlternateContent>
      </w:r>
      <w:r w:rsidRPr="00550D39">
        <w:rPr>
          <w:noProof/>
          <w:lang w:val="en-US"/>
        </w:rPr>
        <mc:AlternateContent>
          <mc:Choice Requires="wps">
            <w:drawing>
              <wp:anchor distT="0" distB="0" distL="114300" distR="114300" simplePos="0" relativeHeight="254469120" behindDoc="0" locked="0" layoutInCell="1" allowOverlap="1" wp14:anchorId="0BD8486E" wp14:editId="5FC7732E">
                <wp:simplePos x="0" y="0"/>
                <wp:positionH relativeFrom="column">
                  <wp:posOffset>371475</wp:posOffset>
                </wp:positionH>
                <wp:positionV relativeFrom="paragraph">
                  <wp:posOffset>80645</wp:posOffset>
                </wp:positionV>
                <wp:extent cx="714375" cy="0"/>
                <wp:effectExtent l="38100" t="76200" r="0" b="95250"/>
                <wp:wrapNone/>
                <wp:docPr id="2001" name="Straight Arrow Connector 2001"/>
                <wp:cNvGraphicFramePr/>
                <a:graphic xmlns:a="http://schemas.openxmlformats.org/drawingml/2006/main">
                  <a:graphicData uri="http://schemas.microsoft.com/office/word/2010/wordprocessingShape">
                    <wps:wsp>
                      <wps:cNvCnPr/>
                      <wps:spPr>
                        <a:xfrm flipH="1" flipV="1">
                          <a:off x="0" y="0"/>
                          <a:ext cx="714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C70D2" id="Straight Arrow Connector 2001" o:spid="_x0000_s1026" type="#_x0000_t32" style="position:absolute;margin-left:29.25pt;margin-top:6.35pt;width:56.25pt;height:0;flip:x y;z-index:2544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" strokecolor="#4579b8 [3044]">
                <v:stroke endarrow="block"/>
              </v:shape>
            </w:pict>
          </mc:Fallback>
        </mc:AlternateContent>
      </w:r>
    </w:p>
    <w:p w14:paraId="37A265A3" w14:textId="373A609E" w:rsidR="000C2228" w:rsidRDefault="000C2228" w:rsidP="00B975BF"/>
    <w:p w14:paraId="2130F8A7" w14:textId="75D6879C" w:rsidR="000C2228" w:rsidRDefault="000C2228" w:rsidP="00B975BF"/>
    <w:p w14:paraId="57859378" w14:textId="7FF6878A" w:rsidR="000C2228" w:rsidRDefault="00C01CA1" w:rsidP="00B975BF">
      <w:r w:rsidRPr="00550D39">
        <w:rPr>
          <w:noProof/>
          <w:lang w:val="en-US"/>
        </w:rPr>
        <mc:AlternateContent>
          <mc:Choice Requires="wps">
            <w:drawing>
              <wp:anchor distT="0" distB="0" distL="114300" distR="114300" simplePos="0" relativeHeight="251649016" behindDoc="0" locked="0" layoutInCell="1" allowOverlap="1" wp14:anchorId="2AD19BB0" wp14:editId="4EE1D7A1">
                <wp:simplePos x="0" y="0"/>
                <wp:positionH relativeFrom="column">
                  <wp:posOffset>1885950</wp:posOffset>
                </wp:positionH>
                <wp:positionV relativeFrom="paragraph">
                  <wp:posOffset>14605</wp:posOffset>
                </wp:positionV>
                <wp:extent cx="466725" cy="314325"/>
                <wp:effectExtent l="0" t="0" r="9525" b="9525"/>
                <wp:wrapNone/>
                <wp:docPr id="2016" name="Rounded Rectangle 2016"/>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82AF04" w14:textId="77777777" w:rsidR="00944514" w:rsidRPr="00B6176C" w:rsidRDefault="00944514" w:rsidP="00C01CA1">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D19BB0" id="Rounded Rectangle 2016" o:spid="_x0000_s2043" style="position:absolute;margin-left:148.5pt;margin-top:1.15pt;width:36.75pt;height:24.75pt;z-index:251649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" fillcolor="white [3201]" stroked="f" strokeweight="2pt">
                <v:textbox>
                  <w:txbxContent>
                    <w:p w14:paraId="2382AF04" w14:textId="77777777" w:rsidR="00944514" w:rsidRPr="00B6176C" w:rsidRDefault="00944514" w:rsidP="00C01CA1">
                      <w:pPr>
                        <w:jc w:val="center"/>
                      </w:pPr>
                      <w:r>
                        <w:t>Yes</w:t>
                      </w:r>
                    </w:p>
                  </w:txbxContent>
                </v:textbox>
              </v:roundrect>
            </w:pict>
          </mc:Fallback>
        </mc:AlternateContent>
      </w:r>
    </w:p>
    <w:p w14:paraId="03F47FFA" w14:textId="19FE5D6A" w:rsidR="000C2228" w:rsidRDefault="00B256D3" w:rsidP="00B975BF">
      <w:r w:rsidRPr="009C61F2">
        <w:rPr>
          <w:noProof/>
          <w:lang w:val="en-US"/>
        </w:rPr>
        <mc:AlternateContent>
          <mc:Choice Requires="wps">
            <w:drawing>
              <wp:anchor distT="0" distB="0" distL="114300" distR="114300" simplePos="0" relativeHeight="254450688" behindDoc="0" locked="0" layoutInCell="1" allowOverlap="1" wp14:anchorId="7716ACDD" wp14:editId="322C6816">
                <wp:simplePos x="0" y="0"/>
                <wp:positionH relativeFrom="column">
                  <wp:posOffset>1352550</wp:posOffset>
                </wp:positionH>
                <wp:positionV relativeFrom="paragraph">
                  <wp:posOffset>163195</wp:posOffset>
                </wp:positionV>
                <wp:extent cx="1257300" cy="809625"/>
                <wp:effectExtent l="0" t="0" r="19050" b="28575"/>
                <wp:wrapNone/>
                <wp:docPr id="1479" name="Diamond 1479"/>
                <wp:cNvGraphicFramePr/>
                <a:graphic xmlns:a="http://schemas.openxmlformats.org/drawingml/2006/main">
                  <a:graphicData uri="http://schemas.microsoft.com/office/word/2010/wordprocessingShape">
                    <wps:wsp>
                      <wps:cNvSpPr/>
                      <wps:spPr>
                        <a:xfrm>
                          <a:off x="0" y="0"/>
                          <a:ext cx="1257300" cy="8096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2476D63" w14:textId="77777777" w:rsidR="00944514" w:rsidRPr="00003244" w:rsidRDefault="00944514" w:rsidP="009C61F2">
                            <w:pPr>
                              <w:jc w:val="center"/>
                              <w:rPr>
                                <w:rFonts w:ascii="Arial" w:hAnsi="Arial" w:cs="Arial"/>
                                <w:sz w:val="20"/>
                              </w:rPr>
                            </w:pPr>
                            <w:r>
                              <w:rPr>
                                <w:rFonts w:ascii="Arial" w:hAnsi="Arial" w:cs="Arial"/>
                                <w:sz w:val="20"/>
                              </w:rPr>
                              <w:t>If n is 0, 1-32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6ACDD" id="Diamond 1479" o:spid="_x0000_s2044" type="#_x0000_t4" style="position:absolute;margin-left:106.5pt;margin-top:12.85pt;width:99pt;height:63.75pt;z-index:25445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" fillcolor="white [3201]" strokecolor="#4f81bd [3204]" strokeweight="1pt">
                <v:textbox>
                  <w:txbxContent>
                    <w:p w14:paraId="62476D63" w14:textId="77777777" w:rsidR="00944514" w:rsidRPr="00003244" w:rsidRDefault="00944514" w:rsidP="009C61F2">
                      <w:pPr>
                        <w:jc w:val="center"/>
                        <w:rPr>
                          <w:rFonts w:ascii="Arial" w:hAnsi="Arial" w:cs="Arial"/>
                          <w:sz w:val="20"/>
                        </w:rPr>
                      </w:pPr>
                      <w:r>
                        <w:rPr>
                          <w:rFonts w:ascii="Arial" w:hAnsi="Arial" w:cs="Arial"/>
                          <w:sz w:val="20"/>
                        </w:rPr>
                        <w:t>If n is 0, 1-32</w:t>
                      </w:r>
                    </w:p>
                  </w:txbxContent>
                </v:textbox>
              </v:shape>
            </w:pict>
          </mc:Fallback>
        </mc:AlternateContent>
      </w:r>
    </w:p>
    <w:p w14:paraId="794A0E60" w14:textId="22046C48" w:rsidR="000C2228" w:rsidRDefault="00B256D3" w:rsidP="00B975BF">
      <w:r w:rsidRPr="009C61F2">
        <w:rPr>
          <w:noProof/>
          <w:lang w:val="en-US"/>
        </w:rPr>
        <mc:AlternateContent>
          <mc:Choice Requires="wps">
            <w:drawing>
              <wp:anchor distT="0" distB="0" distL="114300" distR="114300" simplePos="0" relativeHeight="254449664" behindDoc="0" locked="0" layoutInCell="1" allowOverlap="1" wp14:anchorId="278BB48C" wp14:editId="35AFA533">
                <wp:simplePos x="0" y="0"/>
                <wp:positionH relativeFrom="column">
                  <wp:posOffset>685800</wp:posOffset>
                </wp:positionH>
                <wp:positionV relativeFrom="paragraph">
                  <wp:posOffset>153670</wp:posOffset>
                </wp:positionV>
                <wp:extent cx="428625" cy="314325"/>
                <wp:effectExtent l="0" t="0" r="9525" b="9525"/>
                <wp:wrapNone/>
                <wp:docPr id="1481" name="Rounded Rectangle 1481"/>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F8FFF71" w14:textId="77777777" w:rsidR="00944514" w:rsidRPr="00B6176C" w:rsidRDefault="00944514" w:rsidP="009C61F2">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8BB48C" id="Rounded Rectangle 1481" o:spid="_x0000_s2045" style="position:absolute;margin-left:54pt;margin-top:12.1pt;width:33.75pt;height:24.75pt;z-index:25444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" fillcolor="white [3201]" stroked="f" strokeweight="2pt">
                <v:textbox>
                  <w:txbxContent>
                    <w:p w14:paraId="4F8FFF71" w14:textId="77777777" w:rsidR="00944514" w:rsidRPr="00B6176C" w:rsidRDefault="00944514" w:rsidP="009C61F2">
                      <w:pPr>
                        <w:jc w:val="center"/>
                      </w:pPr>
                      <w:r>
                        <w:t>No</w:t>
                      </w:r>
                    </w:p>
                  </w:txbxContent>
                </v:textbox>
              </v:roundrect>
            </w:pict>
          </mc:Fallback>
        </mc:AlternateContent>
      </w:r>
    </w:p>
    <w:p w14:paraId="242AD45F" w14:textId="3D5DCD99" w:rsidR="000C2228" w:rsidRDefault="000C2228" w:rsidP="00B975BF"/>
    <w:p w14:paraId="3033952A" w14:textId="2BD12034" w:rsidR="009C61F2" w:rsidRDefault="00B256D3" w:rsidP="00B975BF">
      <w:r w:rsidRPr="009C61F2">
        <w:rPr>
          <w:noProof/>
          <w:lang w:val="en-US"/>
        </w:rPr>
        <mc:AlternateContent>
          <mc:Choice Requires="wps">
            <w:drawing>
              <wp:anchor distT="0" distB="0" distL="114300" distR="114300" simplePos="0" relativeHeight="254452736" behindDoc="1" locked="0" layoutInCell="1" allowOverlap="1" wp14:anchorId="61813B6A" wp14:editId="6C6C89DC">
                <wp:simplePos x="0" y="0"/>
                <wp:positionH relativeFrom="margin">
                  <wp:posOffset>476250</wp:posOffset>
                </wp:positionH>
                <wp:positionV relativeFrom="paragraph">
                  <wp:posOffset>12700</wp:posOffset>
                </wp:positionV>
                <wp:extent cx="952500" cy="971550"/>
                <wp:effectExtent l="0" t="0" r="0" b="0"/>
                <wp:wrapNone/>
                <wp:docPr id="1482" name="Rounded Rectangle 1482"/>
                <wp:cNvGraphicFramePr/>
                <a:graphic xmlns:a="http://schemas.openxmlformats.org/drawingml/2006/main">
                  <a:graphicData uri="http://schemas.microsoft.com/office/word/2010/wordprocessingShape">
                    <wps:wsp>
                      <wps:cNvSpPr/>
                      <wps:spPr>
                        <a:xfrm>
                          <a:off x="0" y="0"/>
                          <a:ext cx="95250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93C58E9" w14:textId="358F47DC" w:rsidR="00944514" w:rsidRPr="00B6176C" w:rsidRDefault="00944514" w:rsidP="009C61F2">
                            <w:r>
                              <w:t>Sends NO CARRIER as Final response</w:t>
                            </w:r>
                          </w:p>
                          <w:p w14:paraId="4B2BDCB4" w14:textId="77777777" w:rsidR="00944514" w:rsidRPr="00B6176C" w:rsidRDefault="00944514" w:rsidP="009C61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13B6A" id="Rounded Rectangle 1482" o:spid="_x0000_s2046" style="position:absolute;margin-left:37.5pt;margin-top:1pt;width:75pt;height:76.5pt;z-index:-2488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" fillcolor="white [3201]" stroked="f" strokeweight="2pt">
                <v:textbox>
                  <w:txbxContent>
                    <w:p w14:paraId="693C58E9" w14:textId="358F47DC" w:rsidR="00944514" w:rsidRPr="00B6176C" w:rsidRDefault="00944514" w:rsidP="009C61F2">
                      <w:r>
                        <w:t>Sends NO CARRIER as Final response</w:t>
                      </w:r>
                    </w:p>
                    <w:p w14:paraId="4B2BDCB4" w14:textId="77777777" w:rsidR="00944514" w:rsidRPr="00B6176C" w:rsidRDefault="00944514" w:rsidP="009C61F2"/>
                  </w:txbxContent>
                </v:textbox>
                <w10:wrap anchorx="margin"/>
              </v:roundrect>
            </w:pict>
          </mc:Fallback>
        </mc:AlternateContent>
      </w:r>
      <w:r w:rsidRPr="009C61F2">
        <w:rPr>
          <w:noProof/>
          <w:lang w:val="en-US"/>
        </w:rPr>
        <mc:AlternateContent>
          <mc:Choice Requires="wps">
            <w:drawing>
              <wp:anchor distT="0" distB="0" distL="114300" distR="114300" simplePos="0" relativeHeight="254451712" behindDoc="0" locked="0" layoutInCell="1" allowOverlap="1" wp14:anchorId="61C205C0" wp14:editId="1E42AB20">
                <wp:simplePos x="0" y="0"/>
                <wp:positionH relativeFrom="column">
                  <wp:posOffset>389890</wp:posOffset>
                </wp:positionH>
                <wp:positionV relativeFrom="paragraph">
                  <wp:posOffset>17145</wp:posOffset>
                </wp:positionV>
                <wp:extent cx="981075" cy="0"/>
                <wp:effectExtent l="38100" t="76200" r="0" b="95250"/>
                <wp:wrapNone/>
                <wp:docPr id="1480" name="Straight Arrow Connector 1480"/>
                <wp:cNvGraphicFramePr/>
                <a:graphic xmlns:a="http://schemas.openxmlformats.org/drawingml/2006/main">
                  <a:graphicData uri="http://schemas.microsoft.com/office/word/2010/wordprocessingShape">
                    <wps:wsp>
                      <wps:cNvCnPr/>
                      <wps:spPr>
                        <a:xfrm flipH="1" flipV="1">
                          <a:off x="0" y="0"/>
                          <a:ext cx="981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E5069" id="Straight Arrow Connector 1480" o:spid="_x0000_s1026" type="#_x0000_t32" style="position:absolute;margin-left:30.7pt;margin-top:1.35pt;width:77.25pt;height:0;flip:x y;z-index:25445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" strokecolor="#4579b8 [3044]">
                <v:stroke endarrow="block"/>
              </v:shape>
            </w:pict>
          </mc:Fallback>
        </mc:AlternateContent>
      </w:r>
    </w:p>
    <w:p w14:paraId="215E247A" w14:textId="72F80990" w:rsidR="009C61F2" w:rsidRDefault="009C61F2" w:rsidP="00B975BF"/>
    <w:p w14:paraId="5085527F" w14:textId="10CD402A" w:rsidR="009C61F2" w:rsidRDefault="00B256D3" w:rsidP="00B975BF">
      <w:r w:rsidRPr="009C61F2">
        <w:rPr>
          <w:noProof/>
          <w:lang w:val="en-US"/>
        </w:rPr>
        <mc:AlternateContent>
          <mc:Choice Requires="wps">
            <w:drawing>
              <wp:anchor distT="0" distB="0" distL="114300" distR="114300" simplePos="0" relativeHeight="251647991" behindDoc="0" locked="0" layoutInCell="1" allowOverlap="1" wp14:anchorId="6C1CF337" wp14:editId="01088A6E">
                <wp:simplePos x="0" y="0"/>
                <wp:positionH relativeFrom="column">
                  <wp:posOffset>1819275</wp:posOffset>
                </wp:positionH>
                <wp:positionV relativeFrom="paragraph">
                  <wp:posOffset>10795</wp:posOffset>
                </wp:positionV>
                <wp:extent cx="561975" cy="314325"/>
                <wp:effectExtent l="0" t="0" r="9525" b="9525"/>
                <wp:wrapNone/>
                <wp:docPr id="1483" name="Rounded Rectangle 1483"/>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B7556CF" w14:textId="77777777" w:rsidR="00944514" w:rsidRPr="00B6176C" w:rsidRDefault="00944514" w:rsidP="009C61F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1CF337" id="Rounded Rectangle 1483" o:spid="_x0000_s2047" style="position:absolute;margin-left:143.25pt;margin-top:.85pt;width:44.25pt;height:24.75pt;z-index:251647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" fillcolor="white [3201]" stroked="f" strokeweight="2pt">
                <v:textbox>
                  <w:txbxContent>
                    <w:p w14:paraId="2B7556CF" w14:textId="77777777" w:rsidR="00944514" w:rsidRPr="00B6176C" w:rsidRDefault="00944514" w:rsidP="009C61F2">
                      <w:pPr>
                        <w:jc w:val="center"/>
                      </w:pPr>
                      <w:r>
                        <w:t>Yes</w:t>
                      </w:r>
                    </w:p>
                  </w:txbxContent>
                </v:textbox>
              </v:roundrect>
            </w:pict>
          </mc:Fallback>
        </mc:AlternateContent>
      </w:r>
    </w:p>
    <w:p w14:paraId="01880BD5" w14:textId="2ED04DCE" w:rsidR="009C61F2" w:rsidRDefault="009C61F2" w:rsidP="00B975BF"/>
    <w:p w14:paraId="228DBFFC" w14:textId="59D5965D" w:rsidR="009C61F2" w:rsidRDefault="00A10EBD" w:rsidP="00B975BF">
      <w:r w:rsidRPr="00A10EBD">
        <w:rPr>
          <w:noProof/>
          <w:lang w:val="en-US"/>
        </w:rPr>
        <mc:AlternateContent>
          <mc:Choice Requires="wps">
            <w:drawing>
              <wp:anchor distT="0" distB="0" distL="114300" distR="114300" simplePos="0" relativeHeight="254484480" behindDoc="0" locked="0" layoutInCell="1" allowOverlap="1" wp14:anchorId="48144B37" wp14:editId="7E9FE5FD">
                <wp:simplePos x="0" y="0"/>
                <wp:positionH relativeFrom="column">
                  <wp:posOffset>1095375</wp:posOffset>
                </wp:positionH>
                <wp:positionV relativeFrom="paragraph">
                  <wp:posOffset>10795</wp:posOffset>
                </wp:positionV>
                <wp:extent cx="1781175" cy="1323975"/>
                <wp:effectExtent l="0" t="0" r="28575" b="28575"/>
                <wp:wrapNone/>
                <wp:docPr id="2032" name="Diamond 2032"/>
                <wp:cNvGraphicFramePr/>
                <a:graphic xmlns:a="http://schemas.openxmlformats.org/drawingml/2006/main">
                  <a:graphicData uri="http://schemas.microsoft.com/office/word/2010/wordprocessingShape">
                    <wps:wsp>
                      <wps:cNvSpPr/>
                      <wps:spPr>
                        <a:xfrm>
                          <a:off x="0" y="0"/>
                          <a:ext cx="178117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6F88C90" w14:textId="77777777" w:rsidR="00944514" w:rsidRPr="000153DC" w:rsidRDefault="00944514" w:rsidP="00A10EBD">
                            <w:pPr>
                              <w:jc w:val="center"/>
                            </w:pPr>
                            <w:r>
                              <w:t xml:space="preserve">If TCP connection presents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44B37" id="Diamond 2032" o:spid="_x0000_s2048" type="#_x0000_t4" style="position:absolute;margin-left:86.25pt;margin-top:.85pt;width:140.25pt;height:104.25pt;z-index:25448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" fillcolor="white [3201]" strokecolor="#4f81bd [3204]" strokeweight="1pt">
                <v:textbox>
                  <w:txbxContent>
                    <w:p w14:paraId="46F88C90" w14:textId="77777777" w:rsidR="00944514" w:rsidRPr="000153DC" w:rsidRDefault="00944514" w:rsidP="00A10EBD">
                      <w:pPr>
                        <w:jc w:val="center"/>
                      </w:pPr>
                      <w:r>
                        <w:t xml:space="preserve">If TCP connection presents </w:t>
                      </w:r>
                    </w:p>
                  </w:txbxContent>
                </v:textbox>
              </v:shape>
            </w:pict>
          </mc:Fallback>
        </mc:AlternateContent>
      </w:r>
    </w:p>
    <w:p w14:paraId="041EE77E" w14:textId="42D6F43A" w:rsidR="009C61F2" w:rsidRDefault="009C61F2" w:rsidP="00B975BF"/>
    <w:p w14:paraId="71A0C16B" w14:textId="4B642997" w:rsidR="009C61F2" w:rsidRDefault="00E97318" w:rsidP="00B975BF">
      <w:r w:rsidRPr="00A10EBD">
        <w:rPr>
          <w:noProof/>
          <w:lang w:val="en-US"/>
        </w:rPr>
        <mc:AlternateContent>
          <mc:Choice Requires="wps">
            <w:drawing>
              <wp:anchor distT="0" distB="0" distL="114300" distR="114300" simplePos="0" relativeHeight="254486528" behindDoc="0" locked="0" layoutInCell="1" allowOverlap="1" wp14:anchorId="699CA8FC" wp14:editId="324E4F33">
                <wp:simplePos x="0" y="0"/>
                <wp:positionH relativeFrom="column">
                  <wp:posOffset>581025</wp:posOffset>
                </wp:positionH>
                <wp:positionV relativeFrom="paragraph">
                  <wp:posOffset>38100</wp:posOffset>
                </wp:positionV>
                <wp:extent cx="428625" cy="314325"/>
                <wp:effectExtent l="0" t="0" r="9525" b="9525"/>
                <wp:wrapNone/>
                <wp:docPr id="2033" name="Rounded Rectangle 2033"/>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829B8C" w14:textId="77777777" w:rsidR="00944514" w:rsidRPr="00B6176C" w:rsidRDefault="00944514" w:rsidP="00A10EBD">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9CA8FC" id="Rounded Rectangle 2033" o:spid="_x0000_s2049" style="position:absolute;margin-left:45.75pt;margin-top:3pt;width:33.75pt;height:24.75pt;z-index:2544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" fillcolor="white [3201]" stroked="f" strokeweight="2pt">
                <v:textbox>
                  <w:txbxContent>
                    <w:p w14:paraId="5A829B8C" w14:textId="77777777" w:rsidR="00944514" w:rsidRPr="00B6176C" w:rsidRDefault="00944514" w:rsidP="00A10EBD">
                      <w:pPr>
                        <w:jc w:val="center"/>
                      </w:pPr>
                      <w:r>
                        <w:t>No</w:t>
                      </w:r>
                    </w:p>
                  </w:txbxContent>
                </v:textbox>
              </v:roundrect>
            </w:pict>
          </mc:Fallback>
        </mc:AlternateContent>
      </w:r>
    </w:p>
    <w:p w14:paraId="03AEBBE1" w14:textId="34147AF7" w:rsidR="00B975BF" w:rsidRDefault="00A10EBD" w:rsidP="00B975BF">
      <w:r w:rsidRPr="009C61F2">
        <w:rPr>
          <w:noProof/>
          <w:lang w:val="en-US"/>
        </w:rPr>
        <mc:AlternateContent>
          <mc:Choice Requires="wps">
            <w:drawing>
              <wp:anchor distT="0" distB="0" distL="114300" distR="114300" simplePos="0" relativeHeight="254489600" behindDoc="0" locked="0" layoutInCell="1" allowOverlap="1" wp14:anchorId="5D36650D" wp14:editId="2BE67B17">
                <wp:simplePos x="0" y="0"/>
                <wp:positionH relativeFrom="column">
                  <wp:posOffset>381000</wp:posOffset>
                </wp:positionH>
                <wp:positionV relativeFrom="paragraph">
                  <wp:posOffset>121920</wp:posOffset>
                </wp:positionV>
                <wp:extent cx="725805" cy="0"/>
                <wp:effectExtent l="38100" t="76200" r="0" b="95250"/>
                <wp:wrapNone/>
                <wp:docPr id="2035" name="Straight Arrow Connector 2035"/>
                <wp:cNvGraphicFramePr/>
                <a:graphic xmlns:a="http://schemas.openxmlformats.org/drawingml/2006/main">
                  <a:graphicData uri="http://schemas.microsoft.com/office/word/2010/wordprocessingShape">
                    <wps:wsp>
                      <wps:cNvCnPr/>
                      <wps:spPr>
                        <a:xfrm flipH="1" flipV="1">
                          <a:off x="0" y="0"/>
                          <a:ext cx="7258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B1E613" id="Straight Arrow Connector 2035" o:spid="_x0000_s1026" type="#_x0000_t32" style="position:absolute;margin-left:30pt;margin-top:9.6pt;width:57.15pt;height:0;flip:x y;z-index:25448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" strokecolor="#4579b8 [3044]">
                <v:stroke endarrow="block"/>
              </v:shape>
            </w:pict>
          </mc:Fallback>
        </mc:AlternateContent>
      </w:r>
      <w:r w:rsidRPr="00A10EBD">
        <w:rPr>
          <w:noProof/>
          <w:lang w:val="en-US"/>
        </w:rPr>
        <mc:AlternateContent>
          <mc:Choice Requires="wps">
            <w:drawing>
              <wp:anchor distT="0" distB="0" distL="114300" distR="114300" simplePos="0" relativeHeight="254487552" behindDoc="1" locked="0" layoutInCell="1" allowOverlap="1" wp14:anchorId="6E1EFE40" wp14:editId="45502C13">
                <wp:simplePos x="0" y="0"/>
                <wp:positionH relativeFrom="margin">
                  <wp:posOffset>371475</wp:posOffset>
                </wp:positionH>
                <wp:positionV relativeFrom="paragraph">
                  <wp:posOffset>72390</wp:posOffset>
                </wp:positionV>
                <wp:extent cx="923925" cy="971550"/>
                <wp:effectExtent l="0" t="0" r="9525" b="0"/>
                <wp:wrapNone/>
                <wp:docPr id="2034" name="Rounded Rectangle 2034"/>
                <wp:cNvGraphicFramePr/>
                <a:graphic xmlns:a="http://schemas.openxmlformats.org/drawingml/2006/main">
                  <a:graphicData uri="http://schemas.microsoft.com/office/word/2010/wordprocessingShape">
                    <wps:wsp>
                      <wps:cNvSpPr/>
                      <wps:spPr>
                        <a:xfrm>
                          <a:off x="0" y="0"/>
                          <a:ext cx="92392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28A6629" w14:textId="413C823C" w:rsidR="00944514" w:rsidRPr="00B6176C" w:rsidRDefault="00944514" w:rsidP="00A10EBD">
                            <w:r>
                              <w:t>Sends NO CARRIER as Final response</w:t>
                            </w:r>
                          </w:p>
                          <w:p w14:paraId="327DFA27" w14:textId="77777777" w:rsidR="00944514" w:rsidRPr="00B6176C" w:rsidRDefault="00944514" w:rsidP="00A10E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1EFE40" id="Rounded Rectangle 2034" o:spid="_x0000_s2050" style="position:absolute;margin-left:29.25pt;margin-top:5.7pt;width:72.75pt;height:76.5pt;z-index:-24882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" fillcolor="white [3201]" stroked="f" strokeweight="2pt">
                <v:textbox>
                  <w:txbxContent>
                    <w:p w14:paraId="228A6629" w14:textId="413C823C" w:rsidR="00944514" w:rsidRPr="00B6176C" w:rsidRDefault="00944514" w:rsidP="00A10EBD">
                      <w:r>
                        <w:t>Sends NO CARRIER as Final response</w:t>
                      </w:r>
                    </w:p>
                    <w:p w14:paraId="327DFA27" w14:textId="77777777" w:rsidR="00944514" w:rsidRPr="00B6176C" w:rsidRDefault="00944514" w:rsidP="00A10EBD"/>
                  </w:txbxContent>
                </v:textbox>
                <w10:wrap anchorx="margin"/>
              </v:roundrect>
            </w:pict>
          </mc:Fallback>
        </mc:AlternateContent>
      </w:r>
    </w:p>
    <w:p w14:paraId="610C3DFB" w14:textId="1643FAE9" w:rsidR="00B975BF" w:rsidRDefault="00B975BF" w:rsidP="00B975BF"/>
    <w:p w14:paraId="2DB2B501" w14:textId="238B5A50" w:rsidR="00B975BF" w:rsidRDefault="00B975BF" w:rsidP="00B975BF"/>
    <w:p w14:paraId="3BD6B3A4" w14:textId="77777777" w:rsidR="00B975BF" w:rsidRDefault="00B975BF" w:rsidP="00B975BF"/>
    <w:p w14:paraId="36B670F9" w14:textId="22B83F4E" w:rsidR="00B975BF" w:rsidRDefault="00015551" w:rsidP="00B975BF">
      <w:r w:rsidRPr="00A10EBD">
        <w:rPr>
          <w:noProof/>
          <w:lang w:val="en-US"/>
        </w:rPr>
        <mc:AlternateContent>
          <mc:Choice Requires="wps">
            <w:drawing>
              <wp:anchor distT="0" distB="0" distL="114300" distR="114300" simplePos="0" relativeHeight="251646966" behindDoc="0" locked="0" layoutInCell="1" allowOverlap="1" wp14:anchorId="4C4D5CAA" wp14:editId="5F9B008E">
                <wp:simplePos x="0" y="0"/>
                <wp:positionH relativeFrom="column">
                  <wp:posOffset>1847850</wp:posOffset>
                </wp:positionH>
                <wp:positionV relativeFrom="paragraph">
                  <wp:posOffset>9525</wp:posOffset>
                </wp:positionV>
                <wp:extent cx="523875" cy="314325"/>
                <wp:effectExtent l="0" t="0" r="9525" b="9525"/>
                <wp:wrapNone/>
                <wp:docPr id="2025" name="Rounded Rectangle 202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A1F124B" w14:textId="77777777" w:rsidR="00944514" w:rsidRPr="00B6176C" w:rsidRDefault="00944514" w:rsidP="00015551">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4D5CAA" id="Rounded Rectangle 2025" o:spid="_x0000_s2051" style="position:absolute;margin-left:145.5pt;margin-top:.75pt;width:41.25pt;height:24.75pt;z-index:251646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" fillcolor="white [3201]" stroked="f" strokeweight="2pt">
                <v:textbox>
                  <w:txbxContent>
                    <w:p w14:paraId="7A1F124B" w14:textId="77777777" w:rsidR="00944514" w:rsidRPr="00B6176C" w:rsidRDefault="00944514" w:rsidP="00015551">
                      <w:pPr>
                        <w:jc w:val="center"/>
                      </w:pPr>
                      <w:r>
                        <w:t>Yes</w:t>
                      </w:r>
                    </w:p>
                  </w:txbxContent>
                </v:textbox>
              </v:roundrect>
            </w:pict>
          </mc:Fallback>
        </mc:AlternateContent>
      </w:r>
    </w:p>
    <w:p w14:paraId="1018C47F" w14:textId="11615F8B" w:rsidR="00B975BF" w:rsidRDefault="00613941" w:rsidP="00B975BF">
      <w:r w:rsidRPr="00613941">
        <w:rPr>
          <w:noProof/>
          <w:lang w:val="en-US"/>
        </w:rPr>
        <mc:AlternateContent>
          <mc:Choice Requires="wps">
            <w:drawing>
              <wp:anchor distT="0" distB="0" distL="114300" distR="114300" simplePos="0" relativeHeight="254491648" behindDoc="1" locked="0" layoutInCell="1" allowOverlap="1" wp14:anchorId="303E2B3C" wp14:editId="7088EAEC">
                <wp:simplePos x="0" y="0"/>
                <wp:positionH relativeFrom="margin">
                  <wp:posOffset>1876426</wp:posOffset>
                </wp:positionH>
                <wp:positionV relativeFrom="paragraph">
                  <wp:posOffset>142240</wp:posOffset>
                </wp:positionV>
                <wp:extent cx="1695450" cy="781050"/>
                <wp:effectExtent l="0" t="0" r="0" b="0"/>
                <wp:wrapNone/>
                <wp:docPr id="2038" name="Rounded Rectangle 2038"/>
                <wp:cNvGraphicFramePr/>
                <a:graphic xmlns:a="http://schemas.openxmlformats.org/drawingml/2006/main">
                  <a:graphicData uri="http://schemas.microsoft.com/office/word/2010/wordprocessingShape">
                    <wps:wsp>
                      <wps:cNvSpPr/>
                      <wps:spPr>
                        <a:xfrm>
                          <a:off x="0" y="0"/>
                          <a:ext cx="1695450" cy="781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BFE7A39" w14:textId="77777777" w:rsidR="00944514" w:rsidRPr="00D1708F" w:rsidRDefault="00944514" w:rsidP="00613941">
                            <w:r>
                              <w:rPr>
                                <w:rFonts w:ascii="Arial" w:hAnsi="Arial" w:cs="Arial"/>
                                <w:sz w:val="20"/>
                              </w:rPr>
                              <w:t>G</w:t>
                            </w:r>
                            <w:r w:rsidRPr="00D1708F">
                              <w:t>et the AT server device reference using le_atServer_GetDevice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E2B3C" id="Rounded Rectangle 2038" o:spid="_x0000_s2052" style="position:absolute;margin-left:147.75pt;margin-top:11.2pt;width:133.5pt;height:61.5pt;z-index:-24882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" fillcolor="white [3201]" stroked="f" strokeweight="2pt">
                <v:textbox>
                  <w:txbxContent>
                    <w:p w14:paraId="5BFE7A39" w14:textId="77777777" w:rsidR="00944514" w:rsidRPr="00D1708F" w:rsidRDefault="00944514" w:rsidP="00613941">
                      <w:r>
                        <w:rPr>
                          <w:rFonts w:ascii="Arial" w:hAnsi="Arial" w:cs="Arial"/>
                          <w:sz w:val="20"/>
                        </w:rPr>
                        <w:t>G</w:t>
                      </w:r>
                      <w:r w:rsidRPr="00D1708F">
                        <w:t>et the AT server device reference using le_atServer_GetDevice</w:t>
                      </w:r>
                    </w:p>
                  </w:txbxContent>
                </v:textbox>
                <w10:wrap anchorx="margin"/>
              </v:roundrect>
            </w:pict>
          </mc:Fallback>
        </mc:AlternateContent>
      </w:r>
    </w:p>
    <w:p w14:paraId="2136ECEB" w14:textId="0BF6B9F7" w:rsidR="00B975BF" w:rsidRDefault="00B975BF" w:rsidP="00B975BF"/>
    <w:p w14:paraId="532BB05D" w14:textId="38167B20" w:rsidR="00B975BF" w:rsidRDefault="00613941" w:rsidP="00B975BF">
      <w:r w:rsidRPr="00613941">
        <w:rPr>
          <w:noProof/>
          <w:lang w:val="en-US"/>
        </w:rPr>
        <mc:AlternateContent>
          <mc:Choice Requires="wps">
            <w:drawing>
              <wp:anchor distT="0" distB="0" distL="114300" distR="114300" simplePos="0" relativeHeight="254492672" behindDoc="0" locked="0" layoutInCell="1" allowOverlap="1" wp14:anchorId="0B3CA083" wp14:editId="4683CEA6">
                <wp:simplePos x="0" y="0"/>
                <wp:positionH relativeFrom="column">
                  <wp:posOffset>1981200</wp:posOffset>
                </wp:positionH>
                <wp:positionV relativeFrom="paragraph">
                  <wp:posOffset>77470</wp:posOffset>
                </wp:positionV>
                <wp:extent cx="1371600" cy="0"/>
                <wp:effectExtent l="0" t="76200" r="19050" b="95250"/>
                <wp:wrapNone/>
                <wp:docPr id="2039" name="Straight Arrow Connector 2039"/>
                <wp:cNvGraphicFramePr/>
                <a:graphic xmlns:a="http://schemas.openxmlformats.org/drawingml/2006/main">
                  <a:graphicData uri="http://schemas.microsoft.com/office/word/2010/wordprocessingShape">
                    <wps:wsp>
                      <wps:cNvCnPr/>
                      <wps:spPr>
                        <a:xfrm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8D9F9" id="Straight Arrow Connector 2039" o:spid="_x0000_s1026" type="#_x0000_t32" style="position:absolute;margin-left:156pt;margin-top:6.1pt;width:108pt;height:0;flip:y;z-index:25449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" strokecolor="#4579b8 [3044]">
                <v:stroke endarrow="block"/>
              </v:shape>
            </w:pict>
          </mc:Fallback>
        </mc:AlternateContent>
      </w:r>
    </w:p>
    <w:p w14:paraId="4E19B414" w14:textId="63F8C0EA" w:rsidR="00B975BF" w:rsidRDefault="00B975BF" w:rsidP="00B975BF"/>
    <w:p w14:paraId="6CAEF70D" w14:textId="5D46B12A" w:rsidR="00B975BF" w:rsidRDefault="001C2CF8" w:rsidP="00B975BF">
      <w:r w:rsidRPr="001C2CF8">
        <w:rPr>
          <w:noProof/>
          <w:lang w:val="en-US"/>
        </w:rPr>
        <mc:AlternateContent>
          <mc:Choice Requires="wps">
            <w:drawing>
              <wp:anchor distT="0" distB="0" distL="114300" distR="114300" simplePos="0" relativeHeight="254494720" behindDoc="1" locked="0" layoutInCell="1" allowOverlap="1" wp14:anchorId="66E7E2B5" wp14:editId="78720575">
                <wp:simplePos x="0" y="0"/>
                <wp:positionH relativeFrom="margin">
                  <wp:posOffset>2247900</wp:posOffset>
                </wp:positionH>
                <wp:positionV relativeFrom="paragraph">
                  <wp:posOffset>113665</wp:posOffset>
                </wp:positionV>
                <wp:extent cx="2209800" cy="581025"/>
                <wp:effectExtent l="0" t="0" r="0" b="9525"/>
                <wp:wrapNone/>
                <wp:docPr id="2028" name="Rounded Rectangle 2028"/>
                <wp:cNvGraphicFramePr/>
                <a:graphic xmlns:a="http://schemas.openxmlformats.org/drawingml/2006/main">
                  <a:graphicData uri="http://schemas.microsoft.com/office/word/2010/wordprocessingShape">
                    <wps:wsp>
                      <wps:cNvSpPr/>
                      <wps:spPr>
                        <a:xfrm>
                          <a:off x="0" y="0"/>
                          <a:ext cx="2209800" cy="581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F0147A4" w14:textId="77777777" w:rsidR="00944514" w:rsidRPr="005D510C" w:rsidRDefault="00944514" w:rsidP="001C2CF8">
                            <w:r w:rsidRPr="005D510C">
                              <w:t>Get the port reference using le_port_GetPortReference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E7E2B5" id="Rounded Rectangle 2028" o:spid="_x0000_s2053" style="position:absolute;margin-left:177pt;margin-top:8.95pt;width:174pt;height:45.75pt;z-index:-2488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" fillcolor="white [3201]" stroked="f" strokeweight="2pt">
                <v:textbox>
                  <w:txbxContent>
                    <w:p w14:paraId="3F0147A4" w14:textId="77777777" w:rsidR="00944514" w:rsidRPr="005D510C" w:rsidRDefault="00944514" w:rsidP="001C2CF8">
                      <w:r w:rsidRPr="005D510C">
                        <w:t>Get the port reference using le_port_GetPortReference</w:t>
                      </w:r>
                    </w:p>
                  </w:txbxContent>
                </v:textbox>
                <w10:wrap anchorx="margin"/>
              </v:roundrect>
            </w:pict>
          </mc:Fallback>
        </mc:AlternateContent>
      </w:r>
    </w:p>
    <w:p w14:paraId="0F48A8E8" w14:textId="77777777" w:rsidR="00B975BF" w:rsidRDefault="00B975BF" w:rsidP="00B975BF"/>
    <w:p w14:paraId="7184976E" w14:textId="7C077A09" w:rsidR="00B975BF" w:rsidRDefault="001C2CF8" w:rsidP="00B975BF">
      <w:r w:rsidRPr="001C2CF8">
        <w:rPr>
          <w:noProof/>
          <w:lang w:val="en-US"/>
        </w:rPr>
        <mc:AlternateContent>
          <mc:Choice Requires="wps">
            <w:drawing>
              <wp:anchor distT="0" distB="0" distL="114300" distR="114300" simplePos="0" relativeHeight="254495744" behindDoc="0" locked="0" layoutInCell="1" allowOverlap="1" wp14:anchorId="05EDC459" wp14:editId="79111E59">
                <wp:simplePos x="0" y="0"/>
                <wp:positionH relativeFrom="column">
                  <wp:posOffset>1990725</wp:posOffset>
                </wp:positionH>
                <wp:positionV relativeFrom="paragraph">
                  <wp:posOffset>37465</wp:posOffset>
                </wp:positionV>
                <wp:extent cx="2743200" cy="0"/>
                <wp:effectExtent l="0" t="76200" r="19050" b="95250"/>
                <wp:wrapNone/>
                <wp:docPr id="2029" name="Straight Arrow Connector 2029"/>
                <wp:cNvGraphicFramePr/>
                <a:graphic xmlns:a="http://schemas.openxmlformats.org/drawingml/2006/main">
                  <a:graphicData uri="http://schemas.microsoft.com/office/word/2010/wordprocessingShape">
                    <wps:wsp>
                      <wps:cNvCnPr/>
                      <wps:spPr>
                        <a:xfrm flipV="1">
                          <a:off x="0" y="0"/>
                          <a:ext cx="2743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8519B" id="Straight Arrow Connector 2029" o:spid="_x0000_s1026" type="#_x0000_t32" style="position:absolute;margin-left:156.75pt;margin-top:2.95pt;width:3in;height:0;flip:y;z-index:2544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" strokecolor="#4579b8 [3044]">
                <v:stroke endarrow="block"/>
              </v:shape>
            </w:pict>
          </mc:Fallback>
        </mc:AlternateContent>
      </w:r>
    </w:p>
    <w:p w14:paraId="1783167E" w14:textId="77777777" w:rsidR="00743751" w:rsidRDefault="00743751" w:rsidP="00B975BF"/>
    <w:p w14:paraId="265C9A9A" w14:textId="04C8916D" w:rsidR="00A10EBD" w:rsidRDefault="00743751" w:rsidP="00B975BF">
      <w:r w:rsidRPr="005A4942">
        <w:rPr>
          <w:noProof/>
          <w:lang w:val="en-US"/>
        </w:rPr>
        <w:lastRenderedPageBreak/>
        <mc:AlternateContent>
          <mc:Choice Requires="wps">
            <w:drawing>
              <wp:anchor distT="0" distB="0" distL="114300" distR="114300" simplePos="0" relativeHeight="254502912" behindDoc="0" locked="0" layoutInCell="1" allowOverlap="1" wp14:anchorId="7F8C2796" wp14:editId="75CB56E9">
                <wp:simplePos x="0" y="0"/>
                <wp:positionH relativeFrom="column">
                  <wp:posOffset>5276850</wp:posOffset>
                </wp:positionH>
                <wp:positionV relativeFrom="paragraph">
                  <wp:posOffset>169545</wp:posOffset>
                </wp:positionV>
                <wp:extent cx="723900" cy="649605"/>
                <wp:effectExtent l="0" t="0" r="19050" b="17145"/>
                <wp:wrapNone/>
                <wp:docPr id="2055" name="Rectangle 2055"/>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0A9C021" w14:textId="77777777" w:rsidR="00944514" w:rsidRDefault="00944514" w:rsidP="005A4942">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C2796" id="Rectangle 2055" o:spid="_x0000_s2054" style="position:absolute;margin-left:415.5pt;margin-top:13.35pt;width:57pt;height:51.15pt;z-index:25450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" fillcolor="#c0504d [3205]" strokecolor="#243f60 [1604]" strokeweight="1pt">
                <v:textbox>
                  <w:txbxContent>
                    <w:p w14:paraId="40A9C021" w14:textId="77777777" w:rsidR="00944514" w:rsidRDefault="00944514" w:rsidP="005A4942">
                      <w:pPr>
                        <w:jc w:val="center"/>
                      </w:pPr>
                      <w:r>
                        <w:t>FD Services</w:t>
                      </w:r>
                    </w:p>
                  </w:txbxContent>
                </v:textbox>
              </v:rect>
            </w:pict>
          </mc:Fallback>
        </mc:AlternateContent>
      </w:r>
      <w:r w:rsidRPr="005A4942">
        <w:rPr>
          <w:noProof/>
          <w:lang w:val="en-US"/>
        </w:rPr>
        <mc:AlternateContent>
          <mc:Choice Requires="wps">
            <w:drawing>
              <wp:anchor distT="0" distB="0" distL="114300" distR="114300" simplePos="0" relativeHeight="254501888" behindDoc="0" locked="0" layoutInCell="1" allowOverlap="1" wp14:anchorId="78B8BC4C" wp14:editId="2B9C7306">
                <wp:simplePos x="0" y="0"/>
                <wp:positionH relativeFrom="column">
                  <wp:posOffset>4210050</wp:posOffset>
                </wp:positionH>
                <wp:positionV relativeFrom="paragraph">
                  <wp:posOffset>160020</wp:posOffset>
                </wp:positionV>
                <wp:extent cx="723900" cy="649605"/>
                <wp:effectExtent l="0" t="0" r="19050" b="17145"/>
                <wp:wrapNone/>
                <wp:docPr id="2054" name="Rectangle 2054"/>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674FA0E" w14:textId="77777777" w:rsidR="00944514" w:rsidRDefault="00944514" w:rsidP="005A4942">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8BC4C" id="Rectangle 2054" o:spid="_x0000_s2055" style="position:absolute;margin-left:331.5pt;margin-top:12.6pt;width:57pt;height:51.15pt;z-index:2545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" fillcolor="#c0504d [3205]" strokecolor="#243f60 [1604]" strokeweight="1pt">
                <v:textbox>
                  <w:txbxContent>
                    <w:p w14:paraId="3674FA0E" w14:textId="77777777" w:rsidR="00944514" w:rsidRDefault="00944514" w:rsidP="005A4942">
                      <w:pPr>
                        <w:jc w:val="center"/>
                      </w:pPr>
                      <w:r>
                        <w:t>Port Services</w:t>
                      </w:r>
                    </w:p>
                  </w:txbxContent>
                </v:textbox>
              </v:rect>
            </w:pict>
          </mc:Fallback>
        </mc:AlternateContent>
      </w:r>
      <w:r w:rsidRPr="00FE1FB8">
        <w:rPr>
          <w:noProof/>
          <w:lang w:val="en-US"/>
        </w:rPr>
        <mc:AlternateContent>
          <mc:Choice Requires="wps">
            <w:drawing>
              <wp:anchor distT="0" distB="0" distL="114300" distR="114300" simplePos="0" relativeHeight="254511104" behindDoc="0" locked="0" layoutInCell="1" allowOverlap="1" wp14:anchorId="69A44D75" wp14:editId="2BF57111">
                <wp:simplePos x="0" y="0"/>
                <wp:positionH relativeFrom="column">
                  <wp:posOffset>4562475</wp:posOffset>
                </wp:positionH>
                <wp:positionV relativeFrom="paragraph">
                  <wp:posOffset>800100</wp:posOffset>
                </wp:positionV>
                <wp:extent cx="0" cy="6934200"/>
                <wp:effectExtent l="0" t="0" r="19050" b="19050"/>
                <wp:wrapNone/>
                <wp:docPr id="2059" name="Straight Connector 2059"/>
                <wp:cNvGraphicFramePr/>
                <a:graphic xmlns:a="http://schemas.openxmlformats.org/drawingml/2006/main">
                  <a:graphicData uri="http://schemas.microsoft.com/office/word/2010/wordprocessingShape">
                    <wps:wsp>
                      <wps:cNvCnPr/>
                      <wps:spPr>
                        <a:xfrm flipH="1">
                          <a:off x="0" y="0"/>
                          <a:ext cx="0" cy="6934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83FD4" id="Straight Connector 2059" o:spid="_x0000_s1026" style="position:absolute;flip:x;z-index:2545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25pt,63pt" to="359.2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" strokecolor="#4579b8 [3044]"/>
            </w:pict>
          </mc:Fallback>
        </mc:AlternateContent>
      </w:r>
      <w:r w:rsidR="005A4942" w:rsidRPr="005A4942">
        <w:rPr>
          <w:noProof/>
          <w:lang w:val="en-US"/>
        </w:rPr>
        <mc:AlternateContent>
          <mc:Choice Requires="wps">
            <w:drawing>
              <wp:anchor distT="0" distB="0" distL="114300" distR="114300" simplePos="0" relativeHeight="254499840" behindDoc="0" locked="0" layoutInCell="1" allowOverlap="1" wp14:anchorId="33373CC5" wp14:editId="01FF6263">
                <wp:simplePos x="0" y="0"/>
                <wp:positionH relativeFrom="column">
                  <wp:posOffset>2296160</wp:posOffset>
                </wp:positionH>
                <wp:positionV relativeFrom="paragraph">
                  <wp:posOffset>159385</wp:posOffset>
                </wp:positionV>
                <wp:extent cx="1143000" cy="640080"/>
                <wp:effectExtent l="0" t="0" r="19050" b="26670"/>
                <wp:wrapNone/>
                <wp:docPr id="2052" name="Rectangle 205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4894BC6" w14:textId="77777777" w:rsidR="00944514" w:rsidRDefault="00944514" w:rsidP="005A494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373CC5" id="Rectangle 2052" o:spid="_x0000_s2056" style="position:absolute;margin-left:180.8pt;margin-top:12.55pt;width:90pt;height:50.4pt;z-index:25449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DEwg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" fillcolor="#c0504d [3205]" strokecolor="#5a5a5a [2109]" strokeweight="1pt">
                <v:textbox>
                  <w:txbxContent>
                    <w:p w14:paraId="14894BC6" w14:textId="77777777" w:rsidR="00944514" w:rsidRDefault="00944514" w:rsidP="005A4942">
                      <w:pPr>
                        <w:jc w:val="center"/>
                      </w:pPr>
                      <w:r>
                        <w:t>Legato AT Server</w:t>
                      </w:r>
                    </w:p>
                  </w:txbxContent>
                </v:textbox>
              </v:rect>
            </w:pict>
          </mc:Fallback>
        </mc:AlternateContent>
      </w:r>
      <w:r w:rsidR="005A4942" w:rsidRPr="005A4942">
        <w:rPr>
          <w:noProof/>
          <w:lang w:val="en-US"/>
        </w:rPr>
        <mc:AlternateContent>
          <mc:Choice Requires="wps">
            <w:drawing>
              <wp:anchor distT="0" distB="0" distL="114300" distR="114300" simplePos="0" relativeHeight="254498816" behindDoc="0" locked="0" layoutInCell="1" allowOverlap="1" wp14:anchorId="53AA9667" wp14:editId="3D6E0ED6">
                <wp:simplePos x="0" y="0"/>
                <wp:positionH relativeFrom="column">
                  <wp:posOffset>1000760</wp:posOffset>
                </wp:positionH>
                <wp:positionV relativeFrom="paragraph">
                  <wp:posOffset>159385</wp:posOffset>
                </wp:positionV>
                <wp:extent cx="828675" cy="640080"/>
                <wp:effectExtent l="0" t="0" r="28575" b="26670"/>
                <wp:wrapNone/>
                <wp:docPr id="2051" name="Rectangle 205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210408E" w14:textId="77777777" w:rsidR="00944514" w:rsidRDefault="00944514" w:rsidP="005A494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A9667" id="Rectangle 2051" o:spid="_x0000_s2057" style="position:absolute;margin-left:78.8pt;margin-top:12.55pt;width:65.25pt;height:50.4pt;z-index:2544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" fillcolor="#4f81bd [3204]" strokecolor="#5a5a5a [2109]" strokeweight="1pt">
                <v:textbox>
                  <w:txbxContent>
                    <w:p w14:paraId="1210408E" w14:textId="77777777" w:rsidR="00944514" w:rsidRDefault="00944514" w:rsidP="005A4942">
                      <w:pPr>
                        <w:jc w:val="center"/>
                      </w:pPr>
                      <w:r>
                        <w:t>Legato App</w:t>
                      </w:r>
                    </w:p>
                  </w:txbxContent>
                </v:textbox>
              </v:rect>
            </w:pict>
          </mc:Fallback>
        </mc:AlternateContent>
      </w:r>
      <w:r w:rsidR="005A4942" w:rsidRPr="005A4942">
        <w:rPr>
          <w:noProof/>
          <w:lang w:val="en-US"/>
        </w:rPr>
        <mc:AlternateContent>
          <mc:Choice Requires="wps">
            <w:drawing>
              <wp:anchor distT="0" distB="0" distL="114300" distR="114300" simplePos="0" relativeHeight="254497792" behindDoc="0" locked="0" layoutInCell="1" allowOverlap="1" wp14:anchorId="539A2F40" wp14:editId="423BFB4A">
                <wp:simplePos x="0" y="0"/>
                <wp:positionH relativeFrom="margin">
                  <wp:posOffset>-323850</wp:posOffset>
                </wp:positionH>
                <wp:positionV relativeFrom="paragraph">
                  <wp:posOffset>159385</wp:posOffset>
                </wp:positionV>
                <wp:extent cx="822325" cy="640080"/>
                <wp:effectExtent l="0" t="0" r="15875" b="26670"/>
                <wp:wrapNone/>
                <wp:docPr id="2050" name="Rectangle 205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46E01B" w14:textId="77777777" w:rsidR="00944514" w:rsidRDefault="00944514" w:rsidP="005A494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A2F40" id="Rectangle 2050" o:spid="_x0000_s2058" style="position:absolute;margin-left:-25.5pt;margin-top:12.55pt;width:64.75pt;height:50.4pt;z-index:25449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RixA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" fillcolor="#f79646 [3209]" strokecolor="#5a5a5a [2109]" strokeweight="1pt">
                <v:textbox>
                  <w:txbxContent>
                    <w:p w14:paraId="3846E01B" w14:textId="77777777" w:rsidR="00944514" w:rsidRDefault="00944514" w:rsidP="005A4942">
                      <w:pPr>
                        <w:jc w:val="center"/>
                      </w:pPr>
                      <w:r>
                        <w:t>Host with Linux OS</w:t>
                      </w:r>
                    </w:p>
                  </w:txbxContent>
                </v:textbox>
                <w10:wrap anchorx="margin"/>
              </v:rect>
            </w:pict>
          </mc:Fallback>
        </mc:AlternateContent>
      </w:r>
    </w:p>
    <w:p w14:paraId="6ABC58D0" w14:textId="71A3E5C1" w:rsidR="005A4942" w:rsidRDefault="005A4942" w:rsidP="00B975BF"/>
    <w:p w14:paraId="37B20B55" w14:textId="4D949539" w:rsidR="005A4942" w:rsidRDefault="005A4942" w:rsidP="00B975BF"/>
    <w:p w14:paraId="0E088F21" w14:textId="67454AB0" w:rsidR="005A4942" w:rsidRDefault="005A4942" w:rsidP="00B975BF"/>
    <w:p w14:paraId="3FAD7C73" w14:textId="12255DAC" w:rsidR="005A4942" w:rsidRDefault="00743751" w:rsidP="00B975BF">
      <w:r w:rsidRPr="00A10EBD">
        <w:rPr>
          <w:noProof/>
          <w:lang w:val="en-US"/>
        </w:rPr>
        <mc:AlternateContent>
          <mc:Choice Requires="wps">
            <w:drawing>
              <wp:anchor distT="0" distB="0" distL="114300" distR="114300" simplePos="0" relativeHeight="254482432" behindDoc="1" locked="0" layoutInCell="1" allowOverlap="1" wp14:anchorId="0C322550" wp14:editId="16FCA7C8">
                <wp:simplePos x="0" y="0"/>
                <wp:positionH relativeFrom="margin">
                  <wp:posOffset>1510030</wp:posOffset>
                </wp:positionH>
                <wp:positionV relativeFrom="paragraph">
                  <wp:posOffset>42545</wp:posOffset>
                </wp:positionV>
                <wp:extent cx="2428875" cy="552450"/>
                <wp:effectExtent l="0" t="0" r="9525" b="0"/>
                <wp:wrapNone/>
                <wp:docPr id="2031" name="Rounded Rectangle 2031"/>
                <wp:cNvGraphicFramePr/>
                <a:graphic xmlns:a="http://schemas.openxmlformats.org/drawingml/2006/main">
                  <a:graphicData uri="http://schemas.microsoft.com/office/word/2010/wordprocessingShape">
                    <wps:wsp>
                      <wps:cNvSpPr/>
                      <wps:spPr>
                        <a:xfrm>
                          <a:off x="0" y="0"/>
                          <a:ext cx="24288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0D17B2" w14:textId="77777777" w:rsidR="00944514" w:rsidRPr="00062D3F" w:rsidRDefault="00944514" w:rsidP="00A10EBD">
                            <w:r w:rsidRPr="00062D3F">
                              <w:t>Suspend AT command monitoring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322550" id="Rounded Rectangle 2031" o:spid="_x0000_s2059" style="position:absolute;margin-left:118.9pt;margin-top:3.35pt;width:191.25pt;height:43.5pt;z-index:-2488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" fillcolor="white [3201]" stroked="f" strokeweight="2pt">
                <v:textbox>
                  <w:txbxContent>
                    <w:p w14:paraId="140D17B2" w14:textId="77777777" w:rsidR="00944514" w:rsidRPr="00062D3F" w:rsidRDefault="00944514" w:rsidP="00A10EBD">
                      <w:r w:rsidRPr="00062D3F">
                        <w:t>Suspend AT command monitoring using le_port_SetDataMode</w:t>
                      </w:r>
                    </w:p>
                  </w:txbxContent>
                </v:textbox>
                <w10:wrap anchorx="margin"/>
              </v:roundrect>
            </w:pict>
          </mc:Fallback>
        </mc:AlternateContent>
      </w:r>
      <w:r w:rsidRPr="00FE1FB8">
        <w:rPr>
          <w:noProof/>
          <w:lang w:val="en-US"/>
        </w:rPr>
        <mc:AlternateContent>
          <mc:Choice Requires="wps">
            <w:drawing>
              <wp:anchor distT="0" distB="0" distL="114300" distR="114300" simplePos="0" relativeHeight="254513152" behindDoc="0" locked="0" layoutInCell="1" allowOverlap="1" wp14:anchorId="42C5B9DC" wp14:editId="59AD2A3C">
                <wp:simplePos x="0" y="0"/>
                <wp:positionH relativeFrom="column">
                  <wp:posOffset>5657850</wp:posOffset>
                </wp:positionH>
                <wp:positionV relativeFrom="paragraph">
                  <wp:posOffset>74930</wp:posOffset>
                </wp:positionV>
                <wp:extent cx="0" cy="6877050"/>
                <wp:effectExtent l="0" t="0" r="19050" b="19050"/>
                <wp:wrapNone/>
                <wp:docPr id="2060" name="Straight Connector 2060"/>
                <wp:cNvGraphicFramePr/>
                <a:graphic xmlns:a="http://schemas.openxmlformats.org/drawingml/2006/main">
                  <a:graphicData uri="http://schemas.microsoft.com/office/word/2010/wordprocessingShape">
                    <wps:wsp>
                      <wps:cNvCnPr/>
                      <wps:spPr>
                        <a:xfrm>
                          <a:off x="0" y="0"/>
                          <a:ext cx="0" cy="6877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137ED" id="Straight Connector 2060" o:spid="_x0000_s1026" style="position:absolute;z-index:2545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5pt,5.9pt" to="445.5pt,5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" strokecolor="#4579b8 [3044]"/>
            </w:pict>
          </mc:Fallback>
        </mc:AlternateContent>
      </w:r>
      <w:r w:rsidRPr="00FE1FB8">
        <w:rPr>
          <w:noProof/>
          <w:lang w:val="en-US"/>
        </w:rPr>
        <mc:AlternateContent>
          <mc:Choice Requires="wps">
            <w:drawing>
              <wp:anchor distT="0" distB="0" distL="114300" distR="114300" simplePos="0" relativeHeight="254509056" behindDoc="0" locked="0" layoutInCell="1" allowOverlap="1" wp14:anchorId="2DBEE81B" wp14:editId="4DFC5E85">
                <wp:simplePos x="0" y="0"/>
                <wp:positionH relativeFrom="column">
                  <wp:posOffset>2866390</wp:posOffset>
                </wp:positionH>
                <wp:positionV relativeFrom="paragraph">
                  <wp:posOffset>46355</wp:posOffset>
                </wp:positionV>
                <wp:extent cx="0" cy="6924675"/>
                <wp:effectExtent l="0" t="0" r="19050" b="28575"/>
                <wp:wrapNone/>
                <wp:docPr id="2058" name="Straight Connector 2058"/>
                <wp:cNvGraphicFramePr/>
                <a:graphic xmlns:a="http://schemas.openxmlformats.org/drawingml/2006/main">
                  <a:graphicData uri="http://schemas.microsoft.com/office/word/2010/wordprocessingShape">
                    <wps:wsp>
                      <wps:cNvCnPr/>
                      <wps:spPr>
                        <a:xfrm>
                          <a:off x="0" y="0"/>
                          <a:ext cx="0" cy="6924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CE5CD" id="Straight Connector 2058" o:spid="_x0000_s1026" style="position:absolute;z-index:25450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pt,3.65pt" to="225.7pt,5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" strokecolor="#4579b8 [3044]"/>
            </w:pict>
          </mc:Fallback>
        </mc:AlternateContent>
      </w:r>
      <w:r w:rsidRPr="00FE1FB8">
        <w:rPr>
          <w:noProof/>
          <w:lang w:val="en-US"/>
        </w:rPr>
        <mc:AlternateContent>
          <mc:Choice Requires="wps">
            <w:drawing>
              <wp:anchor distT="0" distB="0" distL="114300" distR="114300" simplePos="0" relativeHeight="254507008" behindDoc="0" locked="0" layoutInCell="1" allowOverlap="1" wp14:anchorId="58630F09" wp14:editId="732B8D80">
                <wp:simplePos x="0" y="0"/>
                <wp:positionH relativeFrom="column">
                  <wp:posOffset>1428115</wp:posOffset>
                </wp:positionH>
                <wp:positionV relativeFrom="paragraph">
                  <wp:posOffset>46355</wp:posOffset>
                </wp:positionV>
                <wp:extent cx="0" cy="6934200"/>
                <wp:effectExtent l="0" t="0" r="19050" b="19050"/>
                <wp:wrapNone/>
                <wp:docPr id="2057" name="Straight Connector 2057"/>
                <wp:cNvGraphicFramePr/>
                <a:graphic xmlns:a="http://schemas.openxmlformats.org/drawingml/2006/main">
                  <a:graphicData uri="http://schemas.microsoft.com/office/word/2010/wordprocessingShape">
                    <wps:wsp>
                      <wps:cNvCnPr/>
                      <wps:spPr>
                        <a:xfrm>
                          <a:off x="0" y="0"/>
                          <a:ext cx="0" cy="6934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A48DE3" id="Straight Connector 2057" o:spid="_x0000_s1026" style="position:absolute;z-index:2545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45pt,3.65pt" to="112.45pt,5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" strokecolor="#4579b8 [3044]"/>
            </w:pict>
          </mc:Fallback>
        </mc:AlternateContent>
      </w:r>
      <w:r w:rsidRPr="00FE1FB8">
        <w:rPr>
          <w:noProof/>
          <w:lang w:val="en-US"/>
        </w:rPr>
        <mc:AlternateContent>
          <mc:Choice Requires="wps">
            <w:drawing>
              <wp:anchor distT="0" distB="0" distL="114300" distR="114300" simplePos="0" relativeHeight="254504960" behindDoc="0" locked="0" layoutInCell="1" allowOverlap="1" wp14:anchorId="304246B4" wp14:editId="29CF8567">
                <wp:simplePos x="0" y="0"/>
                <wp:positionH relativeFrom="column">
                  <wp:posOffset>66040</wp:posOffset>
                </wp:positionH>
                <wp:positionV relativeFrom="paragraph">
                  <wp:posOffset>65405</wp:posOffset>
                </wp:positionV>
                <wp:extent cx="0" cy="6915150"/>
                <wp:effectExtent l="0" t="0" r="19050" b="19050"/>
                <wp:wrapNone/>
                <wp:docPr id="2056" name="Straight Connector 2056"/>
                <wp:cNvGraphicFramePr/>
                <a:graphic xmlns:a="http://schemas.openxmlformats.org/drawingml/2006/main">
                  <a:graphicData uri="http://schemas.microsoft.com/office/word/2010/wordprocessingShape">
                    <wps:wsp>
                      <wps:cNvCnPr/>
                      <wps:spPr>
                        <a:xfrm>
                          <a:off x="0" y="0"/>
                          <a:ext cx="0" cy="6915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95C35" id="Straight Connector 2056" o:spid="_x0000_s1026" style="position:absolute;z-index:2545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5.15pt" to="5.2pt,5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" strokecolor="#4579b8 [3044]"/>
            </w:pict>
          </mc:Fallback>
        </mc:AlternateContent>
      </w:r>
    </w:p>
    <w:p w14:paraId="63DB4E10" w14:textId="3734B8E2" w:rsidR="005A4942" w:rsidRDefault="00B865AF" w:rsidP="00B975BF">
      <w:r w:rsidRPr="00A10EBD">
        <w:rPr>
          <w:noProof/>
          <w:lang w:val="en-US"/>
        </w:rPr>
        <mc:AlternateContent>
          <mc:Choice Requires="wps">
            <w:drawing>
              <wp:anchor distT="0" distB="0" distL="114300" distR="114300" simplePos="0" relativeHeight="254481408" behindDoc="0" locked="0" layoutInCell="1" allowOverlap="1" wp14:anchorId="5D508FEB" wp14:editId="3DDDEF7A">
                <wp:simplePos x="0" y="0"/>
                <wp:positionH relativeFrom="margin">
                  <wp:posOffset>1428750</wp:posOffset>
                </wp:positionH>
                <wp:positionV relativeFrom="paragraph">
                  <wp:posOffset>138430</wp:posOffset>
                </wp:positionV>
                <wp:extent cx="3143250" cy="0"/>
                <wp:effectExtent l="0" t="76200" r="19050" b="95250"/>
                <wp:wrapNone/>
                <wp:docPr id="2030" name="Straight Arrow Connector 2030"/>
                <wp:cNvGraphicFramePr/>
                <a:graphic xmlns:a="http://schemas.openxmlformats.org/drawingml/2006/main">
                  <a:graphicData uri="http://schemas.microsoft.com/office/word/2010/wordprocessingShape">
                    <wps:wsp>
                      <wps:cNvCnPr/>
                      <wps:spPr>
                        <a:xfrm flipV="1">
                          <a:off x="0" y="0"/>
                          <a:ext cx="3143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36D14" id="Straight Arrow Connector 2030" o:spid="_x0000_s1026" type="#_x0000_t32" style="position:absolute;margin-left:112.5pt;margin-top:10.9pt;width:247.5pt;height:0;flip:y;z-index:25448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" strokecolor="#4579b8 [3044]">
                <v:stroke endarrow="block"/>
                <w10:wrap anchorx="margin"/>
              </v:shape>
            </w:pict>
          </mc:Fallback>
        </mc:AlternateContent>
      </w:r>
    </w:p>
    <w:p w14:paraId="0DFE82E8" w14:textId="44C0E597" w:rsidR="005A4942" w:rsidRDefault="005A4942" w:rsidP="00B975BF"/>
    <w:p w14:paraId="3F4B5233" w14:textId="787A8F8D" w:rsidR="005A4942" w:rsidRDefault="00B865AF" w:rsidP="00B975BF">
      <w:r w:rsidRPr="00A10EBD">
        <w:rPr>
          <w:noProof/>
          <w:lang w:val="en-US"/>
        </w:rPr>
        <mc:AlternateContent>
          <mc:Choice Requires="wps">
            <w:drawing>
              <wp:anchor distT="0" distB="0" distL="114300" distR="114300" simplePos="0" relativeHeight="254517248" behindDoc="0" locked="0" layoutInCell="1" allowOverlap="1" wp14:anchorId="208018BB" wp14:editId="3A688673">
                <wp:simplePos x="0" y="0"/>
                <wp:positionH relativeFrom="column">
                  <wp:posOffset>380365</wp:posOffset>
                </wp:positionH>
                <wp:positionV relativeFrom="paragraph">
                  <wp:posOffset>50165</wp:posOffset>
                </wp:positionV>
                <wp:extent cx="2105025" cy="1266825"/>
                <wp:effectExtent l="0" t="0" r="28575" b="28575"/>
                <wp:wrapNone/>
                <wp:docPr id="2062" name="Diamond 2062"/>
                <wp:cNvGraphicFramePr/>
                <a:graphic xmlns:a="http://schemas.openxmlformats.org/drawingml/2006/main">
                  <a:graphicData uri="http://schemas.microsoft.com/office/word/2010/wordprocessingShape">
                    <wps:wsp>
                      <wps:cNvSpPr/>
                      <wps:spPr>
                        <a:xfrm>
                          <a:off x="0" y="0"/>
                          <a:ext cx="2105025" cy="1266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360AF5D" w14:textId="3B40567E" w:rsidR="00944514" w:rsidRPr="000153DC" w:rsidRDefault="00944514" w:rsidP="00B865AF">
                            <w:pPr>
                              <w:jc w:val="center"/>
                            </w:pPr>
                            <w:r>
                              <w:t>If session ID is enabled for +KTCPSND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018BB" id="Diamond 2062" o:spid="_x0000_s2060" type="#_x0000_t4" style="position:absolute;margin-left:29.95pt;margin-top:3.95pt;width:165.75pt;height:99.75pt;z-index:2545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" fillcolor="white [3201]" strokecolor="#4f81bd [3204]" strokeweight="1pt">
                <v:textbox>
                  <w:txbxContent>
                    <w:p w14:paraId="1360AF5D" w14:textId="3B40567E" w:rsidR="00944514" w:rsidRPr="000153DC" w:rsidRDefault="00944514" w:rsidP="00B865AF">
                      <w:pPr>
                        <w:jc w:val="center"/>
                      </w:pPr>
                      <w:r>
                        <w:t>If session ID is enabled for +KTCPSND</w:t>
                      </w:r>
                    </w:p>
                  </w:txbxContent>
                </v:textbox>
              </v:shape>
            </w:pict>
          </mc:Fallback>
        </mc:AlternateContent>
      </w:r>
    </w:p>
    <w:p w14:paraId="3E2A4496" w14:textId="6B6BEED9" w:rsidR="005A4942" w:rsidRDefault="00C52B41" w:rsidP="00B975BF">
      <w:r w:rsidRPr="008702EF">
        <w:rPr>
          <w:noProof/>
          <w:lang w:val="en-US"/>
        </w:rPr>
        <mc:AlternateContent>
          <mc:Choice Requires="wps">
            <w:drawing>
              <wp:anchor distT="0" distB="0" distL="114300" distR="114300" simplePos="0" relativeHeight="254519296" behindDoc="0" locked="0" layoutInCell="1" allowOverlap="1" wp14:anchorId="18E392A4" wp14:editId="09502CE7">
                <wp:simplePos x="0" y="0"/>
                <wp:positionH relativeFrom="margin">
                  <wp:posOffset>2971800</wp:posOffset>
                </wp:positionH>
                <wp:positionV relativeFrom="paragraph">
                  <wp:posOffset>6985</wp:posOffset>
                </wp:positionV>
                <wp:extent cx="2333625" cy="952500"/>
                <wp:effectExtent l="0" t="0" r="28575" b="19050"/>
                <wp:wrapNone/>
                <wp:docPr id="2064" name="Flowchart: Process 2064"/>
                <wp:cNvGraphicFramePr/>
                <a:graphic xmlns:a="http://schemas.openxmlformats.org/drawingml/2006/main">
                  <a:graphicData uri="http://schemas.microsoft.com/office/word/2010/wordprocessingShape">
                    <wps:wsp>
                      <wps:cNvSpPr/>
                      <wps:spPr>
                        <a:xfrm>
                          <a:off x="0" y="0"/>
                          <a:ext cx="2333625" cy="95250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C65DCB6" w14:textId="57B8B914" w:rsidR="00944514" w:rsidRDefault="00944514" w:rsidP="00B5510D">
                            <w:pPr>
                              <w:jc w:val="center"/>
                            </w:pPr>
                            <w:r>
                              <w:t>Call the function to create a FD monitor obj defined in +KTCPSND handler and will work as +KTCPSND AT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392A4" id="Flowchart: Process 2064" o:spid="_x0000_s2061" type="#_x0000_t109" style="position:absolute;margin-left:234pt;margin-top:.55pt;width:183.75pt;height:75pt;z-index:25451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" fillcolor="white [3201]" strokecolor="#4f81bd [3204]" strokeweight="1pt">
                <v:textbox>
                  <w:txbxContent>
                    <w:p w14:paraId="1C65DCB6" w14:textId="57B8B914" w:rsidR="00944514" w:rsidRDefault="00944514" w:rsidP="00B5510D">
                      <w:pPr>
                        <w:jc w:val="center"/>
                      </w:pPr>
                      <w:r>
                        <w:t>Call the function to create a FD monitor obj defined in +KTCPSND handler and will work as +KTCPSND AT command</w:t>
                      </w:r>
                    </w:p>
                  </w:txbxContent>
                </v:textbox>
                <w10:wrap anchorx="margin"/>
              </v:shape>
            </w:pict>
          </mc:Fallback>
        </mc:AlternateContent>
      </w:r>
    </w:p>
    <w:p w14:paraId="65E7B1B7" w14:textId="64BD8149" w:rsidR="005A4942" w:rsidRDefault="00C52B41" w:rsidP="00B975BF">
      <w:r w:rsidRPr="00A10EBD">
        <w:rPr>
          <w:noProof/>
          <w:lang w:val="en-US"/>
        </w:rPr>
        <mc:AlternateContent>
          <mc:Choice Requires="wps">
            <w:drawing>
              <wp:anchor distT="0" distB="0" distL="114300" distR="114300" simplePos="0" relativeHeight="251644916" behindDoc="0" locked="0" layoutInCell="1" allowOverlap="1" wp14:anchorId="63FC0352" wp14:editId="177C3948">
                <wp:simplePos x="0" y="0"/>
                <wp:positionH relativeFrom="column">
                  <wp:posOffset>2381250</wp:posOffset>
                </wp:positionH>
                <wp:positionV relativeFrom="paragraph">
                  <wp:posOffset>52070</wp:posOffset>
                </wp:positionV>
                <wp:extent cx="523875" cy="314325"/>
                <wp:effectExtent l="0" t="0" r="9525" b="9525"/>
                <wp:wrapNone/>
                <wp:docPr id="2066" name="Rounded Rectangle 2066"/>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4557A8" w14:textId="77777777" w:rsidR="00944514" w:rsidRPr="00B6176C" w:rsidRDefault="00944514" w:rsidP="00C52B41">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C0352" id="Rounded Rectangle 2066" o:spid="_x0000_s2062" style="position:absolute;margin-left:187.5pt;margin-top:4.1pt;width:41.25pt;height:24.75pt;z-index:2516449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" fillcolor="white [3201]" stroked="f" strokeweight="2pt">
                <v:textbox>
                  <w:txbxContent>
                    <w:p w14:paraId="484557A8" w14:textId="77777777" w:rsidR="00944514" w:rsidRPr="00B6176C" w:rsidRDefault="00944514" w:rsidP="00C52B41">
                      <w:pPr>
                        <w:jc w:val="center"/>
                      </w:pPr>
                      <w:r>
                        <w:t>Yes</w:t>
                      </w:r>
                    </w:p>
                  </w:txbxContent>
                </v:textbox>
              </v:roundrect>
            </w:pict>
          </mc:Fallback>
        </mc:AlternateContent>
      </w:r>
    </w:p>
    <w:p w14:paraId="0415C67D" w14:textId="16A2204A" w:rsidR="005A4942" w:rsidRDefault="00C52B41" w:rsidP="00B975BF">
      <w:r w:rsidRPr="00A10EBD">
        <w:rPr>
          <w:noProof/>
          <w:lang w:val="en-US"/>
        </w:rPr>
        <mc:AlternateContent>
          <mc:Choice Requires="wps">
            <w:drawing>
              <wp:anchor distT="0" distB="0" distL="114300" distR="114300" simplePos="0" relativeHeight="254521344" behindDoc="0" locked="0" layoutInCell="1" allowOverlap="1" wp14:anchorId="6C2F635E" wp14:editId="280F2904">
                <wp:simplePos x="0" y="0"/>
                <wp:positionH relativeFrom="margin">
                  <wp:posOffset>2466975</wp:posOffset>
                </wp:positionH>
                <wp:positionV relativeFrom="paragraph">
                  <wp:posOffset>120015</wp:posOffset>
                </wp:positionV>
                <wp:extent cx="514350" cy="0"/>
                <wp:effectExtent l="0" t="76200" r="19050" b="95250"/>
                <wp:wrapNone/>
                <wp:docPr id="2065" name="Straight Arrow Connector 2065"/>
                <wp:cNvGraphicFramePr/>
                <a:graphic xmlns:a="http://schemas.openxmlformats.org/drawingml/2006/main">
                  <a:graphicData uri="http://schemas.microsoft.com/office/word/2010/wordprocessingShape">
                    <wps:wsp>
                      <wps:cNvCnPr/>
                      <wps:spPr>
                        <a:xfrm>
                          <a:off x="0" y="0"/>
                          <a:ext cx="514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D3608" id="Straight Arrow Connector 2065" o:spid="_x0000_s1026" type="#_x0000_t32" style="position:absolute;margin-left:194.25pt;margin-top:9.45pt;width:40.5pt;height:0;z-index:25452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" strokecolor="#4579b8 [3044]">
                <v:stroke endarrow="block"/>
                <w10:wrap anchorx="margin"/>
              </v:shape>
            </w:pict>
          </mc:Fallback>
        </mc:AlternateContent>
      </w:r>
    </w:p>
    <w:p w14:paraId="4B099DEA" w14:textId="7BA4C3DE" w:rsidR="005A4942" w:rsidRDefault="005A4942" w:rsidP="00B975BF"/>
    <w:p w14:paraId="554FA828" w14:textId="69AC2BD5" w:rsidR="005A4942" w:rsidRDefault="005A4942" w:rsidP="00B975BF"/>
    <w:p w14:paraId="262546DE" w14:textId="7F25B57E" w:rsidR="005A4942" w:rsidRDefault="005A4942" w:rsidP="00B975BF"/>
    <w:p w14:paraId="190DE375" w14:textId="33289BA6" w:rsidR="005A4942" w:rsidRDefault="00E97318" w:rsidP="00B975BF">
      <w:r w:rsidRPr="00A10EBD">
        <w:rPr>
          <w:noProof/>
          <w:lang w:val="en-US"/>
        </w:rPr>
        <mc:AlternateContent>
          <mc:Choice Requires="wps">
            <w:drawing>
              <wp:anchor distT="0" distB="0" distL="114300" distR="114300" simplePos="0" relativeHeight="251645941" behindDoc="0" locked="0" layoutInCell="1" allowOverlap="1" wp14:anchorId="038219E1" wp14:editId="75174820">
                <wp:simplePos x="0" y="0"/>
                <wp:positionH relativeFrom="column">
                  <wp:posOffset>1333500</wp:posOffset>
                </wp:positionH>
                <wp:positionV relativeFrom="paragraph">
                  <wp:posOffset>635</wp:posOffset>
                </wp:positionV>
                <wp:extent cx="428625" cy="314325"/>
                <wp:effectExtent l="0" t="0" r="9525" b="9525"/>
                <wp:wrapNone/>
                <wp:docPr id="2063" name="Rounded Rectangle 2063"/>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AAD687" w14:textId="77777777" w:rsidR="00944514" w:rsidRPr="00B6176C" w:rsidRDefault="00944514" w:rsidP="00E97318">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219E1" id="Rounded Rectangle 2063" o:spid="_x0000_s2063" style="position:absolute;margin-left:105pt;margin-top:.05pt;width:33.75pt;height:24.75pt;z-index:2516459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" fillcolor="white [3201]" stroked="f" strokeweight="2pt">
                <v:textbox>
                  <w:txbxContent>
                    <w:p w14:paraId="06AAD687" w14:textId="77777777" w:rsidR="00944514" w:rsidRPr="00B6176C" w:rsidRDefault="00944514" w:rsidP="00E97318">
                      <w:pPr>
                        <w:jc w:val="center"/>
                      </w:pPr>
                      <w:r>
                        <w:t>No</w:t>
                      </w:r>
                    </w:p>
                  </w:txbxContent>
                </v:textbox>
              </v:roundrect>
            </w:pict>
          </mc:Fallback>
        </mc:AlternateContent>
      </w:r>
    </w:p>
    <w:p w14:paraId="1734CFFC" w14:textId="36671D8E" w:rsidR="005A4942" w:rsidRDefault="005A4942" w:rsidP="00B975BF"/>
    <w:p w14:paraId="18C41DFB" w14:textId="0840EFA5" w:rsidR="005A4942" w:rsidRDefault="00EF7F90" w:rsidP="00B975BF">
      <w:r w:rsidRPr="00A10EBD">
        <w:rPr>
          <w:noProof/>
          <w:lang w:val="en-US"/>
        </w:rPr>
        <mc:AlternateContent>
          <mc:Choice Requires="wps">
            <w:drawing>
              <wp:anchor distT="0" distB="0" distL="114300" distR="114300" simplePos="0" relativeHeight="254523392" behindDoc="0" locked="0" layoutInCell="1" allowOverlap="1" wp14:anchorId="4B94EA9E" wp14:editId="5036AB23">
                <wp:simplePos x="0" y="0"/>
                <wp:positionH relativeFrom="column">
                  <wp:posOffset>381000</wp:posOffset>
                </wp:positionH>
                <wp:positionV relativeFrom="paragraph">
                  <wp:posOffset>14605</wp:posOffset>
                </wp:positionV>
                <wp:extent cx="2105025" cy="1266825"/>
                <wp:effectExtent l="0" t="0" r="28575" b="28575"/>
                <wp:wrapNone/>
                <wp:docPr id="2067" name="Diamond 2067"/>
                <wp:cNvGraphicFramePr/>
                <a:graphic xmlns:a="http://schemas.openxmlformats.org/drawingml/2006/main">
                  <a:graphicData uri="http://schemas.microsoft.com/office/word/2010/wordprocessingShape">
                    <wps:wsp>
                      <wps:cNvSpPr/>
                      <wps:spPr>
                        <a:xfrm>
                          <a:off x="0" y="0"/>
                          <a:ext cx="2105025" cy="1266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F77D2C2" w14:textId="08D86E05" w:rsidR="00944514" w:rsidRPr="000153DC" w:rsidRDefault="00944514" w:rsidP="00EF7F90">
                            <w:pPr>
                              <w:jc w:val="center"/>
                            </w:pPr>
                            <w:r>
                              <w:t>If session ID is enabled for +KTCPRCV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4EA9E" id="Diamond 2067" o:spid="_x0000_s2064" type="#_x0000_t4" style="position:absolute;margin-left:30pt;margin-top:1.15pt;width:165.75pt;height:99.75pt;z-index:2545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" fillcolor="white [3201]" strokecolor="#4f81bd [3204]" strokeweight="1pt">
                <v:textbox>
                  <w:txbxContent>
                    <w:p w14:paraId="0F77D2C2" w14:textId="08D86E05" w:rsidR="00944514" w:rsidRPr="000153DC" w:rsidRDefault="00944514" w:rsidP="00EF7F90">
                      <w:pPr>
                        <w:jc w:val="center"/>
                      </w:pPr>
                      <w:r>
                        <w:t>If session ID is enabled for +KTCPRCV</w:t>
                      </w:r>
                    </w:p>
                  </w:txbxContent>
                </v:textbox>
              </v:shape>
            </w:pict>
          </mc:Fallback>
        </mc:AlternateContent>
      </w:r>
    </w:p>
    <w:p w14:paraId="07D5BBD8" w14:textId="4C8FFC6B" w:rsidR="005A4942" w:rsidRDefault="00EF7F90" w:rsidP="00B975BF">
      <w:r w:rsidRPr="008702EF">
        <w:rPr>
          <w:noProof/>
          <w:lang w:val="en-US"/>
        </w:rPr>
        <mc:AlternateContent>
          <mc:Choice Requires="wps">
            <w:drawing>
              <wp:anchor distT="0" distB="0" distL="114300" distR="114300" simplePos="0" relativeHeight="254525440" behindDoc="0" locked="0" layoutInCell="1" allowOverlap="1" wp14:anchorId="3DFAE243" wp14:editId="2FA0C761">
                <wp:simplePos x="0" y="0"/>
                <wp:positionH relativeFrom="margin">
                  <wp:posOffset>2981325</wp:posOffset>
                </wp:positionH>
                <wp:positionV relativeFrom="paragraph">
                  <wp:posOffset>24765</wp:posOffset>
                </wp:positionV>
                <wp:extent cx="2333625" cy="952500"/>
                <wp:effectExtent l="0" t="0" r="28575" b="19050"/>
                <wp:wrapNone/>
                <wp:docPr id="2068" name="Flowchart: Process 2068"/>
                <wp:cNvGraphicFramePr/>
                <a:graphic xmlns:a="http://schemas.openxmlformats.org/drawingml/2006/main">
                  <a:graphicData uri="http://schemas.microsoft.com/office/word/2010/wordprocessingShape">
                    <wps:wsp>
                      <wps:cNvSpPr/>
                      <wps:spPr>
                        <a:xfrm>
                          <a:off x="0" y="0"/>
                          <a:ext cx="2333625" cy="95250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5191FC4" w14:textId="345EBE3D" w:rsidR="00944514" w:rsidRDefault="00944514" w:rsidP="00EF7F90">
                            <w:pPr>
                              <w:jc w:val="center"/>
                            </w:pPr>
                            <w:r>
                              <w:t>Call the function to create a FD monitor obj defined in +KTCPRCV handler and will work as +KTCPRCV AT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AE243" id="Flowchart: Process 2068" o:spid="_x0000_s2065" type="#_x0000_t109" style="position:absolute;margin-left:234.75pt;margin-top:1.95pt;width:183.75pt;height:75pt;z-index:25452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" fillcolor="white [3201]" strokecolor="#4f81bd [3204]" strokeweight="1pt">
                <v:textbox>
                  <w:txbxContent>
                    <w:p w14:paraId="15191FC4" w14:textId="345EBE3D" w:rsidR="00944514" w:rsidRDefault="00944514" w:rsidP="00EF7F90">
                      <w:pPr>
                        <w:jc w:val="center"/>
                      </w:pPr>
                      <w:r>
                        <w:t>Call the function to create a FD monitor obj defined in +KTCPRCV handler and will work as +KTCPRCV AT command</w:t>
                      </w:r>
                    </w:p>
                  </w:txbxContent>
                </v:textbox>
                <w10:wrap anchorx="margin"/>
              </v:shape>
            </w:pict>
          </mc:Fallback>
        </mc:AlternateContent>
      </w:r>
    </w:p>
    <w:p w14:paraId="446A4DA2" w14:textId="4AD384F7" w:rsidR="005A4942" w:rsidRDefault="00EF7F90" w:rsidP="00B975BF">
      <w:r w:rsidRPr="00A10EBD">
        <w:rPr>
          <w:noProof/>
          <w:lang w:val="en-US"/>
        </w:rPr>
        <mc:AlternateContent>
          <mc:Choice Requires="wps">
            <w:drawing>
              <wp:anchor distT="0" distB="0" distL="114300" distR="114300" simplePos="0" relativeHeight="251643891" behindDoc="0" locked="0" layoutInCell="1" allowOverlap="1" wp14:anchorId="344036B6" wp14:editId="621ECCE5">
                <wp:simplePos x="0" y="0"/>
                <wp:positionH relativeFrom="margin">
                  <wp:align>center</wp:align>
                </wp:positionH>
                <wp:positionV relativeFrom="paragraph">
                  <wp:posOffset>9525</wp:posOffset>
                </wp:positionV>
                <wp:extent cx="523875" cy="314325"/>
                <wp:effectExtent l="0" t="0" r="9525" b="9525"/>
                <wp:wrapNone/>
                <wp:docPr id="2070" name="Rounded Rectangle 207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A830EC" w14:textId="77777777" w:rsidR="00944514" w:rsidRPr="00B6176C" w:rsidRDefault="00944514" w:rsidP="00EF7F90">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036B6" id="Rounded Rectangle 2070" o:spid="_x0000_s2066" style="position:absolute;margin-left:0;margin-top:.75pt;width:41.25pt;height:24.75pt;z-index:25164389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" fillcolor="white [3201]" stroked="f" strokeweight="2pt">
                <v:textbox>
                  <w:txbxContent>
                    <w:p w14:paraId="14A830EC" w14:textId="77777777" w:rsidR="00944514" w:rsidRPr="00B6176C" w:rsidRDefault="00944514" w:rsidP="00EF7F90">
                      <w:pPr>
                        <w:jc w:val="center"/>
                      </w:pPr>
                      <w:r>
                        <w:t>Yes</w:t>
                      </w:r>
                    </w:p>
                  </w:txbxContent>
                </v:textbox>
                <w10:wrap anchorx="margin"/>
              </v:roundrect>
            </w:pict>
          </mc:Fallback>
        </mc:AlternateContent>
      </w:r>
    </w:p>
    <w:p w14:paraId="6F14680E" w14:textId="319501BF" w:rsidR="00A10EBD" w:rsidRDefault="00EF7F90" w:rsidP="00B975BF">
      <w:r w:rsidRPr="00A10EBD">
        <w:rPr>
          <w:noProof/>
          <w:lang w:val="en-US"/>
        </w:rPr>
        <mc:AlternateContent>
          <mc:Choice Requires="wps">
            <w:drawing>
              <wp:anchor distT="0" distB="0" distL="114300" distR="114300" simplePos="0" relativeHeight="254527488" behindDoc="0" locked="0" layoutInCell="1" allowOverlap="1" wp14:anchorId="6DC7068F" wp14:editId="15F8C510">
                <wp:simplePos x="0" y="0"/>
                <wp:positionH relativeFrom="margin">
                  <wp:align>center</wp:align>
                </wp:positionH>
                <wp:positionV relativeFrom="paragraph">
                  <wp:posOffset>81915</wp:posOffset>
                </wp:positionV>
                <wp:extent cx="514350" cy="0"/>
                <wp:effectExtent l="0" t="76200" r="19050" b="95250"/>
                <wp:wrapNone/>
                <wp:docPr id="2069" name="Straight Arrow Connector 2069"/>
                <wp:cNvGraphicFramePr/>
                <a:graphic xmlns:a="http://schemas.openxmlformats.org/drawingml/2006/main">
                  <a:graphicData uri="http://schemas.microsoft.com/office/word/2010/wordprocessingShape">
                    <wps:wsp>
                      <wps:cNvCnPr/>
                      <wps:spPr>
                        <a:xfrm>
                          <a:off x="0" y="0"/>
                          <a:ext cx="514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953326" id="Straight Arrow Connector 2069" o:spid="_x0000_s1026" type="#_x0000_t32" style="position:absolute;margin-left:0;margin-top:6.45pt;width:40.5pt;height:0;z-index:25452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" strokecolor="#4579b8 [3044]">
                <v:stroke endarrow="block"/>
                <w10:wrap anchorx="margin"/>
              </v:shape>
            </w:pict>
          </mc:Fallback>
        </mc:AlternateContent>
      </w:r>
    </w:p>
    <w:p w14:paraId="6F999700" w14:textId="08CE0D05" w:rsidR="00A10EBD" w:rsidRDefault="00A10EBD" w:rsidP="00B975BF"/>
    <w:p w14:paraId="335C108D" w14:textId="5B0F4032" w:rsidR="00A10EBD" w:rsidRDefault="00A10EBD" w:rsidP="00B975BF"/>
    <w:p w14:paraId="13FB9A6E" w14:textId="50B1018B" w:rsidR="00A10EBD" w:rsidRDefault="00A10EBD" w:rsidP="00B975BF"/>
    <w:p w14:paraId="6072760E" w14:textId="73139666" w:rsidR="00A10EBD" w:rsidRDefault="00350A32" w:rsidP="00B975BF">
      <w:r w:rsidRPr="00A10EBD">
        <w:rPr>
          <w:noProof/>
          <w:lang w:val="en-US"/>
        </w:rPr>
        <mc:AlternateContent>
          <mc:Choice Requires="wps">
            <w:drawing>
              <wp:anchor distT="0" distB="0" distL="114300" distR="114300" simplePos="0" relativeHeight="251642866" behindDoc="0" locked="0" layoutInCell="1" allowOverlap="1" wp14:anchorId="5DA5858E" wp14:editId="1B1CC98D">
                <wp:simplePos x="0" y="0"/>
                <wp:positionH relativeFrom="column">
                  <wp:posOffset>1304925</wp:posOffset>
                </wp:positionH>
                <wp:positionV relativeFrom="paragraph">
                  <wp:posOffset>48260</wp:posOffset>
                </wp:positionV>
                <wp:extent cx="428625" cy="314325"/>
                <wp:effectExtent l="0" t="0" r="9525" b="9525"/>
                <wp:wrapNone/>
                <wp:docPr id="2071" name="Rounded Rectangle 2071"/>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AE3BA2E" w14:textId="77777777" w:rsidR="00944514" w:rsidRPr="00B6176C" w:rsidRDefault="00944514" w:rsidP="00350A32">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5858E" id="Rounded Rectangle 2071" o:spid="_x0000_s2067" style="position:absolute;margin-left:102.75pt;margin-top:3.8pt;width:33.75pt;height:24.75pt;z-index:2516428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" fillcolor="white [3201]" stroked="f" strokeweight="2pt">
                <v:textbox>
                  <w:txbxContent>
                    <w:p w14:paraId="6AE3BA2E" w14:textId="77777777" w:rsidR="00944514" w:rsidRPr="00B6176C" w:rsidRDefault="00944514" w:rsidP="00350A32">
                      <w:pPr>
                        <w:jc w:val="center"/>
                      </w:pPr>
                      <w:r>
                        <w:t>No</w:t>
                      </w:r>
                    </w:p>
                  </w:txbxContent>
                </v:textbox>
              </v:roundrect>
            </w:pict>
          </mc:Fallback>
        </mc:AlternateContent>
      </w:r>
    </w:p>
    <w:p w14:paraId="2B1E8C5F" w14:textId="57DA1707" w:rsidR="00A10EBD" w:rsidRDefault="00350A32" w:rsidP="00B975BF">
      <w:r w:rsidRPr="00A10EBD">
        <w:rPr>
          <w:noProof/>
          <w:lang w:val="en-US"/>
        </w:rPr>
        <mc:AlternateContent>
          <mc:Choice Requires="wps">
            <w:drawing>
              <wp:anchor distT="0" distB="0" distL="114300" distR="114300" simplePos="0" relativeHeight="254529536" behindDoc="1" locked="0" layoutInCell="1" allowOverlap="1" wp14:anchorId="6A2B8A87" wp14:editId="3C906C44">
                <wp:simplePos x="0" y="0"/>
                <wp:positionH relativeFrom="margin">
                  <wp:posOffset>85725</wp:posOffset>
                </wp:positionH>
                <wp:positionV relativeFrom="paragraph">
                  <wp:posOffset>69215</wp:posOffset>
                </wp:positionV>
                <wp:extent cx="1485900" cy="971550"/>
                <wp:effectExtent l="0" t="0" r="0" b="0"/>
                <wp:wrapNone/>
                <wp:docPr id="2072" name="Rounded Rectangle 2072"/>
                <wp:cNvGraphicFramePr/>
                <a:graphic xmlns:a="http://schemas.openxmlformats.org/drawingml/2006/main">
                  <a:graphicData uri="http://schemas.microsoft.com/office/word/2010/wordprocessingShape">
                    <wps:wsp>
                      <wps:cNvSpPr/>
                      <wps:spPr>
                        <a:xfrm>
                          <a:off x="0" y="0"/>
                          <a:ext cx="1485900"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1C4D28" w14:textId="77777777" w:rsidR="00944514" w:rsidRPr="00B6176C" w:rsidRDefault="00944514" w:rsidP="00350A32">
                            <w:r>
                              <w:t>Sends NO CARRIER as Final response</w:t>
                            </w:r>
                          </w:p>
                          <w:p w14:paraId="51C8E90C" w14:textId="77777777" w:rsidR="00944514" w:rsidRPr="00B6176C" w:rsidRDefault="00944514" w:rsidP="00350A3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2B8A87" id="Rounded Rectangle 2072" o:spid="_x0000_s2068" style="position:absolute;margin-left:6.75pt;margin-top:5.45pt;width:117pt;height:76.5pt;z-index:-2487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" fillcolor="white [3201]" stroked="f" strokeweight="2pt">
                <v:textbox>
                  <w:txbxContent>
                    <w:p w14:paraId="4D1C4D28" w14:textId="77777777" w:rsidR="00944514" w:rsidRPr="00B6176C" w:rsidRDefault="00944514" w:rsidP="00350A32">
                      <w:r>
                        <w:t>Sends NO CARRIER as Final response</w:t>
                      </w:r>
                    </w:p>
                    <w:p w14:paraId="51C8E90C" w14:textId="77777777" w:rsidR="00944514" w:rsidRPr="00B6176C" w:rsidRDefault="00944514" w:rsidP="00350A32"/>
                  </w:txbxContent>
                </v:textbox>
                <w10:wrap anchorx="margin"/>
              </v:roundrect>
            </w:pict>
          </mc:Fallback>
        </mc:AlternateContent>
      </w:r>
    </w:p>
    <w:p w14:paraId="25C60E52" w14:textId="60A9F472" w:rsidR="00A10EBD" w:rsidRDefault="00A10EBD" w:rsidP="00B975BF"/>
    <w:p w14:paraId="671CF984" w14:textId="749E9CA1" w:rsidR="00A10EBD" w:rsidRDefault="00350A32" w:rsidP="00B975BF">
      <w:r w:rsidRPr="009C61F2">
        <w:rPr>
          <w:noProof/>
          <w:lang w:val="en-US"/>
        </w:rPr>
        <mc:AlternateContent>
          <mc:Choice Requires="wps">
            <w:drawing>
              <wp:anchor distT="0" distB="0" distL="114300" distR="114300" simplePos="0" relativeHeight="254531584" behindDoc="0" locked="0" layoutInCell="1" allowOverlap="1" wp14:anchorId="2B9B79D9" wp14:editId="468E1EDC">
                <wp:simplePos x="0" y="0"/>
                <wp:positionH relativeFrom="column">
                  <wp:posOffset>66675</wp:posOffset>
                </wp:positionH>
                <wp:positionV relativeFrom="paragraph">
                  <wp:posOffset>96520</wp:posOffset>
                </wp:positionV>
                <wp:extent cx="1363980" cy="0"/>
                <wp:effectExtent l="38100" t="76200" r="0" b="95250"/>
                <wp:wrapNone/>
                <wp:docPr id="2073" name="Straight Arrow Connector 2073"/>
                <wp:cNvGraphicFramePr/>
                <a:graphic xmlns:a="http://schemas.openxmlformats.org/drawingml/2006/main">
                  <a:graphicData uri="http://schemas.microsoft.com/office/word/2010/wordprocessingShape">
                    <wps:wsp>
                      <wps:cNvCnPr/>
                      <wps:spPr>
                        <a:xfrm flipH="1">
                          <a:off x="0" y="0"/>
                          <a:ext cx="13639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8EBB7" id="Straight Arrow Connector 2073" o:spid="_x0000_s1026" type="#_x0000_t32" style="position:absolute;margin-left:5.25pt;margin-top:7.6pt;width:107.4pt;height:0;flip:x;z-index:2545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" strokecolor="#4579b8 [3044]">
                <v:stroke endarrow="block"/>
              </v:shape>
            </w:pict>
          </mc:Fallback>
        </mc:AlternateContent>
      </w:r>
    </w:p>
    <w:p w14:paraId="15A85379" w14:textId="3CFE9066" w:rsidR="00A10EBD" w:rsidRDefault="00A10EBD" w:rsidP="00B975BF"/>
    <w:p w14:paraId="0CF66E67" w14:textId="0E045914" w:rsidR="00A10EBD" w:rsidRDefault="00A10EBD" w:rsidP="00B975BF"/>
    <w:p w14:paraId="06384F60" w14:textId="5773F2AB" w:rsidR="00A10EBD" w:rsidRDefault="00A10EBD" w:rsidP="00B975BF"/>
    <w:p w14:paraId="40468694" w14:textId="404628FB" w:rsidR="00A10EBD" w:rsidRDefault="00A10EBD" w:rsidP="00B975BF"/>
    <w:p w14:paraId="5E9EF9DA" w14:textId="6644F679" w:rsidR="00A10EBD" w:rsidRDefault="00A10EBD" w:rsidP="00B975BF"/>
    <w:p w14:paraId="7EB070CC" w14:textId="7C3A297A" w:rsidR="00A10EBD" w:rsidRDefault="00A10EBD" w:rsidP="00B975BF"/>
    <w:p w14:paraId="5E56194A" w14:textId="58D46C60" w:rsidR="00A10EBD" w:rsidRDefault="00A10EBD" w:rsidP="00B975BF"/>
    <w:p w14:paraId="684E720B" w14:textId="5E572BE6" w:rsidR="00A10EBD" w:rsidRDefault="00A10EBD" w:rsidP="00B975BF"/>
    <w:p w14:paraId="513BF9D5" w14:textId="1971D3EF" w:rsidR="00A10EBD" w:rsidRDefault="00A10EBD" w:rsidP="00B975BF"/>
    <w:p w14:paraId="3EDC2A7A" w14:textId="675DE4C6" w:rsidR="00A10EBD" w:rsidRDefault="00A10EBD" w:rsidP="00B975BF"/>
    <w:p w14:paraId="6657A8D5" w14:textId="2F890F3C" w:rsidR="00A10EBD" w:rsidRDefault="00A10EBD" w:rsidP="00B975BF"/>
    <w:p w14:paraId="381A2BC4" w14:textId="5E7A99E6" w:rsidR="00A10EBD" w:rsidRDefault="00A10EBD" w:rsidP="00B975BF"/>
    <w:p w14:paraId="206EE845" w14:textId="0716BF45" w:rsidR="00A10EBD" w:rsidRDefault="00A10EBD" w:rsidP="00B975BF"/>
    <w:p w14:paraId="0EB4671A" w14:textId="3B9F6C5F" w:rsidR="00A10EBD" w:rsidRDefault="00A10EBD" w:rsidP="00B975BF"/>
    <w:p w14:paraId="06B25E49" w14:textId="12FA124F" w:rsidR="00B975BF" w:rsidRDefault="00B975BF" w:rsidP="00B975BF"/>
    <w:p w14:paraId="03D7CBCC" w14:textId="77777777" w:rsidR="00B975BF" w:rsidRPr="005135DC" w:rsidRDefault="00B975BF" w:rsidP="00B975BF">
      <w:pPr>
        <w:pStyle w:val="Heading3"/>
        <w:numPr>
          <w:ilvl w:val="2"/>
          <w:numId w:val="1"/>
        </w:numPr>
      </w:pPr>
      <w:bookmarkStart w:id="189" w:name="_Toc516684885"/>
      <w:r w:rsidRPr="00537C50">
        <w:lastRenderedPageBreak/>
        <w:t>Service Dependencies</w:t>
      </w:r>
      <w:bookmarkEnd w:id="189"/>
    </w:p>
    <w:tbl>
      <w:tblPr>
        <w:tblStyle w:val="TableGrid"/>
        <w:tblW w:w="9445" w:type="dxa"/>
        <w:tblLook w:val="04A0" w:firstRow="1" w:lastRow="0" w:firstColumn="1" w:lastColumn="0" w:noHBand="0" w:noVBand="1"/>
      </w:tblPr>
      <w:tblGrid>
        <w:gridCol w:w="1425"/>
        <w:gridCol w:w="4145"/>
        <w:gridCol w:w="3875"/>
      </w:tblGrid>
      <w:tr w:rsidR="00B975BF" w14:paraId="3F87EA73" w14:textId="77777777" w:rsidTr="00F66143">
        <w:tc>
          <w:tcPr>
            <w:tcW w:w="5570" w:type="dxa"/>
            <w:gridSpan w:val="2"/>
          </w:tcPr>
          <w:p w14:paraId="08B20A35" w14:textId="77777777" w:rsidR="00B975BF" w:rsidRDefault="00B975BF" w:rsidP="00F66143">
            <w:r w:rsidRPr="00EC6196">
              <w:rPr>
                <w:b/>
              </w:rPr>
              <w:t>Legato Services</w:t>
            </w:r>
          </w:p>
        </w:tc>
        <w:tc>
          <w:tcPr>
            <w:tcW w:w="3875" w:type="dxa"/>
          </w:tcPr>
          <w:p w14:paraId="313E5677" w14:textId="77777777" w:rsidR="00B975BF" w:rsidRDefault="00B975BF" w:rsidP="00F66143">
            <w:pPr>
              <w:rPr>
                <w:b/>
              </w:rPr>
            </w:pPr>
          </w:p>
        </w:tc>
      </w:tr>
      <w:tr w:rsidR="00460F7E" w14:paraId="4E8C80F1" w14:textId="77777777" w:rsidTr="00F66143">
        <w:tc>
          <w:tcPr>
            <w:tcW w:w="1425" w:type="dxa"/>
          </w:tcPr>
          <w:p w14:paraId="5C3A01BC" w14:textId="27FFC36F" w:rsidR="00460F7E" w:rsidRDefault="00460F7E" w:rsidP="00460F7E">
            <w:pPr>
              <w:rPr>
                <w:b/>
              </w:rPr>
            </w:pPr>
            <w:r>
              <w:t>AT Command server services</w:t>
            </w:r>
          </w:p>
        </w:tc>
        <w:tc>
          <w:tcPr>
            <w:tcW w:w="4145" w:type="dxa"/>
          </w:tcPr>
          <w:p w14:paraId="089CF61D" w14:textId="77777777" w:rsidR="00460F7E" w:rsidRDefault="00460F7E" w:rsidP="00460F7E">
            <w:r w:rsidRPr="00F64953">
              <w:t>le_atServer_Send</w:t>
            </w:r>
            <w:r>
              <w:t>Intermediate</w:t>
            </w:r>
            <w:r w:rsidRPr="00F64953">
              <w:t>Response</w:t>
            </w:r>
            <w:r w:rsidRPr="00F64953">
              <w:br/>
              <w:t>le_atServer_SendFinalResponse</w:t>
            </w:r>
            <w:r>
              <w:t xml:space="preserve"> </w:t>
            </w:r>
            <w:r>
              <w:br/>
              <w:t>le_atServer_GetCommandName</w:t>
            </w:r>
          </w:p>
          <w:p w14:paraId="38617FD6" w14:textId="089A5D47" w:rsidR="00460F7E" w:rsidRDefault="00460F7E" w:rsidP="00460F7E">
            <w:r w:rsidRPr="00D1708F">
              <w:t>le_atServer_GetDevice</w:t>
            </w:r>
          </w:p>
        </w:tc>
        <w:tc>
          <w:tcPr>
            <w:tcW w:w="3875" w:type="dxa"/>
          </w:tcPr>
          <w:p w14:paraId="03D0AED2" w14:textId="77777777" w:rsidR="00460F7E" w:rsidRDefault="00460F7E" w:rsidP="00460F7E">
            <w:r w:rsidRPr="001659BB">
              <w:t>The AT commands Server handles AT </w:t>
            </w:r>
          </w:p>
          <w:p w14:paraId="21F1A67B" w14:textId="77CF632F" w:rsidR="00460F7E" w:rsidRDefault="00460F7E" w:rsidP="00460F7E">
            <w:r w:rsidRPr="001659BB">
              <w:t>commands subscriptions on a requested serial device</w:t>
            </w:r>
            <w:r>
              <w:t>.</w:t>
            </w:r>
          </w:p>
        </w:tc>
      </w:tr>
      <w:tr w:rsidR="00460F7E" w14:paraId="007BB1B3" w14:textId="77777777" w:rsidTr="00F66143">
        <w:tc>
          <w:tcPr>
            <w:tcW w:w="1425" w:type="dxa"/>
          </w:tcPr>
          <w:p w14:paraId="7F3B8998" w14:textId="6EEA781D" w:rsidR="00460F7E" w:rsidRPr="008E2247" w:rsidRDefault="00460F7E" w:rsidP="00460F7E">
            <w:r w:rsidRPr="008E2247">
              <w:t>Linux service</w:t>
            </w:r>
          </w:p>
        </w:tc>
        <w:tc>
          <w:tcPr>
            <w:tcW w:w="4145" w:type="dxa"/>
          </w:tcPr>
          <w:p w14:paraId="37B5A858" w14:textId="77777777" w:rsidR="00460F7E" w:rsidRDefault="00460F7E" w:rsidP="00460F7E">
            <w:r>
              <w:t>read</w:t>
            </w:r>
          </w:p>
          <w:p w14:paraId="2A1A8993" w14:textId="4F07FBDA" w:rsidR="00460F7E" w:rsidRDefault="00460F7E" w:rsidP="00460F7E">
            <w:r>
              <w:t>write</w:t>
            </w:r>
          </w:p>
        </w:tc>
        <w:tc>
          <w:tcPr>
            <w:tcW w:w="3875" w:type="dxa"/>
          </w:tcPr>
          <w:p w14:paraId="571CA1E5" w14:textId="762A296F" w:rsidR="00460F7E" w:rsidRDefault="00460F7E" w:rsidP="00460F7E">
            <w:r>
              <w:t>To read and write the tcp data buffer</w:t>
            </w:r>
          </w:p>
        </w:tc>
      </w:tr>
      <w:tr w:rsidR="00460F7E" w14:paraId="3DAC6CBC" w14:textId="77777777" w:rsidTr="00F66143">
        <w:tc>
          <w:tcPr>
            <w:tcW w:w="1425" w:type="dxa"/>
          </w:tcPr>
          <w:p w14:paraId="7CD56DFD" w14:textId="75443117" w:rsidR="00460F7E" w:rsidRPr="008E2247" w:rsidRDefault="00460F7E" w:rsidP="00460F7E">
            <w:r>
              <w:t>Port Services</w:t>
            </w:r>
          </w:p>
        </w:tc>
        <w:tc>
          <w:tcPr>
            <w:tcW w:w="4145" w:type="dxa"/>
          </w:tcPr>
          <w:p w14:paraId="541C470D" w14:textId="77777777" w:rsidR="00460F7E" w:rsidRDefault="00460F7E" w:rsidP="00460F7E">
            <w:r>
              <w:t>le_port_ConnectService</w:t>
            </w:r>
          </w:p>
          <w:p w14:paraId="5BDE95C3" w14:textId="77777777" w:rsidR="00460F7E" w:rsidRDefault="00460F7E" w:rsidP="00460F7E">
            <w:r>
              <w:t>le_port_SetDataMode</w:t>
            </w:r>
            <w:r w:rsidRPr="007E52C5">
              <w:br/>
            </w:r>
            <w:r w:rsidRPr="00D3667E">
              <w:t>le_port_SetCommandMode</w:t>
            </w:r>
          </w:p>
          <w:p w14:paraId="22E987C3" w14:textId="05244418" w:rsidR="00460F7E" w:rsidRDefault="00460F7E" w:rsidP="00460F7E">
            <w:r w:rsidRPr="005D510C">
              <w:t>le_port_GetPortReference</w:t>
            </w:r>
          </w:p>
        </w:tc>
        <w:tc>
          <w:tcPr>
            <w:tcW w:w="3875" w:type="dxa"/>
          </w:tcPr>
          <w:p w14:paraId="7409F943" w14:textId="5B54EF8F" w:rsidR="00460F7E" w:rsidRDefault="00460F7E" w:rsidP="00460F7E">
            <w:r w:rsidRPr="00696630">
              <w:t>This service manages a list of serial links and link modes</w:t>
            </w:r>
          </w:p>
        </w:tc>
      </w:tr>
      <w:tr w:rsidR="00460F7E" w14:paraId="3A54ED65" w14:textId="77777777" w:rsidTr="00F66143">
        <w:tc>
          <w:tcPr>
            <w:tcW w:w="1425" w:type="dxa"/>
          </w:tcPr>
          <w:p w14:paraId="521E4D70" w14:textId="3A921567" w:rsidR="00460F7E" w:rsidRDefault="00460F7E" w:rsidP="00460F7E">
            <w:r>
              <w:t>File descriptor monitor services</w:t>
            </w:r>
          </w:p>
        </w:tc>
        <w:tc>
          <w:tcPr>
            <w:tcW w:w="4145" w:type="dxa"/>
          </w:tcPr>
          <w:p w14:paraId="114BD0EF" w14:textId="77777777" w:rsidR="00460F7E" w:rsidRDefault="00460F7E" w:rsidP="00460F7E">
            <w:r w:rsidRPr="007E52C5">
              <w:t>le_fdMonitor_Create</w:t>
            </w:r>
          </w:p>
          <w:p w14:paraId="249B235D" w14:textId="77777777" w:rsidR="00460F7E" w:rsidRDefault="00460F7E" w:rsidP="00460F7E">
            <w:r w:rsidRPr="007E52C5">
              <w:t>le_fdMonitor_Delete</w:t>
            </w:r>
            <w:r w:rsidRPr="007E52C5">
              <w:br/>
            </w:r>
            <w:r>
              <w:t>le_fdMonitor_GetContextPtr</w:t>
            </w:r>
          </w:p>
          <w:p w14:paraId="6F8D971A" w14:textId="6EA865A6" w:rsidR="00460F7E" w:rsidRDefault="00460F7E" w:rsidP="00460F7E">
            <w:r w:rsidRPr="002525FC">
              <w:t>le_fdMonitor_SetContextPtr</w:t>
            </w:r>
          </w:p>
        </w:tc>
        <w:tc>
          <w:tcPr>
            <w:tcW w:w="3875" w:type="dxa"/>
          </w:tcPr>
          <w:p w14:paraId="4D507A5B" w14:textId="77777777" w:rsidR="00460F7E" w:rsidRPr="00782EFB" w:rsidRDefault="00460F7E" w:rsidP="00460F7E">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25EAC359" w14:textId="2372C203" w:rsidR="00460F7E" w:rsidRPr="00696630" w:rsidRDefault="00460F7E" w:rsidP="00460F7E">
            <w:r w:rsidRPr="00782EFB">
              <w:t>Many components need to be notified when one or more fds are</w:t>
            </w:r>
            <w:r>
              <w:t xml:space="preserve"> </w:t>
            </w:r>
            <w:r w:rsidRPr="00782EFB">
              <w:t>ready to read from or write to, or if there's an error or hang-up.</w:t>
            </w:r>
          </w:p>
        </w:tc>
      </w:tr>
      <w:tr w:rsidR="00460F7E" w14:paraId="46F76A5D" w14:textId="77777777" w:rsidTr="00F66143">
        <w:tc>
          <w:tcPr>
            <w:tcW w:w="1425" w:type="dxa"/>
          </w:tcPr>
          <w:p w14:paraId="661479E4" w14:textId="649BD56C" w:rsidR="00460F7E" w:rsidRDefault="00460F7E" w:rsidP="00460F7E">
            <w:r>
              <w:t>Dynamic memory allocation services</w:t>
            </w:r>
          </w:p>
        </w:tc>
        <w:tc>
          <w:tcPr>
            <w:tcW w:w="4145" w:type="dxa"/>
          </w:tcPr>
          <w:p w14:paraId="4957705E" w14:textId="77777777" w:rsidR="00460F7E" w:rsidRDefault="00460F7E" w:rsidP="00460F7E">
            <w:r w:rsidRPr="00AC58B6">
              <w:t>le_mem_ForceAlloc</w:t>
            </w:r>
          </w:p>
          <w:p w14:paraId="3A9507E7" w14:textId="3A7EA1B6" w:rsidR="00460F7E" w:rsidRPr="007E52C5" w:rsidRDefault="00460F7E" w:rsidP="00460F7E">
            <w:r>
              <w:t>le_mem_Release</w:t>
            </w:r>
          </w:p>
        </w:tc>
        <w:tc>
          <w:tcPr>
            <w:tcW w:w="3875" w:type="dxa"/>
          </w:tcPr>
          <w:p w14:paraId="025D0E3A" w14:textId="270E9B9C" w:rsidR="00460F7E" w:rsidRDefault="00460F7E" w:rsidP="00460F7E">
            <w:pPr>
              <w:pBdr>
                <w:top w:val="single" w:sz="12" w:space="8" w:color="F3F3F3"/>
                <w:left w:val="single" w:sz="12" w:space="8" w:color="F3F3F3"/>
                <w:bottom w:val="single" w:sz="12" w:space="8" w:color="F3F3F3"/>
                <w:right w:val="single" w:sz="12" w:space="8" w:color="F3F3F3"/>
              </w:pBdr>
            </w:pPr>
            <w:r>
              <w:t>These services has been used to create a pool, allocating objects from pool and releasing objects back to the pool</w:t>
            </w:r>
          </w:p>
        </w:tc>
      </w:tr>
    </w:tbl>
    <w:p w14:paraId="577E67E5" w14:textId="0D46EF80" w:rsidR="00D94065" w:rsidRDefault="00D94065" w:rsidP="00D14173"/>
    <w:p w14:paraId="74CBCE2D" w14:textId="7C79A6F9" w:rsidR="00D94065" w:rsidRDefault="00D94065" w:rsidP="00D14173"/>
    <w:p w14:paraId="62079B83" w14:textId="6F2FCE1F" w:rsidR="00D94065" w:rsidRDefault="00D94065" w:rsidP="00D14173"/>
    <w:p w14:paraId="18037C11" w14:textId="0DB196F3" w:rsidR="00D94065" w:rsidRDefault="00D94065" w:rsidP="00D14173"/>
    <w:p w14:paraId="70F8924F" w14:textId="651ECA4A" w:rsidR="00D94065" w:rsidRDefault="00D94065" w:rsidP="00D14173"/>
    <w:p w14:paraId="69435F15" w14:textId="65A4A502" w:rsidR="00D94065" w:rsidRDefault="00D94065" w:rsidP="00D14173"/>
    <w:p w14:paraId="785B27E6" w14:textId="28AFDF23" w:rsidR="00D94065" w:rsidRDefault="00D94065" w:rsidP="00D14173"/>
    <w:p w14:paraId="7E101242" w14:textId="04193D20" w:rsidR="00D94065" w:rsidRDefault="00D94065" w:rsidP="00D14173"/>
    <w:p w14:paraId="574AB583" w14:textId="7505A97F" w:rsidR="00D94065" w:rsidRDefault="00D94065" w:rsidP="00D14173"/>
    <w:p w14:paraId="75446013" w14:textId="501FC2B2" w:rsidR="00D94065" w:rsidRDefault="00D94065" w:rsidP="00D14173"/>
    <w:p w14:paraId="6D7CFE41" w14:textId="1561C538" w:rsidR="00D94065" w:rsidRDefault="00D94065" w:rsidP="00D14173"/>
    <w:p w14:paraId="62D7BD33" w14:textId="4D89DEC2" w:rsidR="00D94065" w:rsidRDefault="00D94065" w:rsidP="00D14173"/>
    <w:p w14:paraId="3D339670" w14:textId="72DB8419" w:rsidR="00D94065" w:rsidRDefault="00D94065" w:rsidP="00D14173"/>
    <w:p w14:paraId="6A67A139" w14:textId="0DADC139" w:rsidR="00D94065" w:rsidRDefault="00D94065" w:rsidP="00D14173"/>
    <w:p w14:paraId="5DDA576F" w14:textId="501F6E41" w:rsidR="00D94065" w:rsidRDefault="00D94065" w:rsidP="00D14173"/>
    <w:p w14:paraId="60D5A055" w14:textId="22CDF9BF" w:rsidR="00D94065" w:rsidRDefault="00D94065" w:rsidP="00D14173"/>
    <w:p w14:paraId="186E5A1C" w14:textId="4BCB9C47" w:rsidR="00D94065" w:rsidRDefault="00D94065" w:rsidP="00D14173"/>
    <w:p w14:paraId="1358A5C2" w14:textId="77777777" w:rsidR="00D14173" w:rsidRDefault="00D14173" w:rsidP="00D14173">
      <w:pPr>
        <w:pStyle w:val="Heading2"/>
        <w:numPr>
          <w:ilvl w:val="1"/>
          <w:numId w:val="1"/>
        </w:numPr>
        <w:tabs>
          <w:tab w:val="clear" w:pos="576"/>
        </w:tabs>
        <w:ind w:left="510" w:hanging="510"/>
      </w:pPr>
      <w:bookmarkStart w:id="190" w:name="_Toc516684886"/>
      <w:r>
        <w:lastRenderedPageBreak/>
        <w:t>+XDNS command: Dynamic DNS Request</w:t>
      </w:r>
      <w:bookmarkEnd w:id="190"/>
    </w:p>
    <w:p w14:paraId="4ADBB2E8" w14:textId="77777777" w:rsidR="00D14173" w:rsidRDefault="00D14173" w:rsidP="00D14173">
      <w:pPr>
        <w:pStyle w:val="Heading3"/>
        <w:numPr>
          <w:ilvl w:val="2"/>
          <w:numId w:val="1"/>
        </w:numPr>
      </w:pPr>
      <w:bookmarkStart w:id="191" w:name="_Toc516684887"/>
      <w:r>
        <w:t>Syntax</w:t>
      </w:r>
      <w:bookmarkEnd w:id="191"/>
    </w:p>
    <w:p w14:paraId="696B474B" w14:textId="77777777" w:rsidR="00D14173" w:rsidRPr="00C3596C" w:rsidRDefault="00D14173" w:rsidP="00D14173">
      <w:pPr>
        <w:rPr>
          <w:b/>
        </w:rPr>
      </w:pPr>
      <w:r w:rsidRPr="00C3596C">
        <w:rPr>
          <w:b/>
        </w:rPr>
        <w:t>Write command</w:t>
      </w:r>
    </w:p>
    <w:p w14:paraId="539B005B" w14:textId="77777777" w:rsidR="00D14173" w:rsidRPr="00C3596C" w:rsidRDefault="00D14173" w:rsidP="00D14173">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XDNS</w:t>
      </w:r>
      <w:r w:rsidRPr="00C3596C">
        <w:rPr>
          <w:rFonts w:asciiTheme="minorHAnsi" w:eastAsiaTheme="minorEastAsia" w:hAnsiTheme="minorHAnsi" w:cs="Arial"/>
          <w:bCs/>
          <w:szCs w:val="24"/>
          <w:lang w:val="en-US" w:eastAsia="zh-CN"/>
        </w:rPr>
        <w:t>=&lt;</w:t>
      </w:r>
      <w:r>
        <w:rPr>
          <w:rFonts w:asciiTheme="minorHAnsi" w:eastAsiaTheme="minorEastAsia" w:hAnsiTheme="minorHAnsi" w:cs="Arial"/>
          <w:bCs/>
          <w:szCs w:val="24"/>
          <w:lang w:val="en-US" w:eastAsia="zh-CN"/>
        </w:rPr>
        <w:t>cid</w:t>
      </w:r>
      <w:r w:rsidRPr="00C3596C">
        <w:rPr>
          <w:rFonts w:asciiTheme="minorHAnsi" w:eastAsiaTheme="minorEastAsia" w:hAnsiTheme="minorHAnsi" w:cs="Arial"/>
          <w:bCs/>
          <w:szCs w:val="24"/>
          <w:lang w:val="en-US" w:eastAsia="zh-CN"/>
        </w:rPr>
        <w:t>&gt;</w:t>
      </w:r>
      <w:r>
        <w:rPr>
          <w:rFonts w:asciiTheme="minorHAnsi" w:eastAsiaTheme="minorEastAsia" w:hAnsiTheme="minorHAnsi" w:cs="Arial"/>
          <w:bCs/>
          <w:szCs w:val="24"/>
          <w:lang w:val="en-US" w:eastAsia="zh-CN"/>
        </w:rPr>
        <w:t>,&lt;mode&gt;</w:t>
      </w:r>
    </w:p>
    <w:p w14:paraId="7C69836A" w14:textId="77777777" w:rsidR="00D14173" w:rsidRPr="00C3596C" w:rsidRDefault="00D14173" w:rsidP="00D14173">
      <w:r w:rsidRPr="00C3596C">
        <w:t>Response:</w:t>
      </w:r>
    </w:p>
    <w:p w14:paraId="76E369F9" w14:textId="77777777" w:rsidR="00D14173" w:rsidRDefault="00D14173" w:rsidP="00D14173">
      <w:r w:rsidRPr="00C3596C">
        <w:t>OK</w:t>
      </w:r>
    </w:p>
    <w:p w14:paraId="0D656807" w14:textId="77777777" w:rsidR="00D14173" w:rsidRPr="005944AB" w:rsidRDefault="00D14173" w:rsidP="00D14173">
      <w:pPr>
        <w:pStyle w:val="TableBody"/>
        <w:rPr>
          <w:rFonts w:asciiTheme="minorHAnsi" w:hAnsiTheme="minorHAnsi"/>
          <w:color w:val="auto"/>
          <w:sz w:val="24"/>
        </w:rPr>
      </w:pPr>
      <w:r w:rsidRPr="005944AB">
        <w:rPr>
          <w:rFonts w:asciiTheme="minorHAnsi" w:hAnsiTheme="minorHAnsi"/>
          <w:color w:val="auto"/>
          <w:sz w:val="24"/>
        </w:rPr>
        <w:t>or</w:t>
      </w:r>
    </w:p>
    <w:p w14:paraId="06547DAF" w14:textId="77777777" w:rsidR="00D14173" w:rsidRPr="005944AB" w:rsidRDefault="00D14173" w:rsidP="00D14173">
      <w:pPr>
        <w:pStyle w:val="TableBody"/>
        <w:rPr>
          <w:rFonts w:asciiTheme="minorHAnsi" w:hAnsiTheme="minorHAnsi"/>
          <w:color w:val="auto"/>
          <w:sz w:val="24"/>
        </w:rPr>
      </w:pPr>
      <w:r w:rsidRPr="005944AB">
        <w:rPr>
          <w:rFonts w:asciiTheme="minorHAnsi" w:hAnsiTheme="minorHAnsi"/>
          <w:color w:val="auto"/>
          <w:sz w:val="24"/>
        </w:rPr>
        <w:t>+CME ERROR: &lt;err&gt;</w:t>
      </w:r>
    </w:p>
    <w:p w14:paraId="72664B55" w14:textId="77777777" w:rsidR="00D14173" w:rsidRPr="00C3596C" w:rsidRDefault="00D14173" w:rsidP="00D14173"/>
    <w:p w14:paraId="5964F4E3" w14:textId="77777777" w:rsidR="00D14173" w:rsidRPr="00C3596C" w:rsidRDefault="00D14173" w:rsidP="00D14173">
      <w:pPr>
        <w:rPr>
          <w:b/>
        </w:rPr>
      </w:pPr>
      <w:r>
        <w:rPr>
          <w:b/>
        </w:rPr>
        <w:t>Read</w:t>
      </w:r>
      <w:r w:rsidRPr="00C3596C">
        <w:rPr>
          <w:b/>
        </w:rPr>
        <w:t xml:space="preserve"> command</w:t>
      </w:r>
    </w:p>
    <w:p w14:paraId="11138FCB" w14:textId="77777777" w:rsidR="00D14173" w:rsidRPr="00C3596C" w:rsidRDefault="00D14173" w:rsidP="00D14173">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XDNS?</w:t>
      </w:r>
    </w:p>
    <w:p w14:paraId="368024BB" w14:textId="77777777" w:rsidR="00D14173" w:rsidRDefault="00D14173" w:rsidP="00D14173">
      <w:r w:rsidRPr="00C3596C">
        <w:t>Response:</w:t>
      </w:r>
    </w:p>
    <w:p w14:paraId="6D0DE66F" w14:textId="77777777" w:rsidR="00D14173" w:rsidRPr="005944AB" w:rsidRDefault="00D14173" w:rsidP="00D14173">
      <w:pPr>
        <w:autoSpaceDE w:val="0"/>
        <w:autoSpaceDN w:val="0"/>
        <w:adjustRightInd w:val="0"/>
        <w:rPr>
          <w:rFonts w:asciiTheme="minorHAnsi" w:eastAsiaTheme="minorEastAsia" w:hAnsiTheme="minorHAnsi" w:cs="Arial"/>
          <w:bCs/>
          <w:szCs w:val="24"/>
          <w:lang w:val="en-US" w:eastAsia="zh-CN"/>
        </w:rPr>
      </w:pPr>
      <w:r w:rsidRPr="005944AB">
        <w:rPr>
          <w:rFonts w:asciiTheme="minorHAnsi" w:eastAsiaTheme="minorEastAsia" w:hAnsiTheme="minorHAnsi" w:cs="Arial"/>
          <w:bCs/>
          <w:szCs w:val="24"/>
          <w:lang w:val="en-US" w:eastAsia="zh-CN"/>
        </w:rPr>
        <w:t>+XDNS: &lt;cid&gt;, &lt;primary DNS&gt;, &lt;secondary DNS&gt;</w:t>
      </w:r>
    </w:p>
    <w:p w14:paraId="494E1B9F" w14:textId="77777777" w:rsidR="00D14173" w:rsidRPr="005944AB" w:rsidRDefault="00D14173" w:rsidP="00D14173">
      <w:pPr>
        <w:autoSpaceDE w:val="0"/>
        <w:autoSpaceDN w:val="0"/>
        <w:adjustRightInd w:val="0"/>
        <w:rPr>
          <w:rFonts w:asciiTheme="minorHAnsi" w:eastAsiaTheme="minorEastAsia" w:hAnsiTheme="minorHAnsi" w:cs="Arial"/>
          <w:bCs/>
          <w:szCs w:val="24"/>
          <w:lang w:val="en-US" w:eastAsia="zh-CN"/>
        </w:rPr>
      </w:pPr>
      <w:r w:rsidRPr="005944AB">
        <w:rPr>
          <w:rFonts w:asciiTheme="minorHAnsi" w:eastAsiaTheme="minorEastAsia" w:hAnsiTheme="minorHAnsi" w:cs="Arial"/>
          <w:bCs/>
          <w:szCs w:val="24"/>
          <w:lang w:val="en-US" w:eastAsia="zh-CN"/>
        </w:rPr>
        <w:t>[+XDNS: &lt;cid&gt;, &lt;primary DNS&gt;, &lt;secondary DNS&gt;</w:t>
      </w:r>
    </w:p>
    <w:p w14:paraId="548680CC" w14:textId="77777777" w:rsidR="00D14173" w:rsidRPr="005944AB" w:rsidRDefault="00D14173" w:rsidP="00D14173">
      <w:pPr>
        <w:rPr>
          <w:rFonts w:asciiTheme="minorHAnsi" w:hAnsiTheme="minorHAnsi"/>
          <w:szCs w:val="24"/>
        </w:rPr>
      </w:pPr>
      <w:r w:rsidRPr="005944AB">
        <w:rPr>
          <w:rFonts w:asciiTheme="minorHAnsi" w:eastAsiaTheme="minorEastAsia" w:hAnsiTheme="minorHAnsi" w:cs="Arial"/>
          <w:bCs/>
          <w:szCs w:val="24"/>
          <w:lang w:val="en-US" w:eastAsia="zh-CN"/>
        </w:rPr>
        <w:t>[...]]</w:t>
      </w:r>
    </w:p>
    <w:p w14:paraId="4707EA60" w14:textId="77777777" w:rsidR="00D14173" w:rsidRDefault="00D14173" w:rsidP="00D14173">
      <w:r w:rsidRPr="00C3596C">
        <w:t>OK</w:t>
      </w:r>
    </w:p>
    <w:p w14:paraId="15B73DAB" w14:textId="77777777" w:rsidR="00D14173" w:rsidRPr="00C3596C" w:rsidRDefault="00D14173" w:rsidP="00D14173"/>
    <w:p w14:paraId="31C585F7" w14:textId="77777777" w:rsidR="00D14173" w:rsidRPr="00C3596C" w:rsidRDefault="00D14173" w:rsidP="00D14173">
      <w:pPr>
        <w:rPr>
          <w:b/>
        </w:rPr>
      </w:pPr>
      <w:r w:rsidRPr="00C3596C">
        <w:rPr>
          <w:b/>
        </w:rPr>
        <w:t>Test Command</w:t>
      </w:r>
    </w:p>
    <w:p w14:paraId="01B11B18" w14:textId="77777777" w:rsidR="00D14173" w:rsidRPr="00C3596C" w:rsidRDefault="00D14173" w:rsidP="00D14173">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XDNS</w:t>
      </w:r>
      <w:r w:rsidRPr="00C3596C">
        <w:rPr>
          <w:rFonts w:asciiTheme="minorHAnsi" w:eastAsiaTheme="minorEastAsia" w:hAnsiTheme="minorHAnsi" w:cs="Arial"/>
          <w:bCs/>
          <w:szCs w:val="24"/>
          <w:lang w:val="en-US" w:eastAsia="zh-CN"/>
        </w:rPr>
        <w:t>=?</w:t>
      </w:r>
    </w:p>
    <w:p w14:paraId="02690A57" w14:textId="77777777" w:rsidR="00D14173" w:rsidRPr="00C3596C" w:rsidRDefault="00D14173" w:rsidP="00D14173">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szCs w:val="24"/>
          <w:lang w:val="en-US" w:eastAsia="zh-CN"/>
        </w:rPr>
        <w:t>Response</w:t>
      </w:r>
    </w:p>
    <w:p w14:paraId="12BE5BF1" w14:textId="77777777" w:rsidR="00D14173" w:rsidRPr="00C3596C" w:rsidRDefault="00D14173" w:rsidP="00D14173">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XDNS</w:t>
      </w:r>
      <w:r w:rsidRPr="00C3596C">
        <w:rPr>
          <w:rFonts w:asciiTheme="minorHAnsi" w:eastAsiaTheme="minorEastAsia" w:hAnsiTheme="minorHAnsi" w:cs="Arial"/>
          <w:bCs/>
          <w:szCs w:val="24"/>
          <w:lang w:val="en-US" w:eastAsia="zh-CN"/>
        </w:rPr>
        <w:t xml:space="preserve">: </w:t>
      </w:r>
      <w:r w:rsidRPr="00C3596C">
        <w:rPr>
          <w:rFonts w:asciiTheme="minorHAnsi" w:eastAsiaTheme="minorEastAsia" w:hAnsiTheme="minorHAnsi" w:cs="Arial"/>
          <w:szCs w:val="24"/>
          <w:lang w:val="en-US" w:eastAsia="zh-CN"/>
        </w:rPr>
        <w:t xml:space="preserve">(list of supported </w:t>
      </w:r>
      <w:r w:rsidRPr="00C3596C">
        <w:rPr>
          <w:rFonts w:asciiTheme="minorHAnsi" w:eastAsiaTheme="minorEastAsia" w:hAnsiTheme="minorHAnsi" w:cs="Arial"/>
          <w:bCs/>
          <w:szCs w:val="24"/>
          <w:lang w:val="en-US" w:eastAsia="zh-CN"/>
        </w:rPr>
        <w:t>&lt;</w:t>
      </w:r>
      <w:r>
        <w:rPr>
          <w:rFonts w:asciiTheme="minorHAnsi" w:eastAsiaTheme="minorEastAsia" w:hAnsiTheme="minorHAnsi" w:cs="Arial"/>
          <w:bCs/>
          <w:szCs w:val="24"/>
          <w:lang w:val="en-US" w:eastAsia="zh-CN"/>
        </w:rPr>
        <w:t>cid</w:t>
      </w:r>
      <w:r w:rsidRPr="00C3596C">
        <w:rPr>
          <w:rFonts w:asciiTheme="minorHAnsi" w:eastAsiaTheme="minorEastAsia" w:hAnsiTheme="minorHAnsi" w:cs="Arial"/>
          <w:bCs/>
          <w:szCs w:val="24"/>
          <w:lang w:val="en-US" w:eastAsia="zh-CN"/>
        </w:rPr>
        <w:t>&gt;</w:t>
      </w:r>
      <w:r w:rsidRPr="00C3596C">
        <w:rPr>
          <w:rFonts w:asciiTheme="minorHAnsi" w:eastAsiaTheme="minorEastAsia" w:hAnsiTheme="minorHAnsi" w:cs="Arial"/>
          <w:szCs w:val="24"/>
          <w:lang w:val="en-US" w:eastAsia="zh-CN"/>
        </w:rPr>
        <w:t>s)</w:t>
      </w:r>
      <w:r>
        <w:rPr>
          <w:rFonts w:asciiTheme="minorHAnsi" w:eastAsiaTheme="minorEastAsia" w:hAnsiTheme="minorHAnsi" w:cs="Arial"/>
          <w:szCs w:val="24"/>
          <w:lang w:val="en-US" w:eastAsia="zh-CN"/>
        </w:rPr>
        <w:t>,</w:t>
      </w:r>
      <w:r w:rsidRPr="00BD363E">
        <w:rPr>
          <w:rFonts w:asciiTheme="minorHAnsi" w:eastAsiaTheme="minorEastAsia" w:hAnsiTheme="minorHAnsi" w:cs="Arial"/>
          <w:szCs w:val="24"/>
          <w:lang w:val="en-US" w:eastAsia="zh-CN"/>
        </w:rPr>
        <w:t xml:space="preserve"> </w:t>
      </w:r>
      <w:r w:rsidRPr="00C3596C">
        <w:rPr>
          <w:rFonts w:asciiTheme="minorHAnsi" w:eastAsiaTheme="minorEastAsia" w:hAnsiTheme="minorHAnsi" w:cs="Arial"/>
          <w:szCs w:val="24"/>
          <w:lang w:val="en-US" w:eastAsia="zh-CN"/>
        </w:rPr>
        <w:t xml:space="preserve">(list of supported </w:t>
      </w:r>
      <w:r w:rsidRPr="00C3596C">
        <w:rPr>
          <w:rFonts w:asciiTheme="minorHAnsi" w:eastAsiaTheme="minorEastAsia" w:hAnsiTheme="minorHAnsi" w:cs="Arial"/>
          <w:bCs/>
          <w:szCs w:val="24"/>
          <w:lang w:val="en-US" w:eastAsia="zh-CN"/>
        </w:rPr>
        <w:t>&lt;</w:t>
      </w:r>
      <w:r>
        <w:rPr>
          <w:rFonts w:asciiTheme="minorHAnsi" w:eastAsiaTheme="minorEastAsia" w:hAnsiTheme="minorHAnsi" w:cs="Arial"/>
          <w:bCs/>
          <w:szCs w:val="24"/>
          <w:lang w:val="en-US" w:eastAsia="zh-CN"/>
        </w:rPr>
        <w:t>mode</w:t>
      </w:r>
      <w:r w:rsidRPr="00C3596C">
        <w:rPr>
          <w:rFonts w:asciiTheme="minorHAnsi" w:eastAsiaTheme="minorEastAsia" w:hAnsiTheme="minorHAnsi" w:cs="Arial"/>
          <w:bCs/>
          <w:szCs w:val="24"/>
          <w:lang w:val="en-US" w:eastAsia="zh-CN"/>
        </w:rPr>
        <w:t>&gt;</w:t>
      </w:r>
      <w:r w:rsidRPr="00C3596C">
        <w:rPr>
          <w:rFonts w:asciiTheme="minorHAnsi" w:eastAsiaTheme="minorEastAsia" w:hAnsiTheme="minorHAnsi" w:cs="Arial"/>
          <w:szCs w:val="24"/>
          <w:lang w:val="en-US" w:eastAsia="zh-CN"/>
        </w:rPr>
        <w:t>s)</w:t>
      </w:r>
    </w:p>
    <w:p w14:paraId="2BD9D6BB" w14:textId="77777777" w:rsidR="00D14173" w:rsidRPr="00C3596C" w:rsidRDefault="00D14173" w:rsidP="00D14173">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OK</w:t>
      </w:r>
    </w:p>
    <w:p w14:paraId="5F0FA043" w14:textId="77777777" w:rsidR="00D14173" w:rsidRPr="00106FB8" w:rsidRDefault="00D14173" w:rsidP="00D14173">
      <w:pPr>
        <w:pStyle w:val="Heading3"/>
        <w:numPr>
          <w:ilvl w:val="2"/>
          <w:numId w:val="1"/>
        </w:numPr>
        <w:rPr>
          <w:rFonts w:cs="Times New Roman"/>
        </w:rPr>
      </w:pPr>
      <w:bookmarkStart w:id="192" w:name="_Toc516684888"/>
      <w:r w:rsidRPr="00106FB8">
        <w:rPr>
          <w:rFonts w:cs="Times New Roman"/>
        </w:rPr>
        <w:t>Parameters and Defined values</w:t>
      </w:r>
      <w:bookmarkEnd w:id="192"/>
    </w:p>
    <w:p w14:paraId="75841A48" w14:textId="77777777" w:rsidR="00D14173" w:rsidRPr="00106FB8" w:rsidRDefault="00D14173" w:rsidP="00D14173"/>
    <w:tbl>
      <w:tblPr>
        <w:tblStyle w:val="TableSWI"/>
        <w:tblW w:w="5264" w:type="pct"/>
        <w:tblLook w:val="01E0" w:firstRow="1" w:lastRow="1" w:firstColumn="1" w:lastColumn="1" w:noHBand="0" w:noVBand="0"/>
      </w:tblPr>
      <w:tblGrid>
        <w:gridCol w:w="1368"/>
        <w:gridCol w:w="881"/>
        <w:gridCol w:w="7438"/>
      </w:tblGrid>
      <w:tr w:rsidR="00D14173" w:rsidRPr="00215EAC" w14:paraId="2907D0D0" w14:textId="77777777" w:rsidTr="00175871">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67F1243B" w14:textId="77777777" w:rsidR="00D14173" w:rsidRPr="00106FB8" w:rsidRDefault="00D14173" w:rsidP="00175871">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14173" w:rsidRPr="00215EAC" w14:paraId="2D28D200" w14:textId="77777777" w:rsidTr="00175871">
        <w:tc>
          <w:tcPr>
            <w:tcW w:w="5000" w:type="pct"/>
            <w:gridSpan w:val="3"/>
            <w:tcBorders>
              <w:top w:val="single" w:sz="18" w:space="0" w:color="000000" w:themeColor="text1"/>
            </w:tcBorders>
          </w:tcPr>
          <w:p w14:paraId="2BE28C30" w14:textId="77777777" w:rsidR="00D14173" w:rsidRPr="00106FB8" w:rsidRDefault="00D14173" w:rsidP="00175871">
            <w:pPr>
              <w:autoSpaceDE w:val="0"/>
              <w:autoSpaceDN w:val="0"/>
              <w:adjustRightInd w:val="0"/>
              <w:rPr>
                <w:color w:val="auto"/>
              </w:rPr>
            </w:pPr>
            <w:r>
              <w:rPr>
                <w:rFonts w:asciiTheme="minorHAnsi" w:eastAsiaTheme="minorEastAsia" w:hAnsiTheme="minorHAnsi" w:cs="Arial"/>
                <w:b/>
                <w:bCs/>
                <w:szCs w:val="24"/>
                <w:lang w:val="en-US" w:eastAsia="zh-CN"/>
              </w:rPr>
              <w:t>AT+KCNXUP</w:t>
            </w:r>
            <w:r w:rsidRPr="004F7148">
              <w:rPr>
                <w:rFonts w:asciiTheme="minorHAnsi" w:eastAsiaTheme="minorEastAsia" w:hAnsiTheme="minorHAnsi" w:cs="Arial"/>
                <w:b/>
                <w:bCs/>
                <w:szCs w:val="24"/>
                <w:lang w:val="en-US" w:eastAsia="zh-CN"/>
              </w:rPr>
              <w:t>=&lt;cid&gt;,&lt;mode&gt;</w:t>
            </w:r>
          </w:p>
        </w:tc>
      </w:tr>
      <w:tr w:rsidR="00D14173" w:rsidRPr="00215EAC" w14:paraId="4DB7C3DE" w14:textId="77777777" w:rsidTr="00175871">
        <w:tc>
          <w:tcPr>
            <w:tcW w:w="890" w:type="pct"/>
            <w:tcBorders>
              <w:top w:val="single" w:sz="18" w:space="0" w:color="auto"/>
              <w:left w:val="single" w:sz="4" w:space="0" w:color="auto"/>
              <w:bottom w:val="single" w:sz="18" w:space="0" w:color="auto"/>
              <w:right w:val="single" w:sz="4" w:space="0" w:color="auto"/>
            </w:tcBorders>
            <w:shd w:val="pct30" w:color="auto" w:fill="auto"/>
          </w:tcPr>
          <w:p w14:paraId="120D0532" w14:textId="77777777" w:rsidR="00D14173" w:rsidRPr="00106FB8" w:rsidRDefault="00D14173" w:rsidP="0017587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188D15AD" w14:textId="77777777" w:rsidR="00D14173" w:rsidRPr="00106FB8" w:rsidRDefault="00D14173" w:rsidP="0017587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77853E66" w14:textId="77777777" w:rsidR="00D14173" w:rsidRPr="00106FB8" w:rsidRDefault="00D14173" w:rsidP="00175871">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14173" w:rsidRPr="00215EAC" w14:paraId="54D481B2" w14:textId="77777777" w:rsidTr="00175871">
        <w:tc>
          <w:tcPr>
            <w:tcW w:w="890" w:type="pct"/>
            <w:tcBorders>
              <w:top w:val="single" w:sz="18" w:space="0" w:color="auto"/>
              <w:bottom w:val="single" w:sz="18" w:space="0" w:color="auto"/>
            </w:tcBorders>
          </w:tcPr>
          <w:p w14:paraId="1DE1FC62" w14:textId="77777777" w:rsidR="00D14173" w:rsidRPr="00106FB8" w:rsidRDefault="00D14173" w:rsidP="00175871">
            <w:pPr>
              <w:pStyle w:val="TableBody"/>
              <w:rPr>
                <w:rFonts w:ascii="Calibri" w:eastAsia="SimSun" w:hAnsi="Calibri" w:cs="Times New Roman"/>
                <w:color w:val="auto"/>
                <w:sz w:val="24"/>
                <w:szCs w:val="20"/>
                <w:lang w:val="en-CA" w:eastAsia="en-US"/>
              </w:rPr>
            </w:pPr>
            <w:r w:rsidRPr="00106FB8">
              <w:rPr>
                <w:rFonts w:ascii="Calibri" w:eastAsia="SimSun" w:hAnsi="Calibri" w:cs="Times New Roman"/>
                <w:color w:val="auto"/>
                <w:sz w:val="24"/>
                <w:szCs w:val="20"/>
                <w:lang w:val="en-CA" w:eastAsia="en-US"/>
              </w:rPr>
              <w:t>&lt;</w:t>
            </w:r>
            <w:r>
              <w:rPr>
                <w:rFonts w:ascii="Calibri" w:eastAsia="SimSun" w:hAnsi="Calibri" w:cs="Times New Roman"/>
                <w:color w:val="auto"/>
                <w:sz w:val="24"/>
                <w:szCs w:val="20"/>
                <w:lang w:val="en-CA" w:eastAsia="en-US"/>
              </w:rPr>
              <w:t>cid</w:t>
            </w:r>
            <w:r w:rsidRPr="00106FB8">
              <w:rPr>
                <w:rFonts w:ascii="Calibri" w:eastAsia="SimSun" w:hAnsi="Calibri" w:cs="Times New Roman"/>
                <w:color w:val="auto"/>
                <w:sz w:val="24"/>
                <w:szCs w:val="20"/>
                <w:lang w:val="en-CA" w:eastAsia="en-US"/>
              </w:rPr>
              <w:t>&gt;</w:t>
            </w:r>
          </w:p>
        </w:tc>
        <w:tc>
          <w:tcPr>
            <w:tcW w:w="1588" w:type="pct"/>
          </w:tcPr>
          <w:p w14:paraId="019C0230" w14:textId="77777777" w:rsidR="00D14173" w:rsidRPr="00D14173" w:rsidRDefault="00D14173" w:rsidP="00175871">
            <w:pPr>
              <w:pStyle w:val="TableBody"/>
              <w:jc w:val="center"/>
              <w:rPr>
                <w:rFonts w:ascii="Calibri" w:eastAsia="SimSun" w:hAnsi="Calibri" w:cs="Times New Roman"/>
                <w:color w:val="auto"/>
                <w:sz w:val="24"/>
                <w:szCs w:val="20"/>
                <w:lang w:val="en-CA" w:eastAsia="en-US"/>
              </w:rPr>
            </w:pPr>
            <w:r w:rsidRPr="00D14173">
              <w:rPr>
                <w:rFonts w:ascii="Calibri" w:eastAsia="SimSun" w:hAnsi="Calibri" w:cs="Times New Roman"/>
                <w:color w:val="auto"/>
                <w:sz w:val="24"/>
                <w:szCs w:val="20"/>
                <w:lang w:val="en-CA" w:eastAsia="en-US"/>
              </w:rPr>
              <w:t>1-5</w:t>
            </w:r>
          </w:p>
        </w:tc>
        <w:tc>
          <w:tcPr>
            <w:tcW w:w="2522" w:type="pct"/>
          </w:tcPr>
          <w:p w14:paraId="590CA2F5" w14:textId="77777777" w:rsidR="00D14173" w:rsidRPr="00D14173" w:rsidRDefault="00D14173" w:rsidP="00175871">
            <w:pPr>
              <w:pStyle w:val="TableBody"/>
              <w:rPr>
                <w:rFonts w:ascii="Calibri" w:eastAsia="SimSun" w:hAnsi="Calibri" w:cs="Times New Roman"/>
                <w:color w:val="auto"/>
                <w:sz w:val="24"/>
                <w:szCs w:val="20"/>
                <w:lang w:val="en-CA" w:eastAsia="en-US"/>
              </w:rPr>
            </w:pPr>
            <w:r w:rsidRPr="00D14173">
              <w:rPr>
                <w:rFonts w:ascii="Calibri" w:eastAsia="SimSun" w:hAnsi="Calibri" w:cs="Times New Roman"/>
                <w:color w:val="auto"/>
                <w:sz w:val="24"/>
                <w:szCs w:val="20"/>
                <w:lang w:val="en-CA" w:eastAsia="en-US"/>
              </w:rPr>
              <w:t>Context ID</w:t>
            </w:r>
          </w:p>
        </w:tc>
      </w:tr>
      <w:tr w:rsidR="00D14173" w:rsidRPr="00215EAC" w14:paraId="40972174" w14:textId="77777777" w:rsidTr="00175871">
        <w:tc>
          <w:tcPr>
            <w:tcW w:w="890" w:type="pct"/>
            <w:tcBorders>
              <w:top w:val="single" w:sz="18" w:space="0" w:color="auto"/>
              <w:bottom w:val="single" w:sz="18" w:space="0" w:color="auto"/>
            </w:tcBorders>
          </w:tcPr>
          <w:p w14:paraId="77807628" w14:textId="77777777" w:rsidR="00D14173" w:rsidRPr="000138C0" w:rsidRDefault="00D14173" w:rsidP="00175871">
            <w:pPr>
              <w:pStyle w:val="TableBody"/>
              <w:rPr>
                <w:rFonts w:asciiTheme="minorHAnsi" w:eastAsia="SimSun" w:hAnsiTheme="minorHAnsi" w:cs="Times New Roman"/>
                <w:color w:val="auto"/>
                <w:sz w:val="24"/>
                <w:lang w:val="en-CA" w:eastAsia="en-US"/>
              </w:rPr>
            </w:pPr>
            <w:r w:rsidRPr="000138C0">
              <w:rPr>
                <w:rFonts w:asciiTheme="minorHAnsi" w:eastAsiaTheme="minorEastAsia" w:hAnsiTheme="minorHAnsi"/>
                <w:bCs/>
                <w:color w:val="auto"/>
                <w:sz w:val="24"/>
                <w:lang w:eastAsia="zh-CN"/>
              </w:rPr>
              <w:t>&lt;mode&gt;</w:t>
            </w:r>
          </w:p>
        </w:tc>
        <w:tc>
          <w:tcPr>
            <w:tcW w:w="1588" w:type="pct"/>
          </w:tcPr>
          <w:p w14:paraId="1641DD56" w14:textId="77777777" w:rsidR="00D14173" w:rsidRPr="000138C0" w:rsidRDefault="00D14173" w:rsidP="00175871">
            <w:pPr>
              <w:pStyle w:val="TableBody"/>
              <w:jc w:val="center"/>
              <w:rPr>
                <w:rFonts w:asciiTheme="minorHAnsi" w:eastAsia="SimSun" w:hAnsiTheme="minorHAnsi" w:cs="Times New Roman"/>
                <w:color w:val="auto"/>
                <w:sz w:val="24"/>
                <w:lang w:val="en-CA" w:eastAsia="en-US"/>
              </w:rPr>
            </w:pPr>
            <w:r w:rsidRPr="000138C0">
              <w:rPr>
                <w:rFonts w:asciiTheme="minorHAnsi" w:eastAsia="SimSun" w:hAnsiTheme="minorHAnsi" w:cs="Times New Roman"/>
                <w:color w:val="auto"/>
                <w:sz w:val="24"/>
                <w:lang w:val="en-CA" w:eastAsia="en-US"/>
              </w:rPr>
              <w:t>0-3</w:t>
            </w:r>
          </w:p>
        </w:tc>
        <w:tc>
          <w:tcPr>
            <w:tcW w:w="2522" w:type="pct"/>
          </w:tcPr>
          <w:p w14:paraId="77D4E902" w14:textId="77777777" w:rsidR="00D14173" w:rsidRPr="000138C0" w:rsidRDefault="00D14173" w:rsidP="00175871">
            <w:pPr>
              <w:autoSpaceDE w:val="0"/>
              <w:autoSpaceDN w:val="0"/>
              <w:adjustRightInd w:val="0"/>
              <w:rPr>
                <w:rFonts w:asciiTheme="minorHAnsi" w:eastAsiaTheme="minorEastAsia" w:hAnsiTheme="minorHAnsi" w:cs="Arial"/>
                <w:color w:val="auto"/>
                <w:szCs w:val="24"/>
                <w:lang w:val="en-US" w:eastAsia="zh-CN"/>
              </w:rPr>
            </w:pPr>
            <w:r w:rsidRPr="000138C0">
              <w:rPr>
                <w:rFonts w:asciiTheme="minorHAnsi" w:eastAsiaTheme="minorEastAsia" w:hAnsiTheme="minorHAnsi" w:cs="Arial"/>
                <w:color w:val="auto"/>
                <w:szCs w:val="24"/>
                <w:lang w:val="en-US" w:eastAsia="zh-CN"/>
              </w:rPr>
              <w:t>0 Disable dynamic DNS request</w:t>
            </w:r>
          </w:p>
          <w:p w14:paraId="3DFBD77B" w14:textId="77777777" w:rsidR="00D14173" w:rsidRPr="000138C0" w:rsidRDefault="00D14173" w:rsidP="00175871">
            <w:pPr>
              <w:autoSpaceDE w:val="0"/>
              <w:autoSpaceDN w:val="0"/>
              <w:adjustRightInd w:val="0"/>
              <w:rPr>
                <w:rFonts w:asciiTheme="minorHAnsi" w:eastAsiaTheme="minorEastAsia" w:hAnsiTheme="minorHAnsi" w:cs="Arial"/>
                <w:color w:val="auto"/>
                <w:szCs w:val="24"/>
                <w:lang w:val="en-US" w:eastAsia="zh-CN"/>
              </w:rPr>
            </w:pPr>
            <w:r w:rsidRPr="000138C0">
              <w:rPr>
                <w:rFonts w:asciiTheme="minorHAnsi" w:eastAsiaTheme="minorEastAsia" w:hAnsiTheme="minorHAnsi" w:cs="Arial"/>
                <w:color w:val="auto"/>
                <w:szCs w:val="24"/>
                <w:lang w:val="en-US" w:eastAsia="zh-CN"/>
              </w:rPr>
              <w:t>1 Enable dynamic DNS request (IPv4)</w:t>
            </w:r>
          </w:p>
          <w:p w14:paraId="018656F0" w14:textId="77777777" w:rsidR="00D14173" w:rsidRPr="000138C0" w:rsidRDefault="00D14173" w:rsidP="00175871">
            <w:pPr>
              <w:autoSpaceDE w:val="0"/>
              <w:autoSpaceDN w:val="0"/>
              <w:adjustRightInd w:val="0"/>
              <w:rPr>
                <w:rFonts w:asciiTheme="minorHAnsi" w:eastAsiaTheme="minorEastAsia" w:hAnsiTheme="minorHAnsi" w:cs="Arial"/>
                <w:color w:val="auto"/>
                <w:szCs w:val="24"/>
                <w:lang w:val="en-US" w:eastAsia="zh-CN"/>
              </w:rPr>
            </w:pPr>
            <w:r w:rsidRPr="000138C0">
              <w:rPr>
                <w:rFonts w:asciiTheme="minorHAnsi" w:eastAsiaTheme="minorEastAsia" w:hAnsiTheme="minorHAnsi" w:cs="Arial"/>
                <w:color w:val="auto"/>
                <w:szCs w:val="24"/>
                <w:lang w:val="en-US" w:eastAsia="zh-CN"/>
              </w:rPr>
              <w:t>2 Enable dynamic DNS request (IPv6)</w:t>
            </w:r>
          </w:p>
          <w:p w14:paraId="19C1F315" w14:textId="77777777" w:rsidR="00D14173" w:rsidRPr="000138C0" w:rsidRDefault="00D14173" w:rsidP="00175871">
            <w:pPr>
              <w:pStyle w:val="TableBody"/>
              <w:rPr>
                <w:rFonts w:asciiTheme="minorHAnsi" w:eastAsia="SimSun" w:hAnsiTheme="minorHAnsi" w:cs="Times New Roman"/>
                <w:color w:val="auto"/>
                <w:sz w:val="24"/>
                <w:lang w:val="en-CA" w:eastAsia="en-US"/>
              </w:rPr>
            </w:pPr>
            <w:r w:rsidRPr="000138C0">
              <w:rPr>
                <w:rFonts w:asciiTheme="minorHAnsi" w:eastAsiaTheme="minorEastAsia" w:hAnsiTheme="minorHAnsi"/>
                <w:color w:val="auto"/>
                <w:sz w:val="24"/>
                <w:lang w:eastAsia="zh-CN"/>
              </w:rPr>
              <w:t>3 Enable dynamic DNS request (IPv4v6)</w:t>
            </w:r>
          </w:p>
        </w:tc>
      </w:tr>
      <w:tr w:rsidR="00D14173" w:rsidRPr="00215EAC" w14:paraId="6C261A59" w14:textId="77777777" w:rsidTr="00175871">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00EB46A9" w14:textId="77777777" w:rsidR="00D14173" w:rsidRPr="000138C0" w:rsidRDefault="00D14173" w:rsidP="00175871">
            <w:pPr>
              <w:pStyle w:val="TableBody"/>
              <w:rPr>
                <w:rFonts w:asciiTheme="minorHAnsi" w:eastAsiaTheme="minorEastAsia" w:hAnsiTheme="minorHAnsi"/>
                <w:bCs/>
                <w:sz w:val="24"/>
                <w:lang w:eastAsia="zh-CN"/>
              </w:rPr>
            </w:pPr>
            <w:r w:rsidRPr="000138C0">
              <w:rPr>
                <w:rFonts w:asciiTheme="minorHAnsi" w:eastAsiaTheme="minorEastAsia" w:hAnsiTheme="minorHAnsi"/>
                <w:bCs/>
                <w:sz w:val="24"/>
                <w:lang w:eastAsia="zh-CN"/>
              </w:rPr>
              <w:lastRenderedPageBreak/>
              <w:t>&lt;primary DNS&gt;, &lt;secondary DNS&gt;</w:t>
            </w:r>
          </w:p>
        </w:tc>
        <w:tc>
          <w:tcPr>
            <w:tcW w:w="1588" w:type="pct"/>
          </w:tcPr>
          <w:p w14:paraId="5D025F37" w14:textId="77777777" w:rsidR="00D14173" w:rsidRPr="000138C0" w:rsidRDefault="00D14173" w:rsidP="00175871">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p>
        </w:tc>
        <w:tc>
          <w:tcPr>
            <w:tcW w:w="2522" w:type="pct"/>
          </w:tcPr>
          <w:p w14:paraId="3F0BA60F"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Strings representing the DNS addresses and given as dot-separated numeric parameters (0 – 255) in the form</w:t>
            </w:r>
          </w:p>
          <w:p w14:paraId="3CEE7407"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of:</w:t>
            </w:r>
          </w:p>
          <w:p w14:paraId="22E5FD92"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a1.a2.a3.a4 for IPv4</w:t>
            </w:r>
          </w:p>
          <w:p w14:paraId="6C3D9963"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a1.a2.a3.a4.a5.a6.a7.a8.a9.a10.a11.a12.a13.a14.a15.a16 for IPv6</w:t>
            </w:r>
          </w:p>
          <w:p w14:paraId="12325285"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a1.a2.a3.a4.a5.a6.a7.a8.a9.a10.a11.a12.a13.a14.a15.a16.a17.a18.a19.a20 for IPv4v6</w:t>
            </w:r>
          </w:p>
          <w:p w14:paraId="2F946CFE" w14:textId="77777777" w:rsidR="00D14173" w:rsidRPr="000138C0" w:rsidRDefault="00D14173" w:rsidP="00175871">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sidRPr="000138C0">
              <w:rPr>
                <w:rFonts w:asciiTheme="minorHAnsi" w:eastAsiaTheme="minorEastAsia" w:hAnsiTheme="minorHAnsi" w:cs="Arial"/>
                <w:szCs w:val="24"/>
                <w:lang w:val="en-US" w:eastAsia="zh-CN"/>
              </w:rPr>
              <w:t>(here a1 to a4 represent IPV4 and a5 to a20 represent IPv6)</w:t>
            </w:r>
          </w:p>
        </w:tc>
      </w:tr>
    </w:tbl>
    <w:p w14:paraId="0CCDAC84" w14:textId="77777777" w:rsidR="00D14173" w:rsidRPr="007D2CB4" w:rsidRDefault="00D14173" w:rsidP="00D14173">
      <w:pPr>
        <w:rPr>
          <w:lang w:val="en-US"/>
        </w:rPr>
      </w:pPr>
    </w:p>
    <w:p w14:paraId="495FF1E2" w14:textId="77777777" w:rsidR="00D14173" w:rsidRDefault="00D14173" w:rsidP="00D14173">
      <w:pPr>
        <w:pStyle w:val="Heading3"/>
        <w:numPr>
          <w:ilvl w:val="2"/>
          <w:numId w:val="1"/>
        </w:numPr>
      </w:pPr>
      <w:bookmarkStart w:id="193" w:name="_Toc516684889"/>
      <w:r>
        <w:t>Examples</w:t>
      </w:r>
      <w:bookmarkEnd w:id="193"/>
    </w:p>
    <w:p w14:paraId="00CF5235" w14:textId="77777777" w:rsidR="00D14173" w:rsidRDefault="00D14173" w:rsidP="00D14173">
      <w:pPr>
        <w:rPr>
          <w:b/>
        </w:rPr>
      </w:pPr>
      <w:r w:rsidRPr="00154C36">
        <w:rPr>
          <w:b/>
        </w:rPr>
        <w:t>Write Command</w:t>
      </w:r>
    </w:p>
    <w:p w14:paraId="2C916C55" w14:textId="77777777" w:rsidR="00D14173" w:rsidRDefault="00D14173" w:rsidP="00D14173">
      <w:pPr>
        <w:autoSpaceDE w:val="0"/>
        <w:autoSpaceDN w:val="0"/>
        <w:adjustRightInd w:val="0"/>
      </w:pPr>
      <w:r>
        <w:t>1)AT+XDNS=1,1</w:t>
      </w:r>
      <w:r w:rsidRPr="00BC69E5">
        <w:tab/>
      </w:r>
      <w:r>
        <w:tab/>
      </w:r>
    </w:p>
    <w:p w14:paraId="61F5D1BE" w14:textId="77777777" w:rsidR="00D14173" w:rsidRDefault="00D14173" w:rsidP="00D14173">
      <w:pPr>
        <w:autoSpaceDE w:val="0"/>
        <w:autoSpaceDN w:val="0"/>
        <w:adjustRightInd w:val="0"/>
      </w:pPr>
      <w:r w:rsidRPr="00BC69E5">
        <w:t>OK</w:t>
      </w:r>
    </w:p>
    <w:p w14:paraId="2E7C5BB3" w14:textId="77777777" w:rsidR="00D14173" w:rsidRDefault="00D14173" w:rsidP="00D14173">
      <w:pPr>
        <w:autoSpaceDE w:val="0"/>
        <w:autoSpaceDN w:val="0"/>
        <w:adjustRightInd w:val="0"/>
      </w:pPr>
    </w:p>
    <w:p w14:paraId="73D6B2F2" w14:textId="77777777" w:rsidR="00D14173" w:rsidRPr="007A7BC8" w:rsidRDefault="00D14173" w:rsidP="00D14173">
      <w:pPr>
        <w:rPr>
          <w:rFonts w:asciiTheme="minorHAnsi" w:eastAsiaTheme="minorEastAsia" w:hAnsiTheme="minorHAnsi" w:cs="Arial"/>
          <w:b/>
          <w:bCs/>
          <w:szCs w:val="24"/>
          <w:lang w:val="en-US" w:eastAsia="zh-CN"/>
        </w:rPr>
      </w:pPr>
      <w:r>
        <w:rPr>
          <w:rFonts w:asciiTheme="minorHAnsi" w:hAnsiTheme="minorHAnsi" w:cs="Arial"/>
          <w:szCs w:val="24"/>
        </w:rPr>
        <w:t>2)</w:t>
      </w:r>
      <w:r w:rsidRPr="00094B25">
        <w:rPr>
          <w:rFonts w:asciiTheme="minorHAnsi" w:eastAsiaTheme="minorEastAsia" w:hAnsiTheme="minorHAnsi" w:cs="Arial"/>
          <w:b/>
          <w:bCs/>
          <w:szCs w:val="24"/>
          <w:lang w:val="en-US" w:eastAsia="zh-CN"/>
        </w:rPr>
        <w:t xml:space="preserve"> </w:t>
      </w:r>
      <w:r w:rsidRPr="007A7BC8">
        <w:rPr>
          <w:rFonts w:asciiTheme="minorHAnsi" w:eastAsiaTheme="minorEastAsia" w:hAnsiTheme="minorHAnsi" w:cs="Arial"/>
          <w:b/>
          <w:bCs/>
          <w:szCs w:val="24"/>
          <w:lang w:val="en-US" w:eastAsia="zh-CN"/>
        </w:rPr>
        <w:t>Preconditions:</w:t>
      </w:r>
    </w:p>
    <w:p w14:paraId="0E9BF4B7" w14:textId="77777777" w:rsidR="00D14173" w:rsidRPr="0008229B" w:rsidRDefault="00D14173" w:rsidP="00D14173">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AT+KCNXCFG=3,"GPRS","APN"</w:t>
      </w:r>
    </w:p>
    <w:p w14:paraId="1007BB45" w14:textId="77777777" w:rsidR="00D14173" w:rsidRPr="0008229B" w:rsidRDefault="00D14173" w:rsidP="00D14173">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13A7EEAE" w14:textId="77777777" w:rsidR="00D14173" w:rsidRPr="0008229B" w:rsidRDefault="00D14173" w:rsidP="00D14173">
      <w:pPr>
        <w:rPr>
          <w:rFonts w:asciiTheme="minorHAnsi" w:hAnsiTheme="minorHAnsi" w:cs="Arial"/>
          <w:szCs w:val="24"/>
        </w:rPr>
      </w:pPr>
    </w:p>
    <w:p w14:paraId="2C7C4DEC" w14:textId="77777777" w:rsidR="00D14173" w:rsidRPr="0008229B" w:rsidRDefault="00D14173" w:rsidP="00D14173">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KCNXUP</w:t>
      </w:r>
      <w:r w:rsidRPr="0008229B">
        <w:rPr>
          <w:rFonts w:asciiTheme="minorHAnsi" w:eastAsiaTheme="minorEastAsia" w:hAnsiTheme="minorHAnsi" w:cs="Arial"/>
          <w:bCs/>
          <w:szCs w:val="24"/>
          <w:lang w:val="en-US" w:eastAsia="zh-CN"/>
        </w:rPr>
        <w:t>=1</w:t>
      </w:r>
    </w:p>
    <w:p w14:paraId="37C61FDD" w14:textId="77777777" w:rsidR="00D14173" w:rsidRPr="0008229B" w:rsidRDefault="00D14173" w:rsidP="00D14173">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46C145EA" w14:textId="77777777" w:rsidR="00D14173" w:rsidRDefault="00D14173" w:rsidP="00D14173">
      <w:pPr>
        <w:rPr>
          <w:b/>
        </w:rPr>
      </w:pPr>
    </w:p>
    <w:p w14:paraId="7FA3F9AC" w14:textId="77777777" w:rsidR="00D14173" w:rsidRDefault="00D14173" w:rsidP="00D14173">
      <w:pPr>
        <w:rPr>
          <w:b/>
        </w:rPr>
      </w:pPr>
      <w:r>
        <w:rPr>
          <w:b/>
        </w:rPr>
        <w:t>Execution Step:</w:t>
      </w:r>
    </w:p>
    <w:p w14:paraId="50AE2941" w14:textId="77777777" w:rsidR="00D14173" w:rsidRDefault="00D14173" w:rsidP="00D14173">
      <w:pPr>
        <w:autoSpaceDE w:val="0"/>
        <w:autoSpaceDN w:val="0"/>
        <w:adjustRightInd w:val="0"/>
      </w:pPr>
      <w:r>
        <w:t>AT+XDNS=3,1</w:t>
      </w:r>
    </w:p>
    <w:p w14:paraId="44718080" w14:textId="77777777" w:rsidR="00D14173" w:rsidRDefault="00D14173" w:rsidP="00D14173">
      <w:pPr>
        <w:autoSpaceDE w:val="0"/>
        <w:autoSpaceDN w:val="0"/>
        <w:adjustRightInd w:val="0"/>
      </w:pPr>
      <w:r>
        <w:t>OK</w:t>
      </w:r>
    </w:p>
    <w:p w14:paraId="515B78D4" w14:textId="77777777" w:rsidR="00D14173" w:rsidRDefault="00D14173" w:rsidP="00D14173">
      <w:pPr>
        <w:autoSpaceDE w:val="0"/>
        <w:autoSpaceDN w:val="0"/>
        <w:adjustRightInd w:val="0"/>
      </w:pPr>
    </w:p>
    <w:p w14:paraId="3D373E0C" w14:textId="77777777" w:rsidR="00D14173" w:rsidRDefault="00D14173" w:rsidP="00D14173">
      <w:pPr>
        <w:autoSpaceDE w:val="0"/>
        <w:autoSpaceDN w:val="0"/>
        <w:adjustRightInd w:val="0"/>
      </w:pPr>
      <w:r>
        <w:t>3)</w:t>
      </w:r>
      <w:r w:rsidRPr="00094B25">
        <w:t xml:space="preserve"> </w:t>
      </w:r>
      <w:r>
        <w:t>AT+XDNS=5,1</w:t>
      </w:r>
    </w:p>
    <w:p w14:paraId="0B5434D2" w14:textId="77777777" w:rsidR="00D14173" w:rsidRDefault="00D14173" w:rsidP="00D14173">
      <w:pPr>
        <w:autoSpaceDE w:val="0"/>
        <w:autoSpaceDN w:val="0"/>
        <w:adjustRightInd w:val="0"/>
      </w:pPr>
      <w:r>
        <w:rPr>
          <w:rFonts w:asciiTheme="minorHAnsi" w:hAnsiTheme="minorHAnsi" w:cs="Arial"/>
          <w:szCs w:val="24"/>
        </w:rPr>
        <w:t>ERROR</w:t>
      </w:r>
      <w:r w:rsidRPr="002A3D87">
        <w:rPr>
          <w:rFonts w:asciiTheme="minorHAnsi" w:hAnsiTheme="minorHAnsi" w:cs="Arial"/>
          <w:szCs w:val="24"/>
        </w:rPr>
        <w:br/>
      </w:r>
    </w:p>
    <w:p w14:paraId="387B0354" w14:textId="77777777" w:rsidR="00D14173" w:rsidRPr="00154C36" w:rsidRDefault="00D14173" w:rsidP="00D14173">
      <w:pPr>
        <w:rPr>
          <w:b/>
        </w:rPr>
      </w:pPr>
      <w:r>
        <w:rPr>
          <w:b/>
        </w:rPr>
        <w:t>Read</w:t>
      </w:r>
      <w:r w:rsidRPr="00154C36">
        <w:rPr>
          <w:b/>
        </w:rPr>
        <w:t xml:space="preserve"> Command</w:t>
      </w:r>
    </w:p>
    <w:p w14:paraId="623B7957" w14:textId="77777777" w:rsidR="00D14173" w:rsidRPr="00BC69E5" w:rsidRDefault="00D14173" w:rsidP="00D14173">
      <w:pPr>
        <w:autoSpaceDE w:val="0"/>
        <w:autoSpaceDN w:val="0"/>
        <w:adjustRightInd w:val="0"/>
      </w:pPr>
      <w:r>
        <w:t>AT+XDNS</w:t>
      </w:r>
      <w:r w:rsidRPr="00BC69E5">
        <w:t>?</w:t>
      </w:r>
    </w:p>
    <w:p w14:paraId="1EAAF7EB" w14:textId="77777777" w:rsidR="00D14173" w:rsidRPr="003D5654" w:rsidRDefault="00D14173" w:rsidP="00D14173">
      <w:pPr>
        <w:autoSpaceDE w:val="0"/>
        <w:autoSpaceDN w:val="0"/>
        <w:adjustRightInd w:val="0"/>
        <w:rPr>
          <w:rFonts w:asciiTheme="minorHAnsi" w:hAnsiTheme="minorHAnsi" w:cs="Arial"/>
          <w:color w:val="222222"/>
          <w:szCs w:val="24"/>
        </w:rPr>
      </w:pPr>
      <w:r w:rsidRPr="003D5654">
        <w:rPr>
          <w:rFonts w:asciiTheme="minorHAnsi" w:hAnsiTheme="minorHAnsi" w:cs="Arial"/>
          <w:color w:val="222222"/>
          <w:szCs w:val="24"/>
        </w:rPr>
        <w:t>+XDNS: 1,"0.0.0.0","0.0.0.0"</w:t>
      </w:r>
      <w:r w:rsidRPr="003D5654">
        <w:rPr>
          <w:rFonts w:asciiTheme="minorHAnsi" w:hAnsiTheme="minorHAnsi" w:cs="Arial"/>
          <w:color w:val="222222"/>
          <w:szCs w:val="24"/>
        </w:rPr>
        <w:br/>
        <w:t>+XDNS: 3,"203.145.160.5","59.144.144.46"</w:t>
      </w:r>
    </w:p>
    <w:p w14:paraId="1FF5A8C5" w14:textId="77777777" w:rsidR="00D14173" w:rsidRPr="003D5654" w:rsidRDefault="00D14173" w:rsidP="00D14173">
      <w:pPr>
        <w:autoSpaceDE w:val="0"/>
        <w:autoSpaceDN w:val="0"/>
        <w:adjustRightInd w:val="0"/>
        <w:rPr>
          <w:rFonts w:asciiTheme="minorHAnsi" w:hAnsiTheme="minorHAnsi" w:cs="Arial"/>
          <w:color w:val="222222"/>
          <w:szCs w:val="24"/>
        </w:rPr>
      </w:pPr>
      <w:r w:rsidRPr="003D5654">
        <w:rPr>
          <w:rFonts w:asciiTheme="minorHAnsi" w:hAnsiTheme="minorHAnsi" w:cs="Arial"/>
          <w:color w:val="222222"/>
          <w:szCs w:val="24"/>
        </w:rPr>
        <w:t>OK</w:t>
      </w:r>
    </w:p>
    <w:p w14:paraId="2E586276" w14:textId="77777777" w:rsidR="00D14173" w:rsidRPr="002C4C45" w:rsidRDefault="00D14173" w:rsidP="00D14173">
      <w:pPr>
        <w:autoSpaceDE w:val="0"/>
        <w:autoSpaceDN w:val="0"/>
        <w:adjustRightInd w:val="0"/>
      </w:pPr>
    </w:p>
    <w:p w14:paraId="0FC61AFE" w14:textId="77777777" w:rsidR="00D14173" w:rsidRPr="00154C36" w:rsidRDefault="00D14173" w:rsidP="00D14173">
      <w:pPr>
        <w:rPr>
          <w:b/>
        </w:rPr>
      </w:pPr>
      <w:r w:rsidRPr="00154C36">
        <w:rPr>
          <w:b/>
        </w:rPr>
        <w:t>Test Command</w:t>
      </w:r>
    </w:p>
    <w:p w14:paraId="3E0638BF" w14:textId="77777777" w:rsidR="00D14173" w:rsidRPr="00BC69E5" w:rsidRDefault="00D14173" w:rsidP="00D14173">
      <w:pPr>
        <w:autoSpaceDE w:val="0"/>
        <w:autoSpaceDN w:val="0"/>
        <w:adjustRightInd w:val="0"/>
      </w:pPr>
      <w:r>
        <w:t>AT+XDNS</w:t>
      </w:r>
      <w:r w:rsidRPr="00BC69E5">
        <w:t>=?</w:t>
      </w:r>
    </w:p>
    <w:p w14:paraId="2C0400EC" w14:textId="08EF6CED" w:rsidR="00D14173" w:rsidRDefault="00D14173" w:rsidP="00D14173">
      <w:pPr>
        <w:autoSpaceDE w:val="0"/>
        <w:autoSpaceDN w:val="0"/>
        <w:adjustRightInd w:val="0"/>
      </w:pPr>
      <w:r w:rsidRPr="00D14173">
        <w:t>+XDNS:(1-5),(0-3)</w:t>
      </w:r>
    </w:p>
    <w:p w14:paraId="43348489" w14:textId="77777777" w:rsidR="00D14173" w:rsidRPr="00614C95" w:rsidRDefault="00D14173" w:rsidP="00D14173">
      <w:pPr>
        <w:autoSpaceDE w:val="0"/>
        <w:autoSpaceDN w:val="0"/>
        <w:adjustRightInd w:val="0"/>
      </w:pPr>
    </w:p>
    <w:p w14:paraId="3776D076" w14:textId="77777777" w:rsidR="00D14173" w:rsidRPr="00EF2CD4" w:rsidRDefault="00D14173" w:rsidP="00D14173">
      <w:pPr>
        <w:pStyle w:val="Heading3"/>
        <w:numPr>
          <w:ilvl w:val="2"/>
          <w:numId w:val="1"/>
        </w:numPr>
      </w:pPr>
      <w:bookmarkStart w:id="194" w:name="_Toc516684890"/>
      <w:r w:rsidRPr="00215EAC">
        <w:rPr>
          <w:rFonts w:ascii="Arial" w:hAnsi="Arial" w:cs="Arial"/>
          <w:noProof/>
          <w:lang w:val="en-US"/>
        </w:rPr>
        <w:lastRenderedPageBreak/>
        <mc:AlternateContent>
          <mc:Choice Requires="wps">
            <w:drawing>
              <wp:anchor distT="0" distB="0" distL="114300" distR="114300" simplePos="0" relativeHeight="254181376" behindDoc="0" locked="0" layoutInCell="1" allowOverlap="1" wp14:anchorId="68FA59DD" wp14:editId="67566121">
                <wp:simplePos x="0" y="0"/>
                <wp:positionH relativeFrom="page">
                  <wp:posOffset>6934200</wp:posOffset>
                </wp:positionH>
                <wp:positionV relativeFrom="paragraph">
                  <wp:posOffset>242570</wp:posOffset>
                </wp:positionV>
                <wp:extent cx="731520" cy="640080"/>
                <wp:effectExtent l="0" t="0" r="11430" b="26670"/>
                <wp:wrapNone/>
                <wp:docPr id="1892" name="Rectangle 189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C2EFFA6" w14:textId="77777777" w:rsidR="00944514" w:rsidRDefault="00944514" w:rsidP="00D1417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A59DD" id="Rectangle 1892" o:spid="_x0000_s2069" style="position:absolute;left:0;text-align:left;margin-left:546pt;margin-top:19.1pt;width:57.6pt;height:50.4pt;z-index:25418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" fillcolor="#8064a2 [3207]" strokecolor="#5a5a5a [2109]" strokeweight="1pt">
                <v:textbox>
                  <w:txbxContent>
                    <w:p w14:paraId="5C2EFFA6" w14:textId="77777777" w:rsidR="00944514" w:rsidRDefault="00944514" w:rsidP="00D14173">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185472" behindDoc="0" locked="0" layoutInCell="1" allowOverlap="1" wp14:anchorId="77D913C4" wp14:editId="5DD82BCE">
                <wp:simplePos x="0" y="0"/>
                <wp:positionH relativeFrom="column">
                  <wp:posOffset>3743325</wp:posOffset>
                </wp:positionH>
                <wp:positionV relativeFrom="paragraph">
                  <wp:posOffset>223520</wp:posOffset>
                </wp:positionV>
                <wp:extent cx="1047750" cy="678180"/>
                <wp:effectExtent l="0" t="0" r="19050" b="26670"/>
                <wp:wrapNone/>
                <wp:docPr id="1894" name="Rectangle 1894"/>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855060A" w14:textId="77777777" w:rsidR="00944514" w:rsidRDefault="00944514" w:rsidP="00D1417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913C4" id="Rectangle 1894" o:spid="_x0000_s2070" style="position:absolute;left:0;text-align:left;margin-left:294.75pt;margin-top:17.6pt;width:82.5pt;height:53.4pt;z-index:25418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" fillcolor="#c0504d [3205]" strokecolor="#243f60 [1604]" strokeweight="1pt">
                <v:textbox>
                  <w:txbxContent>
                    <w:p w14:paraId="6855060A" w14:textId="77777777" w:rsidR="00944514" w:rsidRDefault="00944514" w:rsidP="00D14173">
                      <w:pPr>
                        <w:jc w:val="center"/>
                      </w:pPr>
                      <w:r>
                        <w:t>Other Legato Services</w:t>
                      </w:r>
                    </w:p>
                  </w:txbxContent>
                </v:textbox>
              </v:rect>
            </w:pict>
          </mc:Fallback>
        </mc:AlternateContent>
      </w:r>
      <w:r w:rsidRPr="00EF2CD4">
        <w:t xml:space="preserve"> </w:t>
      </w:r>
      <w:r w:rsidRPr="00AD4BF8">
        <w:t>Sequence</w:t>
      </w:r>
      <w:r>
        <w:t xml:space="preserve"> Diagram</w:t>
      </w:r>
      <w:bookmarkEnd w:id="194"/>
    </w:p>
    <w:p w14:paraId="64281735" w14:textId="77777777" w:rsidR="00D14173" w:rsidRPr="00215EAC" w:rsidRDefault="00D14173" w:rsidP="00D14173">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178304" behindDoc="0" locked="0" layoutInCell="1" allowOverlap="1" wp14:anchorId="4915635D" wp14:editId="5491C558">
                <wp:simplePos x="0" y="0"/>
                <wp:positionH relativeFrom="margin">
                  <wp:posOffset>-635</wp:posOffset>
                </wp:positionH>
                <wp:positionV relativeFrom="paragraph">
                  <wp:posOffset>9525</wp:posOffset>
                </wp:positionV>
                <wp:extent cx="822325" cy="640080"/>
                <wp:effectExtent l="0" t="0" r="15875" b="26670"/>
                <wp:wrapNone/>
                <wp:docPr id="1896" name="Rectangle 189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BAA79C" w14:textId="77777777" w:rsidR="00944514" w:rsidRDefault="00944514" w:rsidP="00D1417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5635D" id="Rectangle 1896" o:spid="_x0000_s2071" style="position:absolute;left:0;text-align:left;margin-left:-.05pt;margin-top:.75pt;width:64.75pt;height:50.4pt;z-index:25417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BhpB38QCAAAPBgAADgAAAAAAAAAAAAAAAAAuAgAAZHJzL2Uyb0RvYy54bWxQSwECLQAU&#10;AAYACAAAACEAybuRdt8AAAAHAQAADwAAAAAAAAAAAAAAAAAeBQAAZHJzL2Rvd25yZXYueG1sUEsF&#10;BgAAAAAEAAQA8wAAACoGAAAAAA==&#10;" fillcolor="#f79646 [3209]" strokecolor="#5a5a5a [2109]" strokeweight="1pt">
                <v:textbox>
                  <w:txbxContent>
                    <w:p w14:paraId="3CBAA79C" w14:textId="77777777" w:rsidR="00944514" w:rsidRDefault="00944514" w:rsidP="00D14173">
                      <w:pPr>
                        <w:jc w:val="center"/>
                      </w:pPr>
                      <w:r>
                        <w:t>Host with Linux OS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4190592" behindDoc="0" locked="0" layoutInCell="1" allowOverlap="1" wp14:anchorId="774CA3A5" wp14:editId="522EF99C">
                <wp:simplePos x="0" y="0"/>
                <wp:positionH relativeFrom="column">
                  <wp:posOffset>4886325</wp:posOffset>
                </wp:positionH>
                <wp:positionV relativeFrom="paragraph">
                  <wp:posOffset>10160</wp:posOffset>
                </wp:positionV>
                <wp:extent cx="819150" cy="640080"/>
                <wp:effectExtent l="0" t="0" r="19050" b="26670"/>
                <wp:wrapNone/>
                <wp:docPr id="1897" name="Rectangle 1897"/>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BFA2D0E" w14:textId="77777777" w:rsidR="00944514" w:rsidRDefault="00944514" w:rsidP="00D14173">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CA3A5" id="Rectangle 1897" o:spid="_x0000_s2072" style="position:absolute;left:0;text-align:left;margin-left:384.75pt;margin-top:.8pt;width:64.5pt;height:50.4pt;z-index:25419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" fillcolor="#c0504d [3205]" strokecolor="#243f60 [1604]" strokeweight="1pt">
                <v:textbox>
                  <w:txbxContent>
                    <w:p w14:paraId="6BFA2D0E" w14:textId="77777777" w:rsidR="00944514" w:rsidRDefault="00944514" w:rsidP="00D14173">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176256" behindDoc="0" locked="0" layoutInCell="1" allowOverlap="1" wp14:anchorId="6F2ABB7F" wp14:editId="5567F192">
                <wp:simplePos x="0" y="0"/>
                <wp:positionH relativeFrom="margin">
                  <wp:posOffset>5076825</wp:posOffset>
                </wp:positionH>
                <wp:positionV relativeFrom="paragraph">
                  <wp:posOffset>76200</wp:posOffset>
                </wp:positionV>
                <wp:extent cx="676275" cy="314325"/>
                <wp:effectExtent l="0" t="0" r="9525" b="9525"/>
                <wp:wrapNone/>
                <wp:docPr id="1898" name="Rounded Rectangle 1898"/>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6DFC172"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ABB7F" id="Rounded Rectangle 1898" o:spid="_x0000_s2073" style="position:absolute;left:0;text-align:left;margin-left:399.75pt;margin-top:6pt;width:53.25pt;height:24.75pt;z-index:25417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az0O&#10;QIMCAABRBQAADgAAAAAAAAAAAAAAAAAuAgAAZHJzL2Uyb0RvYy54bWxQSwECLQAUAAYACAAAACEA&#10;HaoHDd4AAAAJAQAADwAAAAAAAAAAAAAAAADdBAAAZHJzL2Rvd25yZXYueG1sUEsFBgAAAAAEAAQA&#10;8wAAAOgFAAAAAA==&#10;" fillcolor="white [3201]" stroked="f" strokeweight="2pt">
                <v:textbox>
                  <w:txbxContent>
                    <w:p w14:paraId="36DFC172"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79328" behindDoc="0" locked="0" layoutInCell="1" allowOverlap="1" wp14:anchorId="0FAB4063" wp14:editId="37D1E158">
                <wp:simplePos x="0" y="0"/>
                <wp:positionH relativeFrom="column">
                  <wp:posOffset>895350</wp:posOffset>
                </wp:positionH>
                <wp:positionV relativeFrom="paragraph">
                  <wp:posOffset>0</wp:posOffset>
                </wp:positionV>
                <wp:extent cx="828675" cy="640080"/>
                <wp:effectExtent l="0" t="0" r="28575" b="26670"/>
                <wp:wrapNone/>
                <wp:docPr id="1899" name="Rectangle 189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CF22768" w14:textId="77777777" w:rsidR="00944514" w:rsidRDefault="00944514" w:rsidP="00D1417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B4063" id="Rectangle 1899" o:spid="_x0000_s2074" style="position:absolute;left:0;text-align:left;margin-left:70.5pt;margin-top:0;width:65.25pt;height:50.4pt;z-index:25417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KcVh/3EAgAADwYAAA4AAAAAAAAAAAAAAAAALgIAAGRycy9lMm9Eb2MueG1sUEsBAi0AFAAGAAgA&#10;AAAhAAr7UkjaAAAACAEAAA8AAAAAAAAAAAAAAAAAHgUAAGRycy9kb3ducmV2LnhtbFBLBQYAAAAA&#10;BAAEAPMAAAAlBgAAAAA=&#10;" fillcolor="#4f81bd [3204]" strokecolor="#5a5a5a [2109]" strokeweight="1pt">
                <v:textbox>
                  <w:txbxContent>
                    <w:p w14:paraId="2CF22768" w14:textId="77777777" w:rsidR="00944514" w:rsidRDefault="00944514" w:rsidP="00D14173">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177280" behindDoc="0" locked="0" layoutInCell="1" allowOverlap="1" wp14:anchorId="09BEBC79" wp14:editId="755116B7">
                <wp:simplePos x="0" y="0"/>
                <wp:positionH relativeFrom="margin">
                  <wp:align>right</wp:align>
                </wp:positionH>
                <wp:positionV relativeFrom="paragraph">
                  <wp:posOffset>9525</wp:posOffset>
                </wp:positionV>
                <wp:extent cx="361950" cy="504825"/>
                <wp:effectExtent l="0" t="0" r="0" b="9525"/>
                <wp:wrapNone/>
                <wp:docPr id="1900" name="Rounded Rectangle 1900"/>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585A6F4"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EBC79" id="Rounded Rectangle 1900" o:spid="_x0000_s2075" style="position:absolute;left:0;text-align:left;margin-left:-22.7pt;margin-top:.75pt;width:28.5pt;height:39.75pt;z-index:254177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H4wJ44ICAABR&#10;BQAADgAAAAAAAAAAAAAAAAAuAgAAZHJzL2Uyb0RvYy54bWxQSwECLQAUAAYACAAAACEAOJmnztkA&#10;AAAEAQAADwAAAAAAAAAAAAAAAADcBAAAZHJzL2Rvd25yZXYueG1sUEsFBgAAAAAEAAQA8wAAAOIF&#10;AAAAAA==&#10;" fillcolor="white [3201]" stroked="f" strokeweight="2pt">
                <v:textbox>
                  <w:txbxContent>
                    <w:p w14:paraId="5585A6F4"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80352" behindDoc="0" locked="0" layoutInCell="1" allowOverlap="1" wp14:anchorId="42E1637D" wp14:editId="5BB299BC">
                <wp:simplePos x="0" y="0"/>
                <wp:positionH relativeFrom="column">
                  <wp:posOffset>2505075</wp:posOffset>
                </wp:positionH>
                <wp:positionV relativeFrom="paragraph">
                  <wp:posOffset>0</wp:posOffset>
                </wp:positionV>
                <wp:extent cx="1143000" cy="640080"/>
                <wp:effectExtent l="0" t="0" r="19050" b="26670"/>
                <wp:wrapNone/>
                <wp:docPr id="1901" name="Rectangle 190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C99E05F" w14:textId="77777777" w:rsidR="00944514" w:rsidRDefault="00944514" w:rsidP="00D1417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E1637D" id="Rectangle 1901" o:spid="_x0000_s2076" style="position:absolute;left:0;text-align:left;margin-left:197.25pt;margin-top:0;width:90pt;height:50.4pt;z-index:25418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b2wQIAABA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" fillcolor="#c0504d [3205]" strokecolor="#5a5a5a [2109]" strokeweight="1pt">
                <v:textbox>
                  <w:txbxContent>
                    <w:p w14:paraId="7C99E05F" w14:textId="77777777" w:rsidR="00944514" w:rsidRDefault="00944514" w:rsidP="00D14173">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175232" behindDoc="0" locked="0" layoutInCell="1" allowOverlap="1" wp14:anchorId="6DC0ADA4" wp14:editId="13D25F72">
                <wp:simplePos x="0" y="0"/>
                <wp:positionH relativeFrom="margin">
                  <wp:posOffset>2533650</wp:posOffset>
                </wp:positionH>
                <wp:positionV relativeFrom="paragraph">
                  <wp:posOffset>57150</wp:posOffset>
                </wp:positionV>
                <wp:extent cx="1114425" cy="495300"/>
                <wp:effectExtent l="0" t="0" r="9525" b="0"/>
                <wp:wrapNone/>
                <wp:docPr id="1902" name="Rounded Rectangle 1902"/>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208182"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C0ADA4" id="Rounded Rectangle 1902" o:spid="_x0000_s2077" style="position:absolute;left:0;text-align:left;margin-left:199.5pt;margin-top:4.5pt;width:87.75pt;height:39pt;z-index:25417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Ivw&#10;MSmEAgAAUgUAAA4AAAAAAAAAAAAAAAAALgIAAGRycy9lMm9Eb2MueG1sUEsBAi0AFAAGAAgAAAAh&#10;AJw7qffeAAAACAEAAA8AAAAAAAAAAAAAAAAA3gQAAGRycy9kb3ducmV2LnhtbFBLBQYAAAAABAAE&#10;APMAAADpBQAAAAA=&#10;" fillcolor="white [3201]" stroked="f" strokeweight="2pt">
                <v:textbox>
                  <w:txbxContent>
                    <w:p w14:paraId="0C208182"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73184" behindDoc="0" locked="0" layoutInCell="1" allowOverlap="1" wp14:anchorId="08A45D6D" wp14:editId="24A0DD3D">
                <wp:simplePos x="0" y="0"/>
                <wp:positionH relativeFrom="column">
                  <wp:posOffset>552450</wp:posOffset>
                </wp:positionH>
                <wp:positionV relativeFrom="paragraph">
                  <wp:posOffset>9525</wp:posOffset>
                </wp:positionV>
                <wp:extent cx="533400" cy="314325"/>
                <wp:effectExtent l="0" t="0" r="0" b="9525"/>
                <wp:wrapNone/>
                <wp:docPr id="1903" name="Rounded Rectangle 1903"/>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574892"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45D6D" id="Rounded Rectangle 1903" o:spid="_x0000_s2078" style="position:absolute;left:0;text-align:left;margin-left:43.5pt;margin-top:.75pt;width:42pt;height:24.75pt;z-index:2541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D76IWbggIA&#10;AFEFAAAOAAAAAAAAAAAAAAAAAC4CAABkcnMvZTJvRG9jLnhtbFBLAQItABQABgAIAAAAIQDSoU39&#10;2wAAAAcBAAAPAAAAAAAAAAAAAAAAANwEAABkcnMvZG93bnJldi54bWxQSwUGAAAAAAQABADzAAAA&#10;5AUAAAAA&#10;" fillcolor="white [3201]" stroked="f" strokeweight="2pt">
                <v:textbox>
                  <w:txbxContent>
                    <w:p w14:paraId="03574892" w14:textId="77777777" w:rsidR="00944514" w:rsidRPr="00B6176C" w:rsidRDefault="00944514" w:rsidP="00D14173">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174208" behindDoc="0" locked="0" layoutInCell="1" allowOverlap="1" wp14:anchorId="4A54414E" wp14:editId="1D5A2681">
                <wp:simplePos x="0" y="0"/>
                <wp:positionH relativeFrom="margin">
                  <wp:align>left</wp:align>
                </wp:positionH>
                <wp:positionV relativeFrom="paragraph">
                  <wp:posOffset>9525</wp:posOffset>
                </wp:positionV>
                <wp:extent cx="533400" cy="314325"/>
                <wp:effectExtent l="0" t="0" r="0" b="9525"/>
                <wp:wrapNone/>
                <wp:docPr id="1904" name="Rounded Rectangle 190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4C3AA1"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54414E" id="Rounded Rectangle 1904" o:spid="_x0000_s2079" style="position:absolute;left:0;text-align:left;margin-left:0;margin-top:.75pt;width:42pt;height:24.75pt;z-index:254174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VS2IsIICAABR&#10;BQAADgAAAAAAAAAAAAAAAAAuAgAAZHJzL2Uyb0RvYy54bWxQSwECLQAUAAYACAAAACEAG24d/tkA&#10;AAAEAQAADwAAAAAAAAAAAAAAAADcBAAAZHJzL2Rvd25yZXYueG1sUEsFBgAAAAAEAAQA8wAAAOIF&#10;AAAAAA==&#10;" fillcolor="white [3201]" stroked="f" strokeweight="2pt">
                <v:textbox>
                  <w:txbxContent>
                    <w:p w14:paraId="614C3AA1"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72160" behindDoc="0" locked="0" layoutInCell="1" allowOverlap="1" wp14:anchorId="2683DC2F" wp14:editId="2BA2CF31">
                <wp:simplePos x="0" y="0"/>
                <wp:positionH relativeFrom="column">
                  <wp:posOffset>714375</wp:posOffset>
                </wp:positionH>
                <wp:positionV relativeFrom="paragraph">
                  <wp:posOffset>8791575</wp:posOffset>
                </wp:positionV>
                <wp:extent cx="1771650" cy="333375"/>
                <wp:effectExtent l="0" t="0" r="0" b="9525"/>
                <wp:wrapNone/>
                <wp:docPr id="1905" name="Rounded Rectangle 1905"/>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B3DAB69" w14:textId="77777777" w:rsidR="00944514" w:rsidRDefault="00944514" w:rsidP="00D14173">
                            <w:pPr>
                              <w:jc w:val="center"/>
                              <w:rPr>
                                <w:rFonts w:ascii="Tahoma" w:hAnsi="Tahoma" w:cs="Tahoma"/>
                                <w:sz w:val="20"/>
                              </w:rPr>
                            </w:pPr>
                          </w:p>
                          <w:p w14:paraId="37E5D4D4" w14:textId="77777777" w:rsidR="00944514" w:rsidRDefault="00944514" w:rsidP="00D14173">
                            <w:pPr>
                              <w:jc w:val="center"/>
                              <w:rPr>
                                <w:rFonts w:ascii="Tahoma" w:hAnsi="Tahoma" w:cs="Tahoma"/>
                                <w:sz w:val="20"/>
                              </w:rPr>
                            </w:pPr>
                          </w:p>
                          <w:p w14:paraId="0722A242" w14:textId="77777777" w:rsidR="00944514" w:rsidRDefault="00944514" w:rsidP="00D14173">
                            <w:pPr>
                              <w:jc w:val="center"/>
                              <w:rPr>
                                <w:rFonts w:ascii="Tahoma" w:hAnsi="Tahoma" w:cs="Tahoma"/>
                                <w:sz w:val="20"/>
                              </w:rPr>
                            </w:pPr>
                          </w:p>
                          <w:p w14:paraId="56B77E44" w14:textId="77777777" w:rsidR="00944514" w:rsidRDefault="00944514" w:rsidP="00D14173">
                            <w:pPr>
                              <w:jc w:val="center"/>
                              <w:rPr>
                                <w:rFonts w:ascii="Tahoma" w:hAnsi="Tahoma" w:cs="Tahoma"/>
                                <w:sz w:val="20"/>
                              </w:rPr>
                            </w:pPr>
                          </w:p>
                          <w:p w14:paraId="5873CAB2"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3DC2F" id="Rounded Rectangle 1905" o:spid="_x0000_s2080" style="position:absolute;left:0;text-align:left;margin-left:56.25pt;margin-top:692.25pt;width:139.5pt;height:26.25pt;z-index:2541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AoRajR&#10;ggIAAFIFAAAOAAAAAAAAAAAAAAAAAC4CAABkcnMvZTJvRG9jLnhtbFBLAQItABQABgAIAAAAIQBF&#10;Blh63gAAAA0BAAAPAAAAAAAAAAAAAAAAANwEAABkcnMvZG93bnJldi54bWxQSwUGAAAAAAQABADz&#10;AAAA5wUAAAAA&#10;" fillcolor="white [3201]" stroked="f" strokeweight="2pt">
                <v:textbox>
                  <w:txbxContent>
                    <w:p w14:paraId="6B3DAB69" w14:textId="77777777" w:rsidR="00944514" w:rsidRDefault="00944514" w:rsidP="00D14173">
                      <w:pPr>
                        <w:jc w:val="center"/>
                        <w:rPr>
                          <w:rFonts w:ascii="Tahoma" w:hAnsi="Tahoma" w:cs="Tahoma"/>
                          <w:sz w:val="20"/>
                        </w:rPr>
                      </w:pPr>
                    </w:p>
                    <w:p w14:paraId="37E5D4D4" w14:textId="77777777" w:rsidR="00944514" w:rsidRDefault="00944514" w:rsidP="00D14173">
                      <w:pPr>
                        <w:jc w:val="center"/>
                        <w:rPr>
                          <w:rFonts w:ascii="Tahoma" w:hAnsi="Tahoma" w:cs="Tahoma"/>
                          <w:sz w:val="20"/>
                        </w:rPr>
                      </w:pPr>
                    </w:p>
                    <w:p w14:paraId="0722A242" w14:textId="77777777" w:rsidR="00944514" w:rsidRDefault="00944514" w:rsidP="00D14173">
                      <w:pPr>
                        <w:jc w:val="center"/>
                        <w:rPr>
                          <w:rFonts w:ascii="Tahoma" w:hAnsi="Tahoma" w:cs="Tahoma"/>
                          <w:sz w:val="20"/>
                        </w:rPr>
                      </w:pPr>
                    </w:p>
                    <w:p w14:paraId="56B77E44" w14:textId="77777777" w:rsidR="00944514" w:rsidRDefault="00944514" w:rsidP="00D14173">
                      <w:pPr>
                        <w:jc w:val="center"/>
                        <w:rPr>
                          <w:rFonts w:ascii="Tahoma" w:hAnsi="Tahoma" w:cs="Tahoma"/>
                          <w:sz w:val="20"/>
                        </w:rPr>
                      </w:pPr>
                    </w:p>
                    <w:p w14:paraId="5873CAB2"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rPr>
        <w:t xml:space="preserve">                                                         </w:t>
      </w:r>
    </w:p>
    <w:p w14:paraId="710F2C02" w14:textId="77777777" w:rsidR="00D14173" w:rsidRPr="00000A88" w:rsidRDefault="00D14173" w:rsidP="00D14173">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4186496" behindDoc="0" locked="0" layoutInCell="1" allowOverlap="1" wp14:anchorId="1FF355A8" wp14:editId="5529D31D">
                <wp:simplePos x="0" y="0"/>
                <wp:positionH relativeFrom="column">
                  <wp:posOffset>1238250</wp:posOffset>
                </wp:positionH>
                <wp:positionV relativeFrom="paragraph">
                  <wp:posOffset>180340</wp:posOffset>
                </wp:positionV>
                <wp:extent cx="0" cy="7223760"/>
                <wp:effectExtent l="0" t="0" r="19050" b="34290"/>
                <wp:wrapNone/>
                <wp:docPr id="1906" name="Straight Connector 1906"/>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04A41" id="Straight Connector 1906" o:spid="_x0000_s1026" style="position:absolute;flip:x;z-index:25418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" strokecolor="#4579b8 [3044]" strokeweight="0"/>
            </w:pict>
          </mc:Fallback>
        </mc:AlternateContent>
      </w:r>
    </w:p>
    <w:p w14:paraId="6E184E2C" w14:textId="77777777" w:rsidR="00D14173" w:rsidRDefault="00D14173" w:rsidP="00D14173">
      <w:pPr>
        <w:rPr>
          <w:rFonts w:ascii="Arial" w:hAnsi="Arial" w:cs="Arial"/>
          <w:sz w:val="20"/>
        </w:rPr>
      </w:pPr>
      <w:r w:rsidRPr="00215EAC">
        <w:rPr>
          <w:rFonts w:ascii="Arial" w:hAnsi="Arial" w:cs="Arial"/>
          <w:sz w:val="20"/>
        </w:rPr>
        <w:t xml:space="preserve">                                    AT </w:t>
      </w:r>
    </w:p>
    <w:p w14:paraId="357BDB28" w14:textId="77777777" w:rsidR="00D14173" w:rsidRDefault="00D14173" w:rsidP="00D14173">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184448" behindDoc="0" locked="0" layoutInCell="1" allowOverlap="1" wp14:anchorId="4094EB82" wp14:editId="2C1BAA40">
                <wp:simplePos x="0" y="0"/>
                <wp:positionH relativeFrom="column">
                  <wp:posOffset>6247765</wp:posOffset>
                </wp:positionH>
                <wp:positionV relativeFrom="paragraph">
                  <wp:posOffset>156845</wp:posOffset>
                </wp:positionV>
                <wp:extent cx="0" cy="6949440"/>
                <wp:effectExtent l="0" t="0" r="19050" b="22860"/>
                <wp:wrapNone/>
                <wp:docPr id="1907" name="Straight Connector 190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09A77" id="Straight Connector 1907" o:spid="_x0000_s1026" style="position:absolute;flip:x;z-index:25418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95pt,12.35pt" to="491.9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" strokecolor="#4579b8 [3044]" strokeweight="0"/>
            </w:pict>
          </mc:Fallback>
        </mc:AlternateContent>
      </w:r>
    </w:p>
    <w:p w14:paraId="6B935A08" w14:textId="77777777" w:rsidR="00D14173" w:rsidRDefault="00D14173" w:rsidP="00D14173">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183424" behindDoc="1" locked="0" layoutInCell="1" allowOverlap="1" wp14:anchorId="3C5F32CA" wp14:editId="2B2C4B8C">
                <wp:simplePos x="0" y="0"/>
                <wp:positionH relativeFrom="column">
                  <wp:posOffset>216673</wp:posOffset>
                </wp:positionH>
                <wp:positionV relativeFrom="paragraph">
                  <wp:posOffset>14191</wp:posOffset>
                </wp:positionV>
                <wp:extent cx="0" cy="6844665"/>
                <wp:effectExtent l="0" t="0" r="19050" b="32385"/>
                <wp:wrapNone/>
                <wp:docPr id="1908" name="Straight Connector 1908"/>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84C9C" id="Straight Connector 1908" o:spid="_x0000_s1026" style="position:absolute;flip:x;z-index:-2491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AXMfl7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18240" behindDoc="1" locked="0" layoutInCell="1" allowOverlap="1" wp14:anchorId="5D5AFD5E" wp14:editId="06B6F23E">
                <wp:simplePos x="0" y="0"/>
                <wp:positionH relativeFrom="column">
                  <wp:posOffset>4271838</wp:posOffset>
                </wp:positionH>
                <wp:positionV relativeFrom="paragraph">
                  <wp:posOffset>30093</wp:posOffset>
                </wp:positionV>
                <wp:extent cx="0" cy="6949440"/>
                <wp:effectExtent l="0" t="0" r="19050" b="22860"/>
                <wp:wrapNone/>
                <wp:docPr id="1909" name="Straight Connector 1909"/>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DE9A50" id="Straight Connector 1909" o:spid="_x0000_s1026" style="position:absolute;flip:x;z-index:-2490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17216" behindDoc="1" locked="0" layoutInCell="1" allowOverlap="1" wp14:anchorId="3377E800" wp14:editId="1A0C19AD">
                <wp:simplePos x="0" y="0"/>
                <wp:positionH relativeFrom="column">
                  <wp:posOffset>5313045</wp:posOffset>
                </wp:positionH>
                <wp:positionV relativeFrom="paragraph">
                  <wp:posOffset>28879</wp:posOffset>
                </wp:positionV>
                <wp:extent cx="0" cy="6949440"/>
                <wp:effectExtent l="0" t="0" r="19050" b="22860"/>
                <wp:wrapNone/>
                <wp:docPr id="1910" name="Straight Connector 191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439AB" id="Straight Connector 1910" o:spid="_x0000_s1026" style="position:absolute;flip:x;z-index:-2490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5pt,2.25pt" to="418.35pt,5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182400" behindDoc="0" locked="0" layoutInCell="1" allowOverlap="1" wp14:anchorId="5D41B4DF" wp14:editId="3CC4C39A">
                <wp:simplePos x="0" y="0"/>
                <wp:positionH relativeFrom="column">
                  <wp:posOffset>3028950</wp:posOffset>
                </wp:positionH>
                <wp:positionV relativeFrom="paragraph">
                  <wp:posOffset>12700</wp:posOffset>
                </wp:positionV>
                <wp:extent cx="0" cy="6949440"/>
                <wp:effectExtent l="0" t="0" r="19050" b="22860"/>
                <wp:wrapNone/>
                <wp:docPr id="1911" name="Straight Connector 1911"/>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289EB" id="Straight Connector 1911" o:spid="_x0000_s1026" style="position:absolute;flip:x;z-index:25418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S3rKLMUBAADTAwAADgAAAAAAAAAAAAAA&#10;AAAuAgAAZHJzL2Uyb0RvYy54bWxQSwECLQAUAAYACAAAACEAOJoQwdwAAAAKAQAADwAAAAAAAAAA&#10;AAAAAAAfBAAAZHJzL2Rvd25yZXYueG1sUEsFBgAAAAAEAAQA8wAAACgFAAAAAA==&#10;" strokecolor="#4579b8 [3044]"/>
            </w:pict>
          </mc:Fallback>
        </mc:AlternateContent>
      </w:r>
    </w:p>
    <w:p w14:paraId="0EF1D035" w14:textId="77777777" w:rsidR="00D14173" w:rsidRPr="00C93658" w:rsidRDefault="00D14173" w:rsidP="00D14173">
      <w:pPr>
        <w:rPr>
          <w:rFonts w:asciiTheme="minorHAnsi" w:hAnsiTheme="minorHAnsi" w:cs="Arial"/>
          <w:szCs w:val="24"/>
        </w:rPr>
      </w:pPr>
      <w:r w:rsidRPr="00C93658">
        <w:rPr>
          <w:rFonts w:asciiTheme="minorHAnsi" w:hAnsiTheme="minorHAnsi"/>
          <w:noProof/>
          <w:szCs w:val="24"/>
          <w:lang w:val="en-US"/>
        </w:rPr>
        <mc:AlternateContent>
          <mc:Choice Requires="wps">
            <w:drawing>
              <wp:anchor distT="0" distB="0" distL="114300" distR="114300" simplePos="0" relativeHeight="254215168" behindDoc="0" locked="0" layoutInCell="1" allowOverlap="1" wp14:anchorId="6390B6B2" wp14:editId="41BDBD01">
                <wp:simplePos x="0" y="0"/>
                <wp:positionH relativeFrom="column">
                  <wp:posOffset>1226185</wp:posOffset>
                </wp:positionH>
                <wp:positionV relativeFrom="paragraph">
                  <wp:posOffset>184785</wp:posOffset>
                </wp:positionV>
                <wp:extent cx="1812290" cy="0"/>
                <wp:effectExtent l="0" t="76200" r="16510" b="95250"/>
                <wp:wrapNone/>
                <wp:docPr id="1912" name="Straight Arrow Connector 1912"/>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FFEB9F" id="Straight Arrow Connector 1912" o:spid="_x0000_s1026" type="#_x0000_t32" style="position:absolute;margin-left:96.55pt;margin-top:14.55pt;width:142.7pt;height:0;z-index:25421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" strokecolor="#4579b8 [3044]" strokeweight="0">
                <v:stroke endarrow="block"/>
              </v:shape>
            </w:pict>
          </mc:Fallback>
        </mc:AlternateContent>
      </w:r>
      <w:r w:rsidRPr="00C93658">
        <w:rPr>
          <w:rFonts w:asciiTheme="minorHAnsi" w:hAnsiTheme="minorHAnsi" w:cs="Arial"/>
          <w:szCs w:val="24"/>
        </w:rPr>
        <w:t xml:space="preserve">                                     AT server setup Initialization</w:t>
      </w:r>
    </w:p>
    <w:p w14:paraId="6DCD38EC" w14:textId="77777777" w:rsidR="00D14173" w:rsidRDefault="00D14173" w:rsidP="00D14173">
      <w:pPr>
        <w:rPr>
          <w:rFonts w:ascii="Arial" w:hAnsi="Arial" w:cs="Arial"/>
          <w:sz w:val="20"/>
        </w:rPr>
      </w:pPr>
    </w:p>
    <w:p w14:paraId="750DB45C" w14:textId="77777777" w:rsidR="00D14173" w:rsidRPr="00215EAC" w:rsidRDefault="00D14173" w:rsidP="00D14173">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4211072" behindDoc="0" locked="0" layoutInCell="1" allowOverlap="1" wp14:anchorId="2708B03F" wp14:editId="135E3569">
                <wp:simplePos x="0" y="0"/>
                <wp:positionH relativeFrom="margin">
                  <wp:posOffset>2219960</wp:posOffset>
                </wp:positionH>
                <wp:positionV relativeFrom="paragraph">
                  <wp:posOffset>52070</wp:posOffset>
                </wp:positionV>
                <wp:extent cx="1637665" cy="1685925"/>
                <wp:effectExtent l="0" t="0" r="19685" b="28575"/>
                <wp:wrapNone/>
                <wp:docPr id="1913" name="Flowchart: Decision 1913"/>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7EFAA589" w14:textId="77777777" w:rsidR="00944514" w:rsidRPr="00755387" w:rsidRDefault="00944514" w:rsidP="00D14173">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8B03F" id="Flowchart: Decision 1913" o:spid="_x0000_s2081" type="#_x0000_t110" style="position:absolute;margin-left:174.8pt;margin-top:4.1pt;width:128.95pt;height:132.75pt;z-index:25421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" fillcolor="white [3201]" strokecolor="#4f81bd [3204]" strokeweight="0">
                <v:textbox>
                  <w:txbxContent>
                    <w:p w14:paraId="7EFAA589" w14:textId="77777777" w:rsidR="00944514" w:rsidRPr="00755387" w:rsidRDefault="00944514" w:rsidP="00D14173">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29CD2CBA" w14:textId="77777777" w:rsidR="00D14173" w:rsidRDefault="00D14173" w:rsidP="00D14173">
      <w:pPr>
        <w:rPr>
          <w:rFonts w:ascii="Arial" w:hAnsi="Arial" w:cs="Arial"/>
          <w:sz w:val="20"/>
        </w:rPr>
      </w:pPr>
      <w:r w:rsidRPr="00215EAC">
        <w:rPr>
          <w:rFonts w:ascii="Arial" w:hAnsi="Arial" w:cs="Arial"/>
          <w:sz w:val="20"/>
        </w:rPr>
        <w:tab/>
      </w:r>
    </w:p>
    <w:p w14:paraId="3F39A66D" w14:textId="77777777" w:rsidR="00D14173" w:rsidRPr="00215EAC" w:rsidRDefault="00D14173" w:rsidP="00D14173">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1B268AF" w14:textId="77777777" w:rsidR="00D14173" w:rsidRPr="00215EAC" w:rsidRDefault="00D14173" w:rsidP="00D14173">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5466C72F" w14:textId="77777777" w:rsidR="00D14173" w:rsidRPr="00215EAC" w:rsidRDefault="00D14173" w:rsidP="00D14173">
      <w:pPr>
        <w:rPr>
          <w:rFonts w:ascii="Arial" w:hAnsi="Arial" w:cs="Arial"/>
          <w:sz w:val="20"/>
        </w:rPr>
      </w:pPr>
    </w:p>
    <w:p w14:paraId="05F4261A" w14:textId="77777777" w:rsidR="00D14173" w:rsidRPr="00215EAC" w:rsidRDefault="00D14173" w:rsidP="00D14173">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w:t>
      </w:r>
      <w:r>
        <w:rPr>
          <w:rFonts w:ascii="Arial" w:hAnsi="Arial" w:cs="Arial"/>
          <w:sz w:val="20"/>
        </w:rPr>
        <w:t>XDNS                                                                   No</w:t>
      </w:r>
    </w:p>
    <w:p w14:paraId="026666A0" w14:textId="77777777" w:rsidR="00D14173" w:rsidRPr="00215EAC" w:rsidRDefault="00D14173" w:rsidP="00D14173">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4216192" behindDoc="0" locked="0" layoutInCell="1" allowOverlap="1" wp14:anchorId="2033AC6D" wp14:editId="796A9CAC">
                <wp:simplePos x="0" y="0"/>
                <wp:positionH relativeFrom="column">
                  <wp:posOffset>3857625</wp:posOffset>
                </wp:positionH>
                <wp:positionV relativeFrom="paragraph">
                  <wp:posOffset>14274</wp:posOffset>
                </wp:positionV>
                <wp:extent cx="2401294" cy="0"/>
                <wp:effectExtent l="0" t="76200" r="18415" b="95250"/>
                <wp:wrapNone/>
                <wp:docPr id="1914" name="Straight Arrow Connector 1914"/>
                <wp:cNvGraphicFramePr/>
                <a:graphic xmlns:a="http://schemas.openxmlformats.org/drawingml/2006/main">
                  <a:graphicData uri="http://schemas.microsoft.com/office/word/2010/wordprocessingShape">
                    <wps:wsp>
                      <wps:cNvCnPr/>
                      <wps:spPr>
                        <a:xfrm>
                          <a:off x="0" y="0"/>
                          <a:ext cx="2401294"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7224E8" id="Straight Arrow Connector 1914" o:spid="_x0000_s1026" type="#_x0000_t32" style="position:absolute;margin-left:303.75pt;margin-top:1.1pt;width:189.1pt;height:0;z-index:25421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" strokecolor="#4579b8 [3044]" strokeweight="0">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4188544" behindDoc="0" locked="0" layoutInCell="1" allowOverlap="1" wp14:anchorId="0A0972D7" wp14:editId="27875B6D">
                <wp:simplePos x="0" y="0"/>
                <wp:positionH relativeFrom="column">
                  <wp:posOffset>219338</wp:posOffset>
                </wp:positionH>
                <wp:positionV relativeFrom="paragraph">
                  <wp:posOffset>18942</wp:posOffset>
                </wp:positionV>
                <wp:extent cx="2011680" cy="0"/>
                <wp:effectExtent l="0" t="76200" r="26670" b="95250"/>
                <wp:wrapNone/>
                <wp:docPr id="1915" name="Straight Arrow Connector 1915"/>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7DC323" id="Straight Arrow Connector 1915" o:spid="_x0000_s1026" type="#_x0000_t32" style="position:absolute;margin-left:17.25pt;margin-top:1.5pt;width:158.4pt;height:0;z-index:25418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" strokecolor="#4579b8 [3044]" strokeweight="0">
                <v:stroke endarrow="block"/>
              </v:shape>
            </w:pict>
          </mc:Fallback>
        </mc:AlternateContent>
      </w:r>
      <w:r w:rsidRPr="00215EAC">
        <w:rPr>
          <w:rFonts w:ascii="Arial" w:hAnsi="Arial" w:cs="Arial"/>
        </w:rPr>
        <w:t xml:space="preserve"> </w:t>
      </w:r>
    </w:p>
    <w:p w14:paraId="2D7BBDED" w14:textId="77777777" w:rsidR="00D14173" w:rsidRDefault="00D14173" w:rsidP="00D14173">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7F31F09B" w14:textId="77777777" w:rsidR="00D14173" w:rsidRDefault="00D14173" w:rsidP="00D14173">
      <w:pPr>
        <w:tabs>
          <w:tab w:val="left" w:pos="3810"/>
          <w:tab w:val="left" w:pos="6090"/>
        </w:tabs>
        <w:rPr>
          <w:rFonts w:ascii="Arial" w:hAnsi="Arial" w:cs="Arial"/>
        </w:rPr>
      </w:pPr>
    </w:p>
    <w:p w14:paraId="39E87467" w14:textId="77777777" w:rsidR="00D14173" w:rsidRDefault="00D14173" w:rsidP="00D14173">
      <w:pPr>
        <w:tabs>
          <w:tab w:val="left" w:pos="6090"/>
        </w:tabs>
        <w:rPr>
          <w:rFonts w:ascii="Arial" w:hAnsi="Arial" w:cs="Arial"/>
        </w:rPr>
      </w:pPr>
      <w:r>
        <w:rPr>
          <w:rFonts w:ascii="Arial" w:hAnsi="Arial" w:cs="Arial"/>
        </w:rPr>
        <w:t xml:space="preserve">                                                                         </w:t>
      </w:r>
    </w:p>
    <w:p w14:paraId="25C66444" w14:textId="77777777" w:rsidR="00D14173" w:rsidRDefault="00D14173" w:rsidP="00D14173">
      <w:pPr>
        <w:tabs>
          <w:tab w:val="left" w:pos="6090"/>
        </w:tabs>
        <w:rPr>
          <w:rFonts w:ascii="Arial" w:hAnsi="Arial" w:cs="Arial"/>
        </w:rPr>
      </w:pPr>
      <w:r>
        <w:rPr>
          <w:rFonts w:ascii="Arial" w:hAnsi="Arial" w:cs="Arial"/>
        </w:rPr>
        <w:t xml:space="preserve">                                                                           </w:t>
      </w:r>
    </w:p>
    <w:p w14:paraId="47015E2B" w14:textId="77777777" w:rsidR="00D14173" w:rsidRPr="00200FA7" w:rsidRDefault="00D14173" w:rsidP="00D14173">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1A866CD1" w14:textId="77777777" w:rsidR="00D14173" w:rsidRPr="00C93658" w:rsidRDefault="00D14173" w:rsidP="00D14173">
      <w:pPr>
        <w:tabs>
          <w:tab w:val="left" w:pos="6090"/>
        </w:tabs>
        <w:rPr>
          <w:rFonts w:asciiTheme="minorHAnsi" w:hAnsiTheme="minorHAnsi" w:cs="Arial"/>
          <w:szCs w:val="24"/>
        </w:rPr>
      </w:pPr>
      <w:r w:rsidRPr="00C93658">
        <w:rPr>
          <w:rFonts w:asciiTheme="minorHAnsi" w:hAnsiTheme="minorHAnsi" w:cs="Arial"/>
          <w:szCs w:val="24"/>
        </w:rPr>
        <w:t xml:space="preserve">                              </w:t>
      </w:r>
      <w:r>
        <w:rPr>
          <w:rFonts w:asciiTheme="minorHAnsi" w:hAnsiTheme="minorHAnsi" w:cs="Arial"/>
          <w:szCs w:val="24"/>
        </w:rPr>
        <w:t xml:space="preserve">        </w:t>
      </w:r>
      <w:r w:rsidRPr="00C93658">
        <w:rPr>
          <w:rFonts w:asciiTheme="minorHAnsi" w:hAnsiTheme="minorHAnsi" w:cs="Arial"/>
          <w:szCs w:val="24"/>
        </w:rPr>
        <w:t xml:space="preserve"> Treat the command with</w:t>
      </w:r>
    </w:p>
    <w:p w14:paraId="3209558F" w14:textId="77777777" w:rsidR="00D14173" w:rsidRPr="00572F5A" w:rsidRDefault="00D14173" w:rsidP="00D14173">
      <w:pPr>
        <w:tabs>
          <w:tab w:val="left" w:pos="6090"/>
        </w:tabs>
        <w:rPr>
          <w:rFonts w:asciiTheme="minorHAnsi" w:hAnsiTheme="minorHAnsi" w:cs="Arial"/>
          <w:szCs w:val="24"/>
        </w:rPr>
      </w:pPr>
      <w:r w:rsidRPr="00C93658">
        <w:rPr>
          <w:rFonts w:asciiTheme="minorHAnsi" w:hAnsiTheme="minorHAnsi" w:cs="Arial"/>
          <w:noProof/>
          <w:szCs w:val="24"/>
          <w:lang w:val="en-US"/>
        </w:rPr>
        <mc:AlternateContent>
          <mc:Choice Requires="wps">
            <w:drawing>
              <wp:anchor distT="0" distB="0" distL="114300" distR="114300" simplePos="0" relativeHeight="254189568" behindDoc="0" locked="0" layoutInCell="1" allowOverlap="1" wp14:anchorId="0ECB3CB7" wp14:editId="25E50356">
                <wp:simplePos x="0" y="0"/>
                <wp:positionH relativeFrom="column">
                  <wp:posOffset>1227151</wp:posOffset>
                </wp:positionH>
                <wp:positionV relativeFrom="paragraph">
                  <wp:posOffset>8255</wp:posOffset>
                </wp:positionV>
                <wp:extent cx="1800225" cy="0"/>
                <wp:effectExtent l="38100" t="76200" r="0" b="95250"/>
                <wp:wrapNone/>
                <wp:docPr id="1916" name="Straight Arrow Connector 1916"/>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9CC7E" id="Straight Arrow Connector 1916" o:spid="_x0000_s1026" type="#_x0000_t32" style="position:absolute;margin-left:96.65pt;margin-top:.65pt;width:141.75pt;height:0;flip:x;z-index:25418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" strokecolor="#4579b8 [3044]" strokeweight="0">
                <v:stroke endarrow="block"/>
              </v:shape>
            </w:pict>
          </mc:Fallback>
        </mc:AlternateContent>
      </w:r>
      <w:r w:rsidRPr="00C93658">
        <w:rPr>
          <w:rFonts w:asciiTheme="minorHAnsi" w:hAnsiTheme="minorHAnsi" w:cs="Arial"/>
          <w:szCs w:val="24"/>
        </w:rPr>
        <w:t xml:space="preserve">                                       Corresponding handler</w:t>
      </w:r>
      <w:r>
        <w:rPr>
          <w:rFonts w:ascii="Arial" w:hAnsi="Arial" w:cs="Arial"/>
        </w:rPr>
        <w:tab/>
      </w:r>
      <w:r>
        <w:rPr>
          <w:rFonts w:ascii="Arial" w:hAnsi="Arial" w:cs="Arial"/>
        </w:rPr>
        <w:tab/>
      </w:r>
    </w:p>
    <w:p w14:paraId="2B241B4E" w14:textId="77777777" w:rsidR="00D14173" w:rsidRDefault="00D14173" w:rsidP="00D14173">
      <w:pPr>
        <w:tabs>
          <w:tab w:val="left" w:pos="6090"/>
        </w:tabs>
        <w:rPr>
          <w:rFonts w:ascii="Arial" w:hAnsi="Arial" w:cs="Arial"/>
        </w:rPr>
      </w:pPr>
    </w:p>
    <w:p w14:paraId="23383656" w14:textId="77777777" w:rsidR="00D14173" w:rsidRPr="00215EAC" w:rsidRDefault="00D14173" w:rsidP="00D14173">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210048" behindDoc="0" locked="0" layoutInCell="1" allowOverlap="1" wp14:anchorId="5DBDBF53" wp14:editId="5361BF20">
                <wp:simplePos x="0" y="0"/>
                <wp:positionH relativeFrom="column">
                  <wp:posOffset>547777</wp:posOffset>
                </wp:positionH>
                <wp:positionV relativeFrom="paragraph">
                  <wp:posOffset>7956</wp:posOffset>
                </wp:positionV>
                <wp:extent cx="1390650" cy="491706"/>
                <wp:effectExtent l="0" t="0" r="19050" b="22860"/>
                <wp:wrapNone/>
                <wp:docPr id="1917" name="Rectangle 1917"/>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49AABE58" w14:textId="77777777" w:rsidR="00944514" w:rsidRPr="00C93658" w:rsidRDefault="00944514" w:rsidP="00D14173">
                            <w:pPr>
                              <w:jc w:val="center"/>
                              <w:rPr>
                                <w:rFonts w:asciiTheme="minorHAnsi" w:hAnsiTheme="minorHAnsi" w:cs="Arial"/>
                                <w:szCs w:val="24"/>
                              </w:rPr>
                            </w:pPr>
                            <w:r w:rsidRPr="00C93658">
                              <w:rPr>
                                <w:rFonts w:asciiTheme="minorHAnsi" w:hAnsiTheme="minorHAnsi" w:cs="Arial"/>
                                <w:szCs w:val="24"/>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DBF53" id="Rectangle 1917" o:spid="_x0000_s2082" style="position:absolute;margin-left:43.15pt;margin-top:.65pt;width:109.5pt;height:38.7pt;z-index:25421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" fillcolor="white [3201]" strokecolor="#4f81bd [3204]" strokeweight="0">
                <v:textbox>
                  <w:txbxContent>
                    <w:p w14:paraId="49AABE58" w14:textId="77777777" w:rsidR="00944514" w:rsidRPr="00C93658" w:rsidRDefault="00944514" w:rsidP="00D14173">
                      <w:pPr>
                        <w:jc w:val="center"/>
                        <w:rPr>
                          <w:rFonts w:asciiTheme="minorHAnsi" w:hAnsiTheme="minorHAnsi" w:cs="Arial"/>
                          <w:szCs w:val="24"/>
                        </w:rPr>
                      </w:pPr>
                      <w:r w:rsidRPr="00C93658">
                        <w:rPr>
                          <w:rFonts w:asciiTheme="minorHAnsi" w:hAnsiTheme="minorHAnsi" w:cs="Arial"/>
                          <w:szCs w:val="24"/>
                        </w:rPr>
                        <w:t>Check AT command type</w:t>
                      </w:r>
                    </w:p>
                  </w:txbxContent>
                </v:textbox>
              </v:rect>
            </w:pict>
          </mc:Fallback>
        </mc:AlternateContent>
      </w:r>
    </w:p>
    <w:p w14:paraId="3E894128" w14:textId="77777777" w:rsidR="00D14173" w:rsidRPr="00215EAC" w:rsidRDefault="00D14173" w:rsidP="00D14173">
      <w:pPr>
        <w:tabs>
          <w:tab w:val="left" w:pos="6090"/>
        </w:tabs>
        <w:rPr>
          <w:rFonts w:ascii="Arial" w:hAnsi="Arial" w:cs="Arial"/>
        </w:rPr>
      </w:pPr>
    </w:p>
    <w:p w14:paraId="3295730C" w14:textId="77777777" w:rsidR="00D14173" w:rsidRPr="00215EAC" w:rsidRDefault="00D14173" w:rsidP="00D14173">
      <w:pPr>
        <w:tabs>
          <w:tab w:val="left" w:pos="6090"/>
        </w:tabs>
        <w:rPr>
          <w:rFonts w:ascii="Arial" w:hAnsi="Arial" w:cs="Arial"/>
        </w:rPr>
      </w:pPr>
    </w:p>
    <w:p w14:paraId="2A6B7332" w14:textId="77777777" w:rsidR="00D14173" w:rsidRDefault="00D14173" w:rsidP="00D14173">
      <w:pPr>
        <w:tabs>
          <w:tab w:val="left" w:pos="6090"/>
        </w:tabs>
        <w:rPr>
          <w:rFonts w:ascii="Arial" w:hAnsi="Arial" w:cs="Arial"/>
        </w:rPr>
      </w:pPr>
    </w:p>
    <w:p w14:paraId="772F04DA" w14:textId="77777777" w:rsidR="00D14173" w:rsidRDefault="00D14173" w:rsidP="00D14173">
      <w:pPr>
        <w:tabs>
          <w:tab w:val="left" w:pos="6090"/>
        </w:tabs>
        <w:rPr>
          <w:rFonts w:ascii="Arial" w:hAnsi="Arial" w:cs="Arial"/>
        </w:rPr>
      </w:pPr>
    </w:p>
    <w:p w14:paraId="61DA082B" w14:textId="77777777" w:rsidR="00D14173" w:rsidRPr="00215EAC" w:rsidRDefault="00D14173" w:rsidP="00D14173">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187520" behindDoc="0" locked="0" layoutInCell="1" allowOverlap="1" wp14:anchorId="67EDFEA5" wp14:editId="304EFFD8">
                <wp:simplePos x="0" y="0"/>
                <wp:positionH relativeFrom="column">
                  <wp:posOffset>309245</wp:posOffset>
                </wp:positionH>
                <wp:positionV relativeFrom="paragraph">
                  <wp:posOffset>10100</wp:posOffset>
                </wp:positionV>
                <wp:extent cx="1876425" cy="1293962"/>
                <wp:effectExtent l="0" t="0" r="28575" b="20955"/>
                <wp:wrapNone/>
                <wp:docPr id="1918" name="Diamond 1918"/>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60D63BC" w14:textId="77777777" w:rsidR="00944514" w:rsidRPr="00755387" w:rsidRDefault="00944514" w:rsidP="00D14173">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DFEA5" id="Diamond 1918" o:spid="_x0000_s2083" type="#_x0000_t4" style="position:absolute;margin-left:24.35pt;margin-top:.8pt;width:147.75pt;height:101.9pt;z-index:25418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" fillcolor="white [3201]" strokecolor="#4f81bd [3204]" strokeweight="0">
                <v:textbox>
                  <w:txbxContent>
                    <w:p w14:paraId="760D63BC" w14:textId="77777777" w:rsidR="00944514" w:rsidRPr="00755387" w:rsidRDefault="00944514" w:rsidP="00D14173">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047845E5" w14:textId="77777777" w:rsidR="00D14173" w:rsidRPr="00215EAC" w:rsidRDefault="00D14173" w:rsidP="00D14173">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4213120" behindDoc="0" locked="0" layoutInCell="1" allowOverlap="1" wp14:anchorId="61B9DDA1" wp14:editId="3278535D">
                <wp:simplePos x="0" y="0"/>
                <wp:positionH relativeFrom="column">
                  <wp:posOffset>4176910</wp:posOffset>
                </wp:positionH>
                <wp:positionV relativeFrom="paragraph">
                  <wp:posOffset>49890</wp:posOffset>
                </wp:positionV>
                <wp:extent cx="1762125" cy="704850"/>
                <wp:effectExtent l="57150" t="38100" r="85725" b="95250"/>
                <wp:wrapNone/>
                <wp:docPr id="1919" name="Rectangle 1919"/>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22E9A2B" w14:textId="77777777" w:rsidR="00944514" w:rsidRPr="00755387" w:rsidRDefault="00944514" w:rsidP="00D14173">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B9DDA1" id="Rectangle 1919" o:spid="_x0000_s2084" style="position:absolute;margin-left:328.9pt;margin-top:3.95pt;width:138.75pt;height:55.5pt;z-index:25421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" fillcolor="#92d050" strokecolor="#92d050">
                <v:shadow on="t" color="black" opacity="24903f" origin=",.5" offset="0,.55556mm"/>
                <v:textbox>
                  <w:txbxContent>
                    <w:p w14:paraId="022E9A2B" w14:textId="77777777" w:rsidR="00944514" w:rsidRPr="00755387" w:rsidRDefault="00944514" w:rsidP="00D14173">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151E27BA" w14:textId="77777777" w:rsidR="00D14173" w:rsidRPr="00215EAC" w:rsidRDefault="00D14173" w:rsidP="00D14173">
      <w:pPr>
        <w:spacing w:after="120"/>
        <w:ind w:firstLine="720"/>
        <w:rPr>
          <w:rFonts w:ascii="Arial" w:hAnsi="Arial" w:cs="Arial"/>
          <w:sz w:val="20"/>
        </w:rPr>
      </w:pPr>
      <w:r>
        <w:rPr>
          <w:rFonts w:ascii="Arial" w:hAnsi="Arial" w:cs="Arial"/>
          <w:sz w:val="20"/>
        </w:rPr>
        <w:t xml:space="preserve">                                                  Yes        </w:t>
      </w:r>
    </w:p>
    <w:p w14:paraId="40E6D3A0" w14:textId="77777777" w:rsidR="00D14173" w:rsidRPr="00215EAC"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12096" behindDoc="0" locked="0" layoutInCell="1" allowOverlap="1" wp14:anchorId="4D22E383" wp14:editId="4E7EF26E">
                <wp:simplePos x="0" y="0"/>
                <wp:positionH relativeFrom="column">
                  <wp:posOffset>2165350</wp:posOffset>
                </wp:positionH>
                <wp:positionV relativeFrom="paragraph">
                  <wp:posOffset>77206</wp:posOffset>
                </wp:positionV>
                <wp:extent cx="2011680" cy="0"/>
                <wp:effectExtent l="0" t="76200" r="26670" b="95250"/>
                <wp:wrapNone/>
                <wp:docPr id="1139" name="Straight Arrow Connector 1139"/>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7BD1F7" id="Straight Arrow Connector 1139" o:spid="_x0000_s1026" type="#_x0000_t32" style="position:absolute;margin-left:170.5pt;margin-top:6.1pt;width:158.4pt;height:0;z-index:2542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72517EC8" w14:textId="77777777" w:rsidR="00D14173" w:rsidRDefault="00D14173" w:rsidP="00D14173">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3B79C0CF" w14:textId="77777777" w:rsidR="00D14173" w:rsidRDefault="00D14173" w:rsidP="00D14173">
      <w:pPr>
        <w:ind w:left="1440" w:firstLine="720"/>
        <w:rPr>
          <w:rFonts w:ascii="Arial" w:hAnsi="Arial" w:cs="Arial"/>
        </w:rPr>
      </w:pPr>
    </w:p>
    <w:p w14:paraId="48E68C4E" w14:textId="77777777" w:rsidR="00D14173" w:rsidRDefault="00D14173" w:rsidP="00D14173">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4FA174A3" w14:textId="77777777" w:rsidR="00D14173" w:rsidRDefault="00D14173" w:rsidP="00D14173">
      <w:pPr>
        <w:rPr>
          <w:rFonts w:ascii="Arial" w:hAnsi="Arial" w:cs="Arial"/>
        </w:rPr>
      </w:pPr>
      <w:r>
        <w:rPr>
          <w:rFonts w:ascii="Arial" w:hAnsi="Arial" w:cs="Arial"/>
        </w:rPr>
        <w:t xml:space="preserve">                                </w:t>
      </w:r>
      <w:r w:rsidRPr="003477FB">
        <w:rPr>
          <w:rFonts w:asciiTheme="minorHAnsi" w:hAnsiTheme="minorHAnsi" w:cs="Arial"/>
        </w:rPr>
        <w:t>No</w:t>
      </w:r>
    </w:p>
    <w:p w14:paraId="00046510" w14:textId="77777777" w:rsidR="00D14173" w:rsidRPr="00EC5981" w:rsidRDefault="00D14173" w:rsidP="00D14173">
      <w:pPr>
        <w:rPr>
          <w:rFonts w:ascii="Arial" w:hAnsi="Arial" w:cs="Arial"/>
        </w:rPr>
      </w:pPr>
    </w:p>
    <w:p w14:paraId="43A5D41B" w14:textId="77777777" w:rsidR="00D14173" w:rsidRPr="00215EAC" w:rsidRDefault="00D14173" w:rsidP="00D14173">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242816" behindDoc="0" locked="0" layoutInCell="1" allowOverlap="1" wp14:anchorId="772737A1" wp14:editId="368E1B3E">
                <wp:simplePos x="0" y="0"/>
                <wp:positionH relativeFrom="column">
                  <wp:posOffset>309245</wp:posOffset>
                </wp:positionH>
                <wp:positionV relativeFrom="paragraph">
                  <wp:posOffset>10100</wp:posOffset>
                </wp:positionV>
                <wp:extent cx="1876425" cy="1293962"/>
                <wp:effectExtent l="0" t="0" r="28575" b="20955"/>
                <wp:wrapNone/>
                <wp:docPr id="1141" name="Diamond 1141"/>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DCEA01E" w14:textId="77777777" w:rsidR="00944514" w:rsidRPr="00755387" w:rsidRDefault="00944514" w:rsidP="00D14173">
                            <w:pPr>
                              <w:jc w:val="center"/>
                              <w:rPr>
                                <w:rFonts w:ascii="Arial" w:hAnsi="Arial" w:cs="Arial"/>
                                <w:sz w:val="20"/>
                              </w:rPr>
                            </w:pPr>
                            <w:r w:rsidRPr="00755387">
                              <w:rPr>
                                <w:rFonts w:ascii="Arial" w:hAnsi="Arial" w:cs="Arial"/>
                                <w:sz w:val="20"/>
                              </w:rPr>
                              <w:t>If CMD_TYPE_</w:t>
                            </w:r>
                            <w:r>
                              <w:rPr>
                                <w:rFonts w:ascii="Arial" w:hAnsi="Arial" w:cs="Arial"/>
                                <w:sz w:val="20"/>
                              </w:rPr>
                              <w:t>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737A1" id="Diamond 1141" o:spid="_x0000_s2085" type="#_x0000_t4" style="position:absolute;margin-left:24.35pt;margin-top:.8pt;width:147.75pt;height:101.9pt;z-index:25424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" fillcolor="white [3201]" strokecolor="#4f81bd [3204]" strokeweight="0">
                <v:textbox>
                  <w:txbxContent>
                    <w:p w14:paraId="4DCEA01E" w14:textId="77777777" w:rsidR="00944514" w:rsidRPr="00755387" w:rsidRDefault="00944514" w:rsidP="00D14173">
                      <w:pPr>
                        <w:jc w:val="center"/>
                        <w:rPr>
                          <w:rFonts w:ascii="Arial" w:hAnsi="Arial" w:cs="Arial"/>
                          <w:sz w:val="20"/>
                        </w:rPr>
                      </w:pPr>
                      <w:r w:rsidRPr="00755387">
                        <w:rPr>
                          <w:rFonts w:ascii="Arial" w:hAnsi="Arial" w:cs="Arial"/>
                          <w:sz w:val="20"/>
                        </w:rPr>
                        <w:t>If CMD_TYPE_</w:t>
                      </w:r>
                      <w:r>
                        <w:rPr>
                          <w:rFonts w:ascii="Arial" w:hAnsi="Arial" w:cs="Arial"/>
                          <w:sz w:val="20"/>
                        </w:rPr>
                        <w:t>READ</w:t>
                      </w:r>
                    </w:p>
                  </w:txbxContent>
                </v:textbox>
              </v:shape>
            </w:pict>
          </mc:Fallback>
        </mc:AlternateContent>
      </w:r>
    </w:p>
    <w:p w14:paraId="4BC6D99D" w14:textId="77777777" w:rsidR="00D14173" w:rsidRPr="00215EAC" w:rsidRDefault="00D14173" w:rsidP="00D14173">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4244864" behindDoc="0" locked="0" layoutInCell="1" allowOverlap="1" wp14:anchorId="04B7E7D4" wp14:editId="1E455C60">
                <wp:simplePos x="0" y="0"/>
                <wp:positionH relativeFrom="column">
                  <wp:posOffset>4176910</wp:posOffset>
                </wp:positionH>
                <wp:positionV relativeFrom="paragraph">
                  <wp:posOffset>49890</wp:posOffset>
                </wp:positionV>
                <wp:extent cx="1762125" cy="704850"/>
                <wp:effectExtent l="57150" t="38100" r="85725" b="95250"/>
                <wp:wrapNone/>
                <wp:docPr id="1428" name="Rectangle 142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66BE1A3" w14:textId="77777777" w:rsidR="00944514" w:rsidRPr="00755387" w:rsidRDefault="00944514" w:rsidP="00D14173">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B7E7D4" id="Rectangle 1428" o:spid="_x0000_s2086" style="position:absolute;margin-left:328.9pt;margin-top:3.95pt;width:138.75pt;height:55.5pt;z-index:25424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" fillcolor="#92d050" strokecolor="#92d050">
                <v:shadow on="t" color="black" opacity="24903f" origin=",.5" offset="0,.55556mm"/>
                <v:textbox>
                  <w:txbxContent>
                    <w:p w14:paraId="066BE1A3" w14:textId="77777777" w:rsidR="00944514" w:rsidRPr="00755387" w:rsidRDefault="00944514" w:rsidP="00D14173">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Module</w:t>
                      </w:r>
                    </w:p>
                  </w:txbxContent>
                </v:textbox>
              </v:rect>
            </w:pict>
          </mc:Fallback>
        </mc:AlternateContent>
      </w:r>
      <w:r w:rsidRPr="00215EAC">
        <w:rPr>
          <w:rFonts w:ascii="Arial" w:hAnsi="Arial" w:cs="Arial"/>
        </w:rPr>
        <w:t xml:space="preserve">                                                                       </w:t>
      </w:r>
    </w:p>
    <w:p w14:paraId="26974084" w14:textId="77777777" w:rsidR="00D14173" w:rsidRPr="00215EAC" w:rsidRDefault="00D14173" w:rsidP="00D14173">
      <w:pPr>
        <w:spacing w:after="120"/>
        <w:ind w:firstLine="720"/>
        <w:rPr>
          <w:rFonts w:ascii="Arial" w:hAnsi="Arial" w:cs="Arial"/>
          <w:sz w:val="20"/>
        </w:rPr>
      </w:pPr>
      <w:r>
        <w:rPr>
          <w:rFonts w:ascii="Arial" w:hAnsi="Arial" w:cs="Arial"/>
          <w:sz w:val="20"/>
        </w:rPr>
        <w:t xml:space="preserve">                                                  Yes        </w:t>
      </w:r>
    </w:p>
    <w:p w14:paraId="1392D1B0" w14:textId="77777777" w:rsidR="00D14173" w:rsidRPr="00215EAC"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43840" behindDoc="0" locked="0" layoutInCell="1" allowOverlap="1" wp14:anchorId="65F596BB" wp14:editId="19A46531">
                <wp:simplePos x="0" y="0"/>
                <wp:positionH relativeFrom="column">
                  <wp:posOffset>2165350</wp:posOffset>
                </wp:positionH>
                <wp:positionV relativeFrom="paragraph">
                  <wp:posOffset>77206</wp:posOffset>
                </wp:positionV>
                <wp:extent cx="2011680" cy="0"/>
                <wp:effectExtent l="0" t="76200" r="26670" b="95250"/>
                <wp:wrapNone/>
                <wp:docPr id="1429" name="Straight Arrow Connector 1429"/>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757B7" id="Straight Arrow Connector 1429" o:spid="_x0000_s1026" type="#_x0000_t32" style="position:absolute;margin-left:170.5pt;margin-top:6.1pt;width:158.4pt;height:0;z-index:25424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0282F63A" w14:textId="77777777" w:rsidR="00D14173" w:rsidRDefault="00D14173" w:rsidP="00D14173">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752CC5C4" w14:textId="77777777" w:rsidR="00D14173" w:rsidRDefault="00D14173" w:rsidP="00D14173">
      <w:pPr>
        <w:ind w:left="1440" w:firstLine="720"/>
        <w:rPr>
          <w:rFonts w:ascii="Arial" w:hAnsi="Arial" w:cs="Arial"/>
        </w:rPr>
      </w:pPr>
    </w:p>
    <w:p w14:paraId="51ABE0F9" w14:textId="77777777" w:rsidR="00D14173" w:rsidRDefault="00D14173" w:rsidP="00D14173">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49E28919" w14:textId="77777777" w:rsidR="00D14173" w:rsidRPr="007A75EA" w:rsidRDefault="00D14173" w:rsidP="00D14173">
      <w:pPr>
        <w:rPr>
          <w:rFonts w:asciiTheme="minorHAnsi" w:hAnsiTheme="minorHAnsi" w:cs="Arial"/>
        </w:rPr>
      </w:pPr>
      <w:r>
        <w:rPr>
          <w:rFonts w:ascii="Arial" w:hAnsi="Arial" w:cs="Arial"/>
        </w:rPr>
        <w:t xml:space="preserve">                                </w:t>
      </w:r>
      <w:r w:rsidRPr="003477FB">
        <w:rPr>
          <w:rFonts w:asciiTheme="minorHAnsi" w:hAnsiTheme="minorHAnsi" w:cs="Arial"/>
        </w:rPr>
        <w:t>No</w:t>
      </w:r>
    </w:p>
    <w:p w14:paraId="12B2595B" w14:textId="77777777" w:rsidR="00D14173" w:rsidRDefault="00D14173" w:rsidP="00D14173">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201856" behindDoc="0" locked="0" layoutInCell="1" allowOverlap="1" wp14:anchorId="52CAD9CC" wp14:editId="4B124E83">
                <wp:simplePos x="0" y="0"/>
                <wp:positionH relativeFrom="page">
                  <wp:align>right</wp:align>
                </wp:positionH>
                <wp:positionV relativeFrom="paragraph">
                  <wp:posOffset>-28575</wp:posOffset>
                </wp:positionV>
                <wp:extent cx="771525" cy="649605"/>
                <wp:effectExtent l="0" t="0" r="28575" b="17145"/>
                <wp:wrapNone/>
                <wp:docPr id="1430" name="Rectangle 1430"/>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0B7666FB" w14:textId="77777777" w:rsidR="00944514" w:rsidRDefault="00944514" w:rsidP="00D1417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AD9CC" id="Rectangle 1430" o:spid="_x0000_s2087" style="position:absolute;left:0;text-align:left;margin-left:9.55pt;margin-top:-2.25pt;width:60.75pt;height:51.15pt;z-index:2542018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" fillcolor="#8064a2 [3207]" strokecolor="#3f3151 [1607]" strokeweight="1pt">
                <v:textbox>
                  <w:txbxContent>
                    <w:p w14:paraId="0B7666FB" w14:textId="77777777" w:rsidR="00944514" w:rsidRDefault="00944514" w:rsidP="00D14173">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214144" behindDoc="0" locked="0" layoutInCell="1" allowOverlap="1" wp14:anchorId="185AC48B" wp14:editId="6D32D0E0">
                <wp:simplePos x="0" y="0"/>
                <wp:positionH relativeFrom="column">
                  <wp:posOffset>2535555</wp:posOffset>
                </wp:positionH>
                <wp:positionV relativeFrom="paragraph">
                  <wp:posOffset>11430</wp:posOffset>
                </wp:positionV>
                <wp:extent cx="1143000" cy="640080"/>
                <wp:effectExtent l="0" t="0" r="19050" b="26670"/>
                <wp:wrapNone/>
                <wp:docPr id="1432" name="Rectangle 143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9DBB0AE" w14:textId="77777777" w:rsidR="00944514" w:rsidRDefault="00944514" w:rsidP="00D1417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5AC48B" id="Rectangle 1432" o:spid="_x0000_s2088" style="position:absolute;left:0;text-align:left;margin-left:199.65pt;margin-top:.9pt;width:90pt;height:50.4pt;z-index:25421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" fillcolor="#c0504d [3205]" strokecolor="#5a5a5a [2109]" strokeweight="1pt">
                <v:textbox>
                  <w:txbxContent>
                    <w:p w14:paraId="79DBB0AE" w14:textId="77777777" w:rsidR="00944514" w:rsidRDefault="00944514" w:rsidP="00D14173">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09024" behindDoc="0" locked="0" layoutInCell="1" allowOverlap="1" wp14:anchorId="51840D0C" wp14:editId="51F55FF2">
                <wp:simplePos x="0" y="0"/>
                <wp:positionH relativeFrom="column">
                  <wp:posOffset>4914900</wp:posOffset>
                </wp:positionH>
                <wp:positionV relativeFrom="paragraph">
                  <wp:posOffset>-38100</wp:posOffset>
                </wp:positionV>
                <wp:extent cx="819150" cy="640080"/>
                <wp:effectExtent l="57150" t="38100" r="76200" b="102870"/>
                <wp:wrapNone/>
                <wp:docPr id="1433" name="Rectangle 1433"/>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73FB0656" w14:textId="77777777" w:rsidR="00944514" w:rsidRDefault="00944514" w:rsidP="00D14173">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40D0C" id="Rectangle 1433" o:spid="_x0000_s2089" style="position:absolute;left:0;text-align:left;margin-left:387pt;margin-top:-3pt;width:64.5pt;height:50.4pt;z-index:2542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" fillcolor="#c0504d [3205]" strokecolor="#5a5a5a [2109]" strokeweight="1pt">
                <v:shadow on="t" color="black" opacity="24903f" origin=",.5" offset="0,.55556mm"/>
                <v:textbox>
                  <w:txbxContent>
                    <w:p w14:paraId="73FB0656" w14:textId="77777777" w:rsidR="00944514" w:rsidRDefault="00944514" w:rsidP="00D14173">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08000" behindDoc="0" locked="0" layoutInCell="1" allowOverlap="1" wp14:anchorId="4D6EB7E8" wp14:editId="2B9215D3">
                <wp:simplePos x="0" y="0"/>
                <wp:positionH relativeFrom="column">
                  <wp:posOffset>3771900</wp:posOffset>
                </wp:positionH>
                <wp:positionV relativeFrom="paragraph">
                  <wp:posOffset>-19050</wp:posOffset>
                </wp:positionV>
                <wp:extent cx="942975" cy="640080"/>
                <wp:effectExtent l="0" t="0" r="28575" b="26670"/>
                <wp:wrapNone/>
                <wp:docPr id="1434" name="Rectangle 1434"/>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9414E37" w14:textId="77777777" w:rsidR="00944514" w:rsidRDefault="00944514" w:rsidP="00D1417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EB7E8" id="Rectangle 1434" o:spid="_x0000_s2090" style="position:absolute;left:0;text-align:left;margin-left:297pt;margin-top:-1.5pt;width:74.25pt;height:50.4pt;z-index:2542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" fillcolor="#c0504d [3205]" strokecolor="#243f60 [1604]" strokeweight="1pt">
                <v:textbox>
                  <w:txbxContent>
                    <w:p w14:paraId="29414E37" w14:textId="77777777" w:rsidR="00944514" w:rsidRDefault="00944514" w:rsidP="00D14173">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199808" behindDoc="0" locked="0" layoutInCell="1" allowOverlap="1" wp14:anchorId="1E5C11A0" wp14:editId="4D1CF606">
                <wp:simplePos x="0" y="0"/>
                <wp:positionH relativeFrom="margin">
                  <wp:align>left</wp:align>
                </wp:positionH>
                <wp:positionV relativeFrom="paragraph">
                  <wp:posOffset>9525</wp:posOffset>
                </wp:positionV>
                <wp:extent cx="742950" cy="640080"/>
                <wp:effectExtent l="0" t="0" r="19050" b="26670"/>
                <wp:wrapNone/>
                <wp:docPr id="1726" name="Rectangle 1726"/>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BAC846E" w14:textId="77777777" w:rsidR="00944514" w:rsidRDefault="00944514" w:rsidP="00D1417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C11A0" id="Rectangle 1726" o:spid="_x0000_s2091" style="position:absolute;left:0;text-align:left;margin-left:0;margin-top:.75pt;width:58.5pt;height:50.4pt;z-index:254199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" fillcolor="#f79646 [3209]" strokecolor="#5a5a5a [2109]" strokeweight="1pt">
                <v:textbox>
                  <w:txbxContent>
                    <w:p w14:paraId="5BAC846E" w14:textId="77777777" w:rsidR="00944514" w:rsidRDefault="00944514" w:rsidP="00D14173">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200832" behindDoc="0" locked="0" layoutInCell="1" allowOverlap="1" wp14:anchorId="6B172848" wp14:editId="727145C5">
                <wp:simplePos x="0" y="0"/>
                <wp:positionH relativeFrom="column">
                  <wp:posOffset>895350</wp:posOffset>
                </wp:positionH>
                <wp:positionV relativeFrom="paragraph">
                  <wp:posOffset>0</wp:posOffset>
                </wp:positionV>
                <wp:extent cx="828675" cy="640080"/>
                <wp:effectExtent l="57150" t="38100" r="85725" b="102870"/>
                <wp:wrapNone/>
                <wp:docPr id="1727" name="Rectangle 1727"/>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250B1B9E" w14:textId="77777777" w:rsidR="00944514" w:rsidRDefault="00944514" w:rsidP="00D1417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72848" id="Rectangle 1727" o:spid="_x0000_s2092" style="position:absolute;left:0;text-align:left;margin-left:70.5pt;margin-top:0;width:65.25pt;height:50.4pt;z-index:25420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ItujZCmAgAAsQ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250B1B9E" w14:textId="77777777" w:rsidR="00944514" w:rsidRDefault="00944514" w:rsidP="00D14173">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197760" behindDoc="0" locked="0" layoutInCell="1" allowOverlap="1" wp14:anchorId="7E8E7AE4" wp14:editId="3B0D856C">
                <wp:simplePos x="0" y="0"/>
                <wp:positionH relativeFrom="margin">
                  <wp:align>right</wp:align>
                </wp:positionH>
                <wp:positionV relativeFrom="paragraph">
                  <wp:posOffset>9525</wp:posOffset>
                </wp:positionV>
                <wp:extent cx="361950" cy="504825"/>
                <wp:effectExtent l="0" t="0" r="0" b="9525"/>
                <wp:wrapNone/>
                <wp:docPr id="1728" name="Rounded Rectangle 172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FB62339"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8E7AE4" id="Rounded Rectangle 1728" o:spid="_x0000_s2093" style="position:absolute;left:0;text-align:left;margin-left:-22.7pt;margin-top:.75pt;width:28.5pt;height:39.75pt;z-index:25419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BIB9W2DAgAA&#10;UQUAAA4AAAAAAAAAAAAAAAAALgIAAGRycy9lMm9Eb2MueG1sUEsBAi0AFAAGAAgAAAAhADiZp87Z&#10;AAAABAEAAA8AAAAAAAAAAAAAAAAA3QQAAGRycy9kb3ducmV2LnhtbFBLBQYAAAAABAAEAPMAAADj&#10;BQAAAAA=&#10;" fillcolor="white [3201]" stroked="f" strokeweight="2pt">
                <v:textbox>
                  <w:txbxContent>
                    <w:p w14:paraId="4FB62339"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98784" behindDoc="1" locked="0" layoutInCell="1" allowOverlap="1" wp14:anchorId="10C45F2C" wp14:editId="5883D3C7">
                <wp:simplePos x="0" y="0"/>
                <wp:positionH relativeFrom="column">
                  <wp:posOffset>1438275</wp:posOffset>
                </wp:positionH>
                <wp:positionV relativeFrom="paragraph">
                  <wp:posOffset>4238625</wp:posOffset>
                </wp:positionV>
                <wp:extent cx="3048000" cy="304800"/>
                <wp:effectExtent l="0" t="0" r="0" b="0"/>
                <wp:wrapNone/>
                <wp:docPr id="1729" name="Rounded Rectangle 1729"/>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474AAA"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C45F2C" id="Rounded Rectangle 1729" o:spid="_x0000_s2094" style="position:absolute;left:0;text-align:left;margin-left:113.25pt;margin-top:333.75pt;width:240pt;height:24pt;z-index:-2491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CbhHZFfwIA&#10;AFIFAAAOAAAAAAAAAAAAAAAAAC4CAABkcnMvZTJvRG9jLnhtbFBLAQItABQABgAIAAAAIQDZyEpe&#10;3gAAAAsBAAAPAAAAAAAAAAAAAAAAANkEAABkcnMvZG93bnJldi54bWxQSwUGAAAAAAQABADzAAAA&#10;5AUAAAAA&#10;" fillcolor="white [3201]" stroked="f" strokeweight="2pt">
                <v:textbox>
                  <w:txbxContent>
                    <w:p w14:paraId="48474AAA"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191616" behindDoc="1" locked="0" layoutInCell="1" allowOverlap="1" wp14:anchorId="54606D5B" wp14:editId="125023C3">
                <wp:simplePos x="0" y="0"/>
                <wp:positionH relativeFrom="column">
                  <wp:posOffset>962026</wp:posOffset>
                </wp:positionH>
                <wp:positionV relativeFrom="paragraph">
                  <wp:posOffset>809625</wp:posOffset>
                </wp:positionV>
                <wp:extent cx="3276600" cy="323850"/>
                <wp:effectExtent l="0" t="0" r="0" b="0"/>
                <wp:wrapNone/>
                <wp:docPr id="1733" name="Rounded Rectangle 1733"/>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707D9D" w14:textId="77777777" w:rsidR="00944514" w:rsidRPr="00296A08" w:rsidRDefault="00944514" w:rsidP="00D14173">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06D5B" id="Rounded Rectangle 1733" o:spid="_x0000_s2095" style="position:absolute;left:0;text-align:left;margin-left:75.75pt;margin-top:63.75pt;width:258pt;height:25.5pt;z-index:-2491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8wRg&#10;qYYCAABSBQAADgAAAAAAAAAAAAAAAAAuAgAAZHJzL2Uyb0RvYy54bWxQSwECLQAUAAYACAAAACEA&#10;X/aPrNsAAAALAQAADwAAAAAAAAAAAAAAAADgBAAAZHJzL2Rvd25yZXYueG1sUEsFBgAAAAAEAAQA&#10;8wAAAOgFAAAAAA==&#10;" fillcolor="white [3201]" stroked="f" strokeweight="2pt">
                <v:textbox>
                  <w:txbxContent>
                    <w:p w14:paraId="3D707D9D" w14:textId="77777777" w:rsidR="00944514" w:rsidRPr="00296A08" w:rsidRDefault="00944514" w:rsidP="00D14173">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196736" behindDoc="0" locked="0" layoutInCell="1" allowOverlap="1" wp14:anchorId="2778B24E" wp14:editId="5C5D123B">
                <wp:simplePos x="0" y="0"/>
                <wp:positionH relativeFrom="margin">
                  <wp:align>right</wp:align>
                </wp:positionH>
                <wp:positionV relativeFrom="paragraph">
                  <wp:posOffset>123825</wp:posOffset>
                </wp:positionV>
                <wp:extent cx="676275" cy="314325"/>
                <wp:effectExtent l="0" t="0" r="9525" b="9525"/>
                <wp:wrapNone/>
                <wp:docPr id="1744" name="Rounded Rectangle 1744"/>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6A8916E"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8B24E" id="Rounded Rectangle 1744" o:spid="_x0000_s2096" style="position:absolute;left:0;text-align:left;margin-left:2.05pt;margin-top:9.75pt;width:53.25pt;height:24.75pt;z-index:254196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n42KroMC&#10;AABRBQAADgAAAAAAAAAAAAAAAAAuAgAAZHJzL2Uyb0RvYy54bWxQSwECLQAUAAYACAAAACEA6HUH&#10;gdsAAAAGAQAADwAAAAAAAAAAAAAAAADdBAAAZHJzL2Rvd25yZXYueG1sUEsFBgAAAAAEAAQA8wAA&#10;AOUFAAAAAA==&#10;" fillcolor="white [3201]" stroked="f" strokeweight="2pt">
                <v:textbox>
                  <w:txbxContent>
                    <w:p w14:paraId="66A8916E"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95712" behindDoc="0" locked="0" layoutInCell="1" allowOverlap="1" wp14:anchorId="79914E9A" wp14:editId="56815CBC">
                <wp:simplePos x="0" y="0"/>
                <wp:positionH relativeFrom="margin">
                  <wp:posOffset>2533650</wp:posOffset>
                </wp:positionH>
                <wp:positionV relativeFrom="paragraph">
                  <wp:posOffset>57150</wp:posOffset>
                </wp:positionV>
                <wp:extent cx="1114425" cy="495300"/>
                <wp:effectExtent l="0" t="0" r="9525" b="0"/>
                <wp:wrapNone/>
                <wp:docPr id="1768" name="Rounded Rectangle 1768"/>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DEEEC18"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14E9A" id="Rounded Rectangle 1768" o:spid="_x0000_s2097" style="position:absolute;left:0;text-align:left;margin-left:199.5pt;margin-top:4.5pt;width:87.75pt;height:39pt;z-index:25419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Lvt&#10;EIiEAgAAUgUAAA4AAAAAAAAAAAAAAAAALgIAAGRycy9lMm9Eb2MueG1sUEsBAi0AFAAGAAgAAAAh&#10;AJw7qffeAAAACAEAAA8AAAAAAAAAAAAAAAAA3gQAAGRycy9kb3ducmV2LnhtbFBLBQYAAAAABAAE&#10;APMAAADpBQAAAAA=&#10;" fillcolor="white [3201]" stroked="f" strokeweight="2pt">
                <v:textbox>
                  <w:txbxContent>
                    <w:p w14:paraId="0DEEEC18"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93664" behindDoc="0" locked="0" layoutInCell="1" allowOverlap="1" wp14:anchorId="3BCF7CA0" wp14:editId="21ECE849">
                <wp:simplePos x="0" y="0"/>
                <wp:positionH relativeFrom="column">
                  <wp:posOffset>552450</wp:posOffset>
                </wp:positionH>
                <wp:positionV relativeFrom="paragraph">
                  <wp:posOffset>9525</wp:posOffset>
                </wp:positionV>
                <wp:extent cx="533400" cy="314325"/>
                <wp:effectExtent l="0" t="0" r="0" b="9525"/>
                <wp:wrapNone/>
                <wp:docPr id="1769" name="Rounded Rectangle 176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26B752"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CF7CA0" id="Rounded Rectangle 1769" o:spid="_x0000_s2098" style="position:absolute;left:0;text-align:left;margin-left:43.5pt;margin-top:.75pt;width:42pt;height:24.75pt;z-index:25419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sRqRdYMC&#10;AABRBQAADgAAAAAAAAAAAAAAAAAuAgAAZHJzL2Uyb0RvYy54bWxQSwECLQAUAAYACAAAACEA0qFN&#10;/dsAAAAHAQAADwAAAAAAAAAAAAAAAADdBAAAZHJzL2Rvd25yZXYueG1sUEsFBgAAAAAEAAQA8wAA&#10;AOUFAAAAAA==&#10;" fillcolor="white [3201]" stroked="f" strokeweight="2pt">
                <v:textbox>
                  <w:txbxContent>
                    <w:p w14:paraId="4426B752" w14:textId="77777777" w:rsidR="00944514" w:rsidRPr="00B6176C" w:rsidRDefault="00944514" w:rsidP="00D14173">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194688" behindDoc="0" locked="0" layoutInCell="1" allowOverlap="1" wp14:anchorId="1897EA0D" wp14:editId="16FAAAAD">
                <wp:simplePos x="0" y="0"/>
                <wp:positionH relativeFrom="margin">
                  <wp:align>left</wp:align>
                </wp:positionH>
                <wp:positionV relativeFrom="paragraph">
                  <wp:posOffset>9525</wp:posOffset>
                </wp:positionV>
                <wp:extent cx="533400" cy="314325"/>
                <wp:effectExtent l="0" t="0" r="0" b="9525"/>
                <wp:wrapNone/>
                <wp:docPr id="1770" name="Rounded Rectangle 177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C6FB563"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97EA0D" id="Rounded Rectangle 1770" o:spid="_x0000_s2099" style="position:absolute;left:0;text-align:left;margin-left:0;margin-top:.75pt;width:42pt;height:24.75pt;z-index:254194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e/HjXYICAABR&#10;BQAADgAAAAAAAAAAAAAAAAAuAgAAZHJzL2Uyb0RvYy54bWxQSwECLQAUAAYACAAAACEAG24d/tkA&#10;AAAEAQAADwAAAAAAAAAAAAAAAADcBAAAZHJzL2Rvd25yZXYueG1sUEsFBgAAAAAEAAQA8wAAAOIF&#10;AAAAAA==&#10;" fillcolor="white [3201]" stroked="f" strokeweight="2pt">
                <v:textbox>
                  <w:txbxContent>
                    <w:p w14:paraId="4C6FB563"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192640" behindDoc="0" locked="0" layoutInCell="1" allowOverlap="1" wp14:anchorId="297259EF" wp14:editId="22F0EA50">
                <wp:simplePos x="0" y="0"/>
                <wp:positionH relativeFrom="column">
                  <wp:posOffset>714375</wp:posOffset>
                </wp:positionH>
                <wp:positionV relativeFrom="paragraph">
                  <wp:posOffset>8791575</wp:posOffset>
                </wp:positionV>
                <wp:extent cx="1771650" cy="333375"/>
                <wp:effectExtent l="0" t="0" r="0" b="9525"/>
                <wp:wrapNone/>
                <wp:docPr id="1771" name="Rounded Rectangle 1771"/>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114EEC" w14:textId="77777777" w:rsidR="00944514" w:rsidRDefault="00944514" w:rsidP="00D14173">
                            <w:pPr>
                              <w:jc w:val="center"/>
                              <w:rPr>
                                <w:rFonts w:ascii="Tahoma" w:hAnsi="Tahoma" w:cs="Tahoma"/>
                                <w:sz w:val="20"/>
                              </w:rPr>
                            </w:pPr>
                          </w:p>
                          <w:p w14:paraId="480D75E5" w14:textId="77777777" w:rsidR="00944514" w:rsidRDefault="00944514" w:rsidP="00D14173">
                            <w:pPr>
                              <w:jc w:val="center"/>
                              <w:rPr>
                                <w:rFonts w:ascii="Tahoma" w:hAnsi="Tahoma" w:cs="Tahoma"/>
                                <w:sz w:val="20"/>
                              </w:rPr>
                            </w:pPr>
                          </w:p>
                          <w:p w14:paraId="4770BAF1" w14:textId="77777777" w:rsidR="00944514" w:rsidRDefault="00944514" w:rsidP="00D14173">
                            <w:pPr>
                              <w:jc w:val="center"/>
                              <w:rPr>
                                <w:rFonts w:ascii="Tahoma" w:hAnsi="Tahoma" w:cs="Tahoma"/>
                                <w:sz w:val="20"/>
                              </w:rPr>
                            </w:pPr>
                          </w:p>
                          <w:p w14:paraId="4AC086D8" w14:textId="77777777" w:rsidR="00944514" w:rsidRDefault="00944514" w:rsidP="00D14173">
                            <w:pPr>
                              <w:jc w:val="center"/>
                              <w:rPr>
                                <w:rFonts w:ascii="Tahoma" w:hAnsi="Tahoma" w:cs="Tahoma"/>
                                <w:sz w:val="20"/>
                              </w:rPr>
                            </w:pPr>
                          </w:p>
                          <w:p w14:paraId="5701D765"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7259EF" id="Rounded Rectangle 1771" o:spid="_x0000_s2100" style="position:absolute;left:0;text-align:left;margin-left:56.25pt;margin-top:692.25pt;width:139.5pt;height:26.25pt;z-index:25419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" fillcolor="white [3201]" stroked="f" strokeweight="2pt">
                <v:textbox>
                  <w:txbxContent>
                    <w:p w14:paraId="19114EEC" w14:textId="77777777" w:rsidR="00944514" w:rsidRDefault="00944514" w:rsidP="00D14173">
                      <w:pPr>
                        <w:jc w:val="center"/>
                        <w:rPr>
                          <w:rFonts w:ascii="Tahoma" w:hAnsi="Tahoma" w:cs="Tahoma"/>
                          <w:sz w:val="20"/>
                        </w:rPr>
                      </w:pPr>
                    </w:p>
                    <w:p w14:paraId="480D75E5" w14:textId="77777777" w:rsidR="00944514" w:rsidRDefault="00944514" w:rsidP="00D14173">
                      <w:pPr>
                        <w:jc w:val="center"/>
                        <w:rPr>
                          <w:rFonts w:ascii="Tahoma" w:hAnsi="Tahoma" w:cs="Tahoma"/>
                          <w:sz w:val="20"/>
                        </w:rPr>
                      </w:pPr>
                    </w:p>
                    <w:p w14:paraId="4770BAF1" w14:textId="77777777" w:rsidR="00944514" w:rsidRDefault="00944514" w:rsidP="00D14173">
                      <w:pPr>
                        <w:jc w:val="center"/>
                        <w:rPr>
                          <w:rFonts w:ascii="Tahoma" w:hAnsi="Tahoma" w:cs="Tahoma"/>
                          <w:sz w:val="20"/>
                        </w:rPr>
                      </w:pPr>
                    </w:p>
                    <w:p w14:paraId="4AC086D8" w14:textId="77777777" w:rsidR="00944514" w:rsidRDefault="00944514" w:rsidP="00D14173">
                      <w:pPr>
                        <w:jc w:val="center"/>
                        <w:rPr>
                          <w:rFonts w:ascii="Tahoma" w:hAnsi="Tahoma" w:cs="Tahoma"/>
                          <w:sz w:val="20"/>
                        </w:rPr>
                      </w:pPr>
                    </w:p>
                    <w:p w14:paraId="5701D765"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5F1AA04B" w14:textId="77777777" w:rsidR="00D14173" w:rsidRDefault="00D14173" w:rsidP="00D14173">
      <w:pPr>
        <w:jc w:val="center"/>
        <w:rPr>
          <w:rFonts w:ascii="Arial" w:hAnsi="Arial" w:cs="Arial"/>
        </w:rPr>
      </w:pPr>
    </w:p>
    <w:p w14:paraId="1B844BD8" w14:textId="77777777" w:rsidR="00D14173" w:rsidRPr="00AB0F7F" w:rsidRDefault="00D14173" w:rsidP="00D14173">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203904" behindDoc="0" locked="0" layoutInCell="1" allowOverlap="1" wp14:anchorId="0F59B34A" wp14:editId="7F3FE882">
                <wp:simplePos x="0" y="0"/>
                <wp:positionH relativeFrom="column">
                  <wp:posOffset>6210300</wp:posOffset>
                </wp:positionH>
                <wp:positionV relativeFrom="paragraph">
                  <wp:posOffset>266700</wp:posOffset>
                </wp:positionV>
                <wp:extent cx="0" cy="6768465"/>
                <wp:effectExtent l="0" t="0" r="19050" b="32385"/>
                <wp:wrapNone/>
                <wp:docPr id="1772" name="Straight Connector 1772"/>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49BC5" id="Straight Connector 1772" o:spid="_x0000_s1026" style="position:absolute;z-index:25420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21pt" to="489pt,5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&#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219264" behindDoc="1" locked="0" layoutInCell="1" allowOverlap="1" wp14:anchorId="51C7C022" wp14:editId="7722AA65">
                <wp:simplePos x="0" y="0"/>
                <wp:positionH relativeFrom="column">
                  <wp:posOffset>3118485</wp:posOffset>
                </wp:positionH>
                <wp:positionV relativeFrom="paragraph">
                  <wp:posOffset>171781</wp:posOffset>
                </wp:positionV>
                <wp:extent cx="0" cy="7132320"/>
                <wp:effectExtent l="0" t="0" r="19050" b="30480"/>
                <wp:wrapNone/>
                <wp:docPr id="1775" name="Straight Connector 177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C0C55" id="Straight Connector 1775" o:spid="_x0000_s1026" style="position:absolute;z-index:-2490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lQrAsMABAADWAwAADgAAAAAAAAAAAAAAAAAu&#10;AgAAZHJzL2Uyb0RvYy54bWxQSwECLQAUAAYACAAAACEAVNj0zN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04928" behindDoc="0" locked="0" layoutInCell="1" allowOverlap="1" wp14:anchorId="07EFE0ED" wp14:editId="18949DDF">
                <wp:simplePos x="0" y="0"/>
                <wp:positionH relativeFrom="column">
                  <wp:posOffset>1257300</wp:posOffset>
                </wp:positionH>
                <wp:positionV relativeFrom="paragraph">
                  <wp:posOffset>161925</wp:posOffset>
                </wp:positionV>
                <wp:extent cx="19050" cy="7132320"/>
                <wp:effectExtent l="0" t="0" r="19050" b="30480"/>
                <wp:wrapNone/>
                <wp:docPr id="1776" name="Straight Connector 1776"/>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06186" id="Straight Connector 1776" o:spid="_x0000_s1026" style="position:absolute;flip:x;z-index:2542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06976" behindDoc="0" locked="0" layoutInCell="1" allowOverlap="1" wp14:anchorId="18792937" wp14:editId="7B2ED51B">
                <wp:simplePos x="0" y="0"/>
                <wp:positionH relativeFrom="column">
                  <wp:posOffset>5353050</wp:posOffset>
                </wp:positionH>
                <wp:positionV relativeFrom="paragraph">
                  <wp:posOffset>152400</wp:posOffset>
                </wp:positionV>
                <wp:extent cx="0" cy="7132320"/>
                <wp:effectExtent l="0" t="0" r="19050" b="30480"/>
                <wp:wrapNone/>
                <wp:docPr id="1777" name="Straight Connector 1777"/>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B5A1B" id="Straight Connector 1777" o:spid="_x0000_s1026" style="position:absolute;z-index:2542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05952" behindDoc="0" locked="0" layoutInCell="1" allowOverlap="1" wp14:anchorId="4EB25A81" wp14:editId="2B46DDB5">
                <wp:simplePos x="0" y="0"/>
                <wp:positionH relativeFrom="column">
                  <wp:posOffset>4371975</wp:posOffset>
                </wp:positionH>
                <wp:positionV relativeFrom="paragraph">
                  <wp:posOffset>180975</wp:posOffset>
                </wp:positionV>
                <wp:extent cx="0" cy="7132320"/>
                <wp:effectExtent l="0" t="0" r="19050" b="30480"/>
                <wp:wrapNone/>
                <wp:docPr id="1778" name="Straight Connector 177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867EC" id="Straight Connector 1778" o:spid="_x0000_s1026" style="position:absolute;z-index:25420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3D5E54D7" w14:textId="77777777" w:rsidR="00D14173" w:rsidRDefault="00D14173" w:rsidP="00D14173">
      <w:r w:rsidRPr="00215EAC">
        <w:rPr>
          <w:rFonts w:ascii="Arial" w:hAnsi="Arial" w:cs="Arial"/>
          <w:noProof/>
          <w:lang w:val="en-US"/>
        </w:rPr>
        <mc:AlternateContent>
          <mc:Choice Requires="wps">
            <w:drawing>
              <wp:anchor distT="0" distB="0" distL="114300" distR="114300" simplePos="0" relativeHeight="254202880" behindDoc="1" locked="0" layoutInCell="1" allowOverlap="1" wp14:anchorId="58B4303C" wp14:editId="13AB5294">
                <wp:simplePos x="0" y="0"/>
                <wp:positionH relativeFrom="column">
                  <wp:posOffset>303530</wp:posOffset>
                </wp:positionH>
                <wp:positionV relativeFrom="paragraph">
                  <wp:posOffset>68884</wp:posOffset>
                </wp:positionV>
                <wp:extent cx="9525" cy="7008495"/>
                <wp:effectExtent l="0" t="0" r="28575" b="20955"/>
                <wp:wrapNone/>
                <wp:docPr id="1782" name="Straight Connector 1782"/>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F8C8E" id="Straight Connector 1782" o:spid="_x0000_s1026" style="position:absolute;flip:x;z-index:-2491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" strokecolor="#4579b8 [3044]" strokeweight="0"/>
            </w:pict>
          </mc:Fallback>
        </mc:AlternateContent>
      </w:r>
      <w:r>
        <w:t xml:space="preserve">                                           </w:t>
      </w:r>
    </w:p>
    <w:p w14:paraId="66E99EDC" w14:textId="77777777" w:rsidR="00D14173" w:rsidRDefault="00D14173" w:rsidP="00D14173">
      <w:pPr>
        <w:rPr>
          <w:rFonts w:ascii="Arial" w:hAnsi="Arial" w:cs="Arial"/>
          <w:sz w:val="20"/>
        </w:rPr>
      </w:pPr>
    </w:p>
    <w:p w14:paraId="2B804733" w14:textId="77777777" w:rsidR="00D14173" w:rsidRDefault="00D14173" w:rsidP="00D14173">
      <w:r w:rsidRPr="00215EAC">
        <w:rPr>
          <w:rFonts w:ascii="Arial" w:hAnsi="Arial" w:cs="Arial"/>
          <w:noProof/>
          <w:sz w:val="20"/>
          <w:lang w:val="en-US"/>
        </w:rPr>
        <mc:AlternateContent>
          <mc:Choice Requires="wps">
            <w:drawing>
              <wp:anchor distT="0" distB="0" distL="114300" distR="114300" simplePos="0" relativeHeight="254240768" behindDoc="0" locked="0" layoutInCell="1" allowOverlap="1" wp14:anchorId="2E8BB702" wp14:editId="40F886E4">
                <wp:simplePos x="0" y="0"/>
                <wp:positionH relativeFrom="column">
                  <wp:posOffset>559739</wp:posOffset>
                </wp:positionH>
                <wp:positionV relativeFrom="paragraph">
                  <wp:posOffset>6350</wp:posOffset>
                </wp:positionV>
                <wp:extent cx="1449238" cy="1262643"/>
                <wp:effectExtent l="0" t="0" r="17780" b="13970"/>
                <wp:wrapNone/>
                <wp:docPr id="1783" name="Diamond 1783"/>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48F63A9" w14:textId="77777777" w:rsidR="00944514" w:rsidRPr="00FF4556" w:rsidRDefault="00944514" w:rsidP="00D14173">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BB702" id="Diamond 1783" o:spid="_x0000_s2101" type="#_x0000_t4" style="position:absolute;margin-left:44.05pt;margin-top:.5pt;width:114.1pt;height:99.4pt;z-index:25424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" fillcolor="white [3201]" strokecolor="#4f81bd [3204]" strokeweight="0">
                <v:textbox>
                  <w:txbxContent>
                    <w:p w14:paraId="348F63A9" w14:textId="77777777" w:rsidR="00944514" w:rsidRPr="00FF4556" w:rsidRDefault="00944514" w:rsidP="00D14173">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r>
        <w:t xml:space="preserve">        </w:t>
      </w:r>
    </w:p>
    <w:p w14:paraId="73382ADE" w14:textId="77777777" w:rsidR="00D14173" w:rsidRDefault="00D14173" w:rsidP="00D14173"/>
    <w:p w14:paraId="4CD18175" w14:textId="77777777" w:rsidR="00D14173" w:rsidRDefault="00D14173" w:rsidP="00D14173">
      <w:r>
        <w:t xml:space="preserve">            </w:t>
      </w:r>
      <w:r w:rsidRPr="00FF4556">
        <w:rPr>
          <w:rFonts w:asciiTheme="minorHAnsi" w:hAnsiTheme="minorHAnsi" w:cs="Arial"/>
          <w:szCs w:val="24"/>
        </w:rPr>
        <w:t>No</w:t>
      </w:r>
    </w:p>
    <w:p w14:paraId="1C603442" w14:textId="77777777" w:rsidR="00D14173" w:rsidRDefault="00D14173" w:rsidP="00D14173">
      <w:r>
        <w:rPr>
          <w:noProof/>
          <w:lang w:val="en-US"/>
        </w:rPr>
        <mc:AlternateContent>
          <mc:Choice Requires="wps">
            <w:drawing>
              <wp:anchor distT="0" distB="0" distL="114300" distR="114300" simplePos="0" relativeHeight="254241792" behindDoc="0" locked="0" layoutInCell="1" allowOverlap="1" wp14:anchorId="195BB764" wp14:editId="6E9733A5">
                <wp:simplePos x="0" y="0"/>
                <wp:positionH relativeFrom="column">
                  <wp:posOffset>304137</wp:posOffset>
                </wp:positionH>
                <wp:positionV relativeFrom="paragraph">
                  <wp:posOffset>78464</wp:posOffset>
                </wp:positionV>
                <wp:extent cx="270345" cy="0"/>
                <wp:effectExtent l="38100" t="76200" r="0" b="95250"/>
                <wp:wrapNone/>
                <wp:docPr id="1786" name="Straight Arrow Connector 1786"/>
                <wp:cNvGraphicFramePr/>
                <a:graphic xmlns:a="http://schemas.openxmlformats.org/drawingml/2006/main">
                  <a:graphicData uri="http://schemas.microsoft.com/office/word/2010/wordprocessingShape">
                    <wps:wsp>
                      <wps:cNvCnPr/>
                      <wps:spPr>
                        <a:xfrm flipH="1">
                          <a:off x="0" y="0"/>
                          <a:ext cx="2703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542C7" id="Straight Arrow Connector 1786" o:spid="_x0000_s1026" type="#_x0000_t32" style="position:absolute;margin-left:23.95pt;margin-top:6.2pt;width:21.3pt;height:0;flip:x;z-index:25424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" strokecolor="#4579b8 [3044]">
                <v:stroke endarrow="block"/>
              </v:shape>
            </w:pict>
          </mc:Fallback>
        </mc:AlternateContent>
      </w:r>
    </w:p>
    <w:p w14:paraId="31C177C8"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661D0926"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error </w:t>
      </w:r>
    </w:p>
    <w:p w14:paraId="02F4DA50"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0667EAEF" w14:textId="77777777" w:rsidR="00D14173" w:rsidRDefault="00D14173" w:rsidP="00D14173">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5BAC8B52" w14:textId="77777777" w:rsidR="00D14173" w:rsidRPr="002E369F" w:rsidRDefault="00D14173" w:rsidP="00D14173">
      <w:pPr>
        <w:rPr>
          <w:rFonts w:asciiTheme="minorHAnsi" w:hAnsiTheme="minorHAnsi"/>
          <w:szCs w:val="24"/>
        </w:rPr>
      </w:pPr>
      <w:r w:rsidRPr="00215EAC">
        <w:rPr>
          <w:rFonts w:ascii="Arial" w:hAnsi="Arial" w:cs="Arial"/>
          <w:noProof/>
          <w:sz w:val="20"/>
          <w:lang w:val="en-US"/>
        </w:rPr>
        <mc:AlternateContent>
          <mc:Choice Requires="wps">
            <w:drawing>
              <wp:anchor distT="0" distB="0" distL="114300" distR="114300" simplePos="0" relativeHeight="254245888" behindDoc="0" locked="0" layoutInCell="1" allowOverlap="1" wp14:anchorId="39A5233F" wp14:editId="0F460DB8">
                <wp:simplePos x="0" y="0"/>
                <wp:positionH relativeFrom="column">
                  <wp:posOffset>460044</wp:posOffset>
                </wp:positionH>
                <wp:positionV relativeFrom="paragraph">
                  <wp:posOffset>113030</wp:posOffset>
                </wp:positionV>
                <wp:extent cx="1637665" cy="1296035"/>
                <wp:effectExtent l="0" t="0" r="19685" b="18415"/>
                <wp:wrapNone/>
                <wp:docPr id="1787" name="Diamond 1787"/>
                <wp:cNvGraphicFramePr/>
                <a:graphic xmlns:a="http://schemas.openxmlformats.org/drawingml/2006/main">
                  <a:graphicData uri="http://schemas.microsoft.com/office/word/2010/wordprocessingShape">
                    <wps:wsp>
                      <wps:cNvSpPr/>
                      <wps:spPr>
                        <a:xfrm>
                          <a:off x="0" y="0"/>
                          <a:ext cx="1637665" cy="129603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EE97382"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GPRS is registered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5233F" id="Diamond 1787" o:spid="_x0000_s2102" type="#_x0000_t4" style="position:absolute;margin-left:36.2pt;margin-top:8.9pt;width:128.95pt;height:102.05pt;z-index:25424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" fillcolor="white [3201]" strokecolor="#4f81bd [3204]" strokeweight="0">
                <v:textbox>
                  <w:txbxContent>
                    <w:p w14:paraId="1EE97382"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GPRS is registered </w:t>
                      </w:r>
                    </w:p>
                  </w:txbxContent>
                </v:textbox>
              </v:shape>
            </w:pict>
          </mc:Fallback>
        </mc:AlternateContent>
      </w:r>
    </w:p>
    <w:p w14:paraId="0569B7FA" w14:textId="77777777" w:rsidR="00D14173" w:rsidRDefault="00D14173" w:rsidP="00D14173">
      <w:pPr>
        <w:tabs>
          <w:tab w:val="left" w:pos="6615"/>
        </w:tabs>
        <w:rPr>
          <w:rFonts w:ascii="Arial" w:hAnsi="Arial" w:cs="Arial"/>
          <w:sz w:val="20"/>
        </w:rPr>
      </w:pPr>
    </w:p>
    <w:p w14:paraId="43C3AB4A" w14:textId="77777777" w:rsidR="00D14173" w:rsidRDefault="00D14173" w:rsidP="00D14173">
      <w:pPr>
        <w:tabs>
          <w:tab w:val="left" w:pos="6615"/>
        </w:tabs>
        <w:rPr>
          <w:rFonts w:ascii="Arial" w:hAnsi="Arial" w:cs="Arial"/>
          <w:sz w:val="20"/>
        </w:rPr>
      </w:pPr>
    </w:p>
    <w:p w14:paraId="448F1BEF" w14:textId="77777777" w:rsidR="00D14173" w:rsidRDefault="00D14173" w:rsidP="00D14173">
      <w:r>
        <w:rPr>
          <w:rFonts w:ascii="Arial" w:hAnsi="Arial" w:cs="Arial"/>
          <w:sz w:val="20"/>
        </w:rPr>
        <w:t xml:space="preserve">  </w:t>
      </w:r>
      <w:r>
        <w:t xml:space="preserve">         </w:t>
      </w:r>
      <w:r w:rsidRPr="00FF4556">
        <w:rPr>
          <w:rFonts w:asciiTheme="minorHAnsi" w:hAnsiTheme="minorHAnsi" w:cs="Arial"/>
          <w:szCs w:val="24"/>
        </w:rPr>
        <w:t>No</w:t>
      </w:r>
    </w:p>
    <w:p w14:paraId="412F88CD" w14:textId="77777777" w:rsidR="00D14173" w:rsidRDefault="00D14173" w:rsidP="00D14173">
      <w:r>
        <w:rPr>
          <w:noProof/>
          <w:lang w:val="en-US"/>
        </w:rPr>
        <mc:AlternateContent>
          <mc:Choice Requires="wps">
            <w:drawing>
              <wp:anchor distT="0" distB="0" distL="114300" distR="114300" simplePos="0" relativeHeight="254246912" behindDoc="0" locked="0" layoutInCell="1" allowOverlap="1" wp14:anchorId="0D88F98E" wp14:editId="5ADA686B">
                <wp:simplePos x="0" y="0"/>
                <wp:positionH relativeFrom="column">
                  <wp:posOffset>296186</wp:posOffset>
                </wp:positionH>
                <wp:positionV relativeFrom="paragraph">
                  <wp:posOffset>103864</wp:posOffset>
                </wp:positionV>
                <wp:extent cx="182880" cy="0"/>
                <wp:effectExtent l="38100" t="76200" r="0" b="95250"/>
                <wp:wrapNone/>
                <wp:docPr id="1788" name="Straight Arrow Connector 1788"/>
                <wp:cNvGraphicFramePr/>
                <a:graphic xmlns:a="http://schemas.openxmlformats.org/drawingml/2006/main">
                  <a:graphicData uri="http://schemas.microsoft.com/office/word/2010/wordprocessingShape">
                    <wps:wsp>
                      <wps:cNvCnPr/>
                      <wps:spPr>
                        <a:xfrm flipH="1">
                          <a:off x="0" y="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2C870B" id="Straight Arrow Connector 1788" o:spid="_x0000_s1026" type="#_x0000_t32" style="position:absolute;margin-left:23.3pt;margin-top:8.2pt;width:14.4pt;height:0;flip:x;z-index:25424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" strokecolor="#4579b8 [3044]">
                <v:stroke endarrow="block"/>
              </v:shape>
            </w:pict>
          </mc:Fallback>
        </mc:AlternateContent>
      </w:r>
    </w:p>
    <w:p w14:paraId="579FE64E"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2C532344"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error </w:t>
      </w:r>
    </w:p>
    <w:p w14:paraId="0C7CB4E2"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2733F907" w14:textId="77777777" w:rsidR="00D14173" w:rsidRPr="008C4CC9" w:rsidRDefault="00D14173" w:rsidP="00D14173">
      <w:pPr>
        <w:tabs>
          <w:tab w:val="left" w:pos="6615"/>
        </w:tabs>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4247936" behindDoc="0" locked="0" layoutInCell="1" allowOverlap="1" wp14:anchorId="07E4B4AE" wp14:editId="6BF42896">
                <wp:simplePos x="0" y="0"/>
                <wp:positionH relativeFrom="column">
                  <wp:posOffset>3857625</wp:posOffset>
                </wp:positionH>
                <wp:positionV relativeFrom="paragraph">
                  <wp:posOffset>179705</wp:posOffset>
                </wp:positionV>
                <wp:extent cx="1762125" cy="704850"/>
                <wp:effectExtent l="57150" t="38100" r="85725" b="95250"/>
                <wp:wrapNone/>
                <wp:docPr id="1800" name="Rectangle 180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AAAB75F" w14:textId="77777777" w:rsidR="00944514" w:rsidRPr="00755387" w:rsidRDefault="00944514" w:rsidP="00D14173">
                            <w:pPr>
                              <w:jc w:val="center"/>
                              <w:rPr>
                                <w:rFonts w:ascii="Arial" w:hAnsi="Arial" w:cs="Arial"/>
                                <w:sz w:val="20"/>
                              </w:rPr>
                            </w:pPr>
                            <w:r>
                              <w:rPr>
                                <w:rFonts w:ascii="Arial" w:hAnsi="Arial" w:cs="Arial"/>
                                <w:sz w:val="20"/>
                              </w:rPr>
                              <w:t>UPDATE DNS REQUEST MODE TO CORRESPONDING CONTEXT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E4B4AE" id="Rectangle 1800" o:spid="_x0000_s2103" style="position:absolute;margin-left:303.75pt;margin-top:14.15pt;width:138.75pt;height:55.5pt;z-index:25424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" fillcolor="#92d050" strokecolor="#92d050">
                <v:shadow on="t" color="black" opacity="24903f" origin=",.5" offset="0,.55556mm"/>
                <v:textbox>
                  <w:txbxContent>
                    <w:p w14:paraId="2AAAB75F" w14:textId="77777777" w:rsidR="00944514" w:rsidRPr="00755387" w:rsidRDefault="00944514" w:rsidP="00D14173">
                      <w:pPr>
                        <w:jc w:val="center"/>
                        <w:rPr>
                          <w:rFonts w:ascii="Arial" w:hAnsi="Arial" w:cs="Arial"/>
                          <w:sz w:val="20"/>
                        </w:rPr>
                      </w:pPr>
                      <w:r>
                        <w:rPr>
                          <w:rFonts w:ascii="Arial" w:hAnsi="Arial" w:cs="Arial"/>
                          <w:sz w:val="20"/>
                        </w:rPr>
                        <w:t>UPDATE DNS REQUEST MODE TO CORRESPONDING CONTEXT ID</w:t>
                      </w:r>
                    </w:p>
                  </w:txbxContent>
                </v:textbox>
              </v:rect>
            </w:pict>
          </mc:Fallback>
        </mc:AlternateContent>
      </w:r>
      <w:r w:rsidRPr="008C4CC9">
        <w:rPr>
          <w:rFonts w:asciiTheme="minorHAnsi" w:hAnsiTheme="minorHAnsi" w:cs="Arial"/>
          <w:szCs w:val="24"/>
        </w:rPr>
        <w:t xml:space="preserve">          response       </w:t>
      </w:r>
    </w:p>
    <w:p w14:paraId="0FE53A7E" w14:textId="77777777" w:rsidR="00D14173" w:rsidRDefault="00D14173" w:rsidP="00D14173">
      <w:pPr>
        <w:tabs>
          <w:tab w:val="left" w:pos="6615"/>
        </w:tabs>
        <w:rPr>
          <w:rFonts w:ascii="Arial" w:hAnsi="Arial" w:cs="Arial"/>
          <w:sz w:val="20"/>
        </w:rPr>
      </w:pPr>
      <w:r>
        <w:rPr>
          <w:rFonts w:ascii="Arial" w:hAnsi="Arial" w:cs="Arial"/>
          <w:sz w:val="20"/>
        </w:rPr>
        <w:t xml:space="preserve">                                      Yes</w:t>
      </w:r>
    </w:p>
    <w:p w14:paraId="6801A90C" w14:textId="77777777" w:rsidR="00D14173" w:rsidRDefault="00D14173" w:rsidP="00D14173">
      <w:pPr>
        <w:tabs>
          <w:tab w:val="left" w:pos="6615"/>
        </w:tabs>
        <w:rPr>
          <w:rFonts w:ascii="Arial" w:hAnsi="Arial" w:cs="Arial"/>
          <w:sz w:val="20"/>
        </w:rPr>
      </w:pPr>
    </w:p>
    <w:p w14:paraId="22BF10D2" w14:textId="77777777" w:rsidR="00D14173" w:rsidRDefault="00D14173" w:rsidP="00D14173">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48960" behindDoc="0" locked="0" layoutInCell="1" allowOverlap="1" wp14:anchorId="10C5F73C" wp14:editId="15AA6C47">
                <wp:simplePos x="0" y="0"/>
                <wp:positionH relativeFrom="column">
                  <wp:posOffset>1266825</wp:posOffset>
                </wp:positionH>
                <wp:positionV relativeFrom="paragraph">
                  <wp:posOffset>9525</wp:posOffset>
                </wp:positionV>
                <wp:extent cx="2590800" cy="0"/>
                <wp:effectExtent l="0" t="76200" r="19050" b="95250"/>
                <wp:wrapNone/>
                <wp:docPr id="1801" name="Straight Arrow Connector 1801"/>
                <wp:cNvGraphicFramePr/>
                <a:graphic xmlns:a="http://schemas.openxmlformats.org/drawingml/2006/main">
                  <a:graphicData uri="http://schemas.microsoft.com/office/word/2010/wordprocessingShape">
                    <wps:wsp>
                      <wps:cNvCnPr/>
                      <wps:spPr>
                        <a:xfrm>
                          <a:off x="0" y="0"/>
                          <a:ext cx="2590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61234" id="Straight Arrow Connector 1801" o:spid="_x0000_s1026" type="#_x0000_t32" style="position:absolute;margin-left:99.75pt;margin-top:.75pt;width:204pt;height:0;z-index:25424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" strokecolor="#4579b8 [3044]">
                <v:stroke endarrow="block"/>
              </v:shape>
            </w:pict>
          </mc:Fallback>
        </mc:AlternateContent>
      </w:r>
    </w:p>
    <w:p w14:paraId="16F50B81" w14:textId="77777777" w:rsidR="00D14173" w:rsidRDefault="00D14173" w:rsidP="00D14173">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49984" behindDoc="0" locked="0" layoutInCell="1" allowOverlap="1" wp14:anchorId="46088B1A" wp14:editId="50CD3DD6">
                <wp:simplePos x="0" y="0"/>
                <wp:positionH relativeFrom="column">
                  <wp:posOffset>295275</wp:posOffset>
                </wp:positionH>
                <wp:positionV relativeFrom="paragraph">
                  <wp:posOffset>130175</wp:posOffset>
                </wp:positionV>
                <wp:extent cx="971550" cy="0"/>
                <wp:effectExtent l="38100" t="76200" r="0" b="95250"/>
                <wp:wrapNone/>
                <wp:docPr id="1802" name="Straight Arrow Connector 1802"/>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DE250" id="Straight Arrow Connector 1802" o:spid="_x0000_s1026" type="#_x0000_t32" style="position:absolute;margin-left:23.25pt;margin-top:10.25pt;width:76.5pt;height:0;flip:x;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" strokecolor="#4579b8 [3044]">
                <v:stroke endarrow="block"/>
              </v:shape>
            </w:pict>
          </mc:Fallback>
        </mc:AlternateContent>
      </w:r>
    </w:p>
    <w:p w14:paraId="51C704B7" w14:textId="77777777" w:rsidR="00D14173" w:rsidRDefault="00D14173" w:rsidP="00D14173">
      <w:pPr>
        <w:tabs>
          <w:tab w:val="left" w:pos="6615"/>
        </w:tabs>
        <w:rPr>
          <w:rFonts w:ascii="Arial" w:hAnsi="Arial" w:cs="Arial"/>
          <w:sz w:val="20"/>
        </w:rPr>
      </w:pPr>
    </w:p>
    <w:p w14:paraId="5B0CCACD" w14:textId="77777777" w:rsidR="00D14173" w:rsidRPr="008C4CC9" w:rsidRDefault="00D14173" w:rsidP="00D14173">
      <w:pPr>
        <w:tabs>
          <w:tab w:val="left" w:pos="6615"/>
        </w:tabs>
        <w:rPr>
          <w:rFonts w:asciiTheme="minorHAnsi" w:hAnsiTheme="minorHAnsi" w:cs="Arial"/>
          <w:szCs w:val="24"/>
        </w:rPr>
      </w:pPr>
      <w:r>
        <w:rPr>
          <w:rFonts w:asciiTheme="minorHAnsi" w:hAnsiTheme="minorHAnsi" w:cs="Arial"/>
          <w:szCs w:val="24"/>
        </w:rPr>
        <w:t xml:space="preserve">          Send </w:t>
      </w:r>
      <w:r w:rsidRPr="008C4CC9">
        <w:rPr>
          <w:rFonts w:asciiTheme="minorHAnsi" w:hAnsiTheme="minorHAnsi" w:cs="Arial"/>
          <w:szCs w:val="24"/>
        </w:rPr>
        <w:t xml:space="preserve">“OK”       </w:t>
      </w:r>
    </w:p>
    <w:p w14:paraId="14CD1103"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1A126135" w14:textId="77777777" w:rsidR="00D14173" w:rsidRPr="008C4CC9" w:rsidRDefault="00D14173" w:rsidP="00D14173">
      <w:pPr>
        <w:tabs>
          <w:tab w:val="left" w:pos="6615"/>
        </w:tabs>
        <w:rPr>
          <w:rFonts w:asciiTheme="minorHAnsi" w:hAnsiTheme="minorHAnsi" w:cs="Arial"/>
          <w:szCs w:val="24"/>
        </w:rPr>
      </w:pPr>
      <w:r w:rsidRPr="008C4CC9">
        <w:rPr>
          <w:rFonts w:asciiTheme="minorHAnsi" w:hAnsiTheme="minorHAnsi" w:cs="Arial"/>
          <w:szCs w:val="24"/>
        </w:rPr>
        <w:t xml:space="preserve">          response       </w:t>
      </w:r>
    </w:p>
    <w:p w14:paraId="4E27DBCF" w14:textId="77777777" w:rsidR="00D14173" w:rsidRDefault="00D14173" w:rsidP="00D14173">
      <w:pPr>
        <w:tabs>
          <w:tab w:val="left" w:pos="6615"/>
        </w:tabs>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251008" behindDoc="0" locked="0" layoutInCell="1" allowOverlap="1" wp14:anchorId="6CCA08F7" wp14:editId="1DC6DDD9">
                <wp:simplePos x="0" y="0"/>
                <wp:positionH relativeFrom="column">
                  <wp:posOffset>333375</wp:posOffset>
                </wp:positionH>
                <wp:positionV relativeFrom="paragraph">
                  <wp:posOffset>44450</wp:posOffset>
                </wp:positionV>
                <wp:extent cx="1762125" cy="495300"/>
                <wp:effectExtent l="57150" t="38100" r="85725" b="95250"/>
                <wp:wrapNone/>
                <wp:docPr id="1803" name="Rectangle 1803"/>
                <wp:cNvGraphicFramePr/>
                <a:graphic xmlns:a="http://schemas.openxmlformats.org/drawingml/2006/main">
                  <a:graphicData uri="http://schemas.microsoft.com/office/word/2010/wordprocessingShape">
                    <wps:wsp>
                      <wps:cNvSpPr/>
                      <wps:spPr>
                        <a:xfrm>
                          <a:off x="0" y="0"/>
                          <a:ext cx="1762125" cy="4953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A3A884E" w14:textId="77777777" w:rsidR="00944514" w:rsidRPr="00755387" w:rsidRDefault="00944514" w:rsidP="00D14173">
                            <w:pPr>
                              <w:jc w:val="center"/>
                              <w:rPr>
                                <w:rFonts w:ascii="Arial" w:hAnsi="Arial" w:cs="Arial"/>
                                <w:sz w:val="20"/>
                              </w:rPr>
                            </w:pPr>
                            <w:r w:rsidRPr="00755387">
                              <w:rPr>
                                <w:rFonts w:ascii="Arial" w:hAnsi="Arial" w:cs="Arial"/>
                                <w:sz w:val="20"/>
                              </w:rPr>
                              <w:t>CMD_TYPE_</w:t>
                            </w:r>
                            <w:r>
                              <w:rPr>
                                <w:rFonts w:ascii="Arial" w:hAnsi="Arial" w:cs="Arial"/>
                                <w:sz w:val="20"/>
                              </w:rPr>
                              <w:t>TEST</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A08F7" id="Rectangle 1803" o:spid="_x0000_s2104" style="position:absolute;margin-left:26.25pt;margin-top:3.5pt;width:138.75pt;height:39pt;z-index:25425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" fillcolor="#92d050" strokecolor="#92d050">
                <v:shadow on="t" color="black" opacity="24903f" origin=",.5" offset="0,.55556mm"/>
                <v:textbox>
                  <w:txbxContent>
                    <w:p w14:paraId="0A3A884E" w14:textId="77777777" w:rsidR="00944514" w:rsidRPr="00755387" w:rsidRDefault="00944514" w:rsidP="00D14173">
                      <w:pPr>
                        <w:jc w:val="center"/>
                        <w:rPr>
                          <w:rFonts w:ascii="Arial" w:hAnsi="Arial" w:cs="Arial"/>
                          <w:sz w:val="20"/>
                        </w:rPr>
                      </w:pPr>
                      <w:r w:rsidRPr="00755387">
                        <w:rPr>
                          <w:rFonts w:ascii="Arial" w:hAnsi="Arial" w:cs="Arial"/>
                          <w:sz w:val="20"/>
                        </w:rPr>
                        <w:t>CMD_TYPE_</w:t>
                      </w:r>
                      <w:r>
                        <w:rPr>
                          <w:rFonts w:ascii="Arial" w:hAnsi="Arial" w:cs="Arial"/>
                          <w:sz w:val="20"/>
                        </w:rPr>
                        <w:t>TEST</w:t>
                      </w:r>
                      <w:r w:rsidRPr="00755387">
                        <w:rPr>
                          <w:rFonts w:ascii="Arial" w:hAnsi="Arial" w:cs="Arial"/>
                          <w:sz w:val="20"/>
                        </w:rPr>
                        <w:t xml:space="preserve"> Module</w:t>
                      </w:r>
                    </w:p>
                  </w:txbxContent>
                </v:textbox>
              </v:rect>
            </w:pict>
          </mc:Fallback>
        </mc:AlternateContent>
      </w:r>
    </w:p>
    <w:p w14:paraId="6A287ED2" w14:textId="77777777" w:rsidR="00D14173" w:rsidRDefault="00D14173" w:rsidP="00D14173">
      <w:pPr>
        <w:tabs>
          <w:tab w:val="left" w:pos="6615"/>
        </w:tabs>
        <w:rPr>
          <w:rFonts w:ascii="Arial" w:hAnsi="Arial" w:cs="Arial"/>
          <w:sz w:val="20"/>
        </w:rPr>
      </w:pPr>
    </w:p>
    <w:p w14:paraId="2E962A56" w14:textId="77777777" w:rsidR="00D14173" w:rsidRDefault="00D14173" w:rsidP="00D14173">
      <w:r>
        <w:rPr>
          <w:rFonts w:ascii="Times New Roman" w:eastAsiaTheme="minorHAnsi" w:hAnsi="Times New Roman"/>
          <w:noProof/>
          <w:szCs w:val="24"/>
          <w:lang w:val="en-US"/>
        </w:rPr>
        <mc:AlternateContent>
          <mc:Choice Requires="wps">
            <w:drawing>
              <wp:anchor distT="0" distB="0" distL="114300" distR="114300" simplePos="0" relativeHeight="254254080" behindDoc="0" locked="0" layoutInCell="1" allowOverlap="1" wp14:anchorId="713999E2" wp14:editId="49D15AF4">
                <wp:simplePos x="0" y="0"/>
                <wp:positionH relativeFrom="column">
                  <wp:posOffset>4010025</wp:posOffset>
                </wp:positionH>
                <wp:positionV relativeFrom="paragraph">
                  <wp:posOffset>133350</wp:posOffset>
                </wp:positionV>
                <wp:extent cx="1790700" cy="638175"/>
                <wp:effectExtent l="57150" t="38100" r="76200" b="104775"/>
                <wp:wrapNone/>
                <wp:docPr id="1804" name="Rectangle 1804"/>
                <wp:cNvGraphicFramePr/>
                <a:graphic xmlns:a="http://schemas.openxmlformats.org/drawingml/2006/main">
                  <a:graphicData uri="http://schemas.microsoft.com/office/word/2010/wordprocessingShape">
                    <wps:wsp>
                      <wps:cNvSpPr/>
                      <wps:spPr>
                        <a:xfrm>
                          <a:off x="0" y="0"/>
                          <a:ext cx="1790700" cy="6381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68FCDD3" w14:textId="77777777" w:rsidR="00944514" w:rsidRPr="00755387" w:rsidRDefault="00944514" w:rsidP="00D14173">
                            <w:pPr>
                              <w:jc w:val="center"/>
                              <w:rPr>
                                <w:rFonts w:ascii="Arial" w:hAnsi="Arial" w:cs="Arial"/>
                                <w:sz w:val="20"/>
                              </w:rPr>
                            </w:pPr>
                            <w:r>
                              <w:t>GET THE CONTEXT ID AND MODE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3999E2" id="Rectangle 1804" o:spid="_x0000_s2105" style="position:absolute;margin-left:315.75pt;margin-top:10.5pt;width:141pt;height:50.25pt;z-index:25425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" fillcolor="#92d050" strokecolor="#92d050">
                <v:shadow on="t" color="black" opacity="24903f" origin=",.5" offset="0,.55556mm"/>
                <v:textbox>
                  <w:txbxContent>
                    <w:p w14:paraId="468FCDD3" w14:textId="77777777" w:rsidR="00944514" w:rsidRPr="00755387" w:rsidRDefault="00944514" w:rsidP="00D14173">
                      <w:pPr>
                        <w:jc w:val="center"/>
                        <w:rPr>
                          <w:rFonts w:ascii="Arial" w:hAnsi="Arial" w:cs="Arial"/>
                          <w:sz w:val="20"/>
                        </w:rPr>
                      </w:pPr>
                      <w:r>
                        <w:t>GET THE CONTEXT ID AND MODE RANGE</w:t>
                      </w:r>
                    </w:p>
                  </w:txbxContent>
                </v:textbox>
              </v:rect>
            </w:pict>
          </mc:Fallback>
        </mc:AlternateContent>
      </w:r>
    </w:p>
    <w:p w14:paraId="51E2FC3C" w14:textId="77777777" w:rsidR="00D14173" w:rsidRDefault="00D14173" w:rsidP="00D14173">
      <w:pPr>
        <w:rPr>
          <w:rFonts w:ascii="Arial" w:hAnsi="Arial" w:cs="Arial"/>
        </w:rPr>
      </w:pPr>
      <w:r>
        <w:rPr>
          <w:rFonts w:ascii="Arial" w:hAnsi="Arial" w:cs="Arial"/>
        </w:rPr>
        <w:t xml:space="preserve">                                      </w:t>
      </w:r>
    </w:p>
    <w:p w14:paraId="0BF35F38" w14:textId="77777777" w:rsidR="00D14173" w:rsidRDefault="00D14173" w:rsidP="00D14173">
      <w:r>
        <w:rPr>
          <w:rFonts w:ascii="Arial" w:hAnsi="Arial" w:cs="Arial"/>
          <w:noProof/>
          <w:lang w:val="en-US"/>
        </w:rPr>
        <mc:AlternateContent>
          <mc:Choice Requires="wps">
            <w:drawing>
              <wp:anchor distT="0" distB="0" distL="114300" distR="114300" simplePos="0" relativeHeight="254253056" behindDoc="0" locked="0" layoutInCell="1" allowOverlap="1" wp14:anchorId="7F9B132F" wp14:editId="7B3BFC63">
                <wp:simplePos x="0" y="0"/>
                <wp:positionH relativeFrom="column">
                  <wp:posOffset>1266825</wp:posOffset>
                </wp:positionH>
                <wp:positionV relativeFrom="paragraph">
                  <wp:posOffset>99695</wp:posOffset>
                </wp:positionV>
                <wp:extent cx="2743200" cy="0"/>
                <wp:effectExtent l="0" t="76200" r="19050" b="95250"/>
                <wp:wrapNone/>
                <wp:docPr id="1805" name="Straight Arrow Connector 1805"/>
                <wp:cNvGraphicFramePr/>
                <a:graphic xmlns:a="http://schemas.openxmlformats.org/drawingml/2006/main">
                  <a:graphicData uri="http://schemas.microsoft.com/office/word/2010/wordprocessingShape">
                    <wps:wsp>
                      <wps:cNvCnPr/>
                      <wps:spPr>
                        <a:xfrm>
                          <a:off x="0" y="0"/>
                          <a:ext cx="2743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5007A" id="Straight Arrow Connector 1805" o:spid="_x0000_s1026" type="#_x0000_t32" style="position:absolute;margin-left:99.75pt;margin-top:7.85pt;width:3in;height:0;z-index:25425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" strokecolor="#4579b8 [3044]">
                <v:stroke endarrow="block"/>
              </v:shape>
            </w:pict>
          </mc:Fallback>
        </mc:AlternateContent>
      </w:r>
      <w:r>
        <w:t xml:space="preserve">                   </w:t>
      </w:r>
    </w:p>
    <w:p w14:paraId="12989D85" w14:textId="77777777" w:rsidR="00D14173" w:rsidRDefault="00D14173" w:rsidP="00D14173">
      <w:pPr>
        <w:rPr>
          <w:rFonts w:asciiTheme="minorHAnsi" w:hAnsiTheme="minorHAnsi" w:cs="Arial"/>
          <w:szCs w:val="24"/>
          <w:lang w:val="en-US"/>
        </w:rPr>
      </w:pPr>
      <w:r w:rsidRPr="00592E73">
        <w:rPr>
          <w:rFonts w:asciiTheme="minorHAnsi" w:hAnsiTheme="minorHAnsi" w:cs="Arial"/>
          <w:szCs w:val="24"/>
          <w:lang w:val="en-US"/>
        </w:rPr>
        <w:t xml:space="preserve">Send the intermediate </w:t>
      </w:r>
    </w:p>
    <w:p w14:paraId="03DFB74F" w14:textId="77777777" w:rsidR="00D14173" w:rsidRDefault="00D14173" w:rsidP="00D14173">
      <w:pPr>
        <w:rPr>
          <w:rFonts w:asciiTheme="minorHAnsi" w:hAnsiTheme="minorHAnsi" w:cs="Arial"/>
          <w:szCs w:val="24"/>
          <w:lang w:val="en-US"/>
        </w:rPr>
      </w:pPr>
      <w:r>
        <w:rPr>
          <w:rFonts w:asciiTheme="minorHAnsi" w:hAnsiTheme="minorHAnsi" w:cs="Arial"/>
          <w:szCs w:val="24"/>
          <w:lang w:val="en-US"/>
        </w:rPr>
        <w:t xml:space="preserve">response </w:t>
      </w:r>
      <w:r w:rsidRPr="00592E73">
        <w:rPr>
          <w:rFonts w:asciiTheme="minorHAnsi" w:hAnsiTheme="minorHAnsi" w:cs="Arial"/>
          <w:szCs w:val="24"/>
          <w:lang w:val="en-US"/>
        </w:rPr>
        <w:t xml:space="preserve">as </w:t>
      </w:r>
      <w:r>
        <w:rPr>
          <w:rFonts w:asciiTheme="minorHAnsi" w:hAnsiTheme="minorHAnsi" w:cs="Arial"/>
          <w:szCs w:val="24"/>
          <w:lang w:val="en-US"/>
        </w:rPr>
        <w:t>context ID</w:t>
      </w:r>
      <w:r w:rsidRPr="00592E73">
        <w:rPr>
          <w:rFonts w:asciiTheme="minorHAnsi" w:hAnsiTheme="minorHAnsi" w:cs="Arial"/>
          <w:szCs w:val="24"/>
          <w:lang w:val="en-US"/>
        </w:rPr>
        <w:t xml:space="preserve"> </w:t>
      </w:r>
    </w:p>
    <w:p w14:paraId="388809D2" w14:textId="77777777" w:rsidR="00D14173" w:rsidRPr="00592E73" w:rsidRDefault="00D14173" w:rsidP="00D14173">
      <w:pPr>
        <w:rPr>
          <w:rFonts w:asciiTheme="minorHAnsi" w:hAnsiTheme="minorHAnsi" w:cs="Arial"/>
          <w:szCs w:val="24"/>
          <w:lang w:val="en-US"/>
        </w:rPr>
      </w:pPr>
      <w:r>
        <w:rPr>
          <w:rFonts w:asciiTheme="minorHAnsi" w:hAnsiTheme="minorHAnsi" w:cs="Arial"/>
          <w:szCs w:val="24"/>
          <w:lang w:val="en-US"/>
        </w:rPr>
        <w:t xml:space="preserve">and mode </w:t>
      </w:r>
      <w:r w:rsidRPr="00592E73">
        <w:rPr>
          <w:rFonts w:asciiTheme="minorHAnsi" w:hAnsiTheme="minorHAnsi" w:cs="Arial"/>
          <w:szCs w:val="24"/>
          <w:lang w:val="en-US"/>
        </w:rPr>
        <w:t>ranges</w:t>
      </w:r>
      <w:r>
        <w:rPr>
          <w:rFonts w:asciiTheme="minorHAnsi" w:hAnsiTheme="minorHAnsi" w:cs="Arial"/>
          <w:szCs w:val="24"/>
          <w:lang w:val="en-US"/>
        </w:rPr>
        <w:t xml:space="preserve"> </w:t>
      </w:r>
      <w:r w:rsidRPr="00592E73">
        <w:rPr>
          <w:rFonts w:asciiTheme="minorHAnsi" w:hAnsiTheme="minorHAnsi" w:cs="Arial"/>
          <w:szCs w:val="24"/>
          <w:lang w:val="en-US"/>
        </w:rPr>
        <w:t>to host</w:t>
      </w:r>
    </w:p>
    <w:p w14:paraId="55ED9900" w14:textId="77777777" w:rsidR="00D14173" w:rsidRDefault="00D14173" w:rsidP="00D14173">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4252032" behindDoc="0" locked="0" layoutInCell="1" allowOverlap="1" wp14:anchorId="474E6E28" wp14:editId="26E4C8AD">
                <wp:simplePos x="0" y="0"/>
                <wp:positionH relativeFrom="column">
                  <wp:posOffset>288235</wp:posOffset>
                </wp:positionH>
                <wp:positionV relativeFrom="paragraph">
                  <wp:posOffset>7261</wp:posOffset>
                </wp:positionV>
                <wp:extent cx="970059" cy="0"/>
                <wp:effectExtent l="38100" t="76200" r="0" b="95250"/>
                <wp:wrapNone/>
                <wp:docPr id="1806" name="Straight Arrow Connector 1806"/>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453704" id="Straight Arrow Connector 1806" o:spid="_x0000_s1026" type="#_x0000_t32" style="position:absolute;margin-left:22.7pt;margin-top:.55pt;width:76.4pt;height:0;flip:x;z-index:25425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" strokecolor="#4579b8 [3044]">
                <v:stroke endarrow="block"/>
              </v:shape>
            </w:pict>
          </mc:Fallback>
        </mc:AlternateContent>
      </w:r>
    </w:p>
    <w:p w14:paraId="17137B6E" w14:textId="77777777" w:rsidR="00D14173" w:rsidRPr="00E41B5A" w:rsidRDefault="00D14173" w:rsidP="00D14173">
      <w:pPr>
        <w:rPr>
          <w:rFonts w:ascii="Arial" w:hAnsi="Arial" w:cs="Arial"/>
          <w:sz w:val="20"/>
          <w:lang w:val="en-US"/>
        </w:rPr>
      </w:pPr>
      <w:r>
        <w:rPr>
          <w:rFonts w:ascii="Arial" w:hAnsi="Arial" w:cs="Arial"/>
          <w:sz w:val="20"/>
          <w:lang w:val="en-US"/>
        </w:rPr>
        <w:t xml:space="preserve">             </w:t>
      </w:r>
      <w:r w:rsidRPr="00E41B5A">
        <w:rPr>
          <w:rFonts w:ascii="Arial" w:hAnsi="Arial" w:cs="Arial"/>
          <w:sz w:val="20"/>
          <w:lang w:val="en-US"/>
        </w:rPr>
        <w:t>Final</w:t>
      </w:r>
    </w:p>
    <w:p w14:paraId="6172EA0D" w14:textId="77777777" w:rsidR="00D14173" w:rsidRDefault="00D14173" w:rsidP="00D14173">
      <w:pPr>
        <w:autoSpaceDE w:val="0"/>
        <w:autoSpaceDN w:val="0"/>
        <w:adjustRightInd w:val="0"/>
        <w:rPr>
          <w:rFonts w:ascii="Arial" w:hAnsi="Arial" w:cs="Arial"/>
        </w:rPr>
      </w:pPr>
      <w:r>
        <w:rPr>
          <w:rFonts w:ascii="Arial" w:hAnsi="Arial" w:cs="Arial"/>
          <w:sz w:val="20"/>
          <w:lang w:val="en-US"/>
        </w:rPr>
        <w:t xml:space="preserve">          </w:t>
      </w:r>
      <w:r w:rsidRPr="00E41B5A">
        <w:rPr>
          <w:rFonts w:ascii="Arial" w:hAnsi="Arial" w:cs="Arial"/>
          <w:sz w:val="20"/>
          <w:lang w:val="en-US"/>
        </w:rPr>
        <w:t>Response (OK</w:t>
      </w:r>
      <w:r>
        <w:rPr>
          <w:rFonts w:ascii="Arial" w:hAnsi="Arial" w:cs="Arial"/>
          <w:sz w:val="20"/>
          <w:lang w:val="en-US"/>
        </w:rPr>
        <w:t>)</w:t>
      </w:r>
    </w:p>
    <w:p w14:paraId="116FFFDE" w14:textId="488EF849" w:rsidR="00D14173" w:rsidRDefault="00D14173" w:rsidP="00D14173">
      <w:pPr>
        <w:tabs>
          <w:tab w:val="left" w:pos="6615"/>
        </w:tabs>
        <w:rPr>
          <w:rFonts w:ascii="Arial" w:hAnsi="Arial" w:cs="Arial"/>
          <w:sz w:val="20"/>
        </w:rPr>
      </w:pPr>
      <w:r>
        <w:rPr>
          <w:rFonts w:ascii="Arial" w:hAnsi="Arial" w:cs="Arial"/>
          <w:noProof/>
          <w:lang w:val="en-US"/>
        </w:rPr>
        <mc:AlternateContent>
          <mc:Choice Requires="wps">
            <w:drawing>
              <wp:anchor distT="0" distB="0" distL="114300" distR="114300" simplePos="0" relativeHeight="254255104" behindDoc="0" locked="0" layoutInCell="1" allowOverlap="1" wp14:anchorId="31F36E03" wp14:editId="62D048C5">
                <wp:simplePos x="0" y="0"/>
                <wp:positionH relativeFrom="column">
                  <wp:posOffset>295275</wp:posOffset>
                </wp:positionH>
                <wp:positionV relativeFrom="paragraph">
                  <wp:posOffset>37465</wp:posOffset>
                </wp:positionV>
                <wp:extent cx="970059" cy="0"/>
                <wp:effectExtent l="38100" t="76200" r="0" b="95250"/>
                <wp:wrapNone/>
                <wp:docPr id="1807" name="Straight Arrow Connector 1807"/>
                <wp:cNvGraphicFramePr/>
                <a:graphic xmlns:a="http://schemas.openxmlformats.org/drawingml/2006/main">
                  <a:graphicData uri="http://schemas.microsoft.com/office/word/2010/wordprocessingShape">
                    <wps:wsp>
                      <wps:cNvCnPr/>
                      <wps:spPr>
                        <a:xfrm flipH="1">
                          <a:off x="0" y="0"/>
                          <a:ext cx="9700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45420B" id="Straight Arrow Connector 1807" o:spid="_x0000_s1026" type="#_x0000_t32" style="position:absolute;margin-left:23.25pt;margin-top:2.95pt;width:76.4pt;height:0;flip:x;z-index:25425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" strokecolor="#4579b8 [3044]">
                <v:stroke endarrow="block"/>
              </v:shape>
            </w:pict>
          </mc:Fallback>
        </mc:AlternateContent>
      </w:r>
    </w:p>
    <w:p w14:paraId="6FFD5E54" w14:textId="5E800E8A" w:rsidR="00D14173" w:rsidRDefault="00D14173" w:rsidP="00D14173">
      <w:pPr>
        <w:autoSpaceDE w:val="0"/>
        <w:autoSpaceDN w:val="0"/>
        <w:adjustRightInd w:val="0"/>
        <w:rPr>
          <w:rFonts w:ascii="Arial" w:hAnsi="Arial" w:cs="Arial"/>
        </w:rPr>
      </w:pPr>
    </w:p>
    <w:p w14:paraId="71BAA670" w14:textId="16DF4C37" w:rsidR="004949FB" w:rsidRDefault="004949FB" w:rsidP="00D14173">
      <w:pPr>
        <w:autoSpaceDE w:val="0"/>
        <w:autoSpaceDN w:val="0"/>
        <w:adjustRightInd w:val="0"/>
        <w:rPr>
          <w:rFonts w:ascii="Arial" w:hAnsi="Arial" w:cs="Arial"/>
        </w:rPr>
      </w:pPr>
    </w:p>
    <w:p w14:paraId="16954DCE" w14:textId="69A591CD" w:rsidR="004949FB" w:rsidRPr="002F3390" w:rsidRDefault="004949FB" w:rsidP="00D14173">
      <w:pPr>
        <w:autoSpaceDE w:val="0"/>
        <w:autoSpaceDN w:val="0"/>
        <w:adjustRightInd w:val="0"/>
        <w:rPr>
          <w:rFonts w:ascii="Arial" w:hAnsi="Arial" w:cs="Arial"/>
        </w:rPr>
      </w:pPr>
    </w:p>
    <w:p w14:paraId="6618A530" w14:textId="77777777" w:rsidR="00D14173" w:rsidRDefault="00D14173" w:rsidP="00D14173">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230528" behindDoc="0" locked="0" layoutInCell="1" allowOverlap="1" wp14:anchorId="6B84AC0B" wp14:editId="5BC91336">
                <wp:simplePos x="0" y="0"/>
                <wp:positionH relativeFrom="page">
                  <wp:align>right</wp:align>
                </wp:positionH>
                <wp:positionV relativeFrom="paragraph">
                  <wp:posOffset>-38100</wp:posOffset>
                </wp:positionV>
                <wp:extent cx="771525" cy="619125"/>
                <wp:effectExtent l="0" t="0" r="28575" b="28575"/>
                <wp:wrapNone/>
                <wp:docPr id="1808" name="Rectangle 1808"/>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16083218" w14:textId="77777777" w:rsidR="00944514" w:rsidRDefault="00944514" w:rsidP="00D1417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4AC0B" id="Rectangle 1808" o:spid="_x0000_s2106" style="position:absolute;left:0;text-align:left;margin-left:9.55pt;margin-top:-3pt;width:60.75pt;height:48.75pt;z-index:254230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" fillcolor="#8064a2 [3207]" strokecolor="#3f3151 [1607]" strokeweight="1pt">
                <v:textbox>
                  <w:txbxContent>
                    <w:p w14:paraId="16083218" w14:textId="77777777" w:rsidR="00944514" w:rsidRDefault="00944514" w:rsidP="00D14173">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238720" behindDoc="0" locked="0" layoutInCell="1" allowOverlap="1" wp14:anchorId="4BF2EA24" wp14:editId="410D33A8">
                <wp:simplePos x="0" y="0"/>
                <wp:positionH relativeFrom="column">
                  <wp:posOffset>2535555</wp:posOffset>
                </wp:positionH>
                <wp:positionV relativeFrom="paragraph">
                  <wp:posOffset>11430</wp:posOffset>
                </wp:positionV>
                <wp:extent cx="1143000" cy="640080"/>
                <wp:effectExtent l="0" t="0" r="19050" b="26670"/>
                <wp:wrapNone/>
                <wp:docPr id="1809" name="Rectangle 180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1F1D5BB" w14:textId="77777777" w:rsidR="00944514" w:rsidRDefault="00944514" w:rsidP="00D1417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F2EA24" id="Rectangle 1809" o:spid="_x0000_s2107" style="position:absolute;left:0;text-align:left;margin-left:199.65pt;margin-top:.9pt;width:90pt;height:50.4pt;z-index:25423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" fillcolor="#c0504d [3205]" strokecolor="#5a5a5a [2109]" strokeweight="1pt">
                <v:textbox>
                  <w:txbxContent>
                    <w:p w14:paraId="01F1D5BB" w14:textId="77777777" w:rsidR="00944514" w:rsidRDefault="00944514" w:rsidP="00D14173">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37696" behindDoc="0" locked="0" layoutInCell="1" allowOverlap="1" wp14:anchorId="32837FEF" wp14:editId="79CFCDBC">
                <wp:simplePos x="0" y="0"/>
                <wp:positionH relativeFrom="column">
                  <wp:posOffset>4914900</wp:posOffset>
                </wp:positionH>
                <wp:positionV relativeFrom="paragraph">
                  <wp:posOffset>-38100</wp:posOffset>
                </wp:positionV>
                <wp:extent cx="819150" cy="640080"/>
                <wp:effectExtent l="57150" t="38100" r="76200" b="102870"/>
                <wp:wrapNone/>
                <wp:docPr id="1920" name="Rectangle 1920"/>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7DDB7E35" w14:textId="77777777" w:rsidR="00944514" w:rsidRDefault="00944514" w:rsidP="00D14173">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37FEF" id="Rectangle 1920" o:spid="_x0000_s2108" style="position:absolute;left:0;text-align:left;margin-left:387pt;margin-top:-3pt;width:64.5pt;height:50.4pt;z-index:25423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" fillcolor="#c0504d [3205]" strokecolor="#5a5a5a [2109]" strokeweight="1pt">
                <v:shadow on="t" color="black" opacity="24903f" origin=",.5" offset="0,.55556mm"/>
                <v:textbox>
                  <w:txbxContent>
                    <w:p w14:paraId="7DDB7E35" w14:textId="77777777" w:rsidR="00944514" w:rsidRDefault="00944514" w:rsidP="00D14173">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36672" behindDoc="0" locked="0" layoutInCell="1" allowOverlap="1" wp14:anchorId="3414A44D" wp14:editId="16EFF352">
                <wp:simplePos x="0" y="0"/>
                <wp:positionH relativeFrom="column">
                  <wp:posOffset>3771900</wp:posOffset>
                </wp:positionH>
                <wp:positionV relativeFrom="paragraph">
                  <wp:posOffset>-19050</wp:posOffset>
                </wp:positionV>
                <wp:extent cx="942975" cy="640080"/>
                <wp:effectExtent l="0" t="0" r="28575" b="26670"/>
                <wp:wrapNone/>
                <wp:docPr id="1921" name="Rectangle 1921"/>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BE4A05F" w14:textId="77777777" w:rsidR="00944514" w:rsidRDefault="00944514" w:rsidP="00D1417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4A44D" id="Rectangle 1921" o:spid="_x0000_s2109" style="position:absolute;left:0;text-align:left;margin-left:297pt;margin-top:-1.5pt;width:74.25pt;height:50.4pt;z-index:25423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" fillcolor="#c0504d [3205]" strokecolor="#243f60 [1604]" strokeweight="1pt">
                <v:textbox>
                  <w:txbxContent>
                    <w:p w14:paraId="6BE4A05F" w14:textId="77777777" w:rsidR="00944514" w:rsidRDefault="00944514" w:rsidP="00D14173">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28480" behindDoc="0" locked="0" layoutInCell="1" allowOverlap="1" wp14:anchorId="0E563FFF" wp14:editId="1DE1DDC0">
                <wp:simplePos x="0" y="0"/>
                <wp:positionH relativeFrom="margin">
                  <wp:align>left</wp:align>
                </wp:positionH>
                <wp:positionV relativeFrom="paragraph">
                  <wp:posOffset>9525</wp:posOffset>
                </wp:positionV>
                <wp:extent cx="742950" cy="640080"/>
                <wp:effectExtent l="0" t="0" r="19050" b="26670"/>
                <wp:wrapNone/>
                <wp:docPr id="1922" name="Rectangle 1922"/>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C2FB156" w14:textId="77777777" w:rsidR="00944514" w:rsidRDefault="00944514" w:rsidP="00D1417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63FFF" id="Rectangle 1922" o:spid="_x0000_s2110" style="position:absolute;left:0;text-align:left;margin-left:0;margin-top:.75pt;width:58.5pt;height:50.4pt;z-index:25422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EcSt&#10;0r0CAADYBQAADgAAAAAAAAAAAAAAAAAuAgAAZHJzL2Uyb0RvYy54bWxQSwECLQAUAAYACAAAACEA&#10;8bENDt0AAAAGAQAADwAAAAAAAAAAAAAAAAAXBQAAZHJzL2Rvd25yZXYueG1sUEsFBgAAAAAEAAQA&#10;8wAAACEGAAAAAA==&#10;" fillcolor="#f79646 [3209]" strokecolor="#5a5a5a [2109]" strokeweight="1pt">
                <v:textbox>
                  <w:txbxContent>
                    <w:p w14:paraId="5C2FB156" w14:textId="77777777" w:rsidR="00944514" w:rsidRDefault="00944514" w:rsidP="00D14173">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229504" behindDoc="0" locked="0" layoutInCell="1" allowOverlap="1" wp14:anchorId="7D04C67E" wp14:editId="3B3FD55F">
                <wp:simplePos x="0" y="0"/>
                <wp:positionH relativeFrom="column">
                  <wp:posOffset>895350</wp:posOffset>
                </wp:positionH>
                <wp:positionV relativeFrom="paragraph">
                  <wp:posOffset>0</wp:posOffset>
                </wp:positionV>
                <wp:extent cx="828675" cy="640080"/>
                <wp:effectExtent l="57150" t="38100" r="85725" b="102870"/>
                <wp:wrapNone/>
                <wp:docPr id="1923" name="Rectangle 1923"/>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6EAD15BC" w14:textId="77777777" w:rsidR="00944514" w:rsidRDefault="00944514" w:rsidP="00D1417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4C67E" id="Rectangle 1923" o:spid="_x0000_s2111" style="position:absolute;left:0;text-align:left;margin-left:70.5pt;margin-top:0;width:65.25pt;height:50.4pt;z-index:25422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AVPBVSmAgAAsQ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6EAD15BC" w14:textId="77777777" w:rsidR="00944514" w:rsidRDefault="00944514" w:rsidP="00D14173">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26432" behindDoc="0" locked="0" layoutInCell="1" allowOverlap="1" wp14:anchorId="1AE97242" wp14:editId="08D1122A">
                <wp:simplePos x="0" y="0"/>
                <wp:positionH relativeFrom="margin">
                  <wp:align>right</wp:align>
                </wp:positionH>
                <wp:positionV relativeFrom="paragraph">
                  <wp:posOffset>9525</wp:posOffset>
                </wp:positionV>
                <wp:extent cx="361950" cy="504825"/>
                <wp:effectExtent l="0" t="0" r="0" b="9525"/>
                <wp:wrapNone/>
                <wp:docPr id="1924" name="Rounded Rectangle 1924"/>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BD5FDC5"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97242" id="Rounded Rectangle 1924" o:spid="_x0000_s2112" style="position:absolute;left:0;text-align:left;margin-left:-22.7pt;margin-top:.75pt;width:28.5pt;height:39.75pt;z-index:25422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JUztfGDAgAA&#10;UQUAAA4AAAAAAAAAAAAAAAAALgIAAGRycy9lMm9Eb2MueG1sUEsBAi0AFAAGAAgAAAAhADiZp87Z&#10;AAAABAEAAA8AAAAAAAAAAAAAAAAA3QQAAGRycy9kb3ducmV2LnhtbFBLBQYAAAAABAAEAPMAAADj&#10;BQAAAAA=&#10;" fillcolor="white [3201]" stroked="f" strokeweight="2pt">
                <v:textbox>
                  <w:txbxContent>
                    <w:p w14:paraId="6BD5FDC5"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27456" behindDoc="1" locked="0" layoutInCell="1" allowOverlap="1" wp14:anchorId="57B293F9" wp14:editId="78E39291">
                <wp:simplePos x="0" y="0"/>
                <wp:positionH relativeFrom="column">
                  <wp:posOffset>1438275</wp:posOffset>
                </wp:positionH>
                <wp:positionV relativeFrom="paragraph">
                  <wp:posOffset>4238625</wp:posOffset>
                </wp:positionV>
                <wp:extent cx="3048000" cy="304800"/>
                <wp:effectExtent l="0" t="0" r="0" b="0"/>
                <wp:wrapNone/>
                <wp:docPr id="1925" name="Rounded Rectangle 1925"/>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FA3A142"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293F9" id="Rounded Rectangle 1925" o:spid="_x0000_s2113" style="position:absolute;left:0;text-align:left;margin-left:113.25pt;margin-top:333.75pt;width:240pt;height:24pt;z-index:-2490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DbKKR8fwIA&#10;AFIFAAAOAAAAAAAAAAAAAAAAAC4CAABkcnMvZTJvRG9jLnhtbFBLAQItABQABgAIAAAAIQDZyEpe&#10;3gAAAAsBAAAPAAAAAAAAAAAAAAAAANkEAABkcnMvZG93bnJldi54bWxQSwUGAAAAAAQABADzAAAA&#10;5AUAAAAA&#10;" fillcolor="white [3201]" stroked="f" strokeweight="2pt">
                <v:textbox>
                  <w:txbxContent>
                    <w:p w14:paraId="2FA3A142"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20288" behindDoc="1" locked="0" layoutInCell="1" allowOverlap="1" wp14:anchorId="4D7AC015" wp14:editId="7927C5C2">
                <wp:simplePos x="0" y="0"/>
                <wp:positionH relativeFrom="column">
                  <wp:posOffset>962026</wp:posOffset>
                </wp:positionH>
                <wp:positionV relativeFrom="paragraph">
                  <wp:posOffset>809625</wp:posOffset>
                </wp:positionV>
                <wp:extent cx="3276600" cy="323850"/>
                <wp:effectExtent l="0" t="0" r="0" b="0"/>
                <wp:wrapNone/>
                <wp:docPr id="1926" name="Rounded Rectangle 1926"/>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6EF125" w14:textId="77777777" w:rsidR="00944514" w:rsidRPr="00296A08" w:rsidRDefault="00944514" w:rsidP="00D14173">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7AC015" id="Rounded Rectangle 1926" o:spid="_x0000_s2114" style="position:absolute;left:0;text-align:left;margin-left:75.75pt;margin-top:63.75pt;width:258pt;height:25.5pt;z-index:-2490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" fillcolor="white [3201]" stroked="f" strokeweight="2pt">
                <v:textbox>
                  <w:txbxContent>
                    <w:p w14:paraId="246EF125" w14:textId="77777777" w:rsidR="00944514" w:rsidRPr="00296A08" w:rsidRDefault="00944514" w:rsidP="00D14173">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25408" behindDoc="0" locked="0" layoutInCell="1" allowOverlap="1" wp14:anchorId="05DAA568" wp14:editId="3008390F">
                <wp:simplePos x="0" y="0"/>
                <wp:positionH relativeFrom="margin">
                  <wp:align>right</wp:align>
                </wp:positionH>
                <wp:positionV relativeFrom="paragraph">
                  <wp:posOffset>123825</wp:posOffset>
                </wp:positionV>
                <wp:extent cx="676275" cy="314325"/>
                <wp:effectExtent l="0" t="0" r="9525" b="9525"/>
                <wp:wrapNone/>
                <wp:docPr id="1927" name="Rounded Rectangle 1927"/>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D0BEE7D"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AA568" id="Rounded Rectangle 1927" o:spid="_x0000_s2115" style="position:absolute;left:0;text-align:left;margin-left:2.05pt;margin-top:9.75pt;width:53.25pt;height:24.75pt;z-index:25422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qEa5j4MC&#10;AABRBQAADgAAAAAAAAAAAAAAAAAuAgAAZHJzL2Uyb0RvYy54bWxQSwECLQAUAAYACAAAACEA6HUH&#10;gdsAAAAGAQAADwAAAAAAAAAAAAAAAADdBAAAZHJzL2Rvd25yZXYueG1sUEsFBgAAAAAEAAQA8wAA&#10;AOUFAAAAAA==&#10;" fillcolor="white [3201]" stroked="f" strokeweight="2pt">
                <v:textbox>
                  <w:txbxContent>
                    <w:p w14:paraId="7D0BEE7D"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24384" behindDoc="0" locked="0" layoutInCell="1" allowOverlap="1" wp14:anchorId="4681C9B8" wp14:editId="7C246671">
                <wp:simplePos x="0" y="0"/>
                <wp:positionH relativeFrom="margin">
                  <wp:posOffset>2533650</wp:posOffset>
                </wp:positionH>
                <wp:positionV relativeFrom="paragraph">
                  <wp:posOffset>57150</wp:posOffset>
                </wp:positionV>
                <wp:extent cx="1114425" cy="495300"/>
                <wp:effectExtent l="0" t="0" r="9525" b="0"/>
                <wp:wrapNone/>
                <wp:docPr id="1928" name="Rounded Rectangle 1928"/>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B923992"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81C9B8" id="Rounded Rectangle 1928" o:spid="_x0000_s2116" style="position:absolute;left:0;text-align:left;margin-left:199.5pt;margin-top:4.5pt;width:87.75pt;height:39pt;z-index:25422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HQy&#10;L7yEAgAAUgUAAA4AAAAAAAAAAAAAAAAALgIAAGRycy9lMm9Eb2MueG1sUEsBAi0AFAAGAAgAAAAh&#10;AJw7qffeAAAACAEAAA8AAAAAAAAAAAAAAAAA3gQAAGRycy9kb3ducmV2LnhtbFBLBQYAAAAABAAE&#10;APMAAADpBQAAAAA=&#10;" fillcolor="white [3201]" stroked="f" strokeweight="2pt">
                <v:textbox>
                  <w:txbxContent>
                    <w:p w14:paraId="3B923992"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22336" behindDoc="0" locked="0" layoutInCell="1" allowOverlap="1" wp14:anchorId="1B7AEBA6" wp14:editId="55AEF6AD">
                <wp:simplePos x="0" y="0"/>
                <wp:positionH relativeFrom="column">
                  <wp:posOffset>552450</wp:posOffset>
                </wp:positionH>
                <wp:positionV relativeFrom="paragraph">
                  <wp:posOffset>9525</wp:posOffset>
                </wp:positionV>
                <wp:extent cx="533400" cy="314325"/>
                <wp:effectExtent l="0" t="0" r="0" b="9525"/>
                <wp:wrapNone/>
                <wp:docPr id="1929" name="Rounded Rectangle 192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02372B6"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7AEBA6" id="Rounded Rectangle 1929" o:spid="_x0000_s2117" style="position:absolute;left:0;text-align:left;margin-left:43.5pt;margin-top:.75pt;width:42pt;height:24.75pt;z-index:25422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G2dFPCBAgAA&#10;UQUAAA4AAAAAAAAAAAAAAAAALgIAAGRycy9lMm9Eb2MueG1sUEsBAi0AFAAGAAgAAAAhANKhTf3b&#10;AAAABwEAAA8AAAAAAAAAAAAAAAAA2wQAAGRycy9kb3ducmV2LnhtbFBLBQYAAAAABAAEAPMAAADj&#10;BQAAAAA=&#10;" fillcolor="white [3201]" stroked="f" strokeweight="2pt">
                <v:textbox>
                  <w:txbxContent>
                    <w:p w14:paraId="602372B6" w14:textId="77777777" w:rsidR="00944514" w:rsidRPr="00B6176C" w:rsidRDefault="00944514" w:rsidP="00D14173">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23360" behindDoc="0" locked="0" layoutInCell="1" allowOverlap="1" wp14:anchorId="343A2D9B" wp14:editId="36F45638">
                <wp:simplePos x="0" y="0"/>
                <wp:positionH relativeFrom="margin">
                  <wp:align>left</wp:align>
                </wp:positionH>
                <wp:positionV relativeFrom="paragraph">
                  <wp:posOffset>9525</wp:posOffset>
                </wp:positionV>
                <wp:extent cx="533400" cy="314325"/>
                <wp:effectExtent l="0" t="0" r="0" b="9525"/>
                <wp:wrapNone/>
                <wp:docPr id="1930" name="Rounded Rectangle 193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FB9213"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A2D9B" id="Rounded Rectangle 1930" o:spid="_x0000_s2118" style="position:absolute;left:0;text-align:left;margin-left:0;margin-top:.75pt;width:42pt;height:24.75pt;z-index:25422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SrWHGIICAABR&#10;BQAADgAAAAAAAAAAAAAAAAAuAgAAZHJzL2Uyb0RvYy54bWxQSwECLQAUAAYACAAAACEAG24d/tkA&#10;AAAEAQAADwAAAAAAAAAAAAAAAADcBAAAZHJzL2Rvd25yZXYueG1sUEsFBgAAAAAEAAQA8wAAAOIF&#10;AAAAAA==&#10;" fillcolor="white [3201]" stroked="f" strokeweight="2pt">
                <v:textbox>
                  <w:txbxContent>
                    <w:p w14:paraId="21FB9213"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21312" behindDoc="0" locked="0" layoutInCell="1" allowOverlap="1" wp14:anchorId="569C840D" wp14:editId="4D82BB2B">
                <wp:simplePos x="0" y="0"/>
                <wp:positionH relativeFrom="column">
                  <wp:posOffset>714375</wp:posOffset>
                </wp:positionH>
                <wp:positionV relativeFrom="paragraph">
                  <wp:posOffset>8791575</wp:posOffset>
                </wp:positionV>
                <wp:extent cx="1771650" cy="333375"/>
                <wp:effectExtent l="0" t="0" r="0" b="9525"/>
                <wp:wrapNone/>
                <wp:docPr id="1931" name="Rounded Rectangle 1931"/>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87AE7E" w14:textId="77777777" w:rsidR="00944514" w:rsidRDefault="00944514" w:rsidP="00D14173">
                            <w:pPr>
                              <w:jc w:val="center"/>
                              <w:rPr>
                                <w:rFonts w:ascii="Tahoma" w:hAnsi="Tahoma" w:cs="Tahoma"/>
                                <w:sz w:val="20"/>
                              </w:rPr>
                            </w:pPr>
                          </w:p>
                          <w:p w14:paraId="053DE82D" w14:textId="77777777" w:rsidR="00944514" w:rsidRDefault="00944514" w:rsidP="00D14173">
                            <w:pPr>
                              <w:jc w:val="center"/>
                              <w:rPr>
                                <w:rFonts w:ascii="Tahoma" w:hAnsi="Tahoma" w:cs="Tahoma"/>
                                <w:sz w:val="20"/>
                              </w:rPr>
                            </w:pPr>
                          </w:p>
                          <w:p w14:paraId="3300B601" w14:textId="77777777" w:rsidR="00944514" w:rsidRDefault="00944514" w:rsidP="00D14173">
                            <w:pPr>
                              <w:jc w:val="center"/>
                              <w:rPr>
                                <w:rFonts w:ascii="Tahoma" w:hAnsi="Tahoma" w:cs="Tahoma"/>
                                <w:sz w:val="20"/>
                              </w:rPr>
                            </w:pPr>
                          </w:p>
                          <w:p w14:paraId="3D530BEC" w14:textId="77777777" w:rsidR="00944514" w:rsidRDefault="00944514" w:rsidP="00D14173">
                            <w:pPr>
                              <w:jc w:val="center"/>
                              <w:rPr>
                                <w:rFonts w:ascii="Tahoma" w:hAnsi="Tahoma" w:cs="Tahoma"/>
                                <w:sz w:val="20"/>
                              </w:rPr>
                            </w:pPr>
                          </w:p>
                          <w:p w14:paraId="35FD221E"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C840D" id="Rounded Rectangle 1931" o:spid="_x0000_s2119" style="position:absolute;left:0;text-align:left;margin-left:56.25pt;margin-top:692.25pt;width:139.5pt;height:26.25pt;z-index:25422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OHzmU&#10;ggIAAFIFAAAOAAAAAAAAAAAAAAAAAC4CAABkcnMvZTJvRG9jLnhtbFBLAQItABQABgAIAAAAIQBF&#10;Blh63gAAAA0BAAAPAAAAAAAAAAAAAAAAANwEAABkcnMvZG93bnJldi54bWxQSwUGAAAAAAQABADz&#10;AAAA5wUAAAAA&#10;" fillcolor="white [3201]" stroked="f" strokeweight="2pt">
                <v:textbox>
                  <w:txbxContent>
                    <w:p w14:paraId="1987AE7E" w14:textId="77777777" w:rsidR="00944514" w:rsidRDefault="00944514" w:rsidP="00D14173">
                      <w:pPr>
                        <w:jc w:val="center"/>
                        <w:rPr>
                          <w:rFonts w:ascii="Tahoma" w:hAnsi="Tahoma" w:cs="Tahoma"/>
                          <w:sz w:val="20"/>
                        </w:rPr>
                      </w:pPr>
                    </w:p>
                    <w:p w14:paraId="053DE82D" w14:textId="77777777" w:rsidR="00944514" w:rsidRDefault="00944514" w:rsidP="00D14173">
                      <w:pPr>
                        <w:jc w:val="center"/>
                        <w:rPr>
                          <w:rFonts w:ascii="Tahoma" w:hAnsi="Tahoma" w:cs="Tahoma"/>
                          <w:sz w:val="20"/>
                        </w:rPr>
                      </w:pPr>
                    </w:p>
                    <w:p w14:paraId="3300B601" w14:textId="77777777" w:rsidR="00944514" w:rsidRDefault="00944514" w:rsidP="00D14173">
                      <w:pPr>
                        <w:jc w:val="center"/>
                        <w:rPr>
                          <w:rFonts w:ascii="Tahoma" w:hAnsi="Tahoma" w:cs="Tahoma"/>
                          <w:sz w:val="20"/>
                        </w:rPr>
                      </w:pPr>
                    </w:p>
                    <w:p w14:paraId="3D530BEC" w14:textId="77777777" w:rsidR="00944514" w:rsidRDefault="00944514" w:rsidP="00D14173">
                      <w:pPr>
                        <w:jc w:val="center"/>
                        <w:rPr>
                          <w:rFonts w:ascii="Tahoma" w:hAnsi="Tahoma" w:cs="Tahoma"/>
                          <w:sz w:val="20"/>
                        </w:rPr>
                      </w:pPr>
                    </w:p>
                    <w:p w14:paraId="35FD221E"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5A861933" w14:textId="77777777" w:rsidR="00D14173" w:rsidRDefault="00D14173" w:rsidP="00D14173">
      <w:pPr>
        <w:jc w:val="center"/>
        <w:rPr>
          <w:rFonts w:ascii="Arial" w:hAnsi="Arial" w:cs="Arial"/>
        </w:rPr>
      </w:pPr>
    </w:p>
    <w:p w14:paraId="65818F8B" w14:textId="77777777" w:rsidR="00D14173" w:rsidRPr="00AB0F7F" w:rsidRDefault="00D14173" w:rsidP="00D14173">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232576" behindDoc="0" locked="0" layoutInCell="1" allowOverlap="1" wp14:anchorId="2B532F4C" wp14:editId="314A45CF">
                <wp:simplePos x="0" y="0"/>
                <wp:positionH relativeFrom="column">
                  <wp:posOffset>6229350</wp:posOffset>
                </wp:positionH>
                <wp:positionV relativeFrom="paragraph">
                  <wp:posOffset>228600</wp:posOffset>
                </wp:positionV>
                <wp:extent cx="0" cy="6768465"/>
                <wp:effectExtent l="0" t="0" r="19050" b="32385"/>
                <wp:wrapNone/>
                <wp:docPr id="1932" name="Straight Connector 1932"/>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3582B" id="Straight Connector 1932" o:spid="_x0000_s1026" style="position:absolute;z-index:2542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18pt" to="490.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239744" behindDoc="1" locked="0" layoutInCell="1" allowOverlap="1" wp14:anchorId="0964EFD1" wp14:editId="0050E1B2">
                <wp:simplePos x="0" y="0"/>
                <wp:positionH relativeFrom="column">
                  <wp:posOffset>3118485</wp:posOffset>
                </wp:positionH>
                <wp:positionV relativeFrom="paragraph">
                  <wp:posOffset>171781</wp:posOffset>
                </wp:positionV>
                <wp:extent cx="0" cy="7132320"/>
                <wp:effectExtent l="0" t="0" r="19050" b="30480"/>
                <wp:wrapNone/>
                <wp:docPr id="1933" name="Straight Connector 1933"/>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70537" id="Straight Connector 1933" o:spid="_x0000_s1026" style="position:absolute;z-index:-2490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5hEZTcABAADWAwAADgAAAAAAAAAAAAAAAAAu&#10;AgAAZHJzL2Uyb0RvYy54bWxQSwECLQAUAAYACAAAACEAVNj0zN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33600" behindDoc="0" locked="0" layoutInCell="1" allowOverlap="1" wp14:anchorId="39EF290E" wp14:editId="2706CB31">
                <wp:simplePos x="0" y="0"/>
                <wp:positionH relativeFrom="column">
                  <wp:posOffset>1257300</wp:posOffset>
                </wp:positionH>
                <wp:positionV relativeFrom="paragraph">
                  <wp:posOffset>161925</wp:posOffset>
                </wp:positionV>
                <wp:extent cx="19050" cy="7132320"/>
                <wp:effectExtent l="0" t="0" r="19050" b="30480"/>
                <wp:wrapNone/>
                <wp:docPr id="1934" name="Straight Connector 1934"/>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2E72E" id="Straight Connector 1934" o:spid="_x0000_s1026" style="position:absolute;flip:x;z-index:2542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35648" behindDoc="0" locked="0" layoutInCell="1" allowOverlap="1" wp14:anchorId="4AADD524" wp14:editId="09D6A4B7">
                <wp:simplePos x="0" y="0"/>
                <wp:positionH relativeFrom="column">
                  <wp:posOffset>5353050</wp:posOffset>
                </wp:positionH>
                <wp:positionV relativeFrom="paragraph">
                  <wp:posOffset>152400</wp:posOffset>
                </wp:positionV>
                <wp:extent cx="0" cy="7132320"/>
                <wp:effectExtent l="0" t="0" r="19050" b="30480"/>
                <wp:wrapNone/>
                <wp:docPr id="1935" name="Straight Connector 1935"/>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826AA" id="Straight Connector 1935" o:spid="_x0000_s1026" style="position:absolute;z-index:25423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34624" behindDoc="0" locked="0" layoutInCell="1" allowOverlap="1" wp14:anchorId="0A79C3C5" wp14:editId="7C581462">
                <wp:simplePos x="0" y="0"/>
                <wp:positionH relativeFrom="column">
                  <wp:posOffset>4371975</wp:posOffset>
                </wp:positionH>
                <wp:positionV relativeFrom="paragraph">
                  <wp:posOffset>180975</wp:posOffset>
                </wp:positionV>
                <wp:extent cx="0" cy="7132320"/>
                <wp:effectExtent l="0" t="0" r="19050" b="30480"/>
                <wp:wrapNone/>
                <wp:docPr id="1936" name="Straight Connector 193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14E02" id="Straight Connector 1936" o:spid="_x0000_s1026" style="position:absolute;z-index:25423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366CB56B" w14:textId="77777777" w:rsidR="00D14173" w:rsidRDefault="00D14173" w:rsidP="00D14173">
      <w:r w:rsidRPr="00215EAC">
        <w:rPr>
          <w:rFonts w:ascii="Arial" w:hAnsi="Arial" w:cs="Arial"/>
          <w:noProof/>
          <w:lang w:val="en-US"/>
        </w:rPr>
        <mc:AlternateContent>
          <mc:Choice Requires="wps">
            <w:drawing>
              <wp:anchor distT="0" distB="0" distL="114300" distR="114300" simplePos="0" relativeHeight="254231552" behindDoc="1" locked="0" layoutInCell="1" allowOverlap="1" wp14:anchorId="5A13002A" wp14:editId="25FA422C">
                <wp:simplePos x="0" y="0"/>
                <wp:positionH relativeFrom="column">
                  <wp:posOffset>246380</wp:posOffset>
                </wp:positionH>
                <wp:positionV relativeFrom="paragraph">
                  <wp:posOffset>68580</wp:posOffset>
                </wp:positionV>
                <wp:extent cx="9525" cy="7008495"/>
                <wp:effectExtent l="0" t="0" r="28575" b="20955"/>
                <wp:wrapNone/>
                <wp:docPr id="1937" name="Straight Connector 1937"/>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E3008" id="Straight Connector 1937" o:spid="_x0000_s1026" style="position:absolute;flip:x;z-index:-2490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5.4pt" to="20.1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" strokecolor="#4579b8 [3044]" strokeweight="0"/>
            </w:pict>
          </mc:Fallback>
        </mc:AlternateContent>
      </w:r>
      <w:r>
        <w:t xml:space="preserve">                                           </w:t>
      </w:r>
    </w:p>
    <w:p w14:paraId="03788F42" w14:textId="77777777" w:rsidR="00D14173" w:rsidRDefault="00D14173" w:rsidP="00D14173">
      <w:r>
        <w:rPr>
          <w:rFonts w:ascii="Times New Roman" w:eastAsiaTheme="minorHAnsi" w:hAnsi="Times New Roman"/>
          <w:noProof/>
          <w:szCs w:val="24"/>
          <w:lang w:val="en-US"/>
        </w:rPr>
        <mc:AlternateContent>
          <mc:Choice Requires="wps">
            <w:drawing>
              <wp:anchor distT="0" distB="0" distL="114300" distR="114300" simplePos="0" relativeHeight="254256128" behindDoc="0" locked="0" layoutInCell="1" allowOverlap="1" wp14:anchorId="0CC94F94" wp14:editId="21FEA015">
                <wp:simplePos x="0" y="0"/>
                <wp:positionH relativeFrom="column">
                  <wp:posOffset>85725</wp:posOffset>
                </wp:positionH>
                <wp:positionV relativeFrom="paragraph">
                  <wp:posOffset>185420</wp:posOffset>
                </wp:positionV>
                <wp:extent cx="1762125" cy="495300"/>
                <wp:effectExtent l="57150" t="38100" r="85725" b="95250"/>
                <wp:wrapNone/>
                <wp:docPr id="1938" name="Rectangle 1938"/>
                <wp:cNvGraphicFramePr/>
                <a:graphic xmlns:a="http://schemas.openxmlformats.org/drawingml/2006/main">
                  <a:graphicData uri="http://schemas.microsoft.com/office/word/2010/wordprocessingShape">
                    <wps:wsp>
                      <wps:cNvSpPr/>
                      <wps:spPr>
                        <a:xfrm>
                          <a:off x="0" y="0"/>
                          <a:ext cx="1762125" cy="4953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8850124" w14:textId="77777777" w:rsidR="00944514" w:rsidRPr="00755387" w:rsidRDefault="00944514" w:rsidP="00D14173">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C94F94" id="Rectangle 1938" o:spid="_x0000_s2120" style="position:absolute;margin-left:6.75pt;margin-top:14.6pt;width:138.75pt;height:39pt;z-index:25425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" fillcolor="#92d050" strokecolor="#92d050">
                <v:shadow on="t" color="black" opacity="24903f" origin=",.5" offset="0,.55556mm"/>
                <v:textbox>
                  <w:txbxContent>
                    <w:p w14:paraId="28850124" w14:textId="77777777" w:rsidR="00944514" w:rsidRPr="00755387" w:rsidRDefault="00944514" w:rsidP="00D14173">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431C9218" w14:textId="77777777" w:rsidR="00D14173" w:rsidRDefault="00D14173" w:rsidP="00D14173">
      <w:pPr>
        <w:tabs>
          <w:tab w:val="left" w:pos="6615"/>
        </w:tabs>
      </w:pPr>
      <w:r>
        <w:t xml:space="preserve">          </w:t>
      </w:r>
    </w:p>
    <w:p w14:paraId="3A1D889F" w14:textId="77777777" w:rsidR="00D14173" w:rsidRDefault="00D14173" w:rsidP="00D14173">
      <w:pPr>
        <w:tabs>
          <w:tab w:val="left" w:pos="6615"/>
        </w:tabs>
      </w:pPr>
    </w:p>
    <w:p w14:paraId="1A0F16CD" w14:textId="77777777" w:rsidR="00D14173" w:rsidRDefault="00D14173" w:rsidP="00D14173">
      <w:pPr>
        <w:tabs>
          <w:tab w:val="left" w:pos="6615"/>
        </w:tabs>
      </w:pPr>
    </w:p>
    <w:p w14:paraId="4FEA848C" w14:textId="77777777" w:rsidR="00D14173" w:rsidRPr="00734643" w:rsidRDefault="00D14173" w:rsidP="00D14173">
      <w:pPr>
        <w:contextualSpacing/>
        <w:rPr>
          <w:rFonts w:ascii="Arial" w:hAnsi="Arial" w:cs="Arial"/>
          <w:sz w:val="20"/>
        </w:rPr>
      </w:pPr>
      <w:r>
        <w:rPr>
          <w:rFonts w:ascii="Arial" w:hAnsi="Arial" w:cs="Arial"/>
          <w:sz w:val="20"/>
        </w:rPr>
        <w:t xml:space="preserve">                </w:t>
      </w:r>
    </w:p>
    <w:p w14:paraId="72EBD309" w14:textId="77777777" w:rsidR="00D14173" w:rsidRDefault="00D14173" w:rsidP="00D14173">
      <w:pPr>
        <w:rPr>
          <w:rFonts w:asciiTheme="minorHAnsi" w:hAnsiTheme="minorHAnsi" w:cs="Arial"/>
          <w:szCs w:val="24"/>
        </w:rPr>
      </w:pPr>
      <w:r w:rsidRPr="00215EAC">
        <w:rPr>
          <w:rFonts w:ascii="Arial" w:hAnsi="Arial" w:cs="Arial"/>
          <w:noProof/>
          <w:sz w:val="20"/>
          <w:lang w:val="en-US"/>
        </w:rPr>
        <mc:AlternateContent>
          <mc:Choice Requires="wps">
            <w:drawing>
              <wp:anchor distT="0" distB="0" distL="114300" distR="114300" simplePos="0" relativeHeight="254257152" behindDoc="0" locked="0" layoutInCell="1" allowOverlap="1" wp14:anchorId="40500BC3" wp14:editId="59E01247">
                <wp:simplePos x="0" y="0"/>
                <wp:positionH relativeFrom="column">
                  <wp:posOffset>428626</wp:posOffset>
                </wp:positionH>
                <wp:positionV relativeFrom="paragraph">
                  <wp:posOffset>26670</wp:posOffset>
                </wp:positionV>
                <wp:extent cx="1657350" cy="429370"/>
                <wp:effectExtent l="0" t="0" r="19050" b="27940"/>
                <wp:wrapNone/>
                <wp:docPr id="1939" name="Rectangle 1939"/>
                <wp:cNvGraphicFramePr/>
                <a:graphic xmlns:a="http://schemas.openxmlformats.org/drawingml/2006/main">
                  <a:graphicData uri="http://schemas.microsoft.com/office/word/2010/wordprocessingShape">
                    <wps:wsp>
                      <wps:cNvSpPr/>
                      <wps:spPr>
                        <a:xfrm>
                          <a:off x="0" y="0"/>
                          <a:ext cx="1657350" cy="429370"/>
                        </a:xfrm>
                        <a:prstGeom prst="rect">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75D55F9" w14:textId="77777777" w:rsidR="00944514" w:rsidRPr="00734643" w:rsidRDefault="00944514" w:rsidP="00D14173">
                            <w:pPr>
                              <w:jc w:val="center"/>
                              <w:rPr>
                                <w:rFonts w:ascii="Arial" w:hAnsi="Arial" w:cs="Arial"/>
                                <w:sz w:val="20"/>
                                <w14:textOutline w14:w="0" w14:cap="rnd" w14:cmpd="sng" w14:algn="ctr">
                                  <w14:solidFill>
                                    <w14:schemeClr w14:val="accent1"/>
                                  </w14:solidFill>
                                  <w14:prstDash w14:val="solid"/>
                                  <w14:bevel/>
                                </w14:textOutline>
                              </w:rPr>
                            </w:pPr>
                            <w:r w:rsidRPr="00734643">
                              <w:rPr>
                                <w:rFonts w:ascii="Arial" w:hAnsi="Arial" w:cs="Arial"/>
                                <w:sz w:val="20"/>
                                <w14:textOutline w14:w="0" w14:cap="rnd" w14:cmpd="sng" w14:algn="ctr">
                                  <w14:solidFill>
                                    <w14:schemeClr w14:val="accent1"/>
                                  </w14:solidFill>
                                  <w14:prstDash w14:val="solid"/>
                                  <w14:bevel/>
                                </w14:textOutline>
                              </w:rPr>
                              <w:t xml:space="preserve">Starting with </w:t>
                            </w:r>
                            <w:r>
                              <w:rPr>
                                <w:rFonts w:ascii="Arial" w:hAnsi="Arial" w:cs="Arial"/>
                                <w:sz w:val="20"/>
                                <w14:textOutline w14:w="0" w14:cap="rnd" w14:cmpd="sng" w14:algn="ctr">
                                  <w14:solidFill>
                                    <w14:schemeClr w14:val="accent1"/>
                                  </w14:solidFill>
                                  <w14:prstDash w14:val="solid"/>
                                  <w14:bevel/>
                                </w14:textOutline>
                              </w:rPr>
                              <w:t>context ID</w:t>
                            </w:r>
                            <w:r w:rsidRPr="00734643">
                              <w:rPr>
                                <w:rFonts w:ascii="Arial" w:hAnsi="Arial" w:cs="Arial"/>
                                <w:sz w:val="20"/>
                                <w14:textOutline w14:w="0" w14:cap="rnd" w14:cmpd="sng" w14:algn="ctr">
                                  <w14:solidFill>
                                    <w14:schemeClr w14:val="accent1"/>
                                  </w14:solidFill>
                                  <w14:prstDash w14:val="solid"/>
                                  <w14:bevel/>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00BC3" id="Rectangle 1939" o:spid="_x0000_s2121" style="position:absolute;margin-left:33.75pt;margin-top:2.1pt;width:130.5pt;height:33.8pt;z-index:25425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" fillcolor="white [3201]" strokecolor="#4f81bd [3204]" strokeweight="0">
                <v:textbox>
                  <w:txbxContent>
                    <w:p w14:paraId="675D55F9" w14:textId="77777777" w:rsidR="00944514" w:rsidRPr="00734643" w:rsidRDefault="00944514" w:rsidP="00D14173">
                      <w:pPr>
                        <w:jc w:val="center"/>
                        <w:rPr>
                          <w:rFonts w:ascii="Arial" w:hAnsi="Arial" w:cs="Arial"/>
                          <w:sz w:val="20"/>
                          <w14:textOutline w14:w="0" w14:cap="rnd" w14:cmpd="sng" w14:algn="ctr">
                            <w14:solidFill>
                              <w14:schemeClr w14:val="accent1"/>
                            </w14:solidFill>
                            <w14:prstDash w14:val="solid"/>
                            <w14:bevel/>
                          </w14:textOutline>
                        </w:rPr>
                      </w:pPr>
                      <w:r w:rsidRPr="00734643">
                        <w:rPr>
                          <w:rFonts w:ascii="Arial" w:hAnsi="Arial" w:cs="Arial"/>
                          <w:sz w:val="20"/>
                          <w14:textOutline w14:w="0" w14:cap="rnd" w14:cmpd="sng" w14:algn="ctr">
                            <w14:solidFill>
                              <w14:schemeClr w14:val="accent1"/>
                            </w14:solidFill>
                            <w14:prstDash w14:val="solid"/>
                            <w14:bevel/>
                          </w14:textOutline>
                        </w:rPr>
                        <w:t xml:space="preserve">Starting with </w:t>
                      </w:r>
                      <w:r>
                        <w:rPr>
                          <w:rFonts w:ascii="Arial" w:hAnsi="Arial" w:cs="Arial"/>
                          <w:sz w:val="20"/>
                          <w14:textOutline w14:w="0" w14:cap="rnd" w14:cmpd="sng" w14:algn="ctr">
                            <w14:solidFill>
                              <w14:schemeClr w14:val="accent1"/>
                            </w14:solidFill>
                            <w14:prstDash w14:val="solid"/>
                            <w14:bevel/>
                          </w14:textOutline>
                        </w:rPr>
                        <w:t>context ID</w:t>
                      </w:r>
                      <w:r w:rsidRPr="00734643">
                        <w:rPr>
                          <w:rFonts w:ascii="Arial" w:hAnsi="Arial" w:cs="Arial"/>
                          <w:sz w:val="20"/>
                          <w14:textOutline w14:w="0" w14:cap="rnd" w14:cmpd="sng" w14:algn="ctr">
                            <w14:solidFill>
                              <w14:schemeClr w14:val="accent1"/>
                            </w14:solidFill>
                            <w14:prstDash w14:val="solid"/>
                            <w14:bevel/>
                          </w14:textOutline>
                        </w:rPr>
                        <w:t>=1</w:t>
                      </w:r>
                    </w:p>
                  </w:txbxContent>
                </v:textbox>
              </v:rect>
            </w:pict>
          </mc:Fallback>
        </mc:AlternateContent>
      </w:r>
    </w:p>
    <w:p w14:paraId="5C0BFADA" w14:textId="77777777" w:rsidR="00D14173" w:rsidRDefault="00D14173" w:rsidP="00D14173">
      <w:pPr>
        <w:rPr>
          <w:rFonts w:asciiTheme="minorHAnsi" w:hAnsiTheme="minorHAnsi" w:cs="Arial"/>
          <w:szCs w:val="24"/>
        </w:rPr>
      </w:pPr>
    </w:p>
    <w:p w14:paraId="52A35D54" w14:textId="77777777" w:rsidR="00D14173" w:rsidRDefault="00D14173" w:rsidP="00D14173">
      <w:pPr>
        <w:rPr>
          <w:rFonts w:asciiTheme="minorHAnsi" w:hAnsiTheme="minorHAnsi" w:cs="Arial"/>
          <w:szCs w:val="24"/>
        </w:rPr>
      </w:pPr>
      <w:r>
        <w:rPr>
          <w:rFonts w:asciiTheme="minorHAnsi" w:hAnsiTheme="minorHAnsi" w:cs="Arial"/>
          <w:szCs w:val="24"/>
        </w:rPr>
        <w:t xml:space="preserve">                              </w:t>
      </w:r>
    </w:p>
    <w:p w14:paraId="60403B14" w14:textId="77777777" w:rsidR="00D14173" w:rsidRDefault="00D14173" w:rsidP="00D14173">
      <w:pPr>
        <w:rPr>
          <w:rFonts w:asciiTheme="minorHAnsi" w:hAnsiTheme="minorHAnsi" w:cs="Arial"/>
          <w:szCs w:val="24"/>
        </w:rPr>
      </w:pPr>
      <w:r>
        <w:rPr>
          <w:rFonts w:ascii="Times New Roman" w:eastAsiaTheme="minorHAnsi" w:hAnsi="Times New Roman"/>
          <w:noProof/>
          <w:szCs w:val="24"/>
          <w:lang w:val="en-US"/>
        </w:rPr>
        <mc:AlternateContent>
          <mc:Choice Requires="wps">
            <w:drawing>
              <wp:anchor distT="0" distB="0" distL="114300" distR="114300" simplePos="0" relativeHeight="254303232" behindDoc="0" locked="0" layoutInCell="1" allowOverlap="1" wp14:anchorId="042A10DA" wp14:editId="5CD5339D">
                <wp:simplePos x="0" y="0"/>
                <wp:positionH relativeFrom="column">
                  <wp:posOffset>3743325</wp:posOffset>
                </wp:positionH>
                <wp:positionV relativeFrom="paragraph">
                  <wp:posOffset>49530</wp:posOffset>
                </wp:positionV>
                <wp:extent cx="1885950" cy="457200"/>
                <wp:effectExtent l="57150" t="38100" r="76200" b="95250"/>
                <wp:wrapNone/>
                <wp:docPr id="1940" name="Rectangle 1940"/>
                <wp:cNvGraphicFramePr/>
                <a:graphic xmlns:a="http://schemas.openxmlformats.org/drawingml/2006/main">
                  <a:graphicData uri="http://schemas.microsoft.com/office/word/2010/wordprocessingShape">
                    <wps:wsp>
                      <wps:cNvSpPr/>
                      <wps:spPr>
                        <a:xfrm>
                          <a:off x="0" y="0"/>
                          <a:ext cx="1885950" cy="4572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B22E26F" w14:textId="77777777" w:rsidR="00944514" w:rsidRPr="00755387" w:rsidRDefault="00944514" w:rsidP="00D14173">
                            <w:pPr>
                              <w:rPr>
                                <w:rFonts w:ascii="Arial" w:hAnsi="Arial" w:cs="Arial"/>
                                <w:sz w:val="20"/>
                              </w:rPr>
                            </w:pPr>
                            <w:r>
                              <w:rPr>
                                <w:rFonts w:ascii="Arial" w:hAnsi="Arial" w:cs="Arial"/>
                                <w:sz w:val="20"/>
                              </w:rPr>
                              <w:t>CHECK NEXT CONTEXT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2A10DA" id="Rectangle 1940" o:spid="_x0000_s2122" style="position:absolute;margin-left:294.75pt;margin-top:3.9pt;width:148.5pt;height:36pt;z-index:25430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" fillcolor="#92d050" strokecolor="#92d050">
                <v:shadow on="t" color="black" opacity="24903f" origin=",.5" offset="0,.55556mm"/>
                <v:textbox>
                  <w:txbxContent>
                    <w:p w14:paraId="6B22E26F" w14:textId="77777777" w:rsidR="00944514" w:rsidRPr="00755387" w:rsidRDefault="00944514" w:rsidP="00D14173">
                      <w:pPr>
                        <w:rPr>
                          <w:rFonts w:ascii="Arial" w:hAnsi="Arial" w:cs="Arial"/>
                          <w:sz w:val="20"/>
                        </w:rPr>
                      </w:pPr>
                      <w:r>
                        <w:rPr>
                          <w:rFonts w:ascii="Arial" w:hAnsi="Arial" w:cs="Arial"/>
                          <w:sz w:val="20"/>
                        </w:rPr>
                        <w:t>CHECK NEXT CONTEXT ID</w:t>
                      </w:r>
                    </w:p>
                  </w:txbxContent>
                </v:textbox>
              </v:rect>
            </w:pict>
          </mc:Fallback>
        </mc:AlternateContent>
      </w:r>
      <w:r>
        <w:rPr>
          <w:rFonts w:asciiTheme="minorHAnsi" w:hAnsiTheme="minorHAnsi" w:cs="Arial"/>
          <w:szCs w:val="24"/>
        </w:rPr>
        <w:t xml:space="preserve">                                         Check next context </w:t>
      </w:r>
    </w:p>
    <w:p w14:paraId="1B2746C2" w14:textId="77777777" w:rsidR="00D14173" w:rsidRDefault="00D14173" w:rsidP="00D14173">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4304256" behindDoc="0" locked="0" layoutInCell="1" allowOverlap="1" wp14:anchorId="7A2A059E" wp14:editId="39267AB5">
                <wp:simplePos x="0" y="0"/>
                <wp:positionH relativeFrom="column">
                  <wp:posOffset>1257300</wp:posOffset>
                </wp:positionH>
                <wp:positionV relativeFrom="paragraph">
                  <wp:posOffset>97155</wp:posOffset>
                </wp:positionV>
                <wp:extent cx="2486025" cy="0"/>
                <wp:effectExtent l="38100" t="76200" r="0" b="95250"/>
                <wp:wrapNone/>
                <wp:docPr id="1941" name="Straight Arrow Connector 1941"/>
                <wp:cNvGraphicFramePr/>
                <a:graphic xmlns:a="http://schemas.openxmlformats.org/drawingml/2006/main">
                  <a:graphicData uri="http://schemas.microsoft.com/office/word/2010/wordprocessingShape">
                    <wps:wsp>
                      <wps:cNvCnPr/>
                      <wps:spPr>
                        <a:xfrm flipH="1">
                          <a:off x="0" y="0"/>
                          <a:ext cx="2486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DC9F96" id="Straight Arrow Connector 1941" o:spid="_x0000_s1026" type="#_x0000_t32" style="position:absolute;margin-left:99pt;margin-top:7.65pt;width:195.75pt;height:0;flip:x;z-index:25430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" strokecolor="#4579b8 [3044]">
                <v:stroke endarrow="block"/>
              </v:shape>
            </w:pict>
          </mc:Fallback>
        </mc:AlternateContent>
      </w:r>
      <w:r>
        <w:rPr>
          <w:rFonts w:asciiTheme="minorHAnsi" w:hAnsiTheme="minorHAnsi" w:cs="Arial"/>
          <w:szCs w:val="24"/>
        </w:rPr>
        <w:t xml:space="preserve">            </w:t>
      </w:r>
    </w:p>
    <w:p w14:paraId="4CD247CF" w14:textId="77777777" w:rsidR="00D14173" w:rsidRDefault="00D14173" w:rsidP="00D14173">
      <w:pPr>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4258176" behindDoc="0" locked="0" layoutInCell="1" allowOverlap="1" wp14:anchorId="143E326C" wp14:editId="31210358">
                <wp:simplePos x="0" y="0"/>
                <wp:positionH relativeFrom="column">
                  <wp:posOffset>466725</wp:posOffset>
                </wp:positionH>
                <wp:positionV relativeFrom="paragraph">
                  <wp:posOffset>116840</wp:posOffset>
                </wp:positionV>
                <wp:extent cx="1637665" cy="1296035"/>
                <wp:effectExtent l="0" t="0" r="19685" b="18415"/>
                <wp:wrapNone/>
                <wp:docPr id="1942" name="Diamond 1942"/>
                <wp:cNvGraphicFramePr/>
                <a:graphic xmlns:a="http://schemas.openxmlformats.org/drawingml/2006/main">
                  <a:graphicData uri="http://schemas.microsoft.com/office/word/2010/wordprocessingShape">
                    <wps:wsp>
                      <wps:cNvSpPr/>
                      <wps:spPr>
                        <a:xfrm>
                          <a:off x="0" y="0"/>
                          <a:ext cx="1637665" cy="129603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3602712"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context ID registered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E326C" id="Diamond 1942" o:spid="_x0000_s2123" type="#_x0000_t4" style="position:absolute;margin-left:36.75pt;margin-top:9.2pt;width:128.95pt;height:102.05pt;z-index:25425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" fillcolor="white [3201]" strokecolor="#4f81bd [3204]" strokeweight="0">
                <v:textbox>
                  <w:txbxContent>
                    <w:p w14:paraId="53602712"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context ID registered </w:t>
                      </w:r>
                    </w:p>
                  </w:txbxContent>
                </v:textbox>
              </v:shape>
            </w:pict>
          </mc:Fallback>
        </mc:AlternateContent>
      </w:r>
      <w:r w:rsidRPr="00734643">
        <w:rPr>
          <w:rFonts w:ascii="Arial" w:hAnsi="Arial" w:cs="Arial"/>
          <w:sz w:val="20"/>
        </w:rPr>
        <w:t xml:space="preserve">                 </w:t>
      </w:r>
      <w:r>
        <w:rPr>
          <w:rFonts w:ascii="Arial" w:hAnsi="Arial" w:cs="Arial"/>
          <w:sz w:val="20"/>
        </w:rPr>
        <w:t xml:space="preserve">               </w:t>
      </w:r>
    </w:p>
    <w:p w14:paraId="3A19A70B" w14:textId="77777777" w:rsidR="00D14173" w:rsidRDefault="00D14173" w:rsidP="00D14173">
      <w:pPr>
        <w:contextualSpacing/>
        <w:rPr>
          <w:rFonts w:ascii="Arial" w:hAnsi="Arial" w:cs="Arial"/>
          <w:sz w:val="20"/>
        </w:rPr>
      </w:pPr>
    </w:p>
    <w:p w14:paraId="052A187B" w14:textId="77777777" w:rsidR="00D14173" w:rsidRDefault="00D14173" w:rsidP="00D14173">
      <w:pPr>
        <w:contextualSpacing/>
        <w:rPr>
          <w:rFonts w:ascii="Arial" w:hAnsi="Arial" w:cs="Arial"/>
          <w:sz w:val="20"/>
        </w:rPr>
      </w:pPr>
    </w:p>
    <w:p w14:paraId="3AF9E519" w14:textId="77777777" w:rsidR="00D14173" w:rsidRDefault="00D14173" w:rsidP="00D14173">
      <w:pPr>
        <w:contextualSpacing/>
        <w:rPr>
          <w:rFonts w:ascii="Arial" w:hAnsi="Arial" w:cs="Arial"/>
          <w:sz w:val="20"/>
        </w:rPr>
      </w:pPr>
    </w:p>
    <w:p w14:paraId="1FD6D5B0" w14:textId="77777777" w:rsidR="00D14173" w:rsidRDefault="00D14173" w:rsidP="00D14173">
      <w:pPr>
        <w:contextualSpacing/>
        <w:rPr>
          <w:rFonts w:asciiTheme="minorHAnsi" w:hAnsiTheme="minorHAnsi" w:cs="Arial"/>
          <w:szCs w:val="24"/>
        </w:rPr>
      </w:pPr>
      <w:r>
        <w:rPr>
          <w:rFonts w:ascii="Arial" w:hAnsi="Arial" w:cs="Arial"/>
          <w:noProof/>
          <w:sz w:val="20"/>
          <w:lang w:val="en-US"/>
        </w:rPr>
        <mc:AlternateContent>
          <mc:Choice Requires="wps">
            <w:drawing>
              <wp:anchor distT="0" distB="0" distL="114300" distR="114300" simplePos="0" relativeHeight="254260224" behindDoc="0" locked="0" layoutInCell="1" allowOverlap="1" wp14:anchorId="5A8A23F4" wp14:editId="00923172">
                <wp:simplePos x="0" y="0"/>
                <wp:positionH relativeFrom="column">
                  <wp:posOffset>247650</wp:posOffset>
                </wp:positionH>
                <wp:positionV relativeFrom="paragraph">
                  <wp:posOffset>184150</wp:posOffset>
                </wp:positionV>
                <wp:extent cx="257175" cy="0"/>
                <wp:effectExtent l="38100" t="76200" r="0" b="95250"/>
                <wp:wrapNone/>
                <wp:docPr id="1943" name="Straight Arrow Connector 1943"/>
                <wp:cNvGraphicFramePr/>
                <a:graphic xmlns:a="http://schemas.openxmlformats.org/drawingml/2006/main">
                  <a:graphicData uri="http://schemas.microsoft.com/office/word/2010/wordprocessingShape">
                    <wps:wsp>
                      <wps:cNvCnPr/>
                      <wps:spPr>
                        <a:xfrm flipH="1">
                          <a:off x="0" y="0"/>
                          <a:ext cx="257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25C0D4" id="Straight Arrow Connector 1943" o:spid="_x0000_s1026" type="#_x0000_t32" style="position:absolute;margin-left:19.5pt;margin-top:14.5pt;width:20.25pt;height:0;flip:x;z-index:25426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" strokecolor="#4579b8 [3044]">
                <v:stroke endarrow="block"/>
              </v:shape>
            </w:pict>
          </mc:Fallback>
        </mc:AlternateContent>
      </w:r>
      <w:r>
        <w:rPr>
          <w:rFonts w:ascii="Arial" w:hAnsi="Arial" w:cs="Arial"/>
          <w:sz w:val="20"/>
        </w:rPr>
        <w:t xml:space="preserve">         </w:t>
      </w:r>
      <w:r w:rsidRPr="001B5EA0">
        <w:rPr>
          <w:rFonts w:asciiTheme="minorHAnsi" w:hAnsiTheme="minorHAnsi" w:cs="Arial"/>
          <w:szCs w:val="24"/>
        </w:rPr>
        <w:t>No</w:t>
      </w:r>
      <w:r>
        <w:rPr>
          <w:rFonts w:asciiTheme="minorHAnsi" w:hAnsiTheme="minorHAnsi" w:cs="Arial"/>
          <w:szCs w:val="24"/>
        </w:rPr>
        <w:br/>
      </w:r>
    </w:p>
    <w:p w14:paraId="0FD0801B" w14:textId="77777777" w:rsidR="00D14173" w:rsidRDefault="00D14173" w:rsidP="00D14173">
      <w:pPr>
        <w:contextualSpacing/>
        <w:rPr>
          <w:rFonts w:asciiTheme="minorHAnsi" w:hAnsiTheme="minorHAnsi" w:cs="Arial"/>
          <w:szCs w:val="24"/>
        </w:rPr>
      </w:pPr>
      <w:r>
        <w:rPr>
          <w:rFonts w:asciiTheme="minorHAnsi" w:hAnsiTheme="minorHAnsi" w:cs="Arial"/>
          <w:szCs w:val="24"/>
        </w:rPr>
        <w:t xml:space="preserve">Send </w:t>
      </w:r>
    </w:p>
    <w:p w14:paraId="4CCF4401" w14:textId="77777777" w:rsidR="00D14173" w:rsidRDefault="00D14173" w:rsidP="00D14173">
      <w:pPr>
        <w:contextualSpacing/>
        <w:rPr>
          <w:rFonts w:asciiTheme="minorHAnsi" w:hAnsiTheme="minorHAnsi" w:cs="Arial"/>
          <w:szCs w:val="24"/>
        </w:rPr>
      </w:pPr>
      <w:r>
        <w:rPr>
          <w:rFonts w:asciiTheme="minorHAnsi" w:hAnsiTheme="minorHAnsi" w:cs="Arial"/>
          <w:szCs w:val="24"/>
        </w:rPr>
        <w:t xml:space="preserve">intermediate </w:t>
      </w:r>
    </w:p>
    <w:p w14:paraId="4670BD0B" w14:textId="77777777" w:rsidR="00D14173" w:rsidRPr="001B5EA0" w:rsidRDefault="00D14173" w:rsidP="00D14173">
      <w:pPr>
        <w:contextualSpacing/>
        <w:rPr>
          <w:rFonts w:asciiTheme="minorHAnsi" w:hAnsiTheme="minorHAnsi" w:cs="Arial"/>
          <w:szCs w:val="24"/>
        </w:rPr>
      </w:pPr>
      <w:r>
        <w:rPr>
          <w:rFonts w:asciiTheme="minorHAnsi" w:hAnsiTheme="minorHAnsi" w:cs="Arial"/>
          <w:szCs w:val="24"/>
        </w:rPr>
        <w:t xml:space="preserve">response as DNS  </w:t>
      </w:r>
    </w:p>
    <w:p w14:paraId="6E11314D" w14:textId="77777777" w:rsidR="00D14173" w:rsidRDefault="00D14173" w:rsidP="00D14173">
      <w:pPr>
        <w:contextualSpacing/>
        <w:rPr>
          <w:rFonts w:ascii="Arial" w:hAnsi="Arial" w:cs="Arial"/>
          <w:sz w:val="20"/>
        </w:rPr>
      </w:pPr>
      <w:r>
        <w:rPr>
          <w:rFonts w:ascii="Arial" w:hAnsi="Arial" w:cs="Arial"/>
          <w:sz w:val="20"/>
        </w:rPr>
        <w:t>address and context id</w:t>
      </w:r>
    </w:p>
    <w:p w14:paraId="249D3CCD" w14:textId="77777777" w:rsidR="00D14173" w:rsidRDefault="00D14173" w:rsidP="00D14173">
      <w:pPr>
        <w:contextualSpacing/>
        <w:rPr>
          <w:rFonts w:ascii="Arial" w:hAnsi="Arial" w:cs="Arial"/>
          <w:sz w:val="20"/>
        </w:rPr>
      </w:pPr>
      <w:r>
        <w:rPr>
          <w:rFonts w:ascii="Arial" w:hAnsi="Arial" w:cs="Arial"/>
          <w:sz w:val="20"/>
        </w:rPr>
        <w:t xml:space="preserve"> </w:t>
      </w:r>
    </w:p>
    <w:p w14:paraId="3F32589E" w14:textId="77777777" w:rsidR="00D14173" w:rsidRDefault="00D14173" w:rsidP="00D14173">
      <w:pPr>
        <w:contextualSpacing/>
        <w:rPr>
          <w:rFonts w:ascii="Arial" w:hAnsi="Arial" w:cs="Arial"/>
          <w:sz w:val="20"/>
        </w:rPr>
      </w:pPr>
      <w:r>
        <w:rPr>
          <w:rFonts w:ascii="Arial" w:hAnsi="Arial" w:cs="Arial"/>
          <w:sz w:val="20"/>
        </w:rPr>
        <w:t xml:space="preserve">                                      Yes</w:t>
      </w:r>
    </w:p>
    <w:p w14:paraId="097E7E91" w14:textId="77777777" w:rsidR="00D14173" w:rsidRDefault="00D14173" w:rsidP="00D14173">
      <w:pPr>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4259200" behindDoc="0" locked="0" layoutInCell="1" allowOverlap="1" wp14:anchorId="037F81D0" wp14:editId="4DA3C029">
                <wp:simplePos x="0" y="0"/>
                <wp:positionH relativeFrom="column">
                  <wp:posOffset>314325</wp:posOffset>
                </wp:positionH>
                <wp:positionV relativeFrom="paragraph">
                  <wp:posOffset>26035</wp:posOffset>
                </wp:positionV>
                <wp:extent cx="1924050" cy="1628775"/>
                <wp:effectExtent l="0" t="0" r="19050" b="28575"/>
                <wp:wrapNone/>
                <wp:docPr id="1944" name="Diamond 1944"/>
                <wp:cNvGraphicFramePr/>
                <a:graphic xmlns:a="http://schemas.openxmlformats.org/drawingml/2006/main">
                  <a:graphicData uri="http://schemas.microsoft.com/office/word/2010/wordprocessingShape">
                    <wps:wsp>
                      <wps:cNvSpPr/>
                      <wps:spPr>
                        <a:xfrm>
                          <a:off x="0" y="0"/>
                          <a:ext cx="1924050" cy="162877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94347E3"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is disable DNS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F81D0" id="Diamond 1944" o:spid="_x0000_s2124" type="#_x0000_t4" style="position:absolute;margin-left:24.75pt;margin-top:2.05pt;width:151.5pt;height:128.25pt;z-index:25425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" fillcolor="white [3201]" strokecolor="#4f81bd [3204]" strokeweight="0">
                <v:textbox>
                  <w:txbxContent>
                    <w:p w14:paraId="494347E3"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is disable DNS Request </w:t>
                      </w:r>
                    </w:p>
                  </w:txbxContent>
                </v:textbox>
              </v:shape>
            </w:pict>
          </mc:Fallback>
        </mc:AlternateContent>
      </w:r>
    </w:p>
    <w:p w14:paraId="54CA39FF" w14:textId="77777777" w:rsidR="00D14173" w:rsidRDefault="00D14173" w:rsidP="00D14173">
      <w:pPr>
        <w:contextualSpacing/>
        <w:rPr>
          <w:rFonts w:ascii="Arial" w:hAnsi="Arial" w:cs="Arial"/>
          <w:sz w:val="20"/>
        </w:rPr>
      </w:pPr>
    </w:p>
    <w:p w14:paraId="6D1FC3C0" w14:textId="77777777" w:rsidR="00D14173" w:rsidRDefault="00D14173" w:rsidP="00D14173">
      <w:pPr>
        <w:contextualSpacing/>
        <w:rPr>
          <w:rFonts w:ascii="Arial" w:hAnsi="Arial" w:cs="Arial"/>
          <w:sz w:val="20"/>
        </w:rPr>
      </w:pPr>
    </w:p>
    <w:p w14:paraId="76A58DF7" w14:textId="77777777" w:rsidR="00D14173" w:rsidRDefault="00D14173" w:rsidP="00D14173">
      <w:pPr>
        <w:contextualSpacing/>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261248" behindDoc="0" locked="0" layoutInCell="1" allowOverlap="1" wp14:anchorId="1E0FC1B1" wp14:editId="5D8660E4">
                <wp:simplePos x="0" y="0"/>
                <wp:positionH relativeFrom="column">
                  <wp:posOffset>4067175</wp:posOffset>
                </wp:positionH>
                <wp:positionV relativeFrom="paragraph">
                  <wp:posOffset>34925</wp:posOffset>
                </wp:positionV>
                <wp:extent cx="1790700" cy="638175"/>
                <wp:effectExtent l="57150" t="38100" r="76200" b="104775"/>
                <wp:wrapNone/>
                <wp:docPr id="1945" name="Rectangle 1945"/>
                <wp:cNvGraphicFramePr/>
                <a:graphic xmlns:a="http://schemas.openxmlformats.org/drawingml/2006/main">
                  <a:graphicData uri="http://schemas.microsoft.com/office/word/2010/wordprocessingShape">
                    <wps:wsp>
                      <wps:cNvSpPr/>
                      <wps:spPr>
                        <a:xfrm>
                          <a:off x="0" y="0"/>
                          <a:ext cx="1790700" cy="6381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9DB0C50" w14:textId="101C9FD4" w:rsidR="00944514" w:rsidRPr="00755387" w:rsidRDefault="00944514" w:rsidP="00D14173">
                            <w:pPr>
                              <w:jc w:val="center"/>
                              <w:rPr>
                                <w:rFonts w:ascii="Arial" w:hAnsi="Arial" w:cs="Arial"/>
                                <w:sz w:val="20"/>
                              </w:rPr>
                            </w:pPr>
                            <w:r>
                              <w:t>UPDATE DEFAULT IP ADDRESS (“0.0.0.0”) FOR THE CONTEXT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0FC1B1" id="Rectangle 1945" o:spid="_x0000_s2125" style="position:absolute;margin-left:320.25pt;margin-top:2.75pt;width:141pt;height:50.25pt;z-index:25426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" fillcolor="#92d050" strokecolor="#92d050">
                <v:shadow on="t" color="black" opacity="24903f" origin=",.5" offset="0,.55556mm"/>
                <v:textbox>
                  <w:txbxContent>
                    <w:p w14:paraId="19DB0C50" w14:textId="101C9FD4" w:rsidR="00944514" w:rsidRPr="00755387" w:rsidRDefault="00944514" w:rsidP="00D14173">
                      <w:pPr>
                        <w:jc w:val="center"/>
                        <w:rPr>
                          <w:rFonts w:ascii="Arial" w:hAnsi="Arial" w:cs="Arial"/>
                          <w:sz w:val="20"/>
                        </w:rPr>
                      </w:pPr>
                      <w:r>
                        <w:t>UPDATE DEFAULT IP ADDRESS (“0.0.0.0”) FOR THE CONTEXT ID</w:t>
                      </w:r>
                    </w:p>
                  </w:txbxContent>
                </v:textbox>
              </v:rect>
            </w:pict>
          </mc:Fallback>
        </mc:AlternateContent>
      </w:r>
    </w:p>
    <w:p w14:paraId="48442841" w14:textId="77777777" w:rsidR="00D14173" w:rsidRDefault="00D14173" w:rsidP="00D14173">
      <w:pPr>
        <w:contextualSpacing/>
        <w:rPr>
          <w:rFonts w:ascii="Arial" w:hAnsi="Arial" w:cs="Arial"/>
          <w:sz w:val="20"/>
        </w:rPr>
      </w:pPr>
    </w:p>
    <w:p w14:paraId="79C91243"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62272" behindDoc="0" locked="0" layoutInCell="1" allowOverlap="1" wp14:anchorId="073FF082" wp14:editId="3AFA715C">
                <wp:simplePos x="0" y="0"/>
                <wp:positionH relativeFrom="column">
                  <wp:posOffset>2238375</wp:posOffset>
                </wp:positionH>
                <wp:positionV relativeFrom="paragraph">
                  <wp:posOffset>114935</wp:posOffset>
                </wp:positionV>
                <wp:extent cx="1847850" cy="0"/>
                <wp:effectExtent l="0" t="76200" r="19050" b="95250"/>
                <wp:wrapNone/>
                <wp:docPr id="1946" name="Straight Arrow Connector 1946"/>
                <wp:cNvGraphicFramePr/>
                <a:graphic xmlns:a="http://schemas.openxmlformats.org/drawingml/2006/main">
                  <a:graphicData uri="http://schemas.microsoft.com/office/word/2010/wordprocessingShape">
                    <wps:wsp>
                      <wps:cNvCnPr/>
                      <wps:spPr>
                        <a:xfrm>
                          <a:off x="0" y="0"/>
                          <a:ext cx="1847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52E782" id="Straight Arrow Connector 1946" o:spid="_x0000_s1026" type="#_x0000_t32" style="position:absolute;margin-left:176.25pt;margin-top:9.05pt;width:145.5pt;height:0;z-index:25426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" strokecolor="#4579b8 [3044]">
                <v:stroke endarrow="block"/>
              </v:shape>
            </w:pict>
          </mc:Fallback>
        </mc:AlternateContent>
      </w:r>
      <w:r>
        <w:rPr>
          <w:rFonts w:ascii="Arial" w:hAnsi="Arial" w:cs="Arial"/>
          <w:noProof/>
          <w:sz w:val="20"/>
          <w:lang w:val="en-US"/>
        </w:rPr>
        <w:t xml:space="preserve">                                                                 Yes</w:t>
      </w:r>
    </w:p>
    <w:p w14:paraId="31CE8D93" w14:textId="77777777" w:rsidR="00D14173" w:rsidRDefault="00D14173" w:rsidP="00D14173">
      <w:pPr>
        <w:contextualSpacing/>
        <w:rPr>
          <w:rFonts w:ascii="Arial" w:hAnsi="Arial" w:cs="Arial"/>
          <w:sz w:val="20"/>
        </w:rPr>
      </w:pPr>
    </w:p>
    <w:p w14:paraId="5C1A1658"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63296" behindDoc="0" locked="0" layoutInCell="1" allowOverlap="1" wp14:anchorId="34DBB0DD" wp14:editId="6B1CCAFA">
                <wp:simplePos x="0" y="0"/>
                <wp:positionH relativeFrom="column">
                  <wp:posOffset>4933950</wp:posOffset>
                </wp:positionH>
                <wp:positionV relativeFrom="paragraph">
                  <wp:posOffset>118110</wp:posOffset>
                </wp:positionV>
                <wp:extent cx="0" cy="714375"/>
                <wp:effectExtent l="0" t="0" r="19050" b="28575"/>
                <wp:wrapNone/>
                <wp:docPr id="1947" name="Straight Connector 1947"/>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1DB718" id="Straight Connector 1947" o:spid="_x0000_s1026" style="position:absolute;z-index:254263296;visibility:visible;mso-wrap-style:square;mso-wrap-distance-left:9pt;mso-wrap-distance-top:0;mso-wrap-distance-right:9pt;mso-wrap-distance-bottom:0;mso-position-horizontal:absolute;mso-position-horizontal-relative:text;mso-position-vertical:absolute;mso-position-vertical-relative:text" from="388.5pt,9.3pt" to="388.5pt,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" strokecolor="#4579b8 [3044]"/>
            </w:pict>
          </mc:Fallback>
        </mc:AlternateContent>
      </w:r>
    </w:p>
    <w:p w14:paraId="6FD814EB" w14:textId="77777777" w:rsidR="00D14173" w:rsidRDefault="00D14173" w:rsidP="00D14173">
      <w:pPr>
        <w:contextualSpacing/>
        <w:rPr>
          <w:rFonts w:ascii="Arial" w:hAnsi="Arial" w:cs="Arial"/>
          <w:sz w:val="20"/>
        </w:rPr>
      </w:pPr>
    </w:p>
    <w:p w14:paraId="4FA76B3D" w14:textId="77777777" w:rsidR="00D14173" w:rsidRDefault="00D14173" w:rsidP="00D14173">
      <w:pPr>
        <w:contextualSpacing/>
        <w:rPr>
          <w:rFonts w:ascii="Arial" w:hAnsi="Arial" w:cs="Arial"/>
          <w:sz w:val="20"/>
        </w:rPr>
      </w:pPr>
    </w:p>
    <w:p w14:paraId="64C9E457" w14:textId="77777777" w:rsidR="00D14173" w:rsidRDefault="00D14173" w:rsidP="00D14173">
      <w:pPr>
        <w:contextualSpacing/>
        <w:rPr>
          <w:rFonts w:ascii="Arial" w:hAnsi="Arial" w:cs="Arial"/>
          <w:sz w:val="20"/>
        </w:rPr>
      </w:pPr>
    </w:p>
    <w:p w14:paraId="3049CE00" w14:textId="77777777" w:rsidR="00D14173" w:rsidRDefault="00D14173" w:rsidP="00D14173">
      <w:pPr>
        <w:contextualSpacing/>
        <w:rPr>
          <w:rFonts w:ascii="Arial" w:hAnsi="Arial" w:cs="Arial"/>
          <w:sz w:val="20"/>
        </w:rPr>
      </w:pPr>
    </w:p>
    <w:p w14:paraId="1A709B29" w14:textId="77777777" w:rsidR="00D14173" w:rsidRPr="0073464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64320" behindDoc="0" locked="0" layoutInCell="1" allowOverlap="1" wp14:anchorId="4AA3B79B" wp14:editId="05C7869C">
                <wp:simplePos x="0" y="0"/>
                <wp:positionH relativeFrom="column">
                  <wp:posOffset>1257300</wp:posOffset>
                </wp:positionH>
                <wp:positionV relativeFrom="paragraph">
                  <wp:posOffset>92710</wp:posOffset>
                </wp:positionV>
                <wp:extent cx="3686175" cy="0"/>
                <wp:effectExtent l="38100" t="76200" r="0" b="95250"/>
                <wp:wrapNone/>
                <wp:docPr id="1948" name="Straight Arrow Connector 1948"/>
                <wp:cNvGraphicFramePr/>
                <a:graphic xmlns:a="http://schemas.openxmlformats.org/drawingml/2006/main">
                  <a:graphicData uri="http://schemas.microsoft.com/office/word/2010/wordprocessingShape">
                    <wps:wsp>
                      <wps:cNvCnPr/>
                      <wps:spPr>
                        <a:xfrm flipH="1">
                          <a:off x="0" y="0"/>
                          <a:ext cx="3686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B6472E" id="Straight Arrow Connector 1948" o:spid="_x0000_s1026" type="#_x0000_t32" style="position:absolute;margin-left:99pt;margin-top:7.3pt;width:290.25pt;height:0;flip:x;z-index:25426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" strokecolor="#4579b8 [3044]">
                <v:stroke endarrow="block"/>
              </v:shape>
            </w:pict>
          </mc:Fallback>
        </mc:AlternateContent>
      </w:r>
      <w:r>
        <w:rPr>
          <w:rFonts w:ascii="Arial" w:hAnsi="Arial" w:cs="Arial"/>
          <w:sz w:val="20"/>
        </w:rPr>
        <w:t xml:space="preserve">                          No</w:t>
      </w:r>
    </w:p>
    <w:p w14:paraId="6CFD4078" w14:textId="77777777" w:rsidR="00D14173" w:rsidRDefault="00D14173" w:rsidP="00D14173">
      <w:pPr>
        <w:contextualSpacing/>
        <w:rPr>
          <w:rFonts w:ascii="Arial" w:hAnsi="Arial" w:cs="Arial"/>
          <w:sz w:val="20"/>
        </w:rPr>
      </w:pPr>
    </w:p>
    <w:p w14:paraId="4A9F2DDC" w14:textId="389D3285" w:rsidR="00D14173" w:rsidRDefault="00D14173" w:rsidP="00D14173">
      <w:pPr>
        <w:contextualSpacing/>
        <w:rPr>
          <w:rFonts w:ascii="Arial" w:hAnsi="Arial" w:cs="Arial"/>
          <w:sz w:val="20"/>
        </w:rPr>
      </w:pPr>
    </w:p>
    <w:p w14:paraId="01A7D982" w14:textId="2D5D2D08" w:rsidR="004949FB" w:rsidRDefault="004949FB" w:rsidP="00D14173">
      <w:pPr>
        <w:contextualSpacing/>
        <w:rPr>
          <w:rFonts w:ascii="Arial" w:hAnsi="Arial" w:cs="Arial"/>
          <w:sz w:val="20"/>
        </w:rPr>
      </w:pPr>
    </w:p>
    <w:p w14:paraId="6A9544A0" w14:textId="7B42336E" w:rsidR="004949FB" w:rsidRDefault="004949FB" w:rsidP="00D14173">
      <w:pPr>
        <w:contextualSpacing/>
        <w:rPr>
          <w:rFonts w:ascii="Arial" w:hAnsi="Arial" w:cs="Arial"/>
          <w:sz w:val="20"/>
        </w:rPr>
      </w:pPr>
    </w:p>
    <w:p w14:paraId="35BBFF6B" w14:textId="1B4FA99C" w:rsidR="004949FB" w:rsidRDefault="004949FB" w:rsidP="00D14173">
      <w:pPr>
        <w:contextualSpacing/>
        <w:rPr>
          <w:rFonts w:ascii="Arial" w:hAnsi="Arial" w:cs="Arial"/>
          <w:sz w:val="20"/>
        </w:rPr>
      </w:pPr>
    </w:p>
    <w:p w14:paraId="5A2A7327" w14:textId="712BC880" w:rsidR="004949FB" w:rsidRDefault="004949FB" w:rsidP="00D14173">
      <w:pPr>
        <w:contextualSpacing/>
        <w:rPr>
          <w:rFonts w:ascii="Arial" w:hAnsi="Arial" w:cs="Arial"/>
          <w:sz w:val="20"/>
        </w:rPr>
      </w:pPr>
    </w:p>
    <w:p w14:paraId="37B7B848" w14:textId="77777777" w:rsidR="004949FB" w:rsidRDefault="004949FB" w:rsidP="00D14173">
      <w:pPr>
        <w:contextualSpacing/>
        <w:rPr>
          <w:rFonts w:ascii="Arial" w:hAnsi="Arial" w:cs="Arial"/>
          <w:sz w:val="20"/>
        </w:rPr>
      </w:pPr>
    </w:p>
    <w:p w14:paraId="237175CD" w14:textId="18F491A7" w:rsidR="00D14173" w:rsidRDefault="00D14173" w:rsidP="00D14173">
      <w:pPr>
        <w:contextualSpacing/>
        <w:rPr>
          <w:rFonts w:ascii="Arial" w:hAnsi="Arial" w:cs="Arial"/>
          <w:sz w:val="20"/>
        </w:rPr>
      </w:pPr>
    </w:p>
    <w:p w14:paraId="52C10D9E" w14:textId="77777777" w:rsidR="00D14173" w:rsidRDefault="00D14173" w:rsidP="00D14173">
      <w:pPr>
        <w:contextualSpacing/>
        <w:rPr>
          <w:rFonts w:ascii="Arial" w:hAnsi="Arial" w:cs="Arial"/>
          <w:sz w:val="20"/>
        </w:rPr>
      </w:pPr>
    </w:p>
    <w:p w14:paraId="53343F90" w14:textId="77777777" w:rsidR="00D14173" w:rsidRPr="00183291" w:rsidRDefault="00D14173" w:rsidP="00D14173">
      <w:pPr>
        <w:contextualSpacing/>
        <w:rPr>
          <w:rFonts w:ascii="Arial" w:hAnsi="Arial" w:cs="Arial"/>
          <w:sz w:val="20"/>
        </w:rPr>
      </w:pPr>
      <w:r>
        <w:rPr>
          <w:rFonts w:ascii="Arial" w:hAnsi="Arial" w:cs="Arial"/>
          <w:sz w:val="20"/>
        </w:rPr>
        <w:tab/>
      </w:r>
      <w:r>
        <w:rPr>
          <w:rFonts w:ascii="Arial" w:hAnsi="Arial" w:cs="Arial"/>
          <w:sz w:val="20"/>
        </w:rPr>
        <w:tab/>
        <w:t xml:space="preserve">                 </w:t>
      </w:r>
    </w:p>
    <w:p w14:paraId="16775700" w14:textId="77777777" w:rsidR="00D14173" w:rsidRDefault="00D14173" w:rsidP="00D14173">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275584" behindDoc="0" locked="0" layoutInCell="1" allowOverlap="1" wp14:anchorId="5283C538" wp14:editId="2431D82D">
                <wp:simplePos x="0" y="0"/>
                <wp:positionH relativeFrom="page">
                  <wp:align>right</wp:align>
                </wp:positionH>
                <wp:positionV relativeFrom="paragraph">
                  <wp:posOffset>-38100</wp:posOffset>
                </wp:positionV>
                <wp:extent cx="771525" cy="619125"/>
                <wp:effectExtent l="0" t="0" r="28575" b="28575"/>
                <wp:wrapNone/>
                <wp:docPr id="1949" name="Rectangle 1949"/>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1853A1D0" w14:textId="77777777" w:rsidR="00944514" w:rsidRDefault="00944514" w:rsidP="00D14173">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3C538" id="Rectangle 1949" o:spid="_x0000_s2126" style="position:absolute;left:0;text-align:left;margin-left:9.55pt;margin-top:-3pt;width:60.75pt;height:48.75pt;z-index:2542755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" fillcolor="#8064a2 [3207]" strokecolor="#3f3151 [1607]" strokeweight="1pt">
                <v:textbox>
                  <w:txbxContent>
                    <w:p w14:paraId="1853A1D0" w14:textId="77777777" w:rsidR="00944514" w:rsidRDefault="00944514" w:rsidP="00D14173">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4283776" behindDoc="0" locked="0" layoutInCell="1" allowOverlap="1" wp14:anchorId="273F003B" wp14:editId="36F88EA8">
                <wp:simplePos x="0" y="0"/>
                <wp:positionH relativeFrom="column">
                  <wp:posOffset>2535555</wp:posOffset>
                </wp:positionH>
                <wp:positionV relativeFrom="paragraph">
                  <wp:posOffset>11430</wp:posOffset>
                </wp:positionV>
                <wp:extent cx="1143000" cy="640080"/>
                <wp:effectExtent l="0" t="0" r="19050" b="26670"/>
                <wp:wrapNone/>
                <wp:docPr id="1950" name="Rectangle 195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5E6430C" w14:textId="77777777" w:rsidR="00944514" w:rsidRDefault="00944514" w:rsidP="00D14173">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3F003B" id="Rectangle 1950" o:spid="_x0000_s2127" style="position:absolute;left:0;text-align:left;margin-left:199.65pt;margin-top:.9pt;width:90pt;height:50.4pt;z-index:25428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MXEwQIAABA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" fillcolor="#c0504d [3205]" strokecolor="#5a5a5a [2109]" strokeweight="1pt">
                <v:textbox>
                  <w:txbxContent>
                    <w:p w14:paraId="75E6430C" w14:textId="77777777" w:rsidR="00944514" w:rsidRDefault="00944514" w:rsidP="00D14173">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82752" behindDoc="0" locked="0" layoutInCell="1" allowOverlap="1" wp14:anchorId="788597D9" wp14:editId="381F5159">
                <wp:simplePos x="0" y="0"/>
                <wp:positionH relativeFrom="column">
                  <wp:posOffset>4914900</wp:posOffset>
                </wp:positionH>
                <wp:positionV relativeFrom="paragraph">
                  <wp:posOffset>-38100</wp:posOffset>
                </wp:positionV>
                <wp:extent cx="819150" cy="640080"/>
                <wp:effectExtent l="57150" t="38100" r="76200" b="102870"/>
                <wp:wrapNone/>
                <wp:docPr id="1951" name="Rectangle 1951"/>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311770F5" w14:textId="77777777" w:rsidR="00944514" w:rsidRDefault="00944514" w:rsidP="00D14173">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597D9" id="Rectangle 1951" o:spid="_x0000_s2128" style="position:absolute;left:0;text-align:left;margin-left:387pt;margin-top:-3pt;width:64.5pt;height:50.4pt;z-index:2542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" fillcolor="#c0504d [3205]" strokecolor="#5a5a5a [2109]" strokeweight="1pt">
                <v:shadow on="t" color="black" opacity="24903f" origin=",.5" offset="0,.55556mm"/>
                <v:textbox>
                  <w:txbxContent>
                    <w:p w14:paraId="311770F5" w14:textId="77777777" w:rsidR="00944514" w:rsidRDefault="00944514" w:rsidP="00D14173">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81728" behindDoc="0" locked="0" layoutInCell="1" allowOverlap="1" wp14:anchorId="2480A45E" wp14:editId="762E663D">
                <wp:simplePos x="0" y="0"/>
                <wp:positionH relativeFrom="column">
                  <wp:posOffset>3771900</wp:posOffset>
                </wp:positionH>
                <wp:positionV relativeFrom="paragraph">
                  <wp:posOffset>-19050</wp:posOffset>
                </wp:positionV>
                <wp:extent cx="942975" cy="640080"/>
                <wp:effectExtent l="0" t="0" r="28575" b="26670"/>
                <wp:wrapNone/>
                <wp:docPr id="1952" name="Rectangle 1952"/>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0A29045" w14:textId="77777777" w:rsidR="00944514" w:rsidRDefault="00944514" w:rsidP="00D14173">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0A45E" id="Rectangle 1952" o:spid="_x0000_s2129" style="position:absolute;left:0;text-align:left;margin-left:297pt;margin-top:-1.5pt;width:74.25pt;height:50.4pt;z-index:2542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" fillcolor="#c0504d [3205]" strokecolor="#243f60 [1604]" strokeweight="1pt">
                <v:textbox>
                  <w:txbxContent>
                    <w:p w14:paraId="40A29045" w14:textId="77777777" w:rsidR="00944514" w:rsidRDefault="00944514" w:rsidP="00D14173">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73536" behindDoc="0" locked="0" layoutInCell="1" allowOverlap="1" wp14:anchorId="6D1525EC" wp14:editId="5F5CC100">
                <wp:simplePos x="0" y="0"/>
                <wp:positionH relativeFrom="margin">
                  <wp:align>left</wp:align>
                </wp:positionH>
                <wp:positionV relativeFrom="paragraph">
                  <wp:posOffset>9525</wp:posOffset>
                </wp:positionV>
                <wp:extent cx="742950" cy="640080"/>
                <wp:effectExtent l="0" t="0" r="19050" b="26670"/>
                <wp:wrapNone/>
                <wp:docPr id="1953" name="Rectangle 1953"/>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83ECF7D" w14:textId="77777777" w:rsidR="00944514" w:rsidRDefault="00944514" w:rsidP="00D14173">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525EC" id="Rectangle 1953" o:spid="_x0000_s2130" style="position:absolute;left:0;text-align:left;margin-left:0;margin-top:.75pt;width:58.5pt;height:50.4pt;z-index:25427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" fillcolor="#f79646 [3209]" strokecolor="#5a5a5a [2109]" strokeweight="1pt">
                <v:textbox>
                  <w:txbxContent>
                    <w:p w14:paraId="183ECF7D" w14:textId="77777777" w:rsidR="00944514" w:rsidRDefault="00944514" w:rsidP="00D14173">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274560" behindDoc="0" locked="0" layoutInCell="1" allowOverlap="1" wp14:anchorId="0464F6FE" wp14:editId="30642785">
                <wp:simplePos x="0" y="0"/>
                <wp:positionH relativeFrom="column">
                  <wp:posOffset>895350</wp:posOffset>
                </wp:positionH>
                <wp:positionV relativeFrom="paragraph">
                  <wp:posOffset>0</wp:posOffset>
                </wp:positionV>
                <wp:extent cx="828675" cy="640080"/>
                <wp:effectExtent l="57150" t="38100" r="85725" b="102870"/>
                <wp:wrapNone/>
                <wp:docPr id="1954" name="Rectangle 1954"/>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7C9DAA44" w14:textId="77777777" w:rsidR="00944514" w:rsidRDefault="00944514" w:rsidP="00D14173">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4F6FE" id="Rectangle 1954" o:spid="_x0000_s2131" style="position:absolute;left:0;text-align:left;margin-left:70.5pt;margin-top:0;width:65.25pt;height:50.4pt;z-index:2542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" fillcolor="#4f81bd [3204]" strokecolor="#5a5a5a [2109]" strokeweight="1pt">
                <v:shadow on="t" color="black" opacity="24903f" origin=",.5" offset="0,.55556mm"/>
                <v:textbox>
                  <w:txbxContent>
                    <w:p w14:paraId="7C9DAA44" w14:textId="77777777" w:rsidR="00944514" w:rsidRDefault="00944514" w:rsidP="00D14173">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271488" behindDoc="0" locked="0" layoutInCell="1" allowOverlap="1" wp14:anchorId="0D4CEA78" wp14:editId="5ACBA634">
                <wp:simplePos x="0" y="0"/>
                <wp:positionH relativeFrom="margin">
                  <wp:align>right</wp:align>
                </wp:positionH>
                <wp:positionV relativeFrom="paragraph">
                  <wp:posOffset>9525</wp:posOffset>
                </wp:positionV>
                <wp:extent cx="361950" cy="504825"/>
                <wp:effectExtent l="0" t="0" r="0" b="9525"/>
                <wp:wrapNone/>
                <wp:docPr id="1955" name="Rounded Rectangle 1955"/>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47BD2E"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4CEA78" id="Rounded Rectangle 1955" o:spid="_x0000_s2132" style="position:absolute;left:0;text-align:left;margin-left:-22.7pt;margin-top:.75pt;width:28.5pt;height:39.75pt;z-index:25427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" fillcolor="white [3201]" stroked="f" strokeweight="2pt">
                <v:textbox>
                  <w:txbxContent>
                    <w:p w14:paraId="7847BD2E"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72512" behindDoc="1" locked="0" layoutInCell="1" allowOverlap="1" wp14:anchorId="51B403F6" wp14:editId="0208E3DD">
                <wp:simplePos x="0" y="0"/>
                <wp:positionH relativeFrom="column">
                  <wp:posOffset>1438275</wp:posOffset>
                </wp:positionH>
                <wp:positionV relativeFrom="paragraph">
                  <wp:posOffset>4238625</wp:posOffset>
                </wp:positionV>
                <wp:extent cx="3048000" cy="304800"/>
                <wp:effectExtent l="0" t="0" r="0" b="0"/>
                <wp:wrapNone/>
                <wp:docPr id="1956" name="Rounded Rectangle 1956"/>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01887B"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403F6" id="Rounded Rectangle 1956" o:spid="_x0000_s2133" style="position:absolute;left:0;text-align:left;margin-left:113.25pt;margin-top:333.75pt;width:240pt;height:24pt;z-index:-2490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Aq+d8NfwIA&#10;AFIFAAAOAAAAAAAAAAAAAAAAAC4CAABkcnMvZTJvRG9jLnhtbFBLAQItABQABgAIAAAAIQDZyEpe&#10;3gAAAAsBAAAPAAAAAAAAAAAAAAAAANkEAABkcnMvZG93bnJldi54bWxQSwUGAAAAAAQABADzAAAA&#10;5AUAAAAA&#10;" fillcolor="white [3201]" stroked="f" strokeweight="2pt">
                <v:textbox>
                  <w:txbxContent>
                    <w:p w14:paraId="4E01887B"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65344" behindDoc="1" locked="0" layoutInCell="1" allowOverlap="1" wp14:anchorId="2A1A538D" wp14:editId="4F041FE4">
                <wp:simplePos x="0" y="0"/>
                <wp:positionH relativeFrom="column">
                  <wp:posOffset>962026</wp:posOffset>
                </wp:positionH>
                <wp:positionV relativeFrom="paragraph">
                  <wp:posOffset>809625</wp:posOffset>
                </wp:positionV>
                <wp:extent cx="3276600" cy="323850"/>
                <wp:effectExtent l="0" t="0" r="0" b="0"/>
                <wp:wrapNone/>
                <wp:docPr id="1957" name="Rounded Rectangle 1957"/>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661ACF7" w14:textId="77777777" w:rsidR="00944514" w:rsidRPr="00296A08" w:rsidRDefault="00944514" w:rsidP="00D14173">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A538D" id="Rounded Rectangle 1957" o:spid="_x0000_s2134" style="position:absolute;left:0;text-align:left;margin-left:75.75pt;margin-top:63.75pt;width:258pt;height:25.5pt;z-index:-2490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" fillcolor="white [3201]" stroked="f" strokeweight="2pt">
                <v:textbox>
                  <w:txbxContent>
                    <w:p w14:paraId="7661ACF7" w14:textId="77777777" w:rsidR="00944514" w:rsidRPr="00296A08" w:rsidRDefault="00944514" w:rsidP="00D14173">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70464" behindDoc="0" locked="0" layoutInCell="1" allowOverlap="1" wp14:anchorId="6C484C3C" wp14:editId="2CA194E8">
                <wp:simplePos x="0" y="0"/>
                <wp:positionH relativeFrom="margin">
                  <wp:align>right</wp:align>
                </wp:positionH>
                <wp:positionV relativeFrom="paragraph">
                  <wp:posOffset>123825</wp:posOffset>
                </wp:positionV>
                <wp:extent cx="676275" cy="314325"/>
                <wp:effectExtent l="0" t="0" r="9525" b="9525"/>
                <wp:wrapNone/>
                <wp:docPr id="1958" name="Rounded Rectangle 1958"/>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9409F2D"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484C3C" id="Rounded Rectangle 1958" o:spid="_x0000_s2135" style="position:absolute;left:0;text-align:left;margin-left:2.05pt;margin-top:9.75pt;width:53.25pt;height:24.75pt;z-index:25427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x3rGxoMC&#10;AABRBQAADgAAAAAAAAAAAAAAAAAuAgAAZHJzL2Uyb0RvYy54bWxQSwECLQAUAAYACAAAACEA6HUH&#10;gdsAAAAGAQAADwAAAAAAAAAAAAAAAADdBAAAZHJzL2Rvd25yZXYueG1sUEsFBgAAAAAEAAQA8wAA&#10;AOUFAAAAAA==&#10;" fillcolor="white [3201]" stroked="f" strokeweight="2pt">
                <v:textbox>
                  <w:txbxContent>
                    <w:p w14:paraId="49409F2D"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69440" behindDoc="0" locked="0" layoutInCell="1" allowOverlap="1" wp14:anchorId="4DDA4C8A" wp14:editId="4AB7362E">
                <wp:simplePos x="0" y="0"/>
                <wp:positionH relativeFrom="margin">
                  <wp:posOffset>2533650</wp:posOffset>
                </wp:positionH>
                <wp:positionV relativeFrom="paragraph">
                  <wp:posOffset>57150</wp:posOffset>
                </wp:positionV>
                <wp:extent cx="1114425" cy="495300"/>
                <wp:effectExtent l="0" t="0" r="9525" b="0"/>
                <wp:wrapNone/>
                <wp:docPr id="1959" name="Rounded Rectangle 1959"/>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668D503"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DA4C8A" id="Rounded Rectangle 1959" o:spid="_x0000_s2136" style="position:absolute;left:0;text-align:left;margin-left:199.5pt;margin-top:4.5pt;width:87.75pt;height:39pt;z-index:25426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" fillcolor="white [3201]" stroked="f" strokeweight="2pt">
                <v:textbox>
                  <w:txbxContent>
                    <w:p w14:paraId="3668D503"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67392" behindDoc="0" locked="0" layoutInCell="1" allowOverlap="1" wp14:anchorId="71A659B3" wp14:editId="15CC23D0">
                <wp:simplePos x="0" y="0"/>
                <wp:positionH relativeFrom="column">
                  <wp:posOffset>552450</wp:posOffset>
                </wp:positionH>
                <wp:positionV relativeFrom="paragraph">
                  <wp:posOffset>9525</wp:posOffset>
                </wp:positionV>
                <wp:extent cx="533400" cy="314325"/>
                <wp:effectExtent l="0" t="0" r="0" b="9525"/>
                <wp:wrapNone/>
                <wp:docPr id="1960" name="Rounded Rectangle 1960"/>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D20128"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659B3" id="Rounded Rectangle 1960" o:spid="_x0000_s2137" style="position:absolute;left:0;text-align:left;margin-left:43.5pt;margin-top:.75pt;width:42pt;height:24.75pt;z-index:2542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" fillcolor="white [3201]" stroked="f" strokeweight="2pt">
                <v:textbox>
                  <w:txbxContent>
                    <w:p w14:paraId="6FD20128" w14:textId="77777777" w:rsidR="00944514" w:rsidRPr="00B6176C" w:rsidRDefault="00944514" w:rsidP="00D14173">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268416" behindDoc="0" locked="0" layoutInCell="1" allowOverlap="1" wp14:anchorId="538698BC" wp14:editId="6D9E4AA5">
                <wp:simplePos x="0" y="0"/>
                <wp:positionH relativeFrom="margin">
                  <wp:align>left</wp:align>
                </wp:positionH>
                <wp:positionV relativeFrom="paragraph">
                  <wp:posOffset>9525</wp:posOffset>
                </wp:positionV>
                <wp:extent cx="533400" cy="314325"/>
                <wp:effectExtent l="0" t="0" r="0" b="9525"/>
                <wp:wrapNone/>
                <wp:docPr id="1961" name="Rounded Rectangle 196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8464E56" w14:textId="77777777" w:rsidR="00944514" w:rsidRPr="00B6176C" w:rsidRDefault="00944514" w:rsidP="00D141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698BC" id="Rounded Rectangle 1961" o:spid="_x0000_s2138" style="position:absolute;left:0;text-align:left;margin-left:0;margin-top:.75pt;width:42pt;height:24.75pt;z-index:25426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fwp5N4ICAABR&#10;BQAADgAAAAAAAAAAAAAAAAAuAgAAZHJzL2Uyb0RvYy54bWxQSwECLQAUAAYACAAAACEAG24d/tkA&#10;AAAEAQAADwAAAAAAAAAAAAAAAADcBAAAZHJzL2Rvd25yZXYueG1sUEsFBgAAAAAEAAQA8wAAAOIF&#10;AAAAAA==&#10;" fillcolor="white [3201]" stroked="f" strokeweight="2pt">
                <v:textbox>
                  <w:txbxContent>
                    <w:p w14:paraId="58464E56" w14:textId="77777777" w:rsidR="00944514" w:rsidRPr="00B6176C" w:rsidRDefault="00944514" w:rsidP="00D14173">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266368" behindDoc="0" locked="0" layoutInCell="1" allowOverlap="1" wp14:anchorId="6CA2A0C9" wp14:editId="35FF412C">
                <wp:simplePos x="0" y="0"/>
                <wp:positionH relativeFrom="column">
                  <wp:posOffset>714375</wp:posOffset>
                </wp:positionH>
                <wp:positionV relativeFrom="paragraph">
                  <wp:posOffset>8791575</wp:posOffset>
                </wp:positionV>
                <wp:extent cx="1771650" cy="333375"/>
                <wp:effectExtent l="0" t="0" r="0" b="9525"/>
                <wp:wrapNone/>
                <wp:docPr id="1962" name="Rounded Rectangle 1962"/>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FA82E23" w14:textId="77777777" w:rsidR="00944514" w:rsidRDefault="00944514" w:rsidP="00D14173">
                            <w:pPr>
                              <w:jc w:val="center"/>
                              <w:rPr>
                                <w:rFonts w:ascii="Tahoma" w:hAnsi="Tahoma" w:cs="Tahoma"/>
                                <w:sz w:val="20"/>
                              </w:rPr>
                            </w:pPr>
                          </w:p>
                          <w:p w14:paraId="61FEBDB1" w14:textId="77777777" w:rsidR="00944514" w:rsidRDefault="00944514" w:rsidP="00D14173">
                            <w:pPr>
                              <w:jc w:val="center"/>
                              <w:rPr>
                                <w:rFonts w:ascii="Tahoma" w:hAnsi="Tahoma" w:cs="Tahoma"/>
                                <w:sz w:val="20"/>
                              </w:rPr>
                            </w:pPr>
                          </w:p>
                          <w:p w14:paraId="04C02C5C" w14:textId="77777777" w:rsidR="00944514" w:rsidRDefault="00944514" w:rsidP="00D14173">
                            <w:pPr>
                              <w:jc w:val="center"/>
                              <w:rPr>
                                <w:rFonts w:ascii="Tahoma" w:hAnsi="Tahoma" w:cs="Tahoma"/>
                                <w:sz w:val="20"/>
                              </w:rPr>
                            </w:pPr>
                          </w:p>
                          <w:p w14:paraId="5B727EF7" w14:textId="77777777" w:rsidR="00944514" w:rsidRDefault="00944514" w:rsidP="00D14173">
                            <w:pPr>
                              <w:jc w:val="center"/>
                              <w:rPr>
                                <w:rFonts w:ascii="Tahoma" w:hAnsi="Tahoma" w:cs="Tahoma"/>
                                <w:sz w:val="20"/>
                              </w:rPr>
                            </w:pPr>
                          </w:p>
                          <w:p w14:paraId="527DB6C0" w14:textId="77777777" w:rsidR="00944514" w:rsidRPr="003B4DCF" w:rsidRDefault="00944514" w:rsidP="00D14173">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2A0C9" id="Rounded Rectangle 1962" o:spid="_x0000_s2139" style="position:absolute;left:0;text-align:left;margin-left:56.25pt;margin-top:692.25pt;width:139.5pt;height:26.25pt;z-index:25426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BI5q&#10;0oMCAABSBQAADgAAAAAAAAAAAAAAAAAuAgAAZHJzL2Uyb0RvYy54bWxQSwECLQAUAAYACAAAACEA&#10;RQZYet4AAAANAQAADwAAAAAAAAAAAAAAAADdBAAAZHJzL2Rvd25yZXYueG1sUEsFBgAAAAAEAAQA&#10;8wAAAOgFAAAAAA==&#10;" fillcolor="white [3201]" stroked="f" strokeweight="2pt">
                <v:textbox>
                  <w:txbxContent>
                    <w:p w14:paraId="2FA82E23" w14:textId="77777777" w:rsidR="00944514" w:rsidRDefault="00944514" w:rsidP="00D14173">
                      <w:pPr>
                        <w:jc w:val="center"/>
                        <w:rPr>
                          <w:rFonts w:ascii="Tahoma" w:hAnsi="Tahoma" w:cs="Tahoma"/>
                          <w:sz w:val="20"/>
                        </w:rPr>
                      </w:pPr>
                    </w:p>
                    <w:p w14:paraId="61FEBDB1" w14:textId="77777777" w:rsidR="00944514" w:rsidRDefault="00944514" w:rsidP="00D14173">
                      <w:pPr>
                        <w:jc w:val="center"/>
                        <w:rPr>
                          <w:rFonts w:ascii="Tahoma" w:hAnsi="Tahoma" w:cs="Tahoma"/>
                          <w:sz w:val="20"/>
                        </w:rPr>
                      </w:pPr>
                    </w:p>
                    <w:p w14:paraId="04C02C5C" w14:textId="77777777" w:rsidR="00944514" w:rsidRDefault="00944514" w:rsidP="00D14173">
                      <w:pPr>
                        <w:jc w:val="center"/>
                        <w:rPr>
                          <w:rFonts w:ascii="Tahoma" w:hAnsi="Tahoma" w:cs="Tahoma"/>
                          <w:sz w:val="20"/>
                        </w:rPr>
                      </w:pPr>
                    </w:p>
                    <w:p w14:paraId="5B727EF7" w14:textId="77777777" w:rsidR="00944514" w:rsidRDefault="00944514" w:rsidP="00D14173">
                      <w:pPr>
                        <w:jc w:val="center"/>
                        <w:rPr>
                          <w:rFonts w:ascii="Tahoma" w:hAnsi="Tahoma" w:cs="Tahoma"/>
                          <w:sz w:val="20"/>
                        </w:rPr>
                      </w:pPr>
                    </w:p>
                    <w:p w14:paraId="527DB6C0" w14:textId="77777777" w:rsidR="00944514" w:rsidRPr="003B4DCF" w:rsidRDefault="00944514" w:rsidP="00D14173">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7B514CC0" w14:textId="77777777" w:rsidR="00D14173" w:rsidRDefault="00D14173" w:rsidP="00D14173">
      <w:pPr>
        <w:jc w:val="center"/>
        <w:rPr>
          <w:rFonts w:ascii="Arial" w:hAnsi="Arial" w:cs="Arial"/>
        </w:rPr>
      </w:pPr>
    </w:p>
    <w:p w14:paraId="78FA52F7" w14:textId="77777777" w:rsidR="00D14173" w:rsidRPr="00AB0F7F" w:rsidRDefault="00D14173" w:rsidP="00D14173">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277632" behindDoc="0" locked="0" layoutInCell="1" allowOverlap="1" wp14:anchorId="1C73FC18" wp14:editId="289AE6A8">
                <wp:simplePos x="0" y="0"/>
                <wp:positionH relativeFrom="column">
                  <wp:posOffset>6229350</wp:posOffset>
                </wp:positionH>
                <wp:positionV relativeFrom="paragraph">
                  <wp:posOffset>228600</wp:posOffset>
                </wp:positionV>
                <wp:extent cx="0" cy="6768465"/>
                <wp:effectExtent l="0" t="0" r="19050" b="32385"/>
                <wp:wrapNone/>
                <wp:docPr id="1963" name="Straight Connector 1963"/>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4D8CC" id="Straight Connector 1963" o:spid="_x0000_s1026" style="position:absolute;z-index:2542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18pt" to="490.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284800" behindDoc="1" locked="0" layoutInCell="1" allowOverlap="1" wp14:anchorId="598F8EE0" wp14:editId="73690B07">
                <wp:simplePos x="0" y="0"/>
                <wp:positionH relativeFrom="column">
                  <wp:posOffset>3118485</wp:posOffset>
                </wp:positionH>
                <wp:positionV relativeFrom="paragraph">
                  <wp:posOffset>171781</wp:posOffset>
                </wp:positionV>
                <wp:extent cx="0" cy="7132320"/>
                <wp:effectExtent l="0" t="0" r="19050" b="30480"/>
                <wp:wrapNone/>
                <wp:docPr id="1964" name="Straight Connector 1964"/>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8697A" id="Straight Connector 1964" o:spid="_x0000_s1026" style="position:absolute;z-index:-2490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78656" behindDoc="0" locked="0" layoutInCell="1" allowOverlap="1" wp14:anchorId="1FD8FBB7" wp14:editId="623D4BCF">
                <wp:simplePos x="0" y="0"/>
                <wp:positionH relativeFrom="column">
                  <wp:posOffset>1257300</wp:posOffset>
                </wp:positionH>
                <wp:positionV relativeFrom="paragraph">
                  <wp:posOffset>161925</wp:posOffset>
                </wp:positionV>
                <wp:extent cx="19050" cy="7132320"/>
                <wp:effectExtent l="0" t="0" r="19050" b="30480"/>
                <wp:wrapNone/>
                <wp:docPr id="1965" name="Straight Connector 1965"/>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88476" id="Straight Connector 1965" o:spid="_x0000_s1026" style="position:absolute;flip:x;z-index:2542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80704" behindDoc="0" locked="0" layoutInCell="1" allowOverlap="1" wp14:anchorId="6492241B" wp14:editId="55800CD4">
                <wp:simplePos x="0" y="0"/>
                <wp:positionH relativeFrom="column">
                  <wp:posOffset>5353050</wp:posOffset>
                </wp:positionH>
                <wp:positionV relativeFrom="paragraph">
                  <wp:posOffset>152400</wp:posOffset>
                </wp:positionV>
                <wp:extent cx="0" cy="7132320"/>
                <wp:effectExtent l="0" t="0" r="19050" b="30480"/>
                <wp:wrapNone/>
                <wp:docPr id="1966" name="Straight Connector 1966"/>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48D30" id="Straight Connector 1966" o:spid="_x0000_s1026" style="position:absolute;z-index:2542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279680" behindDoc="0" locked="0" layoutInCell="1" allowOverlap="1" wp14:anchorId="2C7905DF" wp14:editId="39E30238">
                <wp:simplePos x="0" y="0"/>
                <wp:positionH relativeFrom="column">
                  <wp:posOffset>4371975</wp:posOffset>
                </wp:positionH>
                <wp:positionV relativeFrom="paragraph">
                  <wp:posOffset>180975</wp:posOffset>
                </wp:positionV>
                <wp:extent cx="0" cy="7132320"/>
                <wp:effectExtent l="0" t="0" r="19050" b="30480"/>
                <wp:wrapNone/>
                <wp:docPr id="1967" name="Straight Connector 1967"/>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01652" id="Straight Connector 1967" o:spid="_x0000_s1026" style="position:absolute;z-index:2542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364DB941" w14:textId="77777777" w:rsidR="00D14173" w:rsidRDefault="00D14173" w:rsidP="00D14173">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276608" behindDoc="1" locked="0" layoutInCell="1" allowOverlap="1" wp14:anchorId="54D8FFC0" wp14:editId="23D847B0">
                <wp:simplePos x="0" y="0"/>
                <wp:positionH relativeFrom="column">
                  <wp:posOffset>246380</wp:posOffset>
                </wp:positionH>
                <wp:positionV relativeFrom="paragraph">
                  <wp:posOffset>68580</wp:posOffset>
                </wp:positionV>
                <wp:extent cx="9525" cy="7008495"/>
                <wp:effectExtent l="0" t="0" r="28575" b="20955"/>
                <wp:wrapNone/>
                <wp:docPr id="1968" name="Straight Connector 1968"/>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113D1" id="Straight Connector 1968" o:spid="_x0000_s1026" style="position:absolute;flip:x;z-index:-2490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5.4pt" to="20.1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" strokecolor="#4579b8 [3044]" strokeweight="0"/>
            </w:pict>
          </mc:Fallback>
        </mc:AlternateContent>
      </w:r>
      <w:r>
        <w:t xml:space="preserve">                                           </w:t>
      </w:r>
      <w:r>
        <w:rPr>
          <w:rFonts w:ascii="Arial" w:hAnsi="Arial" w:cs="Arial"/>
          <w:sz w:val="20"/>
        </w:rPr>
        <w:t xml:space="preserve"> </w:t>
      </w:r>
    </w:p>
    <w:p w14:paraId="5EC8BF43" w14:textId="77777777" w:rsidR="00D14173" w:rsidRDefault="00D14173" w:rsidP="00D14173">
      <w:pPr>
        <w:contextualSpacing/>
        <w:rPr>
          <w:rFonts w:ascii="Arial" w:hAnsi="Arial" w:cs="Arial"/>
          <w:sz w:val="20"/>
        </w:rPr>
      </w:pPr>
      <w:r>
        <w:rPr>
          <w:rFonts w:ascii="Arial" w:hAnsi="Arial" w:cs="Arial"/>
          <w:sz w:val="20"/>
        </w:rPr>
        <w:t xml:space="preserve">                                      </w:t>
      </w:r>
    </w:p>
    <w:p w14:paraId="565E6693" w14:textId="77777777" w:rsidR="00D14173" w:rsidRDefault="00D14173" w:rsidP="00D14173">
      <w:pPr>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4285824" behindDoc="0" locked="0" layoutInCell="1" allowOverlap="1" wp14:anchorId="3B42E3BC" wp14:editId="10277100">
                <wp:simplePos x="0" y="0"/>
                <wp:positionH relativeFrom="column">
                  <wp:posOffset>314325</wp:posOffset>
                </wp:positionH>
                <wp:positionV relativeFrom="paragraph">
                  <wp:posOffset>26035</wp:posOffset>
                </wp:positionV>
                <wp:extent cx="1924050" cy="1628775"/>
                <wp:effectExtent l="0" t="0" r="19050" b="28575"/>
                <wp:wrapNone/>
                <wp:docPr id="1969" name="Diamond 1969"/>
                <wp:cNvGraphicFramePr/>
                <a:graphic xmlns:a="http://schemas.openxmlformats.org/drawingml/2006/main">
                  <a:graphicData uri="http://schemas.microsoft.com/office/word/2010/wordprocessingShape">
                    <wps:wsp>
                      <wps:cNvSpPr/>
                      <wps:spPr>
                        <a:xfrm>
                          <a:off x="0" y="0"/>
                          <a:ext cx="1924050" cy="162877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694A885"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IPV4V6 DNS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2E3BC" id="Diamond 1969" o:spid="_x0000_s2140" type="#_x0000_t4" style="position:absolute;margin-left:24.75pt;margin-top:2.05pt;width:151.5pt;height:128.25pt;z-index:2542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" fillcolor="white [3201]" strokecolor="#4f81bd [3204]" strokeweight="0">
                <v:textbox>
                  <w:txbxContent>
                    <w:p w14:paraId="0694A885"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IPV4V6 DNS Request </w:t>
                      </w:r>
                    </w:p>
                  </w:txbxContent>
                </v:textbox>
              </v:shape>
            </w:pict>
          </mc:Fallback>
        </mc:AlternateContent>
      </w:r>
    </w:p>
    <w:p w14:paraId="7E91EB31" w14:textId="77777777" w:rsidR="00D14173" w:rsidRDefault="00D14173" w:rsidP="00D14173">
      <w:pPr>
        <w:contextualSpacing/>
        <w:rPr>
          <w:rFonts w:ascii="Arial" w:hAnsi="Arial" w:cs="Arial"/>
          <w:sz w:val="20"/>
        </w:rPr>
      </w:pPr>
    </w:p>
    <w:p w14:paraId="3EF8B62E" w14:textId="77777777" w:rsidR="00D14173" w:rsidRDefault="00D14173" w:rsidP="00D14173">
      <w:pPr>
        <w:contextualSpacing/>
        <w:rPr>
          <w:rFonts w:ascii="Arial" w:hAnsi="Arial" w:cs="Arial"/>
          <w:sz w:val="20"/>
        </w:rPr>
      </w:pPr>
    </w:p>
    <w:p w14:paraId="6671D475" w14:textId="77777777" w:rsidR="00D14173" w:rsidRDefault="00D14173" w:rsidP="00D14173">
      <w:pPr>
        <w:contextualSpacing/>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286848" behindDoc="0" locked="0" layoutInCell="1" allowOverlap="1" wp14:anchorId="5426CE56" wp14:editId="6FC6A210">
                <wp:simplePos x="0" y="0"/>
                <wp:positionH relativeFrom="column">
                  <wp:posOffset>4067175</wp:posOffset>
                </wp:positionH>
                <wp:positionV relativeFrom="paragraph">
                  <wp:posOffset>34925</wp:posOffset>
                </wp:positionV>
                <wp:extent cx="1790700" cy="638175"/>
                <wp:effectExtent l="57150" t="38100" r="76200" b="104775"/>
                <wp:wrapNone/>
                <wp:docPr id="1970" name="Rectangle 1970"/>
                <wp:cNvGraphicFramePr/>
                <a:graphic xmlns:a="http://schemas.openxmlformats.org/drawingml/2006/main">
                  <a:graphicData uri="http://schemas.microsoft.com/office/word/2010/wordprocessingShape">
                    <wps:wsp>
                      <wps:cNvSpPr/>
                      <wps:spPr>
                        <a:xfrm>
                          <a:off x="0" y="0"/>
                          <a:ext cx="1790700" cy="6381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1CDF55C" w14:textId="7DF001DD" w:rsidR="00944514" w:rsidRPr="00755387" w:rsidRDefault="00944514" w:rsidP="00D14173">
                            <w:pPr>
                              <w:jc w:val="center"/>
                              <w:rPr>
                                <w:rFonts w:ascii="Arial" w:hAnsi="Arial" w:cs="Arial"/>
                                <w:sz w:val="20"/>
                              </w:rPr>
                            </w:pPr>
                            <w:r>
                              <w:t>CHECK AND UPDATE DNS IP ADDRESS (IPV4 or IPV6) FOR THE CONTEXT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426CE56" id="Rectangle 1970" o:spid="_x0000_s2141" style="position:absolute;margin-left:320.25pt;margin-top:2.75pt;width:141pt;height:50.25pt;z-index:25428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" fillcolor="#92d050" strokecolor="#92d050">
                <v:shadow on="t" color="black" opacity="24903f" origin=",.5" offset="0,.55556mm"/>
                <v:textbox>
                  <w:txbxContent>
                    <w:p w14:paraId="11CDF55C" w14:textId="7DF001DD" w:rsidR="00944514" w:rsidRPr="00755387" w:rsidRDefault="00944514" w:rsidP="00D14173">
                      <w:pPr>
                        <w:jc w:val="center"/>
                        <w:rPr>
                          <w:rFonts w:ascii="Arial" w:hAnsi="Arial" w:cs="Arial"/>
                          <w:sz w:val="20"/>
                        </w:rPr>
                      </w:pPr>
                      <w:r>
                        <w:t>CHECK AND UPDATE DNS IP ADDRESS (IPV4 or IPV6) FOR THE CONTEXT ID</w:t>
                      </w:r>
                    </w:p>
                  </w:txbxContent>
                </v:textbox>
              </v:rect>
            </w:pict>
          </mc:Fallback>
        </mc:AlternateContent>
      </w:r>
    </w:p>
    <w:p w14:paraId="37F06CDD" w14:textId="77777777" w:rsidR="00D14173" w:rsidRDefault="00D14173" w:rsidP="00D14173">
      <w:pPr>
        <w:contextualSpacing/>
        <w:rPr>
          <w:rFonts w:ascii="Arial" w:hAnsi="Arial" w:cs="Arial"/>
          <w:sz w:val="20"/>
        </w:rPr>
      </w:pPr>
    </w:p>
    <w:p w14:paraId="1D8D2464"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87872" behindDoc="0" locked="0" layoutInCell="1" allowOverlap="1" wp14:anchorId="32444470" wp14:editId="000243A6">
                <wp:simplePos x="0" y="0"/>
                <wp:positionH relativeFrom="column">
                  <wp:posOffset>2238375</wp:posOffset>
                </wp:positionH>
                <wp:positionV relativeFrom="paragraph">
                  <wp:posOffset>114935</wp:posOffset>
                </wp:positionV>
                <wp:extent cx="1847850" cy="0"/>
                <wp:effectExtent l="0" t="76200" r="19050" b="95250"/>
                <wp:wrapNone/>
                <wp:docPr id="1971" name="Straight Arrow Connector 1971"/>
                <wp:cNvGraphicFramePr/>
                <a:graphic xmlns:a="http://schemas.openxmlformats.org/drawingml/2006/main">
                  <a:graphicData uri="http://schemas.microsoft.com/office/word/2010/wordprocessingShape">
                    <wps:wsp>
                      <wps:cNvCnPr/>
                      <wps:spPr>
                        <a:xfrm>
                          <a:off x="0" y="0"/>
                          <a:ext cx="1847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C27CD" id="Straight Arrow Connector 1971" o:spid="_x0000_s1026" type="#_x0000_t32" style="position:absolute;margin-left:176.25pt;margin-top:9.05pt;width:145.5pt;height:0;z-index:25428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" strokecolor="#4579b8 [3044]">
                <v:stroke endarrow="block"/>
              </v:shape>
            </w:pict>
          </mc:Fallback>
        </mc:AlternateContent>
      </w:r>
      <w:r>
        <w:rPr>
          <w:rFonts w:ascii="Arial" w:hAnsi="Arial" w:cs="Arial"/>
          <w:noProof/>
          <w:sz w:val="20"/>
          <w:lang w:val="en-US"/>
        </w:rPr>
        <w:t xml:space="preserve">                                                                 Yes</w:t>
      </w:r>
    </w:p>
    <w:p w14:paraId="4AB9DC74" w14:textId="77777777" w:rsidR="00D14173" w:rsidRDefault="00D14173" w:rsidP="00D14173">
      <w:pPr>
        <w:contextualSpacing/>
        <w:rPr>
          <w:rFonts w:ascii="Arial" w:hAnsi="Arial" w:cs="Arial"/>
          <w:sz w:val="20"/>
        </w:rPr>
      </w:pPr>
    </w:p>
    <w:p w14:paraId="574B3CF5"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88896" behindDoc="0" locked="0" layoutInCell="1" allowOverlap="1" wp14:anchorId="71E9EB4D" wp14:editId="35F4EB6D">
                <wp:simplePos x="0" y="0"/>
                <wp:positionH relativeFrom="column">
                  <wp:posOffset>4933950</wp:posOffset>
                </wp:positionH>
                <wp:positionV relativeFrom="paragraph">
                  <wp:posOffset>118110</wp:posOffset>
                </wp:positionV>
                <wp:extent cx="0" cy="714375"/>
                <wp:effectExtent l="0" t="0" r="19050" b="28575"/>
                <wp:wrapNone/>
                <wp:docPr id="1972" name="Straight Connector 1972"/>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59FAF" id="Straight Connector 1972" o:spid="_x0000_s1026" style="position:absolute;z-index:254288896;visibility:visible;mso-wrap-style:square;mso-wrap-distance-left:9pt;mso-wrap-distance-top:0;mso-wrap-distance-right:9pt;mso-wrap-distance-bottom:0;mso-position-horizontal:absolute;mso-position-horizontal-relative:text;mso-position-vertical:absolute;mso-position-vertical-relative:text" from="388.5pt,9.3pt" to="388.5pt,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" strokecolor="#4579b8 [3044]"/>
            </w:pict>
          </mc:Fallback>
        </mc:AlternateContent>
      </w:r>
    </w:p>
    <w:p w14:paraId="7C6E75A4" w14:textId="77777777" w:rsidR="00D14173" w:rsidRDefault="00D14173" w:rsidP="00D14173">
      <w:pPr>
        <w:contextualSpacing/>
        <w:rPr>
          <w:rFonts w:ascii="Arial" w:hAnsi="Arial" w:cs="Arial"/>
          <w:sz w:val="20"/>
        </w:rPr>
      </w:pPr>
    </w:p>
    <w:p w14:paraId="34A41156" w14:textId="77777777" w:rsidR="00D14173" w:rsidRDefault="00D14173" w:rsidP="00D14173">
      <w:pPr>
        <w:contextualSpacing/>
        <w:rPr>
          <w:rFonts w:ascii="Arial" w:hAnsi="Arial" w:cs="Arial"/>
          <w:sz w:val="20"/>
        </w:rPr>
      </w:pPr>
    </w:p>
    <w:p w14:paraId="1539D45B" w14:textId="77777777" w:rsidR="00D14173" w:rsidRDefault="00D14173" w:rsidP="00D14173">
      <w:pPr>
        <w:contextualSpacing/>
        <w:rPr>
          <w:rFonts w:ascii="Arial" w:hAnsi="Arial" w:cs="Arial"/>
          <w:sz w:val="20"/>
        </w:rPr>
      </w:pPr>
    </w:p>
    <w:p w14:paraId="66945ECE" w14:textId="77777777" w:rsidR="00D14173" w:rsidRDefault="00D14173" w:rsidP="00D14173">
      <w:pPr>
        <w:contextualSpacing/>
        <w:rPr>
          <w:rFonts w:ascii="Arial" w:hAnsi="Arial" w:cs="Arial"/>
          <w:sz w:val="20"/>
        </w:rPr>
      </w:pPr>
    </w:p>
    <w:p w14:paraId="6505E411" w14:textId="77777777" w:rsidR="00D14173" w:rsidRPr="0073464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89920" behindDoc="0" locked="0" layoutInCell="1" allowOverlap="1" wp14:anchorId="0FF87F01" wp14:editId="4B2D0B00">
                <wp:simplePos x="0" y="0"/>
                <wp:positionH relativeFrom="column">
                  <wp:posOffset>1257300</wp:posOffset>
                </wp:positionH>
                <wp:positionV relativeFrom="paragraph">
                  <wp:posOffset>92710</wp:posOffset>
                </wp:positionV>
                <wp:extent cx="3686175" cy="0"/>
                <wp:effectExtent l="38100" t="76200" r="0" b="95250"/>
                <wp:wrapNone/>
                <wp:docPr id="1973" name="Straight Arrow Connector 1973"/>
                <wp:cNvGraphicFramePr/>
                <a:graphic xmlns:a="http://schemas.openxmlformats.org/drawingml/2006/main">
                  <a:graphicData uri="http://schemas.microsoft.com/office/word/2010/wordprocessingShape">
                    <wps:wsp>
                      <wps:cNvCnPr/>
                      <wps:spPr>
                        <a:xfrm flipH="1">
                          <a:off x="0" y="0"/>
                          <a:ext cx="3686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271D57" id="Straight Arrow Connector 1973" o:spid="_x0000_s1026" type="#_x0000_t32" style="position:absolute;margin-left:99pt;margin-top:7.3pt;width:290.25pt;height:0;flip:x;z-index:25428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" strokecolor="#4579b8 [3044]">
                <v:stroke endarrow="block"/>
              </v:shape>
            </w:pict>
          </mc:Fallback>
        </mc:AlternateContent>
      </w:r>
      <w:r>
        <w:rPr>
          <w:rFonts w:ascii="Arial" w:hAnsi="Arial" w:cs="Arial"/>
          <w:sz w:val="20"/>
        </w:rPr>
        <w:t xml:space="preserve">                          No</w:t>
      </w:r>
    </w:p>
    <w:p w14:paraId="2E0B5B36" w14:textId="77777777" w:rsidR="00D14173" w:rsidRDefault="00D14173" w:rsidP="00D14173">
      <w:pPr>
        <w:contextualSpacing/>
        <w:rPr>
          <w:rFonts w:ascii="Arial" w:hAnsi="Arial" w:cs="Arial"/>
          <w:sz w:val="20"/>
        </w:rPr>
      </w:pPr>
      <w:r>
        <w:rPr>
          <w:rFonts w:ascii="Arial" w:hAnsi="Arial" w:cs="Arial"/>
          <w:sz w:val="20"/>
        </w:rPr>
        <w:t xml:space="preserve">                                      </w:t>
      </w:r>
    </w:p>
    <w:p w14:paraId="04B6E3D6" w14:textId="77777777" w:rsidR="00D14173" w:rsidRDefault="00D14173" w:rsidP="00D14173">
      <w:pPr>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4290944" behindDoc="0" locked="0" layoutInCell="1" allowOverlap="1" wp14:anchorId="1A0BDD56" wp14:editId="5436FA04">
                <wp:simplePos x="0" y="0"/>
                <wp:positionH relativeFrom="column">
                  <wp:posOffset>314325</wp:posOffset>
                </wp:positionH>
                <wp:positionV relativeFrom="paragraph">
                  <wp:posOffset>26035</wp:posOffset>
                </wp:positionV>
                <wp:extent cx="1924050" cy="1628775"/>
                <wp:effectExtent l="0" t="0" r="19050" b="28575"/>
                <wp:wrapNone/>
                <wp:docPr id="1974" name="Diamond 1974"/>
                <wp:cNvGraphicFramePr/>
                <a:graphic xmlns:a="http://schemas.openxmlformats.org/drawingml/2006/main">
                  <a:graphicData uri="http://schemas.microsoft.com/office/word/2010/wordprocessingShape">
                    <wps:wsp>
                      <wps:cNvSpPr/>
                      <wps:spPr>
                        <a:xfrm>
                          <a:off x="0" y="0"/>
                          <a:ext cx="1924050" cy="162877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698C90C"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IPV4 DNS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BDD56" id="Diamond 1974" o:spid="_x0000_s2142" type="#_x0000_t4" style="position:absolute;margin-left:24.75pt;margin-top:2.05pt;width:151.5pt;height:128.25pt;z-index:2542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" fillcolor="white [3201]" strokecolor="#4f81bd [3204]" strokeweight="0">
                <v:textbox>
                  <w:txbxContent>
                    <w:p w14:paraId="3698C90C"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IPV4 DNS Request </w:t>
                      </w:r>
                    </w:p>
                  </w:txbxContent>
                </v:textbox>
              </v:shape>
            </w:pict>
          </mc:Fallback>
        </mc:AlternateContent>
      </w:r>
    </w:p>
    <w:p w14:paraId="774F4B93" w14:textId="77777777" w:rsidR="00D14173" w:rsidRDefault="00D14173" w:rsidP="00D14173">
      <w:pPr>
        <w:contextualSpacing/>
        <w:rPr>
          <w:rFonts w:ascii="Arial" w:hAnsi="Arial" w:cs="Arial"/>
          <w:sz w:val="20"/>
        </w:rPr>
      </w:pPr>
    </w:p>
    <w:p w14:paraId="38134781" w14:textId="77777777" w:rsidR="00D14173" w:rsidRDefault="00D14173" w:rsidP="00D14173">
      <w:pPr>
        <w:contextualSpacing/>
        <w:rPr>
          <w:rFonts w:ascii="Arial" w:hAnsi="Arial" w:cs="Arial"/>
          <w:sz w:val="20"/>
        </w:rPr>
      </w:pPr>
    </w:p>
    <w:p w14:paraId="56AAF881" w14:textId="77777777" w:rsidR="00D14173" w:rsidRDefault="00D14173" w:rsidP="00D14173">
      <w:pPr>
        <w:contextualSpacing/>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291968" behindDoc="0" locked="0" layoutInCell="1" allowOverlap="1" wp14:anchorId="5C225A1F" wp14:editId="2CE83BF8">
                <wp:simplePos x="0" y="0"/>
                <wp:positionH relativeFrom="column">
                  <wp:posOffset>3648075</wp:posOffset>
                </wp:positionH>
                <wp:positionV relativeFrom="paragraph">
                  <wp:posOffset>35560</wp:posOffset>
                </wp:positionV>
                <wp:extent cx="2209800" cy="885825"/>
                <wp:effectExtent l="57150" t="38100" r="76200" b="104775"/>
                <wp:wrapNone/>
                <wp:docPr id="1975" name="Rectangle 1975"/>
                <wp:cNvGraphicFramePr/>
                <a:graphic xmlns:a="http://schemas.openxmlformats.org/drawingml/2006/main">
                  <a:graphicData uri="http://schemas.microsoft.com/office/word/2010/wordprocessingShape">
                    <wps:wsp>
                      <wps:cNvSpPr/>
                      <wps:spPr>
                        <a:xfrm>
                          <a:off x="0" y="0"/>
                          <a:ext cx="2209800" cy="88582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9B99F7D" w14:textId="26D2FEF1" w:rsidR="00944514" w:rsidRPr="00755387" w:rsidRDefault="00944514" w:rsidP="00D14173">
                            <w:pPr>
                              <w:jc w:val="center"/>
                              <w:rPr>
                                <w:rFonts w:ascii="Arial" w:hAnsi="Arial" w:cs="Arial"/>
                                <w:sz w:val="20"/>
                              </w:rPr>
                            </w:pPr>
                            <w:r>
                              <w:t>IF MODE IS IPV4, UPDATE CORRESPONDING IPV4 ADDRESS, ELSE UPDATE DEFAULT IP ADDRESS (“0.0.0.0”)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225A1F" id="Rectangle 1975" o:spid="_x0000_s2143" style="position:absolute;margin-left:287.25pt;margin-top:2.8pt;width:174pt;height:69.75pt;z-index:2542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" fillcolor="#92d050" strokecolor="#92d050">
                <v:shadow on="t" color="black" opacity="24903f" origin=",.5" offset="0,.55556mm"/>
                <v:textbox>
                  <w:txbxContent>
                    <w:p w14:paraId="39B99F7D" w14:textId="26D2FEF1" w:rsidR="00944514" w:rsidRPr="00755387" w:rsidRDefault="00944514" w:rsidP="00D14173">
                      <w:pPr>
                        <w:jc w:val="center"/>
                        <w:rPr>
                          <w:rFonts w:ascii="Arial" w:hAnsi="Arial" w:cs="Arial"/>
                          <w:sz w:val="20"/>
                        </w:rPr>
                      </w:pPr>
                      <w:r>
                        <w:t>IF MODE IS IPV4, UPDATE CORRESPONDING IPV4 ADDRESS, ELSE UPDATE DEFAULT IP ADDRESS (“0.0.0.0”)</w:t>
                      </w:r>
                    </w:p>
                  </w:txbxContent>
                </v:textbox>
              </v:rect>
            </w:pict>
          </mc:Fallback>
        </mc:AlternateContent>
      </w:r>
    </w:p>
    <w:p w14:paraId="780C4221" w14:textId="77777777" w:rsidR="00D14173" w:rsidRDefault="00D14173" w:rsidP="00D14173">
      <w:pPr>
        <w:contextualSpacing/>
        <w:rPr>
          <w:rFonts w:ascii="Arial" w:hAnsi="Arial" w:cs="Arial"/>
          <w:sz w:val="20"/>
        </w:rPr>
      </w:pPr>
    </w:p>
    <w:p w14:paraId="0951E0F4"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94016" behindDoc="0" locked="0" layoutInCell="1" allowOverlap="1" wp14:anchorId="6451515D" wp14:editId="1EAB4670">
                <wp:simplePos x="0" y="0"/>
                <wp:positionH relativeFrom="column">
                  <wp:posOffset>2209800</wp:posOffset>
                </wp:positionH>
                <wp:positionV relativeFrom="paragraph">
                  <wp:posOffset>115570</wp:posOffset>
                </wp:positionV>
                <wp:extent cx="1447800" cy="0"/>
                <wp:effectExtent l="0" t="76200" r="19050" b="95250"/>
                <wp:wrapNone/>
                <wp:docPr id="1976" name="Straight Arrow Connector 1976"/>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0306A1" id="Straight Arrow Connector 1976" o:spid="_x0000_s1026" type="#_x0000_t32" style="position:absolute;margin-left:174pt;margin-top:9.1pt;width:114pt;height:0;z-index:25429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" strokecolor="#4579b8 [3044]">
                <v:stroke endarrow="block"/>
              </v:shape>
            </w:pict>
          </mc:Fallback>
        </mc:AlternateContent>
      </w:r>
      <w:r>
        <w:rPr>
          <w:rFonts w:ascii="Arial" w:hAnsi="Arial" w:cs="Arial"/>
          <w:noProof/>
          <w:sz w:val="20"/>
          <w:lang w:val="en-US"/>
        </w:rPr>
        <w:t xml:space="preserve">                                                                 Yes</w:t>
      </w:r>
    </w:p>
    <w:p w14:paraId="252FB8F3" w14:textId="77777777" w:rsidR="00D14173" w:rsidRDefault="00D14173" w:rsidP="00D14173">
      <w:pPr>
        <w:contextualSpacing/>
        <w:rPr>
          <w:rFonts w:ascii="Arial" w:hAnsi="Arial" w:cs="Arial"/>
          <w:sz w:val="20"/>
        </w:rPr>
      </w:pPr>
    </w:p>
    <w:p w14:paraId="32D7009E" w14:textId="77777777" w:rsidR="00D14173" w:rsidRDefault="00D14173" w:rsidP="00D14173">
      <w:pPr>
        <w:contextualSpacing/>
        <w:rPr>
          <w:rFonts w:ascii="Arial" w:hAnsi="Arial" w:cs="Arial"/>
          <w:sz w:val="20"/>
        </w:rPr>
      </w:pPr>
    </w:p>
    <w:p w14:paraId="7D3F8C08" w14:textId="77777777" w:rsidR="00D14173" w:rsidRDefault="00D14173" w:rsidP="00D14173">
      <w:pPr>
        <w:contextualSpacing/>
        <w:rPr>
          <w:rFonts w:ascii="Arial" w:hAnsi="Arial" w:cs="Arial"/>
          <w:sz w:val="20"/>
        </w:rPr>
      </w:pPr>
    </w:p>
    <w:p w14:paraId="09EBF88F"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95040" behindDoc="0" locked="0" layoutInCell="1" allowOverlap="1" wp14:anchorId="2BB9EE83" wp14:editId="16FFD76E">
                <wp:simplePos x="0" y="0"/>
                <wp:positionH relativeFrom="column">
                  <wp:posOffset>4943475</wp:posOffset>
                </wp:positionH>
                <wp:positionV relativeFrom="paragraph">
                  <wp:posOffset>55245</wp:posOffset>
                </wp:positionV>
                <wp:extent cx="0" cy="485775"/>
                <wp:effectExtent l="0" t="0" r="19050" b="9525"/>
                <wp:wrapNone/>
                <wp:docPr id="1977" name="Straight Connector 1977"/>
                <wp:cNvGraphicFramePr/>
                <a:graphic xmlns:a="http://schemas.openxmlformats.org/drawingml/2006/main">
                  <a:graphicData uri="http://schemas.microsoft.com/office/word/2010/wordprocessingShape">
                    <wps:wsp>
                      <wps:cNvCnPr/>
                      <wps:spPr>
                        <a:xfrm flipV="1">
                          <a:off x="0" y="0"/>
                          <a:ext cx="0"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814594" id="Straight Connector 1977" o:spid="_x0000_s1026" style="position:absolute;flip:y;z-index:254295040;visibility:visible;mso-wrap-style:square;mso-wrap-distance-left:9pt;mso-wrap-distance-top:0;mso-wrap-distance-right:9pt;mso-wrap-distance-bottom:0;mso-position-horizontal:absolute;mso-position-horizontal-relative:text;mso-position-vertical:absolute;mso-position-vertical-relative:text" from="389.25pt,4.35pt" to="389.2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" strokecolor="#4579b8 [3044]"/>
            </w:pict>
          </mc:Fallback>
        </mc:AlternateContent>
      </w:r>
    </w:p>
    <w:p w14:paraId="3CAB3DEC" w14:textId="77777777" w:rsidR="00D14173" w:rsidRDefault="00D14173" w:rsidP="00D14173">
      <w:pPr>
        <w:contextualSpacing/>
        <w:rPr>
          <w:rFonts w:ascii="Arial" w:hAnsi="Arial" w:cs="Arial"/>
          <w:sz w:val="20"/>
        </w:rPr>
      </w:pPr>
    </w:p>
    <w:p w14:paraId="10735483" w14:textId="77777777" w:rsidR="00D14173" w:rsidRDefault="00D14173" w:rsidP="00D14173">
      <w:pPr>
        <w:contextualSpacing/>
        <w:rPr>
          <w:rFonts w:ascii="Arial" w:hAnsi="Arial" w:cs="Arial"/>
          <w:sz w:val="20"/>
        </w:rPr>
      </w:pPr>
    </w:p>
    <w:p w14:paraId="337DEDE6" w14:textId="77777777" w:rsidR="00D14173" w:rsidRPr="0073464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92992" behindDoc="0" locked="0" layoutInCell="1" allowOverlap="1" wp14:anchorId="6FF86782" wp14:editId="27A7CA2F">
                <wp:simplePos x="0" y="0"/>
                <wp:positionH relativeFrom="column">
                  <wp:posOffset>1257300</wp:posOffset>
                </wp:positionH>
                <wp:positionV relativeFrom="paragraph">
                  <wp:posOffset>92710</wp:posOffset>
                </wp:positionV>
                <wp:extent cx="3686175" cy="0"/>
                <wp:effectExtent l="38100" t="76200" r="0" b="95250"/>
                <wp:wrapNone/>
                <wp:docPr id="1978" name="Straight Arrow Connector 1978"/>
                <wp:cNvGraphicFramePr/>
                <a:graphic xmlns:a="http://schemas.openxmlformats.org/drawingml/2006/main">
                  <a:graphicData uri="http://schemas.microsoft.com/office/word/2010/wordprocessingShape">
                    <wps:wsp>
                      <wps:cNvCnPr/>
                      <wps:spPr>
                        <a:xfrm flipH="1">
                          <a:off x="0" y="0"/>
                          <a:ext cx="3686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394BCA" id="Straight Arrow Connector 1978" o:spid="_x0000_s1026" type="#_x0000_t32" style="position:absolute;margin-left:99pt;margin-top:7.3pt;width:290.25pt;height:0;flip:x;z-index:25429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" strokecolor="#4579b8 [3044]">
                <v:stroke endarrow="block"/>
              </v:shape>
            </w:pict>
          </mc:Fallback>
        </mc:AlternateContent>
      </w:r>
      <w:r>
        <w:rPr>
          <w:rFonts w:ascii="Arial" w:hAnsi="Arial" w:cs="Arial"/>
          <w:sz w:val="20"/>
        </w:rPr>
        <w:t xml:space="preserve">                          No</w:t>
      </w:r>
    </w:p>
    <w:p w14:paraId="011C4EE6" w14:textId="77777777" w:rsidR="00D14173" w:rsidRDefault="00D14173" w:rsidP="00D14173">
      <w:pPr>
        <w:contextualSpacing/>
        <w:rPr>
          <w:rFonts w:ascii="Arial" w:hAnsi="Arial" w:cs="Arial"/>
          <w:sz w:val="20"/>
        </w:rPr>
      </w:pPr>
    </w:p>
    <w:p w14:paraId="360B85D4" w14:textId="77777777" w:rsidR="00D14173" w:rsidRDefault="00D14173" w:rsidP="00D14173">
      <w:pPr>
        <w:contextualSpacing/>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4296064" behindDoc="0" locked="0" layoutInCell="1" allowOverlap="1" wp14:anchorId="6B042C89" wp14:editId="1A2D7E34">
                <wp:simplePos x="0" y="0"/>
                <wp:positionH relativeFrom="column">
                  <wp:posOffset>314325</wp:posOffset>
                </wp:positionH>
                <wp:positionV relativeFrom="paragraph">
                  <wp:posOffset>26035</wp:posOffset>
                </wp:positionV>
                <wp:extent cx="1924050" cy="1628775"/>
                <wp:effectExtent l="0" t="0" r="19050" b="28575"/>
                <wp:wrapNone/>
                <wp:docPr id="1979" name="Diamond 1979"/>
                <wp:cNvGraphicFramePr/>
                <a:graphic xmlns:a="http://schemas.openxmlformats.org/drawingml/2006/main">
                  <a:graphicData uri="http://schemas.microsoft.com/office/word/2010/wordprocessingShape">
                    <wps:wsp>
                      <wps:cNvSpPr/>
                      <wps:spPr>
                        <a:xfrm>
                          <a:off x="0" y="0"/>
                          <a:ext cx="1924050" cy="162877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477F94B"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IPV6 DNS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42C89" id="Diamond 1979" o:spid="_x0000_s2144" type="#_x0000_t4" style="position:absolute;margin-left:24.75pt;margin-top:2.05pt;width:151.5pt;height:128.25pt;z-index:25429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" fillcolor="white [3201]" strokecolor="#4f81bd [3204]" strokeweight="0">
                <v:textbox>
                  <w:txbxContent>
                    <w:p w14:paraId="2477F94B" w14:textId="77777777" w:rsidR="00944514" w:rsidRPr="00FF4556" w:rsidRDefault="00944514" w:rsidP="00D14173">
                      <w:pPr>
                        <w:jc w:val="center"/>
                        <w:rPr>
                          <w:rFonts w:asciiTheme="minorHAnsi" w:hAnsiTheme="minorHAnsi" w:cs="Tahoma"/>
                          <w:szCs w:val="24"/>
                        </w:rPr>
                      </w:pPr>
                      <w:r>
                        <w:rPr>
                          <w:rFonts w:asciiTheme="minorHAnsi" w:hAnsiTheme="minorHAnsi" w:cs="Tahoma"/>
                          <w:szCs w:val="24"/>
                        </w:rPr>
                        <w:t xml:space="preserve">Check mode IPV6 DNS Request </w:t>
                      </w:r>
                    </w:p>
                  </w:txbxContent>
                </v:textbox>
              </v:shape>
            </w:pict>
          </mc:Fallback>
        </mc:AlternateContent>
      </w:r>
    </w:p>
    <w:p w14:paraId="7319D94D" w14:textId="77777777" w:rsidR="00D14173" w:rsidRDefault="00D14173" w:rsidP="00D14173">
      <w:pPr>
        <w:contextualSpacing/>
        <w:rPr>
          <w:rFonts w:ascii="Arial" w:hAnsi="Arial" w:cs="Arial"/>
          <w:sz w:val="20"/>
        </w:rPr>
      </w:pPr>
    </w:p>
    <w:p w14:paraId="41B2489F" w14:textId="77777777" w:rsidR="00D14173" w:rsidRDefault="00D14173" w:rsidP="00D14173">
      <w:pPr>
        <w:contextualSpacing/>
        <w:rPr>
          <w:rFonts w:ascii="Arial" w:hAnsi="Arial" w:cs="Arial"/>
          <w:sz w:val="20"/>
        </w:rPr>
      </w:pPr>
    </w:p>
    <w:p w14:paraId="6F98DA18" w14:textId="77777777" w:rsidR="00D14173" w:rsidRDefault="00D14173" w:rsidP="00D14173">
      <w:pPr>
        <w:contextualSpacing/>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297088" behindDoc="0" locked="0" layoutInCell="1" allowOverlap="1" wp14:anchorId="5E4F633C" wp14:editId="269EE68A">
                <wp:simplePos x="0" y="0"/>
                <wp:positionH relativeFrom="column">
                  <wp:posOffset>3648075</wp:posOffset>
                </wp:positionH>
                <wp:positionV relativeFrom="paragraph">
                  <wp:posOffset>35560</wp:posOffset>
                </wp:positionV>
                <wp:extent cx="2209800" cy="885825"/>
                <wp:effectExtent l="57150" t="38100" r="76200" b="104775"/>
                <wp:wrapNone/>
                <wp:docPr id="1980" name="Rectangle 1980"/>
                <wp:cNvGraphicFramePr/>
                <a:graphic xmlns:a="http://schemas.openxmlformats.org/drawingml/2006/main">
                  <a:graphicData uri="http://schemas.microsoft.com/office/word/2010/wordprocessingShape">
                    <wps:wsp>
                      <wps:cNvSpPr/>
                      <wps:spPr>
                        <a:xfrm>
                          <a:off x="0" y="0"/>
                          <a:ext cx="2209800" cy="88582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03F70D1" w14:textId="0826491C" w:rsidR="00944514" w:rsidRPr="00755387" w:rsidRDefault="00944514" w:rsidP="00D14173">
                            <w:pPr>
                              <w:jc w:val="center"/>
                              <w:rPr>
                                <w:rFonts w:ascii="Arial" w:hAnsi="Arial" w:cs="Arial"/>
                                <w:sz w:val="20"/>
                              </w:rPr>
                            </w:pPr>
                            <w:r>
                              <w:t>IF MODE IS IPV6, UPDATE CORRESPONDING IPV6 ADDRESS, ELSE UPDATE DEFAULT IP ADDRESS (“0.0.0.0”)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4F633C" id="Rectangle 1980" o:spid="_x0000_s2145" style="position:absolute;margin-left:287.25pt;margin-top:2.8pt;width:174pt;height:69.75pt;z-index:2542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" fillcolor="#92d050" strokecolor="#92d050">
                <v:shadow on="t" color="black" opacity="24903f" origin=",.5" offset="0,.55556mm"/>
                <v:textbox>
                  <w:txbxContent>
                    <w:p w14:paraId="003F70D1" w14:textId="0826491C" w:rsidR="00944514" w:rsidRPr="00755387" w:rsidRDefault="00944514" w:rsidP="00D14173">
                      <w:pPr>
                        <w:jc w:val="center"/>
                        <w:rPr>
                          <w:rFonts w:ascii="Arial" w:hAnsi="Arial" w:cs="Arial"/>
                          <w:sz w:val="20"/>
                        </w:rPr>
                      </w:pPr>
                      <w:r>
                        <w:t>IF MODE IS IPV6, UPDATE CORRESPONDING IPV6 ADDRESS, ELSE UPDATE DEFAULT IP ADDRESS (“0.0.0.0”)</w:t>
                      </w:r>
                    </w:p>
                  </w:txbxContent>
                </v:textbox>
              </v:rect>
            </w:pict>
          </mc:Fallback>
        </mc:AlternateContent>
      </w:r>
    </w:p>
    <w:p w14:paraId="55F3BEDB" w14:textId="77777777" w:rsidR="00D14173" w:rsidRDefault="00D14173" w:rsidP="00D14173">
      <w:pPr>
        <w:contextualSpacing/>
        <w:rPr>
          <w:rFonts w:ascii="Arial" w:hAnsi="Arial" w:cs="Arial"/>
          <w:sz w:val="20"/>
        </w:rPr>
      </w:pPr>
    </w:p>
    <w:p w14:paraId="02EDC662"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99136" behindDoc="0" locked="0" layoutInCell="1" allowOverlap="1" wp14:anchorId="38FF0BA2" wp14:editId="2B6E14FA">
                <wp:simplePos x="0" y="0"/>
                <wp:positionH relativeFrom="column">
                  <wp:posOffset>2209800</wp:posOffset>
                </wp:positionH>
                <wp:positionV relativeFrom="paragraph">
                  <wp:posOffset>115570</wp:posOffset>
                </wp:positionV>
                <wp:extent cx="1447800" cy="0"/>
                <wp:effectExtent l="0" t="76200" r="19050" b="95250"/>
                <wp:wrapNone/>
                <wp:docPr id="1981" name="Straight Arrow Connector 1981"/>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EB26C8" id="Straight Arrow Connector 1981" o:spid="_x0000_s1026" type="#_x0000_t32" style="position:absolute;margin-left:174pt;margin-top:9.1pt;width:114pt;height:0;z-index:25429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" strokecolor="#4579b8 [3044]">
                <v:stroke endarrow="block"/>
              </v:shape>
            </w:pict>
          </mc:Fallback>
        </mc:AlternateContent>
      </w:r>
      <w:r>
        <w:rPr>
          <w:rFonts w:ascii="Arial" w:hAnsi="Arial" w:cs="Arial"/>
          <w:noProof/>
          <w:sz w:val="20"/>
          <w:lang w:val="en-US"/>
        </w:rPr>
        <w:t xml:space="preserve">                                                                 Yes</w:t>
      </w:r>
    </w:p>
    <w:p w14:paraId="76E04383" w14:textId="77777777" w:rsidR="00D14173" w:rsidRDefault="00D14173" w:rsidP="00D14173">
      <w:pPr>
        <w:contextualSpacing/>
        <w:rPr>
          <w:rFonts w:ascii="Arial" w:hAnsi="Arial" w:cs="Arial"/>
          <w:sz w:val="20"/>
        </w:rPr>
      </w:pPr>
    </w:p>
    <w:p w14:paraId="148AF55A" w14:textId="77777777" w:rsidR="00D14173" w:rsidRDefault="00D14173" w:rsidP="00D14173">
      <w:pPr>
        <w:contextualSpacing/>
        <w:rPr>
          <w:rFonts w:ascii="Arial" w:hAnsi="Arial" w:cs="Arial"/>
          <w:sz w:val="20"/>
        </w:rPr>
      </w:pPr>
    </w:p>
    <w:p w14:paraId="31F3325F" w14:textId="77777777" w:rsidR="00D14173" w:rsidRDefault="00D14173" w:rsidP="00D14173">
      <w:pPr>
        <w:contextualSpacing/>
        <w:rPr>
          <w:rFonts w:ascii="Arial" w:hAnsi="Arial" w:cs="Arial"/>
          <w:sz w:val="20"/>
        </w:rPr>
      </w:pPr>
    </w:p>
    <w:p w14:paraId="59E03496"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300160" behindDoc="0" locked="0" layoutInCell="1" allowOverlap="1" wp14:anchorId="39278D78" wp14:editId="3D6AF57B">
                <wp:simplePos x="0" y="0"/>
                <wp:positionH relativeFrom="column">
                  <wp:posOffset>4943475</wp:posOffset>
                </wp:positionH>
                <wp:positionV relativeFrom="paragraph">
                  <wp:posOffset>55245</wp:posOffset>
                </wp:positionV>
                <wp:extent cx="0" cy="485775"/>
                <wp:effectExtent l="0" t="0" r="19050" b="9525"/>
                <wp:wrapNone/>
                <wp:docPr id="1982" name="Straight Connector 1982"/>
                <wp:cNvGraphicFramePr/>
                <a:graphic xmlns:a="http://schemas.openxmlformats.org/drawingml/2006/main">
                  <a:graphicData uri="http://schemas.microsoft.com/office/word/2010/wordprocessingShape">
                    <wps:wsp>
                      <wps:cNvCnPr/>
                      <wps:spPr>
                        <a:xfrm flipV="1">
                          <a:off x="0" y="0"/>
                          <a:ext cx="0"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095FD" id="Straight Connector 1982" o:spid="_x0000_s1026" style="position:absolute;flip:y;z-index:254300160;visibility:visible;mso-wrap-style:square;mso-wrap-distance-left:9pt;mso-wrap-distance-top:0;mso-wrap-distance-right:9pt;mso-wrap-distance-bottom:0;mso-position-horizontal:absolute;mso-position-horizontal-relative:text;mso-position-vertical:absolute;mso-position-vertical-relative:text" from="389.25pt,4.35pt" to="389.2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" strokecolor="#4579b8 [3044]"/>
            </w:pict>
          </mc:Fallback>
        </mc:AlternateContent>
      </w:r>
    </w:p>
    <w:p w14:paraId="094E42AD" w14:textId="77777777" w:rsidR="00D14173" w:rsidRDefault="00D14173" w:rsidP="00D14173">
      <w:pPr>
        <w:contextualSpacing/>
        <w:rPr>
          <w:rFonts w:ascii="Arial" w:hAnsi="Arial" w:cs="Arial"/>
          <w:sz w:val="20"/>
        </w:rPr>
      </w:pPr>
    </w:p>
    <w:p w14:paraId="1A6094B5" w14:textId="77777777" w:rsidR="00D14173" w:rsidRDefault="00D14173" w:rsidP="00D14173">
      <w:pPr>
        <w:contextualSpacing/>
        <w:rPr>
          <w:rFonts w:ascii="Arial" w:hAnsi="Arial" w:cs="Arial"/>
          <w:sz w:val="20"/>
        </w:rPr>
      </w:pPr>
    </w:p>
    <w:p w14:paraId="06359D87" w14:textId="77777777" w:rsidR="00D14173" w:rsidRPr="0073464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298112" behindDoc="0" locked="0" layoutInCell="1" allowOverlap="1" wp14:anchorId="4B585510" wp14:editId="16C41770">
                <wp:simplePos x="0" y="0"/>
                <wp:positionH relativeFrom="column">
                  <wp:posOffset>1257300</wp:posOffset>
                </wp:positionH>
                <wp:positionV relativeFrom="paragraph">
                  <wp:posOffset>92710</wp:posOffset>
                </wp:positionV>
                <wp:extent cx="3686175" cy="0"/>
                <wp:effectExtent l="38100" t="76200" r="0" b="95250"/>
                <wp:wrapNone/>
                <wp:docPr id="1983" name="Straight Arrow Connector 1983"/>
                <wp:cNvGraphicFramePr/>
                <a:graphic xmlns:a="http://schemas.openxmlformats.org/drawingml/2006/main">
                  <a:graphicData uri="http://schemas.microsoft.com/office/word/2010/wordprocessingShape">
                    <wps:wsp>
                      <wps:cNvCnPr/>
                      <wps:spPr>
                        <a:xfrm flipH="1">
                          <a:off x="0" y="0"/>
                          <a:ext cx="3686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118482" id="Straight Arrow Connector 1983" o:spid="_x0000_s1026" type="#_x0000_t32" style="position:absolute;margin-left:99pt;margin-top:7.3pt;width:290.25pt;height:0;flip:x;z-index:25429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" strokecolor="#4579b8 [3044]">
                <v:stroke endarrow="block"/>
              </v:shape>
            </w:pict>
          </mc:Fallback>
        </mc:AlternateContent>
      </w:r>
      <w:r>
        <w:rPr>
          <w:rFonts w:ascii="Arial" w:hAnsi="Arial" w:cs="Arial"/>
          <w:sz w:val="20"/>
        </w:rPr>
        <w:t xml:space="preserve">                          No</w:t>
      </w:r>
    </w:p>
    <w:p w14:paraId="51E8F93E" w14:textId="77777777" w:rsidR="00D14173" w:rsidRDefault="00D14173" w:rsidP="00D14173">
      <w:pPr>
        <w:contextualSpacing/>
        <w:rPr>
          <w:rFonts w:ascii="Arial" w:hAnsi="Arial" w:cs="Arial"/>
          <w:sz w:val="20"/>
        </w:rPr>
      </w:pPr>
    </w:p>
    <w:p w14:paraId="71AE9803" w14:textId="77777777" w:rsidR="00D14173" w:rsidRDefault="00D14173" w:rsidP="00D14173">
      <w:pPr>
        <w:contextualSpacing/>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4301184" behindDoc="0" locked="0" layoutInCell="1" allowOverlap="1" wp14:anchorId="7BC3E83E" wp14:editId="25B19A72">
                <wp:simplePos x="0" y="0"/>
                <wp:positionH relativeFrom="column">
                  <wp:posOffset>2924175</wp:posOffset>
                </wp:positionH>
                <wp:positionV relativeFrom="paragraph">
                  <wp:posOffset>45721</wp:posOffset>
                </wp:positionV>
                <wp:extent cx="2209800" cy="457200"/>
                <wp:effectExtent l="57150" t="38100" r="76200" b="95250"/>
                <wp:wrapNone/>
                <wp:docPr id="1984" name="Rectangle 1984"/>
                <wp:cNvGraphicFramePr/>
                <a:graphic xmlns:a="http://schemas.openxmlformats.org/drawingml/2006/main">
                  <a:graphicData uri="http://schemas.microsoft.com/office/word/2010/wordprocessingShape">
                    <wps:wsp>
                      <wps:cNvSpPr/>
                      <wps:spPr>
                        <a:xfrm>
                          <a:off x="0" y="0"/>
                          <a:ext cx="2209800" cy="4572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B9613BD" w14:textId="77777777" w:rsidR="00944514" w:rsidRPr="00755387" w:rsidRDefault="00944514" w:rsidP="00D14173">
                            <w:pPr>
                              <w:jc w:val="center"/>
                              <w:rPr>
                                <w:rFonts w:ascii="Arial" w:hAnsi="Arial" w:cs="Arial"/>
                                <w:sz w:val="20"/>
                              </w:rPr>
                            </w:pPr>
                            <w:r>
                              <w:rPr>
                                <w:rFonts w:ascii="Arial" w:hAnsi="Arial" w:cs="Arial"/>
                                <w:sz w:val="20"/>
                              </w:rPr>
                              <w:t>GOTO CHECK NEXT CONTEXT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C3E83E" id="Rectangle 1984" o:spid="_x0000_s2146" style="position:absolute;margin-left:230.25pt;margin-top:3.6pt;width:174pt;height:36pt;z-index:25430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" fillcolor="#92d050" strokecolor="#92d050">
                <v:shadow on="t" color="black" opacity="24903f" origin=",.5" offset="0,.55556mm"/>
                <v:textbox>
                  <w:txbxContent>
                    <w:p w14:paraId="1B9613BD" w14:textId="77777777" w:rsidR="00944514" w:rsidRPr="00755387" w:rsidRDefault="00944514" w:rsidP="00D14173">
                      <w:pPr>
                        <w:jc w:val="center"/>
                        <w:rPr>
                          <w:rFonts w:ascii="Arial" w:hAnsi="Arial" w:cs="Arial"/>
                          <w:sz w:val="20"/>
                        </w:rPr>
                      </w:pPr>
                      <w:r>
                        <w:rPr>
                          <w:rFonts w:ascii="Arial" w:hAnsi="Arial" w:cs="Arial"/>
                          <w:sz w:val="20"/>
                        </w:rPr>
                        <w:t>GOTO CHECK NEXT CONTEXT ID</w:t>
                      </w:r>
                    </w:p>
                  </w:txbxContent>
                </v:textbox>
              </v:rect>
            </w:pict>
          </mc:Fallback>
        </mc:AlternateContent>
      </w:r>
    </w:p>
    <w:p w14:paraId="520A98C9" w14:textId="77777777" w:rsidR="00D14173" w:rsidRDefault="00D14173" w:rsidP="00D14173">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302208" behindDoc="0" locked="0" layoutInCell="1" allowOverlap="1" wp14:anchorId="297ECE13" wp14:editId="00B46D66">
                <wp:simplePos x="0" y="0"/>
                <wp:positionH relativeFrom="column">
                  <wp:posOffset>1266824</wp:posOffset>
                </wp:positionH>
                <wp:positionV relativeFrom="paragraph">
                  <wp:posOffset>128270</wp:posOffset>
                </wp:positionV>
                <wp:extent cx="1666875" cy="0"/>
                <wp:effectExtent l="0" t="76200" r="9525" b="95250"/>
                <wp:wrapNone/>
                <wp:docPr id="1985" name="Straight Arrow Connector 1985"/>
                <wp:cNvGraphicFramePr/>
                <a:graphic xmlns:a="http://schemas.openxmlformats.org/drawingml/2006/main">
                  <a:graphicData uri="http://schemas.microsoft.com/office/word/2010/wordprocessingShape">
                    <wps:wsp>
                      <wps:cNvCnPr/>
                      <wps:spPr>
                        <a:xfrm>
                          <a:off x="0" y="0"/>
                          <a:ext cx="1666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F4891" id="Straight Arrow Connector 1985" o:spid="_x0000_s1026" type="#_x0000_t32" style="position:absolute;margin-left:99.75pt;margin-top:10.1pt;width:131.25pt;height:0;z-index:25430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" strokecolor="#4579b8 [3044]">
                <v:stroke endarrow="block"/>
              </v:shape>
            </w:pict>
          </mc:Fallback>
        </mc:AlternateContent>
      </w:r>
    </w:p>
    <w:p w14:paraId="7B942DDC" w14:textId="77777777" w:rsidR="00D14173" w:rsidRDefault="00D14173" w:rsidP="00D14173">
      <w:pPr>
        <w:contextualSpacing/>
        <w:rPr>
          <w:rFonts w:ascii="Arial" w:hAnsi="Arial" w:cs="Arial"/>
          <w:sz w:val="20"/>
        </w:rPr>
      </w:pPr>
    </w:p>
    <w:p w14:paraId="7EB03EC3" w14:textId="77777777" w:rsidR="00D14173" w:rsidRDefault="00D14173" w:rsidP="00D14173"/>
    <w:p w14:paraId="4A64CA22" w14:textId="77777777" w:rsidR="00D14173" w:rsidRDefault="00D14173" w:rsidP="00D14173">
      <w:pPr>
        <w:pStyle w:val="Heading3"/>
        <w:numPr>
          <w:ilvl w:val="2"/>
          <w:numId w:val="1"/>
        </w:numPr>
      </w:pPr>
      <w:bookmarkStart w:id="195" w:name="_Toc516684891"/>
      <w:r>
        <w:lastRenderedPageBreak/>
        <w:t>Service Dependencies</w:t>
      </w:r>
      <w:bookmarkEnd w:id="195"/>
    </w:p>
    <w:p w14:paraId="17AB479B" w14:textId="77777777" w:rsidR="00D14173" w:rsidRPr="00EB0DAC" w:rsidRDefault="00D14173" w:rsidP="00D14173"/>
    <w:p w14:paraId="20E6C334" w14:textId="77777777" w:rsidR="00D14173" w:rsidRPr="00B4199C" w:rsidRDefault="00D14173" w:rsidP="00D14173">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4FDB56B7" w14:textId="50AA81F7" w:rsidR="00D14173" w:rsidRPr="00B4199C" w:rsidRDefault="00D14173" w:rsidP="00D14173">
      <w:pPr>
        <w:ind w:left="720"/>
        <w:jc w:val="both"/>
        <w:rPr>
          <w:rFonts w:asciiTheme="minorHAnsi" w:hAnsiTheme="minorHAnsi" w:cs="Arial"/>
          <w:szCs w:val="24"/>
        </w:rPr>
      </w:pPr>
      <w:r w:rsidRPr="00B4199C">
        <w:rPr>
          <w:rFonts w:asciiTheme="minorHAnsi" w:hAnsiTheme="minorHAnsi" w:cs="Arial"/>
          <w:szCs w:val="24"/>
        </w:rPr>
        <w:t>The following table summarize the list of Legato services required to implement above mentioned +</w:t>
      </w:r>
      <w:r w:rsidR="00D103F3">
        <w:rPr>
          <w:rFonts w:asciiTheme="minorHAnsi" w:hAnsiTheme="minorHAnsi" w:cs="Arial"/>
          <w:szCs w:val="24"/>
        </w:rPr>
        <w:t>XDNS</w:t>
      </w:r>
      <w:r w:rsidRPr="00B4199C">
        <w:rPr>
          <w:rFonts w:asciiTheme="minorHAnsi" w:hAnsiTheme="minorHAnsi" w:cs="Arial"/>
          <w:szCs w:val="24"/>
        </w:rPr>
        <w:t xml:space="preserve"> command.</w:t>
      </w:r>
    </w:p>
    <w:p w14:paraId="2C9A867E" w14:textId="77777777" w:rsidR="00D14173" w:rsidRPr="00EB0DAC" w:rsidRDefault="00D14173" w:rsidP="00D14173"/>
    <w:tbl>
      <w:tblPr>
        <w:tblStyle w:val="TableGrid"/>
        <w:tblW w:w="0" w:type="auto"/>
        <w:tblLook w:val="04A0" w:firstRow="1" w:lastRow="0" w:firstColumn="1" w:lastColumn="0" w:noHBand="0" w:noVBand="1"/>
      </w:tblPr>
      <w:tblGrid>
        <w:gridCol w:w="1867"/>
        <w:gridCol w:w="4380"/>
        <w:gridCol w:w="2383"/>
      </w:tblGrid>
      <w:tr w:rsidR="00D14173" w14:paraId="33CCF715" w14:textId="77777777" w:rsidTr="00175871">
        <w:tc>
          <w:tcPr>
            <w:tcW w:w="6247" w:type="dxa"/>
            <w:gridSpan w:val="2"/>
            <w:shd w:val="clear" w:color="auto" w:fill="D9D9D9" w:themeFill="background1" w:themeFillShade="D9"/>
          </w:tcPr>
          <w:p w14:paraId="3F266BB6" w14:textId="77777777" w:rsidR="00D14173" w:rsidRDefault="00D14173" w:rsidP="00175871">
            <w:r w:rsidRPr="00EC6196">
              <w:rPr>
                <w:b/>
              </w:rPr>
              <w:t xml:space="preserve">Legato Services </w:t>
            </w:r>
          </w:p>
        </w:tc>
        <w:tc>
          <w:tcPr>
            <w:tcW w:w="2383" w:type="dxa"/>
            <w:shd w:val="clear" w:color="auto" w:fill="D9D9D9" w:themeFill="background1" w:themeFillShade="D9"/>
          </w:tcPr>
          <w:p w14:paraId="3FFEFA16" w14:textId="77777777" w:rsidR="00D14173" w:rsidRPr="00EC6196" w:rsidRDefault="00D14173" w:rsidP="00175871">
            <w:pPr>
              <w:rPr>
                <w:b/>
              </w:rPr>
            </w:pPr>
            <w:r w:rsidRPr="00106A39">
              <w:rPr>
                <w:b/>
              </w:rPr>
              <w:t>Comments</w:t>
            </w:r>
            <w:r>
              <w:rPr>
                <w:b/>
              </w:rPr>
              <w:t>/Remarks</w:t>
            </w:r>
          </w:p>
        </w:tc>
      </w:tr>
      <w:tr w:rsidR="00D14173" w14:paraId="7D38ECE6" w14:textId="77777777" w:rsidTr="00175871">
        <w:tc>
          <w:tcPr>
            <w:tcW w:w="1867" w:type="dxa"/>
          </w:tcPr>
          <w:p w14:paraId="592FB958" w14:textId="77777777" w:rsidR="00D14173" w:rsidRDefault="00D14173" w:rsidP="00175871">
            <w:pPr>
              <w:rPr>
                <w:b/>
              </w:rPr>
            </w:pPr>
            <w:r>
              <w:t>AT Command server services</w:t>
            </w:r>
          </w:p>
        </w:tc>
        <w:tc>
          <w:tcPr>
            <w:tcW w:w="4380" w:type="dxa"/>
          </w:tcPr>
          <w:p w14:paraId="16E64135" w14:textId="77777777" w:rsidR="00D14173" w:rsidRDefault="00A34BF0" w:rsidP="00175871">
            <w:hyperlink r:id="rId36" w:anchor="ad7faba1f1f505de0b11557a03d966d5b" w:history="1">
              <w:r w:rsidR="00D14173" w:rsidRPr="002A3D87">
                <w:rPr>
                  <w:rStyle w:val="Hyperlink"/>
                  <w:color w:val="auto"/>
                </w:rPr>
                <w:t>le_atServer_SendIntermediateResponse</w:t>
              </w:r>
            </w:hyperlink>
            <w:r w:rsidR="00D14173" w:rsidRPr="00F64953">
              <w:br/>
              <w:t>le_atServer_SendFinalResponse</w:t>
            </w:r>
            <w:r w:rsidR="00D14173">
              <w:t xml:space="preserve"> </w:t>
            </w:r>
            <w:r w:rsidR="00D14173">
              <w:br/>
              <w:t>le_atServer_GetCommandName</w:t>
            </w:r>
          </w:p>
        </w:tc>
        <w:tc>
          <w:tcPr>
            <w:tcW w:w="2383" w:type="dxa"/>
          </w:tcPr>
          <w:p w14:paraId="1A6058BC" w14:textId="77777777" w:rsidR="00D14173" w:rsidRPr="00F64953" w:rsidRDefault="00D14173" w:rsidP="00175871">
            <w:r>
              <w:t>The AT commands Server handles AT commands' subscriptions on a requested serial device.</w:t>
            </w:r>
          </w:p>
        </w:tc>
      </w:tr>
      <w:tr w:rsidR="00D14173" w14:paraId="737A5F8D" w14:textId="77777777" w:rsidTr="00175871">
        <w:tc>
          <w:tcPr>
            <w:tcW w:w="1867" w:type="dxa"/>
          </w:tcPr>
          <w:p w14:paraId="0BE53423" w14:textId="77777777" w:rsidR="00D14173" w:rsidRDefault="00D14173" w:rsidP="00175871">
            <w:pPr>
              <w:rPr>
                <w:b/>
              </w:rPr>
            </w:pPr>
            <w:r>
              <w:t>Sim service</w:t>
            </w:r>
          </w:p>
        </w:tc>
        <w:tc>
          <w:tcPr>
            <w:tcW w:w="4380" w:type="dxa"/>
          </w:tcPr>
          <w:p w14:paraId="730DCA80" w14:textId="77777777" w:rsidR="00D14173" w:rsidRDefault="00D14173" w:rsidP="00175871">
            <w:r w:rsidRPr="002A36CB">
              <w:t>le_sim_GetState</w:t>
            </w:r>
          </w:p>
        </w:tc>
        <w:tc>
          <w:tcPr>
            <w:tcW w:w="2383" w:type="dxa"/>
          </w:tcPr>
          <w:p w14:paraId="731E7BA5" w14:textId="77777777" w:rsidR="00D14173" w:rsidRDefault="00D14173" w:rsidP="00175871">
            <w:pPr>
              <w:rPr>
                <w:rFonts w:ascii="Arial" w:hAnsi="Arial" w:cs="Arial"/>
                <w:sz w:val="20"/>
              </w:rPr>
            </w:pPr>
            <w:r>
              <w:rPr>
                <w:rFonts w:ascii="Arial" w:hAnsi="Arial" w:cs="Arial"/>
                <w:sz w:val="20"/>
              </w:rPr>
              <w:t>This service is used to get status</w:t>
            </w:r>
          </w:p>
        </w:tc>
      </w:tr>
    </w:tbl>
    <w:p w14:paraId="63B3FC5E" w14:textId="206CE3A4" w:rsidR="00175871" w:rsidRDefault="00175871" w:rsidP="00175871">
      <w:pPr>
        <w:spacing w:after="200" w:line="276" w:lineRule="auto"/>
      </w:pPr>
    </w:p>
    <w:p w14:paraId="0C65D62F" w14:textId="0AA08A5A" w:rsidR="009F1990" w:rsidRDefault="009F1990" w:rsidP="00175871">
      <w:pPr>
        <w:spacing w:after="200" w:line="276" w:lineRule="auto"/>
      </w:pPr>
    </w:p>
    <w:p w14:paraId="4BE8619B" w14:textId="1C7F8D11" w:rsidR="009F1990" w:rsidRDefault="009F1990" w:rsidP="00175871">
      <w:pPr>
        <w:spacing w:after="200" w:line="276" w:lineRule="auto"/>
      </w:pPr>
    </w:p>
    <w:p w14:paraId="64537E58" w14:textId="373FE5B3" w:rsidR="009F1990" w:rsidRDefault="009F1990" w:rsidP="00175871">
      <w:pPr>
        <w:spacing w:after="200" w:line="276" w:lineRule="auto"/>
      </w:pPr>
    </w:p>
    <w:p w14:paraId="295BCC69" w14:textId="6CC82D3F" w:rsidR="009F1990" w:rsidRDefault="009F1990" w:rsidP="00175871">
      <w:pPr>
        <w:spacing w:after="200" w:line="276" w:lineRule="auto"/>
      </w:pPr>
    </w:p>
    <w:p w14:paraId="567CC944" w14:textId="0E443481" w:rsidR="009F1990" w:rsidRDefault="009F1990" w:rsidP="00175871">
      <w:pPr>
        <w:spacing w:after="200" w:line="276" w:lineRule="auto"/>
      </w:pPr>
    </w:p>
    <w:p w14:paraId="699EFA59" w14:textId="453C9911" w:rsidR="009F1990" w:rsidRDefault="009F1990" w:rsidP="00175871">
      <w:pPr>
        <w:spacing w:after="200" w:line="276" w:lineRule="auto"/>
      </w:pPr>
    </w:p>
    <w:p w14:paraId="40C8F04D" w14:textId="080FD278" w:rsidR="009F1990" w:rsidRDefault="009F1990" w:rsidP="00175871">
      <w:pPr>
        <w:spacing w:after="200" w:line="276" w:lineRule="auto"/>
      </w:pPr>
    </w:p>
    <w:p w14:paraId="620A0B20" w14:textId="248E0830" w:rsidR="009F1990" w:rsidRDefault="009F1990" w:rsidP="00175871">
      <w:pPr>
        <w:spacing w:after="200" w:line="276" w:lineRule="auto"/>
      </w:pPr>
    </w:p>
    <w:p w14:paraId="77DCE63C" w14:textId="5349D913" w:rsidR="009F1990" w:rsidRDefault="009F1990" w:rsidP="00175871">
      <w:pPr>
        <w:spacing w:after="200" w:line="276" w:lineRule="auto"/>
      </w:pPr>
    </w:p>
    <w:p w14:paraId="531987D1" w14:textId="42A5E97E" w:rsidR="009F1990" w:rsidRDefault="009F1990" w:rsidP="00175871">
      <w:pPr>
        <w:spacing w:after="200" w:line="276" w:lineRule="auto"/>
      </w:pPr>
    </w:p>
    <w:p w14:paraId="71FB4F9A" w14:textId="04AA02EE" w:rsidR="009F1990" w:rsidRDefault="009F1990" w:rsidP="00175871">
      <w:pPr>
        <w:spacing w:after="200" w:line="276" w:lineRule="auto"/>
      </w:pPr>
    </w:p>
    <w:p w14:paraId="093F1BD6" w14:textId="30116F03" w:rsidR="009F1990" w:rsidRDefault="009F1990" w:rsidP="00175871">
      <w:pPr>
        <w:spacing w:after="200" w:line="276" w:lineRule="auto"/>
      </w:pPr>
    </w:p>
    <w:p w14:paraId="27DC8C13" w14:textId="2CF63DB5" w:rsidR="009F1990" w:rsidRDefault="009F1990" w:rsidP="00175871">
      <w:pPr>
        <w:spacing w:after="200" w:line="276" w:lineRule="auto"/>
      </w:pPr>
    </w:p>
    <w:p w14:paraId="7DAA0D3C" w14:textId="4732DFF5" w:rsidR="00146F8D" w:rsidRDefault="00146F8D" w:rsidP="00175871">
      <w:pPr>
        <w:spacing w:after="200" w:line="276" w:lineRule="auto"/>
      </w:pPr>
    </w:p>
    <w:p w14:paraId="60B323EE" w14:textId="77777777" w:rsidR="0070425D" w:rsidRDefault="0070425D" w:rsidP="0070425D">
      <w:pPr>
        <w:pStyle w:val="Heading2"/>
        <w:numPr>
          <w:ilvl w:val="1"/>
          <w:numId w:val="1"/>
        </w:numPr>
        <w:tabs>
          <w:tab w:val="clear" w:pos="576"/>
        </w:tabs>
        <w:ind w:left="510" w:hanging="510"/>
      </w:pPr>
      <w:bookmarkStart w:id="196" w:name="_Toc516684892"/>
      <w:r>
        <w:lastRenderedPageBreak/>
        <w:t>+KTCPSTAT command: Get TCP Socket Status</w:t>
      </w:r>
      <w:bookmarkEnd w:id="196"/>
    </w:p>
    <w:p w14:paraId="53765261" w14:textId="77777777" w:rsidR="0070425D" w:rsidRPr="00414CE0" w:rsidRDefault="0070425D" w:rsidP="0070425D">
      <w:pPr>
        <w:pStyle w:val="Heading3"/>
        <w:numPr>
          <w:ilvl w:val="2"/>
          <w:numId w:val="1"/>
        </w:numPr>
      </w:pPr>
      <w:bookmarkStart w:id="197" w:name="_Toc516684893"/>
      <w:r>
        <w:t>Syntax</w:t>
      </w:r>
      <w:bookmarkEnd w:id="197"/>
    </w:p>
    <w:p w14:paraId="7D4322CF" w14:textId="77777777" w:rsidR="0070425D" w:rsidRPr="008C5FB3" w:rsidRDefault="0070425D" w:rsidP="0070425D">
      <w:pPr>
        <w:rPr>
          <w:b/>
        </w:rPr>
      </w:pPr>
      <w:r w:rsidRPr="008C5FB3">
        <w:rPr>
          <w:b/>
        </w:rPr>
        <w:t>Test Command</w:t>
      </w:r>
    </w:p>
    <w:p w14:paraId="139B5BA8" w14:textId="77777777" w:rsidR="0070425D" w:rsidRPr="00E02895" w:rsidRDefault="0070425D" w:rsidP="0070425D">
      <w:r w:rsidRPr="00E02895">
        <w:t>AT+</w:t>
      </w:r>
      <w:r>
        <w:t>KTCPSTAT</w:t>
      </w:r>
      <w:r w:rsidRPr="00E02895">
        <w:t>=?</w:t>
      </w:r>
    </w:p>
    <w:p w14:paraId="4A180AA1" w14:textId="77777777" w:rsidR="0070425D" w:rsidRDefault="0070425D" w:rsidP="0070425D">
      <w:r w:rsidRPr="00E02895">
        <w:t>Response</w:t>
      </w:r>
    </w:p>
    <w:p w14:paraId="175CB116" w14:textId="77777777" w:rsidR="0070425D" w:rsidRDefault="0070425D" w:rsidP="0070425D">
      <w:r w:rsidRPr="00E02895">
        <w:t>OK</w:t>
      </w:r>
    </w:p>
    <w:p w14:paraId="5A02505D" w14:textId="77777777" w:rsidR="0070425D" w:rsidRPr="008C5FB3" w:rsidRDefault="0070425D" w:rsidP="0070425D">
      <w:pPr>
        <w:rPr>
          <w:b/>
        </w:rPr>
      </w:pPr>
      <w:r>
        <w:rPr>
          <w:b/>
        </w:rPr>
        <w:t>Read</w:t>
      </w:r>
      <w:r w:rsidRPr="008C5FB3">
        <w:rPr>
          <w:b/>
        </w:rPr>
        <w:t xml:space="preserve"> Command</w:t>
      </w:r>
    </w:p>
    <w:p w14:paraId="25D1E28B" w14:textId="77777777" w:rsidR="0070425D" w:rsidRPr="00E02895" w:rsidRDefault="0070425D" w:rsidP="0070425D">
      <w:r w:rsidRPr="00E02895">
        <w:t>AT+</w:t>
      </w:r>
      <w:r>
        <w:t>KTCPSTAT</w:t>
      </w:r>
      <w:r w:rsidRPr="00E02895">
        <w:t>?</w:t>
      </w:r>
    </w:p>
    <w:p w14:paraId="7FECB167" w14:textId="77777777" w:rsidR="0070425D" w:rsidRDefault="0070425D" w:rsidP="0070425D">
      <w:r w:rsidRPr="00E02895">
        <w:t>Response</w:t>
      </w:r>
    </w:p>
    <w:p w14:paraId="365EC47D" w14:textId="77777777" w:rsidR="0070425D" w:rsidRDefault="0070425D" w:rsidP="0070425D">
      <w:r w:rsidRPr="00E02895">
        <w:t>OK</w:t>
      </w:r>
    </w:p>
    <w:p w14:paraId="6CA4C3DA" w14:textId="77777777" w:rsidR="0070425D" w:rsidRPr="008C5FB3" w:rsidRDefault="0070425D" w:rsidP="0070425D">
      <w:pPr>
        <w:rPr>
          <w:b/>
        </w:rPr>
      </w:pPr>
      <w:r>
        <w:rPr>
          <w:b/>
        </w:rPr>
        <w:t>Act</w:t>
      </w:r>
      <w:r w:rsidRPr="008C5FB3">
        <w:rPr>
          <w:b/>
        </w:rPr>
        <w:t xml:space="preserve"> Command</w:t>
      </w:r>
    </w:p>
    <w:p w14:paraId="07FA773D" w14:textId="77777777" w:rsidR="0070425D" w:rsidRPr="00E02895" w:rsidRDefault="0070425D" w:rsidP="0070425D">
      <w:r w:rsidRPr="00E02895">
        <w:t>AT+</w:t>
      </w:r>
      <w:r>
        <w:t>KTCPSTAT</w:t>
      </w:r>
    </w:p>
    <w:p w14:paraId="2EBD0826" w14:textId="77777777" w:rsidR="0070425D" w:rsidRDefault="0070425D" w:rsidP="0070425D">
      <w:r w:rsidRPr="00E02895">
        <w:t>Response</w:t>
      </w:r>
    </w:p>
    <w:p w14:paraId="24EE5AFF" w14:textId="77777777" w:rsidR="0070425D" w:rsidRPr="00A50532" w:rsidRDefault="0070425D" w:rsidP="0070425D">
      <w:pPr>
        <w:autoSpaceDE w:val="0"/>
        <w:autoSpaceDN w:val="0"/>
        <w:adjustRightInd w:val="0"/>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+KTCPSTAT:</w:t>
      </w:r>
    </w:p>
    <w:p w14:paraId="67259D29" w14:textId="77777777" w:rsidR="0070425D" w:rsidRPr="00A50532" w:rsidRDefault="0070425D" w:rsidP="0070425D">
      <w:pPr>
        <w:autoSpaceDE w:val="0"/>
        <w:autoSpaceDN w:val="0"/>
        <w:adjustRightInd w:val="0"/>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&lt;session_id&gt;, &lt;status&gt;, &lt;tcp_notif&gt;, &lt;rem_data&gt;, &lt;rcv_data&gt;</w:t>
      </w:r>
    </w:p>
    <w:p w14:paraId="290B1466" w14:textId="77777777" w:rsidR="0070425D" w:rsidRPr="00A50532" w:rsidRDefault="0070425D" w:rsidP="0070425D">
      <w:pPr>
        <w:autoSpaceDE w:val="0"/>
        <w:autoSpaceDN w:val="0"/>
        <w:adjustRightInd w:val="0"/>
        <w:rPr>
          <w:rFonts w:asciiTheme="minorHAnsi" w:eastAsia="Arial,Bold" w:hAnsiTheme="minorHAnsi" w:cs="Arial,Bold"/>
          <w:bCs/>
          <w:szCs w:val="24"/>
          <w:lang w:val="en-US" w:eastAsia="zh-CN"/>
        </w:rPr>
      </w:pPr>
      <w:r w:rsidRPr="00A50532">
        <w:rPr>
          <w:rFonts w:asciiTheme="minorHAnsi" w:eastAsia="Arial,Bold" w:hAnsiTheme="minorHAnsi" w:cs="Arial,Bold"/>
          <w:bCs/>
          <w:szCs w:val="24"/>
          <w:lang w:val="en-US" w:eastAsia="zh-CN"/>
        </w:rPr>
        <w:t>[…]</w:t>
      </w:r>
    </w:p>
    <w:p w14:paraId="291A531D" w14:textId="77777777" w:rsidR="0070425D" w:rsidRPr="00A50532" w:rsidRDefault="0070425D" w:rsidP="0070425D">
      <w:pPr>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OK</w:t>
      </w:r>
    </w:p>
    <w:p w14:paraId="71F35301" w14:textId="77777777" w:rsidR="0070425D" w:rsidRPr="008C5FB3" w:rsidRDefault="0070425D" w:rsidP="0070425D">
      <w:pPr>
        <w:rPr>
          <w:b/>
        </w:rPr>
      </w:pPr>
      <w:r w:rsidRPr="008C5FB3">
        <w:rPr>
          <w:b/>
        </w:rPr>
        <w:t>Write Command</w:t>
      </w:r>
    </w:p>
    <w:p w14:paraId="1EC4348B" w14:textId="77777777" w:rsidR="0070425D" w:rsidRPr="00E02895" w:rsidRDefault="0070425D" w:rsidP="0070425D">
      <w:r w:rsidRPr="00E02895">
        <w:t>AT+</w:t>
      </w:r>
      <w:r>
        <w:t>KTCPSTAT</w:t>
      </w:r>
      <w:r w:rsidRPr="00E02895">
        <w:t>=</w:t>
      </w:r>
      <w:r>
        <w:t>&lt;session_id&gt;</w:t>
      </w:r>
    </w:p>
    <w:p w14:paraId="6820709E" w14:textId="77777777" w:rsidR="0070425D" w:rsidRPr="00E02895" w:rsidRDefault="0070425D" w:rsidP="0070425D">
      <w:r w:rsidRPr="00E02895">
        <w:t>Response</w:t>
      </w:r>
    </w:p>
    <w:p w14:paraId="3F8D391C" w14:textId="77777777" w:rsidR="0070425D" w:rsidRPr="00A50532" w:rsidRDefault="0070425D" w:rsidP="0070425D">
      <w:pPr>
        <w:autoSpaceDE w:val="0"/>
        <w:autoSpaceDN w:val="0"/>
        <w:adjustRightInd w:val="0"/>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&lt;session_id&gt;, &lt;status&gt;, &lt;tcp_notif&gt;, &lt;rem_data&gt;, &lt;rcv_data&gt;</w:t>
      </w:r>
    </w:p>
    <w:p w14:paraId="27D4CD9A" w14:textId="77777777" w:rsidR="0070425D" w:rsidRPr="005B487E" w:rsidRDefault="0070425D" w:rsidP="0070425D">
      <w:pPr>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OK</w:t>
      </w:r>
    </w:p>
    <w:p w14:paraId="29E04C09" w14:textId="77777777" w:rsidR="0070425D" w:rsidRPr="006035D0" w:rsidRDefault="0070425D" w:rsidP="0070425D">
      <w:pPr>
        <w:pStyle w:val="Heading3"/>
        <w:numPr>
          <w:ilvl w:val="2"/>
          <w:numId w:val="1"/>
        </w:numPr>
      </w:pPr>
      <w:bookmarkStart w:id="198" w:name="_Toc516684894"/>
      <w:r w:rsidRPr="00A718DC">
        <w:t>Defined values</w:t>
      </w:r>
      <w:bookmarkEnd w:id="198"/>
    </w:p>
    <w:tbl>
      <w:tblPr>
        <w:tblStyle w:val="TableGrid"/>
        <w:tblW w:w="5000" w:type="pct"/>
        <w:tblLook w:val="01E0" w:firstRow="1" w:lastRow="1" w:firstColumn="1" w:lastColumn="1" w:noHBand="0" w:noVBand="0"/>
      </w:tblPr>
      <w:tblGrid>
        <w:gridCol w:w="1465"/>
        <w:gridCol w:w="2130"/>
        <w:gridCol w:w="5035"/>
      </w:tblGrid>
      <w:tr w:rsidR="0070425D" w:rsidRPr="00994B87" w14:paraId="37ACFAB9" w14:textId="77777777" w:rsidTr="00754984">
        <w:tc>
          <w:tcPr>
            <w:tcW w:w="5000" w:type="pct"/>
            <w:gridSpan w:val="3"/>
            <w:shd w:val="clear" w:color="auto" w:fill="A6A6A6" w:themeFill="background1" w:themeFillShade="A6"/>
          </w:tcPr>
          <w:p w14:paraId="1CD1CCDD" w14:textId="77777777" w:rsidR="0070425D" w:rsidRPr="00994B87" w:rsidRDefault="0070425D" w:rsidP="00754984">
            <w:pPr>
              <w:pStyle w:val="TableColumnHead"/>
              <w:spacing w:before="144" w:after="144"/>
              <w:rPr>
                <w:b w:val="0"/>
              </w:rPr>
            </w:pPr>
            <w:r w:rsidRPr="00994B87">
              <w:t>AT Command Syntax</w:t>
            </w:r>
          </w:p>
        </w:tc>
      </w:tr>
      <w:tr w:rsidR="0070425D" w:rsidRPr="00C4621F" w14:paraId="7136C110" w14:textId="77777777" w:rsidTr="00754984">
        <w:tc>
          <w:tcPr>
            <w:tcW w:w="5000" w:type="pct"/>
            <w:gridSpan w:val="3"/>
          </w:tcPr>
          <w:p w14:paraId="021B6D24" w14:textId="77777777" w:rsidR="0070425D" w:rsidRPr="006131D5" w:rsidRDefault="0070425D" w:rsidP="00754984">
            <w:pPr>
              <w:autoSpaceDE w:val="0"/>
              <w:autoSpaceDN w:val="0"/>
              <w:adjustRightInd w:val="0"/>
              <w:rPr>
                <w:rFonts w:cs="Arial"/>
                <w:b/>
                <w:bCs/>
                <w:szCs w:val="18"/>
              </w:rPr>
            </w:pPr>
            <w:r>
              <w:rPr>
                <w:b/>
              </w:rPr>
              <w:t>AT+KTCPSTAT=&lt;session_id&gt;</w:t>
            </w:r>
          </w:p>
        </w:tc>
      </w:tr>
      <w:tr w:rsidR="0070425D" w:rsidRPr="00E51118" w14:paraId="72AA8771" w14:textId="77777777" w:rsidTr="00754984">
        <w:tc>
          <w:tcPr>
            <w:tcW w:w="849" w:type="pct"/>
            <w:shd w:val="clear" w:color="auto" w:fill="A6A6A6" w:themeFill="background1" w:themeFillShade="A6"/>
          </w:tcPr>
          <w:p w14:paraId="5C996B7D" w14:textId="77777777" w:rsidR="0070425D" w:rsidRPr="00E51118" w:rsidRDefault="0070425D" w:rsidP="00754984">
            <w:pPr>
              <w:pStyle w:val="TableColumnHead"/>
            </w:pPr>
            <w:r w:rsidRPr="00E51118">
              <w:t>Parameters</w:t>
            </w:r>
          </w:p>
        </w:tc>
        <w:tc>
          <w:tcPr>
            <w:tcW w:w="1234" w:type="pct"/>
            <w:shd w:val="clear" w:color="auto" w:fill="A6A6A6" w:themeFill="background1" w:themeFillShade="A6"/>
          </w:tcPr>
          <w:p w14:paraId="04BD81BD" w14:textId="77777777" w:rsidR="0070425D" w:rsidRPr="00E51118" w:rsidRDefault="0070425D" w:rsidP="00754984">
            <w:pPr>
              <w:pStyle w:val="TableColumnHead"/>
            </w:pPr>
            <w:r w:rsidRPr="00E51118">
              <w:t>Values</w:t>
            </w:r>
          </w:p>
        </w:tc>
        <w:tc>
          <w:tcPr>
            <w:tcW w:w="2917" w:type="pct"/>
            <w:shd w:val="clear" w:color="auto" w:fill="A6A6A6" w:themeFill="background1" w:themeFillShade="A6"/>
          </w:tcPr>
          <w:p w14:paraId="7526F5A4" w14:textId="77777777" w:rsidR="0070425D" w:rsidRPr="00E51118" w:rsidRDefault="0070425D" w:rsidP="00754984">
            <w:pPr>
              <w:pStyle w:val="TableColumnHead"/>
            </w:pPr>
            <w:r w:rsidRPr="00E51118">
              <w:t>Description</w:t>
            </w:r>
          </w:p>
        </w:tc>
      </w:tr>
      <w:tr w:rsidR="0070425D" w:rsidRPr="00E51118" w14:paraId="72313863" w14:textId="77777777" w:rsidTr="00754984">
        <w:tc>
          <w:tcPr>
            <w:tcW w:w="849" w:type="pct"/>
          </w:tcPr>
          <w:p w14:paraId="131AE56D" w14:textId="77777777" w:rsidR="0070425D" w:rsidRPr="006131D5" w:rsidRDefault="0070425D" w:rsidP="00754984">
            <w:pPr>
              <w:autoSpaceDE w:val="0"/>
              <w:autoSpaceDN w:val="0"/>
              <w:adjustRightInd w:val="0"/>
            </w:pPr>
            <w:r w:rsidRPr="006131D5">
              <w:t>&lt;</w:t>
            </w:r>
            <w:r>
              <w:t>session_id</w:t>
            </w:r>
            <w:r w:rsidRPr="006131D5">
              <w:t>&gt;</w:t>
            </w:r>
          </w:p>
        </w:tc>
        <w:tc>
          <w:tcPr>
            <w:tcW w:w="1234" w:type="pct"/>
          </w:tcPr>
          <w:p w14:paraId="09E04551" w14:textId="77777777" w:rsidR="0070425D" w:rsidRPr="00193445" w:rsidRDefault="0070425D" w:rsidP="00754984">
            <w:pPr>
              <w:autoSpaceDE w:val="0"/>
              <w:autoSpaceDN w:val="0"/>
              <w:adjustRightInd w:val="0"/>
              <w:jc w:val="center"/>
              <w:rPr>
                <w:rFonts w:asciiTheme="minorHAnsi" w:hAnsiTheme="minorHAnsi"/>
                <w:szCs w:val="24"/>
              </w:rPr>
            </w:pPr>
            <w:r w:rsidRPr="00193445">
              <w:rPr>
                <w:rFonts w:asciiTheme="minorHAnsi" w:hAnsiTheme="minorHAnsi"/>
                <w:szCs w:val="24"/>
              </w:rPr>
              <w:t>1-32</w:t>
            </w:r>
          </w:p>
        </w:tc>
        <w:tc>
          <w:tcPr>
            <w:tcW w:w="2917" w:type="pct"/>
          </w:tcPr>
          <w:p w14:paraId="7BCFE92C" w14:textId="77777777" w:rsidR="0070425D" w:rsidRPr="00193445" w:rsidRDefault="0070425D" w:rsidP="00754984">
            <w:pPr>
              <w:pStyle w:val="TableBody"/>
              <w:rPr>
                <w:rFonts w:asciiTheme="minorHAnsi" w:hAnsiTheme="minorHAnsi"/>
                <w:color w:val="auto"/>
                <w:sz w:val="24"/>
              </w:rPr>
            </w:pPr>
            <w:r w:rsidRPr="00193445">
              <w:rPr>
                <w:rFonts w:asciiTheme="minorHAnsi" w:eastAsia="SimSun" w:hAnsiTheme="minorHAnsi" w:cs="Times New Roman"/>
                <w:color w:val="auto"/>
                <w:sz w:val="24"/>
                <w:lang w:val="en-CA" w:eastAsia="en-US"/>
              </w:rPr>
              <w:t>TCP session index</w:t>
            </w:r>
          </w:p>
        </w:tc>
      </w:tr>
      <w:tr w:rsidR="0070425D" w:rsidRPr="00E51118" w14:paraId="140E856A" w14:textId="77777777" w:rsidTr="00754984">
        <w:trPr>
          <w:trHeight w:val="783"/>
        </w:trPr>
        <w:tc>
          <w:tcPr>
            <w:tcW w:w="849" w:type="pct"/>
          </w:tcPr>
          <w:p w14:paraId="654D3476" w14:textId="77777777" w:rsidR="0070425D" w:rsidRPr="00193445" w:rsidRDefault="0070425D" w:rsidP="00754984">
            <w:pPr>
              <w:autoSpaceDE w:val="0"/>
              <w:autoSpaceDN w:val="0"/>
              <w:adjustRightInd w:val="0"/>
              <w:rPr>
                <w:rFonts w:asciiTheme="minorHAnsi" w:hAnsiTheme="minorHAnsi"/>
                <w:szCs w:val="24"/>
              </w:rPr>
            </w:pPr>
            <w:r w:rsidRPr="00193445">
              <w:rPr>
                <w:rFonts w:asciiTheme="minorHAnsi" w:hAnsiTheme="minorHAnsi"/>
                <w:szCs w:val="24"/>
              </w:rPr>
              <w:t xml:space="preserve">&lt;status&gt; </w:t>
            </w:r>
          </w:p>
          <w:p w14:paraId="5DE26E81" w14:textId="77777777" w:rsidR="0070425D" w:rsidRPr="00193445" w:rsidRDefault="0070425D" w:rsidP="00754984">
            <w:pPr>
              <w:autoSpaceDE w:val="0"/>
              <w:autoSpaceDN w:val="0"/>
              <w:adjustRightInd w:val="0"/>
              <w:rPr>
                <w:rFonts w:asciiTheme="minorHAnsi" w:hAnsiTheme="minorHAnsi"/>
                <w:szCs w:val="24"/>
              </w:rPr>
            </w:pPr>
          </w:p>
        </w:tc>
        <w:tc>
          <w:tcPr>
            <w:tcW w:w="1234" w:type="pct"/>
          </w:tcPr>
          <w:p w14:paraId="52B62A52" w14:textId="77777777" w:rsidR="0070425D" w:rsidRDefault="0070425D" w:rsidP="00754984">
            <w:pPr>
              <w:autoSpaceDE w:val="0"/>
              <w:autoSpaceDN w:val="0"/>
              <w:adjustRightInd w:val="0"/>
              <w:jc w:val="center"/>
              <w:rPr>
                <w:rFonts w:asciiTheme="minorHAnsi" w:hAnsiTheme="minorHAnsi"/>
                <w:szCs w:val="24"/>
              </w:rPr>
            </w:pPr>
          </w:p>
          <w:p w14:paraId="3182755D" w14:textId="77777777" w:rsidR="0070425D" w:rsidRDefault="0070425D" w:rsidP="00754984">
            <w:pPr>
              <w:autoSpaceDE w:val="0"/>
              <w:autoSpaceDN w:val="0"/>
              <w:adjustRightInd w:val="0"/>
              <w:jc w:val="center"/>
              <w:rPr>
                <w:rFonts w:asciiTheme="minorHAnsi" w:hAnsiTheme="minorHAnsi"/>
                <w:szCs w:val="24"/>
              </w:rPr>
            </w:pPr>
          </w:p>
          <w:p w14:paraId="74DD4800" w14:textId="77777777" w:rsidR="0070425D" w:rsidRDefault="0070425D" w:rsidP="00754984">
            <w:pPr>
              <w:autoSpaceDE w:val="0"/>
              <w:autoSpaceDN w:val="0"/>
              <w:adjustRightInd w:val="0"/>
              <w:jc w:val="center"/>
              <w:rPr>
                <w:rFonts w:asciiTheme="minorHAnsi" w:hAnsiTheme="minorHAnsi"/>
                <w:szCs w:val="24"/>
              </w:rPr>
            </w:pPr>
          </w:p>
          <w:p w14:paraId="68201252" w14:textId="77777777" w:rsidR="0070425D" w:rsidRDefault="0070425D" w:rsidP="00754984">
            <w:pPr>
              <w:autoSpaceDE w:val="0"/>
              <w:autoSpaceDN w:val="0"/>
              <w:adjustRightInd w:val="0"/>
              <w:jc w:val="center"/>
              <w:rPr>
                <w:rFonts w:asciiTheme="minorHAnsi" w:hAnsiTheme="minorHAnsi"/>
                <w:szCs w:val="24"/>
              </w:rPr>
            </w:pPr>
          </w:p>
          <w:p w14:paraId="316BCA67" w14:textId="77777777" w:rsidR="0070425D" w:rsidRDefault="0070425D" w:rsidP="00754984">
            <w:pPr>
              <w:autoSpaceDE w:val="0"/>
              <w:autoSpaceDN w:val="0"/>
              <w:adjustRightInd w:val="0"/>
              <w:jc w:val="center"/>
              <w:rPr>
                <w:rFonts w:asciiTheme="minorHAnsi" w:hAnsiTheme="minorHAnsi"/>
                <w:szCs w:val="24"/>
              </w:rPr>
            </w:pPr>
          </w:p>
          <w:p w14:paraId="0F409981" w14:textId="77777777" w:rsidR="0070425D" w:rsidRPr="00193445" w:rsidRDefault="0070425D" w:rsidP="00754984">
            <w:pPr>
              <w:autoSpaceDE w:val="0"/>
              <w:autoSpaceDN w:val="0"/>
              <w:adjustRightInd w:val="0"/>
              <w:jc w:val="center"/>
              <w:rPr>
                <w:rFonts w:asciiTheme="minorHAnsi" w:hAnsiTheme="minorHAnsi"/>
                <w:szCs w:val="24"/>
              </w:rPr>
            </w:pPr>
            <w:r w:rsidRPr="00193445">
              <w:rPr>
                <w:rFonts w:asciiTheme="minorHAnsi" w:hAnsiTheme="minorHAnsi"/>
                <w:szCs w:val="24"/>
              </w:rPr>
              <w:t>0-5</w:t>
            </w:r>
          </w:p>
        </w:tc>
        <w:tc>
          <w:tcPr>
            <w:tcW w:w="2917" w:type="pct"/>
          </w:tcPr>
          <w:p w14:paraId="3C4D934D" w14:textId="77777777" w:rsidR="0070425D" w:rsidRPr="00193445" w:rsidRDefault="0070425D" w:rsidP="00754984">
            <w:pPr>
              <w:pStyle w:val="TableBody"/>
              <w:rPr>
                <w:rFonts w:asciiTheme="minorHAnsi" w:eastAsiaTheme="minorEastAsia" w:hAnsiTheme="minorHAnsi"/>
                <w:color w:val="auto"/>
                <w:sz w:val="24"/>
                <w:lang w:eastAsia="zh-CN"/>
              </w:rPr>
            </w:pPr>
            <w:r w:rsidRPr="00193445">
              <w:rPr>
                <w:rFonts w:asciiTheme="minorHAnsi" w:eastAsiaTheme="minorEastAsia" w:hAnsiTheme="minorHAnsi"/>
                <w:color w:val="auto"/>
                <w:sz w:val="24"/>
                <w:lang w:eastAsia="zh-CN"/>
              </w:rPr>
              <w:t>value to indicate TCP socket state</w:t>
            </w:r>
          </w:p>
          <w:p w14:paraId="0718B59C" w14:textId="77777777" w:rsidR="0070425D"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hAnsiTheme="minorHAnsi"/>
                <w:szCs w:val="24"/>
              </w:rPr>
              <w:t>0</w:t>
            </w:r>
            <w:r>
              <w:rPr>
                <w:rFonts w:asciiTheme="minorHAnsi" w:hAnsiTheme="minorHAnsi"/>
                <w:szCs w:val="24"/>
              </w:rPr>
              <w:t xml:space="preserve">     -</w:t>
            </w:r>
            <w:r w:rsidRPr="00193445">
              <w:rPr>
                <w:rFonts w:asciiTheme="minorHAnsi" w:hAnsiTheme="minorHAnsi"/>
                <w:szCs w:val="24"/>
              </w:rPr>
              <w:tab/>
            </w:r>
            <w:r w:rsidRPr="00193445">
              <w:rPr>
                <w:rFonts w:asciiTheme="minorHAnsi" w:eastAsiaTheme="minorEastAsia" w:hAnsiTheme="minorHAnsi" w:cs="Arial"/>
                <w:szCs w:val="24"/>
                <w:lang w:val="en-US" w:eastAsia="zh-CN"/>
              </w:rPr>
              <w:t>socket not defin</w:t>
            </w:r>
            <w:r>
              <w:rPr>
                <w:rFonts w:asciiTheme="minorHAnsi" w:eastAsiaTheme="minorEastAsia" w:hAnsiTheme="minorHAnsi" w:cs="Arial"/>
                <w:szCs w:val="24"/>
                <w:lang w:val="en-US" w:eastAsia="zh-CN"/>
              </w:rPr>
              <w:t xml:space="preserve">ed, use KTCPCFG to </w:t>
            </w:r>
          </w:p>
          <w:p w14:paraId="59FBE3D5"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create a TCP </w:t>
            </w:r>
            <w:r w:rsidRPr="00193445">
              <w:rPr>
                <w:rFonts w:asciiTheme="minorHAnsi" w:eastAsiaTheme="minorEastAsia" w:hAnsiTheme="minorHAnsi" w:cs="Arial"/>
                <w:szCs w:val="24"/>
                <w:lang w:val="en-US" w:eastAsia="zh-CN"/>
              </w:rPr>
              <w:t>socket</w:t>
            </w:r>
          </w:p>
          <w:p w14:paraId="2F604B21" w14:textId="77777777" w:rsidR="0070425D" w:rsidRPr="00193445" w:rsidRDefault="0070425D" w:rsidP="00754984">
            <w:pPr>
              <w:pStyle w:val="TableBody"/>
              <w:rPr>
                <w:rFonts w:asciiTheme="minorHAnsi" w:eastAsia="SimSun" w:hAnsiTheme="minorHAnsi" w:cs="Times New Roman"/>
                <w:color w:val="auto"/>
                <w:sz w:val="24"/>
                <w:lang w:val="en-CA" w:eastAsia="en-US"/>
              </w:rPr>
            </w:pPr>
            <w:r w:rsidRPr="00193445">
              <w:rPr>
                <w:rFonts w:asciiTheme="minorHAnsi" w:eastAsia="SimSun" w:hAnsiTheme="minorHAnsi" w:cs="Times New Roman"/>
                <w:color w:val="auto"/>
                <w:sz w:val="24"/>
                <w:lang w:val="en-CA" w:eastAsia="en-US"/>
              </w:rPr>
              <w:t>1</w:t>
            </w:r>
            <w:r>
              <w:rPr>
                <w:rFonts w:asciiTheme="minorHAnsi" w:eastAsia="SimSun" w:hAnsiTheme="minorHAnsi" w:cs="Times New Roman"/>
                <w:color w:val="auto"/>
                <w:sz w:val="24"/>
                <w:lang w:val="en-CA" w:eastAsia="en-US"/>
              </w:rPr>
              <w:t xml:space="preserve">     -</w:t>
            </w:r>
            <w:r w:rsidRPr="00193445">
              <w:rPr>
                <w:rFonts w:asciiTheme="minorHAnsi" w:eastAsia="SimSun" w:hAnsiTheme="minorHAnsi" w:cs="Times New Roman"/>
                <w:color w:val="auto"/>
                <w:sz w:val="24"/>
                <w:lang w:val="en-CA" w:eastAsia="en-US"/>
              </w:rPr>
              <w:tab/>
            </w:r>
            <w:r w:rsidRPr="00193445">
              <w:rPr>
                <w:rFonts w:asciiTheme="minorHAnsi" w:eastAsiaTheme="minorEastAsia" w:hAnsiTheme="minorHAnsi"/>
                <w:color w:val="auto"/>
                <w:sz w:val="24"/>
                <w:lang w:eastAsia="zh-CN"/>
              </w:rPr>
              <w:t>socket is only defined but not used</w:t>
            </w:r>
          </w:p>
          <w:p w14:paraId="1C2F0848" w14:textId="77777777" w:rsidR="0070425D"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hAnsiTheme="minorHAnsi"/>
                <w:szCs w:val="24"/>
              </w:rPr>
              <w:t>2</w:t>
            </w:r>
            <w:r>
              <w:rPr>
                <w:rFonts w:asciiTheme="minorHAnsi" w:hAnsiTheme="minorHAnsi"/>
                <w:szCs w:val="24"/>
              </w:rPr>
              <w:t xml:space="preserve">     -</w:t>
            </w:r>
            <w:r w:rsidRPr="00193445">
              <w:rPr>
                <w:rFonts w:asciiTheme="minorHAnsi" w:hAnsiTheme="minorHAnsi"/>
                <w:szCs w:val="24"/>
              </w:rPr>
              <w:tab/>
            </w:r>
            <w:r w:rsidRPr="00193445">
              <w:rPr>
                <w:rFonts w:asciiTheme="minorHAnsi" w:eastAsiaTheme="minorEastAsia" w:hAnsiTheme="minorHAnsi" w:cs="Arial"/>
                <w:szCs w:val="24"/>
                <w:lang w:val="en-US" w:eastAsia="zh-CN"/>
              </w:rPr>
              <w:t>socket is opening and c</w:t>
            </w:r>
            <w:r>
              <w:rPr>
                <w:rFonts w:asciiTheme="minorHAnsi" w:eastAsiaTheme="minorEastAsia" w:hAnsiTheme="minorHAnsi" w:cs="Arial"/>
                <w:szCs w:val="24"/>
                <w:lang w:val="en-US" w:eastAsia="zh-CN"/>
              </w:rPr>
              <w:t>onnecting to the</w:t>
            </w:r>
          </w:p>
          <w:p w14:paraId="535D7D15"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193445">
              <w:rPr>
                <w:rFonts w:asciiTheme="minorHAnsi" w:eastAsiaTheme="minorEastAsia" w:hAnsiTheme="minorHAnsi" w:cs="Arial"/>
                <w:szCs w:val="24"/>
                <w:lang w:val="en-US" w:eastAsia="zh-CN"/>
              </w:rPr>
              <w:t>server, cannot be used</w:t>
            </w:r>
          </w:p>
          <w:p w14:paraId="4494810B" w14:textId="77777777" w:rsidR="0070425D"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hAnsiTheme="minorHAnsi"/>
                <w:szCs w:val="24"/>
              </w:rPr>
              <w:t>3</w:t>
            </w:r>
            <w:r>
              <w:rPr>
                <w:rFonts w:asciiTheme="minorHAnsi" w:hAnsiTheme="minorHAnsi"/>
                <w:szCs w:val="24"/>
              </w:rPr>
              <w:t xml:space="preserve">     -</w:t>
            </w:r>
            <w:r w:rsidRPr="00193445">
              <w:rPr>
                <w:rFonts w:asciiTheme="minorHAnsi" w:hAnsiTheme="minorHAnsi"/>
                <w:szCs w:val="24"/>
              </w:rPr>
              <w:tab/>
            </w:r>
            <w:r w:rsidRPr="00193445">
              <w:rPr>
                <w:rFonts w:asciiTheme="minorHAnsi" w:eastAsiaTheme="minorEastAsia" w:hAnsiTheme="minorHAnsi" w:cs="Arial"/>
                <w:szCs w:val="24"/>
                <w:lang w:val="en-US" w:eastAsia="zh-CN"/>
              </w:rPr>
              <w:t xml:space="preserve">connections are up, socket can be used to </w:t>
            </w:r>
          </w:p>
          <w:p w14:paraId="10276ADA"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193445">
              <w:rPr>
                <w:rFonts w:asciiTheme="minorHAnsi" w:eastAsiaTheme="minorEastAsia" w:hAnsiTheme="minorHAnsi" w:cs="Arial"/>
                <w:szCs w:val="24"/>
                <w:lang w:val="en-US" w:eastAsia="zh-CN"/>
              </w:rPr>
              <w:t>send/receive data</w:t>
            </w:r>
          </w:p>
          <w:p w14:paraId="533AD73B" w14:textId="77777777" w:rsidR="0070425D" w:rsidRDefault="0070425D" w:rsidP="00754984">
            <w:pPr>
              <w:pStyle w:val="TableBody"/>
              <w:rPr>
                <w:rFonts w:asciiTheme="minorHAnsi" w:eastAsiaTheme="minorEastAsia" w:hAnsiTheme="minorHAnsi"/>
                <w:color w:val="auto"/>
                <w:sz w:val="24"/>
                <w:lang w:eastAsia="zh-CN"/>
              </w:rPr>
            </w:pPr>
            <w:r w:rsidRPr="00193445">
              <w:rPr>
                <w:rFonts w:asciiTheme="minorHAnsi" w:eastAsia="SimSun" w:hAnsiTheme="minorHAnsi" w:cs="Times New Roman"/>
                <w:color w:val="auto"/>
                <w:sz w:val="24"/>
                <w:lang w:val="en-CA" w:eastAsia="en-US"/>
              </w:rPr>
              <w:t>4</w:t>
            </w:r>
            <w:r>
              <w:rPr>
                <w:rFonts w:asciiTheme="minorHAnsi" w:eastAsia="SimSun" w:hAnsiTheme="minorHAnsi" w:cs="Times New Roman"/>
                <w:color w:val="auto"/>
                <w:sz w:val="24"/>
                <w:lang w:val="en-CA" w:eastAsia="en-US"/>
              </w:rPr>
              <w:t xml:space="preserve">     -</w:t>
            </w:r>
            <w:r w:rsidRPr="00193445">
              <w:rPr>
                <w:rFonts w:asciiTheme="minorHAnsi" w:eastAsia="SimSun" w:hAnsiTheme="minorHAnsi" w:cs="Times New Roman"/>
                <w:color w:val="auto"/>
                <w:sz w:val="24"/>
                <w:lang w:val="en-CA" w:eastAsia="en-US"/>
              </w:rPr>
              <w:tab/>
            </w:r>
            <w:r w:rsidRPr="00193445">
              <w:rPr>
                <w:rFonts w:asciiTheme="minorHAnsi" w:eastAsiaTheme="minorEastAsia" w:hAnsiTheme="minorHAnsi"/>
                <w:color w:val="auto"/>
                <w:sz w:val="24"/>
                <w:lang w:eastAsia="zh-CN"/>
              </w:rPr>
              <w:t xml:space="preserve">connections are </w:t>
            </w:r>
            <w:r>
              <w:rPr>
                <w:rFonts w:asciiTheme="minorHAnsi" w:eastAsiaTheme="minorEastAsia" w:hAnsiTheme="minorHAnsi"/>
                <w:color w:val="auto"/>
                <w:sz w:val="24"/>
                <w:lang w:eastAsia="zh-CN"/>
              </w:rPr>
              <w:t>closing, it cannot be</w:t>
            </w:r>
          </w:p>
          <w:p w14:paraId="135FC874" w14:textId="77777777" w:rsidR="0070425D" w:rsidRPr="00193445" w:rsidRDefault="0070425D" w:rsidP="00754984">
            <w:pPr>
              <w:pStyle w:val="TableBody"/>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 xml:space="preserve">              </w:t>
            </w:r>
            <w:r w:rsidRPr="00193445">
              <w:rPr>
                <w:rFonts w:asciiTheme="minorHAnsi" w:eastAsiaTheme="minorEastAsia" w:hAnsiTheme="minorHAnsi"/>
                <w:color w:val="auto"/>
                <w:sz w:val="24"/>
                <w:lang w:eastAsia="zh-CN"/>
              </w:rPr>
              <w:t>used, wait for status 5</w:t>
            </w:r>
          </w:p>
          <w:p w14:paraId="5C99D1B2" w14:textId="77777777" w:rsidR="0070425D" w:rsidRPr="00193445" w:rsidRDefault="0070425D" w:rsidP="00754984">
            <w:pPr>
              <w:autoSpaceDE w:val="0"/>
              <w:autoSpaceDN w:val="0"/>
              <w:adjustRightInd w:val="0"/>
              <w:rPr>
                <w:rFonts w:asciiTheme="minorHAnsi" w:hAnsiTheme="minorHAnsi"/>
                <w:szCs w:val="24"/>
              </w:rPr>
            </w:pPr>
            <w:r w:rsidRPr="00193445">
              <w:rPr>
                <w:rFonts w:asciiTheme="minorHAnsi" w:hAnsiTheme="minorHAnsi"/>
                <w:szCs w:val="24"/>
              </w:rPr>
              <w:lastRenderedPageBreak/>
              <w:t>5</w:t>
            </w:r>
            <w:r>
              <w:rPr>
                <w:rFonts w:asciiTheme="minorHAnsi" w:hAnsiTheme="minorHAnsi"/>
                <w:szCs w:val="24"/>
              </w:rPr>
              <w:t xml:space="preserve">     -</w:t>
            </w:r>
            <w:r w:rsidRPr="00193445">
              <w:rPr>
                <w:rFonts w:asciiTheme="minorHAnsi" w:hAnsiTheme="minorHAnsi"/>
                <w:szCs w:val="24"/>
              </w:rPr>
              <w:tab/>
            </w:r>
            <w:r w:rsidRPr="00193445">
              <w:rPr>
                <w:rFonts w:asciiTheme="minorHAnsi" w:eastAsiaTheme="minorEastAsia" w:hAnsiTheme="minorHAnsi" w:cs="Arial"/>
                <w:szCs w:val="24"/>
                <w:lang w:val="en-US" w:eastAsia="zh-CN"/>
              </w:rPr>
              <w:t>socket is closed</w:t>
            </w:r>
          </w:p>
        </w:tc>
      </w:tr>
      <w:tr w:rsidR="0070425D" w:rsidRPr="00E51118" w14:paraId="65B61611" w14:textId="77777777" w:rsidTr="00754984">
        <w:trPr>
          <w:trHeight w:val="495"/>
        </w:trPr>
        <w:tc>
          <w:tcPr>
            <w:tcW w:w="849" w:type="pct"/>
          </w:tcPr>
          <w:p w14:paraId="0C20EEA1" w14:textId="77777777" w:rsidR="0070425D" w:rsidRPr="00193445" w:rsidRDefault="0070425D" w:rsidP="00754984">
            <w:pPr>
              <w:autoSpaceDE w:val="0"/>
              <w:autoSpaceDN w:val="0"/>
              <w:adjustRightInd w:val="0"/>
              <w:rPr>
                <w:rFonts w:asciiTheme="minorHAnsi" w:hAnsiTheme="minorHAnsi"/>
                <w:szCs w:val="24"/>
              </w:rPr>
            </w:pPr>
            <w:r w:rsidRPr="00193445">
              <w:rPr>
                <w:rFonts w:asciiTheme="minorHAnsi" w:hAnsiTheme="minorHAnsi"/>
                <w:szCs w:val="24"/>
              </w:rPr>
              <w:lastRenderedPageBreak/>
              <w:t>&lt;tcp_notif&gt;</w:t>
            </w:r>
          </w:p>
        </w:tc>
        <w:tc>
          <w:tcPr>
            <w:tcW w:w="1234" w:type="pct"/>
          </w:tcPr>
          <w:p w14:paraId="666F5607" w14:textId="77777777" w:rsidR="0070425D" w:rsidRPr="00193445" w:rsidRDefault="0070425D" w:rsidP="00754984">
            <w:pPr>
              <w:autoSpaceDE w:val="0"/>
              <w:autoSpaceDN w:val="0"/>
              <w:adjustRightInd w:val="0"/>
              <w:rPr>
                <w:rFonts w:asciiTheme="minorHAnsi" w:hAnsiTheme="minorHAnsi"/>
                <w:szCs w:val="24"/>
              </w:rPr>
            </w:pPr>
          </w:p>
        </w:tc>
        <w:tc>
          <w:tcPr>
            <w:tcW w:w="2917" w:type="pct"/>
          </w:tcPr>
          <w:p w14:paraId="58442594"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eastAsiaTheme="minorEastAsia" w:hAnsiTheme="minorHAnsi" w:cs="Arial"/>
                <w:szCs w:val="24"/>
                <w:lang w:val="en-US" w:eastAsia="zh-CN"/>
              </w:rPr>
              <w:t>-1 if socket/connection is OK,</w:t>
            </w:r>
          </w:p>
          <w:p w14:paraId="49629334"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eastAsiaTheme="minorEastAsia" w:hAnsiTheme="minorHAnsi" w:cs="Arial"/>
                <w:szCs w:val="24"/>
                <w:lang w:val="en-US" w:eastAsia="zh-CN"/>
              </w:rPr>
              <w:t>&lt;tcp_notif&gt; if an error has happened</w:t>
            </w:r>
          </w:p>
        </w:tc>
      </w:tr>
      <w:tr w:rsidR="0070425D" w:rsidRPr="00E51118" w14:paraId="58403870" w14:textId="77777777" w:rsidTr="00754984">
        <w:trPr>
          <w:trHeight w:val="495"/>
        </w:trPr>
        <w:tc>
          <w:tcPr>
            <w:tcW w:w="849" w:type="pct"/>
          </w:tcPr>
          <w:p w14:paraId="157984C3" w14:textId="77777777" w:rsidR="0070425D" w:rsidRPr="00193445" w:rsidRDefault="0070425D" w:rsidP="00754984">
            <w:pPr>
              <w:autoSpaceDE w:val="0"/>
              <w:autoSpaceDN w:val="0"/>
              <w:adjustRightInd w:val="0"/>
              <w:rPr>
                <w:rFonts w:asciiTheme="minorHAnsi" w:hAnsiTheme="minorHAnsi"/>
                <w:szCs w:val="24"/>
              </w:rPr>
            </w:pPr>
            <w:r w:rsidRPr="00193445">
              <w:rPr>
                <w:rFonts w:asciiTheme="minorHAnsi" w:eastAsiaTheme="minorEastAsia" w:hAnsiTheme="minorHAnsi" w:cs="Arial"/>
                <w:bCs/>
                <w:szCs w:val="24"/>
                <w:lang w:val="en-US" w:eastAsia="zh-CN"/>
              </w:rPr>
              <w:t>&lt;rem_data&gt;</w:t>
            </w:r>
          </w:p>
        </w:tc>
        <w:tc>
          <w:tcPr>
            <w:tcW w:w="1234" w:type="pct"/>
          </w:tcPr>
          <w:p w14:paraId="71E6E69B" w14:textId="77777777" w:rsidR="0070425D" w:rsidRPr="00193445" w:rsidRDefault="0070425D" w:rsidP="00754984">
            <w:pPr>
              <w:autoSpaceDE w:val="0"/>
              <w:autoSpaceDN w:val="0"/>
              <w:adjustRightInd w:val="0"/>
              <w:rPr>
                <w:rFonts w:asciiTheme="minorHAnsi" w:hAnsiTheme="minorHAnsi"/>
                <w:szCs w:val="24"/>
              </w:rPr>
            </w:pPr>
          </w:p>
        </w:tc>
        <w:tc>
          <w:tcPr>
            <w:tcW w:w="2917" w:type="pct"/>
          </w:tcPr>
          <w:p w14:paraId="4229CA3C"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eastAsiaTheme="minorEastAsia" w:hAnsiTheme="minorHAnsi" w:cs="Arial"/>
                <w:szCs w:val="24"/>
                <w:lang w:val="en-US" w:eastAsia="zh-CN"/>
              </w:rPr>
              <w:t>remaining bytes in t</w:t>
            </w:r>
            <w:r>
              <w:rPr>
                <w:rFonts w:asciiTheme="minorHAnsi" w:eastAsiaTheme="minorEastAsia" w:hAnsiTheme="minorHAnsi" w:cs="Arial"/>
                <w:szCs w:val="24"/>
                <w:lang w:val="en-US" w:eastAsia="zh-CN"/>
              </w:rPr>
              <w:t xml:space="preserve">he socket buffer, waiting to be </w:t>
            </w:r>
            <w:r w:rsidRPr="00193445">
              <w:rPr>
                <w:rFonts w:asciiTheme="minorHAnsi" w:eastAsiaTheme="minorEastAsia" w:hAnsiTheme="minorHAnsi" w:cs="Arial"/>
                <w:szCs w:val="24"/>
                <w:lang w:val="en-US" w:eastAsia="zh-CN"/>
              </w:rPr>
              <w:t>sent</w:t>
            </w:r>
          </w:p>
        </w:tc>
      </w:tr>
      <w:tr w:rsidR="0070425D" w:rsidRPr="00E51118" w14:paraId="448AD667" w14:textId="77777777" w:rsidTr="00754984">
        <w:trPr>
          <w:trHeight w:val="495"/>
        </w:trPr>
        <w:tc>
          <w:tcPr>
            <w:tcW w:w="849" w:type="pct"/>
          </w:tcPr>
          <w:p w14:paraId="32C1F5F5" w14:textId="77777777" w:rsidR="0070425D" w:rsidRPr="00193445" w:rsidRDefault="0070425D" w:rsidP="00754984">
            <w:pPr>
              <w:autoSpaceDE w:val="0"/>
              <w:autoSpaceDN w:val="0"/>
              <w:adjustRightInd w:val="0"/>
              <w:rPr>
                <w:rFonts w:asciiTheme="minorHAnsi" w:eastAsiaTheme="minorEastAsia" w:hAnsiTheme="minorHAnsi" w:cs="Arial"/>
                <w:bCs/>
                <w:szCs w:val="24"/>
                <w:lang w:val="en-US" w:eastAsia="zh-CN"/>
              </w:rPr>
            </w:pPr>
            <w:r w:rsidRPr="00193445">
              <w:rPr>
                <w:rFonts w:asciiTheme="minorHAnsi" w:eastAsiaTheme="minorEastAsia" w:hAnsiTheme="minorHAnsi" w:cs="Arial"/>
                <w:bCs/>
                <w:szCs w:val="24"/>
                <w:lang w:val="en-US" w:eastAsia="zh-CN"/>
              </w:rPr>
              <w:t>&lt;rcv_data&gt;</w:t>
            </w:r>
          </w:p>
        </w:tc>
        <w:tc>
          <w:tcPr>
            <w:tcW w:w="1234" w:type="pct"/>
          </w:tcPr>
          <w:p w14:paraId="5605869A" w14:textId="77777777" w:rsidR="0070425D" w:rsidRPr="00193445" w:rsidRDefault="0070425D" w:rsidP="00754984">
            <w:pPr>
              <w:autoSpaceDE w:val="0"/>
              <w:autoSpaceDN w:val="0"/>
              <w:adjustRightInd w:val="0"/>
              <w:rPr>
                <w:rFonts w:asciiTheme="minorHAnsi" w:hAnsiTheme="minorHAnsi"/>
                <w:szCs w:val="24"/>
              </w:rPr>
            </w:pPr>
          </w:p>
        </w:tc>
        <w:tc>
          <w:tcPr>
            <w:tcW w:w="2917" w:type="pct"/>
          </w:tcPr>
          <w:p w14:paraId="2D09B08A"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eastAsiaTheme="minorEastAsia" w:hAnsiTheme="minorHAnsi" w:cs="Arial"/>
                <w:szCs w:val="24"/>
                <w:lang w:val="en-US" w:eastAsia="zh-CN"/>
              </w:rPr>
              <w:t>received bytes, can be read with +KTCPRCV</w:t>
            </w:r>
          </w:p>
          <w:p w14:paraId="67C67BDE" w14:textId="77777777" w:rsidR="0070425D" w:rsidRPr="00193445" w:rsidRDefault="0070425D" w:rsidP="00754984">
            <w:pPr>
              <w:autoSpaceDE w:val="0"/>
              <w:autoSpaceDN w:val="0"/>
              <w:adjustRightInd w:val="0"/>
              <w:rPr>
                <w:rFonts w:asciiTheme="minorHAnsi" w:eastAsiaTheme="minorEastAsia" w:hAnsiTheme="minorHAnsi" w:cs="Arial"/>
                <w:szCs w:val="24"/>
                <w:lang w:val="en-US" w:eastAsia="zh-CN"/>
              </w:rPr>
            </w:pPr>
            <w:r w:rsidRPr="00193445">
              <w:rPr>
                <w:rFonts w:asciiTheme="minorHAnsi" w:eastAsiaTheme="minorEastAsia" w:hAnsiTheme="minorHAnsi" w:cs="Arial"/>
                <w:szCs w:val="24"/>
                <w:lang w:val="en-US" w:eastAsia="zh-CN"/>
              </w:rPr>
              <w:t>command</w:t>
            </w:r>
          </w:p>
        </w:tc>
      </w:tr>
    </w:tbl>
    <w:p w14:paraId="1D5016B2" w14:textId="77777777" w:rsidR="0070425D" w:rsidRDefault="0070425D" w:rsidP="0070425D"/>
    <w:p w14:paraId="24836602" w14:textId="77777777" w:rsidR="0070425D" w:rsidRDefault="0070425D" w:rsidP="0070425D">
      <w:pPr>
        <w:pStyle w:val="Heading3"/>
        <w:numPr>
          <w:ilvl w:val="2"/>
          <w:numId w:val="1"/>
        </w:numPr>
      </w:pPr>
      <w:bookmarkStart w:id="199" w:name="_Toc516684895"/>
      <w:r>
        <w:t>Examples</w:t>
      </w:r>
      <w:bookmarkEnd w:id="199"/>
    </w:p>
    <w:p w14:paraId="5FED2F2B" w14:textId="77777777" w:rsidR="0070425D" w:rsidRDefault="0070425D" w:rsidP="0070425D">
      <w:pPr>
        <w:rPr>
          <w:b/>
        </w:rPr>
      </w:pPr>
      <w:r w:rsidRPr="00C928C2">
        <w:rPr>
          <w:b/>
        </w:rPr>
        <w:t>Write Command</w:t>
      </w:r>
    </w:p>
    <w:p w14:paraId="293779A9" w14:textId="77777777" w:rsidR="0070425D" w:rsidRDefault="0070425D" w:rsidP="0070425D">
      <w:pPr>
        <w:rPr>
          <w:b/>
        </w:rPr>
      </w:pPr>
      <w:r>
        <w:rPr>
          <w:b/>
        </w:rPr>
        <w:t>Preconditions:</w:t>
      </w:r>
    </w:p>
    <w:p w14:paraId="50431798" w14:textId="77777777" w:rsidR="0070425D" w:rsidRPr="0008229B" w:rsidRDefault="0070425D" w:rsidP="0070425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38ECFBD5" w14:textId="77777777" w:rsidR="0070425D" w:rsidRPr="0008229B" w:rsidRDefault="0070425D" w:rsidP="0070425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7685FD82" w14:textId="77777777" w:rsidR="0070425D" w:rsidRPr="0008229B" w:rsidRDefault="0070425D" w:rsidP="0070425D">
      <w:pPr>
        <w:rPr>
          <w:rFonts w:asciiTheme="minorHAnsi" w:eastAsiaTheme="minorEastAsia" w:hAnsiTheme="minorHAnsi" w:cs="Arial"/>
          <w:bCs/>
          <w:szCs w:val="24"/>
          <w:lang w:val="en-US" w:eastAsia="zh-CN"/>
        </w:rPr>
      </w:pPr>
    </w:p>
    <w:p w14:paraId="0D5B49FC" w14:textId="77777777" w:rsidR="0070425D" w:rsidRPr="0008229B" w:rsidRDefault="0070425D" w:rsidP="0070425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AT+KTCPCFG=1,0,"www.google.com",80</w:t>
      </w:r>
    </w:p>
    <w:p w14:paraId="0231EF70" w14:textId="77777777" w:rsidR="0070425D" w:rsidRPr="0008229B" w:rsidRDefault="0070425D" w:rsidP="0070425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50BB5994" w14:textId="77777777" w:rsidR="0070425D" w:rsidRPr="0008229B" w:rsidRDefault="0070425D" w:rsidP="0070425D">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3E685DF5" w14:textId="77777777" w:rsidR="0070425D" w:rsidRPr="0008229B" w:rsidRDefault="0070425D" w:rsidP="0070425D">
      <w:pPr>
        <w:rPr>
          <w:rFonts w:asciiTheme="minorHAnsi" w:hAnsiTheme="minorHAnsi" w:cs="Arial"/>
          <w:szCs w:val="24"/>
        </w:rPr>
      </w:pPr>
    </w:p>
    <w:p w14:paraId="44E94CA8" w14:textId="77777777" w:rsidR="0070425D" w:rsidRPr="0008229B" w:rsidRDefault="0070425D" w:rsidP="0070425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p>
    <w:p w14:paraId="452E9BE7" w14:textId="77777777" w:rsidR="0070425D" w:rsidRPr="0008229B" w:rsidRDefault="0070425D" w:rsidP="0070425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281FC2B6" w14:textId="77777777" w:rsidR="0070425D" w:rsidRPr="0008229B" w:rsidRDefault="0070425D" w:rsidP="0070425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+KTCP_IND: 1,1</w:t>
      </w:r>
    </w:p>
    <w:p w14:paraId="657D9921" w14:textId="77777777" w:rsidR="0070425D" w:rsidRDefault="0070425D" w:rsidP="0070425D"/>
    <w:p w14:paraId="1E687F1A" w14:textId="77777777" w:rsidR="0070425D" w:rsidRDefault="0070425D" w:rsidP="0070425D"/>
    <w:p w14:paraId="29E0C271" w14:textId="77777777" w:rsidR="0070425D" w:rsidRDefault="0070425D" w:rsidP="0070425D">
      <w:pPr>
        <w:rPr>
          <w:b/>
        </w:rPr>
      </w:pPr>
      <w:r>
        <w:rPr>
          <w:b/>
        </w:rPr>
        <w:t>Execution Step:</w:t>
      </w:r>
    </w:p>
    <w:p w14:paraId="2E903328" w14:textId="77777777" w:rsidR="0070425D" w:rsidRDefault="0070425D" w:rsidP="0070425D">
      <w:r>
        <w:t>AT+KTCPSTAT=1</w:t>
      </w:r>
    </w:p>
    <w:p w14:paraId="6D0751A8" w14:textId="77777777" w:rsidR="0070425D" w:rsidRDefault="0070425D" w:rsidP="0070425D">
      <w:r>
        <w:t>+KTCPSTAT: 3,-1,0,0</w:t>
      </w:r>
    </w:p>
    <w:p w14:paraId="4CD488DA" w14:textId="77777777" w:rsidR="0070425D" w:rsidRDefault="0070425D" w:rsidP="0070425D">
      <w:r>
        <w:t>OK</w:t>
      </w:r>
    </w:p>
    <w:p w14:paraId="1092DF8D" w14:textId="77777777" w:rsidR="0070425D" w:rsidRPr="00A60978" w:rsidRDefault="0070425D" w:rsidP="0070425D"/>
    <w:p w14:paraId="6D96DB38" w14:textId="77777777" w:rsidR="0070425D" w:rsidRDefault="0070425D" w:rsidP="0070425D">
      <w:pPr>
        <w:rPr>
          <w:b/>
        </w:rPr>
      </w:pPr>
      <w:r w:rsidRPr="00C928C2">
        <w:rPr>
          <w:b/>
        </w:rPr>
        <w:t>Test Command</w:t>
      </w:r>
    </w:p>
    <w:p w14:paraId="4F64D99F" w14:textId="77777777" w:rsidR="0070425D" w:rsidRPr="00E02895" w:rsidRDefault="0070425D" w:rsidP="0070425D">
      <w:r w:rsidRPr="00E02895">
        <w:t>AT+</w:t>
      </w:r>
      <w:r>
        <w:t>KTCPSTAT</w:t>
      </w:r>
      <w:r w:rsidRPr="00E02895">
        <w:t>=?</w:t>
      </w:r>
    </w:p>
    <w:p w14:paraId="6AFD805A" w14:textId="77777777" w:rsidR="0070425D" w:rsidRDefault="0070425D" w:rsidP="0070425D">
      <w:r w:rsidRPr="00E02895">
        <w:t>OK</w:t>
      </w:r>
    </w:p>
    <w:p w14:paraId="1A31E380" w14:textId="77777777" w:rsidR="0070425D" w:rsidRDefault="0070425D" w:rsidP="0070425D"/>
    <w:p w14:paraId="06F16112" w14:textId="77777777" w:rsidR="0070425D" w:rsidRDefault="0070425D" w:rsidP="0070425D">
      <w:pPr>
        <w:rPr>
          <w:b/>
        </w:rPr>
      </w:pPr>
      <w:r>
        <w:rPr>
          <w:b/>
        </w:rPr>
        <w:t>Read</w:t>
      </w:r>
      <w:r w:rsidRPr="00C928C2">
        <w:rPr>
          <w:b/>
        </w:rPr>
        <w:t xml:space="preserve"> Command</w:t>
      </w:r>
    </w:p>
    <w:p w14:paraId="7525B286" w14:textId="77777777" w:rsidR="0070425D" w:rsidRPr="00E02895" w:rsidRDefault="0070425D" w:rsidP="0070425D">
      <w:r w:rsidRPr="00E02895">
        <w:t>AT+</w:t>
      </w:r>
      <w:r>
        <w:t>KTCPSTAT</w:t>
      </w:r>
      <w:r w:rsidRPr="00E02895">
        <w:t>?</w:t>
      </w:r>
    </w:p>
    <w:p w14:paraId="423EA75B" w14:textId="77777777" w:rsidR="0070425D" w:rsidRDefault="0070425D" w:rsidP="0070425D">
      <w:r w:rsidRPr="00E02895">
        <w:t>OK</w:t>
      </w:r>
    </w:p>
    <w:p w14:paraId="78A71E74" w14:textId="77777777" w:rsidR="0070425D" w:rsidRDefault="0070425D" w:rsidP="0070425D"/>
    <w:p w14:paraId="3E484486" w14:textId="77777777" w:rsidR="0070425D" w:rsidRDefault="0070425D" w:rsidP="0070425D">
      <w:r>
        <w:t>Action Command</w:t>
      </w:r>
    </w:p>
    <w:p w14:paraId="7579903C" w14:textId="77777777" w:rsidR="0070425D" w:rsidRDefault="0070425D" w:rsidP="0070425D"/>
    <w:p w14:paraId="539F398B" w14:textId="77777777" w:rsidR="0070425D" w:rsidRDefault="0070425D" w:rsidP="0070425D"/>
    <w:p w14:paraId="53451529" w14:textId="77777777" w:rsidR="009126F9" w:rsidRDefault="009126F9" w:rsidP="009126F9">
      <w:pPr>
        <w:pStyle w:val="Heading3"/>
        <w:numPr>
          <w:ilvl w:val="2"/>
          <w:numId w:val="1"/>
        </w:numPr>
      </w:pPr>
      <w:bookmarkStart w:id="200" w:name="_Toc516684896"/>
      <w:r>
        <w:lastRenderedPageBreak/>
        <w:t>Sequence Diagram</w:t>
      </w:r>
      <w:bookmarkEnd w:id="200"/>
    </w:p>
    <w:p w14:paraId="1C499E2A" w14:textId="77777777" w:rsidR="009126F9" w:rsidRPr="00800670" w:rsidRDefault="009126F9" w:rsidP="009126F9">
      <w:r w:rsidRPr="00A61420">
        <w:rPr>
          <w:noProof/>
          <w:lang w:val="en-US"/>
        </w:rPr>
        <mc:AlternateContent>
          <mc:Choice Requires="wps">
            <w:drawing>
              <wp:anchor distT="0" distB="0" distL="114300" distR="114300" simplePos="0" relativeHeight="255250432" behindDoc="0" locked="0" layoutInCell="1" allowOverlap="1" wp14:anchorId="092CA7A7" wp14:editId="11285590">
                <wp:simplePos x="0" y="0"/>
                <wp:positionH relativeFrom="rightMargin">
                  <wp:align>left</wp:align>
                </wp:positionH>
                <wp:positionV relativeFrom="paragraph">
                  <wp:posOffset>9524</wp:posOffset>
                </wp:positionV>
                <wp:extent cx="731520" cy="638175"/>
                <wp:effectExtent l="0" t="0" r="11430" b="28575"/>
                <wp:wrapNone/>
                <wp:docPr id="2433" name="Rectangle 2433"/>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C215F4C" w14:textId="77777777" w:rsidR="00944514" w:rsidRDefault="00944514" w:rsidP="009126F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7A7" id="Rectangle 2433" o:spid="_x0000_s2147" style="position:absolute;margin-left:0;margin-top:.75pt;width:57.6pt;height:50.25pt;z-index:2552504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" fillcolor="#8064a2 [3207]" strokecolor="#5a5a5a [2109]" strokeweight="1pt">
                <v:textbox>
                  <w:txbxContent>
                    <w:p w14:paraId="1C215F4C" w14:textId="77777777" w:rsidR="00944514" w:rsidRDefault="00944514" w:rsidP="009126F9">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251456" behindDoc="0" locked="0" layoutInCell="1" allowOverlap="1" wp14:anchorId="53672903" wp14:editId="379D3EAB">
                <wp:simplePos x="0" y="0"/>
                <wp:positionH relativeFrom="column">
                  <wp:posOffset>4210050</wp:posOffset>
                </wp:positionH>
                <wp:positionV relativeFrom="paragraph">
                  <wp:posOffset>0</wp:posOffset>
                </wp:positionV>
                <wp:extent cx="1047750" cy="649605"/>
                <wp:effectExtent l="0" t="0" r="19050" b="17145"/>
                <wp:wrapNone/>
                <wp:docPr id="2434" name="Rectangle 2434"/>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751A27B" w14:textId="77777777" w:rsidR="00944514" w:rsidRDefault="00944514" w:rsidP="009126F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72903" id="Rectangle 2434" o:spid="_x0000_s2148" style="position:absolute;margin-left:331.5pt;margin-top:0;width:82.5pt;height:51.15pt;z-index:2552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" fillcolor="#c0504d [3205]" strokecolor="#243f60 [1604]" strokeweight="1pt">
                <v:textbox>
                  <w:txbxContent>
                    <w:p w14:paraId="4751A27B" w14:textId="77777777" w:rsidR="00944514" w:rsidRDefault="00944514" w:rsidP="009126F9">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249408" behindDoc="0" locked="0" layoutInCell="1" allowOverlap="1" wp14:anchorId="2679F326" wp14:editId="2F71C828">
                <wp:simplePos x="0" y="0"/>
                <wp:positionH relativeFrom="column">
                  <wp:posOffset>2496185</wp:posOffset>
                </wp:positionH>
                <wp:positionV relativeFrom="paragraph">
                  <wp:posOffset>8890</wp:posOffset>
                </wp:positionV>
                <wp:extent cx="1143000" cy="640080"/>
                <wp:effectExtent l="0" t="0" r="19050" b="26670"/>
                <wp:wrapNone/>
                <wp:docPr id="2435" name="Rectangle 243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1D3182F" w14:textId="77777777" w:rsidR="00944514" w:rsidRDefault="00944514" w:rsidP="009126F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79F326" id="Rectangle 2435" o:spid="_x0000_s2149" style="position:absolute;margin-left:196.55pt;margin-top:.7pt;width:90pt;height:50.4pt;z-index:25524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ga2KCsMCAAAQBgAADgAAAAAAAAAAAAAAAAAuAgAAZHJzL2Uyb0RvYy54bWxQSwECLQAUAAYA&#10;CAAAACEAtygnx90AAAAJAQAADwAAAAAAAAAAAAAAAAAdBQAAZHJzL2Rvd25yZXYueG1sUEsFBgAA&#10;AAAEAAQA8wAAACcGAAAAAA==&#10;" fillcolor="#c0504d [3205]" strokecolor="#5a5a5a [2109]" strokeweight="1pt">
                <v:textbox>
                  <w:txbxContent>
                    <w:p w14:paraId="21D3182F" w14:textId="77777777" w:rsidR="00944514" w:rsidRDefault="00944514" w:rsidP="009126F9">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247360" behindDoc="0" locked="0" layoutInCell="1" allowOverlap="1" wp14:anchorId="3B1867B8" wp14:editId="324FD8BC">
                <wp:simplePos x="0" y="0"/>
                <wp:positionH relativeFrom="margin">
                  <wp:posOffset>-323850</wp:posOffset>
                </wp:positionH>
                <wp:positionV relativeFrom="paragraph">
                  <wp:posOffset>8890</wp:posOffset>
                </wp:positionV>
                <wp:extent cx="822325" cy="640080"/>
                <wp:effectExtent l="0" t="0" r="15875" b="26670"/>
                <wp:wrapNone/>
                <wp:docPr id="2436" name="Rectangle 243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539233" w14:textId="77777777" w:rsidR="00944514" w:rsidRDefault="00944514" w:rsidP="009126F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867B8" id="Rectangle 2436" o:spid="_x0000_s2150" style="position:absolute;margin-left:-25.5pt;margin-top:.7pt;width:64.75pt;height:50.4pt;z-index:2552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" fillcolor="#f79646 [3209]" strokecolor="#5a5a5a [2109]" strokeweight="1pt">
                <v:textbox>
                  <w:txbxContent>
                    <w:p w14:paraId="3A539233" w14:textId="77777777" w:rsidR="00944514" w:rsidRDefault="00944514" w:rsidP="009126F9">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248384" behindDoc="0" locked="0" layoutInCell="1" allowOverlap="1" wp14:anchorId="3C3A6470" wp14:editId="272BE2BF">
                <wp:simplePos x="0" y="0"/>
                <wp:positionH relativeFrom="column">
                  <wp:posOffset>1000760</wp:posOffset>
                </wp:positionH>
                <wp:positionV relativeFrom="paragraph">
                  <wp:posOffset>8890</wp:posOffset>
                </wp:positionV>
                <wp:extent cx="828675" cy="640080"/>
                <wp:effectExtent l="0" t="0" r="28575" b="26670"/>
                <wp:wrapNone/>
                <wp:docPr id="2437" name="Rectangle 243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31C812D" w14:textId="77777777" w:rsidR="00944514" w:rsidRDefault="00944514" w:rsidP="009126F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A6470" id="Rectangle 2437" o:spid="_x0000_s2151" style="position:absolute;margin-left:78.8pt;margin-top:.7pt;width:65.25pt;height:50.4pt;z-index:2552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EUy5rMQCAAAPBgAADgAAAAAAAAAAAAAAAAAuAgAAZHJzL2Uyb0RvYy54bWxQSwECLQAUAAYA&#10;CAAAACEAxSrpn9wAAAAJAQAADwAAAAAAAAAAAAAAAAAeBQAAZHJzL2Rvd25yZXYueG1sUEsFBgAA&#10;AAAEAAQA8wAAACcGAAAAAA==&#10;" fillcolor="#4f81bd [3204]" strokecolor="#5a5a5a [2109]" strokeweight="1pt">
                <v:textbox>
                  <w:txbxContent>
                    <w:p w14:paraId="331C812D" w14:textId="77777777" w:rsidR="00944514" w:rsidRDefault="00944514" w:rsidP="009126F9">
                      <w:pPr>
                        <w:jc w:val="center"/>
                      </w:pPr>
                      <w:r>
                        <w:t>Legato App</w:t>
                      </w:r>
                    </w:p>
                  </w:txbxContent>
                </v:textbox>
              </v:rect>
            </w:pict>
          </mc:Fallback>
        </mc:AlternateContent>
      </w:r>
    </w:p>
    <w:p w14:paraId="4F4563AF" w14:textId="77777777" w:rsidR="009126F9" w:rsidRDefault="009126F9" w:rsidP="009126F9"/>
    <w:p w14:paraId="340E13C8" w14:textId="77777777" w:rsidR="009126F9" w:rsidRDefault="009126F9" w:rsidP="009126F9">
      <w:r w:rsidRPr="00215EAC">
        <w:rPr>
          <w:rFonts w:ascii="Arial" w:hAnsi="Arial" w:cs="Arial"/>
          <w:noProof/>
          <w:lang w:val="en-US"/>
        </w:rPr>
        <mc:AlternateContent>
          <mc:Choice Requires="wps">
            <w:drawing>
              <wp:anchor distT="0" distB="0" distL="114300" distR="114300" simplePos="0" relativeHeight="255256576" behindDoc="0" locked="0" layoutInCell="1" allowOverlap="1" wp14:anchorId="59A68CDB" wp14:editId="657694BC">
                <wp:simplePos x="0" y="0"/>
                <wp:positionH relativeFrom="column">
                  <wp:posOffset>5876925</wp:posOffset>
                </wp:positionH>
                <wp:positionV relativeFrom="paragraph">
                  <wp:posOffset>275590</wp:posOffset>
                </wp:positionV>
                <wp:extent cx="0" cy="7010400"/>
                <wp:effectExtent l="0" t="0" r="19050" b="19050"/>
                <wp:wrapNone/>
                <wp:docPr id="2438" name="Straight Connector 2438"/>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78BA5" id="Straight Connector 2438" o:spid="_x0000_s1026" style="position:absolute;flip:x;z-index:2552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WQnjeMQBAADTAwAADgAAAAAAAAAAAAAA&#10;AAAuAgAAZHJzL2Uyb0RvYy54bWxQSwECLQAUAAYACAAAACEAcvwXnt0AAAALAQAADwAAAAAAAAAA&#10;AAAAAAAeBAAAZHJzL2Rvd25yZXYueG1sUEsFBgAAAAAEAAQA8wAAACgFAAAAAA==&#10;" strokecolor="#4579b8 [3044]"/>
            </w:pict>
          </mc:Fallback>
        </mc:AlternateContent>
      </w:r>
    </w:p>
    <w:p w14:paraId="1B19A604" w14:textId="77777777" w:rsidR="009126F9" w:rsidRDefault="009126F9" w:rsidP="009126F9">
      <w:r w:rsidRPr="00215EAC">
        <w:rPr>
          <w:rFonts w:ascii="Arial" w:hAnsi="Arial" w:cs="Arial"/>
          <w:noProof/>
          <w:lang w:val="en-US"/>
        </w:rPr>
        <mc:AlternateContent>
          <mc:Choice Requires="wps">
            <w:drawing>
              <wp:anchor distT="0" distB="0" distL="114300" distR="114300" simplePos="0" relativeHeight="255255552" behindDoc="0" locked="0" layoutInCell="1" allowOverlap="1" wp14:anchorId="1134CEB6" wp14:editId="31EACA80">
                <wp:simplePos x="0" y="0"/>
                <wp:positionH relativeFrom="column">
                  <wp:posOffset>4743450</wp:posOffset>
                </wp:positionH>
                <wp:positionV relativeFrom="paragraph">
                  <wp:posOffset>89535</wp:posOffset>
                </wp:positionV>
                <wp:extent cx="0" cy="6991350"/>
                <wp:effectExtent l="0" t="0" r="19050" b="19050"/>
                <wp:wrapNone/>
                <wp:docPr id="2439" name="Straight Connector 2439"/>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F4E0B" id="Straight Connector 2439" o:spid="_x0000_s1026" style="position:absolute;z-index:2552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MzN8NW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254528" behindDoc="0" locked="0" layoutInCell="1" allowOverlap="1" wp14:anchorId="176754B0" wp14:editId="7228A2A6">
                <wp:simplePos x="0" y="0"/>
                <wp:positionH relativeFrom="column">
                  <wp:posOffset>3085465</wp:posOffset>
                </wp:positionH>
                <wp:positionV relativeFrom="paragraph">
                  <wp:posOffset>80010</wp:posOffset>
                </wp:positionV>
                <wp:extent cx="0" cy="6962775"/>
                <wp:effectExtent l="0" t="0" r="19050" b="28575"/>
                <wp:wrapNone/>
                <wp:docPr id="2440" name="Straight Connector 2440"/>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EFC60" id="Straight Connector 2440" o:spid="_x0000_s1026" style="position:absolute;z-index:2552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253504" behindDoc="0" locked="0" layoutInCell="1" allowOverlap="1" wp14:anchorId="1BF4BBC9" wp14:editId="16D4BCB4">
                <wp:simplePos x="0" y="0"/>
                <wp:positionH relativeFrom="column">
                  <wp:posOffset>1447800</wp:posOffset>
                </wp:positionH>
                <wp:positionV relativeFrom="paragraph">
                  <wp:posOffset>89535</wp:posOffset>
                </wp:positionV>
                <wp:extent cx="0" cy="6991350"/>
                <wp:effectExtent l="0" t="0" r="19050" b="19050"/>
                <wp:wrapNone/>
                <wp:docPr id="2441" name="Straight Connector 244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B2EEC" id="Straight Connector 2441" o:spid="_x0000_s1026" style="position:absolute;z-index:2552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S5zBgL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252480" behindDoc="0" locked="0" layoutInCell="1" allowOverlap="1" wp14:anchorId="7A57FF15" wp14:editId="1CE1C397">
                <wp:simplePos x="0" y="0"/>
                <wp:positionH relativeFrom="column">
                  <wp:posOffset>95250</wp:posOffset>
                </wp:positionH>
                <wp:positionV relativeFrom="paragraph">
                  <wp:posOffset>80010</wp:posOffset>
                </wp:positionV>
                <wp:extent cx="0" cy="7000875"/>
                <wp:effectExtent l="0" t="0" r="19050" b="28575"/>
                <wp:wrapNone/>
                <wp:docPr id="2442" name="Straight Connector 244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437FF" id="Straight Connector 2442" o:spid="_x0000_s1026" style="position:absolute;flip:x;z-index:2552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" strokecolor="#4579b8 [3044]"/>
            </w:pict>
          </mc:Fallback>
        </mc:AlternateContent>
      </w:r>
      <w:r w:rsidRPr="006F3F7D">
        <w:rPr>
          <w:noProof/>
          <w:lang w:val="en-US"/>
        </w:rPr>
        <mc:AlternateContent>
          <mc:Choice Requires="wps">
            <w:drawing>
              <wp:anchor distT="0" distB="0" distL="114300" distR="114300" simplePos="0" relativeHeight="255257600" behindDoc="1" locked="0" layoutInCell="1" allowOverlap="1" wp14:anchorId="1C192E2E" wp14:editId="0D0D68A4">
                <wp:simplePos x="0" y="0"/>
                <wp:positionH relativeFrom="column">
                  <wp:posOffset>1600200</wp:posOffset>
                </wp:positionH>
                <wp:positionV relativeFrom="paragraph">
                  <wp:posOffset>14605</wp:posOffset>
                </wp:positionV>
                <wp:extent cx="1247775" cy="552450"/>
                <wp:effectExtent l="0" t="0" r="9525" b="0"/>
                <wp:wrapNone/>
                <wp:docPr id="2460" name="Rounded Rectangle 2460"/>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7945C3C" w14:textId="77777777" w:rsidR="00944514" w:rsidRPr="00B6176C" w:rsidRDefault="00944514" w:rsidP="009126F9">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92E2E" id="Rounded Rectangle 2460" o:spid="_x0000_s2152" style="position:absolute;margin-left:126pt;margin-top:1.15pt;width:98.25pt;height:43.5pt;z-index:-2480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sripV4YCAABSBQAADgAAAAAAAAAAAAAAAAAuAgAAZHJzL2Uyb0RvYy54bWxQSwECLQAUAAYACAAA&#10;ACEAemecSd4AAAAIAQAADwAAAAAAAAAAAAAAAADgBAAAZHJzL2Rvd25yZXYueG1sUEsFBgAAAAAE&#10;AAQA8wAAAOsFAAAAAA==&#10;" fillcolor="white [3201]" stroked="f" strokeweight="2pt">
                <v:textbox>
                  <w:txbxContent>
                    <w:p w14:paraId="67945C3C" w14:textId="77777777" w:rsidR="00944514" w:rsidRPr="00B6176C" w:rsidRDefault="00944514" w:rsidP="009126F9">
                      <w:r>
                        <w:t>AT server setup initialisation</w:t>
                      </w:r>
                    </w:p>
                  </w:txbxContent>
                </v:textbox>
              </v:roundrect>
            </w:pict>
          </mc:Fallback>
        </mc:AlternateContent>
      </w:r>
    </w:p>
    <w:p w14:paraId="4202B06F" w14:textId="77777777" w:rsidR="009126F9" w:rsidRDefault="009126F9" w:rsidP="009126F9">
      <w:r>
        <w:rPr>
          <w:noProof/>
          <w:lang w:val="en-US"/>
        </w:rPr>
        <mc:AlternateContent>
          <mc:Choice Requires="wps">
            <w:drawing>
              <wp:anchor distT="0" distB="0" distL="114300" distR="114300" simplePos="0" relativeHeight="255258624" behindDoc="0" locked="0" layoutInCell="1" allowOverlap="1" wp14:anchorId="56740B75" wp14:editId="3CE863F7">
                <wp:simplePos x="0" y="0"/>
                <wp:positionH relativeFrom="column">
                  <wp:posOffset>1447165</wp:posOffset>
                </wp:positionH>
                <wp:positionV relativeFrom="paragraph">
                  <wp:posOffset>69850</wp:posOffset>
                </wp:positionV>
                <wp:extent cx="1647825" cy="0"/>
                <wp:effectExtent l="0" t="76200" r="9525" b="95250"/>
                <wp:wrapNone/>
                <wp:docPr id="2461" name="Straight Arrow Connector 2461"/>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500A5F6" id="Straight Arrow Connector 2461" o:spid="_x0000_s1026" type="#_x0000_t32" style="position:absolute;margin-left:113.95pt;margin-top:5.5pt;width:129.75pt;height:0;z-index:25525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" strokecolor="#4579b8 [3044]">
                <v:stroke endarrow="block"/>
              </v:shape>
            </w:pict>
          </mc:Fallback>
        </mc:AlternateContent>
      </w:r>
    </w:p>
    <w:p w14:paraId="7C376903" w14:textId="77777777" w:rsidR="009126F9" w:rsidRDefault="009126F9" w:rsidP="009126F9">
      <w:r w:rsidRPr="006F3F7D">
        <w:rPr>
          <w:noProof/>
          <w:lang w:val="en-US"/>
        </w:rPr>
        <mc:AlternateContent>
          <mc:Choice Requires="wps">
            <w:drawing>
              <wp:anchor distT="0" distB="0" distL="114300" distR="114300" simplePos="0" relativeHeight="255259648" behindDoc="0" locked="0" layoutInCell="1" allowOverlap="1" wp14:anchorId="3A4FDA1D" wp14:editId="246F6D25">
                <wp:simplePos x="0" y="0"/>
                <wp:positionH relativeFrom="margin">
                  <wp:posOffset>2247900</wp:posOffset>
                </wp:positionH>
                <wp:positionV relativeFrom="paragraph">
                  <wp:posOffset>69216</wp:posOffset>
                </wp:positionV>
                <wp:extent cx="1676400" cy="1619250"/>
                <wp:effectExtent l="0" t="0" r="19050" b="19050"/>
                <wp:wrapNone/>
                <wp:docPr id="2462" name="Flowchart: Decision 2462"/>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41A34F2D" w14:textId="77777777" w:rsidR="00944514" w:rsidRDefault="00944514" w:rsidP="009126F9">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FDA1D" id="Flowchart: Decision 2462" o:spid="_x0000_s2153" type="#_x0000_t110" style="position:absolute;margin-left:177pt;margin-top:5.45pt;width:132pt;height:127.5pt;z-index:2552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" fillcolor="white [3201]" strokecolor="#4f81bd [3204]" strokeweight="1pt">
                <v:textbox>
                  <w:txbxContent>
                    <w:p w14:paraId="41A34F2D" w14:textId="77777777" w:rsidR="00944514" w:rsidRDefault="00944514" w:rsidP="009126F9">
                      <w:pPr>
                        <w:jc w:val="center"/>
                      </w:pPr>
                      <w:r>
                        <w:t>Is AT command known by server</w:t>
                      </w:r>
                    </w:p>
                  </w:txbxContent>
                </v:textbox>
                <w10:wrap anchorx="margin"/>
              </v:shape>
            </w:pict>
          </mc:Fallback>
        </mc:AlternateContent>
      </w:r>
    </w:p>
    <w:p w14:paraId="74C49E5C" w14:textId="77777777" w:rsidR="009126F9" w:rsidRDefault="009126F9" w:rsidP="009126F9"/>
    <w:p w14:paraId="35FC1C72" w14:textId="77777777" w:rsidR="009126F9" w:rsidRDefault="009126F9" w:rsidP="009126F9"/>
    <w:p w14:paraId="23DBFFFB" w14:textId="77777777" w:rsidR="009126F9" w:rsidRDefault="009126F9" w:rsidP="009126F9">
      <w:r w:rsidRPr="006F3F7D">
        <w:rPr>
          <w:noProof/>
          <w:lang w:val="en-US"/>
        </w:rPr>
        <mc:AlternateContent>
          <mc:Choice Requires="wps">
            <w:drawing>
              <wp:anchor distT="0" distB="0" distL="114300" distR="114300" simplePos="0" relativeHeight="255260672" behindDoc="1" locked="0" layoutInCell="1" allowOverlap="1" wp14:anchorId="61BAD96A" wp14:editId="5833A175">
                <wp:simplePos x="0" y="0"/>
                <wp:positionH relativeFrom="margin">
                  <wp:align>left</wp:align>
                </wp:positionH>
                <wp:positionV relativeFrom="paragraph">
                  <wp:posOffset>11430</wp:posOffset>
                </wp:positionV>
                <wp:extent cx="2162175" cy="304800"/>
                <wp:effectExtent l="0" t="0" r="9525" b="0"/>
                <wp:wrapNone/>
                <wp:docPr id="2464" name="Rounded Rectangle 2464"/>
                <wp:cNvGraphicFramePr/>
                <a:graphic xmlns:a="http://schemas.openxmlformats.org/drawingml/2006/main">
                  <a:graphicData uri="http://schemas.microsoft.com/office/word/2010/wordprocessingShape">
                    <wps:wsp>
                      <wps:cNvSpPr/>
                      <wps:spPr>
                        <a:xfrm>
                          <a:off x="0" y="0"/>
                          <a:ext cx="21621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12141F9" w14:textId="77777777" w:rsidR="00944514" w:rsidRPr="00B6176C" w:rsidRDefault="00944514" w:rsidP="009126F9">
                            <w:r>
                              <w:t xml:space="preserve">  AT Command AT+KTCPSTAT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AD96A" id="Rounded Rectangle 2464" o:spid="_x0000_s2154" style="position:absolute;margin-left:0;margin-top:.9pt;width:170.25pt;height:24pt;z-index:-24805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" fillcolor="white [3201]" stroked="f" strokeweight="2pt">
                <v:textbox>
                  <w:txbxContent>
                    <w:p w14:paraId="312141F9" w14:textId="77777777" w:rsidR="00944514" w:rsidRPr="00B6176C" w:rsidRDefault="00944514" w:rsidP="009126F9">
                      <w:r>
                        <w:t xml:space="preserve">  AT Command AT+KTCPSTAT</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5263744" behindDoc="0" locked="0" layoutInCell="1" allowOverlap="1" wp14:anchorId="4FC5D933" wp14:editId="742A4F3E">
                <wp:simplePos x="0" y="0"/>
                <wp:positionH relativeFrom="column">
                  <wp:posOffset>4200525</wp:posOffset>
                </wp:positionH>
                <wp:positionV relativeFrom="paragraph">
                  <wp:posOffset>128270</wp:posOffset>
                </wp:positionV>
                <wp:extent cx="428625" cy="314325"/>
                <wp:effectExtent l="0" t="0" r="9525" b="9525"/>
                <wp:wrapNone/>
                <wp:docPr id="2463" name="Rounded Rectangle 2463"/>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3ECB204" w14:textId="77777777" w:rsidR="00944514" w:rsidRPr="00B6176C" w:rsidRDefault="00944514" w:rsidP="009126F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5D933" id="Rounded Rectangle 2463" o:spid="_x0000_s2155" style="position:absolute;margin-left:330.75pt;margin-top:10.1pt;width:33.75pt;height:24.75pt;z-index:2552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" fillcolor="white [3201]" stroked="f" strokeweight="2pt">
                <v:textbox>
                  <w:txbxContent>
                    <w:p w14:paraId="63ECB204" w14:textId="77777777" w:rsidR="00944514" w:rsidRPr="00B6176C" w:rsidRDefault="00944514" w:rsidP="009126F9">
                      <w:pPr>
                        <w:jc w:val="center"/>
                      </w:pPr>
                      <w:r>
                        <w:t>No</w:t>
                      </w:r>
                    </w:p>
                  </w:txbxContent>
                </v:textbox>
              </v:roundrect>
            </w:pict>
          </mc:Fallback>
        </mc:AlternateContent>
      </w:r>
    </w:p>
    <w:p w14:paraId="49F80D5C" w14:textId="77777777" w:rsidR="009126F9" w:rsidRDefault="009126F9" w:rsidP="009126F9">
      <w:r>
        <w:rPr>
          <w:noProof/>
          <w:lang w:val="en-US"/>
        </w:rPr>
        <mc:AlternateContent>
          <mc:Choice Requires="wps">
            <w:drawing>
              <wp:anchor distT="0" distB="0" distL="114300" distR="114300" simplePos="0" relativeHeight="255262720" behindDoc="0" locked="0" layoutInCell="1" allowOverlap="1" wp14:anchorId="162EF5F0" wp14:editId="229DA7C5">
                <wp:simplePos x="0" y="0"/>
                <wp:positionH relativeFrom="column">
                  <wp:posOffset>3933825</wp:posOffset>
                </wp:positionH>
                <wp:positionV relativeFrom="paragraph">
                  <wp:posOffset>136525</wp:posOffset>
                </wp:positionV>
                <wp:extent cx="1971675" cy="0"/>
                <wp:effectExtent l="0" t="76200" r="9525" b="95250"/>
                <wp:wrapNone/>
                <wp:docPr id="2465" name="Straight Arrow Connector 2465"/>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4164D8" id="Straight Arrow Connector 2465" o:spid="_x0000_s1026" type="#_x0000_t32" style="position:absolute;margin-left:309.75pt;margin-top:10.75pt;width:155.25pt;height:0;flip:y;z-index:2552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" strokecolor="#4579b8 [3044]">
                <v:stroke endarrow="block"/>
              </v:shape>
            </w:pict>
          </mc:Fallback>
        </mc:AlternateContent>
      </w:r>
      <w:r>
        <w:rPr>
          <w:noProof/>
          <w:lang w:val="en-US"/>
        </w:rPr>
        <mc:AlternateContent>
          <mc:Choice Requires="wps">
            <w:drawing>
              <wp:anchor distT="0" distB="0" distL="114300" distR="114300" simplePos="0" relativeHeight="255261696" behindDoc="0" locked="0" layoutInCell="1" allowOverlap="1" wp14:anchorId="1539F128" wp14:editId="6AE55509">
                <wp:simplePos x="0" y="0"/>
                <wp:positionH relativeFrom="column">
                  <wp:posOffset>85725</wp:posOffset>
                </wp:positionH>
                <wp:positionV relativeFrom="paragraph">
                  <wp:posOffset>133985</wp:posOffset>
                </wp:positionV>
                <wp:extent cx="2171700" cy="0"/>
                <wp:effectExtent l="0" t="76200" r="19050" b="95250"/>
                <wp:wrapNone/>
                <wp:docPr id="2466" name="Straight Arrow Connector 2466"/>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C44D5" id="Straight Arrow Connector 2466" o:spid="_x0000_s1026" type="#_x0000_t32" style="position:absolute;margin-left:6.75pt;margin-top:10.55pt;width:171pt;height:0;z-index:2552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" strokecolor="#4579b8 [3044]">
                <v:stroke endarrow="block"/>
              </v:shape>
            </w:pict>
          </mc:Fallback>
        </mc:AlternateContent>
      </w:r>
    </w:p>
    <w:p w14:paraId="4C255FB5" w14:textId="77777777" w:rsidR="009126F9" w:rsidRDefault="009126F9" w:rsidP="009126F9"/>
    <w:p w14:paraId="50D58210" w14:textId="77777777" w:rsidR="009126F9" w:rsidRDefault="009126F9" w:rsidP="009126F9"/>
    <w:p w14:paraId="29EB7B74" w14:textId="77777777" w:rsidR="009126F9" w:rsidRDefault="009126F9" w:rsidP="009126F9"/>
    <w:p w14:paraId="49EBCA3C" w14:textId="77777777" w:rsidR="009126F9" w:rsidRDefault="009126F9" w:rsidP="009126F9"/>
    <w:p w14:paraId="75BA495E" w14:textId="77777777" w:rsidR="009126F9" w:rsidRDefault="009126F9" w:rsidP="009126F9">
      <w:r w:rsidRPr="006F3F7D">
        <w:rPr>
          <w:noProof/>
          <w:lang w:val="en-US"/>
        </w:rPr>
        <mc:AlternateContent>
          <mc:Choice Requires="wps">
            <w:drawing>
              <wp:anchor distT="0" distB="0" distL="114300" distR="114300" simplePos="0" relativeHeight="255264768" behindDoc="0" locked="0" layoutInCell="1" allowOverlap="1" wp14:anchorId="7AFC1B60" wp14:editId="34B31B4D">
                <wp:simplePos x="0" y="0"/>
                <wp:positionH relativeFrom="column">
                  <wp:posOffset>2828925</wp:posOffset>
                </wp:positionH>
                <wp:positionV relativeFrom="paragraph">
                  <wp:posOffset>118745</wp:posOffset>
                </wp:positionV>
                <wp:extent cx="523875" cy="314325"/>
                <wp:effectExtent l="0" t="0" r="9525" b="9525"/>
                <wp:wrapNone/>
                <wp:docPr id="2468" name="Rounded Rectangle 246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762503" w14:textId="77777777" w:rsidR="00944514" w:rsidRPr="00B6176C" w:rsidRDefault="00944514" w:rsidP="009126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FC1B60" id="Rounded Rectangle 2468" o:spid="_x0000_s2156" style="position:absolute;margin-left:222.75pt;margin-top:9.35pt;width:41.25pt;height:24.75pt;z-index:2552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" fillcolor="white [3201]" stroked="f" strokeweight="2pt">
                <v:textbox>
                  <w:txbxContent>
                    <w:p w14:paraId="0A762503" w14:textId="77777777" w:rsidR="00944514" w:rsidRPr="00B6176C" w:rsidRDefault="00944514" w:rsidP="009126F9">
                      <w:pPr>
                        <w:jc w:val="center"/>
                      </w:pPr>
                      <w:r>
                        <w:t>Yes</w:t>
                      </w:r>
                    </w:p>
                  </w:txbxContent>
                </v:textbox>
              </v:roundrect>
            </w:pict>
          </mc:Fallback>
        </mc:AlternateContent>
      </w:r>
    </w:p>
    <w:p w14:paraId="069D98BB" w14:textId="77777777" w:rsidR="009126F9" w:rsidRDefault="009126F9" w:rsidP="009126F9"/>
    <w:p w14:paraId="66F901E4" w14:textId="77777777" w:rsidR="009126F9" w:rsidRDefault="009126F9" w:rsidP="009126F9"/>
    <w:p w14:paraId="79CA7E5D" w14:textId="77777777" w:rsidR="009126F9" w:rsidRDefault="009126F9" w:rsidP="009126F9">
      <w:r w:rsidRPr="004018A4">
        <w:rPr>
          <w:noProof/>
          <w:lang w:val="en-US"/>
        </w:rPr>
        <mc:AlternateContent>
          <mc:Choice Requires="wps">
            <w:drawing>
              <wp:anchor distT="0" distB="0" distL="114300" distR="114300" simplePos="0" relativeHeight="255265792" behindDoc="0" locked="0" layoutInCell="1" allowOverlap="1" wp14:anchorId="562B2254" wp14:editId="4FD0C3AF">
                <wp:simplePos x="0" y="0"/>
                <wp:positionH relativeFrom="column">
                  <wp:posOffset>2362200</wp:posOffset>
                </wp:positionH>
                <wp:positionV relativeFrom="paragraph">
                  <wp:posOffset>10160</wp:posOffset>
                </wp:positionV>
                <wp:extent cx="1447800" cy="666750"/>
                <wp:effectExtent l="0" t="0" r="19050" b="19050"/>
                <wp:wrapNone/>
                <wp:docPr id="2470" name="Flowchart: Process 2470"/>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176AA98" w14:textId="77777777" w:rsidR="00944514" w:rsidRDefault="00944514" w:rsidP="009126F9">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B2254" id="Flowchart: Process 2470" o:spid="_x0000_s2157" type="#_x0000_t109" style="position:absolute;margin-left:186pt;margin-top:.8pt;width:114pt;height:52.5pt;z-index:2552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" fillcolor="white [3201]" strokecolor="#4f81bd [3204]" strokeweight="1pt">
                <v:textbox>
                  <w:txbxContent>
                    <w:p w14:paraId="7176AA98" w14:textId="77777777" w:rsidR="00944514" w:rsidRDefault="00944514" w:rsidP="009126F9">
                      <w:pPr>
                        <w:jc w:val="center"/>
                      </w:pPr>
                      <w:r>
                        <w:t>Treat the command with corresponding handler</w:t>
                      </w:r>
                    </w:p>
                  </w:txbxContent>
                </v:textbox>
              </v:shape>
            </w:pict>
          </mc:Fallback>
        </mc:AlternateContent>
      </w:r>
    </w:p>
    <w:p w14:paraId="685E9D42" w14:textId="77777777" w:rsidR="009126F9" w:rsidRDefault="009126F9" w:rsidP="009126F9">
      <w:r>
        <w:rPr>
          <w:noProof/>
          <w:lang w:val="en-US"/>
        </w:rPr>
        <mc:AlternateContent>
          <mc:Choice Requires="wps">
            <w:drawing>
              <wp:anchor distT="0" distB="0" distL="114300" distR="114300" simplePos="0" relativeHeight="255266816" behindDoc="0" locked="0" layoutInCell="1" allowOverlap="1" wp14:anchorId="16F0023E" wp14:editId="1092CD0F">
                <wp:simplePos x="0" y="0"/>
                <wp:positionH relativeFrom="column">
                  <wp:posOffset>1443355</wp:posOffset>
                </wp:positionH>
                <wp:positionV relativeFrom="paragraph">
                  <wp:posOffset>184785</wp:posOffset>
                </wp:positionV>
                <wp:extent cx="918845" cy="0"/>
                <wp:effectExtent l="38100" t="76200" r="0" b="95250"/>
                <wp:wrapNone/>
                <wp:docPr id="2471" name="Straight Arrow Connector 2471"/>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40A2C34" id="Straight Arrow Connector 2471" o:spid="_x0000_s1026" type="#_x0000_t32" style="position:absolute;margin-left:113.65pt;margin-top:14.55pt;width:72.35pt;height:0;flip:x;z-index:25526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" strokecolor="#4579b8 [3044]">
                <v:stroke endarrow="block"/>
              </v:shape>
            </w:pict>
          </mc:Fallback>
        </mc:AlternateContent>
      </w:r>
    </w:p>
    <w:p w14:paraId="10C3E756" w14:textId="77777777" w:rsidR="009126F9" w:rsidRDefault="009126F9" w:rsidP="009126F9"/>
    <w:p w14:paraId="468E9978" w14:textId="77777777" w:rsidR="009126F9" w:rsidRDefault="009126F9" w:rsidP="009126F9">
      <w:r>
        <w:rPr>
          <w:noProof/>
          <w:lang w:val="en-US"/>
        </w:rPr>
        <mc:AlternateContent>
          <mc:Choice Requires="wps">
            <w:drawing>
              <wp:anchor distT="0" distB="0" distL="114300" distR="114300" simplePos="0" relativeHeight="255267840" behindDoc="0" locked="0" layoutInCell="1" allowOverlap="1" wp14:anchorId="6AD16554" wp14:editId="7E294026">
                <wp:simplePos x="0" y="0"/>
                <wp:positionH relativeFrom="margin">
                  <wp:posOffset>866775</wp:posOffset>
                </wp:positionH>
                <wp:positionV relativeFrom="paragraph">
                  <wp:posOffset>14605</wp:posOffset>
                </wp:positionV>
                <wp:extent cx="1171575" cy="485775"/>
                <wp:effectExtent l="0" t="0" r="28575" b="28575"/>
                <wp:wrapNone/>
                <wp:docPr id="2492" name="Flowchart: Process 2492"/>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07B867F" w14:textId="77777777" w:rsidR="00944514" w:rsidRDefault="00944514" w:rsidP="009126F9">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16554" id="Flowchart: Process 2492" o:spid="_x0000_s2158" type="#_x0000_t109" style="position:absolute;margin-left:68.25pt;margin-top:1.15pt;width:92.25pt;height:38.25pt;z-index:2552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" fillcolor="white [3201]" strokecolor="#4f81bd [3204]" strokeweight="1pt">
                <v:textbox>
                  <w:txbxContent>
                    <w:p w14:paraId="707B867F" w14:textId="77777777" w:rsidR="00944514" w:rsidRDefault="00944514" w:rsidP="009126F9">
                      <w:pPr>
                        <w:jc w:val="center"/>
                      </w:pPr>
                      <w:r>
                        <w:t>Check AT command type</w:t>
                      </w:r>
                    </w:p>
                  </w:txbxContent>
                </v:textbox>
                <w10:wrap anchorx="margin"/>
              </v:shape>
            </w:pict>
          </mc:Fallback>
        </mc:AlternateContent>
      </w:r>
    </w:p>
    <w:p w14:paraId="67A27884" w14:textId="77777777" w:rsidR="009126F9" w:rsidRDefault="009126F9" w:rsidP="009126F9"/>
    <w:p w14:paraId="5EF65DAE" w14:textId="77777777" w:rsidR="009126F9" w:rsidRDefault="009126F9" w:rsidP="009126F9"/>
    <w:p w14:paraId="2C74D479" w14:textId="77777777" w:rsidR="009126F9" w:rsidRDefault="009126F9" w:rsidP="009126F9">
      <w:r w:rsidRPr="00161089">
        <w:rPr>
          <w:rFonts w:asciiTheme="minorHAnsi" w:hAnsiTheme="minorHAnsi" w:cs="Arial"/>
          <w:noProof/>
          <w:sz w:val="20"/>
          <w:lang w:val="en-US"/>
        </w:rPr>
        <mc:AlternateContent>
          <mc:Choice Requires="wps">
            <w:drawing>
              <wp:anchor distT="0" distB="0" distL="114300" distR="114300" simplePos="0" relativeHeight="255268864" behindDoc="0" locked="0" layoutInCell="1" allowOverlap="1" wp14:anchorId="0F8EDCBB" wp14:editId="76B6AD33">
                <wp:simplePos x="0" y="0"/>
                <wp:positionH relativeFrom="column">
                  <wp:posOffset>551815</wp:posOffset>
                </wp:positionH>
                <wp:positionV relativeFrom="paragraph">
                  <wp:posOffset>74295</wp:posOffset>
                </wp:positionV>
                <wp:extent cx="1800225" cy="1333500"/>
                <wp:effectExtent l="0" t="0" r="28575" b="19050"/>
                <wp:wrapNone/>
                <wp:docPr id="2493" name="Diamond 2493"/>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DE3AAF3" w14:textId="77777777" w:rsidR="00944514" w:rsidRPr="00003244" w:rsidRDefault="00944514" w:rsidP="009126F9">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EDCBB" id="Diamond 2493" o:spid="_x0000_s2159" type="#_x0000_t4" style="position:absolute;margin-left:43.45pt;margin-top:5.85pt;width:141.75pt;height:105pt;z-index:2552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" fillcolor="white [3201]" strokecolor="#4f81bd [3204]" strokeweight="1pt">
                <v:textbox>
                  <w:txbxContent>
                    <w:p w14:paraId="4DE3AAF3" w14:textId="77777777" w:rsidR="00944514" w:rsidRPr="00003244" w:rsidRDefault="00944514" w:rsidP="009126F9">
                      <w:pPr>
                        <w:jc w:val="center"/>
                        <w:rPr>
                          <w:rFonts w:ascii="Arial" w:hAnsi="Arial" w:cs="Arial"/>
                          <w:sz w:val="20"/>
                        </w:rPr>
                      </w:pPr>
                      <w:r>
                        <w:rPr>
                          <w:rFonts w:ascii="Arial" w:hAnsi="Arial" w:cs="Arial"/>
                          <w:sz w:val="20"/>
                        </w:rPr>
                        <w:t>If CMD_TYPE_TEST</w:t>
                      </w:r>
                    </w:p>
                  </w:txbxContent>
                </v:textbox>
              </v:shape>
            </w:pict>
          </mc:Fallback>
        </mc:AlternateContent>
      </w:r>
    </w:p>
    <w:p w14:paraId="1907EDE4" w14:textId="77777777" w:rsidR="009126F9" w:rsidRDefault="009126F9" w:rsidP="009126F9"/>
    <w:p w14:paraId="603E05B0" w14:textId="77777777" w:rsidR="009126F9" w:rsidRDefault="009126F9" w:rsidP="009126F9">
      <w:r>
        <w:t xml:space="preserve">            </w:t>
      </w:r>
    </w:p>
    <w:p w14:paraId="466D242D" w14:textId="77777777" w:rsidR="009126F9" w:rsidRDefault="009126F9" w:rsidP="009126F9">
      <w:r>
        <w:rPr>
          <w:noProof/>
          <w:lang w:val="en-US"/>
        </w:rPr>
        <mc:AlternateContent>
          <mc:Choice Requires="wps">
            <w:drawing>
              <wp:anchor distT="0" distB="0" distL="114300" distR="114300" simplePos="0" relativeHeight="255296512" behindDoc="0" locked="0" layoutInCell="1" allowOverlap="1" wp14:anchorId="591F715E" wp14:editId="264CF619">
                <wp:simplePos x="0" y="0"/>
                <wp:positionH relativeFrom="column">
                  <wp:posOffset>95250</wp:posOffset>
                </wp:positionH>
                <wp:positionV relativeFrom="paragraph">
                  <wp:posOffset>187325</wp:posOffset>
                </wp:positionV>
                <wp:extent cx="457200" cy="0"/>
                <wp:effectExtent l="38100" t="76200" r="0" b="95250"/>
                <wp:wrapNone/>
                <wp:docPr id="2614" name="Straight Arrow Connector 2614"/>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874573" id="Straight Arrow Connector 2614" o:spid="_x0000_s1026" type="#_x0000_t32" style="position:absolute;margin-left:7.5pt;margin-top:14.75pt;width:36pt;height:0;flip:x;z-index:2552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" strokecolor="#4579b8 [3044]">
                <v:stroke endarrow="block"/>
              </v:shape>
            </w:pict>
          </mc:Fallback>
        </mc:AlternateContent>
      </w:r>
      <w:r w:rsidRPr="006F3F7D">
        <w:rPr>
          <w:noProof/>
          <w:lang w:val="en-US"/>
        </w:rPr>
        <mc:AlternateContent>
          <mc:Choice Requires="wps">
            <w:drawing>
              <wp:anchor distT="0" distB="0" distL="114300" distR="114300" simplePos="0" relativeHeight="255246336" behindDoc="0" locked="0" layoutInCell="1" allowOverlap="1" wp14:anchorId="7189D37A" wp14:editId="4F82EA94">
                <wp:simplePos x="0" y="0"/>
                <wp:positionH relativeFrom="margin">
                  <wp:posOffset>1400175</wp:posOffset>
                </wp:positionH>
                <wp:positionV relativeFrom="paragraph">
                  <wp:posOffset>162560</wp:posOffset>
                </wp:positionV>
                <wp:extent cx="523875" cy="314325"/>
                <wp:effectExtent l="0" t="0" r="9525" b="9525"/>
                <wp:wrapNone/>
                <wp:docPr id="2497" name="Rounded Rectangle 249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220D03" w14:textId="77777777" w:rsidR="00944514" w:rsidRPr="00B6176C" w:rsidRDefault="00944514" w:rsidP="009126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9D37A" id="Rounded Rectangle 2497" o:spid="_x0000_s2160" style="position:absolute;margin-left:110.25pt;margin-top:12.8pt;width:41.25pt;height:24.75pt;z-index:25524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Obm&#10;4bCEAgAAUQUAAA4AAAAAAAAAAAAAAAAALgIAAGRycy9lMm9Eb2MueG1sUEsBAi0AFAAGAAgAAAAh&#10;APCl/6LeAAAACQEAAA8AAAAAAAAAAAAAAAAA3gQAAGRycy9kb3ducmV2LnhtbFBLBQYAAAAABAAE&#10;APMAAADpBQAAAAA=&#10;" fillcolor="white [3201]" stroked="f" strokeweight="2pt">
                <v:textbox>
                  <w:txbxContent>
                    <w:p w14:paraId="32220D03" w14:textId="77777777" w:rsidR="00944514" w:rsidRPr="00B6176C" w:rsidRDefault="00944514" w:rsidP="009126F9">
                      <w:pPr>
                        <w:jc w:val="center"/>
                      </w:pPr>
                      <w:r>
                        <w:t>Yes</w:t>
                      </w:r>
                    </w:p>
                  </w:txbxContent>
                </v:textbox>
                <w10:wrap anchorx="margin"/>
              </v:roundrect>
            </w:pict>
          </mc:Fallback>
        </mc:AlternateContent>
      </w:r>
      <w:r>
        <w:t xml:space="preserve">         Yes</w:t>
      </w:r>
    </w:p>
    <w:p w14:paraId="6411BA1F" w14:textId="77777777" w:rsidR="009126F9" w:rsidRDefault="009126F9" w:rsidP="009126F9">
      <w:r>
        <w:t xml:space="preserve">    Send</w:t>
      </w:r>
    </w:p>
    <w:p w14:paraId="171E270F" w14:textId="77777777" w:rsidR="009126F9" w:rsidRDefault="009126F9" w:rsidP="009126F9">
      <w:r>
        <w:t xml:space="preserve">    OK as</w:t>
      </w:r>
    </w:p>
    <w:p w14:paraId="7ACD1E39" w14:textId="77777777" w:rsidR="009126F9" w:rsidRDefault="009126F9" w:rsidP="009126F9">
      <w:r>
        <w:t xml:space="preserve">    final </w:t>
      </w:r>
    </w:p>
    <w:p w14:paraId="2A0D5E41" w14:textId="77777777" w:rsidR="009126F9" w:rsidRDefault="009126F9" w:rsidP="009126F9">
      <w:r>
        <w:t xml:space="preserve">    response</w:t>
      </w:r>
    </w:p>
    <w:p w14:paraId="5DE5ACAB" w14:textId="77777777" w:rsidR="009126F9" w:rsidRDefault="009126F9" w:rsidP="009126F9">
      <w:r w:rsidRPr="00161089">
        <w:rPr>
          <w:rFonts w:asciiTheme="minorHAnsi" w:hAnsiTheme="minorHAnsi" w:cs="Arial"/>
          <w:noProof/>
          <w:sz w:val="20"/>
          <w:lang w:val="en-US"/>
        </w:rPr>
        <mc:AlternateContent>
          <mc:Choice Requires="wps">
            <w:drawing>
              <wp:anchor distT="0" distB="0" distL="114300" distR="114300" simplePos="0" relativeHeight="255295488" behindDoc="0" locked="0" layoutInCell="1" allowOverlap="1" wp14:anchorId="6C6E01F6" wp14:editId="534E1E2C">
                <wp:simplePos x="0" y="0"/>
                <wp:positionH relativeFrom="column">
                  <wp:posOffset>561975</wp:posOffset>
                </wp:positionH>
                <wp:positionV relativeFrom="paragraph">
                  <wp:posOffset>184785</wp:posOffset>
                </wp:positionV>
                <wp:extent cx="1800225" cy="1333500"/>
                <wp:effectExtent l="0" t="0" r="28575" b="19050"/>
                <wp:wrapNone/>
                <wp:docPr id="2613" name="Diamond 2613"/>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F59F2AC" w14:textId="77777777" w:rsidR="00944514" w:rsidRPr="00003244" w:rsidRDefault="00944514" w:rsidP="009126F9">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E01F6" id="Diamond 2613" o:spid="_x0000_s2161" type="#_x0000_t4" style="position:absolute;margin-left:44.25pt;margin-top:14.55pt;width:141.75pt;height:105pt;z-index:2552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" fillcolor="white [3201]" strokecolor="#4f81bd [3204]" strokeweight="1pt">
                <v:textbox>
                  <w:txbxContent>
                    <w:p w14:paraId="5F59F2AC" w14:textId="77777777" w:rsidR="00944514" w:rsidRPr="00003244" w:rsidRDefault="00944514" w:rsidP="009126F9">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4F1DF9C8" w14:textId="77777777" w:rsidR="009126F9" w:rsidRDefault="009126F9" w:rsidP="009126F9"/>
    <w:p w14:paraId="4C044971" w14:textId="77777777" w:rsidR="009126F9" w:rsidRDefault="009126F9" w:rsidP="009126F9"/>
    <w:p w14:paraId="5B826172" w14:textId="77777777" w:rsidR="009126F9" w:rsidRDefault="009126F9" w:rsidP="009126F9">
      <w:r>
        <w:t xml:space="preserve">       Yes</w:t>
      </w:r>
    </w:p>
    <w:p w14:paraId="33E133BF" w14:textId="77777777" w:rsidR="009126F9" w:rsidRDefault="009126F9" w:rsidP="009126F9">
      <w:r>
        <w:rPr>
          <w:noProof/>
          <w:lang w:val="en-US"/>
        </w:rPr>
        <mc:AlternateContent>
          <mc:Choice Requires="wps">
            <w:drawing>
              <wp:anchor distT="0" distB="0" distL="114300" distR="114300" simplePos="0" relativeHeight="255298560" behindDoc="0" locked="0" layoutInCell="1" allowOverlap="1" wp14:anchorId="76E855B9" wp14:editId="4A2D8EF2">
                <wp:simplePos x="0" y="0"/>
                <wp:positionH relativeFrom="column">
                  <wp:posOffset>104775</wp:posOffset>
                </wp:positionH>
                <wp:positionV relativeFrom="paragraph">
                  <wp:posOffset>94615</wp:posOffset>
                </wp:positionV>
                <wp:extent cx="457200" cy="0"/>
                <wp:effectExtent l="38100" t="76200" r="0" b="95250"/>
                <wp:wrapNone/>
                <wp:docPr id="2615" name="Straight Arrow Connector 2615"/>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4956C" id="Straight Arrow Connector 2615" o:spid="_x0000_s1026" type="#_x0000_t32" style="position:absolute;margin-left:8.25pt;margin-top:7.45pt;width:36pt;height:0;flip:x;z-index:2552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" strokecolor="#4579b8 [3044]">
                <v:stroke endarrow="block"/>
              </v:shape>
            </w:pict>
          </mc:Fallback>
        </mc:AlternateContent>
      </w:r>
    </w:p>
    <w:p w14:paraId="618AFE5A" w14:textId="77777777" w:rsidR="009126F9" w:rsidRDefault="009126F9" w:rsidP="009126F9">
      <w:r w:rsidRPr="00C2701C">
        <w:rPr>
          <w:noProof/>
          <w:lang w:val="en-US"/>
        </w:rPr>
        <mc:AlternateContent>
          <mc:Choice Requires="wps">
            <w:drawing>
              <wp:anchor distT="0" distB="0" distL="114300" distR="114300" simplePos="0" relativeHeight="255297536" behindDoc="1" locked="0" layoutInCell="1" allowOverlap="1" wp14:anchorId="50D1B3C1" wp14:editId="17E9C4CA">
                <wp:simplePos x="0" y="0"/>
                <wp:positionH relativeFrom="margin">
                  <wp:posOffset>123825</wp:posOffset>
                </wp:positionH>
                <wp:positionV relativeFrom="paragraph">
                  <wp:posOffset>94615</wp:posOffset>
                </wp:positionV>
                <wp:extent cx="1352550" cy="1171575"/>
                <wp:effectExtent l="0" t="0" r="0" b="9525"/>
                <wp:wrapNone/>
                <wp:docPr id="2499" name="Rounded Rectangle 2499"/>
                <wp:cNvGraphicFramePr/>
                <a:graphic xmlns:a="http://schemas.openxmlformats.org/drawingml/2006/main">
                  <a:graphicData uri="http://schemas.microsoft.com/office/word/2010/wordprocessingShape">
                    <wps:wsp>
                      <wps:cNvSpPr/>
                      <wps:spPr>
                        <a:xfrm>
                          <a:off x="0" y="0"/>
                          <a:ext cx="1352550" cy="1171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8BF8E5F" w14:textId="77777777" w:rsidR="00944514" w:rsidRPr="00B6176C" w:rsidRDefault="00944514" w:rsidP="009126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D1B3C1" id="Rounded Rectangle 2499" o:spid="_x0000_s2162" style="position:absolute;margin-left:9.75pt;margin-top:7.45pt;width:106.5pt;height:92.25pt;z-index:-24801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" fillcolor="white [3201]" stroked="f" strokeweight="2pt">
                <v:textbox>
                  <w:txbxContent>
                    <w:p w14:paraId="18BF8E5F" w14:textId="77777777" w:rsidR="00944514" w:rsidRPr="00B6176C" w:rsidRDefault="00944514" w:rsidP="009126F9"/>
                  </w:txbxContent>
                </v:textbox>
                <w10:wrap anchorx="margin"/>
              </v:roundrect>
            </w:pict>
          </mc:Fallback>
        </mc:AlternateContent>
      </w:r>
      <w:r>
        <w:t xml:space="preserve">    Send</w:t>
      </w:r>
    </w:p>
    <w:p w14:paraId="2C4CA5FA" w14:textId="77777777" w:rsidR="009126F9" w:rsidRDefault="009126F9" w:rsidP="009126F9">
      <w:r>
        <w:t xml:space="preserve">    OK as</w:t>
      </w:r>
    </w:p>
    <w:p w14:paraId="13883526" w14:textId="77777777" w:rsidR="009126F9" w:rsidRDefault="009126F9" w:rsidP="009126F9">
      <w:r>
        <w:t xml:space="preserve">    final </w:t>
      </w:r>
    </w:p>
    <w:p w14:paraId="6B6BB7A9" w14:textId="77777777" w:rsidR="009126F9" w:rsidRDefault="009126F9" w:rsidP="009126F9">
      <w:r>
        <w:t xml:space="preserve">    response                        No</w:t>
      </w:r>
    </w:p>
    <w:p w14:paraId="1E71CBD4" w14:textId="77777777" w:rsidR="009126F9" w:rsidRDefault="009126F9" w:rsidP="009126F9"/>
    <w:p w14:paraId="0EA53A31" w14:textId="77777777" w:rsidR="009126F9" w:rsidRPr="00800670" w:rsidRDefault="009126F9" w:rsidP="009126F9">
      <w:r w:rsidRPr="00F813A2">
        <w:rPr>
          <w:noProof/>
          <w:lang w:val="en-US"/>
        </w:rPr>
        <mc:AlternateContent>
          <mc:Choice Requires="wps">
            <w:drawing>
              <wp:anchor distT="0" distB="0" distL="114300" distR="114300" simplePos="0" relativeHeight="255283200" behindDoc="0" locked="0" layoutInCell="1" allowOverlap="1" wp14:anchorId="7E2F2C68" wp14:editId="72C7865E">
                <wp:simplePos x="0" y="0"/>
                <wp:positionH relativeFrom="column">
                  <wp:posOffset>3924300</wp:posOffset>
                </wp:positionH>
                <wp:positionV relativeFrom="paragraph">
                  <wp:posOffset>13970</wp:posOffset>
                </wp:positionV>
                <wp:extent cx="1104900" cy="649605"/>
                <wp:effectExtent l="0" t="0" r="19050" b="17145"/>
                <wp:wrapNone/>
                <wp:docPr id="2508" name="Rectangle 2508"/>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7C59CD8" w14:textId="77777777" w:rsidR="00944514" w:rsidRDefault="00944514" w:rsidP="009126F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F2C68" id="Rectangle 2508" o:spid="_x0000_s2163" style="position:absolute;margin-left:309pt;margin-top:1.1pt;width:87pt;height:51.15pt;z-index:2552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" fillcolor="#c0504d [3205]" strokecolor="#243f60 [1604]" strokeweight="1pt">
                <v:textbox>
                  <w:txbxContent>
                    <w:p w14:paraId="07C59CD8" w14:textId="77777777" w:rsidR="00944514" w:rsidRDefault="00944514" w:rsidP="009126F9">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271936" behindDoc="0" locked="0" layoutInCell="1" allowOverlap="1" wp14:anchorId="6B7AB643" wp14:editId="5DAF1AC1">
                <wp:simplePos x="0" y="0"/>
                <wp:positionH relativeFrom="column">
                  <wp:posOffset>2296160</wp:posOffset>
                </wp:positionH>
                <wp:positionV relativeFrom="paragraph">
                  <wp:posOffset>8890</wp:posOffset>
                </wp:positionV>
                <wp:extent cx="1143000" cy="640080"/>
                <wp:effectExtent l="0" t="0" r="19050" b="26670"/>
                <wp:wrapNone/>
                <wp:docPr id="2510" name="Rectangle 251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31EC523" w14:textId="77777777" w:rsidR="00944514" w:rsidRDefault="00944514" w:rsidP="009126F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7AB643" id="Rectangle 2510" o:spid="_x0000_s2164" style="position:absolute;margin-left:180.8pt;margin-top:.7pt;width:90pt;height:50.4pt;z-index:25527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" fillcolor="#c0504d [3205]" strokecolor="#5a5a5a [2109]" strokeweight="1pt">
                <v:textbox>
                  <w:txbxContent>
                    <w:p w14:paraId="431EC523" w14:textId="77777777" w:rsidR="00944514" w:rsidRDefault="00944514" w:rsidP="009126F9">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272960" behindDoc="0" locked="0" layoutInCell="1" allowOverlap="1" wp14:anchorId="21A2460A" wp14:editId="6965C4FF">
                <wp:simplePos x="0" y="0"/>
                <wp:positionH relativeFrom="rightMargin">
                  <wp:align>left</wp:align>
                </wp:positionH>
                <wp:positionV relativeFrom="paragraph">
                  <wp:posOffset>9524</wp:posOffset>
                </wp:positionV>
                <wp:extent cx="731520" cy="638175"/>
                <wp:effectExtent l="0" t="0" r="11430" b="28575"/>
                <wp:wrapNone/>
                <wp:docPr id="2511" name="Rectangle 2511"/>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E7DB22D" w14:textId="77777777" w:rsidR="00944514" w:rsidRDefault="00944514" w:rsidP="009126F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2460A" id="Rectangle 2511" o:spid="_x0000_s2165" style="position:absolute;margin-left:0;margin-top:.75pt;width:57.6pt;height:50.25pt;z-index:2552729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0qvQ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wW79&#10;Kr0CAADYBQAADgAAAAAAAAAAAAAAAAAuAgAAZHJzL2Uyb0RvYy54bWxQSwECLQAUAAYACAAAACEA&#10;F5NBw90AAAAGAQAADwAAAAAAAAAAAAAAAAAXBQAAZHJzL2Rvd25yZXYueG1sUEsFBgAAAAAEAAQA&#10;8wAAACEGAAAAAA==&#10;" fillcolor="#8064a2 [3207]" strokecolor="#5a5a5a [2109]" strokeweight="1pt">
                <v:textbox>
                  <w:txbxContent>
                    <w:p w14:paraId="0E7DB22D" w14:textId="77777777" w:rsidR="00944514" w:rsidRDefault="00944514" w:rsidP="009126F9">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269888" behindDoc="0" locked="0" layoutInCell="1" allowOverlap="1" wp14:anchorId="004362E7" wp14:editId="3435D97D">
                <wp:simplePos x="0" y="0"/>
                <wp:positionH relativeFrom="margin">
                  <wp:posOffset>-323850</wp:posOffset>
                </wp:positionH>
                <wp:positionV relativeFrom="paragraph">
                  <wp:posOffset>8890</wp:posOffset>
                </wp:positionV>
                <wp:extent cx="822325" cy="640080"/>
                <wp:effectExtent l="0" t="0" r="15875" b="26670"/>
                <wp:wrapNone/>
                <wp:docPr id="2512" name="Rectangle 251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90F64" w14:textId="77777777" w:rsidR="00944514" w:rsidRDefault="00944514" w:rsidP="009126F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362E7" id="Rectangle 2512" o:spid="_x0000_s2166" style="position:absolute;margin-left:-25.5pt;margin-top:.7pt;width:64.75pt;height:50.4pt;z-index:2552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iqKww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K4qisMCAAAPBgAADgAAAAAAAAAAAAAAAAAuAgAAZHJzL2Uyb0RvYy54bWxQSwECLQAU&#10;AAYACAAAACEAhxxvOuAAAAAIAQAADwAAAAAAAAAAAAAAAAAdBQAAZHJzL2Rvd25yZXYueG1sUEsF&#10;BgAAAAAEAAQA8wAAACoGAAAAAA==&#10;" fillcolor="#f79646 [3209]" strokecolor="#5a5a5a [2109]" strokeweight="1pt">
                <v:textbox>
                  <w:txbxContent>
                    <w:p w14:paraId="07290F64" w14:textId="77777777" w:rsidR="00944514" w:rsidRDefault="00944514" w:rsidP="009126F9">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270912" behindDoc="0" locked="0" layoutInCell="1" allowOverlap="1" wp14:anchorId="10E55247" wp14:editId="489222B1">
                <wp:simplePos x="0" y="0"/>
                <wp:positionH relativeFrom="column">
                  <wp:posOffset>1000760</wp:posOffset>
                </wp:positionH>
                <wp:positionV relativeFrom="paragraph">
                  <wp:posOffset>8890</wp:posOffset>
                </wp:positionV>
                <wp:extent cx="828675" cy="640080"/>
                <wp:effectExtent l="0" t="0" r="28575" b="26670"/>
                <wp:wrapNone/>
                <wp:docPr id="2513" name="Rectangle 251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D4014CB" w14:textId="77777777" w:rsidR="00944514" w:rsidRDefault="00944514" w:rsidP="009126F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55247" id="Rectangle 2513" o:spid="_x0000_s2167" style="position:absolute;margin-left:78.8pt;margin-top:.7pt;width:65.25pt;height:50.4pt;z-index:2552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kHcjPsQCAAAPBgAADgAAAAAAAAAAAAAAAAAuAgAAZHJzL2Uyb0RvYy54bWxQSwECLQAUAAYA&#10;CAAAACEAxSrpn9wAAAAJAQAADwAAAAAAAAAAAAAAAAAeBQAAZHJzL2Rvd25yZXYueG1sUEsFBgAA&#10;AAAEAAQA8wAAACcGAAAAAA==&#10;" fillcolor="#4f81bd [3204]" strokecolor="#5a5a5a [2109]" strokeweight="1pt">
                <v:textbox>
                  <w:txbxContent>
                    <w:p w14:paraId="4D4014CB" w14:textId="77777777" w:rsidR="00944514" w:rsidRDefault="00944514" w:rsidP="009126F9">
                      <w:pPr>
                        <w:jc w:val="center"/>
                      </w:pPr>
                      <w:r>
                        <w:t>Legato App</w:t>
                      </w:r>
                    </w:p>
                  </w:txbxContent>
                </v:textbox>
              </v:rect>
            </w:pict>
          </mc:Fallback>
        </mc:AlternateContent>
      </w:r>
    </w:p>
    <w:p w14:paraId="73B629C9" w14:textId="77777777" w:rsidR="009126F9" w:rsidRDefault="009126F9" w:rsidP="009126F9"/>
    <w:p w14:paraId="2E6E08DE" w14:textId="77777777" w:rsidR="009126F9" w:rsidRDefault="009126F9" w:rsidP="009126F9">
      <w:r w:rsidRPr="00215EAC">
        <w:rPr>
          <w:rFonts w:ascii="Arial" w:hAnsi="Arial" w:cs="Arial"/>
          <w:noProof/>
          <w:lang w:val="en-US"/>
        </w:rPr>
        <mc:AlternateContent>
          <mc:Choice Requires="wps">
            <w:drawing>
              <wp:anchor distT="0" distB="0" distL="114300" distR="114300" simplePos="0" relativeHeight="255277056" behindDoc="0" locked="0" layoutInCell="1" allowOverlap="1" wp14:anchorId="2949C348" wp14:editId="0DD578FA">
                <wp:simplePos x="0" y="0"/>
                <wp:positionH relativeFrom="column">
                  <wp:posOffset>5876925</wp:posOffset>
                </wp:positionH>
                <wp:positionV relativeFrom="paragraph">
                  <wp:posOffset>275590</wp:posOffset>
                </wp:positionV>
                <wp:extent cx="0" cy="7010400"/>
                <wp:effectExtent l="0" t="0" r="19050" b="19050"/>
                <wp:wrapNone/>
                <wp:docPr id="2514" name="Straight Connector 2514"/>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9C8FB" id="Straight Connector 2514" o:spid="_x0000_s1026" style="position:absolute;flip:x;z-index:2552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jCkL/MQBAADTAwAADgAAAAAAAAAAAAAA&#10;AAAuAgAAZHJzL2Uyb0RvYy54bWxQSwECLQAUAAYACAAAACEAcvwXnt0AAAALAQAADwAAAAAAAAAA&#10;AAAAAAAeBAAAZHJzL2Rvd25yZXYueG1sUEsFBgAAAAAEAAQA8wAAACgFAAAAAA==&#10;" strokecolor="#4579b8 [3044]"/>
            </w:pict>
          </mc:Fallback>
        </mc:AlternateContent>
      </w:r>
    </w:p>
    <w:p w14:paraId="4E57086F" w14:textId="77777777" w:rsidR="009126F9" w:rsidRDefault="009126F9" w:rsidP="009126F9">
      <w:r w:rsidRPr="00F813A2">
        <w:rPr>
          <w:noProof/>
          <w:lang w:val="en-US"/>
        </w:rPr>
        <mc:AlternateContent>
          <mc:Choice Requires="wps">
            <w:drawing>
              <wp:anchor distT="0" distB="0" distL="114300" distR="114300" simplePos="0" relativeHeight="255284224" behindDoc="0" locked="0" layoutInCell="1" allowOverlap="1" wp14:anchorId="518EBDCD" wp14:editId="6C14370A">
                <wp:simplePos x="0" y="0"/>
                <wp:positionH relativeFrom="column">
                  <wp:posOffset>4572000</wp:posOffset>
                </wp:positionH>
                <wp:positionV relativeFrom="paragraph">
                  <wp:posOffset>100965</wp:posOffset>
                </wp:positionV>
                <wp:extent cx="0" cy="6991350"/>
                <wp:effectExtent l="0" t="0" r="19050" b="19050"/>
                <wp:wrapNone/>
                <wp:docPr id="2515" name="Straight Connector 251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B77EE0" id="Straight Connector 2515" o:spid="_x0000_s1026" style="position:absolute;z-index:2552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BSgb/B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276032" behindDoc="0" locked="0" layoutInCell="1" allowOverlap="1" wp14:anchorId="5E90651B" wp14:editId="64839AFE">
                <wp:simplePos x="0" y="0"/>
                <wp:positionH relativeFrom="column">
                  <wp:posOffset>2809240</wp:posOffset>
                </wp:positionH>
                <wp:positionV relativeFrom="paragraph">
                  <wp:posOffset>91440</wp:posOffset>
                </wp:positionV>
                <wp:extent cx="0" cy="6962775"/>
                <wp:effectExtent l="0" t="0" r="19050" b="28575"/>
                <wp:wrapNone/>
                <wp:docPr id="2517" name="Straight Connector 251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C58DF" id="Straight Connector 2517" o:spid="_x0000_s1026" style="position:absolute;z-index:2552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" strokecolor="#4579b8 [3044]"/>
            </w:pict>
          </mc:Fallback>
        </mc:AlternateContent>
      </w:r>
      <w:r w:rsidRPr="00FB0354">
        <w:rPr>
          <w:noProof/>
          <w:lang w:val="en-US"/>
        </w:rPr>
        <mc:AlternateContent>
          <mc:Choice Requires="wps">
            <w:drawing>
              <wp:anchor distT="0" distB="0" distL="114300" distR="114300" simplePos="0" relativeHeight="255278080" behindDoc="0" locked="0" layoutInCell="1" allowOverlap="1" wp14:anchorId="27DDE87A" wp14:editId="072C60DF">
                <wp:simplePos x="0" y="0"/>
                <wp:positionH relativeFrom="column">
                  <wp:posOffset>1190625</wp:posOffset>
                </wp:positionH>
                <wp:positionV relativeFrom="paragraph">
                  <wp:posOffset>2660015</wp:posOffset>
                </wp:positionV>
                <wp:extent cx="523875" cy="314325"/>
                <wp:effectExtent l="0" t="0" r="9525" b="9525"/>
                <wp:wrapNone/>
                <wp:docPr id="2519" name="Rounded Rectangle 2519"/>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E6A82B1" w14:textId="77777777" w:rsidR="00944514" w:rsidRPr="00B6176C" w:rsidRDefault="00944514" w:rsidP="009126F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DDE87A" id="Rounded Rectangle 2519" o:spid="_x0000_s2168" style="position:absolute;margin-left:93.75pt;margin-top:209.45pt;width:41.25pt;height:24.75pt;z-index:2552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" fillcolor="white [3201]" stroked="f" strokeweight="2pt">
                <v:textbox>
                  <w:txbxContent>
                    <w:p w14:paraId="2E6A82B1" w14:textId="77777777" w:rsidR="00944514" w:rsidRPr="00B6176C" w:rsidRDefault="00944514" w:rsidP="009126F9">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275008" behindDoc="0" locked="0" layoutInCell="1" allowOverlap="1" wp14:anchorId="4C8D089A" wp14:editId="598FE19F">
                <wp:simplePos x="0" y="0"/>
                <wp:positionH relativeFrom="column">
                  <wp:posOffset>1447800</wp:posOffset>
                </wp:positionH>
                <wp:positionV relativeFrom="paragraph">
                  <wp:posOffset>89535</wp:posOffset>
                </wp:positionV>
                <wp:extent cx="0" cy="6991350"/>
                <wp:effectExtent l="0" t="0" r="19050" b="19050"/>
                <wp:wrapNone/>
                <wp:docPr id="2520" name="Straight Connector 252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0803C" id="Straight Connector 2520" o:spid="_x0000_s1026" style="position:absolute;z-index:2552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O9iR4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273984" behindDoc="0" locked="0" layoutInCell="1" allowOverlap="1" wp14:anchorId="7FCF7D41" wp14:editId="5605276A">
                <wp:simplePos x="0" y="0"/>
                <wp:positionH relativeFrom="column">
                  <wp:posOffset>95250</wp:posOffset>
                </wp:positionH>
                <wp:positionV relativeFrom="paragraph">
                  <wp:posOffset>80010</wp:posOffset>
                </wp:positionV>
                <wp:extent cx="0" cy="7000875"/>
                <wp:effectExtent l="0" t="0" r="19050" b="28575"/>
                <wp:wrapNone/>
                <wp:docPr id="2521" name="Straight Connector 2521"/>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BDBBD" id="Straight Connector 2521" o:spid="_x0000_s1026" style="position:absolute;flip:x;z-index:2552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XKz1vwwEAANMDAAAOAAAAAAAAAAAAAAAAAC4C&#10;AABkcnMvZTJvRG9jLnhtbFBLAQItABQABgAIAAAAIQC7eb0X2gAAAAkBAAAPAAAAAAAAAAAAAAAA&#10;AB0EAABkcnMvZG93bnJldi54bWxQSwUGAAAAAAQABADzAAAAJAUAAAAA&#10;" strokecolor="#4579b8 [3044]"/>
            </w:pict>
          </mc:Fallback>
        </mc:AlternateContent>
      </w:r>
    </w:p>
    <w:p w14:paraId="7BEB77B7" w14:textId="77777777" w:rsidR="009126F9" w:rsidRDefault="009126F9" w:rsidP="009126F9">
      <w:r w:rsidRPr="00161089">
        <w:rPr>
          <w:rFonts w:asciiTheme="minorHAnsi" w:hAnsiTheme="minorHAnsi" w:cs="Arial"/>
          <w:noProof/>
          <w:sz w:val="20"/>
          <w:lang w:val="en-US"/>
        </w:rPr>
        <mc:AlternateContent>
          <mc:Choice Requires="wps">
            <w:drawing>
              <wp:anchor distT="0" distB="0" distL="114300" distR="114300" simplePos="0" relativeHeight="255299584" behindDoc="0" locked="0" layoutInCell="1" allowOverlap="1" wp14:anchorId="1EC5F0A4" wp14:editId="2AAD82F8">
                <wp:simplePos x="0" y="0"/>
                <wp:positionH relativeFrom="column">
                  <wp:posOffset>542925</wp:posOffset>
                </wp:positionH>
                <wp:positionV relativeFrom="paragraph">
                  <wp:posOffset>91440</wp:posOffset>
                </wp:positionV>
                <wp:extent cx="1800225" cy="1333500"/>
                <wp:effectExtent l="0" t="0" r="28575" b="19050"/>
                <wp:wrapNone/>
                <wp:docPr id="2616" name="Diamond 2616"/>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7249D10" w14:textId="77777777" w:rsidR="00944514" w:rsidRPr="00003244" w:rsidRDefault="00944514" w:rsidP="009126F9">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5F0A4" id="Diamond 2616" o:spid="_x0000_s2169" type="#_x0000_t4" style="position:absolute;margin-left:42.75pt;margin-top:7.2pt;width:141.75pt;height:105pt;z-index:2552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" fillcolor="white [3201]" strokecolor="#4f81bd [3204]" strokeweight="1pt">
                <v:textbox>
                  <w:txbxContent>
                    <w:p w14:paraId="47249D10" w14:textId="77777777" w:rsidR="00944514" w:rsidRPr="00003244" w:rsidRDefault="00944514" w:rsidP="009126F9">
                      <w:pPr>
                        <w:jc w:val="center"/>
                        <w:rPr>
                          <w:rFonts w:ascii="Arial" w:hAnsi="Arial" w:cs="Arial"/>
                          <w:sz w:val="20"/>
                        </w:rPr>
                      </w:pPr>
                      <w:r>
                        <w:rPr>
                          <w:rFonts w:ascii="Arial" w:hAnsi="Arial" w:cs="Arial"/>
                          <w:sz w:val="20"/>
                        </w:rPr>
                        <w:t>If CMD_TYPE_PARA</w:t>
                      </w:r>
                    </w:p>
                  </w:txbxContent>
                </v:textbox>
              </v:shape>
            </w:pict>
          </mc:Fallback>
        </mc:AlternateContent>
      </w:r>
    </w:p>
    <w:p w14:paraId="135CAF2E" w14:textId="77777777" w:rsidR="009126F9" w:rsidRDefault="009126F9" w:rsidP="009126F9"/>
    <w:p w14:paraId="65B92963" w14:textId="77777777" w:rsidR="009126F9" w:rsidRDefault="009126F9" w:rsidP="009126F9">
      <w:r w:rsidRPr="008A5010">
        <w:rPr>
          <w:noProof/>
          <w:lang w:val="en-US"/>
        </w:rPr>
        <mc:AlternateContent>
          <mc:Choice Requires="wps">
            <w:drawing>
              <wp:anchor distT="0" distB="0" distL="114300" distR="114300" simplePos="0" relativeHeight="255300608" behindDoc="0" locked="0" layoutInCell="1" allowOverlap="1" wp14:anchorId="5D863132" wp14:editId="001A217C">
                <wp:simplePos x="0" y="0"/>
                <wp:positionH relativeFrom="margin">
                  <wp:posOffset>3314700</wp:posOffset>
                </wp:positionH>
                <wp:positionV relativeFrom="paragraph">
                  <wp:posOffset>164465</wp:posOffset>
                </wp:positionV>
                <wp:extent cx="1609725" cy="466725"/>
                <wp:effectExtent l="0" t="0" r="28575" b="28575"/>
                <wp:wrapNone/>
                <wp:docPr id="2619" name="Flowchart: Process 2619"/>
                <wp:cNvGraphicFramePr/>
                <a:graphic xmlns:a="http://schemas.openxmlformats.org/drawingml/2006/main">
                  <a:graphicData uri="http://schemas.microsoft.com/office/word/2010/wordprocessingShape">
                    <wps:wsp>
                      <wps:cNvSpPr/>
                      <wps:spPr>
                        <a:xfrm>
                          <a:off x="0" y="0"/>
                          <a:ext cx="1609725"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2AA43B4" w14:textId="77777777" w:rsidR="00944514" w:rsidRPr="008A5010" w:rsidRDefault="00944514" w:rsidP="009126F9">
                            <w:r>
                              <w:t>GOTO CMD_TYPE_ACT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63132" id="Flowchart: Process 2619" o:spid="_x0000_s2170" type="#_x0000_t109" style="position:absolute;margin-left:261pt;margin-top:12.95pt;width:126.75pt;height:36.75pt;z-index:2553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" fillcolor="white [3201]" strokecolor="#4f81bd [3204]" strokeweight="1pt">
                <v:textbox>
                  <w:txbxContent>
                    <w:p w14:paraId="62AA43B4" w14:textId="77777777" w:rsidR="00944514" w:rsidRPr="008A5010" w:rsidRDefault="00944514" w:rsidP="009126F9">
                      <w:r>
                        <w:t>GOTO CMD_TYPE_ACT</w:t>
                      </w:r>
                    </w:p>
                  </w:txbxContent>
                </v:textbox>
                <w10:wrap anchorx="margin"/>
              </v:shape>
            </w:pict>
          </mc:Fallback>
        </mc:AlternateContent>
      </w:r>
      <w:r>
        <w:t xml:space="preserve">                                                                     </w:t>
      </w:r>
    </w:p>
    <w:p w14:paraId="0B75A537" w14:textId="77777777" w:rsidR="009126F9" w:rsidRDefault="009126F9" w:rsidP="009126F9">
      <w:r>
        <w:t xml:space="preserve">                                                                      No</w:t>
      </w:r>
    </w:p>
    <w:p w14:paraId="3B4FF830" w14:textId="77777777" w:rsidR="009126F9" w:rsidRDefault="009126F9" w:rsidP="009126F9">
      <w:r>
        <w:rPr>
          <w:noProof/>
          <w:lang w:val="en-US"/>
        </w:rPr>
        <mc:AlternateContent>
          <mc:Choice Requires="wps">
            <w:drawing>
              <wp:anchor distT="0" distB="0" distL="114300" distR="114300" simplePos="0" relativeHeight="255301632" behindDoc="0" locked="0" layoutInCell="1" allowOverlap="1" wp14:anchorId="05834F1E" wp14:editId="197EE6CD">
                <wp:simplePos x="0" y="0"/>
                <wp:positionH relativeFrom="column">
                  <wp:posOffset>2332990</wp:posOffset>
                </wp:positionH>
                <wp:positionV relativeFrom="paragraph">
                  <wp:posOffset>11430</wp:posOffset>
                </wp:positionV>
                <wp:extent cx="981075" cy="0"/>
                <wp:effectExtent l="0" t="76200" r="9525" b="95250"/>
                <wp:wrapNone/>
                <wp:docPr id="2620" name="Straight Arrow Connector 2620"/>
                <wp:cNvGraphicFramePr/>
                <a:graphic xmlns:a="http://schemas.openxmlformats.org/drawingml/2006/main">
                  <a:graphicData uri="http://schemas.microsoft.com/office/word/2010/wordprocessingShape">
                    <wps:wsp>
                      <wps:cNvCnPr/>
                      <wps:spPr>
                        <a:xfrm>
                          <a:off x="0" y="0"/>
                          <a:ext cx="981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D782F" id="Straight Arrow Connector 2620" o:spid="_x0000_s1026" type="#_x0000_t32" style="position:absolute;margin-left:183.7pt;margin-top:.9pt;width:77.25pt;height:0;z-index:25530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" strokecolor="#4579b8 [3044]">
                <v:stroke endarrow="block"/>
              </v:shape>
            </w:pict>
          </mc:Fallback>
        </mc:AlternateContent>
      </w:r>
    </w:p>
    <w:p w14:paraId="05F10EAD" w14:textId="77777777" w:rsidR="009126F9" w:rsidRDefault="009126F9" w:rsidP="009126F9"/>
    <w:p w14:paraId="0BCCB008" w14:textId="77777777" w:rsidR="009126F9" w:rsidRDefault="009126F9" w:rsidP="009126F9"/>
    <w:p w14:paraId="4689EAB0" w14:textId="77777777" w:rsidR="009126F9" w:rsidRDefault="009126F9" w:rsidP="009126F9"/>
    <w:p w14:paraId="33FD3C3A" w14:textId="77777777" w:rsidR="009126F9" w:rsidRDefault="009126F9" w:rsidP="009126F9">
      <w:r>
        <w:t xml:space="preserve">                                            Yes</w:t>
      </w:r>
    </w:p>
    <w:p w14:paraId="14FC5231" w14:textId="77777777" w:rsidR="009126F9" w:rsidRDefault="009126F9" w:rsidP="009126F9">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5302656" behindDoc="0" locked="0" layoutInCell="1" allowOverlap="1" wp14:anchorId="34691176" wp14:editId="3DCFBE5C">
                <wp:simplePos x="0" y="0"/>
                <wp:positionH relativeFrom="column">
                  <wp:posOffset>721360</wp:posOffset>
                </wp:positionH>
                <wp:positionV relativeFrom="paragraph">
                  <wp:posOffset>19050</wp:posOffset>
                </wp:positionV>
                <wp:extent cx="1449238" cy="1262643"/>
                <wp:effectExtent l="0" t="0" r="17780" b="13970"/>
                <wp:wrapNone/>
                <wp:docPr id="2623" name="Diamond 2623"/>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8F448E0" w14:textId="77777777" w:rsidR="00944514" w:rsidRPr="00FF4556" w:rsidRDefault="00944514" w:rsidP="009126F9">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91176" id="Diamond 2623" o:spid="_x0000_s2171" type="#_x0000_t4" style="position:absolute;margin-left:56.8pt;margin-top:1.5pt;width:114.1pt;height:99.4pt;z-index:2553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" fillcolor="white [3201]" strokecolor="#4f81bd [3204]" strokeweight="0">
                <v:textbox>
                  <w:txbxContent>
                    <w:p w14:paraId="38F448E0" w14:textId="77777777" w:rsidR="00944514" w:rsidRPr="00FF4556" w:rsidRDefault="00944514" w:rsidP="009126F9">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2EE9E277" w14:textId="77777777" w:rsidR="009126F9" w:rsidRDefault="009126F9" w:rsidP="009126F9">
      <w:r>
        <w:t xml:space="preserve">        </w:t>
      </w:r>
    </w:p>
    <w:p w14:paraId="5DA1BFB4" w14:textId="77777777" w:rsidR="009126F9" w:rsidRDefault="009126F9" w:rsidP="009126F9">
      <w:r>
        <w:t xml:space="preserve">            </w:t>
      </w:r>
      <w:r w:rsidRPr="00FF4556">
        <w:rPr>
          <w:rFonts w:asciiTheme="minorHAnsi" w:hAnsiTheme="minorHAnsi" w:cs="Arial"/>
          <w:szCs w:val="24"/>
        </w:rPr>
        <w:t>No</w:t>
      </w:r>
    </w:p>
    <w:p w14:paraId="21443961" w14:textId="77777777" w:rsidR="009126F9" w:rsidRDefault="009126F9" w:rsidP="009126F9">
      <w:r>
        <w:rPr>
          <w:noProof/>
          <w:lang w:val="en-US"/>
        </w:rPr>
        <mc:AlternateContent>
          <mc:Choice Requires="wps">
            <w:drawing>
              <wp:anchor distT="0" distB="0" distL="114300" distR="114300" simplePos="0" relativeHeight="255303680" behindDoc="0" locked="0" layoutInCell="1" allowOverlap="1" wp14:anchorId="65C6B37D" wp14:editId="12E09F53">
                <wp:simplePos x="0" y="0"/>
                <wp:positionH relativeFrom="column">
                  <wp:posOffset>85725</wp:posOffset>
                </wp:positionH>
                <wp:positionV relativeFrom="paragraph">
                  <wp:posOffset>135255</wp:posOffset>
                </wp:positionV>
                <wp:extent cx="657225" cy="0"/>
                <wp:effectExtent l="38100" t="76200" r="0" b="95250"/>
                <wp:wrapNone/>
                <wp:docPr id="2625" name="Straight Arrow Connector 2625"/>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2B760" id="Straight Arrow Connector 2625" o:spid="_x0000_s1026" type="#_x0000_t32" style="position:absolute;margin-left:6.75pt;margin-top:10.65pt;width:51.75pt;height:0;flip:x;z-index:25530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" strokecolor="#4579b8 [3044]">
                <v:stroke endarrow="block"/>
              </v:shape>
            </w:pict>
          </mc:Fallback>
        </mc:AlternateContent>
      </w:r>
    </w:p>
    <w:p w14:paraId="515A01AC" w14:textId="77777777" w:rsidR="009126F9" w:rsidRPr="008C4CC9" w:rsidRDefault="009126F9" w:rsidP="009126F9">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04FF0F9C" w14:textId="77777777" w:rsidR="009126F9" w:rsidRPr="008C4CC9" w:rsidRDefault="009126F9" w:rsidP="009126F9">
      <w:pPr>
        <w:tabs>
          <w:tab w:val="left" w:pos="6615"/>
        </w:tabs>
        <w:rPr>
          <w:rFonts w:asciiTheme="minorHAnsi" w:hAnsiTheme="minorHAnsi" w:cs="Arial"/>
          <w:szCs w:val="24"/>
        </w:rPr>
      </w:pPr>
      <w:r w:rsidRPr="008C4CC9">
        <w:rPr>
          <w:rFonts w:asciiTheme="minorHAnsi" w:hAnsiTheme="minorHAnsi" w:cs="Arial"/>
          <w:szCs w:val="24"/>
        </w:rPr>
        <w:t xml:space="preserve">          error </w:t>
      </w:r>
    </w:p>
    <w:p w14:paraId="48068B45" w14:textId="77777777" w:rsidR="009126F9" w:rsidRPr="008C4CC9" w:rsidRDefault="009126F9" w:rsidP="009126F9">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E19A75D" w14:textId="77777777" w:rsidR="009126F9" w:rsidRPr="00F70B11" w:rsidRDefault="009126F9" w:rsidP="009126F9">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793677B1" w14:textId="77777777" w:rsidR="009126F9" w:rsidRDefault="009126F9" w:rsidP="009126F9">
      <w:r w:rsidRPr="00AC08F6">
        <w:rPr>
          <w:noProof/>
          <w:lang w:val="en-US"/>
        </w:rPr>
        <mc:AlternateContent>
          <mc:Choice Requires="wps">
            <w:drawing>
              <wp:anchor distT="0" distB="0" distL="114300" distR="114300" simplePos="0" relativeHeight="255280128" behindDoc="0" locked="0" layoutInCell="1" allowOverlap="1" wp14:anchorId="4E4CEF9E" wp14:editId="789170A3">
                <wp:simplePos x="0" y="0"/>
                <wp:positionH relativeFrom="column">
                  <wp:posOffset>527050</wp:posOffset>
                </wp:positionH>
                <wp:positionV relativeFrom="paragraph">
                  <wp:posOffset>5080</wp:posOffset>
                </wp:positionV>
                <wp:extent cx="1844675" cy="1323975"/>
                <wp:effectExtent l="0" t="0" r="22225" b="28575"/>
                <wp:wrapNone/>
                <wp:docPr id="2526" name="Diamond 2526"/>
                <wp:cNvGraphicFramePr/>
                <a:graphic xmlns:a="http://schemas.openxmlformats.org/drawingml/2006/main">
                  <a:graphicData uri="http://schemas.microsoft.com/office/word/2010/wordprocessingShape">
                    <wps:wsp>
                      <wps:cNvSpPr/>
                      <wps:spPr>
                        <a:xfrm>
                          <a:off x="0" y="0"/>
                          <a:ext cx="184467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E9C9637" w14:textId="77777777" w:rsidR="00944514" w:rsidRPr="000153DC" w:rsidRDefault="00944514" w:rsidP="009126F9">
                            <w:pPr>
                              <w:jc w:val="center"/>
                            </w:pPr>
                            <w:r>
                              <w:t xml:space="preserve">If TCP connection presents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CEF9E" id="Diamond 2526" o:spid="_x0000_s2172" type="#_x0000_t4" style="position:absolute;margin-left:41.5pt;margin-top:.4pt;width:145.25pt;height:104.25pt;z-index:2552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" fillcolor="white [3201]" strokecolor="#4f81bd [3204]" strokeweight="1pt">
                <v:textbox>
                  <w:txbxContent>
                    <w:p w14:paraId="0E9C9637" w14:textId="77777777" w:rsidR="00944514" w:rsidRPr="000153DC" w:rsidRDefault="00944514" w:rsidP="009126F9">
                      <w:pPr>
                        <w:jc w:val="center"/>
                      </w:pPr>
                      <w:r>
                        <w:t xml:space="preserve">If TCP connection presents </w:t>
                      </w:r>
                    </w:p>
                  </w:txbxContent>
                </v:textbox>
              </v:shape>
            </w:pict>
          </mc:Fallback>
        </mc:AlternateContent>
      </w:r>
    </w:p>
    <w:p w14:paraId="399ACA7F" w14:textId="77777777" w:rsidR="009126F9" w:rsidRDefault="009126F9" w:rsidP="009126F9">
      <w:r w:rsidRPr="00AC08F6">
        <w:rPr>
          <w:noProof/>
          <w:lang w:val="en-US"/>
        </w:rPr>
        <mc:AlternateContent>
          <mc:Choice Requires="wps">
            <w:drawing>
              <wp:anchor distT="0" distB="0" distL="114300" distR="114300" simplePos="0" relativeHeight="255279104" behindDoc="0" locked="0" layoutInCell="1" allowOverlap="1" wp14:anchorId="7E9B2129" wp14:editId="20541D27">
                <wp:simplePos x="0" y="0"/>
                <wp:positionH relativeFrom="column">
                  <wp:posOffset>152400</wp:posOffset>
                </wp:positionH>
                <wp:positionV relativeFrom="paragraph">
                  <wp:posOffset>133985</wp:posOffset>
                </wp:positionV>
                <wp:extent cx="428625" cy="314325"/>
                <wp:effectExtent l="0" t="0" r="9525" b="9525"/>
                <wp:wrapNone/>
                <wp:docPr id="2544" name="Rounded Rectangle 2544"/>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83B717B" w14:textId="77777777" w:rsidR="00944514" w:rsidRPr="00B6176C" w:rsidRDefault="00944514" w:rsidP="009126F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9B2129" id="Rounded Rectangle 2544" o:spid="_x0000_s2173" style="position:absolute;margin-left:12pt;margin-top:10.55pt;width:33.75pt;height:24.75pt;z-index:2552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" fillcolor="white [3201]" stroked="f" strokeweight="2pt">
                <v:textbox>
                  <w:txbxContent>
                    <w:p w14:paraId="283B717B" w14:textId="77777777" w:rsidR="00944514" w:rsidRPr="00B6176C" w:rsidRDefault="00944514" w:rsidP="009126F9">
                      <w:pPr>
                        <w:jc w:val="center"/>
                      </w:pPr>
                      <w:r>
                        <w:t>No</w:t>
                      </w:r>
                    </w:p>
                  </w:txbxContent>
                </v:textbox>
              </v:roundrect>
            </w:pict>
          </mc:Fallback>
        </mc:AlternateContent>
      </w:r>
    </w:p>
    <w:p w14:paraId="02573418" w14:textId="77777777" w:rsidR="009126F9" w:rsidRDefault="009126F9" w:rsidP="009126F9"/>
    <w:p w14:paraId="66763AE8" w14:textId="77777777" w:rsidR="009126F9" w:rsidRDefault="009126F9" w:rsidP="009126F9">
      <w:r w:rsidRPr="00AC08F6">
        <w:rPr>
          <w:noProof/>
          <w:lang w:val="en-US"/>
        </w:rPr>
        <mc:AlternateContent>
          <mc:Choice Requires="wps">
            <w:drawing>
              <wp:anchor distT="0" distB="0" distL="114300" distR="114300" simplePos="0" relativeHeight="255281152" behindDoc="0" locked="0" layoutInCell="1" allowOverlap="1" wp14:anchorId="55EF335D" wp14:editId="54925A97">
                <wp:simplePos x="0" y="0"/>
                <wp:positionH relativeFrom="column">
                  <wp:posOffset>95250</wp:posOffset>
                </wp:positionH>
                <wp:positionV relativeFrom="paragraph">
                  <wp:posOffset>111760</wp:posOffset>
                </wp:positionV>
                <wp:extent cx="466725" cy="0"/>
                <wp:effectExtent l="38100" t="76200" r="0" b="95250"/>
                <wp:wrapNone/>
                <wp:docPr id="2545" name="Straight Arrow Connector 2545"/>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CF7B2" id="Straight Arrow Connector 2545" o:spid="_x0000_s1026" type="#_x0000_t32" style="position:absolute;margin-left:7.5pt;margin-top:8.8pt;width:36.75pt;height:0;flip:x;z-index:2552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" strokecolor="#4579b8 [3044]">
                <v:stroke endarrow="block"/>
              </v:shape>
            </w:pict>
          </mc:Fallback>
        </mc:AlternateContent>
      </w:r>
      <w:r w:rsidRPr="00AC08F6">
        <w:rPr>
          <w:noProof/>
          <w:lang w:val="en-US"/>
        </w:rPr>
        <mc:AlternateContent>
          <mc:Choice Requires="wps">
            <w:drawing>
              <wp:anchor distT="0" distB="0" distL="114300" distR="114300" simplePos="0" relativeHeight="255282176" behindDoc="1" locked="0" layoutInCell="1" allowOverlap="1" wp14:anchorId="0DAA2A9A" wp14:editId="5430FDF5">
                <wp:simplePos x="0" y="0"/>
                <wp:positionH relativeFrom="margin">
                  <wp:posOffset>76200</wp:posOffset>
                </wp:positionH>
                <wp:positionV relativeFrom="paragraph">
                  <wp:posOffset>72390</wp:posOffset>
                </wp:positionV>
                <wp:extent cx="876300" cy="962025"/>
                <wp:effectExtent l="0" t="0" r="0" b="9525"/>
                <wp:wrapNone/>
                <wp:docPr id="2546" name="Rounded Rectangle 2546"/>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B7D49B0" w14:textId="77777777" w:rsidR="00944514" w:rsidRDefault="00944514" w:rsidP="009126F9">
                            <w:r>
                              <w:t xml:space="preserve">Sends </w:t>
                            </w:r>
                          </w:p>
                          <w:p w14:paraId="60809BC9" w14:textId="77777777" w:rsidR="00944514" w:rsidRPr="00B6176C" w:rsidRDefault="00944514" w:rsidP="009126F9">
                            <w:r>
                              <w:t>OK as Final response</w:t>
                            </w:r>
                          </w:p>
                          <w:p w14:paraId="40E5465C" w14:textId="77777777" w:rsidR="00944514" w:rsidRPr="00B6176C" w:rsidRDefault="00944514" w:rsidP="009126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A2A9A" id="Rounded Rectangle 2546" o:spid="_x0000_s2174" style="position:absolute;margin-left:6pt;margin-top:5.7pt;width:69pt;height:75.75pt;z-index:-24803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" fillcolor="white [3201]" stroked="f" strokeweight="2pt">
                <v:textbox>
                  <w:txbxContent>
                    <w:p w14:paraId="0B7D49B0" w14:textId="77777777" w:rsidR="00944514" w:rsidRDefault="00944514" w:rsidP="009126F9">
                      <w:r>
                        <w:t xml:space="preserve">Sends </w:t>
                      </w:r>
                    </w:p>
                    <w:p w14:paraId="60809BC9" w14:textId="77777777" w:rsidR="00944514" w:rsidRPr="00B6176C" w:rsidRDefault="00944514" w:rsidP="009126F9">
                      <w:r>
                        <w:t>OK as Final response</w:t>
                      </w:r>
                    </w:p>
                    <w:p w14:paraId="40E5465C" w14:textId="77777777" w:rsidR="00944514" w:rsidRPr="00B6176C" w:rsidRDefault="00944514" w:rsidP="009126F9"/>
                  </w:txbxContent>
                </v:textbox>
                <w10:wrap anchorx="margin"/>
              </v:roundrect>
            </w:pict>
          </mc:Fallback>
        </mc:AlternateContent>
      </w:r>
    </w:p>
    <w:p w14:paraId="60BECD58" w14:textId="77777777" w:rsidR="009126F9" w:rsidRDefault="009126F9" w:rsidP="009126F9"/>
    <w:p w14:paraId="12D88B81" w14:textId="77777777" w:rsidR="009126F9" w:rsidRDefault="009126F9" w:rsidP="009126F9"/>
    <w:p w14:paraId="186C81DF" w14:textId="77777777" w:rsidR="009126F9" w:rsidRDefault="009126F9" w:rsidP="009126F9"/>
    <w:p w14:paraId="15BF0FB9" w14:textId="77777777" w:rsidR="009126F9" w:rsidRDefault="009126F9" w:rsidP="009126F9"/>
    <w:p w14:paraId="5DCAD92A" w14:textId="77777777" w:rsidR="009126F9" w:rsidRDefault="009126F9" w:rsidP="009126F9">
      <w:r>
        <w:t xml:space="preserve">                                            </w:t>
      </w:r>
      <w:r w:rsidRPr="00FF4556">
        <w:rPr>
          <w:rFonts w:asciiTheme="minorHAnsi" w:hAnsiTheme="minorHAnsi" w:cs="Arial"/>
          <w:szCs w:val="24"/>
        </w:rPr>
        <w:t>Yes</w:t>
      </w:r>
    </w:p>
    <w:p w14:paraId="49F9F97F" w14:textId="77777777" w:rsidR="009126F9" w:rsidRDefault="009126F9" w:rsidP="009126F9">
      <w:r w:rsidRPr="008A5010">
        <w:rPr>
          <w:noProof/>
          <w:lang w:val="en-US"/>
        </w:rPr>
        <mc:AlternateContent>
          <mc:Choice Requires="wps">
            <w:drawing>
              <wp:anchor distT="0" distB="0" distL="114300" distR="114300" simplePos="0" relativeHeight="255304704" behindDoc="0" locked="0" layoutInCell="1" allowOverlap="1" wp14:anchorId="768B79B1" wp14:editId="5FC86566">
                <wp:simplePos x="0" y="0"/>
                <wp:positionH relativeFrom="margin">
                  <wp:posOffset>3200400</wp:posOffset>
                </wp:positionH>
                <wp:positionV relativeFrom="paragraph">
                  <wp:posOffset>26035</wp:posOffset>
                </wp:positionV>
                <wp:extent cx="2057400" cy="838200"/>
                <wp:effectExtent l="0" t="0" r="19050" b="19050"/>
                <wp:wrapNone/>
                <wp:docPr id="2627" name="Flowchart: Process 2627"/>
                <wp:cNvGraphicFramePr/>
                <a:graphic xmlns:a="http://schemas.openxmlformats.org/drawingml/2006/main">
                  <a:graphicData uri="http://schemas.microsoft.com/office/word/2010/wordprocessingShape">
                    <wps:wsp>
                      <wps:cNvSpPr/>
                      <wps:spPr>
                        <a:xfrm>
                          <a:off x="0" y="0"/>
                          <a:ext cx="2057400" cy="83820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6C9172E" w14:textId="77777777" w:rsidR="00944514" w:rsidRPr="008A5010" w:rsidRDefault="00944514" w:rsidP="009126F9">
                            <w:pPr>
                              <w:jc w:val="center"/>
                            </w:pPr>
                            <w:r>
                              <w:t>Get the TCP socket data from “+KTCPCFG” structure (Ex: TCP socket state, notification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B79B1" id="Flowchart: Process 2627" o:spid="_x0000_s2175" type="#_x0000_t109" style="position:absolute;margin-left:252pt;margin-top:2.05pt;width:162pt;height:66pt;z-index:25530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" fillcolor="white [3201]" strokecolor="#4f81bd [3204]" strokeweight="1pt">
                <v:textbox>
                  <w:txbxContent>
                    <w:p w14:paraId="36C9172E" w14:textId="77777777" w:rsidR="00944514" w:rsidRPr="008A5010" w:rsidRDefault="00944514" w:rsidP="009126F9">
                      <w:pPr>
                        <w:jc w:val="center"/>
                      </w:pPr>
                      <w:r>
                        <w:t>Get the TCP socket data from “+KTCPCFG” structure (Ex: TCP socket state, notification state)</w:t>
                      </w:r>
                    </w:p>
                  </w:txbxContent>
                </v:textbox>
                <w10:wrap anchorx="margin"/>
              </v:shape>
            </w:pict>
          </mc:Fallback>
        </mc:AlternateContent>
      </w:r>
    </w:p>
    <w:p w14:paraId="15E563CB" w14:textId="77777777" w:rsidR="009126F9" w:rsidRDefault="009126F9" w:rsidP="009126F9"/>
    <w:p w14:paraId="1C321061" w14:textId="77777777" w:rsidR="009126F9" w:rsidRDefault="009126F9" w:rsidP="009126F9">
      <w:r>
        <w:rPr>
          <w:noProof/>
          <w:lang w:val="en-US"/>
        </w:rPr>
        <mc:AlternateContent>
          <mc:Choice Requires="wps">
            <w:drawing>
              <wp:anchor distT="0" distB="0" distL="114300" distR="114300" simplePos="0" relativeHeight="255305728" behindDoc="0" locked="0" layoutInCell="1" allowOverlap="1" wp14:anchorId="25E6DBB0" wp14:editId="2486BC6A">
                <wp:simplePos x="0" y="0"/>
                <wp:positionH relativeFrom="column">
                  <wp:posOffset>1428750</wp:posOffset>
                </wp:positionH>
                <wp:positionV relativeFrom="paragraph">
                  <wp:posOffset>53975</wp:posOffset>
                </wp:positionV>
                <wp:extent cx="1781175" cy="0"/>
                <wp:effectExtent l="38100" t="76200" r="0" b="95250"/>
                <wp:wrapNone/>
                <wp:docPr id="2629" name="Straight Arrow Connector 2629"/>
                <wp:cNvGraphicFramePr/>
                <a:graphic xmlns:a="http://schemas.openxmlformats.org/drawingml/2006/main">
                  <a:graphicData uri="http://schemas.microsoft.com/office/word/2010/wordprocessingShape">
                    <wps:wsp>
                      <wps:cNvCnPr/>
                      <wps:spPr>
                        <a:xfrm flipH="1">
                          <a:off x="0" y="0"/>
                          <a:ext cx="1781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6630F" id="Straight Arrow Connector 2629" o:spid="_x0000_s1026" type="#_x0000_t32" style="position:absolute;margin-left:112.5pt;margin-top:4.25pt;width:140.25pt;height:0;flip:x;z-index:25530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" strokecolor="#4579b8 [3044]">
                <v:stroke endarrow="block"/>
              </v:shape>
            </w:pict>
          </mc:Fallback>
        </mc:AlternateContent>
      </w:r>
    </w:p>
    <w:p w14:paraId="47AB2477" w14:textId="77777777" w:rsidR="009126F9" w:rsidRDefault="009126F9" w:rsidP="009126F9"/>
    <w:p w14:paraId="0BA2D129" w14:textId="77777777" w:rsidR="009126F9" w:rsidRDefault="009126F9" w:rsidP="009126F9">
      <w:r>
        <w:rPr>
          <w:noProof/>
          <w:lang w:val="en-US"/>
        </w:rPr>
        <mc:AlternateContent>
          <mc:Choice Requires="wps">
            <w:drawing>
              <wp:anchor distT="0" distB="0" distL="114300" distR="114300" simplePos="0" relativeHeight="255306752" behindDoc="0" locked="0" layoutInCell="1" allowOverlap="1" wp14:anchorId="5FF7014D" wp14:editId="21F9DC2A">
                <wp:simplePos x="0" y="0"/>
                <wp:positionH relativeFrom="column">
                  <wp:posOffset>95250</wp:posOffset>
                </wp:positionH>
                <wp:positionV relativeFrom="paragraph">
                  <wp:posOffset>43180</wp:posOffset>
                </wp:positionV>
                <wp:extent cx="1352550" cy="0"/>
                <wp:effectExtent l="38100" t="76200" r="0" b="95250"/>
                <wp:wrapNone/>
                <wp:docPr id="2630" name="Straight Arrow Connector 2630"/>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7A3FFC" id="Straight Arrow Connector 2630" o:spid="_x0000_s1026" type="#_x0000_t32" style="position:absolute;margin-left:7.5pt;margin-top:3.4pt;width:106.5pt;height:0;flip:x;z-index:255306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" strokecolor="#4579b8 [3044]">
                <v:stroke endarrow="block"/>
              </v:shape>
            </w:pict>
          </mc:Fallback>
        </mc:AlternateContent>
      </w:r>
    </w:p>
    <w:p w14:paraId="003EC2E7" w14:textId="77777777" w:rsidR="009126F9" w:rsidRDefault="009126F9" w:rsidP="009126F9">
      <w:r>
        <w:t xml:space="preserve">     Send TCP socket status</w:t>
      </w:r>
    </w:p>
    <w:p w14:paraId="02C7C375" w14:textId="77777777" w:rsidR="009126F9" w:rsidRDefault="009126F9" w:rsidP="009126F9">
      <w:r>
        <w:t xml:space="preserve">      as intermediate </w:t>
      </w:r>
    </w:p>
    <w:p w14:paraId="44A20113" w14:textId="77777777" w:rsidR="009126F9" w:rsidRDefault="009126F9" w:rsidP="009126F9">
      <w:r>
        <w:t xml:space="preserve">      response and final </w:t>
      </w:r>
    </w:p>
    <w:p w14:paraId="16100624" w14:textId="77777777" w:rsidR="009126F9" w:rsidRDefault="009126F9" w:rsidP="009126F9">
      <w:r>
        <w:t xml:space="preserve">      response as “OK”</w:t>
      </w:r>
    </w:p>
    <w:p w14:paraId="7FC85B3B" w14:textId="77777777" w:rsidR="009126F9" w:rsidRDefault="009126F9" w:rsidP="009126F9"/>
    <w:p w14:paraId="4460E390" w14:textId="77777777" w:rsidR="009126F9" w:rsidRDefault="009126F9" w:rsidP="009126F9"/>
    <w:p w14:paraId="5406F257" w14:textId="77777777" w:rsidR="009126F9" w:rsidRDefault="009126F9" w:rsidP="009126F9">
      <w:r w:rsidRPr="00A96635">
        <w:rPr>
          <w:noProof/>
          <w:lang w:val="en-US"/>
        </w:rPr>
        <w:lastRenderedPageBreak/>
        <mc:AlternateContent>
          <mc:Choice Requires="wps">
            <w:drawing>
              <wp:anchor distT="0" distB="0" distL="114300" distR="114300" simplePos="0" relativeHeight="255289344" behindDoc="0" locked="0" layoutInCell="1" allowOverlap="1" wp14:anchorId="097FEE09" wp14:editId="0BDB7A48">
                <wp:simplePos x="0" y="0"/>
                <wp:positionH relativeFrom="margin">
                  <wp:align>right</wp:align>
                </wp:positionH>
                <wp:positionV relativeFrom="paragraph">
                  <wp:posOffset>190500</wp:posOffset>
                </wp:positionV>
                <wp:extent cx="1238250" cy="649605"/>
                <wp:effectExtent l="0" t="0" r="19050" b="17145"/>
                <wp:wrapNone/>
                <wp:docPr id="2565" name="Rectangle 2565"/>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B8B1ECB" w14:textId="77777777" w:rsidR="00944514" w:rsidRDefault="00944514" w:rsidP="009126F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FEE09" id="Rectangle 2565" o:spid="_x0000_s2176" style="position:absolute;margin-left:46.3pt;margin-top:15pt;width:97.5pt;height:51.15pt;z-index:255289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pGJ46p4CAACcBQAADgAAAAAAAAAAAAAAAAAuAgAAZHJz&#10;L2Uyb0RvYy54bWxQSwECLQAUAAYACAAAACEA+OKKHN4AAAAHAQAADwAAAAAAAAAAAAAAAAD4BAAA&#10;ZHJzL2Rvd25yZXYueG1sUEsFBgAAAAAEAAQA8wAAAAMGAAAAAA==&#10;" fillcolor="#c0504d [3205]" strokecolor="#243f60 [1604]" strokeweight="1pt">
                <v:textbox>
                  <w:txbxContent>
                    <w:p w14:paraId="5B8B1ECB" w14:textId="77777777" w:rsidR="00944514" w:rsidRDefault="00944514" w:rsidP="009126F9">
                      <w:pPr>
                        <w:jc w:val="center"/>
                      </w:pPr>
                      <w:r>
                        <w:t>Other legato Services</w:t>
                      </w:r>
                    </w:p>
                  </w:txbxContent>
                </v:textbox>
                <w10:wrap anchorx="margin"/>
              </v:rect>
            </w:pict>
          </mc:Fallback>
        </mc:AlternateContent>
      </w:r>
    </w:p>
    <w:p w14:paraId="298BC415" w14:textId="77777777" w:rsidR="009126F9" w:rsidRDefault="009126F9" w:rsidP="009126F9">
      <w:r w:rsidRPr="00A96635">
        <w:rPr>
          <w:noProof/>
          <w:lang w:val="en-US"/>
        </w:rPr>
        <mc:AlternateContent>
          <mc:Choice Requires="wps">
            <w:drawing>
              <wp:anchor distT="0" distB="0" distL="114300" distR="114300" simplePos="0" relativeHeight="255285248" behindDoc="0" locked="0" layoutInCell="1" allowOverlap="1" wp14:anchorId="7DEED9AB" wp14:editId="4F217A31">
                <wp:simplePos x="0" y="0"/>
                <wp:positionH relativeFrom="margin">
                  <wp:posOffset>0</wp:posOffset>
                </wp:positionH>
                <wp:positionV relativeFrom="paragraph">
                  <wp:posOffset>8890</wp:posOffset>
                </wp:positionV>
                <wp:extent cx="822325" cy="640080"/>
                <wp:effectExtent l="0" t="0" r="15875" b="26670"/>
                <wp:wrapNone/>
                <wp:docPr id="2561" name="Rectangle 256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293ED9" w14:textId="77777777" w:rsidR="00944514" w:rsidRDefault="00944514" w:rsidP="009126F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ED9AB" id="Rectangle 2561" o:spid="_x0000_s2177" style="position:absolute;margin-left:0;margin-top:.7pt;width:64.75pt;height:50.4pt;z-index:25528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bO6ww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" fillcolor="#f79646 [3209]" strokecolor="#5a5a5a [2109]" strokeweight="1pt">
                <v:textbox>
                  <w:txbxContent>
                    <w:p w14:paraId="03293ED9" w14:textId="77777777" w:rsidR="00944514" w:rsidRDefault="00944514" w:rsidP="009126F9">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286272" behindDoc="0" locked="0" layoutInCell="1" allowOverlap="1" wp14:anchorId="52599A6B" wp14:editId="5285D4EF">
                <wp:simplePos x="0" y="0"/>
                <wp:positionH relativeFrom="column">
                  <wp:posOffset>1324610</wp:posOffset>
                </wp:positionH>
                <wp:positionV relativeFrom="paragraph">
                  <wp:posOffset>8890</wp:posOffset>
                </wp:positionV>
                <wp:extent cx="828675" cy="640080"/>
                <wp:effectExtent l="0" t="0" r="28575" b="26670"/>
                <wp:wrapNone/>
                <wp:docPr id="2562" name="Rectangle 256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05CA9ED" w14:textId="77777777" w:rsidR="00944514" w:rsidRDefault="00944514" w:rsidP="009126F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99A6B" id="Rectangle 2562" o:spid="_x0000_s2178" style="position:absolute;margin-left:104.3pt;margin-top:.7pt;width:65.25pt;height:50.4pt;z-index:2552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ORhXt3FAgAADwYAAA4AAAAAAAAAAAAAAAAALgIAAGRycy9lMm9Eb2MueG1sUEsBAi0AFAAG&#10;AAgAAAAhANlKLa7cAAAACQEAAA8AAAAAAAAAAAAAAAAAHwUAAGRycy9kb3ducmV2LnhtbFBLBQYA&#10;AAAABAAEAPMAAAAoBgAAAAA=&#10;" fillcolor="#4f81bd [3204]" strokecolor="#5a5a5a [2109]" strokeweight="1pt">
                <v:textbox>
                  <w:txbxContent>
                    <w:p w14:paraId="605CA9ED" w14:textId="77777777" w:rsidR="00944514" w:rsidRDefault="00944514" w:rsidP="009126F9">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287296" behindDoc="0" locked="0" layoutInCell="1" allowOverlap="1" wp14:anchorId="7346BB66" wp14:editId="7B902B71">
                <wp:simplePos x="0" y="0"/>
                <wp:positionH relativeFrom="column">
                  <wp:posOffset>2620010</wp:posOffset>
                </wp:positionH>
                <wp:positionV relativeFrom="paragraph">
                  <wp:posOffset>8890</wp:posOffset>
                </wp:positionV>
                <wp:extent cx="1143000" cy="640080"/>
                <wp:effectExtent l="0" t="0" r="19050" b="26670"/>
                <wp:wrapNone/>
                <wp:docPr id="2563" name="Rectangle 256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DEFD18C" w14:textId="77777777" w:rsidR="00944514" w:rsidRDefault="00944514" w:rsidP="009126F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46BB66" id="Rectangle 2563" o:spid="_x0000_s2179" style="position:absolute;margin-left:206.3pt;margin-top:.7pt;width:90pt;height:50.4pt;z-index:2552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" fillcolor="#c0504d [3205]" strokecolor="#5a5a5a [2109]" strokeweight="1pt">
                <v:textbox>
                  <w:txbxContent>
                    <w:p w14:paraId="5DEFD18C" w14:textId="77777777" w:rsidR="00944514" w:rsidRDefault="00944514" w:rsidP="009126F9">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288320" behindDoc="0" locked="0" layoutInCell="1" allowOverlap="1" wp14:anchorId="64DF83C3" wp14:editId="6DCEB777">
                <wp:simplePos x="0" y="0"/>
                <wp:positionH relativeFrom="rightMargin">
                  <wp:posOffset>323850</wp:posOffset>
                </wp:positionH>
                <wp:positionV relativeFrom="paragraph">
                  <wp:posOffset>8890</wp:posOffset>
                </wp:positionV>
                <wp:extent cx="731520" cy="638175"/>
                <wp:effectExtent l="0" t="0" r="11430" b="28575"/>
                <wp:wrapNone/>
                <wp:docPr id="2564" name="Rectangle 256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446E0A5" w14:textId="77777777" w:rsidR="00944514" w:rsidRDefault="00944514" w:rsidP="009126F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F83C3" id="Rectangle 2564" o:spid="_x0000_s2180" style="position:absolute;margin-left:25.5pt;margin-top:.7pt;width:57.6pt;height:50.25pt;z-index:2552883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aCCvQ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" fillcolor="#8064a2 [3207]" strokecolor="#5a5a5a [2109]" strokeweight="1pt">
                <v:textbox>
                  <w:txbxContent>
                    <w:p w14:paraId="5446E0A5" w14:textId="77777777" w:rsidR="00944514" w:rsidRDefault="00944514" w:rsidP="009126F9">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5290368" behindDoc="0" locked="0" layoutInCell="1" allowOverlap="1" wp14:anchorId="2E613217" wp14:editId="61CB5885">
                <wp:simplePos x="0" y="0"/>
                <wp:positionH relativeFrom="column">
                  <wp:posOffset>419100</wp:posOffset>
                </wp:positionH>
                <wp:positionV relativeFrom="paragraph">
                  <wp:posOffset>638175</wp:posOffset>
                </wp:positionV>
                <wp:extent cx="0" cy="7000875"/>
                <wp:effectExtent l="0" t="0" r="19050" b="28575"/>
                <wp:wrapNone/>
                <wp:docPr id="2566" name="Straight Connector 2566"/>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CBD80" id="Straight Connector 2566" o:spid="_x0000_s1026" style="position:absolute;flip:x;z-index:2552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" strokecolor="#4579b8 [3044]"/>
            </w:pict>
          </mc:Fallback>
        </mc:AlternateContent>
      </w:r>
      <w:r w:rsidRPr="00A96635">
        <w:rPr>
          <w:noProof/>
          <w:lang w:val="en-US"/>
        </w:rPr>
        <mc:AlternateContent>
          <mc:Choice Requires="wps">
            <w:drawing>
              <wp:anchor distT="0" distB="0" distL="114300" distR="114300" simplePos="0" relativeHeight="255291392" behindDoc="0" locked="0" layoutInCell="1" allowOverlap="1" wp14:anchorId="510FE10C" wp14:editId="6939776D">
                <wp:simplePos x="0" y="0"/>
                <wp:positionH relativeFrom="column">
                  <wp:posOffset>1771650</wp:posOffset>
                </wp:positionH>
                <wp:positionV relativeFrom="paragraph">
                  <wp:posOffset>647700</wp:posOffset>
                </wp:positionV>
                <wp:extent cx="0" cy="6991350"/>
                <wp:effectExtent l="0" t="0" r="19050" b="19050"/>
                <wp:wrapNone/>
                <wp:docPr id="2567" name="Straight Connector 2567"/>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10B14" id="Straight Connector 2567" o:spid="_x0000_s1026" style="position:absolute;z-index:2552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VkTaEL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292416" behindDoc="0" locked="0" layoutInCell="1" allowOverlap="1" wp14:anchorId="5CA78A48" wp14:editId="2270C566">
                <wp:simplePos x="0" y="0"/>
                <wp:positionH relativeFrom="column">
                  <wp:posOffset>3133090</wp:posOffset>
                </wp:positionH>
                <wp:positionV relativeFrom="paragraph">
                  <wp:posOffset>649605</wp:posOffset>
                </wp:positionV>
                <wp:extent cx="0" cy="6962775"/>
                <wp:effectExtent l="0" t="0" r="19050" b="28575"/>
                <wp:wrapNone/>
                <wp:docPr id="2568" name="Straight Connector 2568"/>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5C739" id="Straight Connector 2568" o:spid="_x0000_s1026" style="position:absolute;z-index:2552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RRirUroBAADJAwAADgAAAAAAAAAAAAAAAAAuAgAA&#10;ZHJzL2Uyb0RvYy54bWxQSwECLQAUAAYACAAAACEAshPKYuEAAAAMAQAADwAAAAAAAAAAAAAAAAAU&#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294464" behindDoc="0" locked="0" layoutInCell="1" allowOverlap="1" wp14:anchorId="5B519A58" wp14:editId="649AF5F6">
                <wp:simplePos x="0" y="0"/>
                <wp:positionH relativeFrom="column">
                  <wp:posOffset>6200775</wp:posOffset>
                </wp:positionH>
                <wp:positionV relativeFrom="paragraph">
                  <wp:posOffset>647700</wp:posOffset>
                </wp:positionV>
                <wp:extent cx="0" cy="7010400"/>
                <wp:effectExtent l="0" t="0" r="19050" b="19050"/>
                <wp:wrapNone/>
                <wp:docPr id="2570" name="Straight Connector 2570"/>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DCD71" id="Straight Connector 2570" o:spid="_x0000_s1026" style="position:absolute;flip:x;z-index:2552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" strokecolor="#4579b8 [3044]"/>
            </w:pict>
          </mc:Fallback>
        </mc:AlternateContent>
      </w:r>
    </w:p>
    <w:p w14:paraId="71EE1040" w14:textId="77777777" w:rsidR="009126F9" w:rsidRDefault="009126F9" w:rsidP="009126F9"/>
    <w:p w14:paraId="54F2510C" w14:textId="77777777" w:rsidR="009126F9" w:rsidRDefault="009126F9" w:rsidP="009126F9"/>
    <w:p w14:paraId="6F1C257A" w14:textId="77777777" w:rsidR="009126F9" w:rsidRDefault="009126F9" w:rsidP="009126F9">
      <w:r w:rsidRPr="00A96635">
        <w:rPr>
          <w:noProof/>
          <w:lang w:val="en-US"/>
        </w:rPr>
        <mc:AlternateContent>
          <mc:Choice Requires="wps">
            <w:drawing>
              <wp:anchor distT="0" distB="0" distL="114300" distR="114300" simplePos="0" relativeHeight="255293440" behindDoc="0" locked="0" layoutInCell="1" allowOverlap="1" wp14:anchorId="27DACFF6" wp14:editId="1068D1EF">
                <wp:simplePos x="0" y="0"/>
                <wp:positionH relativeFrom="column">
                  <wp:posOffset>4791075</wp:posOffset>
                </wp:positionH>
                <wp:positionV relativeFrom="paragraph">
                  <wp:posOffset>91440</wp:posOffset>
                </wp:positionV>
                <wp:extent cx="0" cy="6991350"/>
                <wp:effectExtent l="0" t="0" r="19050" b="19050"/>
                <wp:wrapNone/>
                <wp:docPr id="2569" name="Straight Connector 2569"/>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BCB0D" id="Straight Connector 2569" o:spid="_x0000_s1026" style="position:absolute;z-index:2552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" strokecolor="#4579b8 [3044]"/>
            </w:pict>
          </mc:Fallback>
        </mc:AlternateContent>
      </w:r>
    </w:p>
    <w:p w14:paraId="25D6BDA5" w14:textId="77777777" w:rsidR="009126F9" w:rsidRDefault="009126F9" w:rsidP="009126F9"/>
    <w:p w14:paraId="3A363464" w14:textId="77777777" w:rsidR="009126F9" w:rsidRDefault="009126F9" w:rsidP="009126F9">
      <w:r w:rsidRPr="008A5010">
        <w:rPr>
          <w:noProof/>
          <w:lang w:val="en-US"/>
        </w:rPr>
        <mc:AlternateContent>
          <mc:Choice Requires="wps">
            <w:drawing>
              <wp:anchor distT="0" distB="0" distL="114300" distR="114300" simplePos="0" relativeHeight="255307776" behindDoc="0" locked="0" layoutInCell="1" allowOverlap="1" wp14:anchorId="204A6ED4" wp14:editId="628A8CE9">
                <wp:simplePos x="0" y="0"/>
                <wp:positionH relativeFrom="margin">
                  <wp:posOffset>952500</wp:posOffset>
                </wp:positionH>
                <wp:positionV relativeFrom="paragraph">
                  <wp:posOffset>45720</wp:posOffset>
                </wp:positionV>
                <wp:extent cx="1666875" cy="466725"/>
                <wp:effectExtent l="0" t="0" r="28575" b="28575"/>
                <wp:wrapNone/>
                <wp:docPr id="2631" name="Flowchart: Process 2631"/>
                <wp:cNvGraphicFramePr/>
                <a:graphic xmlns:a="http://schemas.openxmlformats.org/drawingml/2006/main">
                  <a:graphicData uri="http://schemas.microsoft.com/office/word/2010/wordprocessingShape">
                    <wps:wsp>
                      <wps:cNvSpPr/>
                      <wps:spPr>
                        <a:xfrm>
                          <a:off x="0" y="0"/>
                          <a:ext cx="1666875"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E24EC4A" w14:textId="77777777" w:rsidR="00944514" w:rsidRPr="008A5010" w:rsidRDefault="00944514" w:rsidP="009126F9">
                            <w:r>
                              <w:t>GOTO CMD_TYPE_ACT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A6ED4" id="Flowchart: Process 2631" o:spid="_x0000_s2181" type="#_x0000_t109" style="position:absolute;margin-left:75pt;margin-top:3.6pt;width:131.25pt;height:36.75pt;z-index:25530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" fillcolor="white [3201]" strokecolor="#4f81bd [3204]" strokeweight="1pt">
                <v:textbox>
                  <w:txbxContent>
                    <w:p w14:paraId="3E24EC4A" w14:textId="77777777" w:rsidR="00944514" w:rsidRPr="008A5010" w:rsidRDefault="00944514" w:rsidP="009126F9">
                      <w:r>
                        <w:t>GOTO CMD_TYPE_ACT</w:t>
                      </w:r>
                    </w:p>
                  </w:txbxContent>
                </v:textbox>
                <w10:wrap anchorx="margin"/>
              </v:shape>
            </w:pict>
          </mc:Fallback>
        </mc:AlternateContent>
      </w:r>
    </w:p>
    <w:p w14:paraId="4C84A4D0" w14:textId="77777777" w:rsidR="009126F9" w:rsidRDefault="009126F9" w:rsidP="009126F9"/>
    <w:p w14:paraId="17B39A27" w14:textId="77777777" w:rsidR="009126F9" w:rsidRDefault="009126F9" w:rsidP="009126F9"/>
    <w:p w14:paraId="602D94CB" w14:textId="77777777" w:rsidR="009126F9" w:rsidRDefault="009126F9" w:rsidP="009126F9"/>
    <w:p w14:paraId="4FB22CA7" w14:textId="77777777" w:rsidR="009126F9" w:rsidRDefault="009126F9" w:rsidP="009126F9">
      <w:r w:rsidRPr="00487A32">
        <w:rPr>
          <w:rFonts w:asciiTheme="minorHAnsi" w:hAnsiTheme="minorHAnsi" w:cs="Arial"/>
          <w:noProof/>
          <w:szCs w:val="24"/>
          <w:lang w:val="en-US"/>
        </w:rPr>
        <mc:AlternateContent>
          <mc:Choice Requires="wps">
            <w:drawing>
              <wp:anchor distT="0" distB="0" distL="114300" distR="114300" simplePos="0" relativeHeight="255308800" behindDoc="0" locked="0" layoutInCell="1" allowOverlap="1" wp14:anchorId="784CB4F0" wp14:editId="31C6436A">
                <wp:simplePos x="0" y="0"/>
                <wp:positionH relativeFrom="column">
                  <wp:posOffset>1123950</wp:posOffset>
                </wp:positionH>
                <wp:positionV relativeFrom="paragraph">
                  <wp:posOffset>34925</wp:posOffset>
                </wp:positionV>
                <wp:extent cx="1285875" cy="666750"/>
                <wp:effectExtent l="0" t="0" r="28575" b="19050"/>
                <wp:wrapNone/>
                <wp:docPr id="2632" name="Rectangle 2632"/>
                <wp:cNvGraphicFramePr/>
                <a:graphic xmlns:a="http://schemas.openxmlformats.org/drawingml/2006/main">
                  <a:graphicData uri="http://schemas.microsoft.com/office/word/2010/wordprocessingShape">
                    <wps:wsp>
                      <wps:cNvSpPr/>
                      <wps:spPr>
                        <a:xfrm>
                          <a:off x="0" y="0"/>
                          <a:ext cx="1285875" cy="666750"/>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9899E43" w14:textId="77777777" w:rsidR="00944514" w:rsidRPr="00487A32" w:rsidRDefault="00944514" w:rsidP="009126F9">
                            <w:pPr>
                              <w:jc w:val="center"/>
                              <w:rPr>
                                <w:rFonts w:asciiTheme="minorHAnsi" w:hAnsiTheme="minorHAnsi" w:cs="Arial"/>
                                <w:szCs w:val="24"/>
                              </w:rPr>
                            </w:pPr>
                            <w:r w:rsidRPr="00487A32">
                              <w:rPr>
                                <w:rFonts w:asciiTheme="minorHAnsi" w:hAnsiTheme="minorHAnsi" w:cs="Arial"/>
                                <w:szCs w:val="24"/>
                              </w:rPr>
                              <w:t>Starting with session_id=1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4CB4F0" id="Rectangle 2632" o:spid="_x0000_s2182" style="position:absolute;margin-left:88.5pt;margin-top:2.75pt;width:101.25pt;height:52.5pt;z-index:25530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" fillcolor="white [3201]" strokecolor="#4f81bd [3204]" strokeweight="1pt">
                <v:textbox>
                  <w:txbxContent>
                    <w:p w14:paraId="29899E43" w14:textId="77777777" w:rsidR="00944514" w:rsidRPr="00487A32" w:rsidRDefault="00944514" w:rsidP="009126F9">
                      <w:pPr>
                        <w:jc w:val="center"/>
                        <w:rPr>
                          <w:rFonts w:asciiTheme="minorHAnsi" w:hAnsiTheme="minorHAnsi" w:cs="Arial"/>
                          <w:szCs w:val="24"/>
                        </w:rPr>
                      </w:pPr>
                      <w:r w:rsidRPr="00487A32">
                        <w:rPr>
                          <w:rFonts w:asciiTheme="minorHAnsi" w:hAnsiTheme="minorHAnsi" w:cs="Arial"/>
                          <w:szCs w:val="24"/>
                        </w:rPr>
                        <w:t>Starting with session_id=1</w:t>
                      </w:r>
                    </w:p>
                  </w:txbxContent>
                </v:textbox>
              </v:rect>
            </w:pict>
          </mc:Fallback>
        </mc:AlternateContent>
      </w:r>
    </w:p>
    <w:p w14:paraId="0167D4A5" w14:textId="77777777" w:rsidR="009126F9" w:rsidRPr="00487A32" w:rsidRDefault="009126F9" w:rsidP="009126F9">
      <w:pPr>
        <w:rPr>
          <w:rFonts w:asciiTheme="minorHAnsi" w:hAnsiTheme="minorHAnsi"/>
          <w:szCs w:val="24"/>
        </w:rPr>
      </w:pPr>
    </w:p>
    <w:p w14:paraId="0755667B" w14:textId="77777777" w:rsidR="009126F9" w:rsidRPr="00487A32" w:rsidRDefault="009126F9" w:rsidP="009126F9">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p>
    <w:p w14:paraId="72493A6C" w14:textId="77777777" w:rsidR="009126F9" w:rsidRPr="00487A32" w:rsidRDefault="009126F9" w:rsidP="009126F9">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r w:rsidRPr="00487A32">
        <w:rPr>
          <w:rFonts w:asciiTheme="minorHAnsi" w:hAnsiTheme="minorHAnsi" w:cs="Arial"/>
          <w:szCs w:val="24"/>
        </w:rPr>
        <w:tab/>
      </w:r>
    </w:p>
    <w:p w14:paraId="7E534059" w14:textId="77777777" w:rsidR="009126F9" w:rsidRPr="00487A32" w:rsidRDefault="009126F9" w:rsidP="009126F9">
      <w:pPr>
        <w:ind w:firstLine="720"/>
        <w:rPr>
          <w:rFonts w:asciiTheme="minorHAnsi" w:hAnsiTheme="minorHAnsi" w:cs="Arial"/>
          <w:szCs w:val="24"/>
        </w:rPr>
      </w:pPr>
      <w:r w:rsidRPr="008A5010">
        <w:rPr>
          <w:noProof/>
          <w:lang w:val="en-US"/>
        </w:rPr>
        <mc:AlternateContent>
          <mc:Choice Requires="wps">
            <w:drawing>
              <wp:anchor distT="0" distB="0" distL="114300" distR="114300" simplePos="0" relativeHeight="255321088" behindDoc="0" locked="0" layoutInCell="1" allowOverlap="1" wp14:anchorId="1E150676" wp14:editId="27A5A540">
                <wp:simplePos x="0" y="0"/>
                <wp:positionH relativeFrom="margin">
                  <wp:align>right</wp:align>
                </wp:positionH>
                <wp:positionV relativeFrom="paragraph">
                  <wp:posOffset>90170</wp:posOffset>
                </wp:positionV>
                <wp:extent cx="1581150" cy="514350"/>
                <wp:effectExtent l="0" t="0" r="19050" b="19050"/>
                <wp:wrapNone/>
                <wp:docPr id="2659" name="Flowchart: Process 2659"/>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F893FD7" w14:textId="77777777" w:rsidR="00944514" w:rsidRPr="008A5010" w:rsidRDefault="00944514" w:rsidP="009126F9">
                            <w:pPr>
                              <w:jc w:val="center"/>
                            </w:pPr>
                            <w:r>
                              <w:t>check next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50676" id="Flowchart: Process 2659" o:spid="_x0000_s2183" type="#_x0000_t109" style="position:absolute;left:0;text-align:left;margin-left:73.3pt;margin-top:7.1pt;width:124.5pt;height:40.5pt;z-index:255321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" fillcolor="white [3201]" strokecolor="#4f81bd [3204]" strokeweight="1pt">
                <v:textbox>
                  <w:txbxContent>
                    <w:p w14:paraId="1F893FD7" w14:textId="77777777" w:rsidR="00944514" w:rsidRPr="008A5010" w:rsidRDefault="00944514" w:rsidP="009126F9">
                      <w:pPr>
                        <w:jc w:val="center"/>
                      </w:pPr>
                      <w:r>
                        <w:t>check next session ID</w:t>
                      </w:r>
                    </w:p>
                  </w:txbxContent>
                </v:textbox>
                <w10:wrap anchorx="margin"/>
              </v:shape>
            </w:pict>
          </mc:Fallback>
        </mc:AlternateContent>
      </w:r>
    </w:p>
    <w:p w14:paraId="5AD88958" w14:textId="77777777" w:rsidR="009126F9" w:rsidRPr="00487A32" w:rsidRDefault="009126F9" w:rsidP="009126F9">
      <w:pPr>
        <w:ind w:firstLine="720"/>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322112" behindDoc="0" locked="0" layoutInCell="1" allowOverlap="1" wp14:anchorId="18C14D90" wp14:editId="4AC94176">
                <wp:simplePos x="0" y="0"/>
                <wp:positionH relativeFrom="column">
                  <wp:posOffset>1781175</wp:posOffset>
                </wp:positionH>
                <wp:positionV relativeFrom="paragraph">
                  <wp:posOffset>190500</wp:posOffset>
                </wp:positionV>
                <wp:extent cx="2114550" cy="0"/>
                <wp:effectExtent l="38100" t="76200" r="0" b="95250"/>
                <wp:wrapNone/>
                <wp:docPr id="2660" name="Straight Arrow Connector 2660"/>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4B5B53" id="Straight Arrow Connector 2660" o:spid="_x0000_s1026" type="#_x0000_t32" style="position:absolute;margin-left:140.25pt;margin-top:15pt;width:166.5pt;height:0;flip:x;z-index:25532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" strokecolor="#4579b8 [3044]">
                <v:stroke endarrow="block"/>
              </v:shape>
            </w:pict>
          </mc:Fallback>
        </mc:AlternateContent>
      </w:r>
      <w:r>
        <w:rPr>
          <w:rFonts w:asciiTheme="minorHAnsi" w:hAnsiTheme="minorHAnsi" w:cs="Arial"/>
          <w:noProof/>
          <w:szCs w:val="24"/>
          <w:lang w:val="en-US"/>
        </w:rPr>
        <mc:AlternateContent>
          <mc:Choice Requires="wps">
            <w:drawing>
              <wp:anchor distT="0" distB="0" distL="114300" distR="114300" simplePos="0" relativeHeight="255315968" behindDoc="0" locked="0" layoutInCell="1" allowOverlap="1" wp14:anchorId="25E135E5" wp14:editId="4BDD467E">
                <wp:simplePos x="0" y="0"/>
                <wp:positionH relativeFrom="column">
                  <wp:posOffset>790575</wp:posOffset>
                </wp:positionH>
                <wp:positionV relativeFrom="paragraph">
                  <wp:posOffset>161925</wp:posOffset>
                </wp:positionV>
                <wp:extent cx="990600" cy="0"/>
                <wp:effectExtent l="0" t="76200" r="19050" b="95250"/>
                <wp:wrapNone/>
                <wp:docPr id="2651" name="Straight Arrow Connector 2651"/>
                <wp:cNvGraphicFramePr/>
                <a:graphic xmlns:a="http://schemas.openxmlformats.org/drawingml/2006/main">
                  <a:graphicData uri="http://schemas.microsoft.com/office/word/2010/wordprocessingShape">
                    <wps:wsp>
                      <wps:cNvCnPr/>
                      <wps:spPr>
                        <a:xfrm>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C3D610" id="Straight Arrow Connector 2651" o:spid="_x0000_s1026" type="#_x0000_t32" style="position:absolute;margin-left:62.25pt;margin-top:12.75pt;width:78pt;height:0;z-index:2553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" strokecolor="#4579b8 [3044]">
                <v:stroke endarrow="block"/>
              </v:shape>
            </w:pict>
          </mc:Fallback>
        </mc:AlternateContent>
      </w:r>
      <w:r>
        <w:rPr>
          <w:rFonts w:asciiTheme="minorHAnsi" w:hAnsiTheme="minorHAnsi" w:cs="Arial"/>
          <w:noProof/>
          <w:szCs w:val="24"/>
          <w:lang w:val="en-US"/>
        </w:rPr>
        <mc:AlternateContent>
          <mc:Choice Requires="wps">
            <w:drawing>
              <wp:anchor distT="0" distB="0" distL="114300" distR="114300" simplePos="0" relativeHeight="255314944" behindDoc="0" locked="0" layoutInCell="1" allowOverlap="1" wp14:anchorId="02E62160" wp14:editId="519B0BEF">
                <wp:simplePos x="0" y="0"/>
                <wp:positionH relativeFrom="column">
                  <wp:posOffset>790575</wp:posOffset>
                </wp:positionH>
                <wp:positionV relativeFrom="paragraph">
                  <wp:posOffset>152400</wp:posOffset>
                </wp:positionV>
                <wp:extent cx="0" cy="962025"/>
                <wp:effectExtent l="0" t="0" r="19050" b="9525"/>
                <wp:wrapNone/>
                <wp:docPr id="2650" name="Straight Connector 2650"/>
                <wp:cNvGraphicFramePr/>
                <a:graphic xmlns:a="http://schemas.openxmlformats.org/drawingml/2006/main">
                  <a:graphicData uri="http://schemas.microsoft.com/office/word/2010/wordprocessingShape">
                    <wps:wsp>
                      <wps:cNvCnPr/>
                      <wps:spPr>
                        <a:xfrm flipV="1">
                          <a:off x="0" y="0"/>
                          <a:ext cx="0" cy="962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D0FB5" id="Straight Connector 2650" o:spid="_x0000_s1026" style="position:absolute;flip:y;z-index:255314944;visibility:visible;mso-wrap-style:square;mso-wrap-distance-left:9pt;mso-wrap-distance-top:0;mso-wrap-distance-right:9pt;mso-wrap-distance-bottom:0;mso-position-horizontal:absolute;mso-position-horizontal-relative:text;mso-position-vertical:absolute;mso-position-vertical-relative:text" from="62.25pt,12pt" to="62.25pt,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" strokecolor="#4579b8 [3044]"/>
            </w:pict>
          </mc:Fallback>
        </mc:AlternateContent>
      </w:r>
      <w:r>
        <w:rPr>
          <w:rFonts w:asciiTheme="minorHAnsi" w:hAnsiTheme="minorHAnsi" w:cs="Arial"/>
          <w:szCs w:val="24"/>
        </w:rPr>
        <w:t xml:space="preserve">                                              Increment the session ID by 1</w:t>
      </w:r>
    </w:p>
    <w:p w14:paraId="4019EE47" w14:textId="77777777" w:rsidR="009126F9" w:rsidRPr="00487A32" w:rsidRDefault="009126F9" w:rsidP="009126F9">
      <w:pPr>
        <w:rPr>
          <w:rFonts w:asciiTheme="minorHAnsi" w:hAnsiTheme="minorHAnsi" w:cs="Arial"/>
          <w:szCs w:val="24"/>
        </w:rPr>
      </w:pPr>
      <w:r>
        <w:rPr>
          <w:rFonts w:asciiTheme="minorHAnsi" w:hAnsiTheme="minorHAnsi" w:cs="Arial"/>
          <w:szCs w:val="24"/>
        </w:rPr>
        <w:t>Increment</w:t>
      </w:r>
    </w:p>
    <w:p w14:paraId="3DD6F68E" w14:textId="77777777" w:rsidR="009126F9" w:rsidRPr="00487A32" w:rsidRDefault="009126F9" w:rsidP="009126F9">
      <w:pPr>
        <w:rPr>
          <w:rFonts w:asciiTheme="minorHAnsi" w:hAnsiTheme="minorHAnsi" w:cs="Arial"/>
          <w:szCs w:val="24"/>
        </w:rPr>
      </w:pPr>
      <w:r w:rsidRPr="00487A32">
        <w:rPr>
          <w:rFonts w:asciiTheme="minorHAnsi" w:hAnsiTheme="minorHAnsi" w:cs="Arial"/>
          <w:noProof/>
          <w:szCs w:val="24"/>
          <w:lang w:val="en-US"/>
        </w:rPr>
        <mc:AlternateContent>
          <mc:Choice Requires="wps">
            <w:drawing>
              <wp:anchor distT="0" distB="0" distL="114300" distR="114300" simplePos="0" relativeHeight="255309824" behindDoc="0" locked="0" layoutInCell="1" allowOverlap="1" wp14:anchorId="4425A22C" wp14:editId="72CB545D">
                <wp:simplePos x="0" y="0"/>
                <wp:positionH relativeFrom="column">
                  <wp:posOffset>876300</wp:posOffset>
                </wp:positionH>
                <wp:positionV relativeFrom="paragraph">
                  <wp:posOffset>9525</wp:posOffset>
                </wp:positionV>
                <wp:extent cx="1790700" cy="1457325"/>
                <wp:effectExtent l="0" t="0" r="19050" b="28575"/>
                <wp:wrapNone/>
                <wp:docPr id="2635" name="Diamond 2635"/>
                <wp:cNvGraphicFramePr/>
                <a:graphic xmlns:a="http://schemas.openxmlformats.org/drawingml/2006/main">
                  <a:graphicData uri="http://schemas.microsoft.com/office/word/2010/wordprocessingShape">
                    <wps:wsp>
                      <wps:cNvSpPr/>
                      <wps:spPr>
                        <a:xfrm>
                          <a:off x="0" y="0"/>
                          <a:ext cx="1790700" cy="14573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F62EA3A" w14:textId="77777777" w:rsidR="00944514" w:rsidRPr="000153DC" w:rsidRDefault="00944514" w:rsidP="009126F9">
                            <w:pPr>
                              <w:jc w:val="center"/>
                            </w:pPr>
                            <w:r>
                              <w:t xml:space="preserve">If TCP connection presents </w:t>
                            </w:r>
                          </w:p>
                          <w:p w14:paraId="40C0AC14" w14:textId="77777777" w:rsidR="00944514" w:rsidRPr="00D84439" w:rsidRDefault="00944514" w:rsidP="009126F9">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5A22C" id="Diamond 2635" o:spid="_x0000_s2184" type="#_x0000_t4" style="position:absolute;margin-left:69pt;margin-top:.75pt;width:141pt;height:114.75pt;z-index:2553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" fillcolor="white [3201]" strokecolor="#4f81bd [3204]" strokeweight="1pt">
                <v:textbox>
                  <w:txbxContent>
                    <w:p w14:paraId="6F62EA3A" w14:textId="77777777" w:rsidR="00944514" w:rsidRPr="000153DC" w:rsidRDefault="00944514" w:rsidP="009126F9">
                      <w:pPr>
                        <w:jc w:val="center"/>
                      </w:pPr>
                      <w:r>
                        <w:t xml:space="preserve">If TCP connection presents </w:t>
                      </w:r>
                    </w:p>
                    <w:p w14:paraId="40C0AC14" w14:textId="77777777" w:rsidR="00944514" w:rsidRPr="00D84439" w:rsidRDefault="00944514" w:rsidP="009126F9">
                      <w:pPr>
                        <w:jc w:val="center"/>
                        <w:rPr>
                          <w:rFonts w:ascii="Arial" w:hAnsi="Arial" w:cs="Arial"/>
                          <w:sz w:val="20"/>
                        </w:rPr>
                      </w:pPr>
                    </w:p>
                  </w:txbxContent>
                </v:textbox>
              </v:shape>
            </w:pict>
          </mc:Fallback>
        </mc:AlternateContent>
      </w:r>
      <w:r>
        <w:rPr>
          <w:rFonts w:asciiTheme="minorHAnsi" w:hAnsiTheme="minorHAnsi" w:cs="Arial"/>
          <w:szCs w:val="24"/>
        </w:rPr>
        <w:t>the session</w:t>
      </w:r>
    </w:p>
    <w:p w14:paraId="7ABD7A7A" w14:textId="77777777" w:rsidR="009126F9" w:rsidRPr="00487A32" w:rsidRDefault="009126F9" w:rsidP="009126F9">
      <w:pPr>
        <w:rPr>
          <w:rFonts w:asciiTheme="minorHAnsi" w:hAnsiTheme="minorHAnsi" w:cs="Arial"/>
          <w:szCs w:val="24"/>
        </w:rPr>
      </w:pPr>
      <w:r>
        <w:rPr>
          <w:rFonts w:asciiTheme="minorHAnsi" w:hAnsiTheme="minorHAnsi" w:cs="Arial"/>
          <w:szCs w:val="24"/>
        </w:rPr>
        <w:t>by 1(If session ID is</w:t>
      </w:r>
    </w:p>
    <w:p w14:paraId="521092CE" w14:textId="77777777" w:rsidR="009126F9" w:rsidRPr="00487A32" w:rsidRDefault="009126F9" w:rsidP="009126F9">
      <w:pPr>
        <w:rPr>
          <w:rFonts w:asciiTheme="minorHAnsi" w:hAnsiTheme="minorHAnsi" w:cs="Arial"/>
          <w:szCs w:val="24"/>
        </w:rPr>
      </w:pPr>
      <w:r>
        <w:rPr>
          <w:rFonts w:asciiTheme="minorHAnsi" w:hAnsiTheme="minorHAnsi" w:cs="Arial"/>
          <w:szCs w:val="24"/>
        </w:rPr>
        <w:t xml:space="preserve">32(maximum), </w:t>
      </w:r>
    </w:p>
    <w:p w14:paraId="60DCC5AC" w14:textId="77777777" w:rsidR="009126F9" w:rsidRPr="00487A32" w:rsidRDefault="009126F9" w:rsidP="009126F9">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313920" behindDoc="0" locked="0" layoutInCell="1" allowOverlap="1" wp14:anchorId="7D706094" wp14:editId="5B360413">
                <wp:simplePos x="0" y="0"/>
                <wp:positionH relativeFrom="column">
                  <wp:posOffset>781050</wp:posOffset>
                </wp:positionH>
                <wp:positionV relativeFrom="paragraph">
                  <wp:posOffset>184785</wp:posOffset>
                </wp:positionV>
                <wp:extent cx="104775" cy="0"/>
                <wp:effectExtent l="0" t="0" r="9525" b="19050"/>
                <wp:wrapNone/>
                <wp:docPr id="2649" name="Straight Connector 2649"/>
                <wp:cNvGraphicFramePr/>
                <a:graphic xmlns:a="http://schemas.openxmlformats.org/drawingml/2006/main">
                  <a:graphicData uri="http://schemas.microsoft.com/office/word/2010/wordprocessingShape">
                    <wps:wsp>
                      <wps:cNvCnPr/>
                      <wps:spPr>
                        <a:xfrm flipH="1">
                          <a:off x="0" y="0"/>
                          <a:ext cx="104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ABA42" id="Straight Connector 2649" o:spid="_x0000_s1026" style="position:absolute;flip:x;z-index:255313920;visibility:visible;mso-wrap-style:square;mso-wrap-distance-left:9pt;mso-wrap-distance-top:0;mso-wrap-distance-right:9pt;mso-wrap-distance-bottom:0;mso-position-horizontal:absolute;mso-position-horizontal-relative:text;mso-position-vertical:absolute;mso-position-vertical-relative:text" from="61.5pt,14.55pt" to="69.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" strokecolor="#4579b8 [3044]"/>
            </w:pict>
          </mc:Fallback>
        </mc:AlternateContent>
      </w:r>
      <w:r>
        <w:rPr>
          <w:rFonts w:asciiTheme="minorHAnsi" w:hAnsiTheme="minorHAnsi" w:cs="Arial"/>
          <w:szCs w:val="24"/>
        </w:rPr>
        <w:t>send OK as</w:t>
      </w:r>
      <w:r>
        <w:rPr>
          <w:rFonts w:asciiTheme="minorHAnsi" w:hAnsiTheme="minorHAnsi" w:cs="Arial"/>
          <w:noProof/>
          <w:szCs w:val="24"/>
          <w:lang w:val="en-US"/>
        </w:rPr>
        <w:t xml:space="preserve"> </w:t>
      </w:r>
    </w:p>
    <w:p w14:paraId="1098335A" w14:textId="77777777" w:rsidR="009126F9" w:rsidRPr="00487A32" w:rsidRDefault="009126F9" w:rsidP="009126F9">
      <w:pPr>
        <w:rPr>
          <w:rFonts w:asciiTheme="minorHAnsi" w:hAnsiTheme="minorHAnsi" w:cs="Arial"/>
          <w:szCs w:val="24"/>
        </w:rPr>
      </w:pPr>
      <w:r>
        <w:rPr>
          <w:rFonts w:asciiTheme="minorHAnsi" w:hAnsiTheme="minorHAnsi" w:cs="Arial"/>
          <w:szCs w:val="24"/>
        </w:rPr>
        <w:t>final response)</w:t>
      </w:r>
    </w:p>
    <w:p w14:paraId="39F6AB55" w14:textId="77777777" w:rsidR="009126F9" w:rsidRPr="00487A32" w:rsidRDefault="009126F9" w:rsidP="009126F9">
      <w:pPr>
        <w:rPr>
          <w:rFonts w:asciiTheme="minorHAnsi" w:hAnsiTheme="minorHAnsi"/>
          <w:szCs w:val="24"/>
        </w:rPr>
      </w:pPr>
    </w:p>
    <w:p w14:paraId="4717B917" w14:textId="77777777" w:rsidR="009126F9" w:rsidRPr="00487A32" w:rsidRDefault="009126F9" w:rsidP="009126F9">
      <w:pPr>
        <w:rPr>
          <w:rFonts w:asciiTheme="minorHAnsi" w:hAnsiTheme="minorHAnsi"/>
          <w:szCs w:val="24"/>
        </w:rPr>
      </w:pPr>
    </w:p>
    <w:p w14:paraId="74247FB1" w14:textId="77777777" w:rsidR="009126F9" w:rsidRPr="00487A32" w:rsidRDefault="009126F9" w:rsidP="009126F9">
      <w:pPr>
        <w:rPr>
          <w:rFonts w:asciiTheme="minorHAnsi" w:hAnsiTheme="minorHAnsi"/>
          <w:szCs w:val="24"/>
        </w:rPr>
      </w:pPr>
    </w:p>
    <w:p w14:paraId="3743AF6C" w14:textId="77777777" w:rsidR="009126F9" w:rsidRDefault="009126F9" w:rsidP="009126F9"/>
    <w:p w14:paraId="3AADA178" w14:textId="77777777" w:rsidR="009126F9" w:rsidRDefault="009126F9" w:rsidP="009126F9">
      <w:r w:rsidRPr="008A5010">
        <w:rPr>
          <w:noProof/>
          <w:lang w:val="en-US"/>
        </w:rPr>
        <mc:AlternateContent>
          <mc:Choice Requires="wps">
            <w:drawing>
              <wp:anchor distT="0" distB="0" distL="114300" distR="114300" simplePos="0" relativeHeight="255310848" behindDoc="0" locked="0" layoutInCell="1" allowOverlap="1" wp14:anchorId="424745E9" wp14:editId="4351E2E5">
                <wp:simplePos x="0" y="0"/>
                <wp:positionH relativeFrom="margin">
                  <wp:posOffset>3514725</wp:posOffset>
                </wp:positionH>
                <wp:positionV relativeFrom="paragraph">
                  <wp:posOffset>11430</wp:posOffset>
                </wp:positionV>
                <wp:extent cx="1581150" cy="1066800"/>
                <wp:effectExtent l="0" t="0" r="19050" b="19050"/>
                <wp:wrapNone/>
                <wp:docPr id="2646" name="Flowchart: Process 2646"/>
                <wp:cNvGraphicFramePr/>
                <a:graphic xmlns:a="http://schemas.openxmlformats.org/drawingml/2006/main">
                  <a:graphicData uri="http://schemas.microsoft.com/office/word/2010/wordprocessingShape">
                    <wps:wsp>
                      <wps:cNvSpPr/>
                      <wps:spPr>
                        <a:xfrm>
                          <a:off x="0" y="0"/>
                          <a:ext cx="1581150" cy="106680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A966298" w14:textId="77777777" w:rsidR="00944514" w:rsidRPr="008A5010" w:rsidRDefault="00944514" w:rsidP="009126F9">
                            <w:pPr>
                              <w:jc w:val="center"/>
                            </w:pPr>
                            <w:r>
                              <w:t>Get the TCP socket data from “+KTCPCFG” structure (Ex: TCP socket state, notification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745E9" id="Flowchart: Process 2646" o:spid="_x0000_s2185" type="#_x0000_t109" style="position:absolute;margin-left:276.75pt;margin-top:.9pt;width:124.5pt;height:84pt;z-index:2553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" fillcolor="white [3201]" strokecolor="#4f81bd [3204]" strokeweight="1pt">
                <v:textbox>
                  <w:txbxContent>
                    <w:p w14:paraId="3A966298" w14:textId="77777777" w:rsidR="00944514" w:rsidRPr="008A5010" w:rsidRDefault="00944514" w:rsidP="009126F9">
                      <w:pPr>
                        <w:jc w:val="center"/>
                      </w:pPr>
                      <w:r>
                        <w:t>Get the TCP socket data from “+KTCPCFG” structure (Ex: TCP socket state, notification state)</w:t>
                      </w:r>
                    </w:p>
                  </w:txbxContent>
                </v:textbox>
                <w10:wrap anchorx="margin"/>
              </v:shape>
            </w:pict>
          </mc:Fallback>
        </mc:AlternateContent>
      </w:r>
      <w:r>
        <w:t xml:space="preserve">                                                     Yes</w:t>
      </w:r>
    </w:p>
    <w:p w14:paraId="32184D44" w14:textId="77777777" w:rsidR="009126F9" w:rsidRDefault="009126F9" w:rsidP="009126F9"/>
    <w:p w14:paraId="6958E6EB" w14:textId="77777777" w:rsidR="009126F9" w:rsidRDefault="009126F9" w:rsidP="009126F9">
      <w:r>
        <w:rPr>
          <w:noProof/>
          <w:lang w:val="en-US"/>
        </w:rPr>
        <mc:AlternateContent>
          <mc:Choice Requires="wps">
            <w:drawing>
              <wp:anchor distT="0" distB="0" distL="114300" distR="114300" simplePos="0" relativeHeight="255311872" behindDoc="0" locked="0" layoutInCell="1" allowOverlap="1" wp14:anchorId="377A5092" wp14:editId="6A71C1A9">
                <wp:simplePos x="0" y="0"/>
                <wp:positionH relativeFrom="column">
                  <wp:posOffset>1743075</wp:posOffset>
                </wp:positionH>
                <wp:positionV relativeFrom="paragraph">
                  <wp:posOffset>63500</wp:posOffset>
                </wp:positionV>
                <wp:extent cx="1781175" cy="0"/>
                <wp:effectExtent l="38100" t="76200" r="0" b="95250"/>
                <wp:wrapNone/>
                <wp:docPr id="2647" name="Straight Arrow Connector 2647"/>
                <wp:cNvGraphicFramePr/>
                <a:graphic xmlns:a="http://schemas.openxmlformats.org/drawingml/2006/main">
                  <a:graphicData uri="http://schemas.microsoft.com/office/word/2010/wordprocessingShape">
                    <wps:wsp>
                      <wps:cNvCnPr/>
                      <wps:spPr>
                        <a:xfrm flipH="1">
                          <a:off x="0" y="0"/>
                          <a:ext cx="1781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3DB7C" id="Straight Arrow Connector 2647" o:spid="_x0000_s1026" type="#_x0000_t32" style="position:absolute;margin-left:137.25pt;margin-top:5pt;width:140.25pt;height:0;flip:x;z-index:2553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" strokecolor="#4579b8 [3044]">
                <v:stroke endarrow="block"/>
              </v:shape>
            </w:pict>
          </mc:Fallback>
        </mc:AlternateContent>
      </w:r>
    </w:p>
    <w:p w14:paraId="129FAE93" w14:textId="77777777" w:rsidR="009126F9" w:rsidRDefault="009126F9" w:rsidP="009126F9">
      <w:r>
        <w:rPr>
          <w:noProof/>
          <w:lang w:val="en-US"/>
        </w:rPr>
        <mc:AlternateContent>
          <mc:Choice Requires="wps">
            <w:drawing>
              <wp:anchor distT="0" distB="0" distL="114300" distR="114300" simplePos="0" relativeHeight="255312896" behindDoc="0" locked="0" layoutInCell="1" allowOverlap="1" wp14:anchorId="291F5B52" wp14:editId="32FF13FC">
                <wp:simplePos x="0" y="0"/>
                <wp:positionH relativeFrom="column">
                  <wp:posOffset>400050</wp:posOffset>
                </wp:positionH>
                <wp:positionV relativeFrom="paragraph">
                  <wp:posOffset>43180</wp:posOffset>
                </wp:positionV>
                <wp:extent cx="1352550" cy="0"/>
                <wp:effectExtent l="38100" t="76200" r="0" b="95250"/>
                <wp:wrapNone/>
                <wp:docPr id="2648" name="Straight Arrow Connector 2648"/>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2AA044" id="Straight Arrow Connector 2648" o:spid="_x0000_s1026" type="#_x0000_t32" style="position:absolute;margin-left:31.5pt;margin-top:3.4pt;width:106.5pt;height:0;flip:x;z-index:25531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" strokecolor="#4579b8 [3044]">
                <v:stroke endarrow="block"/>
              </v:shape>
            </w:pict>
          </mc:Fallback>
        </mc:AlternateContent>
      </w:r>
    </w:p>
    <w:p w14:paraId="12F8F1C8" w14:textId="77777777" w:rsidR="009126F9" w:rsidRDefault="009126F9" w:rsidP="009126F9">
      <w:r>
        <w:t xml:space="preserve">       Send TCP socket status</w:t>
      </w:r>
    </w:p>
    <w:p w14:paraId="736037DB" w14:textId="77777777" w:rsidR="009126F9" w:rsidRDefault="009126F9" w:rsidP="009126F9">
      <w:r w:rsidRPr="00487A32">
        <w:rPr>
          <w:rFonts w:asciiTheme="minorHAnsi" w:hAnsiTheme="minorHAnsi" w:cs="Arial"/>
          <w:noProof/>
          <w:szCs w:val="24"/>
          <w:lang w:val="en-US"/>
        </w:rPr>
        <mc:AlternateContent>
          <mc:Choice Requires="wps">
            <w:drawing>
              <wp:anchor distT="0" distB="0" distL="114300" distR="114300" simplePos="0" relativeHeight="255316992" behindDoc="0" locked="0" layoutInCell="1" allowOverlap="1" wp14:anchorId="7EAE710D" wp14:editId="0533FD02">
                <wp:simplePos x="0" y="0"/>
                <wp:positionH relativeFrom="column">
                  <wp:posOffset>971550</wp:posOffset>
                </wp:positionH>
                <wp:positionV relativeFrom="paragraph">
                  <wp:posOffset>104775</wp:posOffset>
                </wp:positionV>
                <wp:extent cx="1609725" cy="1457325"/>
                <wp:effectExtent l="0" t="0" r="28575" b="28575"/>
                <wp:wrapNone/>
                <wp:docPr id="2652" name="Diamond 2652"/>
                <wp:cNvGraphicFramePr/>
                <a:graphic xmlns:a="http://schemas.openxmlformats.org/drawingml/2006/main">
                  <a:graphicData uri="http://schemas.microsoft.com/office/word/2010/wordprocessingShape">
                    <wps:wsp>
                      <wps:cNvSpPr/>
                      <wps:spPr>
                        <a:xfrm>
                          <a:off x="0" y="0"/>
                          <a:ext cx="1609725" cy="14573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6512734" w14:textId="77777777" w:rsidR="00944514" w:rsidRPr="000153DC" w:rsidRDefault="00944514" w:rsidP="009126F9">
                            <w:pPr>
                              <w:jc w:val="center"/>
                            </w:pPr>
                            <w:r>
                              <w:t>If Session ID !=32</w:t>
                            </w:r>
                          </w:p>
                          <w:p w14:paraId="6259C264" w14:textId="77777777" w:rsidR="00944514" w:rsidRPr="00D84439" w:rsidRDefault="00944514" w:rsidP="009126F9">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E710D" id="Diamond 2652" o:spid="_x0000_s2186" type="#_x0000_t4" style="position:absolute;margin-left:76.5pt;margin-top:8.25pt;width:126.75pt;height:114.75pt;z-index:2553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" fillcolor="white [3201]" strokecolor="#4f81bd [3204]" strokeweight="1pt">
                <v:textbox>
                  <w:txbxContent>
                    <w:p w14:paraId="36512734" w14:textId="77777777" w:rsidR="00944514" w:rsidRPr="000153DC" w:rsidRDefault="00944514" w:rsidP="009126F9">
                      <w:pPr>
                        <w:jc w:val="center"/>
                      </w:pPr>
                      <w:r>
                        <w:t>If Session ID !=32</w:t>
                      </w:r>
                    </w:p>
                    <w:p w14:paraId="6259C264" w14:textId="77777777" w:rsidR="00944514" w:rsidRPr="00D84439" w:rsidRDefault="00944514" w:rsidP="009126F9">
                      <w:pPr>
                        <w:jc w:val="center"/>
                        <w:rPr>
                          <w:rFonts w:ascii="Arial" w:hAnsi="Arial" w:cs="Arial"/>
                          <w:sz w:val="20"/>
                        </w:rPr>
                      </w:pPr>
                    </w:p>
                  </w:txbxContent>
                </v:textbox>
              </v:shape>
            </w:pict>
          </mc:Fallback>
        </mc:AlternateContent>
      </w:r>
      <w:r>
        <w:t xml:space="preserve">       as intermediate </w:t>
      </w:r>
    </w:p>
    <w:p w14:paraId="4D4BC139" w14:textId="77777777" w:rsidR="009126F9" w:rsidRDefault="009126F9" w:rsidP="009126F9">
      <w:r>
        <w:t xml:space="preserve">       response </w:t>
      </w:r>
    </w:p>
    <w:p w14:paraId="6E407A80" w14:textId="77777777" w:rsidR="009126F9" w:rsidRDefault="009126F9" w:rsidP="009126F9"/>
    <w:p w14:paraId="3AA875B0" w14:textId="77777777" w:rsidR="009126F9" w:rsidRDefault="009126F9" w:rsidP="009126F9">
      <w:r>
        <w:t xml:space="preserve">                  No</w:t>
      </w:r>
    </w:p>
    <w:p w14:paraId="6BB7BE12" w14:textId="77777777" w:rsidR="009126F9" w:rsidRDefault="009126F9" w:rsidP="009126F9">
      <w:r>
        <w:rPr>
          <w:noProof/>
          <w:lang w:val="en-US"/>
        </w:rPr>
        <mc:AlternateContent>
          <mc:Choice Requires="wps">
            <w:drawing>
              <wp:anchor distT="0" distB="0" distL="114300" distR="114300" simplePos="0" relativeHeight="255318016" behindDoc="0" locked="0" layoutInCell="1" allowOverlap="1" wp14:anchorId="367DDDD0" wp14:editId="15B35539">
                <wp:simplePos x="0" y="0"/>
                <wp:positionH relativeFrom="column">
                  <wp:posOffset>409575</wp:posOffset>
                </wp:positionH>
                <wp:positionV relativeFrom="paragraph">
                  <wp:posOffset>93980</wp:posOffset>
                </wp:positionV>
                <wp:extent cx="571500" cy="0"/>
                <wp:effectExtent l="38100" t="76200" r="0" b="95250"/>
                <wp:wrapNone/>
                <wp:docPr id="2653" name="Straight Arrow Connector 2653"/>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2D1DCA" id="Straight Arrow Connector 2653" o:spid="_x0000_s1026" type="#_x0000_t32" style="position:absolute;margin-left:32.25pt;margin-top:7.4pt;width:45pt;height:0;flip:x;z-index:2553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" strokecolor="#4579b8 [3044]">
                <v:stroke endarrow="block"/>
              </v:shape>
            </w:pict>
          </mc:Fallback>
        </mc:AlternateContent>
      </w:r>
    </w:p>
    <w:p w14:paraId="0303B047" w14:textId="77777777" w:rsidR="009126F9" w:rsidRDefault="009126F9" w:rsidP="009126F9">
      <w:r>
        <w:t xml:space="preserve">              Send OK</w:t>
      </w:r>
    </w:p>
    <w:p w14:paraId="3F8E5176" w14:textId="77777777" w:rsidR="009126F9" w:rsidRDefault="009126F9" w:rsidP="009126F9">
      <w:r>
        <w:t xml:space="preserve">              as final </w:t>
      </w:r>
    </w:p>
    <w:p w14:paraId="51D7E227" w14:textId="77777777" w:rsidR="009126F9" w:rsidRDefault="009126F9" w:rsidP="009126F9">
      <w:r>
        <w:t xml:space="preserve">              response</w:t>
      </w:r>
    </w:p>
    <w:p w14:paraId="620BCB2E" w14:textId="77777777" w:rsidR="009126F9" w:rsidRDefault="009126F9" w:rsidP="009126F9">
      <w:r w:rsidRPr="008A5010">
        <w:rPr>
          <w:noProof/>
          <w:lang w:val="en-US"/>
        </w:rPr>
        <mc:AlternateContent>
          <mc:Choice Requires="wps">
            <w:drawing>
              <wp:anchor distT="0" distB="0" distL="114300" distR="114300" simplePos="0" relativeHeight="255319040" behindDoc="0" locked="0" layoutInCell="1" allowOverlap="1" wp14:anchorId="1BD92B53" wp14:editId="755FCACB">
                <wp:simplePos x="0" y="0"/>
                <wp:positionH relativeFrom="margin">
                  <wp:posOffset>3657600</wp:posOffset>
                </wp:positionH>
                <wp:positionV relativeFrom="paragraph">
                  <wp:posOffset>31115</wp:posOffset>
                </wp:positionV>
                <wp:extent cx="1581150" cy="514350"/>
                <wp:effectExtent l="0" t="0" r="19050" b="19050"/>
                <wp:wrapNone/>
                <wp:docPr id="2657" name="Flowchart: Process 2657"/>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88361A1" w14:textId="77777777" w:rsidR="00944514" w:rsidRPr="008A5010" w:rsidRDefault="00944514" w:rsidP="009126F9">
                            <w:pPr>
                              <w:jc w:val="center"/>
                            </w:pPr>
                            <w:r>
                              <w:t>GOTO check next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92B53" id="Flowchart: Process 2657" o:spid="_x0000_s2187" type="#_x0000_t109" style="position:absolute;margin-left:4in;margin-top:2.45pt;width:124.5pt;height:40.5pt;z-index:2553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" fillcolor="white [3201]" strokecolor="#4f81bd [3204]" strokeweight="1pt">
                <v:textbox>
                  <w:txbxContent>
                    <w:p w14:paraId="288361A1" w14:textId="77777777" w:rsidR="00944514" w:rsidRPr="008A5010" w:rsidRDefault="00944514" w:rsidP="009126F9">
                      <w:pPr>
                        <w:jc w:val="center"/>
                      </w:pPr>
                      <w:r>
                        <w:t>GOTO check next session ID</w:t>
                      </w:r>
                    </w:p>
                  </w:txbxContent>
                </v:textbox>
                <w10:wrap anchorx="margin"/>
              </v:shape>
            </w:pict>
          </mc:Fallback>
        </mc:AlternateContent>
      </w:r>
      <w:r>
        <w:t xml:space="preserve">                                            Yes</w:t>
      </w:r>
    </w:p>
    <w:p w14:paraId="797E9BD1" w14:textId="77777777" w:rsidR="009126F9" w:rsidRDefault="009126F9" w:rsidP="009126F9">
      <w:r>
        <w:rPr>
          <w:noProof/>
          <w:lang w:val="en-US"/>
        </w:rPr>
        <mc:AlternateContent>
          <mc:Choice Requires="wps">
            <w:drawing>
              <wp:anchor distT="0" distB="0" distL="114300" distR="114300" simplePos="0" relativeHeight="255320064" behindDoc="0" locked="0" layoutInCell="1" allowOverlap="1" wp14:anchorId="76F3BE10" wp14:editId="7FCF5070">
                <wp:simplePos x="0" y="0"/>
                <wp:positionH relativeFrom="column">
                  <wp:posOffset>1771650</wp:posOffset>
                </wp:positionH>
                <wp:positionV relativeFrom="paragraph">
                  <wp:posOffset>45085</wp:posOffset>
                </wp:positionV>
                <wp:extent cx="1866900" cy="0"/>
                <wp:effectExtent l="0" t="76200" r="19050" b="95250"/>
                <wp:wrapNone/>
                <wp:docPr id="2658" name="Straight Arrow Connector 2658"/>
                <wp:cNvGraphicFramePr/>
                <a:graphic xmlns:a="http://schemas.openxmlformats.org/drawingml/2006/main">
                  <a:graphicData uri="http://schemas.microsoft.com/office/word/2010/wordprocessingShape">
                    <wps:wsp>
                      <wps:cNvCnPr/>
                      <wps:spPr>
                        <a:xfrm>
                          <a:off x="0" y="0"/>
                          <a:ext cx="1866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FC6CD8" id="Straight Arrow Connector 2658" o:spid="_x0000_s1026" type="#_x0000_t32" style="position:absolute;margin-left:139.5pt;margin-top:3.55pt;width:147pt;height:0;z-index:2553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" strokecolor="#4579b8 [3044]">
                <v:stroke endarrow="block"/>
              </v:shape>
            </w:pict>
          </mc:Fallback>
        </mc:AlternateContent>
      </w:r>
      <w:r>
        <w:t xml:space="preserve"> </w:t>
      </w:r>
    </w:p>
    <w:p w14:paraId="1E6F6B21" w14:textId="77777777" w:rsidR="0070425D" w:rsidRDefault="0070425D" w:rsidP="0070425D"/>
    <w:p w14:paraId="6B3C3FAD" w14:textId="77777777" w:rsidR="007126C7" w:rsidRPr="005135DC" w:rsidRDefault="007126C7" w:rsidP="007126C7">
      <w:pPr>
        <w:pStyle w:val="Heading3"/>
        <w:numPr>
          <w:ilvl w:val="2"/>
          <w:numId w:val="1"/>
        </w:numPr>
      </w:pPr>
      <w:bookmarkStart w:id="201" w:name="_Toc516684897"/>
      <w:r w:rsidRPr="00537C50">
        <w:lastRenderedPageBreak/>
        <w:t>Service Dependencies</w:t>
      </w:r>
      <w:bookmarkEnd w:id="201"/>
    </w:p>
    <w:tbl>
      <w:tblPr>
        <w:tblStyle w:val="TableGrid"/>
        <w:tblW w:w="9445" w:type="dxa"/>
        <w:tblLook w:val="04A0" w:firstRow="1" w:lastRow="0" w:firstColumn="1" w:lastColumn="0" w:noHBand="0" w:noVBand="1"/>
      </w:tblPr>
      <w:tblGrid>
        <w:gridCol w:w="1425"/>
        <w:gridCol w:w="4145"/>
        <w:gridCol w:w="3875"/>
      </w:tblGrid>
      <w:tr w:rsidR="007126C7" w14:paraId="32D34F0B" w14:textId="77777777" w:rsidTr="00754984">
        <w:tc>
          <w:tcPr>
            <w:tcW w:w="5570" w:type="dxa"/>
            <w:gridSpan w:val="2"/>
          </w:tcPr>
          <w:p w14:paraId="0163B3CE" w14:textId="77777777" w:rsidR="007126C7" w:rsidRDefault="007126C7" w:rsidP="00754984">
            <w:r w:rsidRPr="00EC6196">
              <w:rPr>
                <w:b/>
              </w:rPr>
              <w:t>Legato Services</w:t>
            </w:r>
          </w:p>
        </w:tc>
        <w:tc>
          <w:tcPr>
            <w:tcW w:w="3875" w:type="dxa"/>
          </w:tcPr>
          <w:p w14:paraId="68F5A54C" w14:textId="77777777" w:rsidR="007126C7" w:rsidRDefault="007126C7" w:rsidP="00754984">
            <w:pPr>
              <w:rPr>
                <w:b/>
              </w:rPr>
            </w:pPr>
          </w:p>
        </w:tc>
      </w:tr>
      <w:tr w:rsidR="007126C7" w14:paraId="30521AFE" w14:textId="77777777" w:rsidTr="00754984">
        <w:tc>
          <w:tcPr>
            <w:tcW w:w="1425" w:type="dxa"/>
          </w:tcPr>
          <w:p w14:paraId="6F8C36A7" w14:textId="77777777" w:rsidR="007126C7" w:rsidRDefault="007126C7" w:rsidP="00754984">
            <w:pPr>
              <w:rPr>
                <w:b/>
              </w:rPr>
            </w:pPr>
            <w:r>
              <w:t>AT Command server services</w:t>
            </w:r>
          </w:p>
        </w:tc>
        <w:tc>
          <w:tcPr>
            <w:tcW w:w="4145" w:type="dxa"/>
          </w:tcPr>
          <w:p w14:paraId="7119A6D1" w14:textId="77777777" w:rsidR="007126C7" w:rsidRDefault="007126C7" w:rsidP="00754984">
            <w:r w:rsidRPr="00F64953">
              <w:t>le_atServer_Send</w:t>
            </w:r>
            <w:r>
              <w:t>Intermediate</w:t>
            </w:r>
            <w:r w:rsidRPr="00F64953">
              <w:t>Response</w:t>
            </w:r>
            <w:r w:rsidRPr="00F64953">
              <w:br/>
              <w:t>le_atServer_SendFinalResponse</w:t>
            </w:r>
            <w:r>
              <w:t xml:space="preserve"> </w:t>
            </w:r>
            <w:r>
              <w:br/>
              <w:t>le_atServer_GetCommandName</w:t>
            </w:r>
          </w:p>
        </w:tc>
        <w:tc>
          <w:tcPr>
            <w:tcW w:w="3875" w:type="dxa"/>
          </w:tcPr>
          <w:p w14:paraId="00218D66" w14:textId="77777777" w:rsidR="007126C7" w:rsidRDefault="007126C7" w:rsidP="00754984">
            <w:r w:rsidRPr="001659BB">
              <w:t>The AT commands Server handles AT </w:t>
            </w:r>
          </w:p>
          <w:p w14:paraId="223A4412" w14:textId="77777777" w:rsidR="007126C7" w:rsidRDefault="007126C7" w:rsidP="00754984">
            <w:r w:rsidRPr="001659BB">
              <w:t>commands subscriptions on a requested serial device</w:t>
            </w:r>
            <w:r>
              <w:t>.</w:t>
            </w:r>
          </w:p>
        </w:tc>
      </w:tr>
      <w:tr w:rsidR="007126C7" w14:paraId="48180C71" w14:textId="77777777" w:rsidTr="00754984">
        <w:tc>
          <w:tcPr>
            <w:tcW w:w="1425" w:type="dxa"/>
          </w:tcPr>
          <w:p w14:paraId="58E249D4" w14:textId="77777777" w:rsidR="007126C7" w:rsidRDefault="007126C7" w:rsidP="00754984">
            <w:r>
              <w:t>Doubly Linked List Service</w:t>
            </w:r>
          </w:p>
        </w:tc>
        <w:tc>
          <w:tcPr>
            <w:tcW w:w="4145" w:type="dxa"/>
          </w:tcPr>
          <w:p w14:paraId="7C3735C2" w14:textId="77777777" w:rsidR="007126C7" w:rsidRDefault="007126C7" w:rsidP="00754984">
            <w:r w:rsidRPr="004C3E9E">
              <w:t xml:space="preserve">le_dls_IsEmpty </w:t>
            </w:r>
          </w:p>
          <w:p w14:paraId="6D165B52" w14:textId="77777777" w:rsidR="007126C7" w:rsidRDefault="007126C7" w:rsidP="00754984">
            <w:r w:rsidRPr="004C3E9E">
              <w:t>le_dls_Peek</w:t>
            </w:r>
          </w:p>
          <w:p w14:paraId="0DBA3EC5" w14:textId="77777777" w:rsidR="007126C7" w:rsidRPr="007E52C5" w:rsidRDefault="007126C7" w:rsidP="00754984">
            <w:r w:rsidRPr="004D216F">
              <w:t>le_dls_PeekNext</w:t>
            </w:r>
          </w:p>
        </w:tc>
        <w:tc>
          <w:tcPr>
            <w:tcW w:w="3875" w:type="dxa"/>
          </w:tcPr>
          <w:p w14:paraId="3D06C749" w14:textId="77777777" w:rsidR="007126C7" w:rsidRDefault="007126C7" w:rsidP="00754984">
            <w:pPr>
              <w:pBdr>
                <w:top w:val="single" w:sz="12" w:space="8" w:color="F3F3F3"/>
                <w:left w:val="single" w:sz="12" w:space="8" w:color="F3F3F3"/>
                <w:bottom w:val="single" w:sz="12" w:space="8" w:color="F3F3F3"/>
                <w:right w:val="single" w:sz="12" w:space="8" w:color="F3F3F3"/>
              </w:pBdr>
            </w:pPr>
            <w:r>
              <w:t>Linked List service related APIs to read +KTCPCFG data from Doubly linked list</w:t>
            </w:r>
          </w:p>
        </w:tc>
      </w:tr>
    </w:tbl>
    <w:p w14:paraId="715D8536" w14:textId="5B4F738E" w:rsidR="001912B0" w:rsidRDefault="001912B0" w:rsidP="00175871">
      <w:pPr>
        <w:spacing w:after="200" w:line="276" w:lineRule="auto"/>
      </w:pPr>
    </w:p>
    <w:p w14:paraId="1210FEC2" w14:textId="22E7508C" w:rsidR="0026572A" w:rsidRDefault="0026572A" w:rsidP="00175871">
      <w:pPr>
        <w:spacing w:after="200" w:line="276" w:lineRule="auto"/>
      </w:pPr>
    </w:p>
    <w:p w14:paraId="1F09D5F1" w14:textId="1E3236EB" w:rsidR="0026572A" w:rsidRDefault="0026572A" w:rsidP="00175871">
      <w:pPr>
        <w:spacing w:after="200" w:line="276" w:lineRule="auto"/>
      </w:pPr>
    </w:p>
    <w:p w14:paraId="07719870" w14:textId="4B603E77" w:rsidR="0026572A" w:rsidRDefault="0026572A" w:rsidP="00175871">
      <w:pPr>
        <w:spacing w:after="200" w:line="276" w:lineRule="auto"/>
      </w:pPr>
    </w:p>
    <w:p w14:paraId="4649415C" w14:textId="2452CA89" w:rsidR="0026572A" w:rsidRDefault="0026572A" w:rsidP="00175871">
      <w:pPr>
        <w:spacing w:after="200" w:line="276" w:lineRule="auto"/>
      </w:pPr>
    </w:p>
    <w:p w14:paraId="1730AD95" w14:textId="0A1CF025" w:rsidR="0026572A" w:rsidRDefault="0026572A" w:rsidP="00175871">
      <w:pPr>
        <w:spacing w:after="200" w:line="276" w:lineRule="auto"/>
      </w:pPr>
    </w:p>
    <w:p w14:paraId="13357391" w14:textId="7603B9E3" w:rsidR="0026572A" w:rsidRDefault="0026572A" w:rsidP="00175871">
      <w:pPr>
        <w:spacing w:after="200" w:line="276" w:lineRule="auto"/>
      </w:pPr>
    </w:p>
    <w:p w14:paraId="07FF4177" w14:textId="47B6F1D8" w:rsidR="0026572A" w:rsidRDefault="0026572A" w:rsidP="00175871">
      <w:pPr>
        <w:spacing w:after="200" w:line="276" w:lineRule="auto"/>
      </w:pPr>
    </w:p>
    <w:p w14:paraId="5068B56C" w14:textId="72074AC0" w:rsidR="0026572A" w:rsidRDefault="0026572A" w:rsidP="00175871">
      <w:pPr>
        <w:spacing w:after="200" w:line="276" w:lineRule="auto"/>
      </w:pPr>
    </w:p>
    <w:p w14:paraId="1CCB9A78" w14:textId="7936EDA5" w:rsidR="0026572A" w:rsidRDefault="0026572A" w:rsidP="00175871">
      <w:pPr>
        <w:spacing w:after="200" w:line="276" w:lineRule="auto"/>
      </w:pPr>
    </w:p>
    <w:p w14:paraId="4B47D697" w14:textId="69B9980B" w:rsidR="0026572A" w:rsidRDefault="0026572A" w:rsidP="00175871">
      <w:pPr>
        <w:spacing w:after="200" w:line="276" w:lineRule="auto"/>
      </w:pPr>
    </w:p>
    <w:p w14:paraId="100ACD7E" w14:textId="7698045D" w:rsidR="0026572A" w:rsidRDefault="0026572A" w:rsidP="00175871">
      <w:pPr>
        <w:spacing w:after="200" w:line="276" w:lineRule="auto"/>
      </w:pPr>
    </w:p>
    <w:p w14:paraId="40EC5680" w14:textId="444E91F9" w:rsidR="0026572A" w:rsidRDefault="0026572A" w:rsidP="00175871">
      <w:pPr>
        <w:spacing w:after="200" w:line="276" w:lineRule="auto"/>
      </w:pPr>
    </w:p>
    <w:p w14:paraId="1542E8AF" w14:textId="0C34E676" w:rsidR="0026572A" w:rsidRDefault="0026572A" w:rsidP="00175871">
      <w:pPr>
        <w:spacing w:after="200" w:line="276" w:lineRule="auto"/>
      </w:pPr>
    </w:p>
    <w:p w14:paraId="647A070B" w14:textId="59D0270B" w:rsidR="0026572A" w:rsidRDefault="0026572A" w:rsidP="00175871">
      <w:pPr>
        <w:spacing w:after="200" w:line="276" w:lineRule="auto"/>
      </w:pPr>
    </w:p>
    <w:p w14:paraId="2176C30A" w14:textId="6E5CE1E7" w:rsidR="0026572A" w:rsidRDefault="0026572A" w:rsidP="00175871">
      <w:pPr>
        <w:spacing w:after="200" w:line="276" w:lineRule="auto"/>
      </w:pPr>
    </w:p>
    <w:p w14:paraId="7C535978" w14:textId="77777777" w:rsidR="0026572A" w:rsidRDefault="0026572A" w:rsidP="00175871">
      <w:pPr>
        <w:spacing w:after="200" w:line="276" w:lineRule="auto"/>
      </w:pPr>
    </w:p>
    <w:p w14:paraId="627E7918" w14:textId="6EE28DE7" w:rsidR="005A426D" w:rsidRDefault="005A426D" w:rsidP="005A426D">
      <w:pPr>
        <w:pStyle w:val="Heading2"/>
        <w:numPr>
          <w:ilvl w:val="1"/>
          <w:numId w:val="1"/>
        </w:numPr>
        <w:tabs>
          <w:tab w:val="clear" w:pos="576"/>
        </w:tabs>
        <w:ind w:left="510" w:hanging="510"/>
      </w:pPr>
      <w:bookmarkStart w:id="202" w:name="_Toc516684898"/>
      <w:r w:rsidRPr="00AE67EA">
        <w:lastRenderedPageBreak/>
        <w:t>+KTCP_</w:t>
      </w:r>
      <w:r>
        <w:t>ACK</w:t>
      </w:r>
      <w:r w:rsidRPr="00AE67EA">
        <w:t xml:space="preserve"> Notification: </w:t>
      </w:r>
      <w:r>
        <w:t>Status Report for Latest TCP Data</w:t>
      </w:r>
      <w:bookmarkEnd w:id="202"/>
    </w:p>
    <w:p w14:paraId="28F86B3B" w14:textId="77777777" w:rsidR="005A426D" w:rsidRDefault="005A426D" w:rsidP="005A426D">
      <w:pPr>
        <w:pStyle w:val="Heading3"/>
        <w:numPr>
          <w:ilvl w:val="2"/>
          <w:numId w:val="1"/>
        </w:numPr>
      </w:pPr>
      <w:bookmarkStart w:id="203" w:name="_Toc516684899"/>
      <w:r>
        <w:t>Syntax</w:t>
      </w:r>
      <w:bookmarkEnd w:id="203"/>
    </w:p>
    <w:p w14:paraId="5D368448" w14:textId="05833800" w:rsidR="005A426D" w:rsidRPr="005A426D" w:rsidRDefault="005A426D" w:rsidP="005A426D">
      <w:pPr>
        <w:autoSpaceDE w:val="0"/>
        <w:autoSpaceDN w:val="0"/>
        <w:adjustRightInd w:val="0"/>
        <w:rPr>
          <w:rFonts w:asciiTheme="minorHAnsi" w:eastAsiaTheme="minorEastAsia" w:hAnsiTheme="minorHAnsi" w:cs="Arial"/>
          <w:szCs w:val="24"/>
          <w:lang w:val="en-US" w:eastAsia="zh-CN"/>
        </w:rPr>
      </w:pPr>
      <w:r w:rsidRPr="005A426D">
        <w:rPr>
          <w:rFonts w:asciiTheme="minorHAnsi" w:hAnsiTheme="minorHAnsi"/>
          <w:szCs w:val="24"/>
        </w:rPr>
        <w:t>It notifies, TCP</w:t>
      </w:r>
      <w:r w:rsidRPr="005A426D">
        <w:rPr>
          <w:rFonts w:asciiTheme="minorHAnsi" w:eastAsiaTheme="minorEastAsia" w:hAnsiTheme="minorHAnsi" w:cs="Arial"/>
          <w:szCs w:val="24"/>
          <w:lang w:val="en-US" w:eastAsia="zh-CN"/>
        </w:rPr>
        <w:t xml:space="preserve"> data delivered status on remote side.</w:t>
      </w:r>
    </w:p>
    <w:p w14:paraId="0F7DB3CC" w14:textId="77777777" w:rsidR="005A426D" w:rsidRDefault="005A426D" w:rsidP="005A426D">
      <w:pPr>
        <w:rPr>
          <w:rFonts w:asciiTheme="minorHAnsi" w:hAnsiTheme="minorHAnsi"/>
          <w:szCs w:val="24"/>
        </w:rPr>
      </w:pPr>
    </w:p>
    <w:p w14:paraId="64675354" w14:textId="77777777" w:rsidR="005A426D" w:rsidRPr="00C60B8D" w:rsidRDefault="005A426D" w:rsidP="005A426D">
      <w:pPr>
        <w:rPr>
          <w:rFonts w:asciiTheme="minorHAnsi" w:hAnsiTheme="minorHAnsi"/>
          <w:b/>
          <w:szCs w:val="24"/>
        </w:rPr>
      </w:pPr>
      <w:r w:rsidRPr="00C60B8D">
        <w:rPr>
          <w:rFonts w:asciiTheme="minorHAnsi" w:hAnsiTheme="minorHAnsi"/>
          <w:b/>
          <w:szCs w:val="24"/>
        </w:rPr>
        <w:t>Response</w:t>
      </w:r>
    </w:p>
    <w:p w14:paraId="6AF49C86" w14:textId="77777777" w:rsidR="005A426D" w:rsidRPr="00722097" w:rsidRDefault="005A426D" w:rsidP="005A426D">
      <w:pPr>
        <w:rPr>
          <w:rFonts w:asciiTheme="minorHAnsi" w:hAnsiTheme="minorHAnsi"/>
          <w:szCs w:val="24"/>
        </w:rPr>
      </w:pPr>
    </w:p>
    <w:p w14:paraId="4525A6CF" w14:textId="1D0362EF" w:rsidR="005A426D" w:rsidRPr="00722097" w:rsidRDefault="005A426D" w:rsidP="005A426D">
      <w:pPr>
        <w:rPr>
          <w:rFonts w:asciiTheme="minorHAnsi" w:hAnsiTheme="minorHAnsi"/>
          <w:szCs w:val="24"/>
        </w:rPr>
      </w:pPr>
      <w:r w:rsidRPr="00722097">
        <w:rPr>
          <w:rFonts w:asciiTheme="minorHAnsi" w:eastAsiaTheme="minorEastAsia" w:hAnsiTheme="minorHAnsi" w:cs="Arial"/>
          <w:bCs/>
          <w:color w:val="3D3E40"/>
          <w:szCs w:val="24"/>
          <w:lang w:val="en-US" w:eastAsia="zh-CN"/>
        </w:rPr>
        <w:t>+</w:t>
      </w:r>
      <w:r>
        <w:rPr>
          <w:rFonts w:asciiTheme="minorHAnsi" w:eastAsiaTheme="minorEastAsia" w:hAnsiTheme="minorHAnsi" w:cs="Arial"/>
          <w:bCs/>
          <w:szCs w:val="24"/>
          <w:lang w:val="en-US" w:eastAsia="zh-CN"/>
        </w:rPr>
        <w:t>KTCP_ACK</w:t>
      </w:r>
      <w:r w:rsidRPr="00C130E8">
        <w:rPr>
          <w:rFonts w:asciiTheme="minorHAnsi" w:eastAsiaTheme="minorEastAsia" w:hAnsiTheme="minorHAnsi" w:cs="Arial"/>
          <w:bCs/>
          <w:szCs w:val="24"/>
          <w:lang w:val="en-US" w:eastAsia="zh-CN"/>
        </w:rPr>
        <w:t>: &lt;session_id&gt;, &lt;</w:t>
      </w:r>
      <w:r>
        <w:rPr>
          <w:rFonts w:asciiTheme="minorHAnsi" w:eastAsiaTheme="minorEastAsia" w:hAnsiTheme="minorHAnsi" w:cs="Arial"/>
          <w:bCs/>
          <w:szCs w:val="24"/>
          <w:lang w:val="en-US" w:eastAsia="zh-CN"/>
        </w:rPr>
        <w:t>result</w:t>
      </w:r>
      <w:r w:rsidRPr="00C130E8">
        <w:rPr>
          <w:rFonts w:asciiTheme="minorHAnsi" w:eastAsiaTheme="minorEastAsia" w:hAnsiTheme="minorHAnsi" w:cs="Arial"/>
          <w:bCs/>
          <w:szCs w:val="24"/>
          <w:lang w:val="en-US" w:eastAsia="zh-CN"/>
        </w:rPr>
        <w:t xml:space="preserve">&gt; </w:t>
      </w:r>
    </w:p>
    <w:p w14:paraId="507D1CDA" w14:textId="77777777" w:rsidR="005A426D" w:rsidRPr="00106FB8" w:rsidRDefault="005A426D" w:rsidP="005A426D">
      <w:pPr>
        <w:pStyle w:val="Heading3"/>
        <w:numPr>
          <w:ilvl w:val="2"/>
          <w:numId w:val="1"/>
        </w:numPr>
        <w:rPr>
          <w:rFonts w:cs="Times New Roman"/>
        </w:rPr>
      </w:pPr>
      <w:bookmarkStart w:id="204" w:name="_Toc516684900"/>
      <w:r w:rsidRPr="00106FB8">
        <w:rPr>
          <w:rFonts w:cs="Times New Roman"/>
        </w:rPr>
        <w:t>Parameters and Defined values</w:t>
      </w:r>
      <w:bookmarkEnd w:id="204"/>
    </w:p>
    <w:p w14:paraId="6AC8C63D" w14:textId="77777777" w:rsidR="005A426D" w:rsidRPr="00106FB8" w:rsidRDefault="005A426D" w:rsidP="005A426D"/>
    <w:tbl>
      <w:tblPr>
        <w:tblStyle w:val="TableSWI"/>
        <w:tblW w:w="5265" w:type="pct"/>
        <w:tblInd w:w="-2" w:type="dxa"/>
        <w:tblLook w:val="01E0" w:firstRow="1" w:lastRow="1" w:firstColumn="1" w:lastColumn="1" w:noHBand="0" w:noVBand="0"/>
      </w:tblPr>
      <w:tblGrid>
        <w:gridCol w:w="1618"/>
        <w:gridCol w:w="2886"/>
        <w:gridCol w:w="4583"/>
      </w:tblGrid>
      <w:tr w:rsidR="005A426D" w:rsidRPr="00215EAC" w14:paraId="4D1BF55D" w14:textId="77777777" w:rsidTr="00754984">
        <w:trPr>
          <w:cnfStyle w:val="100000000000" w:firstRow="1" w:lastRow="0" w:firstColumn="0" w:lastColumn="0" w:oddVBand="0" w:evenVBand="0" w:oddHBand="0" w:evenHBand="0" w:firstRowFirstColumn="0" w:firstRowLastColumn="0" w:lastRowFirstColumn="0" w:lastRowLastColumn="0"/>
        </w:trPr>
        <w:tc>
          <w:tcPr>
            <w:tcW w:w="890" w:type="pct"/>
            <w:tcBorders>
              <w:top w:val="single" w:sz="18" w:space="0" w:color="auto"/>
              <w:left w:val="single" w:sz="4" w:space="0" w:color="auto"/>
              <w:bottom w:val="single" w:sz="18" w:space="0" w:color="auto"/>
              <w:right w:val="single" w:sz="4" w:space="0" w:color="auto"/>
            </w:tcBorders>
          </w:tcPr>
          <w:p w14:paraId="3369F358" w14:textId="77777777" w:rsidR="005A426D" w:rsidRPr="00106FB8" w:rsidRDefault="005A426D" w:rsidP="0075498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tcPr>
          <w:p w14:paraId="02A94114" w14:textId="77777777" w:rsidR="005A426D" w:rsidRPr="00106FB8" w:rsidRDefault="005A426D" w:rsidP="0075498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tcPr>
          <w:p w14:paraId="32324208" w14:textId="77777777" w:rsidR="005A426D" w:rsidRPr="00106FB8" w:rsidRDefault="005A426D" w:rsidP="00754984">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5A426D" w:rsidRPr="00215EAC" w14:paraId="6D0DAA45" w14:textId="77777777" w:rsidTr="00754984">
        <w:tc>
          <w:tcPr>
            <w:tcW w:w="890" w:type="pct"/>
            <w:tcBorders>
              <w:top w:val="single" w:sz="18" w:space="0" w:color="auto"/>
              <w:bottom w:val="single" w:sz="18" w:space="0" w:color="auto"/>
            </w:tcBorders>
          </w:tcPr>
          <w:p w14:paraId="44A0D411" w14:textId="77777777" w:rsidR="005A426D" w:rsidRPr="002023FD" w:rsidRDefault="005A426D" w:rsidP="00754984">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&lt;session_id&gt;</w:t>
            </w:r>
          </w:p>
        </w:tc>
        <w:tc>
          <w:tcPr>
            <w:tcW w:w="1588" w:type="pct"/>
          </w:tcPr>
          <w:p w14:paraId="68F45D80" w14:textId="77777777" w:rsidR="005A426D" w:rsidRPr="002023FD" w:rsidRDefault="005A426D" w:rsidP="00754984">
            <w:pPr>
              <w:pStyle w:val="TableBody"/>
              <w:jc w:val="center"/>
              <w:rPr>
                <w:rFonts w:asciiTheme="minorHAnsi" w:eastAsia="SimSun" w:hAnsiTheme="minorHAnsi" w:cs="Times New Roman"/>
                <w:color w:val="auto"/>
                <w:sz w:val="24"/>
                <w:lang w:val="en-CA" w:eastAsia="en-US"/>
              </w:rPr>
            </w:pPr>
            <w:r w:rsidRPr="002023FD">
              <w:rPr>
                <w:rFonts w:asciiTheme="minorHAnsi" w:eastAsia="SimSun" w:hAnsiTheme="minorHAnsi" w:cs="Times New Roman"/>
                <w:color w:val="auto"/>
                <w:sz w:val="24"/>
                <w:lang w:val="en-CA" w:eastAsia="en-US"/>
              </w:rPr>
              <w:t>Maximum 32</w:t>
            </w:r>
          </w:p>
        </w:tc>
        <w:tc>
          <w:tcPr>
            <w:tcW w:w="2522" w:type="pct"/>
          </w:tcPr>
          <w:p w14:paraId="01B3E2BA" w14:textId="77777777" w:rsidR="005A426D" w:rsidRPr="002023FD" w:rsidRDefault="005A426D" w:rsidP="00754984">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color w:val="auto"/>
                <w:sz w:val="24"/>
                <w:lang w:eastAsia="zh-CN"/>
              </w:rPr>
              <w:t>Index of the TCP session</w:t>
            </w:r>
          </w:p>
        </w:tc>
      </w:tr>
      <w:tr w:rsidR="005A426D" w:rsidRPr="00215EAC" w14:paraId="06043B92" w14:textId="77777777" w:rsidTr="00754984">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404A1BD2" w14:textId="22714D59" w:rsidR="005A426D" w:rsidRPr="00990E51" w:rsidRDefault="00990E51" w:rsidP="00754984">
            <w:pPr>
              <w:pStyle w:val="TableBody"/>
              <w:rPr>
                <w:rFonts w:asciiTheme="minorHAnsi" w:eastAsia="SimSun" w:hAnsiTheme="minorHAnsi" w:cs="Times New Roman"/>
                <w:color w:val="auto"/>
                <w:sz w:val="24"/>
                <w:lang w:val="en-CA" w:eastAsia="en-US"/>
              </w:rPr>
            </w:pPr>
            <w:r w:rsidRPr="00990E51">
              <w:rPr>
                <w:rFonts w:asciiTheme="minorHAnsi" w:eastAsia="SimSun" w:hAnsiTheme="minorHAnsi" w:cs="Times New Roman"/>
                <w:color w:val="auto"/>
                <w:sz w:val="24"/>
                <w:lang w:val="en-CA" w:eastAsia="en-US"/>
              </w:rPr>
              <w:t>&lt;result&gt;</w:t>
            </w:r>
          </w:p>
        </w:tc>
        <w:tc>
          <w:tcPr>
            <w:tcW w:w="1588" w:type="pct"/>
          </w:tcPr>
          <w:p w14:paraId="761A1057" w14:textId="1E4BA702" w:rsidR="005A426D" w:rsidRPr="00990E51" w:rsidRDefault="00990E51" w:rsidP="00754984">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olor w:val="auto"/>
                <w:sz w:val="24"/>
                <w:lang w:eastAsia="zh-CN"/>
              </w:rPr>
            </w:pPr>
            <w:r w:rsidRPr="00990E51">
              <w:rPr>
                <w:rFonts w:asciiTheme="minorHAnsi" w:eastAsiaTheme="minorEastAsia" w:hAnsiTheme="minorHAnsi"/>
                <w:color w:val="auto"/>
                <w:sz w:val="24"/>
                <w:lang w:eastAsia="zh-CN"/>
              </w:rPr>
              <w:t>0-1</w:t>
            </w:r>
          </w:p>
        </w:tc>
        <w:tc>
          <w:tcPr>
            <w:tcW w:w="2522" w:type="pct"/>
          </w:tcPr>
          <w:p w14:paraId="26841079" w14:textId="40B56E58" w:rsidR="00990E51" w:rsidRPr="00990E51" w:rsidRDefault="00990E51" w:rsidP="00990E51">
            <w:pPr>
              <w:pStyle w:val="ListParagraph"/>
              <w:numPr>
                <w:ilvl w:val="0"/>
                <w:numId w:val="19"/>
              </w:num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sidRPr="00990E51">
              <w:rPr>
                <w:rFonts w:asciiTheme="minorHAnsi" w:eastAsiaTheme="minorEastAsia" w:hAnsiTheme="minorHAnsi" w:cs="Arial"/>
                <w:color w:val="auto"/>
                <w:szCs w:val="24"/>
                <w:lang w:val="en-US" w:eastAsia="zh-CN"/>
              </w:rPr>
              <w:t>Data sent failure: not all data has been received by remote side</w:t>
            </w:r>
          </w:p>
          <w:p w14:paraId="39D0456D" w14:textId="048FA803" w:rsidR="005A426D" w:rsidRPr="00990E51" w:rsidRDefault="00990E51" w:rsidP="00990E51">
            <w:pPr>
              <w:pStyle w:val="ListParagraph"/>
              <w:numPr>
                <w:ilvl w:val="0"/>
                <w:numId w:val="19"/>
              </w:num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sidRPr="00990E51">
              <w:rPr>
                <w:rFonts w:asciiTheme="minorHAnsi" w:eastAsiaTheme="minorEastAsia" w:hAnsiTheme="minorHAnsi" w:cs="Arial"/>
                <w:color w:val="auto"/>
                <w:szCs w:val="24"/>
                <w:lang w:val="en-US" w:eastAsia="zh-CN"/>
              </w:rPr>
              <w:t xml:space="preserve"> Data sent success: all the data has already been received by the remote side</w:t>
            </w:r>
          </w:p>
        </w:tc>
      </w:tr>
    </w:tbl>
    <w:p w14:paraId="68C9BFA4" w14:textId="77777777" w:rsidR="005A426D" w:rsidRPr="007D2CB4" w:rsidRDefault="005A426D" w:rsidP="005A426D">
      <w:pPr>
        <w:jc w:val="center"/>
        <w:rPr>
          <w:lang w:val="en-US"/>
        </w:rPr>
      </w:pPr>
    </w:p>
    <w:p w14:paraId="1EC9F309" w14:textId="77777777" w:rsidR="005A426D" w:rsidRDefault="005A426D" w:rsidP="005A426D">
      <w:pPr>
        <w:pStyle w:val="Heading3"/>
        <w:numPr>
          <w:ilvl w:val="2"/>
          <w:numId w:val="1"/>
        </w:numPr>
      </w:pPr>
      <w:bookmarkStart w:id="205" w:name="_Toc516684901"/>
      <w:r>
        <w:t>Examples</w:t>
      </w:r>
      <w:bookmarkEnd w:id="205"/>
    </w:p>
    <w:p w14:paraId="447D6ECB" w14:textId="77777777" w:rsidR="005A426D" w:rsidRPr="007A7BC8" w:rsidRDefault="005A426D" w:rsidP="005A426D">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1B104960" w14:textId="77777777" w:rsidR="005A426D" w:rsidRPr="0008229B" w:rsidRDefault="005A426D" w:rsidP="005A426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5ADBA35E" w14:textId="77777777"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37172F88" w14:textId="77777777" w:rsidR="005A426D" w:rsidRPr="0008229B" w:rsidRDefault="005A426D" w:rsidP="005A426D">
      <w:pPr>
        <w:rPr>
          <w:rFonts w:asciiTheme="minorHAnsi" w:eastAsiaTheme="minorEastAsia" w:hAnsiTheme="minorHAnsi" w:cs="Arial"/>
          <w:bCs/>
          <w:szCs w:val="24"/>
          <w:lang w:val="en-US" w:eastAsia="zh-CN"/>
        </w:rPr>
      </w:pPr>
    </w:p>
    <w:p w14:paraId="414A4D59" w14:textId="77777777" w:rsidR="00E06354"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t>
      </w:r>
      <w:r w:rsidR="00966E94">
        <w:rPr>
          <w:rFonts w:asciiTheme="minorHAnsi" w:eastAsiaTheme="minorEastAsia" w:hAnsiTheme="minorHAnsi" w:cs="Arial"/>
          <w:bCs/>
          <w:szCs w:val="24"/>
          <w:lang w:val="en-US" w:eastAsia="zh-CN"/>
        </w:rPr>
        <w:t>202.170.131.76",2000,,,1</w:t>
      </w:r>
      <w:r w:rsidR="00E06354">
        <w:rPr>
          <w:rFonts w:asciiTheme="minorHAnsi" w:eastAsiaTheme="minorEastAsia" w:hAnsiTheme="minorHAnsi" w:cs="Arial"/>
          <w:bCs/>
          <w:szCs w:val="24"/>
          <w:lang w:val="en-US" w:eastAsia="zh-CN"/>
        </w:rPr>
        <w:t xml:space="preserve">        //Set &lt;URC-ENDTCP&gt; to 1, enable URC </w:t>
      </w:r>
    </w:p>
    <w:p w14:paraId="0F873AD8" w14:textId="065B7A28" w:rsidR="005A426D" w:rsidRPr="0008229B" w:rsidRDefault="00E06354" w:rsidP="005A426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+KTCP_ACK</w:t>
      </w:r>
    </w:p>
    <w:p w14:paraId="51E91A0E" w14:textId="77777777"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76995DA7" w14:textId="77777777" w:rsidR="005A426D" w:rsidRPr="0008229B" w:rsidRDefault="005A426D" w:rsidP="005A426D">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74AAD650" w14:textId="77777777" w:rsidR="005A426D" w:rsidRPr="0008229B" w:rsidRDefault="005A426D" w:rsidP="005A426D">
      <w:pPr>
        <w:rPr>
          <w:rFonts w:asciiTheme="minorHAnsi" w:hAnsiTheme="minorHAnsi" w:cs="Arial"/>
          <w:szCs w:val="24"/>
        </w:rPr>
      </w:pPr>
    </w:p>
    <w:p w14:paraId="58ECA4A3" w14:textId="796B49EC"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r w:rsidR="00E06354">
        <w:rPr>
          <w:rFonts w:asciiTheme="minorHAnsi" w:eastAsiaTheme="minorEastAsia" w:hAnsiTheme="minorHAnsi" w:cs="Arial"/>
          <w:bCs/>
          <w:szCs w:val="24"/>
          <w:lang w:val="en-US" w:eastAsia="zh-CN"/>
        </w:rPr>
        <w:tab/>
      </w:r>
      <w:r w:rsidR="00E06354">
        <w:rPr>
          <w:rFonts w:asciiTheme="minorHAnsi" w:eastAsiaTheme="minorEastAsia" w:hAnsiTheme="minorHAnsi" w:cs="Arial"/>
          <w:bCs/>
          <w:szCs w:val="24"/>
          <w:lang w:val="en-US" w:eastAsia="zh-CN"/>
        </w:rPr>
        <w:tab/>
      </w:r>
      <w:r w:rsidR="00E06354">
        <w:rPr>
          <w:rFonts w:asciiTheme="minorHAnsi" w:eastAsiaTheme="minorEastAsia" w:hAnsiTheme="minorHAnsi" w:cs="Arial"/>
          <w:bCs/>
          <w:szCs w:val="24"/>
          <w:lang w:val="en-US" w:eastAsia="zh-CN"/>
        </w:rPr>
        <w:tab/>
      </w:r>
      <w:r w:rsidR="00E06354">
        <w:rPr>
          <w:rFonts w:asciiTheme="minorHAnsi" w:eastAsiaTheme="minorEastAsia" w:hAnsiTheme="minorHAnsi" w:cs="Arial"/>
          <w:bCs/>
          <w:szCs w:val="24"/>
          <w:lang w:val="en-US" w:eastAsia="zh-CN"/>
        </w:rPr>
        <w:tab/>
      </w:r>
      <w:r w:rsidR="00E06354">
        <w:rPr>
          <w:rFonts w:asciiTheme="minorHAnsi" w:eastAsiaTheme="minorEastAsia" w:hAnsiTheme="minorHAnsi" w:cs="Arial"/>
          <w:bCs/>
          <w:szCs w:val="24"/>
          <w:lang w:val="en-US" w:eastAsia="zh-CN"/>
        </w:rPr>
        <w:tab/>
        <w:t>//Connect to the server</w:t>
      </w:r>
    </w:p>
    <w:p w14:paraId="0974D883" w14:textId="77777777"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62A2BE27" w14:textId="77777777" w:rsidR="005A426D" w:rsidRPr="0008229B" w:rsidRDefault="005A426D" w:rsidP="005A426D">
      <w:pPr>
        <w:rPr>
          <w:rFonts w:asciiTheme="minorHAnsi" w:eastAsiaTheme="minorEastAsia" w:hAnsiTheme="minorHAnsi" w:cs="Arial"/>
          <w:bCs/>
          <w:szCs w:val="24"/>
          <w:lang w:val="en-US" w:eastAsia="zh-CN"/>
        </w:rPr>
      </w:pPr>
    </w:p>
    <w:p w14:paraId="1865D096" w14:textId="77777777"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AT+KTCPSND=1,18</w:t>
      </w:r>
    </w:p>
    <w:p w14:paraId="14FFCBFC" w14:textId="77777777" w:rsidR="005A426D" w:rsidRPr="0008229B"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CONNECT</w:t>
      </w:r>
    </w:p>
    <w:p w14:paraId="34412C95" w14:textId="77777777" w:rsidR="005A426D" w:rsidRPr="0008229B" w:rsidRDefault="005A426D" w:rsidP="005A426D">
      <w:pPr>
        <w:autoSpaceDE w:val="0"/>
        <w:autoSpaceDN w:val="0"/>
        <w:adjustRightInd w:val="0"/>
        <w:rPr>
          <w:rFonts w:asciiTheme="minorHAnsi" w:eastAsia="Arial,Bold" w:hAnsiTheme="minorHAnsi" w:cs="Arial,Bold"/>
          <w:bCs/>
          <w:szCs w:val="24"/>
          <w:lang w:val="en-US" w:eastAsia="zh-CN"/>
        </w:rPr>
      </w:pPr>
      <w:r w:rsidRPr="0008229B">
        <w:rPr>
          <w:rFonts w:asciiTheme="minorHAnsi" w:eastAsia="Arial,Bold" w:hAnsiTheme="minorHAnsi" w:cs="Arial,Bold"/>
          <w:bCs/>
          <w:szCs w:val="24"/>
          <w:lang w:val="en-US" w:eastAsia="zh-CN"/>
        </w:rPr>
        <w:t>…Data send…</w:t>
      </w:r>
    </w:p>
    <w:p w14:paraId="43582626" w14:textId="77777777" w:rsidR="005A426D" w:rsidRPr="007A7BC8" w:rsidRDefault="005A426D" w:rsidP="005A426D">
      <w:pPr>
        <w:rPr>
          <w:rFonts w:asciiTheme="minorHAnsi" w:eastAsia="Arial,Bold" w:hAnsiTheme="minorHAnsi" w:cs="Arial"/>
          <w:bCs/>
          <w:szCs w:val="24"/>
          <w:lang w:val="en-US" w:eastAsia="zh-CN"/>
        </w:rPr>
      </w:pPr>
      <w:r w:rsidRPr="0008229B">
        <w:rPr>
          <w:rFonts w:asciiTheme="minorHAnsi" w:eastAsia="Arial,Bold" w:hAnsiTheme="minorHAnsi" w:cs="Arial"/>
          <w:bCs/>
          <w:szCs w:val="24"/>
          <w:lang w:val="en-US" w:eastAsia="zh-CN"/>
        </w:rPr>
        <w:t>OK</w:t>
      </w:r>
    </w:p>
    <w:p w14:paraId="27BC475D" w14:textId="77777777" w:rsidR="005A426D" w:rsidRPr="0008229B" w:rsidRDefault="005A426D" w:rsidP="005A426D">
      <w:pPr>
        <w:rPr>
          <w:b/>
        </w:rPr>
      </w:pPr>
      <w:r w:rsidRPr="0008229B">
        <w:rPr>
          <w:b/>
        </w:rPr>
        <w:t>Response</w:t>
      </w:r>
    </w:p>
    <w:p w14:paraId="7D0A802A" w14:textId="77777777" w:rsidR="005A426D" w:rsidRPr="0008229B" w:rsidRDefault="005A426D" w:rsidP="005A426D">
      <w:pPr>
        <w:rPr>
          <w:rFonts w:asciiTheme="minorHAnsi" w:hAnsiTheme="minorHAnsi"/>
          <w:szCs w:val="24"/>
        </w:rPr>
      </w:pPr>
    </w:p>
    <w:p w14:paraId="28F2FDA3" w14:textId="29155E12" w:rsidR="005A426D" w:rsidRPr="0026572A" w:rsidRDefault="005A426D" w:rsidP="005A426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w:t>
      </w:r>
      <w:r w:rsidR="00966E94">
        <w:rPr>
          <w:rFonts w:asciiTheme="minorHAnsi" w:eastAsiaTheme="minorEastAsia" w:hAnsiTheme="minorHAnsi" w:cs="Arial"/>
          <w:bCs/>
          <w:szCs w:val="24"/>
          <w:lang w:val="en-US" w:eastAsia="zh-CN"/>
        </w:rPr>
        <w:t>KTCP_ACK: 1,1</w:t>
      </w:r>
    </w:p>
    <w:p w14:paraId="0CF917A1" w14:textId="77777777" w:rsidR="005A426D" w:rsidRPr="00656BB0" w:rsidRDefault="005A426D" w:rsidP="005A426D">
      <w:pPr>
        <w:pStyle w:val="Heading3"/>
        <w:numPr>
          <w:ilvl w:val="2"/>
          <w:numId w:val="1"/>
        </w:numPr>
      </w:pPr>
      <w:bookmarkStart w:id="206" w:name="_Toc516684902"/>
      <w:r w:rsidRPr="00AD4BF8">
        <w:lastRenderedPageBreak/>
        <w:t>Sequence</w:t>
      </w:r>
      <w:r>
        <w:t xml:space="preserve"> Diagram</w:t>
      </w:r>
      <w:bookmarkEnd w:id="206"/>
    </w:p>
    <w:p w14:paraId="4B0C44EB" w14:textId="77777777" w:rsidR="005A426D" w:rsidRDefault="005A426D" w:rsidP="005A426D">
      <w:pPr>
        <w:rPr>
          <w:lang w:val="en-US"/>
        </w:rPr>
      </w:pPr>
    </w:p>
    <w:p w14:paraId="30BCC583" w14:textId="7CDF279D" w:rsidR="005A426D" w:rsidRPr="00330247" w:rsidRDefault="009B02F1" w:rsidP="005A426D">
      <w:r w:rsidRPr="00215EAC">
        <w:rPr>
          <w:rFonts w:ascii="Arial" w:hAnsi="Arial" w:cs="Arial"/>
          <w:noProof/>
          <w:lang w:val="en-US"/>
        </w:rPr>
        <mc:AlternateContent>
          <mc:Choice Requires="wps">
            <w:drawing>
              <wp:anchor distT="0" distB="0" distL="114300" distR="114300" simplePos="0" relativeHeight="255334400" behindDoc="0" locked="0" layoutInCell="1" allowOverlap="1" wp14:anchorId="0B0B7B6E" wp14:editId="6BE17221">
                <wp:simplePos x="0" y="0"/>
                <wp:positionH relativeFrom="column">
                  <wp:posOffset>1038225</wp:posOffset>
                </wp:positionH>
                <wp:positionV relativeFrom="paragraph">
                  <wp:posOffset>18415</wp:posOffset>
                </wp:positionV>
                <wp:extent cx="828675" cy="640080"/>
                <wp:effectExtent l="0" t="0" r="28575" b="26670"/>
                <wp:wrapNone/>
                <wp:docPr id="2506" name="Rectangle 250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69227DA" w14:textId="77777777" w:rsidR="00944514" w:rsidRDefault="00944514" w:rsidP="005A426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B7B6E" id="Rectangle 2506" o:spid="_x0000_s2188" style="position:absolute;margin-left:81.75pt;margin-top:1.45pt;width:65.25pt;height:50.4pt;z-index:2553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" fillcolor="#4f81bd [3204]" strokecolor="#5a5a5a [2109]" strokeweight="1pt">
                <v:textbox>
                  <w:txbxContent>
                    <w:p w14:paraId="169227DA" w14:textId="77777777" w:rsidR="00944514" w:rsidRDefault="00944514" w:rsidP="005A426D">
                      <w:pPr>
                        <w:jc w:val="center"/>
                      </w:pPr>
                      <w:r>
                        <w:t>Legato App</w:t>
                      </w:r>
                    </w:p>
                  </w:txbxContent>
                </v:textbox>
              </v:rect>
            </w:pict>
          </mc:Fallback>
        </mc:AlternateContent>
      </w:r>
      <w:r w:rsidR="0026572A" w:rsidRPr="00215EAC">
        <w:rPr>
          <w:rFonts w:ascii="Arial" w:hAnsi="Arial" w:cs="Arial"/>
          <w:noProof/>
          <w:lang w:val="en-US"/>
        </w:rPr>
        <mc:AlternateContent>
          <mc:Choice Requires="wps">
            <w:drawing>
              <wp:anchor distT="0" distB="0" distL="114300" distR="114300" simplePos="0" relativeHeight="255335424" behindDoc="0" locked="0" layoutInCell="1" allowOverlap="1" wp14:anchorId="4630A2F9" wp14:editId="6279D905">
                <wp:simplePos x="0" y="0"/>
                <wp:positionH relativeFrom="margin">
                  <wp:align>center</wp:align>
                </wp:positionH>
                <wp:positionV relativeFrom="paragraph">
                  <wp:posOffset>8890</wp:posOffset>
                </wp:positionV>
                <wp:extent cx="1143000" cy="640080"/>
                <wp:effectExtent l="0" t="0" r="19050" b="26670"/>
                <wp:wrapNone/>
                <wp:docPr id="2494" name="Rectangle 249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2DA982C" w14:textId="77777777" w:rsidR="00944514" w:rsidRDefault="00944514" w:rsidP="005A426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30A2F9" id="Rectangle 2494" o:spid="_x0000_s2189" style="position:absolute;margin-left:0;margin-top:.7pt;width:90pt;height:50.4pt;z-index:2553354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" fillcolor="#c0504d [3205]" strokecolor="#5a5a5a [2109]" strokeweight="1pt">
                <v:textbox>
                  <w:txbxContent>
                    <w:p w14:paraId="72DA982C" w14:textId="77777777" w:rsidR="00944514" w:rsidRDefault="00944514" w:rsidP="005A426D">
                      <w:pPr>
                        <w:jc w:val="center"/>
                      </w:pPr>
                      <w:r>
                        <w:t>Legato AT Server</w:t>
                      </w:r>
                    </w:p>
                  </w:txbxContent>
                </v:textbox>
                <w10:wrap anchorx="margin"/>
              </v:rect>
            </w:pict>
          </mc:Fallback>
        </mc:AlternateContent>
      </w:r>
      <w:r w:rsidR="0026572A" w:rsidRPr="00215EAC">
        <w:rPr>
          <w:rFonts w:ascii="Arial" w:hAnsi="Arial" w:cs="Arial"/>
          <w:noProof/>
          <w:lang w:val="en-US"/>
        </w:rPr>
        <mc:AlternateContent>
          <mc:Choice Requires="wps">
            <w:drawing>
              <wp:anchor distT="0" distB="0" distL="114300" distR="114300" simplePos="0" relativeHeight="255336448" behindDoc="0" locked="0" layoutInCell="1" allowOverlap="1" wp14:anchorId="32B2A81D" wp14:editId="7D5D315A">
                <wp:simplePos x="0" y="0"/>
                <wp:positionH relativeFrom="column">
                  <wp:posOffset>3762375</wp:posOffset>
                </wp:positionH>
                <wp:positionV relativeFrom="paragraph">
                  <wp:posOffset>56515</wp:posOffset>
                </wp:positionV>
                <wp:extent cx="1047750" cy="640080"/>
                <wp:effectExtent l="0" t="0" r="19050" b="26670"/>
                <wp:wrapNone/>
                <wp:docPr id="2500" name="Rectangle 2500"/>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BB72F32" w14:textId="77777777" w:rsidR="00944514" w:rsidRDefault="00944514" w:rsidP="005A426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2A81D" id="Rectangle 2500" o:spid="_x0000_s2190" style="position:absolute;margin-left:296.25pt;margin-top:4.45pt;width:82.5pt;height:50.4pt;z-index:2553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" fillcolor="#c0504d [3205]" strokecolor="#243f60 [1604]" strokeweight="1pt">
                <v:textbox>
                  <w:txbxContent>
                    <w:p w14:paraId="2BB72F32" w14:textId="77777777" w:rsidR="00944514" w:rsidRDefault="00944514" w:rsidP="005A426D">
                      <w:pPr>
                        <w:jc w:val="center"/>
                      </w:pPr>
                      <w:r>
                        <w:t>Other Legato Services</w:t>
                      </w:r>
                    </w:p>
                  </w:txbxContent>
                </v:textbox>
              </v:rect>
            </w:pict>
          </mc:Fallback>
        </mc:AlternateContent>
      </w:r>
      <w:r w:rsidR="005A426D" w:rsidRPr="00215EAC">
        <w:rPr>
          <w:rFonts w:ascii="Arial" w:hAnsi="Arial" w:cs="Arial"/>
          <w:noProof/>
          <w:lang w:val="en-US"/>
        </w:rPr>
        <mc:AlternateContent>
          <mc:Choice Requires="wps">
            <w:drawing>
              <wp:anchor distT="0" distB="0" distL="114300" distR="114300" simplePos="0" relativeHeight="255338496" behindDoc="0" locked="0" layoutInCell="1" allowOverlap="1" wp14:anchorId="503FAA51" wp14:editId="46917FE1">
                <wp:simplePos x="0" y="0"/>
                <wp:positionH relativeFrom="rightMargin">
                  <wp:align>left</wp:align>
                </wp:positionH>
                <wp:positionV relativeFrom="paragraph">
                  <wp:posOffset>18415</wp:posOffset>
                </wp:positionV>
                <wp:extent cx="731520" cy="640080"/>
                <wp:effectExtent l="0" t="0" r="11430" b="26670"/>
                <wp:wrapNone/>
                <wp:docPr id="2495" name="Rectangle 2495"/>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EAA7511" w14:textId="77777777" w:rsidR="00944514" w:rsidRDefault="00944514" w:rsidP="005A426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FAA51" id="Rectangle 2495" o:spid="_x0000_s2191" style="position:absolute;margin-left:0;margin-top:1.45pt;width:57.6pt;height:50.4pt;z-index:25533849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" fillcolor="#8064a2 [3207]" strokecolor="#5a5a5a [2109]" strokeweight="1pt">
                <v:textbox>
                  <w:txbxContent>
                    <w:p w14:paraId="4EAA7511" w14:textId="77777777" w:rsidR="00944514" w:rsidRDefault="00944514" w:rsidP="005A426D">
                      <w:pPr>
                        <w:jc w:val="center"/>
                      </w:pPr>
                      <w:r>
                        <w:t>Modem</w:t>
                      </w:r>
                    </w:p>
                  </w:txbxContent>
                </v:textbox>
                <w10:wrap anchorx="margin"/>
              </v:rect>
            </w:pict>
          </mc:Fallback>
        </mc:AlternateContent>
      </w:r>
      <w:r w:rsidR="005A426D" w:rsidRPr="00215EAC">
        <w:rPr>
          <w:rFonts w:ascii="Arial" w:hAnsi="Arial" w:cs="Arial"/>
          <w:noProof/>
          <w:lang w:val="en-US"/>
        </w:rPr>
        <mc:AlternateContent>
          <mc:Choice Requires="wps">
            <w:drawing>
              <wp:anchor distT="0" distB="0" distL="114300" distR="114300" simplePos="0" relativeHeight="255333376" behindDoc="0" locked="0" layoutInCell="1" allowOverlap="1" wp14:anchorId="331450EA" wp14:editId="2D70F0CF">
                <wp:simplePos x="0" y="0"/>
                <wp:positionH relativeFrom="margin">
                  <wp:posOffset>0</wp:posOffset>
                </wp:positionH>
                <wp:positionV relativeFrom="paragraph">
                  <wp:posOffset>0</wp:posOffset>
                </wp:positionV>
                <wp:extent cx="822325" cy="640080"/>
                <wp:effectExtent l="0" t="0" r="15875" b="26670"/>
                <wp:wrapNone/>
                <wp:docPr id="2507" name="Rectangle 250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DC6042" w14:textId="77777777" w:rsidR="00944514" w:rsidRDefault="00944514" w:rsidP="005A426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450EA" id="Rectangle 2507" o:spid="_x0000_s2192" style="position:absolute;margin-left:0;margin-top:0;width:64.75pt;height:50.4pt;z-index:25533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NFwwIAAA8GAAAOAAAAZHJzL2Uyb0RvYy54bWysVFtP2zAUfp+0/2D5feRCWy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" fillcolor="#f79646 [3209]" strokecolor="#5a5a5a [2109]" strokeweight="1pt">
                <v:textbox>
                  <w:txbxContent>
                    <w:p w14:paraId="6EDC6042" w14:textId="77777777" w:rsidR="00944514" w:rsidRDefault="00944514" w:rsidP="005A426D">
                      <w:pPr>
                        <w:jc w:val="center"/>
                      </w:pPr>
                      <w:r>
                        <w:t>Host with Linux OS</w:t>
                      </w:r>
                    </w:p>
                  </w:txbxContent>
                </v:textbox>
                <w10:wrap anchorx="margin"/>
              </v:rect>
            </w:pict>
          </mc:Fallback>
        </mc:AlternateContent>
      </w:r>
    </w:p>
    <w:p w14:paraId="54F1F9C5" w14:textId="77777777" w:rsidR="005A426D" w:rsidRDefault="005A426D" w:rsidP="005A426D">
      <w:pPr>
        <w:rPr>
          <w:lang w:val="en-US"/>
        </w:rPr>
      </w:pPr>
    </w:p>
    <w:p w14:paraId="6207E9D5" w14:textId="77777777" w:rsidR="005A426D" w:rsidRDefault="005A426D" w:rsidP="005A426D">
      <w:pPr>
        <w:rPr>
          <w:lang w:val="en-US"/>
        </w:rPr>
      </w:pPr>
    </w:p>
    <w:p w14:paraId="64A28677" w14:textId="7E617AC8" w:rsidR="005A426D" w:rsidRDefault="009B02F1" w:rsidP="005A426D">
      <w:pPr>
        <w:rPr>
          <w:lang w:val="en-US"/>
        </w:rPr>
      </w:pPr>
      <w:r>
        <w:rPr>
          <w:noProof/>
          <w:lang w:val="en-US"/>
        </w:rPr>
        <mc:AlternateContent>
          <mc:Choice Requires="wps">
            <w:drawing>
              <wp:anchor distT="0" distB="0" distL="114300" distR="114300" simplePos="0" relativeHeight="255325184" behindDoc="0" locked="0" layoutInCell="1" allowOverlap="1" wp14:anchorId="60D2F9D5" wp14:editId="0FD996CD">
                <wp:simplePos x="0" y="0"/>
                <wp:positionH relativeFrom="column">
                  <wp:posOffset>1452880</wp:posOffset>
                </wp:positionH>
                <wp:positionV relativeFrom="paragraph">
                  <wp:posOffset>81280</wp:posOffset>
                </wp:positionV>
                <wp:extent cx="0" cy="5943600"/>
                <wp:effectExtent l="0" t="0" r="19050" b="19050"/>
                <wp:wrapNone/>
                <wp:docPr id="2509" name="Straight Connector 2509"/>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C97EB" id="Straight Connector 2509" o:spid="_x0000_s1026" style="position:absolute;flip:x;z-index:2553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4pt,6.4pt" to="114.4pt,4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" strokecolor="#4579b8 [3044]"/>
            </w:pict>
          </mc:Fallback>
        </mc:AlternateContent>
      </w:r>
      <w:r w:rsidR="0026572A">
        <w:rPr>
          <w:noProof/>
          <w:lang w:val="en-US"/>
        </w:rPr>
        <mc:AlternateContent>
          <mc:Choice Requires="wps">
            <w:drawing>
              <wp:anchor distT="0" distB="0" distL="114300" distR="114300" simplePos="0" relativeHeight="255327232" behindDoc="0" locked="0" layoutInCell="1" allowOverlap="1" wp14:anchorId="693FA0ED" wp14:editId="4939988C">
                <wp:simplePos x="0" y="0"/>
                <wp:positionH relativeFrom="column">
                  <wp:posOffset>4277995</wp:posOffset>
                </wp:positionH>
                <wp:positionV relativeFrom="paragraph">
                  <wp:posOffset>147320</wp:posOffset>
                </wp:positionV>
                <wp:extent cx="0" cy="5943600"/>
                <wp:effectExtent l="0" t="0" r="19050" b="19050"/>
                <wp:wrapNone/>
                <wp:docPr id="2523" name="Straight Connector 2523"/>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373DE" id="Straight Connector 2523" o:spid="_x0000_s1026" style="position:absolute;flip:x;z-index:2553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85pt,11.6pt" to="336.85pt,4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" strokecolor="#4579b8 [3044]"/>
            </w:pict>
          </mc:Fallback>
        </mc:AlternateContent>
      </w:r>
      <w:r w:rsidR="0026572A">
        <w:rPr>
          <w:noProof/>
          <w:lang w:val="en-US"/>
        </w:rPr>
        <mc:AlternateContent>
          <mc:Choice Requires="wps">
            <w:drawing>
              <wp:anchor distT="0" distB="0" distL="114300" distR="114300" simplePos="0" relativeHeight="255326208" behindDoc="0" locked="0" layoutInCell="1" allowOverlap="1" wp14:anchorId="3044AEAB" wp14:editId="184BC3E9">
                <wp:simplePos x="0" y="0"/>
                <wp:positionH relativeFrom="column">
                  <wp:posOffset>2657475</wp:posOffset>
                </wp:positionH>
                <wp:positionV relativeFrom="paragraph">
                  <wp:posOffset>113030</wp:posOffset>
                </wp:positionV>
                <wp:extent cx="0" cy="5943600"/>
                <wp:effectExtent l="0" t="0" r="19050" b="19050"/>
                <wp:wrapNone/>
                <wp:docPr id="2516" name="Straight Connector 2516"/>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67E05" id="Straight Connector 2516" o:spid="_x0000_s1026" style="position:absolute;z-index:2553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25pt,8.9pt" to="209.2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" strokecolor="#4579b8 [3044]"/>
            </w:pict>
          </mc:Fallback>
        </mc:AlternateContent>
      </w:r>
      <w:r w:rsidR="005A426D">
        <w:rPr>
          <w:noProof/>
          <w:lang w:val="en-US"/>
        </w:rPr>
        <mc:AlternateContent>
          <mc:Choice Requires="wps">
            <w:drawing>
              <wp:anchor distT="0" distB="0" distL="114300" distR="114300" simplePos="0" relativeHeight="255329280" behindDoc="0" locked="0" layoutInCell="1" allowOverlap="1" wp14:anchorId="1A228670" wp14:editId="2E19E057">
                <wp:simplePos x="0" y="0"/>
                <wp:positionH relativeFrom="margin">
                  <wp:posOffset>5818505</wp:posOffset>
                </wp:positionH>
                <wp:positionV relativeFrom="paragraph">
                  <wp:posOffset>97790</wp:posOffset>
                </wp:positionV>
                <wp:extent cx="0" cy="5943600"/>
                <wp:effectExtent l="0" t="0" r="19050" b="19050"/>
                <wp:wrapNone/>
                <wp:docPr id="2518" name="Straight Connector 2518"/>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9E4BAA8" id="Straight Connector 2518" o:spid="_x0000_s1026" style="position:absolute;flip:x;z-index:25532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" strokecolor="#4a7ebb">
                <w10:wrap anchorx="margin"/>
              </v:line>
            </w:pict>
          </mc:Fallback>
        </mc:AlternateContent>
      </w:r>
      <w:r w:rsidR="005A426D">
        <w:rPr>
          <w:noProof/>
          <w:lang w:val="en-US"/>
        </w:rPr>
        <mc:AlternateContent>
          <mc:Choice Requires="wps">
            <w:drawing>
              <wp:anchor distT="0" distB="0" distL="114300" distR="114300" simplePos="0" relativeHeight="255324160" behindDoc="0" locked="0" layoutInCell="1" allowOverlap="1" wp14:anchorId="28A78F34" wp14:editId="3F2D7902">
                <wp:simplePos x="0" y="0"/>
                <wp:positionH relativeFrom="column">
                  <wp:posOffset>361950</wp:posOffset>
                </wp:positionH>
                <wp:positionV relativeFrom="paragraph">
                  <wp:posOffset>95885</wp:posOffset>
                </wp:positionV>
                <wp:extent cx="0" cy="5943600"/>
                <wp:effectExtent l="0" t="0" r="19050" b="19050"/>
                <wp:wrapNone/>
                <wp:docPr id="2524" name="Straight Connector 2524"/>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0A16D" id="Straight Connector 2524" o:spid="_x0000_s1026" style="position:absolute;z-index:2553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" strokecolor="#4579b8 [3044]"/>
            </w:pict>
          </mc:Fallback>
        </mc:AlternateContent>
      </w:r>
    </w:p>
    <w:p w14:paraId="4A0D6742" w14:textId="77777777" w:rsidR="005A426D" w:rsidRDefault="005A426D" w:rsidP="005A426D">
      <w:pPr>
        <w:rPr>
          <w:lang w:val="en-US"/>
        </w:rPr>
      </w:pPr>
      <w:r>
        <w:rPr>
          <w:lang w:val="en-US"/>
        </w:rPr>
        <w:t xml:space="preserve"> </w:t>
      </w:r>
    </w:p>
    <w:p w14:paraId="7F3F3B9E" w14:textId="77777777" w:rsidR="005A426D" w:rsidRDefault="005A426D" w:rsidP="005A426D">
      <w:pPr>
        <w:rPr>
          <w:lang w:val="en-US"/>
        </w:rPr>
      </w:pPr>
    </w:p>
    <w:p w14:paraId="37DF2B23" w14:textId="77777777" w:rsidR="005A426D" w:rsidRDefault="005A426D" w:rsidP="005A426D">
      <w:pPr>
        <w:rPr>
          <w:lang w:val="en-US"/>
        </w:rPr>
      </w:pPr>
    </w:p>
    <w:p w14:paraId="4C8816C3" w14:textId="559B0850" w:rsidR="00754984" w:rsidRDefault="005A426D" w:rsidP="00754984">
      <w:pPr>
        <w:tabs>
          <w:tab w:val="left" w:pos="3015"/>
        </w:tabs>
        <w:contextualSpacing/>
        <w:rPr>
          <w:lang w:val="en-US"/>
        </w:rPr>
      </w:pPr>
      <w:r>
        <w:rPr>
          <w:lang w:val="en-US"/>
        </w:rPr>
        <w:t xml:space="preserve">          </w:t>
      </w:r>
      <w:r w:rsidR="00754984">
        <w:rPr>
          <w:lang w:val="en-US"/>
        </w:rPr>
        <w:t xml:space="preserve">                            </w:t>
      </w:r>
      <w:r w:rsidR="009B02F1">
        <w:rPr>
          <w:lang w:val="en-US"/>
        </w:rPr>
        <w:t xml:space="preserve">       </w:t>
      </w:r>
      <w:r w:rsidR="00754984">
        <w:rPr>
          <w:lang w:val="en-US"/>
        </w:rPr>
        <w:t>As part of +KTCPSND command,</w:t>
      </w:r>
    </w:p>
    <w:p w14:paraId="041C5E86" w14:textId="339476A8" w:rsidR="009B02F1" w:rsidRDefault="00754984" w:rsidP="009B02F1">
      <w:pPr>
        <w:tabs>
          <w:tab w:val="left" w:pos="3015"/>
        </w:tabs>
        <w:contextualSpacing/>
        <w:rPr>
          <w:lang w:val="en-US"/>
        </w:rPr>
      </w:pPr>
      <w:r>
        <w:rPr>
          <w:lang w:val="en-US"/>
        </w:rPr>
        <w:t xml:space="preserve">                                  </w:t>
      </w:r>
      <w:r w:rsidR="009B02F1">
        <w:rPr>
          <w:lang w:val="en-US"/>
        </w:rPr>
        <w:t xml:space="preserve">     </w:t>
      </w:r>
      <w:r>
        <w:rPr>
          <w:lang w:val="en-US"/>
        </w:rPr>
        <w:t xml:space="preserve">    </w:t>
      </w:r>
      <w:r w:rsidR="009B02F1">
        <w:rPr>
          <w:lang w:val="en-US"/>
        </w:rPr>
        <w:t xml:space="preserve">  </w:t>
      </w:r>
      <w:r w:rsidR="00104046">
        <w:rPr>
          <w:lang w:val="en-US"/>
        </w:rPr>
        <w:t>After</w:t>
      </w:r>
      <w:r w:rsidR="009B02F1">
        <w:rPr>
          <w:lang w:val="en-US"/>
        </w:rPr>
        <w:t xml:space="preserve"> data send with KPATTERN or “+++” command</w:t>
      </w:r>
    </w:p>
    <w:p w14:paraId="1BAE7E54" w14:textId="79028099" w:rsidR="009B02F1" w:rsidRDefault="009B02F1" w:rsidP="009B02F1">
      <w:pPr>
        <w:tabs>
          <w:tab w:val="left" w:pos="3015"/>
        </w:tabs>
        <w:contextualSpacing/>
        <w:rPr>
          <w:lang w:val="en-US"/>
        </w:rPr>
      </w:pPr>
    </w:p>
    <w:p w14:paraId="700C5A3A" w14:textId="7366F7D0" w:rsidR="009B02F1" w:rsidRDefault="009B02F1" w:rsidP="009B02F1">
      <w:pPr>
        <w:tabs>
          <w:tab w:val="left" w:pos="3015"/>
        </w:tabs>
        <w:contextualSpacing/>
        <w:rPr>
          <w:lang w:val="en-US"/>
        </w:rPr>
      </w:pPr>
      <w:r w:rsidRPr="006F3F7D">
        <w:rPr>
          <w:noProof/>
          <w:lang w:val="en-US"/>
        </w:rPr>
        <mc:AlternateContent>
          <mc:Choice Requires="wps">
            <w:drawing>
              <wp:anchor distT="0" distB="0" distL="114300" distR="114300" simplePos="0" relativeHeight="255342592" behindDoc="0" locked="0" layoutInCell="1" allowOverlap="1" wp14:anchorId="3E8FC08A" wp14:editId="6D7CAFF4">
                <wp:simplePos x="0" y="0"/>
                <wp:positionH relativeFrom="margin">
                  <wp:posOffset>619125</wp:posOffset>
                </wp:positionH>
                <wp:positionV relativeFrom="paragraph">
                  <wp:posOffset>5080</wp:posOffset>
                </wp:positionV>
                <wp:extent cx="1676400" cy="1619250"/>
                <wp:effectExtent l="0" t="0" r="19050" b="19050"/>
                <wp:wrapNone/>
                <wp:docPr id="2575" name="Flowchart: Decision 2575"/>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356EB229" w14:textId="58FC7554" w:rsidR="00944514" w:rsidRDefault="00944514" w:rsidP="009B02F1">
                            <w:pPr>
                              <w:jc w:val="center"/>
                            </w:pPr>
                            <w:r>
                              <w:t xml:space="preserve">Is AT </w:t>
                            </w:r>
                            <w:r>
                              <w:rPr>
                                <w:rFonts w:asciiTheme="minorHAnsi" w:eastAsiaTheme="minorEastAsia" w:hAnsiTheme="minorHAnsi" w:cs="Arial"/>
                                <w:bCs/>
                                <w:szCs w:val="24"/>
                                <w:lang w:val="en-US" w:eastAsia="zh-CN"/>
                              </w:rPr>
                              <w:t>&lt;URC-ENDTCP&gt; is enabled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FC08A" id="Flowchart: Decision 2575" o:spid="_x0000_s2193" type="#_x0000_t110" style="position:absolute;margin-left:48.75pt;margin-top:.4pt;width:132pt;height:127.5pt;z-index:25534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" fillcolor="white [3201]" strokecolor="#4f81bd [3204]" strokeweight="1pt">
                <v:textbox>
                  <w:txbxContent>
                    <w:p w14:paraId="356EB229" w14:textId="58FC7554" w:rsidR="00944514" w:rsidRDefault="00944514" w:rsidP="009B02F1">
                      <w:pPr>
                        <w:jc w:val="center"/>
                      </w:pPr>
                      <w:r>
                        <w:t xml:space="preserve">Is AT </w:t>
                      </w:r>
                      <w:r>
                        <w:rPr>
                          <w:rFonts w:asciiTheme="minorHAnsi" w:eastAsiaTheme="minorEastAsia" w:hAnsiTheme="minorHAnsi" w:cs="Arial"/>
                          <w:bCs/>
                          <w:szCs w:val="24"/>
                          <w:lang w:val="en-US" w:eastAsia="zh-CN"/>
                        </w:rPr>
                        <w:t>&lt;URC-ENDTCP&gt; is enabled</w:t>
                      </w:r>
                    </w:p>
                  </w:txbxContent>
                </v:textbox>
                <w10:wrap anchorx="margin"/>
              </v:shape>
            </w:pict>
          </mc:Fallback>
        </mc:AlternateContent>
      </w:r>
    </w:p>
    <w:p w14:paraId="7D6B69D8" w14:textId="77777777" w:rsidR="009B02F1" w:rsidRPr="00754984" w:rsidRDefault="009B02F1" w:rsidP="009B02F1">
      <w:pPr>
        <w:tabs>
          <w:tab w:val="left" w:pos="3015"/>
        </w:tabs>
        <w:contextualSpacing/>
        <w:rPr>
          <w:lang w:val="en-US"/>
        </w:rPr>
      </w:pPr>
    </w:p>
    <w:p w14:paraId="6A9DF965" w14:textId="2F438B6F" w:rsidR="005A426D" w:rsidRPr="00754984" w:rsidRDefault="005A426D" w:rsidP="0026572A">
      <w:pPr>
        <w:tabs>
          <w:tab w:val="left" w:pos="3015"/>
        </w:tabs>
        <w:contextualSpacing/>
        <w:rPr>
          <w:lang w:val="en-US"/>
        </w:rPr>
      </w:pPr>
    </w:p>
    <w:p w14:paraId="49759259" w14:textId="5B9B6462" w:rsidR="005A426D" w:rsidRDefault="005A426D" w:rsidP="005A426D">
      <w:pPr>
        <w:rPr>
          <w:rFonts w:asciiTheme="minorHAnsi" w:hAnsiTheme="minorHAnsi" w:cs="Arial"/>
          <w:szCs w:val="24"/>
          <w:lang w:val="en-US"/>
        </w:rPr>
      </w:pPr>
    </w:p>
    <w:p w14:paraId="3E7C476F" w14:textId="6EFD968D" w:rsidR="005A426D" w:rsidRPr="00A30337" w:rsidRDefault="009B02F1" w:rsidP="005A426D">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344640" behindDoc="0" locked="0" layoutInCell="1" allowOverlap="1" wp14:anchorId="1185905E" wp14:editId="5A79AB0D">
                <wp:simplePos x="0" y="0"/>
                <wp:positionH relativeFrom="column">
                  <wp:posOffset>352425</wp:posOffset>
                </wp:positionH>
                <wp:positionV relativeFrom="paragraph">
                  <wp:posOffset>80645</wp:posOffset>
                </wp:positionV>
                <wp:extent cx="266700" cy="0"/>
                <wp:effectExtent l="38100" t="76200" r="0" b="95250"/>
                <wp:wrapNone/>
                <wp:docPr id="2577" name="Straight Arrow Connector 2577"/>
                <wp:cNvGraphicFramePr/>
                <a:graphic xmlns:a="http://schemas.openxmlformats.org/drawingml/2006/main">
                  <a:graphicData uri="http://schemas.microsoft.com/office/word/2010/wordprocessingShape">
                    <wps:wsp>
                      <wps:cNvCnPr/>
                      <wps:spPr>
                        <a:xfrm flipH="1">
                          <a:off x="0" y="0"/>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F99576" id="Straight Arrow Connector 2577" o:spid="_x0000_s1026" type="#_x0000_t32" style="position:absolute;margin-left:27.75pt;margin-top:6.35pt;width:21pt;height:0;flip:x;z-index:25534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" strokecolor="#4579b8 [3044]">
                <v:stroke endarrow="block"/>
              </v:shape>
            </w:pict>
          </mc:Fallback>
        </mc:AlternateContent>
      </w:r>
      <w:r w:rsidR="005A426D" w:rsidRPr="00A30337">
        <w:rPr>
          <w:rFonts w:asciiTheme="minorHAnsi" w:hAnsiTheme="minorHAnsi" w:cs="Arial"/>
          <w:szCs w:val="24"/>
          <w:lang w:val="en-US"/>
        </w:rPr>
        <w:tab/>
      </w:r>
      <w:r w:rsidR="005A426D">
        <w:rPr>
          <w:rFonts w:asciiTheme="minorHAnsi" w:hAnsiTheme="minorHAnsi" w:cs="Arial"/>
          <w:szCs w:val="24"/>
          <w:lang w:val="en-US"/>
        </w:rPr>
        <w:tab/>
      </w:r>
      <w:r w:rsidR="005A426D">
        <w:rPr>
          <w:rFonts w:asciiTheme="minorHAnsi" w:hAnsiTheme="minorHAnsi" w:cs="Arial"/>
          <w:szCs w:val="24"/>
          <w:lang w:val="en-US"/>
        </w:rPr>
        <w:tab/>
      </w:r>
    </w:p>
    <w:p w14:paraId="66143259" w14:textId="4D85FC85" w:rsidR="005A426D" w:rsidRPr="00754984" w:rsidRDefault="00754984" w:rsidP="005A426D">
      <w:pPr>
        <w:rPr>
          <w:rFonts w:asciiTheme="minorHAnsi" w:hAnsiTheme="minorHAnsi" w:cs="Arial"/>
          <w:szCs w:val="24"/>
          <w:lang w:val="en-US"/>
        </w:rPr>
      </w:pPr>
      <w:r>
        <w:rPr>
          <w:lang w:val="en-US"/>
        </w:rPr>
        <w:t xml:space="preserve">          </w:t>
      </w:r>
      <w:r w:rsidR="005A426D">
        <w:rPr>
          <w:lang w:val="en-US"/>
        </w:rPr>
        <w:t xml:space="preserve">    </w:t>
      </w:r>
      <w:r w:rsidR="009B02F1">
        <w:rPr>
          <w:lang w:val="en-US"/>
        </w:rPr>
        <w:t>No</w:t>
      </w:r>
      <w:r w:rsidR="005A426D">
        <w:rPr>
          <w:lang w:val="en-US"/>
        </w:rPr>
        <w:t xml:space="preserve">                                   </w:t>
      </w:r>
    </w:p>
    <w:p w14:paraId="2FDC68EF" w14:textId="45B2D4B6" w:rsidR="005A426D" w:rsidRDefault="009B02F1" w:rsidP="005A426D">
      <w:pPr>
        <w:rPr>
          <w:lang w:val="en-US"/>
        </w:rPr>
      </w:pPr>
      <w:r>
        <w:rPr>
          <w:lang w:val="en-US"/>
        </w:rPr>
        <w:t xml:space="preserve">            (Not</w:t>
      </w:r>
    </w:p>
    <w:p w14:paraId="35B2622E" w14:textId="6F5E481E" w:rsidR="005A426D" w:rsidRDefault="009B02F1" w:rsidP="005A426D">
      <w:r>
        <w:t xml:space="preserve">            update</w:t>
      </w:r>
    </w:p>
    <w:p w14:paraId="04F2EAAD" w14:textId="4FB8BCC7" w:rsidR="009B02F1" w:rsidRDefault="009B02F1" w:rsidP="005A426D">
      <w:r>
        <w:t xml:space="preserve">            the TCP data</w:t>
      </w:r>
    </w:p>
    <w:p w14:paraId="385656FF" w14:textId="1730D0BC" w:rsidR="009B02F1" w:rsidRDefault="009B02F1" w:rsidP="005A426D">
      <w:pPr>
        <w:rPr>
          <w:rFonts w:asciiTheme="minorHAnsi" w:hAnsiTheme="minorHAnsi" w:cs="Arial"/>
          <w:szCs w:val="24"/>
        </w:rPr>
      </w:pPr>
      <w:r>
        <w:t xml:space="preserve">            </w:t>
      </w:r>
      <w:r>
        <w:rPr>
          <w:rFonts w:asciiTheme="minorHAnsi" w:hAnsiTheme="minorHAnsi" w:cs="Arial"/>
          <w:szCs w:val="24"/>
        </w:rPr>
        <w:t>delivery status)</w:t>
      </w:r>
    </w:p>
    <w:p w14:paraId="27A89286" w14:textId="17896435" w:rsidR="009B02F1" w:rsidRDefault="009B02F1" w:rsidP="005A426D">
      <w:r>
        <w:t xml:space="preserve">                                             Yes</w:t>
      </w:r>
    </w:p>
    <w:p w14:paraId="39A7C77B" w14:textId="7F9251DF" w:rsidR="009B02F1" w:rsidRDefault="009B02F1" w:rsidP="005A426D">
      <w:r>
        <w:rPr>
          <w:rFonts w:ascii="Times New Roman" w:eastAsiaTheme="minorHAnsi" w:hAnsi="Times New Roman"/>
          <w:noProof/>
          <w:szCs w:val="24"/>
          <w:lang w:val="en-US"/>
        </w:rPr>
        <mc:AlternateContent>
          <mc:Choice Requires="wps">
            <w:drawing>
              <wp:anchor distT="0" distB="0" distL="114300" distR="114300" simplePos="0" relativeHeight="255331328" behindDoc="0" locked="0" layoutInCell="1" allowOverlap="1" wp14:anchorId="4E8827A1" wp14:editId="4FCF5589">
                <wp:simplePos x="0" y="0"/>
                <wp:positionH relativeFrom="column">
                  <wp:posOffset>3648075</wp:posOffset>
                </wp:positionH>
                <wp:positionV relativeFrom="paragraph">
                  <wp:posOffset>41275</wp:posOffset>
                </wp:positionV>
                <wp:extent cx="1581150" cy="1076325"/>
                <wp:effectExtent l="57150" t="38100" r="76200" b="104775"/>
                <wp:wrapNone/>
                <wp:docPr id="2525" name="Rectangle 2525"/>
                <wp:cNvGraphicFramePr/>
                <a:graphic xmlns:a="http://schemas.openxmlformats.org/drawingml/2006/main">
                  <a:graphicData uri="http://schemas.microsoft.com/office/word/2010/wordprocessingShape">
                    <wps:wsp>
                      <wps:cNvSpPr/>
                      <wps:spPr>
                        <a:xfrm>
                          <a:off x="0" y="0"/>
                          <a:ext cx="1581150" cy="107632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3A5D4CE" w14:textId="2359A0DD" w:rsidR="00944514" w:rsidRPr="00983E26" w:rsidRDefault="00944514" w:rsidP="009B02F1">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on remote side and update “KTCPACKINFO” AT command</w:t>
                            </w:r>
                          </w:p>
                          <w:p w14:paraId="7BE1BF98" w14:textId="77777777" w:rsidR="00944514" w:rsidRPr="00983E26" w:rsidRDefault="00944514" w:rsidP="009B02F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8827A1" id="Rectangle 2525" o:spid="_x0000_s2194" style="position:absolute;margin-left:287.25pt;margin-top:3.25pt;width:124.5pt;height:84.75pt;z-index:2553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" fillcolor="#9bbb59 [3206]" strokecolor="#92d050">
                <v:shadow on="t" color="black" opacity="24903f" origin=",.5" offset="0,.55556mm"/>
                <v:textbox>
                  <w:txbxContent>
                    <w:p w14:paraId="33A5D4CE" w14:textId="2359A0DD" w:rsidR="00944514" w:rsidRPr="00983E26" w:rsidRDefault="00944514" w:rsidP="009B02F1">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on remote side and update “KTCPACKINFO” AT command</w:t>
                      </w:r>
                    </w:p>
                    <w:p w14:paraId="7BE1BF98" w14:textId="77777777" w:rsidR="00944514" w:rsidRPr="00983E26" w:rsidRDefault="00944514" w:rsidP="009B02F1">
                      <w:pPr>
                        <w:jc w:val="center"/>
                      </w:pPr>
                    </w:p>
                  </w:txbxContent>
                </v:textbox>
              </v:rect>
            </w:pict>
          </mc:Fallback>
        </mc:AlternateContent>
      </w:r>
    </w:p>
    <w:p w14:paraId="176D51E2" w14:textId="77777777" w:rsidR="005A426D" w:rsidRDefault="005A426D" w:rsidP="005A426D"/>
    <w:p w14:paraId="57EB1667" w14:textId="29E2131B" w:rsidR="005A426D" w:rsidRDefault="005A426D" w:rsidP="005A426D"/>
    <w:p w14:paraId="1009A28E" w14:textId="6103B4BE" w:rsidR="0026572A" w:rsidRDefault="009B02F1" w:rsidP="005A426D">
      <w:r>
        <w:rPr>
          <w:noProof/>
          <w:lang w:val="en-US"/>
        </w:rPr>
        <mc:AlternateContent>
          <mc:Choice Requires="wps">
            <w:drawing>
              <wp:anchor distT="0" distB="0" distL="114300" distR="114300" simplePos="0" relativeHeight="255339520" behindDoc="0" locked="0" layoutInCell="1" allowOverlap="1" wp14:anchorId="6665C0BC" wp14:editId="0D4CE637">
                <wp:simplePos x="0" y="0"/>
                <wp:positionH relativeFrom="column">
                  <wp:posOffset>1438275</wp:posOffset>
                </wp:positionH>
                <wp:positionV relativeFrom="paragraph">
                  <wp:posOffset>18415</wp:posOffset>
                </wp:positionV>
                <wp:extent cx="2209800" cy="0"/>
                <wp:effectExtent l="38100" t="76200" r="0" b="95250"/>
                <wp:wrapNone/>
                <wp:docPr id="2573" name="Straight Arrow Connector 2573"/>
                <wp:cNvGraphicFramePr/>
                <a:graphic xmlns:a="http://schemas.openxmlformats.org/drawingml/2006/main">
                  <a:graphicData uri="http://schemas.microsoft.com/office/word/2010/wordprocessingShape">
                    <wps:wsp>
                      <wps:cNvCnPr/>
                      <wps:spPr>
                        <a:xfrm flipH="1">
                          <a:off x="0" y="0"/>
                          <a:ext cx="2209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102A42" id="Straight Arrow Connector 2573" o:spid="_x0000_s1026" type="#_x0000_t32" style="position:absolute;margin-left:113.25pt;margin-top:1.45pt;width:174pt;height:0;flip:x;z-index:2553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" strokecolor="#4579b8 [3044]">
                <v:stroke endarrow="block"/>
              </v:shape>
            </w:pict>
          </mc:Fallback>
        </mc:AlternateContent>
      </w:r>
    </w:p>
    <w:p w14:paraId="6D6121BD" w14:textId="3F97EDCF" w:rsidR="0026572A" w:rsidRDefault="0026572A" w:rsidP="005A426D"/>
    <w:p w14:paraId="428AFAE3" w14:textId="53606B8B" w:rsidR="0026572A" w:rsidRDefault="0026572A" w:rsidP="005A426D"/>
    <w:p w14:paraId="350AA5EA" w14:textId="30821184" w:rsidR="0026572A" w:rsidRDefault="009B02F1" w:rsidP="005A426D">
      <w:r>
        <w:rPr>
          <w:noProof/>
          <w:lang w:val="en-US"/>
        </w:rPr>
        <mc:AlternateContent>
          <mc:Choice Requires="wps">
            <w:drawing>
              <wp:anchor distT="0" distB="0" distL="114300" distR="114300" simplePos="0" relativeHeight="255343616" behindDoc="0" locked="0" layoutInCell="1" allowOverlap="1" wp14:anchorId="08E6BA1E" wp14:editId="2E35AFDA">
                <wp:simplePos x="0" y="0"/>
                <wp:positionH relativeFrom="column">
                  <wp:posOffset>352425</wp:posOffset>
                </wp:positionH>
                <wp:positionV relativeFrom="paragraph">
                  <wp:posOffset>91440</wp:posOffset>
                </wp:positionV>
                <wp:extent cx="1114425" cy="0"/>
                <wp:effectExtent l="38100" t="76200" r="0" b="95250"/>
                <wp:wrapNone/>
                <wp:docPr id="2576" name="Straight Arrow Connector 2576"/>
                <wp:cNvGraphicFramePr/>
                <a:graphic xmlns:a="http://schemas.openxmlformats.org/drawingml/2006/main">
                  <a:graphicData uri="http://schemas.microsoft.com/office/word/2010/wordprocessingShape">
                    <wps:wsp>
                      <wps:cNvCnPr/>
                      <wps:spPr>
                        <a:xfrm flipH="1">
                          <a:off x="0" y="0"/>
                          <a:ext cx="1114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6CFF47" id="Straight Arrow Connector 2576" o:spid="_x0000_s1026" type="#_x0000_t32" style="position:absolute;margin-left:27.75pt;margin-top:7.2pt;width:87.75pt;height:0;flip:x;z-index:255343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" strokecolor="#4579b8 [3044]">
                <v:stroke endarrow="block"/>
              </v:shape>
            </w:pict>
          </mc:Fallback>
        </mc:AlternateContent>
      </w:r>
    </w:p>
    <w:p w14:paraId="129305B6" w14:textId="1039171E" w:rsidR="0026572A" w:rsidRDefault="009B02F1" w:rsidP="005A426D">
      <w:r>
        <w:t xml:space="preserve">             Send TCP data </w:t>
      </w:r>
    </w:p>
    <w:p w14:paraId="052E7771" w14:textId="5A9A976D" w:rsidR="0026572A" w:rsidRDefault="009B02F1" w:rsidP="005A426D">
      <w:r>
        <w:t xml:space="preserve">             delivered status</w:t>
      </w:r>
    </w:p>
    <w:p w14:paraId="5D605218" w14:textId="5953E102" w:rsidR="0026572A" w:rsidRDefault="009B02F1" w:rsidP="005A426D">
      <w:r>
        <w:t xml:space="preserve">             as unsolicited </w:t>
      </w:r>
    </w:p>
    <w:p w14:paraId="4ABC0A5F" w14:textId="6A95D26B" w:rsidR="0026572A" w:rsidRDefault="009B02F1" w:rsidP="005A426D">
      <w:r>
        <w:t xml:space="preserve">             response</w:t>
      </w:r>
    </w:p>
    <w:p w14:paraId="2097CF80" w14:textId="3A14716D" w:rsidR="0026572A" w:rsidRDefault="009B02F1" w:rsidP="005A426D">
      <w:r>
        <w:t xml:space="preserve"> </w:t>
      </w:r>
    </w:p>
    <w:p w14:paraId="67BAFB4B" w14:textId="600D4592" w:rsidR="0026572A" w:rsidRDefault="0026572A" w:rsidP="005A426D"/>
    <w:p w14:paraId="7832D012" w14:textId="0B70D598" w:rsidR="0026572A" w:rsidRDefault="0026572A" w:rsidP="005A426D"/>
    <w:p w14:paraId="02BEE630" w14:textId="54D37005" w:rsidR="0026572A" w:rsidRDefault="0026572A" w:rsidP="005A426D"/>
    <w:p w14:paraId="4E7D46BC" w14:textId="3DF7A8BE" w:rsidR="0026572A" w:rsidRDefault="0026572A" w:rsidP="005A426D"/>
    <w:p w14:paraId="61115278" w14:textId="5B3093DD" w:rsidR="0026572A" w:rsidRDefault="0026572A" w:rsidP="005A426D"/>
    <w:p w14:paraId="28B23659" w14:textId="7ED129C5" w:rsidR="0026572A" w:rsidRDefault="0026572A" w:rsidP="005A426D"/>
    <w:p w14:paraId="70C75C4F" w14:textId="77777777" w:rsidR="005A426D" w:rsidRDefault="005A426D" w:rsidP="005A426D">
      <w:pPr>
        <w:pStyle w:val="Heading3"/>
        <w:numPr>
          <w:ilvl w:val="2"/>
          <w:numId w:val="1"/>
        </w:numPr>
      </w:pPr>
      <w:bookmarkStart w:id="207" w:name="_Toc516684903"/>
      <w:r>
        <w:lastRenderedPageBreak/>
        <w:t>Service Dependencies</w:t>
      </w:r>
      <w:bookmarkEnd w:id="207"/>
    </w:p>
    <w:p w14:paraId="2B2D3C4F" w14:textId="77777777" w:rsidR="005A426D" w:rsidRPr="00EB0DAC" w:rsidRDefault="005A426D" w:rsidP="005A426D"/>
    <w:p w14:paraId="016F750D" w14:textId="77777777" w:rsidR="005A426D" w:rsidRPr="00B4199C" w:rsidRDefault="005A426D" w:rsidP="005A426D">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2BEA18BD" w14:textId="74CBF484" w:rsidR="005A426D" w:rsidRPr="00B4199C" w:rsidRDefault="005A426D" w:rsidP="005A426D">
      <w:pPr>
        <w:ind w:left="720"/>
        <w:jc w:val="both"/>
        <w:rPr>
          <w:rFonts w:asciiTheme="minorHAnsi" w:hAnsiTheme="minorHAnsi" w:cs="Arial"/>
          <w:szCs w:val="24"/>
        </w:rPr>
      </w:pPr>
      <w:r w:rsidRPr="00B4199C">
        <w:rPr>
          <w:rFonts w:asciiTheme="minorHAnsi" w:hAnsiTheme="minorHAnsi" w:cs="Arial"/>
          <w:szCs w:val="24"/>
        </w:rPr>
        <w:t>+</w:t>
      </w:r>
      <w:r>
        <w:rPr>
          <w:rFonts w:asciiTheme="minorHAnsi" w:hAnsiTheme="minorHAnsi" w:cs="Arial"/>
          <w:szCs w:val="24"/>
        </w:rPr>
        <w:t>KTCP_</w:t>
      </w:r>
      <w:r w:rsidR="00094D17">
        <w:rPr>
          <w:rFonts w:asciiTheme="minorHAnsi" w:hAnsiTheme="minorHAnsi" w:cs="Arial"/>
          <w:szCs w:val="24"/>
        </w:rPr>
        <w:t>ACK</w:t>
      </w:r>
      <w:r w:rsidRPr="00B4199C">
        <w:rPr>
          <w:rFonts w:asciiTheme="minorHAnsi" w:hAnsiTheme="minorHAnsi" w:cs="Arial"/>
          <w:szCs w:val="24"/>
        </w:rPr>
        <w:t xml:space="preserve"> </w:t>
      </w:r>
      <w:r>
        <w:rPr>
          <w:rFonts w:asciiTheme="minorHAnsi" w:hAnsiTheme="minorHAnsi" w:cs="Arial"/>
          <w:szCs w:val="24"/>
        </w:rPr>
        <w:t xml:space="preserve">notify </w:t>
      </w:r>
      <w:r w:rsidR="00094D17">
        <w:rPr>
          <w:rFonts w:asciiTheme="minorHAnsi" w:hAnsiTheme="minorHAnsi" w:cs="Arial"/>
          <w:szCs w:val="24"/>
        </w:rPr>
        <w:t>delivered TCP</w:t>
      </w:r>
      <w:r>
        <w:rPr>
          <w:rFonts w:asciiTheme="minorHAnsi" w:hAnsiTheme="minorHAnsi" w:cs="Arial"/>
          <w:szCs w:val="24"/>
        </w:rPr>
        <w:t xml:space="preserve"> </w:t>
      </w:r>
      <w:r w:rsidR="00094D17">
        <w:rPr>
          <w:rFonts w:asciiTheme="minorHAnsi" w:hAnsiTheme="minorHAnsi" w:cs="Arial"/>
          <w:szCs w:val="24"/>
        </w:rPr>
        <w:t>DATA</w:t>
      </w:r>
      <w:r>
        <w:rPr>
          <w:rFonts w:asciiTheme="minorHAnsi" w:hAnsiTheme="minorHAnsi" w:cs="Arial"/>
          <w:szCs w:val="24"/>
        </w:rPr>
        <w:t xml:space="preserve"> </w:t>
      </w:r>
      <w:r w:rsidR="00094D17">
        <w:rPr>
          <w:rFonts w:asciiTheme="minorHAnsi" w:hAnsiTheme="minorHAnsi" w:cs="Arial"/>
          <w:szCs w:val="24"/>
        </w:rPr>
        <w:t>on remote side</w:t>
      </w:r>
    </w:p>
    <w:p w14:paraId="4EC3DA29" w14:textId="77777777" w:rsidR="005A426D" w:rsidRPr="00EB0DAC" w:rsidRDefault="005A426D" w:rsidP="005A426D"/>
    <w:tbl>
      <w:tblPr>
        <w:tblStyle w:val="TableGrid"/>
        <w:tblW w:w="0" w:type="auto"/>
        <w:tblLook w:val="04A0" w:firstRow="1" w:lastRow="0" w:firstColumn="1" w:lastColumn="0" w:noHBand="0" w:noVBand="1"/>
      </w:tblPr>
      <w:tblGrid>
        <w:gridCol w:w="1867"/>
        <w:gridCol w:w="4380"/>
        <w:gridCol w:w="2383"/>
      </w:tblGrid>
      <w:tr w:rsidR="005A426D" w14:paraId="18188467" w14:textId="77777777" w:rsidTr="00754984">
        <w:tc>
          <w:tcPr>
            <w:tcW w:w="6247" w:type="dxa"/>
            <w:gridSpan w:val="2"/>
          </w:tcPr>
          <w:p w14:paraId="4A953185" w14:textId="77777777" w:rsidR="005A426D" w:rsidRPr="00F64953" w:rsidRDefault="005A426D" w:rsidP="00754984">
            <w:r w:rsidRPr="00000209">
              <w:rPr>
                <w:b/>
              </w:rPr>
              <w:t xml:space="preserve">Legato Services </w:t>
            </w:r>
          </w:p>
        </w:tc>
        <w:tc>
          <w:tcPr>
            <w:tcW w:w="2383" w:type="dxa"/>
          </w:tcPr>
          <w:p w14:paraId="58999C92" w14:textId="77777777" w:rsidR="005A426D" w:rsidRDefault="005A426D" w:rsidP="00754984">
            <w:r w:rsidRPr="00106A39">
              <w:rPr>
                <w:b/>
              </w:rPr>
              <w:t>Comments</w:t>
            </w:r>
            <w:r>
              <w:rPr>
                <w:b/>
              </w:rPr>
              <w:t>/Remarks</w:t>
            </w:r>
          </w:p>
        </w:tc>
      </w:tr>
      <w:tr w:rsidR="005A426D" w:rsidRPr="00F64953" w14:paraId="35D32AA5" w14:textId="77777777" w:rsidTr="00754984">
        <w:tc>
          <w:tcPr>
            <w:tcW w:w="1867" w:type="dxa"/>
          </w:tcPr>
          <w:p w14:paraId="7F9C2474" w14:textId="77777777" w:rsidR="005A426D" w:rsidRDefault="005A426D" w:rsidP="00754984">
            <w:pPr>
              <w:rPr>
                <w:b/>
              </w:rPr>
            </w:pPr>
            <w:r>
              <w:t>AT Command server services</w:t>
            </w:r>
          </w:p>
        </w:tc>
        <w:tc>
          <w:tcPr>
            <w:tcW w:w="4380" w:type="dxa"/>
          </w:tcPr>
          <w:p w14:paraId="242F6975" w14:textId="77777777" w:rsidR="005A426D" w:rsidRDefault="005A426D" w:rsidP="00754984">
            <w:r w:rsidRPr="00F64953">
              <w:t>le_a</w:t>
            </w:r>
            <w:r>
              <w:t>tServer_SendUnsolicitedResponse</w:t>
            </w:r>
            <w:r w:rsidRPr="00F64953">
              <w:br/>
            </w:r>
          </w:p>
        </w:tc>
        <w:tc>
          <w:tcPr>
            <w:tcW w:w="2383" w:type="dxa"/>
          </w:tcPr>
          <w:p w14:paraId="29BD4290" w14:textId="77777777" w:rsidR="00753668" w:rsidRDefault="005A426D" w:rsidP="00754984">
            <w:r>
              <w:t>The AT commands Server handles AT</w:t>
            </w:r>
            <w:r w:rsidR="00753668">
              <w:t xml:space="preserve"> commands</w:t>
            </w:r>
          </w:p>
          <w:p w14:paraId="49ED75F6" w14:textId="525BE06B" w:rsidR="005A426D" w:rsidRPr="00F64953" w:rsidRDefault="005A426D" w:rsidP="00754984">
            <w:r>
              <w:t>subscriptions on a requested serial device.</w:t>
            </w:r>
          </w:p>
        </w:tc>
      </w:tr>
    </w:tbl>
    <w:p w14:paraId="4A1B2F65" w14:textId="1D9EF724" w:rsidR="001912B0" w:rsidRDefault="001912B0" w:rsidP="00175871">
      <w:pPr>
        <w:spacing w:after="200" w:line="276" w:lineRule="auto"/>
      </w:pPr>
    </w:p>
    <w:p w14:paraId="767BE66F" w14:textId="4B5DA06C" w:rsidR="00797C37" w:rsidRDefault="00797C37" w:rsidP="00175871">
      <w:pPr>
        <w:spacing w:after="200" w:line="276" w:lineRule="auto"/>
      </w:pPr>
    </w:p>
    <w:p w14:paraId="61E01D15" w14:textId="18D21BC7" w:rsidR="00797C37" w:rsidRDefault="00797C37" w:rsidP="00175871">
      <w:pPr>
        <w:spacing w:after="200" w:line="276" w:lineRule="auto"/>
      </w:pPr>
    </w:p>
    <w:p w14:paraId="4F8054C5" w14:textId="3A2A3C03" w:rsidR="00797C37" w:rsidRDefault="00797C37" w:rsidP="00175871">
      <w:pPr>
        <w:spacing w:after="200" w:line="276" w:lineRule="auto"/>
      </w:pPr>
    </w:p>
    <w:p w14:paraId="014D0501" w14:textId="09F0917F" w:rsidR="00797C37" w:rsidRDefault="00797C37" w:rsidP="00175871">
      <w:pPr>
        <w:spacing w:after="200" w:line="276" w:lineRule="auto"/>
      </w:pPr>
    </w:p>
    <w:p w14:paraId="6D0A7A25" w14:textId="7887E43F" w:rsidR="00797C37" w:rsidRDefault="00797C37" w:rsidP="00175871">
      <w:pPr>
        <w:spacing w:after="200" w:line="276" w:lineRule="auto"/>
      </w:pPr>
    </w:p>
    <w:p w14:paraId="104C2F37" w14:textId="0986124A" w:rsidR="00797C37" w:rsidRDefault="00797C37" w:rsidP="00175871">
      <w:pPr>
        <w:spacing w:after="200" w:line="276" w:lineRule="auto"/>
      </w:pPr>
    </w:p>
    <w:p w14:paraId="777848F7" w14:textId="7A114DD9" w:rsidR="00797C37" w:rsidRDefault="00797C37" w:rsidP="00175871">
      <w:pPr>
        <w:spacing w:after="200" w:line="276" w:lineRule="auto"/>
      </w:pPr>
    </w:p>
    <w:p w14:paraId="04E47D70" w14:textId="0066AB1B" w:rsidR="00797C37" w:rsidRDefault="00797C37" w:rsidP="00175871">
      <w:pPr>
        <w:spacing w:after="200" w:line="276" w:lineRule="auto"/>
      </w:pPr>
    </w:p>
    <w:p w14:paraId="7DBED849" w14:textId="26A487E7" w:rsidR="00797C37" w:rsidRDefault="00797C37" w:rsidP="00175871">
      <w:pPr>
        <w:spacing w:after="200" w:line="276" w:lineRule="auto"/>
      </w:pPr>
    </w:p>
    <w:p w14:paraId="10FE7B6B" w14:textId="2A566956" w:rsidR="00797C37" w:rsidRDefault="00797C37" w:rsidP="00175871">
      <w:pPr>
        <w:spacing w:after="200" w:line="276" w:lineRule="auto"/>
      </w:pPr>
    </w:p>
    <w:p w14:paraId="5013DFFC" w14:textId="33BADD4B" w:rsidR="00797C37" w:rsidRDefault="00797C37" w:rsidP="00175871">
      <w:pPr>
        <w:spacing w:after="200" w:line="276" w:lineRule="auto"/>
      </w:pPr>
    </w:p>
    <w:p w14:paraId="22C8651B" w14:textId="748367E4" w:rsidR="00797C37" w:rsidRDefault="00797C37" w:rsidP="00175871">
      <w:pPr>
        <w:spacing w:after="200" w:line="276" w:lineRule="auto"/>
      </w:pPr>
    </w:p>
    <w:p w14:paraId="70358F5C" w14:textId="07672D3A" w:rsidR="00797C37" w:rsidRDefault="00797C37" w:rsidP="00175871">
      <w:pPr>
        <w:spacing w:after="200" w:line="276" w:lineRule="auto"/>
      </w:pPr>
    </w:p>
    <w:p w14:paraId="1C3EC232" w14:textId="7CDBDB7C" w:rsidR="00797C37" w:rsidRDefault="00797C37" w:rsidP="00175871">
      <w:pPr>
        <w:spacing w:after="200" w:line="276" w:lineRule="auto"/>
      </w:pPr>
    </w:p>
    <w:p w14:paraId="461B9E82" w14:textId="61FF0006" w:rsidR="00797C37" w:rsidRDefault="00797C37" w:rsidP="00175871">
      <w:pPr>
        <w:spacing w:after="200" w:line="276" w:lineRule="auto"/>
      </w:pPr>
    </w:p>
    <w:p w14:paraId="1D680721" w14:textId="475CA09A" w:rsidR="007D104F" w:rsidRDefault="00613780" w:rsidP="007D104F">
      <w:pPr>
        <w:pStyle w:val="Heading2"/>
        <w:numPr>
          <w:ilvl w:val="1"/>
          <w:numId w:val="1"/>
        </w:numPr>
        <w:tabs>
          <w:tab w:val="clear" w:pos="576"/>
        </w:tabs>
        <w:ind w:left="510" w:hanging="510"/>
      </w:pPr>
      <w:bookmarkStart w:id="208" w:name="_Toc516684904"/>
      <w:r>
        <w:lastRenderedPageBreak/>
        <w:t>+KTCPACKINFO command: Poll ACK Status for the Latest Data</w:t>
      </w:r>
      <w:bookmarkEnd w:id="208"/>
    </w:p>
    <w:p w14:paraId="3AE63C61" w14:textId="77777777" w:rsidR="007D104F" w:rsidRPr="00414CE0" w:rsidRDefault="007D104F" w:rsidP="007D104F">
      <w:pPr>
        <w:pStyle w:val="Heading3"/>
        <w:numPr>
          <w:ilvl w:val="2"/>
          <w:numId w:val="1"/>
        </w:numPr>
      </w:pPr>
      <w:bookmarkStart w:id="209" w:name="_Toc516684905"/>
      <w:r>
        <w:t>Syntax</w:t>
      </w:r>
      <w:bookmarkEnd w:id="209"/>
    </w:p>
    <w:p w14:paraId="2DA72257" w14:textId="77777777" w:rsidR="007D104F" w:rsidRPr="008C5FB3" w:rsidRDefault="007D104F" w:rsidP="007D104F">
      <w:pPr>
        <w:rPr>
          <w:b/>
        </w:rPr>
      </w:pPr>
      <w:r w:rsidRPr="008C5FB3">
        <w:rPr>
          <w:b/>
        </w:rPr>
        <w:t>Test Command</w:t>
      </w:r>
    </w:p>
    <w:p w14:paraId="7FDD39EB" w14:textId="50F3A21E" w:rsidR="007D104F" w:rsidRPr="00E02895" w:rsidRDefault="007D104F" w:rsidP="007D104F">
      <w:r w:rsidRPr="00E02895">
        <w:t>AT+</w:t>
      </w:r>
      <w:r w:rsidR="00613780">
        <w:t>KTCPACKINFO</w:t>
      </w:r>
      <w:r w:rsidRPr="00E02895">
        <w:t>=?</w:t>
      </w:r>
    </w:p>
    <w:p w14:paraId="6503F62A" w14:textId="77777777" w:rsidR="007D104F" w:rsidRDefault="007D104F" w:rsidP="007D104F">
      <w:r w:rsidRPr="00E02895">
        <w:t>Response</w:t>
      </w:r>
    </w:p>
    <w:p w14:paraId="64078498" w14:textId="77777777" w:rsidR="007D104F" w:rsidRDefault="007D104F" w:rsidP="007D104F">
      <w:r w:rsidRPr="00E02895">
        <w:t>OK</w:t>
      </w:r>
    </w:p>
    <w:p w14:paraId="0F76A52C" w14:textId="77777777" w:rsidR="007D104F" w:rsidRPr="008C5FB3" w:rsidRDefault="007D104F" w:rsidP="007D104F">
      <w:pPr>
        <w:rPr>
          <w:b/>
        </w:rPr>
      </w:pPr>
      <w:r>
        <w:rPr>
          <w:b/>
        </w:rPr>
        <w:t>Read</w:t>
      </w:r>
      <w:r w:rsidRPr="008C5FB3">
        <w:rPr>
          <w:b/>
        </w:rPr>
        <w:t xml:space="preserve"> Command</w:t>
      </w:r>
    </w:p>
    <w:p w14:paraId="55AB3651" w14:textId="19AE1B45" w:rsidR="007D104F" w:rsidRPr="00E02895" w:rsidRDefault="007D104F" w:rsidP="007D104F">
      <w:r w:rsidRPr="00E02895">
        <w:t>AT+</w:t>
      </w:r>
      <w:r w:rsidR="00613780">
        <w:t>KTCPACKINFO</w:t>
      </w:r>
      <w:r w:rsidRPr="00E02895">
        <w:t>?</w:t>
      </w:r>
    </w:p>
    <w:p w14:paraId="244F9725" w14:textId="77777777" w:rsidR="007D104F" w:rsidRDefault="007D104F" w:rsidP="007D104F">
      <w:r w:rsidRPr="00E02895">
        <w:t>Response</w:t>
      </w:r>
    </w:p>
    <w:p w14:paraId="1C66387E" w14:textId="77777777" w:rsidR="007D104F" w:rsidRDefault="007D104F" w:rsidP="007D104F">
      <w:r w:rsidRPr="00E02895">
        <w:t>OK</w:t>
      </w:r>
    </w:p>
    <w:p w14:paraId="1891E948" w14:textId="77777777" w:rsidR="007D104F" w:rsidRPr="008C5FB3" w:rsidRDefault="007D104F" w:rsidP="007D104F">
      <w:pPr>
        <w:rPr>
          <w:b/>
        </w:rPr>
      </w:pPr>
      <w:r>
        <w:rPr>
          <w:b/>
        </w:rPr>
        <w:t>Act</w:t>
      </w:r>
      <w:r w:rsidRPr="008C5FB3">
        <w:rPr>
          <w:b/>
        </w:rPr>
        <w:t xml:space="preserve"> Command</w:t>
      </w:r>
    </w:p>
    <w:p w14:paraId="30AF28C7" w14:textId="21B26781" w:rsidR="007D104F" w:rsidRPr="00E02895" w:rsidRDefault="007D104F" w:rsidP="007D104F">
      <w:r w:rsidRPr="00E02895">
        <w:t>AT+</w:t>
      </w:r>
      <w:r w:rsidR="00613780">
        <w:t>KTCPACKINFO</w:t>
      </w:r>
    </w:p>
    <w:p w14:paraId="4ABC27EB" w14:textId="77777777" w:rsidR="007D104F" w:rsidRDefault="007D104F" w:rsidP="007D104F">
      <w:r w:rsidRPr="00E02895">
        <w:t>Response</w:t>
      </w:r>
    </w:p>
    <w:p w14:paraId="4E9F2964" w14:textId="47A3F4B5" w:rsidR="007D104F" w:rsidRPr="00A50532" w:rsidRDefault="007D104F" w:rsidP="007D104F">
      <w:pPr>
        <w:autoSpaceDE w:val="0"/>
        <w:autoSpaceDN w:val="0"/>
        <w:adjustRightInd w:val="0"/>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w:t>
      </w:r>
      <w:r w:rsidR="00613780">
        <w:rPr>
          <w:rFonts w:asciiTheme="minorHAnsi" w:eastAsiaTheme="minorEastAsia" w:hAnsiTheme="minorHAnsi" w:cs="Arial"/>
          <w:bCs/>
          <w:szCs w:val="24"/>
          <w:lang w:val="en-US" w:eastAsia="zh-CN"/>
        </w:rPr>
        <w:t>KTCPACKINFO</w:t>
      </w:r>
      <w:r w:rsidR="007A78D9">
        <w:rPr>
          <w:rFonts w:asciiTheme="minorHAnsi" w:eastAsiaTheme="minorEastAsia" w:hAnsiTheme="minorHAnsi" w:cs="Arial"/>
          <w:bCs/>
          <w:szCs w:val="24"/>
          <w:lang w:val="en-US" w:eastAsia="zh-CN"/>
        </w:rPr>
        <w:t xml:space="preserve">: </w:t>
      </w:r>
      <w:r w:rsidRPr="00A50532">
        <w:rPr>
          <w:rFonts w:asciiTheme="minorHAnsi" w:eastAsiaTheme="minorEastAsia" w:hAnsiTheme="minorHAnsi" w:cs="Arial"/>
          <w:bCs/>
          <w:szCs w:val="24"/>
          <w:lang w:val="en-US" w:eastAsia="zh-CN"/>
        </w:rPr>
        <w:t xml:space="preserve">&lt;session_id&gt;, </w:t>
      </w:r>
      <w:r w:rsidR="007A78D9">
        <w:rPr>
          <w:rFonts w:asciiTheme="minorHAnsi" w:eastAsiaTheme="minorEastAsia" w:hAnsiTheme="minorHAnsi" w:cs="Arial"/>
          <w:bCs/>
          <w:szCs w:val="24"/>
          <w:lang w:val="en-US" w:eastAsia="zh-CN"/>
        </w:rPr>
        <w:t xml:space="preserve">&lt;result&gt; </w:t>
      </w:r>
    </w:p>
    <w:p w14:paraId="4B03BF37" w14:textId="77777777" w:rsidR="007D104F" w:rsidRPr="00A50532" w:rsidRDefault="007D104F" w:rsidP="007D104F">
      <w:pPr>
        <w:autoSpaceDE w:val="0"/>
        <w:autoSpaceDN w:val="0"/>
        <w:adjustRightInd w:val="0"/>
        <w:rPr>
          <w:rFonts w:asciiTheme="minorHAnsi" w:eastAsia="Arial,Bold" w:hAnsiTheme="minorHAnsi" w:cs="Arial,Bold"/>
          <w:bCs/>
          <w:szCs w:val="24"/>
          <w:lang w:val="en-US" w:eastAsia="zh-CN"/>
        </w:rPr>
      </w:pPr>
      <w:r w:rsidRPr="00A50532">
        <w:rPr>
          <w:rFonts w:asciiTheme="minorHAnsi" w:eastAsia="Arial,Bold" w:hAnsiTheme="minorHAnsi" w:cs="Arial,Bold"/>
          <w:bCs/>
          <w:szCs w:val="24"/>
          <w:lang w:val="en-US" w:eastAsia="zh-CN"/>
        </w:rPr>
        <w:t>[…]</w:t>
      </w:r>
    </w:p>
    <w:p w14:paraId="69CB6B4F" w14:textId="77777777" w:rsidR="007D104F" w:rsidRPr="00A50532" w:rsidRDefault="007D104F" w:rsidP="007D104F">
      <w:pPr>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OK</w:t>
      </w:r>
    </w:p>
    <w:p w14:paraId="3BE096BB" w14:textId="77777777" w:rsidR="007D104F" w:rsidRPr="008C5FB3" w:rsidRDefault="007D104F" w:rsidP="007D104F">
      <w:pPr>
        <w:rPr>
          <w:b/>
        </w:rPr>
      </w:pPr>
      <w:r w:rsidRPr="008C5FB3">
        <w:rPr>
          <w:b/>
        </w:rPr>
        <w:t>Write Command</w:t>
      </w:r>
    </w:p>
    <w:p w14:paraId="32036664" w14:textId="72E18A0B" w:rsidR="007D104F" w:rsidRPr="00E02895" w:rsidRDefault="007D104F" w:rsidP="007D104F">
      <w:r w:rsidRPr="00E02895">
        <w:t>AT+</w:t>
      </w:r>
      <w:r w:rsidR="007A78D9">
        <w:t>KTCPACKINFO</w:t>
      </w:r>
      <w:r w:rsidRPr="00E02895">
        <w:t>=</w:t>
      </w:r>
      <w:r>
        <w:t>&lt;session_id&gt;</w:t>
      </w:r>
    </w:p>
    <w:p w14:paraId="477BD7BB" w14:textId="77777777" w:rsidR="007D104F" w:rsidRPr="00E02895" w:rsidRDefault="007D104F" w:rsidP="007D104F">
      <w:r w:rsidRPr="00E02895">
        <w:t>Response</w:t>
      </w:r>
    </w:p>
    <w:p w14:paraId="1E3065BC" w14:textId="77777777" w:rsidR="007A78D9" w:rsidRPr="00A50532" w:rsidRDefault="007A78D9" w:rsidP="007A78D9">
      <w:pPr>
        <w:autoSpaceDE w:val="0"/>
        <w:autoSpaceDN w:val="0"/>
        <w:adjustRightInd w:val="0"/>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 xml:space="preserve">KTCPACKINFO: </w:t>
      </w:r>
      <w:r w:rsidRPr="00A50532">
        <w:rPr>
          <w:rFonts w:asciiTheme="minorHAnsi" w:eastAsiaTheme="minorEastAsia" w:hAnsiTheme="minorHAnsi" w:cs="Arial"/>
          <w:bCs/>
          <w:szCs w:val="24"/>
          <w:lang w:val="en-US" w:eastAsia="zh-CN"/>
        </w:rPr>
        <w:t xml:space="preserve">&lt;session_id&gt;, </w:t>
      </w:r>
      <w:r>
        <w:rPr>
          <w:rFonts w:asciiTheme="minorHAnsi" w:eastAsiaTheme="minorEastAsia" w:hAnsiTheme="minorHAnsi" w:cs="Arial"/>
          <w:bCs/>
          <w:szCs w:val="24"/>
          <w:lang w:val="en-US" w:eastAsia="zh-CN"/>
        </w:rPr>
        <w:t xml:space="preserve">&lt;result&gt; </w:t>
      </w:r>
    </w:p>
    <w:p w14:paraId="7EFAC7C8" w14:textId="1ACF2E7D" w:rsidR="007D104F" w:rsidRDefault="007D104F" w:rsidP="007D104F">
      <w:pPr>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OK</w:t>
      </w:r>
    </w:p>
    <w:p w14:paraId="19373719" w14:textId="77777777" w:rsidR="00797C37" w:rsidRPr="005B487E" w:rsidRDefault="00797C37" w:rsidP="007D104F">
      <w:pPr>
        <w:rPr>
          <w:rFonts w:asciiTheme="minorHAnsi" w:eastAsiaTheme="minorEastAsia" w:hAnsiTheme="minorHAnsi" w:cs="Arial"/>
          <w:bCs/>
          <w:szCs w:val="24"/>
          <w:lang w:val="en-US" w:eastAsia="zh-CN"/>
        </w:rPr>
      </w:pPr>
    </w:p>
    <w:p w14:paraId="75CF46DA" w14:textId="77777777" w:rsidR="007D104F" w:rsidRPr="006035D0" w:rsidRDefault="007D104F" w:rsidP="007D104F">
      <w:pPr>
        <w:pStyle w:val="Heading3"/>
        <w:numPr>
          <w:ilvl w:val="2"/>
          <w:numId w:val="1"/>
        </w:numPr>
      </w:pPr>
      <w:bookmarkStart w:id="210" w:name="_Toc516684906"/>
      <w:r w:rsidRPr="00A718DC">
        <w:t>Defined values</w:t>
      </w:r>
      <w:bookmarkEnd w:id="210"/>
    </w:p>
    <w:tbl>
      <w:tblPr>
        <w:tblStyle w:val="TableGrid"/>
        <w:tblW w:w="5000" w:type="pct"/>
        <w:tblLook w:val="01E0" w:firstRow="1" w:lastRow="1" w:firstColumn="1" w:lastColumn="1" w:noHBand="0" w:noVBand="0"/>
      </w:tblPr>
      <w:tblGrid>
        <w:gridCol w:w="1465"/>
        <w:gridCol w:w="2130"/>
        <w:gridCol w:w="5035"/>
      </w:tblGrid>
      <w:tr w:rsidR="007D104F" w:rsidRPr="00994B87" w14:paraId="02D1AC2F" w14:textId="77777777" w:rsidTr="00A62CED">
        <w:tc>
          <w:tcPr>
            <w:tcW w:w="5000" w:type="pct"/>
            <w:gridSpan w:val="3"/>
            <w:shd w:val="clear" w:color="auto" w:fill="A6A6A6" w:themeFill="background1" w:themeFillShade="A6"/>
          </w:tcPr>
          <w:p w14:paraId="2BDE1B7F" w14:textId="77777777" w:rsidR="007D104F" w:rsidRPr="00994B87" w:rsidRDefault="007D104F" w:rsidP="00A62CED">
            <w:pPr>
              <w:pStyle w:val="TableColumnHead"/>
              <w:spacing w:before="144" w:after="144"/>
              <w:rPr>
                <w:b w:val="0"/>
              </w:rPr>
            </w:pPr>
            <w:r w:rsidRPr="00994B87">
              <w:t>AT Command Syntax</w:t>
            </w:r>
          </w:p>
        </w:tc>
      </w:tr>
      <w:tr w:rsidR="007D104F" w:rsidRPr="00C4621F" w14:paraId="370C9A2A" w14:textId="77777777" w:rsidTr="00A62CED">
        <w:tc>
          <w:tcPr>
            <w:tcW w:w="5000" w:type="pct"/>
            <w:gridSpan w:val="3"/>
          </w:tcPr>
          <w:p w14:paraId="40C740C5" w14:textId="07721FB7" w:rsidR="007D104F" w:rsidRPr="006131D5" w:rsidRDefault="007D104F" w:rsidP="007A78D9">
            <w:pPr>
              <w:autoSpaceDE w:val="0"/>
              <w:autoSpaceDN w:val="0"/>
              <w:adjustRightInd w:val="0"/>
              <w:rPr>
                <w:rFonts w:cs="Arial"/>
                <w:b/>
                <w:bCs/>
                <w:szCs w:val="18"/>
              </w:rPr>
            </w:pPr>
            <w:r>
              <w:rPr>
                <w:b/>
              </w:rPr>
              <w:t>AT+</w:t>
            </w:r>
            <w:r w:rsidR="007A78D9">
              <w:rPr>
                <w:b/>
              </w:rPr>
              <w:t>KTCPACKINFO</w:t>
            </w:r>
            <w:r>
              <w:rPr>
                <w:b/>
              </w:rPr>
              <w:t>=&lt;session_id&gt;</w:t>
            </w:r>
          </w:p>
        </w:tc>
      </w:tr>
      <w:tr w:rsidR="007D104F" w:rsidRPr="00E51118" w14:paraId="2B5454C4" w14:textId="77777777" w:rsidTr="00A62CED">
        <w:tc>
          <w:tcPr>
            <w:tcW w:w="849" w:type="pct"/>
            <w:shd w:val="clear" w:color="auto" w:fill="A6A6A6" w:themeFill="background1" w:themeFillShade="A6"/>
          </w:tcPr>
          <w:p w14:paraId="79830A81" w14:textId="77777777" w:rsidR="007D104F" w:rsidRPr="00E51118" w:rsidRDefault="007D104F" w:rsidP="00A62CED">
            <w:pPr>
              <w:pStyle w:val="TableColumnHead"/>
            </w:pPr>
            <w:r w:rsidRPr="00E51118">
              <w:t>Parameters</w:t>
            </w:r>
          </w:p>
        </w:tc>
        <w:tc>
          <w:tcPr>
            <w:tcW w:w="1234" w:type="pct"/>
            <w:shd w:val="clear" w:color="auto" w:fill="A6A6A6" w:themeFill="background1" w:themeFillShade="A6"/>
          </w:tcPr>
          <w:p w14:paraId="3337017B" w14:textId="77777777" w:rsidR="007D104F" w:rsidRPr="00E51118" w:rsidRDefault="007D104F" w:rsidP="00A62CED">
            <w:pPr>
              <w:pStyle w:val="TableColumnHead"/>
            </w:pPr>
            <w:r w:rsidRPr="00E51118">
              <w:t>Values</w:t>
            </w:r>
          </w:p>
        </w:tc>
        <w:tc>
          <w:tcPr>
            <w:tcW w:w="2917" w:type="pct"/>
            <w:shd w:val="clear" w:color="auto" w:fill="A6A6A6" w:themeFill="background1" w:themeFillShade="A6"/>
          </w:tcPr>
          <w:p w14:paraId="6040A705" w14:textId="77777777" w:rsidR="007D104F" w:rsidRPr="00E51118" w:rsidRDefault="007D104F" w:rsidP="00A62CED">
            <w:pPr>
              <w:pStyle w:val="TableColumnHead"/>
            </w:pPr>
            <w:r w:rsidRPr="00E51118">
              <w:t>Description</w:t>
            </w:r>
          </w:p>
        </w:tc>
      </w:tr>
      <w:tr w:rsidR="007D104F" w:rsidRPr="00E51118" w14:paraId="21D4D431" w14:textId="77777777" w:rsidTr="00A62CED">
        <w:tc>
          <w:tcPr>
            <w:tcW w:w="849" w:type="pct"/>
          </w:tcPr>
          <w:p w14:paraId="5D44B6E6" w14:textId="77777777" w:rsidR="007D104F" w:rsidRPr="006131D5" w:rsidRDefault="007D104F" w:rsidP="00A62CED">
            <w:pPr>
              <w:autoSpaceDE w:val="0"/>
              <w:autoSpaceDN w:val="0"/>
              <w:adjustRightInd w:val="0"/>
            </w:pPr>
            <w:r w:rsidRPr="006131D5">
              <w:t>&lt;</w:t>
            </w:r>
            <w:r>
              <w:t>session_id</w:t>
            </w:r>
            <w:r w:rsidRPr="006131D5">
              <w:t>&gt;</w:t>
            </w:r>
          </w:p>
        </w:tc>
        <w:tc>
          <w:tcPr>
            <w:tcW w:w="1234" w:type="pct"/>
          </w:tcPr>
          <w:p w14:paraId="30296B46" w14:textId="77777777" w:rsidR="007D104F" w:rsidRPr="00193445" w:rsidRDefault="007D104F" w:rsidP="00A62CED">
            <w:pPr>
              <w:autoSpaceDE w:val="0"/>
              <w:autoSpaceDN w:val="0"/>
              <w:adjustRightInd w:val="0"/>
              <w:jc w:val="center"/>
              <w:rPr>
                <w:rFonts w:asciiTheme="minorHAnsi" w:hAnsiTheme="minorHAnsi"/>
                <w:szCs w:val="24"/>
              </w:rPr>
            </w:pPr>
            <w:r w:rsidRPr="00193445">
              <w:rPr>
                <w:rFonts w:asciiTheme="minorHAnsi" w:hAnsiTheme="minorHAnsi"/>
                <w:szCs w:val="24"/>
              </w:rPr>
              <w:t>1-32</w:t>
            </w:r>
          </w:p>
        </w:tc>
        <w:tc>
          <w:tcPr>
            <w:tcW w:w="2917" w:type="pct"/>
          </w:tcPr>
          <w:p w14:paraId="40052E7A" w14:textId="77777777" w:rsidR="007D104F" w:rsidRPr="00193445" w:rsidRDefault="007D104F" w:rsidP="00A62CED">
            <w:pPr>
              <w:pStyle w:val="TableBody"/>
              <w:rPr>
                <w:rFonts w:asciiTheme="minorHAnsi" w:hAnsiTheme="minorHAnsi"/>
                <w:color w:val="auto"/>
                <w:sz w:val="24"/>
              </w:rPr>
            </w:pPr>
            <w:r w:rsidRPr="00193445">
              <w:rPr>
                <w:rFonts w:asciiTheme="minorHAnsi" w:eastAsia="SimSun" w:hAnsiTheme="minorHAnsi" w:cs="Times New Roman"/>
                <w:color w:val="auto"/>
                <w:sz w:val="24"/>
                <w:lang w:val="en-CA" w:eastAsia="en-US"/>
              </w:rPr>
              <w:t>TCP session index</w:t>
            </w:r>
          </w:p>
        </w:tc>
      </w:tr>
      <w:tr w:rsidR="007A78D9" w:rsidRPr="00E51118" w14:paraId="193F028C" w14:textId="77777777" w:rsidTr="00A62CED">
        <w:trPr>
          <w:trHeight w:val="783"/>
        </w:trPr>
        <w:tc>
          <w:tcPr>
            <w:tcW w:w="849" w:type="pct"/>
            <w:vAlign w:val="center"/>
          </w:tcPr>
          <w:p w14:paraId="488B9DDC" w14:textId="21B32261" w:rsidR="007A78D9" w:rsidRPr="00193445" w:rsidRDefault="007A78D9" w:rsidP="007A78D9">
            <w:pPr>
              <w:autoSpaceDE w:val="0"/>
              <w:autoSpaceDN w:val="0"/>
              <w:adjustRightInd w:val="0"/>
              <w:rPr>
                <w:rFonts w:asciiTheme="minorHAnsi" w:hAnsiTheme="minorHAnsi"/>
                <w:szCs w:val="24"/>
              </w:rPr>
            </w:pPr>
            <w:r w:rsidRPr="00990E51">
              <w:rPr>
                <w:rFonts w:asciiTheme="minorHAnsi" w:hAnsiTheme="minorHAnsi"/>
              </w:rPr>
              <w:t>&lt;result&gt;</w:t>
            </w:r>
          </w:p>
        </w:tc>
        <w:tc>
          <w:tcPr>
            <w:tcW w:w="1234" w:type="pct"/>
            <w:vAlign w:val="center"/>
          </w:tcPr>
          <w:p w14:paraId="4B9524D1" w14:textId="21ABEB97" w:rsidR="007A78D9" w:rsidRPr="00193445" w:rsidRDefault="007A78D9" w:rsidP="007A78D9">
            <w:pPr>
              <w:autoSpaceDE w:val="0"/>
              <w:autoSpaceDN w:val="0"/>
              <w:adjustRightInd w:val="0"/>
              <w:jc w:val="center"/>
              <w:rPr>
                <w:rFonts w:asciiTheme="minorHAnsi" w:hAnsiTheme="minorHAnsi"/>
                <w:szCs w:val="24"/>
              </w:rPr>
            </w:pPr>
            <w:r>
              <w:rPr>
                <w:rFonts w:asciiTheme="minorHAnsi" w:eastAsiaTheme="minorEastAsia" w:hAnsiTheme="minorHAnsi"/>
                <w:lang w:eastAsia="zh-CN"/>
              </w:rPr>
              <w:t>0-2</w:t>
            </w:r>
          </w:p>
        </w:tc>
        <w:tc>
          <w:tcPr>
            <w:tcW w:w="2917" w:type="pct"/>
            <w:vAlign w:val="center"/>
          </w:tcPr>
          <w:p w14:paraId="31642249" w14:textId="77777777" w:rsidR="007A78D9" w:rsidRDefault="007A78D9" w:rsidP="007A78D9">
            <w:pPr>
              <w:pStyle w:val="ListParagraph"/>
              <w:numPr>
                <w:ilvl w:val="0"/>
                <w:numId w:val="20"/>
              </w:numPr>
              <w:autoSpaceDE w:val="0"/>
              <w:autoSpaceDN w:val="0"/>
              <w:adjustRightInd w:val="0"/>
              <w:rPr>
                <w:rFonts w:asciiTheme="minorHAnsi" w:eastAsiaTheme="minorEastAsia" w:hAnsiTheme="minorHAnsi" w:cs="Arial"/>
                <w:szCs w:val="24"/>
                <w:lang w:val="en-US" w:eastAsia="zh-CN"/>
              </w:rPr>
            </w:pPr>
            <w:r w:rsidRPr="00990E51">
              <w:rPr>
                <w:rFonts w:asciiTheme="minorHAnsi" w:eastAsiaTheme="minorEastAsia" w:hAnsiTheme="minorHAnsi" w:cs="Arial"/>
                <w:szCs w:val="24"/>
                <w:lang w:val="en-US" w:eastAsia="zh-CN"/>
              </w:rPr>
              <w:t>Data sent failure: not all data has been received by remote side</w:t>
            </w:r>
          </w:p>
          <w:p w14:paraId="12EA8AEF" w14:textId="77777777" w:rsidR="007A78D9" w:rsidRDefault="007A78D9" w:rsidP="007A78D9">
            <w:pPr>
              <w:pStyle w:val="ListParagraph"/>
              <w:numPr>
                <w:ilvl w:val="0"/>
                <w:numId w:val="20"/>
              </w:numPr>
              <w:autoSpaceDE w:val="0"/>
              <w:autoSpaceDN w:val="0"/>
              <w:adjustRightInd w:val="0"/>
              <w:rPr>
                <w:rFonts w:asciiTheme="minorHAnsi" w:eastAsiaTheme="minorEastAsia" w:hAnsiTheme="minorHAnsi" w:cs="Arial"/>
                <w:szCs w:val="24"/>
                <w:lang w:val="en-US" w:eastAsia="zh-CN"/>
              </w:rPr>
            </w:pPr>
            <w:r w:rsidRPr="007A78D9">
              <w:rPr>
                <w:rFonts w:asciiTheme="minorHAnsi" w:eastAsiaTheme="minorEastAsia" w:hAnsiTheme="minorHAnsi" w:cs="Arial"/>
                <w:szCs w:val="24"/>
                <w:lang w:val="en-US" w:eastAsia="zh-CN"/>
              </w:rPr>
              <w:t>Data sent success: all the data has already been received by the remote side</w:t>
            </w:r>
            <w:r>
              <w:rPr>
                <w:rFonts w:asciiTheme="minorHAnsi" w:eastAsiaTheme="minorEastAsia" w:hAnsiTheme="minorHAnsi" w:cs="Arial"/>
                <w:szCs w:val="24"/>
                <w:lang w:val="en-US" w:eastAsia="zh-CN"/>
              </w:rPr>
              <w:t xml:space="preserve"> or no data transfer has happened yet</w:t>
            </w:r>
          </w:p>
          <w:p w14:paraId="02A1EE48" w14:textId="573B4383" w:rsidR="007A78D9" w:rsidRPr="007A78D9" w:rsidRDefault="007A78D9" w:rsidP="007A78D9">
            <w:pPr>
              <w:pStyle w:val="ListParagraph"/>
              <w:numPr>
                <w:ilvl w:val="0"/>
                <w:numId w:val="20"/>
              </w:num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The status is unknown yet</w:t>
            </w:r>
          </w:p>
        </w:tc>
      </w:tr>
    </w:tbl>
    <w:p w14:paraId="3783911F" w14:textId="370CB1FE" w:rsidR="007D104F" w:rsidRDefault="007D104F" w:rsidP="007D104F"/>
    <w:p w14:paraId="7D153B88" w14:textId="35ACB2CA" w:rsidR="00A97560" w:rsidRDefault="00A97560" w:rsidP="007D104F"/>
    <w:p w14:paraId="3D53B1B2" w14:textId="77777777" w:rsidR="00A97560" w:rsidRDefault="00A97560" w:rsidP="007D104F"/>
    <w:p w14:paraId="4D6324E8" w14:textId="77777777" w:rsidR="007D104F" w:rsidRDefault="007D104F" w:rsidP="007D104F">
      <w:pPr>
        <w:pStyle w:val="Heading3"/>
        <w:numPr>
          <w:ilvl w:val="2"/>
          <w:numId w:val="1"/>
        </w:numPr>
      </w:pPr>
      <w:bookmarkStart w:id="211" w:name="_Toc516684907"/>
      <w:r>
        <w:lastRenderedPageBreak/>
        <w:t>Examples</w:t>
      </w:r>
      <w:bookmarkEnd w:id="211"/>
    </w:p>
    <w:p w14:paraId="6F8BBF88" w14:textId="77777777" w:rsidR="007D104F" w:rsidRDefault="007D104F" w:rsidP="007D104F">
      <w:pPr>
        <w:rPr>
          <w:b/>
        </w:rPr>
      </w:pPr>
      <w:r w:rsidRPr="00C928C2">
        <w:rPr>
          <w:b/>
        </w:rPr>
        <w:t>Write Command</w:t>
      </w:r>
    </w:p>
    <w:p w14:paraId="131697FE" w14:textId="77777777" w:rsidR="00797C37" w:rsidRPr="00797C37" w:rsidRDefault="00797C37" w:rsidP="00797C37">
      <w:pPr>
        <w:rPr>
          <w:rFonts w:asciiTheme="minorHAnsi" w:eastAsiaTheme="minorEastAsia" w:hAnsiTheme="minorHAnsi" w:cs="Arial"/>
          <w:bCs/>
          <w:szCs w:val="24"/>
          <w:u w:val="single"/>
          <w:lang w:val="en-US" w:eastAsia="zh-CN"/>
        </w:rPr>
      </w:pPr>
      <w:r w:rsidRPr="00797C37">
        <w:rPr>
          <w:rFonts w:asciiTheme="minorHAnsi" w:eastAsiaTheme="minorEastAsia" w:hAnsiTheme="minorHAnsi" w:cs="Arial"/>
          <w:bCs/>
          <w:szCs w:val="24"/>
          <w:u w:val="single"/>
          <w:lang w:val="en-US" w:eastAsia="zh-CN"/>
        </w:rPr>
        <w:t>Preconditions:</w:t>
      </w:r>
    </w:p>
    <w:p w14:paraId="64D1ADBC" w14:textId="77777777" w:rsidR="00797C37" w:rsidRPr="0008229B" w:rsidRDefault="00797C37" w:rsidP="00797C37">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AT+KCNXCFG=1,"GPRS","APN"</w:t>
      </w:r>
    </w:p>
    <w:p w14:paraId="5B02E38E" w14:textId="77777777"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18E0ABC2" w14:textId="77777777" w:rsidR="00797C37" w:rsidRPr="0008229B" w:rsidRDefault="00797C37" w:rsidP="00797C37">
      <w:pPr>
        <w:rPr>
          <w:rFonts w:asciiTheme="minorHAnsi" w:eastAsiaTheme="minorEastAsia" w:hAnsiTheme="minorHAnsi" w:cs="Arial"/>
          <w:bCs/>
          <w:szCs w:val="24"/>
          <w:lang w:val="en-US" w:eastAsia="zh-CN"/>
        </w:rPr>
      </w:pPr>
    </w:p>
    <w:p w14:paraId="7E29FDE6" w14:textId="77777777" w:rsidR="00797C37"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AT+KTCPCFG=1,0,"</w:t>
      </w:r>
      <w:r>
        <w:rPr>
          <w:rFonts w:asciiTheme="minorHAnsi" w:eastAsiaTheme="minorEastAsia" w:hAnsiTheme="minorHAnsi" w:cs="Arial"/>
          <w:bCs/>
          <w:szCs w:val="24"/>
          <w:lang w:val="en-US" w:eastAsia="zh-CN"/>
        </w:rPr>
        <w:t xml:space="preserve">202.170.131.76",2000,,,1        //Set &lt;URC-ENDTCP&gt; to 1, enable URC </w:t>
      </w:r>
    </w:p>
    <w:p w14:paraId="2BFE6B40" w14:textId="77777777" w:rsidR="00797C37" w:rsidRPr="0008229B" w:rsidRDefault="00797C37" w:rsidP="00797C37">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+KTCP_ACK</w:t>
      </w:r>
    </w:p>
    <w:p w14:paraId="5A65321E" w14:textId="77777777"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+KTCPCFG: 1</w:t>
      </w:r>
    </w:p>
    <w:p w14:paraId="774087C1" w14:textId="77777777" w:rsidR="00797C37" w:rsidRPr="0008229B" w:rsidRDefault="00797C37" w:rsidP="00797C37">
      <w:pPr>
        <w:rPr>
          <w:rFonts w:asciiTheme="minorHAnsi" w:hAnsiTheme="minorHAnsi" w:cs="Arial"/>
          <w:szCs w:val="24"/>
        </w:rPr>
      </w:pPr>
      <w:r w:rsidRPr="0008229B">
        <w:rPr>
          <w:rFonts w:asciiTheme="minorHAnsi" w:eastAsiaTheme="minorEastAsia" w:hAnsiTheme="minorHAnsi" w:cs="Arial"/>
          <w:bCs/>
          <w:szCs w:val="24"/>
          <w:lang w:val="en-US" w:eastAsia="zh-CN"/>
        </w:rPr>
        <w:t>OK</w:t>
      </w:r>
    </w:p>
    <w:p w14:paraId="01A4F5AC" w14:textId="77777777" w:rsidR="00797C37" w:rsidRPr="0008229B" w:rsidRDefault="00797C37" w:rsidP="00797C37">
      <w:pPr>
        <w:rPr>
          <w:rFonts w:asciiTheme="minorHAnsi" w:hAnsiTheme="minorHAnsi" w:cs="Arial"/>
          <w:szCs w:val="24"/>
        </w:rPr>
      </w:pPr>
    </w:p>
    <w:p w14:paraId="30717305" w14:textId="4E7CCA19"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AT+KTCPCNX=1</w:t>
      </w:r>
      <w:r>
        <w:rPr>
          <w:rFonts w:asciiTheme="minorHAnsi" w:eastAsiaTheme="minorEastAsia" w:hAnsiTheme="minorHAnsi" w:cs="Arial"/>
          <w:bCs/>
          <w:szCs w:val="24"/>
          <w:lang w:val="en-US" w:eastAsia="zh-CN"/>
        </w:rPr>
        <w:tab/>
      </w:r>
      <w:r>
        <w:rPr>
          <w:rFonts w:asciiTheme="minorHAnsi" w:eastAsiaTheme="minorEastAsia" w:hAnsiTheme="minorHAnsi" w:cs="Arial"/>
          <w:bCs/>
          <w:szCs w:val="24"/>
          <w:lang w:val="en-US" w:eastAsia="zh-CN"/>
        </w:rPr>
        <w:tab/>
      </w:r>
      <w:r>
        <w:rPr>
          <w:rFonts w:asciiTheme="minorHAnsi" w:eastAsiaTheme="minorEastAsia" w:hAnsiTheme="minorHAnsi" w:cs="Arial"/>
          <w:bCs/>
          <w:szCs w:val="24"/>
          <w:lang w:val="en-US" w:eastAsia="zh-CN"/>
        </w:rPr>
        <w:tab/>
        <w:t>//Connect to the server</w:t>
      </w:r>
    </w:p>
    <w:p w14:paraId="0B564EC1" w14:textId="77777777"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0917E91E" w14:textId="77777777" w:rsidR="00797C37" w:rsidRPr="0008229B" w:rsidRDefault="00797C37" w:rsidP="00797C37">
      <w:pPr>
        <w:rPr>
          <w:rFonts w:asciiTheme="minorHAnsi" w:eastAsiaTheme="minorEastAsia" w:hAnsiTheme="minorHAnsi" w:cs="Arial"/>
          <w:bCs/>
          <w:szCs w:val="24"/>
          <w:lang w:val="en-US" w:eastAsia="zh-CN"/>
        </w:rPr>
      </w:pPr>
    </w:p>
    <w:p w14:paraId="7556D90F" w14:textId="77777777"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AT+KTCPSND=1,18</w:t>
      </w:r>
    </w:p>
    <w:p w14:paraId="1FD1FCA4" w14:textId="77777777" w:rsidR="00797C37" w:rsidRPr="0008229B"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CONNECT</w:t>
      </w:r>
    </w:p>
    <w:p w14:paraId="55D5D5E6" w14:textId="77777777" w:rsidR="00797C37" w:rsidRPr="0008229B" w:rsidRDefault="00797C37" w:rsidP="00797C37">
      <w:pPr>
        <w:autoSpaceDE w:val="0"/>
        <w:autoSpaceDN w:val="0"/>
        <w:adjustRightInd w:val="0"/>
        <w:rPr>
          <w:rFonts w:asciiTheme="minorHAnsi" w:eastAsia="Arial,Bold" w:hAnsiTheme="minorHAnsi" w:cs="Arial,Bold"/>
          <w:bCs/>
          <w:szCs w:val="24"/>
          <w:lang w:val="en-US" w:eastAsia="zh-CN"/>
        </w:rPr>
      </w:pPr>
      <w:r w:rsidRPr="0008229B">
        <w:rPr>
          <w:rFonts w:asciiTheme="minorHAnsi" w:eastAsia="Arial,Bold" w:hAnsiTheme="minorHAnsi" w:cs="Arial,Bold"/>
          <w:bCs/>
          <w:szCs w:val="24"/>
          <w:lang w:val="en-US" w:eastAsia="zh-CN"/>
        </w:rPr>
        <w:t>…Data send…</w:t>
      </w:r>
    </w:p>
    <w:p w14:paraId="2A1B3295" w14:textId="06829BFC" w:rsidR="00797C37" w:rsidRDefault="00797C37" w:rsidP="00797C37">
      <w:pPr>
        <w:rPr>
          <w:rFonts w:asciiTheme="minorHAnsi" w:eastAsia="Arial,Bold" w:hAnsiTheme="minorHAnsi" w:cs="Arial"/>
          <w:bCs/>
          <w:szCs w:val="24"/>
          <w:lang w:val="en-US" w:eastAsia="zh-CN"/>
        </w:rPr>
      </w:pPr>
      <w:r w:rsidRPr="0008229B">
        <w:rPr>
          <w:rFonts w:asciiTheme="minorHAnsi" w:eastAsia="Arial,Bold" w:hAnsiTheme="minorHAnsi" w:cs="Arial"/>
          <w:bCs/>
          <w:szCs w:val="24"/>
          <w:lang w:val="en-US" w:eastAsia="zh-CN"/>
        </w:rPr>
        <w:t>OK</w:t>
      </w:r>
    </w:p>
    <w:p w14:paraId="5BA6C978" w14:textId="77777777" w:rsidR="00797C37" w:rsidRPr="00797C37" w:rsidRDefault="00797C37" w:rsidP="00797C37">
      <w:pPr>
        <w:rPr>
          <w:rFonts w:asciiTheme="minorHAnsi" w:eastAsia="Arial,Bold" w:hAnsiTheme="minorHAnsi" w:cs="Arial"/>
          <w:bCs/>
          <w:szCs w:val="24"/>
          <w:lang w:val="en-US" w:eastAsia="zh-CN"/>
        </w:rPr>
      </w:pPr>
    </w:p>
    <w:p w14:paraId="70703726" w14:textId="0FBE849B" w:rsidR="00797C37" w:rsidRPr="0026572A" w:rsidRDefault="00797C37" w:rsidP="00797C37">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 xml:space="preserve">KTCP_ACK: 1,1                                      //Notify latest TCP data arrived remote side                     </w:t>
      </w:r>
    </w:p>
    <w:p w14:paraId="237FD90F" w14:textId="4384FD65" w:rsidR="007D104F" w:rsidRDefault="007D104F" w:rsidP="007D104F"/>
    <w:p w14:paraId="5FF9E71A" w14:textId="50D41E6E" w:rsidR="00797C37" w:rsidRDefault="00797C37" w:rsidP="007D104F">
      <w:pPr>
        <w:rPr>
          <w:u w:val="single"/>
        </w:rPr>
      </w:pPr>
      <w:r w:rsidRPr="00797C37">
        <w:rPr>
          <w:u w:val="single"/>
        </w:rPr>
        <w:t xml:space="preserve">Execution Step: </w:t>
      </w:r>
    </w:p>
    <w:p w14:paraId="74A02FCF" w14:textId="35F783FD" w:rsidR="00797C37" w:rsidRDefault="00797C37" w:rsidP="007D104F">
      <w:r>
        <w:t>AT+KTCPACKINFO=1</w:t>
      </w:r>
    </w:p>
    <w:p w14:paraId="738F6323" w14:textId="2CAAD3F0" w:rsidR="00797C37" w:rsidRDefault="00797C37" w:rsidP="007D104F"/>
    <w:p w14:paraId="309157E2" w14:textId="711A955E" w:rsidR="00797C37" w:rsidRDefault="00797C37" w:rsidP="007D104F">
      <w:r>
        <w:t>+KTCPACKINFO: 1,1</w:t>
      </w:r>
    </w:p>
    <w:p w14:paraId="23E12479" w14:textId="2DFB4A51" w:rsidR="00797C37" w:rsidRPr="00797C37" w:rsidRDefault="00797C37" w:rsidP="007D104F">
      <w:r>
        <w:t>OK</w:t>
      </w:r>
    </w:p>
    <w:p w14:paraId="5D0A49BE" w14:textId="77777777" w:rsidR="00797C37" w:rsidRPr="00A60978" w:rsidRDefault="00797C37" w:rsidP="007D104F"/>
    <w:p w14:paraId="7AB6DC74" w14:textId="77777777" w:rsidR="007D104F" w:rsidRDefault="007D104F" w:rsidP="007D104F">
      <w:pPr>
        <w:rPr>
          <w:b/>
        </w:rPr>
      </w:pPr>
      <w:r w:rsidRPr="00C928C2">
        <w:rPr>
          <w:b/>
        </w:rPr>
        <w:t>Test Command</w:t>
      </w:r>
    </w:p>
    <w:p w14:paraId="54343D55" w14:textId="6250C626" w:rsidR="007D104F" w:rsidRPr="00E02895" w:rsidRDefault="007D104F" w:rsidP="007D104F">
      <w:r w:rsidRPr="00E02895">
        <w:t>AT+</w:t>
      </w:r>
      <w:r w:rsidR="00797C37">
        <w:t>KTCPACKINFO</w:t>
      </w:r>
      <w:r w:rsidRPr="00E02895">
        <w:t>=?</w:t>
      </w:r>
    </w:p>
    <w:p w14:paraId="7321D4FF" w14:textId="77777777" w:rsidR="007D104F" w:rsidRDefault="007D104F" w:rsidP="007D104F">
      <w:r w:rsidRPr="00E02895">
        <w:t>OK</w:t>
      </w:r>
    </w:p>
    <w:p w14:paraId="73F522C9" w14:textId="77777777" w:rsidR="007D104F" w:rsidRDefault="007D104F" w:rsidP="007D104F"/>
    <w:p w14:paraId="1E446571" w14:textId="77777777" w:rsidR="007D104F" w:rsidRDefault="007D104F" w:rsidP="007D104F">
      <w:pPr>
        <w:rPr>
          <w:b/>
        </w:rPr>
      </w:pPr>
      <w:r>
        <w:rPr>
          <w:b/>
        </w:rPr>
        <w:t>Read</w:t>
      </w:r>
      <w:r w:rsidRPr="00C928C2">
        <w:rPr>
          <w:b/>
        </w:rPr>
        <w:t xml:space="preserve"> Command</w:t>
      </w:r>
    </w:p>
    <w:p w14:paraId="40F47399" w14:textId="0B0EDBAF" w:rsidR="007D104F" w:rsidRPr="00E02895" w:rsidRDefault="007D104F" w:rsidP="007D104F">
      <w:r w:rsidRPr="00E02895">
        <w:t>AT+</w:t>
      </w:r>
      <w:r w:rsidR="00797C37">
        <w:t>KTCPACKINFO</w:t>
      </w:r>
      <w:r w:rsidRPr="00E02895">
        <w:t>?</w:t>
      </w:r>
    </w:p>
    <w:p w14:paraId="66B2C2B6" w14:textId="54303DB2" w:rsidR="007D104F" w:rsidRDefault="007D104F" w:rsidP="007D104F">
      <w:r w:rsidRPr="00E02895">
        <w:t>OK</w:t>
      </w:r>
    </w:p>
    <w:p w14:paraId="72E4B2D4" w14:textId="05124356" w:rsidR="007D104F" w:rsidRDefault="007D104F" w:rsidP="007D104F"/>
    <w:p w14:paraId="28ADE46E" w14:textId="0EC754FE" w:rsidR="00797C37" w:rsidRDefault="00797C37" w:rsidP="007D104F"/>
    <w:p w14:paraId="101451CB" w14:textId="0771D2AA" w:rsidR="00797C37" w:rsidRDefault="00797C37" w:rsidP="007D104F"/>
    <w:p w14:paraId="34AB83E6" w14:textId="1C249B30" w:rsidR="00797C37" w:rsidRDefault="00797C37" w:rsidP="007D104F"/>
    <w:p w14:paraId="43624D04" w14:textId="0097378E" w:rsidR="00797C37" w:rsidRDefault="00797C37" w:rsidP="007D104F"/>
    <w:p w14:paraId="443B02BA" w14:textId="62770F50" w:rsidR="00797C37" w:rsidRDefault="00797C37" w:rsidP="007D104F"/>
    <w:p w14:paraId="2AEB8B7D" w14:textId="2E2EFD1C" w:rsidR="00797C37" w:rsidRDefault="00797C37" w:rsidP="007D104F"/>
    <w:p w14:paraId="4AAD72BD" w14:textId="77777777" w:rsidR="007D104F" w:rsidRDefault="007D104F" w:rsidP="007D104F">
      <w:pPr>
        <w:pStyle w:val="Heading3"/>
        <w:numPr>
          <w:ilvl w:val="2"/>
          <w:numId w:val="1"/>
        </w:numPr>
      </w:pPr>
      <w:bookmarkStart w:id="212" w:name="_Toc516684908"/>
      <w:r>
        <w:lastRenderedPageBreak/>
        <w:t>Sequence Diagram</w:t>
      </w:r>
      <w:bookmarkEnd w:id="212"/>
    </w:p>
    <w:p w14:paraId="7B17A315" w14:textId="77777777" w:rsidR="007D104F" w:rsidRPr="00800670" w:rsidRDefault="007D104F" w:rsidP="007D104F">
      <w:r w:rsidRPr="00A61420">
        <w:rPr>
          <w:noProof/>
          <w:lang w:val="en-US"/>
        </w:rPr>
        <mc:AlternateContent>
          <mc:Choice Requires="wps">
            <w:drawing>
              <wp:anchor distT="0" distB="0" distL="114300" distR="114300" simplePos="0" relativeHeight="255350784" behindDoc="0" locked="0" layoutInCell="1" allowOverlap="1" wp14:anchorId="67EAAAF1" wp14:editId="30ACE021">
                <wp:simplePos x="0" y="0"/>
                <wp:positionH relativeFrom="rightMargin">
                  <wp:align>left</wp:align>
                </wp:positionH>
                <wp:positionV relativeFrom="paragraph">
                  <wp:posOffset>9524</wp:posOffset>
                </wp:positionV>
                <wp:extent cx="731520" cy="638175"/>
                <wp:effectExtent l="0" t="0" r="11430" b="28575"/>
                <wp:wrapNone/>
                <wp:docPr id="2578" name="Rectangle 2578"/>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BE0025A" w14:textId="77777777" w:rsidR="00944514" w:rsidRDefault="00944514" w:rsidP="007D104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AAAF1" id="Rectangle 2578" o:spid="_x0000_s2195" style="position:absolute;margin-left:0;margin-top:.75pt;width:57.6pt;height:50.25pt;z-index:2553507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CTlvQ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pswk&#10;5b0CAADYBQAADgAAAAAAAAAAAAAAAAAuAgAAZHJzL2Uyb0RvYy54bWxQSwECLQAUAAYACAAAACEA&#10;F5NBw90AAAAGAQAADwAAAAAAAAAAAAAAAAAXBQAAZHJzL2Rvd25yZXYueG1sUEsFBgAAAAAEAAQA&#10;8wAAACEGAAAAAA==&#10;" fillcolor="#8064a2 [3207]" strokecolor="#5a5a5a [2109]" strokeweight="1pt">
                <v:textbox>
                  <w:txbxContent>
                    <w:p w14:paraId="6BE0025A" w14:textId="77777777" w:rsidR="00944514" w:rsidRDefault="00944514" w:rsidP="007D104F">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351808" behindDoc="0" locked="0" layoutInCell="1" allowOverlap="1" wp14:anchorId="731F2023" wp14:editId="0C20C9DE">
                <wp:simplePos x="0" y="0"/>
                <wp:positionH relativeFrom="column">
                  <wp:posOffset>4210050</wp:posOffset>
                </wp:positionH>
                <wp:positionV relativeFrom="paragraph">
                  <wp:posOffset>0</wp:posOffset>
                </wp:positionV>
                <wp:extent cx="1047750" cy="649605"/>
                <wp:effectExtent l="0" t="0" r="19050" b="17145"/>
                <wp:wrapNone/>
                <wp:docPr id="2579" name="Rectangle 2579"/>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BC715EF" w14:textId="77777777" w:rsidR="00944514" w:rsidRDefault="00944514" w:rsidP="007D104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F2023" id="Rectangle 2579" o:spid="_x0000_s2196" style="position:absolute;margin-left:331.5pt;margin-top:0;width:82.5pt;height:51.15pt;z-index:2553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" fillcolor="#c0504d [3205]" strokecolor="#243f60 [1604]" strokeweight="1pt">
                <v:textbox>
                  <w:txbxContent>
                    <w:p w14:paraId="0BC715EF" w14:textId="77777777" w:rsidR="00944514" w:rsidRDefault="00944514" w:rsidP="007D104F">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349760" behindDoc="0" locked="0" layoutInCell="1" allowOverlap="1" wp14:anchorId="60ECF388" wp14:editId="7D4796D9">
                <wp:simplePos x="0" y="0"/>
                <wp:positionH relativeFrom="column">
                  <wp:posOffset>2496185</wp:posOffset>
                </wp:positionH>
                <wp:positionV relativeFrom="paragraph">
                  <wp:posOffset>8890</wp:posOffset>
                </wp:positionV>
                <wp:extent cx="1143000" cy="640080"/>
                <wp:effectExtent l="0" t="0" r="19050" b="26670"/>
                <wp:wrapNone/>
                <wp:docPr id="2580" name="Rectangle 258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FA12034" w14:textId="77777777" w:rsidR="00944514" w:rsidRDefault="00944514" w:rsidP="007D104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ECF388" id="Rectangle 2580" o:spid="_x0000_s2197" style="position:absolute;margin-left:196.55pt;margin-top:.7pt;width:90pt;height:50.4pt;z-index:255349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" fillcolor="#c0504d [3205]" strokecolor="#5a5a5a [2109]" strokeweight="1pt">
                <v:textbox>
                  <w:txbxContent>
                    <w:p w14:paraId="6FA12034" w14:textId="77777777" w:rsidR="00944514" w:rsidRDefault="00944514" w:rsidP="007D104F">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347712" behindDoc="0" locked="0" layoutInCell="1" allowOverlap="1" wp14:anchorId="3E72F8FF" wp14:editId="5BC71358">
                <wp:simplePos x="0" y="0"/>
                <wp:positionH relativeFrom="margin">
                  <wp:posOffset>-323850</wp:posOffset>
                </wp:positionH>
                <wp:positionV relativeFrom="paragraph">
                  <wp:posOffset>8890</wp:posOffset>
                </wp:positionV>
                <wp:extent cx="822325" cy="640080"/>
                <wp:effectExtent l="0" t="0" r="15875" b="26670"/>
                <wp:wrapNone/>
                <wp:docPr id="2581" name="Rectangle 258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5D5571" w14:textId="77777777" w:rsidR="00944514" w:rsidRDefault="00944514" w:rsidP="007D104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F8FF" id="Rectangle 2581" o:spid="_x0000_s2198" style="position:absolute;margin-left:-25.5pt;margin-top:.7pt;width:64.75pt;height:50.4pt;z-index:25534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IWyR2PEAgAADwYAAA4AAAAAAAAAAAAAAAAALgIAAGRycy9lMm9Eb2MueG1sUEsBAi0A&#10;FAAGAAgAAAAhAIccbzrgAAAACAEAAA8AAAAAAAAAAAAAAAAAHgUAAGRycy9kb3ducmV2LnhtbFBL&#10;BQYAAAAABAAEAPMAAAArBgAAAAA=&#10;" fillcolor="#f79646 [3209]" strokecolor="#5a5a5a [2109]" strokeweight="1pt">
                <v:textbox>
                  <w:txbxContent>
                    <w:p w14:paraId="135D5571" w14:textId="77777777" w:rsidR="00944514" w:rsidRDefault="00944514" w:rsidP="007D104F">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348736" behindDoc="0" locked="0" layoutInCell="1" allowOverlap="1" wp14:anchorId="7F3E0675" wp14:editId="098AC180">
                <wp:simplePos x="0" y="0"/>
                <wp:positionH relativeFrom="column">
                  <wp:posOffset>1000760</wp:posOffset>
                </wp:positionH>
                <wp:positionV relativeFrom="paragraph">
                  <wp:posOffset>8890</wp:posOffset>
                </wp:positionV>
                <wp:extent cx="828675" cy="640080"/>
                <wp:effectExtent l="0" t="0" r="28575" b="26670"/>
                <wp:wrapNone/>
                <wp:docPr id="2582" name="Rectangle 258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EA38EEA" w14:textId="77777777" w:rsidR="00944514" w:rsidRDefault="00944514" w:rsidP="007D104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E0675" id="Rectangle 2582" o:spid="_x0000_s2199" style="position:absolute;margin-left:78.8pt;margin-top:.7pt;width:65.25pt;height:50.4pt;z-index:2553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IcFLxMQCAAAPBgAADgAAAAAAAAAAAAAAAAAuAgAAZHJzL2Uyb0RvYy54bWxQSwECLQAUAAYA&#10;CAAAACEAxSrpn9wAAAAJAQAADwAAAAAAAAAAAAAAAAAeBQAAZHJzL2Rvd25yZXYueG1sUEsFBgAA&#10;AAAEAAQA8wAAACcGAAAAAA==&#10;" fillcolor="#4f81bd [3204]" strokecolor="#5a5a5a [2109]" strokeweight="1pt">
                <v:textbox>
                  <w:txbxContent>
                    <w:p w14:paraId="7EA38EEA" w14:textId="77777777" w:rsidR="00944514" w:rsidRDefault="00944514" w:rsidP="007D104F">
                      <w:pPr>
                        <w:jc w:val="center"/>
                      </w:pPr>
                      <w:r>
                        <w:t>Legato App</w:t>
                      </w:r>
                    </w:p>
                  </w:txbxContent>
                </v:textbox>
              </v:rect>
            </w:pict>
          </mc:Fallback>
        </mc:AlternateContent>
      </w:r>
    </w:p>
    <w:p w14:paraId="54D86872" w14:textId="77777777" w:rsidR="007D104F" w:rsidRDefault="007D104F" w:rsidP="007D104F"/>
    <w:p w14:paraId="0D2BB529" w14:textId="77777777" w:rsidR="007D104F" w:rsidRDefault="007D104F" w:rsidP="007D104F">
      <w:r w:rsidRPr="00215EAC">
        <w:rPr>
          <w:rFonts w:ascii="Arial" w:hAnsi="Arial" w:cs="Arial"/>
          <w:noProof/>
          <w:lang w:val="en-US"/>
        </w:rPr>
        <mc:AlternateContent>
          <mc:Choice Requires="wps">
            <w:drawing>
              <wp:anchor distT="0" distB="0" distL="114300" distR="114300" simplePos="0" relativeHeight="255356928" behindDoc="0" locked="0" layoutInCell="1" allowOverlap="1" wp14:anchorId="2B2DFCE1" wp14:editId="1E4B121E">
                <wp:simplePos x="0" y="0"/>
                <wp:positionH relativeFrom="column">
                  <wp:posOffset>5876925</wp:posOffset>
                </wp:positionH>
                <wp:positionV relativeFrom="paragraph">
                  <wp:posOffset>275590</wp:posOffset>
                </wp:positionV>
                <wp:extent cx="0" cy="7010400"/>
                <wp:effectExtent l="0" t="0" r="19050" b="19050"/>
                <wp:wrapNone/>
                <wp:docPr id="2583" name="Straight Connector 2583"/>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C321B" id="Straight Connector 2583" o:spid="_x0000_s1026" style="position:absolute;flip:x;z-index:2553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vSiZpMQBAADTAwAADgAAAAAAAAAAAAAA&#10;AAAuAgAAZHJzL2Uyb0RvYy54bWxQSwECLQAUAAYACAAAACEAcvwXnt0AAAALAQAADwAAAAAAAAAA&#10;AAAAAAAeBAAAZHJzL2Rvd25yZXYueG1sUEsFBgAAAAAEAAQA8wAAACgFAAAAAA==&#10;" strokecolor="#4579b8 [3044]"/>
            </w:pict>
          </mc:Fallback>
        </mc:AlternateContent>
      </w:r>
    </w:p>
    <w:p w14:paraId="60D18DE8" w14:textId="77777777" w:rsidR="007D104F" w:rsidRDefault="007D104F" w:rsidP="007D104F">
      <w:r w:rsidRPr="00215EAC">
        <w:rPr>
          <w:rFonts w:ascii="Arial" w:hAnsi="Arial" w:cs="Arial"/>
          <w:noProof/>
          <w:lang w:val="en-US"/>
        </w:rPr>
        <mc:AlternateContent>
          <mc:Choice Requires="wps">
            <w:drawing>
              <wp:anchor distT="0" distB="0" distL="114300" distR="114300" simplePos="0" relativeHeight="255355904" behindDoc="0" locked="0" layoutInCell="1" allowOverlap="1" wp14:anchorId="4102BC39" wp14:editId="20FBC0CF">
                <wp:simplePos x="0" y="0"/>
                <wp:positionH relativeFrom="column">
                  <wp:posOffset>4743450</wp:posOffset>
                </wp:positionH>
                <wp:positionV relativeFrom="paragraph">
                  <wp:posOffset>89535</wp:posOffset>
                </wp:positionV>
                <wp:extent cx="0" cy="6991350"/>
                <wp:effectExtent l="0" t="0" r="19050" b="19050"/>
                <wp:wrapNone/>
                <wp:docPr id="2584" name="Straight Connector 2584"/>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0459E" id="Straight Connector 2584" o:spid="_x0000_s1026" style="position:absolute;z-index:2553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CssfDa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354880" behindDoc="0" locked="0" layoutInCell="1" allowOverlap="1" wp14:anchorId="75208077" wp14:editId="7AED4911">
                <wp:simplePos x="0" y="0"/>
                <wp:positionH relativeFrom="column">
                  <wp:posOffset>3085465</wp:posOffset>
                </wp:positionH>
                <wp:positionV relativeFrom="paragraph">
                  <wp:posOffset>80010</wp:posOffset>
                </wp:positionV>
                <wp:extent cx="0" cy="6962775"/>
                <wp:effectExtent l="0" t="0" r="19050" b="28575"/>
                <wp:wrapNone/>
                <wp:docPr id="2585" name="Straight Connector 2585"/>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72FA4" id="Straight Connector 2585" o:spid="_x0000_s1026" style="position:absolute;z-index:2553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353856" behindDoc="0" locked="0" layoutInCell="1" allowOverlap="1" wp14:anchorId="7C190A7B" wp14:editId="67B413E2">
                <wp:simplePos x="0" y="0"/>
                <wp:positionH relativeFrom="column">
                  <wp:posOffset>1447800</wp:posOffset>
                </wp:positionH>
                <wp:positionV relativeFrom="paragraph">
                  <wp:posOffset>89535</wp:posOffset>
                </wp:positionV>
                <wp:extent cx="0" cy="6991350"/>
                <wp:effectExtent l="0" t="0" r="19050" b="19050"/>
                <wp:wrapNone/>
                <wp:docPr id="2586" name="Straight Connector 258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3590F" id="Straight Connector 2586" o:spid="_x0000_s1026" style="position:absolute;z-index:2553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fgHyxr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352832" behindDoc="0" locked="0" layoutInCell="1" allowOverlap="1" wp14:anchorId="026BA10B" wp14:editId="760DD199">
                <wp:simplePos x="0" y="0"/>
                <wp:positionH relativeFrom="column">
                  <wp:posOffset>95250</wp:posOffset>
                </wp:positionH>
                <wp:positionV relativeFrom="paragraph">
                  <wp:posOffset>80010</wp:posOffset>
                </wp:positionV>
                <wp:extent cx="0" cy="7000875"/>
                <wp:effectExtent l="0" t="0" r="19050" b="28575"/>
                <wp:wrapNone/>
                <wp:docPr id="2587" name="Straight Connector 2587"/>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FB734" id="Straight Connector 2587" o:spid="_x0000_s1026" style="position:absolute;flip:x;z-index:2553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bRWSj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5357952" behindDoc="1" locked="0" layoutInCell="1" allowOverlap="1" wp14:anchorId="0B2EDA0A" wp14:editId="1F6F7AFD">
                <wp:simplePos x="0" y="0"/>
                <wp:positionH relativeFrom="column">
                  <wp:posOffset>1600200</wp:posOffset>
                </wp:positionH>
                <wp:positionV relativeFrom="paragraph">
                  <wp:posOffset>14605</wp:posOffset>
                </wp:positionV>
                <wp:extent cx="1247775" cy="552450"/>
                <wp:effectExtent l="0" t="0" r="9525" b="0"/>
                <wp:wrapNone/>
                <wp:docPr id="2588" name="Rounded Rectangle 2588"/>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D95C67" w14:textId="77777777" w:rsidR="00944514" w:rsidRPr="00B6176C" w:rsidRDefault="00944514" w:rsidP="007D104F">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2EDA0A" id="Rounded Rectangle 2588" o:spid="_x0000_s2200" style="position:absolute;margin-left:126pt;margin-top:1.15pt;width:98.25pt;height:43.5pt;z-index:-24795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rL+4NYYCAABSBQAADgAAAAAAAAAAAAAAAAAuAgAAZHJzL2Uyb0RvYy54bWxQSwECLQAUAAYACAAA&#10;ACEAemecSd4AAAAIAQAADwAAAAAAAAAAAAAAAADgBAAAZHJzL2Rvd25yZXYueG1sUEsFBgAAAAAE&#10;AAQA8wAAAOsFAAAAAA==&#10;" fillcolor="white [3201]" stroked="f" strokeweight="2pt">
                <v:textbox>
                  <w:txbxContent>
                    <w:p w14:paraId="3AD95C67" w14:textId="77777777" w:rsidR="00944514" w:rsidRPr="00B6176C" w:rsidRDefault="00944514" w:rsidP="007D104F">
                      <w:r>
                        <w:t>AT server setup initialisation</w:t>
                      </w:r>
                    </w:p>
                  </w:txbxContent>
                </v:textbox>
              </v:roundrect>
            </w:pict>
          </mc:Fallback>
        </mc:AlternateContent>
      </w:r>
    </w:p>
    <w:p w14:paraId="623DD6F8" w14:textId="77777777" w:rsidR="007D104F" w:rsidRDefault="007D104F" w:rsidP="007D104F">
      <w:r>
        <w:rPr>
          <w:noProof/>
          <w:lang w:val="en-US"/>
        </w:rPr>
        <mc:AlternateContent>
          <mc:Choice Requires="wps">
            <w:drawing>
              <wp:anchor distT="0" distB="0" distL="114300" distR="114300" simplePos="0" relativeHeight="255358976" behindDoc="0" locked="0" layoutInCell="1" allowOverlap="1" wp14:anchorId="12CE0F15" wp14:editId="062563F0">
                <wp:simplePos x="0" y="0"/>
                <wp:positionH relativeFrom="column">
                  <wp:posOffset>1447165</wp:posOffset>
                </wp:positionH>
                <wp:positionV relativeFrom="paragraph">
                  <wp:posOffset>69850</wp:posOffset>
                </wp:positionV>
                <wp:extent cx="1647825" cy="0"/>
                <wp:effectExtent l="0" t="76200" r="9525" b="95250"/>
                <wp:wrapNone/>
                <wp:docPr id="2589" name="Straight Arrow Connector 2589"/>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656A23" id="Straight Arrow Connector 2589" o:spid="_x0000_s1026" type="#_x0000_t32" style="position:absolute;margin-left:113.95pt;margin-top:5.5pt;width:129.75pt;height:0;z-index:255358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" strokecolor="#4579b8 [3044]">
                <v:stroke endarrow="block"/>
              </v:shape>
            </w:pict>
          </mc:Fallback>
        </mc:AlternateContent>
      </w:r>
    </w:p>
    <w:p w14:paraId="796CD230" w14:textId="77777777" w:rsidR="007D104F" w:rsidRDefault="007D104F" w:rsidP="007D104F">
      <w:r w:rsidRPr="006F3F7D">
        <w:rPr>
          <w:noProof/>
          <w:lang w:val="en-US"/>
        </w:rPr>
        <mc:AlternateContent>
          <mc:Choice Requires="wps">
            <w:drawing>
              <wp:anchor distT="0" distB="0" distL="114300" distR="114300" simplePos="0" relativeHeight="255360000" behindDoc="0" locked="0" layoutInCell="1" allowOverlap="1" wp14:anchorId="6377905A" wp14:editId="7CE9C64D">
                <wp:simplePos x="0" y="0"/>
                <wp:positionH relativeFrom="margin">
                  <wp:posOffset>2247900</wp:posOffset>
                </wp:positionH>
                <wp:positionV relativeFrom="paragraph">
                  <wp:posOffset>69216</wp:posOffset>
                </wp:positionV>
                <wp:extent cx="1676400" cy="1619250"/>
                <wp:effectExtent l="0" t="0" r="19050" b="19050"/>
                <wp:wrapNone/>
                <wp:docPr id="2590" name="Flowchart: Decision 2590"/>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762AB4C7" w14:textId="77777777" w:rsidR="00944514" w:rsidRDefault="00944514" w:rsidP="007D104F">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7905A" id="Flowchart: Decision 2590" o:spid="_x0000_s2201" type="#_x0000_t110" style="position:absolute;margin-left:177pt;margin-top:5.45pt;width:132pt;height:127.5pt;z-index:25536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CHfW+KGAgAAVgUAAA4AAAAAAAAAAAAAAAAALgIAAGRycy9lMm9Eb2MueG1sUEsBAi0AFAAG&#10;AAgAAAAhACSZZJ/iAAAACgEAAA8AAAAAAAAAAAAAAAAA4AQAAGRycy9kb3ducmV2LnhtbFBLBQYA&#10;AAAABAAEAPMAAADvBQAAAAA=&#10;" fillcolor="white [3201]" strokecolor="#4f81bd [3204]" strokeweight="1pt">
                <v:textbox>
                  <w:txbxContent>
                    <w:p w14:paraId="762AB4C7" w14:textId="77777777" w:rsidR="00944514" w:rsidRDefault="00944514" w:rsidP="007D104F">
                      <w:pPr>
                        <w:jc w:val="center"/>
                      </w:pPr>
                      <w:r>
                        <w:t>Is AT command known by server</w:t>
                      </w:r>
                    </w:p>
                  </w:txbxContent>
                </v:textbox>
                <w10:wrap anchorx="margin"/>
              </v:shape>
            </w:pict>
          </mc:Fallback>
        </mc:AlternateContent>
      </w:r>
    </w:p>
    <w:p w14:paraId="5EC8836E" w14:textId="77777777" w:rsidR="007D104F" w:rsidRDefault="007D104F" w:rsidP="007D104F"/>
    <w:p w14:paraId="4D6706E0" w14:textId="77777777" w:rsidR="007D104F" w:rsidRDefault="007D104F" w:rsidP="007D104F"/>
    <w:p w14:paraId="047F9925" w14:textId="77777777" w:rsidR="007D104F" w:rsidRDefault="007D104F" w:rsidP="007D104F">
      <w:r w:rsidRPr="006F3F7D">
        <w:rPr>
          <w:noProof/>
          <w:lang w:val="en-US"/>
        </w:rPr>
        <mc:AlternateContent>
          <mc:Choice Requires="wps">
            <w:drawing>
              <wp:anchor distT="0" distB="0" distL="114300" distR="114300" simplePos="0" relativeHeight="255361024" behindDoc="1" locked="0" layoutInCell="1" allowOverlap="1" wp14:anchorId="2F69709C" wp14:editId="0B9E8DB6">
                <wp:simplePos x="0" y="0"/>
                <wp:positionH relativeFrom="margin">
                  <wp:align>left</wp:align>
                </wp:positionH>
                <wp:positionV relativeFrom="paragraph">
                  <wp:posOffset>11430</wp:posOffset>
                </wp:positionV>
                <wp:extent cx="2390775" cy="304800"/>
                <wp:effectExtent l="0" t="0" r="9525" b="0"/>
                <wp:wrapNone/>
                <wp:docPr id="2591" name="Rounded Rectangle 2591"/>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5F56A4" w14:textId="3A2DD305" w:rsidR="00944514" w:rsidRPr="00B6176C" w:rsidRDefault="00944514" w:rsidP="007D104F">
                            <w:r>
                              <w:t xml:space="preserve">  AT Command AT+KTCPACKINFO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69709C" id="Rounded Rectangle 2591" o:spid="_x0000_s2202" style="position:absolute;margin-left:0;margin-top:.9pt;width:188.25pt;height:24pt;z-index:-247955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" fillcolor="white [3201]" stroked="f" strokeweight="2pt">
                <v:textbox>
                  <w:txbxContent>
                    <w:p w14:paraId="6F5F56A4" w14:textId="3A2DD305" w:rsidR="00944514" w:rsidRPr="00B6176C" w:rsidRDefault="00944514" w:rsidP="007D104F">
                      <w:r>
                        <w:t xml:space="preserve">  AT Command AT+KTCPACKINFO</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5364096" behindDoc="0" locked="0" layoutInCell="1" allowOverlap="1" wp14:anchorId="762E19FD" wp14:editId="61A7EBEE">
                <wp:simplePos x="0" y="0"/>
                <wp:positionH relativeFrom="column">
                  <wp:posOffset>4200525</wp:posOffset>
                </wp:positionH>
                <wp:positionV relativeFrom="paragraph">
                  <wp:posOffset>128270</wp:posOffset>
                </wp:positionV>
                <wp:extent cx="428625" cy="314325"/>
                <wp:effectExtent l="0" t="0" r="9525" b="9525"/>
                <wp:wrapNone/>
                <wp:docPr id="2592" name="Rounded Rectangle 259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1B560F" w14:textId="77777777" w:rsidR="00944514" w:rsidRPr="00B6176C" w:rsidRDefault="00944514" w:rsidP="007D104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2E19FD" id="Rounded Rectangle 2592" o:spid="_x0000_s2203" style="position:absolute;margin-left:330.75pt;margin-top:10.1pt;width:33.75pt;height:24.75pt;z-index:2553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9OgwIAAFE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" fillcolor="white [3201]" stroked="f" strokeweight="2pt">
                <v:textbox>
                  <w:txbxContent>
                    <w:p w14:paraId="0A1B560F" w14:textId="77777777" w:rsidR="00944514" w:rsidRPr="00B6176C" w:rsidRDefault="00944514" w:rsidP="007D104F">
                      <w:pPr>
                        <w:jc w:val="center"/>
                      </w:pPr>
                      <w:r>
                        <w:t>No</w:t>
                      </w:r>
                    </w:p>
                  </w:txbxContent>
                </v:textbox>
              </v:roundrect>
            </w:pict>
          </mc:Fallback>
        </mc:AlternateContent>
      </w:r>
    </w:p>
    <w:p w14:paraId="2E22C4C8" w14:textId="77777777" w:rsidR="007D104F" w:rsidRDefault="007D104F" w:rsidP="007D104F">
      <w:r>
        <w:rPr>
          <w:noProof/>
          <w:lang w:val="en-US"/>
        </w:rPr>
        <mc:AlternateContent>
          <mc:Choice Requires="wps">
            <w:drawing>
              <wp:anchor distT="0" distB="0" distL="114300" distR="114300" simplePos="0" relativeHeight="255363072" behindDoc="0" locked="0" layoutInCell="1" allowOverlap="1" wp14:anchorId="0212EE65" wp14:editId="2B503F81">
                <wp:simplePos x="0" y="0"/>
                <wp:positionH relativeFrom="column">
                  <wp:posOffset>3933825</wp:posOffset>
                </wp:positionH>
                <wp:positionV relativeFrom="paragraph">
                  <wp:posOffset>136525</wp:posOffset>
                </wp:positionV>
                <wp:extent cx="1971675" cy="0"/>
                <wp:effectExtent l="0" t="76200" r="9525" b="95250"/>
                <wp:wrapNone/>
                <wp:docPr id="2593" name="Straight Arrow Connector 2593"/>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DF3C3" id="Straight Arrow Connector 2593" o:spid="_x0000_s1026" type="#_x0000_t32" style="position:absolute;margin-left:309.75pt;margin-top:10.75pt;width:155.25pt;height:0;flip:y;z-index:2553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" strokecolor="#4579b8 [3044]">
                <v:stroke endarrow="block"/>
              </v:shape>
            </w:pict>
          </mc:Fallback>
        </mc:AlternateContent>
      </w:r>
      <w:r>
        <w:rPr>
          <w:noProof/>
          <w:lang w:val="en-US"/>
        </w:rPr>
        <mc:AlternateContent>
          <mc:Choice Requires="wps">
            <w:drawing>
              <wp:anchor distT="0" distB="0" distL="114300" distR="114300" simplePos="0" relativeHeight="255362048" behindDoc="0" locked="0" layoutInCell="1" allowOverlap="1" wp14:anchorId="40A11527" wp14:editId="7EB5491D">
                <wp:simplePos x="0" y="0"/>
                <wp:positionH relativeFrom="column">
                  <wp:posOffset>85725</wp:posOffset>
                </wp:positionH>
                <wp:positionV relativeFrom="paragraph">
                  <wp:posOffset>133985</wp:posOffset>
                </wp:positionV>
                <wp:extent cx="2171700" cy="0"/>
                <wp:effectExtent l="0" t="76200" r="19050" b="95250"/>
                <wp:wrapNone/>
                <wp:docPr id="2594" name="Straight Arrow Connector 2594"/>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4A7DF" id="Straight Arrow Connector 2594" o:spid="_x0000_s1026" type="#_x0000_t32" style="position:absolute;margin-left:6.75pt;margin-top:10.55pt;width:171pt;height:0;z-index:2553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DTO/Nr1gEAAAYE&#10;AAAOAAAAAAAAAAAAAAAAAC4CAABkcnMvZTJvRG9jLnhtbFBLAQItABQABgAIAAAAIQDLC3Xu2QAA&#10;AAgBAAAPAAAAAAAAAAAAAAAAADAEAABkcnMvZG93bnJldi54bWxQSwUGAAAAAAQABADzAAAANgUA&#10;AAAA&#10;" strokecolor="#4579b8 [3044]">
                <v:stroke endarrow="block"/>
              </v:shape>
            </w:pict>
          </mc:Fallback>
        </mc:AlternateContent>
      </w:r>
    </w:p>
    <w:p w14:paraId="06E40A2C" w14:textId="77777777" w:rsidR="007D104F" w:rsidRDefault="007D104F" w:rsidP="007D104F"/>
    <w:p w14:paraId="7566E178" w14:textId="77777777" w:rsidR="007D104F" w:rsidRDefault="007D104F" w:rsidP="007D104F"/>
    <w:p w14:paraId="06E4AE3C" w14:textId="77777777" w:rsidR="007D104F" w:rsidRDefault="007D104F" w:rsidP="007D104F"/>
    <w:p w14:paraId="0DFCEE2B" w14:textId="77777777" w:rsidR="007D104F" w:rsidRDefault="007D104F" w:rsidP="007D104F"/>
    <w:p w14:paraId="3B49AE34" w14:textId="77777777" w:rsidR="007D104F" w:rsidRDefault="007D104F" w:rsidP="007D104F">
      <w:r w:rsidRPr="006F3F7D">
        <w:rPr>
          <w:noProof/>
          <w:lang w:val="en-US"/>
        </w:rPr>
        <mc:AlternateContent>
          <mc:Choice Requires="wps">
            <w:drawing>
              <wp:anchor distT="0" distB="0" distL="114300" distR="114300" simplePos="0" relativeHeight="255365120" behindDoc="0" locked="0" layoutInCell="1" allowOverlap="1" wp14:anchorId="0BC2D679" wp14:editId="4CAA9A07">
                <wp:simplePos x="0" y="0"/>
                <wp:positionH relativeFrom="column">
                  <wp:posOffset>2828925</wp:posOffset>
                </wp:positionH>
                <wp:positionV relativeFrom="paragraph">
                  <wp:posOffset>118745</wp:posOffset>
                </wp:positionV>
                <wp:extent cx="523875" cy="314325"/>
                <wp:effectExtent l="0" t="0" r="9525" b="9525"/>
                <wp:wrapNone/>
                <wp:docPr id="2595" name="Rounded Rectangle 2595"/>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078DA84" w14:textId="77777777" w:rsidR="00944514" w:rsidRPr="00B6176C" w:rsidRDefault="00944514" w:rsidP="007D104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2D679" id="Rounded Rectangle 2595" o:spid="_x0000_s2204" style="position:absolute;margin-left:222.75pt;margin-top:9.35pt;width:41.25pt;height:24.75pt;z-index:2553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" fillcolor="white [3201]" stroked="f" strokeweight="2pt">
                <v:textbox>
                  <w:txbxContent>
                    <w:p w14:paraId="7078DA84" w14:textId="77777777" w:rsidR="00944514" w:rsidRPr="00B6176C" w:rsidRDefault="00944514" w:rsidP="007D104F">
                      <w:pPr>
                        <w:jc w:val="center"/>
                      </w:pPr>
                      <w:r>
                        <w:t>Yes</w:t>
                      </w:r>
                    </w:p>
                  </w:txbxContent>
                </v:textbox>
              </v:roundrect>
            </w:pict>
          </mc:Fallback>
        </mc:AlternateContent>
      </w:r>
    </w:p>
    <w:p w14:paraId="14ACDEC7" w14:textId="77777777" w:rsidR="007D104F" w:rsidRDefault="007D104F" w:rsidP="007D104F"/>
    <w:p w14:paraId="46EB429F" w14:textId="77777777" w:rsidR="007D104F" w:rsidRDefault="007D104F" w:rsidP="007D104F"/>
    <w:p w14:paraId="4A67AECB" w14:textId="77777777" w:rsidR="007D104F" w:rsidRDefault="007D104F" w:rsidP="007D104F">
      <w:r w:rsidRPr="004018A4">
        <w:rPr>
          <w:noProof/>
          <w:lang w:val="en-US"/>
        </w:rPr>
        <mc:AlternateContent>
          <mc:Choice Requires="wps">
            <w:drawing>
              <wp:anchor distT="0" distB="0" distL="114300" distR="114300" simplePos="0" relativeHeight="255366144" behindDoc="0" locked="0" layoutInCell="1" allowOverlap="1" wp14:anchorId="47E3CF9D" wp14:editId="09A0A868">
                <wp:simplePos x="0" y="0"/>
                <wp:positionH relativeFrom="column">
                  <wp:posOffset>2362200</wp:posOffset>
                </wp:positionH>
                <wp:positionV relativeFrom="paragraph">
                  <wp:posOffset>10160</wp:posOffset>
                </wp:positionV>
                <wp:extent cx="1447800" cy="666750"/>
                <wp:effectExtent l="0" t="0" r="19050" b="19050"/>
                <wp:wrapNone/>
                <wp:docPr id="2596" name="Flowchart: Process 2596"/>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F7299DE" w14:textId="77777777" w:rsidR="00944514" w:rsidRDefault="00944514" w:rsidP="007D104F">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3CF9D" id="Flowchart: Process 2596" o:spid="_x0000_s2205" type="#_x0000_t109" style="position:absolute;margin-left:186pt;margin-top:.8pt;width:114pt;height:52.5pt;z-index:2553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N4BwEWE&#10;AgAAUwUAAA4AAAAAAAAAAAAAAAAALgIAAGRycy9lMm9Eb2MueG1sUEsBAi0AFAAGAAgAAAAhAJ3n&#10;hlbbAAAACQEAAA8AAAAAAAAAAAAAAAAA3gQAAGRycy9kb3ducmV2LnhtbFBLBQYAAAAABAAEAPMA&#10;AADmBQAAAAA=&#10;" fillcolor="white [3201]" strokecolor="#4f81bd [3204]" strokeweight="1pt">
                <v:textbox>
                  <w:txbxContent>
                    <w:p w14:paraId="7F7299DE" w14:textId="77777777" w:rsidR="00944514" w:rsidRDefault="00944514" w:rsidP="007D104F">
                      <w:pPr>
                        <w:jc w:val="center"/>
                      </w:pPr>
                      <w:r>
                        <w:t>Treat the command with corresponding handler</w:t>
                      </w:r>
                    </w:p>
                  </w:txbxContent>
                </v:textbox>
              </v:shape>
            </w:pict>
          </mc:Fallback>
        </mc:AlternateContent>
      </w:r>
    </w:p>
    <w:p w14:paraId="06A98435" w14:textId="77777777" w:rsidR="007D104F" w:rsidRDefault="007D104F" w:rsidP="007D104F">
      <w:r>
        <w:rPr>
          <w:noProof/>
          <w:lang w:val="en-US"/>
        </w:rPr>
        <mc:AlternateContent>
          <mc:Choice Requires="wps">
            <w:drawing>
              <wp:anchor distT="0" distB="0" distL="114300" distR="114300" simplePos="0" relativeHeight="255367168" behindDoc="0" locked="0" layoutInCell="1" allowOverlap="1" wp14:anchorId="7369669C" wp14:editId="2D925DCB">
                <wp:simplePos x="0" y="0"/>
                <wp:positionH relativeFrom="column">
                  <wp:posOffset>1443355</wp:posOffset>
                </wp:positionH>
                <wp:positionV relativeFrom="paragraph">
                  <wp:posOffset>184785</wp:posOffset>
                </wp:positionV>
                <wp:extent cx="918845" cy="0"/>
                <wp:effectExtent l="38100" t="76200" r="0" b="95250"/>
                <wp:wrapNone/>
                <wp:docPr id="2597" name="Straight Arrow Connector 2597"/>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F349A35" id="Straight Arrow Connector 2597" o:spid="_x0000_s1026" type="#_x0000_t32" style="position:absolute;margin-left:113.65pt;margin-top:14.55pt;width:72.35pt;height:0;flip:x;z-index:25536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OJFo094BAAAPBAAADgAAAAAAAAAAAAAAAAAuAgAAZHJzL2Uyb0RvYy54bWxQSwECLQAUAAYA&#10;CAAAACEAPTR5d94AAAAJAQAADwAAAAAAAAAAAAAAAAA4BAAAZHJzL2Rvd25yZXYueG1sUEsFBgAA&#10;AAAEAAQA8wAAAEMFAAAAAA==&#10;" strokecolor="#4579b8 [3044]">
                <v:stroke endarrow="block"/>
              </v:shape>
            </w:pict>
          </mc:Fallback>
        </mc:AlternateContent>
      </w:r>
    </w:p>
    <w:p w14:paraId="30418C4B" w14:textId="77777777" w:rsidR="007D104F" w:rsidRDefault="007D104F" w:rsidP="007D104F"/>
    <w:p w14:paraId="5DAFE512" w14:textId="77777777" w:rsidR="007D104F" w:rsidRDefault="007D104F" w:rsidP="007D104F">
      <w:r>
        <w:rPr>
          <w:noProof/>
          <w:lang w:val="en-US"/>
        </w:rPr>
        <mc:AlternateContent>
          <mc:Choice Requires="wps">
            <w:drawing>
              <wp:anchor distT="0" distB="0" distL="114300" distR="114300" simplePos="0" relativeHeight="255368192" behindDoc="0" locked="0" layoutInCell="1" allowOverlap="1" wp14:anchorId="6324F69B" wp14:editId="1C158B8D">
                <wp:simplePos x="0" y="0"/>
                <wp:positionH relativeFrom="margin">
                  <wp:posOffset>866775</wp:posOffset>
                </wp:positionH>
                <wp:positionV relativeFrom="paragraph">
                  <wp:posOffset>14605</wp:posOffset>
                </wp:positionV>
                <wp:extent cx="1171575" cy="485775"/>
                <wp:effectExtent l="0" t="0" r="28575" b="28575"/>
                <wp:wrapNone/>
                <wp:docPr id="2598" name="Flowchart: Process 2598"/>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9FB096D" w14:textId="77777777" w:rsidR="00944514" w:rsidRDefault="00944514" w:rsidP="007D104F">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4F69B" id="Flowchart: Process 2598" o:spid="_x0000_s2206" type="#_x0000_t109" style="position:absolute;margin-left:68.25pt;margin-top:1.15pt;width:92.25pt;height:38.25pt;z-index:25536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" fillcolor="white [3201]" strokecolor="#4f81bd [3204]" strokeweight="1pt">
                <v:textbox>
                  <w:txbxContent>
                    <w:p w14:paraId="29FB096D" w14:textId="77777777" w:rsidR="00944514" w:rsidRDefault="00944514" w:rsidP="007D104F">
                      <w:pPr>
                        <w:jc w:val="center"/>
                      </w:pPr>
                      <w:r>
                        <w:t>Check AT command type</w:t>
                      </w:r>
                    </w:p>
                  </w:txbxContent>
                </v:textbox>
                <w10:wrap anchorx="margin"/>
              </v:shape>
            </w:pict>
          </mc:Fallback>
        </mc:AlternateContent>
      </w:r>
    </w:p>
    <w:p w14:paraId="3FF3DCD9" w14:textId="77777777" w:rsidR="007D104F" w:rsidRDefault="007D104F" w:rsidP="007D104F"/>
    <w:p w14:paraId="096C4D99" w14:textId="77777777" w:rsidR="007D104F" w:rsidRDefault="007D104F" w:rsidP="007D104F"/>
    <w:p w14:paraId="1AE9951D" w14:textId="77777777" w:rsidR="007D104F" w:rsidRDefault="007D104F" w:rsidP="007D104F">
      <w:r w:rsidRPr="00161089">
        <w:rPr>
          <w:rFonts w:asciiTheme="minorHAnsi" w:hAnsiTheme="minorHAnsi" w:cs="Arial"/>
          <w:noProof/>
          <w:sz w:val="20"/>
          <w:lang w:val="en-US"/>
        </w:rPr>
        <mc:AlternateContent>
          <mc:Choice Requires="wps">
            <w:drawing>
              <wp:anchor distT="0" distB="0" distL="114300" distR="114300" simplePos="0" relativeHeight="255369216" behindDoc="0" locked="0" layoutInCell="1" allowOverlap="1" wp14:anchorId="019761A4" wp14:editId="278973A5">
                <wp:simplePos x="0" y="0"/>
                <wp:positionH relativeFrom="column">
                  <wp:posOffset>551815</wp:posOffset>
                </wp:positionH>
                <wp:positionV relativeFrom="paragraph">
                  <wp:posOffset>74295</wp:posOffset>
                </wp:positionV>
                <wp:extent cx="1800225" cy="1333500"/>
                <wp:effectExtent l="0" t="0" r="28575" b="19050"/>
                <wp:wrapNone/>
                <wp:docPr id="2599" name="Diamond 2599"/>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B42EBF0" w14:textId="77777777" w:rsidR="00944514" w:rsidRPr="00003244" w:rsidRDefault="00944514" w:rsidP="007D104F">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761A4" id="Diamond 2599" o:spid="_x0000_s2207" type="#_x0000_t4" style="position:absolute;margin-left:43.45pt;margin-top:5.85pt;width:141.75pt;height:105pt;z-index:2553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JrPaBWQAgAAfQUAAA4AAAAAAAAAAAAAAAAALgIAAGRycy9lMm9Eb2MueG1s&#10;UEsBAi0AFAAGAAgAAAAhAEtq3cDhAAAACQEAAA8AAAAAAAAAAAAAAAAA6gQAAGRycy9kb3ducmV2&#10;LnhtbFBLBQYAAAAABAAEAPMAAAD4BQAAAAA=&#10;" fillcolor="white [3201]" strokecolor="#4f81bd [3204]" strokeweight="1pt">
                <v:textbox>
                  <w:txbxContent>
                    <w:p w14:paraId="4B42EBF0" w14:textId="77777777" w:rsidR="00944514" w:rsidRPr="00003244" w:rsidRDefault="00944514" w:rsidP="007D104F">
                      <w:pPr>
                        <w:jc w:val="center"/>
                        <w:rPr>
                          <w:rFonts w:ascii="Arial" w:hAnsi="Arial" w:cs="Arial"/>
                          <w:sz w:val="20"/>
                        </w:rPr>
                      </w:pPr>
                      <w:r>
                        <w:rPr>
                          <w:rFonts w:ascii="Arial" w:hAnsi="Arial" w:cs="Arial"/>
                          <w:sz w:val="20"/>
                        </w:rPr>
                        <w:t>If CMD_TYPE_TEST</w:t>
                      </w:r>
                    </w:p>
                  </w:txbxContent>
                </v:textbox>
              </v:shape>
            </w:pict>
          </mc:Fallback>
        </mc:AlternateContent>
      </w:r>
    </w:p>
    <w:p w14:paraId="0E0A4BA9" w14:textId="77777777" w:rsidR="007D104F" w:rsidRDefault="007D104F" w:rsidP="007D104F"/>
    <w:p w14:paraId="3C0548DE" w14:textId="77777777" w:rsidR="007D104F" w:rsidRDefault="007D104F" w:rsidP="007D104F">
      <w:r>
        <w:t xml:space="preserve">            </w:t>
      </w:r>
    </w:p>
    <w:p w14:paraId="31C94883" w14:textId="77777777" w:rsidR="007D104F" w:rsidRDefault="007D104F" w:rsidP="007D104F">
      <w:r>
        <w:rPr>
          <w:noProof/>
          <w:lang w:val="en-US"/>
        </w:rPr>
        <mc:AlternateContent>
          <mc:Choice Requires="wps">
            <w:drawing>
              <wp:anchor distT="0" distB="0" distL="114300" distR="114300" simplePos="0" relativeHeight="255396864" behindDoc="0" locked="0" layoutInCell="1" allowOverlap="1" wp14:anchorId="5F265B14" wp14:editId="5D810750">
                <wp:simplePos x="0" y="0"/>
                <wp:positionH relativeFrom="column">
                  <wp:posOffset>95250</wp:posOffset>
                </wp:positionH>
                <wp:positionV relativeFrom="paragraph">
                  <wp:posOffset>187325</wp:posOffset>
                </wp:positionV>
                <wp:extent cx="457200" cy="0"/>
                <wp:effectExtent l="38100" t="76200" r="0" b="95250"/>
                <wp:wrapNone/>
                <wp:docPr id="2600" name="Straight Arrow Connector 2600"/>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B2D46" id="Straight Arrow Connector 2600" o:spid="_x0000_s1026" type="#_x0000_t32" style="position:absolute;margin-left:7.5pt;margin-top:14.75pt;width:36pt;height:0;flip:x;z-index:255396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" strokecolor="#4579b8 [3044]">
                <v:stroke endarrow="block"/>
              </v:shape>
            </w:pict>
          </mc:Fallback>
        </mc:AlternateContent>
      </w:r>
      <w:r w:rsidRPr="006F3F7D">
        <w:rPr>
          <w:noProof/>
          <w:lang w:val="en-US"/>
        </w:rPr>
        <mc:AlternateContent>
          <mc:Choice Requires="wps">
            <w:drawing>
              <wp:anchor distT="0" distB="0" distL="114300" distR="114300" simplePos="0" relativeHeight="255346688" behindDoc="0" locked="0" layoutInCell="1" allowOverlap="1" wp14:anchorId="3A025F94" wp14:editId="0819909A">
                <wp:simplePos x="0" y="0"/>
                <wp:positionH relativeFrom="margin">
                  <wp:posOffset>1400175</wp:posOffset>
                </wp:positionH>
                <wp:positionV relativeFrom="paragraph">
                  <wp:posOffset>162560</wp:posOffset>
                </wp:positionV>
                <wp:extent cx="523875" cy="314325"/>
                <wp:effectExtent l="0" t="0" r="9525" b="9525"/>
                <wp:wrapNone/>
                <wp:docPr id="2601" name="Rounded Rectangle 260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0631C80" w14:textId="77777777" w:rsidR="00944514" w:rsidRPr="00B6176C" w:rsidRDefault="00944514" w:rsidP="007D104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025F94" id="Rounded Rectangle 2601" o:spid="_x0000_s2208" style="position:absolute;margin-left:110.25pt;margin-top:12.8pt;width:41.25pt;height:24.75pt;z-index:25534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" fillcolor="white [3201]" stroked="f" strokeweight="2pt">
                <v:textbox>
                  <w:txbxContent>
                    <w:p w14:paraId="10631C80" w14:textId="77777777" w:rsidR="00944514" w:rsidRPr="00B6176C" w:rsidRDefault="00944514" w:rsidP="007D104F">
                      <w:pPr>
                        <w:jc w:val="center"/>
                      </w:pPr>
                      <w:r>
                        <w:t>Yes</w:t>
                      </w:r>
                    </w:p>
                  </w:txbxContent>
                </v:textbox>
                <w10:wrap anchorx="margin"/>
              </v:roundrect>
            </w:pict>
          </mc:Fallback>
        </mc:AlternateContent>
      </w:r>
      <w:r>
        <w:t xml:space="preserve">         Yes</w:t>
      </w:r>
    </w:p>
    <w:p w14:paraId="11EF9798" w14:textId="77777777" w:rsidR="007D104F" w:rsidRDefault="007D104F" w:rsidP="007D104F">
      <w:r>
        <w:t xml:space="preserve">    Send</w:t>
      </w:r>
    </w:p>
    <w:p w14:paraId="2F975911" w14:textId="77777777" w:rsidR="007D104F" w:rsidRDefault="007D104F" w:rsidP="007D104F">
      <w:r>
        <w:t xml:space="preserve">    OK as</w:t>
      </w:r>
    </w:p>
    <w:p w14:paraId="5C40B984" w14:textId="77777777" w:rsidR="007D104F" w:rsidRDefault="007D104F" w:rsidP="007D104F">
      <w:r>
        <w:t xml:space="preserve">    final </w:t>
      </w:r>
    </w:p>
    <w:p w14:paraId="3A19DCB6" w14:textId="77777777" w:rsidR="007D104F" w:rsidRDefault="007D104F" w:rsidP="007D104F">
      <w:r>
        <w:t xml:space="preserve">    response</w:t>
      </w:r>
    </w:p>
    <w:p w14:paraId="0D351134" w14:textId="77777777" w:rsidR="007D104F" w:rsidRDefault="007D104F" w:rsidP="007D104F">
      <w:r w:rsidRPr="00161089">
        <w:rPr>
          <w:rFonts w:asciiTheme="minorHAnsi" w:hAnsiTheme="minorHAnsi" w:cs="Arial"/>
          <w:noProof/>
          <w:sz w:val="20"/>
          <w:lang w:val="en-US"/>
        </w:rPr>
        <mc:AlternateContent>
          <mc:Choice Requires="wps">
            <w:drawing>
              <wp:anchor distT="0" distB="0" distL="114300" distR="114300" simplePos="0" relativeHeight="255395840" behindDoc="0" locked="0" layoutInCell="1" allowOverlap="1" wp14:anchorId="57CD23A2" wp14:editId="73DCE6D3">
                <wp:simplePos x="0" y="0"/>
                <wp:positionH relativeFrom="column">
                  <wp:posOffset>561975</wp:posOffset>
                </wp:positionH>
                <wp:positionV relativeFrom="paragraph">
                  <wp:posOffset>184785</wp:posOffset>
                </wp:positionV>
                <wp:extent cx="1800225" cy="1333500"/>
                <wp:effectExtent l="0" t="0" r="28575" b="19050"/>
                <wp:wrapNone/>
                <wp:docPr id="2602" name="Diamond 2602"/>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0398F85" w14:textId="77777777" w:rsidR="00944514" w:rsidRPr="00003244" w:rsidRDefault="00944514" w:rsidP="007D104F">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D23A2" id="Diamond 2602" o:spid="_x0000_s2209" type="#_x0000_t4" style="position:absolute;margin-left:44.25pt;margin-top:14.55pt;width:141.75pt;height:105pt;z-index:2553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" fillcolor="white [3201]" strokecolor="#4f81bd [3204]" strokeweight="1pt">
                <v:textbox>
                  <w:txbxContent>
                    <w:p w14:paraId="20398F85" w14:textId="77777777" w:rsidR="00944514" w:rsidRPr="00003244" w:rsidRDefault="00944514" w:rsidP="007D104F">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47E1BE9F" w14:textId="77777777" w:rsidR="007D104F" w:rsidRDefault="007D104F" w:rsidP="007D104F"/>
    <w:p w14:paraId="3A5AC596" w14:textId="77777777" w:rsidR="007D104F" w:rsidRDefault="007D104F" w:rsidP="007D104F"/>
    <w:p w14:paraId="475ACD94" w14:textId="77777777" w:rsidR="007D104F" w:rsidRDefault="007D104F" w:rsidP="007D104F">
      <w:r>
        <w:t xml:space="preserve">       Yes</w:t>
      </w:r>
    </w:p>
    <w:p w14:paraId="018D888D" w14:textId="77777777" w:rsidR="007D104F" w:rsidRDefault="007D104F" w:rsidP="007D104F">
      <w:r>
        <w:rPr>
          <w:noProof/>
          <w:lang w:val="en-US"/>
        </w:rPr>
        <mc:AlternateContent>
          <mc:Choice Requires="wps">
            <w:drawing>
              <wp:anchor distT="0" distB="0" distL="114300" distR="114300" simplePos="0" relativeHeight="255398912" behindDoc="0" locked="0" layoutInCell="1" allowOverlap="1" wp14:anchorId="7C9018D8" wp14:editId="3F1621C3">
                <wp:simplePos x="0" y="0"/>
                <wp:positionH relativeFrom="column">
                  <wp:posOffset>104775</wp:posOffset>
                </wp:positionH>
                <wp:positionV relativeFrom="paragraph">
                  <wp:posOffset>94615</wp:posOffset>
                </wp:positionV>
                <wp:extent cx="457200" cy="0"/>
                <wp:effectExtent l="38100" t="76200" r="0" b="95250"/>
                <wp:wrapNone/>
                <wp:docPr id="2603" name="Straight Arrow Connector 2603"/>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2869A2" id="Straight Arrow Connector 2603" o:spid="_x0000_s1026" type="#_x0000_t32" style="position:absolute;margin-left:8.25pt;margin-top:7.45pt;width:36pt;height:0;flip:x;z-index:25539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" strokecolor="#4579b8 [3044]">
                <v:stroke endarrow="block"/>
              </v:shape>
            </w:pict>
          </mc:Fallback>
        </mc:AlternateContent>
      </w:r>
    </w:p>
    <w:p w14:paraId="2DBC3E46" w14:textId="77777777" w:rsidR="007D104F" w:rsidRDefault="007D104F" w:rsidP="007D104F">
      <w:r w:rsidRPr="00C2701C">
        <w:rPr>
          <w:noProof/>
          <w:lang w:val="en-US"/>
        </w:rPr>
        <mc:AlternateContent>
          <mc:Choice Requires="wps">
            <w:drawing>
              <wp:anchor distT="0" distB="0" distL="114300" distR="114300" simplePos="0" relativeHeight="255397888" behindDoc="1" locked="0" layoutInCell="1" allowOverlap="1" wp14:anchorId="4F1A0317" wp14:editId="33F56D9C">
                <wp:simplePos x="0" y="0"/>
                <wp:positionH relativeFrom="margin">
                  <wp:posOffset>123825</wp:posOffset>
                </wp:positionH>
                <wp:positionV relativeFrom="paragraph">
                  <wp:posOffset>94615</wp:posOffset>
                </wp:positionV>
                <wp:extent cx="1352550" cy="1171575"/>
                <wp:effectExtent l="0" t="0" r="0" b="9525"/>
                <wp:wrapNone/>
                <wp:docPr id="2604" name="Rounded Rectangle 2604"/>
                <wp:cNvGraphicFramePr/>
                <a:graphic xmlns:a="http://schemas.openxmlformats.org/drawingml/2006/main">
                  <a:graphicData uri="http://schemas.microsoft.com/office/word/2010/wordprocessingShape">
                    <wps:wsp>
                      <wps:cNvSpPr/>
                      <wps:spPr>
                        <a:xfrm>
                          <a:off x="0" y="0"/>
                          <a:ext cx="1352550" cy="1171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035DAB" w14:textId="77777777" w:rsidR="00944514" w:rsidRPr="00B6176C" w:rsidRDefault="00944514" w:rsidP="007D104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A0317" id="Rounded Rectangle 2604" o:spid="_x0000_s2210" style="position:absolute;margin-left:9.75pt;margin-top:7.45pt;width:106.5pt;height:92.25pt;z-index:-24791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" fillcolor="white [3201]" stroked="f" strokeweight="2pt">
                <v:textbox>
                  <w:txbxContent>
                    <w:p w14:paraId="4B035DAB" w14:textId="77777777" w:rsidR="00944514" w:rsidRPr="00B6176C" w:rsidRDefault="00944514" w:rsidP="007D104F"/>
                  </w:txbxContent>
                </v:textbox>
                <w10:wrap anchorx="margin"/>
              </v:roundrect>
            </w:pict>
          </mc:Fallback>
        </mc:AlternateContent>
      </w:r>
      <w:r>
        <w:t xml:space="preserve">    Send</w:t>
      </w:r>
    </w:p>
    <w:p w14:paraId="29ADCDFC" w14:textId="77777777" w:rsidR="007D104F" w:rsidRDefault="007D104F" w:rsidP="007D104F">
      <w:r>
        <w:t xml:space="preserve">    OK as</w:t>
      </w:r>
    </w:p>
    <w:p w14:paraId="0BC417A0" w14:textId="77777777" w:rsidR="007D104F" w:rsidRDefault="007D104F" w:rsidP="007D104F">
      <w:r>
        <w:t xml:space="preserve">    final </w:t>
      </w:r>
    </w:p>
    <w:p w14:paraId="7CCB1380" w14:textId="77777777" w:rsidR="007D104F" w:rsidRDefault="007D104F" w:rsidP="007D104F">
      <w:r>
        <w:t xml:space="preserve">    response                        No</w:t>
      </w:r>
    </w:p>
    <w:p w14:paraId="15B80ACE" w14:textId="77777777" w:rsidR="007D104F" w:rsidRDefault="007D104F" w:rsidP="007D104F"/>
    <w:p w14:paraId="50832EEB" w14:textId="77777777" w:rsidR="007D104F" w:rsidRPr="00800670" w:rsidRDefault="007D104F" w:rsidP="007D104F">
      <w:r w:rsidRPr="00F813A2">
        <w:rPr>
          <w:noProof/>
          <w:lang w:val="en-US"/>
        </w:rPr>
        <mc:AlternateContent>
          <mc:Choice Requires="wps">
            <w:drawing>
              <wp:anchor distT="0" distB="0" distL="114300" distR="114300" simplePos="0" relativeHeight="255383552" behindDoc="0" locked="0" layoutInCell="1" allowOverlap="1" wp14:anchorId="697AD4DB" wp14:editId="2844D7F0">
                <wp:simplePos x="0" y="0"/>
                <wp:positionH relativeFrom="column">
                  <wp:posOffset>3924300</wp:posOffset>
                </wp:positionH>
                <wp:positionV relativeFrom="paragraph">
                  <wp:posOffset>13970</wp:posOffset>
                </wp:positionV>
                <wp:extent cx="1104900" cy="649605"/>
                <wp:effectExtent l="0" t="0" r="19050" b="17145"/>
                <wp:wrapNone/>
                <wp:docPr id="2605" name="Rectangle 2605"/>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1B3D171" w14:textId="77777777" w:rsidR="00944514" w:rsidRDefault="00944514" w:rsidP="007D104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AD4DB" id="Rectangle 2605" o:spid="_x0000_s2211" style="position:absolute;margin-left:309pt;margin-top:1.1pt;width:87pt;height:51.15pt;z-index:2553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" fillcolor="#c0504d [3205]" strokecolor="#243f60 [1604]" strokeweight="1pt">
                <v:textbox>
                  <w:txbxContent>
                    <w:p w14:paraId="71B3D171" w14:textId="77777777" w:rsidR="00944514" w:rsidRDefault="00944514" w:rsidP="007D104F">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372288" behindDoc="0" locked="0" layoutInCell="1" allowOverlap="1" wp14:anchorId="741CC7C2" wp14:editId="0F2858D0">
                <wp:simplePos x="0" y="0"/>
                <wp:positionH relativeFrom="column">
                  <wp:posOffset>2296160</wp:posOffset>
                </wp:positionH>
                <wp:positionV relativeFrom="paragraph">
                  <wp:posOffset>8890</wp:posOffset>
                </wp:positionV>
                <wp:extent cx="1143000" cy="640080"/>
                <wp:effectExtent l="0" t="0" r="19050" b="26670"/>
                <wp:wrapNone/>
                <wp:docPr id="2606" name="Rectangle 260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CC15D39" w14:textId="77777777" w:rsidR="00944514" w:rsidRDefault="00944514" w:rsidP="007D104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1CC7C2" id="Rectangle 2606" o:spid="_x0000_s2212" style="position:absolute;margin-left:180.8pt;margin-top:.7pt;width:90pt;height:50.4pt;z-index:25537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" fillcolor="#c0504d [3205]" strokecolor="#5a5a5a [2109]" strokeweight="1pt">
                <v:textbox>
                  <w:txbxContent>
                    <w:p w14:paraId="5CC15D39" w14:textId="77777777" w:rsidR="00944514" w:rsidRDefault="00944514" w:rsidP="007D104F">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373312" behindDoc="0" locked="0" layoutInCell="1" allowOverlap="1" wp14:anchorId="19E3D671" wp14:editId="54A66D57">
                <wp:simplePos x="0" y="0"/>
                <wp:positionH relativeFrom="rightMargin">
                  <wp:align>left</wp:align>
                </wp:positionH>
                <wp:positionV relativeFrom="paragraph">
                  <wp:posOffset>9524</wp:posOffset>
                </wp:positionV>
                <wp:extent cx="731520" cy="638175"/>
                <wp:effectExtent l="0" t="0" r="11430" b="28575"/>
                <wp:wrapNone/>
                <wp:docPr id="2607" name="Rectangle 2607"/>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AAC9DD5" w14:textId="77777777" w:rsidR="00944514" w:rsidRDefault="00944514" w:rsidP="007D104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3D671" id="Rectangle 2607" o:spid="_x0000_s2213" style="position:absolute;margin-left:0;margin-top:.75pt;width:57.6pt;height:50.25pt;z-index:2553733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CkZvQ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SPAp&#10;Gb0CAADYBQAADgAAAAAAAAAAAAAAAAAuAgAAZHJzL2Uyb0RvYy54bWxQSwECLQAUAAYACAAAACEA&#10;F5NBw90AAAAGAQAADwAAAAAAAAAAAAAAAAAXBQAAZHJzL2Rvd25yZXYueG1sUEsFBgAAAAAEAAQA&#10;8wAAACEGAAAAAA==&#10;" fillcolor="#8064a2 [3207]" strokecolor="#5a5a5a [2109]" strokeweight="1pt">
                <v:textbox>
                  <w:txbxContent>
                    <w:p w14:paraId="1AAC9DD5" w14:textId="77777777" w:rsidR="00944514" w:rsidRDefault="00944514" w:rsidP="007D104F">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370240" behindDoc="0" locked="0" layoutInCell="1" allowOverlap="1" wp14:anchorId="0FBD769A" wp14:editId="727BBD2C">
                <wp:simplePos x="0" y="0"/>
                <wp:positionH relativeFrom="margin">
                  <wp:posOffset>-323850</wp:posOffset>
                </wp:positionH>
                <wp:positionV relativeFrom="paragraph">
                  <wp:posOffset>8890</wp:posOffset>
                </wp:positionV>
                <wp:extent cx="822325" cy="640080"/>
                <wp:effectExtent l="0" t="0" r="15875" b="26670"/>
                <wp:wrapNone/>
                <wp:docPr id="2608" name="Rectangle 260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55B916" w14:textId="77777777" w:rsidR="00944514" w:rsidRDefault="00944514" w:rsidP="007D104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D769A" id="Rectangle 2608" o:spid="_x0000_s2214" style="position:absolute;margin-left:-25.5pt;margin-top:.7pt;width:64.75pt;height:50.4pt;z-index:2553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FMBe+MMCAAAPBgAADgAAAAAAAAAAAAAAAAAuAgAAZHJzL2Uyb0RvYy54bWxQSwECLQAU&#10;AAYACAAAACEAhxxvOuAAAAAIAQAADwAAAAAAAAAAAAAAAAAdBQAAZHJzL2Rvd25yZXYueG1sUEsF&#10;BgAAAAAEAAQA8wAAACoGAAAAAA==&#10;" fillcolor="#f79646 [3209]" strokecolor="#5a5a5a [2109]" strokeweight="1pt">
                <v:textbox>
                  <w:txbxContent>
                    <w:p w14:paraId="1E55B916" w14:textId="77777777" w:rsidR="00944514" w:rsidRDefault="00944514" w:rsidP="007D104F">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371264" behindDoc="0" locked="0" layoutInCell="1" allowOverlap="1" wp14:anchorId="101528EA" wp14:editId="16CF4A17">
                <wp:simplePos x="0" y="0"/>
                <wp:positionH relativeFrom="column">
                  <wp:posOffset>1000760</wp:posOffset>
                </wp:positionH>
                <wp:positionV relativeFrom="paragraph">
                  <wp:posOffset>8890</wp:posOffset>
                </wp:positionV>
                <wp:extent cx="828675" cy="640080"/>
                <wp:effectExtent l="0" t="0" r="28575" b="26670"/>
                <wp:wrapNone/>
                <wp:docPr id="2609" name="Rectangle 260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679F9E9" w14:textId="77777777" w:rsidR="00944514" w:rsidRDefault="00944514" w:rsidP="007D104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528EA" id="Rectangle 2609" o:spid="_x0000_s2215" style="position:absolute;margin-left:78.8pt;margin-top:.7pt;width:65.25pt;height:50.4pt;z-index:2553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VdMxQIAAA8GAAAOAAAAZHJzL2Uyb0RvYy54bWysVMlu2zAQvRfoPxC8N1rqOI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HwZV0zFAgAADwYAAA4AAAAAAAAAAAAAAAAALgIAAGRycy9lMm9Eb2MueG1sUEsBAi0AFAAG&#10;AAgAAAAhAMUq6Z/cAAAACQEAAA8AAAAAAAAAAAAAAAAAHwUAAGRycy9kb3ducmV2LnhtbFBLBQYA&#10;AAAABAAEAPMAAAAoBgAAAAA=&#10;" fillcolor="#4f81bd [3204]" strokecolor="#5a5a5a [2109]" strokeweight="1pt">
                <v:textbox>
                  <w:txbxContent>
                    <w:p w14:paraId="7679F9E9" w14:textId="77777777" w:rsidR="00944514" w:rsidRDefault="00944514" w:rsidP="007D104F">
                      <w:pPr>
                        <w:jc w:val="center"/>
                      </w:pPr>
                      <w:r>
                        <w:t>Legato App</w:t>
                      </w:r>
                    </w:p>
                  </w:txbxContent>
                </v:textbox>
              </v:rect>
            </w:pict>
          </mc:Fallback>
        </mc:AlternateContent>
      </w:r>
    </w:p>
    <w:p w14:paraId="53ABBC0C" w14:textId="77777777" w:rsidR="007D104F" w:rsidRDefault="007D104F" w:rsidP="007D104F"/>
    <w:p w14:paraId="7E59E78E" w14:textId="77777777" w:rsidR="007D104F" w:rsidRDefault="007D104F" w:rsidP="007D104F">
      <w:r w:rsidRPr="00215EAC">
        <w:rPr>
          <w:rFonts w:ascii="Arial" w:hAnsi="Arial" w:cs="Arial"/>
          <w:noProof/>
          <w:lang w:val="en-US"/>
        </w:rPr>
        <mc:AlternateContent>
          <mc:Choice Requires="wps">
            <w:drawing>
              <wp:anchor distT="0" distB="0" distL="114300" distR="114300" simplePos="0" relativeHeight="255377408" behindDoc="0" locked="0" layoutInCell="1" allowOverlap="1" wp14:anchorId="295A06DC" wp14:editId="7DC5E9BB">
                <wp:simplePos x="0" y="0"/>
                <wp:positionH relativeFrom="column">
                  <wp:posOffset>5876925</wp:posOffset>
                </wp:positionH>
                <wp:positionV relativeFrom="paragraph">
                  <wp:posOffset>275590</wp:posOffset>
                </wp:positionV>
                <wp:extent cx="0" cy="7010400"/>
                <wp:effectExtent l="0" t="0" r="19050" b="19050"/>
                <wp:wrapNone/>
                <wp:docPr id="2610" name="Straight Connector 2610"/>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0C38F" id="Straight Connector 2610" o:spid="_x0000_s1026" style="position:absolute;flip:x;z-index:2553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" strokecolor="#4579b8 [3044]"/>
            </w:pict>
          </mc:Fallback>
        </mc:AlternateContent>
      </w:r>
    </w:p>
    <w:p w14:paraId="5A153290" w14:textId="77777777" w:rsidR="007D104F" w:rsidRDefault="007D104F" w:rsidP="007D104F">
      <w:r w:rsidRPr="00F813A2">
        <w:rPr>
          <w:noProof/>
          <w:lang w:val="en-US"/>
        </w:rPr>
        <mc:AlternateContent>
          <mc:Choice Requires="wps">
            <w:drawing>
              <wp:anchor distT="0" distB="0" distL="114300" distR="114300" simplePos="0" relativeHeight="255384576" behindDoc="0" locked="0" layoutInCell="1" allowOverlap="1" wp14:anchorId="2CA49389" wp14:editId="40BCB820">
                <wp:simplePos x="0" y="0"/>
                <wp:positionH relativeFrom="column">
                  <wp:posOffset>4572000</wp:posOffset>
                </wp:positionH>
                <wp:positionV relativeFrom="paragraph">
                  <wp:posOffset>100965</wp:posOffset>
                </wp:positionV>
                <wp:extent cx="0" cy="6991350"/>
                <wp:effectExtent l="0" t="0" r="19050" b="19050"/>
                <wp:wrapNone/>
                <wp:docPr id="2611" name="Straight Connector 261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69A6C" id="Straight Connector 2611" o:spid="_x0000_s1026" style="position:absolute;z-index:2553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CmWsg4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376384" behindDoc="0" locked="0" layoutInCell="1" allowOverlap="1" wp14:anchorId="22F076CC" wp14:editId="7E0A3B69">
                <wp:simplePos x="0" y="0"/>
                <wp:positionH relativeFrom="column">
                  <wp:posOffset>2809240</wp:posOffset>
                </wp:positionH>
                <wp:positionV relativeFrom="paragraph">
                  <wp:posOffset>91440</wp:posOffset>
                </wp:positionV>
                <wp:extent cx="0" cy="6962775"/>
                <wp:effectExtent l="0" t="0" r="19050" b="28575"/>
                <wp:wrapNone/>
                <wp:docPr id="2612" name="Straight Connector 2612"/>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E3BCF" id="Straight Connector 2612" o:spid="_x0000_s1026" style="position:absolute;z-index:2553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" strokecolor="#4579b8 [3044]"/>
            </w:pict>
          </mc:Fallback>
        </mc:AlternateContent>
      </w:r>
      <w:r w:rsidRPr="00FB0354">
        <w:rPr>
          <w:noProof/>
          <w:lang w:val="en-US"/>
        </w:rPr>
        <mc:AlternateContent>
          <mc:Choice Requires="wps">
            <w:drawing>
              <wp:anchor distT="0" distB="0" distL="114300" distR="114300" simplePos="0" relativeHeight="255378432" behindDoc="0" locked="0" layoutInCell="1" allowOverlap="1" wp14:anchorId="69961A09" wp14:editId="3E71C4E1">
                <wp:simplePos x="0" y="0"/>
                <wp:positionH relativeFrom="column">
                  <wp:posOffset>1190625</wp:posOffset>
                </wp:positionH>
                <wp:positionV relativeFrom="paragraph">
                  <wp:posOffset>2660015</wp:posOffset>
                </wp:positionV>
                <wp:extent cx="523875" cy="314325"/>
                <wp:effectExtent l="0" t="0" r="9525" b="9525"/>
                <wp:wrapNone/>
                <wp:docPr id="2617" name="Rounded Rectangle 261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1FC18CD" w14:textId="77777777" w:rsidR="00944514" w:rsidRPr="00B6176C" w:rsidRDefault="00944514" w:rsidP="007D104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961A09" id="Rounded Rectangle 2617" o:spid="_x0000_s2216" style="position:absolute;margin-left:93.75pt;margin-top:209.45pt;width:41.25pt;height:24.75pt;z-index:2553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" fillcolor="white [3201]" stroked="f" strokeweight="2pt">
                <v:textbox>
                  <w:txbxContent>
                    <w:p w14:paraId="71FC18CD" w14:textId="77777777" w:rsidR="00944514" w:rsidRPr="00B6176C" w:rsidRDefault="00944514" w:rsidP="007D104F">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375360" behindDoc="0" locked="0" layoutInCell="1" allowOverlap="1" wp14:anchorId="2D9ABE03" wp14:editId="24783D80">
                <wp:simplePos x="0" y="0"/>
                <wp:positionH relativeFrom="column">
                  <wp:posOffset>1447800</wp:posOffset>
                </wp:positionH>
                <wp:positionV relativeFrom="paragraph">
                  <wp:posOffset>89535</wp:posOffset>
                </wp:positionV>
                <wp:extent cx="0" cy="6991350"/>
                <wp:effectExtent l="0" t="0" r="19050" b="19050"/>
                <wp:wrapNone/>
                <wp:docPr id="2618" name="Straight Connector 261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83A47" id="Straight Connector 2618" o:spid="_x0000_s1026" style="position:absolute;z-index:2553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6du3Z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374336" behindDoc="0" locked="0" layoutInCell="1" allowOverlap="1" wp14:anchorId="33DC2B1F" wp14:editId="206F1303">
                <wp:simplePos x="0" y="0"/>
                <wp:positionH relativeFrom="column">
                  <wp:posOffset>95250</wp:posOffset>
                </wp:positionH>
                <wp:positionV relativeFrom="paragraph">
                  <wp:posOffset>80010</wp:posOffset>
                </wp:positionV>
                <wp:extent cx="0" cy="7000875"/>
                <wp:effectExtent l="0" t="0" r="19050" b="28575"/>
                <wp:wrapNone/>
                <wp:docPr id="2621" name="Straight Connector 2621"/>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25CE3" id="Straight Connector 2621" o:spid="_x0000_s1026" style="position:absolute;flip:x;z-index:2553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BNCKrwwEAANMDAAAOAAAAAAAAAAAAAAAAAC4C&#10;AABkcnMvZTJvRG9jLnhtbFBLAQItABQABgAIAAAAIQC7eb0X2gAAAAkBAAAPAAAAAAAAAAAAAAAA&#10;AB0EAABkcnMvZG93bnJldi54bWxQSwUGAAAAAAQABADzAAAAJAUAAAAA&#10;" strokecolor="#4579b8 [3044]"/>
            </w:pict>
          </mc:Fallback>
        </mc:AlternateContent>
      </w:r>
    </w:p>
    <w:p w14:paraId="7A41A170" w14:textId="77777777" w:rsidR="007D104F" w:rsidRDefault="007D104F" w:rsidP="007D104F">
      <w:r w:rsidRPr="00161089">
        <w:rPr>
          <w:rFonts w:asciiTheme="minorHAnsi" w:hAnsiTheme="minorHAnsi" w:cs="Arial"/>
          <w:noProof/>
          <w:sz w:val="20"/>
          <w:lang w:val="en-US"/>
        </w:rPr>
        <mc:AlternateContent>
          <mc:Choice Requires="wps">
            <w:drawing>
              <wp:anchor distT="0" distB="0" distL="114300" distR="114300" simplePos="0" relativeHeight="255399936" behindDoc="0" locked="0" layoutInCell="1" allowOverlap="1" wp14:anchorId="60393041" wp14:editId="0CFD2979">
                <wp:simplePos x="0" y="0"/>
                <wp:positionH relativeFrom="column">
                  <wp:posOffset>542925</wp:posOffset>
                </wp:positionH>
                <wp:positionV relativeFrom="paragraph">
                  <wp:posOffset>91440</wp:posOffset>
                </wp:positionV>
                <wp:extent cx="1800225" cy="1333500"/>
                <wp:effectExtent l="0" t="0" r="28575" b="19050"/>
                <wp:wrapNone/>
                <wp:docPr id="2622" name="Diamond 2622"/>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944EDF1" w14:textId="77777777" w:rsidR="00944514" w:rsidRPr="00003244" w:rsidRDefault="00944514" w:rsidP="007D104F">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93041" id="Diamond 2622" o:spid="_x0000_s2217" type="#_x0000_t4" style="position:absolute;margin-left:42.75pt;margin-top:7.2pt;width:141.75pt;height:105pt;z-index:2553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" fillcolor="white [3201]" strokecolor="#4f81bd [3204]" strokeweight="1pt">
                <v:textbox>
                  <w:txbxContent>
                    <w:p w14:paraId="7944EDF1" w14:textId="77777777" w:rsidR="00944514" w:rsidRPr="00003244" w:rsidRDefault="00944514" w:rsidP="007D104F">
                      <w:pPr>
                        <w:jc w:val="center"/>
                        <w:rPr>
                          <w:rFonts w:ascii="Arial" w:hAnsi="Arial" w:cs="Arial"/>
                          <w:sz w:val="20"/>
                        </w:rPr>
                      </w:pPr>
                      <w:r>
                        <w:rPr>
                          <w:rFonts w:ascii="Arial" w:hAnsi="Arial" w:cs="Arial"/>
                          <w:sz w:val="20"/>
                        </w:rPr>
                        <w:t>If CMD_TYPE_PARA</w:t>
                      </w:r>
                    </w:p>
                  </w:txbxContent>
                </v:textbox>
              </v:shape>
            </w:pict>
          </mc:Fallback>
        </mc:AlternateContent>
      </w:r>
    </w:p>
    <w:p w14:paraId="42DB51CE" w14:textId="77777777" w:rsidR="007D104F" w:rsidRDefault="007D104F" w:rsidP="007D104F"/>
    <w:p w14:paraId="72DE1916" w14:textId="77777777" w:rsidR="007D104F" w:rsidRDefault="007D104F" w:rsidP="007D104F">
      <w:r w:rsidRPr="008A5010">
        <w:rPr>
          <w:noProof/>
          <w:lang w:val="en-US"/>
        </w:rPr>
        <mc:AlternateContent>
          <mc:Choice Requires="wps">
            <w:drawing>
              <wp:anchor distT="0" distB="0" distL="114300" distR="114300" simplePos="0" relativeHeight="255400960" behindDoc="0" locked="0" layoutInCell="1" allowOverlap="1" wp14:anchorId="672CC419" wp14:editId="3B6BD550">
                <wp:simplePos x="0" y="0"/>
                <wp:positionH relativeFrom="margin">
                  <wp:posOffset>3314700</wp:posOffset>
                </wp:positionH>
                <wp:positionV relativeFrom="paragraph">
                  <wp:posOffset>164465</wp:posOffset>
                </wp:positionV>
                <wp:extent cx="1609725" cy="466725"/>
                <wp:effectExtent l="0" t="0" r="28575" b="28575"/>
                <wp:wrapNone/>
                <wp:docPr id="2624" name="Flowchart: Process 2624"/>
                <wp:cNvGraphicFramePr/>
                <a:graphic xmlns:a="http://schemas.openxmlformats.org/drawingml/2006/main">
                  <a:graphicData uri="http://schemas.microsoft.com/office/word/2010/wordprocessingShape">
                    <wps:wsp>
                      <wps:cNvSpPr/>
                      <wps:spPr>
                        <a:xfrm>
                          <a:off x="0" y="0"/>
                          <a:ext cx="1609725"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3F055A7" w14:textId="77777777" w:rsidR="00944514" w:rsidRPr="008A5010" w:rsidRDefault="00944514" w:rsidP="007D104F">
                            <w:r>
                              <w:t>GOTO CMD_TYPE_ACT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CC419" id="Flowchart: Process 2624" o:spid="_x0000_s2218" type="#_x0000_t109" style="position:absolute;margin-left:261pt;margin-top:12.95pt;width:126.75pt;height:36.75pt;z-index:25540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" fillcolor="white [3201]" strokecolor="#4f81bd [3204]" strokeweight="1pt">
                <v:textbox>
                  <w:txbxContent>
                    <w:p w14:paraId="33F055A7" w14:textId="77777777" w:rsidR="00944514" w:rsidRPr="008A5010" w:rsidRDefault="00944514" w:rsidP="007D104F">
                      <w:r>
                        <w:t>GOTO CMD_TYPE_ACT</w:t>
                      </w:r>
                    </w:p>
                  </w:txbxContent>
                </v:textbox>
                <w10:wrap anchorx="margin"/>
              </v:shape>
            </w:pict>
          </mc:Fallback>
        </mc:AlternateContent>
      </w:r>
      <w:r>
        <w:t xml:space="preserve">                                                                     </w:t>
      </w:r>
    </w:p>
    <w:p w14:paraId="4D75453F" w14:textId="77777777" w:rsidR="007D104F" w:rsidRDefault="007D104F" w:rsidP="007D104F">
      <w:r>
        <w:t xml:space="preserve">                                                                      No</w:t>
      </w:r>
    </w:p>
    <w:p w14:paraId="26EE5D3A" w14:textId="77777777" w:rsidR="007D104F" w:rsidRDefault="007D104F" w:rsidP="007D104F">
      <w:r>
        <w:rPr>
          <w:noProof/>
          <w:lang w:val="en-US"/>
        </w:rPr>
        <mc:AlternateContent>
          <mc:Choice Requires="wps">
            <w:drawing>
              <wp:anchor distT="0" distB="0" distL="114300" distR="114300" simplePos="0" relativeHeight="255401984" behindDoc="0" locked="0" layoutInCell="1" allowOverlap="1" wp14:anchorId="32E33CEC" wp14:editId="52A501ED">
                <wp:simplePos x="0" y="0"/>
                <wp:positionH relativeFrom="column">
                  <wp:posOffset>2332990</wp:posOffset>
                </wp:positionH>
                <wp:positionV relativeFrom="paragraph">
                  <wp:posOffset>11430</wp:posOffset>
                </wp:positionV>
                <wp:extent cx="981075" cy="0"/>
                <wp:effectExtent l="0" t="76200" r="9525" b="95250"/>
                <wp:wrapNone/>
                <wp:docPr id="2626" name="Straight Arrow Connector 2626"/>
                <wp:cNvGraphicFramePr/>
                <a:graphic xmlns:a="http://schemas.openxmlformats.org/drawingml/2006/main">
                  <a:graphicData uri="http://schemas.microsoft.com/office/word/2010/wordprocessingShape">
                    <wps:wsp>
                      <wps:cNvCnPr/>
                      <wps:spPr>
                        <a:xfrm>
                          <a:off x="0" y="0"/>
                          <a:ext cx="981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59FD4F" id="Straight Arrow Connector 2626" o:spid="_x0000_s1026" type="#_x0000_t32" style="position:absolute;margin-left:183.7pt;margin-top:.9pt;width:77.25pt;height:0;z-index:255401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" strokecolor="#4579b8 [3044]">
                <v:stroke endarrow="block"/>
              </v:shape>
            </w:pict>
          </mc:Fallback>
        </mc:AlternateContent>
      </w:r>
    </w:p>
    <w:p w14:paraId="217B3DA8" w14:textId="77777777" w:rsidR="007D104F" w:rsidRDefault="007D104F" w:rsidP="007D104F"/>
    <w:p w14:paraId="0FF929BB" w14:textId="77777777" w:rsidR="007D104F" w:rsidRDefault="007D104F" w:rsidP="007D104F"/>
    <w:p w14:paraId="64C29A49" w14:textId="77777777" w:rsidR="007D104F" w:rsidRDefault="007D104F" w:rsidP="007D104F"/>
    <w:p w14:paraId="18A5DAEF" w14:textId="77777777" w:rsidR="007D104F" w:rsidRDefault="007D104F" w:rsidP="007D104F">
      <w:r>
        <w:t xml:space="preserve">                                            Yes</w:t>
      </w:r>
    </w:p>
    <w:p w14:paraId="2DCCB255" w14:textId="77777777" w:rsidR="007D104F" w:rsidRDefault="007D104F" w:rsidP="007D104F">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5403008" behindDoc="0" locked="0" layoutInCell="1" allowOverlap="1" wp14:anchorId="1F47B2EC" wp14:editId="1CA7C8B3">
                <wp:simplePos x="0" y="0"/>
                <wp:positionH relativeFrom="column">
                  <wp:posOffset>721360</wp:posOffset>
                </wp:positionH>
                <wp:positionV relativeFrom="paragraph">
                  <wp:posOffset>19050</wp:posOffset>
                </wp:positionV>
                <wp:extent cx="1449238" cy="1262643"/>
                <wp:effectExtent l="0" t="0" r="17780" b="13970"/>
                <wp:wrapNone/>
                <wp:docPr id="2628" name="Diamond 2628"/>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8AA88FE" w14:textId="5421275B" w:rsidR="00944514" w:rsidRPr="00FF4556" w:rsidRDefault="00944514" w:rsidP="007D104F">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7B2EC" id="Diamond 2628" o:spid="_x0000_s2219" type="#_x0000_t4" style="position:absolute;margin-left:56.8pt;margin-top:1.5pt;width:114.1pt;height:99.4pt;z-index:2554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" fillcolor="white [3201]" strokecolor="#4f81bd [3204]" strokeweight="0">
                <v:textbox>
                  <w:txbxContent>
                    <w:p w14:paraId="38AA88FE" w14:textId="5421275B" w:rsidR="00944514" w:rsidRPr="00FF4556" w:rsidRDefault="00944514" w:rsidP="007D104F">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20E22080" w14:textId="77777777" w:rsidR="007D104F" w:rsidRDefault="007D104F" w:rsidP="007D104F">
      <w:r>
        <w:t xml:space="preserve">        </w:t>
      </w:r>
    </w:p>
    <w:p w14:paraId="1E059C21" w14:textId="77777777" w:rsidR="007D104F" w:rsidRDefault="007D104F" w:rsidP="007D104F">
      <w:r>
        <w:t xml:space="preserve">            </w:t>
      </w:r>
      <w:r w:rsidRPr="00FF4556">
        <w:rPr>
          <w:rFonts w:asciiTheme="minorHAnsi" w:hAnsiTheme="minorHAnsi" w:cs="Arial"/>
          <w:szCs w:val="24"/>
        </w:rPr>
        <w:t>No</w:t>
      </w:r>
    </w:p>
    <w:p w14:paraId="5843585B" w14:textId="77777777" w:rsidR="007D104F" w:rsidRDefault="007D104F" w:rsidP="007D104F">
      <w:r>
        <w:rPr>
          <w:noProof/>
          <w:lang w:val="en-US"/>
        </w:rPr>
        <mc:AlternateContent>
          <mc:Choice Requires="wps">
            <w:drawing>
              <wp:anchor distT="0" distB="0" distL="114300" distR="114300" simplePos="0" relativeHeight="255404032" behindDoc="0" locked="0" layoutInCell="1" allowOverlap="1" wp14:anchorId="6BCB4102" wp14:editId="6F89DC97">
                <wp:simplePos x="0" y="0"/>
                <wp:positionH relativeFrom="column">
                  <wp:posOffset>85725</wp:posOffset>
                </wp:positionH>
                <wp:positionV relativeFrom="paragraph">
                  <wp:posOffset>135255</wp:posOffset>
                </wp:positionV>
                <wp:extent cx="657225" cy="0"/>
                <wp:effectExtent l="38100" t="76200" r="0" b="95250"/>
                <wp:wrapNone/>
                <wp:docPr id="2633" name="Straight Arrow Connector 2633"/>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3CDE3" id="Straight Arrow Connector 2633" o:spid="_x0000_s1026" type="#_x0000_t32" style="position:absolute;margin-left:6.75pt;margin-top:10.65pt;width:51.75pt;height:0;flip:x;z-index:255404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" strokecolor="#4579b8 [3044]">
                <v:stroke endarrow="block"/>
              </v:shape>
            </w:pict>
          </mc:Fallback>
        </mc:AlternateContent>
      </w:r>
    </w:p>
    <w:p w14:paraId="2AA18802" w14:textId="77777777" w:rsidR="007D104F" w:rsidRPr="008C4CC9" w:rsidRDefault="007D104F" w:rsidP="007D104F">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11EB6C40" w14:textId="54FA47A8" w:rsidR="007D104F" w:rsidRPr="008C4CC9" w:rsidRDefault="007D104F" w:rsidP="007D104F">
      <w:pPr>
        <w:tabs>
          <w:tab w:val="left" w:pos="6615"/>
        </w:tabs>
        <w:rPr>
          <w:rFonts w:asciiTheme="minorHAnsi" w:hAnsiTheme="minorHAnsi" w:cs="Arial"/>
          <w:szCs w:val="24"/>
        </w:rPr>
      </w:pPr>
      <w:r w:rsidRPr="008C4CC9">
        <w:rPr>
          <w:rFonts w:asciiTheme="minorHAnsi" w:hAnsiTheme="minorHAnsi" w:cs="Arial"/>
          <w:szCs w:val="24"/>
        </w:rPr>
        <w:t xml:space="preserve">          </w:t>
      </w:r>
      <w:r w:rsidR="00D55189">
        <w:rPr>
          <w:rFonts w:asciiTheme="minorHAnsi" w:hAnsiTheme="minorHAnsi" w:cs="Arial"/>
          <w:szCs w:val="24"/>
        </w:rPr>
        <w:t>ERROR</w:t>
      </w:r>
      <w:r w:rsidRPr="008C4CC9">
        <w:rPr>
          <w:rFonts w:asciiTheme="minorHAnsi" w:hAnsiTheme="minorHAnsi" w:cs="Arial"/>
          <w:szCs w:val="24"/>
        </w:rPr>
        <w:t xml:space="preserve"> </w:t>
      </w:r>
    </w:p>
    <w:p w14:paraId="0FA49D95" w14:textId="77777777" w:rsidR="007D104F" w:rsidRPr="008C4CC9" w:rsidRDefault="007D104F" w:rsidP="007D104F">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93E17CC" w14:textId="77777777" w:rsidR="007D104F" w:rsidRPr="00F70B11" w:rsidRDefault="007D104F" w:rsidP="007D104F">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1E23CF91" w14:textId="77777777" w:rsidR="007D104F" w:rsidRDefault="007D104F" w:rsidP="007D104F">
      <w:r w:rsidRPr="00AC08F6">
        <w:rPr>
          <w:noProof/>
          <w:lang w:val="en-US"/>
        </w:rPr>
        <mc:AlternateContent>
          <mc:Choice Requires="wps">
            <w:drawing>
              <wp:anchor distT="0" distB="0" distL="114300" distR="114300" simplePos="0" relativeHeight="255380480" behindDoc="0" locked="0" layoutInCell="1" allowOverlap="1" wp14:anchorId="16E0783B" wp14:editId="3C712E26">
                <wp:simplePos x="0" y="0"/>
                <wp:positionH relativeFrom="column">
                  <wp:posOffset>527050</wp:posOffset>
                </wp:positionH>
                <wp:positionV relativeFrom="paragraph">
                  <wp:posOffset>5080</wp:posOffset>
                </wp:positionV>
                <wp:extent cx="1844675" cy="1323975"/>
                <wp:effectExtent l="0" t="0" r="22225" b="28575"/>
                <wp:wrapNone/>
                <wp:docPr id="2634" name="Diamond 2634"/>
                <wp:cNvGraphicFramePr/>
                <a:graphic xmlns:a="http://schemas.openxmlformats.org/drawingml/2006/main">
                  <a:graphicData uri="http://schemas.microsoft.com/office/word/2010/wordprocessingShape">
                    <wps:wsp>
                      <wps:cNvSpPr/>
                      <wps:spPr>
                        <a:xfrm>
                          <a:off x="0" y="0"/>
                          <a:ext cx="184467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C1E98EC" w14:textId="77777777" w:rsidR="00944514" w:rsidRDefault="00944514" w:rsidP="001637BC">
                            <w:pPr>
                              <w:jc w:val="center"/>
                            </w:pPr>
                            <w:r>
                              <w:t xml:space="preserve">Is AT </w:t>
                            </w:r>
                            <w:r>
                              <w:rPr>
                                <w:rFonts w:asciiTheme="minorHAnsi" w:eastAsiaTheme="minorEastAsia" w:hAnsiTheme="minorHAnsi" w:cs="Arial"/>
                                <w:bCs/>
                                <w:szCs w:val="24"/>
                                <w:lang w:val="en-US" w:eastAsia="zh-CN"/>
                              </w:rPr>
                              <w:t>&lt;URC-ENDTCP&gt; is enabled</w:t>
                            </w:r>
                          </w:p>
                          <w:p w14:paraId="68F4C48E" w14:textId="24827711" w:rsidR="00944514" w:rsidRPr="000153DC" w:rsidRDefault="00944514" w:rsidP="007D10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0783B" id="Diamond 2634" o:spid="_x0000_s2220" type="#_x0000_t4" style="position:absolute;margin-left:41.5pt;margin-top:.4pt;width:145.25pt;height:104.25pt;z-index:2553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" fillcolor="white [3201]" strokecolor="#4f81bd [3204]" strokeweight="1pt">
                <v:textbox>
                  <w:txbxContent>
                    <w:p w14:paraId="3C1E98EC" w14:textId="77777777" w:rsidR="00944514" w:rsidRDefault="00944514" w:rsidP="001637BC">
                      <w:pPr>
                        <w:jc w:val="center"/>
                      </w:pPr>
                      <w:r>
                        <w:t xml:space="preserve">Is AT </w:t>
                      </w:r>
                      <w:r>
                        <w:rPr>
                          <w:rFonts w:asciiTheme="minorHAnsi" w:eastAsiaTheme="minorEastAsia" w:hAnsiTheme="minorHAnsi" w:cs="Arial"/>
                          <w:bCs/>
                          <w:szCs w:val="24"/>
                          <w:lang w:val="en-US" w:eastAsia="zh-CN"/>
                        </w:rPr>
                        <w:t>&lt;URC-ENDTCP&gt; is enabled</w:t>
                      </w:r>
                    </w:p>
                    <w:p w14:paraId="68F4C48E" w14:textId="24827711" w:rsidR="00944514" w:rsidRPr="000153DC" w:rsidRDefault="00944514" w:rsidP="007D104F">
                      <w:pPr>
                        <w:jc w:val="center"/>
                      </w:pPr>
                    </w:p>
                  </w:txbxContent>
                </v:textbox>
              </v:shape>
            </w:pict>
          </mc:Fallback>
        </mc:AlternateContent>
      </w:r>
    </w:p>
    <w:p w14:paraId="5EDEBB13" w14:textId="77777777" w:rsidR="007D104F" w:rsidRDefault="007D104F" w:rsidP="007D104F">
      <w:r w:rsidRPr="00AC08F6">
        <w:rPr>
          <w:noProof/>
          <w:lang w:val="en-US"/>
        </w:rPr>
        <mc:AlternateContent>
          <mc:Choice Requires="wps">
            <w:drawing>
              <wp:anchor distT="0" distB="0" distL="114300" distR="114300" simplePos="0" relativeHeight="255379456" behindDoc="0" locked="0" layoutInCell="1" allowOverlap="1" wp14:anchorId="5D0442EB" wp14:editId="0788066B">
                <wp:simplePos x="0" y="0"/>
                <wp:positionH relativeFrom="column">
                  <wp:posOffset>152400</wp:posOffset>
                </wp:positionH>
                <wp:positionV relativeFrom="paragraph">
                  <wp:posOffset>133985</wp:posOffset>
                </wp:positionV>
                <wp:extent cx="428625" cy="314325"/>
                <wp:effectExtent l="0" t="0" r="9525" b="9525"/>
                <wp:wrapNone/>
                <wp:docPr id="2636" name="Rounded Rectangle 263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5FC722A" w14:textId="77777777" w:rsidR="00944514" w:rsidRPr="00B6176C" w:rsidRDefault="00944514" w:rsidP="007D104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0442EB" id="Rounded Rectangle 2636" o:spid="_x0000_s2221" style="position:absolute;margin-left:12pt;margin-top:10.55pt;width:33.75pt;height:24.75pt;z-index:2553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" fillcolor="white [3201]" stroked="f" strokeweight="2pt">
                <v:textbox>
                  <w:txbxContent>
                    <w:p w14:paraId="65FC722A" w14:textId="77777777" w:rsidR="00944514" w:rsidRPr="00B6176C" w:rsidRDefault="00944514" w:rsidP="007D104F">
                      <w:pPr>
                        <w:jc w:val="center"/>
                      </w:pPr>
                      <w:r>
                        <w:t>No</w:t>
                      </w:r>
                    </w:p>
                  </w:txbxContent>
                </v:textbox>
              </v:roundrect>
            </w:pict>
          </mc:Fallback>
        </mc:AlternateContent>
      </w:r>
    </w:p>
    <w:p w14:paraId="21BBBA18" w14:textId="77777777" w:rsidR="007D104F" w:rsidRDefault="007D104F" w:rsidP="007D104F"/>
    <w:p w14:paraId="39DEFDAA" w14:textId="77777777" w:rsidR="007D104F" w:rsidRDefault="007D104F" w:rsidP="007D104F">
      <w:r w:rsidRPr="00AC08F6">
        <w:rPr>
          <w:noProof/>
          <w:lang w:val="en-US"/>
        </w:rPr>
        <mc:AlternateContent>
          <mc:Choice Requires="wps">
            <w:drawing>
              <wp:anchor distT="0" distB="0" distL="114300" distR="114300" simplePos="0" relativeHeight="255381504" behindDoc="0" locked="0" layoutInCell="1" allowOverlap="1" wp14:anchorId="086AF092" wp14:editId="099BBF46">
                <wp:simplePos x="0" y="0"/>
                <wp:positionH relativeFrom="column">
                  <wp:posOffset>95250</wp:posOffset>
                </wp:positionH>
                <wp:positionV relativeFrom="paragraph">
                  <wp:posOffset>111760</wp:posOffset>
                </wp:positionV>
                <wp:extent cx="466725" cy="0"/>
                <wp:effectExtent l="38100" t="76200" r="0" b="95250"/>
                <wp:wrapNone/>
                <wp:docPr id="2637" name="Straight Arrow Connector 2637"/>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F1129" id="Straight Arrow Connector 2637" o:spid="_x0000_s1026" type="#_x0000_t32" style="position:absolute;margin-left:7.5pt;margin-top:8.8pt;width:36.75pt;height:0;flip:x;z-index:2553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" strokecolor="#4579b8 [3044]">
                <v:stroke endarrow="block"/>
              </v:shape>
            </w:pict>
          </mc:Fallback>
        </mc:AlternateContent>
      </w:r>
      <w:r w:rsidRPr="00AC08F6">
        <w:rPr>
          <w:noProof/>
          <w:lang w:val="en-US"/>
        </w:rPr>
        <mc:AlternateContent>
          <mc:Choice Requires="wps">
            <w:drawing>
              <wp:anchor distT="0" distB="0" distL="114300" distR="114300" simplePos="0" relativeHeight="255382528" behindDoc="1" locked="0" layoutInCell="1" allowOverlap="1" wp14:anchorId="370596AE" wp14:editId="6C72582A">
                <wp:simplePos x="0" y="0"/>
                <wp:positionH relativeFrom="margin">
                  <wp:posOffset>76200</wp:posOffset>
                </wp:positionH>
                <wp:positionV relativeFrom="paragraph">
                  <wp:posOffset>72390</wp:posOffset>
                </wp:positionV>
                <wp:extent cx="876300" cy="962025"/>
                <wp:effectExtent l="0" t="0" r="0" b="9525"/>
                <wp:wrapNone/>
                <wp:docPr id="2638" name="Rounded Rectangle 2638"/>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B42ECD" w14:textId="77777777" w:rsidR="00944514" w:rsidRDefault="00944514" w:rsidP="007D104F">
                            <w:r>
                              <w:t xml:space="preserve">Sends </w:t>
                            </w:r>
                          </w:p>
                          <w:p w14:paraId="5A745ECA" w14:textId="0F08DB3F" w:rsidR="00944514" w:rsidRPr="00B6176C" w:rsidRDefault="00944514" w:rsidP="007D104F">
                            <w:r>
                              <w:t>ERROR as Final response</w:t>
                            </w:r>
                          </w:p>
                          <w:p w14:paraId="3D654FF0" w14:textId="77777777" w:rsidR="00944514" w:rsidRPr="00B6176C" w:rsidRDefault="00944514" w:rsidP="007D104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0596AE" id="Rounded Rectangle 2638" o:spid="_x0000_s2222" style="position:absolute;margin-left:6pt;margin-top:5.7pt;width:69pt;height:75.75pt;z-index:-24793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" fillcolor="white [3201]" stroked="f" strokeweight="2pt">
                <v:textbox>
                  <w:txbxContent>
                    <w:p w14:paraId="4BB42ECD" w14:textId="77777777" w:rsidR="00944514" w:rsidRDefault="00944514" w:rsidP="007D104F">
                      <w:r>
                        <w:t xml:space="preserve">Sends </w:t>
                      </w:r>
                    </w:p>
                    <w:p w14:paraId="5A745ECA" w14:textId="0F08DB3F" w:rsidR="00944514" w:rsidRPr="00B6176C" w:rsidRDefault="00944514" w:rsidP="007D104F">
                      <w:r>
                        <w:t>ERROR as Final response</w:t>
                      </w:r>
                    </w:p>
                    <w:p w14:paraId="3D654FF0" w14:textId="77777777" w:rsidR="00944514" w:rsidRPr="00B6176C" w:rsidRDefault="00944514" w:rsidP="007D104F"/>
                  </w:txbxContent>
                </v:textbox>
                <w10:wrap anchorx="margin"/>
              </v:roundrect>
            </w:pict>
          </mc:Fallback>
        </mc:AlternateContent>
      </w:r>
    </w:p>
    <w:p w14:paraId="3AB63F85" w14:textId="77777777" w:rsidR="007D104F" w:rsidRDefault="007D104F" w:rsidP="007D104F"/>
    <w:p w14:paraId="7CAFA635" w14:textId="77777777" w:rsidR="007D104F" w:rsidRDefault="007D104F" w:rsidP="007D104F"/>
    <w:p w14:paraId="798837BC" w14:textId="77777777" w:rsidR="007D104F" w:rsidRDefault="007D104F" w:rsidP="007D104F"/>
    <w:p w14:paraId="79CF2A7E" w14:textId="77777777" w:rsidR="007D104F" w:rsidRDefault="007D104F" w:rsidP="007D104F"/>
    <w:p w14:paraId="1B9E2614" w14:textId="77777777" w:rsidR="007D104F" w:rsidRDefault="007D104F" w:rsidP="007D104F">
      <w:r>
        <w:t xml:space="preserve">                                            </w:t>
      </w:r>
      <w:r w:rsidRPr="00FF4556">
        <w:rPr>
          <w:rFonts w:asciiTheme="minorHAnsi" w:hAnsiTheme="minorHAnsi" w:cs="Arial"/>
          <w:szCs w:val="24"/>
        </w:rPr>
        <w:t>Yes</w:t>
      </w:r>
    </w:p>
    <w:p w14:paraId="1D277BF3" w14:textId="77777777" w:rsidR="007D104F" w:rsidRDefault="007D104F" w:rsidP="007D104F">
      <w:r w:rsidRPr="008A5010">
        <w:rPr>
          <w:noProof/>
          <w:lang w:val="en-US"/>
        </w:rPr>
        <mc:AlternateContent>
          <mc:Choice Requires="wps">
            <w:drawing>
              <wp:anchor distT="0" distB="0" distL="114300" distR="114300" simplePos="0" relativeHeight="255405056" behindDoc="0" locked="0" layoutInCell="1" allowOverlap="1" wp14:anchorId="79AD43FB" wp14:editId="1BEBCE47">
                <wp:simplePos x="0" y="0"/>
                <wp:positionH relativeFrom="margin">
                  <wp:posOffset>3200400</wp:posOffset>
                </wp:positionH>
                <wp:positionV relativeFrom="paragraph">
                  <wp:posOffset>73660</wp:posOffset>
                </wp:positionV>
                <wp:extent cx="2057400" cy="695325"/>
                <wp:effectExtent l="0" t="0" r="19050" b="28575"/>
                <wp:wrapNone/>
                <wp:docPr id="2639" name="Flowchart: Process 2639"/>
                <wp:cNvGraphicFramePr/>
                <a:graphic xmlns:a="http://schemas.openxmlformats.org/drawingml/2006/main">
                  <a:graphicData uri="http://schemas.microsoft.com/office/word/2010/wordprocessingShape">
                    <wps:wsp>
                      <wps:cNvSpPr/>
                      <wps:spPr>
                        <a:xfrm>
                          <a:off x="0" y="0"/>
                          <a:ext cx="2057400"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07FBABF" w14:textId="059B620F" w:rsidR="00944514" w:rsidRPr="00983E26" w:rsidRDefault="00944514" w:rsidP="00D55189">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status on remote side which updated by “KTCP_ACK” command</w:t>
                            </w:r>
                          </w:p>
                          <w:p w14:paraId="2A4F21FF" w14:textId="50240279" w:rsidR="00944514" w:rsidRPr="008A5010" w:rsidRDefault="00944514" w:rsidP="007D10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D43FB" id="Flowchart: Process 2639" o:spid="_x0000_s2223" type="#_x0000_t109" style="position:absolute;margin-left:252pt;margin-top:5.8pt;width:162pt;height:54.75pt;z-index:25540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" fillcolor="white [3201]" strokecolor="#4f81bd [3204]" strokeweight="1pt">
                <v:textbox>
                  <w:txbxContent>
                    <w:p w14:paraId="107FBABF" w14:textId="059B620F" w:rsidR="00944514" w:rsidRPr="00983E26" w:rsidRDefault="00944514" w:rsidP="00D55189">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status on remote side which updated by “KTCP_ACK” command</w:t>
                      </w:r>
                    </w:p>
                    <w:p w14:paraId="2A4F21FF" w14:textId="50240279" w:rsidR="00944514" w:rsidRPr="008A5010" w:rsidRDefault="00944514" w:rsidP="007D104F">
                      <w:pPr>
                        <w:jc w:val="center"/>
                      </w:pPr>
                    </w:p>
                  </w:txbxContent>
                </v:textbox>
                <w10:wrap anchorx="margin"/>
              </v:shape>
            </w:pict>
          </mc:Fallback>
        </mc:AlternateContent>
      </w:r>
    </w:p>
    <w:p w14:paraId="0ECAD2FA" w14:textId="77777777" w:rsidR="007D104F" w:rsidRDefault="007D104F" w:rsidP="007D104F"/>
    <w:p w14:paraId="160C6F0E" w14:textId="77777777" w:rsidR="007D104F" w:rsidRDefault="007D104F" w:rsidP="007D104F">
      <w:r>
        <w:rPr>
          <w:noProof/>
          <w:lang w:val="en-US"/>
        </w:rPr>
        <mc:AlternateContent>
          <mc:Choice Requires="wps">
            <w:drawing>
              <wp:anchor distT="0" distB="0" distL="114300" distR="114300" simplePos="0" relativeHeight="255406080" behindDoc="0" locked="0" layoutInCell="1" allowOverlap="1" wp14:anchorId="70A94792" wp14:editId="292BA1FA">
                <wp:simplePos x="0" y="0"/>
                <wp:positionH relativeFrom="column">
                  <wp:posOffset>1428750</wp:posOffset>
                </wp:positionH>
                <wp:positionV relativeFrom="paragraph">
                  <wp:posOffset>53975</wp:posOffset>
                </wp:positionV>
                <wp:extent cx="1781175" cy="0"/>
                <wp:effectExtent l="38100" t="76200" r="0" b="95250"/>
                <wp:wrapNone/>
                <wp:docPr id="2640" name="Straight Arrow Connector 2640"/>
                <wp:cNvGraphicFramePr/>
                <a:graphic xmlns:a="http://schemas.openxmlformats.org/drawingml/2006/main">
                  <a:graphicData uri="http://schemas.microsoft.com/office/word/2010/wordprocessingShape">
                    <wps:wsp>
                      <wps:cNvCnPr/>
                      <wps:spPr>
                        <a:xfrm flipH="1">
                          <a:off x="0" y="0"/>
                          <a:ext cx="17811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16B5C3" id="Straight Arrow Connector 2640" o:spid="_x0000_s1026" type="#_x0000_t32" style="position:absolute;margin-left:112.5pt;margin-top:4.25pt;width:140.25pt;height:0;flip:x;z-index:255406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" strokecolor="#4579b8 [3044]">
                <v:stroke endarrow="block"/>
              </v:shape>
            </w:pict>
          </mc:Fallback>
        </mc:AlternateContent>
      </w:r>
    </w:p>
    <w:p w14:paraId="760D2255" w14:textId="77777777" w:rsidR="007D104F" w:rsidRDefault="007D104F" w:rsidP="007D104F"/>
    <w:p w14:paraId="70EB0432" w14:textId="77777777" w:rsidR="007D104F" w:rsidRDefault="007D104F" w:rsidP="007D104F">
      <w:r>
        <w:rPr>
          <w:noProof/>
          <w:lang w:val="en-US"/>
        </w:rPr>
        <mc:AlternateContent>
          <mc:Choice Requires="wps">
            <w:drawing>
              <wp:anchor distT="0" distB="0" distL="114300" distR="114300" simplePos="0" relativeHeight="255407104" behindDoc="0" locked="0" layoutInCell="1" allowOverlap="1" wp14:anchorId="09F1CA11" wp14:editId="1BE1A447">
                <wp:simplePos x="0" y="0"/>
                <wp:positionH relativeFrom="column">
                  <wp:posOffset>95250</wp:posOffset>
                </wp:positionH>
                <wp:positionV relativeFrom="paragraph">
                  <wp:posOffset>43180</wp:posOffset>
                </wp:positionV>
                <wp:extent cx="1352550" cy="0"/>
                <wp:effectExtent l="38100" t="76200" r="0" b="95250"/>
                <wp:wrapNone/>
                <wp:docPr id="2641" name="Straight Arrow Connector 2641"/>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DFAEFF" id="Straight Arrow Connector 2641" o:spid="_x0000_s1026" type="#_x0000_t32" style="position:absolute;margin-left:7.5pt;margin-top:3.4pt;width:106.5pt;height:0;flip:x;z-index:25540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" strokecolor="#4579b8 [3044]">
                <v:stroke endarrow="block"/>
              </v:shape>
            </w:pict>
          </mc:Fallback>
        </mc:AlternateContent>
      </w:r>
    </w:p>
    <w:p w14:paraId="030CF2F8" w14:textId="0B63D6E2" w:rsidR="007D104F" w:rsidRDefault="007D104F" w:rsidP="007D104F">
      <w:r>
        <w:t xml:space="preserve">     Send TCP </w:t>
      </w:r>
      <w:r w:rsidR="00D55189">
        <w:t>data</w:t>
      </w:r>
      <w:r>
        <w:t xml:space="preserve"> status</w:t>
      </w:r>
    </w:p>
    <w:p w14:paraId="22D1D0DD" w14:textId="77777777" w:rsidR="007D104F" w:rsidRDefault="007D104F" w:rsidP="007D104F">
      <w:r>
        <w:t xml:space="preserve">      as intermediate </w:t>
      </w:r>
    </w:p>
    <w:p w14:paraId="66466DAD" w14:textId="77777777" w:rsidR="007D104F" w:rsidRDefault="007D104F" w:rsidP="007D104F">
      <w:r>
        <w:t xml:space="preserve">      response and final </w:t>
      </w:r>
    </w:p>
    <w:p w14:paraId="36EA69F4" w14:textId="77777777" w:rsidR="007D104F" w:rsidRDefault="007D104F" w:rsidP="007D104F">
      <w:r>
        <w:t xml:space="preserve">      response as “OK”</w:t>
      </w:r>
    </w:p>
    <w:p w14:paraId="59EF82E4" w14:textId="77777777" w:rsidR="007D104F" w:rsidRDefault="007D104F" w:rsidP="007D104F"/>
    <w:p w14:paraId="547D4915" w14:textId="77777777" w:rsidR="007D104F" w:rsidRDefault="007D104F" w:rsidP="007D104F"/>
    <w:p w14:paraId="656985D1" w14:textId="77777777" w:rsidR="007D104F" w:rsidRDefault="007D104F" w:rsidP="007D104F">
      <w:r w:rsidRPr="00A96635">
        <w:rPr>
          <w:noProof/>
          <w:lang w:val="en-US"/>
        </w:rPr>
        <w:lastRenderedPageBreak/>
        <mc:AlternateContent>
          <mc:Choice Requires="wps">
            <w:drawing>
              <wp:anchor distT="0" distB="0" distL="114300" distR="114300" simplePos="0" relativeHeight="255389696" behindDoc="0" locked="0" layoutInCell="1" allowOverlap="1" wp14:anchorId="3A67F0D0" wp14:editId="408E3E2B">
                <wp:simplePos x="0" y="0"/>
                <wp:positionH relativeFrom="margin">
                  <wp:align>right</wp:align>
                </wp:positionH>
                <wp:positionV relativeFrom="paragraph">
                  <wp:posOffset>190500</wp:posOffset>
                </wp:positionV>
                <wp:extent cx="1238250" cy="649605"/>
                <wp:effectExtent l="0" t="0" r="19050" b="17145"/>
                <wp:wrapNone/>
                <wp:docPr id="2642" name="Rectangle 2642"/>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E540F00" w14:textId="77777777" w:rsidR="00944514" w:rsidRDefault="00944514" w:rsidP="007D104F">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7F0D0" id="Rectangle 2642" o:spid="_x0000_s2224" style="position:absolute;margin-left:46.3pt;margin-top:15pt;width:97.5pt;height:51.15pt;z-index:255389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zHmKZ4CAACcBQAADgAAAAAAAAAAAAAAAAAuAgAAZHJz&#10;L2Uyb0RvYy54bWxQSwECLQAUAAYACAAAACEA+OKKHN4AAAAHAQAADwAAAAAAAAAAAAAAAAD4BAAA&#10;ZHJzL2Rvd25yZXYueG1sUEsFBgAAAAAEAAQA8wAAAAMGAAAAAA==&#10;" fillcolor="#c0504d [3205]" strokecolor="#243f60 [1604]" strokeweight="1pt">
                <v:textbox>
                  <w:txbxContent>
                    <w:p w14:paraId="4E540F00" w14:textId="77777777" w:rsidR="00944514" w:rsidRDefault="00944514" w:rsidP="007D104F">
                      <w:pPr>
                        <w:jc w:val="center"/>
                      </w:pPr>
                      <w:r>
                        <w:t>Other legato Services</w:t>
                      </w:r>
                    </w:p>
                  </w:txbxContent>
                </v:textbox>
                <w10:wrap anchorx="margin"/>
              </v:rect>
            </w:pict>
          </mc:Fallback>
        </mc:AlternateContent>
      </w:r>
    </w:p>
    <w:p w14:paraId="1C3F7EF1" w14:textId="77777777" w:rsidR="007D104F" w:rsidRDefault="007D104F" w:rsidP="007D104F">
      <w:r w:rsidRPr="00A96635">
        <w:rPr>
          <w:noProof/>
          <w:lang w:val="en-US"/>
        </w:rPr>
        <mc:AlternateContent>
          <mc:Choice Requires="wps">
            <w:drawing>
              <wp:anchor distT="0" distB="0" distL="114300" distR="114300" simplePos="0" relativeHeight="255385600" behindDoc="0" locked="0" layoutInCell="1" allowOverlap="1" wp14:anchorId="2BF3D2F6" wp14:editId="43F0EAF4">
                <wp:simplePos x="0" y="0"/>
                <wp:positionH relativeFrom="margin">
                  <wp:posOffset>0</wp:posOffset>
                </wp:positionH>
                <wp:positionV relativeFrom="paragraph">
                  <wp:posOffset>8890</wp:posOffset>
                </wp:positionV>
                <wp:extent cx="822325" cy="640080"/>
                <wp:effectExtent l="0" t="0" r="15875" b="26670"/>
                <wp:wrapNone/>
                <wp:docPr id="2643" name="Rectangle 264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2970E7" w14:textId="77777777" w:rsidR="00944514" w:rsidRDefault="00944514" w:rsidP="007D104F">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3D2F6" id="Rectangle 2643" o:spid="_x0000_s2225" style="position:absolute;margin-left:0;margin-top:.7pt;width:64.75pt;height:50.4pt;z-index:25538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ciy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D42ciyxAIAAA8GAAAOAAAAAAAAAAAAAAAAAC4CAABkcnMvZTJvRG9jLnhtbFBLAQItABQA&#10;BgAIAAAAIQD8H2El3gAAAAYBAAAPAAAAAAAAAAAAAAAAAB4FAABkcnMvZG93bnJldi54bWxQSwUG&#10;AAAAAAQABADzAAAAKQYAAAAA&#10;" fillcolor="#f79646 [3209]" strokecolor="#5a5a5a [2109]" strokeweight="1pt">
                <v:textbox>
                  <w:txbxContent>
                    <w:p w14:paraId="162970E7" w14:textId="77777777" w:rsidR="00944514" w:rsidRDefault="00944514" w:rsidP="007D104F">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386624" behindDoc="0" locked="0" layoutInCell="1" allowOverlap="1" wp14:anchorId="0C726657" wp14:editId="1BCCC6F6">
                <wp:simplePos x="0" y="0"/>
                <wp:positionH relativeFrom="column">
                  <wp:posOffset>1324610</wp:posOffset>
                </wp:positionH>
                <wp:positionV relativeFrom="paragraph">
                  <wp:posOffset>8890</wp:posOffset>
                </wp:positionV>
                <wp:extent cx="828675" cy="640080"/>
                <wp:effectExtent l="0" t="0" r="28575" b="26670"/>
                <wp:wrapNone/>
                <wp:docPr id="2644" name="Rectangle 264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0D8C25D" w14:textId="77777777" w:rsidR="00944514" w:rsidRDefault="00944514" w:rsidP="007D104F">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26657" id="Rectangle 2644" o:spid="_x0000_s2226" style="position:absolute;margin-left:104.3pt;margin-top:.7pt;width:65.25pt;height:50.4pt;z-index:2553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vu7xAIAAA8GAAAOAAAAZHJzL2Uyb0RvYy54bWysVMlu2zAQvRfoPxC8N1rqOI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" fillcolor="#4f81bd [3204]" strokecolor="#5a5a5a [2109]" strokeweight="1pt">
                <v:textbox>
                  <w:txbxContent>
                    <w:p w14:paraId="10D8C25D" w14:textId="77777777" w:rsidR="00944514" w:rsidRDefault="00944514" w:rsidP="007D104F">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387648" behindDoc="0" locked="0" layoutInCell="1" allowOverlap="1" wp14:anchorId="19F99D6B" wp14:editId="1818C161">
                <wp:simplePos x="0" y="0"/>
                <wp:positionH relativeFrom="column">
                  <wp:posOffset>2620010</wp:posOffset>
                </wp:positionH>
                <wp:positionV relativeFrom="paragraph">
                  <wp:posOffset>8890</wp:posOffset>
                </wp:positionV>
                <wp:extent cx="1143000" cy="640080"/>
                <wp:effectExtent l="0" t="0" r="19050" b="26670"/>
                <wp:wrapNone/>
                <wp:docPr id="2645" name="Rectangle 264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A688217" w14:textId="77777777" w:rsidR="00944514" w:rsidRDefault="00944514" w:rsidP="007D104F">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F99D6B" id="Rectangle 2645" o:spid="_x0000_s2227" style="position:absolute;margin-left:206.3pt;margin-top:.7pt;width:90pt;height:50.4pt;z-index:255387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" fillcolor="#c0504d [3205]" strokecolor="#5a5a5a [2109]" strokeweight="1pt">
                <v:textbox>
                  <w:txbxContent>
                    <w:p w14:paraId="6A688217" w14:textId="77777777" w:rsidR="00944514" w:rsidRDefault="00944514" w:rsidP="007D104F">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388672" behindDoc="0" locked="0" layoutInCell="1" allowOverlap="1" wp14:anchorId="08BF5FDD" wp14:editId="30CD488D">
                <wp:simplePos x="0" y="0"/>
                <wp:positionH relativeFrom="rightMargin">
                  <wp:posOffset>323850</wp:posOffset>
                </wp:positionH>
                <wp:positionV relativeFrom="paragraph">
                  <wp:posOffset>8890</wp:posOffset>
                </wp:positionV>
                <wp:extent cx="731520" cy="638175"/>
                <wp:effectExtent l="0" t="0" r="11430" b="28575"/>
                <wp:wrapNone/>
                <wp:docPr id="2654" name="Rectangle 265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2F8BCA9" w14:textId="77777777" w:rsidR="00944514" w:rsidRDefault="00944514" w:rsidP="007D104F">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F5FDD" id="Rectangle 2654" o:spid="_x0000_s2228" style="position:absolute;margin-left:25.5pt;margin-top:.7pt;width:57.6pt;height:50.25pt;z-index:255388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" fillcolor="#8064a2 [3207]" strokecolor="#5a5a5a [2109]" strokeweight="1pt">
                <v:textbox>
                  <w:txbxContent>
                    <w:p w14:paraId="12F8BCA9" w14:textId="77777777" w:rsidR="00944514" w:rsidRDefault="00944514" w:rsidP="007D104F">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5390720" behindDoc="0" locked="0" layoutInCell="1" allowOverlap="1" wp14:anchorId="4E650397" wp14:editId="1447A4CE">
                <wp:simplePos x="0" y="0"/>
                <wp:positionH relativeFrom="column">
                  <wp:posOffset>419100</wp:posOffset>
                </wp:positionH>
                <wp:positionV relativeFrom="paragraph">
                  <wp:posOffset>638175</wp:posOffset>
                </wp:positionV>
                <wp:extent cx="0" cy="7000875"/>
                <wp:effectExtent l="0" t="0" r="19050" b="28575"/>
                <wp:wrapNone/>
                <wp:docPr id="2655" name="Straight Connector 265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E5FED" id="Straight Connector 2655" o:spid="_x0000_s1026" style="position:absolute;flip:x;z-index:2553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" strokecolor="#4579b8 [3044]"/>
            </w:pict>
          </mc:Fallback>
        </mc:AlternateContent>
      </w:r>
      <w:r w:rsidRPr="00A96635">
        <w:rPr>
          <w:noProof/>
          <w:lang w:val="en-US"/>
        </w:rPr>
        <mc:AlternateContent>
          <mc:Choice Requires="wps">
            <w:drawing>
              <wp:anchor distT="0" distB="0" distL="114300" distR="114300" simplePos="0" relativeHeight="255391744" behindDoc="0" locked="0" layoutInCell="1" allowOverlap="1" wp14:anchorId="1B8A2A5C" wp14:editId="1E87D5C1">
                <wp:simplePos x="0" y="0"/>
                <wp:positionH relativeFrom="column">
                  <wp:posOffset>1771650</wp:posOffset>
                </wp:positionH>
                <wp:positionV relativeFrom="paragraph">
                  <wp:posOffset>647700</wp:posOffset>
                </wp:positionV>
                <wp:extent cx="0" cy="6991350"/>
                <wp:effectExtent l="0" t="0" r="19050" b="19050"/>
                <wp:wrapNone/>
                <wp:docPr id="2656" name="Straight Connector 265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D0947" id="Straight Connector 2656" o:spid="_x0000_s1026" style="position:absolute;z-index:2553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Pug2UL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392768" behindDoc="0" locked="0" layoutInCell="1" allowOverlap="1" wp14:anchorId="5C2007C8" wp14:editId="53D7661C">
                <wp:simplePos x="0" y="0"/>
                <wp:positionH relativeFrom="column">
                  <wp:posOffset>3133090</wp:posOffset>
                </wp:positionH>
                <wp:positionV relativeFrom="paragraph">
                  <wp:posOffset>649605</wp:posOffset>
                </wp:positionV>
                <wp:extent cx="0" cy="6962775"/>
                <wp:effectExtent l="0" t="0" r="19050" b="28575"/>
                <wp:wrapNone/>
                <wp:docPr id="2661" name="Straight Connector 266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63D30" id="Straight Connector 2661" o:spid="_x0000_s1026" style="position:absolute;z-index:2553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AGs5RwuQEAAMkDAAAOAAAAAAAAAAAAAAAAAC4CAABk&#10;cnMvZTJvRG9jLnhtbFBLAQItABQABgAIAAAAIQCyE8pi4QAAAAwBAAAPAAAAAAAAAAAAAAAAABM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5394816" behindDoc="0" locked="0" layoutInCell="1" allowOverlap="1" wp14:anchorId="097533F1" wp14:editId="70564A03">
                <wp:simplePos x="0" y="0"/>
                <wp:positionH relativeFrom="column">
                  <wp:posOffset>6200775</wp:posOffset>
                </wp:positionH>
                <wp:positionV relativeFrom="paragraph">
                  <wp:posOffset>647700</wp:posOffset>
                </wp:positionV>
                <wp:extent cx="0" cy="7010400"/>
                <wp:effectExtent l="0" t="0" r="19050" b="19050"/>
                <wp:wrapNone/>
                <wp:docPr id="2662" name="Straight Connector 2662"/>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5A130" id="Straight Connector 2662" o:spid="_x0000_s1026" style="position:absolute;flip:x;z-index:2553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" strokecolor="#4579b8 [3044]"/>
            </w:pict>
          </mc:Fallback>
        </mc:AlternateContent>
      </w:r>
    </w:p>
    <w:p w14:paraId="4AF59920" w14:textId="77777777" w:rsidR="007D104F" w:rsidRDefault="007D104F" w:rsidP="007D104F"/>
    <w:p w14:paraId="4B003598" w14:textId="77777777" w:rsidR="007D104F" w:rsidRDefault="007D104F" w:rsidP="007D104F"/>
    <w:p w14:paraId="6214E14F" w14:textId="77777777" w:rsidR="007D104F" w:rsidRDefault="007D104F" w:rsidP="007D104F">
      <w:r w:rsidRPr="00A96635">
        <w:rPr>
          <w:noProof/>
          <w:lang w:val="en-US"/>
        </w:rPr>
        <mc:AlternateContent>
          <mc:Choice Requires="wps">
            <w:drawing>
              <wp:anchor distT="0" distB="0" distL="114300" distR="114300" simplePos="0" relativeHeight="255393792" behindDoc="0" locked="0" layoutInCell="1" allowOverlap="1" wp14:anchorId="39624E66" wp14:editId="0B667BE5">
                <wp:simplePos x="0" y="0"/>
                <wp:positionH relativeFrom="column">
                  <wp:posOffset>4791075</wp:posOffset>
                </wp:positionH>
                <wp:positionV relativeFrom="paragraph">
                  <wp:posOffset>91440</wp:posOffset>
                </wp:positionV>
                <wp:extent cx="0" cy="6991350"/>
                <wp:effectExtent l="0" t="0" r="19050" b="19050"/>
                <wp:wrapNone/>
                <wp:docPr id="2663" name="Straight Connector 266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AB902" id="Straight Connector 2663" o:spid="_x0000_s1026" style="position:absolute;z-index:2553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" strokecolor="#4579b8 [3044]"/>
            </w:pict>
          </mc:Fallback>
        </mc:AlternateContent>
      </w:r>
    </w:p>
    <w:p w14:paraId="56146C6A" w14:textId="77777777" w:rsidR="007D104F" w:rsidRDefault="007D104F" w:rsidP="007D104F"/>
    <w:p w14:paraId="688FFABE" w14:textId="77777777" w:rsidR="007D104F" w:rsidRDefault="007D104F" w:rsidP="007D104F">
      <w:r w:rsidRPr="008A5010">
        <w:rPr>
          <w:noProof/>
          <w:lang w:val="en-US"/>
        </w:rPr>
        <mc:AlternateContent>
          <mc:Choice Requires="wps">
            <w:drawing>
              <wp:anchor distT="0" distB="0" distL="114300" distR="114300" simplePos="0" relativeHeight="255408128" behindDoc="0" locked="0" layoutInCell="1" allowOverlap="1" wp14:anchorId="75ABB5B0" wp14:editId="5766154D">
                <wp:simplePos x="0" y="0"/>
                <wp:positionH relativeFrom="margin">
                  <wp:posOffset>952500</wp:posOffset>
                </wp:positionH>
                <wp:positionV relativeFrom="paragraph">
                  <wp:posOffset>45720</wp:posOffset>
                </wp:positionV>
                <wp:extent cx="1666875" cy="466725"/>
                <wp:effectExtent l="0" t="0" r="28575" b="28575"/>
                <wp:wrapNone/>
                <wp:docPr id="2664" name="Flowchart: Process 2664"/>
                <wp:cNvGraphicFramePr/>
                <a:graphic xmlns:a="http://schemas.openxmlformats.org/drawingml/2006/main">
                  <a:graphicData uri="http://schemas.microsoft.com/office/word/2010/wordprocessingShape">
                    <wps:wsp>
                      <wps:cNvSpPr/>
                      <wps:spPr>
                        <a:xfrm>
                          <a:off x="0" y="0"/>
                          <a:ext cx="1666875"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819D0C5" w14:textId="77777777" w:rsidR="00944514" w:rsidRPr="008A5010" w:rsidRDefault="00944514" w:rsidP="007D104F">
                            <w:r>
                              <w:t>GOTO CMD_TYPE_ACT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BB5B0" id="Flowchart: Process 2664" o:spid="_x0000_s2229" type="#_x0000_t109" style="position:absolute;margin-left:75pt;margin-top:3.6pt;width:131.25pt;height:36.75pt;z-index:25540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" fillcolor="white [3201]" strokecolor="#4f81bd [3204]" strokeweight="1pt">
                <v:textbox>
                  <w:txbxContent>
                    <w:p w14:paraId="6819D0C5" w14:textId="77777777" w:rsidR="00944514" w:rsidRPr="008A5010" w:rsidRDefault="00944514" w:rsidP="007D104F">
                      <w:r>
                        <w:t>GOTO CMD_TYPE_ACT</w:t>
                      </w:r>
                    </w:p>
                  </w:txbxContent>
                </v:textbox>
                <w10:wrap anchorx="margin"/>
              </v:shape>
            </w:pict>
          </mc:Fallback>
        </mc:AlternateContent>
      </w:r>
    </w:p>
    <w:p w14:paraId="76933BDD" w14:textId="77777777" w:rsidR="007D104F" w:rsidRDefault="007D104F" w:rsidP="007D104F"/>
    <w:p w14:paraId="096C7C42" w14:textId="77777777" w:rsidR="007D104F" w:rsidRDefault="007D104F" w:rsidP="007D104F"/>
    <w:p w14:paraId="21E7A3E7" w14:textId="77777777" w:rsidR="007D104F" w:rsidRDefault="007D104F" w:rsidP="007D104F"/>
    <w:p w14:paraId="4E87AA09" w14:textId="77777777" w:rsidR="007D104F" w:rsidRDefault="007D104F" w:rsidP="007D104F">
      <w:r w:rsidRPr="00487A32">
        <w:rPr>
          <w:rFonts w:asciiTheme="minorHAnsi" w:hAnsiTheme="minorHAnsi" w:cs="Arial"/>
          <w:noProof/>
          <w:szCs w:val="24"/>
          <w:lang w:val="en-US"/>
        </w:rPr>
        <mc:AlternateContent>
          <mc:Choice Requires="wps">
            <w:drawing>
              <wp:anchor distT="0" distB="0" distL="114300" distR="114300" simplePos="0" relativeHeight="255409152" behindDoc="0" locked="0" layoutInCell="1" allowOverlap="1" wp14:anchorId="024C0843" wp14:editId="39E5AB49">
                <wp:simplePos x="0" y="0"/>
                <wp:positionH relativeFrom="column">
                  <wp:posOffset>1123950</wp:posOffset>
                </wp:positionH>
                <wp:positionV relativeFrom="paragraph">
                  <wp:posOffset>34925</wp:posOffset>
                </wp:positionV>
                <wp:extent cx="1285875" cy="666750"/>
                <wp:effectExtent l="0" t="0" r="28575" b="19050"/>
                <wp:wrapNone/>
                <wp:docPr id="2665" name="Rectangle 2665"/>
                <wp:cNvGraphicFramePr/>
                <a:graphic xmlns:a="http://schemas.openxmlformats.org/drawingml/2006/main">
                  <a:graphicData uri="http://schemas.microsoft.com/office/word/2010/wordprocessingShape">
                    <wps:wsp>
                      <wps:cNvSpPr/>
                      <wps:spPr>
                        <a:xfrm>
                          <a:off x="0" y="0"/>
                          <a:ext cx="1285875" cy="666750"/>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08BA224" w14:textId="77777777" w:rsidR="00944514" w:rsidRPr="00487A32" w:rsidRDefault="00944514" w:rsidP="007D104F">
                            <w:pPr>
                              <w:jc w:val="center"/>
                              <w:rPr>
                                <w:rFonts w:asciiTheme="minorHAnsi" w:hAnsiTheme="minorHAnsi" w:cs="Arial"/>
                                <w:szCs w:val="24"/>
                              </w:rPr>
                            </w:pPr>
                            <w:r w:rsidRPr="00487A32">
                              <w:rPr>
                                <w:rFonts w:asciiTheme="minorHAnsi" w:hAnsiTheme="minorHAnsi" w:cs="Arial"/>
                                <w:szCs w:val="24"/>
                              </w:rPr>
                              <w:t>Starting with session_id=1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4C0843" id="Rectangle 2665" o:spid="_x0000_s2230" style="position:absolute;margin-left:88.5pt;margin-top:2.75pt;width:101.25pt;height:52.5pt;z-index:25540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" fillcolor="white [3201]" strokecolor="#4f81bd [3204]" strokeweight="1pt">
                <v:textbox>
                  <w:txbxContent>
                    <w:p w14:paraId="408BA224" w14:textId="77777777" w:rsidR="00944514" w:rsidRPr="00487A32" w:rsidRDefault="00944514" w:rsidP="007D104F">
                      <w:pPr>
                        <w:jc w:val="center"/>
                        <w:rPr>
                          <w:rFonts w:asciiTheme="minorHAnsi" w:hAnsiTheme="minorHAnsi" w:cs="Arial"/>
                          <w:szCs w:val="24"/>
                        </w:rPr>
                      </w:pPr>
                      <w:r w:rsidRPr="00487A32">
                        <w:rPr>
                          <w:rFonts w:asciiTheme="minorHAnsi" w:hAnsiTheme="minorHAnsi" w:cs="Arial"/>
                          <w:szCs w:val="24"/>
                        </w:rPr>
                        <w:t>Starting with session_id=1</w:t>
                      </w:r>
                    </w:p>
                  </w:txbxContent>
                </v:textbox>
              </v:rect>
            </w:pict>
          </mc:Fallback>
        </mc:AlternateContent>
      </w:r>
    </w:p>
    <w:p w14:paraId="4593024C" w14:textId="77777777" w:rsidR="007D104F" w:rsidRPr="00487A32" w:rsidRDefault="007D104F" w:rsidP="007D104F">
      <w:pPr>
        <w:rPr>
          <w:rFonts w:asciiTheme="minorHAnsi" w:hAnsiTheme="minorHAnsi"/>
          <w:szCs w:val="24"/>
        </w:rPr>
      </w:pPr>
    </w:p>
    <w:p w14:paraId="33CBEE15" w14:textId="77777777" w:rsidR="007D104F" w:rsidRPr="00487A32" w:rsidRDefault="007D104F" w:rsidP="007D104F">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p>
    <w:p w14:paraId="3179789E" w14:textId="77777777" w:rsidR="007D104F" w:rsidRPr="00487A32" w:rsidRDefault="007D104F" w:rsidP="007D104F">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r w:rsidRPr="00487A32">
        <w:rPr>
          <w:rFonts w:asciiTheme="minorHAnsi" w:hAnsiTheme="minorHAnsi" w:cs="Arial"/>
          <w:szCs w:val="24"/>
        </w:rPr>
        <w:tab/>
      </w:r>
    </w:p>
    <w:p w14:paraId="1C1508D6" w14:textId="77777777" w:rsidR="007D104F" w:rsidRPr="00487A32" w:rsidRDefault="007D104F" w:rsidP="007D104F">
      <w:pPr>
        <w:ind w:firstLine="720"/>
        <w:rPr>
          <w:rFonts w:asciiTheme="minorHAnsi" w:hAnsiTheme="minorHAnsi" w:cs="Arial"/>
          <w:szCs w:val="24"/>
        </w:rPr>
      </w:pPr>
      <w:r w:rsidRPr="008A5010">
        <w:rPr>
          <w:noProof/>
          <w:lang w:val="en-US"/>
        </w:rPr>
        <mc:AlternateContent>
          <mc:Choice Requires="wps">
            <w:drawing>
              <wp:anchor distT="0" distB="0" distL="114300" distR="114300" simplePos="0" relativeHeight="255421440" behindDoc="0" locked="0" layoutInCell="1" allowOverlap="1" wp14:anchorId="3AE8EB29" wp14:editId="149253FF">
                <wp:simplePos x="0" y="0"/>
                <wp:positionH relativeFrom="margin">
                  <wp:align>right</wp:align>
                </wp:positionH>
                <wp:positionV relativeFrom="paragraph">
                  <wp:posOffset>90170</wp:posOffset>
                </wp:positionV>
                <wp:extent cx="1581150" cy="514350"/>
                <wp:effectExtent l="0" t="0" r="19050" b="19050"/>
                <wp:wrapNone/>
                <wp:docPr id="2666" name="Flowchart: Process 2666"/>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7100EC0" w14:textId="77777777" w:rsidR="00944514" w:rsidRPr="008A5010" w:rsidRDefault="00944514" w:rsidP="007D104F">
                            <w:pPr>
                              <w:jc w:val="center"/>
                            </w:pPr>
                            <w:r>
                              <w:t>check next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8EB29" id="Flowchart: Process 2666" o:spid="_x0000_s2231" type="#_x0000_t109" style="position:absolute;left:0;text-align:left;margin-left:73.3pt;margin-top:7.1pt;width:124.5pt;height:40.5pt;z-index:255421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" fillcolor="white [3201]" strokecolor="#4f81bd [3204]" strokeweight="1pt">
                <v:textbox>
                  <w:txbxContent>
                    <w:p w14:paraId="47100EC0" w14:textId="77777777" w:rsidR="00944514" w:rsidRPr="008A5010" w:rsidRDefault="00944514" w:rsidP="007D104F">
                      <w:pPr>
                        <w:jc w:val="center"/>
                      </w:pPr>
                      <w:r>
                        <w:t>check next session ID</w:t>
                      </w:r>
                    </w:p>
                  </w:txbxContent>
                </v:textbox>
                <w10:wrap anchorx="margin"/>
              </v:shape>
            </w:pict>
          </mc:Fallback>
        </mc:AlternateContent>
      </w:r>
    </w:p>
    <w:p w14:paraId="6E00BF7F" w14:textId="78D9F9EE" w:rsidR="007D104F" w:rsidRPr="00487A32" w:rsidRDefault="00D92FD2" w:rsidP="007D104F">
      <w:pPr>
        <w:ind w:firstLine="720"/>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424512" behindDoc="0" locked="0" layoutInCell="1" allowOverlap="1" wp14:anchorId="5D56055D" wp14:editId="491CDEE2">
                <wp:simplePos x="0" y="0"/>
                <wp:positionH relativeFrom="column">
                  <wp:posOffset>790575</wp:posOffset>
                </wp:positionH>
                <wp:positionV relativeFrom="paragraph">
                  <wp:posOffset>161925</wp:posOffset>
                </wp:positionV>
                <wp:extent cx="0" cy="1085850"/>
                <wp:effectExtent l="0" t="0" r="19050" b="19050"/>
                <wp:wrapNone/>
                <wp:docPr id="2680" name="Straight Connector 2680"/>
                <wp:cNvGraphicFramePr/>
                <a:graphic xmlns:a="http://schemas.openxmlformats.org/drawingml/2006/main">
                  <a:graphicData uri="http://schemas.microsoft.com/office/word/2010/wordprocessingShape">
                    <wps:wsp>
                      <wps:cNvCnPr/>
                      <wps:spPr>
                        <a:xfrm>
                          <a:off x="0" y="0"/>
                          <a:ext cx="0" cy="1085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6A638" id="Straight Connector 2680" o:spid="_x0000_s1026" style="position:absolute;z-index:255424512;visibility:visible;mso-wrap-style:square;mso-wrap-distance-left:9pt;mso-wrap-distance-top:0;mso-wrap-distance-right:9pt;mso-wrap-distance-bottom:0;mso-position-horizontal:absolute;mso-position-horizontal-relative:text;mso-position-vertical:absolute;mso-position-vertical-relative:text" from="62.25pt,12.75pt" to="62.25pt,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" strokecolor="#4579b8 [3044]"/>
            </w:pict>
          </mc:Fallback>
        </mc:AlternateContent>
      </w:r>
      <w:r w:rsidR="007D104F">
        <w:rPr>
          <w:rFonts w:asciiTheme="minorHAnsi" w:hAnsiTheme="minorHAnsi" w:cs="Arial"/>
          <w:noProof/>
          <w:szCs w:val="24"/>
          <w:lang w:val="en-US"/>
        </w:rPr>
        <mc:AlternateContent>
          <mc:Choice Requires="wps">
            <w:drawing>
              <wp:anchor distT="0" distB="0" distL="114300" distR="114300" simplePos="0" relativeHeight="255422464" behindDoc="0" locked="0" layoutInCell="1" allowOverlap="1" wp14:anchorId="4CAD17C8" wp14:editId="27762BB3">
                <wp:simplePos x="0" y="0"/>
                <wp:positionH relativeFrom="column">
                  <wp:posOffset>1781175</wp:posOffset>
                </wp:positionH>
                <wp:positionV relativeFrom="paragraph">
                  <wp:posOffset>190500</wp:posOffset>
                </wp:positionV>
                <wp:extent cx="2114550" cy="0"/>
                <wp:effectExtent l="38100" t="76200" r="0" b="95250"/>
                <wp:wrapNone/>
                <wp:docPr id="2667" name="Straight Arrow Connector 2667"/>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3D9703" id="Straight Arrow Connector 2667" o:spid="_x0000_s1026" type="#_x0000_t32" style="position:absolute;margin-left:140.25pt;margin-top:15pt;width:166.5pt;height:0;flip:x;z-index:25542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" strokecolor="#4579b8 [3044]">
                <v:stroke endarrow="block"/>
              </v:shape>
            </w:pict>
          </mc:Fallback>
        </mc:AlternateContent>
      </w:r>
      <w:r w:rsidR="007D104F">
        <w:rPr>
          <w:rFonts w:asciiTheme="minorHAnsi" w:hAnsiTheme="minorHAnsi" w:cs="Arial"/>
          <w:noProof/>
          <w:szCs w:val="24"/>
          <w:lang w:val="en-US"/>
        </w:rPr>
        <mc:AlternateContent>
          <mc:Choice Requires="wps">
            <w:drawing>
              <wp:anchor distT="0" distB="0" distL="114300" distR="114300" simplePos="0" relativeHeight="255416320" behindDoc="0" locked="0" layoutInCell="1" allowOverlap="1" wp14:anchorId="7B7735E9" wp14:editId="275C1B37">
                <wp:simplePos x="0" y="0"/>
                <wp:positionH relativeFrom="column">
                  <wp:posOffset>790575</wp:posOffset>
                </wp:positionH>
                <wp:positionV relativeFrom="paragraph">
                  <wp:posOffset>161925</wp:posOffset>
                </wp:positionV>
                <wp:extent cx="990600" cy="0"/>
                <wp:effectExtent l="0" t="76200" r="19050" b="95250"/>
                <wp:wrapNone/>
                <wp:docPr id="2668" name="Straight Arrow Connector 2668"/>
                <wp:cNvGraphicFramePr/>
                <a:graphic xmlns:a="http://schemas.openxmlformats.org/drawingml/2006/main">
                  <a:graphicData uri="http://schemas.microsoft.com/office/word/2010/wordprocessingShape">
                    <wps:wsp>
                      <wps:cNvCnPr/>
                      <wps:spPr>
                        <a:xfrm>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12324" id="Straight Arrow Connector 2668" o:spid="_x0000_s1026" type="#_x0000_t32" style="position:absolute;margin-left:62.25pt;margin-top:12.75pt;width:78pt;height:0;z-index:2554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" strokecolor="#4579b8 [3044]">
                <v:stroke endarrow="block"/>
              </v:shape>
            </w:pict>
          </mc:Fallback>
        </mc:AlternateContent>
      </w:r>
      <w:r w:rsidR="007D104F">
        <w:rPr>
          <w:rFonts w:asciiTheme="minorHAnsi" w:hAnsiTheme="minorHAnsi" w:cs="Arial"/>
          <w:szCs w:val="24"/>
        </w:rPr>
        <w:t xml:space="preserve">                                              Increment the session ID by 1</w:t>
      </w:r>
    </w:p>
    <w:p w14:paraId="2DBF6F76" w14:textId="77777777" w:rsidR="007D104F" w:rsidRPr="00487A32" w:rsidRDefault="007D104F" w:rsidP="007D104F">
      <w:pPr>
        <w:rPr>
          <w:rFonts w:asciiTheme="minorHAnsi" w:hAnsiTheme="minorHAnsi" w:cs="Arial"/>
          <w:szCs w:val="24"/>
        </w:rPr>
      </w:pPr>
      <w:r>
        <w:rPr>
          <w:rFonts w:asciiTheme="minorHAnsi" w:hAnsiTheme="minorHAnsi" w:cs="Arial"/>
          <w:szCs w:val="24"/>
        </w:rPr>
        <w:t>Increment</w:t>
      </w:r>
    </w:p>
    <w:p w14:paraId="2423D351" w14:textId="77777777" w:rsidR="007D104F" w:rsidRPr="00487A32" w:rsidRDefault="007D104F" w:rsidP="007D104F">
      <w:pPr>
        <w:rPr>
          <w:rFonts w:asciiTheme="minorHAnsi" w:hAnsiTheme="minorHAnsi" w:cs="Arial"/>
          <w:szCs w:val="24"/>
        </w:rPr>
      </w:pPr>
      <w:r w:rsidRPr="00487A32">
        <w:rPr>
          <w:rFonts w:asciiTheme="minorHAnsi" w:hAnsiTheme="minorHAnsi" w:cs="Arial"/>
          <w:noProof/>
          <w:szCs w:val="24"/>
          <w:lang w:val="en-US"/>
        </w:rPr>
        <mc:AlternateContent>
          <mc:Choice Requires="wps">
            <w:drawing>
              <wp:anchor distT="0" distB="0" distL="114300" distR="114300" simplePos="0" relativeHeight="255410176" behindDoc="0" locked="0" layoutInCell="1" allowOverlap="1" wp14:anchorId="7F2F7BB6" wp14:editId="5EA7E3E2">
                <wp:simplePos x="0" y="0"/>
                <wp:positionH relativeFrom="column">
                  <wp:posOffset>876300</wp:posOffset>
                </wp:positionH>
                <wp:positionV relativeFrom="paragraph">
                  <wp:posOffset>9525</wp:posOffset>
                </wp:positionV>
                <wp:extent cx="1790700" cy="1685925"/>
                <wp:effectExtent l="0" t="0" r="19050" b="28575"/>
                <wp:wrapNone/>
                <wp:docPr id="2670" name="Diamond 2670"/>
                <wp:cNvGraphicFramePr/>
                <a:graphic xmlns:a="http://schemas.openxmlformats.org/drawingml/2006/main">
                  <a:graphicData uri="http://schemas.microsoft.com/office/word/2010/wordprocessingShape">
                    <wps:wsp>
                      <wps:cNvSpPr/>
                      <wps:spPr>
                        <a:xfrm>
                          <a:off x="0" y="0"/>
                          <a:ext cx="1790700" cy="16859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4F86E51" w14:textId="77777777" w:rsidR="00944514" w:rsidRDefault="00944514" w:rsidP="00D92FD2">
                            <w:pPr>
                              <w:jc w:val="center"/>
                            </w:pPr>
                            <w:r>
                              <w:t xml:space="preserve">Is AT </w:t>
                            </w:r>
                            <w:r>
                              <w:rPr>
                                <w:rFonts w:asciiTheme="minorHAnsi" w:eastAsiaTheme="minorEastAsia" w:hAnsiTheme="minorHAnsi" w:cs="Arial"/>
                                <w:bCs/>
                                <w:szCs w:val="24"/>
                                <w:lang w:val="en-US" w:eastAsia="zh-CN"/>
                              </w:rPr>
                              <w:t>&lt;URC-ENDTCP&gt; is enabled</w:t>
                            </w:r>
                          </w:p>
                          <w:p w14:paraId="160E0671" w14:textId="77777777" w:rsidR="00944514" w:rsidRPr="00D84439" w:rsidRDefault="00944514" w:rsidP="007D104F">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F7BB6" id="Diamond 2670" o:spid="_x0000_s2232" type="#_x0000_t4" style="position:absolute;margin-left:69pt;margin-top:.75pt;width:141pt;height:132.75pt;z-index:2554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" fillcolor="white [3201]" strokecolor="#4f81bd [3204]" strokeweight="1pt">
                <v:textbox>
                  <w:txbxContent>
                    <w:p w14:paraId="44F86E51" w14:textId="77777777" w:rsidR="00944514" w:rsidRDefault="00944514" w:rsidP="00D92FD2">
                      <w:pPr>
                        <w:jc w:val="center"/>
                      </w:pPr>
                      <w:r>
                        <w:t xml:space="preserve">Is AT </w:t>
                      </w:r>
                      <w:r>
                        <w:rPr>
                          <w:rFonts w:asciiTheme="minorHAnsi" w:eastAsiaTheme="minorEastAsia" w:hAnsiTheme="minorHAnsi" w:cs="Arial"/>
                          <w:bCs/>
                          <w:szCs w:val="24"/>
                          <w:lang w:val="en-US" w:eastAsia="zh-CN"/>
                        </w:rPr>
                        <w:t>&lt;URC-ENDTCP&gt; is enabled</w:t>
                      </w:r>
                    </w:p>
                    <w:p w14:paraId="160E0671" w14:textId="77777777" w:rsidR="00944514" w:rsidRPr="00D84439" w:rsidRDefault="00944514" w:rsidP="007D104F">
                      <w:pPr>
                        <w:jc w:val="center"/>
                        <w:rPr>
                          <w:rFonts w:ascii="Arial" w:hAnsi="Arial" w:cs="Arial"/>
                          <w:sz w:val="20"/>
                        </w:rPr>
                      </w:pPr>
                    </w:p>
                  </w:txbxContent>
                </v:textbox>
              </v:shape>
            </w:pict>
          </mc:Fallback>
        </mc:AlternateContent>
      </w:r>
      <w:r>
        <w:rPr>
          <w:rFonts w:asciiTheme="minorHAnsi" w:hAnsiTheme="minorHAnsi" w:cs="Arial"/>
          <w:szCs w:val="24"/>
        </w:rPr>
        <w:t>the session</w:t>
      </w:r>
    </w:p>
    <w:p w14:paraId="0D6E8EEA" w14:textId="77777777" w:rsidR="007D104F" w:rsidRPr="00487A32" w:rsidRDefault="007D104F" w:rsidP="007D104F">
      <w:pPr>
        <w:rPr>
          <w:rFonts w:asciiTheme="minorHAnsi" w:hAnsiTheme="minorHAnsi" w:cs="Arial"/>
          <w:szCs w:val="24"/>
        </w:rPr>
      </w:pPr>
      <w:r>
        <w:rPr>
          <w:rFonts w:asciiTheme="minorHAnsi" w:hAnsiTheme="minorHAnsi" w:cs="Arial"/>
          <w:szCs w:val="24"/>
        </w:rPr>
        <w:t>by 1(If session ID is</w:t>
      </w:r>
    </w:p>
    <w:p w14:paraId="656D5B3B" w14:textId="77777777" w:rsidR="007D104F" w:rsidRPr="00487A32" w:rsidRDefault="007D104F" w:rsidP="007D104F">
      <w:pPr>
        <w:rPr>
          <w:rFonts w:asciiTheme="minorHAnsi" w:hAnsiTheme="minorHAnsi" w:cs="Arial"/>
          <w:szCs w:val="24"/>
        </w:rPr>
      </w:pPr>
      <w:r>
        <w:rPr>
          <w:rFonts w:asciiTheme="minorHAnsi" w:hAnsiTheme="minorHAnsi" w:cs="Arial"/>
          <w:szCs w:val="24"/>
        </w:rPr>
        <w:t xml:space="preserve">32(maximum), </w:t>
      </w:r>
    </w:p>
    <w:p w14:paraId="2F51D76D" w14:textId="4DA709C2" w:rsidR="007D104F" w:rsidRPr="00487A32" w:rsidRDefault="007D104F" w:rsidP="007D104F">
      <w:pPr>
        <w:rPr>
          <w:rFonts w:asciiTheme="minorHAnsi" w:hAnsiTheme="minorHAnsi" w:cs="Arial"/>
          <w:szCs w:val="24"/>
        </w:rPr>
      </w:pPr>
      <w:r>
        <w:rPr>
          <w:rFonts w:asciiTheme="minorHAnsi" w:hAnsiTheme="minorHAnsi" w:cs="Arial"/>
          <w:szCs w:val="24"/>
        </w:rPr>
        <w:t>send OK as</w:t>
      </w:r>
      <w:r>
        <w:rPr>
          <w:rFonts w:asciiTheme="minorHAnsi" w:hAnsiTheme="minorHAnsi" w:cs="Arial"/>
          <w:noProof/>
          <w:szCs w:val="24"/>
          <w:lang w:val="en-US"/>
        </w:rPr>
        <w:t xml:space="preserve"> </w:t>
      </w:r>
    </w:p>
    <w:p w14:paraId="71C24723" w14:textId="64C52926" w:rsidR="007D104F" w:rsidRPr="00487A32" w:rsidRDefault="00D92FD2" w:rsidP="007D104F">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423488" behindDoc="0" locked="0" layoutInCell="1" allowOverlap="1" wp14:anchorId="7AC888F4" wp14:editId="063A893E">
                <wp:simplePos x="0" y="0"/>
                <wp:positionH relativeFrom="column">
                  <wp:posOffset>809625</wp:posOffset>
                </wp:positionH>
                <wp:positionV relativeFrom="paragraph">
                  <wp:posOffset>122555</wp:posOffset>
                </wp:positionV>
                <wp:extent cx="95250" cy="0"/>
                <wp:effectExtent l="0" t="0" r="19050" b="19050"/>
                <wp:wrapNone/>
                <wp:docPr id="2679" name="Straight Connector 2679"/>
                <wp:cNvGraphicFramePr/>
                <a:graphic xmlns:a="http://schemas.openxmlformats.org/drawingml/2006/main">
                  <a:graphicData uri="http://schemas.microsoft.com/office/word/2010/wordprocessingShape">
                    <wps:wsp>
                      <wps:cNvCnPr/>
                      <wps:spPr>
                        <a:xfrm flipH="1">
                          <a:off x="0" y="0"/>
                          <a:ext cx="95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A1542" id="Straight Connector 2679" o:spid="_x0000_s1026" style="position:absolute;flip:x;z-index:255423488;visibility:visible;mso-wrap-style:square;mso-wrap-distance-left:9pt;mso-wrap-distance-top:0;mso-wrap-distance-right:9pt;mso-wrap-distance-bottom:0;mso-position-horizontal:absolute;mso-position-horizontal-relative:text;mso-position-vertical:absolute;mso-position-vertical-relative:text" from="63.75pt,9.65pt" to="71.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" strokecolor="#4579b8 [3044]"/>
            </w:pict>
          </mc:Fallback>
        </mc:AlternateContent>
      </w:r>
      <w:r w:rsidR="007D104F">
        <w:rPr>
          <w:rFonts w:asciiTheme="minorHAnsi" w:hAnsiTheme="minorHAnsi" w:cs="Arial"/>
          <w:szCs w:val="24"/>
        </w:rPr>
        <w:t>final response)</w:t>
      </w:r>
    </w:p>
    <w:p w14:paraId="4530020D" w14:textId="77777777" w:rsidR="007D104F" w:rsidRPr="00487A32" w:rsidRDefault="007D104F" w:rsidP="007D104F">
      <w:pPr>
        <w:rPr>
          <w:rFonts w:asciiTheme="minorHAnsi" w:hAnsiTheme="minorHAnsi"/>
          <w:szCs w:val="24"/>
        </w:rPr>
      </w:pPr>
    </w:p>
    <w:p w14:paraId="5DCB7BC5" w14:textId="77777777" w:rsidR="007D104F" w:rsidRPr="00487A32" w:rsidRDefault="007D104F" w:rsidP="007D104F">
      <w:pPr>
        <w:rPr>
          <w:rFonts w:asciiTheme="minorHAnsi" w:hAnsiTheme="minorHAnsi"/>
          <w:szCs w:val="24"/>
        </w:rPr>
      </w:pPr>
    </w:p>
    <w:p w14:paraId="6258269B" w14:textId="77777777" w:rsidR="007D104F" w:rsidRPr="00487A32" w:rsidRDefault="007D104F" w:rsidP="007D104F">
      <w:pPr>
        <w:rPr>
          <w:rFonts w:asciiTheme="minorHAnsi" w:hAnsiTheme="minorHAnsi"/>
          <w:szCs w:val="24"/>
        </w:rPr>
      </w:pPr>
    </w:p>
    <w:p w14:paraId="6ACDF3AE" w14:textId="169FBA67" w:rsidR="007D104F" w:rsidRDefault="00D92FD2" w:rsidP="007D104F">
      <w:r w:rsidRPr="008A5010">
        <w:rPr>
          <w:noProof/>
          <w:lang w:val="en-US"/>
        </w:rPr>
        <mc:AlternateContent>
          <mc:Choice Requires="wps">
            <w:drawing>
              <wp:anchor distT="0" distB="0" distL="114300" distR="114300" simplePos="0" relativeHeight="255411200" behindDoc="0" locked="0" layoutInCell="1" allowOverlap="1" wp14:anchorId="73915C36" wp14:editId="069CBBB5">
                <wp:simplePos x="0" y="0"/>
                <wp:positionH relativeFrom="margin">
                  <wp:posOffset>3000375</wp:posOffset>
                </wp:positionH>
                <wp:positionV relativeFrom="paragraph">
                  <wp:posOffset>6985</wp:posOffset>
                </wp:positionV>
                <wp:extent cx="1581150" cy="1133475"/>
                <wp:effectExtent l="0" t="0" r="19050" b="28575"/>
                <wp:wrapNone/>
                <wp:docPr id="2672" name="Flowchart: Process 2672"/>
                <wp:cNvGraphicFramePr/>
                <a:graphic xmlns:a="http://schemas.openxmlformats.org/drawingml/2006/main">
                  <a:graphicData uri="http://schemas.microsoft.com/office/word/2010/wordprocessingShape">
                    <wps:wsp>
                      <wps:cNvSpPr/>
                      <wps:spPr>
                        <a:xfrm>
                          <a:off x="0" y="0"/>
                          <a:ext cx="1581150" cy="11334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3ABD6D4" w14:textId="7A924205" w:rsidR="00944514" w:rsidRPr="008A5010" w:rsidRDefault="00944514" w:rsidP="00D92FD2">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status on remote side which updated by “KTCP_ACK”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15C36" id="Flowchart: Process 2672" o:spid="_x0000_s2233" type="#_x0000_t109" style="position:absolute;margin-left:236.25pt;margin-top:.55pt;width:124.5pt;height:89.25pt;z-index:2554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" fillcolor="white [3201]" strokecolor="#4f81bd [3204]" strokeweight="1pt">
                <v:textbox>
                  <w:txbxContent>
                    <w:p w14:paraId="03ABD6D4" w14:textId="7A924205" w:rsidR="00944514" w:rsidRPr="008A5010" w:rsidRDefault="00944514" w:rsidP="00D92FD2">
                      <w:pPr>
                        <w:jc w:val="center"/>
                      </w:pPr>
                      <w:r>
                        <w:rPr>
                          <w:rFonts w:asciiTheme="minorHAnsi" w:hAnsiTheme="minorHAnsi" w:cs="Arial"/>
                          <w:szCs w:val="24"/>
                        </w:rPr>
                        <w:t xml:space="preserve">Read the </w:t>
                      </w:r>
                      <w:r w:rsidRPr="00754984">
                        <w:rPr>
                          <w:rFonts w:asciiTheme="minorHAnsi" w:hAnsiTheme="minorHAnsi" w:cs="Arial"/>
                          <w:szCs w:val="24"/>
                        </w:rPr>
                        <w:t>delivered</w:t>
                      </w:r>
                      <w:r>
                        <w:rPr>
                          <w:rFonts w:asciiTheme="minorHAnsi" w:hAnsiTheme="minorHAnsi" w:cs="Arial"/>
                          <w:szCs w:val="24"/>
                        </w:rPr>
                        <w:t xml:space="preserve"> TCP data status on remote side which updated by “KTCP_ACK”</w:t>
                      </w:r>
                    </w:p>
                  </w:txbxContent>
                </v:textbox>
                <w10:wrap anchorx="margin"/>
              </v:shape>
            </w:pict>
          </mc:Fallback>
        </mc:AlternateContent>
      </w:r>
    </w:p>
    <w:p w14:paraId="7A0A3F36" w14:textId="6B7585ED" w:rsidR="007D104F" w:rsidRDefault="007D104F" w:rsidP="007D104F">
      <w:r>
        <w:t xml:space="preserve">                                                     Yes</w:t>
      </w:r>
    </w:p>
    <w:p w14:paraId="7627F51F" w14:textId="77777777" w:rsidR="007D104F" w:rsidRDefault="007D104F" w:rsidP="007D104F"/>
    <w:p w14:paraId="75F3A5DD" w14:textId="6ACA1E01" w:rsidR="007D104F" w:rsidRDefault="00D92FD2" w:rsidP="007D104F">
      <w:r>
        <w:rPr>
          <w:noProof/>
          <w:lang w:val="en-US"/>
        </w:rPr>
        <mc:AlternateContent>
          <mc:Choice Requires="wps">
            <w:drawing>
              <wp:anchor distT="0" distB="0" distL="114300" distR="114300" simplePos="0" relativeHeight="255425536" behindDoc="0" locked="0" layoutInCell="1" allowOverlap="1" wp14:anchorId="66EDEEAB" wp14:editId="55B431DF">
                <wp:simplePos x="0" y="0"/>
                <wp:positionH relativeFrom="column">
                  <wp:posOffset>1752600</wp:posOffset>
                </wp:positionH>
                <wp:positionV relativeFrom="paragraph">
                  <wp:posOffset>20320</wp:posOffset>
                </wp:positionV>
                <wp:extent cx="1257300" cy="0"/>
                <wp:effectExtent l="38100" t="76200" r="0" b="95250"/>
                <wp:wrapNone/>
                <wp:docPr id="2681" name="Straight Arrow Connector 2681"/>
                <wp:cNvGraphicFramePr/>
                <a:graphic xmlns:a="http://schemas.openxmlformats.org/drawingml/2006/main">
                  <a:graphicData uri="http://schemas.microsoft.com/office/word/2010/wordprocessingShape">
                    <wps:wsp>
                      <wps:cNvCnPr/>
                      <wps:spPr>
                        <a:xfrm flipH="1">
                          <a:off x="0" y="0"/>
                          <a:ext cx="1257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4304D0" id="Straight Arrow Connector 2681" o:spid="_x0000_s1026" type="#_x0000_t32" style="position:absolute;margin-left:138pt;margin-top:1.6pt;width:99pt;height:0;flip:x;z-index:25542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" strokecolor="#4579b8 [3044]">
                <v:stroke endarrow="block"/>
              </v:shape>
            </w:pict>
          </mc:Fallback>
        </mc:AlternateContent>
      </w:r>
    </w:p>
    <w:p w14:paraId="1F2EF604" w14:textId="77777777" w:rsidR="007D104F" w:rsidRDefault="007D104F" w:rsidP="007D104F">
      <w:r>
        <w:rPr>
          <w:noProof/>
          <w:lang w:val="en-US"/>
        </w:rPr>
        <mc:AlternateContent>
          <mc:Choice Requires="wps">
            <w:drawing>
              <wp:anchor distT="0" distB="0" distL="114300" distR="114300" simplePos="0" relativeHeight="255413248" behindDoc="0" locked="0" layoutInCell="1" allowOverlap="1" wp14:anchorId="4C6B8998" wp14:editId="548A769E">
                <wp:simplePos x="0" y="0"/>
                <wp:positionH relativeFrom="column">
                  <wp:posOffset>400050</wp:posOffset>
                </wp:positionH>
                <wp:positionV relativeFrom="paragraph">
                  <wp:posOffset>43180</wp:posOffset>
                </wp:positionV>
                <wp:extent cx="1352550" cy="0"/>
                <wp:effectExtent l="38100" t="76200" r="0" b="95250"/>
                <wp:wrapNone/>
                <wp:docPr id="2674" name="Straight Arrow Connector 2674"/>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50073B" id="Straight Arrow Connector 2674" o:spid="_x0000_s1026" type="#_x0000_t32" style="position:absolute;margin-left:31.5pt;margin-top:3.4pt;width:106.5pt;height:0;flip:x;z-index:25541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" strokecolor="#4579b8 [3044]">
                <v:stroke endarrow="block"/>
              </v:shape>
            </w:pict>
          </mc:Fallback>
        </mc:AlternateContent>
      </w:r>
    </w:p>
    <w:p w14:paraId="67A0AC20" w14:textId="1ADA1EB4" w:rsidR="007D104F" w:rsidRDefault="007D104F" w:rsidP="007D104F">
      <w:r>
        <w:t xml:space="preserve">       Send TCP </w:t>
      </w:r>
      <w:r w:rsidR="00D92FD2">
        <w:t>data</w:t>
      </w:r>
      <w:r>
        <w:t xml:space="preserve"> status</w:t>
      </w:r>
    </w:p>
    <w:p w14:paraId="19F83C11" w14:textId="77777777" w:rsidR="007D104F" w:rsidRDefault="007D104F" w:rsidP="007D104F">
      <w:r w:rsidRPr="00487A32">
        <w:rPr>
          <w:rFonts w:asciiTheme="minorHAnsi" w:hAnsiTheme="minorHAnsi" w:cs="Arial"/>
          <w:noProof/>
          <w:szCs w:val="24"/>
          <w:lang w:val="en-US"/>
        </w:rPr>
        <mc:AlternateContent>
          <mc:Choice Requires="wps">
            <w:drawing>
              <wp:anchor distT="0" distB="0" distL="114300" distR="114300" simplePos="0" relativeHeight="255417344" behindDoc="0" locked="0" layoutInCell="1" allowOverlap="1" wp14:anchorId="5EF5628A" wp14:editId="06D22B7E">
                <wp:simplePos x="0" y="0"/>
                <wp:positionH relativeFrom="column">
                  <wp:posOffset>971550</wp:posOffset>
                </wp:positionH>
                <wp:positionV relativeFrom="paragraph">
                  <wp:posOffset>104775</wp:posOffset>
                </wp:positionV>
                <wp:extent cx="1609725" cy="1457325"/>
                <wp:effectExtent l="0" t="0" r="28575" b="28575"/>
                <wp:wrapNone/>
                <wp:docPr id="2675" name="Diamond 2675"/>
                <wp:cNvGraphicFramePr/>
                <a:graphic xmlns:a="http://schemas.openxmlformats.org/drawingml/2006/main">
                  <a:graphicData uri="http://schemas.microsoft.com/office/word/2010/wordprocessingShape">
                    <wps:wsp>
                      <wps:cNvSpPr/>
                      <wps:spPr>
                        <a:xfrm>
                          <a:off x="0" y="0"/>
                          <a:ext cx="1609725" cy="14573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A3491A5" w14:textId="77777777" w:rsidR="00944514" w:rsidRPr="000153DC" w:rsidRDefault="00944514" w:rsidP="007D104F">
                            <w:pPr>
                              <w:jc w:val="center"/>
                            </w:pPr>
                            <w:r>
                              <w:t>If Session ID !=32</w:t>
                            </w:r>
                          </w:p>
                          <w:p w14:paraId="4DC45D1A" w14:textId="77777777" w:rsidR="00944514" w:rsidRPr="00D84439" w:rsidRDefault="00944514" w:rsidP="007D104F">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5628A" id="Diamond 2675" o:spid="_x0000_s2234" type="#_x0000_t4" style="position:absolute;margin-left:76.5pt;margin-top:8.25pt;width:126.75pt;height:114.75pt;z-index:2554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" fillcolor="white [3201]" strokecolor="#4f81bd [3204]" strokeweight="1pt">
                <v:textbox>
                  <w:txbxContent>
                    <w:p w14:paraId="7A3491A5" w14:textId="77777777" w:rsidR="00944514" w:rsidRPr="000153DC" w:rsidRDefault="00944514" w:rsidP="007D104F">
                      <w:pPr>
                        <w:jc w:val="center"/>
                      </w:pPr>
                      <w:r>
                        <w:t>If Session ID !=32</w:t>
                      </w:r>
                    </w:p>
                    <w:p w14:paraId="4DC45D1A" w14:textId="77777777" w:rsidR="00944514" w:rsidRPr="00D84439" w:rsidRDefault="00944514" w:rsidP="007D104F">
                      <w:pPr>
                        <w:jc w:val="center"/>
                        <w:rPr>
                          <w:rFonts w:ascii="Arial" w:hAnsi="Arial" w:cs="Arial"/>
                          <w:sz w:val="20"/>
                        </w:rPr>
                      </w:pPr>
                    </w:p>
                  </w:txbxContent>
                </v:textbox>
              </v:shape>
            </w:pict>
          </mc:Fallback>
        </mc:AlternateContent>
      </w:r>
      <w:r>
        <w:t xml:space="preserve">       as intermediate </w:t>
      </w:r>
    </w:p>
    <w:p w14:paraId="632515FD" w14:textId="77777777" w:rsidR="007D104F" w:rsidRDefault="007D104F" w:rsidP="007D104F">
      <w:r>
        <w:t xml:space="preserve">       response </w:t>
      </w:r>
    </w:p>
    <w:p w14:paraId="20C9857F" w14:textId="77777777" w:rsidR="007D104F" w:rsidRDefault="007D104F" w:rsidP="007D104F"/>
    <w:p w14:paraId="6E1312E7" w14:textId="77777777" w:rsidR="007D104F" w:rsidRDefault="007D104F" w:rsidP="007D104F">
      <w:r>
        <w:t xml:space="preserve">                  No</w:t>
      </w:r>
    </w:p>
    <w:p w14:paraId="6CC929D7" w14:textId="77777777" w:rsidR="007D104F" w:rsidRDefault="007D104F" w:rsidP="007D104F">
      <w:r>
        <w:rPr>
          <w:noProof/>
          <w:lang w:val="en-US"/>
        </w:rPr>
        <mc:AlternateContent>
          <mc:Choice Requires="wps">
            <w:drawing>
              <wp:anchor distT="0" distB="0" distL="114300" distR="114300" simplePos="0" relativeHeight="255418368" behindDoc="0" locked="0" layoutInCell="1" allowOverlap="1" wp14:anchorId="47DB2EB4" wp14:editId="3E9B967E">
                <wp:simplePos x="0" y="0"/>
                <wp:positionH relativeFrom="column">
                  <wp:posOffset>409575</wp:posOffset>
                </wp:positionH>
                <wp:positionV relativeFrom="paragraph">
                  <wp:posOffset>93980</wp:posOffset>
                </wp:positionV>
                <wp:extent cx="571500" cy="0"/>
                <wp:effectExtent l="38100" t="76200" r="0" b="95250"/>
                <wp:wrapNone/>
                <wp:docPr id="2676" name="Straight Arrow Connector 2676"/>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079FF" id="Straight Arrow Connector 2676" o:spid="_x0000_s1026" type="#_x0000_t32" style="position:absolute;margin-left:32.25pt;margin-top:7.4pt;width:45pt;height:0;flip:x;z-index:25541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" strokecolor="#4579b8 [3044]">
                <v:stroke endarrow="block"/>
              </v:shape>
            </w:pict>
          </mc:Fallback>
        </mc:AlternateContent>
      </w:r>
    </w:p>
    <w:p w14:paraId="7C571C1B" w14:textId="77777777" w:rsidR="007D104F" w:rsidRDefault="007D104F" w:rsidP="007D104F">
      <w:r>
        <w:t xml:space="preserve">              Send OK</w:t>
      </w:r>
    </w:p>
    <w:p w14:paraId="34DE3384" w14:textId="77777777" w:rsidR="007D104F" w:rsidRDefault="007D104F" w:rsidP="007D104F">
      <w:r>
        <w:t xml:space="preserve">              as final </w:t>
      </w:r>
    </w:p>
    <w:p w14:paraId="4B6B2499" w14:textId="77777777" w:rsidR="007D104F" w:rsidRDefault="007D104F" w:rsidP="007D104F">
      <w:r>
        <w:t xml:space="preserve">              response</w:t>
      </w:r>
    </w:p>
    <w:p w14:paraId="6867CCA8" w14:textId="77777777" w:rsidR="007D104F" w:rsidRDefault="007D104F" w:rsidP="007D104F">
      <w:r w:rsidRPr="008A5010">
        <w:rPr>
          <w:noProof/>
          <w:lang w:val="en-US"/>
        </w:rPr>
        <mc:AlternateContent>
          <mc:Choice Requires="wps">
            <w:drawing>
              <wp:anchor distT="0" distB="0" distL="114300" distR="114300" simplePos="0" relativeHeight="255419392" behindDoc="0" locked="0" layoutInCell="1" allowOverlap="1" wp14:anchorId="71E93736" wp14:editId="1AF811D9">
                <wp:simplePos x="0" y="0"/>
                <wp:positionH relativeFrom="margin">
                  <wp:posOffset>3657600</wp:posOffset>
                </wp:positionH>
                <wp:positionV relativeFrom="paragraph">
                  <wp:posOffset>31115</wp:posOffset>
                </wp:positionV>
                <wp:extent cx="1581150" cy="514350"/>
                <wp:effectExtent l="0" t="0" r="19050" b="19050"/>
                <wp:wrapNone/>
                <wp:docPr id="2677" name="Flowchart: Process 2677"/>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9F24C72" w14:textId="77777777" w:rsidR="00944514" w:rsidRPr="008A5010" w:rsidRDefault="00944514" w:rsidP="007D104F">
                            <w:pPr>
                              <w:jc w:val="center"/>
                            </w:pPr>
                            <w:r>
                              <w:t>GOTO check next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93736" id="Flowchart: Process 2677" o:spid="_x0000_s2235" type="#_x0000_t109" style="position:absolute;margin-left:4in;margin-top:2.45pt;width:124.5pt;height:40.5pt;z-index:2554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" fillcolor="white [3201]" strokecolor="#4f81bd [3204]" strokeweight="1pt">
                <v:textbox>
                  <w:txbxContent>
                    <w:p w14:paraId="59F24C72" w14:textId="77777777" w:rsidR="00944514" w:rsidRPr="008A5010" w:rsidRDefault="00944514" w:rsidP="007D104F">
                      <w:pPr>
                        <w:jc w:val="center"/>
                      </w:pPr>
                      <w:r>
                        <w:t>GOTO check next session ID</w:t>
                      </w:r>
                    </w:p>
                  </w:txbxContent>
                </v:textbox>
                <w10:wrap anchorx="margin"/>
              </v:shape>
            </w:pict>
          </mc:Fallback>
        </mc:AlternateContent>
      </w:r>
      <w:r>
        <w:t xml:space="preserve">                                            Yes</w:t>
      </w:r>
    </w:p>
    <w:p w14:paraId="71234961" w14:textId="77777777" w:rsidR="007D104F" w:rsidRDefault="007D104F" w:rsidP="007D104F">
      <w:r>
        <w:rPr>
          <w:noProof/>
          <w:lang w:val="en-US"/>
        </w:rPr>
        <mc:AlternateContent>
          <mc:Choice Requires="wps">
            <w:drawing>
              <wp:anchor distT="0" distB="0" distL="114300" distR="114300" simplePos="0" relativeHeight="255420416" behindDoc="0" locked="0" layoutInCell="1" allowOverlap="1" wp14:anchorId="39D175CB" wp14:editId="33A0BCEC">
                <wp:simplePos x="0" y="0"/>
                <wp:positionH relativeFrom="column">
                  <wp:posOffset>1771650</wp:posOffset>
                </wp:positionH>
                <wp:positionV relativeFrom="paragraph">
                  <wp:posOffset>45085</wp:posOffset>
                </wp:positionV>
                <wp:extent cx="1866900" cy="0"/>
                <wp:effectExtent l="0" t="76200" r="19050" b="95250"/>
                <wp:wrapNone/>
                <wp:docPr id="2678" name="Straight Arrow Connector 2678"/>
                <wp:cNvGraphicFramePr/>
                <a:graphic xmlns:a="http://schemas.openxmlformats.org/drawingml/2006/main">
                  <a:graphicData uri="http://schemas.microsoft.com/office/word/2010/wordprocessingShape">
                    <wps:wsp>
                      <wps:cNvCnPr/>
                      <wps:spPr>
                        <a:xfrm>
                          <a:off x="0" y="0"/>
                          <a:ext cx="1866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40C50" id="Straight Arrow Connector 2678" o:spid="_x0000_s1026" type="#_x0000_t32" style="position:absolute;margin-left:139.5pt;margin-top:3.55pt;width:147pt;height:0;z-index:25542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" strokecolor="#4579b8 [3044]">
                <v:stroke endarrow="block"/>
              </v:shape>
            </w:pict>
          </mc:Fallback>
        </mc:AlternateContent>
      </w:r>
      <w:r>
        <w:t xml:space="preserve"> </w:t>
      </w:r>
    </w:p>
    <w:p w14:paraId="71C31435" w14:textId="77777777" w:rsidR="007D104F" w:rsidRDefault="007D104F" w:rsidP="007D104F"/>
    <w:p w14:paraId="63EB2CC3" w14:textId="77777777" w:rsidR="007D104F" w:rsidRPr="005135DC" w:rsidRDefault="007D104F" w:rsidP="007D104F">
      <w:pPr>
        <w:pStyle w:val="Heading3"/>
        <w:numPr>
          <w:ilvl w:val="2"/>
          <w:numId w:val="1"/>
        </w:numPr>
      </w:pPr>
      <w:bookmarkStart w:id="213" w:name="_Toc516684909"/>
      <w:r w:rsidRPr="00537C50">
        <w:lastRenderedPageBreak/>
        <w:t>Service Dependencies</w:t>
      </w:r>
      <w:bookmarkEnd w:id="213"/>
    </w:p>
    <w:tbl>
      <w:tblPr>
        <w:tblStyle w:val="TableGrid"/>
        <w:tblW w:w="9445" w:type="dxa"/>
        <w:tblLook w:val="04A0" w:firstRow="1" w:lastRow="0" w:firstColumn="1" w:lastColumn="0" w:noHBand="0" w:noVBand="1"/>
      </w:tblPr>
      <w:tblGrid>
        <w:gridCol w:w="1425"/>
        <w:gridCol w:w="4145"/>
        <w:gridCol w:w="3875"/>
      </w:tblGrid>
      <w:tr w:rsidR="007D104F" w14:paraId="06A9C142" w14:textId="77777777" w:rsidTr="00A62CED">
        <w:tc>
          <w:tcPr>
            <w:tcW w:w="5570" w:type="dxa"/>
            <w:gridSpan w:val="2"/>
          </w:tcPr>
          <w:p w14:paraId="50212A40" w14:textId="77777777" w:rsidR="007D104F" w:rsidRDefault="007D104F" w:rsidP="00A62CED">
            <w:r w:rsidRPr="00EC6196">
              <w:rPr>
                <w:b/>
              </w:rPr>
              <w:t>Legato Services</w:t>
            </w:r>
          </w:p>
        </w:tc>
        <w:tc>
          <w:tcPr>
            <w:tcW w:w="3875" w:type="dxa"/>
          </w:tcPr>
          <w:p w14:paraId="235ECB4B" w14:textId="77777777" w:rsidR="007D104F" w:rsidRDefault="007D104F" w:rsidP="00A62CED">
            <w:pPr>
              <w:rPr>
                <w:b/>
              </w:rPr>
            </w:pPr>
          </w:p>
        </w:tc>
      </w:tr>
      <w:tr w:rsidR="007D104F" w14:paraId="3BB6A762" w14:textId="77777777" w:rsidTr="00A62CED">
        <w:tc>
          <w:tcPr>
            <w:tcW w:w="1425" w:type="dxa"/>
          </w:tcPr>
          <w:p w14:paraId="3967BF9E" w14:textId="77777777" w:rsidR="007D104F" w:rsidRDefault="007D104F" w:rsidP="00A62CED">
            <w:pPr>
              <w:rPr>
                <w:b/>
              </w:rPr>
            </w:pPr>
            <w:r>
              <w:t>AT Command server services</w:t>
            </w:r>
          </w:p>
        </w:tc>
        <w:tc>
          <w:tcPr>
            <w:tcW w:w="4145" w:type="dxa"/>
          </w:tcPr>
          <w:p w14:paraId="5C2EE48B" w14:textId="77777777" w:rsidR="007D104F" w:rsidRDefault="007D104F" w:rsidP="00A62CED">
            <w:r w:rsidRPr="00F64953">
              <w:t>le_atServer_Send</w:t>
            </w:r>
            <w:r>
              <w:t>Intermediate</w:t>
            </w:r>
            <w:r w:rsidRPr="00F64953">
              <w:t>Response</w:t>
            </w:r>
            <w:r w:rsidRPr="00F64953">
              <w:br/>
              <w:t>le_atServer_SendFinalResponse</w:t>
            </w:r>
            <w:r>
              <w:t xml:space="preserve"> </w:t>
            </w:r>
            <w:r>
              <w:br/>
              <w:t>le_atServer_GetCommandName</w:t>
            </w:r>
          </w:p>
        </w:tc>
        <w:tc>
          <w:tcPr>
            <w:tcW w:w="3875" w:type="dxa"/>
          </w:tcPr>
          <w:p w14:paraId="0E0281AA" w14:textId="77777777" w:rsidR="007D104F" w:rsidRDefault="007D104F" w:rsidP="00A62CED">
            <w:r w:rsidRPr="001659BB">
              <w:t>The AT commands Server handles AT </w:t>
            </w:r>
          </w:p>
          <w:p w14:paraId="11351015" w14:textId="77777777" w:rsidR="007D104F" w:rsidRDefault="007D104F" w:rsidP="00A62CED">
            <w:r w:rsidRPr="001659BB">
              <w:t>commands subscriptions on a requested serial device</w:t>
            </w:r>
            <w:r>
              <w:t>.</w:t>
            </w:r>
          </w:p>
        </w:tc>
      </w:tr>
    </w:tbl>
    <w:p w14:paraId="1C90E451" w14:textId="6B16325A" w:rsidR="00753668" w:rsidRDefault="00753668" w:rsidP="00175871">
      <w:pPr>
        <w:spacing w:after="200" w:line="276" w:lineRule="auto"/>
      </w:pPr>
    </w:p>
    <w:p w14:paraId="477B8729" w14:textId="1381924E" w:rsidR="005136A8" w:rsidRDefault="005136A8" w:rsidP="00FC2D40">
      <w:pPr>
        <w:pStyle w:val="Heading1"/>
      </w:pPr>
      <w:bookmarkStart w:id="214" w:name="_Toc516684910"/>
      <w:r>
        <w:t>UDP commands</w:t>
      </w:r>
      <w:bookmarkEnd w:id="214"/>
    </w:p>
    <w:p w14:paraId="03FA6C5A" w14:textId="77777777" w:rsidR="00A83028" w:rsidRDefault="00A83028" w:rsidP="00A83028">
      <w:pPr>
        <w:pStyle w:val="Heading2"/>
        <w:numPr>
          <w:ilvl w:val="1"/>
          <w:numId w:val="1"/>
        </w:numPr>
        <w:tabs>
          <w:tab w:val="clear" w:pos="576"/>
        </w:tabs>
        <w:ind w:left="510" w:hanging="510"/>
      </w:pPr>
      <w:bookmarkStart w:id="215" w:name="_Toc516684911"/>
      <w:r>
        <w:t>+KUDPCFG command: UDP Connection Configuration</w:t>
      </w:r>
      <w:bookmarkEnd w:id="215"/>
    </w:p>
    <w:p w14:paraId="391B649B" w14:textId="77777777" w:rsidR="00A83028" w:rsidRDefault="00A83028" w:rsidP="00A83028">
      <w:pPr>
        <w:pStyle w:val="Heading3"/>
        <w:numPr>
          <w:ilvl w:val="2"/>
          <w:numId w:val="1"/>
        </w:numPr>
      </w:pPr>
      <w:bookmarkStart w:id="216" w:name="_Toc516684912"/>
      <w:r>
        <w:t>Syntax</w:t>
      </w:r>
      <w:bookmarkEnd w:id="216"/>
    </w:p>
    <w:p w14:paraId="6AEF52B7" w14:textId="77777777" w:rsidR="00A83028" w:rsidRPr="00C3596C" w:rsidRDefault="00A83028" w:rsidP="00A83028">
      <w:pPr>
        <w:rPr>
          <w:b/>
        </w:rPr>
      </w:pPr>
      <w:r w:rsidRPr="00C3596C">
        <w:rPr>
          <w:b/>
        </w:rPr>
        <w:t>Write command</w:t>
      </w:r>
    </w:p>
    <w:p w14:paraId="7A453076" w14:textId="77777777" w:rsidR="00A83028" w:rsidRPr="00D83BB6" w:rsidRDefault="00A83028" w:rsidP="00A83028">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KUDPCFG</w:t>
      </w:r>
      <w:r w:rsidRPr="00D83BB6">
        <w:rPr>
          <w:rFonts w:asciiTheme="minorHAnsi" w:eastAsiaTheme="minorEastAsia" w:hAnsiTheme="minorHAnsi" w:cs="Arial"/>
          <w:bCs/>
          <w:szCs w:val="24"/>
          <w:lang w:val="en-US" w:eastAsia="zh-CN"/>
        </w:rPr>
        <w:t>=</w:t>
      </w:r>
      <w:r w:rsidRPr="00D83BB6">
        <w:rPr>
          <w:lang w:val="fr-FR"/>
        </w:rPr>
        <w:t>[&lt;cnx cnf&gt;],&lt;mode&gt;[,[&lt;port&gt;][,&lt;data_mode&gt;],[&lt;udp remote address&gt;] ,</w:t>
      </w:r>
      <w:r w:rsidRPr="00D83BB6">
        <w:rPr>
          <w:lang w:val="fr-FR"/>
        </w:rPr>
        <w:br/>
        <w:t>&lt;udp_port&gt;,&lt;af&gt;]</w:t>
      </w:r>
    </w:p>
    <w:p w14:paraId="4B6113FB" w14:textId="77777777" w:rsidR="00A83028" w:rsidRDefault="00A83028" w:rsidP="00A83028"/>
    <w:p w14:paraId="66485A6D" w14:textId="77777777" w:rsidR="00A83028" w:rsidRPr="0044257F" w:rsidRDefault="00A83028" w:rsidP="00A83028">
      <w:pPr>
        <w:rPr>
          <w:b/>
        </w:rPr>
      </w:pPr>
      <w:r w:rsidRPr="0044257F">
        <w:rPr>
          <w:b/>
        </w:rPr>
        <w:t>Response:</w:t>
      </w:r>
    </w:p>
    <w:p w14:paraId="00C1E410" w14:textId="77777777" w:rsidR="00A83028" w:rsidRDefault="00A83028" w:rsidP="00A83028">
      <w:r>
        <w:t>+KUDPCFG: &lt;session_id&gt;</w:t>
      </w:r>
    </w:p>
    <w:p w14:paraId="2956F2D6" w14:textId="77777777" w:rsidR="00A83028" w:rsidRDefault="00A83028" w:rsidP="00A83028">
      <w:r>
        <w:t>OK</w:t>
      </w:r>
    </w:p>
    <w:p w14:paraId="07AEB7FD" w14:textId="77777777" w:rsidR="00A83028" w:rsidRDefault="00A83028" w:rsidP="00A83028"/>
    <w:p w14:paraId="54D52563" w14:textId="77777777" w:rsidR="00A83028" w:rsidRDefault="00A83028" w:rsidP="00A83028">
      <w:r>
        <w:t>or</w:t>
      </w:r>
    </w:p>
    <w:p w14:paraId="10081934" w14:textId="77777777" w:rsidR="00A83028" w:rsidRDefault="00A83028" w:rsidP="00A83028">
      <w:r>
        <w:t>+CME ERROR: &lt;err&gt;</w:t>
      </w:r>
    </w:p>
    <w:p w14:paraId="21BB8D99" w14:textId="77777777" w:rsidR="00A83028" w:rsidRDefault="00A83028" w:rsidP="00A83028">
      <w:r>
        <w:t>+KUDP_NOTIF: &lt;session_id&gt;,&lt;udp_notif&gt;</w:t>
      </w:r>
    </w:p>
    <w:p w14:paraId="3333F8C8" w14:textId="77777777" w:rsidR="00A83028" w:rsidRPr="00D83BB6" w:rsidRDefault="00A83028" w:rsidP="00A83028"/>
    <w:p w14:paraId="6BDBCE18" w14:textId="77777777" w:rsidR="00A83028" w:rsidRPr="00C3596C" w:rsidRDefault="00A83028" w:rsidP="00A83028"/>
    <w:p w14:paraId="6A7E6CD2" w14:textId="77777777" w:rsidR="00A83028" w:rsidRPr="00C3596C" w:rsidRDefault="00A83028" w:rsidP="00A83028">
      <w:pPr>
        <w:rPr>
          <w:b/>
        </w:rPr>
      </w:pPr>
      <w:r>
        <w:rPr>
          <w:b/>
        </w:rPr>
        <w:t>Read</w:t>
      </w:r>
      <w:r w:rsidRPr="00C3596C">
        <w:rPr>
          <w:b/>
        </w:rPr>
        <w:t xml:space="preserve"> command</w:t>
      </w:r>
    </w:p>
    <w:p w14:paraId="0F21A91B" w14:textId="77777777" w:rsidR="00A83028" w:rsidRPr="00C3596C" w:rsidRDefault="00A83028" w:rsidP="00A83028">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KUDPCFG?</w:t>
      </w:r>
    </w:p>
    <w:p w14:paraId="19612B1B" w14:textId="77777777" w:rsidR="00A83028" w:rsidRPr="0044257F" w:rsidRDefault="00A83028" w:rsidP="00A83028">
      <w:pPr>
        <w:rPr>
          <w:b/>
        </w:rPr>
      </w:pPr>
      <w:r w:rsidRPr="0044257F">
        <w:rPr>
          <w:b/>
        </w:rPr>
        <w:t>Response:</w:t>
      </w:r>
    </w:p>
    <w:p w14:paraId="3FBF6A6C" w14:textId="77777777" w:rsidR="00A83028" w:rsidRPr="00D83BB6" w:rsidRDefault="00A83028" w:rsidP="00A83028">
      <w:pPr>
        <w:pStyle w:val="TableBody"/>
        <w:spacing w:before="30" w:after="30"/>
        <w:rPr>
          <w:rFonts w:asciiTheme="minorHAnsi" w:hAnsiTheme="minorHAnsi"/>
          <w:color w:val="auto"/>
          <w:sz w:val="24"/>
        </w:rPr>
      </w:pPr>
      <w:r w:rsidRPr="00D83BB6">
        <w:rPr>
          <w:rFonts w:asciiTheme="minorHAnsi" w:hAnsiTheme="minorHAnsi"/>
          <w:color w:val="auto"/>
          <w:sz w:val="24"/>
          <w:lang w:val="fr-FR"/>
        </w:rPr>
        <w:t>+KUDPCFG : &lt;session_id&gt;,&lt;cnx cnf&gt;,&lt;mode&gt;,&lt;port&gt;,&lt;data_mode&gt;</w:t>
      </w:r>
      <w:r>
        <w:rPr>
          <w:rFonts w:asciiTheme="minorHAnsi" w:hAnsiTheme="minorHAnsi"/>
          <w:color w:val="auto"/>
          <w:sz w:val="24"/>
        </w:rPr>
        <w:t xml:space="preserve">,&lt;udp remote </w:t>
      </w:r>
      <w:r w:rsidRPr="00D83BB6">
        <w:rPr>
          <w:rFonts w:asciiTheme="minorHAnsi" w:hAnsiTheme="minorHAnsi"/>
          <w:color w:val="auto"/>
          <w:sz w:val="24"/>
        </w:rPr>
        <w:t>address&gt;,&lt;udp_port&gt;,&lt;af&gt;</w:t>
      </w:r>
    </w:p>
    <w:p w14:paraId="2D62933E" w14:textId="77777777" w:rsidR="00A83028" w:rsidRPr="005944AB" w:rsidRDefault="00A83028" w:rsidP="00A83028">
      <w:pPr>
        <w:rPr>
          <w:rFonts w:asciiTheme="minorHAnsi" w:hAnsiTheme="minorHAnsi"/>
          <w:szCs w:val="24"/>
        </w:rPr>
      </w:pPr>
      <w:r w:rsidRPr="005944AB">
        <w:rPr>
          <w:rFonts w:asciiTheme="minorHAnsi" w:eastAsiaTheme="minorEastAsia" w:hAnsiTheme="minorHAnsi" w:cs="Arial"/>
          <w:bCs/>
          <w:szCs w:val="24"/>
          <w:lang w:val="en-US" w:eastAsia="zh-CN"/>
        </w:rPr>
        <w:t xml:space="preserve"> [...]]</w:t>
      </w:r>
    </w:p>
    <w:p w14:paraId="39B77B7A" w14:textId="77777777" w:rsidR="00A83028" w:rsidRDefault="00A83028" w:rsidP="00A83028">
      <w:r w:rsidRPr="00C3596C">
        <w:t>OK</w:t>
      </w:r>
    </w:p>
    <w:p w14:paraId="4F08DBE0" w14:textId="77777777" w:rsidR="00A83028" w:rsidRPr="00C3596C" w:rsidRDefault="00A83028" w:rsidP="00A83028"/>
    <w:p w14:paraId="21E7F113" w14:textId="77777777" w:rsidR="00A83028" w:rsidRPr="00C3596C" w:rsidRDefault="00A83028" w:rsidP="00A83028">
      <w:pPr>
        <w:rPr>
          <w:b/>
        </w:rPr>
      </w:pPr>
      <w:r w:rsidRPr="00C3596C">
        <w:rPr>
          <w:b/>
        </w:rPr>
        <w:t>Test Command</w:t>
      </w:r>
    </w:p>
    <w:p w14:paraId="5A18316E" w14:textId="77777777" w:rsidR="00A83028" w:rsidRPr="00C3596C" w:rsidRDefault="00A83028" w:rsidP="00A83028">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KUDPCFG</w:t>
      </w:r>
      <w:r w:rsidRPr="00C3596C">
        <w:rPr>
          <w:rFonts w:asciiTheme="minorHAnsi" w:eastAsiaTheme="minorEastAsia" w:hAnsiTheme="minorHAnsi" w:cs="Arial"/>
          <w:bCs/>
          <w:szCs w:val="24"/>
          <w:lang w:val="en-US" w:eastAsia="zh-CN"/>
        </w:rPr>
        <w:t>=?</w:t>
      </w:r>
    </w:p>
    <w:p w14:paraId="6D2D2665" w14:textId="77777777" w:rsidR="00A83028" w:rsidRPr="0044257F" w:rsidRDefault="00A83028" w:rsidP="00A83028">
      <w:pPr>
        <w:autoSpaceDE w:val="0"/>
        <w:autoSpaceDN w:val="0"/>
        <w:adjustRightInd w:val="0"/>
        <w:rPr>
          <w:rFonts w:asciiTheme="minorHAnsi" w:eastAsiaTheme="minorEastAsia" w:hAnsiTheme="minorHAnsi" w:cs="Arial"/>
          <w:b/>
          <w:szCs w:val="24"/>
          <w:lang w:val="en-US" w:eastAsia="zh-CN"/>
        </w:rPr>
      </w:pPr>
      <w:r w:rsidRPr="0044257F">
        <w:rPr>
          <w:rFonts w:asciiTheme="minorHAnsi" w:eastAsiaTheme="minorEastAsia" w:hAnsiTheme="minorHAnsi" w:cs="Arial"/>
          <w:b/>
          <w:szCs w:val="24"/>
          <w:lang w:val="en-US" w:eastAsia="zh-CN"/>
        </w:rPr>
        <w:t>Response</w:t>
      </w:r>
      <w:r>
        <w:rPr>
          <w:rFonts w:asciiTheme="minorHAnsi" w:eastAsiaTheme="minorEastAsia" w:hAnsiTheme="minorHAnsi" w:cs="Arial"/>
          <w:b/>
          <w:szCs w:val="24"/>
          <w:lang w:val="en-US" w:eastAsia="zh-CN"/>
        </w:rPr>
        <w:t>:</w:t>
      </w:r>
    </w:p>
    <w:p w14:paraId="7826DDEF" w14:textId="77777777" w:rsidR="00A83028" w:rsidRPr="00D83BB6" w:rsidRDefault="00A83028" w:rsidP="00A83028">
      <w:pPr>
        <w:pStyle w:val="TableBody"/>
        <w:spacing w:before="30" w:after="30"/>
        <w:rPr>
          <w:rFonts w:asciiTheme="minorHAnsi" w:hAnsiTheme="minorHAnsi"/>
          <w:color w:val="auto"/>
          <w:sz w:val="24"/>
        </w:rPr>
      </w:pPr>
      <w:r w:rsidRPr="00D83BB6">
        <w:rPr>
          <w:rFonts w:asciiTheme="minorHAnsi" w:hAnsiTheme="minorHAnsi"/>
          <w:color w:val="auto"/>
          <w:sz w:val="24"/>
        </w:rPr>
        <w:t>+KUDPCFG: (list of possible &lt;cnx cnf&gt;s),(list of possible &lt;mode&gt;s),(list of possible</w:t>
      </w:r>
      <w:r>
        <w:rPr>
          <w:rFonts w:asciiTheme="minorHAnsi" w:hAnsiTheme="minorHAnsi"/>
          <w:color w:val="auto"/>
          <w:sz w:val="24"/>
        </w:rPr>
        <w:t xml:space="preserve"> </w:t>
      </w:r>
      <w:r w:rsidRPr="00D83BB6">
        <w:rPr>
          <w:rFonts w:asciiTheme="minorHAnsi" w:hAnsiTheme="minorHAnsi"/>
          <w:color w:val="auto"/>
          <w:sz w:val="24"/>
        </w:rPr>
        <w:t>&lt;port&gt;s),(list of possible &lt;data_mode&gt;s),&lt;remote-name/ip&gt;,(list of possible &lt;udp_port&gt;s),(list of possible &lt;af&gt;s)</w:t>
      </w:r>
    </w:p>
    <w:p w14:paraId="0CF2281B" w14:textId="533FD45A" w:rsidR="00A83028" w:rsidRPr="00C3596C" w:rsidRDefault="00A83028" w:rsidP="00A83028">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OK</w:t>
      </w:r>
    </w:p>
    <w:p w14:paraId="40F942DD" w14:textId="77777777" w:rsidR="00A83028" w:rsidRPr="00106FB8" w:rsidRDefault="00A83028" w:rsidP="00A83028">
      <w:pPr>
        <w:pStyle w:val="Heading3"/>
        <w:numPr>
          <w:ilvl w:val="2"/>
          <w:numId w:val="1"/>
        </w:numPr>
        <w:rPr>
          <w:rFonts w:cs="Times New Roman"/>
        </w:rPr>
      </w:pPr>
      <w:bookmarkStart w:id="217" w:name="_Toc516684913"/>
      <w:r w:rsidRPr="00106FB8">
        <w:rPr>
          <w:rFonts w:cs="Times New Roman"/>
        </w:rPr>
        <w:lastRenderedPageBreak/>
        <w:t>Parameters and Defined values</w:t>
      </w:r>
      <w:bookmarkEnd w:id="217"/>
    </w:p>
    <w:p w14:paraId="3586F4D3" w14:textId="77777777" w:rsidR="00A83028" w:rsidRPr="00106FB8" w:rsidRDefault="00A83028" w:rsidP="00A83028"/>
    <w:tbl>
      <w:tblPr>
        <w:tblStyle w:val="TableSWI"/>
        <w:tblW w:w="5264" w:type="pct"/>
        <w:tblLook w:val="01E0" w:firstRow="1" w:lastRow="1" w:firstColumn="1" w:lastColumn="1" w:noHBand="0" w:noVBand="0"/>
      </w:tblPr>
      <w:tblGrid>
        <w:gridCol w:w="1618"/>
        <w:gridCol w:w="2886"/>
        <w:gridCol w:w="4584"/>
      </w:tblGrid>
      <w:tr w:rsidR="00A83028" w:rsidRPr="00215EAC" w14:paraId="45512C10" w14:textId="77777777" w:rsidTr="00824825">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156B02A5" w14:textId="77777777" w:rsidR="00A83028" w:rsidRPr="00106FB8" w:rsidRDefault="00A83028" w:rsidP="00824825">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A83028" w:rsidRPr="00215EAC" w14:paraId="6189241B" w14:textId="77777777" w:rsidTr="00824825">
        <w:tc>
          <w:tcPr>
            <w:tcW w:w="5000" w:type="pct"/>
            <w:gridSpan w:val="3"/>
            <w:tcBorders>
              <w:top w:val="single" w:sz="18" w:space="0" w:color="000000" w:themeColor="text1"/>
            </w:tcBorders>
          </w:tcPr>
          <w:p w14:paraId="56143D86" w14:textId="77777777" w:rsidR="00A83028" w:rsidRPr="002B1AE3" w:rsidRDefault="00A83028" w:rsidP="00824825">
            <w:pPr>
              <w:autoSpaceDE w:val="0"/>
              <w:autoSpaceDN w:val="0"/>
              <w:adjustRightInd w:val="0"/>
              <w:rPr>
                <w:rFonts w:asciiTheme="minorHAnsi" w:eastAsiaTheme="minorEastAsia" w:hAnsiTheme="minorHAnsi" w:cs="Arial"/>
                <w:b/>
                <w:bCs/>
                <w:szCs w:val="24"/>
                <w:lang w:val="en-US" w:eastAsia="zh-CN"/>
              </w:rPr>
            </w:pPr>
            <w:r w:rsidRPr="002B1AE3">
              <w:rPr>
                <w:rFonts w:asciiTheme="minorHAnsi" w:eastAsiaTheme="minorEastAsia" w:hAnsiTheme="minorHAnsi" w:cs="Arial"/>
                <w:b/>
                <w:bCs/>
                <w:szCs w:val="24"/>
                <w:lang w:val="en-US" w:eastAsia="zh-CN"/>
              </w:rPr>
              <w:t>AT+KUDPCFG</w:t>
            </w:r>
            <w:r w:rsidRPr="002B1AE3">
              <w:rPr>
                <w:rFonts w:asciiTheme="minorHAnsi" w:eastAsiaTheme="minorEastAsia" w:hAnsiTheme="minorHAnsi" w:cs="Arial"/>
                <w:b/>
                <w:bCs/>
                <w:color w:val="auto"/>
                <w:szCs w:val="24"/>
                <w:lang w:val="en-US" w:eastAsia="zh-CN"/>
              </w:rPr>
              <w:t>=</w:t>
            </w:r>
            <w:r w:rsidRPr="002B1AE3">
              <w:rPr>
                <w:b/>
                <w:color w:val="auto"/>
                <w:lang w:val="fr-FR"/>
              </w:rPr>
              <w:t>[&lt;cnx cnf&gt;],&lt;mode&gt;[,[&lt;port&gt;][,&lt;data_mode&gt;],[&lt;udp remote address&gt;] ,</w:t>
            </w:r>
            <w:r w:rsidRPr="002B1AE3">
              <w:rPr>
                <w:b/>
                <w:color w:val="auto"/>
                <w:lang w:val="fr-FR"/>
              </w:rPr>
              <w:br/>
              <w:t>&lt;udp_port&gt;,&lt;af&gt;]</w:t>
            </w:r>
          </w:p>
        </w:tc>
      </w:tr>
      <w:tr w:rsidR="00A83028" w:rsidRPr="00215EAC" w14:paraId="6E645B45" w14:textId="77777777" w:rsidTr="00824825">
        <w:tc>
          <w:tcPr>
            <w:tcW w:w="890" w:type="pct"/>
            <w:tcBorders>
              <w:top w:val="single" w:sz="18" w:space="0" w:color="auto"/>
              <w:left w:val="single" w:sz="4" w:space="0" w:color="auto"/>
              <w:bottom w:val="single" w:sz="18" w:space="0" w:color="auto"/>
              <w:right w:val="single" w:sz="4" w:space="0" w:color="auto"/>
            </w:tcBorders>
            <w:shd w:val="pct30" w:color="auto" w:fill="auto"/>
          </w:tcPr>
          <w:p w14:paraId="653B0542" w14:textId="77777777" w:rsidR="00A83028" w:rsidRPr="00106FB8" w:rsidRDefault="00A83028"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shd w:val="pct30" w:color="auto" w:fill="auto"/>
          </w:tcPr>
          <w:p w14:paraId="2445B2EF" w14:textId="77777777" w:rsidR="00A83028" w:rsidRPr="00106FB8" w:rsidRDefault="00A83028"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shd w:val="pct30" w:color="auto" w:fill="auto"/>
          </w:tcPr>
          <w:p w14:paraId="20EE3B44" w14:textId="77777777" w:rsidR="00A83028" w:rsidRPr="00106FB8" w:rsidRDefault="00A83028"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A83028" w:rsidRPr="00215EAC" w14:paraId="12DB68E3" w14:textId="77777777" w:rsidTr="00824825">
        <w:tc>
          <w:tcPr>
            <w:tcW w:w="890" w:type="pct"/>
            <w:tcBorders>
              <w:top w:val="single" w:sz="18" w:space="0" w:color="auto"/>
              <w:bottom w:val="single" w:sz="18" w:space="0" w:color="auto"/>
            </w:tcBorders>
          </w:tcPr>
          <w:p w14:paraId="1B0E4F6B" w14:textId="77777777" w:rsidR="00A83028" w:rsidRPr="00FF25DD" w:rsidRDefault="00A83028" w:rsidP="00824825">
            <w:pPr>
              <w:pStyle w:val="TableBody"/>
              <w:jc w:val="center"/>
              <w:rPr>
                <w:rFonts w:asciiTheme="minorHAnsi" w:eastAsia="SimSun" w:hAnsiTheme="minorHAnsi" w:cs="Times New Roman"/>
                <w:color w:val="auto"/>
                <w:sz w:val="24"/>
                <w:lang w:val="en-CA" w:eastAsia="en-US"/>
              </w:rPr>
            </w:pPr>
            <w:r w:rsidRPr="00FF25DD">
              <w:rPr>
                <w:rFonts w:asciiTheme="minorHAnsi" w:hAnsiTheme="minorHAnsi"/>
                <w:color w:val="auto"/>
                <w:sz w:val="24"/>
              </w:rPr>
              <w:t>&lt;session_id&gt;</w:t>
            </w:r>
          </w:p>
        </w:tc>
        <w:tc>
          <w:tcPr>
            <w:tcW w:w="1588" w:type="pct"/>
          </w:tcPr>
          <w:p w14:paraId="0F097E56" w14:textId="77777777" w:rsidR="00A83028" w:rsidRPr="00FF25DD" w:rsidRDefault="00A83028" w:rsidP="00824825">
            <w:pPr>
              <w:pStyle w:val="TableBody"/>
              <w:jc w:val="center"/>
              <w:rPr>
                <w:rFonts w:asciiTheme="minorHAnsi" w:eastAsia="SimSun" w:hAnsiTheme="minorHAnsi" w:cs="Times New Roman"/>
                <w:color w:val="auto"/>
                <w:sz w:val="24"/>
                <w:lang w:val="en-CA" w:eastAsia="en-US"/>
              </w:rPr>
            </w:pPr>
            <w:r w:rsidRPr="00FF25DD">
              <w:rPr>
                <w:rFonts w:asciiTheme="minorHAnsi" w:eastAsia="SimSun" w:hAnsiTheme="minorHAnsi" w:cs="Times New Roman"/>
                <w:color w:val="auto"/>
                <w:sz w:val="24"/>
                <w:lang w:val="en-CA" w:eastAsia="en-US"/>
              </w:rPr>
              <w:t>1-32</w:t>
            </w:r>
          </w:p>
        </w:tc>
        <w:tc>
          <w:tcPr>
            <w:tcW w:w="2522" w:type="pct"/>
          </w:tcPr>
          <w:p w14:paraId="7A406123" w14:textId="77777777" w:rsidR="00A83028" w:rsidRPr="00FF25DD" w:rsidRDefault="00A83028" w:rsidP="00824825">
            <w:pPr>
              <w:pStyle w:val="TableBody"/>
              <w:rPr>
                <w:rFonts w:asciiTheme="minorHAnsi" w:eastAsia="SimSun" w:hAnsiTheme="minorHAnsi" w:cs="Times New Roman"/>
                <w:color w:val="auto"/>
                <w:sz w:val="24"/>
                <w:lang w:val="en-CA" w:eastAsia="en-US"/>
              </w:rPr>
            </w:pPr>
            <w:r w:rsidRPr="00FF25DD">
              <w:rPr>
                <w:rFonts w:asciiTheme="minorHAnsi" w:hAnsiTheme="minorHAnsi"/>
                <w:color w:val="auto"/>
                <w:sz w:val="24"/>
              </w:rPr>
              <w:t>UDP session index</w:t>
            </w:r>
          </w:p>
        </w:tc>
      </w:tr>
      <w:tr w:rsidR="00A83028" w:rsidRPr="00215EAC" w14:paraId="1772B6D9" w14:textId="77777777" w:rsidTr="00824825">
        <w:tc>
          <w:tcPr>
            <w:tcW w:w="890" w:type="pct"/>
            <w:tcBorders>
              <w:top w:val="single" w:sz="18" w:space="0" w:color="auto"/>
              <w:bottom w:val="single" w:sz="18" w:space="0" w:color="auto"/>
            </w:tcBorders>
          </w:tcPr>
          <w:p w14:paraId="065398F8" w14:textId="77777777" w:rsidR="00A83028" w:rsidRPr="00FF25DD" w:rsidRDefault="00A83028" w:rsidP="00824825">
            <w:pPr>
              <w:pStyle w:val="TableBody"/>
              <w:jc w:val="center"/>
              <w:rPr>
                <w:rFonts w:asciiTheme="minorHAnsi" w:eastAsia="SimSun" w:hAnsiTheme="minorHAnsi" w:cs="Times New Roman"/>
                <w:color w:val="auto"/>
                <w:sz w:val="24"/>
                <w:lang w:val="en-CA" w:eastAsia="en-US"/>
              </w:rPr>
            </w:pPr>
            <w:r w:rsidRPr="00FF25DD">
              <w:rPr>
                <w:rFonts w:asciiTheme="minorHAnsi" w:eastAsiaTheme="minorEastAsia" w:hAnsiTheme="minorHAnsi"/>
                <w:bCs/>
                <w:color w:val="auto"/>
                <w:sz w:val="24"/>
                <w:lang w:eastAsia="zh-CN"/>
              </w:rPr>
              <w:t>&lt;mode&gt;</w:t>
            </w:r>
          </w:p>
        </w:tc>
        <w:tc>
          <w:tcPr>
            <w:tcW w:w="1588" w:type="pct"/>
          </w:tcPr>
          <w:p w14:paraId="50202707" w14:textId="77777777" w:rsidR="00A83028" w:rsidRPr="00FF25DD" w:rsidRDefault="00A83028" w:rsidP="00824825">
            <w:pPr>
              <w:pStyle w:val="TableBody"/>
              <w:jc w:val="center"/>
              <w:rPr>
                <w:rFonts w:asciiTheme="minorHAnsi" w:eastAsia="SimSun" w:hAnsiTheme="minorHAnsi" w:cs="Times New Roman"/>
                <w:color w:val="auto"/>
                <w:sz w:val="24"/>
                <w:lang w:val="en-CA" w:eastAsia="en-US"/>
              </w:rPr>
            </w:pPr>
            <w:r w:rsidRPr="00FF25DD">
              <w:rPr>
                <w:rFonts w:asciiTheme="minorHAnsi" w:eastAsia="SimSun" w:hAnsiTheme="minorHAnsi" w:cs="Times New Roman"/>
                <w:color w:val="auto"/>
                <w:sz w:val="24"/>
                <w:lang w:val="en-CA" w:eastAsia="en-US"/>
              </w:rPr>
              <w:t>0-1</w:t>
            </w:r>
          </w:p>
        </w:tc>
        <w:tc>
          <w:tcPr>
            <w:tcW w:w="2522" w:type="pct"/>
          </w:tcPr>
          <w:p w14:paraId="7C861593" w14:textId="77777777" w:rsidR="00A83028" w:rsidRPr="00FF25DD" w:rsidRDefault="00A83028" w:rsidP="00824825">
            <w:pPr>
              <w:pStyle w:val="TableBody"/>
              <w:spacing w:before="30" w:after="30"/>
              <w:rPr>
                <w:rFonts w:asciiTheme="minorHAnsi" w:hAnsiTheme="minorHAnsi"/>
                <w:color w:val="auto"/>
                <w:sz w:val="24"/>
                <w:lang w:val="fr-FR"/>
              </w:rPr>
            </w:pPr>
            <w:r w:rsidRPr="00FF25DD">
              <w:rPr>
                <w:rFonts w:asciiTheme="minorHAnsi" w:hAnsiTheme="minorHAnsi"/>
                <w:color w:val="auto"/>
                <w:sz w:val="24"/>
                <w:lang w:val="fr-FR"/>
              </w:rPr>
              <w:t>0</w:t>
            </w:r>
            <w:r w:rsidRPr="00FF25DD">
              <w:rPr>
                <w:rFonts w:asciiTheme="minorHAnsi" w:hAnsiTheme="minorHAnsi"/>
                <w:color w:val="auto"/>
                <w:sz w:val="24"/>
                <w:lang w:val="fr-FR"/>
              </w:rPr>
              <w:tab/>
              <w:t>Client</w:t>
            </w:r>
          </w:p>
          <w:p w14:paraId="3EF6A708" w14:textId="77777777" w:rsidR="00A83028" w:rsidRPr="00FF25DD" w:rsidRDefault="00A83028" w:rsidP="00824825">
            <w:pPr>
              <w:pStyle w:val="TableBody"/>
              <w:spacing w:before="30" w:after="30"/>
              <w:rPr>
                <w:rFonts w:asciiTheme="minorHAnsi" w:hAnsiTheme="minorHAnsi"/>
                <w:color w:val="auto"/>
                <w:sz w:val="24"/>
                <w:lang w:val="fr-FR"/>
              </w:rPr>
            </w:pPr>
            <w:r w:rsidRPr="00FF25DD">
              <w:rPr>
                <w:rFonts w:asciiTheme="minorHAnsi" w:hAnsiTheme="minorHAnsi"/>
                <w:color w:val="auto"/>
                <w:sz w:val="24"/>
                <w:lang w:val="fr-FR"/>
              </w:rPr>
              <w:t>1</w:t>
            </w:r>
            <w:r w:rsidRPr="00FF25DD">
              <w:rPr>
                <w:rFonts w:asciiTheme="minorHAnsi" w:hAnsiTheme="minorHAnsi"/>
                <w:color w:val="auto"/>
                <w:sz w:val="24"/>
                <w:lang w:val="fr-FR"/>
              </w:rPr>
              <w:tab/>
              <w:t xml:space="preserve">                                                                       Server</w:t>
            </w:r>
          </w:p>
        </w:tc>
      </w:tr>
      <w:tr w:rsidR="00A83028" w:rsidRPr="00215EAC" w14:paraId="5CC01234" w14:textId="77777777" w:rsidTr="00824825">
        <w:tc>
          <w:tcPr>
            <w:tcW w:w="890" w:type="pct"/>
            <w:tcBorders>
              <w:top w:val="single" w:sz="18" w:space="0" w:color="auto"/>
              <w:bottom w:val="single" w:sz="18" w:space="0" w:color="auto"/>
            </w:tcBorders>
          </w:tcPr>
          <w:p w14:paraId="26DD6D9D" w14:textId="77777777" w:rsidR="00A83028" w:rsidRPr="00FF25DD" w:rsidRDefault="00A83028" w:rsidP="00824825">
            <w:pPr>
              <w:pStyle w:val="TableBody"/>
              <w:jc w:val="center"/>
              <w:rPr>
                <w:rFonts w:asciiTheme="minorHAnsi" w:eastAsiaTheme="minorEastAsia" w:hAnsiTheme="minorHAnsi"/>
                <w:bCs/>
                <w:color w:val="auto"/>
                <w:sz w:val="24"/>
                <w:lang w:eastAsia="zh-CN"/>
              </w:rPr>
            </w:pPr>
            <w:r w:rsidRPr="00FF25DD">
              <w:rPr>
                <w:rFonts w:asciiTheme="minorHAnsi" w:hAnsiTheme="minorHAnsi"/>
                <w:color w:val="auto"/>
                <w:sz w:val="24"/>
                <w:lang w:val="fr-FR"/>
              </w:rPr>
              <w:t>&lt;port&gt;</w:t>
            </w:r>
          </w:p>
        </w:tc>
        <w:tc>
          <w:tcPr>
            <w:tcW w:w="1588" w:type="pct"/>
          </w:tcPr>
          <w:p w14:paraId="17C2DE27" w14:textId="77777777" w:rsidR="00A83028" w:rsidRPr="00FF25DD" w:rsidRDefault="00A83028" w:rsidP="00824825">
            <w:pPr>
              <w:pStyle w:val="TableBody"/>
              <w:jc w:val="center"/>
              <w:rPr>
                <w:rFonts w:asciiTheme="minorHAnsi" w:eastAsia="SimSun" w:hAnsiTheme="minorHAnsi" w:cs="Times New Roman"/>
                <w:color w:val="auto"/>
                <w:sz w:val="24"/>
                <w:lang w:val="en-CA" w:eastAsia="en-US"/>
              </w:rPr>
            </w:pPr>
            <w:r w:rsidRPr="00FF25DD">
              <w:rPr>
                <w:rFonts w:asciiTheme="minorHAnsi" w:hAnsiTheme="minorHAnsi"/>
                <w:color w:val="auto"/>
                <w:sz w:val="24"/>
                <w:u w:val="single"/>
                <w:lang w:val="fr-FR"/>
              </w:rPr>
              <w:t>0</w:t>
            </w:r>
            <w:r w:rsidRPr="00FF25DD">
              <w:rPr>
                <w:rFonts w:asciiTheme="minorHAnsi" w:hAnsiTheme="minorHAnsi"/>
                <w:color w:val="auto"/>
                <w:sz w:val="24"/>
                <w:lang w:val="fr-FR"/>
              </w:rPr>
              <w:t xml:space="preserve"> – 65535</w:t>
            </w:r>
          </w:p>
        </w:tc>
        <w:tc>
          <w:tcPr>
            <w:tcW w:w="2522" w:type="pct"/>
          </w:tcPr>
          <w:p w14:paraId="29D147E6" w14:textId="77777777" w:rsidR="00A83028" w:rsidRPr="00FF25DD" w:rsidRDefault="00A83028" w:rsidP="00824825">
            <w:pPr>
              <w:autoSpaceDE w:val="0"/>
              <w:autoSpaceDN w:val="0"/>
              <w:adjustRightInd w:val="0"/>
              <w:rPr>
                <w:rFonts w:asciiTheme="minorHAnsi" w:eastAsiaTheme="minorEastAsia" w:hAnsiTheme="minorHAnsi" w:cs="Arial"/>
                <w:color w:val="auto"/>
                <w:szCs w:val="24"/>
                <w:lang w:val="en-US" w:eastAsia="zh-CN"/>
              </w:rPr>
            </w:pPr>
            <w:r w:rsidRPr="00FF25DD">
              <w:rPr>
                <w:rFonts w:asciiTheme="minorHAnsi" w:hAnsiTheme="minorHAnsi"/>
                <w:color w:val="auto"/>
                <w:szCs w:val="24"/>
                <w:lang w:val="fr-FR"/>
              </w:rPr>
              <w:t>Port (0 = random)</w:t>
            </w:r>
          </w:p>
        </w:tc>
      </w:tr>
      <w:tr w:rsidR="00A83028" w:rsidRPr="00215EAC" w14:paraId="5645B5F8" w14:textId="77777777" w:rsidTr="00824825">
        <w:tc>
          <w:tcPr>
            <w:tcW w:w="890" w:type="pct"/>
            <w:tcBorders>
              <w:top w:val="single" w:sz="18" w:space="0" w:color="auto"/>
              <w:bottom w:val="single" w:sz="18" w:space="0" w:color="auto"/>
            </w:tcBorders>
          </w:tcPr>
          <w:p w14:paraId="4F8731F3" w14:textId="77777777" w:rsidR="00A83028" w:rsidRPr="00FF25DD" w:rsidRDefault="00A83028" w:rsidP="00824825">
            <w:pPr>
              <w:pStyle w:val="TableBody"/>
              <w:jc w:val="center"/>
              <w:rPr>
                <w:rFonts w:asciiTheme="minorHAnsi" w:hAnsiTheme="minorHAnsi"/>
                <w:color w:val="auto"/>
                <w:sz w:val="24"/>
                <w:lang w:val="fr-FR"/>
              </w:rPr>
            </w:pPr>
            <w:r w:rsidRPr="00FF25DD">
              <w:rPr>
                <w:rFonts w:asciiTheme="minorHAnsi" w:hAnsiTheme="minorHAnsi"/>
                <w:color w:val="auto"/>
                <w:sz w:val="24"/>
              </w:rPr>
              <w:t>&lt;cnx cnf&gt;</w:t>
            </w:r>
          </w:p>
        </w:tc>
        <w:tc>
          <w:tcPr>
            <w:tcW w:w="1588" w:type="pct"/>
          </w:tcPr>
          <w:p w14:paraId="1094280C" w14:textId="77777777" w:rsidR="00A83028" w:rsidRPr="00FF25DD" w:rsidRDefault="00A83028" w:rsidP="00824825">
            <w:pPr>
              <w:pStyle w:val="TableBody"/>
              <w:jc w:val="center"/>
              <w:rPr>
                <w:rFonts w:asciiTheme="minorHAnsi" w:hAnsiTheme="minorHAnsi"/>
                <w:color w:val="auto"/>
                <w:sz w:val="24"/>
                <w:u w:val="single"/>
                <w:lang w:val="fr-FR"/>
              </w:rPr>
            </w:pPr>
            <w:r w:rsidRPr="00FF25DD">
              <w:rPr>
                <w:rFonts w:asciiTheme="minorHAnsi" w:hAnsiTheme="minorHAnsi"/>
                <w:color w:val="auto"/>
                <w:sz w:val="24"/>
              </w:rPr>
              <w:t>1 – 5</w:t>
            </w:r>
          </w:p>
        </w:tc>
        <w:tc>
          <w:tcPr>
            <w:tcW w:w="2522" w:type="pct"/>
          </w:tcPr>
          <w:p w14:paraId="1ED11600"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lang w:eastAsia="zh-CN"/>
              </w:rPr>
              <w:t>(PDP context configuration) a numeric parameter which specifies a particular PDP context configuration</w:t>
            </w:r>
            <w:r w:rsidRPr="00FF25DD">
              <w:rPr>
                <w:rFonts w:asciiTheme="minorHAnsi" w:hAnsiTheme="minorHAnsi"/>
                <w:color w:val="auto"/>
                <w:sz w:val="24"/>
              </w:rPr>
              <w:t xml:space="preserve"> (see section of </w:t>
            </w:r>
            <w:r w:rsidRPr="00FF25DD">
              <w:rPr>
                <w:rFonts w:asciiTheme="minorHAnsi" w:hAnsiTheme="minorHAnsi"/>
                <w:color w:val="auto"/>
                <w:sz w:val="24"/>
              </w:rPr>
              <w:fldChar w:fldCharType="begin"/>
            </w:r>
            <w:r w:rsidRPr="00FF25DD">
              <w:rPr>
                <w:rFonts w:asciiTheme="minorHAnsi" w:hAnsiTheme="minorHAnsi"/>
                <w:color w:val="auto"/>
                <w:sz w:val="24"/>
              </w:rPr>
              <w:instrText xml:space="preserve"> REF _Ref368909301 \h  \* MERGEFORMAT </w:instrText>
            </w:r>
            <w:r w:rsidRPr="00FF25DD">
              <w:rPr>
                <w:rFonts w:asciiTheme="minorHAnsi" w:hAnsiTheme="minorHAnsi"/>
                <w:color w:val="auto"/>
                <w:sz w:val="24"/>
              </w:rPr>
            </w:r>
            <w:r w:rsidRPr="00FF25DD">
              <w:rPr>
                <w:rFonts w:asciiTheme="minorHAnsi" w:hAnsiTheme="minorHAnsi"/>
                <w:color w:val="auto"/>
                <w:sz w:val="24"/>
              </w:rPr>
              <w:fldChar w:fldCharType="separate"/>
            </w:r>
            <w:r w:rsidRPr="00FF25DD">
              <w:rPr>
                <w:rFonts w:asciiTheme="minorHAnsi" w:hAnsiTheme="minorHAnsi"/>
                <w:color w:val="auto"/>
                <w:sz w:val="24"/>
              </w:rPr>
              <w:t>+KCNXCFG Command: GPRS Connection Configuration</w:t>
            </w:r>
            <w:r w:rsidRPr="00FF25DD">
              <w:rPr>
                <w:rFonts w:asciiTheme="minorHAnsi" w:hAnsiTheme="minorHAnsi"/>
                <w:color w:val="auto"/>
                <w:sz w:val="24"/>
              </w:rPr>
              <w:fldChar w:fldCharType="end"/>
            </w:r>
            <w:r w:rsidRPr="00FF25DD">
              <w:rPr>
                <w:rFonts w:asciiTheme="minorHAnsi" w:hAnsiTheme="minorHAnsi"/>
                <w:color w:val="auto"/>
                <w:sz w:val="24"/>
              </w:rPr>
              <w:t>).</w:t>
            </w:r>
          </w:p>
        </w:tc>
      </w:tr>
      <w:tr w:rsidR="00A83028" w:rsidRPr="00215EAC" w14:paraId="557A6522" w14:textId="77777777" w:rsidTr="00824825">
        <w:tc>
          <w:tcPr>
            <w:tcW w:w="890" w:type="pct"/>
            <w:tcBorders>
              <w:top w:val="single" w:sz="18" w:space="0" w:color="auto"/>
              <w:bottom w:val="single" w:sz="18" w:space="0" w:color="auto"/>
            </w:tcBorders>
          </w:tcPr>
          <w:p w14:paraId="4B62DF3B"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&lt;udp_notif&gt;</w:t>
            </w:r>
          </w:p>
        </w:tc>
        <w:tc>
          <w:tcPr>
            <w:tcW w:w="1588" w:type="pct"/>
          </w:tcPr>
          <w:p w14:paraId="2B1AC91B"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0-11</w:t>
            </w:r>
          </w:p>
        </w:tc>
        <w:tc>
          <w:tcPr>
            <w:tcW w:w="2522" w:type="pct"/>
          </w:tcPr>
          <w:p w14:paraId="3DA1CF26"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rPr>
              <w:t xml:space="preserve">       Integer type. Indicates the cause of the UDP connection failure.</w:t>
            </w:r>
          </w:p>
          <w:p w14:paraId="0394C371"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0</w:t>
            </w:r>
            <w:r w:rsidRPr="00FF25DD">
              <w:rPr>
                <w:rFonts w:asciiTheme="minorHAnsi" w:hAnsiTheme="minorHAnsi"/>
                <w:color w:val="auto"/>
                <w:sz w:val="24"/>
              </w:rPr>
              <w:tab/>
              <w:t>Network error</w:t>
            </w:r>
          </w:p>
          <w:p w14:paraId="7D1A8955"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1</w:t>
            </w:r>
            <w:r w:rsidRPr="00FF25DD">
              <w:rPr>
                <w:rFonts w:asciiTheme="minorHAnsi" w:hAnsiTheme="minorHAnsi"/>
                <w:color w:val="auto"/>
                <w:sz w:val="24"/>
              </w:rPr>
              <w:tab/>
              <w:t>No more sockets available; max</w:t>
            </w:r>
          </w:p>
          <w:p w14:paraId="7E13866C"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number already reached</w:t>
            </w:r>
          </w:p>
          <w:p w14:paraId="4E18E9E0"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2</w:t>
            </w:r>
            <w:r w:rsidRPr="00FF25DD">
              <w:rPr>
                <w:rFonts w:asciiTheme="minorHAnsi" w:hAnsiTheme="minorHAnsi"/>
                <w:color w:val="auto"/>
                <w:sz w:val="24"/>
              </w:rPr>
              <w:tab/>
              <w:t xml:space="preserve">Memory problem </w:t>
            </w:r>
          </w:p>
          <w:p w14:paraId="2CD10DF8"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3</w:t>
            </w:r>
            <w:r w:rsidRPr="00FF25DD">
              <w:rPr>
                <w:rFonts w:asciiTheme="minorHAnsi" w:hAnsiTheme="minorHAnsi"/>
                <w:color w:val="auto"/>
                <w:sz w:val="24"/>
              </w:rPr>
              <w:tab/>
              <w:t>DNS error</w:t>
            </w:r>
          </w:p>
          <w:p w14:paraId="6B11A388"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rPr>
              <w:t xml:space="preserve">  5</w:t>
            </w:r>
            <w:r w:rsidRPr="00FF25DD">
              <w:rPr>
                <w:rFonts w:asciiTheme="minorHAnsi" w:hAnsiTheme="minorHAnsi"/>
                <w:color w:val="auto"/>
                <w:sz w:val="24"/>
              </w:rPr>
              <w:tab/>
              <w:t>UDP connection error</w:t>
            </w:r>
            <w:r w:rsidRPr="00FF25DD">
              <w:rPr>
                <w:rFonts w:asciiTheme="minorHAnsi" w:hAnsiTheme="minorHAnsi"/>
                <w:color w:val="auto"/>
                <w:sz w:val="24"/>
                <w:lang w:eastAsia="zh-CN"/>
              </w:rPr>
              <w:t xml:space="preserve"> (Host    </w:t>
            </w:r>
          </w:p>
          <w:p w14:paraId="1EBB7A57"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lang w:eastAsia="zh-CN"/>
              </w:rPr>
              <w:t xml:space="preserve">              unreachable)</w:t>
            </w:r>
          </w:p>
          <w:p w14:paraId="19511EAB" w14:textId="77777777" w:rsidR="00A83028" w:rsidRPr="00FF25DD" w:rsidRDefault="00A83028" w:rsidP="00824825">
            <w:pPr>
              <w:pStyle w:val="TableBody"/>
              <w:spacing w:before="30" w:after="30"/>
              <w:rPr>
                <w:rFonts w:asciiTheme="minorHAnsi" w:hAnsiTheme="minorHAnsi"/>
                <w:color w:val="auto"/>
                <w:sz w:val="24"/>
                <w:u w:val="single"/>
              </w:rPr>
            </w:pPr>
            <w:r w:rsidRPr="00FF25DD">
              <w:rPr>
                <w:rFonts w:asciiTheme="minorHAnsi" w:hAnsiTheme="minorHAnsi"/>
                <w:color w:val="auto"/>
                <w:sz w:val="24"/>
              </w:rPr>
              <w:t xml:space="preserve">  6</w:t>
            </w:r>
            <w:r w:rsidRPr="00FF25DD">
              <w:rPr>
                <w:rFonts w:asciiTheme="minorHAnsi" w:hAnsiTheme="minorHAnsi"/>
                <w:color w:val="auto"/>
                <w:sz w:val="24"/>
              </w:rPr>
              <w:tab/>
              <w:t>Generic error</w:t>
            </w:r>
          </w:p>
          <w:p w14:paraId="58124F66"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lang w:eastAsia="zh-CN"/>
              </w:rPr>
              <w:t xml:space="preserve">  8</w:t>
            </w:r>
            <w:r w:rsidRPr="00FF25DD">
              <w:rPr>
                <w:rFonts w:asciiTheme="minorHAnsi" w:hAnsiTheme="minorHAnsi"/>
                <w:color w:val="auto"/>
                <w:sz w:val="24"/>
              </w:rPr>
              <w:tab/>
            </w:r>
            <w:r w:rsidRPr="00FF25DD">
              <w:rPr>
                <w:rFonts w:asciiTheme="minorHAnsi" w:hAnsiTheme="minorHAnsi"/>
                <w:color w:val="auto"/>
                <w:sz w:val="24"/>
                <w:lang w:eastAsia="zh-CN"/>
              </w:rPr>
              <w:t>Data sending is OK but KUDPSND</w:t>
            </w:r>
          </w:p>
          <w:p w14:paraId="517CEE9F"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lang w:eastAsia="zh-CN"/>
              </w:rPr>
              <w:t xml:space="preserve">              was waiting more or </w:t>
            </w:r>
            <w:r w:rsidRPr="00FF25DD">
              <w:rPr>
                <w:rFonts w:asciiTheme="minorHAnsi" w:hAnsiTheme="minorHAnsi"/>
                <w:color w:val="auto"/>
                <w:sz w:val="24"/>
                <w:lang w:eastAsia="zh-CN"/>
              </w:rPr>
              <w:tab/>
              <w:t>less characters</w:t>
            </w:r>
          </w:p>
          <w:p w14:paraId="40DB1930"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lang w:eastAsia="zh-CN"/>
              </w:rPr>
              <w:t xml:space="preserve">  9</w:t>
            </w:r>
            <w:r w:rsidRPr="00FF25DD">
              <w:rPr>
                <w:rFonts w:asciiTheme="minorHAnsi" w:hAnsiTheme="minorHAnsi"/>
                <w:color w:val="auto"/>
                <w:sz w:val="24"/>
              </w:rPr>
              <w:tab/>
            </w:r>
            <w:r w:rsidRPr="00FF25DD">
              <w:rPr>
                <w:rFonts w:asciiTheme="minorHAnsi" w:hAnsiTheme="minorHAnsi"/>
                <w:color w:val="auto"/>
                <w:sz w:val="24"/>
                <w:lang w:eastAsia="zh-CN"/>
              </w:rPr>
              <w:t>Bad session ID</w:t>
            </w:r>
          </w:p>
          <w:p w14:paraId="30620E98"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lang w:eastAsia="zh-CN"/>
              </w:rPr>
              <w:t xml:space="preserve">  10</w:t>
            </w:r>
            <w:r w:rsidRPr="00FF25DD">
              <w:rPr>
                <w:rFonts w:asciiTheme="minorHAnsi" w:hAnsiTheme="minorHAnsi"/>
                <w:color w:val="auto"/>
                <w:sz w:val="24"/>
              </w:rPr>
              <w:tab/>
            </w:r>
            <w:r w:rsidRPr="00FF25DD">
              <w:rPr>
                <w:rFonts w:asciiTheme="minorHAnsi" w:hAnsiTheme="minorHAnsi"/>
                <w:color w:val="auto"/>
                <w:sz w:val="24"/>
                <w:lang w:eastAsia="zh-CN"/>
              </w:rPr>
              <w:t>Session is already running</w:t>
            </w:r>
          </w:p>
          <w:p w14:paraId="3CD6B3FC"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lang w:eastAsia="zh-CN"/>
              </w:rPr>
              <w:t xml:space="preserve">  11</w:t>
            </w:r>
            <w:r w:rsidRPr="00FF25DD">
              <w:rPr>
                <w:rFonts w:asciiTheme="minorHAnsi" w:hAnsiTheme="minorHAnsi"/>
                <w:color w:val="auto"/>
                <w:sz w:val="24"/>
                <w:lang w:eastAsia="zh-CN"/>
              </w:rPr>
              <w:tab/>
              <w:t>All sessions are used</w:t>
            </w:r>
          </w:p>
          <w:p w14:paraId="13C3B16D" w14:textId="77777777" w:rsidR="00A83028" w:rsidRPr="00FF25DD" w:rsidRDefault="00A83028" w:rsidP="00824825">
            <w:pPr>
              <w:pStyle w:val="TableBody"/>
              <w:spacing w:before="30" w:after="30"/>
              <w:rPr>
                <w:rFonts w:asciiTheme="minorHAnsi" w:hAnsiTheme="minorHAnsi"/>
                <w:color w:val="auto"/>
                <w:sz w:val="24"/>
                <w:lang w:eastAsia="zh-CN"/>
              </w:rPr>
            </w:pPr>
          </w:p>
        </w:tc>
      </w:tr>
      <w:tr w:rsidR="00A83028" w:rsidRPr="00215EAC" w14:paraId="265BFBEE" w14:textId="77777777" w:rsidTr="00824825">
        <w:tc>
          <w:tcPr>
            <w:tcW w:w="890" w:type="pct"/>
            <w:tcBorders>
              <w:top w:val="single" w:sz="18" w:space="0" w:color="auto"/>
              <w:bottom w:val="single" w:sz="18" w:space="0" w:color="auto"/>
            </w:tcBorders>
          </w:tcPr>
          <w:p w14:paraId="5386AE94"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lang w:eastAsia="zh-CN"/>
              </w:rPr>
              <w:lastRenderedPageBreak/>
              <w:t>&lt;data_mode&gt;</w:t>
            </w:r>
          </w:p>
        </w:tc>
        <w:tc>
          <w:tcPr>
            <w:tcW w:w="1588" w:type="pct"/>
          </w:tcPr>
          <w:p w14:paraId="70E44CD0"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0-1</w:t>
            </w:r>
          </w:p>
        </w:tc>
        <w:tc>
          <w:tcPr>
            <w:tcW w:w="2522" w:type="pct"/>
          </w:tcPr>
          <w:p w14:paraId="0163BABB" w14:textId="77777777" w:rsidR="00A83028" w:rsidRPr="00FF25DD" w:rsidRDefault="00A83028" w:rsidP="00824825">
            <w:pPr>
              <w:pStyle w:val="TableBody"/>
              <w:numPr>
                <w:ilvl w:val="0"/>
                <w:numId w:val="12"/>
              </w:numPr>
              <w:spacing w:before="30" w:after="30"/>
              <w:rPr>
                <w:rFonts w:asciiTheme="minorHAnsi" w:hAnsiTheme="minorHAnsi"/>
                <w:color w:val="auto"/>
                <w:sz w:val="24"/>
                <w:lang w:eastAsia="zh-CN"/>
              </w:rPr>
            </w:pPr>
            <w:r w:rsidRPr="00FF25DD">
              <w:rPr>
                <w:rFonts w:asciiTheme="minorHAnsi" w:hAnsiTheme="minorHAnsi"/>
                <w:color w:val="auto"/>
                <w:sz w:val="24"/>
              </w:rPr>
              <w:t xml:space="preserve">Do not display </w:t>
            </w:r>
            <w:r w:rsidRPr="00FF25DD">
              <w:rPr>
                <w:rFonts w:asciiTheme="minorHAnsi" w:hAnsiTheme="minorHAnsi"/>
                <w:color w:val="auto"/>
                <w:sz w:val="24"/>
                <w:lang w:eastAsia="zh-CN"/>
              </w:rPr>
              <w:t>&lt;</w:t>
            </w:r>
            <w:r w:rsidRPr="00FF25DD">
              <w:rPr>
                <w:rFonts w:asciiTheme="minorHAnsi" w:hAnsiTheme="minorHAnsi"/>
                <w:color w:val="auto"/>
                <w:sz w:val="24"/>
              </w:rPr>
              <w:t>data</w:t>
            </w:r>
            <w:r w:rsidRPr="00FF25DD">
              <w:rPr>
                <w:rFonts w:asciiTheme="minorHAnsi" w:hAnsiTheme="minorHAnsi"/>
                <w:color w:val="auto"/>
                <w:sz w:val="24"/>
                <w:lang w:eastAsia="zh-CN"/>
              </w:rPr>
              <w:t>&gt;</w:t>
            </w:r>
            <w:r w:rsidRPr="00FF25DD">
              <w:rPr>
                <w:rFonts w:asciiTheme="minorHAnsi" w:hAnsiTheme="minorHAnsi"/>
                <w:color w:val="auto"/>
                <w:sz w:val="24"/>
              </w:rPr>
              <w:t xml:space="preserve"> in URC</w:t>
            </w:r>
          </w:p>
          <w:p w14:paraId="69FF5273" w14:textId="77777777" w:rsidR="00A83028" w:rsidRPr="00FF25DD" w:rsidRDefault="00A83028" w:rsidP="00824825">
            <w:pPr>
              <w:pStyle w:val="TableBody"/>
              <w:spacing w:before="30" w:after="30"/>
              <w:ind w:left="165"/>
              <w:rPr>
                <w:rFonts w:asciiTheme="minorHAnsi" w:hAnsiTheme="minorHAnsi"/>
                <w:color w:val="auto"/>
                <w:sz w:val="24"/>
                <w:lang w:eastAsia="zh-CN"/>
              </w:rPr>
            </w:pPr>
            <w:r w:rsidRPr="00FF25DD">
              <w:rPr>
                <w:rFonts w:asciiTheme="minorHAnsi" w:hAnsiTheme="minorHAnsi"/>
                <w:color w:val="auto"/>
                <w:sz w:val="24"/>
                <w:lang w:eastAsia="zh-CN"/>
              </w:rPr>
              <w:t xml:space="preserve">          (Default setting)</w:t>
            </w:r>
          </w:p>
          <w:p w14:paraId="030B00AA"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rPr>
              <w:t xml:space="preserve">   1</w:t>
            </w:r>
            <w:r w:rsidRPr="00FF25DD">
              <w:rPr>
                <w:rFonts w:asciiTheme="minorHAnsi" w:hAnsiTheme="minorHAnsi"/>
                <w:color w:val="auto"/>
                <w:sz w:val="24"/>
              </w:rPr>
              <w:tab/>
              <w:t xml:space="preserve">Display </w:t>
            </w:r>
            <w:r w:rsidRPr="00FF25DD">
              <w:rPr>
                <w:rFonts w:asciiTheme="minorHAnsi" w:hAnsiTheme="minorHAnsi"/>
                <w:color w:val="auto"/>
                <w:sz w:val="24"/>
                <w:lang w:eastAsia="zh-CN"/>
              </w:rPr>
              <w:t>&lt;</w:t>
            </w:r>
            <w:r w:rsidRPr="00FF25DD">
              <w:rPr>
                <w:rFonts w:asciiTheme="minorHAnsi" w:hAnsiTheme="minorHAnsi"/>
                <w:color w:val="auto"/>
                <w:sz w:val="24"/>
              </w:rPr>
              <w:t>data</w:t>
            </w:r>
            <w:r w:rsidRPr="00FF25DD">
              <w:rPr>
                <w:rFonts w:asciiTheme="minorHAnsi" w:hAnsiTheme="minorHAnsi"/>
                <w:color w:val="auto"/>
                <w:sz w:val="24"/>
                <w:lang w:eastAsia="zh-CN"/>
              </w:rPr>
              <w:t>&gt;</w:t>
            </w:r>
            <w:r w:rsidRPr="00FF25DD">
              <w:rPr>
                <w:rFonts w:asciiTheme="minorHAnsi" w:hAnsiTheme="minorHAnsi"/>
                <w:color w:val="auto"/>
                <w:sz w:val="24"/>
              </w:rPr>
              <w:t xml:space="preserve"> in URC</w:t>
            </w:r>
          </w:p>
          <w:p w14:paraId="58253480" w14:textId="77777777" w:rsidR="00A83028" w:rsidRPr="00FF25DD" w:rsidRDefault="00A83028" w:rsidP="00824825">
            <w:pPr>
              <w:pStyle w:val="TableBody"/>
              <w:spacing w:before="30" w:after="30"/>
              <w:rPr>
                <w:rFonts w:asciiTheme="minorHAnsi" w:hAnsiTheme="minorHAnsi"/>
                <w:color w:val="auto"/>
                <w:sz w:val="24"/>
              </w:rPr>
            </w:pPr>
          </w:p>
        </w:tc>
      </w:tr>
      <w:tr w:rsidR="00A83028" w:rsidRPr="00215EAC" w14:paraId="230A6DCD" w14:textId="77777777" w:rsidTr="00824825">
        <w:tc>
          <w:tcPr>
            <w:tcW w:w="890" w:type="pct"/>
            <w:tcBorders>
              <w:top w:val="single" w:sz="18" w:space="0" w:color="auto"/>
              <w:bottom w:val="single" w:sz="18" w:space="0" w:color="auto"/>
            </w:tcBorders>
          </w:tcPr>
          <w:p w14:paraId="31DC9362" w14:textId="77777777" w:rsidR="00A83028" w:rsidRPr="00FF25DD" w:rsidRDefault="00A83028" w:rsidP="00824825">
            <w:pPr>
              <w:pStyle w:val="TableBody"/>
              <w:jc w:val="center"/>
              <w:rPr>
                <w:rFonts w:asciiTheme="minorHAnsi" w:hAnsiTheme="minorHAnsi"/>
                <w:color w:val="auto"/>
                <w:sz w:val="24"/>
                <w:lang w:eastAsia="zh-CN"/>
              </w:rPr>
            </w:pPr>
            <w:r w:rsidRPr="00FF25DD">
              <w:rPr>
                <w:rFonts w:asciiTheme="minorHAnsi" w:hAnsiTheme="minorHAnsi"/>
                <w:color w:val="auto"/>
                <w:sz w:val="24"/>
              </w:rPr>
              <w:t>&lt;udp remote address&gt;</w:t>
            </w:r>
          </w:p>
        </w:tc>
        <w:tc>
          <w:tcPr>
            <w:tcW w:w="1588" w:type="pct"/>
          </w:tcPr>
          <w:p w14:paraId="760ED9BC" w14:textId="77777777" w:rsidR="00A83028" w:rsidRPr="00FF25DD" w:rsidRDefault="00A83028" w:rsidP="00824825">
            <w:pPr>
              <w:pStyle w:val="TableBody"/>
              <w:jc w:val="center"/>
              <w:rPr>
                <w:rFonts w:asciiTheme="minorHAnsi" w:hAnsiTheme="minorHAnsi"/>
                <w:color w:val="auto"/>
                <w:sz w:val="24"/>
              </w:rPr>
            </w:pPr>
          </w:p>
        </w:tc>
        <w:tc>
          <w:tcPr>
            <w:tcW w:w="2522" w:type="pct"/>
          </w:tcPr>
          <w:p w14:paraId="32C3F7E9" w14:textId="77777777" w:rsidR="00A83028" w:rsidRPr="00FF25DD" w:rsidRDefault="00A83028" w:rsidP="00824825">
            <w:pPr>
              <w:pStyle w:val="TableBody"/>
              <w:spacing w:before="30" w:after="30"/>
              <w:rPr>
                <w:rFonts w:asciiTheme="minorHAnsi" w:hAnsiTheme="minorHAnsi"/>
                <w:color w:val="auto"/>
                <w:sz w:val="24"/>
              </w:rPr>
            </w:pPr>
            <w:r w:rsidRPr="00FF25DD">
              <w:rPr>
                <w:rFonts w:asciiTheme="minorHAnsi" w:hAnsiTheme="minorHAnsi"/>
                <w:color w:val="auto"/>
                <w:sz w:val="24"/>
                <w:lang w:eastAsia="zh-CN"/>
              </w:rPr>
              <w:t>IP address string</w:t>
            </w:r>
            <w:r w:rsidRPr="00FF25DD">
              <w:rPr>
                <w:rFonts w:asciiTheme="minorHAnsi" w:hAnsiTheme="minorHAnsi"/>
                <w:color w:val="auto"/>
                <w:sz w:val="24"/>
              </w:rPr>
              <w:t xml:space="preserve"> or explicit name of the remote host, Default is empty (giv en by +KUDPSND)</w:t>
            </w:r>
          </w:p>
        </w:tc>
      </w:tr>
      <w:tr w:rsidR="00A83028" w:rsidRPr="00215EAC" w14:paraId="266ABBDA" w14:textId="77777777" w:rsidTr="00824825">
        <w:tc>
          <w:tcPr>
            <w:tcW w:w="890" w:type="pct"/>
            <w:tcBorders>
              <w:top w:val="single" w:sz="18" w:space="0" w:color="auto"/>
              <w:bottom w:val="single" w:sz="18" w:space="0" w:color="auto"/>
            </w:tcBorders>
          </w:tcPr>
          <w:p w14:paraId="6223283D"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&lt;udp_port&gt;</w:t>
            </w:r>
          </w:p>
        </w:tc>
        <w:tc>
          <w:tcPr>
            <w:tcW w:w="1588" w:type="pct"/>
          </w:tcPr>
          <w:p w14:paraId="79CB9309"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0 – 65535</w:t>
            </w:r>
          </w:p>
        </w:tc>
        <w:tc>
          <w:tcPr>
            <w:tcW w:w="2522" w:type="pct"/>
          </w:tcPr>
          <w:p w14:paraId="11D4A92C" w14:textId="77777777" w:rsidR="00A83028" w:rsidRPr="00FF25DD" w:rsidRDefault="00A83028" w:rsidP="00824825">
            <w:pPr>
              <w:pStyle w:val="TableBody"/>
              <w:spacing w:before="30" w:after="30"/>
              <w:rPr>
                <w:rFonts w:asciiTheme="minorHAnsi" w:hAnsiTheme="minorHAnsi"/>
                <w:color w:val="auto"/>
                <w:sz w:val="24"/>
                <w:lang w:eastAsia="zh-CN"/>
              </w:rPr>
            </w:pPr>
            <w:r w:rsidRPr="00FF25DD">
              <w:rPr>
                <w:rFonts w:asciiTheme="minorHAnsi" w:hAnsiTheme="minorHAnsi"/>
                <w:color w:val="auto"/>
                <w:sz w:val="24"/>
              </w:rPr>
              <w:t>UDP</w:t>
            </w:r>
            <w:r w:rsidRPr="00FF25DD">
              <w:rPr>
                <w:rFonts w:asciiTheme="minorHAnsi" w:hAnsiTheme="minorHAnsi"/>
                <w:b/>
                <w:color w:val="auto"/>
                <w:sz w:val="24"/>
              </w:rPr>
              <w:t xml:space="preserve"> </w:t>
            </w:r>
            <w:r w:rsidRPr="00FF25DD">
              <w:rPr>
                <w:rFonts w:asciiTheme="minorHAnsi" w:hAnsiTheme="minorHAnsi"/>
                <w:color w:val="auto"/>
                <w:sz w:val="24"/>
              </w:rPr>
              <w:t>peer port; given by +KUDPSND</w:t>
            </w:r>
          </w:p>
        </w:tc>
      </w:tr>
      <w:tr w:rsidR="00A83028" w:rsidRPr="00215EAC" w14:paraId="653E3B3F" w14:textId="77777777" w:rsidTr="00824825">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67B55CE1" w14:textId="77777777" w:rsidR="00A83028" w:rsidRPr="00FF25DD" w:rsidRDefault="00A83028" w:rsidP="00824825">
            <w:pPr>
              <w:pStyle w:val="TableBody"/>
              <w:jc w:val="center"/>
              <w:rPr>
                <w:rFonts w:asciiTheme="minorHAnsi" w:hAnsiTheme="minorHAnsi"/>
                <w:color w:val="auto"/>
                <w:sz w:val="24"/>
              </w:rPr>
            </w:pPr>
            <w:r w:rsidRPr="00FF25DD">
              <w:rPr>
                <w:rFonts w:asciiTheme="minorHAnsi" w:hAnsiTheme="minorHAnsi"/>
                <w:color w:val="auto"/>
                <w:sz w:val="24"/>
              </w:rPr>
              <w:t>&lt;af&gt;</w:t>
            </w:r>
          </w:p>
        </w:tc>
        <w:tc>
          <w:tcPr>
            <w:tcW w:w="1588" w:type="pct"/>
          </w:tcPr>
          <w:p w14:paraId="33B916E7" w14:textId="77777777" w:rsidR="00A83028" w:rsidRPr="00FF25DD" w:rsidRDefault="00A83028" w:rsidP="00824825">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hAnsiTheme="minorHAnsi"/>
                <w:color w:val="auto"/>
                <w:sz w:val="24"/>
              </w:rPr>
            </w:pPr>
            <w:r w:rsidRPr="00FF25DD">
              <w:rPr>
                <w:rFonts w:asciiTheme="minorHAnsi" w:hAnsiTheme="minorHAnsi"/>
                <w:color w:val="auto"/>
                <w:sz w:val="24"/>
              </w:rPr>
              <w:t>0-1</w:t>
            </w:r>
          </w:p>
        </w:tc>
        <w:tc>
          <w:tcPr>
            <w:tcW w:w="2522" w:type="pct"/>
          </w:tcPr>
          <w:p w14:paraId="5EB07CB9" w14:textId="77777777" w:rsidR="00A83028" w:rsidRPr="00FF25DD" w:rsidRDefault="00A83028" w:rsidP="00824825">
            <w:pPr>
              <w:pStyle w:val="TableBody"/>
              <w:spacing w:before="30" w:after="30"/>
              <w:cnfStyle w:val="010000000000" w:firstRow="0" w:lastRow="1" w:firstColumn="0" w:lastColumn="0" w:oddVBand="0" w:evenVBand="0" w:oddHBand="0" w:evenHBand="0" w:firstRowFirstColumn="0" w:firstRowLastColumn="0" w:lastRowFirstColumn="0" w:lastRowLastColumn="0"/>
              <w:rPr>
                <w:rFonts w:asciiTheme="minorHAnsi" w:hAnsiTheme="minorHAnsi"/>
                <w:color w:val="auto"/>
                <w:sz w:val="24"/>
              </w:rPr>
            </w:pPr>
            <w:r w:rsidRPr="00FF25DD">
              <w:rPr>
                <w:rFonts w:asciiTheme="minorHAnsi" w:hAnsiTheme="minorHAnsi"/>
                <w:color w:val="auto"/>
                <w:sz w:val="24"/>
              </w:rPr>
              <w:t xml:space="preserve"> Address family used for the connection.</w:t>
            </w:r>
          </w:p>
          <w:p w14:paraId="33ADB91F" w14:textId="77777777" w:rsidR="00A83028" w:rsidRPr="00FF25DD" w:rsidRDefault="00A83028" w:rsidP="00824825">
            <w:pPr>
              <w:pStyle w:val="TableBody"/>
              <w:spacing w:before="30" w:after="30"/>
              <w:cnfStyle w:val="010000000000" w:firstRow="0" w:lastRow="1" w:firstColumn="0" w:lastColumn="0" w:oddVBand="0" w:evenVBand="0" w:oddHBand="0" w:evenHBand="0" w:firstRowFirstColumn="0" w:firstRowLastColumn="0" w:lastRowFirstColumn="0" w:lastRowLastColumn="0"/>
              <w:rPr>
                <w:rFonts w:asciiTheme="minorHAnsi" w:hAnsiTheme="minorHAnsi"/>
                <w:color w:val="auto"/>
                <w:sz w:val="24"/>
              </w:rPr>
            </w:pPr>
            <w:r w:rsidRPr="00FF25DD">
              <w:rPr>
                <w:rFonts w:asciiTheme="minorHAnsi" w:hAnsiTheme="minorHAnsi"/>
                <w:color w:val="auto"/>
                <w:sz w:val="24"/>
              </w:rPr>
              <w:t xml:space="preserve">     0</w:t>
            </w:r>
            <w:r w:rsidRPr="00FF25DD">
              <w:rPr>
                <w:rFonts w:asciiTheme="minorHAnsi" w:hAnsiTheme="minorHAnsi"/>
                <w:color w:val="auto"/>
                <w:sz w:val="24"/>
              </w:rPr>
              <w:tab/>
              <w:t>IPV4</w:t>
            </w:r>
          </w:p>
          <w:p w14:paraId="2AA3B407" w14:textId="77777777" w:rsidR="00A83028" w:rsidRPr="00FF25DD" w:rsidRDefault="00A83028" w:rsidP="00824825">
            <w:pPr>
              <w:pStyle w:val="TableBody"/>
              <w:spacing w:before="30" w:after="30"/>
              <w:cnfStyle w:val="010000000000" w:firstRow="0" w:lastRow="1" w:firstColumn="0" w:lastColumn="0" w:oddVBand="0" w:evenVBand="0" w:oddHBand="0" w:evenHBand="0" w:firstRowFirstColumn="0" w:firstRowLastColumn="0" w:lastRowFirstColumn="0" w:lastRowLastColumn="0"/>
              <w:rPr>
                <w:rFonts w:asciiTheme="minorHAnsi" w:hAnsiTheme="minorHAnsi"/>
                <w:color w:val="auto"/>
                <w:sz w:val="24"/>
              </w:rPr>
            </w:pPr>
            <w:r w:rsidRPr="00FF25DD">
              <w:rPr>
                <w:rFonts w:asciiTheme="minorHAnsi" w:hAnsiTheme="minorHAnsi"/>
                <w:color w:val="auto"/>
                <w:sz w:val="24"/>
              </w:rPr>
              <w:t xml:space="preserve">     1</w:t>
            </w:r>
            <w:r w:rsidRPr="00FF25DD">
              <w:rPr>
                <w:rFonts w:asciiTheme="minorHAnsi" w:hAnsiTheme="minorHAnsi"/>
                <w:color w:val="auto"/>
                <w:sz w:val="24"/>
              </w:rPr>
              <w:tab/>
              <w:t>IPV6</w:t>
            </w:r>
          </w:p>
        </w:tc>
      </w:tr>
    </w:tbl>
    <w:p w14:paraId="1F73BD66" w14:textId="77777777" w:rsidR="00A83028" w:rsidRPr="007D2CB4" w:rsidRDefault="00A83028" w:rsidP="00A83028">
      <w:pPr>
        <w:rPr>
          <w:lang w:val="en-US"/>
        </w:rPr>
      </w:pPr>
    </w:p>
    <w:p w14:paraId="3635BFE8" w14:textId="77777777" w:rsidR="00A83028" w:rsidRDefault="00A83028" w:rsidP="00A83028">
      <w:pPr>
        <w:pStyle w:val="Heading3"/>
        <w:numPr>
          <w:ilvl w:val="2"/>
          <w:numId w:val="1"/>
        </w:numPr>
      </w:pPr>
      <w:bookmarkStart w:id="218" w:name="_Toc516684914"/>
      <w:r>
        <w:t>Examples</w:t>
      </w:r>
      <w:bookmarkEnd w:id="218"/>
    </w:p>
    <w:p w14:paraId="470FF68E" w14:textId="77777777" w:rsidR="00A83028" w:rsidRDefault="00A83028" w:rsidP="00A83028">
      <w:pPr>
        <w:rPr>
          <w:b/>
        </w:rPr>
      </w:pPr>
      <w:r w:rsidRPr="00154C36">
        <w:rPr>
          <w:b/>
        </w:rPr>
        <w:t>Write Command</w:t>
      </w:r>
    </w:p>
    <w:p w14:paraId="4A72862B" w14:textId="77777777" w:rsidR="00A83028" w:rsidRPr="0008229B" w:rsidRDefault="00A83028" w:rsidP="00A83028">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AT+KUDPCFG=1,0</w:t>
      </w:r>
    </w:p>
    <w:p w14:paraId="2691FEA2" w14:textId="77777777" w:rsidR="00A83028" w:rsidRDefault="00A83028" w:rsidP="00A83028">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+KUDPCFG: 1</w:t>
      </w:r>
    </w:p>
    <w:p w14:paraId="49E24C9E" w14:textId="77777777" w:rsidR="00A83028" w:rsidRPr="0008229B" w:rsidRDefault="00A83028" w:rsidP="00A83028">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OK</w:t>
      </w:r>
    </w:p>
    <w:p w14:paraId="09A212FB" w14:textId="77777777" w:rsidR="00A83028" w:rsidRPr="0008229B" w:rsidRDefault="00A83028" w:rsidP="00A83028">
      <w:pPr>
        <w:rPr>
          <w:rFonts w:asciiTheme="minorHAnsi" w:hAnsiTheme="minorHAnsi" w:cs="Arial"/>
          <w:szCs w:val="24"/>
        </w:rPr>
      </w:pPr>
    </w:p>
    <w:p w14:paraId="29BEE8E6" w14:textId="77777777" w:rsidR="00A83028" w:rsidRPr="0008229B" w:rsidRDefault="00A83028" w:rsidP="00A83028">
      <w:pPr>
        <w:rPr>
          <w:rFonts w:asciiTheme="minorHAnsi" w:eastAsiaTheme="minorEastAsia" w:hAnsiTheme="minorHAnsi" w:cs="Arial"/>
          <w:bCs/>
          <w:szCs w:val="24"/>
          <w:lang w:val="en-US" w:eastAsia="zh-CN"/>
        </w:rPr>
      </w:pPr>
    </w:p>
    <w:p w14:paraId="1BF97E7F" w14:textId="77777777" w:rsidR="00A83028" w:rsidRDefault="00A83028" w:rsidP="00A83028">
      <w:pPr>
        <w:rPr>
          <w:b/>
        </w:rPr>
      </w:pPr>
    </w:p>
    <w:p w14:paraId="4D7697CA" w14:textId="77777777" w:rsidR="00A83028" w:rsidRPr="00154C36" w:rsidRDefault="00A83028" w:rsidP="00A83028">
      <w:pPr>
        <w:rPr>
          <w:b/>
        </w:rPr>
      </w:pPr>
      <w:r>
        <w:rPr>
          <w:b/>
        </w:rPr>
        <w:t>Read</w:t>
      </w:r>
      <w:r w:rsidRPr="00154C36">
        <w:rPr>
          <w:b/>
        </w:rPr>
        <w:t xml:space="preserve"> Command</w:t>
      </w:r>
    </w:p>
    <w:p w14:paraId="59AA0F6D" w14:textId="77777777" w:rsidR="00A83028" w:rsidRPr="00BC69E5" w:rsidRDefault="00A83028" w:rsidP="00A83028">
      <w:pPr>
        <w:autoSpaceDE w:val="0"/>
        <w:autoSpaceDN w:val="0"/>
        <w:adjustRightInd w:val="0"/>
      </w:pPr>
      <w:r>
        <w:t>AT+KUDPCFG</w:t>
      </w:r>
      <w:r w:rsidRPr="00BC69E5">
        <w:t>?</w:t>
      </w:r>
    </w:p>
    <w:p w14:paraId="6C1EA9C7" w14:textId="77777777" w:rsidR="00A83028" w:rsidRPr="00FF25DD" w:rsidRDefault="00A83028" w:rsidP="00A83028">
      <w:pPr>
        <w:autoSpaceDE w:val="0"/>
        <w:autoSpaceDN w:val="0"/>
        <w:adjustRightInd w:val="0"/>
        <w:rPr>
          <w:rFonts w:asciiTheme="minorHAnsi" w:hAnsiTheme="minorHAnsi"/>
          <w:szCs w:val="24"/>
        </w:rPr>
      </w:pPr>
      <w:r w:rsidRPr="00FF25DD">
        <w:rPr>
          <w:rFonts w:asciiTheme="minorHAnsi" w:hAnsiTheme="minorHAnsi" w:cs="Arial"/>
          <w:szCs w:val="24"/>
        </w:rPr>
        <w:t>+KUDPCFG: 1,1,0,1519,0,"",0,0</w:t>
      </w:r>
      <w:r w:rsidRPr="00FF25DD">
        <w:rPr>
          <w:rFonts w:asciiTheme="minorHAnsi" w:hAnsiTheme="minorHAnsi" w:cs="Arial"/>
          <w:szCs w:val="24"/>
        </w:rPr>
        <w:br/>
      </w:r>
      <w:r w:rsidRPr="00FF25DD">
        <w:rPr>
          <w:rFonts w:asciiTheme="minorHAnsi" w:hAnsiTheme="minorHAnsi" w:cs="Arial"/>
          <w:szCs w:val="24"/>
        </w:rPr>
        <w:br/>
        <w:t>OK</w:t>
      </w:r>
    </w:p>
    <w:p w14:paraId="6F6427AF" w14:textId="77777777" w:rsidR="00A83028" w:rsidRPr="00154C36" w:rsidRDefault="00A83028" w:rsidP="00A83028">
      <w:pPr>
        <w:rPr>
          <w:b/>
        </w:rPr>
      </w:pPr>
      <w:r w:rsidRPr="00154C36">
        <w:rPr>
          <w:b/>
        </w:rPr>
        <w:t>Test Command</w:t>
      </w:r>
    </w:p>
    <w:p w14:paraId="70535018" w14:textId="77777777" w:rsidR="00A83028" w:rsidRDefault="00A83028" w:rsidP="00A83028">
      <w:pPr>
        <w:autoSpaceDE w:val="0"/>
        <w:autoSpaceDN w:val="0"/>
        <w:adjustRightInd w:val="0"/>
      </w:pPr>
      <w:r>
        <w:t>AT+KUDPCFG</w:t>
      </w:r>
      <w:r w:rsidRPr="00BC69E5">
        <w:t>=?</w:t>
      </w:r>
    </w:p>
    <w:p w14:paraId="47349BBC" w14:textId="77777777" w:rsidR="00A83028" w:rsidRPr="00FF25DD" w:rsidRDefault="00A83028" w:rsidP="00A83028">
      <w:pPr>
        <w:autoSpaceDE w:val="0"/>
        <w:autoSpaceDN w:val="0"/>
        <w:adjustRightInd w:val="0"/>
        <w:rPr>
          <w:rFonts w:asciiTheme="minorHAnsi" w:hAnsiTheme="minorHAnsi"/>
          <w:szCs w:val="24"/>
        </w:rPr>
      </w:pPr>
      <w:r w:rsidRPr="00FF25DD">
        <w:rPr>
          <w:rFonts w:asciiTheme="minorHAnsi" w:hAnsiTheme="minorHAnsi" w:cs="Arial"/>
          <w:szCs w:val="24"/>
        </w:rPr>
        <w:t>+KUDPCFG: (1-5),(0-1),(0-65535),(0-1),&lt;remote-name/ip&gt;,(0-65535),(0-1)</w:t>
      </w:r>
      <w:r w:rsidRPr="00FF25DD">
        <w:rPr>
          <w:rFonts w:asciiTheme="minorHAnsi" w:hAnsiTheme="minorHAnsi" w:cs="Arial"/>
          <w:szCs w:val="24"/>
        </w:rPr>
        <w:br/>
      </w:r>
      <w:r w:rsidRPr="00FF25DD">
        <w:rPr>
          <w:rFonts w:asciiTheme="minorHAnsi" w:hAnsiTheme="minorHAnsi" w:cs="Arial"/>
          <w:szCs w:val="24"/>
        </w:rPr>
        <w:br/>
        <w:t>OK</w:t>
      </w:r>
    </w:p>
    <w:p w14:paraId="48474E3E" w14:textId="77777777" w:rsidR="00A83028" w:rsidRDefault="00A83028" w:rsidP="00A83028">
      <w:pPr>
        <w:jc w:val="center"/>
      </w:pPr>
    </w:p>
    <w:p w14:paraId="72917D48" w14:textId="77777777" w:rsidR="00A83028" w:rsidRDefault="00A83028" w:rsidP="00A83028">
      <w:pPr>
        <w:jc w:val="center"/>
      </w:pPr>
    </w:p>
    <w:p w14:paraId="52802E6A" w14:textId="77777777" w:rsidR="00A83028" w:rsidRDefault="00A83028" w:rsidP="00A83028">
      <w:pPr>
        <w:jc w:val="center"/>
      </w:pPr>
    </w:p>
    <w:p w14:paraId="1A816AB5" w14:textId="77777777" w:rsidR="00A83028" w:rsidRDefault="00A83028" w:rsidP="00A83028">
      <w:pPr>
        <w:jc w:val="center"/>
      </w:pPr>
    </w:p>
    <w:p w14:paraId="71E75F31" w14:textId="77777777" w:rsidR="00A83028" w:rsidRDefault="00A83028" w:rsidP="00A83028">
      <w:pPr>
        <w:jc w:val="center"/>
      </w:pPr>
    </w:p>
    <w:p w14:paraId="543BD8E7" w14:textId="77777777" w:rsidR="00A83028" w:rsidRDefault="00A83028" w:rsidP="00A83028">
      <w:pPr>
        <w:jc w:val="center"/>
      </w:pPr>
    </w:p>
    <w:p w14:paraId="04918898" w14:textId="05D439BD" w:rsidR="00A83028" w:rsidRDefault="00A83028" w:rsidP="0030320F">
      <w:pPr>
        <w:pStyle w:val="Heading3"/>
        <w:numPr>
          <w:ilvl w:val="2"/>
          <w:numId w:val="1"/>
        </w:numPr>
      </w:pPr>
      <w:bookmarkStart w:id="219" w:name="_Toc516684915"/>
      <w:r w:rsidRPr="00AD4BF8">
        <w:lastRenderedPageBreak/>
        <w:t>Sequence</w:t>
      </w:r>
      <w:r>
        <w:t xml:space="preserve"> Diagram</w:t>
      </w:r>
      <w:r w:rsidRPr="00215EAC">
        <w:rPr>
          <w:rFonts w:ascii="Arial" w:hAnsi="Arial" w:cs="Arial"/>
          <w:noProof/>
          <w:lang w:val="en-US"/>
        </w:rPr>
        <mc:AlternateContent>
          <mc:Choice Requires="wps">
            <w:drawing>
              <wp:anchor distT="0" distB="0" distL="114300" distR="114300" simplePos="0" relativeHeight="254879744" behindDoc="0" locked="0" layoutInCell="1" allowOverlap="1" wp14:anchorId="522B559A" wp14:editId="637FE7CF">
                <wp:simplePos x="0" y="0"/>
                <wp:positionH relativeFrom="rightMargin">
                  <wp:posOffset>-28575</wp:posOffset>
                </wp:positionH>
                <wp:positionV relativeFrom="paragraph">
                  <wp:posOffset>137795</wp:posOffset>
                </wp:positionV>
                <wp:extent cx="731520" cy="640080"/>
                <wp:effectExtent l="0" t="0" r="11430" b="26670"/>
                <wp:wrapNone/>
                <wp:docPr id="2126" name="Rectangle 2126"/>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504284E"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B559A" id="Rectangle 2126" o:spid="_x0000_s2236" style="position:absolute;left:0;text-align:left;margin-left:-2.25pt;margin-top:10.85pt;width:57.6pt;height:50.4pt;z-index:2548797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" fillcolor="#8064a2 [3207]" strokecolor="#5a5a5a [2109]" strokeweight="1pt">
                <v:textbox>
                  <w:txbxContent>
                    <w:p w14:paraId="5504284E"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878720" behindDoc="0" locked="0" layoutInCell="1" allowOverlap="1" wp14:anchorId="3CECDB7F" wp14:editId="65AD752B">
                <wp:simplePos x="0" y="0"/>
                <wp:positionH relativeFrom="column">
                  <wp:posOffset>3848100</wp:posOffset>
                </wp:positionH>
                <wp:positionV relativeFrom="paragraph">
                  <wp:posOffset>147320</wp:posOffset>
                </wp:positionV>
                <wp:extent cx="1047750" cy="678180"/>
                <wp:effectExtent l="0" t="0" r="19050" b="26670"/>
                <wp:wrapNone/>
                <wp:docPr id="2127" name="Rectangle 2127"/>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B8B170C"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CDB7F" id="Rectangle 2127" o:spid="_x0000_s2237" style="position:absolute;left:0;text-align:left;margin-left:303pt;margin-top:11.6pt;width:82.5pt;height:53.4pt;z-index:2548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" fillcolor="#c0504d [3205]" strokecolor="#243f60 [1604]" strokeweight="1pt">
                <v:textbox>
                  <w:txbxContent>
                    <w:p w14:paraId="1B8B170C" w14:textId="77777777" w:rsidR="00944514" w:rsidRDefault="00944514" w:rsidP="00A83028">
                      <w:pPr>
                        <w:jc w:val="center"/>
                      </w:pPr>
                      <w:r>
                        <w:t>Other Legato Services</w:t>
                      </w:r>
                    </w:p>
                  </w:txbxContent>
                </v:textbox>
              </v:rect>
            </w:pict>
          </mc:Fallback>
        </mc:AlternateContent>
      </w:r>
      <w:bookmarkEnd w:id="219"/>
    </w:p>
    <w:p w14:paraId="5E31EED5" w14:textId="77777777" w:rsidR="00A83028" w:rsidRPr="00215EAC" w:rsidRDefault="00A83028" w:rsidP="00A83028">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4861312" behindDoc="0" locked="0" layoutInCell="1" allowOverlap="1" wp14:anchorId="4A74F140" wp14:editId="0357FD0B">
                <wp:simplePos x="0" y="0"/>
                <wp:positionH relativeFrom="margin">
                  <wp:posOffset>-635</wp:posOffset>
                </wp:positionH>
                <wp:positionV relativeFrom="paragraph">
                  <wp:posOffset>9525</wp:posOffset>
                </wp:positionV>
                <wp:extent cx="822325" cy="640080"/>
                <wp:effectExtent l="0" t="0" r="15875" b="26670"/>
                <wp:wrapNone/>
                <wp:docPr id="2128" name="Rectangle 212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4EE1A"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4F140" id="Rectangle 2128" o:spid="_x0000_s2238" style="position:absolute;left:0;text-align:left;margin-left:-.05pt;margin-top:.75pt;width:64.75pt;height:50.4pt;z-index:2548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o1SBFMQCAAAPBgAADgAAAAAAAAAAAAAAAAAuAgAAZHJzL2Uyb0RvYy54bWxQSwECLQAU&#10;AAYACAAAACEAybuRdt8AAAAHAQAADwAAAAAAAAAAAAAAAAAeBQAAZHJzL2Rvd25yZXYueG1sUEsF&#10;BgAAAAAEAAQA8wAAACoGAAAAAA==&#10;" fillcolor="#f79646 [3209]" strokecolor="#5a5a5a [2109]" strokeweight="1pt">
                <v:textbox>
                  <w:txbxContent>
                    <w:p w14:paraId="12E4EE1A" w14:textId="77777777" w:rsidR="00944514" w:rsidRDefault="00944514" w:rsidP="00A83028">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859264" behindDoc="0" locked="0" layoutInCell="1" allowOverlap="1" wp14:anchorId="61934BD6" wp14:editId="6AD13D76">
                <wp:simplePos x="0" y="0"/>
                <wp:positionH relativeFrom="margin">
                  <wp:posOffset>5076825</wp:posOffset>
                </wp:positionH>
                <wp:positionV relativeFrom="paragraph">
                  <wp:posOffset>76200</wp:posOffset>
                </wp:positionV>
                <wp:extent cx="676275" cy="314325"/>
                <wp:effectExtent l="0" t="0" r="9525" b="9525"/>
                <wp:wrapNone/>
                <wp:docPr id="2129" name="Rounded Rectangle 212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424EF6B"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34BD6" id="Rounded Rectangle 2129" o:spid="_x0000_s2239" style="position:absolute;left:0;text-align:left;margin-left:399.75pt;margin-top:6pt;width:53.25pt;height:24.75pt;z-index:2548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q/5L&#10;EIMCAABRBQAADgAAAAAAAAAAAAAAAAAuAgAAZHJzL2Uyb0RvYy54bWxQSwECLQAUAAYACAAAACEA&#10;HaoHDd4AAAAJAQAADwAAAAAAAAAAAAAAAADdBAAAZHJzL2Rvd25yZXYueG1sUEsFBgAAAAAEAAQA&#10;8wAAAOgFAAAAAA==&#10;" fillcolor="white [3201]" stroked="f" strokeweight="2pt">
                <v:textbox>
                  <w:txbxContent>
                    <w:p w14:paraId="5424EF6B" w14:textId="77777777" w:rsidR="00944514" w:rsidRPr="00B6176C" w:rsidRDefault="00944514" w:rsidP="00A8302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862336" behindDoc="0" locked="0" layoutInCell="1" allowOverlap="1" wp14:anchorId="782FC735" wp14:editId="5BFA3975">
                <wp:simplePos x="0" y="0"/>
                <wp:positionH relativeFrom="column">
                  <wp:posOffset>895350</wp:posOffset>
                </wp:positionH>
                <wp:positionV relativeFrom="paragraph">
                  <wp:posOffset>0</wp:posOffset>
                </wp:positionV>
                <wp:extent cx="828675" cy="640080"/>
                <wp:effectExtent l="0" t="0" r="28575" b="26670"/>
                <wp:wrapNone/>
                <wp:docPr id="2130" name="Rectangle 213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8D228AD"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FC735" id="Rectangle 2130" o:spid="_x0000_s2240" style="position:absolute;left:0;text-align:left;margin-left:70.5pt;margin-top:0;width:65.25pt;height:50.4pt;z-index:2548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V9WxAIAAA8GAAAOAAAAZHJzL2Uyb0RvYy54bWysVMlu2zAQvRfoPxC8N1riOK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IWVX1bEAgAADwYAAA4AAAAAAAAAAAAAAAAALgIAAGRycy9lMm9Eb2MueG1sUEsBAi0AFAAGAAgA&#10;AAAhAAr7UkjaAAAACAEAAA8AAAAAAAAAAAAAAAAAHgUAAGRycy9kb3ducmV2LnhtbFBLBQYAAAAA&#10;BAAEAPMAAAAlBgAAAAA=&#10;" fillcolor="#4f81bd [3204]" strokecolor="#5a5a5a [2109]" strokeweight="1pt">
                <v:textbox>
                  <w:txbxContent>
                    <w:p w14:paraId="68D228AD" w14:textId="77777777" w:rsidR="00944514" w:rsidRDefault="00944514" w:rsidP="00A83028">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60288" behindDoc="0" locked="0" layoutInCell="1" allowOverlap="1" wp14:anchorId="297B2B6D" wp14:editId="753DB9FA">
                <wp:simplePos x="0" y="0"/>
                <wp:positionH relativeFrom="margin">
                  <wp:align>right</wp:align>
                </wp:positionH>
                <wp:positionV relativeFrom="paragraph">
                  <wp:posOffset>9525</wp:posOffset>
                </wp:positionV>
                <wp:extent cx="361950" cy="504825"/>
                <wp:effectExtent l="0" t="0" r="0" b="9525"/>
                <wp:wrapNone/>
                <wp:docPr id="2131" name="Rounded Rectangle 213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C128396"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7B2B6D" id="Rounded Rectangle 2131" o:spid="_x0000_s2241" style="position:absolute;left:0;text-align:left;margin-left:-22.7pt;margin-top:.75pt;width:28.5pt;height:39.75pt;z-index:2548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swIh4ICAABR&#10;BQAADgAAAAAAAAAAAAAAAAAuAgAAZHJzL2Uyb0RvYy54bWxQSwECLQAUAAYACAAAACEAOJmnztkA&#10;AAAEAQAADwAAAAAAAAAAAAAAAADcBAAAZHJzL2Rvd25yZXYueG1sUEsFBgAAAAAEAAQA8wAAAOIF&#10;AAAAAA==&#10;" fillcolor="white [3201]" stroked="f" strokeweight="2pt">
                <v:textbox>
                  <w:txbxContent>
                    <w:p w14:paraId="0C128396" w14:textId="77777777" w:rsidR="00944514" w:rsidRPr="00B6176C" w:rsidRDefault="00944514" w:rsidP="00A8302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863360" behindDoc="0" locked="0" layoutInCell="1" allowOverlap="1" wp14:anchorId="5C14B3AA" wp14:editId="213D66BD">
                <wp:simplePos x="0" y="0"/>
                <wp:positionH relativeFrom="column">
                  <wp:posOffset>2505075</wp:posOffset>
                </wp:positionH>
                <wp:positionV relativeFrom="paragraph">
                  <wp:posOffset>0</wp:posOffset>
                </wp:positionV>
                <wp:extent cx="1143000" cy="640080"/>
                <wp:effectExtent l="0" t="0" r="19050" b="26670"/>
                <wp:wrapNone/>
                <wp:docPr id="2132" name="Rectangle 213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4B00FB2"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14B3AA" id="Rectangle 2132" o:spid="_x0000_s2242" style="position:absolute;left:0;text-align:left;margin-left:197.25pt;margin-top:0;width:90pt;height:50.4pt;z-index:2548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4Mp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C2n4MpwwIAABAGAAAOAAAAAAAAAAAAAAAAAC4CAABkcnMvZTJvRG9jLnhtbFBLAQItABQABgAI&#10;AAAAIQDFzrIT3AAAAAgBAAAPAAAAAAAAAAAAAAAAAB0FAABkcnMvZG93bnJldi54bWxQSwUGAAAA&#10;AAQABADzAAAAJgYAAAAA&#10;" fillcolor="#c0504d [3205]" strokecolor="#5a5a5a [2109]" strokeweight="1pt">
                <v:textbox>
                  <w:txbxContent>
                    <w:p w14:paraId="14B00FB2" w14:textId="77777777" w:rsidR="00944514" w:rsidRDefault="00944514" w:rsidP="00A83028">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58240" behindDoc="0" locked="0" layoutInCell="1" allowOverlap="1" wp14:anchorId="4B9B1C4D" wp14:editId="1899A64B">
                <wp:simplePos x="0" y="0"/>
                <wp:positionH relativeFrom="margin">
                  <wp:posOffset>2533650</wp:posOffset>
                </wp:positionH>
                <wp:positionV relativeFrom="paragraph">
                  <wp:posOffset>57150</wp:posOffset>
                </wp:positionV>
                <wp:extent cx="1114425" cy="495300"/>
                <wp:effectExtent l="0" t="0" r="9525" b="0"/>
                <wp:wrapNone/>
                <wp:docPr id="2133" name="Rounded Rectangle 213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EE86BB"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B1C4D" id="Rounded Rectangle 2133" o:spid="_x0000_s2243" style="position:absolute;left:0;text-align:left;margin-left:199.5pt;margin-top:4.5pt;width:87.75pt;height:39pt;z-index:2548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" fillcolor="white [3201]" stroked="f" strokeweight="2pt">
                <v:textbox>
                  <w:txbxContent>
                    <w:p w14:paraId="3CEE86BB" w14:textId="77777777" w:rsidR="00944514" w:rsidRPr="00B6176C" w:rsidRDefault="00944514" w:rsidP="00A8302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856192" behindDoc="0" locked="0" layoutInCell="1" allowOverlap="1" wp14:anchorId="598D496F" wp14:editId="1C471E63">
                <wp:simplePos x="0" y="0"/>
                <wp:positionH relativeFrom="column">
                  <wp:posOffset>552450</wp:posOffset>
                </wp:positionH>
                <wp:positionV relativeFrom="paragraph">
                  <wp:posOffset>9525</wp:posOffset>
                </wp:positionV>
                <wp:extent cx="533400" cy="314325"/>
                <wp:effectExtent l="0" t="0" r="0" b="9525"/>
                <wp:wrapNone/>
                <wp:docPr id="2134" name="Rounded Rectangle 213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38F3F65"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D496F" id="Rounded Rectangle 2134" o:spid="_x0000_s2244" style="position:absolute;left:0;text-align:left;margin-left:43.5pt;margin-top:.75pt;width:42pt;height:24.75pt;z-index:2548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W6UDloMC&#10;AABRBQAADgAAAAAAAAAAAAAAAAAuAgAAZHJzL2Uyb0RvYy54bWxQSwECLQAUAAYACAAAACEA0qFN&#10;/dsAAAAHAQAADwAAAAAAAAAAAAAAAADdBAAAZHJzL2Rvd25yZXYueG1sUEsFBgAAAAAEAAQA8wAA&#10;AOUFAAAAAA==&#10;" fillcolor="white [3201]" stroked="f" strokeweight="2pt">
                <v:textbox>
                  <w:txbxContent>
                    <w:p w14:paraId="738F3F65" w14:textId="77777777" w:rsidR="00944514" w:rsidRPr="00B6176C" w:rsidRDefault="00944514" w:rsidP="00A83028">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857216" behindDoc="0" locked="0" layoutInCell="1" allowOverlap="1" wp14:anchorId="6F65877D" wp14:editId="250BCA36">
                <wp:simplePos x="0" y="0"/>
                <wp:positionH relativeFrom="margin">
                  <wp:align>left</wp:align>
                </wp:positionH>
                <wp:positionV relativeFrom="paragraph">
                  <wp:posOffset>9525</wp:posOffset>
                </wp:positionV>
                <wp:extent cx="533400" cy="314325"/>
                <wp:effectExtent l="0" t="0" r="0" b="9525"/>
                <wp:wrapNone/>
                <wp:docPr id="2135" name="Rounded Rectangle 213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B5E62C2"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5877D" id="Rounded Rectangle 2135" o:spid="_x0000_s2245" style="position:absolute;left:0;text-align:left;margin-left:0;margin-top:.75pt;width:42pt;height:24.75pt;z-index:2548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EWQ5yGDAgAA&#10;UQUAAA4AAAAAAAAAAAAAAAAALgIAAGRycy9lMm9Eb2MueG1sUEsBAi0AFAAGAAgAAAAhABtuHf7Z&#10;AAAABAEAAA8AAAAAAAAAAAAAAAAA3QQAAGRycy9kb3ducmV2LnhtbFBLBQYAAAAABAAEAPMAAADj&#10;BQAAAAA=&#10;" fillcolor="white [3201]" stroked="f" strokeweight="2pt">
                <v:textbox>
                  <w:txbxContent>
                    <w:p w14:paraId="1B5E62C2" w14:textId="77777777" w:rsidR="00944514" w:rsidRPr="00B6176C" w:rsidRDefault="00944514" w:rsidP="00A83028">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4855168" behindDoc="0" locked="0" layoutInCell="1" allowOverlap="1" wp14:anchorId="50594093" wp14:editId="0B0F21C5">
                <wp:simplePos x="0" y="0"/>
                <wp:positionH relativeFrom="column">
                  <wp:posOffset>714375</wp:posOffset>
                </wp:positionH>
                <wp:positionV relativeFrom="paragraph">
                  <wp:posOffset>8791575</wp:posOffset>
                </wp:positionV>
                <wp:extent cx="1771650" cy="333375"/>
                <wp:effectExtent l="0" t="0" r="0" b="9525"/>
                <wp:wrapNone/>
                <wp:docPr id="2136" name="Rounded Rectangle 213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664418F" w14:textId="77777777" w:rsidR="00944514" w:rsidRDefault="00944514" w:rsidP="00A83028">
                            <w:pPr>
                              <w:jc w:val="center"/>
                              <w:rPr>
                                <w:rFonts w:ascii="Tahoma" w:hAnsi="Tahoma" w:cs="Tahoma"/>
                                <w:sz w:val="20"/>
                              </w:rPr>
                            </w:pPr>
                          </w:p>
                          <w:p w14:paraId="7F340647" w14:textId="77777777" w:rsidR="00944514" w:rsidRDefault="00944514" w:rsidP="00A83028">
                            <w:pPr>
                              <w:jc w:val="center"/>
                              <w:rPr>
                                <w:rFonts w:ascii="Tahoma" w:hAnsi="Tahoma" w:cs="Tahoma"/>
                                <w:sz w:val="20"/>
                              </w:rPr>
                            </w:pPr>
                          </w:p>
                          <w:p w14:paraId="09E1D166" w14:textId="77777777" w:rsidR="00944514" w:rsidRDefault="00944514" w:rsidP="00A83028">
                            <w:pPr>
                              <w:jc w:val="center"/>
                              <w:rPr>
                                <w:rFonts w:ascii="Tahoma" w:hAnsi="Tahoma" w:cs="Tahoma"/>
                                <w:sz w:val="20"/>
                              </w:rPr>
                            </w:pPr>
                          </w:p>
                          <w:p w14:paraId="372AF66B" w14:textId="77777777" w:rsidR="00944514" w:rsidRDefault="00944514" w:rsidP="00A83028">
                            <w:pPr>
                              <w:jc w:val="center"/>
                              <w:rPr>
                                <w:rFonts w:ascii="Tahoma" w:hAnsi="Tahoma" w:cs="Tahoma"/>
                                <w:sz w:val="20"/>
                              </w:rPr>
                            </w:pPr>
                          </w:p>
                          <w:p w14:paraId="063C41D7"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94093" id="Rounded Rectangle 2136" o:spid="_x0000_s2246" style="position:absolute;left:0;text-align:left;margin-left:56.25pt;margin-top:692.25pt;width:139.5pt;height:26.25pt;z-index:2548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Gral&#10;1oMCAABSBQAADgAAAAAAAAAAAAAAAAAuAgAAZHJzL2Uyb0RvYy54bWxQSwECLQAUAAYACAAAACEA&#10;RQZYet4AAAANAQAADwAAAAAAAAAAAAAAAADdBAAAZHJzL2Rvd25yZXYueG1sUEsFBgAAAAAEAAQA&#10;8wAAAOgFAAAAAA==&#10;" fillcolor="white [3201]" stroked="f" strokeweight="2pt">
                <v:textbox>
                  <w:txbxContent>
                    <w:p w14:paraId="7664418F" w14:textId="77777777" w:rsidR="00944514" w:rsidRDefault="00944514" w:rsidP="00A83028">
                      <w:pPr>
                        <w:jc w:val="center"/>
                        <w:rPr>
                          <w:rFonts w:ascii="Tahoma" w:hAnsi="Tahoma" w:cs="Tahoma"/>
                          <w:sz w:val="20"/>
                        </w:rPr>
                      </w:pPr>
                    </w:p>
                    <w:p w14:paraId="7F340647" w14:textId="77777777" w:rsidR="00944514" w:rsidRDefault="00944514" w:rsidP="00A83028">
                      <w:pPr>
                        <w:jc w:val="center"/>
                        <w:rPr>
                          <w:rFonts w:ascii="Tahoma" w:hAnsi="Tahoma" w:cs="Tahoma"/>
                          <w:sz w:val="20"/>
                        </w:rPr>
                      </w:pPr>
                    </w:p>
                    <w:p w14:paraId="09E1D166" w14:textId="77777777" w:rsidR="00944514" w:rsidRDefault="00944514" w:rsidP="00A83028">
                      <w:pPr>
                        <w:jc w:val="center"/>
                        <w:rPr>
                          <w:rFonts w:ascii="Tahoma" w:hAnsi="Tahoma" w:cs="Tahoma"/>
                          <w:sz w:val="20"/>
                        </w:rPr>
                      </w:pPr>
                    </w:p>
                    <w:p w14:paraId="372AF66B" w14:textId="77777777" w:rsidR="00944514" w:rsidRDefault="00944514" w:rsidP="00A83028">
                      <w:pPr>
                        <w:jc w:val="center"/>
                        <w:rPr>
                          <w:rFonts w:ascii="Tahoma" w:hAnsi="Tahoma" w:cs="Tahoma"/>
                          <w:sz w:val="20"/>
                        </w:rPr>
                      </w:pPr>
                    </w:p>
                    <w:p w14:paraId="063C41D7" w14:textId="77777777" w:rsidR="00944514" w:rsidRPr="003B4DCF" w:rsidRDefault="00944514" w:rsidP="00A83028">
                      <w:pPr>
                        <w:jc w:val="center"/>
                        <w:rPr>
                          <w:rFonts w:ascii="Tahoma" w:hAnsi="Tahoma" w:cs="Tahoma"/>
                          <w:sz w:val="20"/>
                        </w:rPr>
                      </w:pPr>
                    </w:p>
                  </w:txbxContent>
                </v:textbox>
              </v:roundrect>
            </w:pict>
          </mc:Fallback>
        </mc:AlternateContent>
      </w:r>
      <w:r w:rsidRPr="00215EAC">
        <w:rPr>
          <w:rFonts w:ascii="Arial" w:hAnsi="Arial" w:cs="Arial"/>
        </w:rPr>
        <w:t xml:space="preserve">                                                         </w:t>
      </w:r>
    </w:p>
    <w:p w14:paraId="3CA44363" w14:textId="77777777" w:rsidR="00A83028" w:rsidRPr="00000A88" w:rsidRDefault="00A83028" w:rsidP="00A83028">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4867456" behindDoc="0" locked="0" layoutInCell="1" allowOverlap="1" wp14:anchorId="5E8F384A" wp14:editId="376F51CA">
                <wp:simplePos x="0" y="0"/>
                <wp:positionH relativeFrom="column">
                  <wp:posOffset>1238250</wp:posOffset>
                </wp:positionH>
                <wp:positionV relativeFrom="paragraph">
                  <wp:posOffset>180340</wp:posOffset>
                </wp:positionV>
                <wp:extent cx="0" cy="7223760"/>
                <wp:effectExtent l="0" t="0" r="19050" b="34290"/>
                <wp:wrapNone/>
                <wp:docPr id="2137" name="Straight Connector 2137"/>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8A41E" id="Straight Connector 2137" o:spid="_x0000_s1026" style="position:absolute;flip:x;z-index:2548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" strokecolor="#4579b8 [3044]" strokeweight="0"/>
            </w:pict>
          </mc:Fallback>
        </mc:AlternateContent>
      </w:r>
    </w:p>
    <w:p w14:paraId="04B9F6EC" w14:textId="77777777" w:rsidR="00A83028" w:rsidRDefault="00A83028" w:rsidP="00A83028">
      <w:pPr>
        <w:rPr>
          <w:rFonts w:ascii="Arial" w:hAnsi="Arial" w:cs="Arial"/>
          <w:sz w:val="20"/>
        </w:rPr>
      </w:pPr>
      <w:r w:rsidRPr="00215EAC">
        <w:rPr>
          <w:rFonts w:ascii="Arial" w:hAnsi="Arial" w:cs="Arial"/>
          <w:sz w:val="20"/>
        </w:rPr>
        <w:t xml:space="preserve">                                    AT </w:t>
      </w:r>
    </w:p>
    <w:p w14:paraId="6D4279EC"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866432" behindDoc="0" locked="0" layoutInCell="1" allowOverlap="1" wp14:anchorId="44A1833B" wp14:editId="033447E7">
                <wp:simplePos x="0" y="0"/>
                <wp:positionH relativeFrom="column">
                  <wp:posOffset>5923915</wp:posOffset>
                </wp:positionH>
                <wp:positionV relativeFrom="paragraph">
                  <wp:posOffset>156845</wp:posOffset>
                </wp:positionV>
                <wp:extent cx="0" cy="6949440"/>
                <wp:effectExtent l="0" t="0" r="19050" b="22860"/>
                <wp:wrapNone/>
                <wp:docPr id="2138" name="Straight Connector 213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C3FC4" id="Straight Connector 2138" o:spid="_x0000_s1026" style="position:absolute;flip:x;z-index:2548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DmBecaywEAAOADAAAO&#10;AAAAAAAAAAAAAAAAAC4CAABkcnMvZTJvRG9jLnhtbFBLAQItABQABgAIAAAAIQCP/IvO4QAAAAsB&#10;AAAPAAAAAAAAAAAAAAAAACUEAABkcnMvZG93bnJldi54bWxQSwUGAAAAAAQABADzAAAAMwUAAAAA&#10;" strokecolor="#4579b8 [3044]" strokeweight="0"/>
            </w:pict>
          </mc:Fallback>
        </mc:AlternateContent>
      </w:r>
    </w:p>
    <w:p w14:paraId="2A4C49CC" w14:textId="77777777" w:rsidR="00A83028"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865408" behindDoc="1" locked="0" layoutInCell="1" allowOverlap="1" wp14:anchorId="07B717C0" wp14:editId="1616E863">
                <wp:simplePos x="0" y="0"/>
                <wp:positionH relativeFrom="column">
                  <wp:posOffset>216673</wp:posOffset>
                </wp:positionH>
                <wp:positionV relativeFrom="paragraph">
                  <wp:posOffset>14191</wp:posOffset>
                </wp:positionV>
                <wp:extent cx="0" cy="6844665"/>
                <wp:effectExtent l="0" t="0" r="19050" b="32385"/>
                <wp:wrapNone/>
                <wp:docPr id="2139" name="Straight Connector 2139"/>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EA3D0E" id="Straight Connector 2139" o:spid="_x0000_s1026" style="position:absolute;flip:x;z-index:-2484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873600" behindDoc="1" locked="0" layoutInCell="1" allowOverlap="1" wp14:anchorId="07DDDAF3" wp14:editId="65256152">
                <wp:simplePos x="0" y="0"/>
                <wp:positionH relativeFrom="column">
                  <wp:posOffset>4271838</wp:posOffset>
                </wp:positionH>
                <wp:positionV relativeFrom="paragraph">
                  <wp:posOffset>30093</wp:posOffset>
                </wp:positionV>
                <wp:extent cx="0" cy="6949440"/>
                <wp:effectExtent l="0" t="0" r="19050" b="22860"/>
                <wp:wrapNone/>
                <wp:docPr id="2140" name="Straight Connector 214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EC83" id="Straight Connector 2140" o:spid="_x0000_s1026" style="position:absolute;flip:x;z-index:-2484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864384" behindDoc="0" locked="0" layoutInCell="1" allowOverlap="1" wp14:anchorId="66138275" wp14:editId="1580A7CF">
                <wp:simplePos x="0" y="0"/>
                <wp:positionH relativeFrom="column">
                  <wp:posOffset>3028950</wp:posOffset>
                </wp:positionH>
                <wp:positionV relativeFrom="paragraph">
                  <wp:posOffset>12700</wp:posOffset>
                </wp:positionV>
                <wp:extent cx="0" cy="6949440"/>
                <wp:effectExtent l="0" t="0" r="19050" b="22860"/>
                <wp:wrapNone/>
                <wp:docPr id="2141" name="Straight Connector 2141"/>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324CE" id="Straight Connector 2141" o:spid="_x0000_s1026" style="position:absolute;flip:x;z-index:2548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" strokecolor="#4579b8 [3044]"/>
            </w:pict>
          </mc:Fallback>
        </mc:AlternateContent>
      </w:r>
    </w:p>
    <w:p w14:paraId="4BB7E2B6" w14:textId="77777777" w:rsidR="00A83028" w:rsidRPr="00755387" w:rsidRDefault="00A83028" w:rsidP="00A83028">
      <w:pPr>
        <w:rPr>
          <w:rFonts w:ascii="Arial" w:hAnsi="Arial" w:cs="Arial"/>
          <w:sz w:val="20"/>
        </w:rPr>
      </w:pPr>
      <w:r>
        <w:rPr>
          <w:noProof/>
          <w:lang w:val="en-US"/>
        </w:rPr>
        <mc:AlternateContent>
          <mc:Choice Requires="wps">
            <w:drawing>
              <wp:anchor distT="0" distB="0" distL="114300" distR="114300" simplePos="0" relativeHeight="254872576" behindDoc="0" locked="0" layoutInCell="1" allowOverlap="1" wp14:anchorId="03B279DC" wp14:editId="70F98F3D">
                <wp:simplePos x="0" y="0"/>
                <wp:positionH relativeFrom="column">
                  <wp:posOffset>1226185</wp:posOffset>
                </wp:positionH>
                <wp:positionV relativeFrom="paragraph">
                  <wp:posOffset>184785</wp:posOffset>
                </wp:positionV>
                <wp:extent cx="1812290" cy="0"/>
                <wp:effectExtent l="0" t="76200" r="16510" b="95250"/>
                <wp:wrapNone/>
                <wp:docPr id="2142" name="Straight Arrow Connector 2142"/>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3825B0" id="Straight Arrow Connector 2142" o:spid="_x0000_s1026" type="#_x0000_t32" style="position:absolute;margin-left:96.55pt;margin-top:14.55pt;width:142.7pt;height:0;z-index:2548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" strokecolor="#4579b8 [3044]" strokeweight="0">
                <v:stroke endarrow="block"/>
              </v:shape>
            </w:pict>
          </mc:Fallback>
        </mc:AlternateContent>
      </w:r>
      <w:r>
        <w:rPr>
          <w:rFonts w:asciiTheme="minorHAnsi" w:hAnsiTheme="minorHAnsi" w:cs="Arial"/>
          <w:szCs w:val="24"/>
        </w:rPr>
        <w:t xml:space="preserve">                                     </w:t>
      </w:r>
      <w:r w:rsidRPr="00755387">
        <w:rPr>
          <w:rFonts w:ascii="Arial" w:hAnsi="Arial" w:cs="Arial"/>
          <w:sz w:val="20"/>
        </w:rPr>
        <w:t>AT server setup Initialization</w:t>
      </w:r>
    </w:p>
    <w:p w14:paraId="68814485" w14:textId="77777777" w:rsidR="00A83028" w:rsidRDefault="00A83028" w:rsidP="00A83028">
      <w:pPr>
        <w:rPr>
          <w:rFonts w:ascii="Arial" w:hAnsi="Arial" w:cs="Arial"/>
          <w:sz w:val="20"/>
        </w:rPr>
      </w:pPr>
    </w:p>
    <w:p w14:paraId="422E8B71" w14:textId="77777777" w:rsidR="00A83028" w:rsidRPr="00215EAC" w:rsidRDefault="00A83028" w:rsidP="00A83028">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4871552" behindDoc="0" locked="0" layoutInCell="1" allowOverlap="1" wp14:anchorId="30F8F858" wp14:editId="5A5C1212">
                <wp:simplePos x="0" y="0"/>
                <wp:positionH relativeFrom="margin">
                  <wp:posOffset>2219960</wp:posOffset>
                </wp:positionH>
                <wp:positionV relativeFrom="paragraph">
                  <wp:posOffset>52070</wp:posOffset>
                </wp:positionV>
                <wp:extent cx="1637665" cy="1685925"/>
                <wp:effectExtent l="0" t="0" r="19685" b="28575"/>
                <wp:wrapNone/>
                <wp:docPr id="2143" name="Flowchart: Decision 2143"/>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2D3EE23" w14:textId="77777777" w:rsidR="00944514" w:rsidRPr="00755387" w:rsidRDefault="00944514" w:rsidP="00A83028">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8F858" id="Flowchart: Decision 2143" o:spid="_x0000_s2247" type="#_x0000_t110" style="position:absolute;margin-left:174.8pt;margin-top:4.1pt;width:128.95pt;height:132.75pt;z-index:2548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" fillcolor="white [3201]" strokecolor="#4f81bd [3204]" strokeweight="0">
                <v:textbox>
                  <w:txbxContent>
                    <w:p w14:paraId="02D3EE23" w14:textId="77777777" w:rsidR="00944514" w:rsidRPr="00755387" w:rsidRDefault="00944514" w:rsidP="00A83028">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0EA841D3" w14:textId="77777777" w:rsidR="00A83028" w:rsidRDefault="00A83028" w:rsidP="00A83028">
      <w:pPr>
        <w:rPr>
          <w:rFonts w:ascii="Arial" w:hAnsi="Arial" w:cs="Arial"/>
          <w:sz w:val="20"/>
        </w:rPr>
      </w:pPr>
      <w:r w:rsidRPr="00215EAC">
        <w:rPr>
          <w:rFonts w:ascii="Arial" w:hAnsi="Arial" w:cs="Arial"/>
          <w:sz w:val="20"/>
        </w:rPr>
        <w:tab/>
      </w:r>
    </w:p>
    <w:p w14:paraId="67F1F1F9" w14:textId="77777777" w:rsidR="00A83028" w:rsidRPr="00215EAC" w:rsidRDefault="00A83028" w:rsidP="00A83028">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47DCD1BF" w14:textId="77777777" w:rsidR="00A83028" w:rsidRPr="00215EAC" w:rsidRDefault="00A83028" w:rsidP="00A83028">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7D6762A0" w14:textId="77777777" w:rsidR="00A83028" w:rsidRPr="00215EAC" w:rsidRDefault="00A83028" w:rsidP="00A83028">
      <w:pPr>
        <w:rPr>
          <w:rFonts w:ascii="Arial" w:hAnsi="Arial" w:cs="Arial"/>
          <w:sz w:val="20"/>
        </w:rPr>
      </w:pPr>
    </w:p>
    <w:p w14:paraId="023F96F4" w14:textId="77777777" w:rsidR="00A83028" w:rsidRPr="00215EAC" w:rsidRDefault="00A83028" w:rsidP="00A83028">
      <w:pPr>
        <w:rPr>
          <w:rFonts w:ascii="Arial" w:hAnsi="Arial" w:cs="Arial"/>
          <w:sz w:val="20"/>
        </w:rPr>
      </w:pPr>
      <w:r>
        <w:rPr>
          <w:rFonts w:ascii="Arial" w:hAnsi="Arial" w:cs="Arial"/>
          <w:sz w:val="20"/>
        </w:rPr>
        <w:tab/>
      </w:r>
      <w:r>
        <w:rPr>
          <w:rFonts w:ascii="Arial" w:hAnsi="Arial" w:cs="Arial"/>
          <w:sz w:val="20"/>
        </w:rPr>
        <w:tab/>
      </w:r>
      <w:r w:rsidRPr="00215EAC">
        <w:rPr>
          <w:rFonts w:ascii="Arial" w:hAnsi="Arial" w:cs="Arial"/>
          <w:sz w:val="20"/>
        </w:rPr>
        <w:t>AT+</w:t>
      </w:r>
      <w:r>
        <w:rPr>
          <w:rFonts w:ascii="Arial" w:hAnsi="Arial" w:cs="Arial"/>
          <w:sz w:val="20"/>
        </w:rPr>
        <w:t>KUDPCFG                                                           No</w:t>
      </w:r>
    </w:p>
    <w:p w14:paraId="5C8EC7CF" w14:textId="77777777" w:rsidR="00A83028" w:rsidRPr="00215EAC" w:rsidRDefault="00A83028" w:rsidP="00A83028">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4874624" behindDoc="0" locked="0" layoutInCell="1" allowOverlap="1" wp14:anchorId="192E2F08" wp14:editId="1BCF0E5D">
                <wp:simplePos x="0" y="0"/>
                <wp:positionH relativeFrom="column">
                  <wp:posOffset>3846830</wp:posOffset>
                </wp:positionH>
                <wp:positionV relativeFrom="paragraph">
                  <wp:posOffset>24130</wp:posOffset>
                </wp:positionV>
                <wp:extent cx="2096135" cy="0"/>
                <wp:effectExtent l="0" t="76200" r="18415" b="95250"/>
                <wp:wrapNone/>
                <wp:docPr id="2144" name="Straight Arrow Connector 2144"/>
                <wp:cNvGraphicFramePr/>
                <a:graphic xmlns:a="http://schemas.openxmlformats.org/drawingml/2006/main">
                  <a:graphicData uri="http://schemas.microsoft.com/office/word/2010/wordprocessingShape">
                    <wps:wsp>
                      <wps:cNvCnPr/>
                      <wps:spPr>
                        <a:xfrm>
                          <a:off x="0" y="0"/>
                          <a:ext cx="20961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AA034" id="Straight Arrow Connector 2144" o:spid="_x0000_s1026" type="#_x0000_t32" style="position:absolute;margin-left:302.9pt;margin-top:1.9pt;width:165.05pt;height:0;z-index:2548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4868480" behindDoc="0" locked="0" layoutInCell="1" allowOverlap="1" wp14:anchorId="7166D20F" wp14:editId="10958635">
                <wp:simplePos x="0" y="0"/>
                <wp:positionH relativeFrom="column">
                  <wp:posOffset>219338</wp:posOffset>
                </wp:positionH>
                <wp:positionV relativeFrom="paragraph">
                  <wp:posOffset>18942</wp:posOffset>
                </wp:positionV>
                <wp:extent cx="2011680" cy="0"/>
                <wp:effectExtent l="0" t="76200" r="26670" b="95250"/>
                <wp:wrapNone/>
                <wp:docPr id="2145" name="Straight Arrow Connector 2145"/>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064EF" id="Straight Arrow Connector 2145" o:spid="_x0000_s1026" type="#_x0000_t32" style="position:absolute;margin-left:17.25pt;margin-top:1.5pt;width:158.4pt;height:0;z-index:2548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" strokecolor="#4579b8 [3044]" strokeweight="0">
                <v:stroke endarrow="block"/>
              </v:shape>
            </w:pict>
          </mc:Fallback>
        </mc:AlternateContent>
      </w:r>
      <w:r w:rsidRPr="00215EAC">
        <w:rPr>
          <w:rFonts w:ascii="Arial" w:hAnsi="Arial" w:cs="Arial"/>
        </w:rPr>
        <w:t xml:space="preserve"> </w:t>
      </w:r>
    </w:p>
    <w:p w14:paraId="6C9440BE" w14:textId="77777777" w:rsidR="00A83028" w:rsidRDefault="00A83028" w:rsidP="00A83028">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0E84A320" w14:textId="77777777" w:rsidR="00A83028" w:rsidRDefault="00A83028" w:rsidP="00A83028">
      <w:pPr>
        <w:tabs>
          <w:tab w:val="left" w:pos="3810"/>
          <w:tab w:val="left" w:pos="6090"/>
        </w:tabs>
        <w:rPr>
          <w:rFonts w:ascii="Arial" w:hAnsi="Arial" w:cs="Arial"/>
        </w:rPr>
      </w:pPr>
    </w:p>
    <w:p w14:paraId="1172BDE5" w14:textId="77777777" w:rsidR="00A83028" w:rsidRDefault="00A83028" w:rsidP="00A83028">
      <w:pPr>
        <w:tabs>
          <w:tab w:val="left" w:pos="6090"/>
        </w:tabs>
        <w:rPr>
          <w:rFonts w:ascii="Arial" w:hAnsi="Arial" w:cs="Arial"/>
        </w:rPr>
      </w:pPr>
      <w:r>
        <w:rPr>
          <w:rFonts w:ascii="Arial" w:hAnsi="Arial" w:cs="Arial"/>
        </w:rPr>
        <w:t xml:space="preserve">                                                                         </w:t>
      </w:r>
    </w:p>
    <w:p w14:paraId="79EBC7AA" w14:textId="77777777" w:rsidR="00A83028" w:rsidRDefault="00A83028" w:rsidP="00A83028">
      <w:pPr>
        <w:tabs>
          <w:tab w:val="left" w:pos="6090"/>
        </w:tabs>
        <w:rPr>
          <w:rFonts w:ascii="Arial" w:hAnsi="Arial" w:cs="Arial"/>
        </w:rPr>
      </w:pPr>
      <w:r>
        <w:rPr>
          <w:rFonts w:ascii="Arial" w:hAnsi="Arial" w:cs="Arial"/>
        </w:rPr>
        <w:t xml:space="preserve">                                                                           </w:t>
      </w:r>
    </w:p>
    <w:p w14:paraId="6557BDEA" w14:textId="77777777" w:rsidR="00A83028" w:rsidRPr="00200FA7" w:rsidRDefault="00A83028" w:rsidP="00A83028">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721DAF45" w14:textId="77777777" w:rsidR="00A83028" w:rsidRPr="00755387" w:rsidRDefault="00A83028" w:rsidP="00A83028">
      <w:pPr>
        <w:tabs>
          <w:tab w:val="left" w:pos="6090"/>
        </w:tabs>
        <w:rPr>
          <w:rFonts w:ascii="Arial" w:hAnsi="Arial" w:cs="Arial"/>
          <w:sz w:val="20"/>
        </w:rPr>
      </w:pPr>
      <w:r>
        <w:rPr>
          <w:rFonts w:ascii="Arial" w:hAnsi="Arial" w:cs="Arial"/>
        </w:rPr>
        <w:t xml:space="preserve">                            </w:t>
      </w:r>
      <w:r w:rsidRPr="00572F5A">
        <w:rPr>
          <w:rFonts w:asciiTheme="minorHAnsi" w:hAnsiTheme="minorHAnsi" w:cs="Arial"/>
          <w:szCs w:val="24"/>
        </w:rPr>
        <w:t xml:space="preserve">   </w:t>
      </w:r>
      <w:r w:rsidRPr="00755387">
        <w:rPr>
          <w:rFonts w:ascii="Arial" w:hAnsi="Arial" w:cs="Arial"/>
          <w:sz w:val="20"/>
        </w:rPr>
        <w:t>Treat the command with</w:t>
      </w:r>
    </w:p>
    <w:p w14:paraId="77D9CE2B" w14:textId="77777777" w:rsidR="00A83028" w:rsidRPr="00572F5A" w:rsidRDefault="00A83028" w:rsidP="00A83028">
      <w:pPr>
        <w:tabs>
          <w:tab w:val="left" w:pos="6090"/>
        </w:tabs>
        <w:rPr>
          <w:rFonts w:asciiTheme="minorHAnsi" w:hAnsiTheme="minorHAnsi" w:cs="Arial"/>
          <w:szCs w:val="24"/>
        </w:rPr>
      </w:pPr>
      <w:r w:rsidRPr="00755387">
        <w:rPr>
          <w:rFonts w:ascii="Arial" w:hAnsi="Arial" w:cs="Arial"/>
          <w:noProof/>
          <w:sz w:val="20"/>
          <w:lang w:val="en-US"/>
        </w:rPr>
        <mc:AlternateContent>
          <mc:Choice Requires="wps">
            <w:drawing>
              <wp:anchor distT="0" distB="0" distL="114300" distR="114300" simplePos="0" relativeHeight="254869504" behindDoc="0" locked="0" layoutInCell="1" allowOverlap="1" wp14:anchorId="534A635D" wp14:editId="67D2C4E5">
                <wp:simplePos x="0" y="0"/>
                <wp:positionH relativeFrom="column">
                  <wp:posOffset>1227151</wp:posOffset>
                </wp:positionH>
                <wp:positionV relativeFrom="paragraph">
                  <wp:posOffset>8255</wp:posOffset>
                </wp:positionV>
                <wp:extent cx="1800225" cy="0"/>
                <wp:effectExtent l="38100" t="76200" r="0" b="95250"/>
                <wp:wrapNone/>
                <wp:docPr id="2146" name="Straight Arrow Connector 2146"/>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EA553" id="Straight Arrow Connector 2146" o:spid="_x0000_s1026" type="#_x0000_t32" style="position:absolute;margin-left:96.65pt;margin-top:.65pt;width:141.75pt;height:0;flip:x;z-index:2548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" strokecolor="#4579b8 [3044]" strokeweight="0">
                <v:stroke endarrow="block"/>
              </v:shape>
            </w:pict>
          </mc:Fallback>
        </mc:AlternateContent>
      </w:r>
      <w:r w:rsidRPr="00755387">
        <w:rPr>
          <w:rFonts w:ascii="Arial" w:hAnsi="Arial" w:cs="Arial"/>
          <w:sz w:val="20"/>
        </w:rPr>
        <w:t xml:space="preserve">                                       Corresponding handler</w:t>
      </w:r>
      <w:r>
        <w:rPr>
          <w:rFonts w:ascii="Arial" w:hAnsi="Arial" w:cs="Arial"/>
        </w:rPr>
        <w:tab/>
      </w:r>
      <w:r>
        <w:rPr>
          <w:rFonts w:ascii="Arial" w:hAnsi="Arial" w:cs="Arial"/>
        </w:rPr>
        <w:tab/>
      </w:r>
    </w:p>
    <w:p w14:paraId="79C73B3B" w14:textId="77777777" w:rsidR="00A83028" w:rsidRDefault="00A83028" w:rsidP="00A83028">
      <w:pPr>
        <w:tabs>
          <w:tab w:val="left" w:pos="6090"/>
        </w:tabs>
        <w:rPr>
          <w:rFonts w:ascii="Arial" w:hAnsi="Arial" w:cs="Arial"/>
        </w:rPr>
      </w:pPr>
    </w:p>
    <w:p w14:paraId="6B385120" w14:textId="77777777" w:rsidR="00A83028" w:rsidRPr="00215EAC" w:rsidRDefault="00A83028" w:rsidP="00A83028">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4870528" behindDoc="0" locked="0" layoutInCell="1" allowOverlap="1" wp14:anchorId="1BD8646E" wp14:editId="57917E44">
                <wp:simplePos x="0" y="0"/>
                <wp:positionH relativeFrom="column">
                  <wp:posOffset>547777</wp:posOffset>
                </wp:positionH>
                <wp:positionV relativeFrom="paragraph">
                  <wp:posOffset>7956</wp:posOffset>
                </wp:positionV>
                <wp:extent cx="1390650" cy="491706"/>
                <wp:effectExtent l="0" t="0" r="19050" b="22860"/>
                <wp:wrapNone/>
                <wp:docPr id="2147" name="Rectangle 2147"/>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5ABAFBD2" w14:textId="77777777" w:rsidR="00944514" w:rsidRPr="00755387" w:rsidRDefault="00944514" w:rsidP="00A83028">
                            <w:pPr>
                              <w:jc w:val="center"/>
                              <w:rPr>
                                <w:rFonts w:ascii="Arial" w:hAnsi="Arial" w:cs="Arial"/>
                                <w:sz w:val="20"/>
                              </w:rPr>
                            </w:pPr>
                            <w:r w:rsidRPr="00755387">
                              <w:rPr>
                                <w:rFonts w:ascii="Arial" w:hAnsi="Arial" w:cs="Arial"/>
                                <w:sz w:val="20"/>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8646E" id="Rectangle 2147" o:spid="_x0000_s2248" style="position:absolute;margin-left:43.15pt;margin-top:.65pt;width:109.5pt;height:38.7pt;z-index:2548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" fillcolor="white [3201]" strokecolor="#4f81bd [3204]" strokeweight="0">
                <v:textbox>
                  <w:txbxContent>
                    <w:p w14:paraId="5ABAFBD2" w14:textId="77777777" w:rsidR="00944514" w:rsidRPr="00755387" w:rsidRDefault="00944514" w:rsidP="00A83028">
                      <w:pPr>
                        <w:jc w:val="center"/>
                        <w:rPr>
                          <w:rFonts w:ascii="Arial" w:hAnsi="Arial" w:cs="Arial"/>
                          <w:sz w:val="20"/>
                        </w:rPr>
                      </w:pPr>
                      <w:r w:rsidRPr="00755387">
                        <w:rPr>
                          <w:rFonts w:ascii="Arial" w:hAnsi="Arial" w:cs="Arial"/>
                          <w:sz w:val="20"/>
                        </w:rPr>
                        <w:t>Check AT command type</w:t>
                      </w:r>
                    </w:p>
                  </w:txbxContent>
                </v:textbox>
              </v:rect>
            </w:pict>
          </mc:Fallback>
        </mc:AlternateContent>
      </w:r>
    </w:p>
    <w:p w14:paraId="6A8D1ADB" w14:textId="77777777" w:rsidR="00A83028" w:rsidRDefault="00A83028" w:rsidP="00A83028">
      <w:pPr>
        <w:autoSpaceDE w:val="0"/>
        <w:autoSpaceDN w:val="0"/>
        <w:adjustRightInd w:val="0"/>
      </w:pPr>
    </w:p>
    <w:p w14:paraId="424C227E" w14:textId="77777777" w:rsidR="00A83028" w:rsidRDefault="00A83028" w:rsidP="00A83028">
      <w:pPr>
        <w:autoSpaceDE w:val="0"/>
        <w:autoSpaceDN w:val="0"/>
        <w:adjustRightInd w:val="0"/>
      </w:pPr>
    </w:p>
    <w:p w14:paraId="7DD41AEE" w14:textId="77777777" w:rsidR="00A83028" w:rsidRDefault="00A83028" w:rsidP="00A83028">
      <w:pPr>
        <w:autoSpaceDE w:val="0"/>
        <w:autoSpaceDN w:val="0"/>
        <w:adjustRightInd w:val="0"/>
      </w:pPr>
    </w:p>
    <w:p w14:paraId="4D1A1086" w14:textId="77777777" w:rsidR="00A83028" w:rsidRDefault="00A83028" w:rsidP="00A83028">
      <w:pPr>
        <w:autoSpaceDE w:val="0"/>
        <w:autoSpaceDN w:val="0"/>
        <w:adjustRightInd w:val="0"/>
      </w:pPr>
      <w:r w:rsidRPr="00755387">
        <w:rPr>
          <w:rFonts w:ascii="Arial" w:hAnsi="Arial" w:cs="Arial"/>
          <w:noProof/>
          <w:sz w:val="20"/>
          <w:lang w:val="en-US"/>
        </w:rPr>
        <mc:AlternateContent>
          <mc:Choice Requires="wps">
            <w:drawing>
              <wp:anchor distT="0" distB="0" distL="114300" distR="114300" simplePos="0" relativeHeight="254875648" behindDoc="0" locked="0" layoutInCell="1" allowOverlap="1" wp14:anchorId="03A5DA49" wp14:editId="0CB3E55C">
                <wp:simplePos x="0" y="0"/>
                <wp:positionH relativeFrom="margin">
                  <wp:posOffset>438150</wp:posOffset>
                </wp:positionH>
                <wp:positionV relativeFrom="paragraph">
                  <wp:posOffset>130175</wp:posOffset>
                </wp:positionV>
                <wp:extent cx="1637665" cy="1323975"/>
                <wp:effectExtent l="0" t="0" r="19685" b="28575"/>
                <wp:wrapNone/>
                <wp:docPr id="2148" name="Flowchart: Decision 2148"/>
                <wp:cNvGraphicFramePr/>
                <a:graphic xmlns:a="http://schemas.openxmlformats.org/drawingml/2006/main">
                  <a:graphicData uri="http://schemas.microsoft.com/office/word/2010/wordprocessingShape">
                    <wps:wsp>
                      <wps:cNvSpPr/>
                      <wps:spPr>
                        <a:xfrm>
                          <a:off x="0" y="0"/>
                          <a:ext cx="1637665"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1C80F4A3" w14:textId="77777777" w:rsidR="00944514" w:rsidRPr="00755387" w:rsidRDefault="00944514" w:rsidP="00A83028">
                            <w:pPr>
                              <w:jc w:val="center"/>
                              <w:rPr>
                                <w:rFonts w:ascii="Arial" w:hAnsi="Arial" w:cs="Arial"/>
                                <w:sz w:val="20"/>
                              </w:rPr>
                            </w:pPr>
                            <w:r>
                              <w:rPr>
                                <w:rFonts w:ascii="Arial" w:hAnsi="Arial" w:cs="Arial"/>
                                <w:sz w:val="20"/>
                              </w:rPr>
                              <w:t>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5DA49" id="Flowchart: Decision 2148" o:spid="_x0000_s2249" type="#_x0000_t110" style="position:absolute;margin-left:34.5pt;margin-top:10.25pt;width:128.95pt;height:104.25pt;z-index:2548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" fillcolor="white [3201]" strokecolor="#4f81bd [3204]" strokeweight="0">
                <v:textbox>
                  <w:txbxContent>
                    <w:p w14:paraId="1C80F4A3" w14:textId="77777777" w:rsidR="00944514" w:rsidRPr="00755387" w:rsidRDefault="00944514" w:rsidP="00A83028">
                      <w:pPr>
                        <w:jc w:val="center"/>
                        <w:rPr>
                          <w:rFonts w:ascii="Arial" w:hAnsi="Arial" w:cs="Arial"/>
                          <w:sz w:val="20"/>
                        </w:rPr>
                      </w:pPr>
                      <w:r>
                        <w:rPr>
                          <w:rFonts w:ascii="Arial" w:hAnsi="Arial" w:cs="Arial"/>
                          <w:sz w:val="20"/>
                        </w:rPr>
                        <w:t>CMD_TYPE_PARA</w:t>
                      </w:r>
                    </w:p>
                  </w:txbxContent>
                </v:textbox>
                <w10:wrap anchorx="margin"/>
              </v:shape>
            </w:pict>
          </mc:Fallback>
        </mc:AlternateContent>
      </w:r>
    </w:p>
    <w:p w14:paraId="7BF8CC74" w14:textId="77777777" w:rsidR="00A83028" w:rsidRDefault="00A83028" w:rsidP="00A83028">
      <w:pPr>
        <w:autoSpaceDE w:val="0"/>
        <w:autoSpaceDN w:val="0"/>
        <w:adjustRightInd w:val="0"/>
      </w:pPr>
    </w:p>
    <w:p w14:paraId="12C86DF0" w14:textId="77777777" w:rsidR="00A83028" w:rsidRDefault="00A83028" w:rsidP="00A83028">
      <w:pPr>
        <w:autoSpaceDE w:val="0"/>
        <w:autoSpaceDN w:val="0"/>
        <w:adjustRightInd w:val="0"/>
      </w:pPr>
    </w:p>
    <w:p w14:paraId="2E2E43F7" w14:textId="77777777" w:rsidR="00A83028" w:rsidRDefault="00A83028" w:rsidP="00A83028">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4877696" behindDoc="0" locked="0" layoutInCell="1" allowOverlap="1" wp14:anchorId="6C72AECB" wp14:editId="06A8A0AE">
                <wp:simplePos x="0" y="0"/>
                <wp:positionH relativeFrom="column">
                  <wp:posOffset>4858385</wp:posOffset>
                </wp:positionH>
                <wp:positionV relativeFrom="paragraph">
                  <wp:posOffset>4445</wp:posOffset>
                </wp:positionV>
                <wp:extent cx="1390650" cy="491706"/>
                <wp:effectExtent l="0" t="0" r="19050" b="22860"/>
                <wp:wrapNone/>
                <wp:docPr id="2149" name="Rectangle 2149"/>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1BC4AC1B" w14:textId="77777777" w:rsidR="00944514" w:rsidRPr="00755387" w:rsidRDefault="00944514" w:rsidP="00A83028">
                            <w:pPr>
                              <w:jc w:val="center"/>
                              <w:rPr>
                                <w:rFonts w:ascii="Arial" w:hAnsi="Arial" w:cs="Arial"/>
                                <w:sz w:val="20"/>
                              </w:rPr>
                            </w:pPr>
                            <w:r>
                              <w:rPr>
                                <w:rFonts w:ascii="Arial" w:hAnsi="Arial" w:cs="Arial"/>
                                <w:sz w:val="20"/>
                              </w:rPr>
                              <w:t>GOTO Check CMD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2AECB" id="Rectangle 2149" o:spid="_x0000_s2250" style="position:absolute;margin-left:382.55pt;margin-top:.35pt;width:109.5pt;height:38.7pt;z-index:2548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" fillcolor="#9bbb59 [3206]" strokecolor="#4f81bd [3204]" strokeweight="0">
                <v:textbox>
                  <w:txbxContent>
                    <w:p w14:paraId="1BC4AC1B" w14:textId="77777777" w:rsidR="00944514" w:rsidRPr="00755387" w:rsidRDefault="00944514" w:rsidP="00A83028">
                      <w:pPr>
                        <w:jc w:val="center"/>
                        <w:rPr>
                          <w:rFonts w:ascii="Arial" w:hAnsi="Arial" w:cs="Arial"/>
                          <w:sz w:val="20"/>
                        </w:rPr>
                      </w:pPr>
                      <w:r>
                        <w:rPr>
                          <w:rFonts w:ascii="Arial" w:hAnsi="Arial" w:cs="Arial"/>
                          <w:sz w:val="20"/>
                        </w:rPr>
                        <w:t>GOTO Check CMD TYPE</w:t>
                      </w:r>
                    </w:p>
                  </w:txbxContent>
                </v:textbox>
              </v:rect>
            </w:pict>
          </mc:Fallback>
        </mc:AlternateContent>
      </w:r>
      <w:r>
        <w:t xml:space="preserve">                                                                NO</w:t>
      </w:r>
    </w:p>
    <w:p w14:paraId="3FF221EA" w14:textId="77777777" w:rsidR="00A83028" w:rsidRDefault="00A83028" w:rsidP="00A83028">
      <w:pPr>
        <w:autoSpaceDE w:val="0"/>
        <w:autoSpaceDN w:val="0"/>
        <w:adjustRightInd w:val="0"/>
      </w:pPr>
      <w:r>
        <w:rPr>
          <w:noProof/>
          <w:lang w:val="en-US"/>
        </w:rPr>
        <mc:AlternateContent>
          <mc:Choice Requires="wps">
            <w:drawing>
              <wp:anchor distT="0" distB="0" distL="114300" distR="114300" simplePos="0" relativeHeight="254876672" behindDoc="0" locked="0" layoutInCell="1" allowOverlap="1" wp14:anchorId="0E28DB4D" wp14:editId="5071D344">
                <wp:simplePos x="0" y="0"/>
                <wp:positionH relativeFrom="column">
                  <wp:posOffset>2075814</wp:posOffset>
                </wp:positionH>
                <wp:positionV relativeFrom="paragraph">
                  <wp:posOffset>48260</wp:posOffset>
                </wp:positionV>
                <wp:extent cx="2781935" cy="19050"/>
                <wp:effectExtent l="0" t="76200" r="18415" b="76200"/>
                <wp:wrapNone/>
                <wp:docPr id="2150" name="Straight Arrow Connector 2150"/>
                <wp:cNvGraphicFramePr/>
                <a:graphic xmlns:a="http://schemas.openxmlformats.org/drawingml/2006/main">
                  <a:graphicData uri="http://schemas.microsoft.com/office/word/2010/wordprocessingShape">
                    <wps:wsp>
                      <wps:cNvCnPr/>
                      <wps:spPr>
                        <a:xfrm flipV="1">
                          <a:off x="0" y="0"/>
                          <a:ext cx="278193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6C7B55" id="Straight Arrow Connector 2150" o:spid="_x0000_s1026" type="#_x0000_t32" style="position:absolute;margin-left:163.45pt;margin-top:3.8pt;width:219.05pt;height:1.5pt;flip:y;z-index:2548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" strokecolor="#4579b8 [3044]">
                <v:stroke endarrow="block"/>
              </v:shape>
            </w:pict>
          </mc:Fallback>
        </mc:AlternateContent>
      </w:r>
    </w:p>
    <w:p w14:paraId="470BD6EA" w14:textId="77777777" w:rsidR="00A83028" w:rsidRDefault="00A83028" w:rsidP="00A83028">
      <w:pPr>
        <w:autoSpaceDE w:val="0"/>
        <w:autoSpaceDN w:val="0"/>
        <w:adjustRightInd w:val="0"/>
      </w:pPr>
    </w:p>
    <w:p w14:paraId="2C409EBC" w14:textId="77777777" w:rsidR="00A83028" w:rsidRDefault="00A83028" w:rsidP="00A83028">
      <w:pPr>
        <w:autoSpaceDE w:val="0"/>
        <w:autoSpaceDN w:val="0"/>
        <w:adjustRightInd w:val="0"/>
      </w:pPr>
    </w:p>
    <w:p w14:paraId="46164FF6" w14:textId="77777777" w:rsidR="00A83028" w:rsidRDefault="00A83028" w:rsidP="00A83028">
      <w:pPr>
        <w:autoSpaceDE w:val="0"/>
        <w:autoSpaceDN w:val="0"/>
        <w:adjustRightInd w:val="0"/>
      </w:pPr>
      <w:r>
        <w:t xml:space="preserve">                                            </w:t>
      </w:r>
    </w:p>
    <w:p w14:paraId="61067D03" w14:textId="77777777" w:rsidR="00A83028" w:rsidRDefault="00A83028" w:rsidP="00A83028">
      <w:pPr>
        <w:autoSpaceDE w:val="0"/>
        <w:autoSpaceDN w:val="0"/>
        <w:adjustRightInd w:val="0"/>
      </w:pPr>
      <w:r>
        <w:t xml:space="preserve">                                      YES</w:t>
      </w:r>
    </w:p>
    <w:p w14:paraId="50F6C477" w14:textId="77777777" w:rsidR="00A83028" w:rsidRDefault="00A83028" w:rsidP="00A83028">
      <w:pPr>
        <w:autoSpaceDE w:val="0"/>
        <w:autoSpaceDN w:val="0"/>
        <w:adjustRightInd w:val="0"/>
      </w:pPr>
      <w:r w:rsidRPr="00755387">
        <w:rPr>
          <w:rFonts w:ascii="Arial" w:hAnsi="Arial" w:cs="Arial"/>
          <w:noProof/>
          <w:sz w:val="20"/>
          <w:lang w:val="en-US"/>
        </w:rPr>
        <mc:AlternateContent>
          <mc:Choice Requires="wps">
            <w:drawing>
              <wp:anchor distT="0" distB="0" distL="114300" distR="114300" simplePos="0" relativeHeight="254880768" behindDoc="0" locked="0" layoutInCell="1" allowOverlap="1" wp14:anchorId="39C2BDAE" wp14:editId="7EF39E37">
                <wp:simplePos x="0" y="0"/>
                <wp:positionH relativeFrom="margin">
                  <wp:posOffset>600075</wp:posOffset>
                </wp:positionH>
                <wp:positionV relativeFrom="paragraph">
                  <wp:posOffset>65405</wp:posOffset>
                </wp:positionV>
                <wp:extent cx="1285240" cy="1323975"/>
                <wp:effectExtent l="0" t="0" r="10160" b="28575"/>
                <wp:wrapNone/>
                <wp:docPr id="2151" name="Flowchart: Decision 2151"/>
                <wp:cNvGraphicFramePr/>
                <a:graphic xmlns:a="http://schemas.openxmlformats.org/drawingml/2006/main">
                  <a:graphicData uri="http://schemas.microsoft.com/office/word/2010/wordprocessingShape">
                    <wps:wsp>
                      <wps:cNvSpPr/>
                      <wps:spPr>
                        <a:xfrm>
                          <a:off x="0" y="0"/>
                          <a:ext cx="1285240"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417B0ADB" w14:textId="77777777" w:rsidR="00944514" w:rsidRPr="00755387" w:rsidRDefault="00944514" w:rsidP="00A83028">
                            <w:pPr>
                              <w:jc w:val="center"/>
                              <w:rPr>
                                <w:rFonts w:ascii="Arial" w:hAnsi="Arial" w:cs="Arial"/>
                                <w:sz w:val="20"/>
                              </w:rPr>
                            </w:pPr>
                            <w:r>
                              <w:rPr>
                                <w:rFonts w:ascii="Arial" w:hAnsi="Arial" w:cs="Arial"/>
                                <w:sz w:val="20"/>
                              </w:rPr>
                              <w:t>If Param validation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2BDAE" id="Flowchart: Decision 2151" o:spid="_x0000_s2251" type="#_x0000_t110" style="position:absolute;margin-left:47.25pt;margin-top:5.15pt;width:101.2pt;height:104.25pt;z-index:2548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" fillcolor="white [3201]" strokecolor="#4f81bd [3204]" strokeweight="0">
                <v:textbox>
                  <w:txbxContent>
                    <w:p w14:paraId="417B0ADB" w14:textId="77777777" w:rsidR="00944514" w:rsidRPr="00755387" w:rsidRDefault="00944514" w:rsidP="00A83028">
                      <w:pPr>
                        <w:jc w:val="center"/>
                        <w:rPr>
                          <w:rFonts w:ascii="Arial" w:hAnsi="Arial" w:cs="Arial"/>
                          <w:sz w:val="20"/>
                        </w:rPr>
                      </w:pPr>
                      <w:r>
                        <w:rPr>
                          <w:rFonts w:ascii="Arial" w:hAnsi="Arial" w:cs="Arial"/>
                          <w:sz w:val="20"/>
                        </w:rPr>
                        <w:t>If Param validation OK</w:t>
                      </w:r>
                    </w:p>
                  </w:txbxContent>
                </v:textbox>
                <w10:wrap anchorx="margin"/>
              </v:shape>
            </w:pict>
          </mc:Fallback>
        </mc:AlternateContent>
      </w:r>
    </w:p>
    <w:p w14:paraId="25DBE40C" w14:textId="77777777" w:rsidR="00A83028" w:rsidRDefault="00A83028" w:rsidP="00A83028">
      <w:pPr>
        <w:autoSpaceDE w:val="0"/>
        <w:autoSpaceDN w:val="0"/>
        <w:adjustRightInd w:val="0"/>
      </w:pPr>
    </w:p>
    <w:p w14:paraId="7FC85987" w14:textId="77777777" w:rsidR="00A83028" w:rsidRDefault="00A83028" w:rsidP="00A83028">
      <w:pPr>
        <w:autoSpaceDE w:val="0"/>
        <w:autoSpaceDN w:val="0"/>
        <w:adjustRightInd w:val="0"/>
      </w:pPr>
    </w:p>
    <w:p w14:paraId="441F8096" w14:textId="77777777" w:rsidR="00A83028" w:rsidRDefault="00A83028" w:rsidP="00A83028">
      <w:pPr>
        <w:autoSpaceDE w:val="0"/>
        <w:autoSpaceDN w:val="0"/>
        <w:adjustRightInd w:val="0"/>
      </w:pPr>
      <w:r>
        <w:rPr>
          <w:noProof/>
          <w:lang w:val="en-US"/>
        </w:rPr>
        <mc:AlternateContent>
          <mc:Choice Requires="wps">
            <w:drawing>
              <wp:anchor distT="0" distB="0" distL="114300" distR="114300" simplePos="0" relativeHeight="254881792" behindDoc="0" locked="0" layoutInCell="1" allowOverlap="1" wp14:anchorId="6309944C" wp14:editId="018B0C3E">
                <wp:simplePos x="0" y="0"/>
                <wp:positionH relativeFrom="column">
                  <wp:posOffset>180975</wp:posOffset>
                </wp:positionH>
                <wp:positionV relativeFrom="paragraph">
                  <wp:posOffset>164465</wp:posOffset>
                </wp:positionV>
                <wp:extent cx="438150" cy="0"/>
                <wp:effectExtent l="38100" t="76200" r="0" b="95250"/>
                <wp:wrapNone/>
                <wp:docPr id="2152" name="Straight Arrow Connector 2152"/>
                <wp:cNvGraphicFramePr/>
                <a:graphic xmlns:a="http://schemas.openxmlformats.org/drawingml/2006/main">
                  <a:graphicData uri="http://schemas.microsoft.com/office/word/2010/wordprocessingShape">
                    <wps:wsp>
                      <wps:cNvCnPr/>
                      <wps:spPr>
                        <a:xfrm flipH="1">
                          <a:off x="0" y="0"/>
                          <a:ext cx="438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03966A" id="Straight Arrow Connector 2152" o:spid="_x0000_s1026" type="#_x0000_t32" style="position:absolute;margin-left:14.25pt;margin-top:12.95pt;width:34.5pt;height:0;flip:x;z-index:2548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" strokecolor="#4579b8 [3044]">
                <v:stroke endarrow="block"/>
              </v:shape>
            </w:pict>
          </mc:Fallback>
        </mc:AlternateContent>
      </w:r>
      <w:r>
        <w:t xml:space="preserve">         NO</w:t>
      </w:r>
    </w:p>
    <w:p w14:paraId="0794CDBE" w14:textId="77777777" w:rsidR="00A83028" w:rsidRPr="00E77648" w:rsidRDefault="00A83028" w:rsidP="00A83028">
      <w:pPr>
        <w:autoSpaceDE w:val="0"/>
        <w:autoSpaceDN w:val="0"/>
        <w:adjustRightInd w:val="0"/>
        <w:rPr>
          <w:rFonts w:ascii="Arial" w:hAnsi="Arial" w:cs="Arial"/>
          <w:sz w:val="20"/>
        </w:rPr>
      </w:pPr>
      <w:r w:rsidRPr="00E77648">
        <w:rPr>
          <w:rFonts w:ascii="Arial" w:hAnsi="Arial" w:cs="Arial"/>
          <w:sz w:val="20"/>
        </w:rPr>
        <w:t xml:space="preserve">        Send</w:t>
      </w:r>
    </w:p>
    <w:p w14:paraId="72A59DEE" w14:textId="77777777" w:rsidR="00A83028" w:rsidRPr="00E77648" w:rsidRDefault="00A83028" w:rsidP="00A83028">
      <w:pPr>
        <w:autoSpaceDE w:val="0"/>
        <w:autoSpaceDN w:val="0"/>
        <w:adjustRightInd w:val="0"/>
        <w:rPr>
          <w:rFonts w:ascii="Arial" w:hAnsi="Arial" w:cs="Arial"/>
          <w:sz w:val="20"/>
        </w:rPr>
      </w:pPr>
      <w:r w:rsidRPr="00E77648">
        <w:rPr>
          <w:rFonts w:ascii="Arial" w:hAnsi="Arial" w:cs="Arial"/>
          <w:sz w:val="20"/>
        </w:rPr>
        <w:t xml:space="preserve">        ERROR</w:t>
      </w:r>
    </w:p>
    <w:p w14:paraId="56A89E3C" w14:textId="77777777" w:rsidR="00A83028" w:rsidRPr="00E77648" w:rsidRDefault="00A83028" w:rsidP="00A83028">
      <w:pPr>
        <w:autoSpaceDE w:val="0"/>
        <w:autoSpaceDN w:val="0"/>
        <w:adjustRightInd w:val="0"/>
        <w:rPr>
          <w:rFonts w:ascii="Arial" w:hAnsi="Arial" w:cs="Arial"/>
          <w:sz w:val="20"/>
        </w:rPr>
      </w:pPr>
      <w:r w:rsidRPr="00E77648">
        <w:rPr>
          <w:rFonts w:ascii="Arial" w:hAnsi="Arial" w:cs="Arial"/>
          <w:sz w:val="20"/>
        </w:rPr>
        <w:t xml:space="preserve">        </w:t>
      </w:r>
      <w:r>
        <w:rPr>
          <w:rFonts w:ascii="Arial" w:hAnsi="Arial" w:cs="Arial"/>
          <w:sz w:val="20"/>
        </w:rPr>
        <w:t>a</w:t>
      </w:r>
      <w:r w:rsidRPr="00E77648">
        <w:rPr>
          <w:rFonts w:ascii="Arial" w:hAnsi="Arial" w:cs="Arial"/>
          <w:sz w:val="20"/>
        </w:rPr>
        <w:t>s final resp-</w:t>
      </w:r>
    </w:p>
    <w:p w14:paraId="1DCB377F" w14:textId="77777777" w:rsidR="00A83028" w:rsidRDefault="00A83028" w:rsidP="00A83028">
      <w:pPr>
        <w:autoSpaceDE w:val="0"/>
        <w:autoSpaceDN w:val="0"/>
        <w:adjustRightInd w:val="0"/>
      </w:pPr>
      <w:r w:rsidRPr="00E77648">
        <w:rPr>
          <w:rFonts w:ascii="Arial" w:hAnsi="Arial" w:cs="Arial"/>
          <w:sz w:val="20"/>
        </w:rPr>
        <w:t xml:space="preserve">        </w:t>
      </w:r>
      <w:r>
        <w:rPr>
          <w:rFonts w:ascii="Arial" w:hAnsi="Arial" w:cs="Arial"/>
          <w:sz w:val="20"/>
        </w:rPr>
        <w:t>o</w:t>
      </w:r>
      <w:r w:rsidRPr="00E77648">
        <w:rPr>
          <w:rFonts w:ascii="Arial" w:hAnsi="Arial" w:cs="Arial"/>
          <w:sz w:val="20"/>
        </w:rPr>
        <w:t>nse</w:t>
      </w:r>
      <w:r>
        <w:t xml:space="preserve">                          Yes</w:t>
      </w:r>
    </w:p>
    <w:p w14:paraId="181CB27F" w14:textId="77777777" w:rsidR="00A83028" w:rsidRDefault="00A83028" w:rsidP="00A83028">
      <w:pPr>
        <w:autoSpaceDE w:val="0"/>
        <w:autoSpaceDN w:val="0"/>
        <w:adjustRightInd w:val="0"/>
      </w:pPr>
      <w:r>
        <w:t xml:space="preserve">       </w:t>
      </w:r>
    </w:p>
    <w:p w14:paraId="1FF85DD2" w14:textId="7B9E6B2F" w:rsidR="00A83028" w:rsidRDefault="00A83028" w:rsidP="00A83028">
      <w:pPr>
        <w:autoSpaceDE w:val="0"/>
        <w:autoSpaceDN w:val="0"/>
        <w:adjustRightInd w:val="0"/>
      </w:pPr>
    </w:p>
    <w:p w14:paraId="16341729" w14:textId="0D4E1F66"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888960" behindDoc="0" locked="0" layoutInCell="1" allowOverlap="1" wp14:anchorId="30E1AC45" wp14:editId="7E96FD2E">
                <wp:simplePos x="0" y="0"/>
                <wp:positionH relativeFrom="margin">
                  <wp:posOffset>-181610</wp:posOffset>
                </wp:positionH>
                <wp:positionV relativeFrom="paragraph">
                  <wp:posOffset>9525</wp:posOffset>
                </wp:positionV>
                <wp:extent cx="822325" cy="640080"/>
                <wp:effectExtent l="0" t="0" r="15875" b="26670"/>
                <wp:wrapNone/>
                <wp:docPr id="2155" name="Rectangle 215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7AAC7"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1AC45" id="Rectangle 2155" o:spid="_x0000_s2252" style="position:absolute;left:0;text-align:left;margin-left:-14.3pt;margin-top:.75pt;width:64.75pt;height:50.4pt;z-index:2548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wFUwgIAAA8GAAAOAAAAZHJzL2Uyb0RvYy54bWysVFtP2zAUfp+0/2D5feRCWy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" fillcolor="#f79646 [3209]" strokecolor="#5a5a5a [2109]" strokeweight="1pt">
                <v:textbox>
                  <w:txbxContent>
                    <w:p w14:paraId="24A7AAC7" w14:textId="77777777" w:rsidR="00944514" w:rsidRDefault="00944514" w:rsidP="00A83028">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898176" behindDoc="0" locked="0" layoutInCell="1" allowOverlap="1" wp14:anchorId="4E6157D3" wp14:editId="4994BCCB">
                <wp:simplePos x="0" y="0"/>
                <wp:positionH relativeFrom="rightMargin">
                  <wp:align>left</wp:align>
                </wp:positionH>
                <wp:positionV relativeFrom="paragraph">
                  <wp:posOffset>2540</wp:posOffset>
                </wp:positionV>
                <wp:extent cx="876300" cy="678180"/>
                <wp:effectExtent l="0" t="0" r="19050" b="26670"/>
                <wp:wrapNone/>
                <wp:docPr id="2153" name="Rectangle 2153"/>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67CC5F5"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157D3" id="Rectangle 2153" o:spid="_x0000_s2253" style="position:absolute;left:0;text-align:left;margin-left:0;margin-top:.2pt;width:69pt;height:53.4pt;z-index:2548981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" fillcolor="#8064a2 [3207]" strokecolor="#5a5a5a [2109]" strokeweight="1pt">
                <v:textbox>
                  <w:txbxContent>
                    <w:p w14:paraId="767CC5F5"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897152" behindDoc="0" locked="0" layoutInCell="1" allowOverlap="1" wp14:anchorId="67BC4382" wp14:editId="5F3EC865">
                <wp:simplePos x="0" y="0"/>
                <wp:positionH relativeFrom="column">
                  <wp:posOffset>3752850</wp:posOffset>
                </wp:positionH>
                <wp:positionV relativeFrom="paragraph">
                  <wp:posOffset>1905</wp:posOffset>
                </wp:positionV>
                <wp:extent cx="1047750" cy="678180"/>
                <wp:effectExtent l="0" t="0" r="19050" b="26670"/>
                <wp:wrapNone/>
                <wp:docPr id="2154" name="Rectangle 2154"/>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E7C4200"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C4382" id="Rectangle 2154" o:spid="_x0000_s2254" style="position:absolute;left:0;text-align:left;margin-left:295.5pt;margin-top:.15pt;width:82.5pt;height:53.4pt;z-index:2548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" fillcolor="#c0504d [3205]" strokecolor="#243f60 [1604]" strokeweight="1pt">
                <v:textbox>
                  <w:txbxContent>
                    <w:p w14:paraId="7E7C4200"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6912" behindDoc="0" locked="0" layoutInCell="1" allowOverlap="1" wp14:anchorId="333BC539" wp14:editId="1709F553">
                <wp:simplePos x="0" y="0"/>
                <wp:positionH relativeFrom="margin">
                  <wp:posOffset>5076825</wp:posOffset>
                </wp:positionH>
                <wp:positionV relativeFrom="paragraph">
                  <wp:posOffset>76200</wp:posOffset>
                </wp:positionV>
                <wp:extent cx="676275" cy="314325"/>
                <wp:effectExtent l="0" t="0" r="9525" b="9525"/>
                <wp:wrapNone/>
                <wp:docPr id="2156" name="Rounded Rectangle 215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527645"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3BC539" id="Rounded Rectangle 2156" o:spid="_x0000_s2255" style="position:absolute;left:0;text-align:left;margin-left:399.75pt;margin-top:6pt;width:53.25pt;height:24.75pt;z-index:2548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CXd&#10;JyaEAgAAUQUAAA4AAAAAAAAAAAAAAAAALgIAAGRycy9lMm9Eb2MueG1sUEsBAi0AFAAGAAgAAAAh&#10;AB2qBw3eAAAACQEAAA8AAAAAAAAAAAAAAAAA3gQAAGRycy9kb3ducmV2LnhtbFBLBQYAAAAABAAE&#10;APMAAADpBQAAAAA=&#10;" fillcolor="white [3201]" stroked="f" strokeweight="2pt">
                <v:textbox>
                  <w:txbxContent>
                    <w:p w14:paraId="33527645"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9984" behindDoc="0" locked="0" layoutInCell="1" allowOverlap="1" wp14:anchorId="74152DEB" wp14:editId="6B8F761F">
                <wp:simplePos x="0" y="0"/>
                <wp:positionH relativeFrom="column">
                  <wp:posOffset>895350</wp:posOffset>
                </wp:positionH>
                <wp:positionV relativeFrom="paragraph">
                  <wp:posOffset>0</wp:posOffset>
                </wp:positionV>
                <wp:extent cx="828675" cy="640080"/>
                <wp:effectExtent l="0" t="0" r="28575" b="26670"/>
                <wp:wrapNone/>
                <wp:docPr id="2157" name="Rectangle 215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7850F64"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52DEB" id="Rectangle 2157" o:spid="_x0000_s2256" style="position:absolute;left:0;text-align:left;margin-left:70.5pt;margin-top:0;width:65.25pt;height:50.4pt;z-index:2548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" fillcolor="#4f81bd [3204]" strokecolor="#5a5a5a [2109]" strokeweight="1pt">
                <v:textbox>
                  <w:txbxContent>
                    <w:p w14:paraId="17850F64"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7936" behindDoc="0" locked="0" layoutInCell="1" allowOverlap="1" wp14:anchorId="79B376DF" wp14:editId="74E453B3">
                <wp:simplePos x="0" y="0"/>
                <wp:positionH relativeFrom="margin">
                  <wp:align>right</wp:align>
                </wp:positionH>
                <wp:positionV relativeFrom="paragraph">
                  <wp:posOffset>9525</wp:posOffset>
                </wp:positionV>
                <wp:extent cx="361950" cy="504825"/>
                <wp:effectExtent l="0" t="0" r="0" b="9525"/>
                <wp:wrapNone/>
                <wp:docPr id="2158" name="Rounded Rectangle 215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72CEE92"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376DF" id="Rounded Rectangle 2158" o:spid="_x0000_s2257" style="position:absolute;left:0;text-align:left;margin-left:-22.7pt;margin-top:.75pt;width:28.5pt;height:39.75pt;z-index:2548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0ocD+IICAABR&#10;BQAADgAAAAAAAAAAAAAAAAAuAgAAZHJzL2Uyb0RvYy54bWxQSwECLQAUAAYACAAAACEAOJmnztkA&#10;AAAEAQAADwAAAAAAAAAAAAAAAADcBAAAZHJzL2Rvd25yZXYueG1sUEsFBgAAAAAEAAQA8wAAAOIF&#10;AAAAAA==&#10;" fillcolor="white [3201]" stroked="f" strokeweight="2pt">
                <v:textbox>
                  <w:txbxContent>
                    <w:p w14:paraId="772CEE92"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891008" behindDoc="0" locked="0" layoutInCell="1" allowOverlap="1" wp14:anchorId="766C029E" wp14:editId="28AD6CB3">
                <wp:simplePos x="0" y="0"/>
                <wp:positionH relativeFrom="column">
                  <wp:posOffset>2505075</wp:posOffset>
                </wp:positionH>
                <wp:positionV relativeFrom="paragraph">
                  <wp:posOffset>0</wp:posOffset>
                </wp:positionV>
                <wp:extent cx="1143000" cy="640080"/>
                <wp:effectExtent l="0" t="0" r="19050" b="26670"/>
                <wp:wrapNone/>
                <wp:docPr id="2159" name="Rectangle 215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2E8857E"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6C029E" id="Rectangle 2159" o:spid="_x0000_s2258" style="position:absolute;left:0;text-align:left;margin-left:197.25pt;margin-top:0;width:90pt;height:50.4pt;z-index:2548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BNOwwIAABA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2yBNOwwIAABAGAAAOAAAAAAAAAAAAAAAAAC4CAABkcnMvZTJvRG9jLnhtbFBLAQItABQABgAI&#10;AAAAIQDFzrIT3AAAAAgBAAAPAAAAAAAAAAAAAAAAAB0FAABkcnMvZG93bnJldi54bWxQSwUGAAAA&#10;AAQABADzAAAAJgYAAAAA&#10;" fillcolor="#c0504d [3205]" strokecolor="#5a5a5a [2109]" strokeweight="1pt">
                <v:textbox>
                  <w:txbxContent>
                    <w:p w14:paraId="72E8857E"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5888" behindDoc="0" locked="0" layoutInCell="1" allowOverlap="1" wp14:anchorId="202FC7E6" wp14:editId="64149739">
                <wp:simplePos x="0" y="0"/>
                <wp:positionH relativeFrom="margin">
                  <wp:posOffset>2533650</wp:posOffset>
                </wp:positionH>
                <wp:positionV relativeFrom="paragraph">
                  <wp:posOffset>57150</wp:posOffset>
                </wp:positionV>
                <wp:extent cx="1114425" cy="495300"/>
                <wp:effectExtent l="0" t="0" r="9525" b="0"/>
                <wp:wrapNone/>
                <wp:docPr id="2160" name="Rounded Rectangle 216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DA5366"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2FC7E6" id="Rounded Rectangle 2160" o:spid="_x0000_s2259" style="position:absolute;left:0;text-align:left;margin-left:199.5pt;margin-top:4.5pt;width:87.75pt;height:39pt;z-index:2548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S&#10;u6vWhQIAAFIFAAAOAAAAAAAAAAAAAAAAAC4CAABkcnMvZTJvRG9jLnhtbFBLAQItABQABgAIAAAA&#10;IQCcO6n33gAAAAgBAAAPAAAAAAAAAAAAAAAAAN8EAABkcnMvZG93bnJldi54bWxQSwUGAAAAAAQA&#10;BADzAAAA6gUAAAAA&#10;" fillcolor="white [3201]" stroked="f" strokeweight="2pt">
                <v:textbox>
                  <w:txbxContent>
                    <w:p w14:paraId="4EDA5366"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3840" behindDoc="0" locked="0" layoutInCell="1" allowOverlap="1" wp14:anchorId="04FA494A" wp14:editId="10DA5EB9">
                <wp:simplePos x="0" y="0"/>
                <wp:positionH relativeFrom="column">
                  <wp:posOffset>552450</wp:posOffset>
                </wp:positionH>
                <wp:positionV relativeFrom="paragraph">
                  <wp:posOffset>9525</wp:posOffset>
                </wp:positionV>
                <wp:extent cx="533400" cy="314325"/>
                <wp:effectExtent l="0" t="0" r="0" b="9525"/>
                <wp:wrapNone/>
                <wp:docPr id="2161" name="Rounded Rectangle 216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A75911"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FA494A" id="Rounded Rectangle 2161" o:spid="_x0000_s2260" style="position:absolute;left:0;text-align:left;margin-left:43.5pt;margin-top:.75pt;width:42pt;height:24.75pt;z-index:2548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apzHbggIA&#10;AFEFAAAOAAAAAAAAAAAAAAAAAC4CAABkcnMvZTJvRG9jLnhtbFBLAQItABQABgAIAAAAIQDSoU39&#10;2wAAAAcBAAAPAAAAAAAAAAAAAAAAANwEAABkcnMvZG93bnJldi54bWxQSwUGAAAAAAQABADzAAAA&#10;5AUAAAAA&#10;" fillcolor="white [3201]" stroked="f" strokeweight="2pt">
                <v:textbox>
                  <w:txbxContent>
                    <w:p w14:paraId="25A75911"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4864" behindDoc="0" locked="0" layoutInCell="1" allowOverlap="1" wp14:anchorId="24709395" wp14:editId="0DDA93B3">
                <wp:simplePos x="0" y="0"/>
                <wp:positionH relativeFrom="margin">
                  <wp:align>left</wp:align>
                </wp:positionH>
                <wp:positionV relativeFrom="paragraph">
                  <wp:posOffset>9525</wp:posOffset>
                </wp:positionV>
                <wp:extent cx="533400" cy="314325"/>
                <wp:effectExtent l="0" t="0" r="0" b="9525"/>
                <wp:wrapNone/>
                <wp:docPr id="2162" name="Rounded Rectangle 216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B8EA1B"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709395" id="Rounded Rectangle 2162" o:spid="_x0000_s2261" style="position:absolute;left:0;text-align:left;margin-left:0;margin-top:.75pt;width:42pt;height:24.75pt;z-index:2548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1D2NGIICAABR&#10;BQAADgAAAAAAAAAAAAAAAAAuAgAAZHJzL2Uyb0RvYy54bWxQSwECLQAUAAYACAAAACEAG24d/tkA&#10;AAAEAQAADwAAAAAAAAAAAAAAAADcBAAAZHJzL2Rvd25yZXYueG1sUEsFBgAAAAAEAAQA8wAAAOIF&#10;AAAAAA==&#10;" fillcolor="white [3201]" stroked="f" strokeweight="2pt">
                <v:textbox>
                  <w:txbxContent>
                    <w:p w14:paraId="38B8EA1B"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882816" behindDoc="0" locked="0" layoutInCell="1" allowOverlap="1" wp14:anchorId="1560E1F8" wp14:editId="40C99374">
                <wp:simplePos x="0" y="0"/>
                <wp:positionH relativeFrom="column">
                  <wp:posOffset>714375</wp:posOffset>
                </wp:positionH>
                <wp:positionV relativeFrom="paragraph">
                  <wp:posOffset>8791575</wp:posOffset>
                </wp:positionV>
                <wp:extent cx="1771650" cy="333375"/>
                <wp:effectExtent l="0" t="0" r="0" b="9525"/>
                <wp:wrapNone/>
                <wp:docPr id="2163" name="Rounded Rectangle 216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54FC774" w14:textId="77777777" w:rsidR="00944514" w:rsidRDefault="00944514" w:rsidP="00A83028">
                            <w:pPr>
                              <w:jc w:val="center"/>
                              <w:rPr>
                                <w:rFonts w:ascii="Tahoma" w:hAnsi="Tahoma" w:cs="Tahoma"/>
                                <w:sz w:val="20"/>
                              </w:rPr>
                            </w:pPr>
                          </w:p>
                          <w:p w14:paraId="30A37B11" w14:textId="77777777" w:rsidR="00944514" w:rsidRDefault="00944514" w:rsidP="00A83028">
                            <w:pPr>
                              <w:jc w:val="center"/>
                              <w:rPr>
                                <w:rFonts w:ascii="Tahoma" w:hAnsi="Tahoma" w:cs="Tahoma"/>
                                <w:sz w:val="20"/>
                              </w:rPr>
                            </w:pPr>
                          </w:p>
                          <w:p w14:paraId="0AB5116C" w14:textId="77777777" w:rsidR="00944514" w:rsidRDefault="00944514" w:rsidP="00A83028">
                            <w:pPr>
                              <w:jc w:val="center"/>
                              <w:rPr>
                                <w:rFonts w:ascii="Tahoma" w:hAnsi="Tahoma" w:cs="Tahoma"/>
                                <w:sz w:val="20"/>
                              </w:rPr>
                            </w:pPr>
                          </w:p>
                          <w:p w14:paraId="5F6A1255" w14:textId="77777777" w:rsidR="00944514" w:rsidRDefault="00944514" w:rsidP="00A83028">
                            <w:pPr>
                              <w:jc w:val="center"/>
                              <w:rPr>
                                <w:rFonts w:ascii="Tahoma" w:hAnsi="Tahoma" w:cs="Tahoma"/>
                                <w:sz w:val="20"/>
                              </w:rPr>
                            </w:pPr>
                          </w:p>
                          <w:p w14:paraId="034E2644"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60E1F8" id="Rounded Rectangle 2163" o:spid="_x0000_s2262" style="position:absolute;left:0;text-align:left;margin-left:56.25pt;margin-top:692.25pt;width:139.5pt;height:26.25pt;z-index:2548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" fillcolor="white [3201]" stroked="f" strokeweight="2pt">
                <v:textbox>
                  <w:txbxContent>
                    <w:p w14:paraId="154FC774" w14:textId="77777777" w:rsidR="00944514" w:rsidRDefault="00944514" w:rsidP="00A83028">
                      <w:pPr>
                        <w:jc w:val="center"/>
                        <w:rPr>
                          <w:rFonts w:ascii="Tahoma" w:hAnsi="Tahoma" w:cs="Tahoma"/>
                          <w:sz w:val="20"/>
                        </w:rPr>
                      </w:pPr>
                    </w:p>
                    <w:p w14:paraId="30A37B11" w14:textId="77777777" w:rsidR="00944514" w:rsidRDefault="00944514" w:rsidP="00A83028">
                      <w:pPr>
                        <w:jc w:val="center"/>
                        <w:rPr>
                          <w:rFonts w:ascii="Tahoma" w:hAnsi="Tahoma" w:cs="Tahoma"/>
                          <w:sz w:val="20"/>
                        </w:rPr>
                      </w:pPr>
                    </w:p>
                    <w:p w14:paraId="0AB5116C" w14:textId="77777777" w:rsidR="00944514" w:rsidRDefault="00944514" w:rsidP="00A83028">
                      <w:pPr>
                        <w:jc w:val="center"/>
                        <w:rPr>
                          <w:rFonts w:ascii="Tahoma" w:hAnsi="Tahoma" w:cs="Tahoma"/>
                          <w:sz w:val="20"/>
                        </w:rPr>
                      </w:pPr>
                    </w:p>
                    <w:p w14:paraId="5F6A1255" w14:textId="77777777" w:rsidR="00944514" w:rsidRDefault="00944514" w:rsidP="00A83028">
                      <w:pPr>
                        <w:jc w:val="center"/>
                        <w:rPr>
                          <w:rFonts w:ascii="Tahoma" w:hAnsi="Tahoma" w:cs="Tahoma"/>
                          <w:sz w:val="20"/>
                        </w:rPr>
                      </w:pPr>
                    </w:p>
                    <w:p w14:paraId="034E2644"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67693983" w14:textId="77777777" w:rsidR="00A83028" w:rsidRPr="00000A88" w:rsidRDefault="00A83028" w:rsidP="00A83028">
      <w:pPr>
        <w:rPr>
          <w:rFonts w:ascii="Arial" w:hAnsi="Arial" w:cs="Arial"/>
          <w:sz w:val="22"/>
          <w:szCs w:val="22"/>
        </w:rPr>
      </w:pPr>
    </w:p>
    <w:p w14:paraId="4AD04A94" w14:textId="77777777" w:rsidR="00A83028" w:rsidRDefault="00A83028" w:rsidP="00A83028">
      <w:pPr>
        <w:rPr>
          <w:rFonts w:ascii="Arial" w:hAnsi="Arial" w:cs="Arial"/>
          <w:sz w:val="20"/>
        </w:rPr>
      </w:pPr>
      <w:r w:rsidRPr="00215EAC">
        <w:rPr>
          <w:rFonts w:ascii="Arial" w:hAnsi="Arial" w:cs="Arial"/>
          <w:sz w:val="20"/>
        </w:rPr>
        <w:t xml:space="preserve">                                    AT </w:t>
      </w:r>
    </w:p>
    <w:p w14:paraId="33C9F080"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894080" behindDoc="0" locked="0" layoutInCell="1" allowOverlap="1" wp14:anchorId="102A9100" wp14:editId="4C0967E5">
                <wp:simplePos x="0" y="0"/>
                <wp:positionH relativeFrom="column">
                  <wp:posOffset>5923915</wp:posOffset>
                </wp:positionH>
                <wp:positionV relativeFrom="paragraph">
                  <wp:posOffset>156845</wp:posOffset>
                </wp:positionV>
                <wp:extent cx="0" cy="6949440"/>
                <wp:effectExtent l="0" t="0" r="19050" b="22860"/>
                <wp:wrapNone/>
                <wp:docPr id="2164" name="Straight Connector 216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FB9E2" id="Straight Connector 2164" o:spid="_x0000_s1026" style="position:absolute;flip:x;z-index:2548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D3UbSCywEAAOADAAAO&#10;AAAAAAAAAAAAAAAAAC4CAABkcnMvZTJvRG9jLnhtbFBLAQItABQABgAIAAAAIQCP/IvO4QAAAAsB&#10;AAAPAAAAAAAAAAAAAAAAACUEAABkcnMvZG93bnJldi54bWxQSwUGAAAAAAQABADzAAAAMwUAAAAA&#10;" strokecolor="#4579b8 [3044]" strokeweight="0"/>
            </w:pict>
          </mc:Fallback>
        </mc:AlternateContent>
      </w:r>
    </w:p>
    <w:p w14:paraId="651C2515" w14:textId="77777777" w:rsidR="00A83028"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895104" behindDoc="0" locked="0" layoutInCell="1" allowOverlap="1" wp14:anchorId="1FE38D31" wp14:editId="77AC51D6">
                <wp:simplePos x="0" y="0"/>
                <wp:positionH relativeFrom="column">
                  <wp:posOffset>1238249</wp:posOffset>
                </wp:positionH>
                <wp:positionV relativeFrom="paragraph">
                  <wp:posOffset>9525</wp:posOffset>
                </wp:positionV>
                <wp:extent cx="9525" cy="6938010"/>
                <wp:effectExtent l="0" t="0" r="28575" b="34290"/>
                <wp:wrapNone/>
                <wp:docPr id="2165" name="Straight Connector 2165"/>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0849F" id="Straight Connector 2165" o:spid="_x0000_s1026" style="position:absolute;flip:x;z-index:2548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893056" behindDoc="1" locked="0" layoutInCell="1" allowOverlap="1" wp14:anchorId="28CC720F" wp14:editId="464071E8">
                <wp:simplePos x="0" y="0"/>
                <wp:positionH relativeFrom="column">
                  <wp:posOffset>216673</wp:posOffset>
                </wp:positionH>
                <wp:positionV relativeFrom="paragraph">
                  <wp:posOffset>14191</wp:posOffset>
                </wp:positionV>
                <wp:extent cx="0" cy="6844665"/>
                <wp:effectExtent l="0" t="0" r="19050" b="32385"/>
                <wp:wrapNone/>
                <wp:docPr id="2166" name="Straight Connector 2166"/>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6CFEB" id="Straight Connector 2166" o:spid="_x0000_s1026" style="position:absolute;flip:x;z-index:-2484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DjOBoj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896128" behindDoc="1" locked="0" layoutInCell="1" allowOverlap="1" wp14:anchorId="315E9D8F" wp14:editId="15CF4D58">
                <wp:simplePos x="0" y="0"/>
                <wp:positionH relativeFrom="column">
                  <wp:posOffset>4271838</wp:posOffset>
                </wp:positionH>
                <wp:positionV relativeFrom="paragraph">
                  <wp:posOffset>30093</wp:posOffset>
                </wp:positionV>
                <wp:extent cx="0" cy="6949440"/>
                <wp:effectExtent l="0" t="0" r="19050" b="22860"/>
                <wp:wrapNone/>
                <wp:docPr id="2167" name="Straight Connector 216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E968C" id="Straight Connector 2167" o:spid="_x0000_s1026" style="position:absolute;flip:x;z-index:-2484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2.35pt" to="336.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892032" behindDoc="0" locked="0" layoutInCell="1" allowOverlap="1" wp14:anchorId="4CD6ED01" wp14:editId="6C4F1681">
                <wp:simplePos x="0" y="0"/>
                <wp:positionH relativeFrom="column">
                  <wp:posOffset>3028950</wp:posOffset>
                </wp:positionH>
                <wp:positionV relativeFrom="paragraph">
                  <wp:posOffset>12700</wp:posOffset>
                </wp:positionV>
                <wp:extent cx="0" cy="6949440"/>
                <wp:effectExtent l="0" t="0" r="19050" b="22860"/>
                <wp:wrapNone/>
                <wp:docPr id="2168" name="Straight Connector 2168"/>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0A531" id="Straight Connector 2168" o:spid="_x0000_s1026" style="position:absolute;flip:x;z-index:2548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CyeBRnGAQAA0wMAAA4AAAAAAAAAAAAA&#10;AAAALgIAAGRycy9lMm9Eb2MueG1sUEsBAi0AFAAGAAgAAAAhADiaEMHcAAAACgEAAA8AAAAAAAAA&#10;AAAAAAAAIAQAAGRycy9kb3ducmV2LnhtbFBLBQYAAAAABAAEAPMAAAApBQAAAAA=&#10;" strokecolor="#4579b8 [3044]"/>
            </w:pict>
          </mc:Fallback>
        </mc:AlternateContent>
      </w:r>
    </w:p>
    <w:p w14:paraId="03C77485" w14:textId="77777777" w:rsidR="00A83028" w:rsidRDefault="00A83028" w:rsidP="00A83028">
      <w:pPr>
        <w:autoSpaceDE w:val="0"/>
        <w:autoSpaceDN w:val="0"/>
        <w:adjustRightInd w:val="0"/>
      </w:pPr>
    </w:p>
    <w:p w14:paraId="15CDB649" w14:textId="77777777" w:rsidR="00A83028" w:rsidRDefault="00A83028" w:rsidP="00A83028">
      <w:pPr>
        <w:autoSpaceDE w:val="0"/>
        <w:autoSpaceDN w:val="0"/>
        <w:adjustRightInd w:val="0"/>
      </w:pPr>
      <w:r w:rsidRPr="00755387">
        <w:rPr>
          <w:rFonts w:ascii="Arial" w:hAnsi="Arial" w:cs="Arial"/>
          <w:noProof/>
          <w:sz w:val="20"/>
          <w:lang w:val="en-US"/>
        </w:rPr>
        <mc:AlternateContent>
          <mc:Choice Requires="wps">
            <w:drawing>
              <wp:anchor distT="0" distB="0" distL="114300" distR="114300" simplePos="0" relativeHeight="254904320" behindDoc="0" locked="0" layoutInCell="1" allowOverlap="1" wp14:anchorId="311F3638" wp14:editId="156FD6CA">
                <wp:simplePos x="0" y="0"/>
                <wp:positionH relativeFrom="margin">
                  <wp:posOffset>314325</wp:posOffset>
                </wp:positionH>
                <wp:positionV relativeFrom="paragraph">
                  <wp:posOffset>6350</wp:posOffset>
                </wp:positionV>
                <wp:extent cx="1885950" cy="1390650"/>
                <wp:effectExtent l="0" t="0" r="19050" b="19050"/>
                <wp:wrapNone/>
                <wp:docPr id="2338" name="Flowchart: Decision 2338"/>
                <wp:cNvGraphicFramePr/>
                <a:graphic xmlns:a="http://schemas.openxmlformats.org/drawingml/2006/main">
                  <a:graphicData uri="http://schemas.microsoft.com/office/word/2010/wordprocessingShape">
                    <wps:wsp>
                      <wps:cNvSpPr/>
                      <wps:spPr>
                        <a:xfrm>
                          <a:off x="0" y="0"/>
                          <a:ext cx="1885950" cy="139065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7DF6B140" w14:textId="77777777" w:rsidR="00944514" w:rsidRPr="00755387" w:rsidRDefault="00944514" w:rsidP="00A83028">
                            <w:pPr>
                              <w:jc w:val="center"/>
                              <w:rPr>
                                <w:rFonts w:ascii="Arial" w:hAnsi="Arial" w:cs="Arial"/>
                                <w:sz w:val="20"/>
                              </w:rPr>
                            </w:pPr>
                            <w:r>
                              <w:rPr>
                                <w:rFonts w:ascii="Arial" w:hAnsi="Arial" w:cs="Arial"/>
                                <w:sz w:val="20"/>
                              </w:rPr>
                              <w:t>Check profile is configured by KCNXCFG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F3638" id="Flowchart: Decision 2338" o:spid="_x0000_s2263" type="#_x0000_t110" style="position:absolute;margin-left:24.75pt;margin-top:.5pt;width:148.5pt;height:109.5pt;z-index:2549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" fillcolor="white [3201]" strokecolor="#4f81bd [3204]" strokeweight="0">
                <v:textbox>
                  <w:txbxContent>
                    <w:p w14:paraId="7DF6B140" w14:textId="77777777" w:rsidR="00944514" w:rsidRPr="00755387" w:rsidRDefault="00944514" w:rsidP="00A83028">
                      <w:pPr>
                        <w:jc w:val="center"/>
                        <w:rPr>
                          <w:rFonts w:ascii="Arial" w:hAnsi="Arial" w:cs="Arial"/>
                          <w:sz w:val="20"/>
                        </w:rPr>
                      </w:pPr>
                      <w:r>
                        <w:rPr>
                          <w:rFonts w:ascii="Arial" w:hAnsi="Arial" w:cs="Arial"/>
                          <w:sz w:val="20"/>
                        </w:rPr>
                        <w:t>Check profile is configured by KCNXCFG</w:t>
                      </w:r>
                    </w:p>
                  </w:txbxContent>
                </v:textbox>
                <w10:wrap anchorx="margin"/>
              </v:shape>
            </w:pict>
          </mc:Fallback>
        </mc:AlternateContent>
      </w:r>
    </w:p>
    <w:p w14:paraId="0FD6C931" w14:textId="77777777" w:rsidR="00A83028" w:rsidRDefault="00A83028" w:rsidP="00A83028">
      <w:pPr>
        <w:autoSpaceDE w:val="0"/>
        <w:autoSpaceDN w:val="0"/>
        <w:adjustRightInd w:val="0"/>
      </w:pPr>
    </w:p>
    <w:p w14:paraId="3DF118E5" w14:textId="77777777" w:rsidR="00A83028" w:rsidRDefault="00A83028" w:rsidP="00A83028">
      <w:pPr>
        <w:autoSpaceDE w:val="0"/>
        <w:autoSpaceDN w:val="0"/>
        <w:adjustRightInd w:val="0"/>
      </w:pPr>
      <w:r>
        <w:t xml:space="preserve">       No</w:t>
      </w:r>
    </w:p>
    <w:p w14:paraId="6554D697" w14:textId="77777777" w:rsidR="00A83028" w:rsidRDefault="00A83028" w:rsidP="00A83028">
      <w:pPr>
        <w:autoSpaceDE w:val="0"/>
        <w:autoSpaceDN w:val="0"/>
        <w:adjustRightInd w:val="0"/>
      </w:pPr>
      <w:r>
        <w:rPr>
          <w:noProof/>
          <w:lang w:val="en-US"/>
        </w:rPr>
        <mc:AlternateContent>
          <mc:Choice Requires="wps">
            <w:drawing>
              <wp:anchor distT="0" distB="0" distL="114300" distR="114300" simplePos="0" relativeHeight="254905344" behindDoc="0" locked="0" layoutInCell="1" allowOverlap="1" wp14:anchorId="7E8FD20E" wp14:editId="6E7A58A5">
                <wp:simplePos x="0" y="0"/>
                <wp:positionH relativeFrom="column">
                  <wp:posOffset>219075</wp:posOffset>
                </wp:positionH>
                <wp:positionV relativeFrom="paragraph">
                  <wp:posOffset>143510</wp:posOffset>
                </wp:positionV>
                <wp:extent cx="85725" cy="0"/>
                <wp:effectExtent l="38100" t="76200" r="9525" b="95250"/>
                <wp:wrapNone/>
                <wp:docPr id="2339" name="Straight Arrow Connector 2339"/>
                <wp:cNvGraphicFramePr/>
                <a:graphic xmlns:a="http://schemas.openxmlformats.org/drawingml/2006/main">
                  <a:graphicData uri="http://schemas.microsoft.com/office/word/2010/wordprocessingShape">
                    <wps:wsp>
                      <wps:cNvCnPr/>
                      <wps:spPr>
                        <a:xfrm flipH="1">
                          <a:off x="0" y="0"/>
                          <a:ext cx="85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7DEDE4" id="Straight Arrow Connector 2339" o:spid="_x0000_s1026" type="#_x0000_t32" style="position:absolute;margin-left:17.25pt;margin-top:11.3pt;width:6.75pt;height:0;flip:x;z-index:2549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" strokecolor="#4579b8 [3044]">
                <v:stroke endarrow="block"/>
              </v:shape>
            </w:pict>
          </mc:Fallback>
        </mc:AlternateContent>
      </w:r>
      <w:r>
        <w:t xml:space="preserve">   </w:t>
      </w:r>
    </w:p>
    <w:p w14:paraId="02B9510D" w14:textId="77777777" w:rsidR="00A83028" w:rsidRDefault="00A83028" w:rsidP="00A83028">
      <w:pPr>
        <w:autoSpaceDE w:val="0"/>
        <w:autoSpaceDN w:val="0"/>
        <w:adjustRightInd w:val="0"/>
      </w:pPr>
    </w:p>
    <w:p w14:paraId="1A670C4F" w14:textId="77777777" w:rsidR="00A83028" w:rsidRPr="00E77648" w:rsidRDefault="00A83028" w:rsidP="00A83028">
      <w:pPr>
        <w:autoSpaceDE w:val="0"/>
        <w:autoSpaceDN w:val="0"/>
        <w:adjustRightInd w:val="0"/>
        <w:rPr>
          <w:rFonts w:ascii="Arial" w:hAnsi="Arial" w:cs="Arial"/>
          <w:sz w:val="20"/>
        </w:rPr>
      </w:pPr>
      <w:r>
        <w:rPr>
          <w:rFonts w:ascii="Arial" w:hAnsi="Arial" w:cs="Arial"/>
          <w:sz w:val="20"/>
        </w:rPr>
        <w:t xml:space="preserve">        </w:t>
      </w:r>
      <w:r w:rsidRPr="00E77648">
        <w:rPr>
          <w:rFonts w:ascii="Arial" w:hAnsi="Arial" w:cs="Arial"/>
          <w:sz w:val="20"/>
        </w:rPr>
        <w:t>Send</w:t>
      </w:r>
    </w:p>
    <w:p w14:paraId="7E4FE919" w14:textId="77777777" w:rsidR="00A83028" w:rsidRPr="00E77648" w:rsidRDefault="00A83028" w:rsidP="00A83028">
      <w:pPr>
        <w:autoSpaceDE w:val="0"/>
        <w:autoSpaceDN w:val="0"/>
        <w:adjustRightInd w:val="0"/>
        <w:rPr>
          <w:rFonts w:ascii="Arial" w:hAnsi="Arial" w:cs="Arial"/>
          <w:sz w:val="20"/>
        </w:rPr>
      </w:pPr>
      <w:r w:rsidRPr="00E77648">
        <w:rPr>
          <w:rFonts w:ascii="Arial" w:hAnsi="Arial" w:cs="Arial"/>
          <w:sz w:val="20"/>
        </w:rPr>
        <w:t xml:space="preserve">        ERROR</w:t>
      </w:r>
    </w:p>
    <w:p w14:paraId="5AAE4FFA" w14:textId="77777777" w:rsidR="00A83028" w:rsidRPr="00E77648" w:rsidRDefault="00A83028" w:rsidP="00A83028">
      <w:pPr>
        <w:autoSpaceDE w:val="0"/>
        <w:autoSpaceDN w:val="0"/>
        <w:adjustRightInd w:val="0"/>
        <w:rPr>
          <w:rFonts w:ascii="Arial" w:hAnsi="Arial" w:cs="Arial"/>
          <w:sz w:val="20"/>
        </w:rPr>
      </w:pPr>
      <w:r w:rsidRPr="00E77648">
        <w:rPr>
          <w:rFonts w:ascii="Arial" w:hAnsi="Arial" w:cs="Arial"/>
          <w:sz w:val="20"/>
        </w:rPr>
        <w:t xml:space="preserve">        </w:t>
      </w:r>
      <w:r>
        <w:rPr>
          <w:rFonts w:ascii="Arial" w:hAnsi="Arial" w:cs="Arial"/>
          <w:sz w:val="20"/>
        </w:rPr>
        <w:t>a</w:t>
      </w:r>
      <w:r w:rsidRPr="00E77648">
        <w:rPr>
          <w:rFonts w:ascii="Arial" w:hAnsi="Arial" w:cs="Arial"/>
          <w:sz w:val="20"/>
        </w:rPr>
        <w:t>s final resp-</w:t>
      </w:r>
    </w:p>
    <w:p w14:paraId="6C3F193C" w14:textId="77777777" w:rsidR="00A83028" w:rsidRDefault="00A83028" w:rsidP="00A83028">
      <w:pPr>
        <w:autoSpaceDE w:val="0"/>
        <w:autoSpaceDN w:val="0"/>
        <w:adjustRightInd w:val="0"/>
      </w:pPr>
      <w:r w:rsidRPr="00E77648">
        <w:rPr>
          <w:rFonts w:ascii="Arial" w:hAnsi="Arial" w:cs="Arial"/>
          <w:sz w:val="20"/>
        </w:rPr>
        <w:t xml:space="preserve">        </w:t>
      </w:r>
      <w:r>
        <w:rPr>
          <w:rFonts w:ascii="Arial" w:hAnsi="Arial" w:cs="Arial"/>
          <w:sz w:val="20"/>
        </w:rPr>
        <w:t>o</w:t>
      </w:r>
      <w:r w:rsidRPr="00E77648">
        <w:rPr>
          <w:rFonts w:ascii="Arial" w:hAnsi="Arial" w:cs="Arial"/>
          <w:sz w:val="20"/>
        </w:rPr>
        <w:t>nse</w:t>
      </w:r>
      <w:r>
        <w:t xml:space="preserve">                          </w:t>
      </w:r>
    </w:p>
    <w:p w14:paraId="4BB816D2" w14:textId="77777777" w:rsidR="00A83028" w:rsidRDefault="00A83028" w:rsidP="00A83028">
      <w:pPr>
        <w:autoSpaceDE w:val="0"/>
        <w:autoSpaceDN w:val="0"/>
        <w:adjustRightInd w:val="0"/>
      </w:pPr>
      <w:r>
        <w:t xml:space="preserve">                                      Yes</w:t>
      </w:r>
    </w:p>
    <w:p w14:paraId="70505239" w14:textId="77777777" w:rsidR="00A83028" w:rsidRDefault="00A83028" w:rsidP="00A83028">
      <w:pPr>
        <w:autoSpaceDE w:val="0"/>
        <w:autoSpaceDN w:val="0"/>
        <w:adjustRightInd w:val="0"/>
      </w:pPr>
      <w:r>
        <w:t xml:space="preserve">                                           </w:t>
      </w:r>
    </w:p>
    <w:p w14:paraId="546F500A" w14:textId="77777777" w:rsidR="00A83028" w:rsidRDefault="00A83028" w:rsidP="00A83028">
      <w:pPr>
        <w:jc w:val="center"/>
      </w:pPr>
      <w:r w:rsidRPr="00215EAC">
        <w:rPr>
          <w:rFonts w:ascii="Arial" w:hAnsi="Arial" w:cs="Arial"/>
          <w:noProof/>
          <w:lang w:val="en-US"/>
        </w:rPr>
        <mc:AlternateContent>
          <mc:Choice Requires="wps">
            <w:drawing>
              <wp:anchor distT="0" distB="0" distL="114300" distR="114300" simplePos="0" relativeHeight="254899200" behindDoc="0" locked="0" layoutInCell="1" allowOverlap="1" wp14:anchorId="66A7B1FE" wp14:editId="4A644772">
                <wp:simplePos x="0" y="0"/>
                <wp:positionH relativeFrom="column">
                  <wp:posOffset>552450</wp:posOffset>
                </wp:positionH>
                <wp:positionV relativeFrom="paragraph">
                  <wp:posOffset>75565</wp:posOffset>
                </wp:positionV>
                <wp:extent cx="1390650" cy="491706"/>
                <wp:effectExtent l="0" t="0" r="19050" b="22860"/>
                <wp:wrapNone/>
                <wp:docPr id="2169" name="Rectangle 2169"/>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337C698" w14:textId="77777777" w:rsidR="00944514" w:rsidRPr="00755387" w:rsidRDefault="00944514" w:rsidP="00A83028">
                            <w:pPr>
                              <w:jc w:val="center"/>
                              <w:rPr>
                                <w:rFonts w:ascii="Arial" w:hAnsi="Arial" w:cs="Arial"/>
                                <w:sz w:val="20"/>
                              </w:rPr>
                            </w:pPr>
                            <w:r>
                              <w:rPr>
                                <w:rFonts w:ascii="Arial" w:hAnsi="Arial" w:cs="Arial"/>
                                <w:sz w:val="20"/>
                              </w:rPr>
                              <w:t>Function call to Insert +KUDPCFG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7B1FE" id="Rectangle 2169" o:spid="_x0000_s2264" style="position:absolute;left:0;text-align:left;margin-left:43.5pt;margin-top:5.95pt;width:109.5pt;height:38.7pt;z-index:2548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" fillcolor="#9bbb59 [3206]" strokecolor="#4f81bd [3204]" strokeweight="0">
                <v:textbox>
                  <w:txbxContent>
                    <w:p w14:paraId="6337C698" w14:textId="77777777" w:rsidR="00944514" w:rsidRPr="00755387" w:rsidRDefault="00944514" w:rsidP="00A83028">
                      <w:pPr>
                        <w:jc w:val="center"/>
                        <w:rPr>
                          <w:rFonts w:ascii="Arial" w:hAnsi="Arial" w:cs="Arial"/>
                          <w:sz w:val="20"/>
                        </w:rPr>
                      </w:pPr>
                      <w:r>
                        <w:rPr>
                          <w:rFonts w:ascii="Arial" w:hAnsi="Arial" w:cs="Arial"/>
                          <w:sz w:val="20"/>
                        </w:rPr>
                        <w:t>Function call to Insert +KUDPCFG info</w:t>
                      </w:r>
                    </w:p>
                  </w:txbxContent>
                </v:textbox>
              </v:rect>
            </w:pict>
          </mc:Fallback>
        </mc:AlternateContent>
      </w:r>
    </w:p>
    <w:p w14:paraId="4D5E68DF" w14:textId="77777777" w:rsidR="00A83028" w:rsidRDefault="00A83028" w:rsidP="00A83028">
      <w:pPr>
        <w:jc w:val="center"/>
      </w:pPr>
    </w:p>
    <w:p w14:paraId="39EA19AA" w14:textId="77777777" w:rsidR="00A83028" w:rsidRDefault="00A83028" w:rsidP="00A83028">
      <w:pPr>
        <w:jc w:val="center"/>
      </w:pPr>
    </w:p>
    <w:p w14:paraId="64E762C0" w14:textId="77777777" w:rsidR="00A83028" w:rsidRDefault="00A83028" w:rsidP="00A83028">
      <w:pPr>
        <w:jc w:val="center"/>
      </w:pPr>
    </w:p>
    <w:p w14:paraId="1BC45158" w14:textId="77777777" w:rsidR="00A83028" w:rsidRDefault="00A83028" w:rsidP="00A83028">
      <w:r>
        <w:t xml:space="preserve">                                         </w:t>
      </w:r>
    </w:p>
    <w:p w14:paraId="55715E88" w14:textId="77777777" w:rsidR="00A83028" w:rsidRDefault="00A83028" w:rsidP="00A83028">
      <w:r w:rsidRPr="00755387">
        <w:rPr>
          <w:rFonts w:ascii="Arial" w:hAnsi="Arial" w:cs="Arial"/>
          <w:noProof/>
          <w:sz w:val="20"/>
          <w:lang w:val="en-US"/>
        </w:rPr>
        <mc:AlternateContent>
          <mc:Choice Requires="wps">
            <w:drawing>
              <wp:anchor distT="0" distB="0" distL="114300" distR="114300" simplePos="0" relativeHeight="254900224" behindDoc="0" locked="0" layoutInCell="1" allowOverlap="1" wp14:anchorId="0415C905" wp14:editId="52CD67CF">
                <wp:simplePos x="0" y="0"/>
                <wp:positionH relativeFrom="margin">
                  <wp:posOffset>609600</wp:posOffset>
                </wp:positionH>
                <wp:positionV relativeFrom="paragraph">
                  <wp:posOffset>8890</wp:posOffset>
                </wp:positionV>
                <wp:extent cx="1285240" cy="1323975"/>
                <wp:effectExtent l="0" t="0" r="10160" b="28575"/>
                <wp:wrapNone/>
                <wp:docPr id="2170" name="Flowchart: Decision 2170"/>
                <wp:cNvGraphicFramePr/>
                <a:graphic xmlns:a="http://schemas.openxmlformats.org/drawingml/2006/main">
                  <a:graphicData uri="http://schemas.microsoft.com/office/word/2010/wordprocessingShape">
                    <wps:wsp>
                      <wps:cNvSpPr/>
                      <wps:spPr>
                        <a:xfrm>
                          <a:off x="0" y="0"/>
                          <a:ext cx="1285240" cy="13239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0F6EBDA8"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Check if List is 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5C905" id="Flowchart: Decision 2170" o:spid="_x0000_s2265" type="#_x0000_t110" style="position:absolute;margin-left:48pt;margin-top:.7pt;width:101.2pt;height:104.25pt;z-index:2549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" fillcolor="white [3201]" strokecolor="#4f81bd [3204]" strokeweight="0">
                <v:textbox>
                  <w:txbxContent>
                    <w:p w14:paraId="0F6EBDA8"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Check if List is empty</w:t>
                      </w:r>
                    </w:p>
                  </w:txbxContent>
                </v:textbox>
                <w10:wrap anchorx="margin"/>
              </v:shape>
            </w:pict>
          </mc:Fallback>
        </mc:AlternateContent>
      </w:r>
    </w:p>
    <w:p w14:paraId="79445EC5" w14:textId="77777777" w:rsidR="00A83028" w:rsidRDefault="00A83028" w:rsidP="00A83028">
      <w:pPr>
        <w:jc w:val="center"/>
      </w:pPr>
    </w:p>
    <w:p w14:paraId="4EF4A3D3" w14:textId="77777777" w:rsidR="00A83028" w:rsidRDefault="00A83028" w:rsidP="00A83028">
      <w:r>
        <w:t xml:space="preserve">                                                        Yes</w:t>
      </w:r>
    </w:p>
    <w:p w14:paraId="1A3DC406" w14:textId="77777777" w:rsidR="00A83028" w:rsidRDefault="00A83028" w:rsidP="00A83028">
      <w:pPr>
        <w:jc w:val="center"/>
      </w:pPr>
      <w:r>
        <w:rPr>
          <w:noProof/>
          <w:lang w:val="en-US"/>
        </w:rPr>
        <mc:AlternateContent>
          <mc:Choice Requires="wps">
            <w:drawing>
              <wp:anchor distT="0" distB="0" distL="114300" distR="114300" simplePos="0" relativeHeight="254901248" behindDoc="0" locked="0" layoutInCell="1" allowOverlap="1" wp14:anchorId="2D14435F" wp14:editId="7D695ED0">
                <wp:simplePos x="0" y="0"/>
                <wp:positionH relativeFrom="column">
                  <wp:posOffset>1904365</wp:posOffset>
                </wp:positionH>
                <wp:positionV relativeFrom="paragraph">
                  <wp:posOffset>99060</wp:posOffset>
                </wp:positionV>
                <wp:extent cx="2409825" cy="9525"/>
                <wp:effectExtent l="0" t="76200" r="28575" b="85725"/>
                <wp:wrapNone/>
                <wp:docPr id="2171" name="Straight Arrow Connector 2171"/>
                <wp:cNvGraphicFramePr/>
                <a:graphic xmlns:a="http://schemas.openxmlformats.org/drawingml/2006/main">
                  <a:graphicData uri="http://schemas.microsoft.com/office/word/2010/wordprocessingShape">
                    <wps:wsp>
                      <wps:cNvCnPr/>
                      <wps:spPr>
                        <a:xfrm flipV="1">
                          <a:off x="0" y="0"/>
                          <a:ext cx="24098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742A6" id="Straight Arrow Connector 2171" o:spid="_x0000_s1026" type="#_x0000_t32" style="position:absolute;margin-left:149.95pt;margin-top:7.8pt;width:189.75pt;height:.75pt;flip:y;z-index:2549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" strokecolor="#4579b8 [3044]">
                <v:stroke endarrow="block"/>
              </v:shape>
            </w:pict>
          </mc:Fallback>
        </mc:AlternateContent>
      </w:r>
    </w:p>
    <w:p w14:paraId="4E95E302" w14:textId="77777777" w:rsidR="00A83028" w:rsidRDefault="00A83028" w:rsidP="00A83028">
      <w:r>
        <w:t xml:space="preserve">                                                                Insert UDP data at head of list </w:t>
      </w:r>
    </w:p>
    <w:p w14:paraId="6732B2D8" w14:textId="77777777" w:rsidR="00A83028" w:rsidRDefault="00A83028" w:rsidP="00A83028">
      <w:r>
        <w:t xml:space="preserve">                                                                using le_dls_Stack() API</w:t>
      </w:r>
    </w:p>
    <w:p w14:paraId="1F03F09F" w14:textId="77777777" w:rsidR="00A83028" w:rsidRDefault="00A83028" w:rsidP="00A83028">
      <w:pPr>
        <w:jc w:val="center"/>
      </w:pPr>
    </w:p>
    <w:p w14:paraId="7532C9AB" w14:textId="77777777" w:rsidR="00A83028" w:rsidRDefault="00A83028" w:rsidP="00A83028">
      <w:r>
        <w:t xml:space="preserve">                                       NO</w:t>
      </w:r>
    </w:p>
    <w:p w14:paraId="386F9105" w14:textId="77777777" w:rsidR="00A83028" w:rsidRDefault="00A83028" w:rsidP="00A83028">
      <w:r w:rsidRPr="00215EAC">
        <w:rPr>
          <w:rFonts w:ascii="Arial" w:hAnsi="Arial" w:cs="Arial"/>
          <w:noProof/>
          <w:lang w:val="en-US"/>
        </w:rPr>
        <mc:AlternateContent>
          <mc:Choice Requires="wps">
            <w:drawing>
              <wp:anchor distT="0" distB="0" distL="114300" distR="114300" simplePos="0" relativeHeight="254902272" behindDoc="0" locked="0" layoutInCell="1" allowOverlap="1" wp14:anchorId="4E674075" wp14:editId="6A209BBF">
                <wp:simplePos x="0" y="0"/>
                <wp:positionH relativeFrom="column">
                  <wp:posOffset>295275</wp:posOffset>
                </wp:positionH>
                <wp:positionV relativeFrom="paragraph">
                  <wp:posOffset>6985</wp:posOffset>
                </wp:positionV>
                <wp:extent cx="2428875" cy="1038225"/>
                <wp:effectExtent l="0" t="0" r="28575" b="28575"/>
                <wp:wrapNone/>
                <wp:docPr id="2172" name="Rectangle 2172"/>
                <wp:cNvGraphicFramePr/>
                <a:graphic xmlns:a="http://schemas.openxmlformats.org/drawingml/2006/main">
                  <a:graphicData uri="http://schemas.microsoft.com/office/word/2010/wordprocessingShape">
                    <wps:wsp>
                      <wps:cNvSpPr/>
                      <wps:spPr>
                        <a:xfrm>
                          <a:off x="0" y="0"/>
                          <a:ext cx="2428875" cy="1038225"/>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7D2A6907"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Parse through linked list and insert in middle of list(if any free node) else at tail of linked list using le_dls_AddBefore() and le_dls_Queue(), le_dls_PeekNext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74075" id="Rectangle 2172" o:spid="_x0000_s2266" style="position:absolute;margin-left:23.25pt;margin-top:.55pt;width:191.25pt;height:81.75pt;z-index:2549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" fillcolor="white [3201]" strokecolor="#4f81bd [3204]" strokeweight="0">
                <v:textbox>
                  <w:txbxContent>
                    <w:p w14:paraId="7D2A6907"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Parse through linked list and insert in middle of list(if any free node) else at tail of linked list using le_dls_AddBefore() and le_dls_Queue(), le_dls_PeekNext APIs</w:t>
                      </w:r>
                    </w:p>
                  </w:txbxContent>
                </v:textbox>
              </v:rect>
            </w:pict>
          </mc:Fallback>
        </mc:AlternateContent>
      </w:r>
      <w:r>
        <w:t xml:space="preserve">                                      </w:t>
      </w:r>
    </w:p>
    <w:p w14:paraId="2B1B35E0" w14:textId="77777777" w:rsidR="00A83028" w:rsidRDefault="00A83028" w:rsidP="00A83028">
      <w:pPr>
        <w:jc w:val="center"/>
      </w:pPr>
    </w:p>
    <w:p w14:paraId="4DEE89AC" w14:textId="77777777" w:rsidR="00A83028" w:rsidRDefault="00A83028" w:rsidP="00A83028">
      <w:pPr>
        <w:jc w:val="center"/>
      </w:pPr>
    </w:p>
    <w:p w14:paraId="53246745" w14:textId="77777777" w:rsidR="00A83028" w:rsidRDefault="00A83028" w:rsidP="00A83028">
      <w:pPr>
        <w:jc w:val="center"/>
      </w:pPr>
    </w:p>
    <w:p w14:paraId="369AAF76" w14:textId="77777777" w:rsidR="00A83028" w:rsidRDefault="00A83028" w:rsidP="00A83028">
      <w:pPr>
        <w:jc w:val="center"/>
      </w:pPr>
    </w:p>
    <w:p w14:paraId="674A2332" w14:textId="77777777" w:rsidR="00A83028" w:rsidRPr="00762BC0" w:rsidRDefault="00A83028" w:rsidP="00A83028">
      <w:pPr>
        <w:rPr>
          <w:rFonts w:asciiTheme="minorHAnsi" w:hAnsiTheme="minorHAnsi"/>
          <w:szCs w:val="24"/>
        </w:rPr>
      </w:pPr>
    </w:p>
    <w:p w14:paraId="2235337F"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Send SessionID</w:t>
      </w:r>
    </w:p>
    <w:p w14:paraId="6E054C0D" w14:textId="77777777" w:rsidR="00A83028" w:rsidRPr="00762BC0" w:rsidRDefault="00A83028" w:rsidP="00A83028">
      <w:pPr>
        <w:rPr>
          <w:rFonts w:asciiTheme="minorHAnsi" w:hAnsiTheme="minorHAnsi" w:cs="Arial"/>
          <w:szCs w:val="24"/>
        </w:rPr>
      </w:pPr>
      <w:r w:rsidRPr="00762BC0">
        <w:rPr>
          <w:rFonts w:asciiTheme="minorHAnsi" w:hAnsiTheme="minorHAnsi" w:cs="Arial"/>
          <w:noProof/>
          <w:szCs w:val="24"/>
          <w:lang w:val="en-US"/>
        </w:rPr>
        <mc:AlternateContent>
          <mc:Choice Requires="wps">
            <w:drawing>
              <wp:anchor distT="0" distB="0" distL="114300" distR="114300" simplePos="0" relativeHeight="254903296" behindDoc="0" locked="0" layoutInCell="1" allowOverlap="1" wp14:anchorId="0003E707" wp14:editId="30C29597">
                <wp:simplePos x="0" y="0"/>
                <wp:positionH relativeFrom="column">
                  <wp:posOffset>171450</wp:posOffset>
                </wp:positionH>
                <wp:positionV relativeFrom="paragraph">
                  <wp:posOffset>104775</wp:posOffset>
                </wp:positionV>
                <wp:extent cx="1076325" cy="0"/>
                <wp:effectExtent l="38100" t="76200" r="0" b="95250"/>
                <wp:wrapNone/>
                <wp:docPr id="2173" name="Straight Arrow Connector 2173"/>
                <wp:cNvGraphicFramePr/>
                <a:graphic xmlns:a="http://schemas.openxmlformats.org/drawingml/2006/main">
                  <a:graphicData uri="http://schemas.microsoft.com/office/word/2010/wordprocessingShape">
                    <wps:wsp>
                      <wps:cNvCnPr/>
                      <wps:spPr>
                        <a:xfrm flipH="1" flipV="1">
                          <a:off x="0" y="0"/>
                          <a:ext cx="1076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FCF9D1C" id="Straight Arrow Connector 2173" o:spid="_x0000_s1026" type="#_x0000_t32" style="position:absolute;margin-left:13.5pt;margin-top:8.25pt;width:84.75pt;height:0;flip:x y;z-index:2549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" strokecolor="#4579b8 [3044]">
                <v:stroke endarrow="block"/>
              </v:shape>
            </w:pict>
          </mc:Fallback>
        </mc:AlternateContent>
      </w:r>
    </w:p>
    <w:p w14:paraId="5C438269"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as intermediate response and</w:t>
      </w:r>
    </w:p>
    <w:p w14:paraId="24EEE15E"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OK as final response</w:t>
      </w:r>
    </w:p>
    <w:p w14:paraId="7B48AA36" w14:textId="77777777" w:rsidR="00A83028" w:rsidRDefault="00A83028" w:rsidP="00A83028">
      <w:pPr>
        <w:jc w:val="center"/>
      </w:pPr>
    </w:p>
    <w:p w14:paraId="2DB6DC5E" w14:textId="77777777" w:rsidR="00A83028" w:rsidRDefault="00A83028" w:rsidP="00A83028">
      <w:pPr>
        <w:autoSpaceDE w:val="0"/>
        <w:autoSpaceDN w:val="0"/>
        <w:adjustRightInd w:val="0"/>
      </w:pPr>
    </w:p>
    <w:p w14:paraId="5B30DAA3" w14:textId="55AD94BB" w:rsidR="00A83028" w:rsidRDefault="00A83028" w:rsidP="00A83028">
      <w:pPr>
        <w:autoSpaceDE w:val="0"/>
        <w:autoSpaceDN w:val="0"/>
        <w:adjustRightInd w:val="0"/>
      </w:pPr>
    </w:p>
    <w:p w14:paraId="7C408CE8" w14:textId="7F2FA3D8"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921728" behindDoc="0" locked="0" layoutInCell="1" allowOverlap="1" wp14:anchorId="33F1957A" wp14:editId="62AD66F1">
                <wp:simplePos x="0" y="0"/>
                <wp:positionH relativeFrom="rightMargin">
                  <wp:posOffset>-19050</wp:posOffset>
                </wp:positionH>
                <wp:positionV relativeFrom="paragraph">
                  <wp:posOffset>-41910</wp:posOffset>
                </wp:positionV>
                <wp:extent cx="876300" cy="678180"/>
                <wp:effectExtent l="0" t="0" r="19050" b="26670"/>
                <wp:wrapNone/>
                <wp:docPr id="2340" name="Rectangle 2340"/>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21C7B49"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1957A" id="Rectangle 2340" o:spid="_x0000_s2267" style="position:absolute;left:0;text-align:left;margin-left:-1.5pt;margin-top:-3.3pt;width:69pt;height:53.4pt;z-index:254921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" fillcolor="#8064a2 [3207]" strokecolor="#5a5a5a [2109]" strokeweight="1pt">
                <v:textbox>
                  <w:txbxContent>
                    <w:p w14:paraId="721C7B49"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920704" behindDoc="0" locked="0" layoutInCell="1" allowOverlap="1" wp14:anchorId="638638D8" wp14:editId="4619E98D">
                <wp:simplePos x="0" y="0"/>
                <wp:positionH relativeFrom="column">
                  <wp:posOffset>3895725</wp:posOffset>
                </wp:positionH>
                <wp:positionV relativeFrom="paragraph">
                  <wp:posOffset>-25400</wp:posOffset>
                </wp:positionV>
                <wp:extent cx="1047750" cy="678180"/>
                <wp:effectExtent l="0" t="0" r="19050" b="26670"/>
                <wp:wrapNone/>
                <wp:docPr id="2341" name="Rectangle 2341"/>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389BAAE"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638D8" id="Rectangle 2341" o:spid="_x0000_s2268" style="position:absolute;left:0;text-align:left;margin-left:306.75pt;margin-top:-2pt;width:82.5pt;height:53.4pt;z-index:2549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" fillcolor="#c0504d [3205]" strokecolor="#243f60 [1604]" strokeweight="1pt">
                <v:textbox>
                  <w:txbxContent>
                    <w:p w14:paraId="6389BAAE"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12512" behindDoc="0" locked="0" layoutInCell="1" allowOverlap="1" wp14:anchorId="37D472BD" wp14:editId="6C428C15">
                <wp:simplePos x="0" y="0"/>
                <wp:positionH relativeFrom="margin">
                  <wp:posOffset>-635</wp:posOffset>
                </wp:positionH>
                <wp:positionV relativeFrom="paragraph">
                  <wp:posOffset>9525</wp:posOffset>
                </wp:positionV>
                <wp:extent cx="822325" cy="640080"/>
                <wp:effectExtent l="0" t="0" r="15875" b="26670"/>
                <wp:wrapNone/>
                <wp:docPr id="2342" name="Rectangle 234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ADE23"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472BD" id="Rectangle 2342" o:spid="_x0000_s2269" style="position:absolute;left:0;text-align:left;margin-left:-.05pt;margin-top:.75pt;width:64.75pt;height:50.4pt;z-index:2549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zxAIAAA8GAAAOAAAAZHJzL2Uyb0RvYy54bWysVEtPGzEQvlfqf7B8L/tICL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5Cqf88QCAAAPBgAADgAAAAAAAAAAAAAAAAAuAgAAZHJzL2Uyb0RvYy54bWxQSwECLQAU&#10;AAYACAAAACEAybuRdt8AAAAHAQAADwAAAAAAAAAAAAAAAAAeBQAAZHJzL2Rvd25yZXYueG1sUEsF&#10;BgAAAAAEAAQA8wAAACoGAAAAAA==&#10;" fillcolor="#f79646 [3209]" strokecolor="#5a5a5a [2109]" strokeweight="1pt">
                <v:textbox>
                  <w:txbxContent>
                    <w:p w14:paraId="5E6ADE23" w14:textId="77777777" w:rsidR="00944514" w:rsidRDefault="00944514" w:rsidP="00A83028">
                      <w:pPr>
                        <w:jc w:val="center"/>
                      </w:pPr>
                      <w:r>
                        <w:t>Host with Linux OS</w:t>
                      </w:r>
                    </w:p>
                  </w:txbxContent>
                </v:textbox>
                <w10:wrap anchorx="margin"/>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10464" behindDoc="0" locked="0" layoutInCell="1" allowOverlap="1" wp14:anchorId="5004F026" wp14:editId="687DB8A5">
                <wp:simplePos x="0" y="0"/>
                <wp:positionH relativeFrom="margin">
                  <wp:posOffset>5076825</wp:posOffset>
                </wp:positionH>
                <wp:positionV relativeFrom="paragraph">
                  <wp:posOffset>76200</wp:posOffset>
                </wp:positionV>
                <wp:extent cx="676275" cy="314325"/>
                <wp:effectExtent l="0" t="0" r="9525" b="9525"/>
                <wp:wrapNone/>
                <wp:docPr id="2343" name="Rounded Rectangle 2343"/>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37CF89"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4F026" id="Rounded Rectangle 2343" o:spid="_x0000_s2270" style="position:absolute;left:0;text-align:left;margin-left:399.75pt;margin-top:6pt;width:53.25pt;height:24.75pt;z-index:2549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BOU&#10;9I2EAgAAUQUAAA4AAAAAAAAAAAAAAAAALgIAAGRycy9lMm9Eb2MueG1sUEsBAi0AFAAGAAgAAAAh&#10;AB2qBw3eAAAACQEAAA8AAAAAAAAAAAAAAAAA3gQAAGRycy9kb3ducmV2LnhtbFBLBQYAAAAABAAE&#10;APMAAADpBQAAAAA=&#10;" fillcolor="white [3201]" stroked="f" strokeweight="2pt">
                <v:textbox>
                  <w:txbxContent>
                    <w:p w14:paraId="4E37CF89"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13536" behindDoc="0" locked="0" layoutInCell="1" allowOverlap="1" wp14:anchorId="3A217FC9" wp14:editId="323026CD">
                <wp:simplePos x="0" y="0"/>
                <wp:positionH relativeFrom="column">
                  <wp:posOffset>895350</wp:posOffset>
                </wp:positionH>
                <wp:positionV relativeFrom="paragraph">
                  <wp:posOffset>0</wp:posOffset>
                </wp:positionV>
                <wp:extent cx="828675" cy="640080"/>
                <wp:effectExtent l="0" t="0" r="28575" b="26670"/>
                <wp:wrapNone/>
                <wp:docPr id="2344" name="Rectangle 234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B517F31"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7FC9" id="Rectangle 2344" o:spid="_x0000_s2271" style="position:absolute;left:0;text-align:left;margin-left:70.5pt;margin-top:0;width:65.25pt;height:50.4pt;z-index:2549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" fillcolor="#4f81bd [3204]" strokecolor="#5a5a5a [2109]" strokeweight="1pt">
                <v:textbox>
                  <w:txbxContent>
                    <w:p w14:paraId="7B517F31"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11488" behindDoc="0" locked="0" layoutInCell="1" allowOverlap="1" wp14:anchorId="7C4D45B5" wp14:editId="3B783CA5">
                <wp:simplePos x="0" y="0"/>
                <wp:positionH relativeFrom="margin">
                  <wp:align>right</wp:align>
                </wp:positionH>
                <wp:positionV relativeFrom="paragraph">
                  <wp:posOffset>9525</wp:posOffset>
                </wp:positionV>
                <wp:extent cx="361950" cy="504825"/>
                <wp:effectExtent l="0" t="0" r="0" b="9525"/>
                <wp:wrapNone/>
                <wp:docPr id="2345" name="Rounded Rectangle 2345"/>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DF16F1"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4D45B5" id="Rounded Rectangle 2345" o:spid="_x0000_s2272" style="position:absolute;left:0;text-align:left;margin-left:-22.7pt;margin-top:.75pt;width:28.5pt;height:39.75pt;z-index:2549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" fillcolor="white [3201]" stroked="f" strokeweight="2pt">
                <v:textbox>
                  <w:txbxContent>
                    <w:p w14:paraId="33DF16F1"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14560" behindDoc="0" locked="0" layoutInCell="1" allowOverlap="1" wp14:anchorId="0EBB6494" wp14:editId="460E450D">
                <wp:simplePos x="0" y="0"/>
                <wp:positionH relativeFrom="column">
                  <wp:posOffset>2505075</wp:posOffset>
                </wp:positionH>
                <wp:positionV relativeFrom="paragraph">
                  <wp:posOffset>0</wp:posOffset>
                </wp:positionV>
                <wp:extent cx="1143000" cy="640080"/>
                <wp:effectExtent l="0" t="0" r="19050" b="26670"/>
                <wp:wrapNone/>
                <wp:docPr id="2346" name="Rectangle 234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91DED2F"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BB6494" id="Rectangle 2346" o:spid="_x0000_s2273" style="position:absolute;left:0;text-align:left;margin-left:197.25pt;margin-top:0;width:90pt;height:50.4pt;z-index:2549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9xP/YwwIAABAGAAAOAAAAAAAAAAAAAAAAAC4CAABkcnMvZTJvRG9jLnhtbFBLAQItABQABgAI&#10;AAAAIQDFzrIT3AAAAAgBAAAPAAAAAAAAAAAAAAAAAB0FAABkcnMvZG93bnJldi54bWxQSwUGAAAA&#10;AAQABADzAAAAJgYAAAAA&#10;" fillcolor="#c0504d [3205]" strokecolor="#5a5a5a [2109]" strokeweight="1pt">
                <v:textbox>
                  <w:txbxContent>
                    <w:p w14:paraId="191DED2F"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09440" behindDoc="0" locked="0" layoutInCell="1" allowOverlap="1" wp14:anchorId="2C7BE1E9" wp14:editId="2796677C">
                <wp:simplePos x="0" y="0"/>
                <wp:positionH relativeFrom="margin">
                  <wp:posOffset>2533650</wp:posOffset>
                </wp:positionH>
                <wp:positionV relativeFrom="paragraph">
                  <wp:posOffset>57150</wp:posOffset>
                </wp:positionV>
                <wp:extent cx="1114425" cy="495300"/>
                <wp:effectExtent l="0" t="0" r="9525" b="0"/>
                <wp:wrapNone/>
                <wp:docPr id="2347" name="Rounded Rectangle 2347"/>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4BBE9A9"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BE1E9" id="Rounded Rectangle 2347" o:spid="_x0000_s2274" style="position:absolute;left:0;text-align:left;margin-left:199.5pt;margin-top:4.5pt;width:87.75pt;height:39pt;z-index:2549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" fillcolor="white [3201]" stroked="f" strokeweight="2pt">
                <v:textbox>
                  <w:txbxContent>
                    <w:p w14:paraId="04BBE9A9"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07392" behindDoc="0" locked="0" layoutInCell="1" allowOverlap="1" wp14:anchorId="500CD098" wp14:editId="16AB3B2D">
                <wp:simplePos x="0" y="0"/>
                <wp:positionH relativeFrom="column">
                  <wp:posOffset>552450</wp:posOffset>
                </wp:positionH>
                <wp:positionV relativeFrom="paragraph">
                  <wp:posOffset>9525</wp:posOffset>
                </wp:positionV>
                <wp:extent cx="533400" cy="314325"/>
                <wp:effectExtent l="0" t="0" r="0" b="9525"/>
                <wp:wrapNone/>
                <wp:docPr id="2348" name="Rounded Rectangle 2348"/>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495A116"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CD098" id="Rounded Rectangle 2348" o:spid="_x0000_s2275" style="position:absolute;left:0;text-align:left;margin-left:43.5pt;margin-top:.75pt;width:42pt;height:24.75pt;z-index:2549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8BuDmIMC&#10;AABRBQAADgAAAAAAAAAAAAAAAAAuAgAAZHJzL2Uyb0RvYy54bWxQSwECLQAUAAYACAAAACEA0qFN&#10;/dsAAAAHAQAADwAAAAAAAAAAAAAAAADdBAAAZHJzL2Rvd25yZXYueG1sUEsFBgAAAAAEAAQA8wAA&#10;AOUFAAAAAA==&#10;" fillcolor="white [3201]" stroked="f" strokeweight="2pt">
                <v:textbox>
                  <w:txbxContent>
                    <w:p w14:paraId="6495A116"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08416" behindDoc="0" locked="0" layoutInCell="1" allowOverlap="1" wp14:anchorId="4209ECAA" wp14:editId="11C8FBE5">
                <wp:simplePos x="0" y="0"/>
                <wp:positionH relativeFrom="margin">
                  <wp:align>left</wp:align>
                </wp:positionH>
                <wp:positionV relativeFrom="paragraph">
                  <wp:posOffset>9525</wp:posOffset>
                </wp:positionV>
                <wp:extent cx="533400" cy="314325"/>
                <wp:effectExtent l="0" t="0" r="0" b="9525"/>
                <wp:wrapNone/>
                <wp:docPr id="2349" name="Rounded Rectangle 2349"/>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76A6555"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9ECAA" id="Rounded Rectangle 2349" o:spid="_x0000_s2276" style="position:absolute;left:0;text-align:left;margin-left:0;margin-top:.75pt;width:42pt;height:24.75pt;z-index:2549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FuSP/WDAgAA&#10;UQUAAA4AAAAAAAAAAAAAAAAALgIAAGRycy9lMm9Eb2MueG1sUEsBAi0AFAAGAAgAAAAhABtuHf7Z&#10;AAAABAEAAA8AAAAAAAAAAAAAAAAA3QQAAGRycy9kb3ducmV2LnhtbFBLBQYAAAAABAAEAPMAAADj&#10;BQAAAAA=&#10;" fillcolor="white [3201]" stroked="f" strokeweight="2pt">
                <v:textbox>
                  <w:txbxContent>
                    <w:p w14:paraId="676A6555"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06368" behindDoc="0" locked="0" layoutInCell="1" allowOverlap="1" wp14:anchorId="66743444" wp14:editId="1305F7C3">
                <wp:simplePos x="0" y="0"/>
                <wp:positionH relativeFrom="column">
                  <wp:posOffset>714375</wp:posOffset>
                </wp:positionH>
                <wp:positionV relativeFrom="paragraph">
                  <wp:posOffset>8791575</wp:posOffset>
                </wp:positionV>
                <wp:extent cx="1771650" cy="333375"/>
                <wp:effectExtent l="0" t="0" r="0" b="9525"/>
                <wp:wrapNone/>
                <wp:docPr id="2350" name="Rounded Rectangle 2350"/>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B61BD8A" w14:textId="77777777" w:rsidR="00944514" w:rsidRDefault="00944514" w:rsidP="00A83028">
                            <w:pPr>
                              <w:jc w:val="center"/>
                              <w:rPr>
                                <w:rFonts w:ascii="Tahoma" w:hAnsi="Tahoma" w:cs="Tahoma"/>
                                <w:sz w:val="20"/>
                              </w:rPr>
                            </w:pPr>
                          </w:p>
                          <w:p w14:paraId="4FB13338" w14:textId="77777777" w:rsidR="00944514" w:rsidRDefault="00944514" w:rsidP="00A83028">
                            <w:pPr>
                              <w:jc w:val="center"/>
                              <w:rPr>
                                <w:rFonts w:ascii="Tahoma" w:hAnsi="Tahoma" w:cs="Tahoma"/>
                                <w:sz w:val="20"/>
                              </w:rPr>
                            </w:pPr>
                          </w:p>
                          <w:p w14:paraId="5C06CE3F" w14:textId="77777777" w:rsidR="00944514" w:rsidRDefault="00944514" w:rsidP="00A83028">
                            <w:pPr>
                              <w:jc w:val="center"/>
                              <w:rPr>
                                <w:rFonts w:ascii="Tahoma" w:hAnsi="Tahoma" w:cs="Tahoma"/>
                                <w:sz w:val="20"/>
                              </w:rPr>
                            </w:pPr>
                          </w:p>
                          <w:p w14:paraId="0C233E1A" w14:textId="77777777" w:rsidR="00944514" w:rsidRDefault="00944514" w:rsidP="00A83028">
                            <w:pPr>
                              <w:jc w:val="center"/>
                              <w:rPr>
                                <w:rFonts w:ascii="Tahoma" w:hAnsi="Tahoma" w:cs="Tahoma"/>
                                <w:sz w:val="20"/>
                              </w:rPr>
                            </w:pPr>
                          </w:p>
                          <w:p w14:paraId="3F121E8C"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743444" id="Rounded Rectangle 2350" o:spid="_x0000_s2277" style="position:absolute;left:0;text-align:left;margin-left:56.25pt;margin-top:692.25pt;width:139.5pt;height:26.25pt;z-index:2549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" fillcolor="white [3201]" stroked="f" strokeweight="2pt">
                <v:textbox>
                  <w:txbxContent>
                    <w:p w14:paraId="5B61BD8A" w14:textId="77777777" w:rsidR="00944514" w:rsidRDefault="00944514" w:rsidP="00A83028">
                      <w:pPr>
                        <w:jc w:val="center"/>
                        <w:rPr>
                          <w:rFonts w:ascii="Tahoma" w:hAnsi="Tahoma" w:cs="Tahoma"/>
                          <w:sz w:val="20"/>
                        </w:rPr>
                      </w:pPr>
                    </w:p>
                    <w:p w14:paraId="4FB13338" w14:textId="77777777" w:rsidR="00944514" w:rsidRDefault="00944514" w:rsidP="00A83028">
                      <w:pPr>
                        <w:jc w:val="center"/>
                        <w:rPr>
                          <w:rFonts w:ascii="Tahoma" w:hAnsi="Tahoma" w:cs="Tahoma"/>
                          <w:sz w:val="20"/>
                        </w:rPr>
                      </w:pPr>
                    </w:p>
                    <w:p w14:paraId="5C06CE3F" w14:textId="77777777" w:rsidR="00944514" w:rsidRDefault="00944514" w:rsidP="00A83028">
                      <w:pPr>
                        <w:jc w:val="center"/>
                        <w:rPr>
                          <w:rFonts w:ascii="Tahoma" w:hAnsi="Tahoma" w:cs="Tahoma"/>
                          <w:sz w:val="20"/>
                        </w:rPr>
                      </w:pPr>
                    </w:p>
                    <w:p w14:paraId="0C233E1A" w14:textId="77777777" w:rsidR="00944514" w:rsidRDefault="00944514" w:rsidP="00A83028">
                      <w:pPr>
                        <w:jc w:val="center"/>
                        <w:rPr>
                          <w:rFonts w:ascii="Tahoma" w:hAnsi="Tahoma" w:cs="Tahoma"/>
                          <w:sz w:val="20"/>
                        </w:rPr>
                      </w:pPr>
                    </w:p>
                    <w:p w14:paraId="3F121E8C"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536A9D7C" w14:textId="77777777" w:rsidR="00A83028" w:rsidRPr="00000A88" w:rsidRDefault="00A83028" w:rsidP="00A83028">
      <w:pPr>
        <w:rPr>
          <w:rFonts w:ascii="Arial" w:hAnsi="Arial" w:cs="Arial"/>
          <w:sz w:val="22"/>
          <w:szCs w:val="22"/>
        </w:rPr>
      </w:pPr>
    </w:p>
    <w:p w14:paraId="3C288BF8" w14:textId="77777777" w:rsidR="00A83028" w:rsidRDefault="00A83028" w:rsidP="00A83028">
      <w:pPr>
        <w:rPr>
          <w:rFonts w:ascii="Arial" w:hAnsi="Arial" w:cs="Arial"/>
          <w:sz w:val="20"/>
        </w:rPr>
      </w:pPr>
      <w:r w:rsidRPr="00215EAC">
        <w:rPr>
          <w:rFonts w:ascii="Arial" w:hAnsi="Arial" w:cs="Arial"/>
          <w:sz w:val="20"/>
        </w:rPr>
        <w:t xml:space="preserve">                                    AT </w:t>
      </w:r>
    </w:p>
    <w:p w14:paraId="7A8E6E79"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17632" behindDoc="0" locked="0" layoutInCell="1" allowOverlap="1" wp14:anchorId="66FEAC42" wp14:editId="53235790">
                <wp:simplePos x="0" y="0"/>
                <wp:positionH relativeFrom="column">
                  <wp:posOffset>5923915</wp:posOffset>
                </wp:positionH>
                <wp:positionV relativeFrom="paragraph">
                  <wp:posOffset>156845</wp:posOffset>
                </wp:positionV>
                <wp:extent cx="0" cy="6949440"/>
                <wp:effectExtent l="0" t="0" r="19050" b="22860"/>
                <wp:wrapNone/>
                <wp:docPr id="2351" name="Straight Connector 235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AF63E" id="Straight Connector 2351" o:spid="_x0000_s1026" style="position:absolute;flip:x;z-index:2549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AvdlxzywEAAOADAAAO&#10;AAAAAAAAAAAAAAAAAC4CAABkcnMvZTJvRG9jLnhtbFBLAQItABQABgAIAAAAIQCP/IvO4QAAAAsB&#10;AAAPAAAAAAAAAAAAAAAAACUEAABkcnMvZG93bnJldi54bWxQSwUGAAAAAAQABADzAAAAMwUAAAAA&#10;" strokecolor="#4579b8 [3044]" strokeweight="0"/>
            </w:pict>
          </mc:Fallback>
        </mc:AlternateContent>
      </w:r>
    </w:p>
    <w:p w14:paraId="45311FCD" w14:textId="77777777" w:rsidR="00A83028" w:rsidRPr="00B04989"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19680" behindDoc="1" locked="0" layoutInCell="1" allowOverlap="1" wp14:anchorId="0DE30542" wp14:editId="594D7590">
                <wp:simplePos x="0" y="0"/>
                <wp:positionH relativeFrom="column">
                  <wp:posOffset>4385945</wp:posOffset>
                </wp:positionH>
                <wp:positionV relativeFrom="paragraph">
                  <wp:posOffset>29845</wp:posOffset>
                </wp:positionV>
                <wp:extent cx="0" cy="6949440"/>
                <wp:effectExtent l="0" t="0" r="19050" b="22860"/>
                <wp:wrapNone/>
                <wp:docPr id="2354" name="Straight Connector 235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B8004" id="Straight Connector 2354" o:spid="_x0000_s1026" style="position:absolute;flip:x;z-index:-2483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35pt" to="345.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18656" behindDoc="0" locked="0" layoutInCell="1" allowOverlap="1" wp14:anchorId="0BA4052F" wp14:editId="2E6796D2">
                <wp:simplePos x="0" y="0"/>
                <wp:positionH relativeFrom="column">
                  <wp:posOffset>1238249</wp:posOffset>
                </wp:positionH>
                <wp:positionV relativeFrom="paragraph">
                  <wp:posOffset>9525</wp:posOffset>
                </wp:positionV>
                <wp:extent cx="9525" cy="6938010"/>
                <wp:effectExtent l="0" t="0" r="28575" b="34290"/>
                <wp:wrapNone/>
                <wp:docPr id="2352" name="Straight Connector 2352"/>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F3428" id="Straight Connector 2352" o:spid="_x0000_s1026" style="position:absolute;flip:x;z-index:2549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16608" behindDoc="1" locked="0" layoutInCell="1" allowOverlap="1" wp14:anchorId="5711B959" wp14:editId="5E007AF9">
                <wp:simplePos x="0" y="0"/>
                <wp:positionH relativeFrom="column">
                  <wp:posOffset>216673</wp:posOffset>
                </wp:positionH>
                <wp:positionV relativeFrom="paragraph">
                  <wp:posOffset>14191</wp:posOffset>
                </wp:positionV>
                <wp:extent cx="0" cy="6844665"/>
                <wp:effectExtent l="0" t="0" r="19050" b="32385"/>
                <wp:wrapNone/>
                <wp:docPr id="2353" name="Straight Connector 2353"/>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A3B33" id="Straight Connector 2353" o:spid="_x0000_s1026" style="position:absolute;flip:x;z-index:-2483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15584" behindDoc="0" locked="0" layoutInCell="1" allowOverlap="1" wp14:anchorId="537A9506" wp14:editId="20B3D69B">
                <wp:simplePos x="0" y="0"/>
                <wp:positionH relativeFrom="column">
                  <wp:posOffset>3028950</wp:posOffset>
                </wp:positionH>
                <wp:positionV relativeFrom="paragraph">
                  <wp:posOffset>12700</wp:posOffset>
                </wp:positionV>
                <wp:extent cx="0" cy="6949440"/>
                <wp:effectExtent l="0" t="0" r="19050" b="22860"/>
                <wp:wrapNone/>
                <wp:docPr id="2355" name="Straight Connector 2355"/>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1228B" id="Straight Connector 2355" o:spid="_x0000_s1026" style="position:absolute;flip:x;z-index:2549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" strokecolor="#4579b8 [3044]"/>
            </w:pict>
          </mc:Fallback>
        </mc:AlternateContent>
      </w:r>
    </w:p>
    <w:p w14:paraId="089DE174" w14:textId="77777777" w:rsidR="00A83028" w:rsidRDefault="00A83028" w:rsidP="00A83028">
      <w:pPr>
        <w:autoSpaceDE w:val="0"/>
        <w:autoSpaceDN w:val="0"/>
        <w:adjustRightInd w:val="0"/>
      </w:pPr>
    </w:p>
    <w:p w14:paraId="2BDEDAC9" w14:textId="77777777" w:rsidR="00A83028" w:rsidRDefault="00A83028" w:rsidP="00A83028">
      <w:pPr>
        <w:tabs>
          <w:tab w:val="left" w:pos="6615"/>
        </w:tabs>
      </w:pPr>
      <w:r>
        <w:t xml:space="preserve">                                      Check PDP connection </w:t>
      </w:r>
    </w:p>
    <w:p w14:paraId="1F7C1AFA" w14:textId="77777777" w:rsidR="00A83028" w:rsidRDefault="00A83028" w:rsidP="00A83028">
      <w:pPr>
        <w:tabs>
          <w:tab w:val="left" w:pos="6615"/>
        </w:tabs>
      </w:pPr>
      <w:r>
        <w:t xml:space="preserve">                                       status </w:t>
      </w:r>
    </w:p>
    <w:p w14:paraId="7723A702" w14:textId="77777777" w:rsidR="00A83028" w:rsidRDefault="00A83028" w:rsidP="00A83028">
      <w:pPr>
        <w:tabs>
          <w:tab w:val="left" w:pos="6615"/>
        </w:tabs>
      </w:pPr>
      <w:r w:rsidRPr="00215EAC">
        <w:rPr>
          <w:rFonts w:ascii="Arial" w:hAnsi="Arial" w:cs="Arial"/>
          <w:noProof/>
          <w:lang w:val="en-US"/>
        </w:rPr>
        <mc:AlternateContent>
          <mc:Choice Requires="wps">
            <w:drawing>
              <wp:anchor distT="0" distB="0" distL="114300" distR="114300" simplePos="0" relativeHeight="254922752" behindDoc="0" locked="0" layoutInCell="1" allowOverlap="1" wp14:anchorId="2E3CC077" wp14:editId="6BB06BFF">
                <wp:simplePos x="0" y="0"/>
                <wp:positionH relativeFrom="column">
                  <wp:posOffset>438150</wp:posOffset>
                </wp:positionH>
                <wp:positionV relativeFrom="paragraph">
                  <wp:posOffset>34290</wp:posOffset>
                </wp:positionV>
                <wp:extent cx="1628775" cy="1390650"/>
                <wp:effectExtent l="0" t="0" r="28575" b="19050"/>
                <wp:wrapNone/>
                <wp:docPr id="2367" name="Diamond 2367"/>
                <wp:cNvGraphicFramePr/>
                <a:graphic xmlns:a="http://schemas.openxmlformats.org/drawingml/2006/main">
                  <a:graphicData uri="http://schemas.microsoft.com/office/word/2010/wordprocessingShape">
                    <wps:wsp>
                      <wps:cNvSpPr/>
                      <wps:spPr>
                        <a:xfrm>
                          <a:off x="0" y="0"/>
                          <a:ext cx="1628775" cy="13906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296FEB8"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CC077" id="Diamond 2367" o:spid="_x0000_s2278" type="#_x0000_t4" style="position:absolute;margin-left:34.5pt;margin-top:2.7pt;width:128.25pt;height:109.5pt;z-index:2549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" fillcolor="white [3201]" strokecolor="#4f81bd [3204]" strokeweight="0">
                <v:textbox>
                  <w:txbxContent>
                    <w:p w14:paraId="4296FEB8"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v:textbox>
              </v:shape>
            </w:pict>
          </mc:Fallback>
        </mc:AlternateContent>
      </w:r>
    </w:p>
    <w:p w14:paraId="2DCAEECA" w14:textId="77777777" w:rsidR="00A83028" w:rsidRDefault="00A83028" w:rsidP="00A83028">
      <w:pPr>
        <w:tabs>
          <w:tab w:val="left" w:pos="6615"/>
        </w:tabs>
      </w:pPr>
    </w:p>
    <w:p w14:paraId="5D3786FC" w14:textId="77777777" w:rsidR="00A83028" w:rsidRDefault="00A83028" w:rsidP="00A83028">
      <w:pPr>
        <w:tabs>
          <w:tab w:val="left" w:pos="6615"/>
        </w:tabs>
      </w:pPr>
    </w:p>
    <w:p w14:paraId="364255F4" w14:textId="77777777" w:rsidR="00A83028" w:rsidRDefault="00A83028" w:rsidP="00A83028">
      <w:pPr>
        <w:tabs>
          <w:tab w:val="left" w:pos="6615"/>
        </w:tabs>
      </w:pPr>
      <w:r>
        <w:rPr>
          <w:noProof/>
          <w:lang w:val="en-US"/>
        </w:rPr>
        <mc:AlternateContent>
          <mc:Choice Requires="wps">
            <w:drawing>
              <wp:anchor distT="0" distB="0" distL="114300" distR="114300" simplePos="0" relativeHeight="254924800" behindDoc="0" locked="0" layoutInCell="1" allowOverlap="1" wp14:anchorId="6A2BFC83" wp14:editId="34831691">
                <wp:simplePos x="0" y="0"/>
                <wp:positionH relativeFrom="column">
                  <wp:posOffset>4247515</wp:posOffset>
                </wp:positionH>
                <wp:positionV relativeFrom="paragraph">
                  <wp:posOffset>171450</wp:posOffset>
                </wp:positionV>
                <wp:extent cx="9525" cy="1085850"/>
                <wp:effectExtent l="0" t="0" r="28575" b="19050"/>
                <wp:wrapNone/>
                <wp:docPr id="2368" name="Straight Connector 2368"/>
                <wp:cNvGraphicFramePr/>
                <a:graphic xmlns:a="http://schemas.openxmlformats.org/drawingml/2006/main">
                  <a:graphicData uri="http://schemas.microsoft.com/office/word/2010/wordprocessingShape">
                    <wps:wsp>
                      <wps:cNvCnPr/>
                      <wps:spPr>
                        <a:xfrm>
                          <a:off x="0" y="0"/>
                          <a:ext cx="9525" cy="1085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F067A" id="Straight Connector 2368" o:spid="_x0000_s1026" style="position:absolute;z-index:2549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45pt,13.5pt" to="335.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923776" behindDoc="0" locked="0" layoutInCell="1" allowOverlap="1" wp14:anchorId="24057E83" wp14:editId="01D32629">
                <wp:simplePos x="0" y="0"/>
                <wp:positionH relativeFrom="column">
                  <wp:posOffset>2066925</wp:posOffset>
                </wp:positionH>
                <wp:positionV relativeFrom="paragraph">
                  <wp:posOffset>171450</wp:posOffset>
                </wp:positionV>
                <wp:extent cx="2209800" cy="0"/>
                <wp:effectExtent l="0" t="0" r="19050" b="19050"/>
                <wp:wrapNone/>
                <wp:docPr id="2369" name="Straight Connector 2369"/>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E6B39" id="Straight Connector 2369" o:spid="_x0000_s1026" style="position:absolute;z-index:254923776;visibility:visible;mso-wrap-style:square;mso-wrap-distance-left:9pt;mso-wrap-distance-top:0;mso-wrap-distance-right:9pt;mso-wrap-distance-bottom:0;mso-position-horizontal:absolute;mso-position-horizontal-relative:text;mso-position-vertical:absolute;mso-position-vertical-relative:text" from="162.75pt,13.5pt" to="336.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" strokecolor="#4579b8 [3044]"/>
            </w:pict>
          </mc:Fallback>
        </mc:AlternateContent>
      </w:r>
      <w:r>
        <w:t xml:space="preserve">                                                                       Activate PDP by connect_</w:t>
      </w:r>
      <w:r w:rsidRPr="001644FD">
        <w:t>ActivatePDP</w:t>
      </w:r>
      <w:r>
        <w:t xml:space="preserve"> () function</w:t>
      </w:r>
    </w:p>
    <w:p w14:paraId="29E83467" w14:textId="77777777" w:rsidR="00A83028" w:rsidRDefault="00A83028" w:rsidP="00A83028">
      <w:pPr>
        <w:tabs>
          <w:tab w:val="left" w:pos="6615"/>
        </w:tabs>
      </w:pPr>
      <w:r>
        <w:t xml:space="preserve">                 </w:t>
      </w:r>
    </w:p>
    <w:p w14:paraId="4C2F2730" w14:textId="77777777" w:rsidR="00A83028" w:rsidRDefault="00A83028" w:rsidP="00A83028">
      <w:pPr>
        <w:tabs>
          <w:tab w:val="left" w:pos="6615"/>
        </w:tabs>
      </w:pPr>
      <w:r>
        <w:t xml:space="preserve">                                                                       No</w:t>
      </w:r>
    </w:p>
    <w:p w14:paraId="47FF3920" w14:textId="77777777" w:rsidR="00A83028" w:rsidRDefault="00A83028" w:rsidP="00A83028">
      <w:pPr>
        <w:tabs>
          <w:tab w:val="left" w:pos="6615"/>
        </w:tabs>
      </w:pPr>
      <w:r>
        <w:t xml:space="preserve">                     </w:t>
      </w:r>
    </w:p>
    <w:p w14:paraId="253F4E8D" w14:textId="77777777" w:rsidR="00A83028" w:rsidRDefault="00A83028" w:rsidP="00A83028">
      <w:pPr>
        <w:tabs>
          <w:tab w:val="left" w:pos="6615"/>
        </w:tabs>
      </w:pPr>
    </w:p>
    <w:p w14:paraId="08B54D78" w14:textId="77777777" w:rsidR="00A83028" w:rsidRDefault="00A83028" w:rsidP="00A83028">
      <w:pPr>
        <w:tabs>
          <w:tab w:val="left" w:pos="6615"/>
        </w:tabs>
      </w:pPr>
      <w:r>
        <w:t xml:space="preserve">                                               Yes</w:t>
      </w:r>
    </w:p>
    <w:p w14:paraId="2E69AAB2" w14:textId="77777777" w:rsidR="00A83028" w:rsidRDefault="00A83028" w:rsidP="00A83028">
      <w:pPr>
        <w:tabs>
          <w:tab w:val="left" w:pos="6615"/>
        </w:tabs>
      </w:pPr>
      <w:r>
        <w:rPr>
          <w:noProof/>
          <w:lang w:val="en-US"/>
        </w:rPr>
        <mc:AlternateContent>
          <mc:Choice Requires="wps">
            <w:drawing>
              <wp:anchor distT="0" distB="0" distL="114300" distR="114300" simplePos="0" relativeHeight="254925824" behindDoc="0" locked="0" layoutInCell="1" allowOverlap="1" wp14:anchorId="1C6B99B6" wp14:editId="66F4920A">
                <wp:simplePos x="0" y="0"/>
                <wp:positionH relativeFrom="column">
                  <wp:posOffset>1257300</wp:posOffset>
                </wp:positionH>
                <wp:positionV relativeFrom="paragraph">
                  <wp:posOffset>127000</wp:posOffset>
                </wp:positionV>
                <wp:extent cx="3009900" cy="0"/>
                <wp:effectExtent l="38100" t="76200" r="0" b="95250"/>
                <wp:wrapNone/>
                <wp:docPr id="2371" name="Straight Arrow Connector 2371"/>
                <wp:cNvGraphicFramePr/>
                <a:graphic xmlns:a="http://schemas.openxmlformats.org/drawingml/2006/main">
                  <a:graphicData uri="http://schemas.microsoft.com/office/word/2010/wordprocessingShape">
                    <wps:wsp>
                      <wps:cNvCnPr/>
                      <wps:spPr>
                        <a:xfrm flipH="1">
                          <a:off x="0" y="0"/>
                          <a:ext cx="3009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A555A8" id="Straight Arrow Connector 2371" o:spid="_x0000_s1026" type="#_x0000_t32" style="position:absolute;margin-left:99pt;margin-top:10pt;width:237pt;height:0;flip:x;z-index:2549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" strokecolor="#4579b8 [3044]">
                <v:stroke endarrow="block"/>
              </v:shape>
            </w:pict>
          </mc:Fallback>
        </mc:AlternateContent>
      </w:r>
    </w:p>
    <w:p w14:paraId="26C627B0" w14:textId="77777777" w:rsidR="00A83028" w:rsidRDefault="00A83028" w:rsidP="00A83028">
      <w:pPr>
        <w:autoSpaceDE w:val="0"/>
        <w:autoSpaceDN w:val="0"/>
        <w:adjustRightInd w:val="0"/>
      </w:pPr>
      <w:r w:rsidRPr="00215EAC">
        <w:rPr>
          <w:rFonts w:ascii="Arial" w:hAnsi="Arial" w:cs="Arial"/>
          <w:noProof/>
          <w:lang w:val="en-US"/>
        </w:rPr>
        <mc:AlternateContent>
          <mc:Choice Requires="wps">
            <w:drawing>
              <wp:anchor distT="0" distB="0" distL="114300" distR="114300" simplePos="0" relativeHeight="254926848" behindDoc="0" locked="0" layoutInCell="1" allowOverlap="1" wp14:anchorId="4F937FF2" wp14:editId="68A0397C">
                <wp:simplePos x="0" y="0"/>
                <wp:positionH relativeFrom="column">
                  <wp:posOffset>438150</wp:posOffset>
                </wp:positionH>
                <wp:positionV relativeFrom="paragraph">
                  <wp:posOffset>91440</wp:posOffset>
                </wp:positionV>
                <wp:extent cx="1628775" cy="1390650"/>
                <wp:effectExtent l="0" t="0" r="28575" b="19050"/>
                <wp:wrapNone/>
                <wp:docPr id="2372" name="Diamond 2372"/>
                <wp:cNvGraphicFramePr/>
                <a:graphic xmlns:a="http://schemas.openxmlformats.org/drawingml/2006/main">
                  <a:graphicData uri="http://schemas.microsoft.com/office/word/2010/wordprocessingShape">
                    <wps:wsp>
                      <wps:cNvSpPr/>
                      <wps:spPr>
                        <a:xfrm>
                          <a:off x="0" y="0"/>
                          <a:ext cx="1628775" cy="139065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AEC4C86" w14:textId="344927E9" w:rsidR="00944514" w:rsidRPr="00755387" w:rsidRDefault="00944514" w:rsidP="00A83028">
                            <w:pPr>
                              <w:jc w:val="center"/>
                              <w:rPr>
                                <w:rFonts w:ascii="Arial" w:hAnsi="Arial" w:cs="Arial"/>
                                <w:sz w:val="20"/>
                              </w:rPr>
                            </w:pPr>
                            <w:r>
                              <w:rPr>
                                <w:rFonts w:ascii="Arial" w:hAnsi="Arial" w:cs="Arial"/>
                                <w:sz w:val="20"/>
                              </w:rPr>
                              <w:t>UDP Client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37FF2" id="Diamond 2372" o:spid="_x0000_s2279" type="#_x0000_t4" style="position:absolute;margin-left:34.5pt;margin-top:7.2pt;width:128.25pt;height:109.5pt;z-index:2549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" fillcolor="white [3201]" strokecolor="#4f81bd [3204]" strokeweight="0">
                <v:textbox>
                  <w:txbxContent>
                    <w:p w14:paraId="3AEC4C86" w14:textId="344927E9" w:rsidR="00944514" w:rsidRPr="00755387" w:rsidRDefault="00944514" w:rsidP="00A83028">
                      <w:pPr>
                        <w:jc w:val="center"/>
                        <w:rPr>
                          <w:rFonts w:ascii="Arial" w:hAnsi="Arial" w:cs="Arial"/>
                          <w:sz w:val="20"/>
                        </w:rPr>
                      </w:pPr>
                      <w:r>
                        <w:rPr>
                          <w:rFonts w:ascii="Arial" w:hAnsi="Arial" w:cs="Arial"/>
                          <w:sz w:val="20"/>
                        </w:rPr>
                        <w:t>UDP Client connection</w:t>
                      </w:r>
                    </w:p>
                  </w:txbxContent>
                </v:textbox>
              </v:shape>
            </w:pict>
          </mc:Fallback>
        </mc:AlternateContent>
      </w:r>
    </w:p>
    <w:p w14:paraId="1AED472F" w14:textId="77777777" w:rsidR="00A83028" w:rsidRDefault="00A83028" w:rsidP="00A83028">
      <w:pPr>
        <w:autoSpaceDE w:val="0"/>
        <w:autoSpaceDN w:val="0"/>
        <w:adjustRightInd w:val="0"/>
      </w:pPr>
    </w:p>
    <w:p w14:paraId="1BD08B0D" w14:textId="77777777" w:rsidR="00A83028" w:rsidRDefault="00A83028" w:rsidP="00A83028">
      <w:pPr>
        <w:tabs>
          <w:tab w:val="left" w:pos="6615"/>
        </w:tabs>
      </w:pPr>
      <w:r>
        <w:rPr>
          <w:rFonts w:ascii="Times New Roman" w:eastAsiaTheme="minorHAnsi" w:hAnsi="Times New Roman"/>
          <w:noProof/>
          <w:szCs w:val="24"/>
          <w:lang w:val="en-US"/>
        </w:rPr>
        <mc:AlternateContent>
          <mc:Choice Requires="wps">
            <w:drawing>
              <wp:anchor distT="0" distB="0" distL="114300" distR="114300" simplePos="0" relativeHeight="254928896" behindDoc="0" locked="0" layoutInCell="1" allowOverlap="1" wp14:anchorId="65CA2A54" wp14:editId="17C6C204">
                <wp:simplePos x="0" y="0"/>
                <wp:positionH relativeFrom="column">
                  <wp:posOffset>3476625</wp:posOffset>
                </wp:positionH>
                <wp:positionV relativeFrom="paragraph">
                  <wp:posOffset>129540</wp:posOffset>
                </wp:positionV>
                <wp:extent cx="1638300" cy="561975"/>
                <wp:effectExtent l="57150" t="38100" r="76200" b="104775"/>
                <wp:wrapNone/>
                <wp:docPr id="2373" name="Rectangle 2373"/>
                <wp:cNvGraphicFramePr/>
                <a:graphic xmlns:a="http://schemas.openxmlformats.org/drawingml/2006/main">
                  <a:graphicData uri="http://schemas.microsoft.com/office/word/2010/wordprocessingShape">
                    <wps:wsp>
                      <wps:cNvSpPr/>
                      <wps:spPr>
                        <a:xfrm>
                          <a:off x="0" y="0"/>
                          <a:ext cx="1638300"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6EC0C85" w14:textId="77777777" w:rsidR="00944514" w:rsidRPr="00755387" w:rsidRDefault="00944514" w:rsidP="00A83028">
                            <w:pPr>
                              <w:jc w:val="center"/>
                              <w:rPr>
                                <w:rFonts w:ascii="Arial" w:hAnsi="Arial" w:cs="Arial"/>
                                <w:sz w:val="20"/>
                              </w:rPr>
                            </w:pPr>
                            <w:r>
                              <w:rPr>
                                <w:rFonts w:ascii="Arial" w:hAnsi="Arial" w:cs="Arial"/>
                                <w:sz w:val="20"/>
                              </w:rPr>
                              <w:t xml:space="preserve">GOTO UDP Server connection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CA2A54" id="Rectangle 2373" o:spid="_x0000_s2280" style="position:absolute;margin-left:273.75pt;margin-top:10.2pt;width:129pt;height:44.25pt;z-index:2549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" fillcolor="#92d050" strokecolor="#92d050">
                <v:shadow on="t" color="black" opacity="24903f" origin=",.5" offset="0,.55556mm"/>
                <v:textbox>
                  <w:txbxContent>
                    <w:p w14:paraId="46EC0C85" w14:textId="77777777" w:rsidR="00944514" w:rsidRPr="00755387" w:rsidRDefault="00944514" w:rsidP="00A83028">
                      <w:pPr>
                        <w:jc w:val="center"/>
                        <w:rPr>
                          <w:rFonts w:ascii="Arial" w:hAnsi="Arial" w:cs="Arial"/>
                          <w:sz w:val="20"/>
                        </w:rPr>
                      </w:pPr>
                      <w:r>
                        <w:rPr>
                          <w:rFonts w:ascii="Arial" w:hAnsi="Arial" w:cs="Arial"/>
                          <w:sz w:val="20"/>
                        </w:rPr>
                        <w:t xml:space="preserve">GOTO UDP Server connection </w:t>
                      </w:r>
                    </w:p>
                  </w:txbxContent>
                </v:textbox>
              </v:rect>
            </w:pict>
          </mc:Fallback>
        </mc:AlternateContent>
      </w:r>
      <w:r>
        <w:t xml:space="preserve">                      </w:t>
      </w:r>
    </w:p>
    <w:p w14:paraId="2A73354F" w14:textId="77777777" w:rsidR="00A83028" w:rsidRDefault="00A83028" w:rsidP="00A83028">
      <w:pPr>
        <w:tabs>
          <w:tab w:val="left" w:pos="6615"/>
        </w:tabs>
      </w:pPr>
      <w:r>
        <w:t xml:space="preserve">                                                              No</w:t>
      </w:r>
    </w:p>
    <w:p w14:paraId="20D0EB65" w14:textId="77777777" w:rsidR="00A83028" w:rsidRDefault="00A83028" w:rsidP="00A83028">
      <w:pPr>
        <w:tabs>
          <w:tab w:val="left" w:pos="6615"/>
        </w:tabs>
      </w:pPr>
      <w:r>
        <w:rPr>
          <w:noProof/>
          <w:lang w:val="en-US"/>
        </w:rPr>
        <mc:AlternateContent>
          <mc:Choice Requires="wps">
            <w:drawing>
              <wp:anchor distT="0" distB="0" distL="114300" distR="114300" simplePos="0" relativeHeight="254927872" behindDoc="0" locked="0" layoutInCell="1" allowOverlap="1" wp14:anchorId="3F0DE3B4" wp14:editId="12E5387A">
                <wp:simplePos x="0" y="0"/>
                <wp:positionH relativeFrom="column">
                  <wp:posOffset>2038350</wp:posOffset>
                </wp:positionH>
                <wp:positionV relativeFrom="paragraph">
                  <wp:posOffset>30480</wp:posOffset>
                </wp:positionV>
                <wp:extent cx="1428750" cy="9525"/>
                <wp:effectExtent l="0" t="57150" r="38100" b="85725"/>
                <wp:wrapNone/>
                <wp:docPr id="2374" name="Straight Arrow Connector 2374"/>
                <wp:cNvGraphicFramePr/>
                <a:graphic xmlns:a="http://schemas.openxmlformats.org/drawingml/2006/main">
                  <a:graphicData uri="http://schemas.microsoft.com/office/word/2010/wordprocessingShape">
                    <wps:wsp>
                      <wps:cNvCnPr/>
                      <wps:spPr>
                        <a:xfrm>
                          <a:off x="0" y="0"/>
                          <a:ext cx="14287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FF1FAD" id="Straight Arrow Connector 2374" o:spid="_x0000_s1026" type="#_x0000_t32" style="position:absolute;margin-left:160.5pt;margin-top:2.4pt;width:112.5pt;height:.75pt;z-index:2549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" strokecolor="#4579b8 [3044]">
                <v:stroke endarrow="block"/>
              </v:shape>
            </w:pict>
          </mc:Fallback>
        </mc:AlternateContent>
      </w:r>
    </w:p>
    <w:p w14:paraId="09E3576A" w14:textId="77777777" w:rsidR="00A83028" w:rsidRDefault="00A83028" w:rsidP="00A83028">
      <w:pPr>
        <w:tabs>
          <w:tab w:val="left" w:pos="6615"/>
        </w:tabs>
      </w:pPr>
      <w:r>
        <w:t xml:space="preserve">                                                                             </w:t>
      </w:r>
    </w:p>
    <w:p w14:paraId="719D2930" w14:textId="77777777" w:rsidR="00A83028" w:rsidRDefault="00A83028" w:rsidP="00A83028">
      <w:pPr>
        <w:autoSpaceDE w:val="0"/>
        <w:autoSpaceDN w:val="0"/>
        <w:adjustRightInd w:val="0"/>
        <w:rPr>
          <w:rFonts w:ascii="Arial" w:hAnsi="Arial" w:cs="Arial"/>
        </w:rPr>
      </w:pPr>
    </w:p>
    <w:p w14:paraId="354212AB" w14:textId="77777777" w:rsidR="00A83028" w:rsidRDefault="00A83028" w:rsidP="00A83028">
      <w:pPr>
        <w:autoSpaceDE w:val="0"/>
        <w:autoSpaceDN w:val="0"/>
        <w:adjustRightInd w:val="0"/>
        <w:rPr>
          <w:rFonts w:ascii="Arial" w:hAnsi="Arial" w:cs="Arial"/>
        </w:rPr>
      </w:pPr>
    </w:p>
    <w:p w14:paraId="42D30A41" w14:textId="77777777" w:rsidR="00A83028" w:rsidRDefault="00A83028" w:rsidP="00A83028">
      <w:pPr>
        <w:autoSpaceDE w:val="0"/>
        <w:autoSpaceDN w:val="0"/>
        <w:adjustRightInd w:val="0"/>
        <w:rPr>
          <w:rFonts w:ascii="Arial" w:hAnsi="Arial" w:cs="Arial"/>
        </w:rPr>
      </w:pPr>
      <w:r>
        <w:rPr>
          <w:rFonts w:ascii="Arial" w:hAnsi="Arial" w:cs="Arial"/>
        </w:rPr>
        <w:t xml:space="preserve">                               </w:t>
      </w:r>
      <w:r>
        <w:t>Yes</w:t>
      </w:r>
    </w:p>
    <w:p w14:paraId="353D3B2D" w14:textId="77777777" w:rsidR="00A83028" w:rsidRPr="00B04989" w:rsidRDefault="00A83028" w:rsidP="00A83028">
      <w:pPr>
        <w:autoSpaceDE w:val="0"/>
        <w:autoSpaceDN w:val="0"/>
        <w:adjustRightInd w:val="0"/>
        <w:rPr>
          <w:rFonts w:ascii="Arial" w:hAnsi="Arial" w:cs="Arial"/>
        </w:rPr>
      </w:pPr>
      <w:r>
        <w:rPr>
          <w:rFonts w:ascii="Arial" w:hAnsi="Arial" w:cs="Arial"/>
        </w:rPr>
        <w:t xml:space="preserve">                                      </w:t>
      </w:r>
    </w:p>
    <w:p w14:paraId="091405D7" w14:textId="77777777" w:rsidR="00A83028" w:rsidRDefault="00A83028" w:rsidP="00A83028">
      <w:pPr>
        <w:tabs>
          <w:tab w:val="left" w:pos="6615"/>
        </w:tabs>
      </w:pPr>
      <w:r>
        <w:rPr>
          <w:noProof/>
          <w:lang w:val="en-US"/>
        </w:rPr>
        <mc:AlternateContent>
          <mc:Choice Requires="wps">
            <w:drawing>
              <wp:anchor distT="0" distB="0" distL="114300" distR="114300" simplePos="0" relativeHeight="254929920" behindDoc="0" locked="0" layoutInCell="1" allowOverlap="1" wp14:anchorId="7EB449C1" wp14:editId="657E5C1C">
                <wp:simplePos x="0" y="0"/>
                <wp:positionH relativeFrom="column">
                  <wp:posOffset>1257300</wp:posOffset>
                </wp:positionH>
                <wp:positionV relativeFrom="paragraph">
                  <wp:posOffset>189230</wp:posOffset>
                </wp:positionV>
                <wp:extent cx="3124200" cy="0"/>
                <wp:effectExtent l="0" t="76200" r="19050" b="95250"/>
                <wp:wrapNone/>
                <wp:docPr id="2378" name="Straight Arrow Connector 2378"/>
                <wp:cNvGraphicFramePr/>
                <a:graphic xmlns:a="http://schemas.openxmlformats.org/drawingml/2006/main">
                  <a:graphicData uri="http://schemas.microsoft.com/office/word/2010/wordprocessingShape">
                    <wps:wsp>
                      <wps:cNvCnPr/>
                      <wps:spPr>
                        <a:xfrm>
                          <a:off x="0" y="0"/>
                          <a:ext cx="3124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00D82" id="Straight Arrow Connector 2378" o:spid="_x0000_s1026" type="#_x0000_t32" style="position:absolute;margin-left:99pt;margin-top:14.9pt;width:246pt;height:0;z-index:2549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" strokecolor="#4579b8 [3044]">
                <v:stroke endarrow="block"/>
              </v:shape>
            </w:pict>
          </mc:Fallback>
        </mc:AlternateContent>
      </w:r>
      <w:r>
        <w:t xml:space="preserve">                                           GetIP address of module from CONNECT</w:t>
      </w:r>
    </w:p>
    <w:p w14:paraId="6030D070" w14:textId="77777777" w:rsidR="00A83028" w:rsidRDefault="00A83028" w:rsidP="00A83028">
      <w:pPr>
        <w:tabs>
          <w:tab w:val="left" w:pos="6615"/>
        </w:tabs>
      </w:pPr>
      <w:r w:rsidRPr="00215EAC">
        <w:rPr>
          <w:rFonts w:ascii="Arial" w:hAnsi="Arial" w:cs="Arial"/>
          <w:noProof/>
          <w:lang w:val="en-US"/>
        </w:rPr>
        <mc:AlternateContent>
          <mc:Choice Requires="wps">
            <w:drawing>
              <wp:anchor distT="0" distB="0" distL="114300" distR="114300" simplePos="0" relativeHeight="254931968" behindDoc="0" locked="0" layoutInCell="1" allowOverlap="1" wp14:anchorId="3BA086B3" wp14:editId="185C436B">
                <wp:simplePos x="0" y="0"/>
                <wp:positionH relativeFrom="column">
                  <wp:posOffset>619125</wp:posOffset>
                </wp:positionH>
                <wp:positionV relativeFrom="paragraph">
                  <wp:posOffset>181610</wp:posOffset>
                </wp:positionV>
                <wp:extent cx="1266190" cy="1086485"/>
                <wp:effectExtent l="0" t="0" r="10160" b="18415"/>
                <wp:wrapNone/>
                <wp:docPr id="2381" name="Diamond 2381"/>
                <wp:cNvGraphicFramePr/>
                <a:graphic xmlns:a="http://schemas.openxmlformats.org/drawingml/2006/main">
                  <a:graphicData uri="http://schemas.microsoft.com/office/word/2010/wordprocessingShape">
                    <wps:wsp>
                      <wps:cNvSpPr/>
                      <wps:spPr>
                        <a:xfrm>
                          <a:off x="0" y="0"/>
                          <a:ext cx="1266190" cy="108648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CC2D9DC"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6B3" id="Diamond 2381" o:spid="_x0000_s2281" type="#_x0000_t4" style="position:absolute;margin-left:48.75pt;margin-top:14.3pt;width:99.7pt;height:85.55pt;z-index:2549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" fillcolor="white [3201]" strokecolor="#4f81bd [3204]" strokeweight="0">
                <v:textbox>
                  <w:txbxContent>
                    <w:p w14:paraId="3CC2D9DC"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v:textbox>
              </v:shape>
            </w:pict>
          </mc:Fallback>
        </mc:AlternateContent>
      </w:r>
      <w:r>
        <w:t xml:space="preserve">                                           Component using connect_GetIpAddr()</w:t>
      </w:r>
    </w:p>
    <w:p w14:paraId="4BB92F87" w14:textId="77777777" w:rsidR="00A83028" w:rsidRDefault="00A83028" w:rsidP="00A83028">
      <w:pPr>
        <w:tabs>
          <w:tab w:val="left" w:pos="6615"/>
        </w:tabs>
      </w:pPr>
      <w:r>
        <w:t xml:space="preserve">         </w:t>
      </w:r>
    </w:p>
    <w:p w14:paraId="1A613BE4" w14:textId="77777777" w:rsidR="00A83028" w:rsidRDefault="00A83028" w:rsidP="00A83028">
      <w:pPr>
        <w:tabs>
          <w:tab w:val="left" w:pos="6615"/>
        </w:tabs>
      </w:pPr>
    </w:p>
    <w:p w14:paraId="1F43583F" w14:textId="77777777" w:rsidR="00A83028" w:rsidRDefault="00A83028" w:rsidP="00A83028">
      <w:pPr>
        <w:tabs>
          <w:tab w:val="left" w:pos="6615"/>
        </w:tabs>
      </w:pPr>
      <w:r>
        <w:rPr>
          <w:noProof/>
          <w:lang w:val="en-US"/>
        </w:rPr>
        <mc:AlternateContent>
          <mc:Choice Requires="wps">
            <w:drawing>
              <wp:anchor distT="0" distB="0" distL="114300" distR="114300" simplePos="0" relativeHeight="254932992" behindDoc="0" locked="0" layoutInCell="1" allowOverlap="1" wp14:anchorId="269310CD" wp14:editId="72F85366">
                <wp:simplePos x="0" y="0"/>
                <wp:positionH relativeFrom="column">
                  <wp:posOffset>200025</wp:posOffset>
                </wp:positionH>
                <wp:positionV relativeFrom="paragraph">
                  <wp:posOffset>168910</wp:posOffset>
                </wp:positionV>
                <wp:extent cx="419100" cy="0"/>
                <wp:effectExtent l="38100" t="76200" r="0" b="95250"/>
                <wp:wrapNone/>
                <wp:docPr id="2382" name="Straight Arrow Connector 2382"/>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00576" id="Straight Arrow Connector 2382" o:spid="_x0000_s1026" type="#_x0000_t32" style="position:absolute;margin-left:15.75pt;margin-top:13.3pt;width:33pt;height:0;flip:x;z-index:2549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" strokecolor="#4579b8 [3044]">
                <v:stroke endarrow="block"/>
              </v:shape>
            </w:pict>
          </mc:Fallback>
        </mc:AlternateContent>
      </w:r>
      <w:r>
        <w:t xml:space="preserve">         No</w:t>
      </w:r>
    </w:p>
    <w:p w14:paraId="759D2820" w14:textId="77777777" w:rsidR="00A83028" w:rsidRDefault="00A83028" w:rsidP="00A83028">
      <w:pPr>
        <w:tabs>
          <w:tab w:val="left" w:pos="6615"/>
        </w:tabs>
      </w:pPr>
    </w:p>
    <w:p w14:paraId="29193928" w14:textId="77777777" w:rsidR="00A83028" w:rsidRPr="007E7D4E" w:rsidRDefault="00A83028" w:rsidP="00A83028">
      <w:pPr>
        <w:rPr>
          <w:rFonts w:asciiTheme="minorHAnsi" w:hAnsiTheme="minorHAnsi" w:cs="Arial"/>
          <w:szCs w:val="24"/>
        </w:rPr>
      </w:pPr>
      <w:r w:rsidRPr="007E7D4E">
        <w:rPr>
          <w:rFonts w:asciiTheme="minorHAnsi" w:hAnsiTheme="minorHAnsi" w:cs="Arial"/>
          <w:szCs w:val="24"/>
        </w:rPr>
        <w:t xml:space="preserve">        Send </w:t>
      </w:r>
    </w:p>
    <w:p w14:paraId="47B26BCD" w14:textId="10351681" w:rsidR="00A83028" w:rsidRPr="007E7D4E" w:rsidRDefault="00CD7576" w:rsidP="00A83028">
      <w:pPr>
        <w:rPr>
          <w:rFonts w:asciiTheme="minorHAnsi" w:hAnsiTheme="minorHAnsi" w:cs="Arial"/>
          <w:szCs w:val="24"/>
        </w:rPr>
      </w:pPr>
      <w:r>
        <w:rPr>
          <w:rFonts w:asciiTheme="minorHAnsi" w:hAnsiTheme="minorHAnsi" w:cs="Arial"/>
          <w:szCs w:val="24"/>
        </w:rPr>
        <w:t xml:space="preserve">        +KUDP</w:t>
      </w:r>
      <w:r w:rsidR="00A83028" w:rsidRPr="007E7D4E">
        <w:rPr>
          <w:rFonts w:asciiTheme="minorHAnsi" w:hAnsiTheme="minorHAnsi" w:cs="Arial"/>
          <w:szCs w:val="24"/>
        </w:rPr>
        <w:t>_NOTIF</w:t>
      </w:r>
    </w:p>
    <w:p w14:paraId="22DE8120" w14:textId="77777777" w:rsidR="00A83028" w:rsidRPr="007E7D4E" w:rsidRDefault="00A83028" w:rsidP="00A83028">
      <w:pPr>
        <w:rPr>
          <w:rFonts w:asciiTheme="minorHAnsi" w:hAnsiTheme="minorHAnsi" w:cs="Arial"/>
          <w:szCs w:val="24"/>
        </w:rPr>
      </w:pPr>
      <w:r w:rsidRPr="007E7D4E">
        <w:rPr>
          <w:rFonts w:asciiTheme="minorHAnsi" w:hAnsiTheme="minorHAnsi" w:cs="Arial"/>
          <w:szCs w:val="24"/>
        </w:rPr>
        <w:t xml:space="preserve">        error as</w:t>
      </w:r>
    </w:p>
    <w:p w14:paraId="4D0C6072" w14:textId="77777777" w:rsidR="00A83028" w:rsidRPr="007E7D4E" w:rsidRDefault="00A83028" w:rsidP="00A83028">
      <w:pPr>
        <w:rPr>
          <w:rFonts w:asciiTheme="minorHAnsi" w:hAnsiTheme="minorHAnsi" w:cs="Arial"/>
          <w:szCs w:val="24"/>
        </w:rPr>
      </w:pPr>
      <w:r w:rsidRPr="007E7D4E">
        <w:rPr>
          <w:rFonts w:asciiTheme="minorHAnsi" w:hAnsiTheme="minorHAnsi" w:cs="Arial"/>
          <w:szCs w:val="24"/>
        </w:rPr>
        <w:t xml:space="preserve">        Final response</w:t>
      </w:r>
      <w:r>
        <w:rPr>
          <w:rFonts w:asciiTheme="minorHAnsi" w:hAnsiTheme="minorHAnsi" w:cs="Arial"/>
          <w:szCs w:val="24"/>
        </w:rPr>
        <w:t xml:space="preserve">      Yes</w:t>
      </w:r>
    </w:p>
    <w:p w14:paraId="6EDCDB9D" w14:textId="77777777" w:rsidR="00A83028" w:rsidRDefault="00A83028" w:rsidP="00A83028">
      <w:pPr>
        <w:tabs>
          <w:tab w:val="left" w:pos="6615"/>
        </w:tabs>
      </w:pPr>
      <w:r>
        <w:t xml:space="preserve">                                            Create endpoint for socket communication using </w:t>
      </w:r>
    </w:p>
    <w:p w14:paraId="29E20CF3" w14:textId="77777777" w:rsidR="00A83028" w:rsidRDefault="00A83028" w:rsidP="00A83028">
      <w:pPr>
        <w:tabs>
          <w:tab w:val="left" w:pos="6615"/>
        </w:tabs>
      </w:pPr>
      <w:r>
        <w:rPr>
          <w:noProof/>
          <w:lang w:val="en-US"/>
        </w:rPr>
        <mc:AlternateContent>
          <mc:Choice Requires="wps">
            <w:drawing>
              <wp:anchor distT="0" distB="0" distL="114300" distR="114300" simplePos="0" relativeHeight="254930944" behindDoc="0" locked="0" layoutInCell="1" allowOverlap="1" wp14:anchorId="3BA46279" wp14:editId="2C627D85">
                <wp:simplePos x="0" y="0"/>
                <wp:positionH relativeFrom="column">
                  <wp:posOffset>1238249</wp:posOffset>
                </wp:positionH>
                <wp:positionV relativeFrom="paragraph">
                  <wp:posOffset>6985</wp:posOffset>
                </wp:positionV>
                <wp:extent cx="3133725" cy="0"/>
                <wp:effectExtent l="0" t="76200" r="9525" b="95250"/>
                <wp:wrapNone/>
                <wp:docPr id="2379" name="Straight Arrow Connector 2379"/>
                <wp:cNvGraphicFramePr/>
                <a:graphic xmlns:a="http://schemas.openxmlformats.org/drawingml/2006/main">
                  <a:graphicData uri="http://schemas.microsoft.com/office/word/2010/wordprocessingShape">
                    <wps:wsp>
                      <wps:cNvCnPr/>
                      <wps:spPr>
                        <a:xfrm>
                          <a:off x="0" y="0"/>
                          <a:ext cx="3133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663A7F" id="Straight Arrow Connector 2379" o:spid="_x0000_s1026" type="#_x0000_t32" style="position:absolute;margin-left:97.5pt;margin-top:.55pt;width:246.75pt;height:0;z-index:2549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" strokecolor="#4579b8 [3044]">
                <v:stroke endarrow="block"/>
              </v:shape>
            </w:pict>
          </mc:Fallback>
        </mc:AlternateContent>
      </w:r>
      <w:r>
        <w:t xml:space="preserve">                                            socket() system call</w:t>
      </w:r>
    </w:p>
    <w:p w14:paraId="601783F1" w14:textId="77777777" w:rsidR="00A83028" w:rsidRDefault="00A83028" w:rsidP="00A83028">
      <w:pPr>
        <w:autoSpaceDE w:val="0"/>
        <w:autoSpaceDN w:val="0"/>
        <w:adjustRightInd w:val="0"/>
      </w:pPr>
    </w:p>
    <w:p w14:paraId="012DA133" w14:textId="77777777" w:rsidR="00A83028" w:rsidRDefault="00A83028" w:rsidP="00A83028">
      <w:pPr>
        <w:autoSpaceDE w:val="0"/>
        <w:autoSpaceDN w:val="0"/>
        <w:adjustRightInd w:val="0"/>
      </w:pPr>
    </w:p>
    <w:p w14:paraId="4E8DE38A" w14:textId="2D07B9AE" w:rsidR="00A83028" w:rsidRDefault="00A83028" w:rsidP="00A83028">
      <w:pPr>
        <w:autoSpaceDE w:val="0"/>
        <w:autoSpaceDN w:val="0"/>
        <w:adjustRightInd w:val="0"/>
      </w:pPr>
    </w:p>
    <w:p w14:paraId="345EFFF3" w14:textId="1C6B18C3"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949376" behindDoc="0" locked="0" layoutInCell="1" allowOverlap="1" wp14:anchorId="59762EAE" wp14:editId="7102404B">
                <wp:simplePos x="0" y="0"/>
                <wp:positionH relativeFrom="rightMargin">
                  <wp:posOffset>-142875</wp:posOffset>
                </wp:positionH>
                <wp:positionV relativeFrom="paragraph">
                  <wp:posOffset>0</wp:posOffset>
                </wp:positionV>
                <wp:extent cx="876300" cy="678180"/>
                <wp:effectExtent l="0" t="0" r="19050" b="26670"/>
                <wp:wrapNone/>
                <wp:docPr id="2383" name="Rectangle 2383"/>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8B409A"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62EAE" id="Rectangle 2383" o:spid="_x0000_s2282" style="position:absolute;left:0;text-align:left;margin-left:-11.25pt;margin-top:0;width:69pt;height:53.4pt;z-index:254949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" fillcolor="#8064a2 [3207]" strokecolor="#5a5a5a [2109]" strokeweight="1pt">
                <v:textbox>
                  <w:txbxContent>
                    <w:p w14:paraId="3A8B409A"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948352" behindDoc="0" locked="0" layoutInCell="1" allowOverlap="1" wp14:anchorId="13B006E4" wp14:editId="3F6F4FE9">
                <wp:simplePos x="0" y="0"/>
                <wp:positionH relativeFrom="column">
                  <wp:posOffset>3924300</wp:posOffset>
                </wp:positionH>
                <wp:positionV relativeFrom="paragraph">
                  <wp:posOffset>-10160</wp:posOffset>
                </wp:positionV>
                <wp:extent cx="1047750" cy="678180"/>
                <wp:effectExtent l="0" t="0" r="19050" b="26670"/>
                <wp:wrapNone/>
                <wp:docPr id="2384" name="Rectangle 2384"/>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3A4B68D"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006E4" id="Rectangle 2384" o:spid="_x0000_s2283" style="position:absolute;left:0;text-align:left;margin-left:309pt;margin-top:-.8pt;width:82.5pt;height:53.4pt;z-index:2549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" fillcolor="#c0504d [3205]" strokecolor="#243f60 [1604]" strokeweight="1pt">
                <v:textbox>
                  <w:txbxContent>
                    <w:p w14:paraId="53A4B68D"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40160" behindDoc="0" locked="0" layoutInCell="1" allowOverlap="1" wp14:anchorId="55DDC52D" wp14:editId="37E23720">
                <wp:simplePos x="0" y="0"/>
                <wp:positionH relativeFrom="margin">
                  <wp:posOffset>-635</wp:posOffset>
                </wp:positionH>
                <wp:positionV relativeFrom="paragraph">
                  <wp:posOffset>9525</wp:posOffset>
                </wp:positionV>
                <wp:extent cx="822325" cy="640080"/>
                <wp:effectExtent l="0" t="0" r="15875" b="26670"/>
                <wp:wrapNone/>
                <wp:docPr id="2385" name="Rectangle 238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DE868A"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DC52D" id="Rectangle 2385" o:spid="_x0000_s2284" style="position:absolute;left:0;text-align:left;margin-left:-.05pt;margin-top:.75pt;width:64.75pt;height:50.4pt;z-index:2549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fCsFgMQCAAAPBgAADgAAAAAAAAAAAAAAAAAuAgAAZHJzL2Uyb0RvYy54bWxQSwECLQAU&#10;AAYACAAAACEAybuRdt8AAAAHAQAADwAAAAAAAAAAAAAAAAAeBQAAZHJzL2Rvd25yZXYueG1sUEsF&#10;BgAAAAAEAAQA8wAAACoGAAAAAA==&#10;" fillcolor="#f79646 [3209]" strokecolor="#5a5a5a [2109]" strokeweight="1pt">
                <v:textbox>
                  <w:txbxContent>
                    <w:p w14:paraId="12DE868A" w14:textId="77777777" w:rsidR="00944514" w:rsidRDefault="00944514" w:rsidP="00A83028">
                      <w:pPr>
                        <w:jc w:val="center"/>
                      </w:pPr>
                      <w:r>
                        <w:t>Host with Linux OS</w:t>
                      </w:r>
                    </w:p>
                  </w:txbxContent>
                </v:textbox>
                <w10:wrap anchorx="margin"/>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8112" behindDoc="0" locked="0" layoutInCell="1" allowOverlap="1" wp14:anchorId="7C69900D" wp14:editId="78C84339">
                <wp:simplePos x="0" y="0"/>
                <wp:positionH relativeFrom="margin">
                  <wp:posOffset>5076825</wp:posOffset>
                </wp:positionH>
                <wp:positionV relativeFrom="paragraph">
                  <wp:posOffset>76200</wp:posOffset>
                </wp:positionV>
                <wp:extent cx="676275" cy="314325"/>
                <wp:effectExtent l="0" t="0" r="9525" b="9525"/>
                <wp:wrapNone/>
                <wp:docPr id="2386" name="Rounded Rectangle 238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94A23D"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69900D" id="Rounded Rectangle 2386" o:spid="_x0000_s2285" style="position:absolute;left:0;text-align:left;margin-left:399.75pt;margin-top:6pt;width:53.25pt;height:24.75pt;z-index:2549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Lpx&#10;wB6EAgAAUQUAAA4AAAAAAAAAAAAAAAAALgIAAGRycy9lMm9Eb2MueG1sUEsBAi0AFAAGAAgAAAAh&#10;AB2qBw3eAAAACQEAAA8AAAAAAAAAAAAAAAAA3gQAAGRycy9kb3ducmV2LnhtbFBLBQYAAAAABAAE&#10;APMAAADpBQAAAAA=&#10;" fillcolor="white [3201]" stroked="f" strokeweight="2pt">
                <v:textbox>
                  <w:txbxContent>
                    <w:p w14:paraId="7E94A23D"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41184" behindDoc="0" locked="0" layoutInCell="1" allowOverlap="1" wp14:anchorId="35C7CF54" wp14:editId="4D699977">
                <wp:simplePos x="0" y="0"/>
                <wp:positionH relativeFrom="column">
                  <wp:posOffset>895350</wp:posOffset>
                </wp:positionH>
                <wp:positionV relativeFrom="paragraph">
                  <wp:posOffset>0</wp:posOffset>
                </wp:positionV>
                <wp:extent cx="828675" cy="640080"/>
                <wp:effectExtent l="0" t="0" r="28575" b="26670"/>
                <wp:wrapNone/>
                <wp:docPr id="2387" name="Rectangle 238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46CAE55"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7CF54" id="Rectangle 2387" o:spid="_x0000_s2286" style="position:absolute;left:0;text-align:left;margin-left:70.5pt;margin-top:0;width:65.25pt;height:50.4pt;z-index:2549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" fillcolor="#4f81bd [3204]" strokecolor="#5a5a5a [2109]" strokeweight="1pt">
                <v:textbox>
                  <w:txbxContent>
                    <w:p w14:paraId="346CAE55"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9136" behindDoc="0" locked="0" layoutInCell="1" allowOverlap="1" wp14:anchorId="67313CCD" wp14:editId="66F664C1">
                <wp:simplePos x="0" y="0"/>
                <wp:positionH relativeFrom="margin">
                  <wp:align>right</wp:align>
                </wp:positionH>
                <wp:positionV relativeFrom="paragraph">
                  <wp:posOffset>9525</wp:posOffset>
                </wp:positionV>
                <wp:extent cx="361950" cy="504825"/>
                <wp:effectExtent l="0" t="0" r="0" b="9525"/>
                <wp:wrapNone/>
                <wp:docPr id="2388" name="Rounded Rectangle 238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40A4879"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13CCD" id="Rounded Rectangle 2388" o:spid="_x0000_s2287" style="position:absolute;left:0;text-align:left;margin-left:-22.7pt;margin-top:.75pt;width:28.5pt;height:39.75pt;z-index:25493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" fillcolor="white [3201]" stroked="f" strokeweight="2pt">
                <v:textbox>
                  <w:txbxContent>
                    <w:p w14:paraId="740A4879"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42208" behindDoc="0" locked="0" layoutInCell="1" allowOverlap="1" wp14:anchorId="1584299D" wp14:editId="0A3D3C49">
                <wp:simplePos x="0" y="0"/>
                <wp:positionH relativeFrom="column">
                  <wp:posOffset>2505075</wp:posOffset>
                </wp:positionH>
                <wp:positionV relativeFrom="paragraph">
                  <wp:posOffset>0</wp:posOffset>
                </wp:positionV>
                <wp:extent cx="1143000" cy="640080"/>
                <wp:effectExtent l="0" t="0" r="19050" b="26670"/>
                <wp:wrapNone/>
                <wp:docPr id="2389" name="Rectangle 238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0B42C8B"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84299D" id="Rectangle 2389" o:spid="_x0000_s2288" style="position:absolute;left:0;text-align:left;margin-left:197.25pt;margin-top:0;width:90pt;height:50.4pt;z-index:2549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8IFsDwwIAABAGAAAOAAAAAAAAAAAAAAAAAC4CAABkcnMvZTJvRG9jLnhtbFBLAQItABQABgAI&#10;AAAAIQDFzrIT3AAAAAgBAAAPAAAAAAAAAAAAAAAAAB0FAABkcnMvZG93bnJldi54bWxQSwUGAAAA&#10;AAQABADzAAAAJgYAAAAA&#10;" fillcolor="#c0504d [3205]" strokecolor="#5a5a5a [2109]" strokeweight="1pt">
                <v:textbox>
                  <w:txbxContent>
                    <w:p w14:paraId="00B42C8B"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7088" behindDoc="0" locked="0" layoutInCell="1" allowOverlap="1" wp14:anchorId="6A3E8499" wp14:editId="7B71D7BE">
                <wp:simplePos x="0" y="0"/>
                <wp:positionH relativeFrom="margin">
                  <wp:posOffset>2533650</wp:posOffset>
                </wp:positionH>
                <wp:positionV relativeFrom="paragraph">
                  <wp:posOffset>57150</wp:posOffset>
                </wp:positionV>
                <wp:extent cx="1114425" cy="495300"/>
                <wp:effectExtent l="0" t="0" r="9525" b="0"/>
                <wp:wrapNone/>
                <wp:docPr id="2390" name="Rounded Rectangle 239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59D942"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3E8499" id="Rounded Rectangle 2390" o:spid="_x0000_s2289" style="position:absolute;left:0;text-align:left;margin-left:199.5pt;margin-top:4.5pt;width:87.75pt;height:39pt;z-index:2549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" fillcolor="white [3201]" stroked="f" strokeweight="2pt">
                <v:textbox>
                  <w:txbxContent>
                    <w:p w14:paraId="5659D942"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5040" behindDoc="0" locked="0" layoutInCell="1" allowOverlap="1" wp14:anchorId="596E7F05" wp14:editId="7F0BCB56">
                <wp:simplePos x="0" y="0"/>
                <wp:positionH relativeFrom="column">
                  <wp:posOffset>552450</wp:posOffset>
                </wp:positionH>
                <wp:positionV relativeFrom="paragraph">
                  <wp:posOffset>9525</wp:posOffset>
                </wp:positionV>
                <wp:extent cx="533400" cy="314325"/>
                <wp:effectExtent l="0" t="0" r="0" b="9525"/>
                <wp:wrapNone/>
                <wp:docPr id="2391" name="Rounded Rectangle 239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D83435F"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6E7F05" id="Rounded Rectangle 2391" o:spid="_x0000_s2290" style="position:absolute;left:0;text-align:left;margin-left:43.5pt;margin-top:.75pt;width:42pt;height:24.75pt;z-index:2549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KL/WzYMC&#10;AABRBQAADgAAAAAAAAAAAAAAAAAuAgAAZHJzL2Uyb0RvYy54bWxQSwECLQAUAAYACAAAACEA0qFN&#10;/dsAAAAHAQAADwAAAAAAAAAAAAAAAADdBAAAZHJzL2Rvd25yZXYueG1sUEsFBgAAAAAEAAQA8wAA&#10;AOUFAAAAAA==&#10;" fillcolor="white [3201]" stroked="f" strokeweight="2pt">
                <v:textbox>
                  <w:txbxContent>
                    <w:p w14:paraId="5D83435F"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6064" behindDoc="0" locked="0" layoutInCell="1" allowOverlap="1" wp14:anchorId="0284B15C" wp14:editId="3794C780">
                <wp:simplePos x="0" y="0"/>
                <wp:positionH relativeFrom="margin">
                  <wp:align>left</wp:align>
                </wp:positionH>
                <wp:positionV relativeFrom="paragraph">
                  <wp:posOffset>9525</wp:posOffset>
                </wp:positionV>
                <wp:extent cx="533400" cy="314325"/>
                <wp:effectExtent l="0" t="0" r="0" b="9525"/>
                <wp:wrapNone/>
                <wp:docPr id="2392" name="Rounded Rectangle 239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909DCC"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4B15C" id="Rounded Rectangle 2392" o:spid="_x0000_s2291" style="position:absolute;left:0;text-align:left;margin-left:0;margin-top:.75pt;width:42pt;height:24.75pt;z-index:2549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piVqDoICAABR&#10;BQAADgAAAAAAAAAAAAAAAAAuAgAAZHJzL2Uyb0RvYy54bWxQSwECLQAUAAYACAAAACEAG24d/tkA&#10;AAAEAQAADwAAAAAAAAAAAAAAAADcBAAAZHJzL2Rvd25yZXYueG1sUEsFBgAAAAAEAAQA8wAAAOIF&#10;AAAAAA==&#10;" fillcolor="white [3201]" stroked="f" strokeweight="2pt">
                <v:textbox>
                  <w:txbxContent>
                    <w:p w14:paraId="4B909DCC"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34016" behindDoc="0" locked="0" layoutInCell="1" allowOverlap="1" wp14:anchorId="61B6525E" wp14:editId="2A82BAF7">
                <wp:simplePos x="0" y="0"/>
                <wp:positionH relativeFrom="column">
                  <wp:posOffset>714375</wp:posOffset>
                </wp:positionH>
                <wp:positionV relativeFrom="paragraph">
                  <wp:posOffset>8791575</wp:posOffset>
                </wp:positionV>
                <wp:extent cx="1771650" cy="333375"/>
                <wp:effectExtent l="0" t="0" r="0" b="9525"/>
                <wp:wrapNone/>
                <wp:docPr id="2393" name="Rounded Rectangle 239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86DD5D" w14:textId="77777777" w:rsidR="00944514" w:rsidRDefault="00944514" w:rsidP="00A83028">
                            <w:pPr>
                              <w:jc w:val="center"/>
                              <w:rPr>
                                <w:rFonts w:ascii="Tahoma" w:hAnsi="Tahoma" w:cs="Tahoma"/>
                                <w:sz w:val="20"/>
                              </w:rPr>
                            </w:pPr>
                          </w:p>
                          <w:p w14:paraId="7BE70C7A" w14:textId="77777777" w:rsidR="00944514" w:rsidRDefault="00944514" w:rsidP="00A83028">
                            <w:pPr>
                              <w:jc w:val="center"/>
                              <w:rPr>
                                <w:rFonts w:ascii="Tahoma" w:hAnsi="Tahoma" w:cs="Tahoma"/>
                                <w:sz w:val="20"/>
                              </w:rPr>
                            </w:pPr>
                          </w:p>
                          <w:p w14:paraId="69D6A066" w14:textId="77777777" w:rsidR="00944514" w:rsidRDefault="00944514" w:rsidP="00A83028">
                            <w:pPr>
                              <w:jc w:val="center"/>
                              <w:rPr>
                                <w:rFonts w:ascii="Tahoma" w:hAnsi="Tahoma" w:cs="Tahoma"/>
                                <w:sz w:val="20"/>
                              </w:rPr>
                            </w:pPr>
                          </w:p>
                          <w:p w14:paraId="69D46176" w14:textId="77777777" w:rsidR="00944514" w:rsidRDefault="00944514" w:rsidP="00A83028">
                            <w:pPr>
                              <w:jc w:val="center"/>
                              <w:rPr>
                                <w:rFonts w:ascii="Tahoma" w:hAnsi="Tahoma" w:cs="Tahoma"/>
                                <w:sz w:val="20"/>
                              </w:rPr>
                            </w:pPr>
                          </w:p>
                          <w:p w14:paraId="13ABE81A"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6525E" id="Rounded Rectangle 2393" o:spid="_x0000_s2292" style="position:absolute;left:0;text-align:left;margin-left:56.25pt;margin-top:692.25pt;width:139.5pt;height:26.25pt;z-index:2549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" fillcolor="white [3201]" stroked="f" strokeweight="2pt">
                <v:textbox>
                  <w:txbxContent>
                    <w:p w14:paraId="2786DD5D" w14:textId="77777777" w:rsidR="00944514" w:rsidRDefault="00944514" w:rsidP="00A83028">
                      <w:pPr>
                        <w:jc w:val="center"/>
                        <w:rPr>
                          <w:rFonts w:ascii="Tahoma" w:hAnsi="Tahoma" w:cs="Tahoma"/>
                          <w:sz w:val="20"/>
                        </w:rPr>
                      </w:pPr>
                    </w:p>
                    <w:p w14:paraId="7BE70C7A" w14:textId="77777777" w:rsidR="00944514" w:rsidRDefault="00944514" w:rsidP="00A83028">
                      <w:pPr>
                        <w:jc w:val="center"/>
                        <w:rPr>
                          <w:rFonts w:ascii="Tahoma" w:hAnsi="Tahoma" w:cs="Tahoma"/>
                          <w:sz w:val="20"/>
                        </w:rPr>
                      </w:pPr>
                    </w:p>
                    <w:p w14:paraId="69D6A066" w14:textId="77777777" w:rsidR="00944514" w:rsidRDefault="00944514" w:rsidP="00A83028">
                      <w:pPr>
                        <w:jc w:val="center"/>
                        <w:rPr>
                          <w:rFonts w:ascii="Tahoma" w:hAnsi="Tahoma" w:cs="Tahoma"/>
                          <w:sz w:val="20"/>
                        </w:rPr>
                      </w:pPr>
                    </w:p>
                    <w:p w14:paraId="69D46176" w14:textId="77777777" w:rsidR="00944514" w:rsidRDefault="00944514" w:rsidP="00A83028">
                      <w:pPr>
                        <w:jc w:val="center"/>
                        <w:rPr>
                          <w:rFonts w:ascii="Tahoma" w:hAnsi="Tahoma" w:cs="Tahoma"/>
                          <w:sz w:val="20"/>
                        </w:rPr>
                      </w:pPr>
                    </w:p>
                    <w:p w14:paraId="13ABE81A"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3B8DD1EA" w14:textId="77777777" w:rsidR="00A83028" w:rsidRPr="00000A88" w:rsidRDefault="00A83028" w:rsidP="00A83028">
      <w:pPr>
        <w:rPr>
          <w:rFonts w:ascii="Arial" w:hAnsi="Arial" w:cs="Arial"/>
          <w:sz w:val="22"/>
          <w:szCs w:val="22"/>
        </w:rPr>
      </w:pPr>
    </w:p>
    <w:p w14:paraId="4ABAC02B" w14:textId="77777777" w:rsidR="00A83028" w:rsidRDefault="00A83028" w:rsidP="00A83028">
      <w:pPr>
        <w:rPr>
          <w:rFonts w:ascii="Arial" w:hAnsi="Arial" w:cs="Arial"/>
          <w:sz w:val="20"/>
        </w:rPr>
      </w:pPr>
      <w:r w:rsidRPr="00215EAC">
        <w:rPr>
          <w:rFonts w:ascii="Arial" w:hAnsi="Arial" w:cs="Arial"/>
          <w:sz w:val="20"/>
        </w:rPr>
        <w:t xml:space="preserve">                                    AT </w:t>
      </w:r>
    </w:p>
    <w:p w14:paraId="796B1A5E"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45280" behindDoc="0" locked="0" layoutInCell="1" allowOverlap="1" wp14:anchorId="744B4EE6" wp14:editId="081EBE1A">
                <wp:simplePos x="0" y="0"/>
                <wp:positionH relativeFrom="column">
                  <wp:posOffset>5923915</wp:posOffset>
                </wp:positionH>
                <wp:positionV relativeFrom="paragraph">
                  <wp:posOffset>156845</wp:posOffset>
                </wp:positionV>
                <wp:extent cx="0" cy="6949440"/>
                <wp:effectExtent l="0" t="0" r="19050" b="22860"/>
                <wp:wrapNone/>
                <wp:docPr id="2394" name="Straight Connector 239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4CF96" id="Straight Connector 2394" o:spid="_x0000_s1026" style="position:absolute;flip:x;z-index:2549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Dti7xUywEAAOADAAAO&#10;AAAAAAAAAAAAAAAAAC4CAABkcnMvZTJvRG9jLnhtbFBLAQItABQABgAIAAAAIQCP/IvO4QAAAAsB&#10;AAAPAAAAAAAAAAAAAAAAACUEAABkcnMvZG93bnJldi54bWxQSwUGAAAAAAQABADzAAAAMwUAAAAA&#10;" strokecolor="#4579b8 [3044]" strokeweight="0"/>
            </w:pict>
          </mc:Fallback>
        </mc:AlternateContent>
      </w:r>
    </w:p>
    <w:p w14:paraId="1CDF85CE" w14:textId="77777777" w:rsidR="00A83028" w:rsidRPr="00B04989"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47328" behindDoc="1" locked="0" layoutInCell="1" allowOverlap="1" wp14:anchorId="1E6F9854" wp14:editId="3A33A0CA">
                <wp:simplePos x="0" y="0"/>
                <wp:positionH relativeFrom="column">
                  <wp:posOffset>4385945</wp:posOffset>
                </wp:positionH>
                <wp:positionV relativeFrom="paragraph">
                  <wp:posOffset>29845</wp:posOffset>
                </wp:positionV>
                <wp:extent cx="0" cy="6949440"/>
                <wp:effectExtent l="0" t="0" r="19050" b="22860"/>
                <wp:wrapNone/>
                <wp:docPr id="2395" name="Straight Connector 239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08B1E" id="Straight Connector 2395" o:spid="_x0000_s1026" style="position:absolute;flip:x;z-index:-2483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35pt" to="345.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46304" behindDoc="0" locked="0" layoutInCell="1" allowOverlap="1" wp14:anchorId="69AC29CA" wp14:editId="0CCC245F">
                <wp:simplePos x="0" y="0"/>
                <wp:positionH relativeFrom="column">
                  <wp:posOffset>1238249</wp:posOffset>
                </wp:positionH>
                <wp:positionV relativeFrom="paragraph">
                  <wp:posOffset>9525</wp:posOffset>
                </wp:positionV>
                <wp:extent cx="9525" cy="6938010"/>
                <wp:effectExtent l="0" t="0" r="28575" b="34290"/>
                <wp:wrapNone/>
                <wp:docPr id="2396" name="Straight Connector 2396"/>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41AC0" id="Straight Connector 2396" o:spid="_x0000_s1026" style="position:absolute;flip:x;z-index:2549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44256" behindDoc="1" locked="0" layoutInCell="1" allowOverlap="1" wp14:anchorId="0E9BF8E7" wp14:editId="10A865BA">
                <wp:simplePos x="0" y="0"/>
                <wp:positionH relativeFrom="column">
                  <wp:posOffset>216673</wp:posOffset>
                </wp:positionH>
                <wp:positionV relativeFrom="paragraph">
                  <wp:posOffset>14191</wp:posOffset>
                </wp:positionV>
                <wp:extent cx="0" cy="6844665"/>
                <wp:effectExtent l="0" t="0" r="19050" b="32385"/>
                <wp:wrapNone/>
                <wp:docPr id="2397" name="Straight Connector 2397"/>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33D8B" id="Straight Connector 2397" o:spid="_x0000_s1026" style="position:absolute;flip:x;z-index:-2483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43232" behindDoc="0" locked="0" layoutInCell="1" allowOverlap="1" wp14:anchorId="27533FB4" wp14:editId="3FBF9988">
                <wp:simplePos x="0" y="0"/>
                <wp:positionH relativeFrom="column">
                  <wp:posOffset>3028950</wp:posOffset>
                </wp:positionH>
                <wp:positionV relativeFrom="paragraph">
                  <wp:posOffset>12700</wp:posOffset>
                </wp:positionV>
                <wp:extent cx="0" cy="6949440"/>
                <wp:effectExtent l="0" t="0" r="19050" b="22860"/>
                <wp:wrapNone/>
                <wp:docPr id="2398" name="Straight Connector 2398"/>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77996" id="Straight Connector 2398" o:spid="_x0000_s1026" style="position:absolute;flip:x;z-index:2549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JSYncLGAQAA0wMAAA4AAAAAAAAAAAAA&#10;AAAALgIAAGRycy9lMm9Eb2MueG1sUEsBAi0AFAAGAAgAAAAhADiaEMHcAAAACgEAAA8AAAAAAAAA&#10;AAAAAAAAIAQAAGRycy9kb3ducmV2LnhtbFBLBQYAAAAABAAEAPMAAAApBQAAAAA=&#10;" strokecolor="#4579b8 [3044]"/>
            </w:pict>
          </mc:Fallback>
        </mc:AlternateContent>
      </w:r>
    </w:p>
    <w:p w14:paraId="461CFAD7" w14:textId="77777777" w:rsidR="00A83028" w:rsidRDefault="00A83028" w:rsidP="00A83028">
      <w:pPr>
        <w:tabs>
          <w:tab w:val="left" w:pos="6615"/>
        </w:tabs>
      </w:pPr>
    </w:p>
    <w:p w14:paraId="60CFDD20" w14:textId="77777777" w:rsidR="00A83028" w:rsidRDefault="00A83028" w:rsidP="00A83028">
      <w:pPr>
        <w:tabs>
          <w:tab w:val="left" w:pos="6615"/>
        </w:tabs>
      </w:pPr>
      <w:r w:rsidRPr="00215EAC">
        <w:rPr>
          <w:rFonts w:ascii="Arial" w:hAnsi="Arial" w:cs="Arial"/>
          <w:noProof/>
          <w:lang w:val="en-US"/>
        </w:rPr>
        <mc:AlternateContent>
          <mc:Choice Requires="wps">
            <w:drawing>
              <wp:anchor distT="0" distB="0" distL="114300" distR="114300" simplePos="0" relativeHeight="254950400" behindDoc="0" locked="0" layoutInCell="1" allowOverlap="1" wp14:anchorId="3471D8A3" wp14:editId="0E90C414">
                <wp:simplePos x="0" y="0"/>
                <wp:positionH relativeFrom="column">
                  <wp:posOffset>619125</wp:posOffset>
                </wp:positionH>
                <wp:positionV relativeFrom="paragraph">
                  <wp:posOffset>91440</wp:posOffset>
                </wp:positionV>
                <wp:extent cx="1266190" cy="1152525"/>
                <wp:effectExtent l="0" t="0" r="10160" b="28575"/>
                <wp:wrapNone/>
                <wp:docPr id="2410" name="Diamond 2410"/>
                <wp:cNvGraphicFramePr/>
                <a:graphic xmlns:a="http://schemas.openxmlformats.org/drawingml/2006/main">
                  <a:graphicData uri="http://schemas.microsoft.com/office/word/2010/wordprocessingShape">
                    <wps:wsp>
                      <wps:cNvSpPr/>
                      <wps:spPr>
                        <a:xfrm>
                          <a:off x="0" y="0"/>
                          <a:ext cx="1266190" cy="115252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BF444CD" w14:textId="77777777" w:rsidR="00944514" w:rsidRPr="00755387" w:rsidRDefault="00944514" w:rsidP="00A83028">
                            <w:pPr>
                              <w:jc w:val="center"/>
                              <w:rPr>
                                <w:rFonts w:ascii="Arial" w:hAnsi="Arial" w:cs="Arial"/>
                                <w:sz w:val="20"/>
                              </w:rPr>
                            </w:pPr>
                            <w:r w:rsidRPr="005F1037">
                              <w:rPr>
                                <w:rFonts w:asciiTheme="minorHAnsi" w:hAnsiTheme="minorHAnsi" w:cs="Arial"/>
                                <w:szCs w:val="24"/>
                              </w:rPr>
                              <w:t>If sockfd</w:t>
                            </w:r>
                            <w:r>
                              <w:rPr>
                                <w:rFonts w:ascii="Arial" w:hAnsi="Arial" w:cs="Arial"/>
                                <w:sz w:val="20"/>
                              </w:rPr>
                              <w:t xml:space="preserve">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1D8A3" id="Diamond 2410" o:spid="_x0000_s2293" type="#_x0000_t4" style="position:absolute;margin-left:48.75pt;margin-top:7.2pt;width:99.7pt;height:90.75pt;z-index:2549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" fillcolor="white [3201]" strokecolor="#4f81bd [3204]" strokeweight="0">
                <v:textbox>
                  <w:txbxContent>
                    <w:p w14:paraId="5BF444CD" w14:textId="77777777" w:rsidR="00944514" w:rsidRPr="00755387" w:rsidRDefault="00944514" w:rsidP="00A83028">
                      <w:pPr>
                        <w:jc w:val="center"/>
                        <w:rPr>
                          <w:rFonts w:ascii="Arial" w:hAnsi="Arial" w:cs="Arial"/>
                          <w:sz w:val="20"/>
                        </w:rPr>
                      </w:pPr>
                      <w:r w:rsidRPr="005F1037">
                        <w:rPr>
                          <w:rFonts w:asciiTheme="minorHAnsi" w:hAnsiTheme="minorHAnsi" w:cs="Arial"/>
                          <w:szCs w:val="24"/>
                        </w:rPr>
                        <w:t>If sockfd</w:t>
                      </w:r>
                      <w:r>
                        <w:rPr>
                          <w:rFonts w:ascii="Arial" w:hAnsi="Arial" w:cs="Arial"/>
                          <w:sz w:val="20"/>
                        </w:rPr>
                        <w:t xml:space="preserve"> &lt; 0</w:t>
                      </w:r>
                    </w:p>
                  </w:txbxContent>
                </v:textbox>
              </v:shape>
            </w:pict>
          </mc:Fallback>
        </mc:AlternateContent>
      </w:r>
    </w:p>
    <w:p w14:paraId="2162F85B" w14:textId="77777777" w:rsidR="00A83028" w:rsidRDefault="00A83028" w:rsidP="00A83028">
      <w:pPr>
        <w:tabs>
          <w:tab w:val="left" w:pos="6615"/>
        </w:tabs>
      </w:pPr>
      <w:r>
        <w:t xml:space="preserve">         </w:t>
      </w:r>
    </w:p>
    <w:p w14:paraId="6CDE8BD4" w14:textId="77777777" w:rsidR="00A83028" w:rsidRDefault="00A83028" w:rsidP="00A83028">
      <w:pPr>
        <w:tabs>
          <w:tab w:val="left" w:pos="6615"/>
        </w:tabs>
      </w:pPr>
      <w:r>
        <w:t xml:space="preserve">           Yes</w:t>
      </w:r>
    </w:p>
    <w:p w14:paraId="30A73CE0" w14:textId="77777777" w:rsidR="00A83028" w:rsidRDefault="00A83028" w:rsidP="00A83028">
      <w:pPr>
        <w:tabs>
          <w:tab w:val="left" w:pos="6615"/>
        </w:tabs>
      </w:pPr>
      <w:r>
        <w:rPr>
          <w:noProof/>
          <w:lang w:val="en-US"/>
        </w:rPr>
        <mc:AlternateContent>
          <mc:Choice Requires="wps">
            <w:drawing>
              <wp:anchor distT="0" distB="0" distL="114300" distR="114300" simplePos="0" relativeHeight="254951424" behindDoc="0" locked="0" layoutInCell="1" allowOverlap="1" wp14:anchorId="62BEE517" wp14:editId="50679B8A">
                <wp:simplePos x="0" y="0"/>
                <wp:positionH relativeFrom="column">
                  <wp:posOffset>209550</wp:posOffset>
                </wp:positionH>
                <wp:positionV relativeFrom="paragraph">
                  <wp:posOffset>105410</wp:posOffset>
                </wp:positionV>
                <wp:extent cx="419100" cy="0"/>
                <wp:effectExtent l="38100" t="76200" r="0" b="95250"/>
                <wp:wrapNone/>
                <wp:docPr id="2413" name="Straight Arrow Connector 2413"/>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FE100B" id="Straight Arrow Connector 2413" o:spid="_x0000_s1026" type="#_x0000_t32" style="position:absolute;margin-left:16.5pt;margin-top:8.3pt;width:33pt;height:0;flip:x;z-index:2549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" strokecolor="#4579b8 [3044]">
                <v:stroke endarrow="block"/>
              </v:shape>
            </w:pict>
          </mc:Fallback>
        </mc:AlternateContent>
      </w:r>
    </w:p>
    <w:p w14:paraId="1AD736C4" w14:textId="77777777" w:rsidR="00A83028" w:rsidRPr="005F1037" w:rsidRDefault="00A83028" w:rsidP="00A83028">
      <w:pPr>
        <w:tabs>
          <w:tab w:val="left" w:pos="6615"/>
        </w:tabs>
      </w:pPr>
      <w:r>
        <w:t xml:space="preserve">    </w:t>
      </w:r>
      <w:r w:rsidRPr="00826D42">
        <w:rPr>
          <w:rFonts w:ascii="Arial" w:hAnsi="Arial" w:cs="Arial"/>
          <w:sz w:val="20"/>
        </w:rPr>
        <w:t>Send</w:t>
      </w:r>
    </w:p>
    <w:p w14:paraId="4D5CCB6E" w14:textId="6268BCC8" w:rsidR="00A83028" w:rsidRPr="007E7D4E" w:rsidRDefault="00A83028" w:rsidP="00A83028">
      <w:pPr>
        <w:rPr>
          <w:rFonts w:asciiTheme="minorHAnsi" w:hAnsiTheme="minorHAnsi" w:cs="Arial"/>
          <w:szCs w:val="24"/>
        </w:rPr>
      </w:pPr>
      <w:r>
        <w:rPr>
          <w:rFonts w:asciiTheme="minorHAnsi" w:hAnsiTheme="minorHAnsi" w:cs="Arial"/>
          <w:szCs w:val="24"/>
        </w:rPr>
        <w:t xml:space="preserve">  </w:t>
      </w:r>
      <w:r w:rsidR="00CD7576">
        <w:rPr>
          <w:rFonts w:asciiTheme="minorHAnsi" w:hAnsiTheme="minorHAnsi" w:cs="Arial"/>
          <w:szCs w:val="24"/>
        </w:rPr>
        <w:t>+KUDP</w:t>
      </w:r>
      <w:r w:rsidRPr="007E7D4E">
        <w:rPr>
          <w:rFonts w:asciiTheme="minorHAnsi" w:hAnsiTheme="minorHAnsi" w:cs="Arial"/>
          <w:szCs w:val="24"/>
        </w:rPr>
        <w:t>_NOTIF</w:t>
      </w:r>
    </w:p>
    <w:p w14:paraId="7BF506B6" w14:textId="77777777" w:rsidR="00A83028" w:rsidRPr="007E7D4E" w:rsidRDefault="00A83028" w:rsidP="00A83028">
      <w:pPr>
        <w:rPr>
          <w:rFonts w:asciiTheme="minorHAnsi" w:hAnsiTheme="minorHAnsi" w:cs="Arial"/>
          <w:szCs w:val="24"/>
        </w:rPr>
      </w:pPr>
      <w:r>
        <w:rPr>
          <w:rFonts w:asciiTheme="minorHAnsi" w:hAnsiTheme="minorHAnsi" w:cs="Arial"/>
          <w:szCs w:val="24"/>
        </w:rPr>
        <w:t xml:space="preserve">   </w:t>
      </w:r>
      <w:r w:rsidRPr="007E7D4E">
        <w:rPr>
          <w:rFonts w:asciiTheme="minorHAnsi" w:hAnsiTheme="minorHAnsi" w:cs="Arial"/>
          <w:szCs w:val="24"/>
        </w:rPr>
        <w:t>error as</w:t>
      </w:r>
    </w:p>
    <w:p w14:paraId="020F6676" w14:textId="77777777" w:rsidR="00A83028" w:rsidRPr="007E7D4E" w:rsidRDefault="00A83028" w:rsidP="00A83028">
      <w:pPr>
        <w:rPr>
          <w:rFonts w:asciiTheme="minorHAnsi" w:hAnsiTheme="minorHAnsi" w:cs="Arial"/>
          <w:szCs w:val="24"/>
        </w:rPr>
      </w:pPr>
      <w:r>
        <w:rPr>
          <w:rFonts w:asciiTheme="minorHAnsi" w:hAnsiTheme="minorHAnsi" w:cs="Arial"/>
          <w:szCs w:val="24"/>
        </w:rPr>
        <w:t xml:space="preserve">    </w:t>
      </w:r>
      <w:r w:rsidRPr="007E7D4E">
        <w:rPr>
          <w:rFonts w:asciiTheme="minorHAnsi" w:hAnsiTheme="minorHAnsi" w:cs="Arial"/>
          <w:szCs w:val="24"/>
        </w:rPr>
        <w:t>Final response</w:t>
      </w:r>
      <w:r>
        <w:rPr>
          <w:rFonts w:asciiTheme="minorHAnsi" w:hAnsiTheme="minorHAnsi" w:cs="Arial"/>
          <w:szCs w:val="24"/>
        </w:rPr>
        <w:t xml:space="preserve">         No</w:t>
      </w:r>
    </w:p>
    <w:p w14:paraId="23DA778A" w14:textId="77777777" w:rsidR="00A83028" w:rsidRDefault="00A83028" w:rsidP="00A83028">
      <w:pPr>
        <w:tabs>
          <w:tab w:val="left" w:pos="6615"/>
        </w:tabs>
      </w:pPr>
      <w:r>
        <w:t xml:space="preserve">                                        </w:t>
      </w:r>
    </w:p>
    <w:p w14:paraId="0F28A53B" w14:textId="77777777" w:rsidR="00A83028" w:rsidRDefault="00A83028" w:rsidP="00A83028">
      <w:pPr>
        <w:tabs>
          <w:tab w:val="left" w:pos="6615"/>
        </w:tabs>
      </w:pPr>
      <w:r>
        <w:t xml:space="preserve">                                       Create FD monitor to start monitoring the client FD</w:t>
      </w:r>
    </w:p>
    <w:p w14:paraId="2557867A" w14:textId="77777777" w:rsidR="00A83028" w:rsidRPr="00826D42" w:rsidRDefault="00A83028" w:rsidP="00A83028">
      <w:pPr>
        <w:tabs>
          <w:tab w:val="left" w:pos="6615"/>
        </w:tabs>
        <w:rPr>
          <w:rFonts w:ascii="Arial" w:hAnsi="Arial" w:cs="Arial"/>
          <w:sz w:val="20"/>
        </w:rPr>
      </w:pPr>
      <w:r>
        <w:t xml:space="preserve">                                       using</w:t>
      </w:r>
      <w:r w:rsidRPr="005F1037">
        <w:t xml:space="preserve">  </w:t>
      </w:r>
      <w:hyperlink r:id="rId37" w:anchor="a52902d634d810f9b7a23c53c9c5164f0" w:history="1">
        <w:r w:rsidRPr="005F1037">
          <w:rPr>
            <w:rStyle w:val="Hyperlink"/>
            <w:color w:val="auto"/>
            <w:u w:val="none"/>
          </w:rPr>
          <w:t>le_fdMonitor_Create()</w:t>
        </w:r>
      </w:hyperlink>
    </w:p>
    <w:p w14:paraId="29CEB915" w14:textId="77777777" w:rsidR="00A83028" w:rsidRPr="00F52D0C" w:rsidRDefault="00A83028" w:rsidP="00A8302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952448" behindDoc="0" locked="0" layoutInCell="1" allowOverlap="1" wp14:anchorId="31C6E476" wp14:editId="363748DA">
                <wp:simplePos x="0" y="0"/>
                <wp:positionH relativeFrom="column">
                  <wp:posOffset>1247774</wp:posOffset>
                </wp:positionH>
                <wp:positionV relativeFrom="paragraph">
                  <wp:posOffset>130810</wp:posOffset>
                </wp:positionV>
                <wp:extent cx="3152775" cy="0"/>
                <wp:effectExtent l="0" t="76200" r="9525" b="95250"/>
                <wp:wrapNone/>
                <wp:docPr id="2414" name="Straight Arrow Connector 2414"/>
                <wp:cNvGraphicFramePr/>
                <a:graphic xmlns:a="http://schemas.openxmlformats.org/drawingml/2006/main">
                  <a:graphicData uri="http://schemas.microsoft.com/office/word/2010/wordprocessingShape">
                    <wps:wsp>
                      <wps:cNvCnPr/>
                      <wps:spPr>
                        <a:xfrm>
                          <a:off x="0" y="0"/>
                          <a:ext cx="3152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61C7FE" id="Straight Arrow Connector 2414" o:spid="_x0000_s1026" type="#_x0000_t32" style="position:absolute;margin-left:98.25pt;margin-top:10.3pt;width:248.25pt;height:0;z-index:2549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" strokecolor="#4579b8 [3044]">
                <v:stroke endarrow="block"/>
              </v:shape>
            </w:pict>
          </mc:Fallback>
        </mc:AlternateContent>
      </w:r>
      <w:r w:rsidRPr="00826D42">
        <w:rPr>
          <w:rFonts w:ascii="Arial" w:hAnsi="Arial" w:cs="Arial"/>
          <w:sz w:val="20"/>
        </w:rPr>
        <w:t xml:space="preserve">          </w:t>
      </w:r>
    </w:p>
    <w:p w14:paraId="7A9F2E65" w14:textId="77777777" w:rsidR="00A83028" w:rsidRDefault="00A83028" w:rsidP="00A83028">
      <w:pPr>
        <w:tabs>
          <w:tab w:val="left" w:pos="6615"/>
        </w:tabs>
      </w:pPr>
      <w:r>
        <w:t xml:space="preserve">                                       Pass UDP config data to the handler function using</w:t>
      </w:r>
    </w:p>
    <w:p w14:paraId="47C3DBBE" w14:textId="77777777" w:rsidR="00A83028" w:rsidRPr="00826D42" w:rsidRDefault="00A83028" w:rsidP="00A83028">
      <w:pPr>
        <w:tabs>
          <w:tab w:val="left" w:pos="6615"/>
        </w:tabs>
        <w:rPr>
          <w:rFonts w:ascii="Arial" w:hAnsi="Arial" w:cs="Arial"/>
          <w:sz w:val="20"/>
        </w:rPr>
      </w:pPr>
      <w:r>
        <w:t xml:space="preserve">                                       using</w:t>
      </w:r>
      <w:r w:rsidRPr="005F1037">
        <w:t xml:space="preserve">  </w:t>
      </w:r>
      <w:hyperlink r:id="rId38" w:anchor="a52902d634d810f9b7a23c53c9c5164f0" w:history="1">
        <w:r w:rsidRPr="005F1037">
          <w:t xml:space="preserve"> </w:t>
        </w:r>
        <w:hyperlink r:id="rId39" w:anchor="af88e40be018bcd6cd47a64bde49a9f98" w:history="1">
          <w:r w:rsidRPr="005F1037">
            <w:rPr>
              <w:rStyle w:val="Hyperlink"/>
              <w:color w:val="auto"/>
              <w:u w:val="none"/>
            </w:rPr>
            <w:t>le_fdMonitor_SetContextPtr</w:t>
          </w:r>
        </w:hyperlink>
        <w:r w:rsidRPr="005F1037">
          <w:rPr>
            <w:rStyle w:val="Hyperlink"/>
            <w:color w:val="auto"/>
            <w:u w:val="none"/>
          </w:rPr>
          <w:t xml:space="preserve"> ()</w:t>
        </w:r>
      </w:hyperlink>
    </w:p>
    <w:p w14:paraId="3FD1D606" w14:textId="77777777" w:rsidR="00A83028" w:rsidRDefault="00A83028" w:rsidP="00A8302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953472" behindDoc="0" locked="0" layoutInCell="1" allowOverlap="1" wp14:anchorId="01F29FB4" wp14:editId="53E55AF6">
                <wp:simplePos x="0" y="0"/>
                <wp:positionH relativeFrom="column">
                  <wp:posOffset>1247774</wp:posOffset>
                </wp:positionH>
                <wp:positionV relativeFrom="paragraph">
                  <wp:posOffset>130810</wp:posOffset>
                </wp:positionV>
                <wp:extent cx="3152775" cy="0"/>
                <wp:effectExtent l="0" t="76200" r="9525" b="95250"/>
                <wp:wrapNone/>
                <wp:docPr id="2415" name="Straight Arrow Connector 2415"/>
                <wp:cNvGraphicFramePr/>
                <a:graphic xmlns:a="http://schemas.openxmlformats.org/drawingml/2006/main">
                  <a:graphicData uri="http://schemas.microsoft.com/office/word/2010/wordprocessingShape">
                    <wps:wsp>
                      <wps:cNvCnPr/>
                      <wps:spPr>
                        <a:xfrm>
                          <a:off x="0" y="0"/>
                          <a:ext cx="3152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8E9A0" id="Straight Arrow Connector 2415" o:spid="_x0000_s1026" type="#_x0000_t32" style="position:absolute;margin-left:98.25pt;margin-top:10.3pt;width:248.25pt;height:0;z-index:2549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" strokecolor="#4579b8 [3044]">
                <v:stroke endarrow="block"/>
              </v:shape>
            </w:pict>
          </mc:Fallback>
        </mc:AlternateContent>
      </w:r>
      <w:r w:rsidRPr="00826D42">
        <w:rPr>
          <w:rFonts w:ascii="Arial" w:hAnsi="Arial" w:cs="Arial"/>
          <w:sz w:val="20"/>
        </w:rPr>
        <w:t xml:space="preserve">          </w:t>
      </w:r>
    </w:p>
    <w:p w14:paraId="700C8163" w14:textId="77777777" w:rsidR="00A83028" w:rsidRDefault="00A83028" w:rsidP="00A83028">
      <w:pPr>
        <w:autoSpaceDE w:val="0"/>
        <w:autoSpaceDN w:val="0"/>
        <w:adjustRightInd w:val="0"/>
      </w:pPr>
    </w:p>
    <w:p w14:paraId="2ACCB1AC" w14:textId="77777777" w:rsidR="00A83028" w:rsidRDefault="00A83028" w:rsidP="00A83028">
      <w:pPr>
        <w:autoSpaceDE w:val="0"/>
        <w:autoSpaceDN w:val="0"/>
        <w:adjustRightInd w:val="0"/>
      </w:pPr>
      <w:r>
        <w:t xml:space="preserve">       Send “+KUDP_IND”                    </w:t>
      </w:r>
    </w:p>
    <w:p w14:paraId="09C8CCF5" w14:textId="77777777" w:rsidR="00A83028" w:rsidRDefault="00A83028" w:rsidP="00A83028">
      <w:pPr>
        <w:autoSpaceDE w:val="0"/>
        <w:autoSpaceDN w:val="0"/>
        <w:adjustRightInd w:val="0"/>
      </w:pPr>
      <w:r>
        <w:rPr>
          <w:noProof/>
          <w:lang w:val="en-US"/>
        </w:rPr>
        <mc:AlternateContent>
          <mc:Choice Requires="wps">
            <w:drawing>
              <wp:anchor distT="0" distB="0" distL="114300" distR="114300" simplePos="0" relativeHeight="254954496" behindDoc="0" locked="0" layoutInCell="1" allowOverlap="1" wp14:anchorId="20DF6D68" wp14:editId="3674F7B0">
                <wp:simplePos x="0" y="0"/>
                <wp:positionH relativeFrom="column">
                  <wp:posOffset>219075</wp:posOffset>
                </wp:positionH>
                <wp:positionV relativeFrom="paragraph">
                  <wp:posOffset>92710</wp:posOffset>
                </wp:positionV>
                <wp:extent cx="1028700" cy="0"/>
                <wp:effectExtent l="38100" t="76200" r="0" b="95250"/>
                <wp:wrapNone/>
                <wp:docPr id="2416" name="Straight Arrow Connector 2416"/>
                <wp:cNvGraphicFramePr/>
                <a:graphic xmlns:a="http://schemas.openxmlformats.org/drawingml/2006/main">
                  <a:graphicData uri="http://schemas.microsoft.com/office/word/2010/wordprocessingShape">
                    <wps:wsp>
                      <wps:cNvCnPr/>
                      <wps:spPr>
                        <a:xfrm flipH="1">
                          <a:off x="0" y="0"/>
                          <a:ext cx="1028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5953F" id="Straight Arrow Connector 2416" o:spid="_x0000_s1026" type="#_x0000_t32" style="position:absolute;margin-left:17.25pt;margin-top:7.3pt;width:81pt;height:0;flip:x;z-index:2549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" strokecolor="#4579b8 [3044]">
                <v:stroke endarrow="block"/>
              </v:shape>
            </w:pict>
          </mc:Fallback>
        </mc:AlternateContent>
      </w:r>
    </w:p>
    <w:p w14:paraId="776B92B1" w14:textId="77777777" w:rsidR="00A83028" w:rsidRDefault="00A83028" w:rsidP="00A83028">
      <w:pPr>
        <w:autoSpaceDE w:val="0"/>
        <w:autoSpaceDN w:val="0"/>
        <w:adjustRightInd w:val="0"/>
      </w:pPr>
      <w:r>
        <w:t xml:space="preserve">        as unsolicited </w:t>
      </w:r>
    </w:p>
    <w:p w14:paraId="74E77946" w14:textId="77777777" w:rsidR="00A83028" w:rsidRDefault="00A83028" w:rsidP="00A83028">
      <w:pPr>
        <w:autoSpaceDE w:val="0"/>
        <w:autoSpaceDN w:val="0"/>
        <w:adjustRightInd w:val="0"/>
      </w:pPr>
      <w:r>
        <w:t xml:space="preserve">        response</w:t>
      </w:r>
    </w:p>
    <w:p w14:paraId="6F245EB3" w14:textId="77777777" w:rsidR="00A83028" w:rsidRDefault="00A83028" w:rsidP="00A83028">
      <w:pPr>
        <w:autoSpaceDE w:val="0"/>
        <w:autoSpaceDN w:val="0"/>
        <w:adjustRightInd w:val="0"/>
      </w:pPr>
    </w:p>
    <w:p w14:paraId="6151E4FF" w14:textId="77777777" w:rsidR="00A83028" w:rsidRDefault="00A83028" w:rsidP="00A83028">
      <w:pPr>
        <w:autoSpaceDE w:val="0"/>
        <w:autoSpaceDN w:val="0"/>
        <w:adjustRightInd w:val="0"/>
      </w:pPr>
    </w:p>
    <w:p w14:paraId="1DCB011A" w14:textId="77777777" w:rsidR="00A83028" w:rsidRDefault="00A83028" w:rsidP="00A83028">
      <w:pPr>
        <w:autoSpaceDE w:val="0"/>
        <w:autoSpaceDN w:val="0"/>
        <w:adjustRightInd w:val="0"/>
      </w:pPr>
      <w:r w:rsidRPr="006E4DFD">
        <w:rPr>
          <w:noProof/>
          <w:lang w:val="en-US"/>
        </w:rPr>
        <mc:AlternateContent>
          <mc:Choice Requires="wps">
            <w:drawing>
              <wp:anchor distT="0" distB="0" distL="114300" distR="114300" simplePos="0" relativeHeight="254955520" behindDoc="0" locked="0" layoutInCell="1" allowOverlap="1" wp14:anchorId="404EEAA9" wp14:editId="2E8D396D">
                <wp:simplePos x="0" y="0"/>
                <wp:positionH relativeFrom="column">
                  <wp:posOffset>561975</wp:posOffset>
                </wp:positionH>
                <wp:positionV relativeFrom="paragraph">
                  <wp:posOffset>96520</wp:posOffset>
                </wp:positionV>
                <wp:extent cx="1371600" cy="514350"/>
                <wp:effectExtent l="0" t="0" r="19050" b="19050"/>
                <wp:wrapNone/>
                <wp:docPr id="2417" name="Rectangle 2417"/>
                <wp:cNvGraphicFramePr/>
                <a:graphic xmlns:a="http://schemas.openxmlformats.org/drawingml/2006/main">
                  <a:graphicData uri="http://schemas.microsoft.com/office/word/2010/wordprocessingShape">
                    <wps:wsp>
                      <wps:cNvSpPr/>
                      <wps:spPr>
                        <a:xfrm>
                          <a:off x="0" y="0"/>
                          <a:ext cx="1371600" cy="5143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EB0D6" w14:textId="77777777" w:rsidR="00944514" w:rsidRPr="00F52D0C" w:rsidRDefault="00944514" w:rsidP="00A83028">
                            <w:pPr>
                              <w:jc w:val="center"/>
                              <w:rPr>
                                <w:rFonts w:asciiTheme="minorHAnsi" w:hAnsiTheme="minorHAnsi" w:cs="Arial"/>
                                <w:color w:val="000000" w:themeColor="text1"/>
                                <w:szCs w:val="24"/>
                              </w:rPr>
                            </w:pPr>
                            <w:r w:rsidRPr="00F52D0C">
                              <w:rPr>
                                <w:rFonts w:asciiTheme="minorHAnsi" w:hAnsiTheme="minorHAnsi"/>
                                <w:color w:val="000000" w:themeColor="text1"/>
                                <w:szCs w:val="24"/>
                              </w:rPr>
                              <w:t xml:space="preserve"> </w:t>
                            </w:r>
                            <w:r w:rsidRPr="00F52D0C">
                              <w:rPr>
                                <w:rFonts w:asciiTheme="minorHAnsi" w:hAnsiTheme="minorHAnsi" w:cs="Arial"/>
                                <w:color w:val="000000" w:themeColor="text1"/>
                                <w:szCs w:val="24"/>
                              </w:rPr>
                              <w:t>If FD callback handler received</w:t>
                            </w:r>
                          </w:p>
                          <w:p w14:paraId="5DF2DFA0" w14:textId="77777777" w:rsidR="00944514" w:rsidRPr="00F52D0C" w:rsidRDefault="00944514" w:rsidP="00A83028">
                            <w:pPr>
                              <w:rPr>
                                <w:rFonts w:asciiTheme="minorHAnsi" w:hAnsi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EEAA9" id="Rectangle 2417" o:spid="_x0000_s2294" style="position:absolute;margin-left:44.25pt;margin-top:7.6pt;width:108pt;height:40.5pt;z-index:2549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" fillcolor="white [3212]" strokecolor="#4f81bd [3204]" strokeweight="1pt">
                <v:textbox>
                  <w:txbxContent>
                    <w:p w14:paraId="379EB0D6" w14:textId="77777777" w:rsidR="00944514" w:rsidRPr="00F52D0C" w:rsidRDefault="00944514" w:rsidP="00A83028">
                      <w:pPr>
                        <w:jc w:val="center"/>
                        <w:rPr>
                          <w:rFonts w:asciiTheme="minorHAnsi" w:hAnsiTheme="minorHAnsi" w:cs="Arial"/>
                          <w:color w:val="000000" w:themeColor="text1"/>
                          <w:szCs w:val="24"/>
                        </w:rPr>
                      </w:pPr>
                      <w:r w:rsidRPr="00F52D0C">
                        <w:rPr>
                          <w:rFonts w:asciiTheme="minorHAnsi" w:hAnsiTheme="minorHAnsi"/>
                          <w:color w:val="000000" w:themeColor="text1"/>
                          <w:szCs w:val="24"/>
                        </w:rPr>
                        <w:t xml:space="preserve"> </w:t>
                      </w:r>
                      <w:r w:rsidRPr="00F52D0C">
                        <w:rPr>
                          <w:rFonts w:asciiTheme="minorHAnsi" w:hAnsiTheme="minorHAnsi" w:cs="Arial"/>
                          <w:color w:val="000000" w:themeColor="text1"/>
                          <w:szCs w:val="24"/>
                        </w:rPr>
                        <w:t>If FD callback handler received</w:t>
                      </w:r>
                    </w:p>
                    <w:p w14:paraId="5DF2DFA0" w14:textId="77777777" w:rsidR="00944514" w:rsidRPr="00F52D0C" w:rsidRDefault="00944514" w:rsidP="00A83028">
                      <w:pPr>
                        <w:rPr>
                          <w:rFonts w:asciiTheme="minorHAnsi" w:hAnsiTheme="minorHAnsi"/>
                          <w:color w:val="000000" w:themeColor="text1"/>
                        </w:rPr>
                      </w:pPr>
                    </w:p>
                  </w:txbxContent>
                </v:textbox>
              </v:rect>
            </w:pict>
          </mc:Fallback>
        </mc:AlternateContent>
      </w:r>
    </w:p>
    <w:p w14:paraId="0FF5FC98" w14:textId="77777777" w:rsidR="00A83028" w:rsidRDefault="00A83028" w:rsidP="00A83028">
      <w:pPr>
        <w:autoSpaceDE w:val="0"/>
        <w:autoSpaceDN w:val="0"/>
        <w:adjustRightInd w:val="0"/>
      </w:pPr>
    </w:p>
    <w:p w14:paraId="6AE804E5" w14:textId="77777777" w:rsidR="00A83028" w:rsidRDefault="00A83028" w:rsidP="00A83028">
      <w:pPr>
        <w:autoSpaceDE w:val="0"/>
        <w:autoSpaceDN w:val="0"/>
        <w:adjustRightInd w:val="0"/>
      </w:pPr>
    </w:p>
    <w:p w14:paraId="6210AF70" w14:textId="77777777" w:rsidR="00A83028" w:rsidRDefault="00A83028" w:rsidP="00A83028">
      <w:pPr>
        <w:autoSpaceDE w:val="0"/>
        <w:autoSpaceDN w:val="0"/>
        <w:adjustRightInd w:val="0"/>
      </w:pPr>
    </w:p>
    <w:p w14:paraId="35274B68" w14:textId="77777777" w:rsidR="00A83028" w:rsidRPr="00F52D0C" w:rsidRDefault="00A83028" w:rsidP="00A83028">
      <w:pPr>
        <w:autoSpaceDE w:val="0"/>
        <w:autoSpaceDN w:val="0"/>
        <w:adjustRightInd w:val="0"/>
        <w:rPr>
          <w:rFonts w:asciiTheme="minorHAnsi" w:hAnsiTheme="minorHAnsi"/>
          <w:szCs w:val="24"/>
        </w:rPr>
      </w:pPr>
    </w:p>
    <w:p w14:paraId="3F84A7F4" w14:textId="77777777" w:rsidR="00A83028" w:rsidRPr="00F52D0C" w:rsidRDefault="00A83028" w:rsidP="00A83028">
      <w:pPr>
        <w:jc w:val="both"/>
        <w:rPr>
          <w:rFonts w:asciiTheme="minorHAnsi" w:hAnsiTheme="minorHAnsi" w:cs="Arial"/>
          <w:szCs w:val="24"/>
        </w:rPr>
      </w:pPr>
      <w:r w:rsidRPr="00F52D0C">
        <w:rPr>
          <w:rFonts w:asciiTheme="minorHAnsi" w:hAnsiTheme="minorHAnsi"/>
          <w:szCs w:val="24"/>
        </w:rPr>
        <w:t xml:space="preserve">                                      </w:t>
      </w:r>
      <w:r w:rsidRPr="00F52D0C">
        <w:rPr>
          <w:rFonts w:asciiTheme="minorHAnsi" w:hAnsiTheme="minorHAnsi" w:cs="Arial"/>
          <w:szCs w:val="24"/>
        </w:rPr>
        <w:t xml:space="preserve">If POLLIN + POLLRDHUP events received means </w:t>
      </w:r>
    </w:p>
    <w:p w14:paraId="5F2C06F1" w14:textId="36F00BE7" w:rsidR="00A83028" w:rsidRDefault="00A83028" w:rsidP="00A83028">
      <w:pPr>
        <w:jc w:val="both"/>
        <w:rPr>
          <w:rFonts w:asciiTheme="minorHAnsi" w:hAnsiTheme="minorHAnsi" w:cs="Arial"/>
          <w:szCs w:val="24"/>
        </w:rPr>
      </w:pPr>
      <w:r w:rsidRPr="00F52D0C">
        <w:rPr>
          <w:rFonts w:asciiTheme="minorHAnsi" w:hAnsiTheme="minorHAnsi" w:cs="Arial"/>
          <w:szCs w:val="24"/>
        </w:rPr>
        <w:t xml:space="preserve">                    </w:t>
      </w:r>
      <w:r w:rsidR="0030320F">
        <w:rPr>
          <w:rFonts w:asciiTheme="minorHAnsi" w:hAnsiTheme="minorHAnsi" w:cs="Arial"/>
          <w:szCs w:val="24"/>
        </w:rPr>
        <w:t xml:space="preserve">                  Peer close UDP</w:t>
      </w:r>
      <w:r w:rsidRPr="00F52D0C">
        <w:rPr>
          <w:rFonts w:asciiTheme="minorHAnsi" w:hAnsiTheme="minorHAnsi" w:cs="Arial"/>
          <w:szCs w:val="24"/>
        </w:rPr>
        <w:t xml:space="preserve"> socket. Hence close FD using close ()</w:t>
      </w:r>
    </w:p>
    <w:p w14:paraId="37133A72" w14:textId="77777777" w:rsidR="00A83028" w:rsidRDefault="00A83028" w:rsidP="00A83028">
      <w:pPr>
        <w:jc w:val="both"/>
        <w:rPr>
          <w:rFonts w:asciiTheme="minorHAnsi" w:hAnsiTheme="minorHAnsi" w:cs="Arial"/>
          <w:szCs w:val="24"/>
        </w:rPr>
      </w:pPr>
      <w:r>
        <w:rPr>
          <w:rFonts w:asciiTheme="minorHAnsi" w:hAnsiTheme="minorHAnsi" w:cs="Arial"/>
          <w:szCs w:val="24"/>
        </w:rPr>
        <w:t xml:space="preserve">    </w:t>
      </w:r>
    </w:p>
    <w:p w14:paraId="77B5FAA8" w14:textId="77777777" w:rsidR="00A83028" w:rsidRPr="00F52D0C" w:rsidRDefault="00A83028" w:rsidP="00A83028">
      <w:pPr>
        <w:jc w:val="both"/>
        <w:rPr>
          <w:rFonts w:asciiTheme="minorHAnsi" w:hAnsiTheme="minorHAnsi" w:cs="Arial"/>
          <w:szCs w:val="24"/>
        </w:rPr>
      </w:pPr>
      <w:r>
        <w:rPr>
          <w:rFonts w:asciiTheme="minorHAnsi" w:hAnsiTheme="minorHAnsi" w:cs="Arial"/>
          <w:szCs w:val="24"/>
        </w:rPr>
        <w:t xml:space="preserve">                                      Delete the fd monitor using </w:t>
      </w:r>
      <w:r w:rsidRPr="00644299">
        <w:rPr>
          <w:rFonts w:asciiTheme="minorHAnsi" w:hAnsiTheme="minorHAnsi" w:cs="Arial"/>
          <w:szCs w:val="24"/>
        </w:rPr>
        <w:t>le_fdMonitor_Delete</w:t>
      </w:r>
      <w:r>
        <w:rPr>
          <w:rFonts w:asciiTheme="minorHAnsi" w:hAnsiTheme="minorHAnsi" w:cs="Arial"/>
          <w:szCs w:val="24"/>
        </w:rPr>
        <w:t>()</w:t>
      </w:r>
    </w:p>
    <w:p w14:paraId="1B5DF7AB" w14:textId="77777777" w:rsidR="00A83028" w:rsidRPr="00F52D0C" w:rsidRDefault="00A83028" w:rsidP="00A83028">
      <w:pPr>
        <w:autoSpaceDE w:val="0"/>
        <w:autoSpaceDN w:val="0"/>
        <w:adjustRightInd w:val="0"/>
        <w:rPr>
          <w:rFonts w:asciiTheme="minorHAnsi" w:hAnsiTheme="minorHAnsi"/>
          <w:szCs w:val="24"/>
        </w:rPr>
      </w:pPr>
      <w:r>
        <w:rPr>
          <w:rFonts w:ascii="Arial" w:hAnsi="Arial" w:cs="Arial"/>
          <w:noProof/>
          <w:sz w:val="20"/>
          <w:lang w:val="en-US"/>
        </w:rPr>
        <mc:AlternateContent>
          <mc:Choice Requires="wps">
            <w:drawing>
              <wp:anchor distT="0" distB="0" distL="114300" distR="114300" simplePos="0" relativeHeight="254957568" behindDoc="0" locked="0" layoutInCell="1" allowOverlap="1" wp14:anchorId="7AE0D0E1" wp14:editId="1DBA301E">
                <wp:simplePos x="0" y="0"/>
                <wp:positionH relativeFrom="column">
                  <wp:posOffset>1247775</wp:posOffset>
                </wp:positionH>
                <wp:positionV relativeFrom="paragraph">
                  <wp:posOffset>85090</wp:posOffset>
                </wp:positionV>
                <wp:extent cx="3152775" cy="0"/>
                <wp:effectExtent l="0" t="76200" r="9525" b="95250"/>
                <wp:wrapNone/>
                <wp:docPr id="2420" name="Straight Arrow Connector 2420"/>
                <wp:cNvGraphicFramePr/>
                <a:graphic xmlns:a="http://schemas.openxmlformats.org/drawingml/2006/main">
                  <a:graphicData uri="http://schemas.microsoft.com/office/word/2010/wordprocessingShape">
                    <wps:wsp>
                      <wps:cNvCnPr/>
                      <wps:spPr>
                        <a:xfrm>
                          <a:off x="0" y="0"/>
                          <a:ext cx="3152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3A6611" id="Straight Arrow Connector 2420" o:spid="_x0000_s1026" type="#_x0000_t32" style="position:absolute;margin-left:98.25pt;margin-top:6.7pt;width:248.25pt;height:0;z-index:2549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" strokecolor="#4579b8 [3044]">
                <v:stroke endarrow="block"/>
              </v:shape>
            </w:pict>
          </mc:Fallback>
        </mc:AlternateContent>
      </w:r>
    </w:p>
    <w:p w14:paraId="7EF31FAD" w14:textId="77777777" w:rsidR="00A83028" w:rsidRPr="00F52D0C" w:rsidRDefault="00A83028" w:rsidP="00A83028">
      <w:pPr>
        <w:tabs>
          <w:tab w:val="left" w:pos="6615"/>
        </w:tabs>
        <w:rPr>
          <w:rFonts w:asciiTheme="minorHAnsi" w:hAnsiTheme="minorHAnsi" w:cs="Arial"/>
          <w:szCs w:val="24"/>
        </w:rPr>
      </w:pPr>
      <w:r w:rsidRPr="00F52D0C">
        <w:rPr>
          <w:rFonts w:asciiTheme="minorHAnsi" w:hAnsiTheme="minorHAnsi" w:cs="Arial"/>
          <w:szCs w:val="24"/>
        </w:rPr>
        <w:t xml:space="preserve">         Send </w:t>
      </w:r>
      <w:r>
        <w:rPr>
          <w:rFonts w:asciiTheme="minorHAnsi" w:hAnsiTheme="minorHAnsi" w:cs="Arial"/>
          <w:szCs w:val="24"/>
        </w:rPr>
        <w:t>UDP</w:t>
      </w:r>
      <w:r w:rsidRPr="00F52D0C">
        <w:rPr>
          <w:rFonts w:asciiTheme="minorHAnsi" w:hAnsiTheme="minorHAnsi" w:cs="Arial"/>
          <w:szCs w:val="24"/>
        </w:rPr>
        <w:t xml:space="preserve"> connection status</w:t>
      </w:r>
    </w:p>
    <w:p w14:paraId="501337C4" w14:textId="77777777" w:rsidR="00A83028" w:rsidRPr="00F52D0C" w:rsidRDefault="00A83028" w:rsidP="00A83028">
      <w:pPr>
        <w:tabs>
          <w:tab w:val="left" w:pos="6615"/>
        </w:tabs>
        <w:rPr>
          <w:rFonts w:asciiTheme="minorHAnsi" w:hAnsiTheme="minorHAnsi" w:cs="Arial"/>
          <w:szCs w:val="24"/>
        </w:rPr>
      </w:pPr>
      <w:r w:rsidRPr="00F52D0C">
        <w:rPr>
          <w:rFonts w:asciiTheme="minorHAnsi" w:hAnsiTheme="minorHAnsi" w:cs="Arial"/>
          <w:szCs w:val="24"/>
        </w:rPr>
        <w:t xml:space="preserve">         as unsolicited response                                    </w:t>
      </w:r>
    </w:p>
    <w:p w14:paraId="0C4F473A" w14:textId="77777777" w:rsidR="00A83028" w:rsidRDefault="00A83028" w:rsidP="00A83028">
      <w:pPr>
        <w:tabs>
          <w:tab w:val="left" w:pos="6615"/>
        </w:tabs>
      </w:pPr>
      <w:r>
        <w:rPr>
          <w:noProof/>
          <w:lang w:val="en-US"/>
        </w:rPr>
        <mc:AlternateContent>
          <mc:Choice Requires="wps">
            <w:drawing>
              <wp:anchor distT="0" distB="0" distL="114300" distR="114300" simplePos="0" relativeHeight="254956544" behindDoc="0" locked="0" layoutInCell="1" allowOverlap="1" wp14:anchorId="0AD4A36D" wp14:editId="1A8E4CBD">
                <wp:simplePos x="0" y="0"/>
                <wp:positionH relativeFrom="column">
                  <wp:posOffset>209550</wp:posOffset>
                </wp:positionH>
                <wp:positionV relativeFrom="paragraph">
                  <wp:posOffset>87630</wp:posOffset>
                </wp:positionV>
                <wp:extent cx="1038225" cy="0"/>
                <wp:effectExtent l="38100" t="76200" r="0" b="95250"/>
                <wp:wrapNone/>
                <wp:docPr id="2419" name="Straight Arrow Connector 2419"/>
                <wp:cNvGraphicFramePr/>
                <a:graphic xmlns:a="http://schemas.openxmlformats.org/drawingml/2006/main">
                  <a:graphicData uri="http://schemas.microsoft.com/office/word/2010/wordprocessingShape">
                    <wps:wsp>
                      <wps:cNvCnPr/>
                      <wps:spPr>
                        <a:xfrm flipH="1">
                          <a:off x="0" y="0"/>
                          <a:ext cx="1038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0E18D" id="Straight Arrow Connector 2419" o:spid="_x0000_s1026" type="#_x0000_t32" style="position:absolute;margin-left:16.5pt;margin-top:6.9pt;width:81.75pt;height:0;flip:x;z-index:2549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" strokecolor="#4579b8 [3044]">
                <v:stroke endarrow="block"/>
              </v:shape>
            </w:pict>
          </mc:Fallback>
        </mc:AlternateContent>
      </w:r>
      <w:r>
        <w:t xml:space="preserve">                                                             </w:t>
      </w:r>
    </w:p>
    <w:p w14:paraId="586C3A8F" w14:textId="77777777" w:rsidR="00A83028" w:rsidRDefault="00A83028" w:rsidP="00A83028">
      <w:pPr>
        <w:autoSpaceDE w:val="0"/>
        <w:autoSpaceDN w:val="0"/>
        <w:adjustRightInd w:val="0"/>
      </w:pPr>
    </w:p>
    <w:p w14:paraId="4B0F6C85" w14:textId="2859DB4B" w:rsidR="00A83028" w:rsidRDefault="00A83028" w:rsidP="00A83028">
      <w:pPr>
        <w:autoSpaceDE w:val="0"/>
        <w:autoSpaceDN w:val="0"/>
        <w:adjustRightInd w:val="0"/>
      </w:pPr>
    </w:p>
    <w:p w14:paraId="29C30BBA" w14:textId="1A3E9F1F"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973952" behindDoc="0" locked="0" layoutInCell="1" allowOverlap="1" wp14:anchorId="6022B4B7" wp14:editId="0CB2E58E">
                <wp:simplePos x="0" y="0"/>
                <wp:positionH relativeFrom="rightMargin">
                  <wp:posOffset>-57150</wp:posOffset>
                </wp:positionH>
                <wp:positionV relativeFrom="paragraph">
                  <wp:posOffset>-1905</wp:posOffset>
                </wp:positionV>
                <wp:extent cx="876300" cy="678180"/>
                <wp:effectExtent l="0" t="0" r="19050" b="26670"/>
                <wp:wrapNone/>
                <wp:docPr id="2443" name="Rectangle 2443"/>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5A54BF5"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2B4B7" id="Rectangle 2443" o:spid="_x0000_s2295" style="position:absolute;left:0;text-align:left;margin-left:-4.5pt;margin-top:-.15pt;width:69pt;height:53.4pt;z-index:254973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" fillcolor="#8064a2 [3207]" strokecolor="#5a5a5a [2109]" strokeweight="1pt">
                <v:textbox>
                  <w:txbxContent>
                    <w:p w14:paraId="65A54BF5"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972928" behindDoc="0" locked="0" layoutInCell="1" allowOverlap="1" wp14:anchorId="5E0D463D" wp14:editId="471F4BFE">
                <wp:simplePos x="0" y="0"/>
                <wp:positionH relativeFrom="column">
                  <wp:posOffset>3943350</wp:posOffset>
                </wp:positionH>
                <wp:positionV relativeFrom="paragraph">
                  <wp:posOffset>-12065</wp:posOffset>
                </wp:positionV>
                <wp:extent cx="1047750" cy="678180"/>
                <wp:effectExtent l="0" t="0" r="19050" b="26670"/>
                <wp:wrapNone/>
                <wp:docPr id="2444" name="Rectangle 2444"/>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4FFF445"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D463D" id="Rectangle 2444" o:spid="_x0000_s2296" style="position:absolute;left:0;text-align:left;margin-left:310.5pt;margin-top:-.95pt;width:82.5pt;height:53.4pt;z-index:2549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" fillcolor="#c0504d [3205]" strokecolor="#243f60 [1604]" strokeweight="1pt">
                <v:textbox>
                  <w:txbxContent>
                    <w:p w14:paraId="24FFF445"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4736" behindDoc="0" locked="0" layoutInCell="1" allowOverlap="1" wp14:anchorId="158765C9" wp14:editId="06589435">
                <wp:simplePos x="0" y="0"/>
                <wp:positionH relativeFrom="margin">
                  <wp:posOffset>-635</wp:posOffset>
                </wp:positionH>
                <wp:positionV relativeFrom="paragraph">
                  <wp:posOffset>9525</wp:posOffset>
                </wp:positionV>
                <wp:extent cx="822325" cy="640080"/>
                <wp:effectExtent l="0" t="0" r="15875" b="26670"/>
                <wp:wrapNone/>
                <wp:docPr id="2445" name="Rectangle 244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BD1222"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765C9" id="Rectangle 2445" o:spid="_x0000_s2297" style="position:absolute;left:0;text-align:left;margin-left:-.05pt;margin-top:.75pt;width:64.75pt;height:50.4pt;z-index:2549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IwwIAAA8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" fillcolor="#f79646 [3209]" strokecolor="#5a5a5a [2109]" strokeweight="1pt">
                <v:textbox>
                  <w:txbxContent>
                    <w:p w14:paraId="71BD1222" w14:textId="77777777" w:rsidR="00944514" w:rsidRDefault="00944514" w:rsidP="00A83028">
                      <w:pPr>
                        <w:jc w:val="center"/>
                      </w:pPr>
                      <w:r>
                        <w:t>Host with Linux OS</w:t>
                      </w:r>
                    </w:p>
                  </w:txbxContent>
                </v:textbox>
                <w10:wrap anchorx="margin"/>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2688" behindDoc="0" locked="0" layoutInCell="1" allowOverlap="1" wp14:anchorId="0F3A73F9" wp14:editId="507FCC35">
                <wp:simplePos x="0" y="0"/>
                <wp:positionH relativeFrom="margin">
                  <wp:posOffset>5076825</wp:posOffset>
                </wp:positionH>
                <wp:positionV relativeFrom="paragraph">
                  <wp:posOffset>76200</wp:posOffset>
                </wp:positionV>
                <wp:extent cx="676275" cy="314325"/>
                <wp:effectExtent l="0" t="0" r="9525" b="9525"/>
                <wp:wrapNone/>
                <wp:docPr id="2446" name="Rounded Rectangle 2446"/>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720E5C"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3A73F9" id="Rounded Rectangle 2446" o:spid="_x0000_s2298" style="position:absolute;left:0;text-align:left;margin-left:399.75pt;margin-top:6pt;width:53.25pt;height:24.75pt;z-index:2549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Hh9&#10;KNuEAgAAUQUAAA4AAAAAAAAAAAAAAAAALgIAAGRycy9lMm9Eb2MueG1sUEsBAi0AFAAGAAgAAAAh&#10;AB2qBw3eAAAACQEAAA8AAAAAAAAAAAAAAAAA3gQAAGRycy9kb3ducmV2LnhtbFBLBQYAAAAABAAE&#10;APMAAADpBQAAAAA=&#10;" fillcolor="white [3201]" stroked="f" strokeweight="2pt">
                <v:textbox>
                  <w:txbxContent>
                    <w:p w14:paraId="72720E5C"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5760" behindDoc="0" locked="0" layoutInCell="1" allowOverlap="1" wp14:anchorId="51C9E24C" wp14:editId="48FB5DAB">
                <wp:simplePos x="0" y="0"/>
                <wp:positionH relativeFrom="column">
                  <wp:posOffset>895350</wp:posOffset>
                </wp:positionH>
                <wp:positionV relativeFrom="paragraph">
                  <wp:posOffset>0</wp:posOffset>
                </wp:positionV>
                <wp:extent cx="828675" cy="640080"/>
                <wp:effectExtent l="0" t="0" r="28575" b="26670"/>
                <wp:wrapNone/>
                <wp:docPr id="2447" name="Rectangle 244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08A4401"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9E24C" id="Rectangle 2447" o:spid="_x0000_s2299" style="position:absolute;left:0;text-align:left;margin-left:70.5pt;margin-top:0;width:65.25pt;height:50.4pt;z-index:2549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" fillcolor="#4f81bd [3204]" strokecolor="#5a5a5a [2109]" strokeweight="1pt">
                <v:textbox>
                  <w:txbxContent>
                    <w:p w14:paraId="708A4401"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3712" behindDoc="0" locked="0" layoutInCell="1" allowOverlap="1" wp14:anchorId="6E453DB6" wp14:editId="715D7217">
                <wp:simplePos x="0" y="0"/>
                <wp:positionH relativeFrom="margin">
                  <wp:align>right</wp:align>
                </wp:positionH>
                <wp:positionV relativeFrom="paragraph">
                  <wp:posOffset>9525</wp:posOffset>
                </wp:positionV>
                <wp:extent cx="361950" cy="504825"/>
                <wp:effectExtent l="0" t="0" r="0" b="9525"/>
                <wp:wrapNone/>
                <wp:docPr id="2448" name="Rounded Rectangle 2448"/>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02854CD"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453DB6" id="Rounded Rectangle 2448" o:spid="_x0000_s2300" style="position:absolute;left:0;text-align:left;margin-left:-22.7pt;margin-top:.75pt;width:28.5pt;height:39.75pt;z-index:2549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EzZB0WDAgAA&#10;UQUAAA4AAAAAAAAAAAAAAAAALgIAAGRycy9lMm9Eb2MueG1sUEsBAi0AFAAGAAgAAAAhADiZp87Z&#10;AAAABAEAAA8AAAAAAAAAAAAAAAAA3QQAAGRycy9kb3ducmV2LnhtbFBLBQYAAAAABAAEAPMAAADj&#10;BQAAAAA=&#10;" fillcolor="white [3201]" stroked="f" strokeweight="2pt">
                <v:textbox>
                  <w:txbxContent>
                    <w:p w14:paraId="102854CD"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6784" behindDoc="0" locked="0" layoutInCell="1" allowOverlap="1" wp14:anchorId="28EEC9AD" wp14:editId="6BBBCC49">
                <wp:simplePos x="0" y="0"/>
                <wp:positionH relativeFrom="column">
                  <wp:posOffset>2505075</wp:posOffset>
                </wp:positionH>
                <wp:positionV relativeFrom="paragraph">
                  <wp:posOffset>0</wp:posOffset>
                </wp:positionV>
                <wp:extent cx="1143000" cy="640080"/>
                <wp:effectExtent l="0" t="0" r="19050" b="26670"/>
                <wp:wrapNone/>
                <wp:docPr id="2449" name="Rectangle 244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F391B6D"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EC9AD" id="Rectangle 2449" o:spid="_x0000_s2301" style="position:absolute;left:0;text-align:left;margin-left:197.25pt;margin-top:0;width:90pt;height:50.4pt;z-index:2549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ZDqzrwwIAABAGAAAOAAAAAAAAAAAAAAAAAC4CAABkcnMvZTJvRG9jLnhtbFBLAQItABQABgAI&#10;AAAAIQDFzrIT3AAAAAgBAAAPAAAAAAAAAAAAAAAAAB0FAABkcnMvZG93bnJldi54bWxQSwUGAAAA&#10;AAQABADzAAAAJgYAAAAA&#10;" fillcolor="#c0504d [3205]" strokecolor="#5a5a5a [2109]" strokeweight="1pt">
                <v:textbox>
                  <w:txbxContent>
                    <w:p w14:paraId="0F391B6D"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1664" behindDoc="0" locked="0" layoutInCell="1" allowOverlap="1" wp14:anchorId="1E98EF94" wp14:editId="6C2BB956">
                <wp:simplePos x="0" y="0"/>
                <wp:positionH relativeFrom="margin">
                  <wp:posOffset>2533650</wp:posOffset>
                </wp:positionH>
                <wp:positionV relativeFrom="paragraph">
                  <wp:posOffset>57150</wp:posOffset>
                </wp:positionV>
                <wp:extent cx="1114425" cy="495300"/>
                <wp:effectExtent l="0" t="0" r="9525" b="0"/>
                <wp:wrapNone/>
                <wp:docPr id="2450" name="Rounded Rectangle 2450"/>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463F1D7"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98EF94" id="Rounded Rectangle 2450" o:spid="_x0000_s2302" style="position:absolute;left:0;text-align:left;margin-left:199.5pt;margin-top:4.5pt;width:87.75pt;height:39pt;z-index:2549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v&#10;p8RGhQIAAFIFAAAOAAAAAAAAAAAAAAAAAC4CAABkcnMvZTJvRG9jLnhtbFBLAQItABQABgAIAAAA&#10;IQCcO6n33gAAAAgBAAAPAAAAAAAAAAAAAAAAAN8EAABkcnMvZG93bnJldi54bWxQSwUGAAAAAAQA&#10;BADzAAAA6gUAAAAA&#10;" fillcolor="white [3201]" stroked="f" strokeweight="2pt">
                <v:textbox>
                  <w:txbxContent>
                    <w:p w14:paraId="0463F1D7"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59616" behindDoc="0" locked="0" layoutInCell="1" allowOverlap="1" wp14:anchorId="6471F766" wp14:editId="032CF846">
                <wp:simplePos x="0" y="0"/>
                <wp:positionH relativeFrom="column">
                  <wp:posOffset>552450</wp:posOffset>
                </wp:positionH>
                <wp:positionV relativeFrom="paragraph">
                  <wp:posOffset>9525</wp:posOffset>
                </wp:positionV>
                <wp:extent cx="533400" cy="314325"/>
                <wp:effectExtent l="0" t="0" r="0" b="9525"/>
                <wp:wrapNone/>
                <wp:docPr id="2451" name="Rounded Rectangle 2451"/>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DCD540C"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71F766" id="Rounded Rectangle 2451" o:spid="_x0000_s2303" style="position:absolute;left:0;text-align:left;margin-left:43.5pt;margin-top:.75pt;width:42pt;height:24.75pt;z-index:2549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WXAdDIMC&#10;AABRBQAADgAAAAAAAAAAAAAAAAAuAgAAZHJzL2Uyb0RvYy54bWxQSwECLQAUAAYACAAAACEA0qFN&#10;/dsAAAAHAQAADwAAAAAAAAAAAAAAAADdBAAAZHJzL2Rvd25yZXYueG1sUEsFBgAAAAAEAAQA8wAA&#10;AOUFAAAAAA==&#10;" fillcolor="white [3201]" stroked="f" strokeweight="2pt">
                <v:textbox>
                  <w:txbxContent>
                    <w:p w14:paraId="2DCD540C"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60640" behindDoc="0" locked="0" layoutInCell="1" allowOverlap="1" wp14:anchorId="6F3D3E57" wp14:editId="1B8D7031">
                <wp:simplePos x="0" y="0"/>
                <wp:positionH relativeFrom="margin">
                  <wp:align>left</wp:align>
                </wp:positionH>
                <wp:positionV relativeFrom="paragraph">
                  <wp:posOffset>9525</wp:posOffset>
                </wp:positionV>
                <wp:extent cx="533400" cy="314325"/>
                <wp:effectExtent l="0" t="0" r="0" b="9525"/>
                <wp:wrapNone/>
                <wp:docPr id="2452" name="Rounded Rectangle 2452"/>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2321BA2"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D3E57" id="Rounded Rectangle 2452" o:spid="_x0000_s2304" style="position:absolute;left:0;text-align:left;margin-left:0;margin-top:.75pt;width:42pt;height:24.75pt;z-index:254960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Jerl+CDAgAA&#10;UQUAAA4AAAAAAAAAAAAAAAAALgIAAGRycy9lMm9Eb2MueG1sUEsBAi0AFAAGAAgAAAAhABtuHf7Z&#10;AAAABAEAAA8AAAAAAAAAAAAAAAAA3QQAAGRycy9kb3ducmV2LnhtbFBLBQYAAAAABAAEAPMAAADj&#10;BQAAAAA=&#10;" fillcolor="white [3201]" stroked="f" strokeweight="2pt">
                <v:textbox>
                  <w:txbxContent>
                    <w:p w14:paraId="52321BA2"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58592" behindDoc="0" locked="0" layoutInCell="1" allowOverlap="1" wp14:anchorId="1C15D774" wp14:editId="0CF733D7">
                <wp:simplePos x="0" y="0"/>
                <wp:positionH relativeFrom="column">
                  <wp:posOffset>714375</wp:posOffset>
                </wp:positionH>
                <wp:positionV relativeFrom="paragraph">
                  <wp:posOffset>8791575</wp:posOffset>
                </wp:positionV>
                <wp:extent cx="1771650" cy="333375"/>
                <wp:effectExtent l="0" t="0" r="0" b="9525"/>
                <wp:wrapNone/>
                <wp:docPr id="2453" name="Rounded Rectangle 2453"/>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170F0A" w14:textId="77777777" w:rsidR="00944514" w:rsidRDefault="00944514" w:rsidP="00A83028">
                            <w:pPr>
                              <w:jc w:val="center"/>
                              <w:rPr>
                                <w:rFonts w:ascii="Tahoma" w:hAnsi="Tahoma" w:cs="Tahoma"/>
                                <w:sz w:val="20"/>
                              </w:rPr>
                            </w:pPr>
                          </w:p>
                          <w:p w14:paraId="74A8C43A" w14:textId="77777777" w:rsidR="00944514" w:rsidRDefault="00944514" w:rsidP="00A83028">
                            <w:pPr>
                              <w:jc w:val="center"/>
                              <w:rPr>
                                <w:rFonts w:ascii="Tahoma" w:hAnsi="Tahoma" w:cs="Tahoma"/>
                                <w:sz w:val="20"/>
                              </w:rPr>
                            </w:pPr>
                          </w:p>
                          <w:p w14:paraId="097CDDDC" w14:textId="77777777" w:rsidR="00944514" w:rsidRDefault="00944514" w:rsidP="00A83028">
                            <w:pPr>
                              <w:jc w:val="center"/>
                              <w:rPr>
                                <w:rFonts w:ascii="Tahoma" w:hAnsi="Tahoma" w:cs="Tahoma"/>
                                <w:sz w:val="20"/>
                              </w:rPr>
                            </w:pPr>
                          </w:p>
                          <w:p w14:paraId="1657ECE8" w14:textId="77777777" w:rsidR="00944514" w:rsidRDefault="00944514" w:rsidP="00A83028">
                            <w:pPr>
                              <w:jc w:val="center"/>
                              <w:rPr>
                                <w:rFonts w:ascii="Tahoma" w:hAnsi="Tahoma" w:cs="Tahoma"/>
                                <w:sz w:val="20"/>
                              </w:rPr>
                            </w:pPr>
                          </w:p>
                          <w:p w14:paraId="46284BA9"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D774" id="Rounded Rectangle 2453" o:spid="_x0000_s2305" style="position:absolute;left:0;text-align:left;margin-left:56.25pt;margin-top:692.25pt;width:139.5pt;height:26.25pt;z-index:2549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AENf&#10;8IMCAABSBQAADgAAAAAAAAAAAAAAAAAuAgAAZHJzL2Uyb0RvYy54bWxQSwECLQAUAAYACAAAACEA&#10;RQZYet4AAAANAQAADwAAAAAAAAAAAAAAAADdBAAAZHJzL2Rvd25yZXYueG1sUEsFBgAAAAAEAAQA&#10;8wAAAOgFAAAAAA==&#10;" fillcolor="white [3201]" stroked="f" strokeweight="2pt">
                <v:textbox>
                  <w:txbxContent>
                    <w:p w14:paraId="29170F0A" w14:textId="77777777" w:rsidR="00944514" w:rsidRDefault="00944514" w:rsidP="00A83028">
                      <w:pPr>
                        <w:jc w:val="center"/>
                        <w:rPr>
                          <w:rFonts w:ascii="Tahoma" w:hAnsi="Tahoma" w:cs="Tahoma"/>
                          <w:sz w:val="20"/>
                        </w:rPr>
                      </w:pPr>
                    </w:p>
                    <w:p w14:paraId="74A8C43A" w14:textId="77777777" w:rsidR="00944514" w:rsidRDefault="00944514" w:rsidP="00A83028">
                      <w:pPr>
                        <w:jc w:val="center"/>
                        <w:rPr>
                          <w:rFonts w:ascii="Tahoma" w:hAnsi="Tahoma" w:cs="Tahoma"/>
                          <w:sz w:val="20"/>
                        </w:rPr>
                      </w:pPr>
                    </w:p>
                    <w:p w14:paraId="097CDDDC" w14:textId="77777777" w:rsidR="00944514" w:rsidRDefault="00944514" w:rsidP="00A83028">
                      <w:pPr>
                        <w:jc w:val="center"/>
                        <w:rPr>
                          <w:rFonts w:ascii="Tahoma" w:hAnsi="Tahoma" w:cs="Tahoma"/>
                          <w:sz w:val="20"/>
                        </w:rPr>
                      </w:pPr>
                    </w:p>
                    <w:p w14:paraId="1657ECE8" w14:textId="77777777" w:rsidR="00944514" w:rsidRDefault="00944514" w:rsidP="00A83028">
                      <w:pPr>
                        <w:jc w:val="center"/>
                        <w:rPr>
                          <w:rFonts w:ascii="Tahoma" w:hAnsi="Tahoma" w:cs="Tahoma"/>
                          <w:sz w:val="20"/>
                        </w:rPr>
                      </w:pPr>
                    </w:p>
                    <w:p w14:paraId="46284BA9"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3AA59724" w14:textId="77777777" w:rsidR="00A83028" w:rsidRPr="00000A88" w:rsidRDefault="00A83028" w:rsidP="00A83028">
      <w:pPr>
        <w:rPr>
          <w:rFonts w:ascii="Arial" w:hAnsi="Arial" w:cs="Arial"/>
          <w:sz w:val="22"/>
          <w:szCs w:val="22"/>
        </w:rPr>
      </w:pPr>
    </w:p>
    <w:p w14:paraId="7DA41F3C" w14:textId="77777777" w:rsidR="00A83028" w:rsidRDefault="00A83028" w:rsidP="00A83028">
      <w:pPr>
        <w:rPr>
          <w:rFonts w:ascii="Arial" w:hAnsi="Arial" w:cs="Arial"/>
          <w:sz w:val="20"/>
        </w:rPr>
      </w:pPr>
      <w:r w:rsidRPr="00215EAC">
        <w:rPr>
          <w:rFonts w:ascii="Arial" w:hAnsi="Arial" w:cs="Arial"/>
          <w:sz w:val="20"/>
        </w:rPr>
        <w:t xml:space="preserve">                                    AT </w:t>
      </w:r>
    </w:p>
    <w:p w14:paraId="1C4F34DD"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69856" behindDoc="0" locked="0" layoutInCell="1" allowOverlap="1" wp14:anchorId="028C8983" wp14:editId="6484283A">
                <wp:simplePos x="0" y="0"/>
                <wp:positionH relativeFrom="column">
                  <wp:posOffset>5923915</wp:posOffset>
                </wp:positionH>
                <wp:positionV relativeFrom="paragraph">
                  <wp:posOffset>156845</wp:posOffset>
                </wp:positionV>
                <wp:extent cx="0" cy="6949440"/>
                <wp:effectExtent l="0" t="0" r="19050" b="22860"/>
                <wp:wrapNone/>
                <wp:docPr id="2454" name="Straight Connector 2454"/>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B9A906" id="Straight Connector 2454" o:spid="_x0000_s1026" style="position:absolute;flip:x;z-index:2549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" strokecolor="#4579b8 [3044]" strokeweight="0"/>
            </w:pict>
          </mc:Fallback>
        </mc:AlternateContent>
      </w:r>
    </w:p>
    <w:p w14:paraId="25ABC3B3" w14:textId="77777777" w:rsidR="00A83028" w:rsidRPr="00B04989"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71904" behindDoc="1" locked="0" layoutInCell="1" allowOverlap="1" wp14:anchorId="3D081768" wp14:editId="7A76D58E">
                <wp:simplePos x="0" y="0"/>
                <wp:positionH relativeFrom="column">
                  <wp:posOffset>4385945</wp:posOffset>
                </wp:positionH>
                <wp:positionV relativeFrom="paragraph">
                  <wp:posOffset>29845</wp:posOffset>
                </wp:positionV>
                <wp:extent cx="0" cy="6949440"/>
                <wp:effectExtent l="0" t="0" r="19050" b="22860"/>
                <wp:wrapNone/>
                <wp:docPr id="2455" name="Straight Connector 2455"/>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765BC8" id="Straight Connector 2455" o:spid="_x0000_s1026" style="position:absolute;flip:x;z-index:-2483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35pt" to="345.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70880" behindDoc="0" locked="0" layoutInCell="1" allowOverlap="1" wp14:anchorId="3BEBB48D" wp14:editId="5C7A6AC0">
                <wp:simplePos x="0" y="0"/>
                <wp:positionH relativeFrom="column">
                  <wp:posOffset>1238249</wp:posOffset>
                </wp:positionH>
                <wp:positionV relativeFrom="paragraph">
                  <wp:posOffset>9525</wp:posOffset>
                </wp:positionV>
                <wp:extent cx="9525" cy="6938010"/>
                <wp:effectExtent l="0" t="0" r="28575" b="34290"/>
                <wp:wrapNone/>
                <wp:docPr id="2456" name="Straight Connector 2456"/>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1410C" id="Straight Connector 2456" o:spid="_x0000_s1026" style="position:absolute;flip:x;z-index:2549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68832" behindDoc="1" locked="0" layoutInCell="1" allowOverlap="1" wp14:anchorId="5F5E264F" wp14:editId="39F08761">
                <wp:simplePos x="0" y="0"/>
                <wp:positionH relativeFrom="column">
                  <wp:posOffset>216673</wp:posOffset>
                </wp:positionH>
                <wp:positionV relativeFrom="paragraph">
                  <wp:posOffset>14191</wp:posOffset>
                </wp:positionV>
                <wp:extent cx="0" cy="6844665"/>
                <wp:effectExtent l="0" t="0" r="19050" b="32385"/>
                <wp:wrapNone/>
                <wp:docPr id="2457" name="Straight Connector 2457"/>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889AA2" id="Straight Connector 2457" o:spid="_x0000_s1026" style="position:absolute;flip:x;z-index:-2483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67808" behindDoc="0" locked="0" layoutInCell="1" allowOverlap="1" wp14:anchorId="5B86768B" wp14:editId="507E9853">
                <wp:simplePos x="0" y="0"/>
                <wp:positionH relativeFrom="column">
                  <wp:posOffset>3028950</wp:posOffset>
                </wp:positionH>
                <wp:positionV relativeFrom="paragraph">
                  <wp:posOffset>12700</wp:posOffset>
                </wp:positionV>
                <wp:extent cx="0" cy="6949440"/>
                <wp:effectExtent l="0" t="0" r="19050" b="22860"/>
                <wp:wrapNone/>
                <wp:docPr id="2458" name="Straight Connector 2458"/>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723C0" id="Straight Connector 2458" o:spid="_x0000_s1026" style="position:absolute;flip:x;z-index:2549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K4XAPDGAQAA0wMAAA4AAAAAAAAAAAAA&#10;AAAALgIAAGRycy9lMm9Eb2MueG1sUEsBAi0AFAAGAAgAAAAhADiaEMHcAAAACgEAAA8AAAAAAAAA&#10;AAAAAAAAIAQAAGRycy9kb3ducmV2LnhtbFBLBQYAAAAABAAEAPMAAAApBQAAAAA=&#10;" strokecolor="#4579b8 [3044]"/>
            </w:pict>
          </mc:Fallback>
        </mc:AlternateContent>
      </w:r>
    </w:p>
    <w:p w14:paraId="497F7375" w14:textId="77777777" w:rsidR="00A83028" w:rsidRDefault="00A83028" w:rsidP="00A83028">
      <w:pPr>
        <w:autoSpaceDE w:val="0"/>
        <w:autoSpaceDN w:val="0"/>
        <w:adjustRightInd w:val="0"/>
      </w:pPr>
    </w:p>
    <w:p w14:paraId="397D29A5" w14:textId="77777777" w:rsidR="00A83028" w:rsidRDefault="00A83028" w:rsidP="00A83028">
      <w:pPr>
        <w:autoSpaceDE w:val="0"/>
        <w:autoSpaceDN w:val="0"/>
        <w:adjustRightInd w:val="0"/>
      </w:pPr>
      <w:r>
        <w:rPr>
          <w:rFonts w:ascii="Times New Roman" w:eastAsiaTheme="minorHAnsi" w:hAnsi="Times New Roman"/>
          <w:noProof/>
          <w:szCs w:val="24"/>
          <w:lang w:val="en-US"/>
        </w:rPr>
        <mc:AlternateContent>
          <mc:Choice Requires="wps">
            <w:drawing>
              <wp:anchor distT="0" distB="0" distL="114300" distR="114300" simplePos="0" relativeHeight="254974976" behindDoc="0" locked="0" layoutInCell="1" allowOverlap="1" wp14:anchorId="23A67C39" wp14:editId="44F868E7">
                <wp:simplePos x="0" y="0"/>
                <wp:positionH relativeFrom="column">
                  <wp:posOffset>466725</wp:posOffset>
                </wp:positionH>
                <wp:positionV relativeFrom="paragraph">
                  <wp:posOffset>42545</wp:posOffset>
                </wp:positionV>
                <wp:extent cx="1638300" cy="552450"/>
                <wp:effectExtent l="57150" t="38100" r="76200" b="95250"/>
                <wp:wrapNone/>
                <wp:docPr id="2467" name="Rectangle 2467"/>
                <wp:cNvGraphicFramePr/>
                <a:graphic xmlns:a="http://schemas.openxmlformats.org/drawingml/2006/main">
                  <a:graphicData uri="http://schemas.microsoft.com/office/word/2010/wordprocessingShape">
                    <wps:wsp>
                      <wps:cNvSpPr/>
                      <wps:spPr>
                        <a:xfrm>
                          <a:off x="0" y="0"/>
                          <a:ext cx="1638300" cy="5524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B175D50" w14:textId="77777777" w:rsidR="00944514" w:rsidRPr="00755387" w:rsidRDefault="00944514" w:rsidP="00A83028">
                            <w:pPr>
                              <w:jc w:val="center"/>
                              <w:rPr>
                                <w:rFonts w:ascii="Arial" w:hAnsi="Arial" w:cs="Arial"/>
                                <w:sz w:val="20"/>
                              </w:rPr>
                            </w:pPr>
                            <w:r>
                              <w:rPr>
                                <w:rFonts w:ascii="Arial" w:hAnsi="Arial" w:cs="Arial"/>
                                <w:sz w:val="20"/>
                              </w:rPr>
                              <w:t>UDP SERVER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A67C39" id="Rectangle 2467" o:spid="_x0000_s2306" style="position:absolute;margin-left:36.75pt;margin-top:3.35pt;width:129pt;height:43.5pt;z-index:2549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" fillcolor="#92d050" strokecolor="#92d050">
                <v:shadow on="t" color="black" opacity="24903f" origin=",.5" offset="0,.55556mm"/>
                <v:textbox>
                  <w:txbxContent>
                    <w:p w14:paraId="6B175D50" w14:textId="77777777" w:rsidR="00944514" w:rsidRPr="00755387" w:rsidRDefault="00944514" w:rsidP="00A83028">
                      <w:pPr>
                        <w:jc w:val="center"/>
                        <w:rPr>
                          <w:rFonts w:ascii="Arial" w:hAnsi="Arial" w:cs="Arial"/>
                          <w:sz w:val="20"/>
                        </w:rPr>
                      </w:pPr>
                      <w:r>
                        <w:rPr>
                          <w:rFonts w:ascii="Arial" w:hAnsi="Arial" w:cs="Arial"/>
                          <w:sz w:val="20"/>
                        </w:rPr>
                        <w:t>UDP SERVER connection</w:t>
                      </w:r>
                    </w:p>
                  </w:txbxContent>
                </v:textbox>
              </v:rect>
            </w:pict>
          </mc:Fallback>
        </mc:AlternateContent>
      </w:r>
    </w:p>
    <w:p w14:paraId="11B36620" w14:textId="77777777" w:rsidR="00A83028" w:rsidRDefault="00A83028" w:rsidP="00A83028">
      <w:pPr>
        <w:autoSpaceDE w:val="0"/>
        <w:autoSpaceDN w:val="0"/>
        <w:adjustRightInd w:val="0"/>
      </w:pPr>
    </w:p>
    <w:p w14:paraId="2A61A288" w14:textId="77777777" w:rsidR="00A83028" w:rsidRDefault="00A83028" w:rsidP="00A83028">
      <w:pPr>
        <w:autoSpaceDE w:val="0"/>
        <w:autoSpaceDN w:val="0"/>
        <w:adjustRightInd w:val="0"/>
      </w:pPr>
    </w:p>
    <w:p w14:paraId="7EA50B20" w14:textId="77777777" w:rsidR="00A83028" w:rsidRDefault="00A83028" w:rsidP="00A83028">
      <w:pPr>
        <w:autoSpaceDE w:val="0"/>
        <w:autoSpaceDN w:val="0"/>
        <w:adjustRightInd w:val="0"/>
      </w:pPr>
    </w:p>
    <w:p w14:paraId="1CA8D505" w14:textId="77777777" w:rsidR="00A83028" w:rsidRDefault="00A83028" w:rsidP="00A83028">
      <w:pPr>
        <w:autoSpaceDE w:val="0"/>
        <w:autoSpaceDN w:val="0"/>
        <w:adjustRightInd w:val="0"/>
      </w:pPr>
    </w:p>
    <w:p w14:paraId="1400E72D" w14:textId="77777777" w:rsidR="00A83028" w:rsidRDefault="00A83028" w:rsidP="00A83028">
      <w:pPr>
        <w:tabs>
          <w:tab w:val="left" w:pos="6615"/>
        </w:tabs>
      </w:pPr>
      <w:r>
        <w:rPr>
          <w:noProof/>
          <w:lang w:val="en-US"/>
        </w:rPr>
        <mc:AlternateContent>
          <mc:Choice Requires="wps">
            <w:drawing>
              <wp:anchor distT="0" distB="0" distL="114300" distR="114300" simplePos="0" relativeHeight="254978048" behindDoc="0" locked="0" layoutInCell="1" allowOverlap="1" wp14:anchorId="08DD49BA" wp14:editId="2C6215F3">
                <wp:simplePos x="0" y="0"/>
                <wp:positionH relativeFrom="column">
                  <wp:posOffset>1257300</wp:posOffset>
                </wp:positionH>
                <wp:positionV relativeFrom="paragraph">
                  <wp:posOffset>189230</wp:posOffset>
                </wp:positionV>
                <wp:extent cx="3124200" cy="0"/>
                <wp:effectExtent l="0" t="76200" r="19050" b="95250"/>
                <wp:wrapNone/>
                <wp:docPr id="2473" name="Straight Arrow Connector 2473"/>
                <wp:cNvGraphicFramePr/>
                <a:graphic xmlns:a="http://schemas.openxmlformats.org/drawingml/2006/main">
                  <a:graphicData uri="http://schemas.microsoft.com/office/word/2010/wordprocessingShape">
                    <wps:wsp>
                      <wps:cNvCnPr/>
                      <wps:spPr>
                        <a:xfrm>
                          <a:off x="0" y="0"/>
                          <a:ext cx="3124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4998C5" id="Straight Arrow Connector 2473" o:spid="_x0000_s1026" type="#_x0000_t32" style="position:absolute;margin-left:99pt;margin-top:14.9pt;width:246pt;height:0;z-index:2549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" strokecolor="#4579b8 [3044]">
                <v:stroke endarrow="block"/>
              </v:shape>
            </w:pict>
          </mc:Fallback>
        </mc:AlternateContent>
      </w:r>
      <w:r>
        <w:t xml:space="preserve">                                           GetIP address of module from CONNECT</w:t>
      </w:r>
    </w:p>
    <w:p w14:paraId="01B17255" w14:textId="77777777" w:rsidR="00A83028" w:rsidRDefault="00A83028" w:rsidP="00A83028">
      <w:pPr>
        <w:tabs>
          <w:tab w:val="left" w:pos="6615"/>
        </w:tabs>
      </w:pPr>
      <w:r w:rsidRPr="00215EAC">
        <w:rPr>
          <w:rFonts w:ascii="Arial" w:hAnsi="Arial" w:cs="Arial"/>
          <w:noProof/>
          <w:lang w:val="en-US"/>
        </w:rPr>
        <mc:AlternateContent>
          <mc:Choice Requires="wps">
            <w:drawing>
              <wp:anchor distT="0" distB="0" distL="114300" distR="114300" simplePos="0" relativeHeight="254979072" behindDoc="0" locked="0" layoutInCell="1" allowOverlap="1" wp14:anchorId="49F0D9A7" wp14:editId="37DAB55C">
                <wp:simplePos x="0" y="0"/>
                <wp:positionH relativeFrom="column">
                  <wp:posOffset>619125</wp:posOffset>
                </wp:positionH>
                <wp:positionV relativeFrom="paragraph">
                  <wp:posOffset>181610</wp:posOffset>
                </wp:positionV>
                <wp:extent cx="1266190" cy="1086485"/>
                <wp:effectExtent l="0" t="0" r="10160" b="18415"/>
                <wp:wrapNone/>
                <wp:docPr id="2474" name="Diamond 2474"/>
                <wp:cNvGraphicFramePr/>
                <a:graphic xmlns:a="http://schemas.openxmlformats.org/drawingml/2006/main">
                  <a:graphicData uri="http://schemas.microsoft.com/office/word/2010/wordprocessingShape">
                    <wps:wsp>
                      <wps:cNvSpPr/>
                      <wps:spPr>
                        <a:xfrm>
                          <a:off x="0" y="0"/>
                          <a:ext cx="1266190" cy="108648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FA5FCDD"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0D9A7" id="Diamond 2474" o:spid="_x0000_s2307" type="#_x0000_t4" style="position:absolute;margin-left:48.75pt;margin-top:14.3pt;width:99.7pt;height:85.55pt;z-index:2549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" fillcolor="white [3201]" strokecolor="#4f81bd [3204]" strokeweight="0">
                <v:textbox>
                  <w:txbxContent>
                    <w:p w14:paraId="5FA5FCDD" w14:textId="77777777" w:rsidR="00944514" w:rsidRPr="00755387" w:rsidRDefault="00944514" w:rsidP="00A83028">
                      <w:pPr>
                        <w:jc w:val="center"/>
                        <w:rPr>
                          <w:rFonts w:ascii="Arial" w:hAnsi="Arial" w:cs="Arial"/>
                          <w:sz w:val="20"/>
                        </w:rPr>
                      </w:pPr>
                      <w:r>
                        <w:rPr>
                          <w:rFonts w:ascii="Arial" w:hAnsi="Arial" w:cs="Arial"/>
                          <w:sz w:val="20"/>
                        </w:rPr>
                        <w:t>Is PDP connected</w:t>
                      </w:r>
                    </w:p>
                  </w:txbxContent>
                </v:textbox>
              </v:shape>
            </w:pict>
          </mc:Fallback>
        </mc:AlternateContent>
      </w:r>
      <w:r>
        <w:t xml:space="preserve">                                           Component using connect_GetIpAddr()</w:t>
      </w:r>
    </w:p>
    <w:p w14:paraId="0F7BD736" w14:textId="77777777" w:rsidR="00A83028" w:rsidRDefault="00A83028" w:rsidP="00A83028">
      <w:pPr>
        <w:tabs>
          <w:tab w:val="left" w:pos="6615"/>
        </w:tabs>
      </w:pPr>
      <w:r>
        <w:t xml:space="preserve">         </w:t>
      </w:r>
    </w:p>
    <w:p w14:paraId="1CFBEC2B" w14:textId="77777777" w:rsidR="00A83028" w:rsidRDefault="00A83028" w:rsidP="00A83028">
      <w:pPr>
        <w:tabs>
          <w:tab w:val="left" w:pos="6615"/>
        </w:tabs>
      </w:pPr>
    </w:p>
    <w:p w14:paraId="079FE4EC" w14:textId="77777777" w:rsidR="00A83028" w:rsidRDefault="00A83028" w:rsidP="00A83028">
      <w:pPr>
        <w:tabs>
          <w:tab w:val="left" w:pos="6615"/>
        </w:tabs>
      </w:pPr>
      <w:r>
        <w:rPr>
          <w:noProof/>
          <w:lang w:val="en-US"/>
        </w:rPr>
        <mc:AlternateContent>
          <mc:Choice Requires="wps">
            <w:drawing>
              <wp:anchor distT="0" distB="0" distL="114300" distR="114300" simplePos="0" relativeHeight="254980096" behindDoc="0" locked="0" layoutInCell="1" allowOverlap="1" wp14:anchorId="5C6C4E28" wp14:editId="41FF362A">
                <wp:simplePos x="0" y="0"/>
                <wp:positionH relativeFrom="column">
                  <wp:posOffset>200025</wp:posOffset>
                </wp:positionH>
                <wp:positionV relativeFrom="paragraph">
                  <wp:posOffset>168910</wp:posOffset>
                </wp:positionV>
                <wp:extent cx="419100" cy="0"/>
                <wp:effectExtent l="38100" t="76200" r="0" b="95250"/>
                <wp:wrapNone/>
                <wp:docPr id="2475" name="Straight Arrow Connector 2475"/>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601F50" id="Straight Arrow Connector 2475" o:spid="_x0000_s1026" type="#_x0000_t32" style="position:absolute;margin-left:15.75pt;margin-top:13.3pt;width:33pt;height:0;flip:x;z-index:2549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" strokecolor="#4579b8 [3044]">
                <v:stroke endarrow="block"/>
              </v:shape>
            </w:pict>
          </mc:Fallback>
        </mc:AlternateContent>
      </w:r>
      <w:r>
        <w:t xml:space="preserve">          No</w:t>
      </w:r>
    </w:p>
    <w:p w14:paraId="1C1DE729" w14:textId="77777777" w:rsidR="00A83028" w:rsidRDefault="00A83028" w:rsidP="00A83028">
      <w:pPr>
        <w:tabs>
          <w:tab w:val="left" w:pos="6615"/>
        </w:tabs>
      </w:pPr>
    </w:p>
    <w:p w14:paraId="4239D6ED" w14:textId="77777777" w:rsidR="00A83028" w:rsidRPr="007E7D4E" w:rsidRDefault="00A83028" w:rsidP="00A83028">
      <w:pPr>
        <w:rPr>
          <w:rFonts w:asciiTheme="minorHAnsi" w:hAnsiTheme="minorHAnsi" w:cs="Arial"/>
          <w:szCs w:val="24"/>
        </w:rPr>
      </w:pPr>
      <w:r w:rsidRPr="007E7D4E">
        <w:rPr>
          <w:rFonts w:asciiTheme="minorHAnsi" w:hAnsiTheme="minorHAnsi" w:cs="Arial"/>
          <w:szCs w:val="24"/>
        </w:rPr>
        <w:t xml:space="preserve">        Send </w:t>
      </w:r>
    </w:p>
    <w:p w14:paraId="3FF7236E" w14:textId="72F95D99" w:rsidR="00A83028" w:rsidRPr="007E7D4E" w:rsidRDefault="00CD7576" w:rsidP="00A83028">
      <w:pPr>
        <w:rPr>
          <w:rFonts w:asciiTheme="minorHAnsi" w:hAnsiTheme="minorHAnsi" w:cs="Arial"/>
          <w:szCs w:val="24"/>
        </w:rPr>
      </w:pPr>
      <w:r>
        <w:rPr>
          <w:rFonts w:asciiTheme="minorHAnsi" w:hAnsiTheme="minorHAnsi" w:cs="Arial"/>
          <w:szCs w:val="24"/>
        </w:rPr>
        <w:t xml:space="preserve">        +KUDP</w:t>
      </w:r>
      <w:r w:rsidR="00A83028" w:rsidRPr="007E7D4E">
        <w:rPr>
          <w:rFonts w:asciiTheme="minorHAnsi" w:hAnsiTheme="minorHAnsi" w:cs="Arial"/>
          <w:szCs w:val="24"/>
        </w:rPr>
        <w:t>_NOTIF</w:t>
      </w:r>
    </w:p>
    <w:p w14:paraId="07170AEE" w14:textId="77777777" w:rsidR="00A83028" w:rsidRPr="007E7D4E" w:rsidRDefault="00A83028" w:rsidP="00A83028">
      <w:pPr>
        <w:rPr>
          <w:rFonts w:asciiTheme="minorHAnsi" w:hAnsiTheme="minorHAnsi" w:cs="Arial"/>
          <w:szCs w:val="24"/>
        </w:rPr>
      </w:pPr>
      <w:r w:rsidRPr="007E7D4E">
        <w:rPr>
          <w:rFonts w:asciiTheme="minorHAnsi" w:hAnsiTheme="minorHAnsi" w:cs="Arial"/>
          <w:szCs w:val="24"/>
        </w:rPr>
        <w:t xml:space="preserve">        error as</w:t>
      </w:r>
      <w:r>
        <w:rPr>
          <w:rFonts w:asciiTheme="minorHAnsi" w:hAnsiTheme="minorHAnsi" w:cs="Arial"/>
          <w:szCs w:val="24"/>
        </w:rPr>
        <w:t xml:space="preserve">                 Yes</w:t>
      </w:r>
    </w:p>
    <w:p w14:paraId="1A0B0961" w14:textId="77777777" w:rsidR="00A83028" w:rsidRPr="005C41D3" w:rsidRDefault="00A83028" w:rsidP="00A83028">
      <w:pPr>
        <w:rPr>
          <w:rFonts w:asciiTheme="minorHAnsi" w:hAnsiTheme="minorHAnsi" w:cs="Arial"/>
          <w:szCs w:val="24"/>
        </w:rPr>
      </w:pPr>
      <w:r w:rsidRPr="007E7D4E">
        <w:rPr>
          <w:rFonts w:asciiTheme="minorHAnsi" w:hAnsiTheme="minorHAnsi" w:cs="Arial"/>
          <w:szCs w:val="24"/>
        </w:rPr>
        <w:t xml:space="preserve">        Final response</w:t>
      </w:r>
    </w:p>
    <w:p w14:paraId="34739B91" w14:textId="77777777" w:rsidR="00A83028" w:rsidRPr="00644299" w:rsidRDefault="00A83028" w:rsidP="00A83028">
      <w:pPr>
        <w:tabs>
          <w:tab w:val="left" w:pos="6615"/>
        </w:tabs>
        <w:rPr>
          <w:rFonts w:asciiTheme="minorHAnsi" w:hAnsiTheme="minorHAnsi"/>
          <w:szCs w:val="24"/>
        </w:rPr>
      </w:pPr>
      <w:r w:rsidRPr="00644299">
        <w:rPr>
          <w:rFonts w:asciiTheme="minorHAnsi" w:hAnsiTheme="minorHAnsi"/>
          <w:szCs w:val="24"/>
        </w:rPr>
        <w:t xml:space="preserve">                  </w:t>
      </w:r>
      <w:r>
        <w:rPr>
          <w:rFonts w:asciiTheme="minorHAnsi" w:hAnsiTheme="minorHAnsi"/>
          <w:szCs w:val="24"/>
        </w:rPr>
        <w:t xml:space="preserve">                       </w:t>
      </w:r>
      <w:r w:rsidRPr="00644299">
        <w:rPr>
          <w:rFonts w:asciiTheme="minorHAnsi" w:hAnsiTheme="minorHAnsi"/>
          <w:szCs w:val="24"/>
        </w:rPr>
        <w:t xml:space="preserve">Create endpoint for socket communication using </w:t>
      </w:r>
    </w:p>
    <w:p w14:paraId="5223CE89" w14:textId="77777777" w:rsidR="00A83028" w:rsidRPr="00644299" w:rsidRDefault="00A83028" w:rsidP="00A83028">
      <w:pPr>
        <w:tabs>
          <w:tab w:val="left" w:pos="6615"/>
        </w:tabs>
        <w:rPr>
          <w:rFonts w:asciiTheme="minorHAnsi" w:hAnsiTheme="minorHAnsi"/>
          <w:szCs w:val="24"/>
        </w:rPr>
      </w:pPr>
      <w:r w:rsidRPr="00644299">
        <w:rPr>
          <w:rFonts w:asciiTheme="minorHAnsi" w:hAnsiTheme="minorHAnsi"/>
          <w:szCs w:val="24"/>
        </w:rPr>
        <w:t xml:space="preserve">                      </w:t>
      </w:r>
      <w:r>
        <w:rPr>
          <w:rFonts w:asciiTheme="minorHAnsi" w:hAnsiTheme="minorHAnsi"/>
          <w:szCs w:val="24"/>
        </w:rPr>
        <w:t xml:space="preserve">                   </w:t>
      </w:r>
      <w:r w:rsidRPr="00644299">
        <w:rPr>
          <w:rFonts w:asciiTheme="minorHAnsi" w:hAnsiTheme="minorHAnsi"/>
          <w:szCs w:val="24"/>
        </w:rPr>
        <w:t>socket () system call</w:t>
      </w:r>
    </w:p>
    <w:p w14:paraId="42B734D6" w14:textId="77777777" w:rsidR="00A83028" w:rsidRDefault="00A83028" w:rsidP="00A83028">
      <w:pPr>
        <w:tabs>
          <w:tab w:val="left" w:pos="6615"/>
        </w:tabs>
        <w:rPr>
          <w:rFonts w:asciiTheme="minorHAnsi" w:hAnsiTheme="minorHAnsi"/>
          <w:szCs w:val="24"/>
        </w:rPr>
      </w:pPr>
    </w:p>
    <w:p w14:paraId="0972D222" w14:textId="77777777" w:rsidR="00A83028" w:rsidRPr="00644299" w:rsidRDefault="00A83028" w:rsidP="00A83028">
      <w:pPr>
        <w:tabs>
          <w:tab w:val="left" w:pos="6615"/>
        </w:tabs>
        <w:rPr>
          <w:rFonts w:asciiTheme="minorHAnsi" w:hAnsiTheme="minorHAnsi"/>
          <w:szCs w:val="24"/>
        </w:rPr>
      </w:pPr>
      <w:r w:rsidRPr="00644299">
        <w:rPr>
          <w:rFonts w:asciiTheme="minorHAnsi" w:hAnsiTheme="minorHAnsi" w:cs="Arial"/>
          <w:noProof/>
          <w:szCs w:val="24"/>
          <w:lang w:val="en-US"/>
        </w:rPr>
        <mc:AlternateContent>
          <mc:Choice Requires="wps">
            <w:drawing>
              <wp:anchor distT="0" distB="0" distL="114300" distR="114300" simplePos="0" relativeHeight="254976000" behindDoc="0" locked="0" layoutInCell="1" allowOverlap="1" wp14:anchorId="76CDB6BB" wp14:editId="4CE81D18">
                <wp:simplePos x="0" y="0"/>
                <wp:positionH relativeFrom="column">
                  <wp:posOffset>609600</wp:posOffset>
                </wp:positionH>
                <wp:positionV relativeFrom="paragraph">
                  <wp:posOffset>8255</wp:posOffset>
                </wp:positionV>
                <wp:extent cx="1323975" cy="1257300"/>
                <wp:effectExtent l="0" t="0" r="28575" b="19050"/>
                <wp:wrapNone/>
                <wp:docPr id="2469" name="Diamond 2469"/>
                <wp:cNvGraphicFramePr/>
                <a:graphic xmlns:a="http://schemas.openxmlformats.org/drawingml/2006/main">
                  <a:graphicData uri="http://schemas.microsoft.com/office/word/2010/wordprocessingShape">
                    <wps:wsp>
                      <wps:cNvSpPr/>
                      <wps:spPr>
                        <a:xfrm>
                          <a:off x="0" y="0"/>
                          <a:ext cx="1323975" cy="1257300"/>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8BC7139" w14:textId="77777777" w:rsidR="00944514" w:rsidRPr="00644299" w:rsidRDefault="00944514" w:rsidP="00A83028">
                            <w:pPr>
                              <w:jc w:val="center"/>
                              <w:rPr>
                                <w:rFonts w:asciiTheme="minorHAnsi" w:hAnsiTheme="minorHAnsi" w:cs="Arial"/>
                                <w:szCs w:val="24"/>
                              </w:rPr>
                            </w:pPr>
                            <w:r w:rsidRPr="00644299">
                              <w:rPr>
                                <w:rFonts w:asciiTheme="minorHAnsi" w:hAnsiTheme="minorHAnsi" w:cs="Arial"/>
                                <w:szCs w:val="24"/>
                              </w:rPr>
                              <w:t>If sockfd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DB6BB" id="Diamond 2469" o:spid="_x0000_s2308" type="#_x0000_t4" style="position:absolute;margin-left:48pt;margin-top:.65pt;width:104.25pt;height:99pt;z-index:2549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" fillcolor="white [3201]" strokecolor="#4f81bd [3204]" strokeweight="0">
                <v:textbox>
                  <w:txbxContent>
                    <w:p w14:paraId="78BC7139" w14:textId="77777777" w:rsidR="00944514" w:rsidRPr="00644299" w:rsidRDefault="00944514" w:rsidP="00A83028">
                      <w:pPr>
                        <w:jc w:val="center"/>
                        <w:rPr>
                          <w:rFonts w:asciiTheme="minorHAnsi" w:hAnsiTheme="minorHAnsi" w:cs="Arial"/>
                          <w:szCs w:val="24"/>
                        </w:rPr>
                      </w:pPr>
                      <w:r w:rsidRPr="00644299">
                        <w:rPr>
                          <w:rFonts w:asciiTheme="minorHAnsi" w:hAnsiTheme="minorHAnsi" w:cs="Arial"/>
                          <w:szCs w:val="24"/>
                        </w:rPr>
                        <w:t>If sockfd &lt; 0</w:t>
                      </w:r>
                    </w:p>
                  </w:txbxContent>
                </v:textbox>
              </v:shape>
            </w:pict>
          </mc:Fallback>
        </mc:AlternateContent>
      </w:r>
    </w:p>
    <w:p w14:paraId="14F41468" w14:textId="77777777" w:rsidR="00A83028" w:rsidRPr="00644299" w:rsidRDefault="00A83028" w:rsidP="00A83028">
      <w:pPr>
        <w:tabs>
          <w:tab w:val="left" w:pos="6615"/>
        </w:tabs>
        <w:rPr>
          <w:rFonts w:asciiTheme="minorHAnsi" w:hAnsiTheme="minorHAnsi"/>
          <w:szCs w:val="24"/>
        </w:rPr>
      </w:pPr>
      <w:r w:rsidRPr="00644299">
        <w:rPr>
          <w:rFonts w:asciiTheme="minorHAnsi" w:hAnsiTheme="minorHAnsi"/>
          <w:szCs w:val="24"/>
        </w:rPr>
        <w:t xml:space="preserve">   </w:t>
      </w:r>
      <w:r>
        <w:rPr>
          <w:rFonts w:asciiTheme="minorHAnsi" w:hAnsiTheme="minorHAnsi"/>
          <w:szCs w:val="24"/>
        </w:rPr>
        <w:t xml:space="preserve">           </w:t>
      </w:r>
    </w:p>
    <w:p w14:paraId="72BF9A24" w14:textId="77777777" w:rsidR="00A83028" w:rsidRPr="00644299" w:rsidRDefault="00A83028" w:rsidP="00A83028">
      <w:pPr>
        <w:tabs>
          <w:tab w:val="left" w:pos="6615"/>
        </w:tabs>
        <w:rPr>
          <w:rFonts w:asciiTheme="minorHAnsi" w:hAnsiTheme="minorHAnsi" w:cs="Arial"/>
          <w:szCs w:val="24"/>
        </w:rPr>
      </w:pPr>
      <w:r>
        <w:rPr>
          <w:rFonts w:asciiTheme="minorHAnsi" w:hAnsiTheme="minorHAnsi"/>
          <w:szCs w:val="24"/>
        </w:rPr>
        <w:t xml:space="preserve">         </w:t>
      </w:r>
      <w:r w:rsidRPr="00644299">
        <w:rPr>
          <w:rFonts w:asciiTheme="minorHAnsi" w:hAnsiTheme="minorHAnsi"/>
          <w:szCs w:val="24"/>
        </w:rPr>
        <w:t>Yes</w:t>
      </w:r>
    </w:p>
    <w:p w14:paraId="3B895868" w14:textId="77777777" w:rsidR="00A83028" w:rsidRPr="00644299" w:rsidRDefault="00A83028" w:rsidP="00A83028">
      <w:pPr>
        <w:tabs>
          <w:tab w:val="left" w:pos="6615"/>
        </w:tabs>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4977024" behindDoc="0" locked="0" layoutInCell="1" allowOverlap="1" wp14:anchorId="7FB0F09D" wp14:editId="420BC181">
                <wp:simplePos x="0" y="0"/>
                <wp:positionH relativeFrom="column">
                  <wp:posOffset>209550</wp:posOffset>
                </wp:positionH>
                <wp:positionV relativeFrom="paragraph">
                  <wp:posOffset>69215</wp:posOffset>
                </wp:positionV>
                <wp:extent cx="438150" cy="0"/>
                <wp:effectExtent l="38100" t="76200" r="0" b="95250"/>
                <wp:wrapNone/>
                <wp:docPr id="2472" name="Straight Arrow Connector 2472"/>
                <wp:cNvGraphicFramePr/>
                <a:graphic xmlns:a="http://schemas.openxmlformats.org/drawingml/2006/main">
                  <a:graphicData uri="http://schemas.microsoft.com/office/word/2010/wordprocessingShape">
                    <wps:wsp>
                      <wps:cNvCnPr/>
                      <wps:spPr>
                        <a:xfrm flipH="1">
                          <a:off x="0" y="0"/>
                          <a:ext cx="438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997577" id="Straight Arrow Connector 2472" o:spid="_x0000_s1026" type="#_x0000_t32" style="position:absolute;margin-left:16.5pt;margin-top:5.45pt;width:34.5pt;height:0;flip:x;z-index:2549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" strokecolor="#4579b8 [3044]">
                <v:stroke endarrow="block"/>
              </v:shape>
            </w:pict>
          </mc:Fallback>
        </mc:AlternateContent>
      </w:r>
      <w:r w:rsidRPr="00644299">
        <w:rPr>
          <w:rFonts w:asciiTheme="minorHAnsi" w:hAnsiTheme="minorHAnsi" w:cs="Arial"/>
          <w:szCs w:val="24"/>
        </w:rPr>
        <w:t xml:space="preserve">          </w:t>
      </w:r>
    </w:p>
    <w:p w14:paraId="1F11550A" w14:textId="77777777" w:rsidR="00A83028" w:rsidRDefault="00A83028" w:rsidP="00A83028">
      <w:pPr>
        <w:tabs>
          <w:tab w:val="left" w:pos="6615"/>
        </w:tabs>
        <w:rPr>
          <w:rFonts w:asciiTheme="minorHAnsi" w:hAnsiTheme="minorHAnsi" w:cs="Arial"/>
          <w:szCs w:val="24"/>
        </w:rPr>
      </w:pPr>
      <w:r>
        <w:rPr>
          <w:rFonts w:asciiTheme="minorHAnsi" w:hAnsiTheme="minorHAnsi" w:cs="Arial"/>
          <w:szCs w:val="24"/>
        </w:rPr>
        <w:t xml:space="preserve">        </w:t>
      </w:r>
      <w:r w:rsidRPr="00644299">
        <w:rPr>
          <w:rFonts w:asciiTheme="minorHAnsi" w:hAnsiTheme="minorHAnsi" w:cs="Arial"/>
          <w:szCs w:val="24"/>
        </w:rPr>
        <w:t>Send</w:t>
      </w:r>
    </w:p>
    <w:p w14:paraId="76F83081" w14:textId="77777777" w:rsidR="00A83028" w:rsidRPr="00644299" w:rsidRDefault="00A83028" w:rsidP="00A83028">
      <w:pPr>
        <w:tabs>
          <w:tab w:val="left" w:pos="6615"/>
        </w:tabs>
        <w:rPr>
          <w:rFonts w:asciiTheme="minorHAnsi" w:hAnsiTheme="minorHAnsi" w:cs="Arial"/>
          <w:szCs w:val="24"/>
        </w:rPr>
      </w:pPr>
      <w:r>
        <w:rPr>
          <w:rFonts w:asciiTheme="minorHAnsi" w:hAnsiTheme="minorHAnsi" w:cs="Arial"/>
          <w:szCs w:val="24"/>
        </w:rPr>
        <w:t xml:space="preserve">        </w:t>
      </w:r>
      <w:r w:rsidRPr="00644299">
        <w:rPr>
          <w:rFonts w:asciiTheme="minorHAnsi" w:hAnsiTheme="minorHAnsi" w:cs="Arial"/>
          <w:szCs w:val="24"/>
        </w:rPr>
        <w:t xml:space="preserve">Connection </w:t>
      </w:r>
    </w:p>
    <w:p w14:paraId="2A69B6D5" w14:textId="77777777" w:rsidR="00A83028" w:rsidRPr="00644299" w:rsidRDefault="00A83028" w:rsidP="00A83028">
      <w:pPr>
        <w:tabs>
          <w:tab w:val="left" w:pos="6615"/>
        </w:tabs>
        <w:rPr>
          <w:rFonts w:asciiTheme="minorHAnsi" w:hAnsiTheme="minorHAnsi" w:cs="Arial"/>
          <w:szCs w:val="24"/>
        </w:rPr>
      </w:pPr>
      <w:r>
        <w:rPr>
          <w:rFonts w:asciiTheme="minorHAnsi" w:hAnsiTheme="minorHAnsi" w:cs="Arial"/>
          <w:szCs w:val="24"/>
        </w:rPr>
        <w:t xml:space="preserve">       </w:t>
      </w:r>
      <w:r w:rsidRPr="00644299">
        <w:rPr>
          <w:rFonts w:asciiTheme="minorHAnsi" w:hAnsiTheme="minorHAnsi" w:cs="Arial"/>
          <w:szCs w:val="24"/>
        </w:rPr>
        <w:t xml:space="preserve"> Status if </w:t>
      </w:r>
      <w:r>
        <w:rPr>
          <w:rFonts w:asciiTheme="minorHAnsi" w:hAnsiTheme="minorHAnsi" w:cs="Arial"/>
          <w:szCs w:val="24"/>
        </w:rPr>
        <w:br/>
        <w:t xml:space="preserve">        </w:t>
      </w:r>
      <w:r w:rsidRPr="00644299">
        <w:rPr>
          <w:rFonts w:asciiTheme="minorHAnsi" w:hAnsiTheme="minorHAnsi" w:cs="Arial"/>
          <w:szCs w:val="24"/>
        </w:rPr>
        <w:t>enabled</w:t>
      </w:r>
      <w:r>
        <w:rPr>
          <w:rFonts w:asciiTheme="minorHAnsi" w:hAnsiTheme="minorHAnsi" w:cs="Arial"/>
          <w:szCs w:val="24"/>
        </w:rPr>
        <w:t xml:space="preserve">                </w:t>
      </w:r>
      <w:r>
        <w:rPr>
          <w:rFonts w:asciiTheme="minorHAnsi" w:hAnsiTheme="minorHAnsi"/>
          <w:szCs w:val="24"/>
        </w:rPr>
        <w:t>No</w:t>
      </w:r>
      <w:r w:rsidRPr="00644299">
        <w:rPr>
          <w:rFonts w:asciiTheme="minorHAnsi" w:hAnsiTheme="minorHAnsi"/>
          <w:szCs w:val="24"/>
        </w:rPr>
        <w:t xml:space="preserve">   </w:t>
      </w:r>
    </w:p>
    <w:p w14:paraId="3497C77F" w14:textId="77777777" w:rsidR="00A83028" w:rsidRPr="00644299" w:rsidRDefault="00A83028" w:rsidP="00A83028">
      <w:pPr>
        <w:tabs>
          <w:tab w:val="left" w:pos="6615"/>
        </w:tabs>
        <w:rPr>
          <w:rFonts w:asciiTheme="minorHAnsi" w:hAnsiTheme="minorHAnsi"/>
          <w:szCs w:val="24"/>
        </w:rPr>
      </w:pPr>
      <w:r w:rsidRPr="00644299">
        <w:rPr>
          <w:rFonts w:asciiTheme="minorHAnsi" w:hAnsiTheme="minorHAnsi"/>
          <w:szCs w:val="24"/>
        </w:rPr>
        <w:t xml:space="preserve">             </w:t>
      </w:r>
      <w:r>
        <w:rPr>
          <w:rFonts w:asciiTheme="minorHAnsi" w:hAnsiTheme="minorHAnsi"/>
          <w:szCs w:val="24"/>
        </w:rPr>
        <w:t xml:space="preserve">                           </w:t>
      </w:r>
      <w:r w:rsidRPr="00644299">
        <w:rPr>
          <w:rFonts w:asciiTheme="minorHAnsi" w:hAnsiTheme="minorHAnsi"/>
          <w:szCs w:val="24"/>
        </w:rPr>
        <w:t xml:space="preserve">                                     </w:t>
      </w:r>
    </w:p>
    <w:p w14:paraId="3DCD1CDE" w14:textId="77777777" w:rsidR="00A83028" w:rsidRDefault="00A83028" w:rsidP="00A83028">
      <w:pPr>
        <w:tabs>
          <w:tab w:val="left" w:pos="6615"/>
        </w:tabs>
      </w:pPr>
      <w:r>
        <w:t xml:space="preserve">                                         Set server family type, server address and port</w:t>
      </w:r>
    </w:p>
    <w:p w14:paraId="00D9404D" w14:textId="77777777" w:rsidR="00A83028" w:rsidRDefault="00A83028" w:rsidP="00A83028">
      <w:pPr>
        <w:tabs>
          <w:tab w:val="left" w:pos="6615"/>
        </w:tabs>
      </w:pPr>
    </w:p>
    <w:p w14:paraId="298480AC" w14:textId="77777777" w:rsidR="00A83028" w:rsidRDefault="00A83028" w:rsidP="00A83028">
      <w:pPr>
        <w:tabs>
          <w:tab w:val="left" w:pos="6615"/>
        </w:tabs>
      </w:pPr>
      <w:r>
        <w:t xml:space="preserve">                                         Suspend thread for 1 sec using sleep(1)</w:t>
      </w:r>
    </w:p>
    <w:p w14:paraId="5B4910E3" w14:textId="77777777" w:rsidR="00A83028" w:rsidRDefault="00A83028" w:rsidP="00A83028">
      <w:pPr>
        <w:tabs>
          <w:tab w:val="left" w:pos="6615"/>
        </w:tabs>
      </w:pPr>
    </w:p>
    <w:p w14:paraId="1D19C7F8" w14:textId="77777777" w:rsidR="00A83028" w:rsidRDefault="00A83028" w:rsidP="00A83028">
      <w:pPr>
        <w:tabs>
          <w:tab w:val="left" w:pos="6615"/>
        </w:tabs>
      </w:pPr>
      <w:r>
        <w:t xml:space="preserve">                                        Bind on a socket using bind ()</w:t>
      </w:r>
    </w:p>
    <w:p w14:paraId="01193BAE" w14:textId="77777777" w:rsidR="00A83028" w:rsidRDefault="00A83028" w:rsidP="00A83028">
      <w:pPr>
        <w:autoSpaceDE w:val="0"/>
        <w:autoSpaceDN w:val="0"/>
        <w:adjustRightInd w:val="0"/>
      </w:pPr>
    </w:p>
    <w:p w14:paraId="401339BC" w14:textId="77777777" w:rsidR="00A83028" w:rsidRDefault="00A83028" w:rsidP="00A83028">
      <w:pPr>
        <w:autoSpaceDE w:val="0"/>
        <w:autoSpaceDN w:val="0"/>
        <w:adjustRightInd w:val="0"/>
      </w:pPr>
    </w:p>
    <w:p w14:paraId="3C9AABA1" w14:textId="77777777" w:rsidR="00A83028" w:rsidRDefault="00A83028" w:rsidP="00A83028">
      <w:pPr>
        <w:autoSpaceDE w:val="0"/>
        <w:autoSpaceDN w:val="0"/>
        <w:adjustRightInd w:val="0"/>
      </w:pPr>
    </w:p>
    <w:p w14:paraId="14B705A0" w14:textId="77777777" w:rsidR="00A83028" w:rsidRDefault="00A83028" w:rsidP="00A83028">
      <w:pPr>
        <w:autoSpaceDE w:val="0"/>
        <w:autoSpaceDN w:val="0"/>
        <w:adjustRightInd w:val="0"/>
      </w:pPr>
    </w:p>
    <w:p w14:paraId="4C5F7F33" w14:textId="0A8D6C74" w:rsidR="00A83028" w:rsidRDefault="00A83028" w:rsidP="00A83028">
      <w:pPr>
        <w:autoSpaceDE w:val="0"/>
        <w:autoSpaceDN w:val="0"/>
        <w:adjustRightInd w:val="0"/>
      </w:pPr>
    </w:p>
    <w:p w14:paraId="069FAA96" w14:textId="6E864A45"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4996480" behindDoc="0" locked="0" layoutInCell="1" allowOverlap="1" wp14:anchorId="580B3F1D" wp14:editId="06CBEABA">
                <wp:simplePos x="0" y="0"/>
                <wp:positionH relativeFrom="rightMargin">
                  <wp:posOffset>-19050</wp:posOffset>
                </wp:positionH>
                <wp:positionV relativeFrom="paragraph">
                  <wp:posOffset>13335</wp:posOffset>
                </wp:positionV>
                <wp:extent cx="876300" cy="678180"/>
                <wp:effectExtent l="0" t="0" r="19050" b="26670"/>
                <wp:wrapNone/>
                <wp:docPr id="2476" name="Rectangle 2476"/>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B264253"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B3F1D" id="Rectangle 2476" o:spid="_x0000_s2309" style="position:absolute;left:0;text-align:left;margin-left:-1.5pt;margin-top:1.05pt;width:69pt;height:53.4pt;z-index:254996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" fillcolor="#8064a2 [3207]" strokecolor="#5a5a5a [2109]" strokeweight="1pt">
                <v:textbox>
                  <w:txbxContent>
                    <w:p w14:paraId="5B264253"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4995456" behindDoc="0" locked="0" layoutInCell="1" allowOverlap="1" wp14:anchorId="6EAD6391" wp14:editId="6964B5A5">
                <wp:simplePos x="0" y="0"/>
                <wp:positionH relativeFrom="column">
                  <wp:posOffset>3876675</wp:posOffset>
                </wp:positionH>
                <wp:positionV relativeFrom="paragraph">
                  <wp:posOffset>3175</wp:posOffset>
                </wp:positionV>
                <wp:extent cx="1047750" cy="678180"/>
                <wp:effectExtent l="0" t="0" r="19050" b="26670"/>
                <wp:wrapNone/>
                <wp:docPr id="2477" name="Rectangle 2477"/>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6CA8198"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D6391" id="Rectangle 2477" o:spid="_x0000_s2310" style="position:absolute;left:0;text-align:left;margin-left:305.25pt;margin-top:.25pt;width:82.5pt;height:53.4pt;z-index:2549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" fillcolor="#c0504d [3205]" strokecolor="#243f60 [1604]" strokeweight="1pt">
                <v:textbox>
                  <w:txbxContent>
                    <w:p w14:paraId="46CA8198"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7264" behindDoc="0" locked="0" layoutInCell="1" allowOverlap="1" wp14:anchorId="63F532A8" wp14:editId="50A5525D">
                <wp:simplePos x="0" y="0"/>
                <wp:positionH relativeFrom="margin">
                  <wp:posOffset>-635</wp:posOffset>
                </wp:positionH>
                <wp:positionV relativeFrom="paragraph">
                  <wp:posOffset>9525</wp:posOffset>
                </wp:positionV>
                <wp:extent cx="822325" cy="640080"/>
                <wp:effectExtent l="0" t="0" r="15875" b="26670"/>
                <wp:wrapNone/>
                <wp:docPr id="2478" name="Rectangle 247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341659"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532A8" id="Rectangle 2478" o:spid="_x0000_s2311" style="position:absolute;left:0;text-align:left;margin-left:-.05pt;margin-top:.75pt;width:64.75pt;height:50.4pt;z-index:2549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" fillcolor="#f79646 [3209]" strokecolor="#5a5a5a [2109]" strokeweight="1pt">
                <v:textbox>
                  <w:txbxContent>
                    <w:p w14:paraId="16341659" w14:textId="77777777" w:rsidR="00944514" w:rsidRDefault="00944514" w:rsidP="00A83028">
                      <w:pPr>
                        <w:jc w:val="center"/>
                      </w:pPr>
                      <w:r>
                        <w:t>Host with Linux OS</w:t>
                      </w:r>
                    </w:p>
                  </w:txbxContent>
                </v:textbox>
                <w10:wrap anchorx="margin"/>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5216" behindDoc="0" locked="0" layoutInCell="1" allowOverlap="1" wp14:anchorId="715592DF" wp14:editId="7AF07416">
                <wp:simplePos x="0" y="0"/>
                <wp:positionH relativeFrom="margin">
                  <wp:posOffset>5076825</wp:posOffset>
                </wp:positionH>
                <wp:positionV relativeFrom="paragraph">
                  <wp:posOffset>76200</wp:posOffset>
                </wp:positionV>
                <wp:extent cx="676275" cy="314325"/>
                <wp:effectExtent l="0" t="0" r="9525" b="9525"/>
                <wp:wrapNone/>
                <wp:docPr id="2479" name="Rounded Rectangle 2479"/>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144B1D"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592DF" id="Rounded Rectangle 2479" o:spid="_x0000_s2312" style="position:absolute;left:0;text-align:left;margin-left:399.75pt;margin-top:6pt;width:53.25pt;height:24.75pt;z-index:2549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PaG&#10;fFGEAgAAUQUAAA4AAAAAAAAAAAAAAAAALgIAAGRycy9lMm9Eb2MueG1sUEsBAi0AFAAGAAgAAAAh&#10;AB2qBw3eAAAACQEAAA8AAAAAAAAAAAAAAAAA3gQAAGRycy9kb3ducmV2LnhtbFBLBQYAAAAABAAE&#10;APMAAADpBQAAAAA=&#10;" fillcolor="white [3201]" stroked="f" strokeweight="2pt">
                <v:textbox>
                  <w:txbxContent>
                    <w:p w14:paraId="20144B1D"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8288" behindDoc="0" locked="0" layoutInCell="1" allowOverlap="1" wp14:anchorId="75A27297" wp14:editId="7412FBC5">
                <wp:simplePos x="0" y="0"/>
                <wp:positionH relativeFrom="column">
                  <wp:posOffset>895350</wp:posOffset>
                </wp:positionH>
                <wp:positionV relativeFrom="paragraph">
                  <wp:posOffset>0</wp:posOffset>
                </wp:positionV>
                <wp:extent cx="828675" cy="640080"/>
                <wp:effectExtent l="0" t="0" r="28575" b="26670"/>
                <wp:wrapNone/>
                <wp:docPr id="2480" name="Rectangle 248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8CD3E55"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27297" id="Rectangle 2480" o:spid="_x0000_s2313" style="position:absolute;left:0;text-align:left;margin-left:70.5pt;margin-top:0;width:65.25pt;height:50.4pt;z-index:2549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LPwT8zEAgAADwYAAA4AAAAAAAAAAAAAAAAALgIAAGRycy9lMm9Eb2MueG1sUEsBAi0AFAAGAAgA&#10;AAAhAAr7UkjaAAAACAEAAA8AAAAAAAAAAAAAAAAAHgUAAGRycy9kb3ducmV2LnhtbFBLBQYAAAAA&#10;BAAEAPMAAAAlBgAAAAA=&#10;" fillcolor="#4f81bd [3204]" strokecolor="#5a5a5a [2109]" strokeweight="1pt">
                <v:textbox>
                  <w:txbxContent>
                    <w:p w14:paraId="18CD3E55"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6240" behindDoc="0" locked="0" layoutInCell="1" allowOverlap="1" wp14:anchorId="1751AA95" wp14:editId="3309CCE7">
                <wp:simplePos x="0" y="0"/>
                <wp:positionH relativeFrom="margin">
                  <wp:align>right</wp:align>
                </wp:positionH>
                <wp:positionV relativeFrom="paragraph">
                  <wp:posOffset>9525</wp:posOffset>
                </wp:positionV>
                <wp:extent cx="361950" cy="504825"/>
                <wp:effectExtent l="0" t="0" r="0" b="9525"/>
                <wp:wrapNone/>
                <wp:docPr id="2481" name="Rounded Rectangle 2481"/>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A1332C"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51AA95" id="Rounded Rectangle 2481" o:spid="_x0000_s2314" style="position:absolute;left:0;text-align:left;margin-left:-22.7pt;margin-top:.75pt;width:28.5pt;height:39.75pt;z-index:254986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MPOqs+DAgAA&#10;UQUAAA4AAAAAAAAAAAAAAAAALgIAAGRycy9lMm9Eb2MueG1sUEsBAi0AFAAGAAgAAAAhADiZp87Z&#10;AAAABAEAAA8AAAAAAAAAAAAAAAAA3QQAAGRycy9kb3ducmV2LnhtbFBLBQYAAAAABAAEAPMAAADj&#10;BQAAAAA=&#10;" fillcolor="white [3201]" stroked="f" strokeweight="2pt">
                <v:textbox>
                  <w:txbxContent>
                    <w:p w14:paraId="7EA1332C"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9312" behindDoc="0" locked="0" layoutInCell="1" allowOverlap="1" wp14:anchorId="1A068B4B" wp14:editId="081A79C4">
                <wp:simplePos x="0" y="0"/>
                <wp:positionH relativeFrom="column">
                  <wp:posOffset>2505075</wp:posOffset>
                </wp:positionH>
                <wp:positionV relativeFrom="paragraph">
                  <wp:posOffset>0</wp:posOffset>
                </wp:positionV>
                <wp:extent cx="1143000" cy="640080"/>
                <wp:effectExtent l="0" t="0" r="19050" b="26670"/>
                <wp:wrapNone/>
                <wp:docPr id="2482" name="Rectangle 248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4B294ED"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068B4B" id="Rectangle 2482" o:spid="_x0000_s2315" style="position:absolute;left:0;text-align:left;margin-left:197.25pt;margin-top:0;width:90pt;height:50.4pt;z-index:2549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" fillcolor="#c0504d [3205]" strokecolor="#5a5a5a [2109]" strokeweight="1pt">
                <v:textbox>
                  <w:txbxContent>
                    <w:p w14:paraId="54B294ED"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4192" behindDoc="0" locked="0" layoutInCell="1" allowOverlap="1" wp14:anchorId="7ABE0C8C" wp14:editId="67F44779">
                <wp:simplePos x="0" y="0"/>
                <wp:positionH relativeFrom="margin">
                  <wp:posOffset>2533650</wp:posOffset>
                </wp:positionH>
                <wp:positionV relativeFrom="paragraph">
                  <wp:posOffset>57150</wp:posOffset>
                </wp:positionV>
                <wp:extent cx="1114425" cy="495300"/>
                <wp:effectExtent l="0" t="0" r="9525" b="0"/>
                <wp:wrapNone/>
                <wp:docPr id="2483" name="Rounded Rectangle 248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F6F0A4F"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BE0C8C" id="Rounded Rectangle 2483" o:spid="_x0000_s2316" style="position:absolute;left:0;text-align:left;margin-left:199.5pt;margin-top:4.5pt;width:87.75pt;height:39pt;z-index:2549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R&#10;HEeLhQIAAFIFAAAOAAAAAAAAAAAAAAAAAC4CAABkcnMvZTJvRG9jLnhtbFBLAQItABQABgAIAAAA&#10;IQCcO6n33gAAAAgBAAAPAAAAAAAAAAAAAAAAAN8EAABkcnMvZG93bnJldi54bWxQSwUGAAAAAAQA&#10;BADzAAAA6gUAAAAA&#10;" fillcolor="white [3201]" stroked="f" strokeweight="2pt">
                <v:textbox>
                  <w:txbxContent>
                    <w:p w14:paraId="6F6F0A4F"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2144" behindDoc="0" locked="0" layoutInCell="1" allowOverlap="1" wp14:anchorId="2166ED76" wp14:editId="04B08F0E">
                <wp:simplePos x="0" y="0"/>
                <wp:positionH relativeFrom="column">
                  <wp:posOffset>552450</wp:posOffset>
                </wp:positionH>
                <wp:positionV relativeFrom="paragraph">
                  <wp:posOffset>9525</wp:posOffset>
                </wp:positionV>
                <wp:extent cx="533400" cy="314325"/>
                <wp:effectExtent l="0" t="0" r="0" b="9525"/>
                <wp:wrapNone/>
                <wp:docPr id="2484" name="Rounded Rectangle 248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22820A1"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66ED76" id="Rounded Rectangle 2484" o:spid="_x0000_s2317" style="position:absolute;left:0;text-align:left;margin-left:43.5pt;margin-top:.75pt;width:42pt;height:24.75pt;z-index:2549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" fillcolor="white [3201]" stroked="f" strokeweight="2pt">
                <v:textbox>
                  <w:txbxContent>
                    <w:p w14:paraId="122820A1"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3168" behindDoc="0" locked="0" layoutInCell="1" allowOverlap="1" wp14:anchorId="046CAEA2" wp14:editId="58742636">
                <wp:simplePos x="0" y="0"/>
                <wp:positionH relativeFrom="margin">
                  <wp:align>left</wp:align>
                </wp:positionH>
                <wp:positionV relativeFrom="paragraph">
                  <wp:posOffset>9525</wp:posOffset>
                </wp:positionV>
                <wp:extent cx="533400" cy="314325"/>
                <wp:effectExtent l="0" t="0" r="0" b="9525"/>
                <wp:wrapNone/>
                <wp:docPr id="2485" name="Rounded Rectangle 248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921F0C"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CAEA2" id="Rounded Rectangle 2485" o:spid="_x0000_s2318" style="position:absolute;left:0;text-align:left;margin-left:0;margin-top:.75pt;width:42pt;height:24.75pt;z-index:254983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IlvK5yDAgAA&#10;UQUAAA4AAAAAAAAAAAAAAAAALgIAAGRycy9lMm9Eb2MueG1sUEsBAi0AFAAGAAgAAAAhABtuHf7Z&#10;AAAABAEAAA8AAAAAAAAAAAAAAAAA3QQAAGRycy9kb3ducmV2LnhtbFBLBQYAAAAABAAEAPMAAADj&#10;BQAAAAA=&#10;" fillcolor="white [3201]" stroked="f" strokeweight="2pt">
                <v:textbox>
                  <w:txbxContent>
                    <w:p w14:paraId="32921F0C"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4981120" behindDoc="0" locked="0" layoutInCell="1" allowOverlap="1" wp14:anchorId="7AEAC9A5" wp14:editId="1C46AB97">
                <wp:simplePos x="0" y="0"/>
                <wp:positionH relativeFrom="column">
                  <wp:posOffset>714375</wp:posOffset>
                </wp:positionH>
                <wp:positionV relativeFrom="paragraph">
                  <wp:posOffset>8791575</wp:posOffset>
                </wp:positionV>
                <wp:extent cx="1771650" cy="333375"/>
                <wp:effectExtent l="0" t="0" r="0" b="9525"/>
                <wp:wrapNone/>
                <wp:docPr id="2486" name="Rounded Rectangle 248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0609574" w14:textId="77777777" w:rsidR="00944514" w:rsidRDefault="00944514" w:rsidP="00A83028">
                            <w:pPr>
                              <w:jc w:val="center"/>
                              <w:rPr>
                                <w:rFonts w:ascii="Tahoma" w:hAnsi="Tahoma" w:cs="Tahoma"/>
                                <w:sz w:val="20"/>
                              </w:rPr>
                            </w:pPr>
                          </w:p>
                          <w:p w14:paraId="2452551D" w14:textId="77777777" w:rsidR="00944514" w:rsidRDefault="00944514" w:rsidP="00A83028">
                            <w:pPr>
                              <w:jc w:val="center"/>
                              <w:rPr>
                                <w:rFonts w:ascii="Tahoma" w:hAnsi="Tahoma" w:cs="Tahoma"/>
                                <w:sz w:val="20"/>
                              </w:rPr>
                            </w:pPr>
                          </w:p>
                          <w:p w14:paraId="05980870" w14:textId="77777777" w:rsidR="00944514" w:rsidRDefault="00944514" w:rsidP="00A83028">
                            <w:pPr>
                              <w:jc w:val="center"/>
                              <w:rPr>
                                <w:rFonts w:ascii="Tahoma" w:hAnsi="Tahoma" w:cs="Tahoma"/>
                                <w:sz w:val="20"/>
                              </w:rPr>
                            </w:pPr>
                          </w:p>
                          <w:p w14:paraId="34886E6E" w14:textId="77777777" w:rsidR="00944514" w:rsidRDefault="00944514" w:rsidP="00A83028">
                            <w:pPr>
                              <w:jc w:val="center"/>
                              <w:rPr>
                                <w:rFonts w:ascii="Tahoma" w:hAnsi="Tahoma" w:cs="Tahoma"/>
                                <w:sz w:val="20"/>
                              </w:rPr>
                            </w:pPr>
                          </w:p>
                          <w:p w14:paraId="71013F36"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EAC9A5" id="Rounded Rectangle 2486" o:spid="_x0000_s2319" style="position:absolute;left:0;text-align:left;margin-left:56.25pt;margin-top:692.25pt;width:139.5pt;height:26.25pt;z-index:2549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" fillcolor="white [3201]" stroked="f" strokeweight="2pt">
                <v:textbox>
                  <w:txbxContent>
                    <w:p w14:paraId="50609574" w14:textId="77777777" w:rsidR="00944514" w:rsidRDefault="00944514" w:rsidP="00A83028">
                      <w:pPr>
                        <w:jc w:val="center"/>
                        <w:rPr>
                          <w:rFonts w:ascii="Tahoma" w:hAnsi="Tahoma" w:cs="Tahoma"/>
                          <w:sz w:val="20"/>
                        </w:rPr>
                      </w:pPr>
                    </w:p>
                    <w:p w14:paraId="2452551D" w14:textId="77777777" w:rsidR="00944514" w:rsidRDefault="00944514" w:rsidP="00A83028">
                      <w:pPr>
                        <w:jc w:val="center"/>
                        <w:rPr>
                          <w:rFonts w:ascii="Tahoma" w:hAnsi="Tahoma" w:cs="Tahoma"/>
                          <w:sz w:val="20"/>
                        </w:rPr>
                      </w:pPr>
                    </w:p>
                    <w:p w14:paraId="05980870" w14:textId="77777777" w:rsidR="00944514" w:rsidRDefault="00944514" w:rsidP="00A83028">
                      <w:pPr>
                        <w:jc w:val="center"/>
                        <w:rPr>
                          <w:rFonts w:ascii="Tahoma" w:hAnsi="Tahoma" w:cs="Tahoma"/>
                          <w:sz w:val="20"/>
                        </w:rPr>
                      </w:pPr>
                    </w:p>
                    <w:p w14:paraId="34886E6E" w14:textId="77777777" w:rsidR="00944514" w:rsidRDefault="00944514" w:rsidP="00A83028">
                      <w:pPr>
                        <w:jc w:val="center"/>
                        <w:rPr>
                          <w:rFonts w:ascii="Tahoma" w:hAnsi="Tahoma" w:cs="Tahoma"/>
                          <w:sz w:val="20"/>
                        </w:rPr>
                      </w:pPr>
                    </w:p>
                    <w:p w14:paraId="71013F36"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365FF4EA" w14:textId="77777777" w:rsidR="00A83028" w:rsidRPr="00000A88" w:rsidRDefault="00A83028" w:rsidP="00A83028">
      <w:pPr>
        <w:rPr>
          <w:rFonts w:ascii="Arial" w:hAnsi="Arial" w:cs="Arial"/>
          <w:sz w:val="22"/>
          <w:szCs w:val="22"/>
        </w:rPr>
      </w:pPr>
    </w:p>
    <w:p w14:paraId="1A43863C" w14:textId="77777777" w:rsidR="00A83028" w:rsidRDefault="00A83028" w:rsidP="00A83028">
      <w:pPr>
        <w:rPr>
          <w:rFonts w:ascii="Arial" w:hAnsi="Arial" w:cs="Arial"/>
          <w:sz w:val="20"/>
        </w:rPr>
      </w:pPr>
      <w:r w:rsidRPr="00215EAC">
        <w:rPr>
          <w:rFonts w:ascii="Arial" w:hAnsi="Arial" w:cs="Arial"/>
          <w:sz w:val="20"/>
        </w:rPr>
        <w:t xml:space="preserve">                                    AT </w:t>
      </w:r>
    </w:p>
    <w:p w14:paraId="2B815B61"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92384" behindDoc="0" locked="0" layoutInCell="1" allowOverlap="1" wp14:anchorId="5E318204" wp14:editId="2C55BC34">
                <wp:simplePos x="0" y="0"/>
                <wp:positionH relativeFrom="column">
                  <wp:posOffset>5923915</wp:posOffset>
                </wp:positionH>
                <wp:positionV relativeFrom="paragraph">
                  <wp:posOffset>156845</wp:posOffset>
                </wp:positionV>
                <wp:extent cx="0" cy="6949440"/>
                <wp:effectExtent l="0" t="0" r="19050" b="22860"/>
                <wp:wrapNone/>
                <wp:docPr id="2487" name="Straight Connector 2487"/>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59E4C" id="Straight Connector 2487" o:spid="_x0000_s1026" style="position:absolute;flip:x;z-index:2549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DxkilDywEAAOADAAAO&#10;AAAAAAAAAAAAAAAAAC4CAABkcnMvZTJvRG9jLnhtbFBLAQItABQABgAIAAAAIQCP/IvO4QAAAAsB&#10;AAAPAAAAAAAAAAAAAAAAACUEAABkcnMvZG93bnJldi54bWxQSwUGAAAAAAQABADzAAAAMwUAAAAA&#10;" strokecolor="#4579b8 [3044]" strokeweight="0"/>
            </w:pict>
          </mc:Fallback>
        </mc:AlternateContent>
      </w:r>
    </w:p>
    <w:p w14:paraId="1C9B58D4" w14:textId="77777777" w:rsidR="00A83028" w:rsidRPr="00B04989"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94432" behindDoc="1" locked="0" layoutInCell="1" allowOverlap="1" wp14:anchorId="7021EE2E" wp14:editId="60BB4C00">
                <wp:simplePos x="0" y="0"/>
                <wp:positionH relativeFrom="column">
                  <wp:posOffset>4385945</wp:posOffset>
                </wp:positionH>
                <wp:positionV relativeFrom="paragraph">
                  <wp:posOffset>29845</wp:posOffset>
                </wp:positionV>
                <wp:extent cx="0" cy="6949440"/>
                <wp:effectExtent l="0" t="0" r="19050" b="22860"/>
                <wp:wrapNone/>
                <wp:docPr id="2488" name="Straight Connector 2488"/>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9EE6B" id="Straight Connector 2488" o:spid="_x0000_s1026" style="position:absolute;flip:x;z-index:-2483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35pt" to="345.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93408" behindDoc="0" locked="0" layoutInCell="1" allowOverlap="1" wp14:anchorId="0C5F8E6B" wp14:editId="48E7605C">
                <wp:simplePos x="0" y="0"/>
                <wp:positionH relativeFrom="column">
                  <wp:posOffset>1238249</wp:posOffset>
                </wp:positionH>
                <wp:positionV relativeFrom="paragraph">
                  <wp:posOffset>9525</wp:posOffset>
                </wp:positionV>
                <wp:extent cx="9525" cy="6938010"/>
                <wp:effectExtent l="0" t="0" r="28575" b="34290"/>
                <wp:wrapNone/>
                <wp:docPr id="2489" name="Straight Connector 2489"/>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26424" id="Straight Connector 2489" o:spid="_x0000_s1026" style="position:absolute;flip:x;z-index:2549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91360" behindDoc="1" locked="0" layoutInCell="1" allowOverlap="1" wp14:anchorId="6F6879D1" wp14:editId="1616434F">
                <wp:simplePos x="0" y="0"/>
                <wp:positionH relativeFrom="column">
                  <wp:posOffset>216673</wp:posOffset>
                </wp:positionH>
                <wp:positionV relativeFrom="paragraph">
                  <wp:posOffset>14191</wp:posOffset>
                </wp:positionV>
                <wp:extent cx="0" cy="6844665"/>
                <wp:effectExtent l="0" t="0" r="19050" b="32385"/>
                <wp:wrapNone/>
                <wp:docPr id="2490" name="Straight Connector 2490"/>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78BD0" id="Straight Connector 2490" o:spid="_x0000_s1026" style="position:absolute;flip:x;z-index:-2483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B1mnGe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4990336" behindDoc="0" locked="0" layoutInCell="1" allowOverlap="1" wp14:anchorId="6F20F541" wp14:editId="5E6DAA5C">
                <wp:simplePos x="0" y="0"/>
                <wp:positionH relativeFrom="column">
                  <wp:posOffset>3028950</wp:posOffset>
                </wp:positionH>
                <wp:positionV relativeFrom="paragraph">
                  <wp:posOffset>12700</wp:posOffset>
                </wp:positionV>
                <wp:extent cx="0" cy="6949440"/>
                <wp:effectExtent l="0" t="0" r="19050" b="22860"/>
                <wp:wrapNone/>
                <wp:docPr id="2491" name="Straight Connector 2491"/>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ECD13" id="Straight Connector 2491" o:spid="_x0000_s1026" style="position:absolute;flip:x;z-index:2549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Ot8iwHGAQAA0wMAAA4AAAAAAAAAAAAA&#10;AAAALgIAAGRycy9lMm9Eb2MueG1sUEsBAi0AFAAGAAgAAAAhADiaEMHcAAAACgEAAA8AAAAAAAAA&#10;AAAAAAAAIAQAAGRycy9kb3ducmV2LnhtbFBLBQYAAAAABAAEAPMAAAApBQAAAAA=&#10;" strokecolor="#4579b8 [3044]"/>
            </w:pict>
          </mc:Fallback>
        </mc:AlternateContent>
      </w:r>
    </w:p>
    <w:p w14:paraId="0EAB8686" w14:textId="77777777" w:rsidR="00A83028" w:rsidRDefault="00A83028" w:rsidP="00A83028">
      <w:pPr>
        <w:autoSpaceDE w:val="0"/>
        <w:autoSpaceDN w:val="0"/>
        <w:adjustRightInd w:val="0"/>
      </w:pPr>
    </w:p>
    <w:p w14:paraId="65547D6C" w14:textId="77777777" w:rsidR="00A83028" w:rsidRDefault="00A83028" w:rsidP="00A83028">
      <w:pPr>
        <w:tabs>
          <w:tab w:val="left" w:pos="6615"/>
        </w:tabs>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4997504" behindDoc="0" locked="0" layoutInCell="1" allowOverlap="1" wp14:anchorId="302D6D0E" wp14:editId="59BD7F90">
                <wp:simplePos x="0" y="0"/>
                <wp:positionH relativeFrom="column">
                  <wp:posOffset>577215</wp:posOffset>
                </wp:positionH>
                <wp:positionV relativeFrom="paragraph">
                  <wp:posOffset>2540</wp:posOffset>
                </wp:positionV>
                <wp:extent cx="1362974" cy="1086928"/>
                <wp:effectExtent l="0" t="0" r="27940" b="18415"/>
                <wp:wrapNone/>
                <wp:docPr id="2498" name="Diamond 2498"/>
                <wp:cNvGraphicFramePr/>
                <a:graphic xmlns:a="http://schemas.openxmlformats.org/drawingml/2006/main">
                  <a:graphicData uri="http://schemas.microsoft.com/office/word/2010/wordprocessingShape">
                    <wps:wsp>
                      <wps:cNvSpPr/>
                      <wps:spPr>
                        <a:xfrm>
                          <a:off x="0" y="0"/>
                          <a:ext cx="1362974" cy="1086928"/>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58CEC5A" w14:textId="77777777" w:rsidR="00944514" w:rsidRPr="00755387" w:rsidRDefault="00944514" w:rsidP="00A83028">
                            <w:pPr>
                              <w:jc w:val="center"/>
                              <w:rPr>
                                <w:rFonts w:ascii="Arial" w:hAnsi="Arial" w:cs="Arial"/>
                                <w:sz w:val="20"/>
                              </w:rPr>
                            </w:pPr>
                            <w:r>
                              <w:rPr>
                                <w:rFonts w:ascii="Arial" w:hAnsi="Arial" w:cs="Arial"/>
                                <w:sz w:val="20"/>
                              </w:rPr>
                              <w:t xml:space="preserve">If </w:t>
                            </w:r>
                            <w:r>
                              <w:rPr>
                                <w:rFonts w:ascii="Verdana" w:hAnsi="Verdana"/>
                                <w:color w:val="000000"/>
                                <w:sz w:val="20"/>
                              </w:rPr>
                              <w:t>bind</w:t>
                            </w:r>
                            <w:r>
                              <w:rPr>
                                <w:rFonts w:ascii="Arial" w:hAnsi="Arial" w:cs="Arial"/>
                                <w:sz w:val="20"/>
                              </w:rPr>
                              <w:t xml:space="preserve"> is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D6D0E" id="Diamond 2498" o:spid="_x0000_s2320" type="#_x0000_t4" style="position:absolute;margin-left:45.45pt;margin-top:.2pt;width:107.3pt;height:85.6pt;z-index:2549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" fillcolor="white [3201]" strokecolor="#4f81bd [3204]" strokeweight="0">
                <v:textbox>
                  <w:txbxContent>
                    <w:p w14:paraId="358CEC5A" w14:textId="77777777" w:rsidR="00944514" w:rsidRPr="00755387" w:rsidRDefault="00944514" w:rsidP="00A83028">
                      <w:pPr>
                        <w:jc w:val="center"/>
                        <w:rPr>
                          <w:rFonts w:ascii="Arial" w:hAnsi="Arial" w:cs="Arial"/>
                          <w:sz w:val="20"/>
                        </w:rPr>
                      </w:pPr>
                      <w:r>
                        <w:rPr>
                          <w:rFonts w:ascii="Arial" w:hAnsi="Arial" w:cs="Arial"/>
                          <w:sz w:val="20"/>
                        </w:rPr>
                        <w:t xml:space="preserve">If </w:t>
                      </w:r>
                      <w:r>
                        <w:rPr>
                          <w:rFonts w:ascii="Verdana" w:hAnsi="Verdana"/>
                          <w:color w:val="000000"/>
                          <w:sz w:val="20"/>
                        </w:rPr>
                        <w:t>bind</w:t>
                      </w:r>
                      <w:r>
                        <w:rPr>
                          <w:rFonts w:ascii="Arial" w:hAnsi="Arial" w:cs="Arial"/>
                          <w:sz w:val="20"/>
                        </w:rPr>
                        <w:t xml:space="preserve"> is -1</w:t>
                      </w:r>
                    </w:p>
                  </w:txbxContent>
                </v:textbox>
              </v:shape>
            </w:pict>
          </mc:Fallback>
        </mc:AlternateContent>
      </w:r>
    </w:p>
    <w:p w14:paraId="755C81A8" w14:textId="77777777" w:rsidR="00A83028" w:rsidRDefault="00A83028" w:rsidP="00A83028">
      <w:pPr>
        <w:tabs>
          <w:tab w:val="left" w:pos="6615"/>
        </w:tabs>
      </w:pPr>
    </w:p>
    <w:p w14:paraId="78E6F9AC" w14:textId="77777777" w:rsidR="00A83028" w:rsidRDefault="00A83028" w:rsidP="00A83028">
      <w:pPr>
        <w:tabs>
          <w:tab w:val="left" w:pos="6615"/>
        </w:tabs>
      </w:pPr>
      <w:r>
        <w:t xml:space="preserve">         Yes</w:t>
      </w:r>
    </w:p>
    <w:p w14:paraId="50052E33" w14:textId="77777777" w:rsidR="00A83028" w:rsidRDefault="00A83028" w:rsidP="00A83028">
      <w:pPr>
        <w:tabs>
          <w:tab w:val="left" w:pos="6615"/>
        </w:tabs>
      </w:pPr>
      <w:r>
        <w:rPr>
          <w:noProof/>
          <w:lang w:val="en-US"/>
        </w:rPr>
        <mc:AlternateContent>
          <mc:Choice Requires="wps">
            <w:drawing>
              <wp:anchor distT="0" distB="0" distL="114300" distR="114300" simplePos="0" relativeHeight="254998528" behindDoc="0" locked="0" layoutInCell="1" allowOverlap="1" wp14:anchorId="55D38A1B" wp14:editId="2F6622FF">
                <wp:simplePos x="0" y="0"/>
                <wp:positionH relativeFrom="column">
                  <wp:posOffset>228600</wp:posOffset>
                </wp:positionH>
                <wp:positionV relativeFrom="paragraph">
                  <wp:posOffset>40640</wp:posOffset>
                </wp:positionV>
                <wp:extent cx="381000" cy="0"/>
                <wp:effectExtent l="38100" t="76200" r="0" b="95250"/>
                <wp:wrapNone/>
                <wp:docPr id="2501" name="Straight Arrow Connector 2501"/>
                <wp:cNvGraphicFramePr/>
                <a:graphic xmlns:a="http://schemas.openxmlformats.org/drawingml/2006/main">
                  <a:graphicData uri="http://schemas.microsoft.com/office/word/2010/wordprocessingShape">
                    <wps:wsp>
                      <wps:cNvCnPr/>
                      <wps:spPr>
                        <a:xfrm flipH="1">
                          <a:off x="0" y="0"/>
                          <a:ext cx="381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7D260" id="Straight Arrow Connector 2501" o:spid="_x0000_s1026" type="#_x0000_t32" style="position:absolute;margin-left:18pt;margin-top:3.2pt;width:30pt;height:0;flip:x;z-index:2549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" strokecolor="#4579b8 [3044]">
                <v:stroke endarrow="block"/>
              </v:shape>
            </w:pict>
          </mc:Fallback>
        </mc:AlternateContent>
      </w:r>
      <w:r>
        <w:t xml:space="preserve">     </w:t>
      </w:r>
    </w:p>
    <w:p w14:paraId="71CA37F6" w14:textId="77777777" w:rsidR="00A83028" w:rsidRDefault="00A83028" w:rsidP="00A83028">
      <w:pPr>
        <w:tabs>
          <w:tab w:val="left" w:pos="6615"/>
        </w:tabs>
      </w:pPr>
      <w:r>
        <w:t xml:space="preserve">          Send </w:t>
      </w:r>
    </w:p>
    <w:p w14:paraId="75D1C59C" w14:textId="77777777" w:rsidR="00A83028" w:rsidRDefault="00A83028" w:rsidP="00A83028">
      <w:pPr>
        <w:tabs>
          <w:tab w:val="left" w:pos="6615"/>
        </w:tabs>
      </w:pPr>
      <w:r>
        <w:t xml:space="preserve">          Connection </w:t>
      </w:r>
    </w:p>
    <w:p w14:paraId="0B96EB95" w14:textId="77777777" w:rsidR="00A83028" w:rsidRDefault="00A83028" w:rsidP="00A83028">
      <w:pPr>
        <w:tabs>
          <w:tab w:val="left" w:pos="6615"/>
        </w:tabs>
      </w:pPr>
      <w:r>
        <w:t xml:space="preserve">          fail status            No</w:t>
      </w:r>
    </w:p>
    <w:p w14:paraId="37D87AFC" w14:textId="77777777" w:rsidR="00A83028" w:rsidRDefault="00A83028" w:rsidP="00A83028">
      <w:pPr>
        <w:tabs>
          <w:tab w:val="left" w:pos="6615"/>
        </w:tabs>
      </w:pPr>
      <w:r>
        <w:t xml:space="preserve">          as unsolicited</w:t>
      </w:r>
    </w:p>
    <w:p w14:paraId="06F2F6CF" w14:textId="77777777" w:rsidR="00A83028" w:rsidRDefault="00A83028" w:rsidP="00A83028">
      <w:pPr>
        <w:tabs>
          <w:tab w:val="left" w:pos="6615"/>
        </w:tabs>
      </w:pPr>
      <w:r>
        <w:t xml:space="preserve">          response                     </w:t>
      </w:r>
    </w:p>
    <w:p w14:paraId="31F30DD6" w14:textId="77777777" w:rsidR="00A83028" w:rsidRDefault="00A83028" w:rsidP="00A83028">
      <w:pPr>
        <w:tabs>
          <w:tab w:val="left" w:pos="6615"/>
        </w:tabs>
      </w:pPr>
      <w:r>
        <w:t xml:space="preserve">                                       Create FD monitor to start monitoring the server FD</w:t>
      </w:r>
    </w:p>
    <w:p w14:paraId="54668BC7" w14:textId="77777777" w:rsidR="00A83028" w:rsidRPr="00826D42" w:rsidRDefault="00A83028" w:rsidP="00A83028">
      <w:pPr>
        <w:tabs>
          <w:tab w:val="left" w:pos="6615"/>
        </w:tabs>
        <w:rPr>
          <w:rFonts w:ascii="Arial" w:hAnsi="Arial" w:cs="Arial"/>
          <w:sz w:val="20"/>
        </w:rPr>
      </w:pPr>
      <w:r>
        <w:t xml:space="preserve">                                       using</w:t>
      </w:r>
      <w:r w:rsidRPr="005F1037">
        <w:t xml:space="preserve">  </w:t>
      </w:r>
      <w:hyperlink r:id="rId40" w:anchor="a52902d634d810f9b7a23c53c9c5164f0" w:history="1">
        <w:r w:rsidRPr="005F1037">
          <w:rPr>
            <w:rStyle w:val="Hyperlink"/>
            <w:color w:val="auto"/>
            <w:u w:val="none"/>
          </w:rPr>
          <w:t>le_fdMonitor_Create()</w:t>
        </w:r>
      </w:hyperlink>
    </w:p>
    <w:p w14:paraId="7D0D449B" w14:textId="77777777" w:rsidR="00A83028" w:rsidRPr="00F52D0C" w:rsidRDefault="00A83028" w:rsidP="00A8302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4999552" behindDoc="0" locked="0" layoutInCell="1" allowOverlap="1" wp14:anchorId="7C596DC5" wp14:editId="0DD5164E">
                <wp:simplePos x="0" y="0"/>
                <wp:positionH relativeFrom="column">
                  <wp:posOffset>1247774</wp:posOffset>
                </wp:positionH>
                <wp:positionV relativeFrom="paragraph">
                  <wp:posOffset>130810</wp:posOffset>
                </wp:positionV>
                <wp:extent cx="3152775" cy="0"/>
                <wp:effectExtent l="0" t="76200" r="9525" b="95250"/>
                <wp:wrapNone/>
                <wp:docPr id="2502" name="Straight Arrow Connector 2502"/>
                <wp:cNvGraphicFramePr/>
                <a:graphic xmlns:a="http://schemas.openxmlformats.org/drawingml/2006/main">
                  <a:graphicData uri="http://schemas.microsoft.com/office/word/2010/wordprocessingShape">
                    <wps:wsp>
                      <wps:cNvCnPr/>
                      <wps:spPr>
                        <a:xfrm>
                          <a:off x="0" y="0"/>
                          <a:ext cx="3152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DBDA4" id="Straight Arrow Connector 2502" o:spid="_x0000_s1026" type="#_x0000_t32" style="position:absolute;margin-left:98.25pt;margin-top:10.3pt;width:248.25pt;height:0;z-index:2549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" strokecolor="#4579b8 [3044]">
                <v:stroke endarrow="block"/>
              </v:shape>
            </w:pict>
          </mc:Fallback>
        </mc:AlternateContent>
      </w:r>
      <w:r w:rsidRPr="00826D42">
        <w:rPr>
          <w:rFonts w:ascii="Arial" w:hAnsi="Arial" w:cs="Arial"/>
          <w:sz w:val="20"/>
        </w:rPr>
        <w:t xml:space="preserve">          </w:t>
      </w:r>
    </w:p>
    <w:p w14:paraId="010DDD0F" w14:textId="77777777" w:rsidR="00A83028" w:rsidRDefault="00A83028" w:rsidP="00A83028">
      <w:pPr>
        <w:tabs>
          <w:tab w:val="left" w:pos="6615"/>
        </w:tabs>
      </w:pPr>
      <w:r>
        <w:t xml:space="preserve">                                       Pass UDP config data to the handler function using</w:t>
      </w:r>
    </w:p>
    <w:p w14:paraId="0BE6278C" w14:textId="77777777" w:rsidR="00A83028" w:rsidRPr="00826D42" w:rsidRDefault="00A83028" w:rsidP="00A83028">
      <w:pPr>
        <w:tabs>
          <w:tab w:val="left" w:pos="6615"/>
        </w:tabs>
        <w:rPr>
          <w:rFonts w:ascii="Arial" w:hAnsi="Arial" w:cs="Arial"/>
          <w:sz w:val="20"/>
        </w:rPr>
      </w:pPr>
      <w:r>
        <w:t xml:space="preserve">                                       using</w:t>
      </w:r>
      <w:r w:rsidRPr="005F1037">
        <w:t xml:space="preserve">  </w:t>
      </w:r>
      <w:hyperlink r:id="rId41" w:anchor="a52902d634d810f9b7a23c53c9c5164f0" w:history="1">
        <w:r w:rsidRPr="005F1037">
          <w:t xml:space="preserve"> </w:t>
        </w:r>
        <w:hyperlink r:id="rId42" w:anchor="af88e40be018bcd6cd47a64bde49a9f98" w:history="1">
          <w:r w:rsidRPr="005F1037">
            <w:rPr>
              <w:rStyle w:val="Hyperlink"/>
              <w:color w:val="auto"/>
              <w:u w:val="none"/>
            </w:rPr>
            <w:t>le_fdMonitor_SetContextPtr</w:t>
          </w:r>
        </w:hyperlink>
        <w:r w:rsidRPr="005F1037">
          <w:rPr>
            <w:rStyle w:val="Hyperlink"/>
            <w:color w:val="auto"/>
            <w:u w:val="none"/>
          </w:rPr>
          <w:t xml:space="preserve"> ()</w:t>
        </w:r>
      </w:hyperlink>
    </w:p>
    <w:p w14:paraId="1787E7F3" w14:textId="77777777" w:rsidR="00A83028" w:rsidRDefault="00A83028" w:rsidP="00A83028">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5000576" behindDoc="0" locked="0" layoutInCell="1" allowOverlap="1" wp14:anchorId="42C56C01" wp14:editId="2ACD28A6">
                <wp:simplePos x="0" y="0"/>
                <wp:positionH relativeFrom="column">
                  <wp:posOffset>1247774</wp:posOffset>
                </wp:positionH>
                <wp:positionV relativeFrom="paragraph">
                  <wp:posOffset>130810</wp:posOffset>
                </wp:positionV>
                <wp:extent cx="3152775" cy="0"/>
                <wp:effectExtent l="0" t="76200" r="9525" b="95250"/>
                <wp:wrapNone/>
                <wp:docPr id="2503" name="Straight Arrow Connector 2503"/>
                <wp:cNvGraphicFramePr/>
                <a:graphic xmlns:a="http://schemas.openxmlformats.org/drawingml/2006/main">
                  <a:graphicData uri="http://schemas.microsoft.com/office/word/2010/wordprocessingShape">
                    <wps:wsp>
                      <wps:cNvCnPr/>
                      <wps:spPr>
                        <a:xfrm>
                          <a:off x="0" y="0"/>
                          <a:ext cx="3152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06091" id="Straight Arrow Connector 2503" o:spid="_x0000_s1026" type="#_x0000_t32" style="position:absolute;margin-left:98.25pt;margin-top:10.3pt;width:248.25pt;height:0;z-index:2550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" strokecolor="#4579b8 [3044]">
                <v:stroke endarrow="block"/>
              </v:shape>
            </w:pict>
          </mc:Fallback>
        </mc:AlternateContent>
      </w:r>
      <w:r w:rsidRPr="00826D42">
        <w:rPr>
          <w:rFonts w:ascii="Arial" w:hAnsi="Arial" w:cs="Arial"/>
          <w:sz w:val="20"/>
        </w:rPr>
        <w:t xml:space="preserve">          </w:t>
      </w:r>
    </w:p>
    <w:p w14:paraId="53DA1C32" w14:textId="77777777" w:rsidR="00A83028" w:rsidRDefault="00A83028" w:rsidP="00A83028">
      <w:pPr>
        <w:autoSpaceDE w:val="0"/>
        <w:autoSpaceDN w:val="0"/>
        <w:adjustRightInd w:val="0"/>
      </w:pPr>
    </w:p>
    <w:p w14:paraId="71789439" w14:textId="77777777" w:rsidR="00A83028" w:rsidRDefault="00A83028" w:rsidP="00A83028">
      <w:pPr>
        <w:autoSpaceDE w:val="0"/>
        <w:autoSpaceDN w:val="0"/>
        <w:adjustRightInd w:val="0"/>
      </w:pPr>
      <w:r>
        <w:t xml:space="preserve">       Send “+KUDP_IND”                    </w:t>
      </w:r>
    </w:p>
    <w:p w14:paraId="39DB4000" w14:textId="77777777" w:rsidR="00A83028" w:rsidRDefault="00A83028" w:rsidP="00A83028">
      <w:pPr>
        <w:autoSpaceDE w:val="0"/>
        <w:autoSpaceDN w:val="0"/>
        <w:adjustRightInd w:val="0"/>
      </w:pPr>
      <w:r>
        <w:rPr>
          <w:noProof/>
          <w:lang w:val="en-US"/>
        </w:rPr>
        <mc:AlternateContent>
          <mc:Choice Requires="wps">
            <w:drawing>
              <wp:anchor distT="0" distB="0" distL="114300" distR="114300" simplePos="0" relativeHeight="255001600" behindDoc="0" locked="0" layoutInCell="1" allowOverlap="1" wp14:anchorId="1B9D2A52" wp14:editId="776D403C">
                <wp:simplePos x="0" y="0"/>
                <wp:positionH relativeFrom="column">
                  <wp:posOffset>219075</wp:posOffset>
                </wp:positionH>
                <wp:positionV relativeFrom="paragraph">
                  <wp:posOffset>92710</wp:posOffset>
                </wp:positionV>
                <wp:extent cx="1028700" cy="0"/>
                <wp:effectExtent l="38100" t="76200" r="0" b="95250"/>
                <wp:wrapNone/>
                <wp:docPr id="2504" name="Straight Arrow Connector 2504"/>
                <wp:cNvGraphicFramePr/>
                <a:graphic xmlns:a="http://schemas.openxmlformats.org/drawingml/2006/main">
                  <a:graphicData uri="http://schemas.microsoft.com/office/word/2010/wordprocessingShape">
                    <wps:wsp>
                      <wps:cNvCnPr/>
                      <wps:spPr>
                        <a:xfrm flipH="1">
                          <a:off x="0" y="0"/>
                          <a:ext cx="1028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AF9FD8" id="Straight Arrow Connector 2504" o:spid="_x0000_s1026" type="#_x0000_t32" style="position:absolute;margin-left:17.25pt;margin-top:7.3pt;width:81pt;height:0;flip:x;z-index:2550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" strokecolor="#4579b8 [3044]">
                <v:stroke endarrow="block"/>
              </v:shape>
            </w:pict>
          </mc:Fallback>
        </mc:AlternateContent>
      </w:r>
    </w:p>
    <w:p w14:paraId="2B330C0E" w14:textId="77777777" w:rsidR="00A83028" w:rsidRDefault="00A83028" w:rsidP="00A83028">
      <w:pPr>
        <w:autoSpaceDE w:val="0"/>
        <w:autoSpaceDN w:val="0"/>
        <w:adjustRightInd w:val="0"/>
      </w:pPr>
      <w:r>
        <w:t xml:space="preserve">        as unsolicited </w:t>
      </w:r>
    </w:p>
    <w:p w14:paraId="60623692" w14:textId="77777777" w:rsidR="00A83028" w:rsidRDefault="00A83028" w:rsidP="00A83028">
      <w:pPr>
        <w:autoSpaceDE w:val="0"/>
        <w:autoSpaceDN w:val="0"/>
        <w:adjustRightInd w:val="0"/>
      </w:pPr>
      <w:r>
        <w:t xml:space="preserve">        response</w:t>
      </w:r>
    </w:p>
    <w:p w14:paraId="32D475CD" w14:textId="77777777" w:rsidR="00A83028" w:rsidRDefault="00A83028" w:rsidP="00A83028">
      <w:pPr>
        <w:autoSpaceDE w:val="0"/>
        <w:autoSpaceDN w:val="0"/>
        <w:adjustRightInd w:val="0"/>
      </w:pPr>
    </w:p>
    <w:p w14:paraId="1BB80F7E" w14:textId="77777777" w:rsidR="00A83028" w:rsidRDefault="00A83028" w:rsidP="00A83028">
      <w:pPr>
        <w:autoSpaceDE w:val="0"/>
        <w:autoSpaceDN w:val="0"/>
        <w:adjustRightInd w:val="0"/>
      </w:pPr>
    </w:p>
    <w:p w14:paraId="7F371C54" w14:textId="77777777" w:rsidR="00A83028" w:rsidRDefault="00A83028" w:rsidP="00A83028">
      <w:pPr>
        <w:autoSpaceDE w:val="0"/>
        <w:autoSpaceDN w:val="0"/>
        <w:adjustRightInd w:val="0"/>
      </w:pPr>
      <w:r w:rsidRPr="006E4DFD">
        <w:rPr>
          <w:noProof/>
          <w:lang w:val="en-US"/>
        </w:rPr>
        <mc:AlternateContent>
          <mc:Choice Requires="wps">
            <w:drawing>
              <wp:anchor distT="0" distB="0" distL="114300" distR="114300" simplePos="0" relativeHeight="255002624" behindDoc="0" locked="0" layoutInCell="1" allowOverlap="1" wp14:anchorId="354643B2" wp14:editId="639FCDEB">
                <wp:simplePos x="0" y="0"/>
                <wp:positionH relativeFrom="column">
                  <wp:posOffset>561975</wp:posOffset>
                </wp:positionH>
                <wp:positionV relativeFrom="paragraph">
                  <wp:posOffset>96520</wp:posOffset>
                </wp:positionV>
                <wp:extent cx="1371600" cy="514350"/>
                <wp:effectExtent l="0" t="0" r="19050" b="19050"/>
                <wp:wrapNone/>
                <wp:docPr id="2505" name="Rectangle 2505"/>
                <wp:cNvGraphicFramePr/>
                <a:graphic xmlns:a="http://schemas.openxmlformats.org/drawingml/2006/main">
                  <a:graphicData uri="http://schemas.microsoft.com/office/word/2010/wordprocessingShape">
                    <wps:wsp>
                      <wps:cNvSpPr/>
                      <wps:spPr>
                        <a:xfrm>
                          <a:off x="0" y="0"/>
                          <a:ext cx="1371600" cy="5143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229DB" w14:textId="77777777" w:rsidR="00944514" w:rsidRPr="00F52D0C" w:rsidRDefault="00944514" w:rsidP="00A83028">
                            <w:pPr>
                              <w:jc w:val="center"/>
                              <w:rPr>
                                <w:rFonts w:asciiTheme="minorHAnsi" w:hAnsiTheme="minorHAnsi" w:cs="Arial"/>
                                <w:color w:val="000000" w:themeColor="text1"/>
                                <w:szCs w:val="24"/>
                              </w:rPr>
                            </w:pPr>
                            <w:r w:rsidRPr="00F52D0C">
                              <w:rPr>
                                <w:rFonts w:asciiTheme="minorHAnsi" w:hAnsiTheme="minorHAnsi"/>
                                <w:color w:val="000000" w:themeColor="text1"/>
                                <w:szCs w:val="24"/>
                              </w:rPr>
                              <w:t xml:space="preserve"> </w:t>
                            </w:r>
                            <w:r w:rsidRPr="00F52D0C">
                              <w:rPr>
                                <w:rFonts w:asciiTheme="minorHAnsi" w:hAnsiTheme="minorHAnsi" w:cs="Arial"/>
                                <w:color w:val="000000" w:themeColor="text1"/>
                                <w:szCs w:val="24"/>
                              </w:rPr>
                              <w:t>If FD callback handler received</w:t>
                            </w:r>
                          </w:p>
                          <w:p w14:paraId="050C65FE" w14:textId="77777777" w:rsidR="00944514" w:rsidRPr="00F52D0C" w:rsidRDefault="00944514" w:rsidP="00A83028">
                            <w:pPr>
                              <w:rPr>
                                <w:rFonts w:asciiTheme="minorHAnsi" w:hAnsi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643B2" id="Rectangle 2505" o:spid="_x0000_s2321" style="position:absolute;margin-left:44.25pt;margin-top:7.6pt;width:108pt;height:40.5pt;z-index:2550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" fillcolor="white [3212]" strokecolor="#4f81bd [3204]" strokeweight="1pt">
                <v:textbox>
                  <w:txbxContent>
                    <w:p w14:paraId="030229DB" w14:textId="77777777" w:rsidR="00944514" w:rsidRPr="00F52D0C" w:rsidRDefault="00944514" w:rsidP="00A83028">
                      <w:pPr>
                        <w:jc w:val="center"/>
                        <w:rPr>
                          <w:rFonts w:asciiTheme="minorHAnsi" w:hAnsiTheme="minorHAnsi" w:cs="Arial"/>
                          <w:color w:val="000000" w:themeColor="text1"/>
                          <w:szCs w:val="24"/>
                        </w:rPr>
                      </w:pPr>
                      <w:r w:rsidRPr="00F52D0C">
                        <w:rPr>
                          <w:rFonts w:asciiTheme="minorHAnsi" w:hAnsiTheme="minorHAnsi"/>
                          <w:color w:val="000000" w:themeColor="text1"/>
                          <w:szCs w:val="24"/>
                        </w:rPr>
                        <w:t xml:space="preserve"> </w:t>
                      </w:r>
                      <w:r w:rsidRPr="00F52D0C">
                        <w:rPr>
                          <w:rFonts w:asciiTheme="minorHAnsi" w:hAnsiTheme="minorHAnsi" w:cs="Arial"/>
                          <w:color w:val="000000" w:themeColor="text1"/>
                          <w:szCs w:val="24"/>
                        </w:rPr>
                        <w:t>If FD callback handler received</w:t>
                      </w:r>
                    </w:p>
                    <w:p w14:paraId="050C65FE" w14:textId="77777777" w:rsidR="00944514" w:rsidRPr="00F52D0C" w:rsidRDefault="00944514" w:rsidP="00A83028">
                      <w:pPr>
                        <w:rPr>
                          <w:rFonts w:asciiTheme="minorHAnsi" w:hAnsiTheme="minorHAnsi"/>
                          <w:color w:val="000000" w:themeColor="text1"/>
                        </w:rPr>
                      </w:pPr>
                    </w:p>
                  </w:txbxContent>
                </v:textbox>
              </v:rect>
            </w:pict>
          </mc:Fallback>
        </mc:AlternateContent>
      </w:r>
    </w:p>
    <w:p w14:paraId="0046AE44" w14:textId="77777777" w:rsidR="00A83028" w:rsidRDefault="00A83028" w:rsidP="00A83028">
      <w:pPr>
        <w:autoSpaceDE w:val="0"/>
        <w:autoSpaceDN w:val="0"/>
        <w:adjustRightInd w:val="0"/>
      </w:pPr>
    </w:p>
    <w:p w14:paraId="329821F9" w14:textId="77777777" w:rsidR="00A83028" w:rsidRDefault="00A83028" w:rsidP="00A83028">
      <w:pPr>
        <w:jc w:val="both"/>
      </w:pPr>
    </w:p>
    <w:p w14:paraId="115C1AF0" w14:textId="77777777" w:rsidR="00A83028" w:rsidRDefault="00A83028" w:rsidP="00A83028">
      <w:pPr>
        <w:jc w:val="both"/>
        <w:rPr>
          <w:rFonts w:asciiTheme="minorHAnsi" w:hAnsiTheme="minorHAnsi" w:cs="Arial"/>
          <w:szCs w:val="24"/>
        </w:rPr>
      </w:pPr>
      <w:r w:rsidRPr="00F52D0C">
        <w:rPr>
          <w:rFonts w:asciiTheme="minorHAnsi" w:hAnsiTheme="minorHAnsi"/>
          <w:szCs w:val="24"/>
        </w:rPr>
        <w:t xml:space="preserve">                       </w:t>
      </w:r>
    </w:p>
    <w:p w14:paraId="15822402" w14:textId="77777777" w:rsidR="00A83028" w:rsidRDefault="00A83028" w:rsidP="00A83028">
      <w:pPr>
        <w:jc w:val="both"/>
        <w:rPr>
          <w:rFonts w:asciiTheme="minorHAnsi" w:hAnsiTheme="minorHAnsi" w:cs="Arial"/>
          <w:szCs w:val="24"/>
        </w:rPr>
      </w:pPr>
      <w:r>
        <w:rPr>
          <w:rFonts w:asciiTheme="minorHAnsi" w:hAnsiTheme="minorHAnsi" w:cs="Arial"/>
          <w:szCs w:val="24"/>
        </w:rPr>
        <w:t xml:space="preserve">    </w:t>
      </w:r>
    </w:p>
    <w:p w14:paraId="3CAC2AC2" w14:textId="77777777" w:rsidR="00A83028" w:rsidRDefault="00A83028" w:rsidP="00A83028">
      <w:pPr>
        <w:jc w:val="both"/>
        <w:rPr>
          <w:rFonts w:asciiTheme="minorHAnsi" w:hAnsiTheme="minorHAnsi" w:cs="Arial"/>
          <w:szCs w:val="24"/>
        </w:rPr>
      </w:pPr>
      <w:r>
        <w:rPr>
          <w:rFonts w:asciiTheme="minorHAnsi" w:hAnsiTheme="minorHAnsi" w:cs="Arial"/>
          <w:szCs w:val="24"/>
        </w:rPr>
        <w:t xml:space="preserve">                                       If POLLIN event occurs FD monitor notifies the</w:t>
      </w:r>
    </w:p>
    <w:p w14:paraId="33F119A3" w14:textId="77777777" w:rsidR="00A83028" w:rsidRDefault="00A83028" w:rsidP="00A83028">
      <w:pPr>
        <w:jc w:val="both"/>
        <w:rPr>
          <w:rFonts w:asciiTheme="minorHAnsi" w:hAnsiTheme="minorHAnsi" w:cs="Arial"/>
          <w:szCs w:val="24"/>
        </w:rPr>
      </w:pPr>
      <w:r>
        <w:rPr>
          <w:rFonts w:asciiTheme="minorHAnsi" w:hAnsiTheme="minorHAnsi" w:cs="Arial"/>
          <w:szCs w:val="24"/>
        </w:rPr>
        <w:t xml:space="preserve">                                       received UDP data</w:t>
      </w:r>
    </w:p>
    <w:p w14:paraId="43714ECB" w14:textId="77777777" w:rsidR="00A83028" w:rsidRDefault="00A83028" w:rsidP="00A83028">
      <w:pPr>
        <w:jc w:val="both"/>
      </w:pPr>
      <w:r>
        <w:rPr>
          <w:rFonts w:asciiTheme="minorHAnsi" w:hAnsiTheme="minorHAnsi" w:cs="Arial"/>
          <w:szCs w:val="24"/>
        </w:rPr>
        <w:t xml:space="preserve">                                  </w:t>
      </w:r>
    </w:p>
    <w:p w14:paraId="6CE88DA5" w14:textId="77777777" w:rsidR="00A83028" w:rsidRDefault="00A83028" w:rsidP="00A83028">
      <w:pPr>
        <w:tabs>
          <w:tab w:val="left" w:pos="6615"/>
        </w:tabs>
      </w:pPr>
    </w:p>
    <w:p w14:paraId="308EF338" w14:textId="77777777" w:rsidR="00A83028" w:rsidRDefault="00A83028" w:rsidP="00A83028">
      <w:pPr>
        <w:autoSpaceDE w:val="0"/>
        <w:autoSpaceDN w:val="0"/>
        <w:adjustRightInd w:val="0"/>
      </w:pPr>
    </w:p>
    <w:p w14:paraId="771583FB" w14:textId="77777777" w:rsidR="00A83028" w:rsidRDefault="00A83028" w:rsidP="00A83028">
      <w:pPr>
        <w:autoSpaceDE w:val="0"/>
        <w:autoSpaceDN w:val="0"/>
        <w:adjustRightInd w:val="0"/>
      </w:pPr>
    </w:p>
    <w:p w14:paraId="0F752FD2" w14:textId="77777777" w:rsidR="00A83028" w:rsidRDefault="00A83028" w:rsidP="00A83028">
      <w:pPr>
        <w:autoSpaceDE w:val="0"/>
        <w:autoSpaceDN w:val="0"/>
        <w:adjustRightInd w:val="0"/>
      </w:pPr>
    </w:p>
    <w:p w14:paraId="1DB833AE" w14:textId="77777777" w:rsidR="00A83028" w:rsidRDefault="00A83028" w:rsidP="00A83028">
      <w:pPr>
        <w:autoSpaceDE w:val="0"/>
        <w:autoSpaceDN w:val="0"/>
        <w:adjustRightInd w:val="0"/>
      </w:pPr>
    </w:p>
    <w:p w14:paraId="3EA34A04" w14:textId="77777777" w:rsidR="00A83028" w:rsidRDefault="00A83028" w:rsidP="00A83028">
      <w:pPr>
        <w:autoSpaceDE w:val="0"/>
        <w:autoSpaceDN w:val="0"/>
        <w:adjustRightInd w:val="0"/>
      </w:pPr>
    </w:p>
    <w:p w14:paraId="195B50F3" w14:textId="450DFEE9" w:rsidR="00A83028" w:rsidRDefault="00A83028" w:rsidP="00A83028">
      <w:pPr>
        <w:autoSpaceDE w:val="0"/>
        <w:autoSpaceDN w:val="0"/>
        <w:adjustRightInd w:val="0"/>
      </w:pPr>
    </w:p>
    <w:p w14:paraId="5F3D376B" w14:textId="44F90264" w:rsidR="00A83028" w:rsidRPr="00215EAC" w:rsidRDefault="0030320F" w:rsidP="00A83028">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5019008" behindDoc="0" locked="0" layoutInCell="1" allowOverlap="1" wp14:anchorId="04AB8A70" wp14:editId="323269E6">
                <wp:simplePos x="0" y="0"/>
                <wp:positionH relativeFrom="rightMargin">
                  <wp:posOffset>-9525</wp:posOffset>
                </wp:positionH>
                <wp:positionV relativeFrom="paragraph">
                  <wp:posOffset>-1905</wp:posOffset>
                </wp:positionV>
                <wp:extent cx="876300" cy="678180"/>
                <wp:effectExtent l="0" t="0" r="19050" b="26670"/>
                <wp:wrapNone/>
                <wp:docPr id="2528" name="Rectangle 2528"/>
                <wp:cNvGraphicFramePr/>
                <a:graphic xmlns:a="http://schemas.openxmlformats.org/drawingml/2006/main">
                  <a:graphicData uri="http://schemas.microsoft.com/office/word/2010/wordprocessingShape">
                    <wps:wsp>
                      <wps:cNvSpPr/>
                      <wps:spPr>
                        <a:xfrm>
                          <a:off x="0" y="0"/>
                          <a:ext cx="876300" cy="6781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DB933D6" w14:textId="77777777" w:rsidR="00944514" w:rsidRDefault="00944514" w:rsidP="00A83028">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B8A70" id="Rectangle 2528" o:spid="_x0000_s2322" style="position:absolute;left:0;text-align:left;margin-left:-.75pt;margin-top:-.15pt;width:69pt;height:53.4pt;z-index:2550190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" fillcolor="#8064a2 [3207]" strokecolor="#5a5a5a [2109]" strokeweight="1pt">
                <v:textbox>
                  <w:txbxContent>
                    <w:p w14:paraId="7DB933D6" w14:textId="77777777" w:rsidR="00944514" w:rsidRDefault="00944514" w:rsidP="00A83028">
                      <w:pPr>
                        <w:jc w:val="center"/>
                      </w:pPr>
                      <w:r>
                        <w:t>Modem</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5017984" behindDoc="0" locked="0" layoutInCell="1" allowOverlap="1" wp14:anchorId="1CAB2CF2" wp14:editId="1C12CE67">
                <wp:simplePos x="0" y="0"/>
                <wp:positionH relativeFrom="column">
                  <wp:posOffset>3886200</wp:posOffset>
                </wp:positionH>
                <wp:positionV relativeFrom="paragraph">
                  <wp:posOffset>-2540</wp:posOffset>
                </wp:positionV>
                <wp:extent cx="1047750" cy="678180"/>
                <wp:effectExtent l="0" t="0" r="19050" b="26670"/>
                <wp:wrapNone/>
                <wp:docPr id="2529" name="Rectangle 2529"/>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67A2C71" w14:textId="77777777" w:rsidR="00944514" w:rsidRDefault="00944514" w:rsidP="00A83028">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B2CF2" id="Rectangle 2529" o:spid="_x0000_s2323" style="position:absolute;left:0;text-align:left;margin-left:306pt;margin-top:-.2pt;width:82.5pt;height:53.4pt;z-index:2550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" fillcolor="#c0504d [3205]" strokecolor="#243f60 [1604]" strokeweight="1pt">
                <v:textbox>
                  <w:txbxContent>
                    <w:p w14:paraId="267A2C71" w14:textId="77777777" w:rsidR="00944514" w:rsidRDefault="00944514" w:rsidP="00A83028">
                      <w:pPr>
                        <w:jc w:val="center"/>
                      </w:pPr>
                      <w:r>
                        <w:t>Other Legato Services</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9792" behindDoc="0" locked="0" layoutInCell="1" allowOverlap="1" wp14:anchorId="7A9E64E3" wp14:editId="299159DE">
                <wp:simplePos x="0" y="0"/>
                <wp:positionH relativeFrom="margin">
                  <wp:posOffset>-635</wp:posOffset>
                </wp:positionH>
                <wp:positionV relativeFrom="paragraph">
                  <wp:posOffset>9525</wp:posOffset>
                </wp:positionV>
                <wp:extent cx="822325" cy="640080"/>
                <wp:effectExtent l="0" t="0" r="15875" b="26670"/>
                <wp:wrapNone/>
                <wp:docPr id="2530" name="Rectangle 253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9521F6" w14:textId="77777777" w:rsidR="00944514" w:rsidRDefault="00944514" w:rsidP="00A83028">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E64E3" id="Rectangle 2530" o:spid="_x0000_s2324" style="position:absolute;left:0;text-align:left;margin-left:-.05pt;margin-top:.75pt;width:64.75pt;height:50.4pt;z-index:2550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" fillcolor="#f79646 [3209]" strokecolor="#5a5a5a [2109]" strokeweight="1pt">
                <v:textbox>
                  <w:txbxContent>
                    <w:p w14:paraId="1B9521F6" w14:textId="77777777" w:rsidR="00944514" w:rsidRDefault="00944514" w:rsidP="00A83028">
                      <w:pPr>
                        <w:jc w:val="center"/>
                      </w:pPr>
                      <w:r>
                        <w:t>Host with Linux OS</w:t>
                      </w:r>
                    </w:p>
                  </w:txbxContent>
                </v:textbox>
                <w10:wrap anchorx="margin"/>
              </v: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7744" behindDoc="0" locked="0" layoutInCell="1" allowOverlap="1" wp14:anchorId="483167CC" wp14:editId="2A67E842">
                <wp:simplePos x="0" y="0"/>
                <wp:positionH relativeFrom="margin">
                  <wp:posOffset>5076825</wp:posOffset>
                </wp:positionH>
                <wp:positionV relativeFrom="paragraph">
                  <wp:posOffset>76200</wp:posOffset>
                </wp:positionV>
                <wp:extent cx="676275" cy="314325"/>
                <wp:effectExtent l="0" t="0" r="9525" b="9525"/>
                <wp:wrapNone/>
                <wp:docPr id="2531" name="Rounded Rectangle 2531"/>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AD3E8AE"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167CC" id="Rounded Rectangle 2531" o:spid="_x0000_s2325" style="position:absolute;left:0;text-align:left;margin-left:399.75pt;margin-top:6pt;width:53.25pt;height:24.75pt;z-index:2550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" fillcolor="white [3201]" stroked="f" strokeweight="2pt">
                <v:textbox>
                  <w:txbxContent>
                    <w:p w14:paraId="3AD3E8AE"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5010816" behindDoc="0" locked="0" layoutInCell="1" allowOverlap="1" wp14:anchorId="6F45FC13" wp14:editId="6AE44568">
                <wp:simplePos x="0" y="0"/>
                <wp:positionH relativeFrom="column">
                  <wp:posOffset>895350</wp:posOffset>
                </wp:positionH>
                <wp:positionV relativeFrom="paragraph">
                  <wp:posOffset>0</wp:posOffset>
                </wp:positionV>
                <wp:extent cx="828675" cy="640080"/>
                <wp:effectExtent l="0" t="0" r="28575" b="26670"/>
                <wp:wrapNone/>
                <wp:docPr id="2532" name="Rectangle 253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A2F63B6" w14:textId="77777777" w:rsidR="00944514" w:rsidRDefault="00944514" w:rsidP="00A83028">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5FC13" id="Rectangle 2532" o:spid="_x0000_s2326" style="position:absolute;left:0;text-align:left;margin-left:70.5pt;margin-top:0;width:65.25pt;height:50.4pt;z-index:2550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" fillcolor="#4f81bd [3204]" strokecolor="#5a5a5a [2109]" strokeweight="1pt">
                <v:textbox>
                  <w:txbxContent>
                    <w:p w14:paraId="7A2F63B6" w14:textId="77777777" w:rsidR="00944514" w:rsidRDefault="00944514" w:rsidP="00A83028">
                      <w:pPr>
                        <w:jc w:val="center"/>
                      </w:pPr>
                      <w:r>
                        <w:t>Legato App</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8768" behindDoc="0" locked="0" layoutInCell="1" allowOverlap="1" wp14:anchorId="5247A52F" wp14:editId="2198E666">
                <wp:simplePos x="0" y="0"/>
                <wp:positionH relativeFrom="margin">
                  <wp:align>right</wp:align>
                </wp:positionH>
                <wp:positionV relativeFrom="paragraph">
                  <wp:posOffset>9525</wp:posOffset>
                </wp:positionV>
                <wp:extent cx="361950" cy="504825"/>
                <wp:effectExtent l="0" t="0" r="0" b="9525"/>
                <wp:wrapNone/>
                <wp:docPr id="2533" name="Rounded Rectangle 253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145F70"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47A52F" id="Rounded Rectangle 2533" o:spid="_x0000_s2327" style="position:absolute;left:0;text-align:left;margin-left:-22.7pt;margin-top:.75pt;width:28.5pt;height:39.75pt;z-index:25500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CEyUdyDAgAA&#10;UQUAAA4AAAAAAAAAAAAAAAAALgIAAGRycy9lMm9Eb2MueG1sUEsBAi0AFAAGAAgAAAAhADiZp87Z&#10;AAAABAEAAA8AAAAAAAAAAAAAAAAA3QQAAGRycy9kb3ducmV2LnhtbFBLBQYAAAAABAAEAPMAAADj&#10;BQAAAAA=&#10;" fillcolor="white [3201]" stroked="f" strokeweight="2pt">
                <v:textbox>
                  <w:txbxContent>
                    <w:p w14:paraId="39145F70"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5011840" behindDoc="0" locked="0" layoutInCell="1" allowOverlap="1" wp14:anchorId="01CBA73B" wp14:editId="7CDB438B">
                <wp:simplePos x="0" y="0"/>
                <wp:positionH relativeFrom="column">
                  <wp:posOffset>2505075</wp:posOffset>
                </wp:positionH>
                <wp:positionV relativeFrom="paragraph">
                  <wp:posOffset>0</wp:posOffset>
                </wp:positionV>
                <wp:extent cx="1143000" cy="640080"/>
                <wp:effectExtent l="0" t="0" r="19050" b="26670"/>
                <wp:wrapNone/>
                <wp:docPr id="2534" name="Rectangle 253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446BDEC" w14:textId="77777777" w:rsidR="00944514" w:rsidRDefault="00944514" w:rsidP="00A83028">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CBA73B" id="Rectangle 2534" o:spid="_x0000_s2328" style="position:absolute;left:0;text-align:left;margin-left:197.25pt;margin-top:0;width:90pt;height:50.4pt;z-index:2550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BuTP+nwwIAABAGAAAOAAAAAAAAAAAAAAAAAC4CAABkcnMvZTJvRG9jLnhtbFBLAQItABQABgAI&#10;AAAAIQDFzrIT3AAAAAgBAAAPAAAAAAAAAAAAAAAAAB0FAABkcnMvZG93bnJldi54bWxQSwUGAAAA&#10;AAQABADzAAAAJgYAAAAA&#10;" fillcolor="#c0504d [3205]" strokecolor="#5a5a5a [2109]" strokeweight="1pt">
                <v:textbox>
                  <w:txbxContent>
                    <w:p w14:paraId="1446BDEC" w14:textId="77777777" w:rsidR="00944514" w:rsidRDefault="00944514" w:rsidP="00A83028">
                      <w:pPr>
                        <w:jc w:val="center"/>
                      </w:pPr>
                      <w:r>
                        <w:t>Legato AT Server</w:t>
                      </w:r>
                    </w:p>
                  </w:txbxContent>
                </v:textbox>
              </v: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6720" behindDoc="0" locked="0" layoutInCell="1" allowOverlap="1" wp14:anchorId="02BB25C9" wp14:editId="60A544FE">
                <wp:simplePos x="0" y="0"/>
                <wp:positionH relativeFrom="margin">
                  <wp:posOffset>2533650</wp:posOffset>
                </wp:positionH>
                <wp:positionV relativeFrom="paragraph">
                  <wp:posOffset>57150</wp:posOffset>
                </wp:positionV>
                <wp:extent cx="1114425" cy="495300"/>
                <wp:effectExtent l="0" t="0" r="9525" b="0"/>
                <wp:wrapNone/>
                <wp:docPr id="2535" name="Rounded Rectangle 253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A06CC0"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BB25C9" id="Rounded Rectangle 2535" o:spid="_x0000_s2329" style="position:absolute;left:0;text-align:left;margin-left:199.5pt;margin-top:4.5pt;width:87.75pt;height:39pt;z-index:2550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Dy&#10;xESchQIAAFIFAAAOAAAAAAAAAAAAAAAAAC4CAABkcnMvZTJvRG9jLnhtbFBLAQItABQABgAIAAAA&#10;IQCcO6n33gAAAAgBAAAPAAAAAAAAAAAAAAAAAN8EAABkcnMvZG93bnJldi54bWxQSwUGAAAAAAQA&#10;BADzAAAA6gUAAAAA&#10;" fillcolor="white [3201]" stroked="f" strokeweight="2pt">
                <v:textbox>
                  <w:txbxContent>
                    <w:p w14:paraId="44A06CC0"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4672" behindDoc="0" locked="0" layoutInCell="1" allowOverlap="1" wp14:anchorId="3F54AE3A" wp14:editId="2EACAB68">
                <wp:simplePos x="0" y="0"/>
                <wp:positionH relativeFrom="column">
                  <wp:posOffset>552450</wp:posOffset>
                </wp:positionH>
                <wp:positionV relativeFrom="paragraph">
                  <wp:posOffset>9525</wp:posOffset>
                </wp:positionV>
                <wp:extent cx="533400" cy="314325"/>
                <wp:effectExtent l="0" t="0" r="0" b="9525"/>
                <wp:wrapNone/>
                <wp:docPr id="2536" name="Rounded Rectangle 253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9A1A328"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4AE3A" id="Rounded Rectangle 2536" o:spid="_x0000_s2330" style="position:absolute;left:0;text-align:left;margin-left:43.5pt;margin-top:.75pt;width:42pt;height:24.75pt;z-index:2550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tlg/eIMC&#10;AABRBQAADgAAAAAAAAAAAAAAAAAuAgAAZHJzL2Uyb0RvYy54bWxQSwECLQAUAAYACAAAACEA0qFN&#10;/dsAAAAHAQAADwAAAAAAAAAAAAAAAADdBAAAZHJzL2Rvd25yZXYueG1sUEsFBgAAAAAEAAQA8wAA&#10;AOUFAAAAAA==&#10;" fillcolor="white [3201]" stroked="f" strokeweight="2pt">
                <v:textbox>
                  <w:txbxContent>
                    <w:p w14:paraId="09A1A328" w14:textId="77777777" w:rsidR="00944514" w:rsidRPr="00B6176C" w:rsidRDefault="00944514" w:rsidP="00A83028">
                      <w:pPr>
                        <w:jc w:val="center"/>
                      </w:pPr>
                    </w:p>
                  </w:txbxContent>
                </v:textbox>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5696" behindDoc="0" locked="0" layoutInCell="1" allowOverlap="1" wp14:anchorId="3138816F" wp14:editId="5FCA5231">
                <wp:simplePos x="0" y="0"/>
                <wp:positionH relativeFrom="margin">
                  <wp:align>left</wp:align>
                </wp:positionH>
                <wp:positionV relativeFrom="paragraph">
                  <wp:posOffset>9525</wp:posOffset>
                </wp:positionV>
                <wp:extent cx="533400" cy="314325"/>
                <wp:effectExtent l="0" t="0" r="0" b="9525"/>
                <wp:wrapNone/>
                <wp:docPr id="2537" name="Rounded Rectangle 253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90B08D5" w14:textId="77777777" w:rsidR="00944514" w:rsidRPr="00B6176C" w:rsidRDefault="00944514" w:rsidP="00A830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38816F" id="Rounded Rectangle 2537" o:spid="_x0000_s2331" style="position:absolute;left:0;text-align:left;margin-left:0;margin-top:.75pt;width:42pt;height:24.75pt;z-index:25500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Kht28+DAgAA&#10;UQUAAA4AAAAAAAAAAAAAAAAALgIAAGRycy9lMm9Eb2MueG1sUEsBAi0AFAAGAAgAAAAhABtuHf7Z&#10;AAAABAEAAA8AAAAAAAAAAAAAAAAA3QQAAGRycy9kb3ducmV2LnhtbFBLBQYAAAAABAAEAPMAAADj&#10;BQAAAAA=&#10;" fillcolor="white [3201]" stroked="f" strokeweight="2pt">
                <v:textbox>
                  <w:txbxContent>
                    <w:p w14:paraId="390B08D5" w14:textId="77777777" w:rsidR="00944514" w:rsidRPr="00B6176C" w:rsidRDefault="00944514" w:rsidP="00A83028">
                      <w:pPr>
                        <w:jc w:val="center"/>
                      </w:pPr>
                    </w:p>
                  </w:txbxContent>
                </v:textbox>
                <w10:wrap anchorx="margin"/>
              </v:roundrect>
            </w:pict>
          </mc:Fallback>
        </mc:AlternateContent>
      </w:r>
      <w:r w:rsidR="00A83028" w:rsidRPr="00215EAC">
        <w:rPr>
          <w:rFonts w:ascii="Arial" w:hAnsi="Arial" w:cs="Arial"/>
          <w:noProof/>
          <w:lang w:val="en-US"/>
        </w:rPr>
        <mc:AlternateContent>
          <mc:Choice Requires="wps">
            <w:drawing>
              <wp:anchor distT="0" distB="0" distL="114300" distR="114300" simplePos="0" relativeHeight="255003648" behindDoc="0" locked="0" layoutInCell="1" allowOverlap="1" wp14:anchorId="6FC01DF4" wp14:editId="384A1905">
                <wp:simplePos x="0" y="0"/>
                <wp:positionH relativeFrom="column">
                  <wp:posOffset>714375</wp:posOffset>
                </wp:positionH>
                <wp:positionV relativeFrom="paragraph">
                  <wp:posOffset>8791575</wp:posOffset>
                </wp:positionV>
                <wp:extent cx="1771650" cy="333375"/>
                <wp:effectExtent l="0" t="0" r="0" b="9525"/>
                <wp:wrapNone/>
                <wp:docPr id="2538" name="Rounded Rectangle 253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483021" w14:textId="77777777" w:rsidR="00944514" w:rsidRDefault="00944514" w:rsidP="00A83028">
                            <w:pPr>
                              <w:jc w:val="center"/>
                              <w:rPr>
                                <w:rFonts w:ascii="Tahoma" w:hAnsi="Tahoma" w:cs="Tahoma"/>
                                <w:sz w:val="20"/>
                              </w:rPr>
                            </w:pPr>
                          </w:p>
                          <w:p w14:paraId="036B01FD" w14:textId="77777777" w:rsidR="00944514" w:rsidRDefault="00944514" w:rsidP="00A83028">
                            <w:pPr>
                              <w:jc w:val="center"/>
                              <w:rPr>
                                <w:rFonts w:ascii="Tahoma" w:hAnsi="Tahoma" w:cs="Tahoma"/>
                                <w:sz w:val="20"/>
                              </w:rPr>
                            </w:pPr>
                          </w:p>
                          <w:p w14:paraId="3B37E988" w14:textId="77777777" w:rsidR="00944514" w:rsidRDefault="00944514" w:rsidP="00A83028">
                            <w:pPr>
                              <w:jc w:val="center"/>
                              <w:rPr>
                                <w:rFonts w:ascii="Tahoma" w:hAnsi="Tahoma" w:cs="Tahoma"/>
                                <w:sz w:val="20"/>
                              </w:rPr>
                            </w:pPr>
                          </w:p>
                          <w:p w14:paraId="6B06CDBA" w14:textId="77777777" w:rsidR="00944514" w:rsidRDefault="00944514" w:rsidP="00A83028">
                            <w:pPr>
                              <w:jc w:val="center"/>
                              <w:rPr>
                                <w:rFonts w:ascii="Tahoma" w:hAnsi="Tahoma" w:cs="Tahoma"/>
                                <w:sz w:val="20"/>
                              </w:rPr>
                            </w:pPr>
                          </w:p>
                          <w:p w14:paraId="7F0F467D" w14:textId="77777777" w:rsidR="00944514" w:rsidRPr="003B4DCF" w:rsidRDefault="00944514" w:rsidP="00A83028">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C01DF4" id="Rounded Rectangle 2538" o:spid="_x0000_s2332" style="position:absolute;left:0;text-align:left;margin-left:56.25pt;margin-top:692.25pt;width:139.5pt;height:26.25pt;z-index:2550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" fillcolor="white [3201]" stroked="f" strokeweight="2pt">
                <v:textbox>
                  <w:txbxContent>
                    <w:p w14:paraId="03483021" w14:textId="77777777" w:rsidR="00944514" w:rsidRDefault="00944514" w:rsidP="00A83028">
                      <w:pPr>
                        <w:jc w:val="center"/>
                        <w:rPr>
                          <w:rFonts w:ascii="Tahoma" w:hAnsi="Tahoma" w:cs="Tahoma"/>
                          <w:sz w:val="20"/>
                        </w:rPr>
                      </w:pPr>
                    </w:p>
                    <w:p w14:paraId="036B01FD" w14:textId="77777777" w:rsidR="00944514" w:rsidRDefault="00944514" w:rsidP="00A83028">
                      <w:pPr>
                        <w:jc w:val="center"/>
                        <w:rPr>
                          <w:rFonts w:ascii="Tahoma" w:hAnsi="Tahoma" w:cs="Tahoma"/>
                          <w:sz w:val="20"/>
                        </w:rPr>
                      </w:pPr>
                    </w:p>
                    <w:p w14:paraId="3B37E988" w14:textId="77777777" w:rsidR="00944514" w:rsidRDefault="00944514" w:rsidP="00A83028">
                      <w:pPr>
                        <w:jc w:val="center"/>
                        <w:rPr>
                          <w:rFonts w:ascii="Tahoma" w:hAnsi="Tahoma" w:cs="Tahoma"/>
                          <w:sz w:val="20"/>
                        </w:rPr>
                      </w:pPr>
                    </w:p>
                    <w:p w14:paraId="6B06CDBA" w14:textId="77777777" w:rsidR="00944514" w:rsidRDefault="00944514" w:rsidP="00A83028">
                      <w:pPr>
                        <w:jc w:val="center"/>
                        <w:rPr>
                          <w:rFonts w:ascii="Tahoma" w:hAnsi="Tahoma" w:cs="Tahoma"/>
                          <w:sz w:val="20"/>
                        </w:rPr>
                      </w:pPr>
                    </w:p>
                    <w:p w14:paraId="7F0F467D" w14:textId="77777777" w:rsidR="00944514" w:rsidRPr="003B4DCF" w:rsidRDefault="00944514" w:rsidP="00A83028">
                      <w:pPr>
                        <w:jc w:val="center"/>
                        <w:rPr>
                          <w:rFonts w:ascii="Tahoma" w:hAnsi="Tahoma" w:cs="Tahoma"/>
                          <w:sz w:val="20"/>
                        </w:rPr>
                      </w:pPr>
                    </w:p>
                  </w:txbxContent>
                </v:textbox>
              </v:roundrect>
            </w:pict>
          </mc:Fallback>
        </mc:AlternateContent>
      </w:r>
      <w:r w:rsidR="00A83028" w:rsidRPr="00215EAC">
        <w:rPr>
          <w:rFonts w:ascii="Arial" w:hAnsi="Arial" w:cs="Arial"/>
        </w:rPr>
        <w:t xml:space="preserve">                                                         </w:t>
      </w:r>
    </w:p>
    <w:p w14:paraId="4A83E61A" w14:textId="77777777" w:rsidR="00A83028" w:rsidRPr="00000A88" w:rsidRDefault="00A83028" w:rsidP="00A83028">
      <w:pPr>
        <w:rPr>
          <w:rFonts w:ascii="Arial" w:hAnsi="Arial" w:cs="Arial"/>
          <w:sz w:val="22"/>
          <w:szCs w:val="22"/>
        </w:rPr>
      </w:pPr>
    </w:p>
    <w:p w14:paraId="411F524E" w14:textId="77777777" w:rsidR="00A83028" w:rsidRDefault="00A83028" w:rsidP="00A83028">
      <w:pPr>
        <w:rPr>
          <w:rFonts w:ascii="Arial" w:hAnsi="Arial" w:cs="Arial"/>
          <w:sz w:val="20"/>
        </w:rPr>
      </w:pPr>
      <w:r w:rsidRPr="00215EAC">
        <w:rPr>
          <w:rFonts w:ascii="Arial" w:hAnsi="Arial" w:cs="Arial"/>
          <w:sz w:val="20"/>
        </w:rPr>
        <w:t xml:space="preserve">                                    AT </w:t>
      </w:r>
    </w:p>
    <w:p w14:paraId="69A55286" w14:textId="77777777" w:rsidR="00A83028" w:rsidRDefault="00A83028" w:rsidP="00A83028">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5014912" behindDoc="0" locked="0" layoutInCell="1" allowOverlap="1" wp14:anchorId="0DAEA691" wp14:editId="0038C2AD">
                <wp:simplePos x="0" y="0"/>
                <wp:positionH relativeFrom="column">
                  <wp:posOffset>5923915</wp:posOffset>
                </wp:positionH>
                <wp:positionV relativeFrom="paragraph">
                  <wp:posOffset>156845</wp:posOffset>
                </wp:positionV>
                <wp:extent cx="0" cy="6949440"/>
                <wp:effectExtent l="0" t="0" r="19050" b="22860"/>
                <wp:wrapNone/>
                <wp:docPr id="2539" name="Straight Connector 2539"/>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13DDA" id="Straight Connector 2539" o:spid="_x0000_s1026" style="position:absolute;flip:x;z-index:2550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45pt,12.35pt" to="466.45pt,5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" strokecolor="#4579b8 [3044]" strokeweight="0"/>
            </w:pict>
          </mc:Fallback>
        </mc:AlternateContent>
      </w:r>
    </w:p>
    <w:p w14:paraId="065BD6DE" w14:textId="77777777" w:rsidR="00A83028" w:rsidRPr="00D0429B" w:rsidRDefault="00A83028" w:rsidP="00A83028">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5016960" behindDoc="1" locked="0" layoutInCell="1" allowOverlap="1" wp14:anchorId="1C910A97" wp14:editId="03500EFD">
                <wp:simplePos x="0" y="0"/>
                <wp:positionH relativeFrom="column">
                  <wp:posOffset>4385945</wp:posOffset>
                </wp:positionH>
                <wp:positionV relativeFrom="paragraph">
                  <wp:posOffset>29845</wp:posOffset>
                </wp:positionV>
                <wp:extent cx="0" cy="6949440"/>
                <wp:effectExtent l="0" t="0" r="19050" b="22860"/>
                <wp:wrapNone/>
                <wp:docPr id="2540" name="Straight Connector 254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07FDA" id="Straight Connector 2540" o:spid="_x0000_s1026" style="position:absolute;flip:x;z-index:-2482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35pt" to="345.35pt,5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15936" behindDoc="0" locked="0" layoutInCell="1" allowOverlap="1" wp14:anchorId="315BB064" wp14:editId="258AB3D0">
                <wp:simplePos x="0" y="0"/>
                <wp:positionH relativeFrom="column">
                  <wp:posOffset>1238249</wp:posOffset>
                </wp:positionH>
                <wp:positionV relativeFrom="paragraph">
                  <wp:posOffset>9525</wp:posOffset>
                </wp:positionV>
                <wp:extent cx="9525" cy="6938010"/>
                <wp:effectExtent l="0" t="0" r="28575" b="34290"/>
                <wp:wrapNone/>
                <wp:docPr id="2541" name="Straight Connector 2541"/>
                <wp:cNvGraphicFramePr/>
                <a:graphic xmlns:a="http://schemas.openxmlformats.org/drawingml/2006/main">
                  <a:graphicData uri="http://schemas.microsoft.com/office/word/2010/wordprocessingShape">
                    <wps:wsp>
                      <wps:cNvCnPr/>
                      <wps:spPr>
                        <a:xfrm flipH="1">
                          <a:off x="0" y="0"/>
                          <a:ext cx="9525" cy="693801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1E2A1" id="Straight Connector 2541" o:spid="_x0000_s1026" style="position:absolute;flip:x;z-index:2550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5pt" to="98.25pt,5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13888" behindDoc="1" locked="0" layoutInCell="1" allowOverlap="1" wp14:anchorId="552107FB" wp14:editId="6F3C04B8">
                <wp:simplePos x="0" y="0"/>
                <wp:positionH relativeFrom="column">
                  <wp:posOffset>216673</wp:posOffset>
                </wp:positionH>
                <wp:positionV relativeFrom="paragraph">
                  <wp:posOffset>14191</wp:posOffset>
                </wp:positionV>
                <wp:extent cx="0" cy="6844665"/>
                <wp:effectExtent l="0" t="0" r="19050" b="32385"/>
                <wp:wrapNone/>
                <wp:docPr id="2542" name="Straight Connector 2542"/>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05B69" id="Straight Connector 2542" o:spid="_x0000_s1026" style="position:absolute;flip:x;z-index:-2483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12864" behindDoc="0" locked="0" layoutInCell="1" allowOverlap="1" wp14:anchorId="6C8DED32" wp14:editId="1BD175CD">
                <wp:simplePos x="0" y="0"/>
                <wp:positionH relativeFrom="column">
                  <wp:posOffset>3028950</wp:posOffset>
                </wp:positionH>
                <wp:positionV relativeFrom="paragraph">
                  <wp:posOffset>12700</wp:posOffset>
                </wp:positionV>
                <wp:extent cx="0" cy="6949440"/>
                <wp:effectExtent l="0" t="0" r="19050" b="22860"/>
                <wp:wrapNone/>
                <wp:docPr id="2543" name="Straight Connector 2543"/>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461BC4" id="Straight Connector 2543" o:spid="_x0000_s1026" style="position:absolute;flip:x;z-index:2550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B3W9vLGAQAA0wMAAA4AAAAAAAAAAAAA&#10;AAAALgIAAGRycy9lMm9Eb2MueG1sUEsBAi0AFAAGAAgAAAAhADiaEMHcAAAACgEAAA8AAAAAAAAA&#10;AAAAAAAAIAQAAGRycy9kb3ducmV2LnhtbFBLBQYAAAAABAAEAPMAAAApBQAAAAA=&#10;" strokecolor="#4579b8 [3044]"/>
            </w:pict>
          </mc:Fallback>
        </mc:AlternateContent>
      </w:r>
    </w:p>
    <w:p w14:paraId="0C4EC39D" w14:textId="77777777" w:rsidR="00A83028" w:rsidRDefault="00A83028" w:rsidP="00A83028">
      <w:pPr>
        <w:jc w:val="center"/>
      </w:pPr>
      <w:r w:rsidRPr="00215EAC">
        <w:rPr>
          <w:rFonts w:ascii="Arial" w:hAnsi="Arial" w:cs="Arial"/>
          <w:noProof/>
          <w:lang w:val="en-US"/>
        </w:rPr>
        <mc:AlternateContent>
          <mc:Choice Requires="wps">
            <w:drawing>
              <wp:anchor distT="0" distB="0" distL="114300" distR="114300" simplePos="0" relativeHeight="255020032" behindDoc="0" locked="0" layoutInCell="1" allowOverlap="1" wp14:anchorId="4DA0FCD5" wp14:editId="34105C88">
                <wp:simplePos x="0" y="0"/>
                <wp:positionH relativeFrom="column">
                  <wp:posOffset>581025</wp:posOffset>
                </wp:positionH>
                <wp:positionV relativeFrom="paragraph">
                  <wp:posOffset>110490</wp:posOffset>
                </wp:positionV>
                <wp:extent cx="1390650" cy="491706"/>
                <wp:effectExtent l="0" t="0" r="19050" b="22860"/>
                <wp:wrapNone/>
                <wp:docPr id="2550" name="Rectangle 2550"/>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C0B60F5" w14:textId="77777777" w:rsidR="00944514" w:rsidRPr="00755387" w:rsidRDefault="00944514" w:rsidP="00A83028">
                            <w:pPr>
                              <w:jc w:val="center"/>
                              <w:rPr>
                                <w:rFonts w:ascii="Arial" w:hAnsi="Arial" w:cs="Arial"/>
                                <w:sz w:val="20"/>
                              </w:rPr>
                            </w:pPr>
                            <w:r>
                              <w:rPr>
                                <w:rFonts w:ascii="Arial" w:hAnsi="Arial" w:cs="Arial"/>
                                <w:sz w:val="20"/>
                              </w:rPr>
                              <w:t>Check CMD_TYPE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0FCD5" id="Rectangle 2550" o:spid="_x0000_s2333" style="position:absolute;left:0;text-align:left;margin-left:45.75pt;margin-top:8.7pt;width:109.5pt;height:38.7pt;z-index:2550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" fillcolor="#9bbb59 [3206]" strokecolor="#4f81bd [3204]" strokeweight="0">
                <v:textbox>
                  <w:txbxContent>
                    <w:p w14:paraId="6C0B60F5" w14:textId="77777777" w:rsidR="00944514" w:rsidRPr="00755387" w:rsidRDefault="00944514" w:rsidP="00A83028">
                      <w:pPr>
                        <w:jc w:val="center"/>
                        <w:rPr>
                          <w:rFonts w:ascii="Arial" w:hAnsi="Arial" w:cs="Arial"/>
                          <w:sz w:val="20"/>
                        </w:rPr>
                      </w:pPr>
                      <w:r>
                        <w:rPr>
                          <w:rFonts w:ascii="Arial" w:hAnsi="Arial" w:cs="Arial"/>
                          <w:sz w:val="20"/>
                        </w:rPr>
                        <w:t>Check CMD_TYPE</w:t>
                      </w:r>
                    </w:p>
                  </w:txbxContent>
                </v:textbox>
              </v:rect>
            </w:pict>
          </mc:Fallback>
        </mc:AlternateContent>
      </w:r>
    </w:p>
    <w:p w14:paraId="44B32405" w14:textId="77777777" w:rsidR="00A83028" w:rsidRDefault="00A83028" w:rsidP="00A83028">
      <w:pPr>
        <w:jc w:val="center"/>
      </w:pPr>
    </w:p>
    <w:p w14:paraId="2779A052" w14:textId="77777777" w:rsidR="00A83028" w:rsidRDefault="00A83028" w:rsidP="00A83028">
      <w:pPr>
        <w:jc w:val="center"/>
      </w:pPr>
    </w:p>
    <w:p w14:paraId="00082EBA" w14:textId="77777777" w:rsidR="00A83028" w:rsidRDefault="00A83028" w:rsidP="00A83028">
      <w:pPr>
        <w:jc w:val="center"/>
      </w:pPr>
    </w:p>
    <w:p w14:paraId="54F54D3E" w14:textId="77777777" w:rsidR="00A83028" w:rsidRDefault="00A83028" w:rsidP="00A83028">
      <w:pPr>
        <w:jc w:val="center"/>
      </w:pPr>
    </w:p>
    <w:p w14:paraId="61A11BCA" w14:textId="77777777" w:rsidR="00A83028" w:rsidRDefault="00A83028" w:rsidP="00A83028">
      <w:pPr>
        <w:jc w:val="center"/>
      </w:pPr>
      <w:r w:rsidRPr="00755387">
        <w:rPr>
          <w:rFonts w:ascii="Arial" w:hAnsi="Arial" w:cs="Arial"/>
          <w:noProof/>
          <w:sz w:val="20"/>
          <w:lang w:val="en-US"/>
        </w:rPr>
        <mc:AlternateContent>
          <mc:Choice Requires="wps">
            <w:drawing>
              <wp:anchor distT="0" distB="0" distL="114300" distR="114300" simplePos="0" relativeHeight="255021056" behindDoc="0" locked="0" layoutInCell="1" allowOverlap="1" wp14:anchorId="72BAAF7C" wp14:editId="7EEB1F54">
                <wp:simplePos x="0" y="0"/>
                <wp:positionH relativeFrom="margin">
                  <wp:posOffset>609600</wp:posOffset>
                </wp:positionH>
                <wp:positionV relativeFrom="paragraph">
                  <wp:posOffset>7621</wp:posOffset>
                </wp:positionV>
                <wp:extent cx="1285240" cy="1028700"/>
                <wp:effectExtent l="0" t="0" r="10160" b="19050"/>
                <wp:wrapNone/>
                <wp:docPr id="2551" name="Flowchart: Decision 2551"/>
                <wp:cNvGraphicFramePr/>
                <a:graphic xmlns:a="http://schemas.openxmlformats.org/drawingml/2006/main">
                  <a:graphicData uri="http://schemas.microsoft.com/office/word/2010/wordprocessingShape">
                    <wps:wsp>
                      <wps:cNvSpPr/>
                      <wps:spPr>
                        <a:xfrm>
                          <a:off x="0" y="0"/>
                          <a:ext cx="1285240" cy="1028700"/>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498E68E" w14:textId="77777777" w:rsidR="00944514" w:rsidRPr="00755387" w:rsidRDefault="00944514" w:rsidP="00A83028">
                            <w:pPr>
                              <w:jc w:val="center"/>
                              <w:rPr>
                                <w:rFonts w:ascii="Arial" w:hAnsi="Arial" w:cs="Arial"/>
                                <w:sz w:val="20"/>
                              </w:rPr>
                            </w:pPr>
                            <w:r>
                              <w:rPr>
                                <w:rFonts w:ascii="Arial" w:hAnsi="Arial" w:cs="Arial"/>
                                <w:sz w:val="20"/>
                              </w:rPr>
                              <w:t>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AAF7C" id="Flowchart: Decision 2551" o:spid="_x0000_s2334" type="#_x0000_t110" style="position:absolute;left:0;text-align:left;margin-left:48pt;margin-top:.6pt;width:101.2pt;height:81pt;z-index:2550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" fillcolor="white [3201]" strokecolor="#4f81bd [3204]" strokeweight="0">
                <v:textbox>
                  <w:txbxContent>
                    <w:p w14:paraId="3498E68E" w14:textId="77777777" w:rsidR="00944514" w:rsidRPr="00755387" w:rsidRDefault="00944514" w:rsidP="00A83028">
                      <w:pPr>
                        <w:jc w:val="center"/>
                        <w:rPr>
                          <w:rFonts w:ascii="Arial" w:hAnsi="Arial" w:cs="Arial"/>
                          <w:sz w:val="20"/>
                        </w:rPr>
                      </w:pPr>
                      <w:r>
                        <w:rPr>
                          <w:rFonts w:ascii="Arial" w:hAnsi="Arial" w:cs="Arial"/>
                          <w:sz w:val="20"/>
                        </w:rPr>
                        <w:t>CMD_TYPE_READ</w:t>
                      </w:r>
                    </w:p>
                  </w:txbxContent>
                </v:textbox>
                <w10:wrap anchorx="margin"/>
              </v:shape>
            </w:pict>
          </mc:Fallback>
        </mc:AlternateContent>
      </w:r>
    </w:p>
    <w:p w14:paraId="7CB3FACE" w14:textId="77777777" w:rsidR="00A83028" w:rsidRDefault="00A83028" w:rsidP="00A83028">
      <w:pPr>
        <w:jc w:val="center"/>
      </w:pPr>
      <w:r w:rsidRPr="00215EAC">
        <w:rPr>
          <w:rFonts w:ascii="Arial" w:hAnsi="Arial" w:cs="Arial"/>
          <w:noProof/>
          <w:lang w:val="en-US"/>
        </w:rPr>
        <mc:AlternateContent>
          <mc:Choice Requires="wps">
            <w:drawing>
              <wp:anchor distT="0" distB="0" distL="114300" distR="114300" simplePos="0" relativeHeight="255023104" behindDoc="0" locked="0" layoutInCell="1" allowOverlap="1" wp14:anchorId="1D1DE050" wp14:editId="1E332E36">
                <wp:simplePos x="0" y="0"/>
                <wp:positionH relativeFrom="column">
                  <wp:posOffset>3848100</wp:posOffset>
                </wp:positionH>
                <wp:positionV relativeFrom="paragraph">
                  <wp:posOffset>109220</wp:posOffset>
                </wp:positionV>
                <wp:extent cx="1390650" cy="491706"/>
                <wp:effectExtent l="0" t="0" r="19050" b="22860"/>
                <wp:wrapNone/>
                <wp:docPr id="2552" name="Rectangle 2552"/>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4F1E5BF3" w14:textId="77777777" w:rsidR="00944514" w:rsidRPr="00755387" w:rsidRDefault="00944514" w:rsidP="00A83028">
                            <w:pPr>
                              <w:jc w:val="center"/>
                              <w:rPr>
                                <w:rFonts w:ascii="Arial" w:hAnsi="Arial" w:cs="Arial"/>
                                <w:sz w:val="20"/>
                              </w:rPr>
                            </w:pPr>
                            <w:r>
                              <w:rPr>
                                <w:rFonts w:ascii="Arial" w:hAnsi="Arial" w:cs="Arial"/>
                                <w:sz w:val="20"/>
                              </w:rPr>
                              <w:t>GOTO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DE050" id="Rectangle 2552" o:spid="_x0000_s2335" style="position:absolute;left:0;text-align:left;margin-left:303pt;margin-top:8.6pt;width:109.5pt;height:38.7pt;z-index:2550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" fillcolor="#9bbb59 [3206]" strokecolor="#4f81bd [3204]" strokeweight="0">
                <v:textbox>
                  <w:txbxContent>
                    <w:p w14:paraId="4F1E5BF3" w14:textId="77777777" w:rsidR="00944514" w:rsidRPr="00755387" w:rsidRDefault="00944514" w:rsidP="00A83028">
                      <w:pPr>
                        <w:jc w:val="center"/>
                        <w:rPr>
                          <w:rFonts w:ascii="Arial" w:hAnsi="Arial" w:cs="Arial"/>
                          <w:sz w:val="20"/>
                        </w:rPr>
                      </w:pPr>
                      <w:r>
                        <w:rPr>
                          <w:rFonts w:ascii="Arial" w:hAnsi="Arial" w:cs="Arial"/>
                          <w:sz w:val="20"/>
                        </w:rPr>
                        <w:t>GOTO CMD_TYPE_TEST</w:t>
                      </w:r>
                    </w:p>
                  </w:txbxContent>
                </v:textbox>
              </v:rect>
            </w:pict>
          </mc:Fallback>
        </mc:AlternateContent>
      </w:r>
    </w:p>
    <w:p w14:paraId="1FA9BCA8" w14:textId="77777777" w:rsidR="00A83028" w:rsidRDefault="00A83028" w:rsidP="00A83028">
      <w:r>
        <w:rPr>
          <w:noProof/>
          <w:lang w:val="en-US"/>
        </w:rPr>
        <mc:AlternateContent>
          <mc:Choice Requires="wps">
            <w:drawing>
              <wp:anchor distT="0" distB="0" distL="114300" distR="114300" simplePos="0" relativeHeight="255022080" behindDoc="0" locked="0" layoutInCell="1" allowOverlap="1" wp14:anchorId="2C809C98" wp14:editId="5D0437ED">
                <wp:simplePos x="0" y="0"/>
                <wp:positionH relativeFrom="column">
                  <wp:posOffset>1905000</wp:posOffset>
                </wp:positionH>
                <wp:positionV relativeFrom="paragraph">
                  <wp:posOffset>149860</wp:posOffset>
                </wp:positionV>
                <wp:extent cx="1943100" cy="0"/>
                <wp:effectExtent l="0" t="76200" r="19050" b="95250"/>
                <wp:wrapNone/>
                <wp:docPr id="2553" name="Straight Arrow Connector 2553"/>
                <wp:cNvGraphicFramePr/>
                <a:graphic xmlns:a="http://schemas.openxmlformats.org/drawingml/2006/main">
                  <a:graphicData uri="http://schemas.microsoft.com/office/word/2010/wordprocessingShape">
                    <wps:wsp>
                      <wps:cNvCnPr/>
                      <wps:spPr>
                        <a:xfrm>
                          <a:off x="0" y="0"/>
                          <a:ext cx="1943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170C21" id="Straight Arrow Connector 2553" o:spid="_x0000_s1026" type="#_x0000_t32" style="position:absolute;margin-left:150pt;margin-top:11.8pt;width:153pt;height:0;z-index:2550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" strokecolor="#4579b8 [3044]">
                <v:stroke endarrow="block"/>
              </v:shape>
            </w:pict>
          </mc:Fallback>
        </mc:AlternateContent>
      </w:r>
      <w:r>
        <w:t xml:space="preserve">                                                          NO</w:t>
      </w:r>
    </w:p>
    <w:p w14:paraId="4DB72A69" w14:textId="77777777" w:rsidR="00A83028" w:rsidRDefault="00A83028" w:rsidP="00A83028">
      <w:pPr>
        <w:jc w:val="center"/>
      </w:pPr>
    </w:p>
    <w:p w14:paraId="06E2CC86" w14:textId="77777777" w:rsidR="00A83028" w:rsidRDefault="00A83028" w:rsidP="00A83028">
      <w:pPr>
        <w:jc w:val="center"/>
      </w:pPr>
    </w:p>
    <w:p w14:paraId="45CCE401" w14:textId="77777777" w:rsidR="00A83028" w:rsidRDefault="00A83028" w:rsidP="00A83028">
      <w:pPr>
        <w:jc w:val="center"/>
      </w:pPr>
    </w:p>
    <w:p w14:paraId="6053E476" w14:textId="77777777" w:rsidR="00A83028" w:rsidRDefault="00A83028" w:rsidP="00A83028">
      <w:r>
        <w:t xml:space="preserve">                                        Yes</w:t>
      </w:r>
    </w:p>
    <w:p w14:paraId="0D706481" w14:textId="77777777" w:rsidR="00A83028" w:rsidRPr="00762BC0" w:rsidRDefault="00A83028" w:rsidP="00A83028"/>
    <w:p w14:paraId="2BCC4FFA" w14:textId="77777777" w:rsidR="00A83028" w:rsidRPr="00762BC0" w:rsidRDefault="00A83028" w:rsidP="00A83028">
      <w:pPr>
        <w:autoSpaceDE w:val="0"/>
        <w:autoSpaceDN w:val="0"/>
        <w:adjustRightInd w:val="0"/>
        <w:rPr>
          <w:rFonts w:asciiTheme="minorHAnsi" w:hAnsiTheme="minorHAnsi"/>
          <w:szCs w:val="24"/>
        </w:rPr>
      </w:pPr>
      <w:r w:rsidRPr="00762BC0">
        <w:rPr>
          <w:rFonts w:asciiTheme="minorHAnsi" w:hAnsiTheme="minorHAnsi" w:cs="Arial"/>
          <w:noProof/>
          <w:szCs w:val="24"/>
          <w:lang w:val="en-US"/>
        </w:rPr>
        <mc:AlternateContent>
          <mc:Choice Requires="wps">
            <w:drawing>
              <wp:anchor distT="0" distB="0" distL="114300" distR="114300" simplePos="0" relativeHeight="255024128" behindDoc="0" locked="0" layoutInCell="1" allowOverlap="1" wp14:anchorId="05E26E98" wp14:editId="5AB97B7C">
                <wp:simplePos x="0" y="0"/>
                <wp:positionH relativeFrom="column">
                  <wp:posOffset>419100</wp:posOffset>
                </wp:positionH>
                <wp:positionV relativeFrom="paragraph">
                  <wp:posOffset>73661</wp:posOffset>
                </wp:positionV>
                <wp:extent cx="2152650" cy="514350"/>
                <wp:effectExtent l="0" t="0" r="19050" b="19050"/>
                <wp:wrapNone/>
                <wp:docPr id="2554" name="Rectangle 2554"/>
                <wp:cNvGraphicFramePr/>
                <a:graphic xmlns:a="http://schemas.openxmlformats.org/drawingml/2006/main">
                  <a:graphicData uri="http://schemas.microsoft.com/office/word/2010/wordprocessingShape">
                    <wps:wsp>
                      <wps:cNvSpPr/>
                      <wps:spPr>
                        <a:xfrm>
                          <a:off x="0" y="0"/>
                          <a:ext cx="2152650" cy="514350"/>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3B49BE18"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Function to parse through Linked List and display UDP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26E98" id="Rectangle 2554" o:spid="_x0000_s2336" style="position:absolute;margin-left:33pt;margin-top:5.8pt;width:169.5pt;height:40.5pt;z-index:2550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" fillcolor="white [3201]" strokecolor="#4f81bd [3204]" strokeweight="0">
                <v:textbox>
                  <w:txbxContent>
                    <w:p w14:paraId="3B49BE18" w14:textId="77777777" w:rsidR="00944514" w:rsidRPr="00762BC0" w:rsidRDefault="00944514" w:rsidP="00A83028">
                      <w:pPr>
                        <w:jc w:val="center"/>
                        <w:rPr>
                          <w:rFonts w:asciiTheme="minorHAnsi" w:hAnsiTheme="minorHAnsi" w:cs="Arial"/>
                          <w:szCs w:val="24"/>
                        </w:rPr>
                      </w:pPr>
                      <w:r w:rsidRPr="00762BC0">
                        <w:rPr>
                          <w:rFonts w:asciiTheme="minorHAnsi" w:hAnsiTheme="minorHAnsi" w:cs="Arial"/>
                          <w:szCs w:val="24"/>
                        </w:rPr>
                        <w:t>Function to parse through Linked List and display UDP data</w:t>
                      </w:r>
                    </w:p>
                  </w:txbxContent>
                </v:textbox>
              </v:rect>
            </w:pict>
          </mc:Fallback>
        </mc:AlternateContent>
      </w:r>
    </w:p>
    <w:p w14:paraId="5824FC9D" w14:textId="77777777" w:rsidR="00A83028" w:rsidRPr="00762BC0" w:rsidRDefault="00A83028" w:rsidP="00A83028">
      <w:pPr>
        <w:rPr>
          <w:rFonts w:asciiTheme="minorHAnsi" w:hAnsiTheme="minorHAnsi"/>
          <w:szCs w:val="24"/>
        </w:rPr>
      </w:pPr>
      <w:r w:rsidRPr="00762BC0">
        <w:rPr>
          <w:rFonts w:asciiTheme="minorHAnsi" w:hAnsiTheme="minorHAnsi"/>
          <w:szCs w:val="24"/>
        </w:rPr>
        <w:t xml:space="preserve">        </w:t>
      </w:r>
    </w:p>
    <w:p w14:paraId="1DFC083A" w14:textId="77777777" w:rsidR="00A83028" w:rsidRPr="00762BC0" w:rsidRDefault="00A83028" w:rsidP="00A83028">
      <w:pPr>
        <w:rPr>
          <w:rFonts w:asciiTheme="minorHAnsi" w:hAnsiTheme="minorHAnsi"/>
          <w:szCs w:val="24"/>
        </w:rPr>
      </w:pPr>
    </w:p>
    <w:p w14:paraId="68D44FD7"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w:t>
      </w:r>
    </w:p>
    <w:p w14:paraId="3407E2D8"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Send </w:t>
      </w:r>
      <w:r>
        <w:rPr>
          <w:rFonts w:asciiTheme="minorHAnsi" w:hAnsiTheme="minorHAnsi" w:cs="Arial"/>
          <w:szCs w:val="24"/>
        </w:rPr>
        <w:t>UDP</w:t>
      </w:r>
      <w:r w:rsidRPr="00762BC0">
        <w:rPr>
          <w:rFonts w:asciiTheme="minorHAnsi" w:hAnsiTheme="minorHAnsi" w:cs="Arial"/>
          <w:szCs w:val="24"/>
        </w:rPr>
        <w:t xml:space="preserve"> info as intermediate</w:t>
      </w:r>
    </w:p>
    <w:p w14:paraId="2D9635FD" w14:textId="77777777" w:rsidR="00A83028" w:rsidRPr="00762BC0" w:rsidRDefault="00A83028" w:rsidP="00A83028">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026176" behindDoc="0" locked="0" layoutInCell="1" allowOverlap="1" wp14:anchorId="18C31BB7" wp14:editId="100B02E4">
                <wp:simplePos x="0" y="0"/>
                <wp:positionH relativeFrom="column">
                  <wp:posOffset>200025</wp:posOffset>
                </wp:positionH>
                <wp:positionV relativeFrom="paragraph">
                  <wp:posOffset>86995</wp:posOffset>
                </wp:positionV>
                <wp:extent cx="1038225" cy="0"/>
                <wp:effectExtent l="38100" t="76200" r="0" b="95250"/>
                <wp:wrapNone/>
                <wp:docPr id="2558" name="Straight Arrow Connector 2558"/>
                <wp:cNvGraphicFramePr/>
                <a:graphic xmlns:a="http://schemas.openxmlformats.org/drawingml/2006/main">
                  <a:graphicData uri="http://schemas.microsoft.com/office/word/2010/wordprocessingShape">
                    <wps:wsp>
                      <wps:cNvCnPr/>
                      <wps:spPr>
                        <a:xfrm flipH="1">
                          <a:off x="0" y="0"/>
                          <a:ext cx="1038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442D7F" id="Straight Arrow Connector 2558" o:spid="_x0000_s1026" type="#_x0000_t32" style="position:absolute;margin-left:15.75pt;margin-top:6.85pt;width:81.75pt;height:0;flip:x;z-index:2550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" strokecolor="#4579b8 [3044]">
                <v:stroke endarrow="block"/>
              </v:shape>
            </w:pict>
          </mc:Fallback>
        </mc:AlternateContent>
      </w:r>
    </w:p>
    <w:p w14:paraId="76A1E341"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Response and OK as final response</w:t>
      </w:r>
    </w:p>
    <w:p w14:paraId="3B98253B" w14:textId="77777777" w:rsidR="00A83028" w:rsidRDefault="00A83028" w:rsidP="00A83028"/>
    <w:p w14:paraId="56D92292" w14:textId="77777777" w:rsidR="00A83028" w:rsidRDefault="00A83028" w:rsidP="00A83028">
      <w:r>
        <w:t xml:space="preserve">  </w:t>
      </w:r>
    </w:p>
    <w:p w14:paraId="63102895" w14:textId="77777777" w:rsidR="00A83028" w:rsidRDefault="00A83028" w:rsidP="00A83028">
      <w:r w:rsidRPr="00215EAC">
        <w:rPr>
          <w:rFonts w:ascii="Arial" w:hAnsi="Arial" w:cs="Arial"/>
          <w:noProof/>
          <w:lang w:val="en-US"/>
        </w:rPr>
        <mc:AlternateContent>
          <mc:Choice Requires="wps">
            <w:drawing>
              <wp:anchor distT="0" distB="0" distL="114300" distR="114300" simplePos="0" relativeHeight="255025152" behindDoc="0" locked="0" layoutInCell="1" allowOverlap="1" wp14:anchorId="117A9C47" wp14:editId="27CA1328">
                <wp:simplePos x="0" y="0"/>
                <wp:positionH relativeFrom="column">
                  <wp:posOffset>704850</wp:posOffset>
                </wp:positionH>
                <wp:positionV relativeFrom="paragraph">
                  <wp:posOffset>3810</wp:posOffset>
                </wp:positionV>
                <wp:extent cx="1390650" cy="491706"/>
                <wp:effectExtent l="0" t="0" r="19050" b="22860"/>
                <wp:wrapNone/>
                <wp:docPr id="2556" name="Rectangle 2556"/>
                <wp:cNvGraphicFramePr/>
                <a:graphic xmlns:a="http://schemas.openxmlformats.org/drawingml/2006/main">
                  <a:graphicData uri="http://schemas.microsoft.com/office/word/2010/wordprocessingShape">
                    <wps:wsp>
                      <wps:cNvSpPr/>
                      <wps:spPr>
                        <a:xfrm>
                          <a:off x="0" y="0"/>
                          <a:ext cx="1390650" cy="491706"/>
                        </a:xfrm>
                        <a:prstGeom prst="rect">
                          <a:avLst/>
                        </a:prstGeom>
                        <a:solidFill>
                          <a:schemeClr val="accent3"/>
                        </a:solidFill>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20340322" w14:textId="77777777" w:rsidR="00944514" w:rsidRPr="00755387" w:rsidRDefault="00944514" w:rsidP="00A83028">
                            <w:pPr>
                              <w:jc w:val="center"/>
                              <w:rPr>
                                <w:rFonts w:ascii="Arial" w:hAnsi="Arial" w:cs="Arial"/>
                                <w:sz w:val="20"/>
                              </w:rPr>
                            </w:pPr>
                            <w:r>
                              <w:rPr>
                                <w:rFonts w:ascii="Arial" w:hAnsi="Arial" w:cs="Arial"/>
                                <w:sz w:val="20"/>
                              </w:rPr>
                              <w:t>GOTO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A9C47" id="Rectangle 2556" o:spid="_x0000_s2337" style="position:absolute;margin-left:55.5pt;margin-top:.3pt;width:109.5pt;height:38.7pt;z-index:2550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" fillcolor="#9bbb59 [3206]" strokecolor="#4f81bd [3204]" strokeweight="0">
                <v:textbox>
                  <w:txbxContent>
                    <w:p w14:paraId="20340322" w14:textId="77777777" w:rsidR="00944514" w:rsidRPr="00755387" w:rsidRDefault="00944514" w:rsidP="00A83028">
                      <w:pPr>
                        <w:jc w:val="center"/>
                        <w:rPr>
                          <w:rFonts w:ascii="Arial" w:hAnsi="Arial" w:cs="Arial"/>
                          <w:sz w:val="20"/>
                        </w:rPr>
                      </w:pPr>
                      <w:r>
                        <w:rPr>
                          <w:rFonts w:ascii="Arial" w:hAnsi="Arial" w:cs="Arial"/>
                          <w:sz w:val="20"/>
                        </w:rPr>
                        <w:t>GOTO CMD_TYPE_TEST</w:t>
                      </w:r>
                    </w:p>
                  </w:txbxContent>
                </v:textbox>
              </v:rect>
            </w:pict>
          </mc:Fallback>
        </mc:AlternateContent>
      </w:r>
    </w:p>
    <w:p w14:paraId="7DF1CB65" w14:textId="77777777" w:rsidR="00A83028" w:rsidRDefault="00A83028" w:rsidP="00A83028"/>
    <w:p w14:paraId="4014D7C7" w14:textId="77777777" w:rsidR="00A83028" w:rsidRDefault="00A83028" w:rsidP="00A83028"/>
    <w:p w14:paraId="7AA6D152" w14:textId="77777777" w:rsidR="00A83028" w:rsidRPr="00762BC0" w:rsidRDefault="00A83028" w:rsidP="00A83028">
      <w:pPr>
        <w:rPr>
          <w:rFonts w:asciiTheme="minorHAnsi" w:hAnsiTheme="minorHAnsi"/>
          <w:szCs w:val="24"/>
        </w:rPr>
      </w:pPr>
    </w:p>
    <w:p w14:paraId="6CB9236F" w14:textId="77777777" w:rsidR="00A83028" w:rsidRPr="00762BC0" w:rsidRDefault="00A83028" w:rsidP="00A83028">
      <w:pPr>
        <w:rPr>
          <w:rFonts w:asciiTheme="minorHAnsi" w:hAnsiTheme="minorHAnsi" w:cs="Arial"/>
          <w:szCs w:val="24"/>
        </w:rPr>
      </w:pPr>
      <w:r w:rsidRPr="00762BC0">
        <w:rPr>
          <w:rFonts w:asciiTheme="minorHAnsi" w:hAnsiTheme="minorHAnsi"/>
          <w:szCs w:val="24"/>
        </w:rPr>
        <w:t xml:space="preserve">     </w:t>
      </w:r>
      <w:r w:rsidRPr="00762BC0">
        <w:rPr>
          <w:rFonts w:asciiTheme="minorHAnsi" w:hAnsiTheme="minorHAnsi" w:cs="Arial"/>
          <w:szCs w:val="24"/>
        </w:rPr>
        <w:t xml:space="preserve">   Send parameter value range</w:t>
      </w:r>
    </w:p>
    <w:p w14:paraId="159141DA" w14:textId="77777777" w:rsidR="00A83028" w:rsidRPr="00762BC0" w:rsidRDefault="00A83028" w:rsidP="00A83028">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027200" behindDoc="0" locked="0" layoutInCell="1" allowOverlap="1" wp14:anchorId="0E4DA453" wp14:editId="53A5BFDF">
                <wp:simplePos x="0" y="0"/>
                <wp:positionH relativeFrom="column">
                  <wp:posOffset>238125</wp:posOffset>
                </wp:positionH>
                <wp:positionV relativeFrom="paragraph">
                  <wp:posOffset>88900</wp:posOffset>
                </wp:positionV>
                <wp:extent cx="1000125" cy="0"/>
                <wp:effectExtent l="38100" t="76200" r="0" b="95250"/>
                <wp:wrapNone/>
                <wp:docPr id="2559" name="Straight Arrow Connector 2559"/>
                <wp:cNvGraphicFramePr/>
                <a:graphic xmlns:a="http://schemas.openxmlformats.org/drawingml/2006/main">
                  <a:graphicData uri="http://schemas.microsoft.com/office/word/2010/wordprocessingShape">
                    <wps:wsp>
                      <wps:cNvCnPr/>
                      <wps:spPr>
                        <a:xfrm flipH="1">
                          <a:off x="0" y="0"/>
                          <a:ext cx="1000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CA38D" id="Straight Arrow Connector 2559" o:spid="_x0000_s1026" type="#_x0000_t32" style="position:absolute;margin-left:18.75pt;margin-top:7pt;width:78.75pt;height:0;flip:x;z-index:2550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" strokecolor="#4579b8 [3044]">
                <v:stroke endarrow="block"/>
              </v:shape>
            </w:pict>
          </mc:Fallback>
        </mc:AlternateContent>
      </w:r>
    </w:p>
    <w:p w14:paraId="00980AA9"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as intermediate response</w:t>
      </w:r>
    </w:p>
    <w:p w14:paraId="63DDAD4A" w14:textId="77777777" w:rsidR="00A83028" w:rsidRPr="00762BC0" w:rsidRDefault="00A83028" w:rsidP="00A83028">
      <w:pPr>
        <w:rPr>
          <w:rFonts w:asciiTheme="minorHAnsi" w:hAnsiTheme="minorHAnsi" w:cs="Arial"/>
          <w:szCs w:val="24"/>
        </w:rPr>
      </w:pPr>
      <w:r w:rsidRPr="00762BC0">
        <w:rPr>
          <w:rFonts w:asciiTheme="minorHAnsi" w:hAnsiTheme="minorHAnsi" w:cs="Arial"/>
          <w:szCs w:val="24"/>
        </w:rPr>
        <w:t xml:space="preserve">        and OK as final response</w:t>
      </w:r>
    </w:p>
    <w:p w14:paraId="4A4DDD0E" w14:textId="77777777" w:rsidR="00A83028" w:rsidRDefault="00A83028" w:rsidP="00A83028">
      <w:pPr>
        <w:autoSpaceDE w:val="0"/>
        <w:autoSpaceDN w:val="0"/>
        <w:adjustRightInd w:val="0"/>
      </w:pPr>
    </w:p>
    <w:p w14:paraId="282639FB" w14:textId="77777777" w:rsidR="00A83028" w:rsidRDefault="00A83028" w:rsidP="00A83028">
      <w:pPr>
        <w:autoSpaceDE w:val="0"/>
        <w:autoSpaceDN w:val="0"/>
        <w:adjustRightInd w:val="0"/>
      </w:pPr>
    </w:p>
    <w:p w14:paraId="5D8B0821" w14:textId="77777777" w:rsidR="00A83028" w:rsidRDefault="00A83028" w:rsidP="00A83028">
      <w:pPr>
        <w:autoSpaceDE w:val="0"/>
        <w:autoSpaceDN w:val="0"/>
        <w:adjustRightInd w:val="0"/>
      </w:pPr>
    </w:p>
    <w:p w14:paraId="39C3D1CD" w14:textId="77777777" w:rsidR="00A83028" w:rsidRDefault="00A83028" w:rsidP="00A83028">
      <w:pPr>
        <w:autoSpaceDE w:val="0"/>
        <w:autoSpaceDN w:val="0"/>
        <w:adjustRightInd w:val="0"/>
      </w:pPr>
    </w:p>
    <w:p w14:paraId="285469F5" w14:textId="77777777" w:rsidR="00A83028" w:rsidRDefault="00A83028" w:rsidP="00A83028">
      <w:pPr>
        <w:autoSpaceDE w:val="0"/>
        <w:autoSpaceDN w:val="0"/>
        <w:adjustRightInd w:val="0"/>
      </w:pPr>
    </w:p>
    <w:p w14:paraId="4971B698" w14:textId="77777777" w:rsidR="00A83028" w:rsidRDefault="00A83028" w:rsidP="00A83028"/>
    <w:p w14:paraId="2A76AFD9" w14:textId="77777777" w:rsidR="00A83028" w:rsidRPr="00EB0DAC" w:rsidRDefault="00A83028" w:rsidP="00A83028">
      <w:pPr>
        <w:pStyle w:val="Heading3"/>
        <w:numPr>
          <w:ilvl w:val="2"/>
          <w:numId w:val="1"/>
        </w:numPr>
      </w:pPr>
      <w:bookmarkStart w:id="220" w:name="_Toc516684916"/>
      <w:r>
        <w:lastRenderedPageBreak/>
        <w:t>Service Dependencies</w:t>
      </w:r>
      <w:bookmarkEnd w:id="220"/>
    </w:p>
    <w:p w14:paraId="2644EE60" w14:textId="77777777" w:rsidR="00A83028" w:rsidRPr="00B4199C" w:rsidRDefault="00A83028" w:rsidP="00A83028">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3D79AAD9" w14:textId="77777777" w:rsidR="00A83028" w:rsidRPr="00B4199C" w:rsidRDefault="00A83028" w:rsidP="00A83028">
      <w:pPr>
        <w:ind w:left="720"/>
        <w:jc w:val="both"/>
        <w:rPr>
          <w:rFonts w:asciiTheme="minorHAnsi" w:hAnsiTheme="minorHAnsi" w:cs="Arial"/>
          <w:szCs w:val="24"/>
        </w:rPr>
      </w:pPr>
      <w:r w:rsidRPr="00B4199C">
        <w:rPr>
          <w:rFonts w:asciiTheme="minorHAnsi" w:hAnsiTheme="minorHAnsi" w:cs="Arial"/>
          <w:szCs w:val="24"/>
        </w:rPr>
        <w:t xml:space="preserve">The following table summarize the list of Legato </w:t>
      </w:r>
      <w:r>
        <w:rPr>
          <w:rFonts w:asciiTheme="minorHAnsi" w:hAnsiTheme="minorHAnsi" w:cs="Arial"/>
          <w:szCs w:val="24"/>
        </w:rPr>
        <w:t xml:space="preserve">and linux </w:t>
      </w:r>
      <w:r w:rsidRPr="00B4199C">
        <w:rPr>
          <w:rFonts w:asciiTheme="minorHAnsi" w:hAnsiTheme="minorHAnsi" w:cs="Arial"/>
          <w:szCs w:val="24"/>
        </w:rPr>
        <w:t>services required to implement above mentioned +</w:t>
      </w:r>
      <w:r>
        <w:rPr>
          <w:rFonts w:asciiTheme="minorHAnsi" w:hAnsiTheme="minorHAnsi" w:cs="Arial"/>
          <w:szCs w:val="24"/>
        </w:rPr>
        <w:t>KUDPCFG</w:t>
      </w:r>
      <w:r w:rsidRPr="00B4199C">
        <w:rPr>
          <w:rFonts w:asciiTheme="minorHAnsi" w:hAnsiTheme="minorHAnsi" w:cs="Arial"/>
          <w:szCs w:val="24"/>
        </w:rPr>
        <w:t xml:space="preserve"> command.</w:t>
      </w:r>
    </w:p>
    <w:p w14:paraId="7F9C15BA" w14:textId="77777777" w:rsidR="00A83028" w:rsidRPr="00EB0DAC" w:rsidRDefault="00A83028" w:rsidP="00A83028"/>
    <w:tbl>
      <w:tblPr>
        <w:tblStyle w:val="TableGrid"/>
        <w:tblW w:w="0" w:type="auto"/>
        <w:tblLook w:val="04A0" w:firstRow="1" w:lastRow="0" w:firstColumn="1" w:lastColumn="0" w:noHBand="0" w:noVBand="1"/>
      </w:tblPr>
      <w:tblGrid>
        <w:gridCol w:w="1867"/>
        <w:gridCol w:w="4380"/>
        <w:gridCol w:w="2383"/>
      </w:tblGrid>
      <w:tr w:rsidR="00A83028" w14:paraId="69FE815A" w14:textId="77777777" w:rsidTr="00824825">
        <w:tc>
          <w:tcPr>
            <w:tcW w:w="6247" w:type="dxa"/>
            <w:gridSpan w:val="2"/>
            <w:shd w:val="clear" w:color="auto" w:fill="D9D9D9" w:themeFill="background1" w:themeFillShade="D9"/>
          </w:tcPr>
          <w:p w14:paraId="21FA8B0A" w14:textId="77777777" w:rsidR="00A83028" w:rsidRDefault="00A83028" w:rsidP="00824825">
            <w:r w:rsidRPr="00EC6196">
              <w:rPr>
                <w:b/>
              </w:rPr>
              <w:t xml:space="preserve">Legato Services </w:t>
            </w:r>
          </w:p>
        </w:tc>
        <w:tc>
          <w:tcPr>
            <w:tcW w:w="2383" w:type="dxa"/>
            <w:shd w:val="clear" w:color="auto" w:fill="D9D9D9" w:themeFill="background1" w:themeFillShade="D9"/>
          </w:tcPr>
          <w:p w14:paraId="23B4CBE3" w14:textId="77777777" w:rsidR="00A83028" w:rsidRPr="00EC6196" w:rsidRDefault="00A83028" w:rsidP="00824825">
            <w:pPr>
              <w:rPr>
                <w:b/>
              </w:rPr>
            </w:pPr>
            <w:r w:rsidRPr="00106A39">
              <w:rPr>
                <w:b/>
              </w:rPr>
              <w:t>Comments</w:t>
            </w:r>
            <w:r>
              <w:rPr>
                <w:b/>
              </w:rPr>
              <w:t>/Remarks</w:t>
            </w:r>
          </w:p>
        </w:tc>
      </w:tr>
      <w:tr w:rsidR="00A83028" w14:paraId="12E350BF" w14:textId="77777777" w:rsidTr="00824825">
        <w:trPr>
          <w:trHeight w:val="1340"/>
        </w:trPr>
        <w:tc>
          <w:tcPr>
            <w:tcW w:w="1867" w:type="dxa"/>
          </w:tcPr>
          <w:p w14:paraId="63B55B3F" w14:textId="77777777" w:rsidR="00A83028" w:rsidRDefault="00A83028" w:rsidP="00824825">
            <w:pPr>
              <w:rPr>
                <w:b/>
              </w:rPr>
            </w:pPr>
            <w:r>
              <w:t>AT Command server services</w:t>
            </w:r>
          </w:p>
        </w:tc>
        <w:tc>
          <w:tcPr>
            <w:tcW w:w="4380" w:type="dxa"/>
          </w:tcPr>
          <w:p w14:paraId="3F7A5BE6" w14:textId="77777777" w:rsidR="00A83028" w:rsidRDefault="00A34BF0" w:rsidP="00824825">
            <w:hyperlink r:id="rId43" w:anchor="ad7faba1f1f505de0b11557a03d966d5b" w:history="1">
              <w:r w:rsidR="00A83028" w:rsidRPr="00C67CD9">
                <w:t>le_atServer_SendIntermediateResponse</w:t>
              </w:r>
            </w:hyperlink>
            <w:r w:rsidR="00A83028" w:rsidRPr="00F64953">
              <w:br/>
              <w:t>le_atServer_SendFinalResponse</w:t>
            </w:r>
            <w:r w:rsidR="00A83028">
              <w:t xml:space="preserve"> </w:t>
            </w:r>
            <w:r w:rsidR="00A83028">
              <w:br/>
              <w:t>le_atServer_GetCommandName</w:t>
            </w:r>
          </w:p>
        </w:tc>
        <w:tc>
          <w:tcPr>
            <w:tcW w:w="2383" w:type="dxa"/>
          </w:tcPr>
          <w:p w14:paraId="5424627E" w14:textId="77777777" w:rsidR="00A83028" w:rsidRPr="00F64953" w:rsidRDefault="00A83028" w:rsidP="00824825">
            <w:r>
              <w:t>The AT commands Server handles AT commands' subscriptions on a requested serial device.</w:t>
            </w:r>
          </w:p>
        </w:tc>
      </w:tr>
      <w:tr w:rsidR="00A83028" w14:paraId="3CE2729E" w14:textId="77777777" w:rsidTr="00824825">
        <w:tc>
          <w:tcPr>
            <w:tcW w:w="1867" w:type="dxa"/>
          </w:tcPr>
          <w:p w14:paraId="359D621D" w14:textId="77777777" w:rsidR="00A83028" w:rsidRDefault="00A83028" w:rsidP="00824825">
            <w:r>
              <w:t>Doubly Linked List service</w:t>
            </w:r>
          </w:p>
        </w:tc>
        <w:tc>
          <w:tcPr>
            <w:tcW w:w="4380" w:type="dxa"/>
          </w:tcPr>
          <w:p w14:paraId="71C9CB3F" w14:textId="77777777" w:rsidR="00A83028" w:rsidRDefault="00A83028" w:rsidP="00824825">
            <w:r>
              <w:t>le_dls_IsEmpty</w:t>
            </w:r>
          </w:p>
          <w:p w14:paraId="6587327C" w14:textId="77777777" w:rsidR="00A83028" w:rsidRDefault="00A83028" w:rsidP="00824825">
            <w:r>
              <w:t>le_dls_Peek</w:t>
            </w:r>
          </w:p>
          <w:p w14:paraId="0EA8AFF8" w14:textId="77777777" w:rsidR="00A83028" w:rsidRDefault="00A83028" w:rsidP="00824825">
            <w:r>
              <w:t>le_dls_PeekNext</w:t>
            </w:r>
          </w:p>
          <w:p w14:paraId="7873664D" w14:textId="77777777" w:rsidR="00A83028" w:rsidRDefault="00A83028" w:rsidP="00824825">
            <w:r>
              <w:t>le_dls_Stack</w:t>
            </w:r>
          </w:p>
          <w:p w14:paraId="7E28946D" w14:textId="77777777" w:rsidR="00A83028" w:rsidRDefault="00A83028" w:rsidP="00824825">
            <w:r>
              <w:t>le_dls_Queue</w:t>
            </w:r>
          </w:p>
        </w:tc>
        <w:tc>
          <w:tcPr>
            <w:tcW w:w="2383" w:type="dxa"/>
          </w:tcPr>
          <w:p w14:paraId="75D30E8F" w14:textId="77777777" w:rsidR="00A83028" w:rsidRDefault="00A83028" w:rsidP="00824825">
            <w:r>
              <w:t>Linked List service related APIs to store +KUDPCFG data in Doubly linked list</w:t>
            </w:r>
          </w:p>
        </w:tc>
      </w:tr>
      <w:tr w:rsidR="00A83028" w14:paraId="1B49A8B6" w14:textId="77777777" w:rsidTr="00824825">
        <w:tc>
          <w:tcPr>
            <w:tcW w:w="1867" w:type="dxa"/>
          </w:tcPr>
          <w:p w14:paraId="5653FC2D" w14:textId="77777777" w:rsidR="00A83028" w:rsidRDefault="00A83028" w:rsidP="00824825">
            <w:r>
              <w:t>Dynamic Memory Allocation API</w:t>
            </w:r>
          </w:p>
        </w:tc>
        <w:tc>
          <w:tcPr>
            <w:tcW w:w="4380" w:type="dxa"/>
          </w:tcPr>
          <w:p w14:paraId="6EFE2FF3" w14:textId="77777777" w:rsidR="00A83028" w:rsidRDefault="00A83028" w:rsidP="00824825">
            <w:r w:rsidRPr="00232559">
              <w:t>le_mem_CreatePool</w:t>
            </w:r>
          </w:p>
          <w:p w14:paraId="288262CF" w14:textId="77777777" w:rsidR="00A83028" w:rsidRDefault="00A83028" w:rsidP="00824825">
            <w:r w:rsidRPr="00232559">
              <w:t>le_mem_ForceAlloc</w:t>
            </w:r>
          </w:p>
          <w:p w14:paraId="2D155779" w14:textId="77777777" w:rsidR="00A83028" w:rsidRDefault="00A83028" w:rsidP="00824825">
            <w:r>
              <w:t>le_mem_Release</w:t>
            </w:r>
          </w:p>
        </w:tc>
        <w:tc>
          <w:tcPr>
            <w:tcW w:w="2383" w:type="dxa"/>
          </w:tcPr>
          <w:p w14:paraId="26C9803F" w14:textId="77777777" w:rsidR="00A83028" w:rsidRDefault="00A83028" w:rsidP="00824825">
            <w:r>
              <w:t>Dynamic memory allocation (especially deallocation) using the C runtime heap, through malloc, free, strdup, calloc, realloc, etc</w:t>
            </w:r>
          </w:p>
        </w:tc>
      </w:tr>
      <w:tr w:rsidR="00A83028" w14:paraId="11E63E4F" w14:textId="77777777" w:rsidTr="00824825">
        <w:tc>
          <w:tcPr>
            <w:tcW w:w="1867" w:type="dxa"/>
          </w:tcPr>
          <w:p w14:paraId="73DA0DF4" w14:textId="77777777" w:rsidR="00A83028" w:rsidRDefault="00A83028" w:rsidP="00824825">
            <w:r>
              <w:t>Semaphore API</w:t>
            </w:r>
          </w:p>
        </w:tc>
        <w:tc>
          <w:tcPr>
            <w:tcW w:w="4380" w:type="dxa"/>
          </w:tcPr>
          <w:p w14:paraId="0F56408E" w14:textId="77777777" w:rsidR="00A83028" w:rsidRDefault="00A83028" w:rsidP="00824825">
            <w:r>
              <w:t>le_sem_Create</w:t>
            </w:r>
          </w:p>
          <w:p w14:paraId="7AF74540" w14:textId="77777777" w:rsidR="00A83028" w:rsidRDefault="00A83028" w:rsidP="00824825">
            <w:r>
              <w:t>le_sem_Wait</w:t>
            </w:r>
          </w:p>
          <w:p w14:paraId="7B2894E5" w14:textId="77777777" w:rsidR="00A83028" w:rsidRPr="00232559" w:rsidRDefault="00A83028" w:rsidP="00824825">
            <w:r>
              <w:t>le_sem_Post</w:t>
            </w:r>
          </w:p>
        </w:tc>
        <w:tc>
          <w:tcPr>
            <w:tcW w:w="2383" w:type="dxa"/>
          </w:tcPr>
          <w:p w14:paraId="5EE4FDB7" w14:textId="77777777" w:rsidR="00A83028" w:rsidRDefault="00A83028" w:rsidP="00824825">
            <w:r>
              <w:t>Use semaphore service to avoid race conditions</w:t>
            </w:r>
          </w:p>
        </w:tc>
      </w:tr>
      <w:tr w:rsidR="00A83028" w14:paraId="37F1DFA5" w14:textId="77777777" w:rsidTr="00824825">
        <w:tc>
          <w:tcPr>
            <w:tcW w:w="1867" w:type="dxa"/>
          </w:tcPr>
          <w:p w14:paraId="48F11498" w14:textId="77777777" w:rsidR="00A83028" w:rsidRPr="002B46D2" w:rsidRDefault="00A83028" w:rsidP="00824825">
            <w:r>
              <w:t>File Descriptor Monitor API</w:t>
            </w:r>
          </w:p>
        </w:tc>
        <w:tc>
          <w:tcPr>
            <w:tcW w:w="4380" w:type="dxa"/>
          </w:tcPr>
          <w:p w14:paraId="63AFF863" w14:textId="77777777" w:rsidR="00A83028" w:rsidRDefault="00A83028" w:rsidP="00824825">
            <w:r>
              <w:t>le_fdMonitor_Create</w:t>
            </w:r>
          </w:p>
          <w:p w14:paraId="70D8E0C1" w14:textId="77777777" w:rsidR="00A83028" w:rsidRDefault="00A83028" w:rsidP="00824825">
            <w:r>
              <w:t>le_fdMonitor_GetContextPtr</w:t>
            </w:r>
          </w:p>
          <w:p w14:paraId="4B333071" w14:textId="77777777" w:rsidR="00A83028" w:rsidRDefault="00A83028" w:rsidP="00824825">
            <w:r>
              <w:t>le_fdMonitor_SetContextPtr</w:t>
            </w:r>
          </w:p>
          <w:p w14:paraId="05D64149" w14:textId="77777777" w:rsidR="00A83028" w:rsidRDefault="00A83028" w:rsidP="00824825">
            <w:r>
              <w:t>le_fdMonitor_Delete</w:t>
            </w:r>
          </w:p>
        </w:tc>
        <w:tc>
          <w:tcPr>
            <w:tcW w:w="2383" w:type="dxa"/>
          </w:tcPr>
          <w:p w14:paraId="07934605" w14:textId="77777777" w:rsidR="00A83028" w:rsidRDefault="00A83028" w:rsidP="00824825">
            <w:r>
              <w:t>File descriptors (fds) are used for most process I/O. Here it  need to be notified when one or more fds are ready to read from or write to socket.</w:t>
            </w:r>
          </w:p>
        </w:tc>
      </w:tr>
    </w:tbl>
    <w:p w14:paraId="551D8EC3" w14:textId="77777777" w:rsidR="00A83028" w:rsidRDefault="00A83028" w:rsidP="00A83028"/>
    <w:p w14:paraId="69FAB62A" w14:textId="77777777" w:rsidR="00A83028" w:rsidRDefault="00A83028" w:rsidP="00A83028">
      <w:pPr>
        <w:spacing w:after="200" w:line="276" w:lineRule="auto"/>
      </w:pPr>
    </w:p>
    <w:p w14:paraId="6CD6686B" w14:textId="77777777" w:rsidR="00A83028" w:rsidRPr="00A83028" w:rsidRDefault="00A83028" w:rsidP="00A83028"/>
    <w:p w14:paraId="36EBF059" w14:textId="133731BB" w:rsidR="009F1990" w:rsidRDefault="00984EF1" w:rsidP="00220A1A">
      <w:pPr>
        <w:pStyle w:val="Heading2"/>
      </w:pPr>
      <w:r>
        <w:lastRenderedPageBreak/>
        <w:t xml:space="preserve"> </w:t>
      </w:r>
      <w:bookmarkStart w:id="221" w:name="_Toc516684917"/>
      <w:r w:rsidR="00540CC2">
        <w:t>+KUD</w:t>
      </w:r>
      <w:r w:rsidR="009F1990">
        <w:t>PRCV com</w:t>
      </w:r>
      <w:r w:rsidR="00540CC2">
        <w:t>mand: Receive data through a UDP</w:t>
      </w:r>
      <w:r w:rsidR="009F1990">
        <w:t xml:space="preserve"> connection</w:t>
      </w:r>
      <w:bookmarkEnd w:id="221"/>
    </w:p>
    <w:p w14:paraId="14706A37" w14:textId="77777777" w:rsidR="009F1990" w:rsidRPr="00414CE0" w:rsidRDefault="009F1990" w:rsidP="009F1990">
      <w:pPr>
        <w:pStyle w:val="Heading3"/>
        <w:numPr>
          <w:ilvl w:val="2"/>
          <w:numId w:val="1"/>
        </w:numPr>
      </w:pPr>
      <w:bookmarkStart w:id="222" w:name="_Toc516684918"/>
      <w:r>
        <w:t>Syntax</w:t>
      </w:r>
      <w:bookmarkEnd w:id="222"/>
    </w:p>
    <w:p w14:paraId="37A77854" w14:textId="77777777" w:rsidR="009F1990" w:rsidRPr="008C5FB3" w:rsidRDefault="009F1990" w:rsidP="009F1990">
      <w:pPr>
        <w:rPr>
          <w:b/>
        </w:rPr>
      </w:pPr>
      <w:r w:rsidRPr="008C5FB3">
        <w:rPr>
          <w:b/>
        </w:rPr>
        <w:t>Test Command</w:t>
      </w:r>
    </w:p>
    <w:p w14:paraId="2EBFF8C5" w14:textId="4AFE8D6A" w:rsidR="009F1990" w:rsidRPr="00E02895" w:rsidRDefault="003C728D" w:rsidP="009F1990">
      <w:r>
        <w:t>AT+KUD</w:t>
      </w:r>
      <w:r w:rsidR="009F1990">
        <w:t>PRCV</w:t>
      </w:r>
      <w:r w:rsidR="009F1990" w:rsidRPr="00E02895">
        <w:t>=?</w:t>
      </w:r>
    </w:p>
    <w:p w14:paraId="15B777A2" w14:textId="77777777" w:rsidR="009F1990" w:rsidRDefault="009F1990" w:rsidP="009F1990">
      <w:r w:rsidRPr="00E02895">
        <w:t>Response</w:t>
      </w:r>
    </w:p>
    <w:p w14:paraId="3A754211" w14:textId="50FACE3B" w:rsidR="009F1990" w:rsidRPr="00E02895" w:rsidRDefault="003C728D" w:rsidP="009F1990">
      <w:r>
        <w:t>+KUD</w:t>
      </w:r>
      <w:r w:rsidR="009F1990">
        <w:t>PRCV</w:t>
      </w:r>
      <w:r w:rsidR="009F1990" w:rsidRPr="00E02895">
        <w:t>: (</w:t>
      </w:r>
      <w:r w:rsidR="009F1990" w:rsidRPr="004F084D">
        <w:t>list of possible</w:t>
      </w:r>
      <w:r w:rsidR="009F1990" w:rsidRPr="00E02895">
        <w:t xml:space="preserve"> &lt;session_id&gt;</w:t>
      </w:r>
      <w:r w:rsidR="009F1990" w:rsidRPr="004F084D">
        <w:t>s</w:t>
      </w:r>
      <w:r w:rsidR="009F1990" w:rsidRPr="00E02895">
        <w:t>),(</w:t>
      </w:r>
      <w:r w:rsidR="009F1990" w:rsidRPr="004F084D">
        <w:t>list of possible</w:t>
      </w:r>
      <w:r w:rsidR="009F1990" w:rsidRPr="00E02895">
        <w:t xml:space="preserve"> &lt;ndata&gt;</w:t>
      </w:r>
      <w:r w:rsidR="009F1990" w:rsidRPr="00CB4B23">
        <w:t>s</w:t>
      </w:r>
      <w:r w:rsidR="009F1990" w:rsidRPr="00E02895">
        <w:t>)</w:t>
      </w:r>
    </w:p>
    <w:p w14:paraId="6CA8C13D" w14:textId="2D23F9FC" w:rsidR="009F1990" w:rsidRDefault="009F1990" w:rsidP="009F1990">
      <w:r w:rsidRPr="00E02895">
        <w:t>OK</w:t>
      </w:r>
    </w:p>
    <w:p w14:paraId="5839F96F" w14:textId="77777777" w:rsidR="00C52CBC" w:rsidRPr="002E4373" w:rsidRDefault="00C52CBC" w:rsidP="009F1990"/>
    <w:p w14:paraId="210A28B7" w14:textId="77777777" w:rsidR="009F1990" w:rsidRPr="008C5FB3" w:rsidRDefault="009F1990" w:rsidP="009F1990">
      <w:pPr>
        <w:rPr>
          <w:b/>
        </w:rPr>
      </w:pPr>
      <w:r w:rsidRPr="008C5FB3">
        <w:rPr>
          <w:b/>
        </w:rPr>
        <w:t>Write Command</w:t>
      </w:r>
    </w:p>
    <w:p w14:paraId="1DC8A928" w14:textId="6F7B9B36" w:rsidR="009F1990" w:rsidRPr="00E02895" w:rsidRDefault="003C728D" w:rsidP="009F1990">
      <w:r>
        <w:t>AT+KUD</w:t>
      </w:r>
      <w:r w:rsidR="009F1990">
        <w:t>PRCV</w:t>
      </w:r>
      <w:r w:rsidR="009F1990" w:rsidRPr="00E02895">
        <w:t>=</w:t>
      </w:r>
      <w:r w:rsidR="009F1990">
        <w:t>&lt;session_id&gt;,</w:t>
      </w:r>
      <w:r w:rsidR="009F1990" w:rsidRPr="00E02895">
        <w:t>&lt;ndata&gt;</w:t>
      </w:r>
    </w:p>
    <w:p w14:paraId="360E319C" w14:textId="77777777" w:rsidR="009F1990" w:rsidRPr="00E02895" w:rsidRDefault="009F1990" w:rsidP="009F1990">
      <w:r w:rsidRPr="00E02895">
        <w:t>Response</w:t>
      </w:r>
    </w:p>
    <w:p w14:paraId="5991EB7D" w14:textId="77777777" w:rsidR="009F1990" w:rsidRDefault="009F1990" w:rsidP="009F1990">
      <w:r w:rsidRPr="00E02895">
        <w:t>CONNECT</w:t>
      </w:r>
    </w:p>
    <w:p w14:paraId="4E03EEA1" w14:textId="77777777" w:rsidR="009F1990" w:rsidRPr="00E02895" w:rsidRDefault="009F1990" w:rsidP="009F1990">
      <w:r w:rsidRPr="007E17A0">
        <w:t>…&lt;EOF PATTERN&gt;</w:t>
      </w:r>
    </w:p>
    <w:p w14:paraId="07E676A0" w14:textId="77777777" w:rsidR="009F1990" w:rsidRPr="00E02895" w:rsidRDefault="009F1990" w:rsidP="009F1990">
      <w:r w:rsidRPr="00E02895">
        <w:t>OK</w:t>
      </w:r>
    </w:p>
    <w:p w14:paraId="47EB1CFC" w14:textId="77777777" w:rsidR="00D57D8E" w:rsidRPr="00D57D8E" w:rsidRDefault="00D57D8E" w:rsidP="00D57D8E">
      <w:r w:rsidRPr="00D57D8E">
        <w:t>+KUDP_RCV: &lt;udp remote address&gt;,&lt;udp remote port&gt;,&lt;ndata available&gt;</w:t>
      </w:r>
    </w:p>
    <w:p w14:paraId="2F618D53" w14:textId="77777777" w:rsidR="009F1990" w:rsidRPr="00C318EF" w:rsidRDefault="009F1990" w:rsidP="009F1990"/>
    <w:p w14:paraId="4EC22C63" w14:textId="3A403339" w:rsidR="00BB2455" w:rsidRDefault="004B58B1" w:rsidP="009F1990">
      <w:r w:rsidRPr="00C318EF">
        <w:t>O</w:t>
      </w:r>
      <w:r w:rsidR="009F1990" w:rsidRPr="00C318EF">
        <w:t>r</w:t>
      </w:r>
    </w:p>
    <w:p w14:paraId="564ED75C" w14:textId="77777777" w:rsidR="004B58B1" w:rsidRPr="004B58B1" w:rsidRDefault="004B58B1" w:rsidP="004B58B1">
      <w:r w:rsidRPr="004B58B1">
        <w:t>NO CARRIER</w:t>
      </w:r>
    </w:p>
    <w:p w14:paraId="29A8C442" w14:textId="77777777" w:rsidR="004B58B1" w:rsidRPr="004B58B1" w:rsidRDefault="004B58B1" w:rsidP="004B58B1">
      <w:r w:rsidRPr="004B58B1">
        <w:t>+CME ERROR: &lt;err&gt;</w:t>
      </w:r>
    </w:p>
    <w:p w14:paraId="4A7DD7AA" w14:textId="77777777" w:rsidR="004B58B1" w:rsidRPr="004B58B1" w:rsidRDefault="004B58B1" w:rsidP="004B58B1">
      <w:r w:rsidRPr="004B58B1">
        <w:t>+KUDP_NOTIF: &lt;session_id&gt;, &lt;udp_notif&gt;</w:t>
      </w:r>
    </w:p>
    <w:p w14:paraId="1DA90C35" w14:textId="107A5306" w:rsidR="004B58B1" w:rsidRPr="00C318EF" w:rsidRDefault="004B58B1" w:rsidP="009F1990">
      <w:r w:rsidRPr="004B58B1">
        <w:t>+KUDP_DATA_MISSED: &lt;session_id&gt;, &lt;ndata missed&gt;</w:t>
      </w:r>
    </w:p>
    <w:p w14:paraId="0BEE7A46" w14:textId="77777777" w:rsidR="009F1990" w:rsidRPr="006035D0" w:rsidRDefault="009F1990" w:rsidP="009F1990">
      <w:pPr>
        <w:pStyle w:val="Heading3"/>
        <w:numPr>
          <w:ilvl w:val="2"/>
          <w:numId w:val="1"/>
        </w:numPr>
      </w:pPr>
      <w:bookmarkStart w:id="223" w:name="_Toc516684919"/>
      <w:r w:rsidRPr="00A718DC">
        <w:t>Defined values</w:t>
      </w:r>
      <w:bookmarkEnd w:id="223"/>
    </w:p>
    <w:tbl>
      <w:tblPr>
        <w:tblStyle w:val="TableGrid"/>
        <w:tblW w:w="5000" w:type="pct"/>
        <w:tblLook w:val="01E0" w:firstRow="1" w:lastRow="1" w:firstColumn="1" w:lastColumn="1" w:noHBand="0" w:noVBand="0"/>
      </w:tblPr>
      <w:tblGrid>
        <w:gridCol w:w="1885"/>
        <w:gridCol w:w="1710"/>
        <w:gridCol w:w="5035"/>
      </w:tblGrid>
      <w:tr w:rsidR="009F1990" w:rsidRPr="00994B87" w14:paraId="5B0B4D6C" w14:textId="77777777" w:rsidTr="003C728D">
        <w:tc>
          <w:tcPr>
            <w:tcW w:w="5000" w:type="pct"/>
            <w:gridSpan w:val="3"/>
            <w:shd w:val="clear" w:color="auto" w:fill="A6A6A6" w:themeFill="background1" w:themeFillShade="A6"/>
          </w:tcPr>
          <w:p w14:paraId="56D596E9" w14:textId="77777777" w:rsidR="009F1990" w:rsidRPr="00994B87" w:rsidRDefault="009F1990" w:rsidP="003C728D">
            <w:pPr>
              <w:pStyle w:val="TableColumnHead"/>
              <w:spacing w:before="144" w:after="144"/>
              <w:rPr>
                <w:b w:val="0"/>
              </w:rPr>
            </w:pPr>
            <w:r w:rsidRPr="00994B87">
              <w:t>AT Command Syntax</w:t>
            </w:r>
          </w:p>
        </w:tc>
      </w:tr>
      <w:tr w:rsidR="009F1990" w:rsidRPr="00C4621F" w14:paraId="0C6DB046" w14:textId="77777777" w:rsidTr="003C728D">
        <w:tc>
          <w:tcPr>
            <w:tcW w:w="5000" w:type="pct"/>
            <w:gridSpan w:val="3"/>
          </w:tcPr>
          <w:p w14:paraId="5BA60DD6" w14:textId="2D3D7154" w:rsidR="009F1990" w:rsidRPr="006131D5" w:rsidRDefault="005C3493" w:rsidP="003C728D">
            <w:pPr>
              <w:autoSpaceDE w:val="0"/>
              <w:autoSpaceDN w:val="0"/>
              <w:adjustRightInd w:val="0"/>
              <w:rPr>
                <w:rFonts w:cs="Arial"/>
                <w:b/>
                <w:bCs/>
                <w:szCs w:val="18"/>
              </w:rPr>
            </w:pPr>
            <w:r>
              <w:rPr>
                <w:b/>
              </w:rPr>
              <w:t>AT+KUD</w:t>
            </w:r>
            <w:r w:rsidR="009F1990">
              <w:rPr>
                <w:b/>
              </w:rPr>
              <w:t>PRCV=&lt;session_id&gt;,&lt;ndata&gt;</w:t>
            </w:r>
          </w:p>
        </w:tc>
      </w:tr>
      <w:tr w:rsidR="009F1990" w:rsidRPr="00E51118" w14:paraId="4232DCE8" w14:textId="77777777" w:rsidTr="00EE3602">
        <w:tc>
          <w:tcPr>
            <w:tcW w:w="1092" w:type="pct"/>
            <w:shd w:val="clear" w:color="auto" w:fill="A6A6A6" w:themeFill="background1" w:themeFillShade="A6"/>
          </w:tcPr>
          <w:p w14:paraId="671025A0" w14:textId="77777777" w:rsidR="009F1990" w:rsidRPr="00E51118" w:rsidRDefault="009F1990" w:rsidP="003C728D">
            <w:pPr>
              <w:pStyle w:val="TableColumnHead"/>
            </w:pPr>
            <w:r w:rsidRPr="00E51118">
              <w:t>Parameters</w:t>
            </w:r>
          </w:p>
        </w:tc>
        <w:tc>
          <w:tcPr>
            <w:tcW w:w="991" w:type="pct"/>
            <w:shd w:val="clear" w:color="auto" w:fill="A6A6A6" w:themeFill="background1" w:themeFillShade="A6"/>
          </w:tcPr>
          <w:p w14:paraId="71804DCE" w14:textId="77777777" w:rsidR="009F1990" w:rsidRPr="00E51118" w:rsidRDefault="009F1990" w:rsidP="003C728D">
            <w:pPr>
              <w:pStyle w:val="TableColumnHead"/>
            </w:pPr>
            <w:r w:rsidRPr="00E51118">
              <w:t>Values</w:t>
            </w:r>
          </w:p>
        </w:tc>
        <w:tc>
          <w:tcPr>
            <w:tcW w:w="2917" w:type="pct"/>
            <w:shd w:val="clear" w:color="auto" w:fill="A6A6A6" w:themeFill="background1" w:themeFillShade="A6"/>
          </w:tcPr>
          <w:p w14:paraId="6235BA24" w14:textId="77777777" w:rsidR="009F1990" w:rsidRPr="00E51118" w:rsidRDefault="009F1990" w:rsidP="003C728D">
            <w:pPr>
              <w:pStyle w:val="TableColumnHead"/>
            </w:pPr>
            <w:r w:rsidRPr="00E51118">
              <w:t>Description</w:t>
            </w:r>
          </w:p>
        </w:tc>
      </w:tr>
      <w:tr w:rsidR="009F1990" w:rsidRPr="00E51118" w14:paraId="5D460697" w14:textId="77777777" w:rsidTr="00EE3602">
        <w:tc>
          <w:tcPr>
            <w:tcW w:w="1092" w:type="pct"/>
          </w:tcPr>
          <w:p w14:paraId="3451845A" w14:textId="77777777" w:rsidR="009F1990" w:rsidRPr="006131D5" w:rsidRDefault="009F1990" w:rsidP="003C728D">
            <w:pPr>
              <w:autoSpaceDE w:val="0"/>
              <w:autoSpaceDN w:val="0"/>
              <w:adjustRightInd w:val="0"/>
            </w:pPr>
            <w:r w:rsidRPr="006131D5">
              <w:t>&lt;</w:t>
            </w:r>
            <w:r>
              <w:t>session_id</w:t>
            </w:r>
            <w:r w:rsidRPr="006131D5">
              <w:t>&gt;</w:t>
            </w:r>
          </w:p>
        </w:tc>
        <w:tc>
          <w:tcPr>
            <w:tcW w:w="991" w:type="pct"/>
          </w:tcPr>
          <w:p w14:paraId="364F42E4" w14:textId="77777777" w:rsidR="009F1990" w:rsidRPr="006131D5" w:rsidRDefault="009F1990" w:rsidP="003C728D">
            <w:pPr>
              <w:autoSpaceDE w:val="0"/>
              <w:autoSpaceDN w:val="0"/>
              <w:adjustRightInd w:val="0"/>
            </w:pPr>
            <w:r>
              <w:t>0-32</w:t>
            </w:r>
          </w:p>
        </w:tc>
        <w:tc>
          <w:tcPr>
            <w:tcW w:w="2917" w:type="pct"/>
          </w:tcPr>
          <w:p w14:paraId="19C608A3" w14:textId="3F3AC53E" w:rsidR="009F1990" w:rsidRPr="006131D5" w:rsidRDefault="001E0C00" w:rsidP="003C728D">
            <w:pPr>
              <w:pStyle w:val="TableBody"/>
            </w:pPr>
            <w:r>
              <w:rPr>
                <w:rFonts w:ascii="Calibri" w:eastAsia="SimSun" w:hAnsi="Calibri" w:cs="Times New Roman"/>
                <w:color w:val="auto"/>
                <w:sz w:val="24"/>
                <w:szCs w:val="20"/>
                <w:lang w:val="en-CA" w:eastAsia="en-US"/>
              </w:rPr>
              <w:t>UD</w:t>
            </w:r>
            <w:r w:rsidR="009F1990" w:rsidRPr="00366B42">
              <w:rPr>
                <w:rFonts w:ascii="Calibri" w:eastAsia="SimSun" w:hAnsi="Calibri" w:cs="Times New Roman"/>
                <w:color w:val="auto"/>
                <w:sz w:val="24"/>
                <w:szCs w:val="20"/>
                <w:lang w:val="en-CA" w:eastAsia="en-US"/>
              </w:rPr>
              <w:t>P session index</w:t>
            </w:r>
          </w:p>
        </w:tc>
      </w:tr>
      <w:tr w:rsidR="009F1990" w:rsidRPr="00E51118" w14:paraId="13B2AB91" w14:textId="77777777" w:rsidTr="00EE3602">
        <w:trPr>
          <w:trHeight w:val="783"/>
        </w:trPr>
        <w:tc>
          <w:tcPr>
            <w:tcW w:w="1092" w:type="pct"/>
          </w:tcPr>
          <w:p w14:paraId="6277C398" w14:textId="77777777" w:rsidR="009F1990" w:rsidRPr="006131D5" w:rsidRDefault="009F1990" w:rsidP="003C728D">
            <w:pPr>
              <w:autoSpaceDE w:val="0"/>
              <w:autoSpaceDN w:val="0"/>
              <w:adjustRightInd w:val="0"/>
            </w:pPr>
            <w:r>
              <w:t>&lt;ndata</w:t>
            </w:r>
            <w:r w:rsidRPr="006131D5">
              <w:t xml:space="preserve">&gt; </w:t>
            </w:r>
          </w:p>
          <w:p w14:paraId="279777E9" w14:textId="77777777" w:rsidR="009F1990" w:rsidRPr="006131D5" w:rsidRDefault="009F1990" w:rsidP="003C728D">
            <w:pPr>
              <w:autoSpaceDE w:val="0"/>
              <w:autoSpaceDN w:val="0"/>
              <w:adjustRightInd w:val="0"/>
            </w:pPr>
          </w:p>
        </w:tc>
        <w:tc>
          <w:tcPr>
            <w:tcW w:w="991" w:type="pct"/>
          </w:tcPr>
          <w:p w14:paraId="78DFE960" w14:textId="77777777" w:rsidR="009F1990" w:rsidRPr="006131D5" w:rsidRDefault="009F1990" w:rsidP="003C728D">
            <w:pPr>
              <w:autoSpaceDE w:val="0"/>
              <w:autoSpaceDN w:val="0"/>
              <w:adjustRightInd w:val="0"/>
            </w:pPr>
            <w:r w:rsidRPr="00671C8B">
              <w:t>max value 4294967295</w:t>
            </w:r>
          </w:p>
        </w:tc>
        <w:tc>
          <w:tcPr>
            <w:tcW w:w="2917" w:type="pct"/>
          </w:tcPr>
          <w:p w14:paraId="41090FDF" w14:textId="544E4A56" w:rsidR="009F1990" w:rsidRPr="006131D5" w:rsidRDefault="009F1990" w:rsidP="00751579">
            <w:pPr>
              <w:autoSpaceDE w:val="0"/>
              <w:autoSpaceDN w:val="0"/>
              <w:adjustRightInd w:val="0"/>
            </w:pPr>
            <w:r>
              <w:t>Number of Bytes</w:t>
            </w:r>
          </w:p>
        </w:tc>
      </w:tr>
      <w:tr w:rsidR="009F1990" w:rsidRPr="00E51118" w14:paraId="55A27A35" w14:textId="77777777" w:rsidTr="00EE3602">
        <w:trPr>
          <w:trHeight w:val="495"/>
        </w:trPr>
        <w:tc>
          <w:tcPr>
            <w:tcW w:w="1092" w:type="pct"/>
          </w:tcPr>
          <w:p w14:paraId="486C8D14" w14:textId="6928F2F2" w:rsidR="009F1990" w:rsidRPr="006131D5" w:rsidRDefault="009A31DF" w:rsidP="003C728D">
            <w:pPr>
              <w:autoSpaceDE w:val="0"/>
              <w:autoSpaceDN w:val="0"/>
              <w:adjustRightInd w:val="0"/>
            </w:pPr>
            <w:r>
              <w:t>&lt;ud</w:t>
            </w:r>
            <w:r w:rsidR="009F1990">
              <w:t>p_notif</w:t>
            </w:r>
            <w:r w:rsidR="009F1990" w:rsidRPr="006131D5">
              <w:t>&gt;</w:t>
            </w:r>
          </w:p>
        </w:tc>
        <w:tc>
          <w:tcPr>
            <w:tcW w:w="991" w:type="pct"/>
          </w:tcPr>
          <w:p w14:paraId="076D02F9" w14:textId="466FA062" w:rsidR="009F1990" w:rsidRPr="006131D5" w:rsidRDefault="00BB2455" w:rsidP="003C728D">
            <w:pPr>
              <w:autoSpaceDE w:val="0"/>
              <w:autoSpaceDN w:val="0"/>
              <w:adjustRightInd w:val="0"/>
            </w:pPr>
            <w:r>
              <w:t>0-11</w:t>
            </w:r>
          </w:p>
        </w:tc>
        <w:tc>
          <w:tcPr>
            <w:tcW w:w="2917" w:type="pct"/>
          </w:tcPr>
          <w:p w14:paraId="7C17C19A" w14:textId="1D36883A" w:rsidR="009F1990" w:rsidRDefault="009F1990" w:rsidP="003C728D">
            <w:pPr>
              <w:autoSpaceDE w:val="0"/>
              <w:autoSpaceDN w:val="0"/>
              <w:adjustRightInd w:val="0"/>
            </w:pPr>
            <w:r w:rsidRPr="00671C8B">
              <w:t>Integer typ</w:t>
            </w:r>
            <w:r w:rsidR="00F64D58">
              <w:t>e. Indicates the cause of the UD</w:t>
            </w:r>
            <w:r w:rsidRPr="00671C8B">
              <w:t>P connection failure</w:t>
            </w:r>
          </w:p>
          <w:p w14:paraId="366B2529"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0</w:t>
            </w:r>
            <w:r w:rsidRPr="00C670B3">
              <w:rPr>
                <w:rFonts w:ascii="Calibri" w:eastAsia="SimSun" w:hAnsi="Calibri" w:cs="Times New Roman"/>
                <w:color w:val="auto"/>
                <w:sz w:val="24"/>
                <w:szCs w:val="20"/>
                <w:lang w:val="en-CA" w:eastAsia="en-US"/>
              </w:rPr>
              <w:tab/>
              <w:t>Network error</w:t>
            </w:r>
          </w:p>
          <w:p w14:paraId="477D653E"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w:t>
            </w:r>
            <w:r w:rsidRPr="00C670B3">
              <w:rPr>
                <w:rFonts w:ascii="Calibri" w:eastAsia="SimSun" w:hAnsi="Calibri" w:cs="Times New Roman"/>
                <w:color w:val="auto"/>
                <w:sz w:val="24"/>
                <w:szCs w:val="20"/>
                <w:lang w:val="en-CA" w:eastAsia="en-US"/>
              </w:rPr>
              <w:tab/>
              <w:t>No more sockets available; max. number already reached</w:t>
            </w:r>
          </w:p>
          <w:p w14:paraId="30A1E313"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2</w:t>
            </w:r>
            <w:r w:rsidRPr="00C670B3">
              <w:rPr>
                <w:rFonts w:ascii="Calibri" w:eastAsia="SimSun" w:hAnsi="Calibri" w:cs="Times New Roman"/>
                <w:color w:val="auto"/>
                <w:sz w:val="24"/>
                <w:szCs w:val="20"/>
                <w:lang w:val="en-CA" w:eastAsia="en-US"/>
              </w:rPr>
              <w:tab/>
              <w:t xml:space="preserve">Memory problem </w:t>
            </w:r>
          </w:p>
          <w:p w14:paraId="4D912ACA"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3</w:t>
            </w:r>
            <w:r w:rsidRPr="00C670B3">
              <w:rPr>
                <w:rFonts w:ascii="Calibri" w:eastAsia="SimSun" w:hAnsi="Calibri" w:cs="Times New Roman"/>
                <w:color w:val="auto"/>
                <w:sz w:val="24"/>
                <w:szCs w:val="20"/>
                <w:lang w:val="en-CA" w:eastAsia="en-US"/>
              </w:rPr>
              <w:tab/>
              <w:t>DNS error</w:t>
            </w:r>
          </w:p>
          <w:p w14:paraId="4B3B6386" w14:textId="79EDCF41" w:rsidR="009F1990" w:rsidRPr="00C670B3" w:rsidRDefault="00680AF1" w:rsidP="003C728D">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5</w:t>
            </w:r>
            <w:r>
              <w:rPr>
                <w:rFonts w:ascii="Calibri" w:eastAsia="SimSun" w:hAnsi="Calibri" w:cs="Times New Roman"/>
                <w:color w:val="auto"/>
                <w:sz w:val="24"/>
                <w:szCs w:val="20"/>
                <w:lang w:val="en-CA" w:eastAsia="en-US"/>
              </w:rPr>
              <w:tab/>
              <w:t>UD</w:t>
            </w:r>
            <w:r w:rsidR="009F1990" w:rsidRPr="00C670B3">
              <w:rPr>
                <w:rFonts w:ascii="Calibri" w:eastAsia="SimSun" w:hAnsi="Calibri" w:cs="Times New Roman"/>
                <w:color w:val="auto"/>
                <w:sz w:val="24"/>
                <w:szCs w:val="20"/>
                <w:lang w:val="en-CA" w:eastAsia="en-US"/>
              </w:rPr>
              <w:t>P connection error</w:t>
            </w:r>
            <w:r w:rsidR="00175C12">
              <w:rPr>
                <w:rFonts w:ascii="Calibri" w:eastAsia="SimSun" w:hAnsi="Calibri" w:cs="Times New Roman"/>
                <w:color w:val="auto"/>
                <w:sz w:val="24"/>
                <w:szCs w:val="20"/>
                <w:lang w:val="en-CA" w:eastAsia="en-US"/>
              </w:rPr>
              <w:t>(Host unreachable)</w:t>
            </w:r>
          </w:p>
          <w:p w14:paraId="4065DF26"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lastRenderedPageBreak/>
              <w:t>6</w:t>
            </w:r>
            <w:r w:rsidRPr="00C670B3">
              <w:rPr>
                <w:rFonts w:ascii="Calibri" w:eastAsia="SimSun" w:hAnsi="Calibri" w:cs="Times New Roman"/>
                <w:color w:val="auto"/>
                <w:sz w:val="24"/>
                <w:szCs w:val="20"/>
                <w:lang w:val="en-CA" w:eastAsia="en-US"/>
              </w:rPr>
              <w:tab/>
              <w:t>Generic error</w:t>
            </w:r>
          </w:p>
          <w:p w14:paraId="5A22CA98" w14:textId="7C60EF3E"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8</w:t>
            </w:r>
            <w:r w:rsidRPr="00C670B3">
              <w:rPr>
                <w:rFonts w:ascii="Calibri" w:eastAsia="SimSun" w:hAnsi="Calibri" w:cs="Times New Roman"/>
                <w:color w:val="auto"/>
                <w:sz w:val="24"/>
                <w:szCs w:val="20"/>
                <w:lang w:val="en-CA" w:eastAsia="en-US"/>
              </w:rPr>
              <w:tab/>
              <w:t>Data sending</w:t>
            </w:r>
            <w:r w:rsidR="00E423CE">
              <w:rPr>
                <w:rFonts w:ascii="Calibri" w:eastAsia="SimSun" w:hAnsi="Calibri" w:cs="Times New Roman"/>
                <w:color w:val="auto"/>
                <w:sz w:val="24"/>
                <w:szCs w:val="20"/>
                <w:lang w:val="en-CA" w:eastAsia="en-US"/>
              </w:rPr>
              <w:t xml:space="preserve"> is OK but KUD</w:t>
            </w:r>
            <w:r w:rsidRPr="00C670B3">
              <w:rPr>
                <w:rFonts w:ascii="Calibri" w:eastAsia="SimSun" w:hAnsi="Calibri" w:cs="Times New Roman"/>
                <w:color w:val="auto"/>
                <w:sz w:val="24"/>
                <w:szCs w:val="20"/>
                <w:lang w:val="en-CA" w:eastAsia="en-US"/>
              </w:rPr>
              <w:t>PSND was waiting more or less characters</w:t>
            </w:r>
          </w:p>
          <w:p w14:paraId="03C2FDF7"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9</w:t>
            </w:r>
            <w:r w:rsidRPr="00C670B3">
              <w:rPr>
                <w:rFonts w:ascii="Calibri" w:eastAsia="SimSun" w:hAnsi="Calibri" w:cs="Times New Roman"/>
                <w:color w:val="auto"/>
                <w:sz w:val="24"/>
                <w:szCs w:val="20"/>
                <w:lang w:val="en-CA" w:eastAsia="en-US"/>
              </w:rPr>
              <w:tab/>
              <w:t>Bad session ID</w:t>
            </w:r>
          </w:p>
          <w:p w14:paraId="6A95B0EA" w14:textId="77777777" w:rsidR="009F1990" w:rsidRPr="00C670B3" w:rsidRDefault="009F1990" w:rsidP="003C728D">
            <w:pPr>
              <w:pStyle w:val="TableBody"/>
              <w:rPr>
                <w:rFonts w:ascii="Calibri" w:eastAsia="SimSun" w:hAnsi="Calibri" w:cs="Times New Roman"/>
                <w:color w:val="auto"/>
                <w:sz w:val="24"/>
                <w:szCs w:val="20"/>
                <w:lang w:val="en-CA" w:eastAsia="en-US"/>
              </w:rPr>
            </w:pPr>
            <w:r w:rsidRPr="00C670B3">
              <w:rPr>
                <w:rFonts w:ascii="Calibri" w:eastAsia="SimSun" w:hAnsi="Calibri" w:cs="Times New Roman"/>
                <w:color w:val="auto"/>
                <w:sz w:val="24"/>
                <w:szCs w:val="20"/>
                <w:lang w:val="en-CA" w:eastAsia="en-US"/>
              </w:rPr>
              <w:t>10</w:t>
            </w:r>
            <w:r w:rsidRPr="00C670B3">
              <w:rPr>
                <w:rFonts w:ascii="Calibri" w:eastAsia="SimSun" w:hAnsi="Calibri" w:cs="Times New Roman"/>
                <w:color w:val="auto"/>
                <w:sz w:val="24"/>
                <w:szCs w:val="20"/>
                <w:lang w:val="en-CA" w:eastAsia="en-US"/>
              </w:rPr>
              <w:tab/>
              <w:t>Session is already running</w:t>
            </w:r>
          </w:p>
          <w:p w14:paraId="19F8D960" w14:textId="59A8947E" w:rsidR="00F64D58" w:rsidRPr="00E423CE" w:rsidRDefault="00E423CE" w:rsidP="00E423CE">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11</w:t>
            </w:r>
            <w:r>
              <w:rPr>
                <w:rFonts w:ascii="Calibri" w:eastAsia="SimSun" w:hAnsi="Calibri" w:cs="Times New Roman"/>
                <w:color w:val="auto"/>
                <w:sz w:val="24"/>
                <w:szCs w:val="20"/>
                <w:lang w:val="en-CA" w:eastAsia="en-US"/>
              </w:rPr>
              <w:tab/>
              <w:t>All sessions are used</w:t>
            </w:r>
          </w:p>
          <w:p w14:paraId="372D0841" w14:textId="2C321FC0" w:rsidR="00F64D58" w:rsidRPr="006131D5" w:rsidRDefault="00F64D58" w:rsidP="003C728D">
            <w:pPr>
              <w:autoSpaceDE w:val="0"/>
              <w:autoSpaceDN w:val="0"/>
              <w:adjustRightInd w:val="0"/>
            </w:pPr>
          </w:p>
        </w:tc>
      </w:tr>
      <w:tr w:rsidR="00A13461" w:rsidRPr="006131D5" w14:paraId="0920A5B8" w14:textId="77777777" w:rsidTr="00EE3602">
        <w:tblPrEx>
          <w:tblLook w:val="04A0" w:firstRow="1" w:lastRow="0" w:firstColumn="1" w:lastColumn="0" w:noHBand="0" w:noVBand="1"/>
        </w:tblPrEx>
        <w:trPr>
          <w:trHeight w:val="783"/>
        </w:trPr>
        <w:tc>
          <w:tcPr>
            <w:tcW w:w="1092" w:type="pct"/>
          </w:tcPr>
          <w:p w14:paraId="3D93E9E9" w14:textId="7FAFAC21" w:rsidR="00A13461" w:rsidRPr="006131D5" w:rsidRDefault="00A13461" w:rsidP="00824825">
            <w:pPr>
              <w:autoSpaceDE w:val="0"/>
              <w:autoSpaceDN w:val="0"/>
              <w:adjustRightInd w:val="0"/>
            </w:pPr>
            <w:r>
              <w:lastRenderedPageBreak/>
              <w:t>&lt;udp remote address</w:t>
            </w:r>
            <w:r w:rsidRPr="006131D5">
              <w:t xml:space="preserve">&gt; </w:t>
            </w:r>
          </w:p>
          <w:p w14:paraId="6E816D74" w14:textId="77777777" w:rsidR="00A13461" w:rsidRPr="006131D5" w:rsidRDefault="00A13461" w:rsidP="00824825">
            <w:pPr>
              <w:autoSpaceDE w:val="0"/>
              <w:autoSpaceDN w:val="0"/>
              <w:adjustRightInd w:val="0"/>
            </w:pPr>
          </w:p>
        </w:tc>
        <w:tc>
          <w:tcPr>
            <w:tcW w:w="991" w:type="pct"/>
          </w:tcPr>
          <w:p w14:paraId="7650E4DD" w14:textId="369673DA" w:rsidR="00A13461" w:rsidRPr="006131D5" w:rsidRDefault="00A13461" w:rsidP="00824825">
            <w:pPr>
              <w:autoSpaceDE w:val="0"/>
              <w:autoSpaceDN w:val="0"/>
              <w:adjustRightInd w:val="0"/>
            </w:pPr>
          </w:p>
        </w:tc>
        <w:tc>
          <w:tcPr>
            <w:tcW w:w="2917" w:type="pct"/>
          </w:tcPr>
          <w:p w14:paraId="0457ABBA" w14:textId="77777777" w:rsidR="00A13461" w:rsidRPr="00671C8B" w:rsidRDefault="00A13461" w:rsidP="00A13461">
            <w:pPr>
              <w:autoSpaceDE w:val="0"/>
              <w:autoSpaceDN w:val="0"/>
              <w:adjustRightInd w:val="0"/>
            </w:pPr>
            <w:r w:rsidRPr="00671C8B">
              <w:t xml:space="preserve">IP address string of the remote host </w:t>
            </w:r>
          </w:p>
          <w:p w14:paraId="1868D784" w14:textId="4EEFB852" w:rsidR="00A13461" w:rsidRPr="006131D5" w:rsidRDefault="00A13461" w:rsidP="00824825">
            <w:pPr>
              <w:autoSpaceDE w:val="0"/>
              <w:autoSpaceDN w:val="0"/>
              <w:adjustRightInd w:val="0"/>
            </w:pPr>
          </w:p>
        </w:tc>
      </w:tr>
      <w:tr w:rsidR="00A13461" w:rsidRPr="006131D5" w14:paraId="3F41E65D" w14:textId="77777777" w:rsidTr="00EE3602">
        <w:tblPrEx>
          <w:tblLook w:val="04A0" w:firstRow="1" w:lastRow="0" w:firstColumn="1" w:lastColumn="0" w:noHBand="0" w:noVBand="1"/>
        </w:tblPrEx>
        <w:trPr>
          <w:trHeight w:val="783"/>
        </w:trPr>
        <w:tc>
          <w:tcPr>
            <w:tcW w:w="1092" w:type="pct"/>
          </w:tcPr>
          <w:p w14:paraId="71129C07" w14:textId="576F6113" w:rsidR="00A13461" w:rsidRPr="006131D5" w:rsidRDefault="00A13461" w:rsidP="00824825">
            <w:pPr>
              <w:autoSpaceDE w:val="0"/>
              <w:autoSpaceDN w:val="0"/>
              <w:adjustRightInd w:val="0"/>
            </w:pPr>
            <w:r>
              <w:t>&lt;udp remote port</w:t>
            </w:r>
            <w:r w:rsidRPr="006131D5">
              <w:t xml:space="preserve">&gt; </w:t>
            </w:r>
          </w:p>
          <w:p w14:paraId="71F8AF27" w14:textId="77777777" w:rsidR="00A13461" w:rsidRPr="006131D5" w:rsidRDefault="00A13461" w:rsidP="00824825">
            <w:pPr>
              <w:autoSpaceDE w:val="0"/>
              <w:autoSpaceDN w:val="0"/>
              <w:adjustRightInd w:val="0"/>
            </w:pPr>
          </w:p>
        </w:tc>
        <w:tc>
          <w:tcPr>
            <w:tcW w:w="991" w:type="pct"/>
          </w:tcPr>
          <w:p w14:paraId="6C6459AF" w14:textId="60424A54" w:rsidR="00A13461" w:rsidRPr="006131D5" w:rsidRDefault="00041A5D" w:rsidP="00824825">
            <w:pPr>
              <w:autoSpaceDE w:val="0"/>
              <w:autoSpaceDN w:val="0"/>
              <w:adjustRightInd w:val="0"/>
            </w:pPr>
            <w:r>
              <w:t xml:space="preserve">     0-65535</w:t>
            </w:r>
          </w:p>
        </w:tc>
        <w:tc>
          <w:tcPr>
            <w:tcW w:w="2917" w:type="pct"/>
          </w:tcPr>
          <w:p w14:paraId="60D18BC7" w14:textId="0EE60A0D" w:rsidR="00A13461" w:rsidRPr="00671C8B" w:rsidRDefault="00A13461" w:rsidP="00824825">
            <w:pPr>
              <w:autoSpaceDE w:val="0"/>
              <w:autoSpaceDN w:val="0"/>
              <w:adjustRightInd w:val="0"/>
            </w:pPr>
            <w:r>
              <w:t>Remote UDP Port</w:t>
            </w:r>
          </w:p>
          <w:p w14:paraId="61EC3F36" w14:textId="77777777" w:rsidR="00A13461" w:rsidRPr="006131D5" w:rsidRDefault="00A13461" w:rsidP="00824825">
            <w:pPr>
              <w:autoSpaceDE w:val="0"/>
              <w:autoSpaceDN w:val="0"/>
              <w:adjustRightInd w:val="0"/>
            </w:pPr>
          </w:p>
        </w:tc>
      </w:tr>
      <w:tr w:rsidR="00EE3602" w:rsidRPr="006131D5" w14:paraId="3ECCA487" w14:textId="77777777" w:rsidTr="00EE3602">
        <w:tblPrEx>
          <w:tblLook w:val="04A0" w:firstRow="1" w:lastRow="0" w:firstColumn="1" w:lastColumn="0" w:noHBand="0" w:noVBand="1"/>
        </w:tblPrEx>
        <w:trPr>
          <w:trHeight w:val="783"/>
        </w:trPr>
        <w:tc>
          <w:tcPr>
            <w:tcW w:w="1092" w:type="pct"/>
          </w:tcPr>
          <w:p w14:paraId="5DC2B4D6" w14:textId="4C204D89" w:rsidR="00EE3602" w:rsidRPr="006131D5" w:rsidRDefault="00EE3602" w:rsidP="00824825">
            <w:pPr>
              <w:autoSpaceDE w:val="0"/>
              <w:autoSpaceDN w:val="0"/>
              <w:adjustRightInd w:val="0"/>
            </w:pPr>
            <w:r>
              <w:t>&lt;ndata missed</w:t>
            </w:r>
            <w:r w:rsidRPr="006131D5">
              <w:t xml:space="preserve">&gt; </w:t>
            </w:r>
          </w:p>
          <w:p w14:paraId="11A059C6" w14:textId="77777777" w:rsidR="00EE3602" w:rsidRPr="006131D5" w:rsidRDefault="00EE3602" w:rsidP="00824825">
            <w:pPr>
              <w:autoSpaceDE w:val="0"/>
              <w:autoSpaceDN w:val="0"/>
              <w:adjustRightInd w:val="0"/>
            </w:pPr>
          </w:p>
        </w:tc>
        <w:tc>
          <w:tcPr>
            <w:tcW w:w="991" w:type="pct"/>
          </w:tcPr>
          <w:p w14:paraId="4FA0C736" w14:textId="415B714F" w:rsidR="00EE3602" w:rsidRPr="006131D5" w:rsidRDefault="00EE3602" w:rsidP="00EE3602">
            <w:pPr>
              <w:autoSpaceDE w:val="0"/>
              <w:autoSpaceDN w:val="0"/>
              <w:adjustRightInd w:val="0"/>
            </w:pPr>
            <w:r>
              <w:t xml:space="preserve">     </w:t>
            </w:r>
          </w:p>
        </w:tc>
        <w:tc>
          <w:tcPr>
            <w:tcW w:w="2917" w:type="pct"/>
          </w:tcPr>
          <w:p w14:paraId="40D4CD16" w14:textId="1281935F" w:rsidR="00EE3602" w:rsidRPr="006131D5" w:rsidRDefault="00EE3602" w:rsidP="00EE3602">
            <w:pPr>
              <w:autoSpaceDE w:val="0"/>
              <w:autoSpaceDN w:val="0"/>
              <w:adjustRightInd w:val="0"/>
            </w:pPr>
            <w:r w:rsidRPr="00671C8B">
              <w:t>Number of bytes left in the UDP socket</w:t>
            </w:r>
          </w:p>
        </w:tc>
      </w:tr>
    </w:tbl>
    <w:p w14:paraId="55371FDD" w14:textId="77777777" w:rsidR="009F1990" w:rsidRDefault="009F1990" w:rsidP="009F1990"/>
    <w:p w14:paraId="3ECE4E9B" w14:textId="77777777" w:rsidR="009F1990" w:rsidRDefault="009F1990" w:rsidP="009F1990">
      <w:pPr>
        <w:pStyle w:val="Heading3"/>
        <w:numPr>
          <w:ilvl w:val="2"/>
          <w:numId w:val="1"/>
        </w:numPr>
      </w:pPr>
      <w:bookmarkStart w:id="224" w:name="_Toc516684920"/>
      <w:r>
        <w:t>Examples</w:t>
      </w:r>
      <w:bookmarkEnd w:id="224"/>
    </w:p>
    <w:p w14:paraId="0BAA6AAD" w14:textId="77777777" w:rsidR="009F1990" w:rsidRDefault="009F1990" w:rsidP="009F1990">
      <w:pPr>
        <w:rPr>
          <w:b/>
        </w:rPr>
      </w:pPr>
      <w:r>
        <w:rPr>
          <w:b/>
        </w:rPr>
        <w:t>Read</w:t>
      </w:r>
      <w:r w:rsidRPr="00C928C2">
        <w:rPr>
          <w:b/>
        </w:rPr>
        <w:t xml:space="preserve"> Command</w:t>
      </w:r>
    </w:p>
    <w:p w14:paraId="23CB2493" w14:textId="011FE557" w:rsidR="009F1990" w:rsidRPr="00E02895" w:rsidRDefault="00E360F1" w:rsidP="009F1990">
      <w:r>
        <w:t>AT+KUD</w:t>
      </w:r>
      <w:r w:rsidR="009F1990">
        <w:t>PRCV</w:t>
      </w:r>
      <w:r w:rsidR="009F1990" w:rsidRPr="00E02895">
        <w:t>=</w:t>
      </w:r>
      <w:r w:rsidR="009F1990">
        <w:t>1,1000</w:t>
      </w:r>
    </w:p>
    <w:p w14:paraId="4346D7F2" w14:textId="77777777" w:rsidR="009F1990" w:rsidRDefault="009F1990" w:rsidP="009F1990">
      <w:r w:rsidRPr="00E02895">
        <w:t>CONNECT</w:t>
      </w:r>
    </w:p>
    <w:p w14:paraId="0FD72FC4" w14:textId="77777777" w:rsidR="009F1990" w:rsidRDefault="009F1990" w:rsidP="009F1990">
      <w:r>
        <w:t xml:space="preserve">   --Data-- </w:t>
      </w:r>
    </w:p>
    <w:p w14:paraId="4D50254E" w14:textId="77777777" w:rsidR="009F1990" w:rsidRPr="00E02895" w:rsidRDefault="009F1990" w:rsidP="009F1990">
      <w:r w:rsidRPr="00D71B5D">
        <w:t>--EOF--Pattern--</w:t>
      </w:r>
    </w:p>
    <w:p w14:paraId="16B3F688" w14:textId="77777777" w:rsidR="009F1990" w:rsidRDefault="009F1990" w:rsidP="009F1990">
      <w:pPr>
        <w:rPr>
          <w:b/>
        </w:rPr>
      </w:pPr>
      <w:r w:rsidRPr="00E02895">
        <w:t>OK</w:t>
      </w:r>
    </w:p>
    <w:p w14:paraId="1105870A" w14:textId="77777777" w:rsidR="009F1990" w:rsidRPr="00C928C2" w:rsidRDefault="009F1990" w:rsidP="009F1990">
      <w:pPr>
        <w:rPr>
          <w:b/>
        </w:rPr>
      </w:pPr>
    </w:p>
    <w:p w14:paraId="1C1A56FD" w14:textId="77777777" w:rsidR="009F1990" w:rsidRDefault="009F1990" w:rsidP="009F1990">
      <w:pPr>
        <w:rPr>
          <w:b/>
        </w:rPr>
      </w:pPr>
      <w:r w:rsidRPr="00C928C2">
        <w:rPr>
          <w:b/>
        </w:rPr>
        <w:t>Test Command</w:t>
      </w:r>
    </w:p>
    <w:p w14:paraId="3987DEE9" w14:textId="7C5140CD" w:rsidR="009F1990" w:rsidRPr="00E02895" w:rsidRDefault="003B7108" w:rsidP="009F1990">
      <w:r>
        <w:t>AT+KUD</w:t>
      </w:r>
      <w:r w:rsidR="009F1990">
        <w:t>PRCV</w:t>
      </w:r>
      <w:r w:rsidR="009F1990" w:rsidRPr="00E02895">
        <w:t>=?</w:t>
      </w:r>
    </w:p>
    <w:p w14:paraId="2C7F508F" w14:textId="25A9A006" w:rsidR="009F1990" w:rsidRPr="00E02895" w:rsidRDefault="003B7108" w:rsidP="009F1990">
      <w:r>
        <w:t>+KUD</w:t>
      </w:r>
      <w:r w:rsidR="009F1990">
        <w:t>PRCV</w:t>
      </w:r>
      <w:r w:rsidR="009F1990" w:rsidRPr="00E02895">
        <w:t>: (</w:t>
      </w:r>
      <w:r w:rsidR="009F1990">
        <w:t>1-32</w:t>
      </w:r>
      <w:r w:rsidR="009F1990" w:rsidRPr="00E02895">
        <w:t>),(</w:t>
      </w:r>
      <w:r w:rsidR="009F1990">
        <w:t>1-</w:t>
      </w:r>
      <w:r w:rsidR="009F1990" w:rsidRPr="00671C8B">
        <w:t>4294967295</w:t>
      </w:r>
      <w:r w:rsidR="009F1990" w:rsidRPr="00E02895">
        <w:t>)</w:t>
      </w:r>
    </w:p>
    <w:p w14:paraId="2B425578" w14:textId="79C73485" w:rsidR="009F1990" w:rsidRDefault="009F1990" w:rsidP="009F1990">
      <w:r w:rsidRPr="00E02895">
        <w:t>OK</w:t>
      </w:r>
    </w:p>
    <w:p w14:paraId="6A36D0B8" w14:textId="20B8D649" w:rsidR="00E95BF7" w:rsidRDefault="00E95BF7" w:rsidP="009F1990"/>
    <w:p w14:paraId="6E018044" w14:textId="3A6D2F6C" w:rsidR="00E95BF7" w:rsidRDefault="00E95BF7" w:rsidP="009F1990"/>
    <w:p w14:paraId="09C125AB" w14:textId="55851A75" w:rsidR="00E95BF7" w:rsidRDefault="00E95BF7" w:rsidP="009F1990"/>
    <w:p w14:paraId="6E54E56D" w14:textId="3457D98F" w:rsidR="00E95BF7" w:rsidRDefault="00E95BF7" w:rsidP="009F1990"/>
    <w:p w14:paraId="294221F6" w14:textId="28D0E5CF" w:rsidR="00E95BF7" w:rsidRDefault="00E95BF7" w:rsidP="009F1990"/>
    <w:p w14:paraId="710CFE94" w14:textId="6BEE5117" w:rsidR="00E95BF7" w:rsidRDefault="00E95BF7" w:rsidP="009F1990"/>
    <w:p w14:paraId="30A9E0D5" w14:textId="77777777" w:rsidR="00E95BF7" w:rsidRDefault="00E95BF7" w:rsidP="009F1990"/>
    <w:p w14:paraId="2AD59611" w14:textId="6A122715" w:rsidR="009F1990" w:rsidRDefault="009F1990" w:rsidP="009F1990"/>
    <w:p w14:paraId="55723C99" w14:textId="77777777" w:rsidR="00824825" w:rsidRPr="001B1081" w:rsidRDefault="00824825" w:rsidP="009F1990"/>
    <w:p w14:paraId="7910762E" w14:textId="2EFE9EE5" w:rsidR="009F1990" w:rsidRDefault="009F1990" w:rsidP="009F1990">
      <w:pPr>
        <w:pStyle w:val="Heading3"/>
      </w:pPr>
      <w:bookmarkStart w:id="225" w:name="_Toc516684921"/>
      <w:r w:rsidRPr="00407749">
        <w:lastRenderedPageBreak/>
        <w:t>Sequence</w:t>
      </w:r>
      <w:bookmarkEnd w:id="225"/>
    </w:p>
    <w:p w14:paraId="0792C65D" w14:textId="77777777" w:rsidR="009F1990" w:rsidRPr="00800670" w:rsidRDefault="009F1990" w:rsidP="009F1990">
      <w:r w:rsidRPr="00A61420">
        <w:rPr>
          <w:noProof/>
          <w:lang w:val="en-US"/>
        </w:rPr>
        <mc:AlternateContent>
          <mc:Choice Requires="wps">
            <w:drawing>
              <wp:anchor distT="0" distB="0" distL="114300" distR="114300" simplePos="0" relativeHeight="254741504" behindDoc="0" locked="0" layoutInCell="1" allowOverlap="1" wp14:anchorId="2C8DAFE1" wp14:editId="52A115BE">
                <wp:simplePos x="0" y="0"/>
                <wp:positionH relativeFrom="rightMargin">
                  <wp:align>left</wp:align>
                </wp:positionH>
                <wp:positionV relativeFrom="paragraph">
                  <wp:posOffset>9524</wp:posOffset>
                </wp:positionV>
                <wp:extent cx="731520" cy="638175"/>
                <wp:effectExtent l="0" t="0" r="11430" b="28575"/>
                <wp:wrapNone/>
                <wp:docPr id="115" name="Rectangle 115"/>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7F7899C" w14:textId="77777777" w:rsidR="00944514" w:rsidRDefault="00944514" w:rsidP="009F199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DAFE1" id="Rectangle 115" o:spid="_x0000_s2338" style="position:absolute;margin-left:0;margin-top:.75pt;width:57.6pt;height:50.25pt;z-index:25474150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oHfx&#10;fL0CAADWBQAADgAAAAAAAAAAAAAAAAAuAgAAZHJzL2Uyb0RvYy54bWxQSwECLQAUAAYACAAAACEA&#10;F5NBw90AAAAGAQAADwAAAAAAAAAAAAAAAAAXBQAAZHJzL2Rvd25yZXYueG1sUEsFBgAAAAAEAAQA&#10;8wAAACEGAAAAAA==&#10;" fillcolor="#8064a2 [3207]" strokecolor="#5a5a5a [2109]" strokeweight="1pt">
                <v:textbox>
                  <w:txbxContent>
                    <w:p w14:paraId="27F7899C" w14:textId="77777777" w:rsidR="00944514" w:rsidRDefault="00944514" w:rsidP="009F1990">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4742528" behindDoc="0" locked="0" layoutInCell="1" allowOverlap="1" wp14:anchorId="08CBED0C" wp14:editId="1251A2BB">
                <wp:simplePos x="0" y="0"/>
                <wp:positionH relativeFrom="column">
                  <wp:posOffset>4210050</wp:posOffset>
                </wp:positionH>
                <wp:positionV relativeFrom="paragraph">
                  <wp:posOffset>0</wp:posOffset>
                </wp:positionV>
                <wp:extent cx="1047750" cy="649605"/>
                <wp:effectExtent l="0" t="0" r="19050" b="17145"/>
                <wp:wrapNone/>
                <wp:docPr id="531" name="Rectangle 53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B858E64" w14:textId="77777777" w:rsidR="00944514" w:rsidRDefault="00944514" w:rsidP="009F1990">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BED0C" id="Rectangle 531" o:spid="_x0000_s2339" style="position:absolute;margin-left:331.5pt;margin-top:0;width:82.5pt;height:51.15pt;z-index:2547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" fillcolor="#c0504d [3205]" strokecolor="#243f60 [1604]" strokeweight="1pt">
                <v:textbox>
                  <w:txbxContent>
                    <w:p w14:paraId="2B858E64" w14:textId="77777777" w:rsidR="00944514" w:rsidRDefault="00944514" w:rsidP="009F1990">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4740480" behindDoc="0" locked="0" layoutInCell="1" allowOverlap="1" wp14:anchorId="60DC8A57" wp14:editId="07B42478">
                <wp:simplePos x="0" y="0"/>
                <wp:positionH relativeFrom="column">
                  <wp:posOffset>2496185</wp:posOffset>
                </wp:positionH>
                <wp:positionV relativeFrom="paragraph">
                  <wp:posOffset>8890</wp:posOffset>
                </wp:positionV>
                <wp:extent cx="1143000" cy="640080"/>
                <wp:effectExtent l="0" t="0" r="19050" b="26670"/>
                <wp:wrapNone/>
                <wp:docPr id="1497" name="Rectangle 149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B679928" w14:textId="77777777" w:rsidR="00944514" w:rsidRDefault="00944514" w:rsidP="009F199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DC8A57" id="Rectangle 1497" o:spid="_x0000_s2340" style="position:absolute;margin-left:196.55pt;margin-top:.7pt;width:90pt;height:50.4pt;z-index:25474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7swgIAABA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" fillcolor="#c0504d [3205]" strokecolor="#5a5a5a [2109]" strokeweight="1pt">
                <v:textbox>
                  <w:txbxContent>
                    <w:p w14:paraId="4B679928" w14:textId="77777777" w:rsidR="00944514" w:rsidRDefault="00944514" w:rsidP="009F1990">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4738432" behindDoc="0" locked="0" layoutInCell="1" allowOverlap="1" wp14:anchorId="24E7C28C" wp14:editId="6A1F3C1D">
                <wp:simplePos x="0" y="0"/>
                <wp:positionH relativeFrom="margin">
                  <wp:posOffset>-323850</wp:posOffset>
                </wp:positionH>
                <wp:positionV relativeFrom="paragraph">
                  <wp:posOffset>8890</wp:posOffset>
                </wp:positionV>
                <wp:extent cx="822325" cy="640080"/>
                <wp:effectExtent l="0" t="0" r="15875" b="26670"/>
                <wp:wrapNone/>
                <wp:docPr id="1517" name="Rectangle 151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0747E4" w14:textId="77777777" w:rsidR="00944514" w:rsidRDefault="00944514" w:rsidP="009F199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7C28C" id="Rectangle 1517" o:spid="_x0000_s2341" style="position:absolute;margin-left:-25.5pt;margin-top:.7pt;width:64.75pt;height:50.4pt;z-index:2547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Nn/SpzEAgAADwYAAA4AAAAAAAAAAAAAAAAALgIAAGRycy9lMm9Eb2MueG1sUEsBAi0A&#10;FAAGAAgAAAAhAIccbzrgAAAACAEAAA8AAAAAAAAAAAAAAAAAHgUAAGRycy9kb3ducmV2LnhtbFBL&#10;BQYAAAAABAAEAPMAAAArBgAAAAA=&#10;" fillcolor="#f79646 [3209]" strokecolor="#5a5a5a [2109]" strokeweight="1pt">
                <v:textbox>
                  <w:txbxContent>
                    <w:p w14:paraId="170747E4" w14:textId="77777777" w:rsidR="00944514" w:rsidRDefault="00944514" w:rsidP="009F1990">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4739456" behindDoc="0" locked="0" layoutInCell="1" allowOverlap="1" wp14:anchorId="4B521AC6" wp14:editId="27D9E989">
                <wp:simplePos x="0" y="0"/>
                <wp:positionH relativeFrom="column">
                  <wp:posOffset>1000760</wp:posOffset>
                </wp:positionH>
                <wp:positionV relativeFrom="paragraph">
                  <wp:posOffset>8890</wp:posOffset>
                </wp:positionV>
                <wp:extent cx="828675" cy="640080"/>
                <wp:effectExtent l="0" t="0" r="28575" b="26670"/>
                <wp:wrapNone/>
                <wp:docPr id="1518" name="Rectangle 151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D296786" w14:textId="77777777" w:rsidR="00944514" w:rsidRDefault="00944514" w:rsidP="009F199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21AC6" id="Rectangle 1518" o:spid="_x0000_s2342" style="position:absolute;margin-left:78.8pt;margin-top:.7pt;width:65.25pt;height:50.4pt;z-index:2547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OLG6kcQCAAAPBgAADgAAAAAAAAAAAAAAAAAuAgAAZHJzL2Uyb0RvYy54bWxQSwECLQAUAAYA&#10;CAAAACEAxSrpn9wAAAAJAQAADwAAAAAAAAAAAAAAAAAeBQAAZHJzL2Rvd25yZXYueG1sUEsFBgAA&#10;AAAEAAQA8wAAACcGAAAAAA==&#10;" fillcolor="#4f81bd [3204]" strokecolor="#5a5a5a [2109]" strokeweight="1pt">
                <v:textbox>
                  <w:txbxContent>
                    <w:p w14:paraId="5D296786" w14:textId="77777777" w:rsidR="00944514" w:rsidRDefault="00944514" w:rsidP="009F1990">
                      <w:pPr>
                        <w:jc w:val="center"/>
                      </w:pPr>
                      <w:r>
                        <w:t>Legato App</w:t>
                      </w:r>
                    </w:p>
                  </w:txbxContent>
                </v:textbox>
              </v:rect>
            </w:pict>
          </mc:Fallback>
        </mc:AlternateContent>
      </w:r>
    </w:p>
    <w:p w14:paraId="24D096CF" w14:textId="77777777" w:rsidR="009F1990" w:rsidRDefault="009F1990" w:rsidP="009F1990"/>
    <w:p w14:paraId="71363F70" w14:textId="77777777" w:rsidR="009F1990" w:rsidRDefault="009F1990" w:rsidP="009F1990">
      <w:r w:rsidRPr="00215EAC">
        <w:rPr>
          <w:rFonts w:ascii="Arial" w:hAnsi="Arial" w:cs="Arial"/>
          <w:noProof/>
          <w:lang w:val="en-US"/>
        </w:rPr>
        <mc:AlternateContent>
          <mc:Choice Requires="wps">
            <w:drawing>
              <wp:anchor distT="0" distB="0" distL="114300" distR="114300" simplePos="0" relativeHeight="254747648" behindDoc="0" locked="0" layoutInCell="1" allowOverlap="1" wp14:anchorId="6DE0EACF" wp14:editId="689CF052">
                <wp:simplePos x="0" y="0"/>
                <wp:positionH relativeFrom="column">
                  <wp:posOffset>5895975</wp:posOffset>
                </wp:positionH>
                <wp:positionV relativeFrom="paragraph">
                  <wp:posOffset>275591</wp:posOffset>
                </wp:positionV>
                <wp:extent cx="0" cy="6873240"/>
                <wp:effectExtent l="0" t="0" r="19050" b="22860"/>
                <wp:wrapNone/>
                <wp:docPr id="1531" name="Straight Connector 1531"/>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03B74" id="Straight Connector 1531" o:spid="_x0000_s1026" style="position:absolute;flip:x;z-index:2547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25pt,21.7pt" to="464.25pt,5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" strokecolor="#4579b8 [3044]"/>
            </w:pict>
          </mc:Fallback>
        </mc:AlternateContent>
      </w:r>
    </w:p>
    <w:p w14:paraId="492CAD63" w14:textId="77777777" w:rsidR="009F1990" w:rsidRDefault="009F1990" w:rsidP="009F1990">
      <w:r w:rsidRPr="006F3F7D">
        <w:rPr>
          <w:noProof/>
          <w:lang w:val="en-US"/>
        </w:rPr>
        <mc:AlternateContent>
          <mc:Choice Requires="wps">
            <w:drawing>
              <wp:anchor distT="0" distB="0" distL="114300" distR="114300" simplePos="0" relativeHeight="254748672" behindDoc="1" locked="0" layoutInCell="1" allowOverlap="1" wp14:anchorId="67BC73FF" wp14:editId="43BAE14B">
                <wp:simplePos x="0" y="0"/>
                <wp:positionH relativeFrom="column">
                  <wp:posOffset>1600200</wp:posOffset>
                </wp:positionH>
                <wp:positionV relativeFrom="paragraph">
                  <wp:posOffset>14605</wp:posOffset>
                </wp:positionV>
                <wp:extent cx="1247775" cy="552450"/>
                <wp:effectExtent l="0" t="0" r="9525" b="0"/>
                <wp:wrapNone/>
                <wp:docPr id="1533" name="Rounded Rectangle 1533"/>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B5F394F" w14:textId="77777777" w:rsidR="00944514" w:rsidRPr="00B6176C" w:rsidRDefault="00944514" w:rsidP="009F1990">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BC73FF" id="Rounded Rectangle 1533" o:spid="_x0000_s2343" style="position:absolute;margin-left:126pt;margin-top:1.15pt;width:98.25pt;height:43.5pt;z-index:-2485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LP/fSIYCAABSBQAADgAAAAAAAAAAAAAAAAAuAgAAZHJzL2Uyb0RvYy54bWxQSwECLQAUAAYACAAA&#10;ACEAemecSd4AAAAIAQAADwAAAAAAAAAAAAAAAADgBAAAZHJzL2Rvd25yZXYueG1sUEsFBgAAAAAE&#10;AAQA8wAAAOsFAAAAAA==&#10;" fillcolor="white [3201]" stroked="f" strokeweight="2pt">
                <v:textbox>
                  <w:txbxContent>
                    <w:p w14:paraId="6B5F394F" w14:textId="77777777" w:rsidR="00944514" w:rsidRPr="00B6176C" w:rsidRDefault="00944514" w:rsidP="009F1990">
                      <w:r>
                        <w:t>AT server setup initialisation</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4745600" behindDoc="0" locked="0" layoutInCell="1" allowOverlap="1" wp14:anchorId="7361C40C" wp14:editId="08AAFD58">
                <wp:simplePos x="0" y="0"/>
                <wp:positionH relativeFrom="column">
                  <wp:posOffset>3086100</wp:posOffset>
                </wp:positionH>
                <wp:positionV relativeFrom="paragraph">
                  <wp:posOffset>80010</wp:posOffset>
                </wp:positionV>
                <wp:extent cx="0" cy="6844665"/>
                <wp:effectExtent l="0" t="0" r="19050" b="32385"/>
                <wp:wrapNone/>
                <wp:docPr id="1534" name="Straight Connector 1534"/>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37272" id="Straight Connector 1534" o:spid="_x0000_s1026" style="position:absolute;flip:x;z-index:2547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6.3pt" to="243pt,5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744576" behindDoc="0" locked="0" layoutInCell="1" allowOverlap="1" wp14:anchorId="22C5CB8C" wp14:editId="191E84A4">
                <wp:simplePos x="0" y="0"/>
                <wp:positionH relativeFrom="column">
                  <wp:posOffset>1443355</wp:posOffset>
                </wp:positionH>
                <wp:positionV relativeFrom="paragraph">
                  <wp:posOffset>89535</wp:posOffset>
                </wp:positionV>
                <wp:extent cx="0" cy="6844665"/>
                <wp:effectExtent l="0" t="0" r="19050" b="32385"/>
                <wp:wrapNone/>
                <wp:docPr id="1535" name="Straight Connector 1535"/>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280AC" id="Straight Connector 1535" o:spid="_x0000_s1026" style="position:absolute;flip:x;z-index:2547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65pt,7.05pt" to="113.6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743552" behindDoc="0" locked="0" layoutInCell="1" allowOverlap="1" wp14:anchorId="42D345B2" wp14:editId="3E258765">
                <wp:simplePos x="0" y="0"/>
                <wp:positionH relativeFrom="column">
                  <wp:posOffset>85725</wp:posOffset>
                </wp:positionH>
                <wp:positionV relativeFrom="paragraph">
                  <wp:posOffset>78105</wp:posOffset>
                </wp:positionV>
                <wp:extent cx="0" cy="6844665"/>
                <wp:effectExtent l="0" t="0" r="19050" b="32385"/>
                <wp:wrapNone/>
                <wp:docPr id="1538" name="Straight Connector 1538"/>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E0B99" id="Straight Connector 1538" o:spid="_x0000_s1026" style="position:absolute;flip:x;z-index:2547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6.15pt" to="6.75pt,5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4746624" behindDoc="0" locked="0" layoutInCell="1" allowOverlap="1" wp14:anchorId="40C7FD57" wp14:editId="534ECFAA">
                <wp:simplePos x="0" y="0"/>
                <wp:positionH relativeFrom="column">
                  <wp:posOffset>4743450</wp:posOffset>
                </wp:positionH>
                <wp:positionV relativeFrom="paragraph">
                  <wp:posOffset>89535</wp:posOffset>
                </wp:positionV>
                <wp:extent cx="0" cy="6844665"/>
                <wp:effectExtent l="0" t="0" r="19050" b="32385"/>
                <wp:wrapNone/>
                <wp:docPr id="1539" name="Straight Connector 1539"/>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4C200B" id="Straight Connector 1539" o:spid="_x0000_s1026" style="position:absolute;flip:x;z-index:2547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" strokecolor="#4579b8 [3044]"/>
            </w:pict>
          </mc:Fallback>
        </mc:AlternateContent>
      </w:r>
    </w:p>
    <w:p w14:paraId="520498FD" w14:textId="77777777" w:rsidR="009F1990" w:rsidRDefault="009F1990" w:rsidP="009F1990">
      <w:r>
        <w:rPr>
          <w:noProof/>
          <w:lang w:val="en-US"/>
        </w:rPr>
        <mc:AlternateContent>
          <mc:Choice Requires="wps">
            <w:drawing>
              <wp:anchor distT="0" distB="0" distL="114300" distR="114300" simplePos="0" relativeHeight="254749696" behindDoc="0" locked="0" layoutInCell="1" allowOverlap="1" wp14:anchorId="11819D87" wp14:editId="348505AE">
                <wp:simplePos x="0" y="0"/>
                <wp:positionH relativeFrom="column">
                  <wp:posOffset>1447165</wp:posOffset>
                </wp:positionH>
                <wp:positionV relativeFrom="paragraph">
                  <wp:posOffset>69850</wp:posOffset>
                </wp:positionV>
                <wp:extent cx="1647825" cy="0"/>
                <wp:effectExtent l="0" t="76200" r="9525" b="95250"/>
                <wp:wrapNone/>
                <wp:docPr id="1540" name="Straight Arrow Connector 1540"/>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D971789" id="Straight Arrow Connector 1540" o:spid="_x0000_s1026" type="#_x0000_t32" style="position:absolute;margin-left:113.95pt;margin-top:5.5pt;width:129.75pt;height:0;z-index:25474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" strokecolor="#4579b8 [3044]">
                <v:stroke endarrow="block"/>
              </v:shape>
            </w:pict>
          </mc:Fallback>
        </mc:AlternateContent>
      </w:r>
    </w:p>
    <w:p w14:paraId="156DFC94" w14:textId="77777777" w:rsidR="009F1990" w:rsidRDefault="009F1990" w:rsidP="009F1990">
      <w:r w:rsidRPr="006F3F7D">
        <w:rPr>
          <w:noProof/>
          <w:lang w:val="en-US"/>
        </w:rPr>
        <mc:AlternateContent>
          <mc:Choice Requires="wps">
            <w:drawing>
              <wp:anchor distT="0" distB="0" distL="114300" distR="114300" simplePos="0" relativeHeight="254750720" behindDoc="0" locked="0" layoutInCell="1" allowOverlap="1" wp14:anchorId="6E37C28B" wp14:editId="6C2F42A2">
                <wp:simplePos x="0" y="0"/>
                <wp:positionH relativeFrom="margin">
                  <wp:posOffset>2247900</wp:posOffset>
                </wp:positionH>
                <wp:positionV relativeFrom="paragraph">
                  <wp:posOffset>69216</wp:posOffset>
                </wp:positionV>
                <wp:extent cx="1676400" cy="1619250"/>
                <wp:effectExtent l="0" t="0" r="19050" b="19050"/>
                <wp:wrapNone/>
                <wp:docPr id="1543" name="Flowchart: Decision 1543"/>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44D1EEAA" w14:textId="77777777" w:rsidR="00944514" w:rsidRDefault="00944514" w:rsidP="009F1990">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7C28B" id="Flowchart: Decision 1543" o:spid="_x0000_s2344" type="#_x0000_t110" style="position:absolute;margin-left:177pt;margin-top:5.45pt;width:132pt;height:127.5pt;z-index:2547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BqeJ1OGAgAAVgUAAA4AAAAAAAAAAAAAAAAALgIAAGRycy9lMm9Eb2MueG1sUEsBAi0AFAAG&#10;AAgAAAAhACSZZJ/iAAAACgEAAA8AAAAAAAAAAAAAAAAA4AQAAGRycy9kb3ducmV2LnhtbFBLBQYA&#10;AAAABAAEAPMAAADvBQAAAAA=&#10;" fillcolor="white [3201]" strokecolor="#4f81bd [3204]" strokeweight="1pt">
                <v:textbox>
                  <w:txbxContent>
                    <w:p w14:paraId="44D1EEAA" w14:textId="77777777" w:rsidR="00944514" w:rsidRDefault="00944514" w:rsidP="009F1990">
                      <w:pPr>
                        <w:jc w:val="center"/>
                      </w:pPr>
                      <w:r>
                        <w:t>Is AT command known by server</w:t>
                      </w:r>
                    </w:p>
                  </w:txbxContent>
                </v:textbox>
                <w10:wrap anchorx="margin"/>
              </v:shape>
            </w:pict>
          </mc:Fallback>
        </mc:AlternateContent>
      </w:r>
    </w:p>
    <w:p w14:paraId="377F6500" w14:textId="77777777" w:rsidR="009F1990" w:rsidRDefault="009F1990" w:rsidP="009F1990"/>
    <w:p w14:paraId="2D52836C" w14:textId="77777777" w:rsidR="009F1990" w:rsidRDefault="009F1990" w:rsidP="009F1990"/>
    <w:p w14:paraId="51889894" w14:textId="7250665C" w:rsidR="009F1990" w:rsidRDefault="00E95BF7" w:rsidP="009F1990">
      <w:r w:rsidRPr="006F3F7D">
        <w:rPr>
          <w:noProof/>
          <w:lang w:val="en-US"/>
        </w:rPr>
        <mc:AlternateContent>
          <mc:Choice Requires="wps">
            <w:drawing>
              <wp:anchor distT="0" distB="0" distL="114300" distR="114300" simplePos="0" relativeHeight="254751744" behindDoc="1" locked="0" layoutInCell="1" allowOverlap="1" wp14:anchorId="73AFE02D" wp14:editId="2D87FB2E">
                <wp:simplePos x="0" y="0"/>
                <wp:positionH relativeFrom="column">
                  <wp:posOffset>152400</wp:posOffset>
                </wp:positionH>
                <wp:positionV relativeFrom="paragraph">
                  <wp:posOffset>10795</wp:posOffset>
                </wp:positionV>
                <wp:extent cx="2028825" cy="304800"/>
                <wp:effectExtent l="0" t="0" r="9525" b="0"/>
                <wp:wrapNone/>
                <wp:docPr id="1558" name="Rounded Rectangle 1558"/>
                <wp:cNvGraphicFramePr/>
                <a:graphic xmlns:a="http://schemas.openxmlformats.org/drawingml/2006/main">
                  <a:graphicData uri="http://schemas.microsoft.com/office/word/2010/wordprocessingShape">
                    <wps:wsp>
                      <wps:cNvSpPr/>
                      <wps:spPr>
                        <a:xfrm>
                          <a:off x="0" y="0"/>
                          <a:ext cx="202882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76BF53A" w14:textId="678159C2" w:rsidR="00944514" w:rsidRPr="00B6176C" w:rsidRDefault="00944514" w:rsidP="009F1990">
                            <w:r>
                              <w:t>AT Command AT+KUDPRCV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FE02D" id="Rounded Rectangle 1558" o:spid="_x0000_s2345" style="position:absolute;margin-left:12pt;margin-top:.85pt;width:159.75pt;height:24pt;z-index:-2485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" fillcolor="white [3201]" stroked="f" strokeweight="2pt">
                <v:textbox>
                  <w:txbxContent>
                    <w:p w14:paraId="676BF53A" w14:textId="678159C2" w:rsidR="00944514" w:rsidRPr="00B6176C" w:rsidRDefault="00944514" w:rsidP="009F1990">
                      <w:r>
                        <w:t>AT Command AT+KUDPRCV</w:t>
                      </w:r>
                    </w:p>
                  </w:txbxContent>
                </v:textbox>
              </v:roundrect>
            </w:pict>
          </mc:Fallback>
        </mc:AlternateContent>
      </w:r>
      <w:r w:rsidR="009F1990" w:rsidRPr="006F3F7D">
        <w:rPr>
          <w:noProof/>
          <w:lang w:val="en-US"/>
        </w:rPr>
        <mc:AlternateContent>
          <mc:Choice Requires="wps">
            <w:drawing>
              <wp:anchor distT="0" distB="0" distL="114300" distR="114300" simplePos="0" relativeHeight="254754816" behindDoc="0" locked="0" layoutInCell="1" allowOverlap="1" wp14:anchorId="6C1C2FAB" wp14:editId="416A1512">
                <wp:simplePos x="0" y="0"/>
                <wp:positionH relativeFrom="column">
                  <wp:posOffset>4200525</wp:posOffset>
                </wp:positionH>
                <wp:positionV relativeFrom="paragraph">
                  <wp:posOffset>128270</wp:posOffset>
                </wp:positionV>
                <wp:extent cx="428625" cy="314325"/>
                <wp:effectExtent l="0" t="0" r="9525" b="9525"/>
                <wp:wrapNone/>
                <wp:docPr id="1548" name="Rounded Rectangle 154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0E5D901" w14:textId="77777777" w:rsidR="00944514" w:rsidRPr="00B6176C" w:rsidRDefault="00944514" w:rsidP="009F1990">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1C2FAB" id="Rounded Rectangle 1548" o:spid="_x0000_s2346" style="position:absolute;margin-left:330.75pt;margin-top:10.1pt;width:33.75pt;height:24.75pt;z-index:2547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" fillcolor="white [3201]" stroked="f" strokeweight="2pt">
                <v:textbox>
                  <w:txbxContent>
                    <w:p w14:paraId="40E5D901" w14:textId="77777777" w:rsidR="00944514" w:rsidRPr="00B6176C" w:rsidRDefault="00944514" w:rsidP="009F1990">
                      <w:pPr>
                        <w:jc w:val="center"/>
                      </w:pPr>
                      <w:r>
                        <w:t>No</w:t>
                      </w:r>
                    </w:p>
                  </w:txbxContent>
                </v:textbox>
              </v:roundrect>
            </w:pict>
          </mc:Fallback>
        </mc:AlternateContent>
      </w:r>
    </w:p>
    <w:p w14:paraId="00525783" w14:textId="77777777" w:rsidR="009F1990" w:rsidRDefault="009F1990" w:rsidP="009F1990">
      <w:r>
        <w:rPr>
          <w:noProof/>
          <w:lang w:val="en-US"/>
        </w:rPr>
        <mc:AlternateContent>
          <mc:Choice Requires="wps">
            <w:drawing>
              <wp:anchor distT="0" distB="0" distL="114300" distR="114300" simplePos="0" relativeHeight="254753792" behindDoc="0" locked="0" layoutInCell="1" allowOverlap="1" wp14:anchorId="2A2199C4" wp14:editId="6614BBFC">
                <wp:simplePos x="0" y="0"/>
                <wp:positionH relativeFrom="column">
                  <wp:posOffset>3933825</wp:posOffset>
                </wp:positionH>
                <wp:positionV relativeFrom="paragraph">
                  <wp:posOffset>136525</wp:posOffset>
                </wp:positionV>
                <wp:extent cx="1971675" cy="0"/>
                <wp:effectExtent l="0" t="76200" r="9525" b="95250"/>
                <wp:wrapNone/>
                <wp:docPr id="1587" name="Straight Arrow Connector 1587"/>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5B017" id="Straight Arrow Connector 1587" o:spid="_x0000_s1026" type="#_x0000_t32" style="position:absolute;margin-left:309.75pt;margin-top:10.75pt;width:155.25pt;height:0;flip:y;z-index:2547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CVxfoJ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4752768" behindDoc="0" locked="0" layoutInCell="1" allowOverlap="1" wp14:anchorId="447C8CD6" wp14:editId="7933C2DC">
                <wp:simplePos x="0" y="0"/>
                <wp:positionH relativeFrom="column">
                  <wp:posOffset>85725</wp:posOffset>
                </wp:positionH>
                <wp:positionV relativeFrom="paragraph">
                  <wp:posOffset>133985</wp:posOffset>
                </wp:positionV>
                <wp:extent cx="2171700" cy="0"/>
                <wp:effectExtent l="0" t="76200" r="19050" b="95250"/>
                <wp:wrapNone/>
                <wp:docPr id="1621" name="Straight Arrow Connector 1621"/>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7366C3" id="Straight Arrow Connector 1621" o:spid="_x0000_s1026" type="#_x0000_t32" style="position:absolute;margin-left:6.75pt;margin-top:10.55pt;width:171pt;height:0;z-index:2547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" strokecolor="#4579b8 [3044]">
                <v:stroke endarrow="block"/>
              </v:shape>
            </w:pict>
          </mc:Fallback>
        </mc:AlternateContent>
      </w:r>
    </w:p>
    <w:p w14:paraId="71F3E5B9" w14:textId="77777777" w:rsidR="009F1990" w:rsidRDefault="009F1990" w:rsidP="009F1990"/>
    <w:p w14:paraId="34C0DFB2" w14:textId="77777777" w:rsidR="009F1990" w:rsidRDefault="009F1990" w:rsidP="009F1990"/>
    <w:p w14:paraId="665290B2" w14:textId="77777777" w:rsidR="009F1990" w:rsidRDefault="009F1990" w:rsidP="009F1990"/>
    <w:p w14:paraId="0885DF20" w14:textId="77777777" w:rsidR="009F1990" w:rsidRDefault="009F1990" w:rsidP="009F1990"/>
    <w:p w14:paraId="12CD75AA" w14:textId="77777777" w:rsidR="009F1990" w:rsidRDefault="009F1990" w:rsidP="009F1990">
      <w:r w:rsidRPr="006F3F7D">
        <w:rPr>
          <w:noProof/>
          <w:lang w:val="en-US"/>
        </w:rPr>
        <mc:AlternateContent>
          <mc:Choice Requires="wps">
            <w:drawing>
              <wp:anchor distT="0" distB="0" distL="114300" distR="114300" simplePos="0" relativeHeight="254755840" behindDoc="0" locked="0" layoutInCell="1" allowOverlap="1" wp14:anchorId="51C758F3" wp14:editId="67AC32D3">
                <wp:simplePos x="0" y="0"/>
                <wp:positionH relativeFrom="column">
                  <wp:posOffset>2828925</wp:posOffset>
                </wp:positionH>
                <wp:positionV relativeFrom="paragraph">
                  <wp:posOffset>118745</wp:posOffset>
                </wp:positionV>
                <wp:extent cx="523875" cy="314325"/>
                <wp:effectExtent l="0" t="0" r="9525" b="9525"/>
                <wp:wrapNone/>
                <wp:docPr id="1652" name="Rounded Rectangle 1652"/>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ADAB082" w14:textId="77777777" w:rsidR="00944514" w:rsidRPr="00B6176C" w:rsidRDefault="00944514" w:rsidP="009F1990">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758F3" id="Rounded Rectangle 1652" o:spid="_x0000_s2347" style="position:absolute;margin-left:222.75pt;margin-top:9.35pt;width:41.25pt;height:24.75pt;z-index:2547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" fillcolor="white [3201]" stroked="f" strokeweight="2pt">
                <v:textbox>
                  <w:txbxContent>
                    <w:p w14:paraId="5ADAB082" w14:textId="77777777" w:rsidR="00944514" w:rsidRPr="00B6176C" w:rsidRDefault="00944514" w:rsidP="009F1990">
                      <w:pPr>
                        <w:jc w:val="center"/>
                      </w:pPr>
                      <w:r>
                        <w:t>Yes</w:t>
                      </w:r>
                    </w:p>
                  </w:txbxContent>
                </v:textbox>
              </v:roundrect>
            </w:pict>
          </mc:Fallback>
        </mc:AlternateContent>
      </w:r>
    </w:p>
    <w:p w14:paraId="6F27C695" w14:textId="77777777" w:rsidR="009F1990" w:rsidRDefault="009F1990" w:rsidP="009F1990"/>
    <w:p w14:paraId="63FA3B70" w14:textId="77777777" w:rsidR="009F1990" w:rsidRDefault="009F1990" w:rsidP="009F1990"/>
    <w:p w14:paraId="11C71487" w14:textId="77777777" w:rsidR="009F1990" w:rsidRDefault="009F1990" w:rsidP="009F1990">
      <w:r w:rsidRPr="004018A4">
        <w:rPr>
          <w:noProof/>
          <w:lang w:val="en-US"/>
        </w:rPr>
        <mc:AlternateContent>
          <mc:Choice Requires="wps">
            <w:drawing>
              <wp:anchor distT="0" distB="0" distL="114300" distR="114300" simplePos="0" relativeHeight="254756864" behindDoc="0" locked="0" layoutInCell="1" allowOverlap="1" wp14:anchorId="5426AC9B" wp14:editId="6AB89BFC">
                <wp:simplePos x="0" y="0"/>
                <wp:positionH relativeFrom="column">
                  <wp:posOffset>2362200</wp:posOffset>
                </wp:positionH>
                <wp:positionV relativeFrom="paragraph">
                  <wp:posOffset>10160</wp:posOffset>
                </wp:positionV>
                <wp:extent cx="1447800" cy="666750"/>
                <wp:effectExtent l="0" t="0" r="19050" b="19050"/>
                <wp:wrapNone/>
                <wp:docPr id="1657" name="Flowchart: Process 1657"/>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E8BB244" w14:textId="77777777" w:rsidR="00944514" w:rsidRDefault="00944514" w:rsidP="009F1990">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6AC9B" id="Flowchart: Process 1657" o:spid="_x0000_s2348" type="#_x0000_t109" style="position:absolute;margin-left:186pt;margin-top:.8pt;width:114pt;height:52.5pt;z-index:2547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" fillcolor="white [3201]" strokecolor="#4f81bd [3204]" strokeweight="1pt">
                <v:textbox>
                  <w:txbxContent>
                    <w:p w14:paraId="5E8BB244" w14:textId="77777777" w:rsidR="00944514" w:rsidRDefault="00944514" w:rsidP="009F1990">
                      <w:pPr>
                        <w:jc w:val="center"/>
                      </w:pPr>
                      <w:r>
                        <w:t>Treat the command with corresponding handler</w:t>
                      </w:r>
                    </w:p>
                  </w:txbxContent>
                </v:textbox>
              </v:shape>
            </w:pict>
          </mc:Fallback>
        </mc:AlternateContent>
      </w:r>
    </w:p>
    <w:p w14:paraId="1D6B348B" w14:textId="77777777" w:rsidR="009F1990" w:rsidRDefault="009F1990" w:rsidP="009F1990">
      <w:r>
        <w:rPr>
          <w:noProof/>
          <w:lang w:val="en-US"/>
        </w:rPr>
        <mc:AlternateContent>
          <mc:Choice Requires="wps">
            <w:drawing>
              <wp:anchor distT="0" distB="0" distL="114300" distR="114300" simplePos="0" relativeHeight="254757888" behindDoc="0" locked="0" layoutInCell="1" allowOverlap="1" wp14:anchorId="4744FF0B" wp14:editId="3CF9236F">
                <wp:simplePos x="0" y="0"/>
                <wp:positionH relativeFrom="column">
                  <wp:posOffset>1443355</wp:posOffset>
                </wp:positionH>
                <wp:positionV relativeFrom="paragraph">
                  <wp:posOffset>184785</wp:posOffset>
                </wp:positionV>
                <wp:extent cx="918845" cy="0"/>
                <wp:effectExtent l="38100" t="76200" r="0" b="95250"/>
                <wp:wrapNone/>
                <wp:docPr id="1658" name="Straight Arrow Connector 1658"/>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69899C3" id="Straight Arrow Connector 1658" o:spid="_x0000_s1026" type="#_x0000_t32" style="position:absolute;margin-left:113.65pt;margin-top:14.55pt;width:72.35pt;height:0;flip:x;z-index:2547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O+mVY94BAAAPBAAADgAAAAAAAAAAAAAAAAAuAgAAZHJzL2Uyb0RvYy54bWxQSwECLQAUAAYA&#10;CAAAACEAPTR5d94AAAAJAQAADwAAAAAAAAAAAAAAAAA4BAAAZHJzL2Rvd25yZXYueG1sUEsFBgAA&#10;AAAEAAQA8wAAAEMFAAAAAA==&#10;" strokecolor="#4579b8 [3044]">
                <v:stroke endarrow="block"/>
              </v:shape>
            </w:pict>
          </mc:Fallback>
        </mc:AlternateContent>
      </w:r>
    </w:p>
    <w:p w14:paraId="34CB867F" w14:textId="77777777" w:rsidR="009F1990" w:rsidRDefault="009F1990" w:rsidP="009F1990"/>
    <w:p w14:paraId="7EF39358" w14:textId="77777777" w:rsidR="009F1990" w:rsidRDefault="009F1990" w:rsidP="009F1990">
      <w:r>
        <w:rPr>
          <w:noProof/>
          <w:lang w:val="en-US"/>
        </w:rPr>
        <mc:AlternateContent>
          <mc:Choice Requires="wps">
            <w:drawing>
              <wp:anchor distT="0" distB="0" distL="114300" distR="114300" simplePos="0" relativeHeight="254758912" behindDoc="0" locked="0" layoutInCell="1" allowOverlap="1" wp14:anchorId="3CD13C61" wp14:editId="42063406">
                <wp:simplePos x="0" y="0"/>
                <wp:positionH relativeFrom="margin">
                  <wp:posOffset>866775</wp:posOffset>
                </wp:positionH>
                <wp:positionV relativeFrom="paragraph">
                  <wp:posOffset>14605</wp:posOffset>
                </wp:positionV>
                <wp:extent cx="1171575" cy="485775"/>
                <wp:effectExtent l="0" t="0" r="28575" b="28575"/>
                <wp:wrapNone/>
                <wp:docPr id="1659" name="Flowchart: Process 1659"/>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B8219BF" w14:textId="77777777" w:rsidR="00944514" w:rsidRDefault="00944514" w:rsidP="009F1990">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13C61" id="Flowchart: Process 1659" o:spid="_x0000_s2349" type="#_x0000_t109" style="position:absolute;margin-left:68.25pt;margin-top:1.15pt;width:92.25pt;height:38.25pt;z-index:25475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" fillcolor="white [3201]" strokecolor="#4f81bd [3204]" strokeweight="1pt">
                <v:textbox>
                  <w:txbxContent>
                    <w:p w14:paraId="0B8219BF" w14:textId="77777777" w:rsidR="00944514" w:rsidRDefault="00944514" w:rsidP="009F1990">
                      <w:pPr>
                        <w:jc w:val="center"/>
                      </w:pPr>
                      <w:r>
                        <w:t>Check AT command type</w:t>
                      </w:r>
                    </w:p>
                  </w:txbxContent>
                </v:textbox>
                <w10:wrap anchorx="margin"/>
              </v:shape>
            </w:pict>
          </mc:Fallback>
        </mc:AlternateContent>
      </w:r>
    </w:p>
    <w:p w14:paraId="616895AC" w14:textId="77777777" w:rsidR="009F1990" w:rsidRDefault="009F1990" w:rsidP="009F1990"/>
    <w:p w14:paraId="0442C752" w14:textId="77777777" w:rsidR="009F1990" w:rsidRDefault="009F1990" w:rsidP="009F1990"/>
    <w:p w14:paraId="10E5547B" w14:textId="77777777" w:rsidR="009F1990" w:rsidRDefault="009F1990" w:rsidP="009F1990">
      <w:r w:rsidRPr="00161089">
        <w:rPr>
          <w:rFonts w:asciiTheme="minorHAnsi" w:hAnsiTheme="minorHAnsi" w:cs="Arial"/>
          <w:noProof/>
          <w:sz w:val="20"/>
          <w:lang w:val="en-US"/>
        </w:rPr>
        <mc:AlternateContent>
          <mc:Choice Requires="wps">
            <w:drawing>
              <wp:anchor distT="0" distB="0" distL="114300" distR="114300" simplePos="0" relativeHeight="254759936" behindDoc="0" locked="0" layoutInCell="1" allowOverlap="1" wp14:anchorId="03069B68" wp14:editId="2F84945D">
                <wp:simplePos x="0" y="0"/>
                <wp:positionH relativeFrom="column">
                  <wp:posOffset>551815</wp:posOffset>
                </wp:positionH>
                <wp:positionV relativeFrom="paragraph">
                  <wp:posOffset>169545</wp:posOffset>
                </wp:positionV>
                <wp:extent cx="1800225" cy="1333500"/>
                <wp:effectExtent l="0" t="0" r="28575" b="19050"/>
                <wp:wrapNone/>
                <wp:docPr id="1661" name="Diamond 1661"/>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9F42411" w14:textId="77777777" w:rsidR="00944514" w:rsidRPr="00003244" w:rsidRDefault="00944514" w:rsidP="009F1990">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69B68" id="Diamond 1661" o:spid="_x0000_s2350" type="#_x0000_t4" style="position:absolute;margin-left:43.45pt;margin-top:13.35pt;width:141.75pt;height:105pt;z-index:2547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" fillcolor="white [3201]" strokecolor="#4f81bd [3204]" strokeweight="1pt">
                <v:textbox>
                  <w:txbxContent>
                    <w:p w14:paraId="59F42411" w14:textId="77777777" w:rsidR="00944514" w:rsidRPr="00003244" w:rsidRDefault="00944514" w:rsidP="009F1990">
                      <w:pPr>
                        <w:jc w:val="center"/>
                        <w:rPr>
                          <w:rFonts w:ascii="Arial" w:hAnsi="Arial" w:cs="Arial"/>
                          <w:sz w:val="20"/>
                        </w:rPr>
                      </w:pPr>
                      <w:r>
                        <w:rPr>
                          <w:rFonts w:ascii="Arial" w:hAnsi="Arial" w:cs="Arial"/>
                          <w:sz w:val="20"/>
                        </w:rPr>
                        <w:t>If CMD_TYPE_TEST</w:t>
                      </w:r>
                    </w:p>
                  </w:txbxContent>
                </v:textbox>
              </v:shape>
            </w:pict>
          </mc:Fallback>
        </mc:AlternateContent>
      </w:r>
    </w:p>
    <w:p w14:paraId="48E6B54B" w14:textId="77777777" w:rsidR="009F1990" w:rsidRDefault="009F1990" w:rsidP="009F1990"/>
    <w:p w14:paraId="55C5EA71" w14:textId="77777777" w:rsidR="009F1990" w:rsidRDefault="009F1990" w:rsidP="009F1990">
      <w:r>
        <w:rPr>
          <w:noProof/>
          <w:lang w:val="en-US"/>
        </w:rPr>
        <mc:AlternateContent>
          <mc:Choice Requires="wps">
            <w:drawing>
              <wp:anchor distT="0" distB="0" distL="114300" distR="114300" simplePos="0" relativeHeight="254764032" behindDoc="0" locked="0" layoutInCell="1" allowOverlap="1" wp14:anchorId="0C3C7461" wp14:editId="06496763">
                <wp:simplePos x="0" y="0"/>
                <wp:positionH relativeFrom="column">
                  <wp:posOffset>3390900</wp:posOffset>
                </wp:positionH>
                <wp:positionV relativeFrom="paragraph">
                  <wp:posOffset>111760</wp:posOffset>
                </wp:positionV>
                <wp:extent cx="1152525" cy="704850"/>
                <wp:effectExtent l="0" t="0" r="28575" b="19050"/>
                <wp:wrapNone/>
                <wp:docPr id="1662" name="Rectangle 1662"/>
                <wp:cNvGraphicFramePr/>
                <a:graphic xmlns:a="http://schemas.openxmlformats.org/drawingml/2006/main">
                  <a:graphicData uri="http://schemas.microsoft.com/office/word/2010/wordprocessingShape">
                    <wps:wsp>
                      <wps:cNvSpPr/>
                      <wps:spPr>
                        <a:xfrm>
                          <a:off x="0" y="0"/>
                          <a:ext cx="1152525" cy="7048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E85ECE" w14:textId="77777777" w:rsidR="00944514" w:rsidRPr="004F4A7A" w:rsidRDefault="00944514" w:rsidP="009F1990">
                            <w:pPr>
                              <w:rPr>
                                <w:color w:val="000000" w:themeColor="text1"/>
                              </w:rPr>
                            </w:pPr>
                            <w:r>
                              <w:t xml:space="preserve"> </w:t>
                            </w:r>
                            <w:r>
                              <w:rPr>
                                <w:color w:val="000000" w:themeColor="text1"/>
                              </w:rPr>
                              <w:t xml:space="preserve">Get the range of session id and ndata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C7461" id="Rectangle 1662" o:spid="_x0000_s2351" style="position:absolute;margin-left:267pt;margin-top:8.8pt;width:90.75pt;height:55.5pt;z-index:2547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" fillcolor="white [3212]" strokecolor="#4f81bd [3204]" strokeweight="1pt">
                <v:textbox>
                  <w:txbxContent>
                    <w:p w14:paraId="73E85ECE" w14:textId="77777777" w:rsidR="00944514" w:rsidRPr="004F4A7A" w:rsidRDefault="00944514" w:rsidP="009F1990">
                      <w:pPr>
                        <w:rPr>
                          <w:color w:val="000000" w:themeColor="text1"/>
                        </w:rPr>
                      </w:pPr>
                      <w:r>
                        <w:t xml:space="preserve"> </w:t>
                      </w:r>
                      <w:r>
                        <w:rPr>
                          <w:color w:val="000000" w:themeColor="text1"/>
                        </w:rPr>
                        <w:t xml:space="preserve">Get the range of session id and ndata </w:t>
                      </w:r>
                    </w:p>
                  </w:txbxContent>
                </v:textbox>
              </v:rect>
            </w:pict>
          </mc:Fallback>
        </mc:AlternateContent>
      </w:r>
    </w:p>
    <w:p w14:paraId="24BFD5FB" w14:textId="77777777" w:rsidR="009F1990" w:rsidRDefault="009F1990" w:rsidP="009F1990">
      <w:r w:rsidRPr="006F3F7D">
        <w:rPr>
          <w:noProof/>
          <w:lang w:val="en-US"/>
        </w:rPr>
        <mc:AlternateContent>
          <mc:Choice Requires="wps">
            <w:drawing>
              <wp:anchor distT="0" distB="0" distL="114300" distR="114300" simplePos="0" relativeHeight="254761984" behindDoc="0" locked="0" layoutInCell="1" allowOverlap="1" wp14:anchorId="490FF2A4" wp14:editId="03DC67D5">
                <wp:simplePos x="0" y="0"/>
                <wp:positionH relativeFrom="margin">
                  <wp:align>center</wp:align>
                </wp:positionH>
                <wp:positionV relativeFrom="paragraph">
                  <wp:posOffset>101600</wp:posOffset>
                </wp:positionV>
                <wp:extent cx="523875" cy="314325"/>
                <wp:effectExtent l="0" t="0" r="9525" b="9525"/>
                <wp:wrapNone/>
                <wp:docPr id="1663" name="Rounded Rectangle 166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A66AB0B" w14:textId="77777777" w:rsidR="00944514" w:rsidRPr="00B6176C" w:rsidRDefault="00944514" w:rsidP="009F1990">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0FF2A4" id="Rounded Rectangle 1663" o:spid="_x0000_s2352" style="position:absolute;margin-left:0;margin-top:8pt;width:41.25pt;height:24.75pt;z-index:254761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" fillcolor="white [3201]" stroked="f" strokeweight="2pt">
                <v:textbox>
                  <w:txbxContent>
                    <w:p w14:paraId="2A66AB0B" w14:textId="77777777" w:rsidR="00944514" w:rsidRPr="00B6176C" w:rsidRDefault="00944514" w:rsidP="009F1990">
                      <w:pPr>
                        <w:jc w:val="center"/>
                      </w:pPr>
                      <w:r>
                        <w:t>Yes</w:t>
                      </w:r>
                    </w:p>
                  </w:txbxContent>
                </v:textbox>
                <w10:wrap anchorx="margin"/>
              </v:roundrect>
            </w:pict>
          </mc:Fallback>
        </mc:AlternateContent>
      </w:r>
    </w:p>
    <w:p w14:paraId="6E80CB5B" w14:textId="77777777" w:rsidR="009F1990" w:rsidRDefault="009F1990" w:rsidP="009F1990">
      <w:r>
        <w:rPr>
          <w:noProof/>
          <w:lang w:val="en-US"/>
        </w:rPr>
        <mc:AlternateContent>
          <mc:Choice Requires="wps">
            <w:drawing>
              <wp:anchor distT="0" distB="0" distL="114300" distR="114300" simplePos="0" relativeHeight="254760960" behindDoc="0" locked="0" layoutInCell="1" allowOverlap="1" wp14:anchorId="3987F939" wp14:editId="3070C4F1">
                <wp:simplePos x="0" y="0"/>
                <wp:positionH relativeFrom="column">
                  <wp:posOffset>2333625</wp:posOffset>
                </wp:positionH>
                <wp:positionV relativeFrom="paragraph">
                  <wp:posOffset>95885</wp:posOffset>
                </wp:positionV>
                <wp:extent cx="1047750" cy="0"/>
                <wp:effectExtent l="0" t="76200" r="19050" b="95250"/>
                <wp:wrapNone/>
                <wp:docPr id="1664" name="Straight Arrow Connector 1664"/>
                <wp:cNvGraphicFramePr/>
                <a:graphic xmlns:a="http://schemas.openxmlformats.org/drawingml/2006/main">
                  <a:graphicData uri="http://schemas.microsoft.com/office/word/2010/wordprocessingShape">
                    <wps:wsp>
                      <wps:cNvCnPr/>
                      <wps:spPr>
                        <a:xfrm flipV="1">
                          <a:off x="0" y="0"/>
                          <a:ext cx="1047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6B8D4B3" id="Straight Arrow Connector 1664" o:spid="_x0000_s1026" type="#_x0000_t32" style="position:absolute;margin-left:183.75pt;margin-top:7.55pt;width:82.5pt;height:0;flip:y;z-index:25476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" strokecolor="#4579b8 [3044]">
                <v:stroke endarrow="block"/>
              </v:shape>
            </w:pict>
          </mc:Fallback>
        </mc:AlternateContent>
      </w:r>
    </w:p>
    <w:p w14:paraId="5E0665B5" w14:textId="77777777" w:rsidR="009F1990" w:rsidRDefault="009F1990" w:rsidP="009F1990"/>
    <w:p w14:paraId="3678B023" w14:textId="77777777" w:rsidR="009F1990" w:rsidRDefault="009F1990" w:rsidP="009F1990"/>
    <w:p w14:paraId="4F0A1152" w14:textId="77777777" w:rsidR="009F1990" w:rsidRDefault="009F1990" w:rsidP="009F1990">
      <w:r w:rsidRPr="00C2701C">
        <w:rPr>
          <w:noProof/>
          <w:lang w:val="en-US"/>
        </w:rPr>
        <mc:AlternateContent>
          <mc:Choice Requires="wps">
            <w:drawing>
              <wp:anchor distT="0" distB="0" distL="114300" distR="114300" simplePos="0" relativeHeight="254765056" behindDoc="1" locked="0" layoutInCell="1" allowOverlap="1" wp14:anchorId="71402518" wp14:editId="44DBF7DD">
                <wp:simplePos x="0" y="0"/>
                <wp:positionH relativeFrom="margin">
                  <wp:posOffset>85725</wp:posOffset>
                </wp:positionH>
                <wp:positionV relativeFrom="paragraph">
                  <wp:posOffset>48260</wp:posOffset>
                </wp:positionV>
                <wp:extent cx="1352550" cy="1162050"/>
                <wp:effectExtent l="0" t="0" r="0" b="0"/>
                <wp:wrapNone/>
                <wp:docPr id="1665" name="Rounded Rectangle 1665"/>
                <wp:cNvGraphicFramePr/>
                <a:graphic xmlns:a="http://schemas.openxmlformats.org/drawingml/2006/main">
                  <a:graphicData uri="http://schemas.microsoft.com/office/word/2010/wordprocessingShape">
                    <wps:wsp>
                      <wps:cNvSpPr/>
                      <wps:spPr>
                        <a:xfrm>
                          <a:off x="0" y="0"/>
                          <a:ext cx="1352550" cy="1162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12674ED" w14:textId="77777777" w:rsidR="00944514" w:rsidRPr="00B6176C" w:rsidRDefault="00944514" w:rsidP="009F1990">
                            <w:r>
                              <w:t>Sends the min and max range of session id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402518" id="Rounded Rectangle 1665" o:spid="_x0000_s2353" style="position:absolute;margin-left:6.75pt;margin-top:3.8pt;width:106.5pt;height:91.5pt;z-index:-2485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" fillcolor="white [3201]" stroked="f" strokeweight="2pt">
                <v:textbox>
                  <w:txbxContent>
                    <w:p w14:paraId="412674ED" w14:textId="77777777" w:rsidR="00944514" w:rsidRPr="00B6176C" w:rsidRDefault="00944514" w:rsidP="009F1990">
                      <w:r>
                        <w:t>Sends the min and max range of session id and ndata as intermediate response</w:t>
                      </w:r>
                    </w:p>
                  </w:txbxContent>
                </v:textbox>
                <w10:wrap anchorx="margin"/>
              </v:roundrect>
            </w:pict>
          </mc:Fallback>
        </mc:AlternateContent>
      </w:r>
    </w:p>
    <w:p w14:paraId="50475220" w14:textId="77777777" w:rsidR="009F1990" w:rsidRDefault="009F1990" w:rsidP="009F1990"/>
    <w:p w14:paraId="5B267F93" w14:textId="77777777" w:rsidR="009F1990" w:rsidRDefault="009F1990" w:rsidP="009F1990"/>
    <w:p w14:paraId="6EF8FE18" w14:textId="77777777" w:rsidR="009F1990" w:rsidRDefault="009F1990" w:rsidP="009F1990">
      <w:r w:rsidRPr="00C2701C">
        <w:rPr>
          <w:noProof/>
          <w:lang w:val="en-US"/>
        </w:rPr>
        <mc:AlternateContent>
          <mc:Choice Requires="wps">
            <w:drawing>
              <wp:anchor distT="0" distB="0" distL="114300" distR="114300" simplePos="0" relativeHeight="254767104" behindDoc="0" locked="0" layoutInCell="1" allowOverlap="1" wp14:anchorId="45C0B3B9" wp14:editId="0CBBA344">
                <wp:simplePos x="0" y="0"/>
                <wp:positionH relativeFrom="margin">
                  <wp:posOffset>95250</wp:posOffset>
                </wp:positionH>
                <wp:positionV relativeFrom="paragraph">
                  <wp:posOffset>25400</wp:posOffset>
                </wp:positionV>
                <wp:extent cx="1352550" cy="0"/>
                <wp:effectExtent l="38100" t="76200" r="0" b="95250"/>
                <wp:wrapNone/>
                <wp:docPr id="1666" name="Straight Arrow Connector 1666"/>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56B03" id="Straight Arrow Connector 1666" o:spid="_x0000_s1026" type="#_x0000_t32" style="position:absolute;margin-left:7.5pt;margin-top:2pt;width:106.5pt;height:0;flip:x y;z-index:2547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" strokecolor="#4579b8 [3044]">
                <v:stroke endarrow="block"/>
                <w10:wrap anchorx="margin"/>
              </v:shape>
            </w:pict>
          </mc:Fallback>
        </mc:AlternateContent>
      </w:r>
    </w:p>
    <w:p w14:paraId="6138DACC" w14:textId="77777777" w:rsidR="009F1990" w:rsidRDefault="009F1990" w:rsidP="009F1990"/>
    <w:p w14:paraId="5D2EBC85" w14:textId="77777777" w:rsidR="009F1990" w:rsidRDefault="009F1990" w:rsidP="009F1990"/>
    <w:p w14:paraId="6503102F" w14:textId="77777777" w:rsidR="009F1990" w:rsidRDefault="009F1990" w:rsidP="009F1990">
      <w:r w:rsidRPr="00C2701C">
        <w:rPr>
          <w:noProof/>
          <w:lang w:val="en-US"/>
        </w:rPr>
        <mc:AlternateContent>
          <mc:Choice Requires="wps">
            <w:drawing>
              <wp:anchor distT="0" distB="0" distL="114300" distR="114300" simplePos="0" relativeHeight="254766080" behindDoc="1" locked="0" layoutInCell="1" allowOverlap="1" wp14:anchorId="15732021" wp14:editId="7CA43CD8">
                <wp:simplePos x="0" y="0"/>
                <wp:positionH relativeFrom="margin">
                  <wp:posOffset>123825</wp:posOffset>
                </wp:positionH>
                <wp:positionV relativeFrom="paragraph">
                  <wp:posOffset>122555</wp:posOffset>
                </wp:positionV>
                <wp:extent cx="1162050" cy="533400"/>
                <wp:effectExtent l="0" t="0" r="0" b="0"/>
                <wp:wrapNone/>
                <wp:docPr id="1667" name="Rounded Rectangle 1667"/>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CDA3BC" w14:textId="77777777" w:rsidR="00944514" w:rsidRPr="00B6176C" w:rsidRDefault="00944514" w:rsidP="009F1990">
                            <w:r>
                              <w:t>Sends OK as Final response</w:t>
                            </w:r>
                          </w:p>
                          <w:p w14:paraId="150F35A5" w14:textId="77777777" w:rsidR="00944514" w:rsidRPr="00B6176C" w:rsidRDefault="00944514" w:rsidP="009F19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32021" id="Rounded Rectangle 1667" o:spid="_x0000_s2354" style="position:absolute;margin-left:9.75pt;margin-top:9.65pt;width:91.5pt;height:42pt;z-index:-2485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" fillcolor="white [3201]" stroked="f" strokeweight="2pt">
                <v:textbox>
                  <w:txbxContent>
                    <w:p w14:paraId="3DCDA3BC" w14:textId="77777777" w:rsidR="00944514" w:rsidRPr="00B6176C" w:rsidRDefault="00944514" w:rsidP="009F1990">
                      <w:r>
                        <w:t>Sends OK as Final response</w:t>
                      </w:r>
                    </w:p>
                    <w:p w14:paraId="150F35A5" w14:textId="77777777" w:rsidR="00944514" w:rsidRPr="00B6176C" w:rsidRDefault="00944514" w:rsidP="009F1990"/>
                  </w:txbxContent>
                </v:textbox>
                <w10:wrap anchorx="margin"/>
              </v:roundrect>
            </w:pict>
          </mc:Fallback>
        </mc:AlternateContent>
      </w:r>
    </w:p>
    <w:p w14:paraId="4190BB0F" w14:textId="77777777" w:rsidR="009F1990" w:rsidRDefault="009F1990" w:rsidP="009F1990">
      <w:r w:rsidRPr="00C2701C">
        <w:rPr>
          <w:noProof/>
          <w:lang w:val="en-US"/>
        </w:rPr>
        <mc:AlternateContent>
          <mc:Choice Requires="wps">
            <w:drawing>
              <wp:anchor distT="0" distB="0" distL="114300" distR="114300" simplePos="0" relativeHeight="254768128" behindDoc="0" locked="0" layoutInCell="1" allowOverlap="1" wp14:anchorId="43BF26C6" wp14:editId="173F60F5">
                <wp:simplePos x="0" y="0"/>
                <wp:positionH relativeFrom="margin">
                  <wp:posOffset>85090</wp:posOffset>
                </wp:positionH>
                <wp:positionV relativeFrom="paragraph">
                  <wp:posOffset>29210</wp:posOffset>
                </wp:positionV>
                <wp:extent cx="1362075" cy="0"/>
                <wp:effectExtent l="38100" t="76200" r="0" b="95250"/>
                <wp:wrapNone/>
                <wp:docPr id="1668" name="Straight Arrow Connector 1668"/>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BA250" id="Straight Arrow Connector 1668" o:spid="_x0000_s1026" type="#_x0000_t32" style="position:absolute;margin-left:6.7pt;margin-top:2.3pt;width:107.25pt;height:0;flip:x y;z-index:2547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" strokecolor="#4579b8 [3044]">
                <v:stroke endarrow="block"/>
                <w10:wrap anchorx="margin"/>
              </v:shape>
            </w:pict>
          </mc:Fallback>
        </mc:AlternateContent>
      </w:r>
    </w:p>
    <w:p w14:paraId="6864FC13" w14:textId="77777777" w:rsidR="009F1990" w:rsidRDefault="009F1990" w:rsidP="009F1990">
      <w:r w:rsidRPr="006F3F7D">
        <w:rPr>
          <w:noProof/>
          <w:lang w:val="en-US"/>
        </w:rPr>
        <mc:AlternateContent>
          <mc:Choice Requires="wps">
            <w:drawing>
              <wp:anchor distT="0" distB="0" distL="114300" distR="114300" simplePos="0" relativeHeight="254763008" behindDoc="0" locked="0" layoutInCell="1" allowOverlap="1" wp14:anchorId="75776779" wp14:editId="00C9904F">
                <wp:simplePos x="0" y="0"/>
                <wp:positionH relativeFrom="margin">
                  <wp:posOffset>1219200</wp:posOffset>
                </wp:positionH>
                <wp:positionV relativeFrom="paragraph">
                  <wp:posOffset>3175</wp:posOffset>
                </wp:positionV>
                <wp:extent cx="466725" cy="314325"/>
                <wp:effectExtent l="0" t="0" r="9525" b="9525"/>
                <wp:wrapNone/>
                <wp:docPr id="1669" name="Rounded Rectangle 1669"/>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78A0749" w14:textId="77777777" w:rsidR="00944514" w:rsidRPr="00B6176C" w:rsidRDefault="00944514" w:rsidP="009F1990">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776779" id="Rounded Rectangle 1669" o:spid="_x0000_s2355" style="position:absolute;margin-left:96pt;margin-top:.25pt;width:36.75pt;height:24.75pt;z-index:2547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" fillcolor="white [3201]" stroked="f" strokeweight="2pt">
                <v:textbox>
                  <w:txbxContent>
                    <w:p w14:paraId="578A0749" w14:textId="77777777" w:rsidR="00944514" w:rsidRPr="00B6176C" w:rsidRDefault="00944514" w:rsidP="009F1990">
                      <w:pPr>
                        <w:jc w:val="center"/>
                      </w:pPr>
                      <w:r>
                        <w:t>No</w:t>
                      </w:r>
                    </w:p>
                  </w:txbxContent>
                </v:textbox>
                <w10:wrap anchorx="margin"/>
              </v:roundrect>
            </w:pict>
          </mc:Fallback>
        </mc:AlternateContent>
      </w:r>
    </w:p>
    <w:p w14:paraId="02072400" w14:textId="0B279346" w:rsidR="009F1990" w:rsidRDefault="009F1990" w:rsidP="009F1990"/>
    <w:p w14:paraId="66FCB7F7" w14:textId="77777777" w:rsidR="009F1990" w:rsidRDefault="009F1990" w:rsidP="009F1990">
      <w:r w:rsidRPr="007D0422">
        <w:rPr>
          <w:noProof/>
          <w:lang w:val="en-US"/>
        </w:rPr>
        <w:lastRenderedPageBreak/>
        <mc:AlternateContent>
          <mc:Choice Requires="wps">
            <w:drawing>
              <wp:anchor distT="0" distB="0" distL="114300" distR="114300" simplePos="0" relativeHeight="254770176" behindDoc="0" locked="0" layoutInCell="1" allowOverlap="1" wp14:anchorId="4FB1EA35" wp14:editId="7772E658">
                <wp:simplePos x="0" y="0"/>
                <wp:positionH relativeFrom="column">
                  <wp:posOffset>1267460</wp:posOffset>
                </wp:positionH>
                <wp:positionV relativeFrom="paragraph">
                  <wp:posOffset>8890</wp:posOffset>
                </wp:positionV>
                <wp:extent cx="828675" cy="640080"/>
                <wp:effectExtent l="0" t="0" r="28575" b="26670"/>
                <wp:wrapNone/>
                <wp:docPr id="1671" name="Rectangle 167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A6A2C5F" w14:textId="77777777" w:rsidR="00944514" w:rsidRDefault="00944514" w:rsidP="009F199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1EA35" id="Rectangle 1671" o:spid="_x0000_s2356" style="position:absolute;margin-left:99.8pt;margin-top:.7pt;width:65.25pt;height:50.4pt;z-index:2547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" fillcolor="#4f81bd [3204]" strokecolor="#5a5a5a [2109]" strokeweight="1pt">
                <v:textbox>
                  <w:txbxContent>
                    <w:p w14:paraId="5A6A2C5F" w14:textId="77777777" w:rsidR="00944514" w:rsidRDefault="00944514" w:rsidP="009F1990">
                      <w:pPr>
                        <w:jc w:val="center"/>
                      </w:pPr>
                      <w:r>
                        <w:t>Legato App</w:t>
                      </w:r>
                    </w:p>
                  </w:txbxContent>
                </v:textbox>
              </v:rect>
            </w:pict>
          </mc:Fallback>
        </mc:AlternateContent>
      </w:r>
      <w:r w:rsidRPr="007D0422">
        <w:rPr>
          <w:noProof/>
          <w:lang w:val="en-US"/>
        </w:rPr>
        <mc:AlternateContent>
          <mc:Choice Requires="wps">
            <w:drawing>
              <wp:anchor distT="0" distB="0" distL="114300" distR="114300" simplePos="0" relativeHeight="254773248" behindDoc="0" locked="0" layoutInCell="1" allowOverlap="1" wp14:anchorId="0DFBA346" wp14:editId="09B37E16">
                <wp:simplePos x="0" y="0"/>
                <wp:positionH relativeFrom="column">
                  <wp:posOffset>4191000</wp:posOffset>
                </wp:positionH>
                <wp:positionV relativeFrom="paragraph">
                  <wp:posOffset>0</wp:posOffset>
                </wp:positionV>
                <wp:extent cx="1047750" cy="649605"/>
                <wp:effectExtent l="0" t="0" r="19050" b="17145"/>
                <wp:wrapNone/>
                <wp:docPr id="1678" name="Rectangle 1678"/>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F106138" w14:textId="77777777" w:rsidR="00944514" w:rsidRDefault="00944514" w:rsidP="009F1990">
                            <w:pPr>
                              <w:jc w:val="center"/>
                            </w:pPr>
                            <w:r>
                              <w:t>Other Legato Services</w:t>
                            </w:r>
                          </w:p>
                          <w:p w14:paraId="226E71F8" w14:textId="77777777" w:rsidR="00944514" w:rsidRDefault="00944514" w:rsidP="009F1990">
                            <w:pPr>
                              <w:jc w:val="center"/>
                            </w:pPr>
                            <w:r>
                              <w:t>(Port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BA346" id="Rectangle 1678" o:spid="_x0000_s2357" style="position:absolute;margin-left:330pt;margin-top:0;width:82.5pt;height:51.15pt;z-index:2547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" fillcolor="#c0504d [3205]" strokecolor="#243f60 [1604]" strokeweight="1pt">
                <v:textbox>
                  <w:txbxContent>
                    <w:p w14:paraId="2F106138" w14:textId="77777777" w:rsidR="00944514" w:rsidRDefault="00944514" w:rsidP="009F1990">
                      <w:pPr>
                        <w:jc w:val="center"/>
                      </w:pPr>
                      <w:r>
                        <w:t>Other Legato Services</w:t>
                      </w:r>
                    </w:p>
                    <w:p w14:paraId="226E71F8" w14:textId="77777777" w:rsidR="00944514" w:rsidRDefault="00944514" w:rsidP="009F1990">
                      <w:pPr>
                        <w:jc w:val="center"/>
                      </w:pPr>
                      <w:r>
                        <w:t>(Port Service)</w:t>
                      </w:r>
                    </w:p>
                  </w:txbxContent>
                </v:textbox>
              </v:rect>
            </w:pict>
          </mc:Fallback>
        </mc:AlternateContent>
      </w:r>
      <w:r w:rsidRPr="007D0422">
        <w:rPr>
          <w:noProof/>
          <w:lang w:val="en-US"/>
        </w:rPr>
        <mc:AlternateContent>
          <mc:Choice Requires="wps">
            <w:drawing>
              <wp:anchor distT="0" distB="0" distL="114300" distR="114300" simplePos="0" relativeHeight="254772224" behindDoc="0" locked="0" layoutInCell="1" allowOverlap="1" wp14:anchorId="45F8DAAC" wp14:editId="76E9D9AA">
                <wp:simplePos x="0" y="0"/>
                <wp:positionH relativeFrom="rightMargin">
                  <wp:posOffset>-19050</wp:posOffset>
                </wp:positionH>
                <wp:positionV relativeFrom="paragraph">
                  <wp:posOffset>8890</wp:posOffset>
                </wp:positionV>
                <wp:extent cx="731520" cy="638175"/>
                <wp:effectExtent l="0" t="0" r="11430" b="28575"/>
                <wp:wrapNone/>
                <wp:docPr id="1679" name="Rectangle 1679"/>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6C11739" w14:textId="77777777" w:rsidR="00944514" w:rsidRDefault="00944514" w:rsidP="009F199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8DAAC" id="Rectangle 1679" o:spid="_x0000_s2358" style="position:absolute;margin-left:-1.5pt;margin-top:.7pt;width:57.6pt;height:50.25pt;z-index:254772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" fillcolor="#8064a2 [3207]" strokecolor="#5a5a5a [2109]" strokeweight="1pt">
                <v:textbox>
                  <w:txbxContent>
                    <w:p w14:paraId="46C11739" w14:textId="77777777" w:rsidR="00944514" w:rsidRDefault="00944514" w:rsidP="009F1990">
                      <w:pPr>
                        <w:jc w:val="center"/>
                      </w:pPr>
                      <w:r>
                        <w:t>Modem</w:t>
                      </w:r>
                    </w:p>
                  </w:txbxContent>
                </v:textbox>
                <w10:wrap anchorx="margin"/>
              </v:rect>
            </w:pict>
          </mc:Fallback>
        </mc:AlternateContent>
      </w:r>
      <w:r w:rsidRPr="007D0422">
        <w:rPr>
          <w:noProof/>
          <w:lang w:val="en-US"/>
        </w:rPr>
        <mc:AlternateContent>
          <mc:Choice Requires="wps">
            <w:drawing>
              <wp:anchor distT="0" distB="0" distL="114300" distR="114300" simplePos="0" relativeHeight="254771200" behindDoc="0" locked="0" layoutInCell="1" allowOverlap="1" wp14:anchorId="04503F27" wp14:editId="15938054">
                <wp:simplePos x="0" y="0"/>
                <wp:positionH relativeFrom="column">
                  <wp:posOffset>2477135</wp:posOffset>
                </wp:positionH>
                <wp:positionV relativeFrom="paragraph">
                  <wp:posOffset>8890</wp:posOffset>
                </wp:positionV>
                <wp:extent cx="1143000" cy="640080"/>
                <wp:effectExtent l="0" t="0" r="19050" b="26670"/>
                <wp:wrapNone/>
                <wp:docPr id="1680" name="Rectangle 168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62F65AF" w14:textId="77777777" w:rsidR="00944514" w:rsidRDefault="00944514" w:rsidP="009F199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503F27" id="Rectangle 1680" o:spid="_x0000_s2359" style="position:absolute;margin-left:195.05pt;margin-top:.7pt;width:90pt;height:50.4pt;z-index:254771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" fillcolor="#c0504d [3205]" strokecolor="#5a5a5a [2109]" strokeweight="1pt">
                <v:textbox>
                  <w:txbxContent>
                    <w:p w14:paraId="662F65AF" w14:textId="77777777" w:rsidR="00944514" w:rsidRDefault="00944514" w:rsidP="009F1990">
                      <w:pPr>
                        <w:jc w:val="center"/>
                      </w:pPr>
                      <w:r>
                        <w:t>Legato AT Server</w:t>
                      </w:r>
                    </w:p>
                  </w:txbxContent>
                </v:textbox>
              </v:rect>
            </w:pict>
          </mc:Fallback>
        </mc:AlternateContent>
      </w:r>
      <w:r w:rsidRPr="007D0422">
        <w:rPr>
          <w:noProof/>
          <w:lang w:val="en-US"/>
        </w:rPr>
        <mc:AlternateContent>
          <mc:Choice Requires="wps">
            <w:drawing>
              <wp:anchor distT="0" distB="0" distL="114300" distR="114300" simplePos="0" relativeHeight="254769152" behindDoc="0" locked="0" layoutInCell="1" allowOverlap="1" wp14:anchorId="56AEE317" wp14:editId="0E4ADBA0">
                <wp:simplePos x="0" y="0"/>
                <wp:positionH relativeFrom="margin">
                  <wp:posOffset>-342900</wp:posOffset>
                </wp:positionH>
                <wp:positionV relativeFrom="paragraph">
                  <wp:posOffset>8890</wp:posOffset>
                </wp:positionV>
                <wp:extent cx="822325" cy="640080"/>
                <wp:effectExtent l="0" t="0" r="15875" b="26670"/>
                <wp:wrapNone/>
                <wp:docPr id="1681" name="Rectangle 168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99C924" w14:textId="77777777" w:rsidR="00944514" w:rsidRDefault="00944514" w:rsidP="009F199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EE317" id="Rectangle 1681" o:spid="_x0000_s2360" style="position:absolute;margin-left:-27pt;margin-top:.7pt;width:64.75pt;height:50.4pt;z-index:2547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" fillcolor="#f79646 [3209]" strokecolor="#5a5a5a [2109]" strokeweight="1pt">
                <v:textbox>
                  <w:txbxContent>
                    <w:p w14:paraId="5B99C924" w14:textId="77777777" w:rsidR="00944514" w:rsidRDefault="00944514" w:rsidP="009F1990">
                      <w:pPr>
                        <w:jc w:val="center"/>
                      </w:pPr>
                      <w:r>
                        <w:t>Host with Linux OS</w:t>
                      </w:r>
                    </w:p>
                  </w:txbxContent>
                </v:textbox>
                <w10:wrap anchorx="margin"/>
              </v:rect>
            </w:pict>
          </mc:Fallback>
        </mc:AlternateContent>
      </w:r>
    </w:p>
    <w:p w14:paraId="082A5FC5" w14:textId="77777777" w:rsidR="009F1990" w:rsidRDefault="009F1990" w:rsidP="009F1990"/>
    <w:p w14:paraId="5CA8B54C" w14:textId="77777777" w:rsidR="009F1990" w:rsidRDefault="009F1990" w:rsidP="009F1990"/>
    <w:p w14:paraId="4F400F4F" w14:textId="77777777" w:rsidR="009F1990" w:rsidRDefault="009F1990" w:rsidP="009F1990">
      <w:r w:rsidRPr="007D0422">
        <w:rPr>
          <w:noProof/>
          <w:lang w:val="en-US"/>
        </w:rPr>
        <mc:AlternateContent>
          <mc:Choice Requires="wps">
            <w:drawing>
              <wp:anchor distT="0" distB="0" distL="114300" distR="114300" simplePos="0" relativeHeight="254775296" behindDoc="0" locked="0" layoutInCell="1" allowOverlap="1" wp14:anchorId="68D83CAC" wp14:editId="4A9C917D">
                <wp:simplePos x="0" y="0"/>
                <wp:positionH relativeFrom="column">
                  <wp:posOffset>1671955</wp:posOffset>
                </wp:positionH>
                <wp:positionV relativeFrom="paragraph">
                  <wp:posOffset>101600</wp:posOffset>
                </wp:positionV>
                <wp:extent cx="0" cy="6844665"/>
                <wp:effectExtent l="0" t="0" r="19050" b="32385"/>
                <wp:wrapNone/>
                <wp:docPr id="1682" name="Straight Connector 1682"/>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CA76D" id="Straight Connector 1682" o:spid="_x0000_s1026" style="position:absolute;flip:x;z-index:2547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5pt,8pt" to="131.65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" strokecolor="#4579b8 [3044]"/>
            </w:pict>
          </mc:Fallback>
        </mc:AlternateContent>
      </w:r>
      <w:r w:rsidRPr="007D0422">
        <w:rPr>
          <w:noProof/>
          <w:lang w:val="en-US"/>
        </w:rPr>
        <mc:AlternateContent>
          <mc:Choice Requires="wps">
            <w:drawing>
              <wp:anchor distT="0" distB="0" distL="114300" distR="114300" simplePos="0" relativeHeight="254774272" behindDoc="0" locked="0" layoutInCell="1" allowOverlap="1" wp14:anchorId="73863DAD" wp14:editId="7FF90ACF">
                <wp:simplePos x="0" y="0"/>
                <wp:positionH relativeFrom="column">
                  <wp:posOffset>28575</wp:posOffset>
                </wp:positionH>
                <wp:positionV relativeFrom="paragraph">
                  <wp:posOffset>90170</wp:posOffset>
                </wp:positionV>
                <wp:extent cx="0" cy="6844665"/>
                <wp:effectExtent l="0" t="0" r="19050" b="32385"/>
                <wp:wrapNone/>
                <wp:docPr id="1699" name="Straight Connector 1699"/>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D7048" id="Straight Connector 1699" o:spid="_x0000_s1026" style="position:absolute;flip:x;z-index:2547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7.1pt" to="2.25pt,5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" strokecolor="#4579b8 [3044]"/>
            </w:pict>
          </mc:Fallback>
        </mc:AlternateContent>
      </w:r>
      <w:r w:rsidRPr="007D0422">
        <w:rPr>
          <w:noProof/>
          <w:lang w:val="en-US"/>
        </w:rPr>
        <mc:AlternateContent>
          <mc:Choice Requires="wps">
            <w:drawing>
              <wp:anchor distT="0" distB="0" distL="114300" distR="114300" simplePos="0" relativeHeight="254776320" behindDoc="0" locked="0" layoutInCell="1" allowOverlap="1" wp14:anchorId="102095DF" wp14:editId="4D224A6D">
                <wp:simplePos x="0" y="0"/>
                <wp:positionH relativeFrom="column">
                  <wp:posOffset>3028950</wp:posOffset>
                </wp:positionH>
                <wp:positionV relativeFrom="paragraph">
                  <wp:posOffset>92075</wp:posOffset>
                </wp:positionV>
                <wp:extent cx="0" cy="6844665"/>
                <wp:effectExtent l="0" t="0" r="19050" b="32385"/>
                <wp:wrapNone/>
                <wp:docPr id="1701" name="Straight Connector 1701"/>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479A89" id="Straight Connector 1701" o:spid="_x0000_s1026" style="position:absolute;flip:x;z-index:2547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7.25pt" to="238.5pt,5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4777344" behindDoc="0" locked="0" layoutInCell="1" allowOverlap="1" wp14:anchorId="378E1D34" wp14:editId="6203130E">
                <wp:simplePos x="0" y="0"/>
                <wp:positionH relativeFrom="column">
                  <wp:posOffset>4686300</wp:posOffset>
                </wp:positionH>
                <wp:positionV relativeFrom="paragraph">
                  <wp:posOffset>101600</wp:posOffset>
                </wp:positionV>
                <wp:extent cx="0" cy="6844665"/>
                <wp:effectExtent l="0" t="0" r="19050" b="32385"/>
                <wp:wrapNone/>
                <wp:docPr id="1702" name="Straight Connector 1702"/>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31737" id="Straight Connector 1702" o:spid="_x0000_s1026" style="position:absolute;flip:x;z-index:2547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8pt" to="369pt,5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" strokecolor="#4579b8 [3044]"/>
            </w:pict>
          </mc:Fallback>
        </mc:AlternateContent>
      </w:r>
      <w:r w:rsidRPr="007D0422">
        <w:rPr>
          <w:noProof/>
          <w:lang w:val="en-US"/>
        </w:rPr>
        <mc:AlternateContent>
          <mc:Choice Requires="wps">
            <w:drawing>
              <wp:anchor distT="0" distB="0" distL="114300" distR="114300" simplePos="0" relativeHeight="254778368" behindDoc="0" locked="0" layoutInCell="1" allowOverlap="1" wp14:anchorId="2AFEDEA6" wp14:editId="0EB042A0">
                <wp:simplePos x="0" y="0"/>
                <wp:positionH relativeFrom="column">
                  <wp:posOffset>5838825</wp:posOffset>
                </wp:positionH>
                <wp:positionV relativeFrom="paragraph">
                  <wp:posOffset>101600</wp:posOffset>
                </wp:positionV>
                <wp:extent cx="0" cy="6873240"/>
                <wp:effectExtent l="0" t="0" r="19050" b="22860"/>
                <wp:wrapNone/>
                <wp:docPr id="1732" name="Straight Connector 1732"/>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4E597" id="Straight Connector 1732" o:spid="_x0000_s1026" style="position:absolute;flip:x;z-index:2547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75pt,8pt" to="459.75pt,5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" strokecolor="#4579b8 [3044]"/>
            </w:pict>
          </mc:Fallback>
        </mc:AlternateContent>
      </w:r>
    </w:p>
    <w:p w14:paraId="67981659" w14:textId="77777777" w:rsidR="009F1990" w:rsidRDefault="009F1990" w:rsidP="009F1990">
      <w:r w:rsidRPr="00161089">
        <w:rPr>
          <w:rFonts w:asciiTheme="minorHAnsi" w:hAnsiTheme="minorHAnsi" w:cs="Arial"/>
          <w:noProof/>
          <w:sz w:val="20"/>
          <w:lang w:val="en-US"/>
        </w:rPr>
        <mc:AlternateContent>
          <mc:Choice Requires="wps">
            <w:drawing>
              <wp:anchor distT="0" distB="0" distL="114300" distR="114300" simplePos="0" relativeHeight="254779392" behindDoc="0" locked="0" layoutInCell="1" allowOverlap="1" wp14:anchorId="1AF8B012" wp14:editId="51876201">
                <wp:simplePos x="0" y="0"/>
                <wp:positionH relativeFrom="column">
                  <wp:posOffset>542925</wp:posOffset>
                </wp:positionH>
                <wp:positionV relativeFrom="paragraph">
                  <wp:posOffset>12700</wp:posOffset>
                </wp:positionV>
                <wp:extent cx="2266950" cy="1695450"/>
                <wp:effectExtent l="0" t="0" r="19050" b="19050"/>
                <wp:wrapNone/>
                <wp:docPr id="1734" name="Diamond 1734"/>
                <wp:cNvGraphicFramePr/>
                <a:graphic xmlns:a="http://schemas.openxmlformats.org/drawingml/2006/main">
                  <a:graphicData uri="http://schemas.microsoft.com/office/word/2010/wordprocessingShape">
                    <wps:wsp>
                      <wps:cNvSpPr/>
                      <wps:spPr>
                        <a:xfrm>
                          <a:off x="0" y="0"/>
                          <a:ext cx="2266950" cy="16954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3591256" w14:textId="77777777" w:rsidR="00944514" w:rsidRPr="000153DC" w:rsidRDefault="00944514" w:rsidP="009F1990">
                            <w:pPr>
                              <w:jc w:val="center"/>
                            </w:pPr>
                            <w:r>
                              <w:t xml:space="preserve">If </w:t>
                            </w:r>
                            <w:r w:rsidRPr="000153DC">
                              <w:t>sessionId &lt;=32</w:t>
                            </w:r>
                            <w:r>
                              <w:t xml:space="preserve"> and ndata &lt;=</w:t>
                            </w:r>
                            <w:r w:rsidRPr="00671C8B">
                              <w:t>4294967295</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8B012" id="Diamond 1734" o:spid="_x0000_s2361" type="#_x0000_t4" style="position:absolute;margin-left:42.75pt;margin-top:1pt;width:178.5pt;height:133.5pt;z-index:2547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" fillcolor="white [3201]" strokecolor="#4f81bd [3204]" strokeweight="1pt">
                <v:textbox>
                  <w:txbxContent>
                    <w:p w14:paraId="13591256" w14:textId="77777777" w:rsidR="00944514" w:rsidRPr="000153DC" w:rsidRDefault="00944514" w:rsidP="009F1990">
                      <w:pPr>
                        <w:jc w:val="center"/>
                      </w:pPr>
                      <w:r>
                        <w:t xml:space="preserve">If </w:t>
                      </w:r>
                      <w:r w:rsidRPr="000153DC">
                        <w:t>sessionId &lt;=32</w:t>
                      </w:r>
                      <w:r>
                        <w:t xml:space="preserve"> and ndata &lt;=</w:t>
                      </w:r>
                      <w:r w:rsidRPr="00671C8B">
                        <w:t>4294967295</w:t>
                      </w:r>
                      <w:r>
                        <w:t xml:space="preserve"> </w:t>
                      </w:r>
                    </w:p>
                  </w:txbxContent>
                </v:textbox>
              </v:shape>
            </w:pict>
          </mc:Fallback>
        </mc:AlternateContent>
      </w:r>
    </w:p>
    <w:p w14:paraId="509E4D91" w14:textId="77777777" w:rsidR="009F1990" w:rsidRDefault="009F1990" w:rsidP="009F1990"/>
    <w:p w14:paraId="64128978" w14:textId="77777777" w:rsidR="009F1990" w:rsidRDefault="009F1990" w:rsidP="009F1990">
      <w:r w:rsidRPr="006F3F7D">
        <w:rPr>
          <w:noProof/>
          <w:lang w:val="en-US"/>
        </w:rPr>
        <mc:AlternateContent>
          <mc:Choice Requires="wps">
            <w:drawing>
              <wp:anchor distT="0" distB="0" distL="114300" distR="114300" simplePos="0" relativeHeight="254782464" behindDoc="0" locked="0" layoutInCell="1" allowOverlap="1" wp14:anchorId="51C7946F" wp14:editId="70963885">
                <wp:simplePos x="0" y="0"/>
                <wp:positionH relativeFrom="column">
                  <wp:posOffset>104775</wp:posOffset>
                </wp:positionH>
                <wp:positionV relativeFrom="paragraph">
                  <wp:posOffset>156845</wp:posOffset>
                </wp:positionV>
                <wp:extent cx="428625" cy="314325"/>
                <wp:effectExtent l="0" t="0" r="9525" b="9525"/>
                <wp:wrapNone/>
                <wp:docPr id="1737" name="Rounded Rectangle 1737"/>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665CAF" w14:textId="77777777" w:rsidR="00944514" w:rsidRPr="00B6176C" w:rsidRDefault="00944514" w:rsidP="009F1990">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7946F" id="Rounded Rectangle 1737" o:spid="_x0000_s2362" style="position:absolute;margin-left:8.25pt;margin-top:12.35pt;width:33.75pt;height:24.75pt;z-index:2547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" fillcolor="white [3201]" stroked="f" strokeweight="2pt">
                <v:textbox>
                  <w:txbxContent>
                    <w:p w14:paraId="24665CAF" w14:textId="77777777" w:rsidR="00944514" w:rsidRPr="00B6176C" w:rsidRDefault="00944514" w:rsidP="009F1990">
                      <w:pPr>
                        <w:jc w:val="center"/>
                      </w:pPr>
                      <w:r>
                        <w:t>No</w:t>
                      </w:r>
                    </w:p>
                  </w:txbxContent>
                </v:textbox>
              </v:roundrect>
            </w:pict>
          </mc:Fallback>
        </mc:AlternateContent>
      </w:r>
    </w:p>
    <w:p w14:paraId="3630999C" w14:textId="77777777" w:rsidR="009F1990" w:rsidRDefault="009F1990" w:rsidP="009F1990">
      <w:r w:rsidRPr="0026042E">
        <w:rPr>
          <w:noProof/>
          <w:lang w:val="en-US"/>
        </w:rPr>
        <mc:AlternateContent>
          <mc:Choice Requires="wps">
            <w:drawing>
              <wp:anchor distT="0" distB="0" distL="114300" distR="114300" simplePos="0" relativeHeight="254781440" behindDoc="1" locked="0" layoutInCell="1" allowOverlap="1" wp14:anchorId="4E032A1F" wp14:editId="6A73BF00">
                <wp:simplePos x="0" y="0"/>
                <wp:positionH relativeFrom="margin">
                  <wp:align>left</wp:align>
                </wp:positionH>
                <wp:positionV relativeFrom="paragraph">
                  <wp:posOffset>187960</wp:posOffset>
                </wp:positionV>
                <wp:extent cx="876300" cy="962025"/>
                <wp:effectExtent l="0" t="0" r="0" b="9525"/>
                <wp:wrapNone/>
                <wp:docPr id="1738" name="Rounded Rectangle 1738"/>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EDB1DA6" w14:textId="77777777" w:rsidR="00944514" w:rsidRPr="00B6176C" w:rsidRDefault="00944514" w:rsidP="009F1990">
                            <w:r>
                              <w:t>Sends ERROR as Final response</w:t>
                            </w:r>
                          </w:p>
                          <w:p w14:paraId="070D2A92" w14:textId="77777777" w:rsidR="00944514" w:rsidRPr="00B6176C" w:rsidRDefault="00944514" w:rsidP="009F19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32A1F" id="Rounded Rectangle 1738" o:spid="_x0000_s2363" style="position:absolute;margin-left:0;margin-top:14.8pt;width:69pt;height:75.75pt;z-index:-2485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" fillcolor="white [3201]" stroked="f" strokeweight="2pt">
                <v:textbox>
                  <w:txbxContent>
                    <w:p w14:paraId="0EDB1DA6" w14:textId="77777777" w:rsidR="00944514" w:rsidRPr="00B6176C" w:rsidRDefault="00944514" w:rsidP="009F1990">
                      <w:r>
                        <w:t>Sends ERROR as Final response</w:t>
                      </w:r>
                    </w:p>
                    <w:p w14:paraId="070D2A92" w14:textId="77777777" w:rsidR="00944514" w:rsidRPr="00B6176C" w:rsidRDefault="00944514" w:rsidP="009F1990"/>
                  </w:txbxContent>
                </v:textbox>
                <w10:wrap anchorx="margin"/>
              </v:roundrect>
            </w:pict>
          </mc:Fallback>
        </mc:AlternateContent>
      </w:r>
    </w:p>
    <w:p w14:paraId="0181C76C" w14:textId="77777777" w:rsidR="009F1990" w:rsidRDefault="009F1990" w:rsidP="009F1990">
      <w:r>
        <w:rPr>
          <w:noProof/>
          <w:lang w:val="en-US"/>
        </w:rPr>
        <mc:AlternateContent>
          <mc:Choice Requires="wps">
            <w:drawing>
              <wp:anchor distT="0" distB="0" distL="114300" distR="114300" simplePos="0" relativeHeight="254780416" behindDoc="0" locked="0" layoutInCell="1" allowOverlap="1" wp14:anchorId="757357BC" wp14:editId="64F9C759">
                <wp:simplePos x="0" y="0"/>
                <wp:positionH relativeFrom="column">
                  <wp:posOffset>28575</wp:posOffset>
                </wp:positionH>
                <wp:positionV relativeFrom="paragraph">
                  <wp:posOffset>116205</wp:posOffset>
                </wp:positionV>
                <wp:extent cx="514350" cy="0"/>
                <wp:effectExtent l="38100" t="76200" r="0" b="95250"/>
                <wp:wrapNone/>
                <wp:docPr id="1739" name="Straight Arrow Connector 1739"/>
                <wp:cNvGraphicFramePr/>
                <a:graphic xmlns:a="http://schemas.openxmlformats.org/drawingml/2006/main">
                  <a:graphicData uri="http://schemas.microsoft.com/office/word/2010/wordprocessingShape">
                    <wps:wsp>
                      <wps:cNvCnPr/>
                      <wps:spPr>
                        <a:xfrm flipH="1">
                          <a:off x="0" y="0"/>
                          <a:ext cx="514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ABC0D" id="Straight Arrow Connector 1739" o:spid="_x0000_s1026" type="#_x0000_t32" style="position:absolute;margin-left:2.25pt;margin-top:9.15pt;width:40.5pt;height:0;flip:x;z-index:25478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" strokecolor="#4579b8 [3044]">
                <v:stroke endarrow="block"/>
              </v:shape>
            </w:pict>
          </mc:Fallback>
        </mc:AlternateContent>
      </w:r>
    </w:p>
    <w:p w14:paraId="6ACC343A" w14:textId="77777777" w:rsidR="009F1990" w:rsidRDefault="009F1990" w:rsidP="009F1990"/>
    <w:p w14:paraId="36FC858A" w14:textId="77777777" w:rsidR="009F1990" w:rsidRDefault="009F1990" w:rsidP="009F1990"/>
    <w:p w14:paraId="109BD6E1" w14:textId="77777777" w:rsidR="009F1990" w:rsidRDefault="009F1990" w:rsidP="009F1990"/>
    <w:p w14:paraId="458F1DC0" w14:textId="77777777" w:rsidR="009F1990" w:rsidRDefault="009F1990" w:rsidP="009F1990"/>
    <w:p w14:paraId="1E752871" w14:textId="77777777" w:rsidR="009F1990" w:rsidRDefault="009F1990" w:rsidP="009F1990">
      <w:r w:rsidRPr="006F3F7D">
        <w:rPr>
          <w:noProof/>
          <w:lang w:val="en-US"/>
        </w:rPr>
        <mc:AlternateContent>
          <mc:Choice Requires="wps">
            <w:drawing>
              <wp:anchor distT="0" distB="0" distL="114300" distR="114300" simplePos="0" relativeHeight="254783488" behindDoc="0" locked="0" layoutInCell="1" allowOverlap="1" wp14:anchorId="5D618B81" wp14:editId="0231BC78">
                <wp:simplePos x="0" y="0"/>
                <wp:positionH relativeFrom="column">
                  <wp:posOffset>1419225</wp:posOffset>
                </wp:positionH>
                <wp:positionV relativeFrom="paragraph">
                  <wp:posOffset>96520</wp:posOffset>
                </wp:positionV>
                <wp:extent cx="523875" cy="314325"/>
                <wp:effectExtent l="0" t="0" r="9525" b="9525"/>
                <wp:wrapNone/>
                <wp:docPr id="1746" name="Rounded Rectangle 1746"/>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133E9CA" w14:textId="77777777" w:rsidR="00944514" w:rsidRPr="00B6176C" w:rsidRDefault="00944514" w:rsidP="009F1990">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618B81" id="Rounded Rectangle 1746" o:spid="_x0000_s2364" style="position:absolute;margin-left:111.75pt;margin-top:7.6pt;width:41.25pt;height:24.75pt;z-index:2547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99gwIAAFE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" fillcolor="white [3201]" stroked="f" strokeweight="2pt">
                <v:textbox>
                  <w:txbxContent>
                    <w:p w14:paraId="3133E9CA" w14:textId="77777777" w:rsidR="00944514" w:rsidRPr="00B6176C" w:rsidRDefault="00944514" w:rsidP="009F1990">
                      <w:pPr>
                        <w:jc w:val="center"/>
                      </w:pPr>
                      <w:r>
                        <w:t>Yes</w:t>
                      </w:r>
                    </w:p>
                  </w:txbxContent>
                </v:textbox>
              </v:roundrect>
            </w:pict>
          </mc:Fallback>
        </mc:AlternateContent>
      </w:r>
    </w:p>
    <w:p w14:paraId="0F9D3ACA" w14:textId="77777777" w:rsidR="009F1990" w:rsidRDefault="009F1990" w:rsidP="009F1990">
      <w:r w:rsidRPr="0026042E">
        <w:rPr>
          <w:noProof/>
          <w:lang w:val="en-US"/>
        </w:rPr>
        <mc:AlternateContent>
          <mc:Choice Requires="wps">
            <w:drawing>
              <wp:anchor distT="0" distB="0" distL="114300" distR="114300" simplePos="0" relativeHeight="254796800" behindDoc="1" locked="0" layoutInCell="1" allowOverlap="1" wp14:anchorId="4917EA96" wp14:editId="358F4FAA">
                <wp:simplePos x="0" y="0"/>
                <wp:positionH relativeFrom="margin">
                  <wp:posOffset>76200</wp:posOffset>
                </wp:positionH>
                <wp:positionV relativeFrom="paragraph">
                  <wp:posOffset>4445</wp:posOffset>
                </wp:positionV>
                <wp:extent cx="1762125" cy="561975"/>
                <wp:effectExtent l="0" t="0" r="9525" b="9525"/>
                <wp:wrapNone/>
                <wp:docPr id="1747" name="Rounded Rectangle 1747"/>
                <wp:cNvGraphicFramePr/>
                <a:graphic xmlns:a="http://schemas.openxmlformats.org/drawingml/2006/main">
                  <a:graphicData uri="http://schemas.microsoft.com/office/word/2010/wordprocessingShape">
                    <wps:wsp>
                      <wps:cNvSpPr/>
                      <wps:spPr>
                        <a:xfrm>
                          <a:off x="0" y="0"/>
                          <a:ext cx="17621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93811E0" w14:textId="77777777" w:rsidR="00944514" w:rsidRPr="00B6176C" w:rsidRDefault="00944514" w:rsidP="009F19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17EA96" id="Rounded Rectangle 1747" o:spid="_x0000_s2365" style="position:absolute;margin-left:6pt;margin-top:.35pt;width:138.75pt;height:44.25pt;z-index:-2485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" fillcolor="white [3201]" stroked="f" strokeweight="2pt">
                <v:textbox>
                  <w:txbxContent>
                    <w:p w14:paraId="293811E0" w14:textId="77777777" w:rsidR="00944514" w:rsidRPr="00B6176C" w:rsidRDefault="00944514" w:rsidP="009F1990"/>
                  </w:txbxContent>
                </v:textbox>
                <w10:wrap anchorx="margin"/>
              </v:roundrect>
            </w:pict>
          </mc:Fallback>
        </mc:AlternateContent>
      </w:r>
    </w:p>
    <w:p w14:paraId="1DE512A7" w14:textId="77777777" w:rsidR="009F1990" w:rsidRDefault="009F1990" w:rsidP="009F1990"/>
    <w:p w14:paraId="78095E24" w14:textId="77777777" w:rsidR="009F1990" w:rsidRDefault="009F1990" w:rsidP="009F1990"/>
    <w:p w14:paraId="1A6D843D" w14:textId="77777777" w:rsidR="009F1990" w:rsidRDefault="009F1990" w:rsidP="009F1990">
      <w:r>
        <w:t xml:space="preserve">                                                  Switch to data mode using le_port_SetDataMode() API</w:t>
      </w:r>
    </w:p>
    <w:p w14:paraId="7676E70F" w14:textId="77777777" w:rsidR="009F1990" w:rsidRDefault="009F1990" w:rsidP="009F1990">
      <w:r>
        <w:rPr>
          <w:noProof/>
          <w:lang w:val="en-US"/>
        </w:rPr>
        <mc:AlternateContent>
          <mc:Choice Requires="wps">
            <w:drawing>
              <wp:anchor distT="0" distB="0" distL="114300" distR="114300" simplePos="0" relativeHeight="254795776" behindDoc="0" locked="0" layoutInCell="1" allowOverlap="1" wp14:anchorId="55F00F10" wp14:editId="757EBEA3">
                <wp:simplePos x="0" y="0"/>
                <wp:positionH relativeFrom="column">
                  <wp:posOffset>1685924</wp:posOffset>
                </wp:positionH>
                <wp:positionV relativeFrom="paragraph">
                  <wp:posOffset>93345</wp:posOffset>
                </wp:positionV>
                <wp:extent cx="3019425" cy="0"/>
                <wp:effectExtent l="0" t="76200" r="9525" b="95250"/>
                <wp:wrapNone/>
                <wp:docPr id="1748" name="Straight Arrow Connector 1748"/>
                <wp:cNvGraphicFramePr/>
                <a:graphic xmlns:a="http://schemas.openxmlformats.org/drawingml/2006/main">
                  <a:graphicData uri="http://schemas.microsoft.com/office/word/2010/wordprocessingShape">
                    <wps:wsp>
                      <wps:cNvCnPr/>
                      <wps:spPr>
                        <a:xfrm>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CBAAFB" id="Straight Arrow Connector 1748" o:spid="_x0000_s1026" type="#_x0000_t32" style="position:absolute;margin-left:132.75pt;margin-top:7.35pt;width:237.75pt;height:0;z-index:25479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" strokecolor="#4579b8 [3044]">
                <v:stroke endarrow="block"/>
              </v:shape>
            </w:pict>
          </mc:Fallback>
        </mc:AlternateContent>
      </w:r>
    </w:p>
    <w:p w14:paraId="4A8B0E8E" w14:textId="77777777" w:rsidR="009F1990" w:rsidRDefault="009F1990" w:rsidP="009F1990">
      <w:r>
        <w:t xml:space="preserve">           </w:t>
      </w:r>
      <w:r w:rsidRPr="0026042E">
        <w:rPr>
          <w:noProof/>
          <w:lang w:val="en-US"/>
        </w:rPr>
        <mc:AlternateContent>
          <mc:Choice Requires="wps">
            <w:drawing>
              <wp:anchor distT="0" distB="0" distL="114300" distR="114300" simplePos="0" relativeHeight="254806016" behindDoc="1" locked="0" layoutInCell="1" allowOverlap="1" wp14:anchorId="1A646DA6" wp14:editId="19CF4BA7">
                <wp:simplePos x="0" y="0"/>
                <wp:positionH relativeFrom="margin">
                  <wp:posOffset>0</wp:posOffset>
                </wp:positionH>
                <wp:positionV relativeFrom="paragraph">
                  <wp:posOffset>0</wp:posOffset>
                </wp:positionV>
                <wp:extent cx="1762125" cy="561975"/>
                <wp:effectExtent l="0" t="0" r="9525" b="9525"/>
                <wp:wrapNone/>
                <wp:docPr id="1749" name="Rounded Rectangle 1749"/>
                <wp:cNvGraphicFramePr/>
                <a:graphic xmlns:a="http://schemas.openxmlformats.org/drawingml/2006/main">
                  <a:graphicData uri="http://schemas.microsoft.com/office/word/2010/wordprocessingShape">
                    <wps:wsp>
                      <wps:cNvSpPr/>
                      <wps:spPr>
                        <a:xfrm>
                          <a:off x="0" y="0"/>
                          <a:ext cx="1762125"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4F7432" w14:textId="77777777" w:rsidR="00944514" w:rsidRPr="00B6176C" w:rsidRDefault="00944514" w:rsidP="009F1990">
                            <w:r>
                              <w:t>Sends CONNECT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46DA6" id="Rounded Rectangle 1749" o:spid="_x0000_s2366" style="position:absolute;margin-left:0;margin-top:0;width:138.75pt;height:44.25pt;z-index:-2485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" fillcolor="white [3201]" stroked="f" strokeweight="2pt">
                <v:textbox>
                  <w:txbxContent>
                    <w:p w14:paraId="4E4F7432" w14:textId="77777777" w:rsidR="00944514" w:rsidRPr="00B6176C" w:rsidRDefault="00944514" w:rsidP="009F1990">
                      <w:r>
                        <w:t>Sends CONNECT as intermediate response</w:t>
                      </w:r>
                    </w:p>
                  </w:txbxContent>
                </v:textbox>
                <w10:wrap anchorx="margin"/>
              </v:roundrect>
            </w:pict>
          </mc:Fallback>
        </mc:AlternateContent>
      </w:r>
      <w:r>
        <w:t xml:space="preserve">                                                                       </w:t>
      </w:r>
    </w:p>
    <w:p w14:paraId="53BA2AD6" w14:textId="77777777" w:rsidR="009F1990" w:rsidRDefault="009F1990" w:rsidP="009F1990">
      <w:r>
        <w:t xml:space="preserve">     </w:t>
      </w:r>
    </w:p>
    <w:p w14:paraId="280A37FF" w14:textId="77777777" w:rsidR="009F1990" w:rsidRDefault="009F1990" w:rsidP="009F1990">
      <w:r>
        <w:t xml:space="preserve">           </w:t>
      </w:r>
    </w:p>
    <w:p w14:paraId="2B130CD3" w14:textId="77777777" w:rsidR="009F1990" w:rsidRDefault="009F1990" w:rsidP="009F1990">
      <w:r>
        <w:rPr>
          <w:rFonts w:ascii="Arial" w:hAnsi="Arial" w:cs="Arial"/>
          <w:noProof/>
          <w:sz w:val="20"/>
          <w:lang w:val="en-US"/>
        </w:rPr>
        <mc:AlternateContent>
          <mc:Choice Requires="wps">
            <w:drawing>
              <wp:anchor distT="0" distB="0" distL="114300" distR="114300" simplePos="0" relativeHeight="254804992" behindDoc="0" locked="0" layoutInCell="1" allowOverlap="1" wp14:anchorId="4096110C" wp14:editId="5818C8DB">
                <wp:simplePos x="0" y="0"/>
                <wp:positionH relativeFrom="column">
                  <wp:posOffset>38100</wp:posOffset>
                </wp:positionH>
                <wp:positionV relativeFrom="paragraph">
                  <wp:posOffset>8255</wp:posOffset>
                </wp:positionV>
                <wp:extent cx="1647825" cy="0"/>
                <wp:effectExtent l="38100" t="76200" r="0" b="95250"/>
                <wp:wrapNone/>
                <wp:docPr id="1750" name="Straight Arrow Connector 1750"/>
                <wp:cNvGraphicFramePr/>
                <a:graphic xmlns:a="http://schemas.openxmlformats.org/drawingml/2006/main">
                  <a:graphicData uri="http://schemas.microsoft.com/office/word/2010/wordprocessingShape">
                    <wps:wsp>
                      <wps:cNvCnPr/>
                      <wps:spPr>
                        <a:xfrm flipH="1">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BDD6F2A" id="Straight Arrow Connector 1750" o:spid="_x0000_s1026" type="#_x0000_t32" style="position:absolute;margin-left:3pt;margin-top:.65pt;width:129.75pt;height:0;flip:x;z-index:2548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" strokecolor="#4579b8 [3044]">
                <v:stroke endarrow="block"/>
              </v:shape>
            </w:pict>
          </mc:Fallback>
        </mc:AlternateContent>
      </w:r>
      <w:r w:rsidRPr="00215EAC">
        <w:rPr>
          <w:rFonts w:ascii="Arial" w:hAnsi="Arial" w:cs="Arial"/>
          <w:noProof/>
          <w:sz w:val="20"/>
          <w:lang w:val="en-US"/>
        </w:rPr>
        <mc:AlternateContent>
          <mc:Choice Requires="wps">
            <w:drawing>
              <wp:anchor distT="0" distB="0" distL="114300" distR="114300" simplePos="0" relativeHeight="254802944" behindDoc="0" locked="0" layoutInCell="1" allowOverlap="1" wp14:anchorId="49DE6F0C" wp14:editId="7556F201">
                <wp:simplePos x="0" y="0"/>
                <wp:positionH relativeFrom="margin">
                  <wp:posOffset>3724275</wp:posOffset>
                </wp:positionH>
                <wp:positionV relativeFrom="paragraph">
                  <wp:posOffset>99695</wp:posOffset>
                </wp:positionV>
                <wp:extent cx="1762125" cy="704850"/>
                <wp:effectExtent l="57150" t="38100" r="85725" b="95250"/>
                <wp:wrapNone/>
                <wp:docPr id="1751" name="Rectangle 1751"/>
                <wp:cNvGraphicFramePr/>
                <a:graphic xmlns:a="http://schemas.openxmlformats.org/drawingml/2006/main">
                  <a:graphicData uri="http://schemas.microsoft.com/office/word/2010/wordprocessingShape">
                    <wps:wsp>
                      <wps:cNvSpPr/>
                      <wps:spPr>
                        <a:xfrm>
                          <a:off x="0" y="0"/>
                          <a:ext cx="1762125" cy="7048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9DFC902" w14:textId="77777777" w:rsidR="00944514" w:rsidRPr="00FE5A72" w:rsidRDefault="00944514" w:rsidP="009F1990">
                            <w:pPr>
                              <w:jc w:val="center"/>
                              <w:rPr>
                                <w:rFonts w:ascii="Arial" w:hAnsi="Arial" w:cs="Arial"/>
                                <w:sz w:val="20"/>
                              </w:rPr>
                            </w:pPr>
                            <w:r>
                              <w:rPr>
                                <w:rFonts w:ascii="Arial" w:hAnsi="Arial" w:cs="Arial"/>
                                <w:sz w:val="20"/>
                              </w:rPr>
                              <w:t>Read the DATA from 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E6F0C" id="Rectangle 1751" o:spid="_x0000_s2367" style="position:absolute;margin-left:293.25pt;margin-top:7.85pt;width:138.75pt;height:55.5pt;z-index:254802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" fillcolor="#fbcaa2 [1625]" strokecolor="#f68c36 [3049]">
                <v:fill color2="#fdefe3 [505]" rotate="t" angle="180" colors="0 #ffbe86;22938f #ffd0aa;1 #ffebdb" focus="100%" type="gradient"/>
                <v:shadow on="t" color="black" opacity="24903f" origin=",.5" offset="0,.55556mm"/>
                <v:textbox>
                  <w:txbxContent>
                    <w:p w14:paraId="29DFC902" w14:textId="77777777" w:rsidR="00944514" w:rsidRPr="00FE5A72" w:rsidRDefault="00944514" w:rsidP="009F1990">
                      <w:pPr>
                        <w:jc w:val="center"/>
                        <w:rPr>
                          <w:rFonts w:ascii="Arial" w:hAnsi="Arial" w:cs="Arial"/>
                          <w:sz w:val="20"/>
                        </w:rPr>
                      </w:pPr>
                      <w:r>
                        <w:rPr>
                          <w:rFonts w:ascii="Arial" w:hAnsi="Arial" w:cs="Arial"/>
                          <w:sz w:val="20"/>
                        </w:rPr>
                        <w:t>Read the DATA from buffer</w:t>
                      </w:r>
                    </w:p>
                  </w:txbxContent>
                </v:textbox>
                <w10:wrap anchorx="margin"/>
              </v:rect>
            </w:pict>
          </mc:Fallback>
        </mc:AlternateContent>
      </w:r>
    </w:p>
    <w:p w14:paraId="14DFD6AB" w14:textId="77777777" w:rsidR="009F1990" w:rsidRDefault="009F1990" w:rsidP="009F1990"/>
    <w:p w14:paraId="6A3B13B1" w14:textId="77777777" w:rsidR="009F1990" w:rsidRDefault="009F1990" w:rsidP="009F1990">
      <w:r>
        <w:rPr>
          <w:noProof/>
          <w:lang w:val="en-US"/>
        </w:rPr>
        <mc:AlternateContent>
          <mc:Choice Requires="wps">
            <w:drawing>
              <wp:anchor distT="0" distB="0" distL="114300" distR="114300" simplePos="0" relativeHeight="254803968" behindDoc="0" locked="0" layoutInCell="1" allowOverlap="1" wp14:anchorId="238EF79E" wp14:editId="3EBE2790">
                <wp:simplePos x="0" y="0"/>
                <wp:positionH relativeFrom="column">
                  <wp:posOffset>1685925</wp:posOffset>
                </wp:positionH>
                <wp:positionV relativeFrom="paragraph">
                  <wp:posOffset>76200</wp:posOffset>
                </wp:positionV>
                <wp:extent cx="2047875" cy="0"/>
                <wp:effectExtent l="38100" t="76200" r="0" b="95250"/>
                <wp:wrapNone/>
                <wp:docPr id="1752" name="Straight Arrow Connector 1752"/>
                <wp:cNvGraphicFramePr/>
                <a:graphic xmlns:a="http://schemas.openxmlformats.org/drawingml/2006/main">
                  <a:graphicData uri="http://schemas.microsoft.com/office/word/2010/wordprocessingShape">
                    <wps:wsp>
                      <wps:cNvCnPr/>
                      <wps:spPr>
                        <a:xfrm flipH="1">
                          <a:off x="0" y="0"/>
                          <a:ext cx="2047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E45A33" id="Straight Arrow Connector 1752" o:spid="_x0000_s1026" type="#_x0000_t32" style="position:absolute;margin-left:132.75pt;margin-top:6pt;width:161.25pt;height:0;flip:x;z-index:254803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" strokecolor="#4579b8 [3044]">
                <v:stroke endarrow="block"/>
              </v:shape>
            </w:pict>
          </mc:Fallback>
        </mc:AlternateContent>
      </w:r>
    </w:p>
    <w:p w14:paraId="776F68A1" w14:textId="77777777" w:rsidR="009F1990" w:rsidRDefault="009F1990" w:rsidP="009F1990"/>
    <w:p w14:paraId="080DE7F2" w14:textId="77777777" w:rsidR="009F1990" w:rsidRDefault="009F1990" w:rsidP="009F1990"/>
    <w:p w14:paraId="1887E158" w14:textId="77777777" w:rsidR="009F1990" w:rsidRDefault="009F1990" w:rsidP="009F1990">
      <w:r>
        <w:t xml:space="preserve">                                     </w:t>
      </w:r>
    </w:p>
    <w:p w14:paraId="2FDCA9D0" w14:textId="77777777" w:rsidR="009F1990" w:rsidRDefault="009F1990" w:rsidP="009F1990">
      <w:r>
        <w:rPr>
          <w:noProof/>
          <w:lang w:val="en-US"/>
        </w:rPr>
        <mc:AlternateContent>
          <mc:Choice Requires="wps">
            <w:drawing>
              <wp:anchor distT="0" distB="0" distL="114300" distR="114300" simplePos="0" relativeHeight="254797824" behindDoc="0" locked="0" layoutInCell="1" allowOverlap="1" wp14:anchorId="20009DE0" wp14:editId="52B556B1">
                <wp:simplePos x="0" y="0"/>
                <wp:positionH relativeFrom="margin">
                  <wp:posOffset>3733800</wp:posOffset>
                </wp:positionH>
                <wp:positionV relativeFrom="paragraph">
                  <wp:posOffset>143510</wp:posOffset>
                </wp:positionV>
                <wp:extent cx="2019300" cy="2009775"/>
                <wp:effectExtent l="0" t="0" r="19050" b="28575"/>
                <wp:wrapNone/>
                <wp:docPr id="1753" name="Flowchart: Process 1753"/>
                <wp:cNvGraphicFramePr/>
                <a:graphic xmlns:a="http://schemas.openxmlformats.org/drawingml/2006/main">
                  <a:graphicData uri="http://schemas.microsoft.com/office/word/2010/wordprocessingShape">
                    <wps:wsp>
                      <wps:cNvSpPr/>
                      <wps:spPr>
                        <a:xfrm>
                          <a:off x="0" y="0"/>
                          <a:ext cx="2019300" cy="2009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EFDE9FF" w14:textId="77777777" w:rsidR="00944514" w:rsidRDefault="00944514" w:rsidP="009F1990">
                            <w:r>
                              <w:t>Create FD monitor using le_fdMonitor_create() with the socket FD to monitor the incoming events of POLLOUT . Update the data with end of pattern  on the target console with fdMonitor using write()function.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09DE0" id="Flowchart: Process 1753" o:spid="_x0000_s2368" type="#_x0000_t109" style="position:absolute;margin-left:294pt;margin-top:11.3pt;width:159pt;height:158.25pt;z-index:2547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" fillcolor="white [3201]" strokecolor="#4f81bd [3204]" strokeweight="1pt">
                <v:textbox>
                  <w:txbxContent>
                    <w:p w14:paraId="6EFDE9FF" w14:textId="77777777" w:rsidR="00944514" w:rsidRDefault="00944514" w:rsidP="009F1990">
                      <w:r>
                        <w:t>Create FD monitor using le_fdMonitor_create() with the socket FD to monitor the incoming events of POLLOUT . Update the data with end of pattern  on the target console with fdMonitor using write()function.</w:t>
                      </w:r>
                    </w:p>
                  </w:txbxContent>
                </v:textbox>
                <w10:wrap anchorx="margin"/>
              </v:shape>
            </w:pict>
          </mc:Fallback>
        </mc:AlternateContent>
      </w:r>
    </w:p>
    <w:p w14:paraId="3F6B56EC" w14:textId="77777777" w:rsidR="009F1990" w:rsidRDefault="009F1990" w:rsidP="009F1990"/>
    <w:p w14:paraId="13F264B8" w14:textId="77777777" w:rsidR="009F1990" w:rsidRDefault="009F1990" w:rsidP="009F1990"/>
    <w:p w14:paraId="550E972C" w14:textId="77777777" w:rsidR="009F1990" w:rsidRDefault="009F1990" w:rsidP="009F1990"/>
    <w:p w14:paraId="2BCA52E5" w14:textId="77777777" w:rsidR="009F1990" w:rsidRDefault="009F1990" w:rsidP="009F1990">
      <w:r>
        <w:t xml:space="preserve">                                                                                                                         </w:t>
      </w:r>
    </w:p>
    <w:p w14:paraId="0BDAE1DA" w14:textId="77777777" w:rsidR="009F1990" w:rsidRDefault="009F1990" w:rsidP="009F1990">
      <w:r>
        <w:rPr>
          <w:noProof/>
          <w:lang w:val="en-US"/>
        </w:rPr>
        <mc:AlternateContent>
          <mc:Choice Requires="wps">
            <w:drawing>
              <wp:anchor distT="0" distB="0" distL="114300" distR="114300" simplePos="0" relativeHeight="254798848" behindDoc="0" locked="0" layoutInCell="1" allowOverlap="1" wp14:anchorId="11CBA69C" wp14:editId="4CC36E23">
                <wp:simplePos x="0" y="0"/>
                <wp:positionH relativeFrom="column">
                  <wp:posOffset>1685925</wp:posOffset>
                </wp:positionH>
                <wp:positionV relativeFrom="paragraph">
                  <wp:posOffset>133350</wp:posOffset>
                </wp:positionV>
                <wp:extent cx="2038350" cy="0"/>
                <wp:effectExtent l="0" t="76200" r="19050" b="95250"/>
                <wp:wrapNone/>
                <wp:docPr id="1754" name="Straight Arrow Connector 1754"/>
                <wp:cNvGraphicFramePr/>
                <a:graphic xmlns:a="http://schemas.openxmlformats.org/drawingml/2006/main">
                  <a:graphicData uri="http://schemas.microsoft.com/office/word/2010/wordprocessingShape">
                    <wps:wsp>
                      <wps:cNvCnPr/>
                      <wps:spPr>
                        <a:xfrm>
                          <a:off x="0" y="0"/>
                          <a:ext cx="2038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FE954E" id="Straight Arrow Connector 1754" o:spid="_x0000_s1026" type="#_x0000_t32" style="position:absolute;margin-left:132.75pt;margin-top:10.5pt;width:160.5pt;height:0;z-index:25479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" strokecolor="#4579b8 [3044]">
                <v:stroke endarrow="block"/>
              </v:shape>
            </w:pict>
          </mc:Fallback>
        </mc:AlternateContent>
      </w:r>
      <w:r>
        <w:t xml:space="preserve">                                                                                         </w:t>
      </w:r>
    </w:p>
    <w:p w14:paraId="671726AF" w14:textId="77777777" w:rsidR="009F1990" w:rsidRDefault="009F1990" w:rsidP="009F1990"/>
    <w:p w14:paraId="7E33F424" w14:textId="77777777" w:rsidR="009F1990" w:rsidRDefault="009F1990" w:rsidP="009F1990"/>
    <w:p w14:paraId="2A2A10DA" w14:textId="77777777" w:rsidR="009F1990" w:rsidRDefault="009F1990" w:rsidP="009F1990"/>
    <w:p w14:paraId="2AD533C5" w14:textId="77777777" w:rsidR="009F1990" w:rsidRDefault="009F1990" w:rsidP="009F1990"/>
    <w:p w14:paraId="502FC55D" w14:textId="77777777" w:rsidR="009F1990" w:rsidRDefault="009F1990" w:rsidP="009F1990"/>
    <w:p w14:paraId="53B34E7C" w14:textId="77777777" w:rsidR="009F1990" w:rsidRDefault="009F1990" w:rsidP="009F1990"/>
    <w:p w14:paraId="20D6D2C0" w14:textId="77777777" w:rsidR="009F1990" w:rsidRDefault="009F1990" w:rsidP="009F1990"/>
    <w:p w14:paraId="33103FE1" w14:textId="7530B9AB" w:rsidR="009F1990" w:rsidRDefault="009F1990" w:rsidP="009F1990">
      <w:r>
        <w:t xml:space="preserve">                                                 </w:t>
      </w:r>
    </w:p>
    <w:p w14:paraId="116F61B3" w14:textId="58CD60C5" w:rsidR="009F1990" w:rsidRDefault="00996825" w:rsidP="009F1990">
      <w:r w:rsidRPr="007D0422">
        <w:rPr>
          <w:noProof/>
          <w:lang w:val="en-US"/>
        </w:rPr>
        <w:lastRenderedPageBreak/>
        <mc:AlternateContent>
          <mc:Choice Requires="wps">
            <w:drawing>
              <wp:anchor distT="0" distB="0" distL="114300" distR="114300" simplePos="0" relativeHeight="254784512" behindDoc="0" locked="0" layoutInCell="1" allowOverlap="1" wp14:anchorId="32986BD0" wp14:editId="4B7A5F9F">
                <wp:simplePos x="0" y="0"/>
                <wp:positionH relativeFrom="margin">
                  <wp:posOffset>-333375</wp:posOffset>
                </wp:positionH>
                <wp:positionV relativeFrom="paragraph">
                  <wp:posOffset>0</wp:posOffset>
                </wp:positionV>
                <wp:extent cx="822325" cy="762000"/>
                <wp:effectExtent l="0" t="0" r="15875" b="19050"/>
                <wp:wrapNone/>
                <wp:docPr id="1759" name="Rectangle 1759"/>
                <wp:cNvGraphicFramePr/>
                <a:graphic xmlns:a="http://schemas.openxmlformats.org/drawingml/2006/main">
                  <a:graphicData uri="http://schemas.microsoft.com/office/word/2010/wordprocessingShape">
                    <wps:wsp>
                      <wps:cNvSpPr/>
                      <wps:spPr>
                        <a:xfrm>
                          <a:off x="0" y="0"/>
                          <a:ext cx="822325" cy="76200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14A1D" w14:textId="77777777" w:rsidR="00944514" w:rsidRDefault="00944514" w:rsidP="009F199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86BD0" id="Rectangle 1759" o:spid="_x0000_s2369" style="position:absolute;margin-left:-26.25pt;margin-top:0;width:64.75pt;height:60pt;z-index:2547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" fillcolor="#f79646 [3209]" strokecolor="#5a5a5a [2109]" strokeweight="1pt">
                <v:textbox>
                  <w:txbxContent>
                    <w:p w14:paraId="78814A1D" w14:textId="77777777" w:rsidR="00944514" w:rsidRDefault="00944514" w:rsidP="009F1990">
                      <w:pPr>
                        <w:jc w:val="center"/>
                      </w:pPr>
                      <w:r>
                        <w:t>Host with Linux OS</w:t>
                      </w:r>
                    </w:p>
                  </w:txbxContent>
                </v:textbox>
                <w10:wrap anchorx="margin"/>
              </v:rect>
            </w:pict>
          </mc:Fallback>
        </mc:AlternateContent>
      </w:r>
      <w:r w:rsidRPr="007D0422">
        <w:rPr>
          <w:noProof/>
          <w:lang w:val="en-US"/>
        </w:rPr>
        <mc:AlternateContent>
          <mc:Choice Requires="wps">
            <w:drawing>
              <wp:anchor distT="0" distB="0" distL="114300" distR="114300" simplePos="0" relativeHeight="254785536" behindDoc="0" locked="0" layoutInCell="1" allowOverlap="1" wp14:anchorId="006508CA" wp14:editId="2597125B">
                <wp:simplePos x="0" y="0"/>
                <wp:positionH relativeFrom="column">
                  <wp:posOffset>1266825</wp:posOffset>
                </wp:positionH>
                <wp:positionV relativeFrom="paragraph">
                  <wp:posOffset>9525</wp:posOffset>
                </wp:positionV>
                <wp:extent cx="828675" cy="742950"/>
                <wp:effectExtent l="0" t="0" r="28575" b="19050"/>
                <wp:wrapNone/>
                <wp:docPr id="1755" name="Rectangle 1755"/>
                <wp:cNvGraphicFramePr/>
                <a:graphic xmlns:a="http://schemas.openxmlformats.org/drawingml/2006/main">
                  <a:graphicData uri="http://schemas.microsoft.com/office/word/2010/wordprocessingShape">
                    <wps:wsp>
                      <wps:cNvSpPr/>
                      <wps:spPr>
                        <a:xfrm>
                          <a:off x="0" y="0"/>
                          <a:ext cx="828675" cy="74295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4FF1D61" w14:textId="77777777" w:rsidR="00944514" w:rsidRDefault="00944514" w:rsidP="009F199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508CA" id="Rectangle 1755" o:spid="_x0000_s2370" style="position:absolute;margin-left:99.75pt;margin-top:.75pt;width:65.25pt;height:58.5pt;z-index:2547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" fillcolor="#4f81bd [3204]" strokecolor="#5a5a5a [2109]" strokeweight="1pt">
                <v:textbox>
                  <w:txbxContent>
                    <w:p w14:paraId="04FF1D61" w14:textId="77777777" w:rsidR="00944514" w:rsidRDefault="00944514" w:rsidP="009F1990">
                      <w:pPr>
                        <w:jc w:val="center"/>
                      </w:pPr>
                      <w:r>
                        <w:t>Legato App</w:t>
                      </w:r>
                    </w:p>
                  </w:txbxContent>
                </v:textbox>
              </v:rect>
            </w:pict>
          </mc:Fallback>
        </mc:AlternateContent>
      </w:r>
      <w:r w:rsidRPr="007D0422">
        <w:rPr>
          <w:noProof/>
          <w:lang w:val="en-US"/>
        </w:rPr>
        <mc:AlternateContent>
          <mc:Choice Requires="wps">
            <w:drawing>
              <wp:anchor distT="0" distB="0" distL="114300" distR="114300" simplePos="0" relativeHeight="254786560" behindDoc="0" locked="0" layoutInCell="1" allowOverlap="1" wp14:anchorId="7D4EEEE3" wp14:editId="69441BA9">
                <wp:simplePos x="0" y="0"/>
                <wp:positionH relativeFrom="column">
                  <wp:posOffset>2466975</wp:posOffset>
                </wp:positionH>
                <wp:positionV relativeFrom="paragraph">
                  <wp:posOffset>9525</wp:posOffset>
                </wp:positionV>
                <wp:extent cx="1143000" cy="762000"/>
                <wp:effectExtent l="0" t="0" r="19050" b="19050"/>
                <wp:wrapNone/>
                <wp:docPr id="1758" name="Rectangle 1758"/>
                <wp:cNvGraphicFramePr/>
                <a:graphic xmlns:a="http://schemas.openxmlformats.org/drawingml/2006/main">
                  <a:graphicData uri="http://schemas.microsoft.com/office/word/2010/wordprocessingShape">
                    <wps:wsp>
                      <wps:cNvSpPr/>
                      <wps:spPr>
                        <a:xfrm>
                          <a:off x="0" y="0"/>
                          <a:ext cx="1143000" cy="76200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E8365CE" w14:textId="77777777" w:rsidR="00944514" w:rsidRDefault="00944514" w:rsidP="009F199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4EEEE3" id="Rectangle 1758" o:spid="_x0000_s2371" style="position:absolute;margin-left:194.25pt;margin-top:.75pt;width:90pt;height:60pt;z-index:254786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" fillcolor="#c0504d [3205]" strokecolor="#5a5a5a [2109]" strokeweight="1pt">
                <v:textbox>
                  <w:txbxContent>
                    <w:p w14:paraId="4E8365CE" w14:textId="77777777" w:rsidR="00944514" w:rsidRDefault="00944514" w:rsidP="009F1990">
                      <w:pPr>
                        <w:jc w:val="center"/>
                      </w:pPr>
                      <w:r>
                        <w:t>Legato AT Server</w:t>
                      </w:r>
                    </w:p>
                  </w:txbxContent>
                </v:textbox>
              </v:rect>
            </w:pict>
          </mc:Fallback>
        </mc:AlternateContent>
      </w:r>
      <w:r w:rsidRPr="007D0422">
        <w:rPr>
          <w:noProof/>
          <w:lang w:val="en-US"/>
        </w:rPr>
        <mc:AlternateContent>
          <mc:Choice Requires="wps">
            <w:drawing>
              <wp:anchor distT="0" distB="0" distL="114300" distR="114300" simplePos="0" relativeHeight="254787584" behindDoc="0" locked="0" layoutInCell="1" allowOverlap="1" wp14:anchorId="08377263" wp14:editId="6F30E44D">
                <wp:simplePos x="0" y="0"/>
                <wp:positionH relativeFrom="rightMargin">
                  <wp:align>left</wp:align>
                </wp:positionH>
                <wp:positionV relativeFrom="paragraph">
                  <wp:posOffset>19050</wp:posOffset>
                </wp:positionV>
                <wp:extent cx="731520" cy="742950"/>
                <wp:effectExtent l="0" t="0" r="11430" b="19050"/>
                <wp:wrapNone/>
                <wp:docPr id="1757" name="Rectangle 1757"/>
                <wp:cNvGraphicFramePr/>
                <a:graphic xmlns:a="http://schemas.openxmlformats.org/drawingml/2006/main">
                  <a:graphicData uri="http://schemas.microsoft.com/office/word/2010/wordprocessingShape">
                    <wps:wsp>
                      <wps:cNvSpPr/>
                      <wps:spPr>
                        <a:xfrm>
                          <a:off x="0" y="0"/>
                          <a:ext cx="731520" cy="74295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3D6887" w14:textId="77777777" w:rsidR="00944514" w:rsidRDefault="00944514" w:rsidP="009F199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77263" id="Rectangle 1757" o:spid="_x0000_s2372" style="position:absolute;margin-left:0;margin-top:1.5pt;width:57.6pt;height:58.5pt;z-index:2547875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" fillcolor="#8064a2 [3207]" strokecolor="#5a5a5a [2109]" strokeweight="1pt">
                <v:textbox>
                  <w:txbxContent>
                    <w:p w14:paraId="2D3D6887" w14:textId="77777777" w:rsidR="00944514" w:rsidRDefault="00944514" w:rsidP="009F1990">
                      <w:pPr>
                        <w:jc w:val="center"/>
                      </w:pPr>
                      <w:r>
                        <w:t>Modem</w:t>
                      </w:r>
                    </w:p>
                  </w:txbxContent>
                </v:textbox>
                <w10:wrap anchorx="margin"/>
              </v:rect>
            </w:pict>
          </mc:Fallback>
        </mc:AlternateContent>
      </w:r>
      <w:r w:rsidRPr="007D0422">
        <w:rPr>
          <w:noProof/>
          <w:lang w:val="en-US"/>
        </w:rPr>
        <mc:AlternateContent>
          <mc:Choice Requires="wps">
            <w:drawing>
              <wp:anchor distT="0" distB="0" distL="114300" distR="114300" simplePos="0" relativeHeight="254788608" behindDoc="0" locked="0" layoutInCell="1" allowOverlap="1" wp14:anchorId="37AFF6CA" wp14:editId="55186ED5">
                <wp:simplePos x="0" y="0"/>
                <wp:positionH relativeFrom="column">
                  <wp:posOffset>4124325</wp:posOffset>
                </wp:positionH>
                <wp:positionV relativeFrom="paragraph">
                  <wp:posOffset>9525</wp:posOffset>
                </wp:positionV>
                <wp:extent cx="1047750" cy="762000"/>
                <wp:effectExtent l="0" t="0" r="19050" b="19050"/>
                <wp:wrapNone/>
                <wp:docPr id="1756" name="Rectangle 1756"/>
                <wp:cNvGraphicFramePr/>
                <a:graphic xmlns:a="http://schemas.openxmlformats.org/drawingml/2006/main">
                  <a:graphicData uri="http://schemas.microsoft.com/office/word/2010/wordprocessingShape">
                    <wps:wsp>
                      <wps:cNvSpPr/>
                      <wps:spPr>
                        <a:xfrm>
                          <a:off x="0" y="0"/>
                          <a:ext cx="1047750" cy="76200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8E7D56A" w14:textId="77777777" w:rsidR="00944514" w:rsidRDefault="00944514" w:rsidP="009F1990">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FF6CA" id="Rectangle 1756" o:spid="_x0000_s2373" style="position:absolute;margin-left:324.75pt;margin-top:.75pt;width:82.5pt;height:60pt;z-index:2547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" fillcolor="#c0504d [3205]" strokecolor="#243f60 [1604]" strokeweight="1pt">
                <v:textbox>
                  <w:txbxContent>
                    <w:p w14:paraId="68E7D56A" w14:textId="77777777" w:rsidR="00944514" w:rsidRDefault="00944514" w:rsidP="009F1990">
                      <w:pPr>
                        <w:jc w:val="center"/>
                      </w:pPr>
                      <w:r>
                        <w:t>Other Legato Services</w:t>
                      </w:r>
                    </w:p>
                  </w:txbxContent>
                </v:textbox>
              </v:rect>
            </w:pict>
          </mc:Fallback>
        </mc:AlternateContent>
      </w:r>
    </w:p>
    <w:p w14:paraId="7903C406" w14:textId="1C00F995" w:rsidR="009F1990" w:rsidRDefault="009F1990" w:rsidP="009F1990"/>
    <w:p w14:paraId="20841CA2" w14:textId="4B5BB999" w:rsidR="009F1990" w:rsidRDefault="009F1990" w:rsidP="009F1990">
      <w:r>
        <w:t xml:space="preserve">                                                     </w:t>
      </w:r>
    </w:p>
    <w:p w14:paraId="074B2F79" w14:textId="43A07E96" w:rsidR="009F1990" w:rsidRDefault="00996825" w:rsidP="009F1990">
      <w:r w:rsidRPr="007D0422">
        <w:rPr>
          <w:noProof/>
          <w:lang w:val="en-US"/>
        </w:rPr>
        <mc:AlternateContent>
          <mc:Choice Requires="wps">
            <w:drawing>
              <wp:anchor distT="0" distB="0" distL="114300" distR="114300" simplePos="0" relativeHeight="254793728" behindDoc="0" locked="0" layoutInCell="1" allowOverlap="1" wp14:anchorId="6CCB388B" wp14:editId="2C98F956">
                <wp:simplePos x="0" y="0"/>
                <wp:positionH relativeFrom="column">
                  <wp:posOffset>5857875</wp:posOffset>
                </wp:positionH>
                <wp:positionV relativeFrom="paragraph">
                  <wp:posOffset>191770</wp:posOffset>
                </wp:positionV>
                <wp:extent cx="0" cy="6873240"/>
                <wp:effectExtent l="0" t="0" r="19050" b="22860"/>
                <wp:wrapNone/>
                <wp:docPr id="1763" name="Straight Connector 1763"/>
                <wp:cNvGraphicFramePr/>
                <a:graphic xmlns:a="http://schemas.openxmlformats.org/drawingml/2006/main">
                  <a:graphicData uri="http://schemas.microsoft.com/office/word/2010/wordprocessingShape">
                    <wps:wsp>
                      <wps:cNvCnPr/>
                      <wps:spPr>
                        <a:xfrm flipH="1">
                          <a:off x="0" y="0"/>
                          <a:ext cx="0" cy="687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B6BD8" id="Straight Connector 1763" o:spid="_x0000_s1026" style="position:absolute;flip:x;z-index:2547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25pt,15.1pt" to="461.25pt,5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" strokecolor="#4579b8 [3044]"/>
            </w:pict>
          </mc:Fallback>
        </mc:AlternateContent>
      </w:r>
    </w:p>
    <w:p w14:paraId="6A68E668" w14:textId="18F7822D" w:rsidR="009F1990" w:rsidRDefault="00996825" w:rsidP="009F1990">
      <w:r w:rsidRPr="007D0422">
        <w:rPr>
          <w:noProof/>
          <w:lang w:val="en-US"/>
        </w:rPr>
        <mc:AlternateContent>
          <mc:Choice Requires="wps">
            <w:drawing>
              <wp:anchor distT="0" distB="0" distL="114300" distR="114300" simplePos="0" relativeHeight="254792704" behindDoc="0" locked="0" layoutInCell="1" allowOverlap="1" wp14:anchorId="79A86648" wp14:editId="2AA63815">
                <wp:simplePos x="0" y="0"/>
                <wp:positionH relativeFrom="column">
                  <wp:posOffset>4657725</wp:posOffset>
                </wp:positionH>
                <wp:positionV relativeFrom="paragraph">
                  <wp:posOffset>5715</wp:posOffset>
                </wp:positionV>
                <wp:extent cx="0" cy="6844665"/>
                <wp:effectExtent l="0" t="0" r="19050" b="32385"/>
                <wp:wrapNone/>
                <wp:docPr id="1762" name="Straight Connector 1762"/>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72F21" id="Straight Connector 1762" o:spid="_x0000_s1026" style="position:absolute;flip:x;z-index:2547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45pt" to="366.75pt,5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" strokecolor="#4579b8 [3044]"/>
            </w:pict>
          </mc:Fallback>
        </mc:AlternateContent>
      </w:r>
      <w:r w:rsidRPr="007D0422">
        <w:rPr>
          <w:noProof/>
          <w:lang w:val="en-US"/>
        </w:rPr>
        <mc:AlternateContent>
          <mc:Choice Requires="wps">
            <w:drawing>
              <wp:anchor distT="0" distB="0" distL="114300" distR="114300" simplePos="0" relativeHeight="254791680" behindDoc="0" locked="0" layoutInCell="1" allowOverlap="1" wp14:anchorId="36695104" wp14:editId="47E3A80A">
                <wp:simplePos x="0" y="0"/>
                <wp:positionH relativeFrom="column">
                  <wp:posOffset>3048000</wp:posOffset>
                </wp:positionH>
                <wp:positionV relativeFrom="paragraph">
                  <wp:posOffset>5715</wp:posOffset>
                </wp:positionV>
                <wp:extent cx="0" cy="6844665"/>
                <wp:effectExtent l="0" t="0" r="19050" b="32385"/>
                <wp:wrapNone/>
                <wp:docPr id="1773" name="Straight Connector 1773"/>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9023E" id="Straight Connector 1773" o:spid="_x0000_s1026" style="position:absolute;flip:x;z-index:2547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pt,.45pt" to="240pt,5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" strokecolor="#4579b8 [3044]"/>
            </w:pict>
          </mc:Fallback>
        </mc:AlternateContent>
      </w:r>
      <w:r w:rsidRPr="007D0422">
        <w:rPr>
          <w:noProof/>
          <w:lang w:val="en-US"/>
        </w:rPr>
        <mc:AlternateContent>
          <mc:Choice Requires="wps">
            <w:drawing>
              <wp:anchor distT="0" distB="0" distL="114300" distR="114300" simplePos="0" relativeHeight="254790656" behindDoc="0" locked="0" layoutInCell="1" allowOverlap="1" wp14:anchorId="1999E88C" wp14:editId="214ABD41">
                <wp:simplePos x="0" y="0"/>
                <wp:positionH relativeFrom="column">
                  <wp:posOffset>1681480</wp:posOffset>
                </wp:positionH>
                <wp:positionV relativeFrom="paragraph">
                  <wp:posOffset>5715</wp:posOffset>
                </wp:positionV>
                <wp:extent cx="0" cy="6844665"/>
                <wp:effectExtent l="0" t="0" r="19050" b="32385"/>
                <wp:wrapNone/>
                <wp:docPr id="1760" name="Straight Connector 1760"/>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1522E" id="Straight Connector 1760" o:spid="_x0000_s1026" style="position:absolute;flip:x;z-index:2547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pt,.45pt" to="132.4pt,5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" strokecolor="#4579b8 [3044]"/>
            </w:pict>
          </mc:Fallback>
        </mc:AlternateContent>
      </w:r>
      <w:r w:rsidRPr="007D0422">
        <w:rPr>
          <w:noProof/>
          <w:lang w:val="en-US"/>
        </w:rPr>
        <mc:AlternateContent>
          <mc:Choice Requires="wps">
            <w:drawing>
              <wp:anchor distT="0" distB="0" distL="114300" distR="114300" simplePos="0" relativeHeight="251641841" behindDoc="0" locked="0" layoutInCell="1" allowOverlap="1" wp14:anchorId="4B8D8D48" wp14:editId="6961430E">
                <wp:simplePos x="0" y="0"/>
                <wp:positionH relativeFrom="column">
                  <wp:posOffset>47625</wp:posOffset>
                </wp:positionH>
                <wp:positionV relativeFrom="paragraph">
                  <wp:posOffset>3810</wp:posOffset>
                </wp:positionV>
                <wp:extent cx="0" cy="6844665"/>
                <wp:effectExtent l="0" t="0" r="19050" b="32385"/>
                <wp:wrapNone/>
                <wp:docPr id="1761" name="Straight Connector 1761"/>
                <wp:cNvGraphicFramePr/>
                <a:graphic xmlns:a="http://schemas.openxmlformats.org/drawingml/2006/main">
                  <a:graphicData uri="http://schemas.microsoft.com/office/word/2010/wordprocessingShape">
                    <wps:wsp>
                      <wps:cNvCnPr/>
                      <wps:spPr>
                        <a:xfrm flipH="1">
                          <a:off x="0" y="0"/>
                          <a:ext cx="0" cy="6844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637E2" id="Straight Connector 1761" o:spid="_x0000_s1026" style="position:absolute;flip:x;z-index:251641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3pt" to="3.75pt,5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" strokecolor="#4579b8 [3044]"/>
            </w:pict>
          </mc:Fallback>
        </mc:AlternateContent>
      </w:r>
    </w:p>
    <w:p w14:paraId="555C1F7D" w14:textId="664D6483" w:rsidR="009F1990" w:rsidRDefault="009F1990" w:rsidP="009F1990">
      <w:r w:rsidRPr="00B92F8A">
        <w:rPr>
          <w:noProof/>
          <w:lang w:val="en-US"/>
        </w:rPr>
        <mc:AlternateContent>
          <mc:Choice Requires="wps">
            <w:drawing>
              <wp:anchor distT="0" distB="0" distL="114300" distR="114300" simplePos="0" relativeHeight="254801920" behindDoc="1" locked="0" layoutInCell="1" allowOverlap="1" wp14:anchorId="55459D88" wp14:editId="6AB9491D">
                <wp:simplePos x="0" y="0"/>
                <wp:positionH relativeFrom="margin">
                  <wp:posOffset>1895475</wp:posOffset>
                </wp:positionH>
                <wp:positionV relativeFrom="paragraph">
                  <wp:posOffset>138430</wp:posOffset>
                </wp:positionV>
                <wp:extent cx="2362200" cy="561975"/>
                <wp:effectExtent l="0" t="0" r="0" b="9525"/>
                <wp:wrapNone/>
                <wp:docPr id="1774" name="Rounded Rectangle 1774"/>
                <wp:cNvGraphicFramePr/>
                <a:graphic xmlns:a="http://schemas.openxmlformats.org/drawingml/2006/main">
                  <a:graphicData uri="http://schemas.microsoft.com/office/word/2010/wordprocessingShape">
                    <wps:wsp>
                      <wps:cNvSpPr/>
                      <wps:spPr>
                        <a:xfrm>
                          <a:off x="0" y="0"/>
                          <a:ext cx="23622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79A79CA" w14:textId="77777777" w:rsidR="00944514" w:rsidRPr="00B6176C" w:rsidRDefault="00944514" w:rsidP="009F1990">
                            <w:r>
                              <w:t>Resume the atServer using le_port_SetCommandMode()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59D88" id="Rounded Rectangle 1774" o:spid="_x0000_s2374" style="position:absolute;margin-left:149.25pt;margin-top:10.9pt;width:186pt;height:44.25pt;z-index:-2485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" fillcolor="white [3201]" stroked="f" strokeweight="2pt">
                <v:textbox>
                  <w:txbxContent>
                    <w:p w14:paraId="479A79CA" w14:textId="77777777" w:rsidR="00944514" w:rsidRPr="00B6176C" w:rsidRDefault="00944514" w:rsidP="009F1990">
                      <w:r>
                        <w:t>Resume the atServer using le_port_SetCommandMode() API</w:t>
                      </w:r>
                    </w:p>
                  </w:txbxContent>
                </v:textbox>
                <w10:wrap anchorx="margin"/>
              </v:roundrect>
            </w:pict>
          </mc:Fallback>
        </mc:AlternateContent>
      </w:r>
      <w:r>
        <w:t xml:space="preserve">                                                    </w:t>
      </w:r>
    </w:p>
    <w:p w14:paraId="4A30D3FA" w14:textId="77777777" w:rsidR="009F1990" w:rsidRDefault="009F1990" w:rsidP="009F1990">
      <w:r>
        <w:t xml:space="preserve">   </w:t>
      </w:r>
    </w:p>
    <w:p w14:paraId="4E41084B" w14:textId="77777777" w:rsidR="009F1990" w:rsidRDefault="009F1990" w:rsidP="009F1990">
      <w:r>
        <w:t xml:space="preserve">                                                       </w:t>
      </w:r>
    </w:p>
    <w:p w14:paraId="2FE8035B" w14:textId="77777777" w:rsidR="009F1990" w:rsidRDefault="009F1990" w:rsidP="009F1990">
      <w:r>
        <w:t xml:space="preserve">                                                  </w:t>
      </w:r>
    </w:p>
    <w:p w14:paraId="72D5994A" w14:textId="77777777" w:rsidR="009F1990" w:rsidRDefault="009F1990" w:rsidP="009F1990">
      <w:r>
        <w:rPr>
          <w:noProof/>
          <w:lang w:val="en-US"/>
        </w:rPr>
        <mc:AlternateContent>
          <mc:Choice Requires="wps">
            <w:drawing>
              <wp:anchor distT="0" distB="0" distL="114300" distR="114300" simplePos="0" relativeHeight="254800896" behindDoc="0" locked="0" layoutInCell="1" allowOverlap="1" wp14:anchorId="6136D99D" wp14:editId="10475473">
                <wp:simplePos x="0" y="0"/>
                <wp:positionH relativeFrom="column">
                  <wp:posOffset>1675765</wp:posOffset>
                </wp:positionH>
                <wp:positionV relativeFrom="paragraph">
                  <wp:posOffset>19685</wp:posOffset>
                </wp:positionV>
                <wp:extent cx="3019425" cy="0"/>
                <wp:effectExtent l="0" t="76200" r="9525" b="95250"/>
                <wp:wrapNone/>
                <wp:docPr id="1779" name="Straight Arrow Connector 1779"/>
                <wp:cNvGraphicFramePr/>
                <a:graphic xmlns:a="http://schemas.openxmlformats.org/drawingml/2006/main">
                  <a:graphicData uri="http://schemas.microsoft.com/office/word/2010/wordprocessingShape">
                    <wps:wsp>
                      <wps:cNvCnPr/>
                      <wps:spPr>
                        <a:xfrm flipV="1">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5AB14E5" id="Straight Arrow Connector 1779" o:spid="_x0000_s1026" type="#_x0000_t32" style="position:absolute;margin-left:131.95pt;margin-top:1.55pt;width:237.75pt;height:0;flip:y;z-index:25480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" strokecolor="#4579b8 [3044]">
                <v:stroke endarrow="block"/>
              </v:shape>
            </w:pict>
          </mc:Fallback>
        </mc:AlternateContent>
      </w:r>
    </w:p>
    <w:p w14:paraId="0766A6EB" w14:textId="77777777" w:rsidR="009F1990" w:rsidRDefault="009F1990" w:rsidP="009F1990"/>
    <w:p w14:paraId="081E42BE" w14:textId="77777777" w:rsidR="009F1990" w:rsidRDefault="009F1990" w:rsidP="009F1990"/>
    <w:p w14:paraId="0BF31D70" w14:textId="77777777" w:rsidR="009F1990" w:rsidRDefault="009F1990" w:rsidP="009F1990"/>
    <w:p w14:paraId="08BCFDD3" w14:textId="77777777" w:rsidR="009F1990" w:rsidRDefault="009F1990" w:rsidP="009F1990"/>
    <w:p w14:paraId="55623A9A" w14:textId="77777777" w:rsidR="009F1990" w:rsidRDefault="009F1990" w:rsidP="009F1990">
      <w:r w:rsidRPr="0026042E">
        <w:rPr>
          <w:noProof/>
          <w:lang w:val="en-US"/>
        </w:rPr>
        <mc:AlternateContent>
          <mc:Choice Requires="wps">
            <w:drawing>
              <wp:anchor distT="0" distB="0" distL="114300" distR="114300" simplePos="0" relativeHeight="254794752" behindDoc="1" locked="0" layoutInCell="1" allowOverlap="1" wp14:anchorId="1B7F6F49" wp14:editId="02DCFD25">
                <wp:simplePos x="0" y="0"/>
                <wp:positionH relativeFrom="margin">
                  <wp:posOffset>361950</wp:posOffset>
                </wp:positionH>
                <wp:positionV relativeFrom="paragraph">
                  <wp:posOffset>13971</wp:posOffset>
                </wp:positionV>
                <wp:extent cx="1162050" cy="952500"/>
                <wp:effectExtent l="0" t="0" r="0" b="0"/>
                <wp:wrapNone/>
                <wp:docPr id="1780" name="Rounded Rectangle 1780"/>
                <wp:cNvGraphicFramePr/>
                <a:graphic xmlns:a="http://schemas.openxmlformats.org/drawingml/2006/main">
                  <a:graphicData uri="http://schemas.microsoft.com/office/word/2010/wordprocessingShape">
                    <wps:wsp>
                      <wps:cNvSpPr/>
                      <wps:spPr>
                        <a:xfrm>
                          <a:off x="0" y="0"/>
                          <a:ext cx="1162050" cy="952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91D55B7" w14:textId="77777777" w:rsidR="00944514" w:rsidRPr="00B6176C" w:rsidRDefault="00944514" w:rsidP="009F1990">
                            <w:r>
                              <w:t>Sends OK as Final response</w:t>
                            </w:r>
                          </w:p>
                          <w:p w14:paraId="256E42AC" w14:textId="77777777" w:rsidR="00944514" w:rsidRPr="00B6176C" w:rsidRDefault="00944514" w:rsidP="009F19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7F6F49" id="Rounded Rectangle 1780" o:spid="_x0000_s2375" style="position:absolute;margin-left:28.5pt;margin-top:1.1pt;width:91.5pt;height:75pt;z-index:-2485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" fillcolor="white [3201]" stroked="f" strokeweight="2pt">
                <v:textbox>
                  <w:txbxContent>
                    <w:p w14:paraId="691D55B7" w14:textId="77777777" w:rsidR="00944514" w:rsidRPr="00B6176C" w:rsidRDefault="00944514" w:rsidP="009F1990">
                      <w:r>
                        <w:t>Sends OK as Final response</w:t>
                      </w:r>
                    </w:p>
                    <w:p w14:paraId="256E42AC" w14:textId="77777777" w:rsidR="00944514" w:rsidRPr="00B6176C" w:rsidRDefault="00944514" w:rsidP="009F1990"/>
                  </w:txbxContent>
                </v:textbox>
                <w10:wrap anchorx="margin"/>
              </v:roundrect>
            </w:pict>
          </mc:Fallback>
        </mc:AlternateContent>
      </w:r>
    </w:p>
    <w:p w14:paraId="346F1391" w14:textId="77777777" w:rsidR="009F1990" w:rsidRDefault="009F1990" w:rsidP="009F1990">
      <w:r>
        <w:rPr>
          <w:noProof/>
          <w:lang w:val="en-US"/>
        </w:rPr>
        <mc:AlternateContent>
          <mc:Choice Requires="wps">
            <w:drawing>
              <wp:anchor distT="0" distB="0" distL="114300" distR="114300" simplePos="0" relativeHeight="254799872" behindDoc="0" locked="0" layoutInCell="1" allowOverlap="1" wp14:anchorId="72E81BB3" wp14:editId="4D7BA920">
                <wp:simplePos x="0" y="0"/>
                <wp:positionH relativeFrom="column">
                  <wp:posOffset>28575</wp:posOffset>
                </wp:positionH>
                <wp:positionV relativeFrom="paragraph">
                  <wp:posOffset>132715</wp:posOffset>
                </wp:positionV>
                <wp:extent cx="1638300" cy="0"/>
                <wp:effectExtent l="38100" t="76200" r="0" b="95250"/>
                <wp:wrapNone/>
                <wp:docPr id="1781" name="Straight Arrow Connector 1781"/>
                <wp:cNvGraphicFramePr/>
                <a:graphic xmlns:a="http://schemas.openxmlformats.org/drawingml/2006/main">
                  <a:graphicData uri="http://schemas.microsoft.com/office/word/2010/wordprocessingShape">
                    <wps:wsp>
                      <wps:cNvCnPr/>
                      <wps:spPr>
                        <a:xfrm flipH="1">
                          <a:off x="0" y="0"/>
                          <a:ext cx="1638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AC8660" id="Straight Arrow Connector 1781" o:spid="_x0000_s1026" type="#_x0000_t32" style="position:absolute;margin-left:2.25pt;margin-top:10.45pt;width:129pt;height:0;flip:x;z-index:25479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" strokecolor="#4579b8 [3044]">
                <v:stroke endarrow="block"/>
              </v:shape>
            </w:pict>
          </mc:Fallback>
        </mc:AlternateContent>
      </w:r>
    </w:p>
    <w:p w14:paraId="244E718D" w14:textId="77777777" w:rsidR="009F1990" w:rsidRDefault="009F1990" w:rsidP="009F1990"/>
    <w:p w14:paraId="7066F9D3" w14:textId="77777777" w:rsidR="009F1990" w:rsidRDefault="009F1990" w:rsidP="009F1990"/>
    <w:p w14:paraId="398AF80F" w14:textId="77777777" w:rsidR="009F1990" w:rsidRDefault="009F1990" w:rsidP="009F1990"/>
    <w:p w14:paraId="235B1A36" w14:textId="77777777" w:rsidR="009F1990" w:rsidRDefault="009F1990" w:rsidP="009F1990"/>
    <w:p w14:paraId="79095D62" w14:textId="77777777" w:rsidR="009F1990" w:rsidRDefault="009F1990" w:rsidP="009F1990"/>
    <w:p w14:paraId="77507BA6" w14:textId="77777777" w:rsidR="009F1990" w:rsidRDefault="009F1990" w:rsidP="009F1990"/>
    <w:p w14:paraId="65A483AB" w14:textId="77777777" w:rsidR="009F1990" w:rsidRDefault="009F1990" w:rsidP="009F1990"/>
    <w:p w14:paraId="735C1467" w14:textId="77777777" w:rsidR="009F1990" w:rsidRDefault="009F1990" w:rsidP="009F1990"/>
    <w:p w14:paraId="2E87B917" w14:textId="77777777" w:rsidR="009F1990" w:rsidRDefault="009F1990" w:rsidP="009F1990"/>
    <w:p w14:paraId="27D482FF" w14:textId="77777777" w:rsidR="009F1990" w:rsidRDefault="009F1990" w:rsidP="009F1990"/>
    <w:p w14:paraId="1EB229BC" w14:textId="77777777" w:rsidR="009F1990" w:rsidRDefault="009F1990" w:rsidP="009F1990"/>
    <w:p w14:paraId="33F7D482" w14:textId="77777777" w:rsidR="009F1990" w:rsidRDefault="009F1990" w:rsidP="009F1990"/>
    <w:p w14:paraId="45A05671" w14:textId="77777777" w:rsidR="009F1990" w:rsidRDefault="009F1990" w:rsidP="009F1990"/>
    <w:p w14:paraId="33211760" w14:textId="77777777" w:rsidR="009F1990" w:rsidRDefault="009F1990" w:rsidP="009F1990"/>
    <w:p w14:paraId="178A8E0D" w14:textId="77777777" w:rsidR="009F1990" w:rsidRDefault="009F1990" w:rsidP="009F1990"/>
    <w:p w14:paraId="397849D6" w14:textId="77777777" w:rsidR="009F1990" w:rsidRDefault="009F1990" w:rsidP="009F1990"/>
    <w:p w14:paraId="56B56AA9" w14:textId="77777777" w:rsidR="009F1990" w:rsidRDefault="009F1990" w:rsidP="009F1990"/>
    <w:p w14:paraId="08C9C005" w14:textId="77777777" w:rsidR="009F1990" w:rsidRDefault="009F1990" w:rsidP="009F1990"/>
    <w:p w14:paraId="3ED84580" w14:textId="77777777" w:rsidR="009F1990" w:rsidRDefault="009F1990" w:rsidP="009F1990"/>
    <w:p w14:paraId="09EF167F" w14:textId="77777777" w:rsidR="009F1990" w:rsidRDefault="009F1990" w:rsidP="009F1990"/>
    <w:p w14:paraId="343EB531" w14:textId="77777777" w:rsidR="009F1990" w:rsidRDefault="009F1990" w:rsidP="009F1990"/>
    <w:p w14:paraId="64B9F556" w14:textId="77777777" w:rsidR="009F1990" w:rsidRDefault="009F1990" w:rsidP="009F1990"/>
    <w:p w14:paraId="4D05CA98" w14:textId="77777777" w:rsidR="009F1990" w:rsidRDefault="009F1990" w:rsidP="009F1990"/>
    <w:p w14:paraId="723A07B3" w14:textId="77777777" w:rsidR="009F1990" w:rsidRDefault="009F1990" w:rsidP="009F1990"/>
    <w:p w14:paraId="3746601B" w14:textId="77777777" w:rsidR="009F1990" w:rsidRPr="00996825" w:rsidRDefault="009F1990" w:rsidP="00996825">
      <w:pPr>
        <w:pStyle w:val="Heading3"/>
      </w:pPr>
      <w:bookmarkStart w:id="226" w:name="_Toc516684922"/>
      <w:r w:rsidRPr="00996825">
        <w:lastRenderedPageBreak/>
        <w:t>Service Dependencies</w:t>
      </w:r>
      <w:bookmarkEnd w:id="226"/>
    </w:p>
    <w:tbl>
      <w:tblPr>
        <w:tblStyle w:val="TableGrid"/>
        <w:tblW w:w="9445" w:type="dxa"/>
        <w:tblLook w:val="04A0" w:firstRow="1" w:lastRow="0" w:firstColumn="1" w:lastColumn="0" w:noHBand="0" w:noVBand="1"/>
      </w:tblPr>
      <w:tblGrid>
        <w:gridCol w:w="1425"/>
        <w:gridCol w:w="4145"/>
        <w:gridCol w:w="3875"/>
      </w:tblGrid>
      <w:tr w:rsidR="009F1990" w14:paraId="253FFFD3" w14:textId="77777777" w:rsidTr="003C728D">
        <w:tc>
          <w:tcPr>
            <w:tcW w:w="5570" w:type="dxa"/>
            <w:gridSpan w:val="2"/>
          </w:tcPr>
          <w:p w14:paraId="21E1ABE0" w14:textId="77777777" w:rsidR="009F1990" w:rsidRDefault="009F1990" w:rsidP="003C728D">
            <w:r w:rsidRPr="00EC6196">
              <w:rPr>
                <w:b/>
              </w:rPr>
              <w:t>Legato Services</w:t>
            </w:r>
          </w:p>
        </w:tc>
        <w:tc>
          <w:tcPr>
            <w:tcW w:w="3875" w:type="dxa"/>
          </w:tcPr>
          <w:p w14:paraId="698B6F76" w14:textId="77777777" w:rsidR="009F1990" w:rsidRDefault="009F1990" w:rsidP="003C728D">
            <w:pPr>
              <w:rPr>
                <w:b/>
              </w:rPr>
            </w:pPr>
          </w:p>
        </w:tc>
      </w:tr>
      <w:tr w:rsidR="009F1990" w14:paraId="521E1134" w14:textId="77777777" w:rsidTr="003C728D">
        <w:tc>
          <w:tcPr>
            <w:tcW w:w="1425" w:type="dxa"/>
          </w:tcPr>
          <w:p w14:paraId="23460218" w14:textId="77777777" w:rsidR="009F1990" w:rsidRDefault="009F1990" w:rsidP="003C728D">
            <w:pPr>
              <w:rPr>
                <w:b/>
              </w:rPr>
            </w:pPr>
            <w:r>
              <w:t>AT Command server services</w:t>
            </w:r>
          </w:p>
        </w:tc>
        <w:tc>
          <w:tcPr>
            <w:tcW w:w="4145" w:type="dxa"/>
          </w:tcPr>
          <w:p w14:paraId="4FCB0E49" w14:textId="77777777" w:rsidR="009F1990" w:rsidRDefault="009F1990" w:rsidP="003C728D">
            <w:r w:rsidRPr="00F64953">
              <w:t>le_atServer_Send</w:t>
            </w:r>
            <w:r>
              <w:t>Intermediate</w:t>
            </w:r>
            <w:r w:rsidRPr="00F64953">
              <w:t>Response</w:t>
            </w:r>
            <w:r w:rsidRPr="00F64953">
              <w:br/>
              <w:t>le_atServer_SendFinalResponse</w:t>
            </w:r>
            <w:r>
              <w:t xml:space="preserve"> </w:t>
            </w:r>
            <w:r>
              <w:br/>
              <w:t>le_atServer_GetCommandName</w:t>
            </w:r>
          </w:p>
          <w:p w14:paraId="3BEFEFDF" w14:textId="77777777" w:rsidR="009F1990" w:rsidRDefault="009F1990" w:rsidP="003C728D">
            <w:r>
              <w:t>le_port_SetDataMode</w:t>
            </w:r>
          </w:p>
          <w:p w14:paraId="7ED20052" w14:textId="77777777" w:rsidR="009F1990" w:rsidRDefault="009F1990" w:rsidP="003C728D">
            <w:r>
              <w:t>le_port_SetCommandMode</w:t>
            </w:r>
          </w:p>
          <w:p w14:paraId="59634079" w14:textId="77777777" w:rsidR="009F1990" w:rsidRDefault="009F1990" w:rsidP="003C728D">
            <w:r>
              <w:t>le_fdMonitor_SetContextPtr</w:t>
            </w:r>
          </w:p>
          <w:p w14:paraId="4FAD575E" w14:textId="77777777" w:rsidR="009F1990" w:rsidRDefault="009F1990" w:rsidP="003C728D">
            <w:r>
              <w:t>le_fdMonitor_GetContextPtr</w:t>
            </w:r>
          </w:p>
        </w:tc>
        <w:tc>
          <w:tcPr>
            <w:tcW w:w="3875" w:type="dxa"/>
          </w:tcPr>
          <w:p w14:paraId="47FDA330" w14:textId="77777777" w:rsidR="009F1990" w:rsidRDefault="009F1990" w:rsidP="003C728D">
            <w:r w:rsidRPr="001659BB">
              <w:t>The AT commands Server handles AT </w:t>
            </w:r>
          </w:p>
          <w:p w14:paraId="686A53CF" w14:textId="77777777" w:rsidR="009F1990" w:rsidRDefault="009F1990" w:rsidP="003C728D">
            <w:r w:rsidRPr="001659BB">
              <w:t>commands subscriptions on a requested serial device</w:t>
            </w:r>
            <w:r>
              <w:t>.</w:t>
            </w:r>
          </w:p>
        </w:tc>
      </w:tr>
      <w:tr w:rsidR="009F1990" w14:paraId="51229CD7" w14:textId="77777777" w:rsidTr="003C728D">
        <w:tc>
          <w:tcPr>
            <w:tcW w:w="1425" w:type="dxa"/>
          </w:tcPr>
          <w:p w14:paraId="6686CC08" w14:textId="77777777" w:rsidR="009F1990" w:rsidRPr="008E2247" w:rsidRDefault="009F1990" w:rsidP="003C728D">
            <w:r w:rsidRPr="008E2247">
              <w:t>Linux service</w:t>
            </w:r>
          </w:p>
        </w:tc>
        <w:tc>
          <w:tcPr>
            <w:tcW w:w="4145" w:type="dxa"/>
          </w:tcPr>
          <w:p w14:paraId="5C4E4E6F" w14:textId="77777777" w:rsidR="009F1990" w:rsidRDefault="009F1990" w:rsidP="003C728D">
            <w:r>
              <w:t>Write</w:t>
            </w:r>
          </w:p>
        </w:tc>
        <w:tc>
          <w:tcPr>
            <w:tcW w:w="3875" w:type="dxa"/>
          </w:tcPr>
          <w:p w14:paraId="4323D802" w14:textId="2221F3AF" w:rsidR="009F1990" w:rsidRDefault="00CD7576" w:rsidP="003C728D">
            <w:r>
              <w:t>To  write the udp</w:t>
            </w:r>
            <w:r w:rsidR="009F1990">
              <w:t xml:space="preserve"> data buffer</w:t>
            </w:r>
          </w:p>
        </w:tc>
      </w:tr>
      <w:tr w:rsidR="009F1990" w14:paraId="7D393A64" w14:textId="77777777" w:rsidTr="003C728D">
        <w:tc>
          <w:tcPr>
            <w:tcW w:w="1425" w:type="dxa"/>
          </w:tcPr>
          <w:p w14:paraId="37E7D553" w14:textId="77777777" w:rsidR="009F1990" w:rsidRPr="008E2247" w:rsidRDefault="009F1990" w:rsidP="003C728D">
            <w:r>
              <w:t>File descriptor monitor services</w:t>
            </w:r>
          </w:p>
        </w:tc>
        <w:tc>
          <w:tcPr>
            <w:tcW w:w="4145" w:type="dxa"/>
          </w:tcPr>
          <w:p w14:paraId="53EF963C" w14:textId="77777777" w:rsidR="009F1990" w:rsidRDefault="009F1990" w:rsidP="003C728D">
            <w:r w:rsidRPr="007E52C5">
              <w:t>le_fdMonitor_Create</w:t>
            </w:r>
            <w:r>
              <w:t>,</w:t>
            </w:r>
          </w:p>
          <w:p w14:paraId="296367C5" w14:textId="77777777" w:rsidR="009F1990" w:rsidRDefault="009F1990" w:rsidP="003C728D">
            <w:r>
              <w:t>le_fdMonitor_Disable,</w:t>
            </w:r>
            <w:r w:rsidRPr="007E52C5">
              <w:t xml:space="preserve"> le_fdMonitor_Delete</w:t>
            </w:r>
            <w:r w:rsidRPr="007E52C5">
              <w:br/>
            </w:r>
          </w:p>
        </w:tc>
        <w:tc>
          <w:tcPr>
            <w:tcW w:w="3875" w:type="dxa"/>
          </w:tcPr>
          <w:p w14:paraId="6590C096" w14:textId="77777777" w:rsidR="009F1990" w:rsidRDefault="009F1990" w:rsidP="003C728D">
            <w:r>
              <w:t xml:space="preserve">Creates a file descriptor, monitor a </w:t>
            </w:r>
            <w:r w:rsidRPr="005B106A">
              <w:t>file descriptor for events</w:t>
            </w:r>
            <w:r>
              <w:t xml:space="preserve"> and deletes the file descriptor</w:t>
            </w:r>
            <w:r w:rsidRPr="005B106A">
              <w:t>.</w:t>
            </w:r>
          </w:p>
        </w:tc>
      </w:tr>
    </w:tbl>
    <w:p w14:paraId="178210DB" w14:textId="77777777" w:rsidR="009F1990" w:rsidRDefault="009F1990" w:rsidP="009F1990"/>
    <w:p w14:paraId="03F44E7A" w14:textId="70831969" w:rsidR="009F1990" w:rsidRDefault="009F1990" w:rsidP="009F1990"/>
    <w:p w14:paraId="7072CFFF" w14:textId="78A96E48" w:rsidR="00996825" w:rsidRDefault="00996825" w:rsidP="009F1990"/>
    <w:p w14:paraId="16F8A5D6" w14:textId="647BCA2A" w:rsidR="00996825" w:rsidRDefault="00996825" w:rsidP="009F1990"/>
    <w:p w14:paraId="7C078D9D" w14:textId="3A3B3B5E" w:rsidR="00996825" w:rsidRDefault="00996825" w:rsidP="009F1990"/>
    <w:p w14:paraId="0D6160CA" w14:textId="4E1BD1F9" w:rsidR="00996825" w:rsidRDefault="00996825" w:rsidP="009F1990"/>
    <w:p w14:paraId="1C532323" w14:textId="1602C209" w:rsidR="00996825" w:rsidRDefault="00996825" w:rsidP="009F1990"/>
    <w:p w14:paraId="02DA839A" w14:textId="75CA6EDC" w:rsidR="00996825" w:rsidRDefault="00996825" w:rsidP="009F1990"/>
    <w:p w14:paraId="720BD41F" w14:textId="7CE21732" w:rsidR="00996825" w:rsidRDefault="00996825" w:rsidP="009F1990"/>
    <w:p w14:paraId="08A0C4FD" w14:textId="22760655" w:rsidR="00996825" w:rsidRDefault="00996825" w:rsidP="009F1990"/>
    <w:p w14:paraId="24DDA88C" w14:textId="57B8CE93" w:rsidR="00996825" w:rsidRDefault="00996825" w:rsidP="009F1990"/>
    <w:p w14:paraId="67D9BD89" w14:textId="02AA3E58" w:rsidR="00996825" w:rsidRDefault="00996825" w:rsidP="009F1990"/>
    <w:p w14:paraId="58266E50" w14:textId="40866896" w:rsidR="00996825" w:rsidRDefault="00996825" w:rsidP="009F1990"/>
    <w:p w14:paraId="7F67144F" w14:textId="0A91EBA9" w:rsidR="00996825" w:rsidRDefault="00996825" w:rsidP="009F1990"/>
    <w:p w14:paraId="1B0A69B2" w14:textId="01820CBD" w:rsidR="00996825" w:rsidRDefault="00996825" w:rsidP="009F1990"/>
    <w:p w14:paraId="752F632F" w14:textId="2F496C18" w:rsidR="00996825" w:rsidRDefault="00996825" w:rsidP="009F1990"/>
    <w:p w14:paraId="2EC4A8DD" w14:textId="3754A456" w:rsidR="00996825" w:rsidRDefault="00996825" w:rsidP="009F1990"/>
    <w:p w14:paraId="45313A4E" w14:textId="48239DE7" w:rsidR="00996825" w:rsidRDefault="00996825" w:rsidP="009F1990"/>
    <w:p w14:paraId="196D7CB7" w14:textId="2E440D15" w:rsidR="00996825" w:rsidRDefault="00996825" w:rsidP="009F1990"/>
    <w:p w14:paraId="03B6B001" w14:textId="6B2FA5F7" w:rsidR="00996825" w:rsidRDefault="00996825" w:rsidP="009F1990"/>
    <w:p w14:paraId="1DFEDD1C" w14:textId="43B2B74E" w:rsidR="00996825" w:rsidRDefault="00996825" w:rsidP="009F1990"/>
    <w:p w14:paraId="3A2F076C" w14:textId="77777777" w:rsidR="00996825" w:rsidRDefault="00996825" w:rsidP="009F1990"/>
    <w:p w14:paraId="1D97FB45" w14:textId="77777777" w:rsidR="002023FD" w:rsidRDefault="002023FD" w:rsidP="002023FD">
      <w:pPr>
        <w:pStyle w:val="Heading2"/>
        <w:numPr>
          <w:ilvl w:val="1"/>
          <w:numId w:val="1"/>
        </w:numPr>
        <w:tabs>
          <w:tab w:val="clear" w:pos="576"/>
        </w:tabs>
        <w:ind w:left="510" w:hanging="510"/>
      </w:pPr>
      <w:bookmarkStart w:id="227" w:name="_Toc516684923"/>
      <w:r w:rsidRPr="00AE67EA">
        <w:lastRenderedPageBreak/>
        <w:t>+</w:t>
      </w:r>
      <w:r>
        <w:t>KUDP</w:t>
      </w:r>
      <w:r w:rsidRPr="00AE67EA">
        <w:t>_</w:t>
      </w:r>
      <w:r>
        <w:t>DATA</w:t>
      </w:r>
      <w:r w:rsidRPr="00AE67EA">
        <w:t xml:space="preserve"> Notification: </w:t>
      </w:r>
      <w:r w:rsidRPr="003C3C7C">
        <w:t xml:space="preserve">Incoming Data through a </w:t>
      </w:r>
      <w:r>
        <w:t>UDP</w:t>
      </w:r>
      <w:r w:rsidRPr="003C3C7C">
        <w:t xml:space="preserve"> Connection</w:t>
      </w:r>
      <w:bookmarkEnd w:id="227"/>
    </w:p>
    <w:p w14:paraId="6A8F3C2A" w14:textId="77777777" w:rsidR="002023FD" w:rsidRDefault="002023FD" w:rsidP="002023FD">
      <w:pPr>
        <w:pStyle w:val="Heading3"/>
        <w:numPr>
          <w:ilvl w:val="2"/>
          <w:numId w:val="1"/>
        </w:numPr>
      </w:pPr>
      <w:bookmarkStart w:id="228" w:name="_Toc516684924"/>
      <w:r>
        <w:t>Syntax</w:t>
      </w:r>
      <w:bookmarkEnd w:id="228"/>
    </w:p>
    <w:p w14:paraId="1403F6A5" w14:textId="77777777" w:rsidR="002023FD" w:rsidRPr="00722097" w:rsidRDefault="002023FD" w:rsidP="002023FD">
      <w:pPr>
        <w:autoSpaceDE w:val="0"/>
        <w:autoSpaceDN w:val="0"/>
        <w:adjustRightInd w:val="0"/>
        <w:rPr>
          <w:rFonts w:asciiTheme="minorHAnsi" w:eastAsiaTheme="minorEastAsia" w:hAnsiTheme="minorHAnsi" w:cs="Arial"/>
          <w:color w:val="3D3E40"/>
          <w:szCs w:val="24"/>
          <w:lang w:val="en-US" w:eastAsia="zh-CN"/>
        </w:rPr>
      </w:pPr>
      <w:r w:rsidRPr="00722097">
        <w:rPr>
          <w:rFonts w:asciiTheme="minorHAnsi" w:hAnsiTheme="minorHAnsi"/>
          <w:szCs w:val="24"/>
        </w:rPr>
        <w:t xml:space="preserve">It indicates </w:t>
      </w:r>
      <w:r w:rsidRPr="00722097">
        <w:rPr>
          <w:rFonts w:asciiTheme="minorHAnsi" w:eastAsiaTheme="minorEastAsia" w:hAnsiTheme="minorHAnsi" w:cs="Arial"/>
          <w:color w:val="3D3E40"/>
          <w:szCs w:val="24"/>
          <w:lang w:val="en-US" w:eastAsia="zh-CN"/>
        </w:rPr>
        <w:t xml:space="preserve">the number of bytes received in the current </w:t>
      </w:r>
      <w:r>
        <w:rPr>
          <w:rFonts w:asciiTheme="minorHAnsi" w:eastAsiaTheme="minorEastAsia" w:hAnsiTheme="minorHAnsi" w:cs="Arial"/>
          <w:color w:val="3D3E40"/>
          <w:szCs w:val="24"/>
          <w:lang w:val="en-US" w:eastAsia="zh-CN"/>
        </w:rPr>
        <w:t>UDP</w:t>
      </w:r>
      <w:r w:rsidRPr="00722097">
        <w:rPr>
          <w:rFonts w:asciiTheme="minorHAnsi" w:eastAsiaTheme="minorEastAsia" w:hAnsiTheme="minorHAnsi" w:cs="Arial"/>
          <w:color w:val="3D3E40"/>
          <w:szCs w:val="24"/>
          <w:lang w:val="en-US" w:eastAsia="zh-CN"/>
        </w:rPr>
        <w:t xml:space="preserve"> </w:t>
      </w:r>
      <w:r>
        <w:rPr>
          <w:rFonts w:asciiTheme="minorHAnsi" w:eastAsiaTheme="minorEastAsia" w:hAnsiTheme="minorHAnsi" w:cs="Arial"/>
          <w:color w:val="3D3E40"/>
          <w:szCs w:val="24"/>
          <w:lang w:val="en-US" w:eastAsia="zh-CN"/>
        </w:rPr>
        <w:t>socket</w:t>
      </w:r>
      <w:r w:rsidRPr="00722097">
        <w:rPr>
          <w:rFonts w:asciiTheme="minorHAnsi" w:eastAsiaTheme="minorEastAsia" w:hAnsiTheme="minorHAnsi" w:cs="Arial"/>
          <w:color w:val="3D3E40"/>
          <w:szCs w:val="24"/>
          <w:lang w:val="en-US" w:eastAsia="zh-CN"/>
        </w:rPr>
        <w:t>.</w:t>
      </w:r>
    </w:p>
    <w:p w14:paraId="7719D42E" w14:textId="77777777" w:rsidR="002023FD" w:rsidRDefault="002023FD" w:rsidP="002023FD">
      <w:pPr>
        <w:rPr>
          <w:rFonts w:asciiTheme="minorHAnsi" w:hAnsiTheme="minorHAnsi"/>
          <w:szCs w:val="24"/>
        </w:rPr>
      </w:pPr>
    </w:p>
    <w:p w14:paraId="34EDEA6A" w14:textId="77777777" w:rsidR="002023FD" w:rsidRPr="00C60B8D" w:rsidRDefault="002023FD" w:rsidP="002023FD">
      <w:pPr>
        <w:rPr>
          <w:rFonts w:asciiTheme="minorHAnsi" w:hAnsiTheme="minorHAnsi"/>
          <w:b/>
          <w:szCs w:val="24"/>
        </w:rPr>
      </w:pPr>
      <w:r w:rsidRPr="00C60B8D">
        <w:rPr>
          <w:rFonts w:asciiTheme="minorHAnsi" w:hAnsiTheme="minorHAnsi"/>
          <w:b/>
          <w:szCs w:val="24"/>
        </w:rPr>
        <w:t>Response</w:t>
      </w:r>
    </w:p>
    <w:p w14:paraId="2646A82C" w14:textId="77777777" w:rsidR="002023FD" w:rsidRPr="00722097" w:rsidRDefault="002023FD" w:rsidP="002023FD">
      <w:pPr>
        <w:rPr>
          <w:rFonts w:asciiTheme="minorHAnsi" w:hAnsiTheme="minorHAnsi"/>
          <w:szCs w:val="24"/>
        </w:rPr>
      </w:pPr>
    </w:p>
    <w:p w14:paraId="7FAE5448" w14:textId="77777777" w:rsidR="002023FD" w:rsidRPr="00722097" w:rsidRDefault="002023FD" w:rsidP="002023FD">
      <w:pPr>
        <w:rPr>
          <w:rFonts w:asciiTheme="minorHAnsi" w:hAnsiTheme="minorHAnsi"/>
          <w:szCs w:val="24"/>
        </w:rPr>
      </w:pPr>
      <w:r w:rsidRPr="00722097">
        <w:rPr>
          <w:rFonts w:asciiTheme="minorHAnsi" w:eastAsiaTheme="minorEastAsia" w:hAnsiTheme="minorHAnsi" w:cs="Arial"/>
          <w:bCs/>
          <w:color w:val="3D3E40"/>
          <w:szCs w:val="24"/>
          <w:lang w:val="en-US" w:eastAsia="zh-CN"/>
        </w:rPr>
        <w:t>+</w:t>
      </w:r>
      <w:r>
        <w:rPr>
          <w:rFonts w:asciiTheme="minorHAnsi" w:eastAsiaTheme="minorEastAsia" w:hAnsiTheme="minorHAnsi" w:cs="Arial"/>
          <w:bCs/>
          <w:szCs w:val="24"/>
          <w:lang w:val="en-US" w:eastAsia="zh-CN"/>
        </w:rPr>
        <w:t>KUDP</w:t>
      </w:r>
      <w:r w:rsidRPr="00C130E8">
        <w:rPr>
          <w:rFonts w:asciiTheme="minorHAnsi" w:eastAsiaTheme="minorEastAsia" w:hAnsiTheme="minorHAnsi" w:cs="Arial"/>
          <w:bCs/>
          <w:szCs w:val="24"/>
          <w:lang w:val="en-US" w:eastAsia="zh-CN"/>
        </w:rPr>
        <w:t>_DATA: &lt;session_id&gt;, &lt;ndata available&gt; [,</w:t>
      </w:r>
      <w:r>
        <w:rPr>
          <w:rFonts w:asciiTheme="minorHAnsi" w:eastAsiaTheme="minorEastAsia" w:hAnsiTheme="minorHAnsi" w:cs="Arial"/>
          <w:bCs/>
          <w:szCs w:val="24"/>
          <w:lang w:val="en-US" w:eastAsia="zh-CN"/>
        </w:rPr>
        <w:t>&lt;udp remote address&gt;,&lt;udp remote port&gt;,</w:t>
      </w:r>
      <w:r w:rsidRPr="00C130E8">
        <w:rPr>
          <w:rFonts w:asciiTheme="minorHAnsi" w:eastAsiaTheme="minorEastAsia" w:hAnsiTheme="minorHAnsi" w:cs="Arial"/>
          <w:bCs/>
          <w:szCs w:val="24"/>
          <w:lang w:val="en-US" w:eastAsia="zh-CN"/>
        </w:rPr>
        <w:t xml:space="preserve"> &lt;data&gt;]</w:t>
      </w:r>
    </w:p>
    <w:p w14:paraId="5DE4461D" w14:textId="77777777" w:rsidR="002023FD" w:rsidRPr="00106FB8" w:rsidRDefault="002023FD" w:rsidP="002023FD">
      <w:pPr>
        <w:pStyle w:val="Heading3"/>
        <w:numPr>
          <w:ilvl w:val="2"/>
          <w:numId w:val="1"/>
        </w:numPr>
        <w:rPr>
          <w:rFonts w:cs="Times New Roman"/>
        </w:rPr>
      </w:pPr>
      <w:bookmarkStart w:id="229" w:name="_Toc516684925"/>
      <w:r w:rsidRPr="00106FB8">
        <w:rPr>
          <w:rFonts w:cs="Times New Roman"/>
        </w:rPr>
        <w:t>Parameters and Defined values</w:t>
      </w:r>
      <w:bookmarkEnd w:id="229"/>
    </w:p>
    <w:p w14:paraId="1962BF66" w14:textId="77777777" w:rsidR="002023FD" w:rsidRPr="00106FB8" w:rsidRDefault="002023FD" w:rsidP="002023FD"/>
    <w:tbl>
      <w:tblPr>
        <w:tblStyle w:val="TableSWI"/>
        <w:tblW w:w="5265" w:type="pct"/>
        <w:tblInd w:w="-2" w:type="dxa"/>
        <w:tblLook w:val="01E0" w:firstRow="1" w:lastRow="1" w:firstColumn="1" w:lastColumn="1" w:noHBand="0" w:noVBand="0"/>
      </w:tblPr>
      <w:tblGrid>
        <w:gridCol w:w="1618"/>
        <w:gridCol w:w="2886"/>
        <w:gridCol w:w="4583"/>
      </w:tblGrid>
      <w:tr w:rsidR="002023FD" w:rsidRPr="00215EAC" w14:paraId="7C7F07C7" w14:textId="77777777" w:rsidTr="00824825">
        <w:trPr>
          <w:cnfStyle w:val="100000000000" w:firstRow="1" w:lastRow="0" w:firstColumn="0" w:lastColumn="0" w:oddVBand="0" w:evenVBand="0" w:oddHBand="0" w:evenHBand="0" w:firstRowFirstColumn="0" w:firstRowLastColumn="0" w:lastRowFirstColumn="0" w:lastRowLastColumn="0"/>
        </w:trPr>
        <w:tc>
          <w:tcPr>
            <w:tcW w:w="890" w:type="pct"/>
            <w:tcBorders>
              <w:top w:val="single" w:sz="18" w:space="0" w:color="auto"/>
              <w:left w:val="single" w:sz="4" w:space="0" w:color="auto"/>
              <w:bottom w:val="single" w:sz="18" w:space="0" w:color="auto"/>
              <w:right w:val="single" w:sz="4" w:space="0" w:color="auto"/>
            </w:tcBorders>
          </w:tcPr>
          <w:p w14:paraId="7C555F01" w14:textId="77777777" w:rsidR="002023FD" w:rsidRPr="00106FB8" w:rsidRDefault="002023FD" w:rsidP="00824825">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tcPr>
          <w:p w14:paraId="722A96FB" w14:textId="77777777" w:rsidR="002023FD" w:rsidRPr="00106FB8" w:rsidRDefault="002023FD" w:rsidP="00824825">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tcPr>
          <w:p w14:paraId="66EF117E" w14:textId="77777777" w:rsidR="002023FD" w:rsidRPr="00106FB8" w:rsidRDefault="002023FD" w:rsidP="00824825">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2023FD" w:rsidRPr="00215EAC" w14:paraId="0F922F29" w14:textId="77777777" w:rsidTr="00824825">
        <w:tc>
          <w:tcPr>
            <w:tcW w:w="890" w:type="pct"/>
            <w:tcBorders>
              <w:top w:val="single" w:sz="18" w:space="0" w:color="auto"/>
              <w:bottom w:val="single" w:sz="18" w:space="0" w:color="auto"/>
            </w:tcBorders>
          </w:tcPr>
          <w:p w14:paraId="305A6AE9" w14:textId="77777777" w:rsidR="002023FD" w:rsidRPr="002023FD" w:rsidRDefault="002023FD" w:rsidP="00824825">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&lt;session_id&gt;</w:t>
            </w:r>
          </w:p>
        </w:tc>
        <w:tc>
          <w:tcPr>
            <w:tcW w:w="1588" w:type="pct"/>
          </w:tcPr>
          <w:p w14:paraId="17C42BD0" w14:textId="77777777" w:rsidR="002023FD" w:rsidRPr="008627E3" w:rsidRDefault="002023FD" w:rsidP="00824825">
            <w:pPr>
              <w:pStyle w:val="TableBody"/>
              <w:jc w:val="center"/>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Maximum 32</w:t>
            </w:r>
          </w:p>
        </w:tc>
        <w:tc>
          <w:tcPr>
            <w:tcW w:w="2522" w:type="pct"/>
          </w:tcPr>
          <w:p w14:paraId="5BD182C2" w14:textId="77777777" w:rsidR="002023FD" w:rsidRPr="002023FD" w:rsidRDefault="002023FD" w:rsidP="00824825">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color w:val="auto"/>
                <w:sz w:val="24"/>
                <w:lang w:eastAsia="zh-CN"/>
              </w:rPr>
              <w:t>Index of the UDP session</w:t>
            </w:r>
          </w:p>
        </w:tc>
      </w:tr>
      <w:tr w:rsidR="002023FD" w:rsidRPr="00215EAC" w14:paraId="3CD65350" w14:textId="77777777" w:rsidTr="00824825">
        <w:tc>
          <w:tcPr>
            <w:tcW w:w="890" w:type="pct"/>
            <w:tcBorders>
              <w:top w:val="single" w:sz="18" w:space="0" w:color="auto"/>
              <w:bottom w:val="single" w:sz="18" w:space="0" w:color="auto"/>
            </w:tcBorders>
          </w:tcPr>
          <w:p w14:paraId="7627F3D6" w14:textId="77777777" w:rsidR="002023FD" w:rsidRPr="002023FD" w:rsidRDefault="002023FD" w:rsidP="00824825">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&lt;ndata available&gt;</w:t>
            </w:r>
          </w:p>
        </w:tc>
        <w:tc>
          <w:tcPr>
            <w:tcW w:w="1588" w:type="pct"/>
          </w:tcPr>
          <w:p w14:paraId="75C23E91" w14:textId="77777777" w:rsidR="002023FD" w:rsidRPr="008627E3" w:rsidRDefault="002023FD" w:rsidP="00824825">
            <w:pPr>
              <w:pStyle w:val="TableBody"/>
              <w:jc w:val="center"/>
              <w:rPr>
                <w:rFonts w:asciiTheme="minorHAnsi" w:eastAsiaTheme="minorEastAsia" w:hAnsiTheme="minorHAnsi"/>
                <w:color w:val="auto"/>
                <w:sz w:val="24"/>
                <w:lang w:eastAsia="zh-CN"/>
              </w:rPr>
            </w:pPr>
          </w:p>
        </w:tc>
        <w:tc>
          <w:tcPr>
            <w:tcW w:w="2522" w:type="pct"/>
          </w:tcPr>
          <w:p w14:paraId="37E73B2F" w14:textId="77777777" w:rsidR="002023FD" w:rsidRPr="002023FD" w:rsidRDefault="002023FD" w:rsidP="00824825">
            <w:pPr>
              <w:autoSpaceDE w:val="0"/>
              <w:autoSpaceDN w:val="0"/>
              <w:adjustRightInd w:val="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Number of bytes to be read</w:t>
            </w:r>
          </w:p>
        </w:tc>
      </w:tr>
      <w:tr w:rsidR="002023FD" w:rsidRPr="00215EAC" w14:paraId="344B3BC9" w14:textId="77777777" w:rsidTr="00824825">
        <w:tc>
          <w:tcPr>
            <w:tcW w:w="890" w:type="pct"/>
            <w:tcBorders>
              <w:top w:val="single" w:sz="18" w:space="0" w:color="auto"/>
              <w:bottom w:val="single" w:sz="18" w:space="0" w:color="auto"/>
            </w:tcBorders>
          </w:tcPr>
          <w:p w14:paraId="05470AB8" w14:textId="77777777" w:rsidR="002023FD" w:rsidRPr="002023FD" w:rsidRDefault="002023FD" w:rsidP="00824825">
            <w:pPr>
              <w:pStyle w:val="TableBody"/>
              <w:rPr>
                <w:rFonts w:asciiTheme="minorHAnsi" w:eastAsiaTheme="minorEastAsia" w:hAnsiTheme="minorHAnsi"/>
                <w:bCs/>
                <w:color w:val="auto"/>
                <w:sz w:val="24"/>
                <w:lang w:eastAsia="zh-CN"/>
              </w:rPr>
            </w:pPr>
            <w:r w:rsidRPr="002023FD">
              <w:rPr>
                <w:rFonts w:asciiTheme="minorHAnsi" w:eastAsiaTheme="minorEastAsia" w:hAnsiTheme="minorHAnsi"/>
                <w:bCs/>
                <w:color w:val="auto"/>
                <w:sz w:val="24"/>
                <w:lang w:eastAsia="zh-CN"/>
              </w:rPr>
              <w:t>&lt;udp remote address&gt;</w:t>
            </w:r>
          </w:p>
        </w:tc>
        <w:tc>
          <w:tcPr>
            <w:tcW w:w="1588" w:type="pct"/>
          </w:tcPr>
          <w:p w14:paraId="1172E27A" w14:textId="77777777" w:rsidR="002023FD" w:rsidRPr="008627E3" w:rsidRDefault="002023FD" w:rsidP="00824825">
            <w:pPr>
              <w:pStyle w:val="TableBody"/>
              <w:jc w:val="center"/>
              <w:rPr>
                <w:rFonts w:asciiTheme="minorHAnsi" w:eastAsiaTheme="minorEastAsia" w:hAnsiTheme="minorHAnsi"/>
                <w:color w:val="auto"/>
                <w:sz w:val="24"/>
                <w:lang w:eastAsia="zh-CN"/>
              </w:rPr>
            </w:pPr>
          </w:p>
        </w:tc>
        <w:tc>
          <w:tcPr>
            <w:tcW w:w="2522" w:type="pct"/>
          </w:tcPr>
          <w:p w14:paraId="7F672D8B" w14:textId="77777777" w:rsidR="002023FD" w:rsidRPr="002023FD" w:rsidRDefault="002023FD" w:rsidP="00824825">
            <w:pPr>
              <w:autoSpaceDE w:val="0"/>
              <w:autoSpaceDN w:val="0"/>
              <w:adjustRightInd w:val="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IP address string of the remote host</w:t>
            </w:r>
          </w:p>
        </w:tc>
      </w:tr>
      <w:tr w:rsidR="002023FD" w:rsidRPr="00215EAC" w14:paraId="4A621C7C" w14:textId="77777777" w:rsidTr="00824825">
        <w:tc>
          <w:tcPr>
            <w:tcW w:w="890" w:type="pct"/>
            <w:tcBorders>
              <w:top w:val="single" w:sz="18" w:space="0" w:color="auto"/>
              <w:bottom w:val="single" w:sz="18" w:space="0" w:color="auto"/>
            </w:tcBorders>
          </w:tcPr>
          <w:p w14:paraId="45416576" w14:textId="77777777" w:rsidR="002023FD" w:rsidRPr="002023FD" w:rsidRDefault="002023FD" w:rsidP="00824825">
            <w:pPr>
              <w:pStyle w:val="TableBody"/>
              <w:rPr>
                <w:rFonts w:asciiTheme="minorHAnsi" w:eastAsiaTheme="minorEastAsia" w:hAnsiTheme="minorHAnsi"/>
                <w:bCs/>
                <w:color w:val="auto"/>
                <w:sz w:val="24"/>
                <w:lang w:eastAsia="zh-CN"/>
              </w:rPr>
            </w:pPr>
            <w:r w:rsidRPr="002023FD">
              <w:rPr>
                <w:rFonts w:asciiTheme="minorHAnsi" w:eastAsiaTheme="minorEastAsia" w:hAnsiTheme="minorHAnsi"/>
                <w:bCs/>
                <w:color w:val="auto"/>
                <w:sz w:val="24"/>
                <w:lang w:eastAsia="zh-CN"/>
              </w:rPr>
              <w:t>&lt;udp remote port&gt;</w:t>
            </w:r>
          </w:p>
        </w:tc>
        <w:tc>
          <w:tcPr>
            <w:tcW w:w="1588" w:type="pct"/>
          </w:tcPr>
          <w:p w14:paraId="78DE38BB" w14:textId="77777777" w:rsidR="002023FD" w:rsidRPr="008627E3" w:rsidRDefault="002023FD" w:rsidP="00824825">
            <w:pPr>
              <w:pStyle w:val="TableBody"/>
              <w:jc w:val="center"/>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0-65535</w:t>
            </w:r>
          </w:p>
        </w:tc>
        <w:tc>
          <w:tcPr>
            <w:tcW w:w="2522" w:type="pct"/>
          </w:tcPr>
          <w:p w14:paraId="0033481C" w14:textId="77777777" w:rsidR="002023FD" w:rsidRPr="002023FD" w:rsidRDefault="002023FD" w:rsidP="00824825">
            <w:pPr>
              <w:autoSpaceDE w:val="0"/>
              <w:autoSpaceDN w:val="0"/>
              <w:adjustRightInd w:val="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Numeric parameter</w:t>
            </w:r>
          </w:p>
        </w:tc>
      </w:tr>
      <w:tr w:rsidR="002023FD" w:rsidRPr="00215EAC" w14:paraId="3AD53B4A" w14:textId="77777777" w:rsidTr="00824825">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30EB915F" w14:textId="77777777" w:rsidR="002023FD" w:rsidRPr="008627E3" w:rsidRDefault="002023FD" w:rsidP="00824825">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&lt;data&gt;</w:t>
            </w:r>
          </w:p>
        </w:tc>
        <w:tc>
          <w:tcPr>
            <w:tcW w:w="1588" w:type="pct"/>
          </w:tcPr>
          <w:p w14:paraId="5834C6F2" w14:textId="77777777" w:rsidR="002023FD" w:rsidRPr="002023FD" w:rsidRDefault="002023FD" w:rsidP="00824825">
            <w:pPr>
              <w:pStyle w:val="TableBody"/>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olor w:val="auto"/>
                <w:sz w:val="24"/>
                <w:lang w:eastAsia="zh-CN"/>
              </w:rPr>
            </w:pPr>
          </w:p>
        </w:tc>
        <w:tc>
          <w:tcPr>
            <w:tcW w:w="2522" w:type="pct"/>
          </w:tcPr>
          <w:p w14:paraId="7BC11F28" w14:textId="77777777" w:rsidR="002023FD" w:rsidRPr="002023FD" w:rsidRDefault="002023FD"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sidRPr="002023FD">
              <w:rPr>
                <w:rFonts w:asciiTheme="minorHAnsi" w:eastAsiaTheme="minorEastAsia" w:hAnsiTheme="minorHAnsi" w:cs="Arial"/>
                <w:color w:val="auto"/>
                <w:szCs w:val="24"/>
                <w:lang w:val="en-US" w:eastAsia="zh-CN"/>
              </w:rPr>
              <w:t>Data in octet. The length of data is specified by &lt;ndata_available&gt;</w:t>
            </w:r>
          </w:p>
        </w:tc>
      </w:tr>
    </w:tbl>
    <w:p w14:paraId="2150662B" w14:textId="77777777" w:rsidR="002023FD" w:rsidRPr="007D2CB4" w:rsidRDefault="002023FD" w:rsidP="002023FD">
      <w:pPr>
        <w:jc w:val="center"/>
        <w:rPr>
          <w:lang w:val="en-US"/>
        </w:rPr>
      </w:pPr>
    </w:p>
    <w:p w14:paraId="246C42C2" w14:textId="77777777" w:rsidR="002023FD" w:rsidRDefault="002023FD" w:rsidP="002023FD">
      <w:pPr>
        <w:pStyle w:val="Heading3"/>
        <w:numPr>
          <w:ilvl w:val="2"/>
          <w:numId w:val="1"/>
        </w:numPr>
      </w:pPr>
      <w:bookmarkStart w:id="230" w:name="_Toc516684926"/>
      <w:r>
        <w:t>Examples</w:t>
      </w:r>
      <w:bookmarkEnd w:id="230"/>
    </w:p>
    <w:p w14:paraId="6849DCB9" w14:textId="77777777" w:rsidR="002023FD" w:rsidRPr="007A7BC8" w:rsidRDefault="002023FD" w:rsidP="002023FD">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74A593A6" w14:textId="77777777" w:rsidR="002023FD" w:rsidRPr="00C61CA9" w:rsidRDefault="002023FD" w:rsidP="002023FD">
      <w:pPr>
        <w:pStyle w:val="ListParagraph"/>
        <w:numPr>
          <w:ilvl w:val="0"/>
          <w:numId w:val="11"/>
        </w:numPr>
        <w:rPr>
          <w:rFonts w:asciiTheme="minorHAnsi" w:eastAsiaTheme="minorEastAsia" w:hAnsiTheme="minorHAnsi" w:cs="Arial"/>
          <w:bCs/>
          <w:szCs w:val="24"/>
          <w:lang w:val="en-US" w:eastAsia="zh-CN"/>
        </w:rPr>
      </w:pPr>
      <w:r w:rsidRPr="00C61CA9">
        <w:rPr>
          <w:rFonts w:asciiTheme="minorHAnsi" w:eastAsiaTheme="minorEastAsia" w:hAnsiTheme="minorHAnsi" w:cs="Arial"/>
          <w:bCs/>
          <w:szCs w:val="24"/>
          <w:lang w:val="en-US" w:eastAsia="zh-CN"/>
        </w:rPr>
        <w:t>AT+KCNXCFG=1,"GPRS","APN"</w:t>
      </w:r>
    </w:p>
    <w:p w14:paraId="0F1E3D78" w14:textId="77777777" w:rsidR="002023FD" w:rsidRPr="0008229B"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OK</w:t>
      </w:r>
    </w:p>
    <w:p w14:paraId="1628E94E" w14:textId="77777777" w:rsidR="002023FD" w:rsidRPr="0008229B" w:rsidRDefault="002023FD" w:rsidP="002023FD">
      <w:pPr>
        <w:rPr>
          <w:rFonts w:asciiTheme="minorHAnsi" w:eastAsiaTheme="minorEastAsia" w:hAnsiTheme="minorHAnsi" w:cs="Arial"/>
          <w:bCs/>
          <w:szCs w:val="24"/>
          <w:lang w:val="en-US" w:eastAsia="zh-CN"/>
        </w:rPr>
      </w:pPr>
    </w:p>
    <w:p w14:paraId="3A8B1E77" w14:textId="77777777" w:rsidR="002023FD" w:rsidRPr="00C61CA9" w:rsidRDefault="002023FD" w:rsidP="002023FD">
      <w:pPr>
        <w:pStyle w:val="ListParagraph"/>
        <w:numPr>
          <w:ilvl w:val="0"/>
          <w:numId w:val="11"/>
        </w:numPr>
        <w:rPr>
          <w:rFonts w:asciiTheme="minorHAnsi" w:eastAsiaTheme="minorEastAsia" w:hAnsiTheme="minorHAnsi" w:cs="Arial"/>
          <w:bCs/>
          <w:szCs w:val="24"/>
          <w:lang w:val="en-US" w:eastAsia="zh-CN"/>
        </w:rPr>
      </w:pPr>
      <w:r w:rsidRPr="00C61CA9">
        <w:rPr>
          <w:rFonts w:asciiTheme="minorHAnsi" w:eastAsiaTheme="minorEastAsia" w:hAnsiTheme="minorHAnsi" w:cs="Arial"/>
          <w:bCs/>
          <w:szCs w:val="24"/>
          <w:lang w:val="en-US" w:eastAsia="zh-CN"/>
        </w:rPr>
        <w:t>AT+KUDPCFG=1,1,</w:t>
      </w:r>
      <w:r>
        <w:rPr>
          <w:rFonts w:asciiTheme="minorHAnsi" w:eastAsiaTheme="minorEastAsia" w:hAnsiTheme="minorHAnsi" w:cs="Arial"/>
          <w:bCs/>
          <w:szCs w:val="24"/>
          <w:lang w:val="en-US" w:eastAsia="zh-CN"/>
        </w:rPr>
        <w:t>3000</w:t>
      </w:r>
    </w:p>
    <w:p w14:paraId="061C9FDD" w14:textId="77777777" w:rsidR="002023FD" w:rsidRPr="0008229B"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KUD</w:t>
      </w:r>
      <w:r w:rsidRPr="0008229B">
        <w:rPr>
          <w:rFonts w:asciiTheme="minorHAnsi" w:eastAsiaTheme="minorEastAsia" w:hAnsiTheme="minorHAnsi" w:cs="Arial"/>
          <w:bCs/>
          <w:szCs w:val="24"/>
          <w:lang w:val="en-US" w:eastAsia="zh-CN"/>
        </w:rPr>
        <w:t>PCFG: 1</w:t>
      </w:r>
    </w:p>
    <w:p w14:paraId="132D9297" w14:textId="77777777" w:rsidR="002023FD"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OK</w:t>
      </w:r>
    </w:p>
    <w:p w14:paraId="565D7243" w14:textId="77777777" w:rsidR="002023FD"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+KCNX_IND: 1,4,1</w:t>
      </w:r>
    </w:p>
    <w:p w14:paraId="59F55226" w14:textId="77777777" w:rsidR="002023FD"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+KCNX_IND: 1,0</w:t>
      </w:r>
    </w:p>
    <w:p w14:paraId="335D6588" w14:textId="77777777" w:rsidR="002023FD"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+KUDP_IND: 1,1</w:t>
      </w:r>
    </w:p>
    <w:p w14:paraId="210CD133" w14:textId="77777777" w:rsidR="002023FD" w:rsidRDefault="002023FD" w:rsidP="002023FD">
      <w:pPr>
        <w:rPr>
          <w:rFonts w:asciiTheme="minorHAnsi" w:eastAsiaTheme="minorEastAsia" w:hAnsiTheme="minorHAnsi" w:cs="Arial"/>
          <w:bCs/>
          <w:szCs w:val="24"/>
          <w:lang w:val="en-US" w:eastAsia="zh-CN"/>
        </w:rPr>
      </w:pPr>
    </w:p>
    <w:p w14:paraId="03C24D40" w14:textId="77777777" w:rsidR="002023FD" w:rsidRDefault="002023FD" w:rsidP="002023FD">
      <w:pPr>
        <w:pStyle w:val="ListParagraph"/>
        <w:numPr>
          <w:ilvl w:val="0"/>
          <w:numId w:val="11"/>
        </w:numPr>
        <w:rPr>
          <w:rFonts w:asciiTheme="minorHAnsi" w:eastAsiaTheme="minorEastAsia" w:hAnsiTheme="minorHAnsi" w:cs="Arial"/>
          <w:bCs/>
          <w:szCs w:val="24"/>
          <w:lang w:val="en-US" w:eastAsia="zh-CN"/>
        </w:rPr>
      </w:pPr>
      <w:r w:rsidRPr="00C61CA9">
        <w:rPr>
          <w:rFonts w:asciiTheme="minorHAnsi" w:eastAsiaTheme="minorEastAsia" w:hAnsiTheme="minorHAnsi" w:cs="Arial"/>
          <w:bCs/>
          <w:szCs w:val="24"/>
          <w:lang w:val="en-US" w:eastAsia="zh-CN"/>
        </w:rPr>
        <w:t xml:space="preserve"> </w:t>
      </w:r>
      <w:r>
        <w:rPr>
          <w:rFonts w:asciiTheme="minorHAnsi" w:eastAsiaTheme="minorEastAsia" w:hAnsiTheme="minorHAnsi" w:cs="Arial"/>
          <w:bCs/>
          <w:szCs w:val="24"/>
          <w:lang w:val="en-US" w:eastAsia="zh-CN"/>
        </w:rPr>
        <w:t>AT+KCGPADDR</w:t>
      </w:r>
    </w:p>
    <w:p w14:paraId="501A3ACF" w14:textId="77777777" w:rsidR="002023FD" w:rsidRDefault="002023FD" w:rsidP="002023FD">
      <w:pPr>
        <w:pStyle w:val="ListParagraph"/>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+KCGPADDR: 1,”100.73.121.122”</w:t>
      </w:r>
    </w:p>
    <w:p w14:paraId="194EF7A2" w14:textId="77777777" w:rsidR="002023FD" w:rsidRDefault="002023FD" w:rsidP="002023FD">
      <w:pPr>
        <w:pStyle w:val="ListParagraph"/>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lastRenderedPageBreak/>
        <w:t>OK</w:t>
      </w:r>
    </w:p>
    <w:p w14:paraId="057ED2EE" w14:textId="77777777" w:rsidR="002023FD" w:rsidRDefault="002023FD" w:rsidP="002023FD">
      <w:pPr>
        <w:pStyle w:val="ListParagraph"/>
        <w:rPr>
          <w:rFonts w:asciiTheme="minorHAnsi" w:eastAsiaTheme="minorEastAsia" w:hAnsiTheme="minorHAnsi" w:cs="Arial"/>
          <w:bCs/>
          <w:szCs w:val="24"/>
          <w:lang w:val="en-US" w:eastAsia="zh-CN"/>
        </w:rPr>
      </w:pPr>
    </w:p>
    <w:p w14:paraId="6D6E961A" w14:textId="77777777" w:rsidR="002023FD" w:rsidRDefault="002023FD" w:rsidP="002023FD">
      <w:pPr>
        <w:pStyle w:val="ListParagraph"/>
        <w:numPr>
          <w:ilvl w:val="0"/>
          <w:numId w:val="11"/>
        </w:num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AT+KUDPCFG=1,0</w:t>
      </w:r>
    </w:p>
    <w:p w14:paraId="468152A4" w14:textId="77777777" w:rsidR="002023FD" w:rsidRDefault="002023FD" w:rsidP="002023FD">
      <w:pPr>
        <w:pStyle w:val="ListParagraph"/>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+KUDPCFG: 2</w:t>
      </w:r>
    </w:p>
    <w:p w14:paraId="6A4C2655" w14:textId="77777777" w:rsidR="002023FD" w:rsidRDefault="002023FD" w:rsidP="002023FD">
      <w:pPr>
        <w:pStyle w:val="ListParagraph"/>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OK</w:t>
      </w:r>
    </w:p>
    <w:p w14:paraId="06677308" w14:textId="77777777" w:rsidR="002023FD" w:rsidRDefault="002023FD" w:rsidP="002023FD">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+KUDP_IND: 2,1</w:t>
      </w:r>
    </w:p>
    <w:p w14:paraId="49B4BFD0" w14:textId="77777777" w:rsidR="002023FD" w:rsidRDefault="002023FD" w:rsidP="002023FD">
      <w:pPr>
        <w:rPr>
          <w:rFonts w:asciiTheme="minorHAnsi" w:eastAsiaTheme="minorEastAsia" w:hAnsiTheme="minorHAnsi" w:cs="Arial"/>
          <w:bCs/>
          <w:szCs w:val="24"/>
          <w:lang w:val="en-US" w:eastAsia="zh-CN"/>
        </w:rPr>
      </w:pPr>
    </w:p>
    <w:p w14:paraId="362F7A76" w14:textId="77777777" w:rsidR="002023FD" w:rsidRDefault="002023FD" w:rsidP="002023FD">
      <w:pPr>
        <w:pStyle w:val="ListParagraph"/>
        <w:numPr>
          <w:ilvl w:val="0"/>
          <w:numId w:val="11"/>
        </w:num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AT+KUDPSND=2,”100.73.121.122”,3000,100</w:t>
      </w:r>
    </w:p>
    <w:p w14:paraId="5679C9EC" w14:textId="77777777" w:rsidR="002023FD" w:rsidRDefault="002023FD" w:rsidP="002023FD">
      <w:pPr>
        <w:pStyle w:val="ListParagraph"/>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CONNECT</w:t>
      </w:r>
    </w:p>
    <w:p w14:paraId="19444066" w14:textId="77777777" w:rsidR="002023FD" w:rsidRDefault="002023FD" w:rsidP="002023FD">
      <w:pPr>
        <w:rPr>
          <w:rFonts w:asciiTheme="minorHAnsi" w:eastAsia="Arial,Bold" w:hAnsiTheme="minorHAnsi" w:cs="Arial,Bold"/>
          <w:bCs/>
          <w:szCs w:val="24"/>
          <w:lang w:val="en-US" w:eastAsia="zh-CN"/>
        </w:rPr>
      </w:pPr>
      <w:r>
        <w:rPr>
          <w:rFonts w:asciiTheme="minorHAnsi" w:eastAsiaTheme="minorEastAsia" w:hAnsiTheme="minorHAnsi" w:cs="Arial"/>
          <w:bCs/>
          <w:szCs w:val="24"/>
          <w:lang w:val="en-US" w:eastAsia="zh-CN"/>
        </w:rPr>
        <w:t xml:space="preserve">                                                                                           </w:t>
      </w:r>
      <w:r>
        <w:rPr>
          <w:rFonts w:asciiTheme="minorHAnsi" w:eastAsia="Arial,Bold" w:hAnsiTheme="minorHAnsi" w:cs="Arial,Bold"/>
          <w:bCs/>
          <w:szCs w:val="24"/>
          <w:lang w:val="en-US" w:eastAsia="zh-CN"/>
        </w:rPr>
        <w:t>(Data along with End of pattern</w:t>
      </w:r>
    </w:p>
    <w:p w14:paraId="6A673E7A" w14:textId="77777777" w:rsidR="002023FD" w:rsidRDefault="002023FD" w:rsidP="002023FD">
      <w:pPr>
        <w:rPr>
          <w:rFonts w:asciiTheme="minorHAnsi" w:eastAsia="Arial,Bold" w:hAnsiTheme="minorHAnsi" w:cs="Arial,Bold"/>
          <w:bCs/>
          <w:szCs w:val="24"/>
          <w:lang w:val="en-US" w:eastAsia="zh-CN"/>
        </w:rPr>
      </w:pPr>
      <w:r>
        <w:rPr>
          <w:rFonts w:asciiTheme="minorHAnsi" w:eastAsia="Arial,Bold" w:hAnsiTheme="minorHAnsi" w:cs="Arial,Bold"/>
          <w:bCs/>
          <w:szCs w:val="24"/>
          <w:lang w:val="en-US" w:eastAsia="zh-CN"/>
        </w:rPr>
        <w:t xml:space="preserve">                                                                                            Ex:1234567890—EOF—PATTERN--)</w:t>
      </w:r>
    </w:p>
    <w:p w14:paraId="15D4BBB8" w14:textId="77777777" w:rsidR="002023FD" w:rsidRDefault="002023FD" w:rsidP="002023FD">
      <w:pPr>
        <w:pStyle w:val="ListParagraph"/>
        <w:rPr>
          <w:rFonts w:asciiTheme="minorHAnsi" w:eastAsiaTheme="minorEastAsia" w:hAnsiTheme="minorHAnsi" w:cs="Arial"/>
          <w:bCs/>
          <w:szCs w:val="24"/>
          <w:lang w:val="en-US" w:eastAsia="zh-CN"/>
        </w:rPr>
      </w:pPr>
    </w:p>
    <w:p w14:paraId="1D323CD1" w14:textId="77777777" w:rsidR="002023FD" w:rsidRPr="007B6252" w:rsidRDefault="002023FD" w:rsidP="002023FD">
      <w:r>
        <w:rPr>
          <w:b/>
        </w:rPr>
        <w:t xml:space="preserve">            </w:t>
      </w:r>
      <w:r w:rsidRPr="007B6252">
        <w:t>OK</w:t>
      </w:r>
    </w:p>
    <w:p w14:paraId="2B53CF88" w14:textId="77777777" w:rsidR="002023FD" w:rsidRDefault="002023FD" w:rsidP="002023FD">
      <w:pPr>
        <w:rPr>
          <w:b/>
        </w:rPr>
      </w:pPr>
    </w:p>
    <w:p w14:paraId="494D5153" w14:textId="77777777" w:rsidR="002023FD" w:rsidRPr="007B6252" w:rsidRDefault="002023FD" w:rsidP="002023FD">
      <w:pPr>
        <w:rPr>
          <w:rFonts w:asciiTheme="minorHAnsi" w:eastAsiaTheme="minorEastAsia" w:hAnsiTheme="minorHAnsi" w:cs="Arial"/>
          <w:bCs/>
          <w:szCs w:val="24"/>
          <w:lang w:val="en-US" w:eastAsia="zh-CN"/>
        </w:rPr>
      </w:pPr>
      <w:r w:rsidRPr="007B6252">
        <w:rPr>
          <w:b/>
        </w:rPr>
        <w:t>Response</w:t>
      </w:r>
    </w:p>
    <w:p w14:paraId="3635AA7B" w14:textId="77777777" w:rsidR="002023FD" w:rsidRPr="0008229B" w:rsidRDefault="002023FD" w:rsidP="002023FD">
      <w:pPr>
        <w:rPr>
          <w:rFonts w:asciiTheme="minorHAnsi" w:hAnsiTheme="minorHAnsi"/>
          <w:szCs w:val="24"/>
        </w:rPr>
      </w:pPr>
    </w:p>
    <w:p w14:paraId="43D9F58B" w14:textId="77777777" w:rsidR="002023FD" w:rsidRDefault="002023FD" w:rsidP="002023FD">
      <w:pPr>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KUDP_DATA: 1,10</w:t>
      </w:r>
    </w:p>
    <w:p w14:paraId="1BADAC91" w14:textId="77777777" w:rsidR="002023FD" w:rsidRDefault="002023FD" w:rsidP="002023FD">
      <w:pPr>
        <w:rPr>
          <w:rFonts w:asciiTheme="minorHAnsi" w:eastAsiaTheme="minorEastAsia" w:hAnsiTheme="minorHAnsi" w:cs="Arial"/>
          <w:bCs/>
          <w:szCs w:val="24"/>
          <w:lang w:val="en-US" w:eastAsia="zh-CN"/>
        </w:rPr>
      </w:pPr>
    </w:p>
    <w:p w14:paraId="70C1ECB2" w14:textId="77777777" w:rsidR="002023FD" w:rsidRDefault="002023FD" w:rsidP="002023FD">
      <w:pPr>
        <w:rPr>
          <w:rFonts w:asciiTheme="minorHAnsi" w:hAnsiTheme="minorHAnsi"/>
          <w:szCs w:val="24"/>
        </w:rPr>
      </w:pPr>
    </w:p>
    <w:p w14:paraId="5AA26771" w14:textId="77777777" w:rsidR="002023FD" w:rsidRDefault="002023FD" w:rsidP="002023FD">
      <w:pPr>
        <w:rPr>
          <w:rFonts w:asciiTheme="minorHAnsi" w:hAnsiTheme="minorHAnsi"/>
          <w:szCs w:val="24"/>
        </w:rPr>
      </w:pPr>
    </w:p>
    <w:p w14:paraId="236740C8" w14:textId="311BDC3E" w:rsidR="002023FD" w:rsidRDefault="002023FD" w:rsidP="002023FD">
      <w:pPr>
        <w:rPr>
          <w:rFonts w:asciiTheme="minorHAnsi" w:hAnsiTheme="minorHAnsi"/>
          <w:szCs w:val="24"/>
        </w:rPr>
      </w:pPr>
    </w:p>
    <w:p w14:paraId="14DCF385" w14:textId="0533CE1A" w:rsidR="00996825" w:rsidRDefault="00996825" w:rsidP="002023FD">
      <w:pPr>
        <w:rPr>
          <w:rFonts w:asciiTheme="minorHAnsi" w:hAnsiTheme="minorHAnsi"/>
          <w:szCs w:val="24"/>
        </w:rPr>
      </w:pPr>
    </w:p>
    <w:p w14:paraId="2F7669C1" w14:textId="5155C08D" w:rsidR="00996825" w:rsidRDefault="00996825" w:rsidP="002023FD">
      <w:pPr>
        <w:rPr>
          <w:rFonts w:asciiTheme="minorHAnsi" w:hAnsiTheme="minorHAnsi"/>
          <w:szCs w:val="24"/>
        </w:rPr>
      </w:pPr>
    </w:p>
    <w:p w14:paraId="61C8C0E8" w14:textId="31E60D78" w:rsidR="00996825" w:rsidRDefault="00996825" w:rsidP="002023FD">
      <w:pPr>
        <w:rPr>
          <w:rFonts w:asciiTheme="minorHAnsi" w:hAnsiTheme="minorHAnsi"/>
          <w:szCs w:val="24"/>
        </w:rPr>
      </w:pPr>
    </w:p>
    <w:p w14:paraId="619F709C" w14:textId="6BFF7B26" w:rsidR="00996825" w:rsidRDefault="00996825" w:rsidP="002023FD">
      <w:pPr>
        <w:rPr>
          <w:rFonts w:asciiTheme="minorHAnsi" w:hAnsiTheme="minorHAnsi"/>
          <w:szCs w:val="24"/>
        </w:rPr>
      </w:pPr>
    </w:p>
    <w:p w14:paraId="43245192" w14:textId="0ED10ADE" w:rsidR="00996825" w:rsidRDefault="00996825" w:rsidP="002023FD">
      <w:pPr>
        <w:rPr>
          <w:rFonts w:asciiTheme="minorHAnsi" w:hAnsiTheme="minorHAnsi"/>
          <w:szCs w:val="24"/>
        </w:rPr>
      </w:pPr>
    </w:p>
    <w:p w14:paraId="049AAA76" w14:textId="3F2E6889" w:rsidR="00996825" w:rsidRDefault="00996825" w:rsidP="002023FD">
      <w:pPr>
        <w:rPr>
          <w:rFonts w:asciiTheme="minorHAnsi" w:hAnsiTheme="minorHAnsi"/>
          <w:szCs w:val="24"/>
        </w:rPr>
      </w:pPr>
    </w:p>
    <w:p w14:paraId="726D2F4D" w14:textId="5E97F026" w:rsidR="00996825" w:rsidRDefault="00996825" w:rsidP="002023FD">
      <w:pPr>
        <w:rPr>
          <w:rFonts w:asciiTheme="minorHAnsi" w:hAnsiTheme="minorHAnsi"/>
          <w:szCs w:val="24"/>
        </w:rPr>
      </w:pPr>
    </w:p>
    <w:p w14:paraId="05E4C217" w14:textId="59E5AEC2" w:rsidR="00996825" w:rsidRDefault="00996825" w:rsidP="002023FD">
      <w:pPr>
        <w:rPr>
          <w:rFonts w:asciiTheme="minorHAnsi" w:hAnsiTheme="minorHAnsi"/>
          <w:szCs w:val="24"/>
        </w:rPr>
      </w:pPr>
    </w:p>
    <w:p w14:paraId="5B6E2BE8" w14:textId="1B30125D" w:rsidR="00996825" w:rsidRDefault="00996825" w:rsidP="002023FD">
      <w:pPr>
        <w:rPr>
          <w:rFonts w:asciiTheme="minorHAnsi" w:hAnsiTheme="minorHAnsi"/>
          <w:szCs w:val="24"/>
        </w:rPr>
      </w:pPr>
    </w:p>
    <w:p w14:paraId="1E3D3CC6" w14:textId="2DFE3962" w:rsidR="00996825" w:rsidRDefault="00996825" w:rsidP="002023FD">
      <w:pPr>
        <w:rPr>
          <w:rFonts w:asciiTheme="minorHAnsi" w:hAnsiTheme="minorHAnsi"/>
          <w:szCs w:val="24"/>
        </w:rPr>
      </w:pPr>
    </w:p>
    <w:p w14:paraId="0CEC3E38" w14:textId="606E9899" w:rsidR="00996825" w:rsidRDefault="00996825" w:rsidP="002023FD">
      <w:pPr>
        <w:rPr>
          <w:rFonts w:asciiTheme="minorHAnsi" w:hAnsiTheme="minorHAnsi"/>
          <w:szCs w:val="24"/>
        </w:rPr>
      </w:pPr>
    </w:p>
    <w:p w14:paraId="0DE0FCE0" w14:textId="510B7802" w:rsidR="00996825" w:rsidRDefault="00996825" w:rsidP="002023FD">
      <w:pPr>
        <w:rPr>
          <w:rFonts w:asciiTheme="minorHAnsi" w:hAnsiTheme="minorHAnsi"/>
          <w:szCs w:val="24"/>
        </w:rPr>
      </w:pPr>
    </w:p>
    <w:p w14:paraId="4007BDF7" w14:textId="064368FD" w:rsidR="00996825" w:rsidRDefault="00996825" w:rsidP="002023FD">
      <w:pPr>
        <w:rPr>
          <w:rFonts w:asciiTheme="minorHAnsi" w:hAnsiTheme="minorHAnsi"/>
          <w:szCs w:val="24"/>
        </w:rPr>
      </w:pPr>
    </w:p>
    <w:p w14:paraId="631F7891" w14:textId="2682EEFF" w:rsidR="00996825" w:rsidRDefault="00996825" w:rsidP="002023FD">
      <w:pPr>
        <w:rPr>
          <w:rFonts w:asciiTheme="minorHAnsi" w:hAnsiTheme="minorHAnsi"/>
          <w:szCs w:val="24"/>
        </w:rPr>
      </w:pPr>
    </w:p>
    <w:p w14:paraId="0817758C" w14:textId="69132520" w:rsidR="00996825" w:rsidRDefault="00996825" w:rsidP="002023FD">
      <w:pPr>
        <w:rPr>
          <w:rFonts w:asciiTheme="minorHAnsi" w:hAnsiTheme="minorHAnsi"/>
          <w:szCs w:val="24"/>
        </w:rPr>
      </w:pPr>
    </w:p>
    <w:p w14:paraId="1E841E2F" w14:textId="37608558" w:rsidR="00996825" w:rsidRDefault="00996825" w:rsidP="002023FD">
      <w:pPr>
        <w:rPr>
          <w:rFonts w:asciiTheme="minorHAnsi" w:hAnsiTheme="minorHAnsi"/>
          <w:szCs w:val="24"/>
        </w:rPr>
      </w:pPr>
    </w:p>
    <w:p w14:paraId="0CE8411C" w14:textId="129F6736" w:rsidR="00996825" w:rsidRDefault="00996825" w:rsidP="002023FD">
      <w:pPr>
        <w:rPr>
          <w:rFonts w:asciiTheme="minorHAnsi" w:hAnsiTheme="minorHAnsi"/>
          <w:szCs w:val="24"/>
        </w:rPr>
      </w:pPr>
    </w:p>
    <w:p w14:paraId="08473619" w14:textId="4ABA479B" w:rsidR="00996825" w:rsidRDefault="00996825" w:rsidP="002023FD">
      <w:pPr>
        <w:rPr>
          <w:rFonts w:asciiTheme="minorHAnsi" w:hAnsiTheme="minorHAnsi"/>
          <w:szCs w:val="24"/>
        </w:rPr>
      </w:pPr>
    </w:p>
    <w:p w14:paraId="6759D435" w14:textId="3C2C9A6D" w:rsidR="00996825" w:rsidRDefault="00996825" w:rsidP="002023FD">
      <w:pPr>
        <w:rPr>
          <w:rFonts w:asciiTheme="minorHAnsi" w:hAnsiTheme="minorHAnsi"/>
          <w:szCs w:val="24"/>
        </w:rPr>
      </w:pPr>
    </w:p>
    <w:p w14:paraId="162D1CF2" w14:textId="3D973A3A" w:rsidR="00996825" w:rsidRDefault="00996825" w:rsidP="002023FD">
      <w:pPr>
        <w:rPr>
          <w:rFonts w:asciiTheme="minorHAnsi" w:hAnsiTheme="minorHAnsi"/>
          <w:szCs w:val="24"/>
        </w:rPr>
      </w:pPr>
    </w:p>
    <w:p w14:paraId="00C0B90C" w14:textId="35CA1595" w:rsidR="00996825" w:rsidRPr="0008229B" w:rsidRDefault="00996825" w:rsidP="002023FD">
      <w:pPr>
        <w:rPr>
          <w:rFonts w:asciiTheme="minorHAnsi" w:hAnsiTheme="minorHAnsi"/>
          <w:szCs w:val="24"/>
        </w:rPr>
      </w:pPr>
    </w:p>
    <w:p w14:paraId="4B2CED41" w14:textId="77777777" w:rsidR="002023FD" w:rsidRPr="00656BB0" w:rsidRDefault="002023FD" w:rsidP="002023FD">
      <w:pPr>
        <w:pStyle w:val="Heading3"/>
        <w:numPr>
          <w:ilvl w:val="2"/>
          <w:numId w:val="1"/>
        </w:numPr>
      </w:pPr>
      <w:bookmarkStart w:id="231" w:name="_Toc516684927"/>
      <w:r w:rsidRPr="00AD4BF8">
        <w:lastRenderedPageBreak/>
        <w:t>Sequence</w:t>
      </w:r>
      <w:r>
        <w:t xml:space="preserve"> Diagram</w:t>
      </w:r>
      <w:bookmarkEnd w:id="231"/>
    </w:p>
    <w:p w14:paraId="1596C416" w14:textId="77777777" w:rsidR="002023FD" w:rsidRDefault="002023FD" w:rsidP="002023FD">
      <w:pPr>
        <w:rPr>
          <w:lang w:val="en-US"/>
        </w:rPr>
      </w:pPr>
    </w:p>
    <w:p w14:paraId="53ED41EE" w14:textId="77777777" w:rsidR="002023FD" w:rsidRPr="00330247" w:rsidRDefault="002023FD" w:rsidP="002023FD">
      <w:r w:rsidRPr="00215EAC">
        <w:rPr>
          <w:rFonts w:ascii="Arial" w:hAnsi="Arial" w:cs="Arial"/>
          <w:noProof/>
          <w:lang w:val="en-US"/>
        </w:rPr>
        <mc:AlternateContent>
          <mc:Choice Requires="wps">
            <w:drawing>
              <wp:anchor distT="0" distB="0" distL="114300" distR="114300" simplePos="0" relativeHeight="254819328" behindDoc="0" locked="0" layoutInCell="1" allowOverlap="1" wp14:anchorId="429C5892" wp14:editId="02FEA9E4">
                <wp:simplePos x="0" y="0"/>
                <wp:positionH relativeFrom="column">
                  <wp:posOffset>1866900</wp:posOffset>
                </wp:positionH>
                <wp:positionV relativeFrom="paragraph">
                  <wp:posOffset>8890</wp:posOffset>
                </wp:positionV>
                <wp:extent cx="1143000" cy="640080"/>
                <wp:effectExtent l="0" t="0" r="19050" b="26670"/>
                <wp:wrapNone/>
                <wp:docPr id="1813" name="Rectangle 181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9B8626F" w14:textId="77777777" w:rsidR="00944514" w:rsidRDefault="00944514" w:rsidP="002023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9C5892" id="Rectangle 1813" o:spid="_x0000_s2376" style="position:absolute;margin-left:147pt;margin-top:.7pt;width:90pt;height:50.4pt;z-index:2548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mPwQIAABA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" fillcolor="#c0504d [3205]" strokecolor="#5a5a5a [2109]" strokeweight="1pt">
                <v:textbox>
                  <w:txbxContent>
                    <w:p w14:paraId="19B8626F" w14:textId="77777777" w:rsidR="00944514" w:rsidRDefault="00944514" w:rsidP="002023FD">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22400" behindDoc="0" locked="0" layoutInCell="1" allowOverlap="1" wp14:anchorId="7EC842ED" wp14:editId="63BC79A8">
                <wp:simplePos x="0" y="0"/>
                <wp:positionH relativeFrom="rightMargin">
                  <wp:align>left</wp:align>
                </wp:positionH>
                <wp:positionV relativeFrom="paragraph">
                  <wp:posOffset>18415</wp:posOffset>
                </wp:positionV>
                <wp:extent cx="731520" cy="640080"/>
                <wp:effectExtent l="0" t="0" r="11430" b="26670"/>
                <wp:wrapNone/>
                <wp:docPr id="1815" name="Rectangle 1815"/>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0D52E88" w14:textId="77777777" w:rsidR="00944514" w:rsidRDefault="00944514" w:rsidP="002023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842ED" id="Rectangle 1815" o:spid="_x0000_s2377" style="position:absolute;margin-left:0;margin-top:1.45pt;width:57.6pt;height:50.4pt;z-index:25482240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" fillcolor="#8064a2 [3207]" strokecolor="#5a5a5a [2109]" strokeweight="1pt">
                <v:textbox>
                  <w:txbxContent>
                    <w:p w14:paraId="40D52E88" w14:textId="77777777" w:rsidR="00944514" w:rsidRDefault="00944514" w:rsidP="002023FD">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4821376" behindDoc="0" locked="0" layoutInCell="1" allowOverlap="1" wp14:anchorId="509400AA" wp14:editId="58EA6368">
                <wp:simplePos x="0" y="0"/>
                <wp:positionH relativeFrom="column">
                  <wp:posOffset>4229100</wp:posOffset>
                </wp:positionH>
                <wp:positionV relativeFrom="paragraph">
                  <wp:posOffset>31115</wp:posOffset>
                </wp:positionV>
                <wp:extent cx="819150" cy="640080"/>
                <wp:effectExtent l="0" t="0" r="19050" b="26670"/>
                <wp:wrapNone/>
                <wp:docPr id="1822" name="Rectangle 1822"/>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0647985" w14:textId="77777777" w:rsidR="00944514" w:rsidRDefault="00944514" w:rsidP="002023FD">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400AA" id="Rectangle 1822" o:spid="_x0000_s2378" style="position:absolute;margin-left:333pt;margin-top:2.45pt;width:64.5pt;height:50.4pt;z-index:2548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" fillcolor="#c0504d [3205]" strokecolor="#243f60 [1604]" strokeweight="1pt">
                <v:textbox>
                  <w:txbxContent>
                    <w:p w14:paraId="00647985" w14:textId="77777777" w:rsidR="00944514" w:rsidRDefault="00944514" w:rsidP="002023FD">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20352" behindDoc="0" locked="0" layoutInCell="1" allowOverlap="1" wp14:anchorId="32F46AF8" wp14:editId="65B86BEE">
                <wp:simplePos x="0" y="0"/>
                <wp:positionH relativeFrom="column">
                  <wp:posOffset>3086100</wp:posOffset>
                </wp:positionH>
                <wp:positionV relativeFrom="paragraph">
                  <wp:posOffset>18415</wp:posOffset>
                </wp:positionV>
                <wp:extent cx="1047750" cy="640080"/>
                <wp:effectExtent l="0" t="0" r="19050" b="26670"/>
                <wp:wrapNone/>
                <wp:docPr id="2092" name="Rectangle 2092"/>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2A20A39" w14:textId="77777777" w:rsidR="00944514" w:rsidRDefault="00944514" w:rsidP="002023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46AF8" id="Rectangle 2092" o:spid="_x0000_s2379" style="position:absolute;margin-left:243pt;margin-top:1.45pt;width:82.5pt;height:50.4pt;z-index:2548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" fillcolor="#c0504d [3205]" strokecolor="#243f60 [1604]" strokeweight="1pt">
                <v:textbox>
                  <w:txbxContent>
                    <w:p w14:paraId="12A20A39" w14:textId="77777777" w:rsidR="00944514" w:rsidRDefault="00944514" w:rsidP="002023FD">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18304" behindDoc="0" locked="0" layoutInCell="1" allowOverlap="1" wp14:anchorId="6F11805F" wp14:editId="0D76A078">
                <wp:simplePos x="0" y="0"/>
                <wp:positionH relativeFrom="column">
                  <wp:posOffset>933450</wp:posOffset>
                </wp:positionH>
                <wp:positionV relativeFrom="paragraph">
                  <wp:posOffset>18415</wp:posOffset>
                </wp:positionV>
                <wp:extent cx="828675" cy="640080"/>
                <wp:effectExtent l="0" t="0" r="28575" b="26670"/>
                <wp:wrapNone/>
                <wp:docPr id="2093" name="Rectangle 209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20B57B4" w14:textId="77777777" w:rsidR="00944514" w:rsidRDefault="00944514" w:rsidP="002023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1805F" id="Rectangle 2093" o:spid="_x0000_s2380" style="position:absolute;margin-left:73.5pt;margin-top:1.45pt;width:65.25pt;height:50.4pt;z-index:2548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" fillcolor="#4f81bd [3204]" strokecolor="#5a5a5a [2109]" strokeweight="1pt">
                <v:textbox>
                  <w:txbxContent>
                    <w:p w14:paraId="520B57B4" w14:textId="77777777" w:rsidR="00944514" w:rsidRDefault="00944514" w:rsidP="002023FD">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4817280" behindDoc="0" locked="0" layoutInCell="1" allowOverlap="1" wp14:anchorId="1AF6DB10" wp14:editId="0B3EA286">
                <wp:simplePos x="0" y="0"/>
                <wp:positionH relativeFrom="margin">
                  <wp:posOffset>0</wp:posOffset>
                </wp:positionH>
                <wp:positionV relativeFrom="paragraph">
                  <wp:posOffset>0</wp:posOffset>
                </wp:positionV>
                <wp:extent cx="822325" cy="640080"/>
                <wp:effectExtent l="0" t="0" r="15875" b="26670"/>
                <wp:wrapNone/>
                <wp:docPr id="2094" name="Rectangle 2094"/>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6C4D" w14:textId="77777777" w:rsidR="00944514" w:rsidRDefault="00944514" w:rsidP="002023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6DB10" id="Rectangle 2094" o:spid="_x0000_s2381" style="position:absolute;margin-left:0;margin-top:0;width:64.75pt;height:50.4pt;z-index:2548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cyvxA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" fillcolor="#f79646 [3209]" strokecolor="#5a5a5a [2109]" strokeweight="1pt">
                <v:textbox>
                  <w:txbxContent>
                    <w:p w14:paraId="13DC6C4D" w14:textId="77777777" w:rsidR="00944514" w:rsidRDefault="00944514" w:rsidP="002023FD">
                      <w:pPr>
                        <w:jc w:val="center"/>
                      </w:pPr>
                      <w:r>
                        <w:t>Host with Linux OS</w:t>
                      </w:r>
                    </w:p>
                  </w:txbxContent>
                </v:textbox>
                <w10:wrap anchorx="margin"/>
              </v:rect>
            </w:pict>
          </mc:Fallback>
        </mc:AlternateContent>
      </w:r>
    </w:p>
    <w:p w14:paraId="50071B4E" w14:textId="77777777" w:rsidR="002023FD" w:rsidRDefault="002023FD" w:rsidP="002023FD">
      <w:pPr>
        <w:rPr>
          <w:lang w:val="en-US"/>
        </w:rPr>
      </w:pPr>
    </w:p>
    <w:p w14:paraId="3BAF62FE" w14:textId="77777777" w:rsidR="002023FD" w:rsidRDefault="002023FD" w:rsidP="002023FD">
      <w:pPr>
        <w:rPr>
          <w:lang w:val="en-US"/>
        </w:rPr>
      </w:pPr>
    </w:p>
    <w:p w14:paraId="52757414" w14:textId="77777777" w:rsidR="002023FD" w:rsidRDefault="002023FD" w:rsidP="002023FD">
      <w:pPr>
        <w:rPr>
          <w:lang w:val="en-US"/>
        </w:rPr>
      </w:pPr>
      <w:r>
        <w:rPr>
          <w:noProof/>
          <w:lang w:val="en-US"/>
        </w:rPr>
        <mc:AlternateContent>
          <mc:Choice Requires="wps">
            <w:drawing>
              <wp:anchor distT="0" distB="0" distL="114300" distR="114300" simplePos="0" relativeHeight="254809088" behindDoc="0" locked="0" layoutInCell="1" allowOverlap="1" wp14:anchorId="7CED9A82" wp14:editId="424D7765">
                <wp:simplePos x="0" y="0"/>
                <wp:positionH relativeFrom="column">
                  <wp:posOffset>1247775</wp:posOffset>
                </wp:positionH>
                <wp:positionV relativeFrom="paragraph">
                  <wp:posOffset>79375</wp:posOffset>
                </wp:positionV>
                <wp:extent cx="0" cy="5943600"/>
                <wp:effectExtent l="0" t="0" r="19050" b="19050"/>
                <wp:wrapNone/>
                <wp:docPr id="2095" name="Straight Connector 2095"/>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FADDF" id="Straight Connector 2095" o:spid="_x0000_s1026" style="position:absolute;flip:x;z-index:2548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810112" behindDoc="0" locked="0" layoutInCell="1" allowOverlap="1" wp14:anchorId="30EA356F" wp14:editId="2410B1B4">
                <wp:simplePos x="0" y="0"/>
                <wp:positionH relativeFrom="column">
                  <wp:posOffset>2476500</wp:posOffset>
                </wp:positionH>
                <wp:positionV relativeFrom="paragraph">
                  <wp:posOffset>113030</wp:posOffset>
                </wp:positionV>
                <wp:extent cx="0" cy="5943600"/>
                <wp:effectExtent l="0" t="0" r="19050" b="19050"/>
                <wp:wrapNone/>
                <wp:docPr id="2096" name="Straight Connector 2096"/>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438D8" id="Straight Connector 2096" o:spid="_x0000_s1026" style="position:absolute;z-index:2548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" strokecolor="#4579b8 [3044]"/>
            </w:pict>
          </mc:Fallback>
        </mc:AlternateContent>
      </w:r>
      <w:r>
        <w:rPr>
          <w:noProof/>
          <w:lang w:val="en-US"/>
        </w:rPr>
        <mc:AlternateContent>
          <mc:Choice Requires="wps">
            <w:drawing>
              <wp:anchor distT="0" distB="0" distL="114300" distR="114300" simplePos="0" relativeHeight="254813184" behindDoc="0" locked="0" layoutInCell="1" allowOverlap="1" wp14:anchorId="2F7DF9B8" wp14:editId="0EE1CB95">
                <wp:simplePos x="0" y="0"/>
                <wp:positionH relativeFrom="margin">
                  <wp:posOffset>5818505</wp:posOffset>
                </wp:positionH>
                <wp:positionV relativeFrom="paragraph">
                  <wp:posOffset>97790</wp:posOffset>
                </wp:positionV>
                <wp:extent cx="0" cy="5943600"/>
                <wp:effectExtent l="0" t="0" r="19050" b="19050"/>
                <wp:wrapNone/>
                <wp:docPr id="2097" name="Straight Connector 2097"/>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661775" id="Straight Connector 2097" o:spid="_x0000_s1026" style="position:absolute;flip:x;z-index:2548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" strokecolor="#4a7ebb">
                <w10:wrap anchorx="margin"/>
              </v:line>
            </w:pict>
          </mc:Fallback>
        </mc:AlternateContent>
      </w:r>
      <w:r>
        <w:rPr>
          <w:noProof/>
          <w:lang w:val="en-US"/>
        </w:rPr>
        <mc:AlternateContent>
          <mc:Choice Requires="wps">
            <w:drawing>
              <wp:anchor distT="0" distB="0" distL="114300" distR="114300" simplePos="0" relativeHeight="254812160" behindDoc="0" locked="0" layoutInCell="1" allowOverlap="1" wp14:anchorId="074BCE67" wp14:editId="0239EC89">
                <wp:simplePos x="0" y="0"/>
                <wp:positionH relativeFrom="column">
                  <wp:posOffset>4627880</wp:posOffset>
                </wp:positionH>
                <wp:positionV relativeFrom="paragraph">
                  <wp:posOffset>107950</wp:posOffset>
                </wp:positionV>
                <wp:extent cx="0" cy="5943600"/>
                <wp:effectExtent l="0" t="0" r="19050" b="19050"/>
                <wp:wrapNone/>
                <wp:docPr id="2098" name="Straight Connector 2098"/>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29858" id="Straight Connector 2098" o:spid="_x0000_s1026" style="position:absolute;flip:x;z-index:2548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4811136" behindDoc="0" locked="0" layoutInCell="1" allowOverlap="1" wp14:anchorId="0333F035" wp14:editId="7A92C9B7">
                <wp:simplePos x="0" y="0"/>
                <wp:positionH relativeFrom="column">
                  <wp:posOffset>3630295</wp:posOffset>
                </wp:positionH>
                <wp:positionV relativeFrom="paragraph">
                  <wp:posOffset>78740</wp:posOffset>
                </wp:positionV>
                <wp:extent cx="0" cy="5943600"/>
                <wp:effectExtent l="0" t="0" r="19050" b="19050"/>
                <wp:wrapNone/>
                <wp:docPr id="2099" name="Straight Connector 2099"/>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7E08C" id="Straight Connector 2099" o:spid="_x0000_s1026" style="position:absolute;flip:x;z-index:2548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" strokecolor="#4579b8 [3044]"/>
            </w:pict>
          </mc:Fallback>
        </mc:AlternateContent>
      </w:r>
      <w:r>
        <w:rPr>
          <w:noProof/>
          <w:lang w:val="en-US"/>
        </w:rPr>
        <mc:AlternateContent>
          <mc:Choice Requires="wps">
            <w:drawing>
              <wp:anchor distT="0" distB="0" distL="114300" distR="114300" simplePos="0" relativeHeight="254808064" behindDoc="0" locked="0" layoutInCell="1" allowOverlap="1" wp14:anchorId="6C51659D" wp14:editId="09B41F37">
                <wp:simplePos x="0" y="0"/>
                <wp:positionH relativeFrom="column">
                  <wp:posOffset>361950</wp:posOffset>
                </wp:positionH>
                <wp:positionV relativeFrom="paragraph">
                  <wp:posOffset>95885</wp:posOffset>
                </wp:positionV>
                <wp:extent cx="0" cy="5943600"/>
                <wp:effectExtent l="0" t="0" r="19050" b="19050"/>
                <wp:wrapNone/>
                <wp:docPr id="2100" name="Straight Connector 2100"/>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96E02" id="Straight Connector 2100" o:spid="_x0000_s1026" style="position:absolute;z-index:2548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" strokecolor="#4579b8 [3044]"/>
            </w:pict>
          </mc:Fallback>
        </mc:AlternateContent>
      </w:r>
    </w:p>
    <w:p w14:paraId="7EF2F9E1" w14:textId="77777777" w:rsidR="002023FD" w:rsidRDefault="002023FD" w:rsidP="002023FD">
      <w:pPr>
        <w:rPr>
          <w:lang w:val="en-US"/>
        </w:rPr>
      </w:pPr>
      <w:r>
        <w:rPr>
          <w:lang w:val="en-US"/>
        </w:rPr>
        <w:t xml:space="preserve"> </w:t>
      </w:r>
    </w:p>
    <w:p w14:paraId="4A692C0B" w14:textId="77777777" w:rsidR="002023FD" w:rsidRDefault="002023FD" w:rsidP="002023FD">
      <w:pPr>
        <w:rPr>
          <w:lang w:val="en-US"/>
        </w:rPr>
      </w:pPr>
    </w:p>
    <w:p w14:paraId="3FCB6CDA" w14:textId="77777777" w:rsidR="002023FD" w:rsidRDefault="002023FD" w:rsidP="002023FD">
      <w:pPr>
        <w:rPr>
          <w:lang w:val="en-US"/>
        </w:rPr>
      </w:pPr>
    </w:p>
    <w:p w14:paraId="7A1BAC47" w14:textId="77777777" w:rsidR="002023FD" w:rsidRDefault="002023FD" w:rsidP="002023FD">
      <w:pPr>
        <w:tabs>
          <w:tab w:val="left" w:pos="3015"/>
        </w:tabs>
        <w:contextualSpacing/>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815232" behindDoc="0" locked="0" layoutInCell="1" allowOverlap="1" wp14:anchorId="5E1E391A" wp14:editId="48817628">
                <wp:simplePos x="0" y="0"/>
                <wp:positionH relativeFrom="column">
                  <wp:posOffset>3609975</wp:posOffset>
                </wp:positionH>
                <wp:positionV relativeFrom="paragraph">
                  <wp:posOffset>144780</wp:posOffset>
                </wp:positionV>
                <wp:extent cx="1581150" cy="714375"/>
                <wp:effectExtent l="57150" t="38100" r="76200" b="104775"/>
                <wp:wrapNone/>
                <wp:docPr id="2102" name="Rectangle 2102"/>
                <wp:cNvGraphicFramePr/>
                <a:graphic xmlns:a="http://schemas.openxmlformats.org/drawingml/2006/main">
                  <a:graphicData uri="http://schemas.microsoft.com/office/word/2010/wordprocessingShape">
                    <wps:wsp>
                      <wps:cNvSpPr/>
                      <wps:spPr>
                        <a:xfrm>
                          <a:off x="0" y="0"/>
                          <a:ext cx="1581150" cy="71437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3768611" w14:textId="77777777" w:rsidR="00944514" w:rsidRPr="00983E26" w:rsidRDefault="00944514" w:rsidP="002023FD">
                            <w:r>
                              <w:rPr>
                                <w:rFonts w:asciiTheme="minorHAnsi" w:hAnsiTheme="minorHAnsi" w:cs="Arial"/>
                                <w:szCs w:val="24"/>
                              </w:rPr>
                              <w:t xml:space="preserve">Read the received data length and data using read () function                        </w:t>
                            </w:r>
                          </w:p>
                          <w:p w14:paraId="25023A3B" w14:textId="77777777" w:rsidR="00944514" w:rsidRPr="00983E26" w:rsidRDefault="00944514" w:rsidP="002023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1E391A" id="Rectangle 2102" o:spid="_x0000_s2382" style="position:absolute;margin-left:284.25pt;margin-top:11.4pt;width:124.5pt;height:56.25pt;z-index:2548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" fillcolor="#9bbb59 [3206]" strokecolor="#92d050">
                <v:shadow on="t" color="black" opacity="24903f" origin=",.5" offset="0,.55556mm"/>
                <v:textbox>
                  <w:txbxContent>
                    <w:p w14:paraId="73768611" w14:textId="77777777" w:rsidR="00944514" w:rsidRPr="00983E26" w:rsidRDefault="00944514" w:rsidP="002023FD">
                      <w:r>
                        <w:rPr>
                          <w:rFonts w:asciiTheme="minorHAnsi" w:hAnsiTheme="minorHAnsi" w:cs="Arial"/>
                          <w:szCs w:val="24"/>
                        </w:rPr>
                        <w:t xml:space="preserve">Read the received data length and data using read () function                        </w:t>
                      </w:r>
                    </w:p>
                    <w:p w14:paraId="25023A3B" w14:textId="77777777" w:rsidR="00944514" w:rsidRPr="00983E26" w:rsidRDefault="00944514" w:rsidP="002023FD"/>
                  </w:txbxContent>
                </v:textbox>
              </v:rect>
            </w:pict>
          </mc:Fallback>
        </mc:AlternateContent>
      </w:r>
      <w:r>
        <w:rPr>
          <w:lang w:val="en-US"/>
        </w:rPr>
        <w:t xml:space="preserve">                                          </w:t>
      </w:r>
    </w:p>
    <w:p w14:paraId="12AD0BC5" w14:textId="77777777" w:rsidR="002023FD" w:rsidRDefault="002023FD" w:rsidP="002023FD">
      <w:pPr>
        <w:tabs>
          <w:tab w:val="left" w:pos="3015"/>
        </w:tabs>
        <w:contextualSpacing/>
        <w:rPr>
          <w:lang w:val="en-US"/>
        </w:rPr>
      </w:pPr>
      <w:r>
        <w:rPr>
          <w:lang w:val="en-US"/>
        </w:rPr>
        <w:t xml:space="preserve">                                      During POLLIN event call the function</w:t>
      </w:r>
    </w:p>
    <w:p w14:paraId="13A92E4E" w14:textId="77777777" w:rsidR="002023FD" w:rsidRPr="00360243" w:rsidRDefault="002023FD" w:rsidP="002023FD">
      <w:pPr>
        <w:tabs>
          <w:tab w:val="left" w:pos="3015"/>
        </w:tabs>
        <w:contextualSpacing/>
        <w:rPr>
          <w:lang w:val="en-US"/>
        </w:rPr>
      </w:pPr>
      <w:r>
        <w:rPr>
          <w:lang w:val="en-US"/>
        </w:rPr>
        <w:t xml:space="preserve">                                      To notify the received UDP packet</w:t>
      </w:r>
    </w:p>
    <w:p w14:paraId="5C62207B" w14:textId="77777777" w:rsidR="002023FD" w:rsidRPr="00223D76" w:rsidRDefault="002023FD" w:rsidP="002023FD">
      <w:pPr>
        <w:rPr>
          <w:lang w:val="en-US"/>
        </w:rPr>
      </w:pPr>
      <w:r>
        <w:rPr>
          <w:rFonts w:ascii="Times New Roman" w:eastAsiaTheme="minorHAnsi" w:hAnsi="Times New Roman"/>
          <w:noProof/>
          <w:szCs w:val="24"/>
          <w:lang w:val="en-US"/>
        </w:rPr>
        <mc:AlternateContent>
          <mc:Choice Requires="wps">
            <w:drawing>
              <wp:anchor distT="0" distB="0" distL="114300" distR="114300" simplePos="0" relativeHeight="254823424" behindDoc="0" locked="0" layoutInCell="1" allowOverlap="1" wp14:anchorId="299EC2F6" wp14:editId="4AAA1675">
                <wp:simplePos x="0" y="0"/>
                <wp:positionH relativeFrom="column">
                  <wp:posOffset>1247775</wp:posOffset>
                </wp:positionH>
                <wp:positionV relativeFrom="paragraph">
                  <wp:posOffset>48260</wp:posOffset>
                </wp:positionV>
                <wp:extent cx="2362200" cy="0"/>
                <wp:effectExtent l="0" t="76200" r="19050" b="95250"/>
                <wp:wrapNone/>
                <wp:docPr id="2109" name="Straight Arrow Connector 2109"/>
                <wp:cNvGraphicFramePr/>
                <a:graphic xmlns:a="http://schemas.openxmlformats.org/drawingml/2006/main">
                  <a:graphicData uri="http://schemas.microsoft.com/office/word/2010/wordprocessingShape">
                    <wps:wsp>
                      <wps:cNvCnPr/>
                      <wps:spPr>
                        <a:xfrm>
                          <a:off x="0" y="0"/>
                          <a:ext cx="2362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BE625" id="Straight Arrow Connector 2109" o:spid="_x0000_s1026" type="#_x0000_t32" style="position:absolute;margin-left:98.25pt;margin-top:3.8pt;width:186pt;height:0;z-index:25482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" strokecolor="#4579b8 [3044]">
                <v:stroke endarrow="block"/>
              </v:shape>
            </w:pict>
          </mc:Fallback>
        </mc:AlternateContent>
      </w:r>
      <w:r>
        <w:rPr>
          <w:rFonts w:ascii="Times New Roman" w:eastAsiaTheme="minorHAnsi" w:hAnsi="Times New Roman"/>
          <w:noProof/>
          <w:szCs w:val="24"/>
          <w:lang w:val="en-US"/>
        </w:rPr>
        <mc:AlternateContent>
          <mc:Choice Requires="wps">
            <w:drawing>
              <wp:anchor distT="0" distB="0" distL="114300" distR="114300" simplePos="0" relativeHeight="254816256" behindDoc="1" locked="0" layoutInCell="1" allowOverlap="1" wp14:anchorId="7A2C5E18" wp14:editId="1322A586">
                <wp:simplePos x="0" y="0"/>
                <wp:positionH relativeFrom="margin">
                  <wp:posOffset>-256540</wp:posOffset>
                </wp:positionH>
                <wp:positionV relativeFrom="paragraph">
                  <wp:posOffset>157480</wp:posOffset>
                </wp:positionV>
                <wp:extent cx="2828290" cy="923925"/>
                <wp:effectExtent l="0" t="0" r="0" b="9525"/>
                <wp:wrapNone/>
                <wp:docPr id="2114" name="Rounded Rectangle 2114"/>
                <wp:cNvGraphicFramePr/>
                <a:graphic xmlns:a="http://schemas.openxmlformats.org/drawingml/2006/main">
                  <a:graphicData uri="http://schemas.microsoft.com/office/word/2010/wordprocessingShape">
                    <wps:wsp>
                      <wps:cNvSpPr/>
                      <wps:spPr>
                        <a:xfrm>
                          <a:off x="0" y="0"/>
                          <a:ext cx="2828290"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830C20" w14:textId="77777777" w:rsidR="00944514" w:rsidRPr="0056762D" w:rsidRDefault="00944514" w:rsidP="002023FD">
                            <w:pPr>
                              <w:rPr>
                                <w:rFonts w:ascii="Arial" w:hAnsi="Arial" w:cs="Arial"/>
                                <w:sz w:val="20"/>
                              </w:rPr>
                            </w:pPr>
                          </w:p>
                          <w:p w14:paraId="5E74F0FA" w14:textId="77777777" w:rsidR="00944514" w:rsidRDefault="00944514" w:rsidP="002023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2C5E18" id="Rounded Rectangle 2114" o:spid="_x0000_s2383" style="position:absolute;margin-left:-20.2pt;margin-top:12.4pt;width:222.7pt;height:72.75pt;z-index:-2485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" fillcolor="white [3201]" stroked="f" strokeweight="2pt">
                <v:textbox>
                  <w:txbxContent>
                    <w:p w14:paraId="20830C20" w14:textId="77777777" w:rsidR="00944514" w:rsidRPr="0056762D" w:rsidRDefault="00944514" w:rsidP="002023FD">
                      <w:pPr>
                        <w:rPr>
                          <w:rFonts w:ascii="Arial" w:hAnsi="Arial" w:cs="Arial"/>
                          <w:sz w:val="20"/>
                        </w:rPr>
                      </w:pPr>
                    </w:p>
                    <w:p w14:paraId="5E74F0FA" w14:textId="77777777" w:rsidR="00944514" w:rsidRDefault="00944514" w:rsidP="002023FD"/>
                  </w:txbxContent>
                </v:textbox>
                <w10:wrap anchorx="margin"/>
              </v:roundrect>
            </w:pict>
          </mc:Fallback>
        </mc:AlternateContent>
      </w:r>
      <w:r>
        <w:rPr>
          <w:lang w:val="en-US"/>
        </w:rPr>
        <w:t xml:space="preserve"> </w:t>
      </w:r>
    </w:p>
    <w:p w14:paraId="3B84E6BA" w14:textId="77777777" w:rsidR="002023FD" w:rsidRPr="00A30337" w:rsidRDefault="002023FD" w:rsidP="002023FD">
      <w:pPr>
        <w:ind w:left="2160"/>
        <w:rPr>
          <w:rFonts w:asciiTheme="minorHAnsi" w:hAnsiTheme="minorHAnsi" w:cs="Arial"/>
          <w:szCs w:val="24"/>
        </w:rPr>
      </w:pPr>
      <w:r>
        <w:rPr>
          <w:noProof/>
          <w:lang w:val="en-US"/>
        </w:rPr>
        <mc:AlternateContent>
          <mc:Choice Requires="wps">
            <w:drawing>
              <wp:anchor distT="0" distB="0" distL="114300" distR="114300" simplePos="0" relativeHeight="254825472" behindDoc="0" locked="0" layoutInCell="1" allowOverlap="1" wp14:anchorId="3334C140" wp14:editId="09E6773D">
                <wp:simplePos x="0" y="0"/>
                <wp:positionH relativeFrom="column">
                  <wp:posOffset>4238625</wp:posOffset>
                </wp:positionH>
                <wp:positionV relativeFrom="paragraph">
                  <wp:posOffset>128905</wp:posOffset>
                </wp:positionV>
                <wp:extent cx="0" cy="847725"/>
                <wp:effectExtent l="76200" t="0" r="57150" b="47625"/>
                <wp:wrapNone/>
                <wp:docPr id="2115" name="Straight Arrow Connector 2115"/>
                <wp:cNvGraphicFramePr/>
                <a:graphic xmlns:a="http://schemas.openxmlformats.org/drawingml/2006/main">
                  <a:graphicData uri="http://schemas.microsoft.com/office/word/2010/wordprocessingShape">
                    <wps:wsp>
                      <wps:cNvCnPr/>
                      <wps:spPr>
                        <a:xfrm>
                          <a:off x="0" y="0"/>
                          <a:ext cx="0"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DA0787" id="Straight Arrow Connector 2115" o:spid="_x0000_s1026" type="#_x0000_t32" style="position:absolute;margin-left:333.75pt;margin-top:10.15pt;width:0;height:66.75pt;z-index:2548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" strokecolor="#4579b8 [3044]">
                <v:stroke endarrow="block"/>
              </v:shape>
            </w:pict>
          </mc:Fallback>
        </mc:AlternateContent>
      </w:r>
      <w:r>
        <w:rPr>
          <w:lang w:val="en-US"/>
        </w:rPr>
        <w:t xml:space="preserve">  </w:t>
      </w:r>
    </w:p>
    <w:p w14:paraId="74943174" w14:textId="77777777" w:rsidR="002023FD" w:rsidRPr="007B5DF4" w:rsidRDefault="002023FD" w:rsidP="002023FD">
      <w:pPr>
        <w:rPr>
          <w:rFonts w:ascii="Arial" w:hAnsi="Arial" w:cs="Arial"/>
          <w:sz w:val="20"/>
          <w:lang w:val="en-US"/>
        </w:rPr>
      </w:pPr>
    </w:p>
    <w:p w14:paraId="743A1EB5" w14:textId="77777777" w:rsidR="002023FD" w:rsidRPr="00D65D23" w:rsidRDefault="002023FD" w:rsidP="002023FD">
      <w:pPr>
        <w:rPr>
          <w:rFonts w:ascii="Arial" w:hAnsi="Arial" w:cs="Arial"/>
          <w:sz w:val="20"/>
        </w:rPr>
      </w:pPr>
    </w:p>
    <w:p w14:paraId="74B8F16C" w14:textId="77777777" w:rsidR="002023FD" w:rsidRDefault="002023FD" w:rsidP="002023FD">
      <w:pPr>
        <w:rPr>
          <w:lang w:val="en-US"/>
        </w:rPr>
      </w:pPr>
      <w:r w:rsidRPr="00FC6A80">
        <w:rPr>
          <w:rFonts w:ascii="Arial" w:hAnsi="Arial" w:cs="Arial"/>
          <w:noProof/>
          <w:sz w:val="20"/>
          <w:lang w:val="en-US"/>
        </w:rPr>
        <mc:AlternateContent>
          <mc:Choice Requires="wps">
            <w:drawing>
              <wp:anchor distT="0" distB="0" distL="114300" distR="114300" simplePos="0" relativeHeight="254814208" behindDoc="1" locked="0" layoutInCell="1" allowOverlap="1" wp14:anchorId="69792178" wp14:editId="6705EF47">
                <wp:simplePos x="0" y="0"/>
                <wp:positionH relativeFrom="margin">
                  <wp:posOffset>95250</wp:posOffset>
                </wp:positionH>
                <wp:positionV relativeFrom="paragraph">
                  <wp:posOffset>128270</wp:posOffset>
                </wp:positionV>
                <wp:extent cx="3086100" cy="561975"/>
                <wp:effectExtent l="0" t="0" r="0" b="9525"/>
                <wp:wrapNone/>
                <wp:docPr id="2119" name="Rounded Rectangle 2119"/>
                <wp:cNvGraphicFramePr/>
                <a:graphic xmlns:a="http://schemas.openxmlformats.org/drawingml/2006/main">
                  <a:graphicData uri="http://schemas.microsoft.com/office/word/2010/wordprocessingShape">
                    <wps:wsp>
                      <wps:cNvSpPr/>
                      <wps:spPr>
                        <a:xfrm>
                          <a:off x="0" y="0"/>
                          <a:ext cx="3086100" cy="5619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80D8E5E" w14:textId="77777777" w:rsidR="00944514" w:rsidRPr="00FB6545" w:rsidRDefault="00944514" w:rsidP="002023FD">
                            <w:pPr>
                              <w:rPr>
                                <w:rFonts w:ascii="Arial" w:hAnsi="Arial" w:cs="Arial"/>
                                <w:sz w:val="20"/>
                              </w:rPr>
                            </w:pPr>
                            <w:r>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92178" id="Rounded Rectangle 2119" o:spid="_x0000_s2384" style="position:absolute;margin-left:7.5pt;margin-top:10.1pt;width:243pt;height:44.25pt;z-index:-2485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" fillcolor="white [3201]" stroked="f" strokeweight="2pt">
                <v:textbox>
                  <w:txbxContent>
                    <w:p w14:paraId="080D8E5E" w14:textId="77777777" w:rsidR="00944514" w:rsidRPr="00FB6545" w:rsidRDefault="00944514" w:rsidP="002023FD">
                      <w:pPr>
                        <w:rPr>
                          <w:rFonts w:ascii="Arial" w:hAnsi="Arial" w:cs="Arial"/>
                          <w:sz w:val="20"/>
                        </w:rPr>
                      </w:pPr>
                      <w:r>
                        <w:rPr>
                          <w:rFonts w:ascii="Arial" w:hAnsi="Arial" w:cs="Arial"/>
                          <w:sz w:val="20"/>
                        </w:rPr>
                        <w:t xml:space="preserve">                      </w:t>
                      </w:r>
                    </w:p>
                  </w:txbxContent>
                </v:textbox>
                <w10:wrap anchorx="margin"/>
              </v:roundrect>
            </w:pict>
          </mc:Fallback>
        </mc:AlternateContent>
      </w:r>
      <w:r>
        <w:rPr>
          <w:lang w:val="en-US"/>
        </w:rPr>
        <w:t xml:space="preserve">                          </w:t>
      </w:r>
    </w:p>
    <w:p w14:paraId="7612BD2F" w14:textId="77777777" w:rsidR="002023FD" w:rsidRPr="005711E2" w:rsidRDefault="002023FD" w:rsidP="002023FD">
      <w:pPr>
        <w:rPr>
          <w:rFonts w:ascii="Arial" w:hAnsi="Arial" w:cs="Arial"/>
          <w:sz w:val="20"/>
          <w:lang w:val="en-US"/>
        </w:rPr>
      </w:pPr>
      <w:r>
        <w:rPr>
          <w:lang w:val="en-US"/>
        </w:rPr>
        <w:t xml:space="preserve">           </w:t>
      </w:r>
      <w:r w:rsidRPr="005711E2">
        <w:rPr>
          <w:rFonts w:ascii="Arial" w:hAnsi="Arial" w:cs="Arial"/>
          <w:sz w:val="20"/>
          <w:lang w:val="en-US"/>
        </w:rPr>
        <w:t xml:space="preserve"> </w:t>
      </w:r>
    </w:p>
    <w:p w14:paraId="47F0A524" w14:textId="77777777" w:rsidR="002023FD" w:rsidRPr="007C4255" w:rsidRDefault="002023FD" w:rsidP="002023FD">
      <w:pPr>
        <w:rPr>
          <w:rFonts w:ascii="Arial" w:hAnsi="Arial" w:cs="Arial"/>
          <w:sz w:val="20"/>
        </w:rPr>
      </w:pPr>
      <w:r>
        <w:rPr>
          <w:lang w:val="en-US"/>
        </w:rPr>
        <w:t xml:space="preserve"> </w:t>
      </w:r>
    </w:p>
    <w:p w14:paraId="75FC33A9" w14:textId="77777777" w:rsidR="002023FD" w:rsidRDefault="002023FD" w:rsidP="002023FD">
      <w:pPr>
        <w:rPr>
          <w:lang w:val="en-US"/>
        </w:rPr>
      </w:pPr>
      <w:r w:rsidRPr="00755387">
        <w:rPr>
          <w:rFonts w:ascii="Arial" w:hAnsi="Arial" w:cs="Arial"/>
          <w:noProof/>
          <w:sz w:val="20"/>
          <w:lang w:val="en-US"/>
        </w:rPr>
        <mc:AlternateContent>
          <mc:Choice Requires="wps">
            <w:drawing>
              <wp:anchor distT="0" distB="0" distL="114300" distR="114300" simplePos="0" relativeHeight="254824448" behindDoc="0" locked="0" layoutInCell="1" allowOverlap="1" wp14:anchorId="69B96C34" wp14:editId="0978F8EF">
                <wp:simplePos x="0" y="0"/>
                <wp:positionH relativeFrom="margin">
                  <wp:posOffset>3419475</wp:posOffset>
                </wp:positionH>
                <wp:positionV relativeFrom="paragraph">
                  <wp:posOffset>6985</wp:posOffset>
                </wp:positionV>
                <wp:extent cx="1647825" cy="1628775"/>
                <wp:effectExtent l="0" t="0" r="28575" b="28575"/>
                <wp:wrapNone/>
                <wp:docPr id="2120" name="Flowchart: Decision 2120"/>
                <wp:cNvGraphicFramePr/>
                <a:graphic xmlns:a="http://schemas.openxmlformats.org/drawingml/2006/main">
                  <a:graphicData uri="http://schemas.microsoft.com/office/word/2010/wordprocessingShape">
                    <wps:wsp>
                      <wps:cNvSpPr/>
                      <wps:spPr>
                        <a:xfrm>
                          <a:off x="0" y="0"/>
                          <a:ext cx="1647825" cy="162877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31984CAC" w14:textId="77777777" w:rsidR="00944514" w:rsidRPr="00755387" w:rsidRDefault="00944514" w:rsidP="002023FD">
                            <w:pPr>
                              <w:jc w:val="center"/>
                              <w:rPr>
                                <w:rFonts w:ascii="Arial" w:hAnsi="Arial" w:cs="Arial"/>
                                <w:sz w:val="20"/>
                              </w:rPr>
                            </w:pPr>
                            <w:r>
                              <w:rPr>
                                <w:rFonts w:ascii="Arial" w:hAnsi="Arial" w:cs="Arial"/>
                                <w:sz w:val="20"/>
                              </w:rPr>
                              <w:t>Is KUDPCFG configured in data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96C34" id="Flowchart: Decision 2120" o:spid="_x0000_s2385" type="#_x0000_t110" style="position:absolute;margin-left:269.25pt;margin-top:.55pt;width:129.75pt;height:128.25pt;z-index:2548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" fillcolor="white [3201]" strokecolor="#4f81bd [3204]" strokeweight="0">
                <v:textbox>
                  <w:txbxContent>
                    <w:p w14:paraId="31984CAC" w14:textId="77777777" w:rsidR="00944514" w:rsidRPr="00755387" w:rsidRDefault="00944514" w:rsidP="002023FD">
                      <w:pPr>
                        <w:jc w:val="center"/>
                        <w:rPr>
                          <w:rFonts w:ascii="Arial" w:hAnsi="Arial" w:cs="Arial"/>
                          <w:sz w:val="20"/>
                        </w:rPr>
                      </w:pPr>
                      <w:r>
                        <w:rPr>
                          <w:rFonts w:ascii="Arial" w:hAnsi="Arial" w:cs="Arial"/>
                          <w:sz w:val="20"/>
                        </w:rPr>
                        <w:t>Is KUDPCFG configured in data mode</w:t>
                      </w:r>
                    </w:p>
                  </w:txbxContent>
                </v:textbox>
                <w10:wrap anchorx="margin"/>
              </v:shape>
            </w:pict>
          </mc:Fallback>
        </mc:AlternateContent>
      </w:r>
    </w:p>
    <w:p w14:paraId="6756D593" w14:textId="77777777" w:rsidR="002023FD" w:rsidRDefault="002023FD" w:rsidP="002023FD">
      <w:pPr>
        <w:rPr>
          <w:lang w:val="en-US"/>
        </w:rPr>
      </w:pPr>
      <w:r>
        <w:rPr>
          <w:lang w:val="en-US"/>
        </w:rPr>
        <w:t xml:space="preserve">                                                                                              </w:t>
      </w:r>
    </w:p>
    <w:p w14:paraId="094C59EC" w14:textId="77777777" w:rsidR="002023FD" w:rsidRDefault="002023FD" w:rsidP="002023FD">
      <w:pPr>
        <w:rPr>
          <w:rFonts w:ascii="Arial" w:hAnsi="Arial" w:cs="Arial"/>
          <w:sz w:val="20"/>
        </w:rPr>
      </w:pPr>
    </w:p>
    <w:p w14:paraId="51226D54" w14:textId="77777777" w:rsidR="002023FD" w:rsidRPr="007C4255" w:rsidRDefault="002023FD" w:rsidP="002023FD">
      <w:pPr>
        <w:rPr>
          <w:rFonts w:ascii="Arial" w:hAnsi="Arial" w:cs="Arial"/>
          <w:sz w:val="20"/>
        </w:rPr>
      </w:pPr>
      <w:r>
        <w:rPr>
          <w:rFonts w:ascii="Arial" w:hAnsi="Arial" w:cs="Arial"/>
          <w:sz w:val="20"/>
        </w:rPr>
        <w:t xml:space="preserve">                                                </w:t>
      </w:r>
      <w:r w:rsidRPr="007C4255">
        <w:rPr>
          <w:rFonts w:ascii="Arial" w:hAnsi="Arial" w:cs="Arial"/>
          <w:sz w:val="20"/>
        </w:rPr>
        <w:t xml:space="preserve">  </w:t>
      </w:r>
      <w:r>
        <w:rPr>
          <w:rFonts w:ascii="Arial" w:hAnsi="Arial" w:cs="Arial"/>
          <w:sz w:val="20"/>
        </w:rPr>
        <w:t xml:space="preserve">   </w:t>
      </w:r>
    </w:p>
    <w:p w14:paraId="30C90B01" w14:textId="77777777" w:rsidR="002023FD" w:rsidRPr="00F66174" w:rsidRDefault="002023FD" w:rsidP="002023FD">
      <w:pPr>
        <w:rPr>
          <w:rFonts w:ascii="Arial" w:hAnsi="Arial" w:cs="Arial"/>
          <w:sz w:val="20"/>
          <w:lang w:val="en-US"/>
        </w:rPr>
      </w:pPr>
      <w:r>
        <w:rPr>
          <w:noProof/>
          <w:lang w:val="en-US"/>
        </w:rPr>
        <mc:AlternateContent>
          <mc:Choice Requires="wps">
            <w:drawing>
              <wp:anchor distT="0" distB="0" distL="114300" distR="114300" simplePos="0" relativeHeight="254826496" behindDoc="0" locked="0" layoutInCell="1" allowOverlap="1" wp14:anchorId="00F2ADD6" wp14:editId="7903A961">
                <wp:simplePos x="0" y="0"/>
                <wp:positionH relativeFrom="column">
                  <wp:posOffset>361950</wp:posOffset>
                </wp:positionH>
                <wp:positionV relativeFrom="paragraph">
                  <wp:posOffset>158750</wp:posOffset>
                </wp:positionV>
                <wp:extent cx="3076575" cy="0"/>
                <wp:effectExtent l="38100" t="76200" r="0" b="95250"/>
                <wp:wrapNone/>
                <wp:docPr id="2121" name="Straight Arrow Connector 2121"/>
                <wp:cNvGraphicFramePr/>
                <a:graphic xmlns:a="http://schemas.openxmlformats.org/drawingml/2006/main">
                  <a:graphicData uri="http://schemas.microsoft.com/office/word/2010/wordprocessingShape">
                    <wps:wsp>
                      <wps:cNvCnPr/>
                      <wps:spPr>
                        <a:xfrm flipH="1">
                          <a:off x="0" y="0"/>
                          <a:ext cx="3076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E57DB5" id="Straight Arrow Connector 2121" o:spid="_x0000_s1026" type="#_x0000_t32" style="position:absolute;margin-left:28.5pt;margin-top:12.5pt;width:242.25pt;height:0;flip:x;z-index:2548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" strokecolor="#4579b8 [3044]">
                <v:stroke endarrow="block"/>
              </v:shape>
            </w:pict>
          </mc:Fallback>
        </mc:AlternateContent>
      </w:r>
      <w:r>
        <w:rPr>
          <w:rFonts w:ascii="Arial" w:hAnsi="Arial" w:cs="Arial"/>
          <w:sz w:val="20"/>
          <w:lang w:val="en-US"/>
        </w:rPr>
        <w:t xml:space="preserve">              </w:t>
      </w:r>
      <w:r w:rsidRPr="00420169">
        <w:rPr>
          <w:rFonts w:asciiTheme="minorHAnsi" w:hAnsiTheme="minorHAnsi" w:cs="Arial"/>
          <w:szCs w:val="24"/>
          <w:lang w:val="en-US"/>
        </w:rPr>
        <w:t xml:space="preserve">   Send data with received data length    </w:t>
      </w:r>
      <w:r>
        <w:rPr>
          <w:rFonts w:asciiTheme="minorHAnsi" w:hAnsiTheme="minorHAnsi" w:cs="Arial"/>
          <w:szCs w:val="24"/>
          <w:lang w:val="en-US"/>
        </w:rPr>
        <w:t xml:space="preserve">       </w:t>
      </w:r>
      <w:r>
        <w:rPr>
          <w:rFonts w:ascii="Arial" w:hAnsi="Arial" w:cs="Arial"/>
          <w:sz w:val="20"/>
          <w:lang w:val="en-US"/>
        </w:rPr>
        <w:t>Yes</w:t>
      </w:r>
    </w:p>
    <w:p w14:paraId="2BB7F6E3" w14:textId="77777777" w:rsidR="002023FD" w:rsidRDefault="002023FD" w:rsidP="002023FD">
      <w:pPr>
        <w:rPr>
          <w:rFonts w:ascii="Arial" w:hAnsi="Arial" w:cs="Arial"/>
          <w:sz w:val="20"/>
          <w:lang w:val="en-US"/>
        </w:rPr>
      </w:pPr>
      <w:r>
        <w:rPr>
          <w:lang w:val="en-US"/>
        </w:rPr>
        <w:t xml:space="preserve">                  as unsolicited response</w:t>
      </w:r>
    </w:p>
    <w:p w14:paraId="4B872DEB" w14:textId="77777777" w:rsidR="002023FD" w:rsidRPr="007B5DF4" w:rsidRDefault="002023FD" w:rsidP="002023FD">
      <w:pPr>
        <w:rPr>
          <w:rFonts w:ascii="Arial" w:hAnsi="Arial" w:cs="Arial"/>
          <w:sz w:val="20"/>
          <w:lang w:val="en-US"/>
        </w:rPr>
      </w:pPr>
      <w:r>
        <w:rPr>
          <w:rFonts w:ascii="Arial" w:hAnsi="Arial" w:cs="Arial"/>
          <w:sz w:val="20"/>
          <w:lang w:val="en-US"/>
        </w:rPr>
        <w:t xml:space="preserve">           </w:t>
      </w:r>
    </w:p>
    <w:p w14:paraId="1BF966D7" w14:textId="77777777" w:rsidR="002023FD" w:rsidRPr="007B5DF4" w:rsidRDefault="002023FD" w:rsidP="002023FD">
      <w:pPr>
        <w:rPr>
          <w:rFonts w:ascii="Arial" w:hAnsi="Arial" w:cs="Arial"/>
          <w:sz w:val="20"/>
          <w:lang w:val="en-US"/>
        </w:rPr>
      </w:pPr>
      <w:r w:rsidRPr="007B5DF4">
        <w:rPr>
          <w:rFonts w:ascii="Arial" w:hAnsi="Arial" w:cs="Arial"/>
          <w:sz w:val="20"/>
          <w:lang w:val="en-US"/>
        </w:rPr>
        <w:t xml:space="preserve">  </w:t>
      </w:r>
      <w:r>
        <w:rPr>
          <w:rFonts w:ascii="Arial" w:hAnsi="Arial" w:cs="Arial"/>
          <w:sz w:val="20"/>
          <w:lang w:val="en-US"/>
        </w:rPr>
        <w:t xml:space="preserve">         </w:t>
      </w:r>
    </w:p>
    <w:p w14:paraId="49EB111C" w14:textId="77777777" w:rsidR="002023FD" w:rsidRPr="007B5DF4" w:rsidRDefault="002023FD" w:rsidP="002023FD">
      <w:pPr>
        <w:rPr>
          <w:rFonts w:ascii="Arial" w:hAnsi="Arial" w:cs="Arial"/>
          <w:sz w:val="20"/>
        </w:rPr>
      </w:pPr>
      <w:r>
        <w:rPr>
          <w:rFonts w:ascii="Arial" w:hAnsi="Arial" w:cs="Arial"/>
          <w:sz w:val="20"/>
        </w:rPr>
        <w:t xml:space="preserve">           </w:t>
      </w:r>
    </w:p>
    <w:p w14:paraId="59FC3231" w14:textId="77777777" w:rsidR="002023FD" w:rsidRDefault="002023FD" w:rsidP="002023FD">
      <w:pPr>
        <w:rPr>
          <w:lang w:val="en-US"/>
        </w:rPr>
      </w:pPr>
      <w:r>
        <w:rPr>
          <w:noProof/>
          <w:lang w:val="en-US"/>
        </w:rPr>
        <mc:AlternateContent>
          <mc:Choice Requires="wps">
            <w:drawing>
              <wp:anchor distT="0" distB="0" distL="114300" distR="114300" simplePos="0" relativeHeight="254827520" behindDoc="0" locked="0" layoutInCell="1" allowOverlap="1" wp14:anchorId="1C85E8C0" wp14:editId="583ECC2A">
                <wp:simplePos x="0" y="0"/>
                <wp:positionH relativeFrom="column">
                  <wp:posOffset>4238625</wp:posOffset>
                </wp:positionH>
                <wp:positionV relativeFrom="paragraph">
                  <wp:posOffset>156210</wp:posOffset>
                </wp:positionV>
                <wp:extent cx="0" cy="714375"/>
                <wp:effectExtent l="0" t="0" r="19050" b="28575"/>
                <wp:wrapNone/>
                <wp:docPr id="2122" name="Straight Connector 2122"/>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2FDFD2" id="Straight Connector 2122" o:spid="_x0000_s1026" style="position:absolute;z-index:254827520;visibility:visible;mso-wrap-style:square;mso-wrap-distance-left:9pt;mso-wrap-distance-top:0;mso-wrap-distance-right:9pt;mso-wrap-distance-bottom:0;mso-position-horizontal:absolute;mso-position-horizontal-relative:text;mso-position-vertical:absolute;mso-position-vertical-relative:text" from="333.75pt,12.3pt" to="333.7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" strokecolor="#4579b8 [3044]"/>
            </w:pict>
          </mc:Fallback>
        </mc:AlternateContent>
      </w:r>
      <w:r>
        <w:rPr>
          <w:lang w:val="en-US"/>
        </w:rPr>
        <w:t xml:space="preserve">                                        </w:t>
      </w:r>
    </w:p>
    <w:p w14:paraId="3B1E6588" w14:textId="77777777" w:rsidR="002023FD" w:rsidRDefault="002023FD" w:rsidP="002023FD">
      <w:pPr>
        <w:rPr>
          <w:rFonts w:asciiTheme="minorHAnsi" w:hAnsiTheme="minorHAnsi" w:cs="Arial"/>
          <w:szCs w:val="24"/>
          <w:lang w:val="en-US"/>
        </w:rPr>
      </w:pPr>
      <w:r>
        <w:rPr>
          <w:rFonts w:asciiTheme="minorHAnsi" w:hAnsiTheme="minorHAnsi" w:cs="Arial"/>
          <w:szCs w:val="24"/>
          <w:lang w:val="en-US"/>
        </w:rPr>
        <w:t xml:space="preserve">                                                                                                                               No</w:t>
      </w:r>
    </w:p>
    <w:p w14:paraId="1829E32F" w14:textId="77777777" w:rsidR="002023FD" w:rsidRDefault="002023FD" w:rsidP="002023FD">
      <w:pPr>
        <w:rPr>
          <w:rFonts w:asciiTheme="minorHAnsi" w:hAnsiTheme="minorHAnsi" w:cs="Arial"/>
          <w:szCs w:val="24"/>
          <w:lang w:val="en-US"/>
        </w:rPr>
      </w:pPr>
    </w:p>
    <w:p w14:paraId="19FD2E36" w14:textId="77777777" w:rsidR="002023FD" w:rsidRDefault="002023FD" w:rsidP="002023FD">
      <w:pPr>
        <w:rPr>
          <w:rFonts w:asciiTheme="minorHAnsi" w:hAnsiTheme="minorHAnsi" w:cs="Arial"/>
          <w:szCs w:val="24"/>
          <w:lang w:val="en-US"/>
        </w:rPr>
      </w:pPr>
      <w:r>
        <w:rPr>
          <w:rFonts w:ascii="Times New Roman" w:eastAsiaTheme="minorHAnsi" w:hAnsi="Times New Roman"/>
          <w:noProof/>
          <w:szCs w:val="24"/>
          <w:lang w:val="en-US"/>
        </w:rPr>
        <mc:AlternateContent>
          <mc:Choice Requires="wps">
            <w:drawing>
              <wp:anchor distT="0" distB="0" distL="114300" distR="114300" simplePos="0" relativeHeight="254829568" behindDoc="0" locked="0" layoutInCell="1" allowOverlap="1" wp14:anchorId="7C2B4CDB" wp14:editId="24307974">
                <wp:simplePos x="0" y="0"/>
                <wp:positionH relativeFrom="column">
                  <wp:posOffset>3448050</wp:posOffset>
                </wp:positionH>
                <wp:positionV relativeFrom="paragraph">
                  <wp:posOffset>172085</wp:posOffset>
                </wp:positionV>
                <wp:extent cx="1581150" cy="714375"/>
                <wp:effectExtent l="57150" t="38100" r="76200" b="104775"/>
                <wp:wrapNone/>
                <wp:docPr id="2123" name="Rectangle 2123"/>
                <wp:cNvGraphicFramePr/>
                <a:graphic xmlns:a="http://schemas.openxmlformats.org/drawingml/2006/main">
                  <a:graphicData uri="http://schemas.microsoft.com/office/word/2010/wordprocessingShape">
                    <wps:wsp>
                      <wps:cNvSpPr/>
                      <wps:spPr>
                        <a:xfrm>
                          <a:off x="0" y="0"/>
                          <a:ext cx="1581150" cy="714375"/>
                        </a:xfrm>
                        <a:prstGeom prst="rect">
                          <a:avLst/>
                        </a:prstGeom>
                        <a:solidFill>
                          <a:schemeClr val="accent3"/>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76EBAE3" w14:textId="77777777" w:rsidR="00944514" w:rsidRPr="00983E26" w:rsidRDefault="00944514" w:rsidP="002023FD">
                            <w:r>
                              <w:rPr>
                                <w:rFonts w:asciiTheme="minorHAnsi" w:hAnsiTheme="minorHAnsi" w:cs="Arial"/>
                                <w:szCs w:val="24"/>
                              </w:rPr>
                              <w:t>Allocate dynamic memory and store data into the buffer</w:t>
                            </w:r>
                          </w:p>
                          <w:p w14:paraId="7E046A15" w14:textId="77777777" w:rsidR="00944514" w:rsidRPr="00983E26" w:rsidRDefault="00944514" w:rsidP="002023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2B4CDB" id="Rectangle 2123" o:spid="_x0000_s2386" style="position:absolute;margin-left:271.5pt;margin-top:13.55pt;width:124.5pt;height:56.25pt;z-index:2548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" fillcolor="#9bbb59 [3206]" strokecolor="#92d050">
                <v:shadow on="t" color="black" opacity="24903f" origin=",.5" offset="0,.55556mm"/>
                <v:textbox>
                  <w:txbxContent>
                    <w:p w14:paraId="476EBAE3" w14:textId="77777777" w:rsidR="00944514" w:rsidRPr="00983E26" w:rsidRDefault="00944514" w:rsidP="002023FD">
                      <w:r>
                        <w:rPr>
                          <w:rFonts w:asciiTheme="minorHAnsi" w:hAnsiTheme="minorHAnsi" w:cs="Arial"/>
                          <w:szCs w:val="24"/>
                        </w:rPr>
                        <w:t>Allocate dynamic memory and store data into the buffer</w:t>
                      </w:r>
                    </w:p>
                    <w:p w14:paraId="7E046A15" w14:textId="77777777" w:rsidR="00944514" w:rsidRPr="00983E26" w:rsidRDefault="00944514" w:rsidP="002023FD"/>
                  </w:txbxContent>
                </v:textbox>
              </v:rect>
            </w:pict>
          </mc:Fallback>
        </mc:AlternateContent>
      </w:r>
    </w:p>
    <w:p w14:paraId="20E28092" w14:textId="77777777" w:rsidR="002023FD" w:rsidRDefault="002023FD" w:rsidP="002023FD">
      <w:pPr>
        <w:rPr>
          <w:rFonts w:asciiTheme="minorHAnsi" w:hAnsiTheme="minorHAnsi" w:cs="Arial"/>
          <w:szCs w:val="24"/>
          <w:lang w:val="en-US"/>
        </w:rPr>
      </w:pPr>
    </w:p>
    <w:p w14:paraId="2C6B284C" w14:textId="77777777" w:rsidR="002023FD" w:rsidRDefault="002023FD" w:rsidP="002023FD">
      <w:pPr>
        <w:rPr>
          <w:rFonts w:asciiTheme="minorHAnsi" w:hAnsiTheme="minorHAnsi" w:cs="Arial"/>
          <w:szCs w:val="24"/>
          <w:lang w:val="en-US"/>
        </w:rPr>
      </w:pPr>
      <w:r>
        <w:rPr>
          <w:noProof/>
          <w:lang w:val="en-US"/>
        </w:rPr>
        <mc:AlternateContent>
          <mc:Choice Requires="wps">
            <w:drawing>
              <wp:anchor distT="0" distB="0" distL="114300" distR="114300" simplePos="0" relativeHeight="254828544" behindDoc="0" locked="0" layoutInCell="1" allowOverlap="1" wp14:anchorId="72B00F69" wp14:editId="674C18CB">
                <wp:simplePos x="0" y="0"/>
                <wp:positionH relativeFrom="column">
                  <wp:posOffset>361950</wp:posOffset>
                </wp:positionH>
                <wp:positionV relativeFrom="paragraph">
                  <wp:posOffset>184785</wp:posOffset>
                </wp:positionV>
                <wp:extent cx="3876675" cy="0"/>
                <wp:effectExtent l="38100" t="76200" r="0" b="95250"/>
                <wp:wrapNone/>
                <wp:docPr id="2124" name="Straight Arrow Connector 2124"/>
                <wp:cNvGraphicFramePr/>
                <a:graphic xmlns:a="http://schemas.openxmlformats.org/drawingml/2006/main">
                  <a:graphicData uri="http://schemas.microsoft.com/office/word/2010/wordprocessingShape">
                    <wps:wsp>
                      <wps:cNvCnPr/>
                      <wps:spPr>
                        <a:xfrm flipH="1">
                          <a:off x="0" y="0"/>
                          <a:ext cx="3876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45700D" id="Straight Arrow Connector 2124" o:spid="_x0000_s1026" type="#_x0000_t32" style="position:absolute;margin-left:28.5pt;margin-top:14.55pt;width:305.25pt;height:0;flip:x;z-index:2548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" strokecolor="#4579b8 [3044]">
                <v:stroke endarrow="block"/>
              </v:shape>
            </w:pict>
          </mc:Fallback>
        </mc:AlternateContent>
      </w:r>
      <w:r>
        <w:rPr>
          <w:rFonts w:asciiTheme="minorHAnsi" w:hAnsiTheme="minorHAnsi" w:cs="Arial"/>
          <w:szCs w:val="24"/>
          <w:lang w:val="en-US"/>
        </w:rPr>
        <w:t xml:space="preserve">              </w:t>
      </w:r>
      <w:r w:rsidRPr="00A30337">
        <w:rPr>
          <w:rFonts w:asciiTheme="minorHAnsi" w:hAnsiTheme="minorHAnsi" w:cs="Arial"/>
          <w:szCs w:val="24"/>
          <w:lang w:val="en-US"/>
        </w:rPr>
        <w:t xml:space="preserve">Send </w:t>
      </w:r>
      <w:r>
        <w:rPr>
          <w:rFonts w:asciiTheme="minorHAnsi" w:hAnsiTheme="minorHAnsi" w:cs="Arial"/>
          <w:szCs w:val="24"/>
          <w:lang w:val="en-US"/>
        </w:rPr>
        <w:t>length of received data as unsolicited</w:t>
      </w:r>
    </w:p>
    <w:p w14:paraId="25F5BB7C" w14:textId="77777777" w:rsidR="002023FD" w:rsidRDefault="002023FD" w:rsidP="002023FD">
      <w:pPr>
        <w:rPr>
          <w:rFonts w:asciiTheme="minorHAnsi" w:hAnsiTheme="minorHAnsi" w:cs="Arial"/>
          <w:szCs w:val="24"/>
          <w:lang w:val="en-US"/>
        </w:rPr>
      </w:pPr>
      <w:r>
        <w:rPr>
          <w:rFonts w:asciiTheme="minorHAnsi" w:hAnsiTheme="minorHAnsi" w:cs="Arial"/>
          <w:szCs w:val="24"/>
          <w:lang w:val="en-US"/>
        </w:rPr>
        <w:t xml:space="preserve">                             response</w:t>
      </w:r>
      <w:r>
        <w:rPr>
          <w:lang w:val="en-US"/>
        </w:rPr>
        <w:t xml:space="preserve"> </w:t>
      </w:r>
      <w:r w:rsidRPr="00A30337">
        <w:rPr>
          <w:rFonts w:asciiTheme="minorHAnsi" w:hAnsiTheme="minorHAnsi" w:cs="Arial"/>
          <w:szCs w:val="24"/>
        </w:rPr>
        <w:t>to the host</w:t>
      </w:r>
      <w:r>
        <w:rPr>
          <w:rFonts w:asciiTheme="minorHAnsi" w:hAnsiTheme="minorHAnsi" w:cs="Arial"/>
          <w:szCs w:val="24"/>
          <w:lang w:val="en-US"/>
        </w:rPr>
        <w:t xml:space="preserve">                                                                                                   </w:t>
      </w:r>
    </w:p>
    <w:p w14:paraId="5F264FA6" w14:textId="77777777" w:rsidR="002023FD" w:rsidRPr="00A30337" w:rsidRDefault="002023FD" w:rsidP="002023FD">
      <w:pPr>
        <w:rPr>
          <w:rFonts w:asciiTheme="minorHAnsi" w:hAnsiTheme="minorHAnsi" w:cs="Arial"/>
          <w:szCs w:val="24"/>
        </w:rPr>
      </w:pPr>
      <w:r w:rsidRPr="00A30337">
        <w:rPr>
          <w:rFonts w:asciiTheme="minorHAnsi" w:hAnsiTheme="minorHAnsi" w:cs="Arial"/>
          <w:szCs w:val="24"/>
          <w:lang w:val="en-US"/>
        </w:rPr>
        <w:tab/>
      </w:r>
      <w:r>
        <w:rPr>
          <w:rFonts w:asciiTheme="minorHAnsi" w:hAnsiTheme="minorHAnsi" w:cs="Arial"/>
          <w:szCs w:val="24"/>
          <w:lang w:val="en-US"/>
        </w:rPr>
        <w:tab/>
      </w:r>
      <w:r>
        <w:rPr>
          <w:rFonts w:asciiTheme="minorHAnsi" w:hAnsiTheme="minorHAnsi" w:cs="Arial"/>
          <w:szCs w:val="24"/>
          <w:lang w:val="en-US"/>
        </w:rPr>
        <w:tab/>
      </w:r>
    </w:p>
    <w:p w14:paraId="5BCA77B5" w14:textId="77777777" w:rsidR="002023FD" w:rsidRPr="0077090A" w:rsidRDefault="002023FD" w:rsidP="002023FD">
      <w:pPr>
        <w:rPr>
          <w:rFonts w:asciiTheme="minorHAnsi" w:hAnsiTheme="minorHAnsi" w:cs="Arial"/>
          <w:szCs w:val="24"/>
          <w:lang w:val="en-US"/>
        </w:rPr>
      </w:pPr>
      <w:r>
        <w:rPr>
          <w:lang w:val="en-US"/>
        </w:rPr>
        <w:t xml:space="preserve">            </w:t>
      </w:r>
    </w:p>
    <w:p w14:paraId="015F43E2" w14:textId="77777777" w:rsidR="002023FD" w:rsidRDefault="002023FD" w:rsidP="002023FD">
      <w:pPr>
        <w:rPr>
          <w:lang w:val="en-US"/>
        </w:rPr>
      </w:pPr>
    </w:p>
    <w:p w14:paraId="3EBBE282" w14:textId="77777777" w:rsidR="002023FD" w:rsidRPr="007B5DF4" w:rsidRDefault="002023FD" w:rsidP="002023FD">
      <w:pPr>
        <w:rPr>
          <w:rFonts w:ascii="Arial" w:hAnsi="Arial" w:cs="Arial"/>
          <w:sz w:val="20"/>
        </w:rPr>
      </w:pPr>
      <w:r>
        <w:rPr>
          <w:lang w:val="en-US"/>
        </w:rPr>
        <w:t xml:space="preserve">                                       </w:t>
      </w:r>
    </w:p>
    <w:p w14:paraId="48ED71EA" w14:textId="77777777" w:rsidR="002023FD" w:rsidRDefault="002023FD" w:rsidP="002023FD">
      <w:pPr>
        <w:rPr>
          <w:lang w:val="en-US"/>
        </w:rPr>
      </w:pPr>
    </w:p>
    <w:p w14:paraId="5837F765" w14:textId="77777777" w:rsidR="002023FD" w:rsidRDefault="002023FD" w:rsidP="002023FD">
      <w:pPr>
        <w:rPr>
          <w:lang w:val="en-US"/>
        </w:rPr>
      </w:pPr>
    </w:p>
    <w:p w14:paraId="761AD247" w14:textId="77777777" w:rsidR="002023FD" w:rsidRPr="00E41B5A" w:rsidRDefault="002023FD" w:rsidP="002023FD">
      <w:pPr>
        <w:rPr>
          <w:rFonts w:ascii="Arial" w:hAnsi="Arial" w:cs="Arial"/>
          <w:sz w:val="20"/>
          <w:lang w:val="en-US"/>
        </w:rPr>
      </w:pPr>
      <w:r>
        <w:rPr>
          <w:lang w:val="en-US"/>
        </w:rPr>
        <w:t xml:space="preserve">           </w:t>
      </w:r>
    </w:p>
    <w:p w14:paraId="7E01DFE8" w14:textId="77777777" w:rsidR="002023FD" w:rsidRDefault="002023FD" w:rsidP="002023FD">
      <w:pPr>
        <w:rPr>
          <w:lang w:val="en-US"/>
        </w:rPr>
      </w:pPr>
      <w:r>
        <w:rPr>
          <w:lang w:val="en-US"/>
        </w:rPr>
        <w:t xml:space="preserve">                                             </w:t>
      </w:r>
    </w:p>
    <w:p w14:paraId="429BC997" w14:textId="35F43DDF" w:rsidR="002023FD" w:rsidRDefault="002023FD" w:rsidP="002023FD"/>
    <w:p w14:paraId="6D917D38" w14:textId="77777777" w:rsidR="002023FD" w:rsidRDefault="002023FD" w:rsidP="002023FD">
      <w:pPr>
        <w:pStyle w:val="Heading3"/>
        <w:numPr>
          <w:ilvl w:val="2"/>
          <w:numId w:val="1"/>
        </w:numPr>
      </w:pPr>
      <w:bookmarkStart w:id="232" w:name="_Toc516684928"/>
      <w:r>
        <w:lastRenderedPageBreak/>
        <w:t>Service Dependencies</w:t>
      </w:r>
      <w:bookmarkEnd w:id="232"/>
    </w:p>
    <w:p w14:paraId="017DC59C" w14:textId="77777777" w:rsidR="002023FD" w:rsidRPr="00EB0DAC" w:rsidRDefault="002023FD" w:rsidP="002023FD"/>
    <w:p w14:paraId="51129350" w14:textId="77777777" w:rsidR="002023FD" w:rsidRPr="00B4199C" w:rsidRDefault="002023FD" w:rsidP="002023FD">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50AA5342" w14:textId="77777777" w:rsidR="002023FD" w:rsidRPr="00B4199C" w:rsidRDefault="002023FD" w:rsidP="002023FD">
      <w:pPr>
        <w:ind w:left="720"/>
        <w:jc w:val="both"/>
        <w:rPr>
          <w:rFonts w:asciiTheme="minorHAnsi" w:hAnsiTheme="minorHAnsi" w:cs="Arial"/>
          <w:szCs w:val="24"/>
        </w:rPr>
      </w:pPr>
      <w:r w:rsidRPr="00B4199C">
        <w:rPr>
          <w:rFonts w:asciiTheme="minorHAnsi" w:hAnsiTheme="minorHAnsi" w:cs="Arial"/>
          <w:szCs w:val="24"/>
        </w:rPr>
        <w:t>+</w:t>
      </w:r>
      <w:r>
        <w:rPr>
          <w:rFonts w:asciiTheme="minorHAnsi" w:hAnsiTheme="minorHAnsi" w:cs="Arial"/>
          <w:szCs w:val="24"/>
        </w:rPr>
        <w:t>KUDP_DATA</w:t>
      </w:r>
      <w:r w:rsidRPr="00B4199C">
        <w:rPr>
          <w:rFonts w:asciiTheme="minorHAnsi" w:hAnsiTheme="minorHAnsi" w:cs="Arial"/>
          <w:szCs w:val="24"/>
        </w:rPr>
        <w:t xml:space="preserve"> </w:t>
      </w:r>
      <w:r>
        <w:rPr>
          <w:rFonts w:asciiTheme="minorHAnsi" w:hAnsiTheme="minorHAnsi" w:cs="Arial"/>
          <w:szCs w:val="24"/>
        </w:rPr>
        <w:t xml:space="preserve">notify received UDP packet as unsolicited response </w:t>
      </w:r>
    </w:p>
    <w:p w14:paraId="3148DF32" w14:textId="77777777" w:rsidR="002023FD" w:rsidRPr="00EB0DAC" w:rsidRDefault="002023FD" w:rsidP="002023FD"/>
    <w:tbl>
      <w:tblPr>
        <w:tblStyle w:val="TableGrid"/>
        <w:tblW w:w="0" w:type="auto"/>
        <w:tblLook w:val="04A0" w:firstRow="1" w:lastRow="0" w:firstColumn="1" w:lastColumn="0" w:noHBand="0" w:noVBand="1"/>
      </w:tblPr>
      <w:tblGrid>
        <w:gridCol w:w="1867"/>
        <w:gridCol w:w="4380"/>
        <w:gridCol w:w="2383"/>
      </w:tblGrid>
      <w:tr w:rsidR="002023FD" w14:paraId="2C447C7A" w14:textId="77777777" w:rsidTr="00824825">
        <w:tc>
          <w:tcPr>
            <w:tcW w:w="6247" w:type="dxa"/>
            <w:gridSpan w:val="2"/>
          </w:tcPr>
          <w:p w14:paraId="53A7614C" w14:textId="77777777" w:rsidR="002023FD" w:rsidRPr="00F64953" w:rsidRDefault="002023FD" w:rsidP="00824825">
            <w:r w:rsidRPr="00000209">
              <w:rPr>
                <w:b/>
              </w:rPr>
              <w:t xml:space="preserve">Legato Services </w:t>
            </w:r>
          </w:p>
        </w:tc>
        <w:tc>
          <w:tcPr>
            <w:tcW w:w="2383" w:type="dxa"/>
          </w:tcPr>
          <w:p w14:paraId="574C7C2C" w14:textId="77777777" w:rsidR="002023FD" w:rsidRDefault="002023FD" w:rsidP="00824825">
            <w:r w:rsidRPr="00106A39">
              <w:rPr>
                <w:b/>
              </w:rPr>
              <w:t>Comments</w:t>
            </w:r>
            <w:r>
              <w:rPr>
                <w:b/>
              </w:rPr>
              <w:t>/Remarks</w:t>
            </w:r>
          </w:p>
        </w:tc>
      </w:tr>
      <w:tr w:rsidR="002023FD" w14:paraId="476FC851" w14:textId="77777777" w:rsidTr="00824825">
        <w:tc>
          <w:tcPr>
            <w:tcW w:w="1867" w:type="dxa"/>
          </w:tcPr>
          <w:p w14:paraId="5A681BA7" w14:textId="77777777" w:rsidR="002023FD" w:rsidRDefault="002023FD" w:rsidP="00824825">
            <w:pPr>
              <w:rPr>
                <w:b/>
              </w:rPr>
            </w:pPr>
            <w:r>
              <w:t>AT Command server services</w:t>
            </w:r>
          </w:p>
        </w:tc>
        <w:tc>
          <w:tcPr>
            <w:tcW w:w="4380" w:type="dxa"/>
          </w:tcPr>
          <w:p w14:paraId="66F9AC82" w14:textId="77777777" w:rsidR="002023FD" w:rsidRDefault="002023FD" w:rsidP="00824825">
            <w:r w:rsidRPr="00F64953">
              <w:t>le_a</w:t>
            </w:r>
            <w:r>
              <w:t>tServer_SendUnsolicitedResponse</w:t>
            </w:r>
            <w:r w:rsidRPr="00F64953">
              <w:br/>
            </w:r>
          </w:p>
        </w:tc>
        <w:tc>
          <w:tcPr>
            <w:tcW w:w="2383" w:type="dxa"/>
          </w:tcPr>
          <w:p w14:paraId="135BE513" w14:textId="77777777" w:rsidR="002023FD" w:rsidRPr="00F64953" w:rsidRDefault="002023FD" w:rsidP="00824825">
            <w:r>
              <w:t>The AT commands Server handles AT commands' subscriptions on a requested serial device.</w:t>
            </w:r>
          </w:p>
        </w:tc>
      </w:tr>
      <w:tr w:rsidR="002023FD" w14:paraId="4094E48B" w14:textId="77777777" w:rsidTr="00824825">
        <w:tc>
          <w:tcPr>
            <w:tcW w:w="1867" w:type="dxa"/>
          </w:tcPr>
          <w:p w14:paraId="2664B108" w14:textId="77777777" w:rsidR="002023FD" w:rsidRDefault="002023FD" w:rsidP="00824825">
            <w:r>
              <w:t>Other Services</w:t>
            </w:r>
          </w:p>
        </w:tc>
        <w:tc>
          <w:tcPr>
            <w:tcW w:w="4380" w:type="dxa"/>
          </w:tcPr>
          <w:p w14:paraId="7FE83F11" w14:textId="77777777" w:rsidR="002023FD" w:rsidRDefault="002023FD" w:rsidP="00824825">
            <w:r>
              <w:t>le_mem_CreatePool</w:t>
            </w:r>
          </w:p>
          <w:p w14:paraId="0BC8741A" w14:textId="77777777" w:rsidR="002023FD" w:rsidRDefault="002023FD" w:rsidP="00824825">
            <w:r w:rsidRPr="00B455CA">
              <w:t>le_mem_CreateSubPool</w:t>
            </w:r>
          </w:p>
          <w:p w14:paraId="241AC5EA" w14:textId="77777777" w:rsidR="002023FD" w:rsidRDefault="002023FD" w:rsidP="00824825">
            <w:r w:rsidRPr="00B455CA">
              <w:t>le_mem_ForceAlloc</w:t>
            </w:r>
          </w:p>
          <w:p w14:paraId="32276BE3" w14:textId="77777777" w:rsidR="002023FD" w:rsidRPr="00F64953" w:rsidRDefault="002023FD" w:rsidP="00824825">
            <w:r w:rsidRPr="00B455CA">
              <w:t>le_fdMonitor_Disable</w:t>
            </w:r>
          </w:p>
        </w:tc>
        <w:tc>
          <w:tcPr>
            <w:tcW w:w="2383" w:type="dxa"/>
          </w:tcPr>
          <w:p w14:paraId="2D62C10D" w14:textId="77777777" w:rsidR="002023FD" w:rsidRDefault="002023FD" w:rsidP="00824825">
            <w:r>
              <w:t>D</w:t>
            </w:r>
            <w:r w:rsidRPr="0067783D">
              <w:t xml:space="preserve">ynamic memory allocation </w:t>
            </w:r>
            <w:r>
              <w:t>i</w:t>
            </w:r>
            <w:r w:rsidRPr="0067783D">
              <w:t xml:space="preserve">s </w:t>
            </w:r>
            <w:r>
              <w:t>helps to prevent</w:t>
            </w:r>
            <w:r w:rsidRPr="0067783D">
              <w:t xml:space="preserve"> the wastage of memory</w:t>
            </w:r>
          </w:p>
        </w:tc>
      </w:tr>
      <w:tr w:rsidR="002023FD" w14:paraId="54454DD4" w14:textId="77777777" w:rsidTr="00824825">
        <w:tc>
          <w:tcPr>
            <w:tcW w:w="6247" w:type="dxa"/>
            <w:gridSpan w:val="2"/>
          </w:tcPr>
          <w:p w14:paraId="2B1073A7" w14:textId="77777777" w:rsidR="002023FD" w:rsidRPr="00000209" w:rsidRDefault="002023FD" w:rsidP="00824825">
            <w:pPr>
              <w:tabs>
                <w:tab w:val="right" w:pos="6031"/>
              </w:tabs>
              <w:rPr>
                <w:b/>
                <w:color w:val="D9D9D9" w:themeColor="background1" w:themeShade="D9"/>
              </w:rPr>
            </w:pPr>
            <w:r w:rsidRPr="00000209">
              <w:rPr>
                <w:b/>
              </w:rPr>
              <w:t xml:space="preserve">Linux Sevices              </w:t>
            </w:r>
            <w:r w:rsidRPr="00000209">
              <w:rPr>
                <w:b/>
              </w:rPr>
              <w:tab/>
            </w:r>
          </w:p>
        </w:tc>
        <w:tc>
          <w:tcPr>
            <w:tcW w:w="2383" w:type="dxa"/>
          </w:tcPr>
          <w:p w14:paraId="31318843" w14:textId="77777777" w:rsidR="002023FD" w:rsidRPr="00000209" w:rsidRDefault="002023FD" w:rsidP="00824825">
            <w:r w:rsidRPr="00000209">
              <w:rPr>
                <w:b/>
              </w:rPr>
              <w:t>Comments/Remarks</w:t>
            </w:r>
          </w:p>
        </w:tc>
      </w:tr>
      <w:tr w:rsidR="002023FD" w14:paraId="76F57BD4" w14:textId="77777777" w:rsidTr="00824825">
        <w:tc>
          <w:tcPr>
            <w:tcW w:w="1867" w:type="dxa"/>
          </w:tcPr>
          <w:p w14:paraId="01C78F8B" w14:textId="45E2C80C" w:rsidR="002023FD" w:rsidRPr="00AF687F" w:rsidRDefault="002023FD" w:rsidP="00CD7576">
            <w:pPr>
              <w:rPr>
                <w:highlight w:val="lightGray"/>
              </w:rPr>
            </w:pPr>
            <w:r w:rsidRPr="00AF687F">
              <w:t xml:space="preserve">Linux </w:t>
            </w:r>
            <w:r w:rsidR="00CD7576">
              <w:t>Services</w:t>
            </w:r>
          </w:p>
        </w:tc>
        <w:tc>
          <w:tcPr>
            <w:tcW w:w="4380" w:type="dxa"/>
          </w:tcPr>
          <w:p w14:paraId="5FDA6C96" w14:textId="77777777" w:rsidR="002023FD" w:rsidRDefault="002023FD" w:rsidP="00824825">
            <w:r>
              <w:t>read</w:t>
            </w:r>
          </w:p>
          <w:p w14:paraId="59848CF6" w14:textId="77777777" w:rsidR="002023FD" w:rsidRPr="00AF687F" w:rsidRDefault="002023FD" w:rsidP="00824825"/>
        </w:tc>
        <w:tc>
          <w:tcPr>
            <w:tcW w:w="2383" w:type="dxa"/>
          </w:tcPr>
          <w:p w14:paraId="4D209B5F" w14:textId="77777777" w:rsidR="002023FD" w:rsidRPr="00000209" w:rsidRDefault="002023FD" w:rsidP="00824825">
            <w:pPr>
              <w:rPr>
                <w:rFonts w:asciiTheme="minorHAnsi" w:hAnsiTheme="minorHAnsi"/>
                <w:szCs w:val="24"/>
              </w:rPr>
            </w:pPr>
            <w:r w:rsidRPr="00000209">
              <w:rPr>
                <w:rFonts w:asciiTheme="minorHAnsi" w:hAnsiTheme="minorHAnsi"/>
                <w:szCs w:val="24"/>
              </w:rPr>
              <w:t xml:space="preserve">It </w:t>
            </w:r>
            <w:r w:rsidRPr="00000209">
              <w:rPr>
                <w:rFonts w:asciiTheme="minorHAnsi" w:hAnsiTheme="minorHAnsi"/>
                <w:szCs w:val="24"/>
                <w:lang w:val="en"/>
              </w:rPr>
              <w:t xml:space="preserve">is a </w:t>
            </w:r>
            <w:hyperlink r:id="rId44" w:history="1">
              <w:r w:rsidRPr="00000209">
                <w:rPr>
                  <w:rStyle w:val="Hyperlink"/>
                  <w:rFonts w:asciiTheme="minorHAnsi" w:hAnsiTheme="minorHAnsi"/>
                  <w:color w:val="auto"/>
                  <w:szCs w:val="24"/>
                  <w:u w:val="none"/>
                  <w:lang w:val="en"/>
                </w:rPr>
                <w:t>system call</w:t>
              </w:r>
            </w:hyperlink>
            <w:r w:rsidRPr="00000209">
              <w:rPr>
                <w:rFonts w:asciiTheme="minorHAnsi" w:hAnsiTheme="minorHAnsi"/>
                <w:szCs w:val="24"/>
                <w:lang w:val="en"/>
              </w:rPr>
              <w:t xml:space="preserve"> used to read data into a buffer</w:t>
            </w:r>
          </w:p>
        </w:tc>
      </w:tr>
    </w:tbl>
    <w:p w14:paraId="4E735850" w14:textId="77777777" w:rsidR="009F1990" w:rsidRDefault="009F1990" w:rsidP="009F1990"/>
    <w:p w14:paraId="3A0FE588" w14:textId="3CF591FB" w:rsidR="009F1990" w:rsidRDefault="009F1990" w:rsidP="009F1990"/>
    <w:p w14:paraId="33EE0BF9" w14:textId="43CC316E" w:rsidR="00D055A0" w:rsidRDefault="00D055A0" w:rsidP="009F1990"/>
    <w:p w14:paraId="0B911E02" w14:textId="41C4C935" w:rsidR="00D055A0" w:rsidRDefault="00D055A0" w:rsidP="009F1990"/>
    <w:p w14:paraId="3567BE1C" w14:textId="4334A4F7" w:rsidR="00D055A0" w:rsidRDefault="00D055A0" w:rsidP="009F1990"/>
    <w:p w14:paraId="55A95E9D" w14:textId="246586A9" w:rsidR="00D055A0" w:rsidRDefault="00D055A0" w:rsidP="009F1990"/>
    <w:p w14:paraId="65EBCDD2" w14:textId="4CC28B1E" w:rsidR="00D055A0" w:rsidRDefault="00D055A0" w:rsidP="009F1990"/>
    <w:p w14:paraId="5E5FD4BD" w14:textId="295CF61C" w:rsidR="00D055A0" w:rsidRDefault="00D055A0" w:rsidP="009F1990"/>
    <w:p w14:paraId="6E5A64B0" w14:textId="435AF1BF" w:rsidR="00D055A0" w:rsidRDefault="00D055A0" w:rsidP="009F1990"/>
    <w:p w14:paraId="12F910DE" w14:textId="307A3C08" w:rsidR="00D055A0" w:rsidRDefault="00D055A0" w:rsidP="009F1990"/>
    <w:p w14:paraId="5C5DBB86" w14:textId="262887DD" w:rsidR="00D055A0" w:rsidRDefault="00D055A0" w:rsidP="009F1990"/>
    <w:p w14:paraId="7BF10166" w14:textId="53690D1B" w:rsidR="00D055A0" w:rsidRDefault="00D055A0" w:rsidP="009F1990"/>
    <w:p w14:paraId="0028B86D" w14:textId="3D01D1BF" w:rsidR="00D055A0" w:rsidRDefault="00D055A0" w:rsidP="009F1990"/>
    <w:p w14:paraId="09D85E10" w14:textId="3CC346DE" w:rsidR="00D055A0" w:rsidRDefault="00D055A0" w:rsidP="009F1990"/>
    <w:p w14:paraId="2A829182" w14:textId="11ECA991" w:rsidR="00D055A0" w:rsidRDefault="00D055A0" w:rsidP="009F1990"/>
    <w:p w14:paraId="3F31DC85" w14:textId="437C9D31" w:rsidR="00D055A0" w:rsidRDefault="00D055A0" w:rsidP="009F1990"/>
    <w:p w14:paraId="1EA74043" w14:textId="76083E68" w:rsidR="00D055A0" w:rsidRDefault="00D055A0" w:rsidP="009F1990"/>
    <w:p w14:paraId="354F1790" w14:textId="4BBD61B7" w:rsidR="00D055A0" w:rsidRDefault="00D055A0" w:rsidP="009F1990"/>
    <w:p w14:paraId="3B5A8186" w14:textId="7D597C6A" w:rsidR="00D055A0" w:rsidRDefault="00D055A0" w:rsidP="009F1990"/>
    <w:p w14:paraId="396ADA5B" w14:textId="77777777" w:rsidR="00D055A0" w:rsidRDefault="00D055A0" w:rsidP="00D055A0">
      <w:pPr>
        <w:pStyle w:val="Heading2"/>
        <w:numPr>
          <w:ilvl w:val="1"/>
          <w:numId w:val="1"/>
        </w:numPr>
        <w:tabs>
          <w:tab w:val="clear" w:pos="576"/>
        </w:tabs>
        <w:ind w:left="510" w:hanging="510"/>
      </w:pPr>
      <w:bookmarkStart w:id="233" w:name="_Toc516684929"/>
      <w:r>
        <w:lastRenderedPageBreak/>
        <w:t>+KUDPCLOSE Command: Close Current UDP Operation</w:t>
      </w:r>
      <w:bookmarkEnd w:id="233"/>
    </w:p>
    <w:p w14:paraId="5347A29C" w14:textId="77777777" w:rsidR="00D055A0" w:rsidRDefault="00D055A0" w:rsidP="00D055A0">
      <w:pPr>
        <w:pStyle w:val="Heading3"/>
        <w:numPr>
          <w:ilvl w:val="2"/>
          <w:numId w:val="1"/>
        </w:numPr>
      </w:pPr>
      <w:bookmarkStart w:id="234" w:name="_Toc516684930"/>
      <w:r>
        <w:t>Syntax</w:t>
      </w:r>
      <w:bookmarkEnd w:id="234"/>
    </w:p>
    <w:p w14:paraId="7E36146F" w14:textId="77777777" w:rsidR="00D055A0" w:rsidRPr="00C3596C" w:rsidRDefault="00D055A0" w:rsidP="00D055A0">
      <w:pPr>
        <w:rPr>
          <w:b/>
        </w:rPr>
      </w:pPr>
      <w:r w:rsidRPr="00C3596C">
        <w:rPr>
          <w:b/>
        </w:rPr>
        <w:t>Write command</w:t>
      </w:r>
    </w:p>
    <w:p w14:paraId="7BBAD763" w14:textId="77777777" w:rsidR="00D055A0" w:rsidRPr="00C3596C" w:rsidRDefault="00D055A0" w:rsidP="00D055A0">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KUDPCLOSE= &lt;session_id&gt;[,&lt;keep_cfg&gt;]</w:t>
      </w:r>
    </w:p>
    <w:p w14:paraId="49E5F4EA" w14:textId="77777777" w:rsidR="00D055A0" w:rsidRPr="00C3596C" w:rsidRDefault="00D055A0" w:rsidP="00D055A0">
      <w:r w:rsidRPr="00C3596C">
        <w:t>Response:</w:t>
      </w:r>
    </w:p>
    <w:p w14:paraId="15F189E8" w14:textId="77777777" w:rsidR="00D055A0" w:rsidRDefault="00D055A0" w:rsidP="00D055A0">
      <w:r w:rsidRPr="00C3596C">
        <w:t>OK</w:t>
      </w:r>
    </w:p>
    <w:p w14:paraId="6E443509" w14:textId="77777777" w:rsidR="00D055A0" w:rsidRPr="005944AB" w:rsidRDefault="00D055A0" w:rsidP="00D055A0">
      <w:pPr>
        <w:pStyle w:val="TableBody"/>
        <w:rPr>
          <w:rFonts w:asciiTheme="minorHAnsi" w:hAnsiTheme="minorHAnsi"/>
          <w:color w:val="auto"/>
          <w:sz w:val="24"/>
        </w:rPr>
      </w:pPr>
      <w:r w:rsidRPr="005944AB">
        <w:rPr>
          <w:rFonts w:asciiTheme="minorHAnsi" w:hAnsiTheme="minorHAnsi"/>
          <w:color w:val="auto"/>
          <w:sz w:val="24"/>
        </w:rPr>
        <w:t>or</w:t>
      </w:r>
    </w:p>
    <w:p w14:paraId="49B39D78" w14:textId="77777777" w:rsidR="00D055A0" w:rsidRPr="005944AB" w:rsidRDefault="00D055A0" w:rsidP="00D055A0">
      <w:pPr>
        <w:pStyle w:val="TableBody"/>
        <w:rPr>
          <w:rFonts w:asciiTheme="minorHAnsi" w:hAnsiTheme="minorHAnsi"/>
          <w:color w:val="auto"/>
          <w:sz w:val="24"/>
        </w:rPr>
      </w:pPr>
      <w:r>
        <w:rPr>
          <w:rFonts w:asciiTheme="minorHAnsi" w:hAnsiTheme="minorHAnsi"/>
          <w:color w:val="auto"/>
          <w:sz w:val="24"/>
        </w:rPr>
        <w:t>+KUDP_NOTIF: &lt;session_id&gt;,&lt;udp_notif&gt;</w:t>
      </w:r>
    </w:p>
    <w:p w14:paraId="0AACE089" w14:textId="77777777" w:rsidR="00D055A0" w:rsidRPr="00C3596C" w:rsidRDefault="00D055A0" w:rsidP="00D055A0"/>
    <w:p w14:paraId="252E9660" w14:textId="77777777" w:rsidR="00D055A0" w:rsidRPr="00C3596C" w:rsidRDefault="00D055A0" w:rsidP="00D055A0">
      <w:pPr>
        <w:rPr>
          <w:b/>
        </w:rPr>
      </w:pPr>
      <w:r w:rsidRPr="00C3596C">
        <w:rPr>
          <w:b/>
        </w:rPr>
        <w:t>Test Command</w:t>
      </w:r>
    </w:p>
    <w:p w14:paraId="074BB9F8" w14:textId="77777777" w:rsidR="00D055A0" w:rsidRPr="00C3596C" w:rsidRDefault="00D055A0" w:rsidP="00D055A0">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KUDPCLOSE</w:t>
      </w:r>
      <w:r w:rsidRPr="00C3596C">
        <w:rPr>
          <w:rFonts w:asciiTheme="minorHAnsi" w:eastAsiaTheme="minorEastAsia" w:hAnsiTheme="minorHAnsi" w:cs="Arial"/>
          <w:bCs/>
          <w:szCs w:val="24"/>
          <w:lang w:val="en-US" w:eastAsia="zh-CN"/>
        </w:rPr>
        <w:t>=?</w:t>
      </w:r>
    </w:p>
    <w:p w14:paraId="7F2A1171" w14:textId="77777777" w:rsidR="00D055A0" w:rsidRPr="00C3596C" w:rsidRDefault="00D055A0" w:rsidP="00D055A0">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szCs w:val="24"/>
          <w:lang w:val="en-US" w:eastAsia="zh-CN"/>
        </w:rPr>
        <w:t>Response</w:t>
      </w:r>
    </w:p>
    <w:p w14:paraId="0BEC1EA8" w14:textId="77777777" w:rsidR="00D055A0" w:rsidRPr="00C3596C" w:rsidRDefault="00D055A0" w:rsidP="00D055A0">
      <w:pPr>
        <w:autoSpaceDE w:val="0"/>
        <w:autoSpaceDN w:val="0"/>
        <w:adjustRightInd w:val="0"/>
        <w:rPr>
          <w:rFonts w:asciiTheme="minorHAnsi" w:eastAsiaTheme="minorEastAsia" w:hAnsiTheme="minorHAnsi" w:cs="Arial"/>
          <w:szCs w:val="24"/>
          <w:lang w:val="en-US" w:eastAsia="zh-CN"/>
        </w:rPr>
      </w:pPr>
      <w:r w:rsidRPr="00C3596C">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XDNS</w:t>
      </w:r>
      <w:r w:rsidRPr="00C3596C">
        <w:rPr>
          <w:rFonts w:asciiTheme="minorHAnsi" w:eastAsiaTheme="minorEastAsia" w:hAnsiTheme="minorHAnsi" w:cs="Arial"/>
          <w:bCs/>
          <w:szCs w:val="24"/>
          <w:lang w:val="en-US" w:eastAsia="zh-CN"/>
        </w:rPr>
        <w:t xml:space="preserve">: </w:t>
      </w:r>
      <w:r w:rsidRPr="00C3596C">
        <w:rPr>
          <w:rFonts w:asciiTheme="minorHAnsi" w:eastAsiaTheme="minorEastAsia" w:hAnsiTheme="minorHAnsi" w:cs="Arial"/>
          <w:szCs w:val="24"/>
          <w:lang w:val="en-US" w:eastAsia="zh-CN"/>
        </w:rPr>
        <w:t xml:space="preserve">(list of </w:t>
      </w:r>
      <w:r>
        <w:rPr>
          <w:rFonts w:asciiTheme="minorHAnsi" w:eastAsiaTheme="minorEastAsia" w:hAnsiTheme="minorHAnsi" w:cs="Arial"/>
          <w:szCs w:val="24"/>
          <w:lang w:val="en-US" w:eastAsia="zh-CN"/>
        </w:rPr>
        <w:t>possible</w:t>
      </w:r>
      <w:r w:rsidRPr="00C3596C">
        <w:rPr>
          <w:rFonts w:asciiTheme="minorHAnsi" w:eastAsiaTheme="minorEastAsia" w:hAnsiTheme="minorHAnsi" w:cs="Arial"/>
          <w:szCs w:val="24"/>
          <w:lang w:val="en-US" w:eastAsia="zh-CN"/>
        </w:rPr>
        <w:t xml:space="preserve"> </w:t>
      </w:r>
      <w:r w:rsidRPr="00C3596C">
        <w:rPr>
          <w:rFonts w:asciiTheme="minorHAnsi" w:eastAsiaTheme="minorEastAsia" w:hAnsiTheme="minorHAnsi" w:cs="Arial"/>
          <w:bCs/>
          <w:szCs w:val="24"/>
          <w:lang w:val="en-US" w:eastAsia="zh-CN"/>
        </w:rPr>
        <w:t>&lt;</w:t>
      </w:r>
      <w:r>
        <w:rPr>
          <w:rFonts w:asciiTheme="minorHAnsi" w:eastAsiaTheme="minorEastAsia" w:hAnsiTheme="minorHAnsi" w:cs="Arial"/>
          <w:bCs/>
          <w:szCs w:val="24"/>
          <w:lang w:val="en-US" w:eastAsia="zh-CN"/>
        </w:rPr>
        <w:t>session_id</w:t>
      </w:r>
      <w:r w:rsidRPr="00C3596C">
        <w:rPr>
          <w:rFonts w:asciiTheme="minorHAnsi" w:eastAsiaTheme="minorEastAsia" w:hAnsiTheme="minorHAnsi" w:cs="Arial"/>
          <w:bCs/>
          <w:szCs w:val="24"/>
          <w:lang w:val="en-US" w:eastAsia="zh-CN"/>
        </w:rPr>
        <w:t>&gt;</w:t>
      </w:r>
      <w:r w:rsidRPr="00C3596C">
        <w:rPr>
          <w:rFonts w:asciiTheme="minorHAnsi" w:eastAsiaTheme="minorEastAsia" w:hAnsiTheme="minorHAnsi" w:cs="Arial"/>
          <w:szCs w:val="24"/>
          <w:lang w:val="en-US" w:eastAsia="zh-CN"/>
        </w:rPr>
        <w:t>s)</w:t>
      </w:r>
      <w:r>
        <w:rPr>
          <w:rFonts w:asciiTheme="minorHAnsi" w:eastAsiaTheme="minorEastAsia" w:hAnsiTheme="minorHAnsi" w:cs="Arial"/>
          <w:szCs w:val="24"/>
          <w:lang w:val="en-US" w:eastAsia="zh-CN"/>
        </w:rPr>
        <w:t>,</w:t>
      </w:r>
      <w:r w:rsidRPr="00BD363E">
        <w:rPr>
          <w:rFonts w:asciiTheme="minorHAnsi" w:eastAsiaTheme="minorEastAsia" w:hAnsiTheme="minorHAnsi" w:cs="Arial"/>
          <w:szCs w:val="24"/>
          <w:lang w:val="en-US" w:eastAsia="zh-CN"/>
        </w:rPr>
        <w:t xml:space="preserve"> </w:t>
      </w:r>
      <w:r>
        <w:rPr>
          <w:rFonts w:asciiTheme="minorHAnsi" w:eastAsiaTheme="minorEastAsia" w:hAnsiTheme="minorHAnsi" w:cs="Arial"/>
          <w:szCs w:val="24"/>
          <w:lang w:val="en-US" w:eastAsia="zh-CN"/>
        </w:rPr>
        <w:t>(list of possible</w:t>
      </w:r>
      <w:r w:rsidRPr="00C3596C">
        <w:rPr>
          <w:rFonts w:asciiTheme="minorHAnsi" w:eastAsiaTheme="minorEastAsia" w:hAnsiTheme="minorHAnsi" w:cs="Arial"/>
          <w:szCs w:val="24"/>
          <w:lang w:val="en-US" w:eastAsia="zh-CN"/>
        </w:rPr>
        <w:t xml:space="preserve"> </w:t>
      </w:r>
      <w:r w:rsidRPr="00C3596C">
        <w:rPr>
          <w:rFonts w:asciiTheme="minorHAnsi" w:eastAsiaTheme="minorEastAsia" w:hAnsiTheme="minorHAnsi" w:cs="Arial"/>
          <w:bCs/>
          <w:szCs w:val="24"/>
          <w:lang w:val="en-US" w:eastAsia="zh-CN"/>
        </w:rPr>
        <w:t>&lt;</w:t>
      </w:r>
      <w:r>
        <w:rPr>
          <w:rFonts w:asciiTheme="minorHAnsi" w:eastAsiaTheme="minorEastAsia" w:hAnsiTheme="minorHAnsi" w:cs="Arial"/>
          <w:bCs/>
          <w:szCs w:val="24"/>
          <w:lang w:val="en-US" w:eastAsia="zh-CN"/>
        </w:rPr>
        <w:t>keep_cfg</w:t>
      </w:r>
      <w:r w:rsidRPr="00C3596C">
        <w:rPr>
          <w:rFonts w:asciiTheme="minorHAnsi" w:eastAsiaTheme="minorEastAsia" w:hAnsiTheme="minorHAnsi" w:cs="Arial"/>
          <w:bCs/>
          <w:szCs w:val="24"/>
          <w:lang w:val="en-US" w:eastAsia="zh-CN"/>
        </w:rPr>
        <w:t>&gt;</w:t>
      </w:r>
      <w:r w:rsidRPr="00C3596C">
        <w:rPr>
          <w:rFonts w:asciiTheme="minorHAnsi" w:eastAsiaTheme="minorEastAsia" w:hAnsiTheme="minorHAnsi" w:cs="Arial"/>
          <w:szCs w:val="24"/>
          <w:lang w:val="en-US" w:eastAsia="zh-CN"/>
        </w:rPr>
        <w:t>s)</w:t>
      </w:r>
    </w:p>
    <w:p w14:paraId="7C60B738" w14:textId="77777777" w:rsidR="00D055A0" w:rsidRPr="00C3596C" w:rsidRDefault="00D055A0" w:rsidP="00D055A0">
      <w:pPr>
        <w:autoSpaceDE w:val="0"/>
        <w:autoSpaceDN w:val="0"/>
        <w:adjustRightInd w:val="0"/>
        <w:rPr>
          <w:rFonts w:asciiTheme="minorHAnsi" w:eastAsiaTheme="minorEastAsia" w:hAnsiTheme="minorHAnsi" w:cs="Arial"/>
          <w:bCs/>
          <w:szCs w:val="24"/>
          <w:lang w:val="en-US" w:eastAsia="zh-CN"/>
        </w:rPr>
      </w:pPr>
      <w:r w:rsidRPr="00C3596C">
        <w:rPr>
          <w:rFonts w:asciiTheme="minorHAnsi" w:eastAsiaTheme="minorEastAsia" w:hAnsiTheme="minorHAnsi" w:cs="Arial"/>
          <w:bCs/>
          <w:szCs w:val="24"/>
          <w:lang w:val="en-US" w:eastAsia="zh-CN"/>
        </w:rPr>
        <w:t>OK</w:t>
      </w:r>
    </w:p>
    <w:p w14:paraId="2561D548" w14:textId="77777777" w:rsidR="00D055A0" w:rsidRPr="00106FB8" w:rsidRDefault="00D055A0" w:rsidP="00D055A0">
      <w:pPr>
        <w:pStyle w:val="Heading3"/>
        <w:numPr>
          <w:ilvl w:val="2"/>
          <w:numId w:val="1"/>
        </w:numPr>
        <w:rPr>
          <w:rFonts w:cs="Times New Roman"/>
        </w:rPr>
      </w:pPr>
      <w:bookmarkStart w:id="235" w:name="_Toc516684931"/>
      <w:r w:rsidRPr="00106FB8">
        <w:rPr>
          <w:rFonts w:cs="Times New Roman"/>
        </w:rPr>
        <w:t>Parameters and Defined values</w:t>
      </w:r>
      <w:bookmarkEnd w:id="235"/>
    </w:p>
    <w:p w14:paraId="35400166" w14:textId="77777777" w:rsidR="00D055A0" w:rsidRPr="00106FB8" w:rsidRDefault="00D055A0" w:rsidP="00D055A0"/>
    <w:tbl>
      <w:tblPr>
        <w:tblStyle w:val="TableSWI"/>
        <w:tblW w:w="5264" w:type="pct"/>
        <w:tblLook w:val="01E0" w:firstRow="1" w:lastRow="1" w:firstColumn="1" w:lastColumn="1" w:noHBand="0" w:noVBand="0"/>
      </w:tblPr>
      <w:tblGrid>
        <w:gridCol w:w="1618"/>
        <w:gridCol w:w="2788"/>
        <w:gridCol w:w="4682"/>
      </w:tblGrid>
      <w:tr w:rsidR="00D055A0" w:rsidRPr="00215EAC" w14:paraId="70D5E156" w14:textId="77777777" w:rsidTr="00824825">
        <w:trPr>
          <w:cnfStyle w:val="100000000000" w:firstRow="1" w:lastRow="0" w:firstColumn="0" w:lastColumn="0" w:oddVBand="0" w:evenVBand="0" w:oddHBand="0" w:evenHBand="0" w:firstRowFirstColumn="0" w:firstRowLastColumn="0" w:lastRowFirstColumn="0" w:lastRowLastColumn="0"/>
        </w:trPr>
        <w:tc>
          <w:tcPr>
            <w:tcW w:w="5000" w:type="pct"/>
            <w:gridSpan w:val="3"/>
            <w:tcBorders>
              <w:top w:val="single" w:sz="18" w:space="0" w:color="000000" w:themeColor="text1"/>
              <w:left w:val="single" w:sz="2" w:space="0" w:color="000000" w:themeColor="text1"/>
              <w:bottom w:val="single" w:sz="18" w:space="0" w:color="000000" w:themeColor="text1"/>
              <w:right w:val="single" w:sz="4" w:space="0" w:color="000000" w:themeColor="text1"/>
            </w:tcBorders>
          </w:tcPr>
          <w:p w14:paraId="73828283" w14:textId="77777777" w:rsidR="00D055A0" w:rsidRPr="00106FB8" w:rsidRDefault="00D055A0" w:rsidP="00824825">
            <w:pPr>
              <w:pStyle w:val="TableColumnHead"/>
              <w:spacing w:before="144" w:after="144"/>
              <w:rPr>
                <w:rFonts w:ascii="Calibri" w:eastAsia="SimSun" w:hAnsi="Calibri"/>
                <w:bCs w:val="0"/>
                <w:color w:val="auto"/>
                <w:spacing w:val="0"/>
                <w:sz w:val="24"/>
                <w:szCs w:val="20"/>
                <w:lang w:val="en-CA"/>
              </w:rPr>
            </w:pPr>
            <w:r w:rsidRPr="00106FB8">
              <w:rPr>
                <w:rFonts w:ascii="Calibri" w:eastAsia="SimSun" w:hAnsi="Calibri"/>
                <w:bCs w:val="0"/>
                <w:color w:val="auto"/>
                <w:spacing w:val="0"/>
                <w:sz w:val="24"/>
                <w:szCs w:val="20"/>
                <w:lang w:val="en-CA"/>
              </w:rPr>
              <w:t>AT Command Syntax</w:t>
            </w:r>
          </w:p>
        </w:tc>
      </w:tr>
      <w:tr w:rsidR="00D055A0" w:rsidRPr="00215EAC" w14:paraId="24D57A1E" w14:textId="77777777" w:rsidTr="00824825">
        <w:tc>
          <w:tcPr>
            <w:tcW w:w="5000" w:type="pct"/>
            <w:gridSpan w:val="3"/>
            <w:tcBorders>
              <w:top w:val="single" w:sz="18" w:space="0" w:color="000000" w:themeColor="text1"/>
            </w:tcBorders>
          </w:tcPr>
          <w:p w14:paraId="583282EC" w14:textId="77777777" w:rsidR="00D055A0" w:rsidRPr="00106FB8" w:rsidRDefault="00D055A0" w:rsidP="00824825">
            <w:pPr>
              <w:autoSpaceDE w:val="0"/>
              <w:autoSpaceDN w:val="0"/>
              <w:adjustRightInd w:val="0"/>
              <w:rPr>
                <w:color w:val="auto"/>
              </w:rPr>
            </w:pPr>
            <w:r>
              <w:rPr>
                <w:rFonts w:asciiTheme="minorHAnsi" w:eastAsiaTheme="minorEastAsia" w:hAnsiTheme="minorHAnsi" w:cs="Arial"/>
                <w:b/>
                <w:bCs/>
                <w:szCs w:val="24"/>
                <w:lang w:val="en-US" w:eastAsia="zh-CN"/>
              </w:rPr>
              <w:t>AT+KUDPCLOSE=&lt;session_id&gt;[,&lt;keep_cfg&gt;]</w:t>
            </w:r>
          </w:p>
        </w:tc>
      </w:tr>
      <w:tr w:rsidR="00D055A0" w:rsidRPr="00215EAC" w14:paraId="4AC814C6" w14:textId="77777777" w:rsidTr="00824825">
        <w:tc>
          <w:tcPr>
            <w:tcW w:w="890" w:type="pct"/>
            <w:tcBorders>
              <w:top w:val="single" w:sz="18" w:space="0" w:color="auto"/>
              <w:left w:val="single" w:sz="4" w:space="0" w:color="auto"/>
              <w:bottom w:val="single" w:sz="18" w:space="0" w:color="auto"/>
              <w:right w:val="single" w:sz="4" w:space="0" w:color="auto"/>
            </w:tcBorders>
            <w:shd w:val="pct30" w:color="auto" w:fill="auto"/>
          </w:tcPr>
          <w:p w14:paraId="2CBA9755" w14:textId="77777777" w:rsidR="00D055A0" w:rsidRPr="00106FB8" w:rsidRDefault="00D055A0"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34" w:type="pct"/>
            <w:tcBorders>
              <w:top w:val="single" w:sz="18" w:space="0" w:color="auto"/>
              <w:left w:val="single" w:sz="4" w:space="0" w:color="auto"/>
              <w:bottom w:val="single" w:sz="18" w:space="0" w:color="auto"/>
              <w:right w:val="single" w:sz="4" w:space="0" w:color="auto"/>
            </w:tcBorders>
            <w:shd w:val="pct30" w:color="auto" w:fill="auto"/>
          </w:tcPr>
          <w:p w14:paraId="0D4C67D5" w14:textId="77777777" w:rsidR="00D055A0" w:rsidRPr="00106FB8" w:rsidRDefault="00D055A0"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75" w:type="pct"/>
            <w:tcBorders>
              <w:top w:val="single" w:sz="18" w:space="0" w:color="auto"/>
              <w:left w:val="single" w:sz="4" w:space="0" w:color="auto"/>
              <w:bottom w:val="single" w:sz="18" w:space="0" w:color="auto"/>
              <w:right w:val="single" w:sz="4" w:space="0" w:color="auto"/>
            </w:tcBorders>
            <w:shd w:val="pct30" w:color="auto" w:fill="auto"/>
          </w:tcPr>
          <w:p w14:paraId="47380296" w14:textId="77777777" w:rsidR="00D055A0" w:rsidRPr="00106FB8" w:rsidRDefault="00D055A0" w:rsidP="00824825">
            <w:pPr>
              <w:pStyle w:val="TableColumnHead"/>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D055A0" w:rsidRPr="00215EAC" w14:paraId="52976EB2" w14:textId="77777777" w:rsidTr="00824825">
        <w:tc>
          <w:tcPr>
            <w:tcW w:w="890" w:type="pct"/>
            <w:tcBorders>
              <w:top w:val="single" w:sz="18" w:space="0" w:color="auto"/>
              <w:bottom w:val="single" w:sz="18" w:space="0" w:color="auto"/>
            </w:tcBorders>
          </w:tcPr>
          <w:p w14:paraId="78D1D96D" w14:textId="77777777" w:rsidR="00D055A0" w:rsidRPr="00106FB8" w:rsidRDefault="00D055A0" w:rsidP="00824825">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&lt;session_id&gt;</w:t>
            </w:r>
          </w:p>
        </w:tc>
        <w:tc>
          <w:tcPr>
            <w:tcW w:w="1534" w:type="pct"/>
          </w:tcPr>
          <w:p w14:paraId="258F2136" w14:textId="77777777" w:rsidR="00D055A0" w:rsidRPr="00D14173" w:rsidRDefault="00D055A0" w:rsidP="00824825">
            <w:pPr>
              <w:pStyle w:val="TableBody"/>
              <w:jc w:val="center"/>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1-32</w:t>
            </w:r>
          </w:p>
        </w:tc>
        <w:tc>
          <w:tcPr>
            <w:tcW w:w="2575" w:type="pct"/>
          </w:tcPr>
          <w:p w14:paraId="7EF9DCC5" w14:textId="77777777" w:rsidR="00D055A0" w:rsidRPr="00D14173" w:rsidRDefault="00D055A0" w:rsidP="00824825">
            <w:pPr>
              <w:pStyle w:val="TableBody"/>
              <w:rPr>
                <w:rFonts w:ascii="Calibri" w:eastAsia="SimSun" w:hAnsi="Calibri" w:cs="Times New Roman"/>
                <w:color w:val="auto"/>
                <w:sz w:val="24"/>
                <w:szCs w:val="20"/>
                <w:lang w:val="en-CA" w:eastAsia="en-US"/>
              </w:rPr>
            </w:pPr>
            <w:r>
              <w:rPr>
                <w:rFonts w:ascii="Calibri" w:eastAsia="SimSun" w:hAnsi="Calibri" w:cs="Times New Roman"/>
                <w:color w:val="auto"/>
                <w:sz w:val="24"/>
                <w:szCs w:val="20"/>
                <w:lang w:val="en-CA" w:eastAsia="en-US"/>
              </w:rPr>
              <w:t>Index of the UDP session</w:t>
            </w:r>
          </w:p>
        </w:tc>
      </w:tr>
      <w:tr w:rsidR="00D055A0" w:rsidRPr="00215EAC" w14:paraId="58E3EBF5" w14:textId="77777777" w:rsidTr="00824825">
        <w:tc>
          <w:tcPr>
            <w:tcW w:w="890" w:type="pct"/>
            <w:tcBorders>
              <w:top w:val="single" w:sz="18" w:space="0" w:color="auto"/>
              <w:bottom w:val="single" w:sz="18" w:space="0" w:color="auto"/>
            </w:tcBorders>
          </w:tcPr>
          <w:p w14:paraId="167E89B1" w14:textId="77777777" w:rsidR="00D055A0" w:rsidRPr="000138C0" w:rsidRDefault="00D055A0" w:rsidP="00824825">
            <w:pPr>
              <w:pStyle w:val="TableBody"/>
              <w:rPr>
                <w:rFonts w:asciiTheme="minorHAnsi" w:eastAsia="SimSun" w:hAnsiTheme="minorHAnsi" w:cs="Times New Roman"/>
                <w:color w:val="auto"/>
                <w:sz w:val="24"/>
                <w:lang w:val="en-CA" w:eastAsia="en-US"/>
              </w:rPr>
            </w:pPr>
            <w:r>
              <w:rPr>
                <w:rFonts w:asciiTheme="minorHAnsi" w:eastAsiaTheme="minorEastAsia" w:hAnsiTheme="minorHAnsi"/>
                <w:bCs/>
                <w:color w:val="auto"/>
                <w:sz w:val="24"/>
                <w:lang w:eastAsia="zh-CN"/>
              </w:rPr>
              <w:t>&lt;keep_cfg&gt;</w:t>
            </w:r>
          </w:p>
        </w:tc>
        <w:tc>
          <w:tcPr>
            <w:tcW w:w="1534" w:type="pct"/>
          </w:tcPr>
          <w:p w14:paraId="0F751BC7" w14:textId="77777777" w:rsidR="00D055A0" w:rsidRPr="000138C0" w:rsidRDefault="00D055A0" w:rsidP="00824825">
            <w:pPr>
              <w:pStyle w:val="TableBody"/>
              <w:jc w:val="center"/>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0-1</w:t>
            </w:r>
          </w:p>
        </w:tc>
        <w:tc>
          <w:tcPr>
            <w:tcW w:w="2575" w:type="pct"/>
          </w:tcPr>
          <w:p w14:paraId="1AB757EB" w14:textId="77777777" w:rsidR="00D055A0" w:rsidRPr="000138C0" w:rsidRDefault="00D055A0" w:rsidP="00824825">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0 Delete the Session Configuration</w:t>
            </w:r>
          </w:p>
          <w:p w14:paraId="06B495CF" w14:textId="77777777" w:rsidR="00D055A0" w:rsidRPr="000E44AC" w:rsidRDefault="00D055A0" w:rsidP="00824825">
            <w:pPr>
              <w:autoSpaceDE w:val="0"/>
              <w:autoSpaceDN w:val="0"/>
              <w:adjustRightInd w:val="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1 Keep the session Configuration</w:t>
            </w:r>
          </w:p>
        </w:tc>
      </w:tr>
      <w:tr w:rsidR="00D055A0" w:rsidRPr="00215EAC" w14:paraId="650A86E6" w14:textId="77777777" w:rsidTr="00824825">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3ADFF3F7" w14:textId="77777777" w:rsidR="00D055A0" w:rsidRPr="000138C0" w:rsidRDefault="00D055A0" w:rsidP="00824825">
            <w:pPr>
              <w:pStyle w:val="TableBody"/>
              <w:rPr>
                <w:rFonts w:asciiTheme="minorHAnsi" w:eastAsiaTheme="minorEastAsia" w:hAnsiTheme="minorHAnsi"/>
                <w:bCs/>
                <w:sz w:val="24"/>
                <w:lang w:eastAsia="zh-CN"/>
              </w:rPr>
            </w:pPr>
            <w:r>
              <w:rPr>
                <w:rFonts w:asciiTheme="minorHAnsi" w:eastAsiaTheme="minorEastAsia" w:hAnsiTheme="minorHAnsi"/>
                <w:bCs/>
                <w:sz w:val="24"/>
                <w:lang w:eastAsia="zh-CN"/>
              </w:rPr>
              <w:t>&lt;udp_notif&gt;</w:t>
            </w:r>
          </w:p>
        </w:tc>
        <w:tc>
          <w:tcPr>
            <w:tcW w:w="1534" w:type="pct"/>
          </w:tcPr>
          <w:p w14:paraId="3C9F1C07" w14:textId="77777777" w:rsidR="00D055A0" w:rsidRPr="000138C0" w:rsidRDefault="00D055A0" w:rsidP="00824825">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0-11</w:t>
            </w:r>
          </w:p>
        </w:tc>
        <w:tc>
          <w:tcPr>
            <w:tcW w:w="2575" w:type="pct"/>
          </w:tcPr>
          <w:p w14:paraId="3F031574"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Integer type.</w:t>
            </w:r>
            <w:r>
              <w:rPr>
                <w:rFonts w:asciiTheme="minorHAnsi" w:eastAsiaTheme="minorEastAsia" w:hAnsiTheme="minorHAnsi" w:cs="Arial"/>
                <w:szCs w:val="24"/>
                <w:lang w:val="en-US" w:eastAsia="zh-CN"/>
              </w:rPr>
              <w:t xml:space="preserve"> Indicates the cause of the UDP </w:t>
            </w:r>
            <w:r w:rsidRPr="000E44AC">
              <w:rPr>
                <w:rFonts w:asciiTheme="minorHAnsi" w:eastAsiaTheme="minorEastAsia" w:hAnsiTheme="minorHAnsi" w:cs="Arial"/>
                <w:szCs w:val="24"/>
                <w:lang w:val="en-US" w:eastAsia="zh-CN"/>
              </w:rPr>
              <w:t>connection failure.</w:t>
            </w:r>
          </w:p>
          <w:p w14:paraId="745AE5F8"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0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Network error</w:t>
            </w:r>
          </w:p>
          <w:p w14:paraId="5E354B56"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1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No more sockets available; max number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already reached</w:t>
            </w:r>
          </w:p>
          <w:p w14:paraId="3D97FFFA"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2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Memory problem</w:t>
            </w:r>
          </w:p>
          <w:p w14:paraId="0B43FC94"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3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DNS error</w:t>
            </w:r>
          </w:p>
          <w:p w14:paraId="4A3D7CAD"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5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UDP connection error (Host unreachable)</w:t>
            </w:r>
          </w:p>
          <w:p w14:paraId="33E4DA8E"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6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Generic error</w:t>
            </w:r>
          </w:p>
          <w:p w14:paraId="6DA14E07"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8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Data sending is OK </w:t>
            </w:r>
            <w:r>
              <w:rPr>
                <w:rFonts w:asciiTheme="minorHAnsi" w:eastAsiaTheme="minorEastAsia" w:hAnsiTheme="minorHAnsi" w:cs="Arial"/>
                <w:szCs w:val="24"/>
                <w:lang w:val="en-US" w:eastAsia="zh-CN"/>
              </w:rPr>
              <w:t xml:space="preserve">but KUDPSND was waiting more or </w:t>
            </w:r>
            <w:r w:rsidRPr="000E44AC">
              <w:rPr>
                <w:rFonts w:asciiTheme="minorHAnsi" w:eastAsiaTheme="minorEastAsia" w:hAnsiTheme="minorHAnsi" w:cs="Arial"/>
                <w:szCs w:val="24"/>
                <w:lang w:val="en-US" w:eastAsia="zh-CN"/>
              </w:rPr>
              <w:t>less characters</w:t>
            </w:r>
          </w:p>
          <w:p w14:paraId="603B5794"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9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Bad session ID</w:t>
            </w:r>
          </w:p>
          <w:p w14:paraId="5F9BBE7A" w14:textId="77777777" w:rsidR="00D055A0" w:rsidRPr="000E44AC"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10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Session is already running</w:t>
            </w:r>
          </w:p>
          <w:p w14:paraId="74E735DE" w14:textId="77777777" w:rsidR="00D055A0" w:rsidRPr="000138C0" w:rsidRDefault="00D055A0" w:rsidP="00824825">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 xml:space="preserve">11 </w:t>
            </w:r>
            <w:r>
              <w:rPr>
                <w:rFonts w:asciiTheme="minorHAnsi" w:eastAsiaTheme="minorEastAsia" w:hAnsiTheme="minorHAnsi" w:cs="Arial"/>
                <w:szCs w:val="24"/>
                <w:lang w:val="en-US" w:eastAsia="zh-CN"/>
              </w:rPr>
              <w:t xml:space="preserve">- </w:t>
            </w:r>
            <w:r w:rsidRPr="000E44AC">
              <w:rPr>
                <w:rFonts w:asciiTheme="minorHAnsi" w:eastAsiaTheme="minorEastAsia" w:hAnsiTheme="minorHAnsi" w:cs="Arial"/>
                <w:szCs w:val="24"/>
                <w:lang w:val="en-US" w:eastAsia="zh-CN"/>
              </w:rPr>
              <w:t>All sessions are used</w:t>
            </w:r>
          </w:p>
        </w:tc>
      </w:tr>
    </w:tbl>
    <w:p w14:paraId="5FE60C21" w14:textId="77777777" w:rsidR="00D055A0" w:rsidRPr="007D2CB4" w:rsidRDefault="00D055A0" w:rsidP="00D055A0">
      <w:pPr>
        <w:rPr>
          <w:lang w:val="en-US"/>
        </w:rPr>
      </w:pPr>
    </w:p>
    <w:p w14:paraId="176C4161" w14:textId="77777777" w:rsidR="00D055A0" w:rsidRDefault="00D055A0" w:rsidP="00D055A0">
      <w:pPr>
        <w:pStyle w:val="Heading3"/>
        <w:numPr>
          <w:ilvl w:val="2"/>
          <w:numId w:val="1"/>
        </w:numPr>
      </w:pPr>
      <w:bookmarkStart w:id="236" w:name="_Toc516684932"/>
      <w:r>
        <w:t>Examples</w:t>
      </w:r>
      <w:bookmarkEnd w:id="236"/>
    </w:p>
    <w:p w14:paraId="2F14F597" w14:textId="77777777" w:rsidR="00D055A0" w:rsidRDefault="00D055A0" w:rsidP="00D055A0">
      <w:pPr>
        <w:rPr>
          <w:b/>
        </w:rPr>
      </w:pPr>
      <w:r w:rsidRPr="00154C36">
        <w:rPr>
          <w:b/>
        </w:rPr>
        <w:t>Write Command</w:t>
      </w:r>
    </w:p>
    <w:p w14:paraId="521E630B" w14:textId="77777777" w:rsidR="00D055A0" w:rsidRDefault="00D055A0" w:rsidP="00D055A0">
      <w:pPr>
        <w:autoSpaceDE w:val="0"/>
        <w:autoSpaceDN w:val="0"/>
        <w:adjustRightInd w:val="0"/>
      </w:pPr>
      <w:r>
        <w:t>i)</w:t>
      </w:r>
      <w:r w:rsidRPr="007A402C">
        <w:rPr>
          <w:rFonts w:asciiTheme="minorHAnsi" w:eastAsiaTheme="minorEastAsia" w:hAnsiTheme="minorHAnsi"/>
          <w:bCs/>
          <w:lang w:eastAsia="zh-CN"/>
        </w:rPr>
        <w:t xml:space="preserve"> </w:t>
      </w:r>
      <w:r>
        <w:rPr>
          <w:rFonts w:asciiTheme="minorHAnsi" w:eastAsiaTheme="minorEastAsia" w:hAnsiTheme="minorHAnsi"/>
          <w:bCs/>
          <w:lang w:eastAsia="zh-CN"/>
        </w:rPr>
        <w:t>&lt;keep_cfg&gt; = 0 (</w:t>
      </w:r>
      <w:r>
        <w:rPr>
          <w:rFonts w:asciiTheme="minorHAnsi" w:eastAsiaTheme="minorEastAsia" w:hAnsiTheme="minorHAnsi" w:cs="Arial"/>
          <w:szCs w:val="24"/>
          <w:lang w:val="en-US" w:eastAsia="zh-CN"/>
        </w:rPr>
        <w:t>Delete the Session Configuration</w:t>
      </w:r>
      <w:r>
        <w:rPr>
          <w:rFonts w:asciiTheme="minorHAnsi" w:eastAsiaTheme="minorEastAsia" w:hAnsiTheme="minorHAnsi"/>
          <w:bCs/>
          <w:lang w:eastAsia="zh-CN"/>
        </w:rPr>
        <w:t>)</w:t>
      </w:r>
    </w:p>
    <w:p w14:paraId="72CA77E2" w14:textId="77777777" w:rsidR="00D055A0" w:rsidRPr="007A7BC8" w:rsidRDefault="00D055A0" w:rsidP="00D055A0">
      <w:pPr>
        <w:rPr>
          <w:rFonts w:asciiTheme="minorHAnsi" w:eastAsiaTheme="minorEastAsia" w:hAnsiTheme="minorHAnsi" w:cs="Arial"/>
          <w:b/>
          <w:bCs/>
          <w:szCs w:val="24"/>
          <w:lang w:val="en-US" w:eastAsia="zh-CN"/>
        </w:rPr>
      </w:pPr>
      <w:r w:rsidRPr="00094B25">
        <w:rPr>
          <w:rFonts w:asciiTheme="minorHAnsi" w:eastAsiaTheme="minorEastAsia" w:hAnsiTheme="minorHAnsi" w:cs="Arial"/>
          <w:b/>
          <w:bCs/>
          <w:szCs w:val="24"/>
          <w:lang w:val="en-US" w:eastAsia="zh-CN"/>
        </w:rPr>
        <w:t xml:space="preserve"> </w:t>
      </w:r>
      <w:r w:rsidRPr="007A7BC8">
        <w:rPr>
          <w:rFonts w:asciiTheme="minorHAnsi" w:eastAsiaTheme="minorEastAsia" w:hAnsiTheme="minorHAnsi" w:cs="Arial"/>
          <w:b/>
          <w:bCs/>
          <w:szCs w:val="24"/>
          <w:lang w:val="en-US" w:eastAsia="zh-CN"/>
        </w:rPr>
        <w:t>Preconditions:</w:t>
      </w:r>
    </w:p>
    <w:p w14:paraId="5C65FF9A" w14:textId="77777777" w:rsidR="00D055A0" w:rsidRPr="007A402C" w:rsidRDefault="00D055A0" w:rsidP="00D055A0">
      <w:pPr>
        <w:pStyle w:val="ListParagraph"/>
        <w:numPr>
          <w:ilvl w:val="0"/>
          <w:numId w:val="13"/>
        </w:numPr>
        <w:rPr>
          <w:rFonts w:asciiTheme="minorHAnsi" w:eastAsiaTheme="minorEastAsia" w:hAnsiTheme="minorHAnsi" w:cs="Arial"/>
          <w:bCs/>
          <w:szCs w:val="24"/>
          <w:lang w:val="en-US" w:eastAsia="zh-CN"/>
        </w:rPr>
      </w:pPr>
      <w:r w:rsidRPr="007A402C">
        <w:rPr>
          <w:rFonts w:asciiTheme="minorHAnsi" w:eastAsiaTheme="minorEastAsia" w:hAnsiTheme="minorHAnsi" w:cs="Arial"/>
          <w:bCs/>
          <w:szCs w:val="24"/>
          <w:lang w:val="en-US" w:eastAsia="zh-CN"/>
        </w:rPr>
        <w:t xml:space="preserve"> AT+KCNXCFG=1,"GPRS","APN" </w:t>
      </w:r>
    </w:p>
    <w:p w14:paraId="500BA35E" w14:textId="77777777" w:rsidR="00D055A0" w:rsidRPr="0008229B" w:rsidRDefault="00D055A0" w:rsidP="00D055A0">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OK</w:t>
      </w:r>
    </w:p>
    <w:p w14:paraId="6987209E" w14:textId="77777777" w:rsidR="00D055A0" w:rsidRPr="0008229B" w:rsidRDefault="00D055A0" w:rsidP="00D055A0">
      <w:pPr>
        <w:rPr>
          <w:rFonts w:asciiTheme="minorHAnsi" w:hAnsiTheme="minorHAnsi" w:cs="Arial"/>
          <w:szCs w:val="24"/>
        </w:rPr>
      </w:pPr>
    </w:p>
    <w:p w14:paraId="7FFB3492" w14:textId="77777777" w:rsidR="00D055A0" w:rsidRPr="007A402C" w:rsidRDefault="00D055A0" w:rsidP="00D055A0">
      <w:pPr>
        <w:pStyle w:val="ListParagraph"/>
        <w:numPr>
          <w:ilvl w:val="0"/>
          <w:numId w:val="13"/>
        </w:numPr>
        <w:rPr>
          <w:rFonts w:asciiTheme="minorHAnsi" w:eastAsiaTheme="minorEastAsia" w:hAnsiTheme="minorHAnsi" w:cs="Arial"/>
          <w:bCs/>
          <w:szCs w:val="24"/>
          <w:lang w:val="en-US" w:eastAsia="zh-CN"/>
        </w:rPr>
      </w:pPr>
      <w:r w:rsidRPr="007A402C">
        <w:rPr>
          <w:rFonts w:asciiTheme="minorHAnsi" w:eastAsiaTheme="minorEastAsia" w:hAnsiTheme="minorHAnsi" w:cs="Arial"/>
          <w:bCs/>
          <w:szCs w:val="24"/>
          <w:lang w:val="en-US" w:eastAsia="zh-CN"/>
        </w:rPr>
        <w:t>AT+KUDPCFG=1,0</w:t>
      </w:r>
    </w:p>
    <w:p w14:paraId="631CC9CF" w14:textId="77777777" w:rsidR="00D055A0" w:rsidRPr="0008229B" w:rsidRDefault="00D055A0" w:rsidP="00D055A0">
      <w:pPr>
        <w:ind w:left="525"/>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+KUDPCFG: 1</w:t>
      </w:r>
    </w:p>
    <w:p w14:paraId="6277054E" w14:textId="77777777" w:rsidR="00D055A0" w:rsidRDefault="00D055A0" w:rsidP="00D055A0">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OK</w:t>
      </w:r>
    </w:p>
    <w:p w14:paraId="0B136BE3" w14:textId="77777777" w:rsidR="00D055A0" w:rsidRPr="007A402C" w:rsidRDefault="00D055A0" w:rsidP="00D055A0">
      <w:pPr>
        <w:pStyle w:val="ListParagraph"/>
        <w:ind w:left="525"/>
        <w:rPr>
          <w:rFonts w:asciiTheme="minorHAnsi" w:eastAsiaTheme="minorEastAsia" w:hAnsiTheme="minorHAnsi" w:cs="Arial"/>
          <w:bCs/>
          <w:szCs w:val="24"/>
          <w:lang w:val="en-US" w:eastAsia="zh-CN"/>
        </w:rPr>
      </w:pPr>
    </w:p>
    <w:p w14:paraId="031EA22F" w14:textId="77777777" w:rsidR="00D055A0" w:rsidRDefault="00D055A0" w:rsidP="00D055A0">
      <w:pPr>
        <w:rPr>
          <w:b/>
        </w:rPr>
      </w:pPr>
      <w:r>
        <w:rPr>
          <w:b/>
        </w:rPr>
        <w:t>Execution Step:</w:t>
      </w:r>
    </w:p>
    <w:p w14:paraId="494099D3" w14:textId="77777777" w:rsidR="00D055A0" w:rsidRDefault="00D055A0" w:rsidP="00D055A0">
      <w:pPr>
        <w:pStyle w:val="ListParagraph"/>
        <w:numPr>
          <w:ilvl w:val="0"/>
          <w:numId w:val="14"/>
        </w:num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AT+KUDPCLOSE=1</w:t>
      </w:r>
    </w:p>
    <w:p w14:paraId="4E5A08B3" w14:textId="77777777" w:rsidR="00D055A0" w:rsidRDefault="00D055A0" w:rsidP="00D055A0">
      <w:pPr>
        <w:pStyle w:val="ListParagraph"/>
        <w:ind w:left="525"/>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OK</w:t>
      </w:r>
    </w:p>
    <w:p w14:paraId="6F0C8BB9" w14:textId="77777777" w:rsidR="00D055A0" w:rsidRDefault="00D055A0" w:rsidP="00D055A0">
      <w:pPr>
        <w:autoSpaceDE w:val="0"/>
        <w:autoSpaceDN w:val="0"/>
        <w:adjustRightInd w:val="0"/>
      </w:pPr>
    </w:p>
    <w:p w14:paraId="4F592A19" w14:textId="77777777" w:rsidR="00D055A0" w:rsidRDefault="00D055A0" w:rsidP="00D055A0">
      <w:pPr>
        <w:pStyle w:val="ListParagraph"/>
        <w:numPr>
          <w:ilvl w:val="0"/>
          <w:numId w:val="13"/>
        </w:numPr>
        <w:autoSpaceDE w:val="0"/>
        <w:autoSpaceDN w:val="0"/>
        <w:adjustRightInd w:val="0"/>
      </w:pPr>
      <w:r>
        <w:t>AT+KUDPCFG?</w:t>
      </w:r>
    </w:p>
    <w:p w14:paraId="2AB0DE85" w14:textId="77777777" w:rsidR="00D055A0" w:rsidRDefault="00D055A0" w:rsidP="00D055A0">
      <w:pPr>
        <w:pStyle w:val="ListParagraph"/>
        <w:autoSpaceDE w:val="0"/>
        <w:autoSpaceDN w:val="0"/>
        <w:adjustRightInd w:val="0"/>
        <w:ind w:left="525"/>
      </w:pPr>
      <w:r>
        <w:t>OK</w:t>
      </w:r>
    </w:p>
    <w:p w14:paraId="5E555B32" w14:textId="77777777" w:rsidR="00D055A0" w:rsidRDefault="00D055A0" w:rsidP="00D055A0">
      <w:pPr>
        <w:autoSpaceDE w:val="0"/>
        <w:autoSpaceDN w:val="0"/>
        <w:adjustRightInd w:val="0"/>
      </w:pPr>
    </w:p>
    <w:p w14:paraId="0B9886ED" w14:textId="77777777" w:rsidR="00D055A0" w:rsidRDefault="00D055A0" w:rsidP="00D055A0">
      <w:pPr>
        <w:autoSpaceDE w:val="0"/>
        <w:autoSpaceDN w:val="0"/>
        <w:adjustRightInd w:val="0"/>
      </w:pPr>
      <w:r>
        <w:t>ii)</w:t>
      </w:r>
      <w:r w:rsidRPr="007A402C">
        <w:rPr>
          <w:rFonts w:asciiTheme="minorHAnsi" w:eastAsiaTheme="minorEastAsia" w:hAnsiTheme="minorHAnsi"/>
          <w:bCs/>
          <w:lang w:eastAsia="zh-CN"/>
        </w:rPr>
        <w:t xml:space="preserve"> </w:t>
      </w:r>
      <w:r>
        <w:rPr>
          <w:rFonts w:asciiTheme="minorHAnsi" w:eastAsiaTheme="minorEastAsia" w:hAnsiTheme="minorHAnsi"/>
          <w:bCs/>
          <w:lang w:eastAsia="zh-CN"/>
        </w:rPr>
        <w:t>&lt;keep_cfg&gt; = 1 (</w:t>
      </w:r>
      <w:r>
        <w:rPr>
          <w:rFonts w:asciiTheme="minorHAnsi" w:eastAsiaTheme="minorEastAsia" w:hAnsiTheme="minorHAnsi" w:cs="Arial"/>
          <w:szCs w:val="24"/>
          <w:lang w:val="en-US" w:eastAsia="zh-CN"/>
        </w:rPr>
        <w:t>Keep the session Configuration)</w:t>
      </w:r>
    </w:p>
    <w:p w14:paraId="757CEBF0" w14:textId="77777777" w:rsidR="00D055A0" w:rsidRPr="007A7BC8" w:rsidRDefault="00D055A0" w:rsidP="00D055A0">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54745F15" w14:textId="77777777" w:rsidR="00D055A0" w:rsidRPr="007A402C" w:rsidRDefault="00D055A0" w:rsidP="00D055A0">
      <w:pPr>
        <w:pStyle w:val="ListParagraph"/>
        <w:numPr>
          <w:ilvl w:val="0"/>
          <w:numId w:val="15"/>
        </w:numPr>
        <w:rPr>
          <w:rFonts w:asciiTheme="minorHAnsi" w:eastAsiaTheme="minorEastAsia" w:hAnsiTheme="minorHAnsi" w:cs="Arial"/>
          <w:bCs/>
          <w:szCs w:val="24"/>
          <w:lang w:val="en-US" w:eastAsia="zh-CN"/>
        </w:rPr>
      </w:pPr>
      <w:r w:rsidRPr="007A402C">
        <w:rPr>
          <w:rFonts w:asciiTheme="minorHAnsi" w:eastAsiaTheme="minorEastAsia" w:hAnsiTheme="minorHAnsi" w:cs="Arial"/>
          <w:bCs/>
          <w:szCs w:val="24"/>
          <w:lang w:val="en-US" w:eastAsia="zh-CN"/>
        </w:rPr>
        <w:t xml:space="preserve"> AT+KCNXCFG=1,"GPRS","APN" </w:t>
      </w:r>
    </w:p>
    <w:p w14:paraId="0F707D14" w14:textId="77777777" w:rsidR="00D055A0" w:rsidRPr="0008229B" w:rsidRDefault="00D055A0" w:rsidP="00D055A0">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OK</w:t>
      </w:r>
    </w:p>
    <w:p w14:paraId="697B1093" w14:textId="77777777" w:rsidR="00D055A0" w:rsidRPr="0008229B" w:rsidRDefault="00D055A0" w:rsidP="00D055A0">
      <w:pPr>
        <w:rPr>
          <w:rFonts w:asciiTheme="minorHAnsi" w:hAnsiTheme="minorHAnsi" w:cs="Arial"/>
          <w:szCs w:val="24"/>
        </w:rPr>
      </w:pPr>
    </w:p>
    <w:p w14:paraId="3137CCF7" w14:textId="77777777" w:rsidR="00D055A0" w:rsidRPr="007A402C" w:rsidRDefault="00D055A0" w:rsidP="00D055A0">
      <w:pPr>
        <w:pStyle w:val="ListParagraph"/>
        <w:numPr>
          <w:ilvl w:val="0"/>
          <w:numId w:val="15"/>
        </w:numPr>
        <w:rPr>
          <w:rFonts w:asciiTheme="minorHAnsi" w:eastAsiaTheme="minorEastAsia" w:hAnsiTheme="minorHAnsi" w:cs="Arial"/>
          <w:bCs/>
          <w:szCs w:val="24"/>
          <w:lang w:val="en-US" w:eastAsia="zh-CN"/>
        </w:rPr>
      </w:pPr>
      <w:r w:rsidRPr="007A402C">
        <w:rPr>
          <w:rFonts w:asciiTheme="minorHAnsi" w:eastAsiaTheme="minorEastAsia" w:hAnsiTheme="minorHAnsi" w:cs="Arial"/>
          <w:bCs/>
          <w:szCs w:val="24"/>
          <w:lang w:val="en-US" w:eastAsia="zh-CN"/>
        </w:rPr>
        <w:t>AT+</w:t>
      </w:r>
      <w:r>
        <w:rPr>
          <w:rFonts w:asciiTheme="minorHAnsi" w:eastAsiaTheme="minorEastAsia" w:hAnsiTheme="minorHAnsi" w:cs="Arial"/>
          <w:bCs/>
          <w:szCs w:val="24"/>
          <w:lang w:val="en-US" w:eastAsia="zh-CN"/>
        </w:rPr>
        <w:t>KUDPCFG=1,1,3000</w:t>
      </w:r>
    </w:p>
    <w:p w14:paraId="44BEF958" w14:textId="77777777" w:rsidR="00D055A0" w:rsidRPr="0008229B" w:rsidRDefault="00D055A0" w:rsidP="00D055A0">
      <w:pPr>
        <w:ind w:left="525"/>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+KUDPCFG: 1</w:t>
      </w:r>
    </w:p>
    <w:p w14:paraId="6D708819" w14:textId="77777777" w:rsidR="00D055A0" w:rsidRDefault="00D055A0" w:rsidP="00D055A0">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OK</w:t>
      </w:r>
    </w:p>
    <w:p w14:paraId="11220CD6" w14:textId="77777777" w:rsidR="00D055A0" w:rsidRPr="007A402C" w:rsidRDefault="00D055A0" w:rsidP="00D055A0">
      <w:pPr>
        <w:pStyle w:val="ListParagraph"/>
        <w:ind w:left="525"/>
        <w:rPr>
          <w:rFonts w:asciiTheme="minorHAnsi" w:eastAsiaTheme="minorEastAsia" w:hAnsiTheme="minorHAnsi" w:cs="Arial"/>
          <w:bCs/>
          <w:szCs w:val="24"/>
          <w:lang w:val="en-US" w:eastAsia="zh-CN"/>
        </w:rPr>
      </w:pPr>
    </w:p>
    <w:p w14:paraId="62533AFE" w14:textId="77777777" w:rsidR="00D055A0" w:rsidRDefault="00D055A0" w:rsidP="00D055A0">
      <w:pPr>
        <w:rPr>
          <w:b/>
        </w:rPr>
      </w:pPr>
      <w:r>
        <w:rPr>
          <w:b/>
        </w:rPr>
        <w:t>Execution Step:</w:t>
      </w:r>
    </w:p>
    <w:p w14:paraId="2E0B0687" w14:textId="77777777" w:rsidR="00D055A0" w:rsidRPr="007A402C" w:rsidRDefault="00D055A0" w:rsidP="00D055A0">
      <w:pPr>
        <w:pStyle w:val="ListParagraph"/>
        <w:numPr>
          <w:ilvl w:val="0"/>
          <w:numId w:val="15"/>
        </w:numPr>
        <w:rPr>
          <w:rFonts w:asciiTheme="minorHAnsi" w:eastAsiaTheme="minorEastAsia" w:hAnsiTheme="minorHAnsi" w:cs="Arial"/>
          <w:bCs/>
          <w:szCs w:val="24"/>
          <w:lang w:val="en-US" w:eastAsia="zh-CN"/>
        </w:rPr>
      </w:pPr>
      <w:r w:rsidRPr="007A402C">
        <w:rPr>
          <w:rFonts w:asciiTheme="minorHAnsi" w:eastAsiaTheme="minorEastAsia" w:hAnsiTheme="minorHAnsi" w:cs="Arial"/>
          <w:bCs/>
          <w:szCs w:val="24"/>
          <w:lang w:val="en-US" w:eastAsia="zh-CN"/>
        </w:rPr>
        <w:t>AT+KUDPCLOSE=1</w:t>
      </w:r>
      <w:r>
        <w:rPr>
          <w:rFonts w:asciiTheme="minorHAnsi" w:eastAsiaTheme="minorEastAsia" w:hAnsiTheme="minorHAnsi" w:cs="Arial"/>
          <w:bCs/>
          <w:szCs w:val="24"/>
          <w:lang w:val="en-US" w:eastAsia="zh-CN"/>
        </w:rPr>
        <w:t>,1</w:t>
      </w:r>
    </w:p>
    <w:p w14:paraId="7806443A" w14:textId="77777777" w:rsidR="00D055A0" w:rsidRDefault="00D055A0" w:rsidP="00D055A0">
      <w:pPr>
        <w:pStyle w:val="ListParagraph"/>
        <w:ind w:left="525"/>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OK</w:t>
      </w:r>
    </w:p>
    <w:p w14:paraId="23746773" w14:textId="77777777" w:rsidR="00D055A0" w:rsidRDefault="00D055A0" w:rsidP="00D055A0">
      <w:pPr>
        <w:autoSpaceDE w:val="0"/>
        <w:autoSpaceDN w:val="0"/>
        <w:adjustRightInd w:val="0"/>
      </w:pPr>
    </w:p>
    <w:p w14:paraId="43B15C5A" w14:textId="77777777" w:rsidR="00D055A0" w:rsidRDefault="00D055A0" w:rsidP="00D055A0">
      <w:pPr>
        <w:pStyle w:val="ListParagraph"/>
        <w:numPr>
          <w:ilvl w:val="0"/>
          <w:numId w:val="15"/>
        </w:numPr>
        <w:autoSpaceDE w:val="0"/>
        <w:autoSpaceDN w:val="0"/>
        <w:adjustRightInd w:val="0"/>
      </w:pPr>
      <w:r>
        <w:t>AT+KUDPCFG?</w:t>
      </w:r>
    </w:p>
    <w:p w14:paraId="0630BDAB" w14:textId="77777777" w:rsidR="00D055A0" w:rsidRDefault="00D055A0" w:rsidP="00D055A0">
      <w:pPr>
        <w:autoSpaceDE w:val="0"/>
        <w:autoSpaceDN w:val="0"/>
        <w:adjustRightInd w:val="0"/>
        <w:ind w:left="360"/>
      </w:pPr>
      <w:r>
        <w:t xml:space="preserve">     +KUDPCFG: 1,0,1,3000</w:t>
      </w:r>
    </w:p>
    <w:p w14:paraId="16E8FBDA" w14:textId="77777777" w:rsidR="00D055A0" w:rsidRPr="00DF53C3" w:rsidRDefault="00D055A0" w:rsidP="00D055A0">
      <w:pPr>
        <w:pStyle w:val="ListParagraph"/>
        <w:autoSpaceDE w:val="0"/>
        <w:autoSpaceDN w:val="0"/>
        <w:adjustRightInd w:val="0"/>
        <w:ind w:left="525"/>
      </w:pPr>
      <w:r>
        <w:t xml:space="preserve">  OK</w:t>
      </w:r>
    </w:p>
    <w:p w14:paraId="03128C8D" w14:textId="77777777" w:rsidR="00D055A0" w:rsidRPr="002C4C45" w:rsidRDefault="00D055A0" w:rsidP="00D055A0">
      <w:pPr>
        <w:autoSpaceDE w:val="0"/>
        <w:autoSpaceDN w:val="0"/>
        <w:adjustRightInd w:val="0"/>
      </w:pPr>
    </w:p>
    <w:p w14:paraId="79A6B318" w14:textId="77777777" w:rsidR="00D055A0" w:rsidRPr="00154C36" w:rsidRDefault="00D055A0" w:rsidP="00D055A0">
      <w:pPr>
        <w:rPr>
          <w:b/>
        </w:rPr>
      </w:pPr>
      <w:r w:rsidRPr="00154C36">
        <w:rPr>
          <w:b/>
        </w:rPr>
        <w:t>Test Command</w:t>
      </w:r>
    </w:p>
    <w:p w14:paraId="0B319091" w14:textId="77777777" w:rsidR="00D055A0" w:rsidRPr="00BC69E5" w:rsidRDefault="00D055A0" w:rsidP="00D055A0">
      <w:pPr>
        <w:pStyle w:val="ListParagraph"/>
        <w:numPr>
          <w:ilvl w:val="0"/>
          <w:numId w:val="16"/>
        </w:numPr>
        <w:autoSpaceDE w:val="0"/>
        <w:autoSpaceDN w:val="0"/>
        <w:adjustRightInd w:val="0"/>
      </w:pPr>
      <w:r>
        <w:t>AT+KUDPCLOSE</w:t>
      </w:r>
      <w:r w:rsidRPr="00BC69E5">
        <w:t>=?</w:t>
      </w:r>
    </w:p>
    <w:p w14:paraId="0783C400" w14:textId="77777777" w:rsidR="00D055A0" w:rsidRDefault="00D055A0" w:rsidP="00D055A0">
      <w:pPr>
        <w:autoSpaceDE w:val="0"/>
        <w:autoSpaceDN w:val="0"/>
        <w:adjustRightInd w:val="0"/>
      </w:pPr>
      <w:r>
        <w:t xml:space="preserve">            +KUDPCLOSE</w:t>
      </w:r>
      <w:r w:rsidRPr="00D14173">
        <w:t>:</w:t>
      </w:r>
      <w:r>
        <w:t xml:space="preserve"> (1-32),(0-1</w:t>
      </w:r>
      <w:r w:rsidRPr="00D14173">
        <w:t>)</w:t>
      </w:r>
    </w:p>
    <w:p w14:paraId="6502E5C0" w14:textId="77777777" w:rsidR="00D055A0" w:rsidRPr="00614C95" w:rsidRDefault="00D055A0" w:rsidP="00D055A0">
      <w:pPr>
        <w:autoSpaceDE w:val="0"/>
        <w:autoSpaceDN w:val="0"/>
        <w:adjustRightInd w:val="0"/>
      </w:pPr>
      <w:r>
        <w:t xml:space="preserve">            OK</w:t>
      </w:r>
    </w:p>
    <w:p w14:paraId="3B34E7F8" w14:textId="77777777" w:rsidR="00D055A0" w:rsidRPr="00EF2CD4" w:rsidRDefault="00D055A0" w:rsidP="00D055A0">
      <w:pPr>
        <w:pStyle w:val="Heading3"/>
        <w:numPr>
          <w:ilvl w:val="2"/>
          <w:numId w:val="1"/>
        </w:numPr>
      </w:pPr>
      <w:bookmarkStart w:id="237" w:name="_Toc516684933"/>
      <w:r w:rsidRPr="00215EAC">
        <w:rPr>
          <w:rFonts w:ascii="Arial" w:hAnsi="Arial" w:cs="Arial"/>
          <w:noProof/>
          <w:lang w:val="en-US"/>
        </w:rPr>
        <w:lastRenderedPageBreak/>
        <mc:AlternateContent>
          <mc:Choice Requires="wps">
            <w:drawing>
              <wp:anchor distT="0" distB="0" distL="114300" distR="114300" simplePos="0" relativeHeight="255038464" behindDoc="0" locked="0" layoutInCell="1" allowOverlap="1" wp14:anchorId="136CE51D" wp14:editId="539E3645">
                <wp:simplePos x="0" y="0"/>
                <wp:positionH relativeFrom="page">
                  <wp:posOffset>6670178</wp:posOffset>
                </wp:positionH>
                <wp:positionV relativeFrom="paragraph">
                  <wp:posOffset>230450</wp:posOffset>
                </wp:positionV>
                <wp:extent cx="731520" cy="624177"/>
                <wp:effectExtent l="0" t="0" r="11430" b="24130"/>
                <wp:wrapNone/>
                <wp:docPr id="2174" name="Rectangle 2174"/>
                <wp:cNvGraphicFramePr/>
                <a:graphic xmlns:a="http://schemas.openxmlformats.org/drawingml/2006/main">
                  <a:graphicData uri="http://schemas.microsoft.com/office/word/2010/wordprocessingShape">
                    <wps:wsp>
                      <wps:cNvSpPr/>
                      <wps:spPr>
                        <a:xfrm>
                          <a:off x="0" y="0"/>
                          <a:ext cx="731520" cy="624177"/>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F6122D2" w14:textId="77777777" w:rsidR="00944514" w:rsidRDefault="00944514" w:rsidP="00D055A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CE51D" id="Rectangle 2174" o:spid="_x0000_s2387" style="position:absolute;left:0;text-align:left;margin-left:525.2pt;margin-top:18.15pt;width:57.6pt;height:49.15pt;z-index:25503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" fillcolor="#8064a2 [3207]" strokecolor="#5a5a5a [2109]" strokeweight="1pt">
                <v:textbox>
                  <w:txbxContent>
                    <w:p w14:paraId="7F6122D2" w14:textId="77777777" w:rsidR="00944514" w:rsidRDefault="00944514" w:rsidP="00D055A0">
                      <w:pPr>
                        <w:jc w:val="center"/>
                      </w:pPr>
                      <w:r>
                        <w:t>Modem</w:t>
                      </w:r>
                    </w:p>
                  </w:txbxContent>
                </v:textbox>
                <w10:wrap anchorx="page"/>
              </v:rect>
            </w:pict>
          </mc:Fallback>
        </mc:AlternateContent>
      </w:r>
      <w:r w:rsidRPr="00EF2CD4">
        <w:t xml:space="preserve"> </w:t>
      </w:r>
      <w:r w:rsidRPr="00AD4BF8">
        <w:t>Sequence</w:t>
      </w:r>
      <w:r>
        <w:t xml:space="preserve"> Diagram</w:t>
      </w:r>
      <w:bookmarkEnd w:id="237"/>
    </w:p>
    <w:p w14:paraId="77B3DA2D" w14:textId="77777777" w:rsidR="00D055A0" w:rsidRPr="00215EAC" w:rsidRDefault="00D055A0" w:rsidP="00D055A0">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5042560" behindDoc="0" locked="0" layoutInCell="1" allowOverlap="1" wp14:anchorId="7794C7C4" wp14:editId="21C0A04B">
                <wp:simplePos x="0" y="0"/>
                <wp:positionH relativeFrom="column">
                  <wp:posOffset>4139814</wp:posOffset>
                </wp:positionH>
                <wp:positionV relativeFrom="paragraph">
                  <wp:posOffset>7316</wp:posOffset>
                </wp:positionV>
                <wp:extent cx="1047750" cy="678180"/>
                <wp:effectExtent l="0" t="0" r="19050" b="26670"/>
                <wp:wrapNone/>
                <wp:docPr id="2175" name="Rectangle 2175"/>
                <wp:cNvGraphicFramePr/>
                <a:graphic xmlns:a="http://schemas.openxmlformats.org/drawingml/2006/main">
                  <a:graphicData uri="http://schemas.microsoft.com/office/word/2010/wordprocessingShape">
                    <wps:wsp>
                      <wps:cNvSpPr/>
                      <wps:spPr>
                        <a:xfrm>
                          <a:off x="0" y="0"/>
                          <a:ext cx="1047750" cy="6781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B38A050" w14:textId="77777777" w:rsidR="00944514" w:rsidRDefault="00944514" w:rsidP="00D055A0">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4C7C4" id="Rectangle 2175" o:spid="_x0000_s2388" style="position:absolute;left:0;text-align:left;margin-left:325.95pt;margin-top:.6pt;width:82.5pt;height:53.4pt;z-index:2550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" fillcolor="#c0504d [3205]" strokecolor="#243f60 [1604]" strokeweight="1pt">
                <v:textbox>
                  <w:txbxContent>
                    <w:p w14:paraId="2B38A050" w14:textId="77777777" w:rsidR="00944514" w:rsidRDefault="00944514" w:rsidP="00D055A0">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35392" behindDoc="0" locked="0" layoutInCell="1" allowOverlap="1" wp14:anchorId="75D21AE9" wp14:editId="185F494B">
                <wp:simplePos x="0" y="0"/>
                <wp:positionH relativeFrom="margin">
                  <wp:posOffset>-635</wp:posOffset>
                </wp:positionH>
                <wp:positionV relativeFrom="paragraph">
                  <wp:posOffset>9525</wp:posOffset>
                </wp:positionV>
                <wp:extent cx="822325" cy="640080"/>
                <wp:effectExtent l="0" t="0" r="15875" b="26670"/>
                <wp:wrapNone/>
                <wp:docPr id="2240" name="Rectangle 224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4D0796" w14:textId="77777777" w:rsidR="00944514" w:rsidRDefault="00944514" w:rsidP="00D055A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21AE9" id="Rectangle 2240" o:spid="_x0000_s2389" style="position:absolute;left:0;text-align:left;margin-left:-.05pt;margin-top:.75pt;width:64.75pt;height:50.4pt;z-index:2550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yGPwwIAAA8GAAAOAAAAZHJzL2Uyb0RvYy54bWysVEtPGzEQvlfqf7B8L/tICL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" fillcolor="#f79646 [3209]" strokecolor="#5a5a5a [2109]" strokeweight="1pt">
                <v:textbox>
                  <w:txbxContent>
                    <w:p w14:paraId="3E4D0796" w14:textId="77777777" w:rsidR="00944514" w:rsidRDefault="00944514" w:rsidP="00D055A0">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5033344" behindDoc="0" locked="0" layoutInCell="1" allowOverlap="1" wp14:anchorId="1A8B8469" wp14:editId="75637287">
                <wp:simplePos x="0" y="0"/>
                <wp:positionH relativeFrom="margin">
                  <wp:posOffset>5076825</wp:posOffset>
                </wp:positionH>
                <wp:positionV relativeFrom="paragraph">
                  <wp:posOffset>76200</wp:posOffset>
                </wp:positionV>
                <wp:extent cx="676275" cy="314325"/>
                <wp:effectExtent l="0" t="0" r="9525" b="9525"/>
                <wp:wrapNone/>
                <wp:docPr id="2241" name="Rounded Rectangle 2241"/>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4A28D5B"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8B8469" id="Rounded Rectangle 2241" o:spid="_x0000_s2390" style="position:absolute;left:0;text-align:left;margin-left:399.75pt;margin-top:6pt;width:53.25pt;height:24.75pt;z-index:2550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" fillcolor="white [3201]" stroked="f" strokeweight="2pt">
                <v:textbox>
                  <w:txbxContent>
                    <w:p w14:paraId="34A28D5B"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36416" behindDoc="0" locked="0" layoutInCell="1" allowOverlap="1" wp14:anchorId="032DA2B4" wp14:editId="08C77809">
                <wp:simplePos x="0" y="0"/>
                <wp:positionH relativeFrom="column">
                  <wp:posOffset>895350</wp:posOffset>
                </wp:positionH>
                <wp:positionV relativeFrom="paragraph">
                  <wp:posOffset>0</wp:posOffset>
                </wp:positionV>
                <wp:extent cx="828675" cy="640080"/>
                <wp:effectExtent l="0" t="0" r="28575" b="26670"/>
                <wp:wrapNone/>
                <wp:docPr id="2242" name="Rectangle 224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B6BA4AA" w14:textId="77777777" w:rsidR="00944514" w:rsidRDefault="00944514" w:rsidP="00D055A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DA2B4" id="Rectangle 2242" o:spid="_x0000_s2391" style="position:absolute;left:0;text-align:left;margin-left:70.5pt;margin-top:0;width:65.25pt;height:50.4pt;z-index:2550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" fillcolor="#4f81bd [3204]" strokecolor="#5a5a5a [2109]" strokeweight="1pt">
                <v:textbox>
                  <w:txbxContent>
                    <w:p w14:paraId="6B6BA4AA" w14:textId="77777777" w:rsidR="00944514" w:rsidRDefault="00944514" w:rsidP="00D055A0">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34368" behindDoc="0" locked="0" layoutInCell="1" allowOverlap="1" wp14:anchorId="67549DED" wp14:editId="343B87D2">
                <wp:simplePos x="0" y="0"/>
                <wp:positionH relativeFrom="margin">
                  <wp:align>right</wp:align>
                </wp:positionH>
                <wp:positionV relativeFrom="paragraph">
                  <wp:posOffset>9525</wp:posOffset>
                </wp:positionV>
                <wp:extent cx="361950" cy="504825"/>
                <wp:effectExtent l="0" t="0" r="0" b="9525"/>
                <wp:wrapNone/>
                <wp:docPr id="2243" name="Rounded Rectangle 2243"/>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18F1CF"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549DED" id="Rounded Rectangle 2243" o:spid="_x0000_s2392" style="position:absolute;left:0;text-align:left;margin-left:-22.7pt;margin-top:.75pt;width:28.5pt;height:39.75pt;z-index:255034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" fillcolor="white [3201]" stroked="f" strokeweight="2pt">
                <v:textbox>
                  <w:txbxContent>
                    <w:p w14:paraId="5618F1CF"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37440" behindDoc="0" locked="0" layoutInCell="1" allowOverlap="1" wp14:anchorId="6AD66212" wp14:editId="3D7D4420">
                <wp:simplePos x="0" y="0"/>
                <wp:positionH relativeFrom="column">
                  <wp:posOffset>2505075</wp:posOffset>
                </wp:positionH>
                <wp:positionV relativeFrom="paragraph">
                  <wp:posOffset>0</wp:posOffset>
                </wp:positionV>
                <wp:extent cx="1143000" cy="640080"/>
                <wp:effectExtent l="0" t="0" r="19050" b="26670"/>
                <wp:wrapNone/>
                <wp:docPr id="2244" name="Rectangle 224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38B7FE9" w14:textId="77777777" w:rsidR="00944514" w:rsidRDefault="00944514" w:rsidP="00D055A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D66212" id="Rectangle 2244" o:spid="_x0000_s2393" style="position:absolute;left:0;text-align:left;margin-left:197.25pt;margin-top:0;width:90pt;height:50.4pt;z-index:2550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" fillcolor="#c0504d [3205]" strokecolor="#5a5a5a [2109]" strokeweight="1pt">
                <v:textbox>
                  <w:txbxContent>
                    <w:p w14:paraId="538B7FE9" w14:textId="77777777" w:rsidR="00944514" w:rsidRDefault="00944514" w:rsidP="00D055A0">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32320" behindDoc="0" locked="0" layoutInCell="1" allowOverlap="1" wp14:anchorId="09AB5592" wp14:editId="0CFE82A1">
                <wp:simplePos x="0" y="0"/>
                <wp:positionH relativeFrom="margin">
                  <wp:posOffset>2533650</wp:posOffset>
                </wp:positionH>
                <wp:positionV relativeFrom="paragraph">
                  <wp:posOffset>57150</wp:posOffset>
                </wp:positionV>
                <wp:extent cx="1114425" cy="495300"/>
                <wp:effectExtent l="0" t="0" r="9525" b="0"/>
                <wp:wrapNone/>
                <wp:docPr id="2245" name="Rounded Rectangle 224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A7C1EF7"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AB5592" id="Rounded Rectangle 2245" o:spid="_x0000_s2394" style="position:absolute;left:0;text-align:left;margin-left:199.5pt;margin-top:4.5pt;width:87.75pt;height:39pt;z-index:2550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" fillcolor="white [3201]" stroked="f" strokeweight="2pt">
                <v:textbox>
                  <w:txbxContent>
                    <w:p w14:paraId="6A7C1EF7"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30272" behindDoc="0" locked="0" layoutInCell="1" allowOverlap="1" wp14:anchorId="1AE623FF" wp14:editId="09FFA862">
                <wp:simplePos x="0" y="0"/>
                <wp:positionH relativeFrom="column">
                  <wp:posOffset>552450</wp:posOffset>
                </wp:positionH>
                <wp:positionV relativeFrom="paragraph">
                  <wp:posOffset>9525</wp:posOffset>
                </wp:positionV>
                <wp:extent cx="533400" cy="314325"/>
                <wp:effectExtent l="0" t="0" r="0" b="9525"/>
                <wp:wrapNone/>
                <wp:docPr id="2246" name="Rounded Rectangle 224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5060E6D"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623FF" id="Rounded Rectangle 2246" o:spid="_x0000_s2395" style="position:absolute;left:0;text-align:left;margin-left:43.5pt;margin-top:.75pt;width:42pt;height:24.75pt;z-index:2550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X2DwUoMC&#10;AABRBQAADgAAAAAAAAAAAAAAAAAuAgAAZHJzL2Uyb0RvYy54bWxQSwECLQAUAAYACAAAACEA0qFN&#10;/dsAAAAHAQAADwAAAAAAAAAAAAAAAADdBAAAZHJzL2Rvd25yZXYueG1sUEsFBgAAAAAEAAQA8wAA&#10;AOUFAAAAAA==&#10;" fillcolor="white [3201]" stroked="f" strokeweight="2pt">
                <v:textbox>
                  <w:txbxContent>
                    <w:p w14:paraId="05060E6D" w14:textId="77777777" w:rsidR="00944514" w:rsidRPr="00B6176C" w:rsidRDefault="00944514" w:rsidP="00D055A0">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31296" behindDoc="0" locked="0" layoutInCell="1" allowOverlap="1" wp14:anchorId="2FEB7AAA" wp14:editId="77CD9509">
                <wp:simplePos x="0" y="0"/>
                <wp:positionH relativeFrom="margin">
                  <wp:align>left</wp:align>
                </wp:positionH>
                <wp:positionV relativeFrom="paragraph">
                  <wp:posOffset>9525</wp:posOffset>
                </wp:positionV>
                <wp:extent cx="533400" cy="314325"/>
                <wp:effectExtent l="0" t="0" r="0" b="9525"/>
                <wp:wrapNone/>
                <wp:docPr id="2247" name="Rounded Rectangle 224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E3383D"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EB7AAA" id="Rounded Rectangle 2247" o:spid="_x0000_s2396" style="position:absolute;left:0;text-align:left;margin-left:0;margin-top:.75pt;width:42pt;height:24.75pt;z-index:255031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" fillcolor="white [3201]" stroked="f" strokeweight="2pt">
                <v:textbox>
                  <w:txbxContent>
                    <w:p w14:paraId="21E3383D"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29248" behindDoc="0" locked="0" layoutInCell="1" allowOverlap="1" wp14:anchorId="24DB6CD6" wp14:editId="10EB1D3F">
                <wp:simplePos x="0" y="0"/>
                <wp:positionH relativeFrom="column">
                  <wp:posOffset>714375</wp:posOffset>
                </wp:positionH>
                <wp:positionV relativeFrom="paragraph">
                  <wp:posOffset>8791575</wp:posOffset>
                </wp:positionV>
                <wp:extent cx="1771650" cy="333375"/>
                <wp:effectExtent l="0" t="0" r="0" b="9525"/>
                <wp:wrapNone/>
                <wp:docPr id="2248" name="Rounded Rectangle 224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541606D" w14:textId="77777777" w:rsidR="00944514" w:rsidRDefault="00944514" w:rsidP="00D055A0">
                            <w:pPr>
                              <w:jc w:val="center"/>
                              <w:rPr>
                                <w:rFonts w:ascii="Tahoma" w:hAnsi="Tahoma" w:cs="Tahoma"/>
                                <w:sz w:val="20"/>
                              </w:rPr>
                            </w:pPr>
                          </w:p>
                          <w:p w14:paraId="481D2218" w14:textId="77777777" w:rsidR="00944514" w:rsidRDefault="00944514" w:rsidP="00D055A0">
                            <w:pPr>
                              <w:jc w:val="center"/>
                              <w:rPr>
                                <w:rFonts w:ascii="Tahoma" w:hAnsi="Tahoma" w:cs="Tahoma"/>
                                <w:sz w:val="20"/>
                              </w:rPr>
                            </w:pPr>
                          </w:p>
                          <w:p w14:paraId="20B1CD29" w14:textId="77777777" w:rsidR="00944514" w:rsidRDefault="00944514" w:rsidP="00D055A0">
                            <w:pPr>
                              <w:jc w:val="center"/>
                              <w:rPr>
                                <w:rFonts w:ascii="Tahoma" w:hAnsi="Tahoma" w:cs="Tahoma"/>
                                <w:sz w:val="20"/>
                              </w:rPr>
                            </w:pPr>
                          </w:p>
                          <w:p w14:paraId="60185A96" w14:textId="77777777" w:rsidR="00944514" w:rsidRDefault="00944514" w:rsidP="00D055A0">
                            <w:pPr>
                              <w:jc w:val="center"/>
                              <w:rPr>
                                <w:rFonts w:ascii="Tahoma" w:hAnsi="Tahoma" w:cs="Tahoma"/>
                                <w:sz w:val="20"/>
                              </w:rPr>
                            </w:pPr>
                          </w:p>
                          <w:p w14:paraId="21580B47" w14:textId="77777777" w:rsidR="00944514" w:rsidRPr="003B4DCF" w:rsidRDefault="00944514" w:rsidP="00D055A0">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B6CD6" id="Rounded Rectangle 2248" o:spid="_x0000_s2397" style="position:absolute;left:0;text-align:left;margin-left:56.25pt;margin-top:692.25pt;width:139.5pt;height:26.25pt;z-index:2550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" fillcolor="white [3201]" stroked="f" strokeweight="2pt">
                <v:textbox>
                  <w:txbxContent>
                    <w:p w14:paraId="5541606D" w14:textId="77777777" w:rsidR="00944514" w:rsidRDefault="00944514" w:rsidP="00D055A0">
                      <w:pPr>
                        <w:jc w:val="center"/>
                        <w:rPr>
                          <w:rFonts w:ascii="Tahoma" w:hAnsi="Tahoma" w:cs="Tahoma"/>
                          <w:sz w:val="20"/>
                        </w:rPr>
                      </w:pPr>
                    </w:p>
                    <w:p w14:paraId="481D2218" w14:textId="77777777" w:rsidR="00944514" w:rsidRDefault="00944514" w:rsidP="00D055A0">
                      <w:pPr>
                        <w:jc w:val="center"/>
                        <w:rPr>
                          <w:rFonts w:ascii="Tahoma" w:hAnsi="Tahoma" w:cs="Tahoma"/>
                          <w:sz w:val="20"/>
                        </w:rPr>
                      </w:pPr>
                    </w:p>
                    <w:p w14:paraId="20B1CD29" w14:textId="77777777" w:rsidR="00944514" w:rsidRDefault="00944514" w:rsidP="00D055A0">
                      <w:pPr>
                        <w:jc w:val="center"/>
                        <w:rPr>
                          <w:rFonts w:ascii="Tahoma" w:hAnsi="Tahoma" w:cs="Tahoma"/>
                          <w:sz w:val="20"/>
                        </w:rPr>
                      </w:pPr>
                    </w:p>
                    <w:p w14:paraId="60185A96" w14:textId="77777777" w:rsidR="00944514" w:rsidRDefault="00944514" w:rsidP="00D055A0">
                      <w:pPr>
                        <w:jc w:val="center"/>
                        <w:rPr>
                          <w:rFonts w:ascii="Tahoma" w:hAnsi="Tahoma" w:cs="Tahoma"/>
                          <w:sz w:val="20"/>
                        </w:rPr>
                      </w:pPr>
                    </w:p>
                    <w:p w14:paraId="21580B47" w14:textId="77777777" w:rsidR="00944514" w:rsidRPr="003B4DCF" w:rsidRDefault="00944514" w:rsidP="00D055A0">
                      <w:pPr>
                        <w:jc w:val="center"/>
                        <w:rPr>
                          <w:rFonts w:ascii="Tahoma" w:hAnsi="Tahoma" w:cs="Tahoma"/>
                          <w:sz w:val="20"/>
                        </w:rPr>
                      </w:pPr>
                    </w:p>
                  </w:txbxContent>
                </v:textbox>
              </v:roundrect>
            </w:pict>
          </mc:Fallback>
        </mc:AlternateContent>
      </w:r>
      <w:r w:rsidRPr="00215EAC">
        <w:rPr>
          <w:rFonts w:ascii="Arial" w:hAnsi="Arial" w:cs="Arial"/>
        </w:rPr>
        <w:t xml:space="preserve">                                                         </w:t>
      </w:r>
    </w:p>
    <w:p w14:paraId="49C5DC52" w14:textId="77777777" w:rsidR="00D055A0" w:rsidRPr="00000A88" w:rsidRDefault="00D055A0" w:rsidP="00D055A0">
      <w:pPr>
        <w:rPr>
          <w:rFonts w:ascii="Arial" w:hAnsi="Arial" w:cs="Arial"/>
          <w:sz w:val="22"/>
          <w:szCs w:val="22"/>
        </w:rPr>
      </w:pPr>
      <w:r w:rsidRPr="00215EAC">
        <w:rPr>
          <w:rFonts w:ascii="Arial" w:hAnsi="Arial" w:cs="Arial"/>
          <w:noProof/>
          <w:lang w:val="en-US"/>
        </w:rPr>
        <mc:AlternateContent>
          <mc:Choice Requires="wps">
            <w:drawing>
              <wp:anchor distT="0" distB="0" distL="114300" distR="114300" simplePos="0" relativeHeight="255043584" behindDoc="0" locked="0" layoutInCell="1" allowOverlap="1" wp14:anchorId="26CDA2A6" wp14:editId="39E58CF4">
                <wp:simplePos x="0" y="0"/>
                <wp:positionH relativeFrom="column">
                  <wp:posOffset>1238250</wp:posOffset>
                </wp:positionH>
                <wp:positionV relativeFrom="paragraph">
                  <wp:posOffset>180340</wp:posOffset>
                </wp:positionV>
                <wp:extent cx="0" cy="7223760"/>
                <wp:effectExtent l="0" t="0" r="19050" b="34290"/>
                <wp:wrapNone/>
                <wp:docPr id="2249" name="Straight Connector 2249"/>
                <wp:cNvGraphicFramePr/>
                <a:graphic xmlns:a="http://schemas.openxmlformats.org/drawingml/2006/main">
                  <a:graphicData uri="http://schemas.microsoft.com/office/word/2010/wordprocessingShape">
                    <wps:wsp>
                      <wps:cNvCnPr/>
                      <wps:spPr>
                        <a:xfrm flipH="1">
                          <a:off x="0" y="0"/>
                          <a:ext cx="0" cy="722376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1729F" id="Straight Connector 2249" o:spid="_x0000_s1026" style="position:absolute;flip:x;z-index:2550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4.2pt" to="9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" strokecolor="#4579b8 [3044]" strokeweight="0"/>
            </w:pict>
          </mc:Fallback>
        </mc:AlternateContent>
      </w:r>
    </w:p>
    <w:p w14:paraId="46A205E3" w14:textId="77777777" w:rsidR="00D055A0" w:rsidRDefault="00D055A0" w:rsidP="00D055A0">
      <w:pPr>
        <w:rPr>
          <w:rFonts w:ascii="Arial" w:hAnsi="Arial" w:cs="Arial"/>
          <w:sz w:val="20"/>
        </w:rPr>
      </w:pPr>
      <w:r w:rsidRPr="00215EAC">
        <w:rPr>
          <w:rFonts w:ascii="Arial" w:hAnsi="Arial" w:cs="Arial"/>
          <w:sz w:val="20"/>
        </w:rPr>
        <w:t xml:space="preserve">                                    AT </w:t>
      </w:r>
    </w:p>
    <w:p w14:paraId="50C8B5F9" w14:textId="77777777" w:rsidR="00D055A0" w:rsidRDefault="00D055A0" w:rsidP="00D055A0">
      <w:pPr>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5041536" behindDoc="0" locked="0" layoutInCell="1" allowOverlap="1" wp14:anchorId="365D2D88" wp14:editId="2FA8796C">
                <wp:simplePos x="0" y="0"/>
                <wp:positionH relativeFrom="column">
                  <wp:posOffset>5889957</wp:posOffset>
                </wp:positionH>
                <wp:positionV relativeFrom="paragraph">
                  <wp:posOffset>152870</wp:posOffset>
                </wp:positionV>
                <wp:extent cx="0" cy="6949440"/>
                <wp:effectExtent l="0" t="0" r="19050" b="22860"/>
                <wp:wrapNone/>
                <wp:docPr id="2250" name="Straight Connector 2250"/>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D00A6" id="Straight Connector 2250" o:spid="_x0000_s1026" style="position:absolute;flip:x;z-index:2550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8pt,12.05pt" to="463.8pt,5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" strokecolor="#4579b8 [3044]" strokeweight="0"/>
            </w:pict>
          </mc:Fallback>
        </mc:AlternateContent>
      </w:r>
    </w:p>
    <w:p w14:paraId="3EF9E980" w14:textId="77777777" w:rsidR="00D055A0" w:rsidRDefault="00D055A0" w:rsidP="00D055A0">
      <w:pPr>
        <w:ind w:left="1440" w:firstLine="720"/>
        <w:rPr>
          <w:rFonts w:ascii="Arial" w:hAnsi="Arial" w:cs="Arial"/>
          <w:sz w:val="20"/>
        </w:rPr>
      </w:pPr>
      <w:r w:rsidRPr="00215EAC">
        <w:rPr>
          <w:rFonts w:ascii="Arial" w:hAnsi="Arial" w:cs="Arial"/>
          <w:noProof/>
          <w:lang w:val="en-US"/>
        </w:rPr>
        <mc:AlternateContent>
          <mc:Choice Requires="wps">
            <w:drawing>
              <wp:anchor distT="0" distB="0" distL="114300" distR="114300" simplePos="0" relativeHeight="255070208" behindDoc="1" locked="0" layoutInCell="1" allowOverlap="1" wp14:anchorId="6D46F4DB" wp14:editId="562C607B">
                <wp:simplePos x="0" y="0"/>
                <wp:positionH relativeFrom="column">
                  <wp:posOffset>4639476</wp:posOffset>
                </wp:positionH>
                <wp:positionV relativeFrom="paragraph">
                  <wp:posOffset>17421</wp:posOffset>
                </wp:positionV>
                <wp:extent cx="0" cy="6949440"/>
                <wp:effectExtent l="0" t="0" r="19050" b="22860"/>
                <wp:wrapNone/>
                <wp:docPr id="2251" name="Straight Connector 2251"/>
                <wp:cNvGraphicFramePr/>
                <a:graphic xmlns:a="http://schemas.openxmlformats.org/drawingml/2006/main">
                  <a:graphicData uri="http://schemas.microsoft.com/office/word/2010/wordprocessingShape">
                    <wps:wsp>
                      <wps:cNvCnPr/>
                      <wps:spPr>
                        <a:xfrm flipH="1">
                          <a:off x="0" y="0"/>
                          <a:ext cx="0" cy="694944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152B1" id="Straight Connector 2251" o:spid="_x0000_s1026" style="position:absolute;flip:x;z-index:-2482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3pt,1.35pt" to="365.3pt,5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40512" behindDoc="1" locked="0" layoutInCell="1" allowOverlap="1" wp14:anchorId="7F7E3050" wp14:editId="271060E7">
                <wp:simplePos x="0" y="0"/>
                <wp:positionH relativeFrom="column">
                  <wp:posOffset>216673</wp:posOffset>
                </wp:positionH>
                <wp:positionV relativeFrom="paragraph">
                  <wp:posOffset>14191</wp:posOffset>
                </wp:positionV>
                <wp:extent cx="0" cy="6844665"/>
                <wp:effectExtent l="0" t="0" r="19050" b="32385"/>
                <wp:wrapNone/>
                <wp:docPr id="2252" name="Straight Connector 2252"/>
                <wp:cNvGraphicFramePr/>
                <a:graphic xmlns:a="http://schemas.openxmlformats.org/drawingml/2006/main">
                  <a:graphicData uri="http://schemas.microsoft.com/office/word/2010/wordprocessingShape">
                    <wps:wsp>
                      <wps:cNvCnPr/>
                      <wps:spPr>
                        <a:xfrm flipH="1">
                          <a:off x="0" y="0"/>
                          <a:ext cx="0" cy="684466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0DFD6" id="Straight Connector 2252" o:spid="_x0000_s1026" style="position:absolute;flip:x;z-index:-2482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pt" to="17.0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39488" behindDoc="0" locked="0" layoutInCell="1" allowOverlap="1" wp14:anchorId="3A6250DD" wp14:editId="68C50B0B">
                <wp:simplePos x="0" y="0"/>
                <wp:positionH relativeFrom="column">
                  <wp:posOffset>3028950</wp:posOffset>
                </wp:positionH>
                <wp:positionV relativeFrom="paragraph">
                  <wp:posOffset>12700</wp:posOffset>
                </wp:positionV>
                <wp:extent cx="0" cy="6949440"/>
                <wp:effectExtent l="0" t="0" r="19050" b="22860"/>
                <wp:wrapNone/>
                <wp:docPr id="2253" name="Straight Connector 2253"/>
                <wp:cNvGraphicFramePr/>
                <a:graphic xmlns:a="http://schemas.openxmlformats.org/drawingml/2006/main">
                  <a:graphicData uri="http://schemas.microsoft.com/office/word/2010/wordprocessingShape">
                    <wps:wsp>
                      <wps:cNvCnPr/>
                      <wps:spPr>
                        <a:xfrm flipH="1">
                          <a:off x="0" y="0"/>
                          <a:ext cx="0" cy="694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63023" id="Straight Connector 2253" o:spid="_x0000_s1026" style="position:absolute;flip:x;z-index:2550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pt" to="238.5pt,5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" strokecolor="#4579b8 [3044]"/>
            </w:pict>
          </mc:Fallback>
        </mc:AlternateContent>
      </w:r>
    </w:p>
    <w:p w14:paraId="147F9763" w14:textId="77777777" w:rsidR="00D055A0" w:rsidRPr="00C93658" w:rsidRDefault="00D055A0" w:rsidP="00D055A0">
      <w:pPr>
        <w:rPr>
          <w:rFonts w:asciiTheme="minorHAnsi" w:hAnsiTheme="minorHAnsi" w:cs="Arial"/>
          <w:szCs w:val="24"/>
        </w:rPr>
      </w:pPr>
      <w:r w:rsidRPr="00C93658">
        <w:rPr>
          <w:rFonts w:asciiTheme="minorHAnsi" w:hAnsiTheme="minorHAnsi"/>
          <w:noProof/>
          <w:szCs w:val="24"/>
          <w:lang w:val="en-US"/>
        </w:rPr>
        <mc:AlternateContent>
          <mc:Choice Requires="wps">
            <w:drawing>
              <wp:anchor distT="0" distB="0" distL="114300" distR="114300" simplePos="0" relativeHeight="255069184" behindDoc="0" locked="0" layoutInCell="1" allowOverlap="1" wp14:anchorId="6A45A040" wp14:editId="0C21AFBD">
                <wp:simplePos x="0" y="0"/>
                <wp:positionH relativeFrom="column">
                  <wp:posOffset>1226185</wp:posOffset>
                </wp:positionH>
                <wp:positionV relativeFrom="paragraph">
                  <wp:posOffset>184785</wp:posOffset>
                </wp:positionV>
                <wp:extent cx="1812290" cy="0"/>
                <wp:effectExtent l="0" t="76200" r="16510" b="95250"/>
                <wp:wrapNone/>
                <wp:docPr id="2254" name="Straight Arrow Connector 2254"/>
                <wp:cNvGraphicFramePr/>
                <a:graphic xmlns:a="http://schemas.openxmlformats.org/drawingml/2006/main">
                  <a:graphicData uri="http://schemas.microsoft.com/office/word/2010/wordprocessingShape">
                    <wps:wsp>
                      <wps:cNvCnPr/>
                      <wps:spPr>
                        <a:xfrm>
                          <a:off x="0" y="0"/>
                          <a:ext cx="181229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AF6DA0" id="Straight Arrow Connector 2254" o:spid="_x0000_s1026" type="#_x0000_t32" style="position:absolute;margin-left:96.55pt;margin-top:14.55pt;width:142.7pt;height:0;z-index:2550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" strokecolor="#4579b8 [3044]" strokeweight="0">
                <v:stroke endarrow="block"/>
              </v:shape>
            </w:pict>
          </mc:Fallback>
        </mc:AlternateContent>
      </w:r>
      <w:r w:rsidRPr="00C93658">
        <w:rPr>
          <w:rFonts w:asciiTheme="minorHAnsi" w:hAnsiTheme="minorHAnsi" w:cs="Arial"/>
          <w:szCs w:val="24"/>
        </w:rPr>
        <w:t xml:space="preserve">                                     AT server setup Initialization</w:t>
      </w:r>
    </w:p>
    <w:p w14:paraId="7DDF7A2B" w14:textId="77777777" w:rsidR="00D055A0" w:rsidRDefault="00D055A0" w:rsidP="00D055A0">
      <w:pPr>
        <w:rPr>
          <w:rFonts w:ascii="Arial" w:hAnsi="Arial" w:cs="Arial"/>
          <w:sz w:val="20"/>
        </w:rPr>
      </w:pPr>
    </w:p>
    <w:p w14:paraId="015EAF39" w14:textId="77777777" w:rsidR="00D055A0" w:rsidRPr="00215EAC" w:rsidRDefault="00D055A0" w:rsidP="00D055A0">
      <w:pPr>
        <w:rPr>
          <w:rFonts w:ascii="Arial" w:hAnsi="Arial" w:cs="Arial"/>
          <w:sz w:val="20"/>
        </w:rPr>
      </w:pPr>
      <w:r w:rsidRPr="00755387">
        <w:rPr>
          <w:rFonts w:ascii="Arial" w:hAnsi="Arial" w:cs="Arial"/>
          <w:noProof/>
          <w:sz w:val="20"/>
          <w:lang w:val="en-US"/>
        </w:rPr>
        <mc:AlternateContent>
          <mc:Choice Requires="wps">
            <w:drawing>
              <wp:anchor distT="0" distB="0" distL="114300" distR="114300" simplePos="0" relativeHeight="255065088" behindDoc="0" locked="0" layoutInCell="1" allowOverlap="1" wp14:anchorId="035F9C23" wp14:editId="05F5A038">
                <wp:simplePos x="0" y="0"/>
                <wp:positionH relativeFrom="margin">
                  <wp:posOffset>2219960</wp:posOffset>
                </wp:positionH>
                <wp:positionV relativeFrom="paragraph">
                  <wp:posOffset>52070</wp:posOffset>
                </wp:positionV>
                <wp:extent cx="1637665" cy="1685925"/>
                <wp:effectExtent l="0" t="0" r="19685" b="28575"/>
                <wp:wrapNone/>
                <wp:docPr id="2255" name="Flowchart: Decision 2255"/>
                <wp:cNvGraphicFramePr/>
                <a:graphic xmlns:a="http://schemas.openxmlformats.org/drawingml/2006/main">
                  <a:graphicData uri="http://schemas.microsoft.com/office/word/2010/wordprocessingShape">
                    <wps:wsp>
                      <wps:cNvSpPr/>
                      <wps:spPr>
                        <a:xfrm>
                          <a:off x="0" y="0"/>
                          <a:ext cx="1637665" cy="1685925"/>
                        </a:xfrm>
                        <a:prstGeom prst="flowChartDecision">
                          <a:avLst/>
                        </a:prstGeom>
                        <a:ln w="0"/>
                      </wps:spPr>
                      <wps:style>
                        <a:lnRef idx="2">
                          <a:schemeClr val="accent1"/>
                        </a:lnRef>
                        <a:fillRef idx="1">
                          <a:schemeClr val="lt1"/>
                        </a:fillRef>
                        <a:effectRef idx="0">
                          <a:schemeClr val="accent1"/>
                        </a:effectRef>
                        <a:fontRef idx="minor">
                          <a:schemeClr val="dk1"/>
                        </a:fontRef>
                      </wps:style>
                      <wps:txbx>
                        <w:txbxContent>
                          <w:p w14:paraId="51309365" w14:textId="77777777" w:rsidR="00944514" w:rsidRPr="00755387" w:rsidRDefault="00944514" w:rsidP="00D055A0">
                            <w:pPr>
                              <w:jc w:val="center"/>
                              <w:rPr>
                                <w:rFonts w:ascii="Arial" w:hAnsi="Arial" w:cs="Arial"/>
                                <w:sz w:val="20"/>
                              </w:rPr>
                            </w:pPr>
                            <w:r w:rsidRPr="00755387">
                              <w:rPr>
                                <w:rFonts w:ascii="Arial" w:hAnsi="Arial" w:cs="Arial"/>
                                <w:sz w:val="20"/>
                              </w:rP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F9C23" id="Flowchart: Decision 2255" o:spid="_x0000_s2398" type="#_x0000_t110" style="position:absolute;margin-left:174.8pt;margin-top:4.1pt;width:128.95pt;height:132.75pt;z-index:2550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" fillcolor="white [3201]" strokecolor="#4f81bd [3204]" strokeweight="0">
                <v:textbox>
                  <w:txbxContent>
                    <w:p w14:paraId="51309365" w14:textId="77777777" w:rsidR="00944514" w:rsidRPr="00755387" w:rsidRDefault="00944514" w:rsidP="00D055A0">
                      <w:pPr>
                        <w:jc w:val="center"/>
                        <w:rPr>
                          <w:rFonts w:ascii="Arial" w:hAnsi="Arial" w:cs="Arial"/>
                          <w:sz w:val="20"/>
                        </w:rPr>
                      </w:pPr>
                      <w:r w:rsidRPr="00755387">
                        <w:rPr>
                          <w:rFonts w:ascii="Arial" w:hAnsi="Arial" w:cs="Arial"/>
                          <w:sz w:val="20"/>
                        </w:rPr>
                        <w:t>Is AT command known by server</w:t>
                      </w:r>
                    </w:p>
                  </w:txbxContent>
                </v:textbox>
                <w10:wrap anchorx="margin"/>
              </v:shape>
            </w:pict>
          </mc:Fallback>
        </mc:AlternateContent>
      </w:r>
    </w:p>
    <w:p w14:paraId="2874CAE4" w14:textId="77777777" w:rsidR="00D055A0" w:rsidRDefault="00D055A0" w:rsidP="00D055A0">
      <w:pPr>
        <w:rPr>
          <w:rFonts w:ascii="Arial" w:hAnsi="Arial" w:cs="Arial"/>
          <w:sz w:val="20"/>
        </w:rPr>
      </w:pPr>
      <w:r w:rsidRPr="00215EAC">
        <w:rPr>
          <w:rFonts w:ascii="Arial" w:hAnsi="Arial" w:cs="Arial"/>
          <w:sz w:val="20"/>
        </w:rPr>
        <w:tab/>
      </w:r>
    </w:p>
    <w:p w14:paraId="2398549D" w14:textId="77777777" w:rsidR="00D055A0" w:rsidRPr="00215EAC" w:rsidRDefault="00D055A0" w:rsidP="00D055A0">
      <w:pPr>
        <w:rPr>
          <w:rFonts w:ascii="Arial" w:hAnsi="Arial" w:cs="Arial"/>
          <w:sz w:val="20"/>
        </w:rPr>
      </w:pP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25F2CA77" w14:textId="77777777" w:rsidR="00D055A0" w:rsidRPr="00215EAC" w:rsidRDefault="00D055A0" w:rsidP="00D055A0">
      <w:pPr>
        <w:rPr>
          <w:rFonts w:ascii="Arial" w:hAnsi="Arial" w:cs="Arial"/>
          <w:sz w:val="20"/>
        </w:rPr>
      </w:pPr>
      <w:r w:rsidRPr="00215EAC">
        <w:rPr>
          <w:rFonts w:ascii="Arial" w:hAnsi="Arial" w:cs="Arial"/>
          <w:sz w:val="20"/>
        </w:rPr>
        <w:t xml:space="preserve">                       </w:t>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p>
    <w:p w14:paraId="6E4DF4A2" w14:textId="77777777" w:rsidR="00D055A0" w:rsidRPr="00215EAC" w:rsidRDefault="00D055A0" w:rsidP="00D055A0">
      <w:pPr>
        <w:rPr>
          <w:rFonts w:ascii="Arial" w:hAnsi="Arial" w:cs="Arial"/>
          <w:sz w:val="20"/>
        </w:rPr>
      </w:pPr>
    </w:p>
    <w:p w14:paraId="3FAED24A" w14:textId="77777777" w:rsidR="00D055A0" w:rsidRPr="00215EAC" w:rsidRDefault="00D055A0" w:rsidP="00D055A0">
      <w:pPr>
        <w:rPr>
          <w:rFonts w:ascii="Arial" w:hAnsi="Arial" w:cs="Arial"/>
          <w:sz w:val="20"/>
        </w:rPr>
      </w:pPr>
      <w:r>
        <w:rPr>
          <w:rFonts w:ascii="Arial" w:hAnsi="Arial" w:cs="Arial"/>
          <w:sz w:val="20"/>
        </w:rPr>
        <w:tab/>
      </w:r>
      <w:r>
        <w:rPr>
          <w:rFonts w:ascii="Arial" w:hAnsi="Arial" w:cs="Arial"/>
          <w:sz w:val="20"/>
        </w:rPr>
        <w:tab/>
        <w:t>AT+KUDPCLOSE                                                          No</w:t>
      </w:r>
    </w:p>
    <w:p w14:paraId="30C6449D" w14:textId="77777777" w:rsidR="00D055A0" w:rsidRPr="00215EAC" w:rsidRDefault="00D055A0" w:rsidP="00D055A0">
      <w:pPr>
        <w:tabs>
          <w:tab w:val="left" w:pos="6090"/>
        </w:tabs>
        <w:rPr>
          <w:rFonts w:ascii="Arial" w:hAnsi="Arial" w:cs="Arial"/>
        </w:rPr>
      </w:pPr>
      <w:r>
        <w:rPr>
          <w:rFonts w:ascii="Arial" w:hAnsi="Arial" w:cs="Arial"/>
          <w:noProof/>
          <w:sz w:val="20"/>
          <w:lang w:val="en-US"/>
        </w:rPr>
        <mc:AlternateContent>
          <mc:Choice Requires="wps">
            <w:drawing>
              <wp:anchor distT="0" distB="0" distL="114300" distR="114300" simplePos="0" relativeHeight="255107072" behindDoc="0" locked="0" layoutInCell="1" allowOverlap="1" wp14:anchorId="3B102BFB" wp14:editId="76741964">
                <wp:simplePos x="0" y="0"/>
                <wp:positionH relativeFrom="column">
                  <wp:posOffset>3866322</wp:posOffset>
                </wp:positionH>
                <wp:positionV relativeFrom="paragraph">
                  <wp:posOffset>27692</wp:posOffset>
                </wp:positionV>
                <wp:extent cx="2003728" cy="0"/>
                <wp:effectExtent l="0" t="76200" r="15875" b="95250"/>
                <wp:wrapNone/>
                <wp:docPr id="2256" name="Straight Arrow Connector 2256"/>
                <wp:cNvGraphicFramePr/>
                <a:graphic xmlns:a="http://schemas.openxmlformats.org/drawingml/2006/main">
                  <a:graphicData uri="http://schemas.microsoft.com/office/word/2010/wordprocessingShape">
                    <wps:wsp>
                      <wps:cNvCnPr/>
                      <wps:spPr>
                        <a:xfrm>
                          <a:off x="0" y="0"/>
                          <a:ext cx="20037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E7C348" id="Straight Arrow Connector 2256" o:spid="_x0000_s1026" type="#_x0000_t32" style="position:absolute;margin-left:304.45pt;margin-top:2.2pt;width:157.75pt;height:0;z-index:2551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" strokecolor="#4579b8 [3044]">
                <v:stroke endarrow="block"/>
              </v:shape>
            </w:pict>
          </mc:Fallback>
        </mc:AlternateContent>
      </w:r>
      <w:r>
        <w:rPr>
          <w:rFonts w:ascii="Arial" w:hAnsi="Arial" w:cs="Arial"/>
          <w:noProof/>
          <w:sz w:val="20"/>
          <w:lang w:val="en-US"/>
        </w:rPr>
        <mc:AlternateContent>
          <mc:Choice Requires="wps">
            <w:drawing>
              <wp:anchor distT="0" distB="0" distL="114300" distR="114300" simplePos="0" relativeHeight="255045632" behindDoc="0" locked="0" layoutInCell="1" allowOverlap="1" wp14:anchorId="5EFF1008" wp14:editId="7A16E2BC">
                <wp:simplePos x="0" y="0"/>
                <wp:positionH relativeFrom="column">
                  <wp:posOffset>219338</wp:posOffset>
                </wp:positionH>
                <wp:positionV relativeFrom="paragraph">
                  <wp:posOffset>18942</wp:posOffset>
                </wp:positionV>
                <wp:extent cx="2011680" cy="0"/>
                <wp:effectExtent l="0" t="76200" r="26670" b="95250"/>
                <wp:wrapNone/>
                <wp:docPr id="2257" name="Straight Arrow Connector 2257"/>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33D0D" id="Straight Arrow Connector 2257" o:spid="_x0000_s1026" type="#_x0000_t32" style="position:absolute;margin-left:17.25pt;margin-top:1.5pt;width:158.4pt;height:0;z-index:2550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" strokecolor="#4579b8 [3044]" strokeweight="0">
                <v:stroke endarrow="block"/>
              </v:shape>
            </w:pict>
          </mc:Fallback>
        </mc:AlternateContent>
      </w:r>
      <w:r w:rsidRPr="00215EAC">
        <w:rPr>
          <w:rFonts w:ascii="Arial" w:hAnsi="Arial" w:cs="Arial"/>
        </w:rPr>
        <w:t xml:space="preserve"> </w:t>
      </w:r>
    </w:p>
    <w:p w14:paraId="41430BCF" w14:textId="77777777" w:rsidR="00D055A0" w:rsidRDefault="00D055A0" w:rsidP="00D055A0">
      <w:pPr>
        <w:tabs>
          <w:tab w:val="left" w:pos="6090"/>
        </w:tabs>
        <w:rPr>
          <w:rFonts w:ascii="Arial" w:hAnsi="Arial" w:cs="Arial"/>
        </w:rPr>
      </w:pPr>
      <w:r>
        <w:rPr>
          <w:rFonts w:ascii="Arial" w:hAnsi="Arial" w:cs="Arial"/>
        </w:rPr>
        <w:t xml:space="preserve">        </w:t>
      </w:r>
      <w:r w:rsidRPr="00215EAC">
        <w:rPr>
          <w:rFonts w:ascii="Arial" w:hAnsi="Arial" w:cs="Arial"/>
        </w:rPr>
        <w:t xml:space="preserve">                                                                         </w:t>
      </w:r>
    </w:p>
    <w:p w14:paraId="4428D6B2" w14:textId="77777777" w:rsidR="00D055A0" w:rsidRDefault="00D055A0" w:rsidP="00D055A0">
      <w:pPr>
        <w:tabs>
          <w:tab w:val="left" w:pos="3810"/>
          <w:tab w:val="left" w:pos="6090"/>
        </w:tabs>
        <w:rPr>
          <w:rFonts w:ascii="Arial" w:hAnsi="Arial" w:cs="Arial"/>
        </w:rPr>
      </w:pPr>
    </w:p>
    <w:p w14:paraId="6DC143FA" w14:textId="77777777" w:rsidR="00D055A0" w:rsidRDefault="00D055A0" w:rsidP="00D055A0">
      <w:pPr>
        <w:tabs>
          <w:tab w:val="left" w:pos="6090"/>
        </w:tabs>
        <w:rPr>
          <w:rFonts w:ascii="Arial" w:hAnsi="Arial" w:cs="Arial"/>
        </w:rPr>
      </w:pPr>
      <w:r>
        <w:rPr>
          <w:rFonts w:ascii="Arial" w:hAnsi="Arial" w:cs="Arial"/>
        </w:rPr>
        <w:t xml:space="preserve">                                                                         </w:t>
      </w:r>
    </w:p>
    <w:p w14:paraId="2A59BB71" w14:textId="77777777" w:rsidR="00D055A0" w:rsidRDefault="00D055A0" w:rsidP="00D055A0">
      <w:pPr>
        <w:tabs>
          <w:tab w:val="left" w:pos="6090"/>
        </w:tabs>
        <w:rPr>
          <w:rFonts w:ascii="Arial" w:hAnsi="Arial" w:cs="Arial"/>
        </w:rPr>
      </w:pPr>
      <w:r>
        <w:rPr>
          <w:rFonts w:ascii="Arial" w:hAnsi="Arial" w:cs="Arial"/>
        </w:rPr>
        <w:t xml:space="preserve">                                                                           </w:t>
      </w:r>
    </w:p>
    <w:p w14:paraId="4F78AE00" w14:textId="77777777" w:rsidR="00D055A0" w:rsidRPr="00200FA7" w:rsidRDefault="00D055A0" w:rsidP="00D055A0">
      <w:pPr>
        <w:tabs>
          <w:tab w:val="left" w:pos="6090"/>
        </w:tabs>
        <w:rPr>
          <w:rFonts w:ascii="Arial" w:hAnsi="Arial" w:cs="Arial"/>
          <w:sz w:val="20"/>
        </w:rPr>
      </w:pPr>
      <w:r>
        <w:rPr>
          <w:rFonts w:ascii="Arial" w:hAnsi="Arial" w:cs="Arial"/>
          <w:sz w:val="20"/>
        </w:rPr>
        <w:t xml:space="preserve">                                                                                       </w:t>
      </w:r>
      <w:r w:rsidRPr="00200FA7">
        <w:rPr>
          <w:rFonts w:ascii="Arial" w:hAnsi="Arial" w:cs="Arial"/>
          <w:sz w:val="20"/>
        </w:rPr>
        <w:t>Yes</w:t>
      </w:r>
      <w:r w:rsidRPr="00200FA7">
        <w:rPr>
          <w:rFonts w:ascii="Arial" w:hAnsi="Arial" w:cs="Arial"/>
          <w:sz w:val="20"/>
        </w:rPr>
        <w:tab/>
      </w:r>
      <w:r w:rsidRPr="00200FA7">
        <w:rPr>
          <w:rFonts w:ascii="Arial" w:hAnsi="Arial" w:cs="Arial"/>
          <w:sz w:val="20"/>
        </w:rPr>
        <w:tab/>
      </w:r>
    </w:p>
    <w:p w14:paraId="63B80892" w14:textId="77777777" w:rsidR="00D055A0" w:rsidRPr="00C93658" w:rsidRDefault="00D055A0" w:rsidP="00D055A0">
      <w:pPr>
        <w:tabs>
          <w:tab w:val="left" w:pos="6090"/>
        </w:tabs>
        <w:rPr>
          <w:rFonts w:asciiTheme="minorHAnsi" w:hAnsiTheme="minorHAnsi" w:cs="Arial"/>
          <w:szCs w:val="24"/>
        </w:rPr>
      </w:pPr>
      <w:r w:rsidRPr="00C93658">
        <w:rPr>
          <w:rFonts w:asciiTheme="minorHAnsi" w:hAnsiTheme="minorHAnsi" w:cs="Arial"/>
          <w:szCs w:val="24"/>
        </w:rPr>
        <w:t xml:space="preserve">                              </w:t>
      </w:r>
      <w:r>
        <w:rPr>
          <w:rFonts w:asciiTheme="minorHAnsi" w:hAnsiTheme="minorHAnsi" w:cs="Arial"/>
          <w:szCs w:val="24"/>
        </w:rPr>
        <w:t xml:space="preserve">        </w:t>
      </w:r>
      <w:r w:rsidRPr="00C93658">
        <w:rPr>
          <w:rFonts w:asciiTheme="minorHAnsi" w:hAnsiTheme="minorHAnsi" w:cs="Arial"/>
          <w:szCs w:val="24"/>
        </w:rPr>
        <w:t xml:space="preserve"> Treat the command with</w:t>
      </w:r>
    </w:p>
    <w:p w14:paraId="262DA953" w14:textId="77777777" w:rsidR="00D055A0" w:rsidRPr="00572F5A" w:rsidRDefault="00D055A0" w:rsidP="00D055A0">
      <w:pPr>
        <w:tabs>
          <w:tab w:val="left" w:pos="6090"/>
        </w:tabs>
        <w:rPr>
          <w:rFonts w:asciiTheme="minorHAnsi" w:hAnsiTheme="minorHAnsi" w:cs="Arial"/>
          <w:szCs w:val="24"/>
        </w:rPr>
      </w:pPr>
      <w:r w:rsidRPr="00C93658">
        <w:rPr>
          <w:rFonts w:asciiTheme="minorHAnsi" w:hAnsiTheme="minorHAnsi" w:cs="Arial"/>
          <w:noProof/>
          <w:szCs w:val="24"/>
          <w:lang w:val="en-US"/>
        </w:rPr>
        <mc:AlternateContent>
          <mc:Choice Requires="wps">
            <w:drawing>
              <wp:anchor distT="0" distB="0" distL="114300" distR="114300" simplePos="0" relativeHeight="255046656" behindDoc="0" locked="0" layoutInCell="1" allowOverlap="1" wp14:anchorId="5B0552B6" wp14:editId="7642F93D">
                <wp:simplePos x="0" y="0"/>
                <wp:positionH relativeFrom="column">
                  <wp:posOffset>1227151</wp:posOffset>
                </wp:positionH>
                <wp:positionV relativeFrom="paragraph">
                  <wp:posOffset>8255</wp:posOffset>
                </wp:positionV>
                <wp:extent cx="1800225" cy="0"/>
                <wp:effectExtent l="38100" t="76200" r="0" b="95250"/>
                <wp:wrapNone/>
                <wp:docPr id="2258" name="Straight Arrow Connector 2258"/>
                <wp:cNvGraphicFramePr/>
                <a:graphic xmlns:a="http://schemas.openxmlformats.org/drawingml/2006/main">
                  <a:graphicData uri="http://schemas.microsoft.com/office/word/2010/wordprocessingShape">
                    <wps:wsp>
                      <wps:cNvCnPr/>
                      <wps:spPr>
                        <a:xfrm flipH="1">
                          <a:off x="0" y="0"/>
                          <a:ext cx="1800225"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2CBF72" id="Straight Arrow Connector 2258" o:spid="_x0000_s1026" type="#_x0000_t32" style="position:absolute;margin-left:96.65pt;margin-top:.65pt;width:141.75pt;height:0;flip:x;z-index:2550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" strokecolor="#4579b8 [3044]" strokeweight="0">
                <v:stroke endarrow="block"/>
              </v:shape>
            </w:pict>
          </mc:Fallback>
        </mc:AlternateContent>
      </w:r>
      <w:r w:rsidRPr="00C93658">
        <w:rPr>
          <w:rFonts w:asciiTheme="minorHAnsi" w:hAnsiTheme="minorHAnsi" w:cs="Arial"/>
          <w:szCs w:val="24"/>
        </w:rPr>
        <w:t xml:space="preserve">                                       Corresponding handler</w:t>
      </w:r>
      <w:r>
        <w:rPr>
          <w:rFonts w:ascii="Arial" w:hAnsi="Arial" w:cs="Arial"/>
        </w:rPr>
        <w:tab/>
      </w:r>
      <w:r>
        <w:rPr>
          <w:rFonts w:ascii="Arial" w:hAnsi="Arial" w:cs="Arial"/>
        </w:rPr>
        <w:tab/>
      </w:r>
    </w:p>
    <w:p w14:paraId="40C5984A" w14:textId="77777777" w:rsidR="00D055A0" w:rsidRDefault="00D055A0" w:rsidP="00D055A0">
      <w:pPr>
        <w:tabs>
          <w:tab w:val="left" w:pos="6090"/>
        </w:tabs>
        <w:rPr>
          <w:rFonts w:ascii="Arial" w:hAnsi="Arial" w:cs="Arial"/>
        </w:rPr>
      </w:pPr>
    </w:p>
    <w:p w14:paraId="77701F21" w14:textId="77777777" w:rsidR="00D055A0" w:rsidRPr="00215EAC" w:rsidRDefault="00D055A0" w:rsidP="00D055A0">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5064064" behindDoc="0" locked="0" layoutInCell="1" allowOverlap="1" wp14:anchorId="0260934C" wp14:editId="4DFF8115">
                <wp:simplePos x="0" y="0"/>
                <wp:positionH relativeFrom="column">
                  <wp:posOffset>547777</wp:posOffset>
                </wp:positionH>
                <wp:positionV relativeFrom="paragraph">
                  <wp:posOffset>7956</wp:posOffset>
                </wp:positionV>
                <wp:extent cx="1390650" cy="491706"/>
                <wp:effectExtent l="0" t="0" r="19050" b="22860"/>
                <wp:wrapNone/>
                <wp:docPr id="2259" name="Rectangle 2259"/>
                <wp:cNvGraphicFramePr/>
                <a:graphic xmlns:a="http://schemas.openxmlformats.org/drawingml/2006/main">
                  <a:graphicData uri="http://schemas.microsoft.com/office/word/2010/wordprocessingShape">
                    <wps:wsp>
                      <wps:cNvSpPr/>
                      <wps:spPr>
                        <a:xfrm>
                          <a:off x="0" y="0"/>
                          <a:ext cx="1390650" cy="491706"/>
                        </a:xfrm>
                        <a:prstGeom prst="rect">
                          <a:avLst/>
                        </a:prstGeom>
                        <a:ln w="0">
                          <a:solidFill>
                            <a:schemeClr val="accent1"/>
                          </a:solidFill>
                        </a:ln>
                      </wps:spPr>
                      <wps:style>
                        <a:lnRef idx="2">
                          <a:schemeClr val="dk1"/>
                        </a:lnRef>
                        <a:fillRef idx="1">
                          <a:schemeClr val="lt1"/>
                        </a:fillRef>
                        <a:effectRef idx="0">
                          <a:schemeClr val="dk1"/>
                        </a:effectRef>
                        <a:fontRef idx="minor">
                          <a:schemeClr val="dk1"/>
                        </a:fontRef>
                      </wps:style>
                      <wps:txbx>
                        <w:txbxContent>
                          <w:p w14:paraId="66553372" w14:textId="77777777" w:rsidR="00944514" w:rsidRPr="00C93658" w:rsidRDefault="00944514" w:rsidP="00D055A0">
                            <w:pPr>
                              <w:jc w:val="center"/>
                              <w:rPr>
                                <w:rFonts w:asciiTheme="minorHAnsi" w:hAnsiTheme="minorHAnsi" w:cs="Arial"/>
                                <w:szCs w:val="24"/>
                              </w:rPr>
                            </w:pPr>
                            <w:r w:rsidRPr="00C93658">
                              <w:rPr>
                                <w:rFonts w:asciiTheme="minorHAnsi" w:hAnsiTheme="minorHAnsi" w:cs="Arial"/>
                                <w:szCs w:val="24"/>
                              </w:rP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0934C" id="Rectangle 2259" o:spid="_x0000_s2399" style="position:absolute;margin-left:43.15pt;margin-top:.65pt;width:109.5pt;height:38.7pt;z-index:2550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" fillcolor="white [3201]" strokecolor="#4f81bd [3204]" strokeweight="0">
                <v:textbox>
                  <w:txbxContent>
                    <w:p w14:paraId="66553372" w14:textId="77777777" w:rsidR="00944514" w:rsidRPr="00C93658" w:rsidRDefault="00944514" w:rsidP="00D055A0">
                      <w:pPr>
                        <w:jc w:val="center"/>
                        <w:rPr>
                          <w:rFonts w:asciiTheme="minorHAnsi" w:hAnsiTheme="minorHAnsi" w:cs="Arial"/>
                          <w:szCs w:val="24"/>
                        </w:rPr>
                      </w:pPr>
                      <w:r w:rsidRPr="00C93658">
                        <w:rPr>
                          <w:rFonts w:asciiTheme="minorHAnsi" w:hAnsiTheme="minorHAnsi" w:cs="Arial"/>
                          <w:szCs w:val="24"/>
                        </w:rPr>
                        <w:t>Check AT command type</w:t>
                      </w:r>
                    </w:p>
                  </w:txbxContent>
                </v:textbox>
              </v:rect>
            </w:pict>
          </mc:Fallback>
        </mc:AlternateContent>
      </w:r>
    </w:p>
    <w:p w14:paraId="2367236F" w14:textId="77777777" w:rsidR="00D055A0" w:rsidRPr="00215EAC" w:rsidRDefault="00D055A0" w:rsidP="00D055A0">
      <w:pPr>
        <w:tabs>
          <w:tab w:val="left" w:pos="6090"/>
        </w:tabs>
        <w:rPr>
          <w:rFonts w:ascii="Arial" w:hAnsi="Arial" w:cs="Arial"/>
        </w:rPr>
      </w:pPr>
    </w:p>
    <w:p w14:paraId="46C72946" w14:textId="77777777" w:rsidR="00D055A0" w:rsidRPr="00215EAC" w:rsidRDefault="00D055A0" w:rsidP="00D055A0">
      <w:pPr>
        <w:tabs>
          <w:tab w:val="left" w:pos="6090"/>
        </w:tabs>
        <w:rPr>
          <w:rFonts w:ascii="Arial" w:hAnsi="Arial" w:cs="Arial"/>
        </w:rPr>
      </w:pPr>
    </w:p>
    <w:p w14:paraId="61873500" w14:textId="77777777" w:rsidR="00D055A0" w:rsidRDefault="00D055A0" w:rsidP="00D055A0">
      <w:pPr>
        <w:tabs>
          <w:tab w:val="left" w:pos="6090"/>
        </w:tabs>
        <w:rPr>
          <w:rFonts w:ascii="Arial" w:hAnsi="Arial" w:cs="Arial"/>
        </w:rPr>
      </w:pPr>
    </w:p>
    <w:p w14:paraId="1B092149" w14:textId="77777777" w:rsidR="00D055A0" w:rsidRDefault="00D055A0" w:rsidP="00D055A0">
      <w:pPr>
        <w:tabs>
          <w:tab w:val="left" w:pos="6090"/>
        </w:tabs>
        <w:rPr>
          <w:rFonts w:ascii="Arial" w:hAnsi="Arial" w:cs="Arial"/>
        </w:rPr>
      </w:pPr>
    </w:p>
    <w:p w14:paraId="484EB0A8" w14:textId="77777777" w:rsidR="00D055A0" w:rsidRPr="00215EAC" w:rsidRDefault="00D055A0" w:rsidP="00D055A0">
      <w:pPr>
        <w:tabs>
          <w:tab w:val="left" w:pos="6090"/>
        </w:tabs>
        <w:rPr>
          <w:rFonts w:ascii="Arial" w:hAnsi="Arial" w:cs="Arial"/>
        </w:rPr>
      </w:pPr>
      <w:r w:rsidRPr="00215EAC">
        <w:rPr>
          <w:rFonts w:ascii="Arial" w:hAnsi="Arial" w:cs="Arial"/>
          <w:noProof/>
          <w:lang w:val="en-US"/>
        </w:rPr>
        <mc:AlternateContent>
          <mc:Choice Requires="wps">
            <w:drawing>
              <wp:anchor distT="0" distB="0" distL="114300" distR="114300" simplePos="0" relativeHeight="255044608" behindDoc="0" locked="0" layoutInCell="1" allowOverlap="1" wp14:anchorId="5E07DE7E" wp14:editId="6EEF6CC6">
                <wp:simplePos x="0" y="0"/>
                <wp:positionH relativeFrom="column">
                  <wp:posOffset>309245</wp:posOffset>
                </wp:positionH>
                <wp:positionV relativeFrom="paragraph">
                  <wp:posOffset>10100</wp:posOffset>
                </wp:positionV>
                <wp:extent cx="1876425" cy="1293962"/>
                <wp:effectExtent l="0" t="0" r="28575" b="20955"/>
                <wp:wrapNone/>
                <wp:docPr id="2260" name="Diamond 2260"/>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41340BE" w14:textId="77777777" w:rsidR="00944514" w:rsidRPr="00755387" w:rsidRDefault="00944514" w:rsidP="00D055A0">
                            <w:pPr>
                              <w:jc w:val="center"/>
                              <w:rPr>
                                <w:rFonts w:ascii="Arial" w:hAnsi="Arial" w:cs="Arial"/>
                                <w:sz w:val="20"/>
                              </w:rPr>
                            </w:pPr>
                            <w:r w:rsidRPr="00755387">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7DE7E" id="Diamond 2260" o:spid="_x0000_s2400" type="#_x0000_t4" style="position:absolute;margin-left:24.35pt;margin-top:.8pt;width:147.75pt;height:101.9pt;z-index:2550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" fillcolor="white [3201]" strokecolor="#4f81bd [3204]" strokeweight="0">
                <v:textbox>
                  <w:txbxContent>
                    <w:p w14:paraId="341340BE" w14:textId="77777777" w:rsidR="00944514" w:rsidRPr="00755387" w:rsidRDefault="00944514" w:rsidP="00D055A0">
                      <w:pPr>
                        <w:jc w:val="center"/>
                        <w:rPr>
                          <w:rFonts w:ascii="Arial" w:hAnsi="Arial" w:cs="Arial"/>
                          <w:sz w:val="20"/>
                        </w:rPr>
                      </w:pPr>
                      <w:r w:rsidRPr="00755387">
                        <w:rPr>
                          <w:rFonts w:ascii="Arial" w:hAnsi="Arial" w:cs="Arial"/>
                          <w:sz w:val="20"/>
                        </w:rPr>
                        <w:t>If CMD_TYPE_TEST</w:t>
                      </w:r>
                    </w:p>
                  </w:txbxContent>
                </v:textbox>
              </v:shape>
            </w:pict>
          </mc:Fallback>
        </mc:AlternateContent>
      </w:r>
    </w:p>
    <w:p w14:paraId="0DDBED48" w14:textId="77777777" w:rsidR="00D055A0" w:rsidRPr="00215EAC" w:rsidRDefault="00D055A0" w:rsidP="00D055A0">
      <w:pPr>
        <w:contextualSpacing/>
        <w:rPr>
          <w:rFonts w:ascii="Arial" w:hAnsi="Arial" w:cs="Arial"/>
        </w:rPr>
      </w:pPr>
      <w:r>
        <w:rPr>
          <w:rFonts w:ascii="Times New Roman" w:eastAsiaTheme="minorHAnsi" w:hAnsi="Times New Roman"/>
          <w:noProof/>
          <w:szCs w:val="24"/>
          <w:lang w:val="en-US"/>
        </w:rPr>
        <mc:AlternateContent>
          <mc:Choice Requires="wps">
            <w:drawing>
              <wp:anchor distT="0" distB="0" distL="114300" distR="114300" simplePos="0" relativeHeight="255067136" behindDoc="0" locked="0" layoutInCell="1" allowOverlap="1" wp14:anchorId="722CE26F" wp14:editId="3EF7BBED">
                <wp:simplePos x="0" y="0"/>
                <wp:positionH relativeFrom="column">
                  <wp:posOffset>4176910</wp:posOffset>
                </wp:positionH>
                <wp:positionV relativeFrom="paragraph">
                  <wp:posOffset>49890</wp:posOffset>
                </wp:positionV>
                <wp:extent cx="1762125" cy="704850"/>
                <wp:effectExtent l="57150" t="38100" r="85725" b="95250"/>
                <wp:wrapNone/>
                <wp:docPr id="2261" name="Rectangle 2261"/>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2419668" w14:textId="77777777" w:rsidR="00944514" w:rsidRPr="00755387" w:rsidRDefault="00944514" w:rsidP="00D055A0">
                            <w:pPr>
                              <w:jc w:val="center"/>
                              <w:rPr>
                                <w:rFonts w:ascii="Arial" w:hAnsi="Arial" w:cs="Arial"/>
                                <w:sz w:val="20"/>
                              </w:rPr>
                            </w:pPr>
                            <w:r w:rsidRPr="00755387">
                              <w:rPr>
                                <w:rFonts w:ascii="Arial" w:hAnsi="Arial" w:cs="Arial"/>
                                <w:sz w:val="20"/>
                              </w:rPr>
                              <w:t>GOTO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2CE26F" id="Rectangle 2261" o:spid="_x0000_s2401" style="position:absolute;margin-left:328.9pt;margin-top:3.95pt;width:138.75pt;height:55.5pt;z-index:2550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" fillcolor="#92d050" strokecolor="#92d050">
                <v:shadow on="t" color="black" opacity="24903f" origin=",.5" offset="0,.55556mm"/>
                <v:textbox>
                  <w:txbxContent>
                    <w:p w14:paraId="72419668" w14:textId="77777777" w:rsidR="00944514" w:rsidRPr="00755387" w:rsidRDefault="00944514" w:rsidP="00D055A0">
                      <w:pPr>
                        <w:jc w:val="center"/>
                        <w:rPr>
                          <w:rFonts w:ascii="Arial" w:hAnsi="Arial" w:cs="Arial"/>
                          <w:sz w:val="20"/>
                        </w:rPr>
                      </w:pPr>
                      <w:r w:rsidRPr="00755387">
                        <w:rPr>
                          <w:rFonts w:ascii="Arial" w:hAnsi="Arial" w:cs="Arial"/>
                          <w:sz w:val="20"/>
                        </w:rPr>
                        <w:t>GOTO to CMD_TYPE_TEST Module</w:t>
                      </w:r>
                    </w:p>
                  </w:txbxContent>
                </v:textbox>
              </v:rect>
            </w:pict>
          </mc:Fallback>
        </mc:AlternateContent>
      </w:r>
      <w:r w:rsidRPr="00215EAC">
        <w:rPr>
          <w:rFonts w:ascii="Arial" w:hAnsi="Arial" w:cs="Arial"/>
        </w:rPr>
        <w:t xml:space="preserve">                                                                       </w:t>
      </w:r>
    </w:p>
    <w:p w14:paraId="492AAB3D" w14:textId="77777777" w:rsidR="00D055A0" w:rsidRPr="00215EAC" w:rsidRDefault="00D055A0" w:rsidP="00D055A0">
      <w:pPr>
        <w:spacing w:after="120"/>
        <w:ind w:firstLine="720"/>
        <w:rPr>
          <w:rFonts w:ascii="Arial" w:hAnsi="Arial" w:cs="Arial"/>
          <w:sz w:val="20"/>
        </w:rPr>
      </w:pPr>
      <w:r>
        <w:rPr>
          <w:rFonts w:ascii="Arial" w:hAnsi="Arial" w:cs="Arial"/>
          <w:sz w:val="20"/>
        </w:rPr>
        <w:t xml:space="preserve">                                                  Yes        </w:t>
      </w:r>
    </w:p>
    <w:p w14:paraId="04F812F6" w14:textId="77777777" w:rsidR="00D055A0" w:rsidRPr="00215EAC" w:rsidRDefault="00D055A0" w:rsidP="00D055A0">
      <w:pPr>
        <w:contextualSpacing/>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5066112" behindDoc="0" locked="0" layoutInCell="1" allowOverlap="1" wp14:anchorId="40F159D3" wp14:editId="060FCE9F">
                <wp:simplePos x="0" y="0"/>
                <wp:positionH relativeFrom="column">
                  <wp:posOffset>2165350</wp:posOffset>
                </wp:positionH>
                <wp:positionV relativeFrom="paragraph">
                  <wp:posOffset>77206</wp:posOffset>
                </wp:positionV>
                <wp:extent cx="2011680" cy="0"/>
                <wp:effectExtent l="0" t="76200" r="26670" b="95250"/>
                <wp:wrapNone/>
                <wp:docPr id="2262" name="Straight Arrow Connector 2262"/>
                <wp:cNvGraphicFramePr/>
                <a:graphic xmlns:a="http://schemas.openxmlformats.org/drawingml/2006/main">
                  <a:graphicData uri="http://schemas.microsoft.com/office/word/2010/wordprocessingShape">
                    <wps:wsp>
                      <wps:cNvCnPr/>
                      <wps:spPr>
                        <a:xfrm>
                          <a:off x="0" y="0"/>
                          <a:ext cx="2011680" cy="0"/>
                        </a:xfrm>
                        <a:prstGeom prst="straightConnector1">
                          <a:avLst/>
                        </a:prstGeom>
                        <a:ln w="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55B14" id="Straight Arrow Connector 2262" o:spid="_x0000_s1026" type="#_x0000_t32" style="position:absolute;margin-left:170.5pt;margin-top:6.1pt;width:158.4pt;height:0;z-index:2550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" strokecolor="#4579b8 [3044]" strokeweight="0">
                <v:stroke endarrow="block"/>
              </v:shap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sidRPr="00215EAC">
        <w:rPr>
          <w:rFonts w:ascii="Arial" w:hAnsi="Arial" w:cs="Arial"/>
          <w:sz w:val="20"/>
        </w:rPr>
        <w:tab/>
      </w:r>
      <w:r>
        <w:rPr>
          <w:rFonts w:ascii="Arial" w:hAnsi="Arial" w:cs="Arial"/>
          <w:sz w:val="20"/>
        </w:rPr>
        <w:t xml:space="preserve"> </w:t>
      </w:r>
      <w:r w:rsidRPr="00215EAC">
        <w:rPr>
          <w:rFonts w:ascii="Arial" w:hAnsi="Arial" w:cs="Arial"/>
          <w:sz w:val="20"/>
        </w:rPr>
        <w:t xml:space="preserve">  </w:t>
      </w:r>
    </w:p>
    <w:p w14:paraId="3BFC2C01" w14:textId="77777777" w:rsidR="00D055A0" w:rsidRDefault="00D055A0" w:rsidP="00D055A0">
      <w:pPr>
        <w:rPr>
          <w:rFonts w:ascii="Arial" w:hAnsi="Arial" w:cs="Arial"/>
        </w:rPr>
      </w:pPr>
      <w:r w:rsidRPr="00215EAC">
        <w:rPr>
          <w:rFonts w:ascii="Arial" w:hAnsi="Arial" w:cs="Arial"/>
        </w:rPr>
        <w:tab/>
      </w:r>
      <w:r w:rsidRPr="00215EAC">
        <w:rPr>
          <w:rFonts w:ascii="Arial" w:hAnsi="Arial" w:cs="Arial"/>
        </w:rPr>
        <w:tab/>
      </w:r>
      <w:r w:rsidRPr="00215EAC">
        <w:rPr>
          <w:rFonts w:ascii="Arial" w:hAnsi="Arial" w:cs="Arial"/>
        </w:rPr>
        <w:tab/>
      </w:r>
    </w:p>
    <w:p w14:paraId="5430E486" w14:textId="77777777" w:rsidR="00D055A0" w:rsidRDefault="00D055A0" w:rsidP="00D055A0">
      <w:pPr>
        <w:ind w:left="1440" w:firstLine="720"/>
        <w:rPr>
          <w:rFonts w:ascii="Arial" w:hAnsi="Arial" w:cs="Arial"/>
        </w:rPr>
      </w:pPr>
    </w:p>
    <w:p w14:paraId="72BBD16D" w14:textId="77777777" w:rsidR="00D055A0" w:rsidRDefault="00D055A0" w:rsidP="00D055A0">
      <w:pPr>
        <w:ind w:left="1440" w:firstLine="720"/>
        <w:rPr>
          <w:rFonts w:ascii="Arial" w:hAnsi="Arial" w:cs="Arial"/>
        </w:rPr>
      </w:pPr>
      <w:r>
        <w:rPr>
          <w:rFonts w:ascii="Arial" w:hAnsi="Arial" w:cs="Arial"/>
        </w:rPr>
        <w:softHyphen/>
      </w:r>
      <w:r>
        <w:rPr>
          <w:rFonts w:ascii="Arial" w:hAnsi="Arial" w:cs="Arial"/>
        </w:rPr>
        <w:softHyphen/>
      </w:r>
      <w:r>
        <w:rPr>
          <w:rFonts w:ascii="Arial" w:hAnsi="Arial" w:cs="Arial"/>
        </w:rPr>
        <w:softHyphen/>
      </w:r>
      <w:r w:rsidRPr="00215EAC">
        <w:rPr>
          <w:rFonts w:ascii="Arial" w:hAnsi="Arial" w:cs="Arial"/>
        </w:rPr>
        <w:tab/>
      </w:r>
      <w:r w:rsidRPr="00215EAC">
        <w:rPr>
          <w:rFonts w:ascii="Arial" w:hAnsi="Arial" w:cs="Arial"/>
        </w:rPr>
        <w:tab/>
      </w:r>
    </w:p>
    <w:p w14:paraId="2A5E4041" w14:textId="77777777" w:rsidR="00D055A0" w:rsidRDefault="00D055A0" w:rsidP="00D055A0">
      <w:pPr>
        <w:rPr>
          <w:rFonts w:ascii="Arial" w:hAnsi="Arial" w:cs="Arial"/>
        </w:rPr>
      </w:pPr>
      <w:r>
        <w:rPr>
          <w:rFonts w:ascii="Arial" w:hAnsi="Arial" w:cs="Arial"/>
        </w:rPr>
        <w:t xml:space="preserve">                                </w:t>
      </w:r>
      <w:r w:rsidRPr="003477FB">
        <w:rPr>
          <w:rFonts w:asciiTheme="minorHAnsi" w:hAnsiTheme="minorHAnsi" w:cs="Arial"/>
        </w:rPr>
        <w:t>No</w:t>
      </w:r>
    </w:p>
    <w:p w14:paraId="7CD3C89D" w14:textId="77777777" w:rsidR="00D055A0" w:rsidRDefault="00D055A0" w:rsidP="00D055A0">
      <w:pPr>
        <w:rPr>
          <w:rFonts w:ascii="Arial" w:hAnsi="Arial" w:cs="Arial"/>
        </w:rPr>
      </w:pPr>
    </w:p>
    <w:p w14:paraId="63C4286B" w14:textId="77777777" w:rsidR="00D055A0" w:rsidRDefault="00D055A0" w:rsidP="00D055A0">
      <w:pPr>
        <w:rPr>
          <w:rFonts w:ascii="Arial" w:hAnsi="Arial" w:cs="Arial"/>
        </w:rPr>
      </w:pPr>
      <w:r w:rsidRPr="00215EAC">
        <w:rPr>
          <w:rFonts w:ascii="Arial" w:hAnsi="Arial" w:cs="Arial"/>
          <w:noProof/>
          <w:lang w:val="en-US"/>
        </w:rPr>
        <mc:AlternateContent>
          <mc:Choice Requires="wps">
            <w:drawing>
              <wp:anchor distT="0" distB="0" distL="114300" distR="114300" simplePos="0" relativeHeight="255095808" behindDoc="0" locked="0" layoutInCell="1" allowOverlap="1" wp14:anchorId="27764A82" wp14:editId="00151F2B">
                <wp:simplePos x="0" y="0"/>
                <wp:positionH relativeFrom="column">
                  <wp:posOffset>314325</wp:posOffset>
                </wp:positionH>
                <wp:positionV relativeFrom="paragraph">
                  <wp:posOffset>5715</wp:posOffset>
                </wp:positionV>
                <wp:extent cx="1876425" cy="1293962"/>
                <wp:effectExtent l="0" t="0" r="28575" b="20955"/>
                <wp:wrapNone/>
                <wp:docPr id="2263" name="Diamond 2263"/>
                <wp:cNvGraphicFramePr/>
                <a:graphic xmlns:a="http://schemas.openxmlformats.org/drawingml/2006/main">
                  <a:graphicData uri="http://schemas.microsoft.com/office/word/2010/wordprocessingShape">
                    <wps:wsp>
                      <wps:cNvSpPr/>
                      <wps:spPr>
                        <a:xfrm>
                          <a:off x="0" y="0"/>
                          <a:ext cx="1876425" cy="1293962"/>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BC1D562" w14:textId="77777777" w:rsidR="00944514" w:rsidRPr="00755387" w:rsidRDefault="00944514" w:rsidP="00D055A0">
                            <w:pPr>
                              <w:jc w:val="center"/>
                              <w:rPr>
                                <w:rFonts w:ascii="Arial" w:hAnsi="Arial" w:cs="Arial"/>
                                <w:sz w:val="20"/>
                              </w:rPr>
                            </w:pPr>
                            <w:r>
                              <w:rPr>
                                <w:rFonts w:ascii="Arial" w:hAnsi="Arial" w:cs="Arial"/>
                                <w:sz w:val="20"/>
                              </w:rPr>
                              <w:t>If CMD_TYPE_WRITE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64A82" id="Diamond 2263" o:spid="_x0000_s2402" type="#_x0000_t4" style="position:absolute;margin-left:24.75pt;margin-top:.45pt;width:147.75pt;height:101.9pt;z-index:2550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" fillcolor="white [3201]" strokecolor="#4f81bd [3204]" strokeweight="0">
                <v:textbox>
                  <w:txbxContent>
                    <w:p w14:paraId="3BC1D562" w14:textId="77777777" w:rsidR="00944514" w:rsidRPr="00755387" w:rsidRDefault="00944514" w:rsidP="00D055A0">
                      <w:pPr>
                        <w:jc w:val="center"/>
                        <w:rPr>
                          <w:rFonts w:ascii="Arial" w:hAnsi="Arial" w:cs="Arial"/>
                          <w:sz w:val="20"/>
                        </w:rPr>
                      </w:pPr>
                      <w:r>
                        <w:rPr>
                          <w:rFonts w:ascii="Arial" w:hAnsi="Arial" w:cs="Arial"/>
                          <w:sz w:val="20"/>
                        </w:rPr>
                        <w:t>If CMD_TYPE_WRITE</w:t>
                      </w:r>
                    </w:p>
                  </w:txbxContent>
                </v:textbox>
              </v:shape>
            </w:pict>
          </mc:Fallback>
        </mc:AlternateContent>
      </w:r>
    </w:p>
    <w:p w14:paraId="774F7499" w14:textId="77777777" w:rsidR="00D055A0" w:rsidRDefault="00D055A0" w:rsidP="00D055A0">
      <w:pPr>
        <w:rPr>
          <w:rFonts w:ascii="Arial" w:hAnsi="Arial" w:cs="Arial"/>
        </w:rPr>
      </w:pPr>
    </w:p>
    <w:p w14:paraId="3E3908B8" w14:textId="77777777" w:rsidR="00D055A0" w:rsidRPr="008C57B7" w:rsidRDefault="00D055A0" w:rsidP="00D055A0">
      <w:pPr>
        <w:rPr>
          <w:rFonts w:asciiTheme="minorHAnsi" w:hAnsiTheme="minorHAnsi" w:cs="Arial"/>
        </w:rPr>
      </w:pPr>
      <w:r>
        <w:rPr>
          <w:rFonts w:ascii="Arial" w:hAnsi="Arial" w:cs="Arial"/>
        </w:rPr>
        <w:t xml:space="preserve">      </w:t>
      </w:r>
      <w:r>
        <w:rPr>
          <w:rFonts w:asciiTheme="minorHAnsi" w:hAnsiTheme="minorHAnsi" w:cs="Arial"/>
        </w:rPr>
        <w:t>No</w:t>
      </w:r>
    </w:p>
    <w:p w14:paraId="2D104D7E" w14:textId="77777777" w:rsidR="00D055A0" w:rsidRDefault="00D055A0" w:rsidP="00D055A0">
      <w:pPr>
        <w:rPr>
          <w:rFonts w:ascii="Arial" w:hAnsi="Arial" w:cs="Arial"/>
        </w:rPr>
      </w:pPr>
      <w:r>
        <w:rPr>
          <w:rFonts w:ascii="Arial" w:hAnsi="Arial" w:cs="Arial"/>
          <w:noProof/>
          <w:lang w:val="en-US"/>
        </w:rPr>
        <mc:AlternateContent>
          <mc:Choice Requires="wps">
            <w:drawing>
              <wp:anchor distT="0" distB="0" distL="114300" distR="114300" simplePos="0" relativeHeight="255096832" behindDoc="0" locked="0" layoutInCell="1" allowOverlap="1" wp14:anchorId="4559621A" wp14:editId="1115631B">
                <wp:simplePos x="0" y="0"/>
                <wp:positionH relativeFrom="column">
                  <wp:posOffset>200025</wp:posOffset>
                </wp:positionH>
                <wp:positionV relativeFrom="paragraph">
                  <wp:posOffset>131445</wp:posOffset>
                </wp:positionV>
                <wp:extent cx="133350" cy="0"/>
                <wp:effectExtent l="38100" t="76200" r="0" b="95250"/>
                <wp:wrapNone/>
                <wp:docPr id="2264" name="Straight Arrow Connector 2264"/>
                <wp:cNvGraphicFramePr/>
                <a:graphic xmlns:a="http://schemas.openxmlformats.org/drawingml/2006/main">
                  <a:graphicData uri="http://schemas.microsoft.com/office/word/2010/wordprocessingShape">
                    <wps:wsp>
                      <wps:cNvCnPr/>
                      <wps:spPr>
                        <a:xfrm flipH="1">
                          <a:off x="0" y="0"/>
                          <a:ext cx="133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643D8" id="Straight Arrow Connector 2264" o:spid="_x0000_s1026" type="#_x0000_t32" style="position:absolute;margin-left:15.75pt;margin-top:10.35pt;width:10.5pt;height:0;flip:x;z-index:2550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" strokecolor="#4579b8 [3044]">
                <v:stroke endarrow="block"/>
              </v:shape>
            </w:pict>
          </mc:Fallback>
        </mc:AlternateContent>
      </w:r>
    </w:p>
    <w:p w14:paraId="65799BA9" w14:textId="77777777" w:rsidR="00D055A0" w:rsidRPr="00AF2335" w:rsidRDefault="00D055A0" w:rsidP="00D055A0">
      <w:pPr>
        <w:rPr>
          <w:rFonts w:asciiTheme="minorHAnsi" w:hAnsiTheme="minorHAnsi" w:cs="Arial"/>
          <w:szCs w:val="24"/>
        </w:rPr>
      </w:pPr>
      <w:r>
        <w:rPr>
          <w:rFonts w:asciiTheme="minorHAnsi" w:hAnsiTheme="minorHAnsi" w:cs="Arial"/>
          <w:szCs w:val="24"/>
        </w:rPr>
        <w:t>Send</w:t>
      </w:r>
    </w:p>
    <w:p w14:paraId="055587C7" w14:textId="77777777" w:rsidR="00D055A0" w:rsidRPr="00AF2335" w:rsidRDefault="00D055A0" w:rsidP="00D055A0">
      <w:pPr>
        <w:rPr>
          <w:rFonts w:asciiTheme="minorHAnsi" w:hAnsiTheme="minorHAnsi" w:cs="Arial"/>
        </w:rPr>
      </w:pPr>
      <w:r w:rsidRPr="008C4CC9">
        <w:rPr>
          <w:rFonts w:asciiTheme="minorHAnsi" w:hAnsiTheme="minorHAnsi" w:cs="Arial"/>
          <w:szCs w:val="24"/>
        </w:rPr>
        <w:t xml:space="preserve">error </w:t>
      </w:r>
      <w:r>
        <w:rPr>
          <w:rFonts w:asciiTheme="minorHAnsi" w:hAnsiTheme="minorHAnsi" w:cs="Arial"/>
        </w:rPr>
        <w:t>as</w:t>
      </w:r>
    </w:p>
    <w:p w14:paraId="3D46878E" w14:textId="77777777" w:rsidR="00D055A0" w:rsidRDefault="00D055A0" w:rsidP="00D055A0">
      <w:pPr>
        <w:rPr>
          <w:rFonts w:asciiTheme="minorHAnsi" w:hAnsiTheme="minorHAnsi" w:cs="Arial"/>
        </w:rPr>
      </w:pPr>
      <w:r>
        <w:rPr>
          <w:rFonts w:asciiTheme="minorHAnsi" w:hAnsiTheme="minorHAnsi" w:cs="Arial"/>
        </w:rPr>
        <w:t xml:space="preserve">unsolicited </w:t>
      </w:r>
    </w:p>
    <w:p w14:paraId="55CB1725" w14:textId="77777777" w:rsidR="00D055A0" w:rsidRPr="008C57B7" w:rsidRDefault="00D055A0" w:rsidP="00D055A0">
      <w:pPr>
        <w:rPr>
          <w:rFonts w:asciiTheme="minorHAnsi" w:hAnsiTheme="minorHAnsi" w:cs="Arial"/>
        </w:rPr>
      </w:pPr>
      <w:r>
        <w:rPr>
          <w:rFonts w:asciiTheme="minorHAnsi" w:hAnsiTheme="minorHAnsi" w:cs="Arial"/>
        </w:rPr>
        <w:t xml:space="preserve">response </w:t>
      </w:r>
      <w:r>
        <w:rPr>
          <w:rFonts w:ascii="Arial" w:hAnsi="Arial" w:cs="Arial"/>
        </w:rPr>
        <w:t xml:space="preserve">                  </w:t>
      </w:r>
      <w:r>
        <w:rPr>
          <w:rFonts w:ascii="Arial" w:hAnsi="Arial" w:cs="Arial"/>
          <w:sz w:val="20"/>
        </w:rPr>
        <w:t xml:space="preserve">Yes        </w:t>
      </w:r>
    </w:p>
    <w:p w14:paraId="6B43C7FF" w14:textId="77777777" w:rsidR="00D055A0" w:rsidRDefault="00D055A0" w:rsidP="00D055A0">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5057920" behindDoc="0" locked="0" layoutInCell="1" allowOverlap="1" wp14:anchorId="7C87B3E2" wp14:editId="7D0CE454">
                <wp:simplePos x="0" y="0"/>
                <wp:positionH relativeFrom="page">
                  <wp:posOffset>6304391</wp:posOffset>
                </wp:positionH>
                <wp:positionV relativeFrom="paragraph">
                  <wp:posOffset>-6295</wp:posOffset>
                </wp:positionV>
                <wp:extent cx="771525" cy="649605"/>
                <wp:effectExtent l="0" t="0" r="28575" b="17145"/>
                <wp:wrapNone/>
                <wp:docPr id="2265" name="Rectangle 2265"/>
                <wp:cNvGraphicFramePr/>
                <a:graphic xmlns:a="http://schemas.openxmlformats.org/drawingml/2006/main">
                  <a:graphicData uri="http://schemas.microsoft.com/office/word/2010/wordprocessingShape">
                    <wps:wsp>
                      <wps:cNvSpPr/>
                      <wps:spPr>
                        <a:xfrm>
                          <a:off x="0" y="0"/>
                          <a:ext cx="771525" cy="64960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7AF42213" w14:textId="77777777" w:rsidR="00944514" w:rsidRDefault="00944514" w:rsidP="00D055A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7B3E2" id="Rectangle 2265" o:spid="_x0000_s2403" style="position:absolute;left:0;text-align:left;margin-left:496.4pt;margin-top:-.5pt;width:60.75pt;height:51.15pt;z-index:25505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" fillcolor="#8064a2 [3207]" strokecolor="#3f3151 [1607]" strokeweight="1pt">
                <v:textbox>
                  <w:txbxContent>
                    <w:p w14:paraId="7AF42213" w14:textId="77777777" w:rsidR="00944514" w:rsidRDefault="00944514" w:rsidP="00D055A0">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5068160" behindDoc="0" locked="0" layoutInCell="1" allowOverlap="1" wp14:anchorId="72A054D6" wp14:editId="0BE38C5B">
                <wp:simplePos x="0" y="0"/>
                <wp:positionH relativeFrom="column">
                  <wp:posOffset>2535555</wp:posOffset>
                </wp:positionH>
                <wp:positionV relativeFrom="paragraph">
                  <wp:posOffset>11430</wp:posOffset>
                </wp:positionV>
                <wp:extent cx="1143000" cy="640080"/>
                <wp:effectExtent l="0" t="0" r="19050" b="26670"/>
                <wp:wrapNone/>
                <wp:docPr id="2266" name="Rectangle 226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BA9A8F8" w14:textId="77777777" w:rsidR="00944514" w:rsidRDefault="00944514" w:rsidP="00D055A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A054D6" id="Rectangle 2266" o:spid="_x0000_s2404" style="position:absolute;left:0;text-align:left;margin-left:199.65pt;margin-top:.9pt;width:90pt;height:50.4pt;z-index:2550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XZd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" fillcolor="#c0504d [3205]" strokecolor="#5a5a5a [2109]" strokeweight="1pt">
                <v:textbox>
                  <w:txbxContent>
                    <w:p w14:paraId="6BA9A8F8" w14:textId="77777777" w:rsidR="00944514" w:rsidRDefault="00944514" w:rsidP="00D055A0">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63040" behindDoc="0" locked="0" layoutInCell="1" allowOverlap="1" wp14:anchorId="338C4737" wp14:editId="2794DFC0">
                <wp:simplePos x="0" y="0"/>
                <wp:positionH relativeFrom="column">
                  <wp:posOffset>3771900</wp:posOffset>
                </wp:positionH>
                <wp:positionV relativeFrom="paragraph">
                  <wp:posOffset>-19050</wp:posOffset>
                </wp:positionV>
                <wp:extent cx="942975" cy="640080"/>
                <wp:effectExtent l="0" t="0" r="28575" b="26670"/>
                <wp:wrapNone/>
                <wp:docPr id="2267" name="Rectangle 2267"/>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D213503" w14:textId="77777777" w:rsidR="00944514" w:rsidRDefault="00944514" w:rsidP="00D055A0">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C4737" id="Rectangle 2267" o:spid="_x0000_s2405" style="position:absolute;left:0;text-align:left;margin-left:297pt;margin-top:-1.5pt;width:74.25pt;height:50.4pt;z-index:2550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" fillcolor="#c0504d [3205]" strokecolor="#243f60 [1604]" strokeweight="1pt">
                <v:textbox>
                  <w:txbxContent>
                    <w:p w14:paraId="0D213503" w14:textId="77777777" w:rsidR="00944514" w:rsidRDefault="00944514" w:rsidP="00D055A0">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55872" behindDoc="0" locked="0" layoutInCell="1" allowOverlap="1" wp14:anchorId="15588944" wp14:editId="0096B83E">
                <wp:simplePos x="0" y="0"/>
                <wp:positionH relativeFrom="margin">
                  <wp:align>left</wp:align>
                </wp:positionH>
                <wp:positionV relativeFrom="paragraph">
                  <wp:posOffset>9525</wp:posOffset>
                </wp:positionV>
                <wp:extent cx="742950" cy="640080"/>
                <wp:effectExtent l="0" t="0" r="19050" b="26670"/>
                <wp:wrapNone/>
                <wp:docPr id="2268" name="Rectangle 2268"/>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302BD5A" w14:textId="77777777" w:rsidR="00944514" w:rsidRDefault="00944514" w:rsidP="00D055A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8944" id="Rectangle 2268" o:spid="_x0000_s2406" style="position:absolute;left:0;text-align:left;margin-left:0;margin-top:.75pt;width:58.5pt;height:50.4pt;z-index:255055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" fillcolor="#f79646 [3209]" strokecolor="#5a5a5a [2109]" strokeweight="1pt">
                <v:textbox>
                  <w:txbxContent>
                    <w:p w14:paraId="4302BD5A" w14:textId="77777777" w:rsidR="00944514" w:rsidRDefault="00944514" w:rsidP="00D055A0">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5056896" behindDoc="0" locked="0" layoutInCell="1" allowOverlap="1" wp14:anchorId="3126E164" wp14:editId="3BA17C04">
                <wp:simplePos x="0" y="0"/>
                <wp:positionH relativeFrom="column">
                  <wp:posOffset>895350</wp:posOffset>
                </wp:positionH>
                <wp:positionV relativeFrom="paragraph">
                  <wp:posOffset>0</wp:posOffset>
                </wp:positionV>
                <wp:extent cx="828675" cy="640080"/>
                <wp:effectExtent l="57150" t="38100" r="85725" b="102870"/>
                <wp:wrapNone/>
                <wp:docPr id="2269" name="Rectangle 2269"/>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046D8231" w14:textId="77777777" w:rsidR="00944514" w:rsidRDefault="00944514" w:rsidP="00D055A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6E164" id="Rectangle 2269" o:spid="_x0000_s2407" style="position:absolute;left:0;text-align:left;margin-left:70.5pt;margin-top:0;width:65.25pt;height:50.4pt;z-index:2550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" fillcolor="#4f81bd [3204]" strokecolor="#5a5a5a [2109]" strokeweight="1pt">
                <v:shadow on="t" color="black" opacity="24903f" origin=",.5" offset="0,.55556mm"/>
                <v:textbox>
                  <w:txbxContent>
                    <w:p w14:paraId="046D8231" w14:textId="77777777" w:rsidR="00944514" w:rsidRDefault="00944514" w:rsidP="00D055A0">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53824" behindDoc="0" locked="0" layoutInCell="1" allowOverlap="1" wp14:anchorId="3D1F7DC2" wp14:editId="7C28449A">
                <wp:simplePos x="0" y="0"/>
                <wp:positionH relativeFrom="margin">
                  <wp:align>right</wp:align>
                </wp:positionH>
                <wp:positionV relativeFrom="paragraph">
                  <wp:posOffset>9525</wp:posOffset>
                </wp:positionV>
                <wp:extent cx="361950" cy="504825"/>
                <wp:effectExtent l="0" t="0" r="0" b="9525"/>
                <wp:wrapNone/>
                <wp:docPr id="2270" name="Rounded Rectangle 2270"/>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01DA70"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1F7DC2" id="Rounded Rectangle 2270" o:spid="_x0000_s2408" style="position:absolute;left:0;text-align:left;margin-left:-22.7pt;margin-top:.75pt;width:28.5pt;height:39.75pt;z-index:255053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" fillcolor="white [3201]" stroked="f" strokeweight="2pt">
                <v:textbox>
                  <w:txbxContent>
                    <w:p w14:paraId="3D01DA70"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54848" behindDoc="1" locked="0" layoutInCell="1" allowOverlap="1" wp14:anchorId="2FDCD2F0" wp14:editId="459518EE">
                <wp:simplePos x="0" y="0"/>
                <wp:positionH relativeFrom="column">
                  <wp:posOffset>1438275</wp:posOffset>
                </wp:positionH>
                <wp:positionV relativeFrom="paragraph">
                  <wp:posOffset>4238625</wp:posOffset>
                </wp:positionV>
                <wp:extent cx="3048000" cy="304800"/>
                <wp:effectExtent l="0" t="0" r="0" b="0"/>
                <wp:wrapNone/>
                <wp:docPr id="2271" name="Rounded Rectangle 2271"/>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5710B7" w14:textId="77777777" w:rsidR="00944514" w:rsidRPr="003B4DCF" w:rsidRDefault="00944514" w:rsidP="00D055A0">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DCD2F0" id="Rounded Rectangle 2271" o:spid="_x0000_s2409" style="position:absolute;left:0;text-align:left;margin-left:113.25pt;margin-top:333.75pt;width:240pt;height:24pt;z-index:-2482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" fillcolor="white [3201]" stroked="f" strokeweight="2pt">
                <v:textbox>
                  <w:txbxContent>
                    <w:p w14:paraId="455710B7" w14:textId="77777777" w:rsidR="00944514" w:rsidRPr="003B4DCF" w:rsidRDefault="00944514" w:rsidP="00D055A0">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47680" behindDoc="1" locked="0" layoutInCell="1" allowOverlap="1" wp14:anchorId="03EA30D7" wp14:editId="4A605B6E">
                <wp:simplePos x="0" y="0"/>
                <wp:positionH relativeFrom="column">
                  <wp:posOffset>962026</wp:posOffset>
                </wp:positionH>
                <wp:positionV relativeFrom="paragraph">
                  <wp:posOffset>809625</wp:posOffset>
                </wp:positionV>
                <wp:extent cx="3276600" cy="323850"/>
                <wp:effectExtent l="0" t="0" r="0" b="0"/>
                <wp:wrapNone/>
                <wp:docPr id="2272" name="Rounded Rectangle 2272"/>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B38DA3D" w14:textId="77777777" w:rsidR="00944514" w:rsidRPr="00296A08" w:rsidRDefault="00944514" w:rsidP="00D055A0">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A30D7" id="Rounded Rectangle 2272" o:spid="_x0000_s2410" style="position:absolute;left:0;text-align:left;margin-left:75.75pt;margin-top:63.75pt;width:258pt;height:25.5pt;z-index:-2482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" fillcolor="white [3201]" stroked="f" strokeweight="2pt">
                <v:textbox>
                  <w:txbxContent>
                    <w:p w14:paraId="1B38DA3D" w14:textId="77777777" w:rsidR="00944514" w:rsidRPr="00296A08" w:rsidRDefault="00944514" w:rsidP="00D055A0">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52800" behindDoc="0" locked="0" layoutInCell="1" allowOverlap="1" wp14:anchorId="6DA0750F" wp14:editId="3FB7A215">
                <wp:simplePos x="0" y="0"/>
                <wp:positionH relativeFrom="margin">
                  <wp:align>right</wp:align>
                </wp:positionH>
                <wp:positionV relativeFrom="paragraph">
                  <wp:posOffset>123825</wp:posOffset>
                </wp:positionV>
                <wp:extent cx="676275" cy="314325"/>
                <wp:effectExtent l="0" t="0" r="9525" b="9525"/>
                <wp:wrapNone/>
                <wp:docPr id="2042" name="Rounded Rectangle 2042"/>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36D9FC"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A0750F" id="Rounded Rectangle 2042" o:spid="_x0000_s2411" style="position:absolute;left:0;text-align:left;margin-left:2.05pt;margin-top:9.75pt;width:53.25pt;height:24.75pt;z-index:25505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" fillcolor="white [3201]" stroked="f" strokeweight="2pt">
                <v:textbox>
                  <w:txbxContent>
                    <w:p w14:paraId="3236D9FC"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51776" behindDoc="0" locked="0" layoutInCell="1" allowOverlap="1" wp14:anchorId="02D1CD2F" wp14:editId="45B9377A">
                <wp:simplePos x="0" y="0"/>
                <wp:positionH relativeFrom="margin">
                  <wp:posOffset>2533650</wp:posOffset>
                </wp:positionH>
                <wp:positionV relativeFrom="paragraph">
                  <wp:posOffset>57150</wp:posOffset>
                </wp:positionV>
                <wp:extent cx="1114425" cy="495300"/>
                <wp:effectExtent l="0" t="0" r="9525" b="0"/>
                <wp:wrapNone/>
                <wp:docPr id="2273" name="Rounded Rectangle 2273"/>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3260538"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1CD2F" id="Rounded Rectangle 2273" o:spid="_x0000_s2412" style="position:absolute;left:0;text-align:left;margin-left:199.5pt;margin-top:4.5pt;width:87.75pt;height:39pt;z-index:2550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" fillcolor="white [3201]" stroked="f" strokeweight="2pt">
                <v:textbox>
                  <w:txbxContent>
                    <w:p w14:paraId="53260538"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49728" behindDoc="0" locked="0" layoutInCell="1" allowOverlap="1" wp14:anchorId="6D920E06" wp14:editId="1730F0B2">
                <wp:simplePos x="0" y="0"/>
                <wp:positionH relativeFrom="column">
                  <wp:posOffset>552450</wp:posOffset>
                </wp:positionH>
                <wp:positionV relativeFrom="paragraph">
                  <wp:posOffset>9525</wp:posOffset>
                </wp:positionV>
                <wp:extent cx="533400" cy="314325"/>
                <wp:effectExtent l="0" t="0" r="0" b="9525"/>
                <wp:wrapNone/>
                <wp:docPr id="2274" name="Rounded Rectangle 2274"/>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72A2BE"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920E06" id="Rounded Rectangle 2274" o:spid="_x0000_s2413" style="position:absolute;left:0;text-align:left;margin-left:43.5pt;margin-top:.75pt;width:42pt;height:24.75pt;z-index:2550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YFSTGoMC&#10;AABRBQAADgAAAAAAAAAAAAAAAAAuAgAAZHJzL2Uyb0RvYy54bWxQSwECLQAUAAYACAAAACEA0qFN&#10;/dsAAAAHAQAADwAAAAAAAAAAAAAAAADdBAAAZHJzL2Rvd25yZXYueG1sUEsFBgAAAAAEAAQA8wAA&#10;AOUFAAAAAA==&#10;" fillcolor="white [3201]" stroked="f" strokeweight="2pt">
                <v:textbox>
                  <w:txbxContent>
                    <w:p w14:paraId="3272A2BE" w14:textId="77777777" w:rsidR="00944514" w:rsidRPr="00B6176C" w:rsidRDefault="00944514" w:rsidP="00D055A0">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50752" behindDoc="0" locked="0" layoutInCell="1" allowOverlap="1" wp14:anchorId="4B8EA186" wp14:editId="39D768BF">
                <wp:simplePos x="0" y="0"/>
                <wp:positionH relativeFrom="margin">
                  <wp:align>left</wp:align>
                </wp:positionH>
                <wp:positionV relativeFrom="paragraph">
                  <wp:posOffset>9525</wp:posOffset>
                </wp:positionV>
                <wp:extent cx="533400" cy="314325"/>
                <wp:effectExtent l="0" t="0" r="0" b="9525"/>
                <wp:wrapNone/>
                <wp:docPr id="2275" name="Rounded Rectangle 2275"/>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4B905D3"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EA186" id="Rounded Rectangle 2275" o:spid="_x0000_s2414" style="position:absolute;left:0;text-align:left;margin-left:0;margin-top:.75pt;width:42pt;height:24.75pt;z-index:2550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" fillcolor="white [3201]" stroked="f" strokeweight="2pt">
                <v:textbox>
                  <w:txbxContent>
                    <w:p w14:paraId="34B905D3"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48704" behindDoc="0" locked="0" layoutInCell="1" allowOverlap="1" wp14:anchorId="17DA43C7" wp14:editId="2B66DB59">
                <wp:simplePos x="0" y="0"/>
                <wp:positionH relativeFrom="column">
                  <wp:posOffset>714375</wp:posOffset>
                </wp:positionH>
                <wp:positionV relativeFrom="paragraph">
                  <wp:posOffset>8791575</wp:posOffset>
                </wp:positionV>
                <wp:extent cx="1771650" cy="333375"/>
                <wp:effectExtent l="0" t="0" r="0" b="9525"/>
                <wp:wrapNone/>
                <wp:docPr id="2276" name="Rounded Rectangle 2276"/>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A0ADB1B" w14:textId="77777777" w:rsidR="00944514" w:rsidRDefault="00944514" w:rsidP="00D055A0">
                            <w:pPr>
                              <w:jc w:val="center"/>
                              <w:rPr>
                                <w:rFonts w:ascii="Tahoma" w:hAnsi="Tahoma" w:cs="Tahoma"/>
                                <w:sz w:val="20"/>
                              </w:rPr>
                            </w:pPr>
                          </w:p>
                          <w:p w14:paraId="1D846C1C" w14:textId="77777777" w:rsidR="00944514" w:rsidRDefault="00944514" w:rsidP="00D055A0">
                            <w:pPr>
                              <w:jc w:val="center"/>
                              <w:rPr>
                                <w:rFonts w:ascii="Tahoma" w:hAnsi="Tahoma" w:cs="Tahoma"/>
                                <w:sz w:val="20"/>
                              </w:rPr>
                            </w:pPr>
                          </w:p>
                          <w:p w14:paraId="7C3424B7" w14:textId="77777777" w:rsidR="00944514" w:rsidRDefault="00944514" w:rsidP="00D055A0">
                            <w:pPr>
                              <w:jc w:val="center"/>
                              <w:rPr>
                                <w:rFonts w:ascii="Tahoma" w:hAnsi="Tahoma" w:cs="Tahoma"/>
                                <w:sz w:val="20"/>
                              </w:rPr>
                            </w:pPr>
                          </w:p>
                          <w:p w14:paraId="777189AC" w14:textId="77777777" w:rsidR="00944514" w:rsidRDefault="00944514" w:rsidP="00D055A0">
                            <w:pPr>
                              <w:jc w:val="center"/>
                              <w:rPr>
                                <w:rFonts w:ascii="Tahoma" w:hAnsi="Tahoma" w:cs="Tahoma"/>
                                <w:sz w:val="20"/>
                              </w:rPr>
                            </w:pPr>
                          </w:p>
                          <w:p w14:paraId="59BB7BCD" w14:textId="77777777" w:rsidR="00944514" w:rsidRPr="003B4DCF" w:rsidRDefault="00944514" w:rsidP="00D055A0">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A43C7" id="Rounded Rectangle 2276" o:spid="_x0000_s2415" style="position:absolute;left:0;text-align:left;margin-left:56.25pt;margin-top:692.25pt;width:139.5pt;height:26.25pt;z-index:2550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" fillcolor="white [3201]" stroked="f" strokeweight="2pt">
                <v:textbox>
                  <w:txbxContent>
                    <w:p w14:paraId="4A0ADB1B" w14:textId="77777777" w:rsidR="00944514" w:rsidRDefault="00944514" w:rsidP="00D055A0">
                      <w:pPr>
                        <w:jc w:val="center"/>
                        <w:rPr>
                          <w:rFonts w:ascii="Tahoma" w:hAnsi="Tahoma" w:cs="Tahoma"/>
                          <w:sz w:val="20"/>
                        </w:rPr>
                      </w:pPr>
                    </w:p>
                    <w:p w14:paraId="1D846C1C" w14:textId="77777777" w:rsidR="00944514" w:rsidRDefault="00944514" w:rsidP="00D055A0">
                      <w:pPr>
                        <w:jc w:val="center"/>
                        <w:rPr>
                          <w:rFonts w:ascii="Tahoma" w:hAnsi="Tahoma" w:cs="Tahoma"/>
                          <w:sz w:val="20"/>
                        </w:rPr>
                      </w:pPr>
                    </w:p>
                    <w:p w14:paraId="7C3424B7" w14:textId="77777777" w:rsidR="00944514" w:rsidRDefault="00944514" w:rsidP="00D055A0">
                      <w:pPr>
                        <w:jc w:val="center"/>
                        <w:rPr>
                          <w:rFonts w:ascii="Tahoma" w:hAnsi="Tahoma" w:cs="Tahoma"/>
                          <w:sz w:val="20"/>
                        </w:rPr>
                      </w:pPr>
                    </w:p>
                    <w:p w14:paraId="777189AC" w14:textId="77777777" w:rsidR="00944514" w:rsidRDefault="00944514" w:rsidP="00D055A0">
                      <w:pPr>
                        <w:jc w:val="center"/>
                        <w:rPr>
                          <w:rFonts w:ascii="Tahoma" w:hAnsi="Tahoma" w:cs="Tahoma"/>
                          <w:sz w:val="20"/>
                        </w:rPr>
                      </w:pPr>
                    </w:p>
                    <w:p w14:paraId="59BB7BCD" w14:textId="77777777" w:rsidR="00944514" w:rsidRPr="003B4DCF" w:rsidRDefault="00944514" w:rsidP="00D055A0">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225C6E82" w14:textId="77777777" w:rsidR="00D055A0" w:rsidRDefault="00D055A0" w:rsidP="00D055A0">
      <w:pPr>
        <w:jc w:val="center"/>
        <w:rPr>
          <w:rFonts w:ascii="Arial" w:hAnsi="Arial" w:cs="Arial"/>
        </w:rPr>
      </w:pPr>
    </w:p>
    <w:p w14:paraId="4F084838" w14:textId="77777777" w:rsidR="00D055A0" w:rsidRPr="00AB0F7F" w:rsidRDefault="00D055A0" w:rsidP="00D055A0">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5060992" behindDoc="0" locked="0" layoutInCell="1" allowOverlap="1" wp14:anchorId="23F9A5B3" wp14:editId="3B5678A1">
                <wp:simplePos x="0" y="0"/>
                <wp:positionH relativeFrom="column">
                  <wp:posOffset>1247775</wp:posOffset>
                </wp:positionH>
                <wp:positionV relativeFrom="paragraph">
                  <wp:posOffset>161925</wp:posOffset>
                </wp:positionV>
                <wp:extent cx="19050" cy="7132320"/>
                <wp:effectExtent l="0" t="0" r="19050" b="30480"/>
                <wp:wrapNone/>
                <wp:docPr id="2277" name="Straight Connector 2277"/>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66FCC" id="Straight Connector 2277" o:spid="_x0000_s1026" style="position:absolute;flip:x;z-index:2550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12.75pt" to="99.7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71232" behindDoc="1" locked="0" layoutInCell="1" allowOverlap="1" wp14:anchorId="7F5E7F97" wp14:editId="6751D284">
                <wp:simplePos x="0" y="0"/>
                <wp:positionH relativeFrom="column">
                  <wp:posOffset>3118485</wp:posOffset>
                </wp:positionH>
                <wp:positionV relativeFrom="paragraph">
                  <wp:posOffset>171781</wp:posOffset>
                </wp:positionV>
                <wp:extent cx="0" cy="7132320"/>
                <wp:effectExtent l="0" t="0" r="19050" b="30480"/>
                <wp:wrapNone/>
                <wp:docPr id="2278" name="Straight Connector 2278"/>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E63F9" id="Straight Connector 2278" o:spid="_x0000_s1026" style="position:absolute;z-index:-2482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62016" behindDoc="0" locked="0" layoutInCell="1" allowOverlap="1" wp14:anchorId="49060C29" wp14:editId="080D648E">
                <wp:simplePos x="0" y="0"/>
                <wp:positionH relativeFrom="column">
                  <wp:posOffset>4371975</wp:posOffset>
                </wp:positionH>
                <wp:positionV relativeFrom="paragraph">
                  <wp:posOffset>180975</wp:posOffset>
                </wp:positionV>
                <wp:extent cx="0" cy="7132320"/>
                <wp:effectExtent l="0" t="0" r="19050" b="30480"/>
                <wp:wrapNone/>
                <wp:docPr id="2279" name="Straight Connector 2279"/>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68A67" id="Straight Connector 2279" o:spid="_x0000_s1026" style="position:absolute;z-index:2550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0BC761C4" w14:textId="77777777" w:rsidR="00D055A0" w:rsidRDefault="00D055A0" w:rsidP="00D055A0">
      <w:r w:rsidRPr="00215EAC">
        <w:rPr>
          <w:rFonts w:ascii="Arial" w:hAnsi="Arial" w:cs="Arial"/>
          <w:noProof/>
          <w:lang w:val="en-US"/>
        </w:rPr>
        <mc:AlternateContent>
          <mc:Choice Requires="wps">
            <w:drawing>
              <wp:anchor distT="0" distB="0" distL="114300" distR="114300" simplePos="0" relativeHeight="255059968" behindDoc="0" locked="0" layoutInCell="1" allowOverlap="1" wp14:anchorId="04D73F08" wp14:editId="5099C629">
                <wp:simplePos x="0" y="0"/>
                <wp:positionH relativeFrom="column">
                  <wp:posOffset>5566244</wp:posOffset>
                </wp:positionH>
                <wp:positionV relativeFrom="paragraph">
                  <wp:posOffset>111318</wp:posOffset>
                </wp:positionV>
                <wp:extent cx="0" cy="6768465"/>
                <wp:effectExtent l="0" t="0" r="19050" b="32385"/>
                <wp:wrapNone/>
                <wp:docPr id="2280" name="Straight Connector 2280"/>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B0168" id="Straight Connector 2280" o:spid="_x0000_s1026" style="position:absolute;z-index:2550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3pt,8.75pt" to="438.3pt,5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058944" behindDoc="1" locked="0" layoutInCell="1" allowOverlap="1" wp14:anchorId="3653EBD6" wp14:editId="4C8B3B85">
                <wp:simplePos x="0" y="0"/>
                <wp:positionH relativeFrom="column">
                  <wp:posOffset>303530</wp:posOffset>
                </wp:positionH>
                <wp:positionV relativeFrom="paragraph">
                  <wp:posOffset>68884</wp:posOffset>
                </wp:positionV>
                <wp:extent cx="9525" cy="7008495"/>
                <wp:effectExtent l="0" t="0" r="28575" b="20955"/>
                <wp:wrapNone/>
                <wp:docPr id="2281" name="Straight Connector 2281"/>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9F17A" id="Straight Connector 2281" o:spid="_x0000_s1026" style="position:absolute;flip:x;z-index:-2482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pt,5.4pt" to="24.6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" strokecolor="#4579b8 [3044]" strokeweight="0"/>
            </w:pict>
          </mc:Fallback>
        </mc:AlternateContent>
      </w:r>
      <w:r>
        <w:t xml:space="preserve">                                           </w:t>
      </w:r>
    </w:p>
    <w:p w14:paraId="7AFE525F" w14:textId="77777777" w:rsidR="00D055A0" w:rsidRDefault="00D055A0" w:rsidP="00D055A0">
      <w:pPr>
        <w:rPr>
          <w:rFonts w:ascii="Arial" w:hAnsi="Arial" w:cs="Arial"/>
          <w:sz w:val="20"/>
        </w:rPr>
      </w:pPr>
    </w:p>
    <w:p w14:paraId="09AB133B" w14:textId="77777777" w:rsidR="00D055A0" w:rsidRDefault="00D055A0" w:rsidP="00D055A0">
      <w:r w:rsidRPr="00215EAC">
        <w:rPr>
          <w:rFonts w:ascii="Arial" w:hAnsi="Arial" w:cs="Arial"/>
          <w:noProof/>
          <w:sz w:val="20"/>
          <w:lang w:val="en-US"/>
        </w:rPr>
        <mc:AlternateContent>
          <mc:Choice Requires="wps">
            <w:drawing>
              <wp:anchor distT="0" distB="0" distL="114300" distR="114300" simplePos="0" relativeHeight="255092736" behindDoc="0" locked="0" layoutInCell="1" allowOverlap="1" wp14:anchorId="147741CC" wp14:editId="3E23F8D7">
                <wp:simplePos x="0" y="0"/>
                <wp:positionH relativeFrom="column">
                  <wp:posOffset>559739</wp:posOffset>
                </wp:positionH>
                <wp:positionV relativeFrom="paragraph">
                  <wp:posOffset>6350</wp:posOffset>
                </wp:positionV>
                <wp:extent cx="1449238" cy="1262643"/>
                <wp:effectExtent l="0" t="0" r="17780" b="13970"/>
                <wp:wrapNone/>
                <wp:docPr id="2282" name="Diamond 2282"/>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39591D" w14:textId="77777777" w:rsidR="00944514" w:rsidRPr="00FF4556" w:rsidRDefault="00944514" w:rsidP="00D055A0">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741CC" id="Diamond 2282" o:spid="_x0000_s2416" type="#_x0000_t4" style="position:absolute;margin-left:44.05pt;margin-top:.5pt;width:114.1pt;height:99.4pt;z-index:2550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" fillcolor="white [3201]" strokecolor="#4f81bd [3204]" strokeweight="0">
                <v:textbox>
                  <w:txbxContent>
                    <w:p w14:paraId="1639591D" w14:textId="77777777" w:rsidR="00944514" w:rsidRPr="00FF4556" w:rsidRDefault="00944514" w:rsidP="00D055A0">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r>
        <w:t xml:space="preserve">        </w:t>
      </w:r>
    </w:p>
    <w:p w14:paraId="030D76B5" w14:textId="77777777" w:rsidR="00D055A0" w:rsidRDefault="00D055A0" w:rsidP="00D055A0"/>
    <w:p w14:paraId="368FC10A" w14:textId="77777777" w:rsidR="00D055A0" w:rsidRDefault="00D055A0" w:rsidP="00D055A0">
      <w:r>
        <w:t xml:space="preserve">            </w:t>
      </w:r>
      <w:r w:rsidRPr="00FF4556">
        <w:rPr>
          <w:rFonts w:asciiTheme="minorHAnsi" w:hAnsiTheme="minorHAnsi" w:cs="Arial"/>
          <w:szCs w:val="24"/>
        </w:rPr>
        <w:t>No</w:t>
      </w:r>
    </w:p>
    <w:p w14:paraId="43ED7AD2" w14:textId="77777777" w:rsidR="00D055A0" w:rsidRDefault="00D055A0" w:rsidP="00D055A0">
      <w:r>
        <w:rPr>
          <w:noProof/>
          <w:lang w:val="en-US"/>
        </w:rPr>
        <mc:AlternateContent>
          <mc:Choice Requires="wps">
            <w:drawing>
              <wp:anchor distT="0" distB="0" distL="114300" distR="114300" simplePos="0" relativeHeight="255093760" behindDoc="0" locked="0" layoutInCell="1" allowOverlap="1" wp14:anchorId="050E1FC2" wp14:editId="09E50C2E">
                <wp:simplePos x="0" y="0"/>
                <wp:positionH relativeFrom="column">
                  <wp:posOffset>304137</wp:posOffset>
                </wp:positionH>
                <wp:positionV relativeFrom="paragraph">
                  <wp:posOffset>78464</wp:posOffset>
                </wp:positionV>
                <wp:extent cx="270345" cy="0"/>
                <wp:effectExtent l="38100" t="76200" r="0" b="95250"/>
                <wp:wrapNone/>
                <wp:docPr id="2283" name="Straight Arrow Connector 2283"/>
                <wp:cNvGraphicFramePr/>
                <a:graphic xmlns:a="http://schemas.openxmlformats.org/drawingml/2006/main">
                  <a:graphicData uri="http://schemas.microsoft.com/office/word/2010/wordprocessingShape">
                    <wps:wsp>
                      <wps:cNvCnPr/>
                      <wps:spPr>
                        <a:xfrm flipH="1">
                          <a:off x="0" y="0"/>
                          <a:ext cx="2703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53F27" id="Straight Arrow Connector 2283" o:spid="_x0000_s1026" type="#_x0000_t32" style="position:absolute;margin-left:23.95pt;margin-top:6.2pt;width:21.3pt;height:0;flip:x;z-index:2550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" strokecolor="#4579b8 [3044]">
                <v:stroke endarrow="block"/>
              </v:shape>
            </w:pict>
          </mc:Fallback>
        </mc:AlternateContent>
      </w:r>
    </w:p>
    <w:p w14:paraId="088DA122" w14:textId="77777777" w:rsidR="00D055A0" w:rsidRPr="008C4CC9" w:rsidRDefault="00D055A0" w:rsidP="00D055A0">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3C6B5CD5" w14:textId="77777777" w:rsidR="00D055A0" w:rsidRPr="008C4CC9" w:rsidRDefault="00D055A0" w:rsidP="00D055A0">
      <w:pPr>
        <w:tabs>
          <w:tab w:val="left" w:pos="6615"/>
        </w:tabs>
        <w:rPr>
          <w:rFonts w:asciiTheme="minorHAnsi" w:hAnsiTheme="minorHAnsi" w:cs="Arial"/>
          <w:szCs w:val="24"/>
        </w:rPr>
      </w:pPr>
      <w:r w:rsidRPr="008C4CC9">
        <w:rPr>
          <w:rFonts w:asciiTheme="minorHAnsi" w:hAnsiTheme="minorHAnsi" w:cs="Arial"/>
          <w:szCs w:val="24"/>
        </w:rPr>
        <w:t xml:space="preserve">          error </w:t>
      </w:r>
    </w:p>
    <w:p w14:paraId="7DD53C27" w14:textId="77777777" w:rsidR="00D055A0" w:rsidRPr="008C4CC9" w:rsidRDefault="00D055A0" w:rsidP="00D055A0">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7871B022" w14:textId="77777777" w:rsidR="00D055A0" w:rsidRDefault="00D055A0" w:rsidP="00D055A0">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3C7EEDE1" w14:textId="77777777" w:rsidR="00D055A0" w:rsidRDefault="00D055A0" w:rsidP="00D055A0">
      <w:pPr>
        <w:rPr>
          <w:rFonts w:asciiTheme="minorHAnsi" w:hAnsiTheme="minorHAnsi"/>
          <w:szCs w:val="24"/>
        </w:rPr>
      </w:pPr>
      <w:r w:rsidRPr="00215EAC">
        <w:rPr>
          <w:rFonts w:ascii="Arial" w:hAnsi="Arial" w:cs="Arial"/>
          <w:noProof/>
          <w:sz w:val="20"/>
          <w:lang w:val="en-US"/>
        </w:rPr>
        <mc:AlternateContent>
          <mc:Choice Requires="wps">
            <w:drawing>
              <wp:anchor distT="0" distB="0" distL="114300" distR="114300" simplePos="0" relativeHeight="255097856" behindDoc="0" locked="0" layoutInCell="1" allowOverlap="1" wp14:anchorId="3310E4C1" wp14:editId="2A2481C1">
                <wp:simplePos x="0" y="0"/>
                <wp:positionH relativeFrom="column">
                  <wp:posOffset>419100</wp:posOffset>
                </wp:positionH>
                <wp:positionV relativeFrom="paragraph">
                  <wp:posOffset>29845</wp:posOffset>
                </wp:positionV>
                <wp:extent cx="1714500" cy="1329055"/>
                <wp:effectExtent l="0" t="0" r="19050" b="23495"/>
                <wp:wrapNone/>
                <wp:docPr id="2284" name="Diamond 2284"/>
                <wp:cNvGraphicFramePr/>
                <a:graphic xmlns:a="http://schemas.openxmlformats.org/drawingml/2006/main">
                  <a:graphicData uri="http://schemas.microsoft.com/office/word/2010/wordprocessingShape">
                    <wps:wsp>
                      <wps:cNvSpPr/>
                      <wps:spPr>
                        <a:xfrm>
                          <a:off x="0" y="0"/>
                          <a:ext cx="1714500" cy="132905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BBF1F5D" w14:textId="77777777" w:rsidR="00944514" w:rsidRPr="00FF4556" w:rsidRDefault="00944514" w:rsidP="00D055A0">
                            <w:pPr>
                              <w:jc w:val="center"/>
                              <w:rPr>
                                <w:rFonts w:asciiTheme="minorHAnsi" w:hAnsiTheme="minorHAnsi" w:cs="Tahoma"/>
                                <w:szCs w:val="24"/>
                              </w:rPr>
                            </w:pPr>
                            <w:r>
                              <w:rPr>
                                <w:rFonts w:asciiTheme="minorHAnsi" w:hAnsiTheme="minorHAnsi" w:cs="Tahoma"/>
                                <w:szCs w:val="24"/>
                              </w:rPr>
                              <w:t>Is session is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0E4C1" id="Diamond 2284" o:spid="_x0000_s2417" type="#_x0000_t4" style="position:absolute;margin-left:33pt;margin-top:2.35pt;width:135pt;height:104.65pt;z-index:2550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" fillcolor="white [3201]" strokecolor="#4f81bd [3204]" strokeweight="0">
                <v:textbox>
                  <w:txbxContent>
                    <w:p w14:paraId="2BBF1F5D" w14:textId="77777777" w:rsidR="00944514" w:rsidRPr="00FF4556" w:rsidRDefault="00944514" w:rsidP="00D055A0">
                      <w:pPr>
                        <w:jc w:val="center"/>
                        <w:rPr>
                          <w:rFonts w:asciiTheme="minorHAnsi" w:hAnsiTheme="minorHAnsi" w:cs="Tahoma"/>
                          <w:szCs w:val="24"/>
                        </w:rPr>
                      </w:pPr>
                      <w:r>
                        <w:rPr>
                          <w:rFonts w:asciiTheme="minorHAnsi" w:hAnsiTheme="minorHAnsi" w:cs="Tahoma"/>
                          <w:szCs w:val="24"/>
                        </w:rPr>
                        <w:t>Is session is connected</w:t>
                      </w:r>
                    </w:p>
                  </w:txbxContent>
                </v:textbox>
              </v:shape>
            </w:pict>
          </mc:Fallback>
        </mc:AlternateContent>
      </w:r>
    </w:p>
    <w:p w14:paraId="6C78AF5F" w14:textId="77777777" w:rsidR="00D055A0" w:rsidRDefault="00D055A0" w:rsidP="00D055A0">
      <w:pPr>
        <w:rPr>
          <w:rFonts w:asciiTheme="minorHAnsi" w:hAnsiTheme="minorHAnsi"/>
          <w:szCs w:val="24"/>
        </w:rPr>
      </w:pPr>
    </w:p>
    <w:p w14:paraId="6CECB929" w14:textId="77777777" w:rsidR="00D055A0" w:rsidRDefault="00D055A0" w:rsidP="00D055A0">
      <w:pPr>
        <w:rPr>
          <w:rFonts w:asciiTheme="minorHAnsi" w:hAnsiTheme="minorHAnsi"/>
          <w:szCs w:val="24"/>
        </w:rPr>
      </w:pPr>
      <w:r>
        <w:rPr>
          <w:rFonts w:asciiTheme="minorHAnsi" w:hAnsiTheme="minorHAnsi"/>
          <w:szCs w:val="24"/>
        </w:rPr>
        <w:t xml:space="preserve">                                                              </w:t>
      </w:r>
      <w:r w:rsidRPr="00FF4556">
        <w:rPr>
          <w:rFonts w:asciiTheme="minorHAnsi" w:hAnsiTheme="minorHAnsi" w:cs="Arial"/>
          <w:szCs w:val="24"/>
        </w:rPr>
        <w:t>No</w:t>
      </w:r>
      <w:r>
        <w:rPr>
          <w:rFonts w:asciiTheme="minorHAnsi" w:hAnsiTheme="minorHAnsi"/>
          <w:szCs w:val="24"/>
        </w:rPr>
        <w:t xml:space="preserve">  </w:t>
      </w:r>
    </w:p>
    <w:p w14:paraId="5088383B" w14:textId="77777777" w:rsidR="00D055A0" w:rsidRDefault="00D055A0" w:rsidP="00D055A0">
      <w:pPr>
        <w:rPr>
          <w:rFonts w:asciiTheme="minorHAnsi" w:hAnsiTheme="minorHAnsi"/>
          <w:szCs w:val="24"/>
        </w:rPr>
      </w:pPr>
      <w:r>
        <w:rPr>
          <w:rFonts w:asciiTheme="minorHAnsi" w:hAnsiTheme="minorHAnsi"/>
          <w:noProof/>
          <w:szCs w:val="24"/>
          <w:lang w:val="en-US"/>
        </w:rPr>
        <mc:AlternateContent>
          <mc:Choice Requires="wps">
            <w:drawing>
              <wp:anchor distT="0" distB="0" distL="114300" distR="114300" simplePos="0" relativeHeight="255099904" behindDoc="0" locked="0" layoutInCell="1" allowOverlap="1" wp14:anchorId="55928115" wp14:editId="706EF6C4">
                <wp:simplePos x="0" y="0"/>
                <wp:positionH relativeFrom="column">
                  <wp:posOffset>3581400</wp:posOffset>
                </wp:positionH>
                <wp:positionV relativeFrom="paragraph">
                  <wp:posOffset>137795</wp:posOffset>
                </wp:positionV>
                <wp:extent cx="0" cy="1590675"/>
                <wp:effectExtent l="0" t="0" r="19050" b="28575"/>
                <wp:wrapNone/>
                <wp:docPr id="2285" name="Straight Connector 2285"/>
                <wp:cNvGraphicFramePr/>
                <a:graphic xmlns:a="http://schemas.openxmlformats.org/drawingml/2006/main">
                  <a:graphicData uri="http://schemas.microsoft.com/office/word/2010/wordprocessingShape">
                    <wps:wsp>
                      <wps:cNvCnPr/>
                      <wps:spPr>
                        <a:xfrm>
                          <a:off x="0" y="0"/>
                          <a:ext cx="0" cy="1590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FA32EF" id="Straight Connector 2285" o:spid="_x0000_s1026" style="position:absolute;z-index:255099904;visibility:visible;mso-wrap-style:square;mso-wrap-distance-left:9pt;mso-wrap-distance-top:0;mso-wrap-distance-right:9pt;mso-wrap-distance-bottom:0;mso-position-horizontal:absolute;mso-position-horizontal-relative:text;mso-position-vertical:absolute;mso-position-vertical-relative:text" from="282pt,10.85pt" to="282pt,1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" strokecolor="#4579b8 [3044]"/>
            </w:pict>
          </mc:Fallback>
        </mc:AlternateContent>
      </w:r>
      <w:r>
        <w:rPr>
          <w:rFonts w:asciiTheme="minorHAnsi" w:hAnsiTheme="minorHAnsi"/>
          <w:noProof/>
          <w:szCs w:val="24"/>
          <w:lang w:val="en-US"/>
        </w:rPr>
        <mc:AlternateContent>
          <mc:Choice Requires="wps">
            <w:drawing>
              <wp:anchor distT="0" distB="0" distL="114300" distR="114300" simplePos="0" relativeHeight="255098880" behindDoc="0" locked="0" layoutInCell="1" allowOverlap="1" wp14:anchorId="6BFDABDF" wp14:editId="7DB76EC9">
                <wp:simplePos x="0" y="0"/>
                <wp:positionH relativeFrom="column">
                  <wp:posOffset>2124075</wp:posOffset>
                </wp:positionH>
                <wp:positionV relativeFrom="paragraph">
                  <wp:posOffset>138430</wp:posOffset>
                </wp:positionV>
                <wp:extent cx="1466850" cy="0"/>
                <wp:effectExtent l="0" t="0" r="19050" b="19050"/>
                <wp:wrapNone/>
                <wp:docPr id="2286" name="Straight Connector 2286"/>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FDEE75" id="Straight Connector 2286" o:spid="_x0000_s1026" style="position:absolute;z-index:255098880;visibility:visible;mso-wrap-style:square;mso-wrap-distance-left:9pt;mso-wrap-distance-top:0;mso-wrap-distance-right:9pt;mso-wrap-distance-bottom:0;mso-position-horizontal:absolute;mso-position-horizontal-relative:text;mso-position-vertical:absolute;mso-position-vertical-relative:text" from="167.25pt,10.9pt" to="282.7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" strokecolor="#4579b8 [3044]"/>
            </w:pict>
          </mc:Fallback>
        </mc:AlternateContent>
      </w:r>
      <w:r>
        <w:rPr>
          <w:rFonts w:asciiTheme="minorHAnsi" w:hAnsiTheme="minorHAnsi"/>
          <w:szCs w:val="24"/>
        </w:rPr>
        <w:t xml:space="preserve"> </w:t>
      </w:r>
    </w:p>
    <w:p w14:paraId="14E1FD49" w14:textId="77777777" w:rsidR="00D055A0" w:rsidRDefault="00D055A0" w:rsidP="00D055A0">
      <w:pPr>
        <w:rPr>
          <w:rFonts w:asciiTheme="minorHAnsi" w:hAnsiTheme="minorHAnsi"/>
          <w:szCs w:val="24"/>
        </w:rPr>
      </w:pPr>
    </w:p>
    <w:p w14:paraId="3CBEA8CB" w14:textId="77777777" w:rsidR="00D055A0" w:rsidRDefault="00D055A0" w:rsidP="00D055A0">
      <w:pPr>
        <w:rPr>
          <w:rFonts w:asciiTheme="minorHAnsi" w:hAnsiTheme="minorHAnsi"/>
          <w:szCs w:val="24"/>
        </w:rPr>
      </w:pPr>
    </w:p>
    <w:p w14:paraId="795E5453" w14:textId="77777777" w:rsidR="00D055A0" w:rsidRDefault="00D055A0" w:rsidP="00D055A0">
      <w:pPr>
        <w:rPr>
          <w:rFonts w:asciiTheme="minorHAnsi" w:hAnsiTheme="minorHAnsi"/>
          <w:szCs w:val="24"/>
        </w:rPr>
      </w:pPr>
    </w:p>
    <w:p w14:paraId="32D5F987" w14:textId="77777777" w:rsidR="00D055A0" w:rsidRDefault="00D055A0" w:rsidP="00D055A0">
      <w:pPr>
        <w:autoSpaceDE w:val="0"/>
        <w:autoSpaceDN w:val="0"/>
        <w:adjustRightInd w:val="0"/>
        <w:rPr>
          <w:rFonts w:ascii="Arial" w:hAnsi="Arial" w:cs="Arial"/>
        </w:rPr>
      </w:pPr>
    </w:p>
    <w:p w14:paraId="55D26FCE" w14:textId="77777777" w:rsidR="00D055A0" w:rsidRDefault="00D055A0" w:rsidP="00D055A0">
      <w:pPr>
        <w:autoSpaceDE w:val="0"/>
        <w:autoSpaceDN w:val="0"/>
        <w:adjustRightInd w:val="0"/>
        <w:rPr>
          <w:rFonts w:ascii="Arial" w:hAnsi="Arial" w:cs="Arial"/>
        </w:rPr>
      </w:pPr>
      <w:r>
        <w:rPr>
          <w:rFonts w:ascii="Arial" w:hAnsi="Arial" w:cs="Arial"/>
        </w:rPr>
        <w:t xml:space="preserve">                       </w:t>
      </w:r>
      <w:r w:rsidRPr="00FF4556">
        <w:rPr>
          <w:rFonts w:asciiTheme="minorHAnsi" w:hAnsiTheme="minorHAnsi" w:cs="Arial"/>
          <w:szCs w:val="24"/>
        </w:rPr>
        <w:t>Yes</w:t>
      </w:r>
      <w:r>
        <w:rPr>
          <w:rFonts w:ascii="Arial" w:hAnsi="Arial" w:cs="Arial"/>
        </w:rPr>
        <w:t xml:space="preserve">  </w:t>
      </w:r>
    </w:p>
    <w:p w14:paraId="051821C8" w14:textId="77777777" w:rsidR="00D055A0" w:rsidRPr="005C30AE" w:rsidRDefault="00D055A0" w:rsidP="00D055A0">
      <w:pPr>
        <w:tabs>
          <w:tab w:val="left" w:pos="6615"/>
        </w:tabs>
        <w:rPr>
          <w:rFonts w:asciiTheme="minorHAnsi" w:hAnsiTheme="minorHAnsi" w:cs="Arial"/>
          <w:szCs w:val="24"/>
        </w:rPr>
      </w:pPr>
      <w:r>
        <w:rPr>
          <w:rFonts w:ascii="Arial" w:hAnsi="Arial" w:cs="Arial"/>
        </w:rPr>
        <w:t xml:space="preserve">                                 </w:t>
      </w:r>
      <w:r>
        <w:rPr>
          <w:rFonts w:asciiTheme="minorHAnsi" w:hAnsiTheme="minorHAnsi" w:cs="Arial"/>
        </w:rPr>
        <w:t>close the UDP using</w:t>
      </w:r>
      <w:r>
        <w:rPr>
          <w:rFonts w:ascii="Arial" w:hAnsi="Arial" w:cs="Arial"/>
        </w:rPr>
        <w:t xml:space="preserve">   </w:t>
      </w:r>
    </w:p>
    <w:p w14:paraId="09D4B75F" w14:textId="77777777" w:rsidR="00D055A0" w:rsidRPr="005C30AE" w:rsidRDefault="00D055A0" w:rsidP="00D055A0">
      <w:pPr>
        <w:autoSpaceDE w:val="0"/>
        <w:autoSpaceDN w:val="0"/>
        <w:adjustRightInd w:val="0"/>
        <w:rPr>
          <w:rFonts w:asciiTheme="minorHAnsi" w:hAnsiTheme="minorHAnsi" w:cs="Arial"/>
        </w:rPr>
      </w:pPr>
      <w:r w:rsidRPr="005C30AE">
        <w:rPr>
          <w:rFonts w:asciiTheme="minorHAnsi" w:hAnsiTheme="minorHAnsi" w:cs="Arial"/>
        </w:rPr>
        <w:t xml:space="preserve">                                  </w:t>
      </w:r>
      <w:r>
        <w:rPr>
          <w:rFonts w:asciiTheme="minorHAnsi" w:hAnsiTheme="minorHAnsi" w:cs="Arial"/>
        </w:rPr>
        <w:t xml:space="preserve">       </w:t>
      </w:r>
      <w:r w:rsidRPr="005C30AE">
        <w:rPr>
          <w:rFonts w:asciiTheme="minorHAnsi" w:hAnsiTheme="minorHAnsi" w:cs="Arial"/>
        </w:rPr>
        <w:t>close ()</w:t>
      </w:r>
      <w:r>
        <w:rPr>
          <w:rFonts w:asciiTheme="minorHAnsi" w:hAnsiTheme="minorHAnsi" w:cs="Arial"/>
        </w:rPr>
        <w:t xml:space="preserve"> function</w:t>
      </w:r>
    </w:p>
    <w:p w14:paraId="408B7674" w14:textId="77777777" w:rsidR="00D055A0" w:rsidRDefault="00D055A0" w:rsidP="00D055A0">
      <w:pPr>
        <w:autoSpaceDE w:val="0"/>
        <w:autoSpaceDN w:val="0"/>
        <w:adjustRightInd w:val="0"/>
        <w:rPr>
          <w:rFonts w:ascii="Arial" w:hAnsi="Arial" w:cs="Arial"/>
        </w:rPr>
      </w:pPr>
      <w:r>
        <w:rPr>
          <w:rFonts w:ascii="Arial" w:hAnsi="Arial" w:cs="Arial"/>
        </w:rPr>
        <w:t xml:space="preserve">                                  </w:t>
      </w:r>
    </w:p>
    <w:p w14:paraId="414C09CC" w14:textId="77777777" w:rsidR="00D055A0" w:rsidRDefault="00D055A0" w:rsidP="00D055A0">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5100928" behindDoc="0" locked="0" layoutInCell="1" allowOverlap="1" wp14:anchorId="01222111" wp14:editId="155B2906">
                <wp:simplePos x="0" y="0"/>
                <wp:positionH relativeFrom="column">
                  <wp:posOffset>1276350</wp:posOffset>
                </wp:positionH>
                <wp:positionV relativeFrom="paragraph">
                  <wp:posOffset>67310</wp:posOffset>
                </wp:positionV>
                <wp:extent cx="2314575" cy="0"/>
                <wp:effectExtent l="38100" t="76200" r="0" b="95250"/>
                <wp:wrapNone/>
                <wp:docPr id="2287" name="Straight Arrow Connector 2287"/>
                <wp:cNvGraphicFramePr/>
                <a:graphic xmlns:a="http://schemas.openxmlformats.org/drawingml/2006/main">
                  <a:graphicData uri="http://schemas.microsoft.com/office/word/2010/wordprocessingShape">
                    <wps:wsp>
                      <wps:cNvCnPr/>
                      <wps:spPr>
                        <a:xfrm flipH="1">
                          <a:off x="0" y="0"/>
                          <a:ext cx="2314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9FCFA" id="Straight Arrow Connector 2287" o:spid="_x0000_s1026" type="#_x0000_t32" style="position:absolute;margin-left:100.5pt;margin-top:5.3pt;width:182.25pt;height:0;flip:x;z-index:2551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" strokecolor="#4579b8 [3044]">
                <v:stroke endarrow="block"/>
              </v:shape>
            </w:pict>
          </mc:Fallback>
        </mc:AlternateContent>
      </w:r>
      <w:r w:rsidRPr="00215EAC">
        <w:rPr>
          <w:rFonts w:ascii="Arial" w:hAnsi="Arial" w:cs="Arial"/>
          <w:noProof/>
          <w:sz w:val="20"/>
          <w:lang w:val="en-US"/>
        </w:rPr>
        <mc:AlternateContent>
          <mc:Choice Requires="wps">
            <w:drawing>
              <wp:anchor distT="0" distB="0" distL="114300" distR="114300" simplePos="0" relativeHeight="255101952" behindDoc="0" locked="0" layoutInCell="1" allowOverlap="1" wp14:anchorId="65418639" wp14:editId="1DC72325">
                <wp:simplePos x="0" y="0"/>
                <wp:positionH relativeFrom="column">
                  <wp:posOffset>400050</wp:posOffset>
                </wp:positionH>
                <wp:positionV relativeFrom="paragraph">
                  <wp:posOffset>146685</wp:posOffset>
                </wp:positionV>
                <wp:extent cx="1714500" cy="1329055"/>
                <wp:effectExtent l="0" t="0" r="19050" b="23495"/>
                <wp:wrapNone/>
                <wp:docPr id="2288" name="Diamond 2288"/>
                <wp:cNvGraphicFramePr/>
                <a:graphic xmlns:a="http://schemas.openxmlformats.org/drawingml/2006/main">
                  <a:graphicData uri="http://schemas.microsoft.com/office/word/2010/wordprocessingShape">
                    <wps:wsp>
                      <wps:cNvSpPr/>
                      <wps:spPr>
                        <a:xfrm>
                          <a:off x="0" y="0"/>
                          <a:ext cx="1714500" cy="1329055"/>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E49CE97" w14:textId="77777777" w:rsidR="00944514" w:rsidRPr="00FF4556" w:rsidRDefault="00944514" w:rsidP="00D055A0">
                            <w:pPr>
                              <w:jc w:val="center"/>
                              <w:rPr>
                                <w:rFonts w:asciiTheme="minorHAnsi" w:hAnsiTheme="minorHAnsi" w:cs="Tahoma"/>
                                <w:szCs w:val="24"/>
                              </w:rPr>
                            </w:pPr>
                            <w:r>
                              <w:rPr>
                                <w:rFonts w:asciiTheme="minorHAnsi" w:hAnsiTheme="minorHAnsi" w:cs="Tahoma"/>
                                <w:szCs w:val="24"/>
                              </w:rPr>
                              <w:t>Is delete session is configured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18639" id="Diamond 2288" o:spid="_x0000_s2418" type="#_x0000_t4" style="position:absolute;margin-left:31.5pt;margin-top:11.55pt;width:135pt;height:104.65pt;z-index:2551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" fillcolor="white [3201]" strokecolor="#4f81bd [3204]" strokeweight="0">
                <v:textbox>
                  <w:txbxContent>
                    <w:p w14:paraId="7E49CE97" w14:textId="77777777" w:rsidR="00944514" w:rsidRPr="00FF4556" w:rsidRDefault="00944514" w:rsidP="00D055A0">
                      <w:pPr>
                        <w:jc w:val="center"/>
                        <w:rPr>
                          <w:rFonts w:asciiTheme="minorHAnsi" w:hAnsiTheme="minorHAnsi" w:cs="Tahoma"/>
                          <w:szCs w:val="24"/>
                        </w:rPr>
                      </w:pPr>
                      <w:r>
                        <w:rPr>
                          <w:rFonts w:asciiTheme="minorHAnsi" w:hAnsiTheme="minorHAnsi" w:cs="Tahoma"/>
                          <w:szCs w:val="24"/>
                        </w:rPr>
                        <w:t>Is delete session is configured</w:t>
                      </w:r>
                    </w:p>
                  </w:txbxContent>
                </v:textbox>
              </v:shape>
            </w:pict>
          </mc:Fallback>
        </mc:AlternateContent>
      </w:r>
    </w:p>
    <w:p w14:paraId="1D209FCB" w14:textId="77777777" w:rsidR="00D055A0" w:rsidRDefault="00D055A0" w:rsidP="00D055A0">
      <w:pPr>
        <w:autoSpaceDE w:val="0"/>
        <w:autoSpaceDN w:val="0"/>
        <w:adjustRightInd w:val="0"/>
        <w:rPr>
          <w:rFonts w:ascii="Arial" w:hAnsi="Arial" w:cs="Arial"/>
        </w:rPr>
      </w:pPr>
    </w:p>
    <w:p w14:paraId="079EE992" w14:textId="77777777" w:rsidR="00D055A0" w:rsidRDefault="00D055A0" w:rsidP="00D055A0">
      <w:pPr>
        <w:autoSpaceDE w:val="0"/>
        <w:autoSpaceDN w:val="0"/>
        <w:adjustRightInd w:val="0"/>
        <w:rPr>
          <w:rFonts w:ascii="Arial" w:hAnsi="Arial" w:cs="Arial"/>
        </w:rPr>
      </w:pPr>
    </w:p>
    <w:p w14:paraId="767329B4" w14:textId="77777777" w:rsidR="00D055A0" w:rsidRPr="00852D70" w:rsidRDefault="00D055A0" w:rsidP="00D055A0">
      <w:pPr>
        <w:autoSpaceDE w:val="0"/>
        <w:autoSpaceDN w:val="0"/>
        <w:adjustRightInd w:val="0"/>
        <w:rPr>
          <w:rFonts w:asciiTheme="minorHAnsi" w:hAnsiTheme="minorHAnsi" w:cs="Arial"/>
        </w:rPr>
      </w:pPr>
      <w:r>
        <w:rPr>
          <w:rFonts w:ascii="Arial" w:hAnsi="Arial" w:cs="Arial"/>
        </w:rPr>
        <w:t xml:space="preserve">        </w:t>
      </w:r>
      <w:r w:rsidRPr="00852D70">
        <w:rPr>
          <w:rFonts w:asciiTheme="minorHAnsi" w:hAnsiTheme="minorHAnsi" w:cs="Arial"/>
        </w:rPr>
        <w:t>no</w:t>
      </w:r>
    </w:p>
    <w:p w14:paraId="3B13C9EA" w14:textId="77777777" w:rsidR="00D055A0" w:rsidRDefault="00D055A0" w:rsidP="00D055A0">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5102976" behindDoc="0" locked="0" layoutInCell="1" allowOverlap="1" wp14:anchorId="7B9C09EB" wp14:editId="2C358784">
                <wp:simplePos x="0" y="0"/>
                <wp:positionH relativeFrom="column">
                  <wp:posOffset>304800</wp:posOffset>
                </wp:positionH>
                <wp:positionV relativeFrom="paragraph">
                  <wp:posOffset>124460</wp:posOffset>
                </wp:positionV>
                <wp:extent cx="104775" cy="0"/>
                <wp:effectExtent l="38100" t="76200" r="9525" b="95250"/>
                <wp:wrapNone/>
                <wp:docPr id="2289" name="Straight Arrow Connector 2289"/>
                <wp:cNvGraphicFramePr/>
                <a:graphic xmlns:a="http://schemas.openxmlformats.org/drawingml/2006/main">
                  <a:graphicData uri="http://schemas.microsoft.com/office/word/2010/wordprocessingShape">
                    <wps:wsp>
                      <wps:cNvCnPr/>
                      <wps:spPr>
                        <a:xfrm flipH="1">
                          <a:off x="0" y="0"/>
                          <a:ext cx="104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D2444F" id="Straight Arrow Connector 2289" o:spid="_x0000_s1026" type="#_x0000_t32" style="position:absolute;margin-left:24pt;margin-top:9.8pt;width:8.25pt;height:0;flip:x;z-index:2551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" strokecolor="#4579b8 [3044]">
                <v:stroke endarrow="block"/>
              </v:shape>
            </w:pict>
          </mc:Fallback>
        </mc:AlternateContent>
      </w:r>
    </w:p>
    <w:p w14:paraId="0135E2AA" w14:textId="77777777" w:rsidR="00D055A0" w:rsidRDefault="00D055A0" w:rsidP="00D055A0">
      <w:pPr>
        <w:autoSpaceDE w:val="0"/>
        <w:autoSpaceDN w:val="0"/>
        <w:adjustRightInd w:val="0"/>
        <w:rPr>
          <w:rFonts w:ascii="Arial" w:hAnsi="Arial" w:cs="Arial"/>
        </w:rPr>
      </w:pPr>
    </w:p>
    <w:p w14:paraId="0B454045" w14:textId="77777777" w:rsidR="00D055A0" w:rsidRPr="008C4CC9" w:rsidRDefault="00D055A0" w:rsidP="00D055A0">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7ABF467E" w14:textId="77777777" w:rsidR="00D055A0" w:rsidRPr="008C4CC9" w:rsidRDefault="00D055A0" w:rsidP="00D055A0">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“OK”</w:t>
      </w:r>
      <w:r w:rsidRPr="008C4CC9">
        <w:rPr>
          <w:rFonts w:asciiTheme="minorHAnsi" w:hAnsiTheme="minorHAnsi" w:cs="Arial"/>
          <w:szCs w:val="24"/>
        </w:rPr>
        <w:t xml:space="preserve"> </w:t>
      </w:r>
    </w:p>
    <w:p w14:paraId="17005AA8" w14:textId="77777777" w:rsidR="00D055A0" w:rsidRPr="008C4CC9" w:rsidRDefault="00D055A0" w:rsidP="00D055A0">
      <w:pPr>
        <w:tabs>
          <w:tab w:val="left" w:pos="6615"/>
        </w:tabs>
        <w:rPr>
          <w:rFonts w:asciiTheme="minorHAnsi" w:hAnsiTheme="minorHAnsi" w:cs="Arial"/>
          <w:szCs w:val="24"/>
        </w:rPr>
      </w:pPr>
      <w:r w:rsidRPr="008C4CC9">
        <w:rPr>
          <w:rFonts w:asciiTheme="minorHAnsi" w:hAnsiTheme="minorHAnsi" w:cs="Arial"/>
          <w:szCs w:val="24"/>
        </w:rPr>
        <w:t xml:space="preserve">          as final                 </w:t>
      </w:r>
      <w:r>
        <w:rPr>
          <w:rFonts w:asciiTheme="minorHAnsi" w:hAnsiTheme="minorHAnsi" w:cs="Arial"/>
          <w:szCs w:val="24"/>
        </w:rPr>
        <w:t>yes</w:t>
      </w:r>
      <w:r w:rsidRPr="008C4CC9">
        <w:rPr>
          <w:rFonts w:asciiTheme="minorHAnsi" w:hAnsiTheme="minorHAnsi" w:cs="Arial"/>
          <w:szCs w:val="24"/>
        </w:rPr>
        <w:t xml:space="preserve">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03A2991B" w14:textId="77777777" w:rsidR="00D055A0" w:rsidRDefault="00D055A0" w:rsidP="00D055A0">
      <w:pPr>
        <w:autoSpaceDE w:val="0"/>
        <w:autoSpaceDN w:val="0"/>
        <w:adjustRightInd w:val="0"/>
        <w:rPr>
          <w:rFonts w:ascii="Arial" w:hAnsi="Arial" w:cs="Arial"/>
        </w:rPr>
      </w:pPr>
      <w:r w:rsidRPr="008C4CC9">
        <w:rPr>
          <w:rFonts w:asciiTheme="minorHAnsi" w:hAnsiTheme="minorHAnsi" w:cs="Arial"/>
          <w:szCs w:val="24"/>
        </w:rPr>
        <w:t xml:space="preserve">          response</w:t>
      </w:r>
      <w:r>
        <w:rPr>
          <w:rFonts w:asciiTheme="minorHAnsi" w:hAnsiTheme="minorHAnsi" w:cs="Arial"/>
          <w:szCs w:val="24"/>
        </w:rPr>
        <w:t xml:space="preserve">             </w:t>
      </w:r>
    </w:p>
    <w:p w14:paraId="0FD84B85" w14:textId="77777777" w:rsidR="00D055A0" w:rsidRPr="00CD4750" w:rsidRDefault="00D055A0" w:rsidP="00D055A0">
      <w:pPr>
        <w:rPr>
          <w:rFonts w:asciiTheme="minorHAnsi" w:hAnsiTheme="minorHAnsi"/>
          <w:color w:val="000000" w:themeColor="text1"/>
        </w:rPr>
      </w:pPr>
      <w:r>
        <w:rPr>
          <w:rFonts w:ascii="Arial" w:hAnsi="Arial" w:cs="Arial"/>
        </w:rPr>
        <w:t xml:space="preserve">                               </w:t>
      </w:r>
      <w:r w:rsidRPr="00CD4750">
        <w:rPr>
          <w:rFonts w:asciiTheme="minorHAnsi" w:hAnsiTheme="minorHAnsi"/>
          <w:color w:val="000000" w:themeColor="text1"/>
        </w:rPr>
        <w:t>Delete UDP session using le_dls_Remove</w:t>
      </w:r>
    </w:p>
    <w:p w14:paraId="77D5F552" w14:textId="77777777" w:rsidR="00D055A0" w:rsidRPr="00CD4750" w:rsidRDefault="00D055A0" w:rsidP="00D055A0">
      <w:pPr>
        <w:autoSpaceDE w:val="0"/>
        <w:autoSpaceDN w:val="0"/>
        <w:adjustRightInd w:val="0"/>
        <w:rPr>
          <w:rFonts w:asciiTheme="minorHAnsi" w:hAnsiTheme="minorHAnsi" w:cs="Arial"/>
        </w:rPr>
      </w:pPr>
      <w:r w:rsidRPr="00CD4750">
        <w:rPr>
          <w:rFonts w:asciiTheme="minorHAnsi" w:hAnsiTheme="minorHAnsi" w:cs="Arial"/>
          <w:noProof/>
          <w:lang w:val="en-US"/>
        </w:rPr>
        <mc:AlternateContent>
          <mc:Choice Requires="wps">
            <w:drawing>
              <wp:anchor distT="0" distB="0" distL="114300" distR="114300" simplePos="0" relativeHeight="255104000" behindDoc="0" locked="0" layoutInCell="1" allowOverlap="1" wp14:anchorId="1C9C9245" wp14:editId="3DA42733">
                <wp:simplePos x="0" y="0"/>
                <wp:positionH relativeFrom="column">
                  <wp:posOffset>1258294</wp:posOffset>
                </wp:positionH>
                <wp:positionV relativeFrom="paragraph">
                  <wp:posOffset>5328</wp:posOffset>
                </wp:positionV>
                <wp:extent cx="3108960" cy="0"/>
                <wp:effectExtent l="0" t="76200" r="15240" b="95250"/>
                <wp:wrapNone/>
                <wp:docPr id="2290" name="Straight Arrow Connector 2290"/>
                <wp:cNvGraphicFramePr/>
                <a:graphic xmlns:a="http://schemas.openxmlformats.org/drawingml/2006/main">
                  <a:graphicData uri="http://schemas.microsoft.com/office/word/2010/wordprocessingShape">
                    <wps:wsp>
                      <wps:cNvCnPr/>
                      <wps:spPr>
                        <a:xfrm>
                          <a:off x="0" y="0"/>
                          <a:ext cx="31089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8F0D4D" id="Straight Arrow Connector 2290" o:spid="_x0000_s1026" type="#_x0000_t32" style="position:absolute;margin-left:99.1pt;margin-top:.4pt;width:244.8pt;height:0;z-index:2551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" strokecolor="#4579b8 [3044]">
                <v:stroke endarrow="block"/>
              </v:shape>
            </w:pict>
          </mc:Fallback>
        </mc:AlternateContent>
      </w:r>
    </w:p>
    <w:p w14:paraId="663139FB" w14:textId="77777777" w:rsidR="00D055A0" w:rsidRPr="00CD4750" w:rsidRDefault="00D055A0" w:rsidP="00D055A0">
      <w:pPr>
        <w:autoSpaceDE w:val="0"/>
        <w:autoSpaceDN w:val="0"/>
        <w:adjustRightInd w:val="0"/>
        <w:rPr>
          <w:rFonts w:asciiTheme="minorHAnsi" w:hAnsiTheme="minorHAnsi" w:cs="Arial"/>
        </w:rPr>
      </w:pPr>
      <w:r w:rsidRPr="00CD4750">
        <w:rPr>
          <w:rFonts w:asciiTheme="minorHAnsi" w:hAnsiTheme="minorHAnsi" w:cs="Arial"/>
        </w:rPr>
        <w:t xml:space="preserve">                               </w:t>
      </w:r>
      <w:r>
        <w:rPr>
          <w:rFonts w:asciiTheme="minorHAnsi" w:hAnsiTheme="minorHAnsi" w:cs="Arial"/>
        </w:rPr>
        <w:t xml:space="preserve">        Release the dynamic memory using </w:t>
      </w:r>
      <w:r w:rsidRPr="00CD4750">
        <w:rPr>
          <w:rFonts w:asciiTheme="minorHAnsi" w:hAnsiTheme="minorHAnsi" w:cs="Arial"/>
        </w:rPr>
        <w:t xml:space="preserve">le_mem_Release     </w:t>
      </w:r>
    </w:p>
    <w:p w14:paraId="098A414E" w14:textId="77777777" w:rsidR="00D055A0" w:rsidRPr="00CD4750" w:rsidRDefault="00D055A0" w:rsidP="00D055A0">
      <w:pPr>
        <w:autoSpaceDE w:val="0"/>
        <w:autoSpaceDN w:val="0"/>
        <w:adjustRightInd w:val="0"/>
        <w:rPr>
          <w:rFonts w:asciiTheme="minorHAnsi" w:hAnsiTheme="minorHAnsi" w:cs="Arial"/>
        </w:rPr>
      </w:pPr>
      <w:r w:rsidRPr="00CD4750">
        <w:rPr>
          <w:rFonts w:asciiTheme="minorHAnsi" w:hAnsiTheme="minorHAnsi" w:cs="Arial"/>
          <w:noProof/>
          <w:lang w:val="en-US"/>
        </w:rPr>
        <mc:AlternateContent>
          <mc:Choice Requires="wps">
            <w:drawing>
              <wp:anchor distT="0" distB="0" distL="114300" distR="114300" simplePos="0" relativeHeight="255105024" behindDoc="0" locked="0" layoutInCell="1" allowOverlap="1" wp14:anchorId="5D80A9F7" wp14:editId="2C054BCA">
                <wp:simplePos x="0" y="0"/>
                <wp:positionH relativeFrom="column">
                  <wp:posOffset>1273479</wp:posOffset>
                </wp:positionH>
                <wp:positionV relativeFrom="paragraph">
                  <wp:posOffset>80645</wp:posOffset>
                </wp:positionV>
                <wp:extent cx="3108960" cy="0"/>
                <wp:effectExtent l="0" t="76200" r="15240" b="95250"/>
                <wp:wrapNone/>
                <wp:docPr id="2291" name="Straight Arrow Connector 2291"/>
                <wp:cNvGraphicFramePr/>
                <a:graphic xmlns:a="http://schemas.openxmlformats.org/drawingml/2006/main">
                  <a:graphicData uri="http://schemas.microsoft.com/office/word/2010/wordprocessingShape">
                    <wps:wsp>
                      <wps:cNvCnPr/>
                      <wps:spPr>
                        <a:xfrm>
                          <a:off x="0" y="0"/>
                          <a:ext cx="31089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3CC2B5" id="Straight Arrow Connector 2291" o:spid="_x0000_s1026" type="#_x0000_t32" style="position:absolute;margin-left:100.25pt;margin-top:6.35pt;width:244.8pt;height:0;z-index:2551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" strokecolor="#4579b8 [3044]">
                <v:stroke endarrow="block"/>
              </v:shape>
            </w:pict>
          </mc:Fallback>
        </mc:AlternateContent>
      </w:r>
      <w:r>
        <w:rPr>
          <w:rFonts w:asciiTheme="minorHAnsi" w:hAnsiTheme="minorHAnsi" w:cs="Arial"/>
        </w:rPr>
        <w:t xml:space="preserve">          Send “OK”</w:t>
      </w:r>
    </w:p>
    <w:p w14:paraId="17F80F20" w14:textId="77777777" w:rsidR="00D055A0" w:rsidRDefault="00D055A0" w:rsidP="00D055A0">
      <w:pPr>
        <w:autoSpaceDE w:val="0"/>
        <w:autoSpaceDN w:val="0"/>
        <w:adjustRightInd w:val="0"/>
        <w:rPr>
          <w:rFonts w:ascii="Arial" w:hAnsi="Arial" w:cs="Arial"/>
        </w:rPr>
      </w:pPr>
      <w:r>
        <w:rPr>
          <w:rFonts w:ascii="Arial" w:hAnsi="Arial" w:cs="Arial"/>
          <w:noProof/>
          <w:lang w:val="en-US"/>
        </w:rPr>
        <mc:AlternateContent>
          <mc:Choice Requires="wps">
            <w:drawing>
              <wp:anchor distT="0" distB="0" distL="114300" distR="114300" simplePos="0" relativeHeight="255106048" behindDoc="0" locked="0" layoutInCell="1" allowOverlap="1" wp14:anchorId="62393CCD" wp14:editId="48DE7C0F">
                <wp:simplePos x="0" y="0"/>
                <wp:positionH relativeFrom="column">
                  <wp:posOffset>304137</wp:posOffset>
                </wp:positionH>
                <wp:positionV relativeFrom="paragraph">
                  <wp:posOffset>48619</wp:posOffset>
                </wp:positionV>
                <wp:extent cx="954157" cy="0"/>
                <wp:effectExtent l="38100" t="76200" r="0" b="95250"/>
                <wp:wrapNone/>
                <wp:docPr id="2292" name="Straight Arrow Connector 2292"/>
                <wp:cNvGraphicFramePr/>
                <a:graphic xmlns:a="http://schemas.openxmlformats.org/drawingml/2006/main">
                  <a:graphicData uri="http://schemas.microsoft.com/office/word/2010/wordprocessingShape">
                    <wps:wsp>
                      <wps:cNvCnPr/>
                      <wps:spPr>
                        <a:xfrm flipH="1">
                          <a:off x="0" y="0"/>
                          <a:ext cx="95415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706E18" id="Straight Arrow Connector 2292" o:spid="_x0000_s1026" type="#_x0000_t32" style="position:absolute;margin-left:23.95pt;margin-top:3.85pt;width:75.15pt;height:0;flip:x;z-index:2551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" strokecolor="#4579b8 [3044]">
                <v:stroke endarrow="block"/>
              </v:shape>
            </w:pict>
          </mc:Fallback>
        </mc:AlternateContent>
      </w:r>
      <w:r>
        <w:rPr>
          <w:rFonts w:ascii="Arial" w:hAnsi="Arial" w:cs="Arial"/>
        </w:rPr>
        <w:t xml:space="preserve">        </w:t>
      </w:r>
    </w:p>
    <w:p w14:paraId="22690489" w14:textId="77777777" w:rsidR="00D055A0" w:rsidRPr="00CD4750" w:rsidRDefault="00D055A0" w:rsidP="00D055A0">
      <w:pPr>
        <w:autoSpaceDE w:val="0"/>
        <w:autoSpaceDN w:val="0"/>
        <w:adjustRightInd w:val="0"/>
        <w:rPr>
          <w:rFonts w:asciiTheme="minorHAnsi" w:hAnsiTheme="minorHAnsi" w:cs="Arial"/>
        </w:rPr>
      </w:pPr>
      <w:r>
        <w:rPr>
          <w:rFonts w:ascii="Arial" w:hAnsi="Arial" w:cs="Arial"/>
        </w:rPr>
        <w:t xml:space="preserve">        </w:t>
      </w:r>
      <w:r w:rsidRPr="00CD4750">
        <w:rPr>
          <w:rFonts w:asciiTheme="minorHAnsi" w:hAnsiTheme="minorHAnsi" w:cs="Arial"/>
        </w:rPr>
        <w:t>as final response</w:t>
      </w:r>
    </w:p>
    <w:p w14:paraId="31DFC14E" w14:textId="77777777" w:rsidR="00D055A0" w:rsidRDefault="00D055A0" w:rsidP="00D055A0">
      <w:pPr>
        <w:autoSpaceDE w:val="0"/>
        <w:autoSpaceDN w:val="0"/>
        <w:adjustRightInd w:val="0"/>
        <w:rPr>
          <w:rFonts w:ascii="Arial" w:hAnsi="Arial" w:cs="Arial"/>
        </w:rPr>
      </w:pPr>
    </w:p>
    <w:p w14:paraId="6E2157FC" w14:textId="0112B8C8" w:rsidR="00D055A0" w:rsidRPr="002F3390" w:rsidRDefault="00D055A0" w:rsidP="00D055A0">
      <w:pPr>
        <w:autoSpaceDE w:val="0"/>
        <w:autoSpaceDN w:val="0"/>
        <w:adjustRightInd w:val="0"/>
        <w:rPr>
          <w:rFonts w:ascii="Arial" w:hAnsi="Arial" w:cs="Arial"/>
        </w:rPr>
      </w:pPr>
    </w:p>
    <w:p w14:paraId="103960DA" w14:textId="77777777" w:rsidR="00D055A0" w:rsidRDefault="00D055A0" w:rsidP="00D055A0">
      <w:pPr>
        <w:jc w:val="center"/>
        <w:rPr>
          <w:rFonts w:ascii="Arial" w:hAnsi="Arial" w:cs="Arial"/>
        </w:rPr>
      </w:pPr>
      <w:r w:rsidRPr="00215EAC">
        <w:rPr>
          <w:rFonts w:ascii="Arial" w:hAnsi="Arial" w:cs="Arial"/>
          <w:noProof/>
          <w:lang w:val="en-US"/>
        </w:rPr>
        <w:lastRenderedPageBreak/>
        <mc:AlternateContent>
          <mc:Choice Requires="wps">
            <w:drawing>
              <wp:anchor distT="0" distB="0" distL="114300" distR="114300" simplePos="0" relativeHeight="255082496" behindDoc="0" locked="0" layoutInCell="1" allowOverlap="1" wp14:anchorId="1A4A2165" wp14:editId="28EFE048">
                <wp:simplePos x="0" y="0"/>
                <wp:positionH relativeFrom="page">
                  <wp:align>right</wp:align>
                </wp:positionH>
                <wp:positionV relativeFrom="paragraph">
                  <wp:posOffset>-38100</wp:posOffset>
                </wp:positionV>
                <wp:extent cx="771525" cy="619125"/>
                <wp:effectExtent l="0" t="0" r="28575" b="28575"/>
                <wp:wrapNone/>
                <wp:docPr id="2293" name="Rectangle 2293"/>
                <wp:cNvGraphicFramePr/>
                <a:graphic xmlns:a="http://schemas.openxmlformats.org/drawingml/2006/main">
                  <a:graphicData uri="http://schemas.microsoft.com/office/word/2010/wordprocessingShape">
                    <wps:wsp>
                      <wps:cNvSpPr/>
                      <wps:spPr>
                        <a:xfrm>
                          <a:off x="0" y="0"/>
                          <a:ext cx="771525" cy="619125"/>
                        </a:xfrm>
                        <a:prstGeom prst="rect">
                          <a:avLst/>
                        </a:prstGeom>
                        <a:ln w="12700"/>
                      </wps:spPr>
                      <wps:style>
                        <a:lnRef idx="2">
                          <a:schemeClr val="accent4">
                            <a:shade val="50000"/>
                          </a:schemeClr>
                        </a:lnRef>
                        <a:fillRef idx="1">
                          <a:schemeClr val="accent4"/>
                        </a:fillRef>
                        <a:effectRef idx="0">
                          <a:schemeClr val="accent4"/>
                        </a:effectRef>
                        <a:fontRef idx="minor">
                          <a:schemeClr val="lt1"/>
                        </a:fontRef>
                      </wps:style>
                      <wps:txbx>
                        <w:txbxContent>
                          <w:p w14:paraId="192B7DF9" w14:textId="77777777" w:rsidR="00944514" w:rsidRDefault="00944514" w:rsidP="00D055A0">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A2165" id="Rectangle 2293" o:spid="_x0000_s2419" style="position:absolute;left:0;text-align:left;margin-left:9.55pt;margin-top:-3pt;width:60.75pt;height:48.75pt;z-index:255082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" fillcolor="#8064a2 [3207]" strokecolor="#3f3151 [1607]" strokeweight="1pt">
                <v:textbox>
                  <w:txbxContent>
                    <w:p w14:paraId="192B7DF9" w14:textId="77777777" w:rsidR="00944514" w:rsidRDefault="00944514" w:rsidP="00D055A0">
                      <w:pPr>
                        <w:jc w:val="center"/>
                      </w:pPr>
                      <w:r>
                        <w:t>Modem</w:t>
                      </w:r>
                    </w:p>
                  </w:txbxContent>
                </v:textbox>
                <w10:wrap anchorx="page"/>
              </v:rect>
            </w:pict>
          </mc:Fallback>
        </mc:AlternateContent>
      </w:r>
      <w:r w:rsidRPr="00215EAC">
        <w:rPr>
          <w:rFonts w:ascii="Arial" w:hAnsi="Arial" w:cs="Arial"/>
          <w:noProof/>
          <w:lang w:val="en-US"/>
        </w:rPr>
        <mc:AlternateContent>
          <mc:Choice Requires="wps">
            <w:drawing>
              <wp:anchor distT="0" distB="0" distL="114300" distR="114300" simplePos="0" relativeHeight="255090688" behindDoc="0" locked="0" layoutInCell="1" allowOverlap="1" wp14:anchorId="157BF3AA" wp14:editId="4F3F7B80">
                <wp:simplePos x="0" y="0"/>
                <wp:positionH relativeFrom="column">
                  <wp:posOffset>2535555</wp:posOffset>
                </wp:positionH>
                <wp:positionV relativeFrom="paragraph">
                  <wp:posOffset>11430</wp:posOffset>
                </wp:positionV>
                <wp:extent cx="1143000" cy="640080"/>
                <wp:effectExtent l="0" t="0" r="19050" b="26670"/>
                <wp:wrapNone/>
                <wp:docPr id="2294" name="Rectangle 229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C4706F6" w14:textId="77777777" w:rsidR="00944514" w:rsidRDefault="00944514" w:rsidP="00D055A0">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7BF3AA" id="Rectangle 2294" o:spid="_x0000_s2420" style="position:absolute;left:0;text-align:left;margin-left:199.65pt;margin-top:.9pt;width:90pt;height:50.4pt;z-index:2550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hr+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" fillcolor="#c0504d [3205]" strokecolor="#5a5a5a [2109]" strokeweight="1pt">
                <v:textbox>
                  <w:txbxContent>
                    <w:p w14:paraId="0C4706F6" w14:textId="77777777" w:rsidR="00944514" w:rsidRDefault="00944514" w:rsidP="00D055A0">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89664" behindDoc="0" locked="0" layoutInCell="1" allowOverlap="1" wp14:anchorId="5171C6EC" wp14:editId="14E93B61">
                <wp:simplePos x="0" y="0"/>
                <wp:positionH relativeFrom="column">
                  <wp:posOffset>4914900</wp:posOffset>
                </wp:positionH>
                <wp:positionV relativeFrom="paragraph">
                  <wp:posOffset>-38100</wp:posOffset>
                </wp:positionV>
                <wp:extent cx="819150" cy="640080"/>
                <wp:effectExtent l="57150" t="38100" r="76200" b="102870"/>
                <wp:wrapNone/>
                <wp:docPr id="2295" name="Rectangle 2295"/>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a:solidFill>
                            <a:schemeClr val="tx1">
                              <a:lumMod val="65000"/>
                              <a:lumOff val="35000"/>
                            </a:schemeClr>
                          </a:solidFill>
                        </a:ln>
                      </wps:spPr>
                      <wps:style>
                        <a:lnRef idx="3">
                          <a:schemeClr val="lt1"/>
                        </a:lnRef>
                        <a:fillRef idx="1">
                          <a:schemeClr val="accent3"/>
                        </a:fillRef>
                        <a:effectRef idx="1">
                          <a:schemeClr val="accent3"/>
                        </a:effectRef>
                        <a:fontRef idx="minor">
                          <a:schemeClr val="lt1"/>
                        </a:fontRef>
                      </wps:style>
                      <wps:txbx>
                        <w:txbxContent>
                          <w:p w14:paraId="6744192B" w14:textId="77777777" w:rsidR="00944514" w:rsidRDefault="00944514" w:rsidP="00D055A0">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1C6EC" id="Rectangle 2295" o:spid="_x0000_s2421" style="position:absolute;left:0;text-align:left;margin-left:387pt;margin-top:-3pt;width:64.5pt;height:50.4pt;z-index:2550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" fillcolor="#c0504d [3205]" strokecolor="#5a5a5a [2109]" strokeweight="1pt">
                <v:shadow on="t" color="black" opacity="24903f" origin=",.5" offset="0,.55556mm"/>
                <v:textbox>
                  <w:txbxContent>
                    <w:p w14:paraId="6744192B" w14:textId="77777777" w:rsidR="00944514" w:rsidRDefault="00944514" w:rsidP="00D055A0">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88640" behindDoc="0" locked="0" layoutInCell="1" allowOverlap="1" wp14:anchorId="5297C471" wp14:editId="2357F27A">
                <wp:simplePos x="0" y="0"/>
                <wp:positionH relativeFrom="column">
                  <wp:posOffset>3771900</wp:posOffset>
                </wp:positionH>
                <wp:positionV relativeFrom="paragraph">
                  <wp:posOffset>-19050</wp:posOffset>
                </wp:positionV>
                <wp:extent cx="942975" cy="640080"/>
                <wp:effectExtent l="0" t="0" r="28575" b="26670"/>
                <wp:wrapNone/>
                <wp:docPr id="2296" name="Rectangle 2296"/>
                <wp:cNvGraphicFramePr/>
                <a:graphic xmlns:a="http://schemas.openxmlformats.org/drawingml/2006/main">
                  <a:graphicData uri="http://schemas.microsoft.com/office/word/2010/wordprocessingShape">
                    <wps:wsp>
                      <wps:cNvSpPr/>
                      <wps:spPr>
                        <a:xfrm>
                          <a:off x="0" y="0"/>
                          <a:ext cx="942975"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581E33D" w14:textId="77777777" w:rsidR="00944514" w:rsidRDefault="00944514" w:rsidP="00D055A0">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7C471" id="Rectangle 2296" o:spid="_x0000_s2422" style="position:absolute;left:0;text-align:left;margin-left:297pt;margin-top:-1.5pt;width:74.25pt;height:50.4pt;z-index:2550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" fillcolor="#c0504d [3205]" strokecolor="#243f60 [1604]" strokeweight="1pt">
                <v:textbox>
                  <w:txbxContent>
                    <w:p w14:paraId="5581E33D" w14:textId="77777777" w:rsidR="00944514" w:rsidRDefault="00944514" w:rsidP="00D055A0">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80448" behindDoc="0" locked="0" layoutInCell="1" allowOverlap="1" wp14:anchorId="7FFDFA79" wp14:editId="4D7EF116">
                <wp:simplePos x="0" y="0"/>
                <wp:positionH relativeFrom="margin">
                  <wp:align>left</wp:align>
                </wp:positionH>
                <wp:positionV relativeFrom="paragraph">
                  <wp:posOffset>9525</wp:posOffset>
                </wp:positionV>
                <wp:extent cx="742950" cy="640080"/>
                <wp:effectExtent l="0" t="0" r="19050" b="26670"/>
                <wp:wrapNone/>
                <wp:docPr id="2297" name="Rectangle 2297"/>
                <wp:cNvGraphicFramePr/>
                <a:graphic xmlns:a="http://schemas.openxmlformats.org/drawingml/2006/main">
                  <a:graphicData uri="http://schemas.microsoft.com/office/word/2010/wordprocessingShape">
                    <wps:wsp>
                      <wps:cNvSpPr/>
                      <wps:spPr>
                        <a:xfrm>
                          <a:off x="0" y="0"/>
                          <a:ext cx="742950" cy="640080"/>
                        </a:xfrm>
                        <a:prstGeom prst="rect">
                          <a:avLst/>
                        </a:prstGeom>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AB7CE05" w14:textId="77777777" w:rsidR="00944514" w:rsidRDefault="00944514" w:rsidP="00D055A0">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DFA79" id="Rectangle 2297" o:spid="_x0000_s2423" style="position:absolute;left:0;text-align:left;margin-left:0;margin-top:.75pt;width:58.5pt;height:50.4pt;z-index:255080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" fillcolor="#f79646 [3209]" strokecolor="#5a5a5a [2109]" strokeweight="1pt">
                <v:textbox>
                  <w:txbxContent>
                    <w:p w14:paraId="1AB7CE05" w14:textId="77777777" w:rsidR="00944514" w:rsidRDefault="00944514" w:rsidP="00D055A0">
                      <w:pPr>
                        <w:jc w:val="center"/>
                      </w:pPr>
                      <w:r>
                        <w:t>Host with Linux OS</w:t>
                      </w:r>
                    </w:p>
                  </w:txbxContent>
                </v:textbox>
                <w10:wrap anchorx="margin"/>
              </v:rect>
            </w:pict>
          </mc:Fallback>
        </mc:AlternateContent>
      </w:r>
      <w:r w:rsidRPr="00215EAC">
        <w:rPr>
          <w:rFonts w:ascii="Arial" w:hAnsi="Arial" w:cs="Arial"/>
          <w:noProof/>
          <w:lang w:val="en-US"/>
        </w:rPr>
        <mc:AlternateContent>
          <mc:Choice Requires="wps">
            <w:drawing>
              <wp:anchor distT="0" distB="0" distL="114300" distR="114300" simplePos="0" relativeHeight="255081472" behindDoc="0" locked="0" layoutInCell="1" allowOverlap="1" wp14:anchorId="19F3C005" wp14:editId="371A504A">
                <wp:simplePos x="0" y="0"/>
                <wp:positionH relativeFrom="column">
                  <wp:posOffset>895350</wp:posOffset>
                </wp:positionH>
                <wp:positionV relativeFrom="paragraph">
                  <wp:posOffset>0</wp:posOffset>
                </wp:positionV>
                <wp:extent cx="828675" cy="640080"/>
                <wp:effectExtent l="57150" t="38100" r="85725" b="102870"/>
                <wp:wrapNone/>
                <wp:docPr id="2298" name="Rectangle 2298"/>
                <wp:cNvGraphicFramePr/>
                <a:graphic xmlns:a="http://schemas.openxmlformats.org/drawingml/2006/main">
                  <a:graphicData uri="http://schemas.microsoft.com/office/word/2010/wordprocessingShape">
                    <wps:wsp>
                      <wps:cNvSpPr/>
                      <wps:spPr>
                        <a:xfrm>
                          <a:off x="0" y="0"/>
                          <a:ext cx="828675" cy="640080"/>
                        </a:xfrm>
                        <a:prstGeom prst="rect">
                          <a:avLst/>
                        </a:prstGeom>
                        <a:ln w="12700">
                          <a:solidFill>
                            <a:schemeClr val="tx1">
                              <a:lumMod val="65000"/>
                              <a:lumOff val="35000"/>
                            </a:schemeClr>
                          </a:solidFill>
                        </a:ln>
                      </wps:spPr>
                      <wps:style>
                        <a:lnRef idx="3">
                          <a:schemeClr val="lt1"/>
                        </a:lnRef>
                        <a:fillRef idx="1">
                          <a:schemeClr val="accent1"/>
                        </a:fillRef>
                        <a:effectRef idx="1">
                          <a:schemeClr val="accent1"/>
                        </a:effectRef>
                        <a:fontRef idx="minor">
                          <a:schemeClr val="lt1"/>
                        </a:fontRef>
                      </wps:style>
                      <wps:txbx>
                        <w:txbxContent>
                          <w:p w14:paraId="4E2B8BA4" w14:textId="77777777" w:rsidR="00944514" w:rsidRDefault="00944514" w:rsidP="00D055A0">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3C005" id="Rectangle 2298" o:spid="_x0000_s2424" style="position:absolute;left:0;text-align:left;margin-left:70.5pt;margin-top:0;width:65.25pt;height:50.4pt;z-index:2550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" fillcolor="#4f81bd [3204]" strokecolor="#5a5a5a [2109]" strokeweight="1pt">
                <v:shadow on="t" color="black" opacity="24903f" origin=",.5" offset="0,.55556mm"/>
                <v:textbox>
                  <w:txbxContent>
                    <w:p w14:paraId="4E2B8BA4" w14:textId="77777777" w:rsidR="00944514" w:rsidRDefault="00944514" w:rsidP="00D055A0">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078400" behindDoc="0" locked="0" layoutInCell="1" allowOverlap="1" wp14:anchorId="078703DF" wp14:editId="61AC4572">
                <wp:simplePos x="0" y="0"/>
                <wp:positionH relativeFrom="margin">
                  <wp:align>right</wp:align>
                </wp:positionH>
                <wp:positionV relativeFrom="paragraph">
                  <wp:posOffset>9525</wp:posOffset>
                </wp:positionV>
                <wp:extent cx="361950" cy="504825"/>
                <wp:effectExtent l="0" t="0" r="0" b="9525"/>
                <wp:wrapNone/>
                <wp:docPr id="2299" name="Rounded Rectangle 2299"/>
                <wp:cNvGraphicFramePr/>
                <a:graphic xmlns:a="http://schemas.openxmlformats.org/drawingml/2006/main">
                  <a:graphicData uri="http://schemas.microsoft.com/office/word/2010/wordprocessingShape">
                    <wps:wsp>
                      <wps:cNvSpPr/>
                      <wps:spPr>
                        <a:xfrm>
                          <a:off x="0" y="0"/>
                          <a:ext cx="361950" cy="5048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1594F0B"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8703DF" id="Rounded Rectangle 2299" o:spid="_x0000_s2425" style="position:absolute;left:0;text-align:left;margin-left:-22.7pt;margin-top:.75pt;width:28.5pt;height:39.75pt;z-index:255078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" fillcolor="white [3201]" stroked="f" strokeweight="2pt">
                <v:textbox>
                  <w:txbxContent>
                    <w:p w14:paraId="41594F0B"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79424" behindDoc="1" locked="0" layoutInCell="1" allowOverlap="1" wp14:anchorId="28F1128A" wp14:editId="4360EFBB">
                <wp:simplePos x="0" y="0"/>
                <wp:positionH relativeFrom="column">
                  <wp:posOffset>1438275</wp:posOffset>
                </wp:positionH>
                <wp:positionV relativeFrom="paragraph">
                  <wp:posOffset>4238625</wp:posOffset>
                </wp:positionV>
                <wp:extent cx="3048000" cy="304800"/>
                <wp:effectExtent l="0" t="0" r="0" b="0"/>
                <wp:wrapNone/>
                <wp:docPr id="2300" name="Rounded Rectangle 2300"/>
                <wp:cNvGraphicFramePr/>
                <a:graphic xmlns:a="http://schemas.openxmlformats.org/drawingml/2006/main">
                  <a:graphicData uri="http://schemas.microsoft.com/office/word/2010/wordprocessingShape">
                    <wps:wsp>
                      <wps:cNvSpPr/>
                      <wps:spPr>
                        <a:xfrm>
                          <a:off x="0" y="0"/>
                          <a:ext cx="30480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4589D73" w14:textId="77777777" w:rsidR="00944514" w:rsidRPr="003B4DCF" w:rsidRDefault="00944514" w:rsidP="00D055A0">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1128A" id="Rounded Rectangle 2300" o:spid="_x0000_s2426" style="position:absolute;left:0;text-align:left;margin-left:113.25pt;margin-top:333.75pt;width:240pt;height:24pt;z-index:-2482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" fillcolor="white [3201]" stroked="f" strokeweight="2pt">
                <v:textbox>
                  <w:txbxContent>
                    <w:p w14:paraId="44589D73" w14:textId="77777777" w:rsidR="00944514" w:rsidRPr="003B4DCF" w:rsidRDefault="00944514" w:rsidP="00D055A0">
                      <w:pPr>
                        <w:jc w:val="center"/>
                        <w:rPr>
                          <w:rFonts w:ascii="Tahoma" w:hAnsi="Tahoma" w:cs="Tahoma"/>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72256" behindDoc="1" locked="0" layoutInCell="1" allowOverlap="1" wp14:anchorId="78D9AA3A" wp14:editId="51647658">
                <wp:simplePos x="0" y="0"/>
                <wp:positionH relativeFrom="column">
                  <wp:posOffset>962026</wp:posOffset>
                </wp:positionH>
                <wp:positionV relativeFrom="paragraph">
                  <wp:posOffset>809625</wp:posOffset>
                </wp:positionV>
                <wp:extent cx="3276600" cy="323850"/>
                <wp:effectExtent l="0" t="0" r="0" b="0"/>
                <wp:wrapNone/>
                <wp:docPr id="2303" name="Rounded Rectangle 2303"/>
                <wp:cNvGraphicFramePr/>
                <a:graphic xmlns:a="http://schemas.openxmlformats.org/drawingml/2006/main">
                  <a:graphicData uri="http://schemas.microsoft.com/office/word/2010/wordprocessingShape">
                    <wps:wsp>
                      <wps:cNvSpPr/>
                      <wps:spPr>
                        <a:xfrm>
                          <a:off x="0" y="0"/>
                          <a:ext cx="3276600" cy="3238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67290A4" w14:textId="77777777" w:rsidR="00944514" w:rsidRPr="00296A08" w:rsidRDefault="00944514" w:rsidP="00D055A0">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D9AA3A" id="Rounded Rectangle 2303" o:spid="_x0000_s2427" style="position:absolute;left:0;text-align:left;margin-left:75.75pt;margin-top:63.75pt;width:258pt;height:25.5pt;z-index:-2482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" fillcolor="white [3201]" stroked="f" strokeweight="2pt">
                <v:textbox>
                  <w:txbxContent>
                    <w:p w14:paraId="267290A4" w14:textId="77777777" w:rsidR="00944514" w:rsidRPr="00296A08" w:rsidRDefault="00944514" w:rsidP="00D055A0">
                      <w:pPr>
                        <w:jc w:val="center"/>
                        <w:rPr>
                          <w:rFonts w:ascii="Arial" w:hAnsi="Arial" w:cs="Arial"/>
                          <w:sz w:val="20"/>
                        </w:rP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77376" behindDoc="0" locked="0" layoutInCell="1" allowOverlap="1" wp14:anchorId="161CF0CD" wp14:editId="6F4EB259">
                <wp:simplePos x="0" y="0"/>
                <wp:positionH relativeFrom="margin">
                  <wp:align>right</wp:align>
                </wp:positionH>
                <wp:positionV relativeFrom="paragraph">
                  <wp:posOffset>123825</wp:posOffset>
                </wp:positionV>
                <wp:extent cx="676275" cy="314325"/>
                <wp:effectExtent l="0" t="0" r="9525" b="9525"/>
                <wp:wrapNone/>
                <wp:docPr id="2304" name="Rounded Rectangle 2304"/>
                <wp:cNvGraphicFramePr/>
                <a:graphic xmlns:a="http://schemas.openxmlformats.org/drawingml/2006/main">
                  <a:graphicData uri="http://schemas.microsoft.com/office/word/2010/wordprocessingShape">
                    <wps:wsp>
                      <wps:cNvSpPr/>
                      <wps:spPr>
                        <a:xfrm>
                          <a:off x="0" y="0"/>
                          <a:ext cx="6762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47DC4B9"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CF0CD" id="Rounded Rectangle 2304" o:spid="_x0000_s2428" style="position:absolute;left:0;text-align:left;margin-left:2.05pt;margin-top:9.75pt;width:53.25pt;height:24.75pt;z-index:255077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" fillcolor="white [3201]" stroked="f" strokeweight="2pt">
                <v:textbox>
                  <w:txbxContent>
                    <w:p w14:paraId="347DC4B9"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76352" behindDoc="0" locked="0" layoutInCell="1" allowOverlap="1" wp14:anchorId="391D0448" wp14:editId="293A130D">
                <wp:simplePos x="0" y="0"/>
                <wp:positionH relativeFrom="margin">
                  <wp:posOffset>2533650</wp:posOffset>
                </wp:positionH>
                <wp:positionV relativeFrom="paragraph">
                  <wp:posOffset>57150</wp:posOffset>
                </wp:positionV>
                <wp:extent cx="1114425" cy="495300"/>
                <wp:effectExtent l="0" t="0" r="9525" b="0"/>
                <wp:wrapNone/>
                <wp:docPr id="2305" name="Rounded Rectangle 2305"/>
                <wp:cNvGraphicFramePr/>
                <a:graphic xmlns:a="http://schemas.openxmlformats.org/drawingml/2006/main">
                  <a:graphicData uri="http://schemas.microsoft.com/office/word/2010/wordprocessingShape">
                    <wps:wsp>
                      <wps:cNvSpPr/>
                      <wps:spPr>
                        <a:xfrm>
                          <a:off x="0" y="0"/>
                          <a:ext cx="1114425" cy="4953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CEA07F"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D0448" id="Rounded Rectangle 2305" o:spid="_x0000_s2429" style="position:absolute;left:0;text-align:left;margin-left:199.5pt;margin-top:4.5pt;width:87.75pt;height:39pt;z-index:2550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" fillcolor="white [3201]" stroked="f" strokeweight="2pt">
                <v:textbox>
                  <w:txbxContent>
                    <w:p w14:paraId="4BCEA07F"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74304" behindDoc="0" locked="0" layoutInCell="1" allowOverlap="1" wp14:anchorId="33F9ABD8" wp14:editId="0C425A4F">
                <wp:simplePos x="0" y="0"/>
                <wp:positionH relativeFrom="column">
                  <wp:posOffset>552450</wp:posOffset>
                </wp:positionH>
                <wp:positionV relativeFrom="paragraph">
                  <wp:posOffset>9525</wp:posOffset>
                </wp:positionV>
                <wp:extent cx="533400" cy="314325"/>
                <wp:effectExtent l="0" t="0" r="0" b="9525"/>
                <wp:wrapNone/>
                <wp:docPr id="2306" name="Rounded Rectangle 2306"/>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F32C38"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F9ABD8" id="Rounded Rectangle 2306" o:spid="_x0000_s2430" style="position:absolute;left:0;text-align:left;margin-left:43.5pt;margin-top:.75pt;width:42pt;height:24.75pt;z-index:2550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" fillcolor="white [3201]" stroked="f" strokeweight="2pt">
                <v:textbox>
                  <w:txbxContent>
                    <w:p w14:paraId="21F32C38" w14:textId="77777777" w:rsidR="00944514" w:rsidRPr="00B6176C" w:rsidRDefault="00944514" w:rsidP="00D055A0">
                      <w:pPr>
                        <w:jc w:val="center"/>
                      </w:pP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075328" behindDoc="0" locked="0" layoutInCell="1" allowOverlap="1" wp14:anchorId="688F3E32" wp14:editId="5A51F887">
                <wp:simplePos x="0" y="0"/>
                <wp:positionH relativeFrom="margin">
                  <wp:align>left</wp:align>
                </wp:positionH>
                <wp:positionV relativeFrom="paragraph">
                  <wp:posOffset>9525</wp:posOffset>
                </wp:positionV>
                <wp:extent cx="533400" cy="314325"/>
                <wp:effectExtent l="0" t="0" r="0" b="9525"/>
                <wp:wrapNone/>
                <wp:docPr id="2307" name="Rounded Rectangle 2307"/>
                <wp:cNvGraphicFramePr/>
                <a:graphic xmlns:a="http://schemas.openxmlformats.org/drawingml/2006/main">
                  <a:graphicData uri="http://schemas.microsoft.com/office/word/2010/wordprocessingShape">
                    <wps:wsp>
                      <wps:cNvSpPr/>
                      <wps:spPr>
                        <a:xfrm>
                          <a:off x="0" y="0"/>
                          <a:ext cx="53340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9F64AF1" w14:textId="77777777" w:rsidR="00944514" w:rsidRPr="00B6176C" w:rsidRDefault="00944514" w:rsidP="00D055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8F3E32" id="Rounded Rectangle 2307" o:spid="_x0000_s2431" style="position:absolute;left:0;text-align:left;margin-left:0;margin-top:.75pt;width:42pt;height:24.75pt;z-index:255075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" fillcolor="white [3201]" stroked="f" strokeweight="2pt">
                <v:textbox>
                  <w:txbxContent>
                    <w:p w14:paraId="19F64AF1" w14:textId="77777777" w:rsidR="00944514" w:rsidRPr="00B6176C" w:rsidRDefault="00944514" w:rsidP="00D055A0">
                      <w:pPr>
                        <w:jc w:val="center"/>
                      </w:pPr>
                    </w:p>
                  </w:txbxContent>
                </v:textbox>
                <w10:wrap anchorx="margin"/>
              </v:roundrect>
            </w:pict>
          </mc:Fallback>
        </mc:AlternateContent>
      </w:r>
      <w:r w:rsidRPr="00215EAC">
        <w:rPr>
          <w:rFonts w:ascii="Arial" w:hAnsi="Arial" w:cs="Arial"/>
          <w:noProof/>
          <w:lang w:val="en-US"/>
        </w:rPr>
        <mc:AlternateContent>
          <mc:Choice Requires="wps">
            <w:drawing>
              <wp:anchor distT="0" distB="0" distL="114300" distR="114300" simplePos="0" relativeHeight="255073280" behindDoc="0" locked="0" layoutInCell="1" allowOverlap="1" wp14:anchorId="15B83042" wp14:editId="562005F4">
                <wp:simplePos x="0" y="0"/>
                <wp:positionH relativeFrom="column">
                  <wp:posOffset>714375</wp:posOffset>
                </wp:positionH>
                <wp:positionV relativeFrom="paragraph">
                  <wp:posOffset>8791575</wp:posOffset>
                </wp:positionV>
                <wp:extent cx="1771650" cy="333375"/>
                <wp:effectExtent l="0" t="0" r="0" b="9525"/>
                <wp:wrapNone/>
                <wp:docPr id="2308" name="Rounded Rectangle 2308"/>
                <wp:cNvGraphicFramePr/>
                <a:graphic xmlns:a="http://schemas.openxmlformats.org/drawingml/2006/main">
                  <a:graphicData uri="http://schemas.microsoft.com/office/word/2010/wordprocessingShape">
                    <wps:wsp>
                      <wps:cNvSpPr/>
                      <wps:spPr>
                        <a:xfrm>
                          <a:off x="0" y="0"/>
                          <a:ext cx="1771650" cy="3333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A27CA51" w14:textId="77777777" w:rsidR="00944514" w:rsidRDefault="00944514" w:rsidP="00D055A0">
                            <w:pPr>
                              <w:jc w:val="center"/>
                              <w:rPr>
                                <w:rFonts w:ascii="Tahoma" w:hAnsi="Tahoma" w:cs="Tahoma"/>
                                <w:sz w:val="20"/>
                              </w:rPr>
                            </w:pPr>
                          </w:p>
                          <w:p w14:paraId="538951A1" w14:textId="77777777" w:rsidR="00944514" w:rsidRDefault="00944514" w:rsidP="00D055A0">
                            <w:pPr>
                              <w:jc w:val="center"/>
                              <w:rPr>
                                <w:rFonts w:ascii="Tahoma" w:hAnsi="Tahoma" w:cs="Tahoma"/>
                                <w:sz w:val="20"/>
                              </w:rPr>
                            </w:pPr>
                          </w:p>
                          <w:p w14:paraId="560D5CE9" w14:textId="77777777" w:rsidR="00944514" w:rsidRDefault="00944514" w:rsidP="00D055A0">
                            <w:pPr>
                              <w:jc w:val="center"/>
                              <w:rPr>
                                <w:rFonts w:ascii="Tahoma" w:hAnsi="Tahoma" w:cs="Tahoma"/>
                                <w:sz w:val="20"/>
                              </w:rPr>
                            </w:pPr>
                          </w:p>
                          <w:p w14:paraId="59B2452A" w14:textId="77777777" w:rsidR="00944514" w:rsidRDefault="00944514" w:rsidP="00D055A0">
                            <w:pPr>
                              <w:jc w:val="center"/>
                              <w:rPr>
                                <w:rFonts w:ascii="Tahoma" w:hAnsi="Tahoma" w:cs="Tahoma"/>
                                <w:sz w:val="20"/>
                              </w:rPr>
                            </w:pPr>
                          </w:p>
                          <w:p w14:paraId="27143307" w14:textId="77777777" w:rsidR="00944514" w:rsidRPr="003B4DCF" w:rsidRDefault="00944514" w:rsidP="00D055A0">
                            <w:pPr>
                              <w:jc w:val="center"/>
                              <w:rPr>
                                <w:rFonts w:ascii="Tahoma" w:hAnsi="Tahoma" w:cs="Tahoma"/>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B83042" id="Rounded Rectangle 2308" o:spid="_x0000_s2432" style="position:absolute;left:0;text-align:left;margin-left:56.25pt;margin-top:692.25pt;width:139.5pt;height:26.25pt;z-index:2550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" fillcolor="white [3201]" stroked="f" strokeweight="2pt">
                <v:textbox>
                  <w:txbxContent>
                    <w:p w14:paraId="2A27CA51" w14:textId="77777777" w:rsidR="00944514" w:rsidRDefault="00944514" w:rsidP="00D055A0">
                      <w:pPr>
                        <w:jc w:val="center"/>
                        <w:rPr>
                          <w:rFonts w:ascii="Tahoma" w:hAnsi="Tahoma" w:cs="Tahoma"/>
                          <w:sz w:val="20"/>
                        </w:rPr>
                      </w:pPr>
                    </w:p>
                    <w:p w14:paraId="538951A1" w14:textId="77777777" w:rsidR="00944514" w:rsidRDefault="00944514" w:rsidP="00D055A0">
                      <w:pPr>
                        <w:jc w:val="center"/>
                        <w:rPr>
                          <w:rFonts w:ascii="Tahoma" w:hAnsi="Tahoma" w:cs="Tahoma"/>
                          <w:sz w:val="20"/>
                        </w:rPr>
                      </w:pPr>
                    </w:p>
                    <w:p w14:paraId="560D5CE9" w14:textId="77777777" w:rsidR="00944514" w:rsidRDefault="00944514" w:rsidP="00D055A0">
                      <w:pPr>
                        <w:jc w:val="center"/>
                        <w:rPr>
                          <w:rFonts w:ascii="Tahoma" w:hAnsi="Tahoma" w:cs="Tahoma"/>
                          <w:sz w:val="20"/>
                        </w:rPr>
                      </w:pPr>
                    </w:p>
                    <w:p w14:paraId="59B2452A" w14:textId="77777777" w:rsidR="00944514" w:rsidRDefault="00944514" w:rsidP="00D055A0">
                      <w:pPr>
                        <w:jc w:val="center"/>
                        <w:rPr>
                          <w:rFonts w:ascii="Tahoma" w:hAnsi="Tahoma" w:cs="Tahoma"/>
                          <w:sz w:val="20"/>
                        </w:rPr>
                      </w:pPr>
                    </w:p>
                    <w:p w14:paraId="27143307" w14:textId="77777777" w:rsidR="00944514" w:rsidRPr="003B4DCF" w:rsidRDefault="00944514" w:rsidP="00D055A0">
                      <w:pPr>
                        <w:jc w:val="center"/>
                        <w:rPr>
                          <w:rFonts w:ascii="Tahoma" w:hAnsi="Tahoma" w:cs="Tahoma"/>
                          <w:sz w:val="20"/>
                        </w:rPr>
                      </w:pPr>
                    </w:p>
                  </w:txbxContent>
                </v:textbox>
              </v:roundrect>
            </w:pict>
          </mc:Fallback>
        </mc:AlternateContent>
      </w:r>
      <w:r w:rsidRPr="00215EAC">
        <w:rPr>
          <w:rFonts w:ascii="Arial" w:hAnsi="Arial" w:cs="Arial"/>
        </w:rPr>
        <w:t xml:space="preserve">                          </w:t>
      </w:r>
      <w:r>
        <w:rPr>
          <w:rFonts w:ascii="Arial" w:hAnsi="Arial" w:cs="Arial"/>
        </w:rPr>
        <w:t xml:space="preserve">                         </w:t>
      </w:r>
    </w:p>
    <w:p w14:paraId="044539E1" w14:textId="77777777" w:rsidR="00D055A0" w:rsidRDefault="00D055A0" w:rsidP="00D055A0">
      <w:pPr>
        <w:jc w:val="center"/>
        <w:rPr>
          <w:rFonts w:ascii="Arial" w:hAnsi="Arial" w:cs="Arial"/>
        </w:rPr>
      </w:pPr>
    </w:p>
    <w:p w14:paraId="6ECA266E" w14:textId="77777777" w:rsidR="00D055A0" w:rsidRPr="00AB0F7F" w:rsidRDefault="00D055A0" w:rsidP="00D055A0">
      <w:pPr>
        <w:jc w:val="center"/>
        <w:rPr>
          <w:rFonts w:ascii="Arial" w:hAnsi="Arial" w:cs="Arial"/>
        </w:rPr>
      </w:pPr>
      <w:r w:rsidRPr="00215EAC">
        <w:rPr>
          <w:rFonts w:ascii="Arial" w:hAnsi="Arial" w:cs="Arial"/>
          <w:noProof/>
          <w:lang w:val="en-US"/>
        </w:rPr>
        <mc:AlternateContent>
          <mc:Choice Requires="wps">
            <w:drawing>
              <wp:anchor distT="0" distB="0" distL="114300" distR="114300" simplePos="0" relativeHeight="255084544" behindDoc="0" locked="0" layoutInCell="1" allowOverlap="1" wp14:anchorId="25914167" wp14:editId="5086C523">
                <wp:simplePos x="0" y="0"/>
                <wp:positionH relativeFrom="column">
                  <wp:posOffset>6229350</wp:posOffset>
                </wp:positionH>
                <wp:positionV relativeFrom="paragraph">
                  <wp:posOffset>228600</wp:posOffset>
                </wp:positionV>
                <wp:extent cx="0" cy="6768465"/>
                <wp:effectExtent l="0" t="0" r="19050" b="32385"/>
                <wp:wrapNone/>
                <wp:docPr id="2309" name="Straight Connector 2309"/>
                <wp:cNvGraphicFramePr/>
                <a:graphic xmlns:a="http://schemas.openxmlformats.org/drawingml/2006/main">
                  <a:graphicData uri="http://schemas.microsoft.com/office/word/2010/wordprocessingShape">
                    <wps:wsp>
                      <wps:cNvCnPr/>
                      <wps:spPr>
                        <a:xfrm>
                          <a:off x="0" y="0"/>
                          <a:ext cx="0" cy="6768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A35AD" id="Straight Connector 2309" o:spid="_x0000_s1026" style="position:absolute;z-index:2550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18pt" to="490.5pt,5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&#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091712" behindDoc="1" locked="0" layoutInCell="1" allowOverlap="1" wp14:anchorId="5D45BCCF" wp14:editId="57693D05">
                <wp:simplePos x="0" y="0"/>
                <wp:positionH relativeFrom="column">
                  <wp:posOffset>3118485</wp:posOffset>
                </wp:positionH>
                <wp:positionV relativeFrom="paragraph">
                  <wp:posOffset>171781</wp:posOffset>
                </wp:positionV>
                <wp:extent cx="0" cy="7132320"/>
                <wp:effectExtent l="0" t="0" r="19050" b="30480"/>
                <wp:wrapNone/>
                <wp:docPr id="2310" name="Straight Connector 2310"/>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47B90" id="Straight Connector 2310" o:spid="_x0000_s1026" style="position:absolute;z-index:-2482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5pt,13.55pt" to="245.55pt,5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85568" behindDoc="0" locked="0" layoutInCell="1" allowOverlap="1" wp14:anchorId="7B56D143" wp14:editId="4CA6FF7C">
                <wp:simplePos x="0" y="0"/>
                <wp:positionH relativeFrom="column">
                  <wp:posOffset>1257300</wp:posOffset>
                </wp:positionH>
                <wp:positionV relativeFrom="paragraph">
                  <wp:posOffset>161925</wp:posOffset>
                </wp:positionV>
                <wp:extent cx="19050" cy="7132320"/>
                <wp:effectExtent l="0" t="0" r="19050" b="30480"/>
                <wp:wrapNone/>
                <wp:docPr id="2311" name="Straight Connector 2311"/>
                <wp:cNvGraphicFramePr/>
                <a:graphic xmlns:a="http://schemas.openxmlformats.org/drawingml/2006/main">
                  <a:graphicData uri="http://schemas.microsoft.com/office/word/2010/wordprocessingShape">
                    <wps:wsp>
                      <wps:cNvCnPr/>
                      <wps:spPr>
                        <a:xfrm flipH="1">
                          <a:off x="0" y="0"/>
                          <a:ext cx="1905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756402" id="Straight Connector 2311" o:spid="_x0000_s1026" style="position:absolute;flip:x;z-index:2550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2.75pt" to="100.5pt,5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87616" behindDoc="0" locked="0" layoutInCell="1" allowOverlap="1" wp14:anchorId="3DA41389" wp14:editId="5A8E404A">
                <wp:simplePos x="0" y="0"/>
                <wp:positionH relativeFrom="column">
                  <wp:posOffset>5353050</wp:posOffset>
                </wp:positionH>
                <wp:positionV relativeFrom="paragraph">
                  <wp:posOffset>152400</wp:posOffset>
                </wp:positionV>
                <wp:extent cx="0" cy="7132320"/>
                <wp:effectExtent l="0" t="0" r="19050" b="30480"/>
                <wp:wrapNone/>
                <wp:docPr id="2312" name="Straight Connector 2312"/>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CBAA5" id="Straight Connector 2312" o:spid="_x0000_s1026" style="position:absolute;z-index:2550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pt" to="421.5pt,5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" strokecolor="#4579b8 [3044]" strokeweight="0"/>
            </w:pict>
          </mc:Fallback>
        </mc:AlternateContent>
      </w:r>
      <w:r w:rsidRPr="00215EAC">
        <w:rPr>
          <w:rFonts w:ascii="Arial" w:hAnsi="Arial" w:cs="Arial"/>
          <w:noProof/>
          <w:lang w:val="en-US"/>
        </w:rPr>
        <mc:AlternateContent>
          <mc:Choice Requires="wps">
            <w:drawing>
              <wp:anchor distT="0" distB="0" distL="114300" distR="114300" simplePos="0" relativeHeight="255086592" behindDoc="0" locked="0" layoutInCell="1" allowOverlap="1" wp14:anchorId="1E4548B4" wp14:editId="6302D17E">
                <wp:simplePos x="0" y="0"/>
                <wp:positionH relativeFrom="column">
                  <wp:posOffset>4371975</wp:posOffset>
                </wp:positionH>
                <wp:positionV relativeFrom="paragraph">
                  <wp:posOffset>180975</wp:posOffset>
                </wp:positionV>
                <wp:extent cx="0" cy="7132320"/>
                <wp:effectExtent l="0" t="0" r="19050" b="30480"/>
                <wp:wrapNone/>
                <wp:docPr id="2313" name="Straight Connector 2313"/>
                <wp:cNvGraphicFramePr/>
                <a:graphic xmlns:a="http://schemas.openxmlformats.org/drawingml/2006/main">
                  <a:graphicData uri="http://schemas.microsoft.com/office/word/2010/wordprocessingShape">
                    <wps:wsp>
                      <wps:cNvCnPr/>
                      <wps:spPr>
                        <a:xfrm>
                          <a:off x="0" y="0"/>
                          <a:ext cx="0" cy="7132320"/>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EE190" id="Straight Connector 2313" o:spid="_x0000_s1026" style="position:absolute;z-index:2550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25pt,14.25pt" to="344.2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" strokecolor="#4579b8 [3044]" strokeweight="0"/>
            </w:pict>
          </mc:Fallback>
        </mc:AlternateContent>
      </w:r>
      <w:r>
        <w:rPr>
          <w:rFonts w:ascii="Arial" w:hAnsi="Arial" w:cs="Arial"/>
          <w:sz w:val="20"/>
        </w:rPr>
        <w:t xml:space="preserve">                                       </w:t>
      </w:r>
      <w:r>
        <w:rPr>
          <w:rFonts w:ascii="Arial" w:hAnsi="Arial" w:cs="Arial"/>
        </w:rPr>
        <w:t xml:space="preserve">     </w:t>
      </w:r>
      <w:r>
        <w:rPr>
          <w:lang w:val="en-US"/>
        </w:rPr>
        <w:t xml:space="preserve">                                                      </w:t>
      </w:r>
    </w:p>
    <w:p w14:paraId="5C3144EB" w14:textId="77777777" w:rsidR="00D055A0" w:rsidRDefault="00D055A0" w:rsidP="00D055A0">
      <w:r w:rsidRPr="00215EAC">
        <w:rPr>
          <w:rFonts w:ascii="Arial" w:hAnsi="Arial" w:cs="Arial"/>
          <w:noProof/>
          <w:lang w:val="en-US"/>
        </w:rPr>
        <mc:AlternateContent>
          <mc:Choice Requires="wps">
            <w:drawing>
              <wp:anchor distT="0" distB="0" distL="114300" distR="114300" simplePos="0" relativeHeight="255083520" behindDoc="1" locked="0" layoutInCell="1" allowOverlap="1" wp14:anchorId="7E2BC023" wp14:editId="6F76F819">
                <wp:simplePos x="0" y="0"/>
                <wp:positionH relativeFrom="column">
                  <wp:posOffset>246380</wp:posOffset>
                </wp:positionH>
                <wp:positionV relativeFrom="paragraph">
                  <wp:posOffset>68580</wp:posOffset>
                </wp:positionV>
                <wp:extent cx="9525" cy="7008495"/>
                <wp:effectExtent l="0" t="0" r="28575" b="20955"/>
                <wp:wrapNone/>
                <wp:docPr id="2314" name="Straight Connector 2314"/>
                <wp:cNvGraphicFramePr/>
                <a:graphic xmlns:a="http://schemas.openxmlformats.org/drawingml/2006/main">
                  <a:graphicData uri="http://schemas.microsoft.com/office/word/2010/wordprocessingShape">
                    <wps:wsp>
                      <wps:cNvCnPr/>
                      <wps:spPr>
                        <a:xfrm flipH="1">
                          <a:off x="0" y="0"/>
                          <a:ext cx="9525" cy="7008495"/>
                        </a:xfrm>
                        <a:prstGeom prst="line">
                          <a:avLst/>
                        </a:prstGeom>
                        <a:ln w="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37FD23" id="Straight Connector 2314" o:spid="_x0000_s1026" style="position:absolute;flip:x;z-index:-2482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5.4pt" to="20.15pt,5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" strokecolor="#4579b8 [3044]" strokeweight="0"/>
            </w:pict>
          </mc:Fallback>
        </mc:AlternateContent>
      </w:r>
      <w:r>
        <w:t xml:space="preserve">                                           </w:t>
      </w:r>
    </w:p>
    <w:p w14:paraId="692DC80E" w14:textId="77777777" w:rsidR="00D055A0" w:rsidRDefault="00D055A0" w:rsidP="00D055A0">
      <w:r>
        <w:rPr>
          <w:rFonts w:ascii="Times New Roman" w:eastAsiaTheme="minorHAnsi" w:hAnsi="Times New Roman"/>
          <w:noProof/>
          <w:szCs w:val="24"/>
          <w:lang w:val="en-US"/>
        </w:rPr>
        <mc:AlternateContent>
          <mc:Choice Requires="wps">
            <w:drawing>
              <wp:anchor distT="0" distB="0" distL="114300" distR="114300" simplePos="0" relativeHeight="255094784" behindDoc="0" locked="0" layoutInCell="1" allowOverlap="1" wp14:anchorId="4218BAD0" wp14:editId="49C38E69">
                <wp:simplePos x="0" y="0"/>
                <wp:positionH relativeFrom="column">
                  <wp:posOffset>85725</wp:posOffset>
                </wp:positionH>
                <wp:positionV relativeFrom="paragraph">
                  <wp:posOffset>185420</wp:posOffset>
                </wp:positionV>
                <wp:extent cx="1762125" cy="495300"/>
                <wp:effectExtent l="57150" t="38100" r="85725" b="95250"/>
                <wp:wrapNone/>
                <wp:docPr id="2315" name="Rectangle 2315"/>
                <wp:cNvGraphicFramePr/>
                <a:graphic xmlns:a="http://schemas.openxmlformats.org/drawingml/2006/main">
                  <a:graphicData uri="http://schemas.microsoft.com/office/word/2010/wordprocessingShape">
                    <wps:wsp>
                      <wps:cNvSpPr/>
                      <wps:spPr>
                        <a:xfrm>
                          <a:off x="0" y="0"/>
                          <a:ext cx="1762125" cy="4953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10385FD" w14:textId="77777777" w:rsidR="00944514" w:rsidRPr="00755387" w:rsidRDefault="00944514" w:rsidP="00D055A0">
                            <w:pPr>
                              <w:jc w:val="center"/>
                              <w:rPr>
                                <w:rFonts w:ascii="Arial" w:hAnsi="Arial" w:cs="Arial"/>
                                <w:sz w:val="20"/>
                              </w:rPr>
                            </w:pPr>
                            <w:r w:rsidRPr="00755387">
                              <w:rPr>
                                <w:rFonts w:ascii="Arial" w:hAnsi="Arial" w:cs="Arial"/>
                                <w:sz w:val="20"/>
                              </w:rPr>
                              <w:t>CMD_TYPE_</w:t>
                            </w:r>
                            <w:r>
                              <w:rPr>
                                <w:rFonts w:ascii="Arial" w:hAnsi="Arial" w:cs="Arial"/>
                                <w:sz w:val="20"/>
                              </w:rPr>
                              <w:t>TEST</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18BAD0" id="Rectangle 2315" o:spid="_x0000_s2433" style="position:absolute;margin-left:6.75pt;margin-top:14.6pt;width:138.75pt;height:39pt;z-index:2550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" fillcolor="#92d050" strokecolor="#92d050">
                <v:shadow on="t" color="black" opacity="24903f" origin=",.5" offset="0,.55556mm"/>
                <v:textbox>
                  <w:txbxContent>
                    <w:p w14:paraId="210385FD" w14:textId="77777777" w:rsidR="00944514" w:rsidRPr="00755387" w:rsidRDefault="00944514" w:rsidP="00D055A0">
                      <w:pPr>
                        <w:jc w:val="center"/>
                        <w:rPr>
                          <w:rFonts w:ascii="Arial" w:hAnsi="Arial" w:cs="Arial"/>
                          <w:sz w:val="20"/>
                        </w:rPr>
                      </w:pPr>
                      <w:r w:rsidRPr="00755387">
                        <w:rPr>
                          <w:rFonts w:ascii="Arial" w:hAnsi="Arial" w:cs="Arial"/>
                          <w:sz w:val="20"/>
                        </w:rPr>
                        <w:t>CMD_TYPE_</w:t>
                      </w:r>
                      <w:r>
                        <w:rPr>
                          <w:rFonts w:ascii="Arial" w:hAnsi="Arial" w:cs="Arial"/>
                          <w:sz w:val="20"/>
                        </w:rPr>
                        <w:t>TEST</w:t>
                      </w:r>
                      <w:r w:rsidRPr="00755387">
                        <w:rPr>
                          <w:rFonts w:ascii="Arial" w:hAnsi="Arial" w:cs="Arial"/>
                          <w:sz w:val="20"/>
                        </w:rPr>
                        <w:t xml:space="preserve"> Module</w:t>
                      </w:r>
                    </w:p>
                  </w:txbxContent>
                </v:textbox>
              </v:rect>
            </w:pict>
          </mc:Fallback>
        </mc:AlternateContent>
      </w:r>
    </w:p>
    <w:p w14:paraId="1C60B561" w14:textId="77777777" w:rsidR="00D055A0" w:rsidRDefault="00D055A0" w:rsidP="00D055A0">
      <w:pPr>
        <w:tabs>
          <w:tab w:val="left" w:pos="6615"/>
        </w:tabs>
      </w:pPr>
      <w:r>
        <w:t xml:space="preserve">          </w:t>
      </w:r>
    </w:p>
    <w:p w14:paraId="451AFA1E" w14:textId="77777777" w:rsidR="00D055A0" w:rsidRDefault="00D055A0" w:rsidP="00D055A0">
      <w:pPr>
        <w:tabs>
          <w:tab w:val="left" w:pos="6615"/>
        </w:tabs>
      </w:pPr>
    </w:p>
    <w:p w14:paraId="36FA2D5C" w14:textId="77777777" w:rsidR="00D055A0" w:rsidRDefault="00D055A0" w:rsidP="00D055A0">
      <w:pPr>
        <w:tabs>
          <w:tab w:val="left" w:pos="6615"/>
        </w:tabs>
      </w:pPr>
    </w:p>
    <w:p w14:paraId="36AB01CE" w14:textId="77777777" w:rsidR="00D055A0" w:rsidRDefault="00D055A0" w:rsidP="00D055A0">
      <w:pPr>
        <w:rPr>
          <w:rFonts w:ascii="Arial" w:hAnsi="Arial" w:cs="Arial"/>
          <w:sz w:val="20"/>
        </w:rPr>
      </w:pPr>
      <w:r>
        <w:rPr>
          <w:rFonts w:ascii="Times New Roman" w:eastAsiaTheme="minorHAnsi" w:hAnsi="Times New Roman"/>
          <w:noProof/>
          <w:szCs w:val="24"/>
          <w:lang w:val="en-US"/>
        </w:rPr>
        <mc:AlternateContent>
          <mc:Choice Requires="wps">
            <w:drawing>
              <wp:anchor distT="0" distB="0" distL="114300" distR="114300" simplePos="0" relativeHeight="255108096" behindDoc="0" locked="0" layoutInCell="1" allowOverlap="1" wp14:anchorId="6E3B2B9B" wp14:editId="6F04D4DD">
                <wp:simplePos x="0" y="0"/>
                <wp:positionH relativeFrom="margin">
                  <wp:posOffset>381662</wp:posOffset>
                </wp:positionH>
                <wp:positionV relativeFrom="paragraph">
                  <wp:posOffset>148341</wp:posOffset>
                </wp:positionV>
                <wp:extent cx="1620079" cy="504825"/>
                <wp:effectExtent l="0" t="0" r="18415" b="28575"/>
                <wp:wrapNone/>
                <wp:docPr id="2179" name="Rounded Rectangle 2179"/>
                <wp:cNvGraphicFramePr/>
                <a:graphic xmlns:a="http://schemas.openxmlformats.org/drawingml/2006/main">
                  <a:graphicData uri="http://schemas.microsoft.com/office/word/2010/wordprocessingShape">
                    <wps:wsp>
                      <wps:cNvSpPr/>
                      <wps:spPr>
                        <a:xfrm>
                          <a:off x="0" y="0"/>
                          <a:ext cx="1620079" cy="504825"/>
                        </a:xfrm>
                        <a:prstGeom prst="roundRect">
                          <a:avLst/>
                        </a:prstGeom>
                        <a:ln w="127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417609FB" w14:textId="77777777" w:rsidR="00944514" w:rsidRPr="00F50173" w:rsidRDefault="00944514" w:rsidP="00D055A0">
                            <w:pPr>
                              <w:jc w:val="center"/>
                              <w:rPr>
                                <w:rFonts w:asciiTheme="minorHAnsi" w:hAnsiTheme="minorHAnsi" w:cs="Arial"/>
                                <w:szCs w:val="24"/>
                              </w:rPr>
                            </w:pPr>
                            <w:r w:rsidRPr="00F50173">
                              <w:rPr>
                                <w:rFonts w:asciiTheme="minorHAnsi" w:hAnsiTheme="minorHAnsi" w:cs="Arial"/>
                                <w:szCs w:val="24"/>
                              </w:rPr>
                              <w:t xml:space="preserve">Get the </w:t>
                            </w:r>
                            <w:r>
                              <w:rPr>
                                <w:rFonts w:asciiTheme="minorHAnsi" w:hAnsiTheme="minorHAnsi" w:cs="Arial"/>
                                <w:szCs w:val="24"/>
                              </w:rPr>
                              <w:t>UDPCLOSE</w:t>
                            </w:r>
                            <w:r w:rsidRPr="00F50173">
                              <w:rPr>
                                <w:rFonts w:asciiTheme="minorHAnsi" w:hAnsiTheme="minorHAnsi" w:cs="Arial"/>
                                <w:szCs w:val="24"/>
                              </w:rPr>
                              <w:t xml:space="preserve"> parameter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B2B9B" id="Rounded Rectangle 2179" o:spid="_x0000_s2434" style="position:absolute;margin-left:30.05pt;margin-top:11.7pt;width:127.55pt;height:39.75pt;z-index:2551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" fillcolor="white [3201]" strokecolor="#4f81bd [3204]" strokeweight="1pt">
                <v:textbox>
                  <w:txbxContent>
                    <w:p w14:paraId="417609FB" w14:textId="77777777" w:rsidR="00944514" w:rsidRPr="00F50173" w:rsidRDefault="00944514" w:rsidP="00D055A0">
                      <w:pPr>
                        <w:jc w:val="center"/>
                        <w:rPr>
                          <w:rFonts w:asciiTheme="minorHAnsi" w:hAnsiTheme="minorHAnsi" w:cs="Arial"/>
                          <w:szCs w:val="24"/>
                        </w:rPr>
                      </w:pPr>
                      <w:r w:rsidRPr="00F50173">
                        <w:rPr>
                          <w:rFonts w:asciiTheme="minorHAnsi" w:hAnsiTheme="minorHAnsi" w:cs="Arial"/>
                          <w:szCs w:val="24"/>
                        </w:rPr>
                        <w:t xml:space="preserve">Get the </w:t>
                      </w:r>
                      <w:r>
                        <w:rPr>
                          <w:rFonts w:asciiTheme="minorHAnsi" w:hAnsiTheme="minorHAnsi" w:cs="Arial"/>
                          <w:szCs w:val="24"/>
                        </w:rPr>
                        <w:t>UDPCLOSE</w:t>
                      </w:r>
                      <w:r w:rsidRPr="00F50173">
                        <w:rPr>
                          <w:rFonts w:asciiTheme="minorHAnsi" w:hAnsiTheme="minorHAnsi" w:cs="Arial"/>
                          <w:szCs w:val="24"/>
                        </w:rPr>
                        <w:t xml:space="preserve"> parameter Configuration</w:t>
                      </w:r>
                    </w:p>
                  </w:txbxContent>
                </v:textbox>
                <w10:wrap anchorx="margin"/>
              </v:roundrect>
            </w:pict>
          </mc:Fallback>
        </mc:AlternateContent>
      </w:r>
    </w:p>
    <w:p w14:paraId="59711E71" w14:textId="77777777" w:rsidR="00D055A0" w:rsidRDefault="00D055A0" w:rsidP="00D055A0">
      <w:pPr>
        <w:rPr>
          <w:rFonts w:ascii="Arial" w:hAnsi="Arial" w:cs="Arial"/>
          <w:sz w:val="20"/>
        </w:rPr>
      </w:pPr>
    </w:p>
    <w:p w14:paraId="63A9B063" w14:textId="77777777" w:rsidR="00D055A0" w:rsidRDefault="00D055A0" w:rsidP="00D055A0">
      <w:pPr>
        <w:rPr>
          <w:rFonts w:ascii="Arial" w:hAnsi="Arial" w:cs="Arial"/>
          <w:sz w:val="20"/>
        </w:rPr>
      </w:pPr>
    </w:p>
    <w:p w14:paraId="7FE0AFE9" w14:textId="77777777" w:rsidR="00D055A0" w:rsidRDefault="00D055A0" w:rsidP="00D055A0">
      <w:pPr>
        <w:rPr>
          <w:rFonts w:ascii="Arial" w:hAnsi="Arial" w:cs="Arial"/>
        </w:rPr>
      </w:pPr>
      <w:r>
        <w:rPr>
          <w:rFonts w:ascii="Arial" w:hAnsi="Arial" w:cs="Arial"/>
        </w:rPr>
        <w:t xml:space="preserve">                                     </w:t>
      </w:r>
    </w:p>
    <w:p w14:paraId="69C977B3" w14:textId="77777777" w:rsidR="00D055A0" w:rsidRDefault="00D055A0" w:rsidP="00D055A0">
      <w:r>
        <w:t xml:space="preserve">                   </w:t>
      </w:r>
    </w:p>
    <w:p w14:paraId="71020A2E" w14:textId="77777777" w:rsidR="00D055A0" w:rsidRPr="00F50173" w:rsidRDefault="00D055A0" w:rsidP="00D055A0">
      <w:pPr>
        <w:rPr>
          <w:rFonts w:asciiTheme="minorHAnsi" w:hAnsiTheme="minorHAnsi" w:cs="Arial"/>
          <w:szCs w:val="24"/>
          <w:lang w:val="en-US"/>
        </w:rPr>
      </w:pPr>
      <w:r w:rsidRPr="00F50173">
        <w:rPr>
          <w:rFonts w:asciiTheme="minorHAnsi" w:hAnsiTheme="minorHAnsi" w:cs="Arial"/>
          <w:szCs w:val="24"/>
          <w:lang w:val="en-US"/>
        </w:rPr>
        <w:t xml:space="preserve">Send the intermediate </w:t>
      </w:r>
    </w:p>
    <w:p w14:paraId="764D8616" w14:textId="77777777" w:rsidR="00D055A0" w:rsidRDefault="00D055A0" w:rsidP="00D055A0">
      <w:pPr>
        <w:rPr>
          <w:rFonts w:asciiTheme="minorHAnsi" w:hAnsiTheme="minorHAnsi" w:cs="Arial"/>
          <w:szCs w:val="24"/>
          <w:lang w:val="en-US"/>
        </w:rPr>
      </w:pPr>
      <w:r w:rsidRPr="00F50173">
        <w:rPr>
          <w:rFonts w:asciiTheme="minorHAnsi" w:hAnsiTheme="minorHAnsi" w:cs="Arial"/>
          <w:szCs w:val="24"/>
          <w:lang w:val="en-US"/>
        </w:rPr>
        <w:t xml:space="preserve">response KUDPCLOSE </w:t>
      </w:r>
    </w:p>
    <w:p w14:paraId="171DF21B" w14:textId="77777777" w:rsidR="00D055A0" w:rsidRPr="00F50173" w:rsidRDefault="00D055A0" w:rsidP="00D055A0">
      <w:pPr>
        <w:rPr>
          <w:rFonts w:asciiTheme="minorHAnsi" w:hAnsiTheme="minorHAnsi" w:cs="Arial"/>
          <w:szCs w:val="24"/>
          <w:lang w:val="en-US"/>
        </w:rPr>
      </w:pPr>
      <w:r w:rsidRPr="00F50173">
        <w:rPr>
          <w:rFonts w:asciiTheme="minorHAnsi" w:hAnsiTheme="minorHAnsi" w:cs="Arial"/>
          <w:szCs w:val="24"/>
          <w:lang w:val="en-US"/>
        </w:rPr>
        <w:t xml:space="preserve">parameters to host              </w:t>
      </w:r>
    </w:p>
    <w:p w14:paraId="72DDAFE0" w14:textId="77777777" w:rsidR="00D055A0" w:rsidRPr="00F50173" w:rsidRDefault="00D055A0" w:rsidP="00D055A0">
      <w:pPr>
        <w:autoSpaceDE w:val="0"/>
        <w:autoSpaceDN w:val="0"/>
        <w:adjustRightInd w:val="0"/>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109120" behindDoc="0" locked="0" layoutInCell="1" allowOverlap="1" wp14:anchorId="2767105B" wp14:editId="37EB4674">
                <wp:simplePos x="0" y="0"/>
                <wp:positionH relativeFrom="column">
                  <wp:posOffset>258003</wp:posOffset>
                </wp:positionH>
                <wp:positionV relativeFrom="paragraph">
                  <wp:posOffset>16648</wp:posOffset>
                </wp:positionV>
                <wp:extent cx="1008242" cy="0"/>
                <wp:effectExtent l="38100" t="76200" r="0" b="95250"/>
                <wp:wrapNone/>
                <wp:docPr id="2180" name="Straight Arrow Connector 2180"/>
                <wp:cNvGraphicFramePr/>
                <a:graphic xmlns:a="http://schemas.openxmlformats.org/drawingml/2006/main">
                  <a:graphicData uri="http://schemas.microsoft.com/office/word/2010/wordprocessingShape">
                    <wps:wsp>
                      <wps:cNvCnPr/>
                      <wps:spPr>
                        <a:xfrm flipH="1">
                          <a:off x="0" y="0"/>
                          <a:ext cx="100824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864BE" id="Straight Arrow Connector 2180" o:spid="_x0000_s1026" type="#_x0000_t32" style="position:absolute;margin-left:20.3pt;margin-top:1.3pt;width:79.4pt;height:0;flip:x;z-index:2551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" strokecolor="#4579b8 [3044]">
                <v:stroke endarrow="block"/>
              </v:shape>
            </w:pict>
          </mc:Fallback>
        </mc:AlternateContent>
      </w:r>
    </w:p>
    <w:p w14:paraId="3DB11BD0" w14:textId="77777777" w:rsidR="00D055A0" w:rsidRPr="00F50173" w:rsidRDefault="00D055A0" w:rsidP="00D055A0">
      <w:pPr>
        <w:rPr>
          <w:rFonts w:asciiTheme="minorHAnsi" w:hAnsiTheme="minorHAnsi" w:cs="Arial"/>
          <w:szCs w:val="24"/>
          <w:lang w:val="en-US"/>
        </w:rPr>
      </w:pPr>
      <w:r>
        <w:rPr>
          <w:rFonts w:asciiTheme="minorHAnsi" w:hAnsiTheme="minorHAnsi" w:cs="Arial"/>
          <w:szCs w:val="24"/>
          <w:lang w:val="en-US"/>
        </w:rPr>
        <w:t xml:space="preserve">          Send f</w:t>
      </w:r>
      <w:r w:rsidRPr="00F50173">
        <w:rPr>
          <w:rFonts w:asciiTheme="minorHAnsi" w:hAnsiTheme="minorHAnsi" w:cs="Arial"/>
          <w:szCs w:val="24"/>
          <w:lang w:val="en-US"/>
        </w:rPr>
        <w:t>inal</w:t>
      </w:r>
    </w:p>
    <w:p w14:paraId="4E84C2B8" w14:textId="77777777" w:rsidR="00D055A0" w:rsidRPr="00F50173" w:rsidRDefault="00D055A0" w:rsidP="00D055A0">
      <w:pPr>
        <w:autoSpaceDE w:val="0"/>
        <w:autoSpaceDN w:val="0"/>
        <w:adjustRightInd w:val="0"/>
        <w:rPr>
          <w:rFonts w:asciiTheme="minorHAnsi" w:hAnsiTheme="minorHAnsi" w:cs="Arial"/>
          <w:szCs w:val="24"/>
        </w:rPr>
      </w:pPr>
      <w:r w:rsidRPr="00F50173">
        <w:rPr>
          <w:rFonts w:asciiTheme="minorHAnsi" w:hAnsiTheme="minorHAnsi" w:cs="Arial"/>
          <w:szCs w:val="24"/>
          <w:lang w:val="en-US"/>
        </w:rPr>
        <w:t xml:space="preserve">          </w:t>
      </w:r>
      <w:r>
        <w:rPr>
          <w:rFonts w:asciiTheme="minorHAnsi" w:hAnsiTheme="minorHAnsi" w:cs="Arial"/>
          <w:szCs w:val="24"/>
          <w:lang w:val="en-US"/>
        </w:rPr>
        <w:t>r</w:t>
      </w:r>
      <w:r w:rsidRPr="00F50173">
        <w:rPr>
          <w:rFonts w:asciiTheme="minorHAnsi" w:hAnsiTheme="minorHAnsi" w:cs="Arial"/>
          <w:szCs w:val="24"/>
          <w:lang w:val="en-US"/>
        </w:rPr>
        <w:t>esponse (OK)</w:t>
      </w:r>
    </w:p>
    <w:p w14:paraId="562EE39C" w14:textId="77777777" w:rsidR="00D055A0" w:rsidRDefault="00D055A0" w:rsidP="00D055A0">
      <w:pPr>
        <w:tabs>
          <w:tab w:val="left" w:pos="6615"/>
        </w:tabs>
        <w:rPr>
          <w:rFonts w:ascii="Arial" w:hAnsi="Arial" w:cs="Arial"/>
          <w:sz w:val="20"/>
        </w:rPr>
      </w:pPr>
      <w:r>
        <w:rPr>
          <w:rFonts w:asciiTheme="minorHAnsi" w:hAnsiTheme="minorHAnsi" w:cs="Arial"/>
          <w:noProof/>
          <w:szCs w:val="24"/>
          <w:lang w:val="en-US"/>
        </w:rPr>
        <mc:AlternateContent>
          <mc:Choice Requires="wps">
            <w:drawing>
              <wp:anchor distT="0" distB="0" distL="114300" distR="114300" simplePos="0" relativeHeight="255110144" behindDoc="0" locked="0" layoutInCell="1" allowOverlap="1" wp14:anchorId="57FAB059" wp14:editId="474C28DD">
                <wp:simplePos x="0" y="0"/>
                <wp:positionH relativeFrom="column">
                  <wp:posOffset>249279</wp:posOffset>
                </wp:positionH>
                <wp:positionV relativeFrom="paragraph">
                  <wp:posOffset>80507</wp:posOffset>
                </wp:positionV>
                <wp:extent cx="1008242" cy="0"/>
                <wp:effectExtent l="38100" t="76200" r="0" b="95250"/>
                <wp:wrapNone/>
                <wp:docPr id="2181" name="Straight Arrow Connector 2181"/>
                <wp:cNvGraphicFramePr/>
                <a:graphic xmlns:a="http://schemas.openxmlformats.org/drawingml/2006/main">
                  <a:graphicData uri="http://schemas.microsoft.com/office/word/2010/wordprocessingShape">
                    <wps:wsp>
                      <wps:cNvCnPr/>
                      <wps:spPr>
                        <a:xfrm flipH="1">
                          <a:off x="0" y="0"/>
                          <a:ext cx="100824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89ED7" id="Straight Arrow Connector 2181" o:spid="_x0000_s1026" type="#_x0000_t32" style="position:absolute;margin-left:19.65pt;margin-top:6.35pt;width:79.4pt;height:0;flip:x;z-index:2551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" strokecolor="#4579b8 [3044]">
                <v:stroke endarrow="block"/>
              </v:shape>
            </w:pict>
          </mc:Fallback>
        </mc:AlternateContent>
      </w:r>
    </w:p>
    <w:p w14:paraId="5FDEBE8C" w14:textId="77777777" w:rsidR="00D055A0" w:rsidRDefault="00D055A0" w:rsidP="00D055A0">
      <w:pPr>
        <w:autoSpaceDE w:val="0"/>
        <w:autoSpaceDN w:val="0"/>
        <w:adjustRightInd w:val="0"/>
        <w:rPr>
          <w:rFonts w:ascii="Arial" w:hAnsi="Arial" w:cs="Arial"/>
        </w:rPr>
      </w:pPr>
    </w:p>
    <w:p w14:paraId="7F40E9C1" w14:textId="77777777" w:rsidR="00D055A0" w:rsidRDefault="00D055A0" w:rsidP="00D055A0">
      <w:pPr>
        <w:contextualSpacing/>
        <w:rPr>
          <w:rFonts w:ascii="Arial" w:hAnsi="Arial" w:cs="Arial"/>
          <w:sz w:val="20"/>
        </w:rPr>
      </w:pPr>
    </w:p>
    <w:p w14:paraId="78549CB4" w14:textId="77777777" w:rsidR="00D055A0" w:rsidRDefault="00D055A0" w:rsidP="00D055A0">
      <w:pPr>
        <w:contextualSpacing/>
        <w:rPr>
          <w:rFonts w:ascii="Arial" w:hAnsi="Arial" w:cs="Arial"/>
          <w:sz w:val="20"/>
        </w:rPr>
      </w:pPr>
    </w:p>
    <w:p w14:paraId="610C8E83" w14:textId="77777777" w:rsidR="00D055A0" w:rsidRDefault="00D055A0" w:rsidP="00D055A0">
      <w:pPr>
        <w:contextualSpacing/>
        <w:rPr>
          <w:rFonts w:ascii="Arial" w:hAnsi="Arial" w:cs="Arial"/>
          <w:sz w:val="20"/>
        </w:rPr>
      </w:pPr>
    </w:p>
    <w:p w14:paraId="39C431CC" w14:textId="77777777" w:rsidR="00D055A0" w:rsidRDefault="00D055A0" w:rsidP="00D055A0">
      <w:pPr>
        <w:contextualSpacing/>
        <w:rPr>
          <w:rFonts w:ascii="Arial" w:hAnsi="Arial" w:cs="Arial"/>
          <w:sz w:val="20"/>
        </w:rPr>
      </w:pPr>
    </w:p>
    <w:p w14:paraId="36B742C4" w14:textId="77777777" w:rsidR="00D055A0" w:rsidRDefault="00D055A0" w:rsidP="00D055A0">
      <w:pPr>
        <w:contextualSpacing/>
        <w:rPr>
          <w:rFonts w:ascii="Arial" w:hAnsi="Arial" w:cs="Arial"/>
          <w:sz w:val="20"/>
        </w:rPr>
      </w:pPr>
    </w:p>
    <w:p w14:paraId="2F892302" w14:textId="77777777" w:rsidR="00D055A0" w:rsidRDefault="00D055A0" w:rsidP="00D055A0">
      <w:pPr>
        <w:contextualSpacing/>
        <w:rPr>
          <w:rFonts w:ascii="Arial" w:hAnsi="Arial" w:cs="Arial"/>
          <w:sz w:val="20"/>
        </w:rPr>
      </w:pPr>
    </w:p>
    <w:p w14:paraId="3B10DA58" w14:textId="77777777" w:rsidR="00D055A0" w:rsidRDefault="00D055A0" w:rsidP="00D055A0">
      <w:pPr>
        <w:contextualSpacing/>
        <w:rPr>
          <w:rFonts w:ascii="Arial" w:hAnsi="Arial" w:cs="Arial"/>
          <w:sz w:val="20"/>
        </w:rPr>
      </w:pPr>
    </w:p>
    <w:p w14:paraId="10953AE9" w14:textId="77777777" w:rsidR="00D055A0" w:rsidRDefault="00D055A0" w:rsidP="00D055A0">
      <w:pPr>
        <w:contextualSpacing/>
        <w:rPr>
          <w:rFonts w:ascii="Arial" w:hAnsi="Arial" w:cs="Arial"/>
          <w:sz w:val="20"/>
        </w:rPr>
      </w:pPr>
    </w:p>
    <w:p w14:paraId="4801C76C" w14:textId="77777777" w:rsidR="00D055A0" w:rsidRDefault="00D055A0" w:rsidP="00D055A0">
      <w:pPr>
        <w:contextualSpacing/>
        <w:rPr>
          <w:rFonts w:ascii="Arial" w:hAnsi="Arial" w:cs="Arial"/>
          <w:sz w:val="20"/>
        </w:rPr>
      </w:pPr>
    </w:p>
    <w:p w14:paraId="074C5EB8" w14:textId="77777777" w:rsidR="00D055A0" w:rsidRDefault="00D055A0" w:rsidP="00D055A0">
      <w:pPr>
        <w:contextualSpacing/>
        <w:rPr>
          <w:rFonts w:ascii="Arial" w:hAnsi="Arial" w:cs="Arial"/>
          <w:sz w:val="20"/>
        </w:rPr>
      </w:pPr>
    </w:p>
    <w:p w14:paraId="17DA5C36" w14:textId="77777777" w:rsidR="00D055A0" w:rsidRDefault="00D055A0" w:rsidP="00D055A0">
      <w:pPr>
        <w:contextualSpacing/>
        <w:rPr>
          <w:rFonts w:ascii="Arial" w:hAnsi="Arial" w:cs="Arial"/>
          <w:sz w:val="20"/>
        </w:rPr>
      </w:pPr>
    </w:p>
    <w:p w14:paraId="2F105344" w14:textId="77777777" w:rsidR="00D055A0" w:rsidRDefault="00D055A0" w:rsidP="00D055A0">
      <w:pPr>
        <w:contextualSpacing/>
        <w:rPr>
          <w:rFonts w:ascii="Arial" w:hAnsi="Arial" w:cs="Arial"/>
          <w:sz w:val="20"/>
        </w:rPr>
      </w:pPr>
    </w:p>
    <w:p w14:paraId="205734C4" w14:textId="77777777" w:rsidR="00D055A0" w:rsidRDefault="00D055A0" w:rsidP="00D055A0">
      <w:pPr>
        <w:contextualSpacing/>
        <w:rPr>
          <w:rFonts w:ascii="Arial" w:hAnsi="Arial" w:cs="Arial"/>
          <w:sz w:val="20"/>
        </w:rPr>
      </w:pPr>
    </w:p>
    <w:p w14:paraId="4C900D9B" w14:textId="77777777" w:rsidR="00D055A0" w:rsidRDefault="00D055A0" w:rsidP="00D055A0">
      <w:pPr>
        <w:contextualSpacing/>
        <w:rPr>
          <w:rFonts w:ascii="Arial" w:hAnsi="Arial" w:cs="Arial"/>
          <w:sz w:val="20"/>
        </w:rPr>
      </w:pPr>
    </w:p>
    <w:p w14:paraId="4D66DB4F" w14:textId="77777777" w:rsidR="00D055A0" w:rsidRDefault="00D055A0" w:rsidP="00D055A0">
      <w:pPr>
        <w:contextualSpacing/>
        <w:rPr>
          <w:rFonts w:ascii="Arial" w:hAnsi="Arial" w:cs="Arial"/>
          <w:sz w:val="20"/>
        </w:rPr>
      </w:pPr>
    </w:p>
    <w:p w14:paraId="7DF84408" w14:textId="77777777" w:rsidR="00D055A0" w:rsidRDefault="00D055A0" w:rsidP="00D055A0">
      <w:pPr>
        <w:contextualSpacing/>
        <w:rPr>
          <w:rFonts w:ascii="Arial" w:hAnsi="Arial" w:cs="Arial"/>
          <w:sz w:val="20"/>
        </w:rPr>
      </w:pPr>
    </w:p>
    <w:p w14:paraId="3856DB0C" w14:textId="77777777" w:rsidR="00D055A0" w:rsidRDefault="00D055A0" w:rsidP="00D055A0">
      <w:pPr>
        <w:contextualSpacing/>
        <w:rPr>
          <w:rFonts w:ascii="Arial" w:hAnsi="Arial" w:cs="Arial"/>
          <w:sz w:val="20"/>
        </w:rPr>
      </w:pPr>
    </w:p>
    <w:p w14:paraId="771E23D0" w14:textId="77777777" w:rsidR="00D055A0" w:rsidRDefault="00D055A0" w:rsidP="00D055A0">
      <w:pPr>
        <w:contextualSpacing/>
        <w:rPr>
          <w:rFonts w:ascii="Arial" w:hAnsi="Arial" w:cs="Arial"/>
          <w:sz w:val="20"/>
        </w:rPr>
      </w:pPr>
    </w:p>
    <w:p w14:paraId="5A50D534" w14:textId="77777777" w:rsidR="00D055A0" w:rsidRDefault="00D055A0" w:rsidP="00D055A0">
      <w:pPr>
        <w:contextualSpacing/>
        <w:rPr>
          <w:rFonts w:ascii="Arial" w:hAnsi="Arial" w:cs="Arial"/>
          <w:sz w:val="20"/>
        </w:rPr>
      </w:pPr>
    </w:p>
    <w:p w14:paraId="6A10026E" w14:textId="77777777" w:rsidR="00D055A0" w:rsidRDefault="00D055A0" w:rsidP="00D055A0">
      <w:pPr>
        <w:contextualSpacing/>
        <w:rPr>
          <w:rFonts w:ascii="Arial" w:hAnsi="Arial" w:cs="Arial"/>
          <w:sz w:val="20"/>
        </w:rPr>
      </w:pPr>
    </w:p>
    <w:p w14:paraId="033A2E4D" w14:textId="77777777" w:rsidR="00D055A0" w:rsidRDefault="00D055A0" w:rsidP="00D055A0">
      <w:pPr>
        <w:contextualSpacing/>
        <w:rPr>
          <w:rFonts w:ascii="Arial" w:hAnsi="Arial" w:cs="Arial"/>
          <w:sz w:val="20"/>
        </w:rPr>
      </w:pPr>
    </w:p>
    <w:p w14:paraId="6A0EE882" w14:textId="77777777" w:rsidR="00D055A0" w:rsidRDefault="00D055A0" w:rsidP="00D055A0">
      <w:pPr>
        <w:contextualSpacing/>
        <w:rPr>
          <w:rFonts w:ascii="Arial" w:hAnsi="Arial" w:cs="Arial"/>
          <w:sz w:val="20"/>
        </w:rPr>
      </w:pPr>
    </w:p>
    <w:p w14:paraId="58FAA755" w14:textId="1D8FAED5" w:rsidR="00D055A0" w:rsidRDefault="00D055A0" w:rsidP="00D055A0">
      <w:pPr>
        <w:contextualSpacing/>
        <w:rPr>
          <w:rFonts w:ascii="Arial" w:hAnsi="Arial" w:cs="Arial"/>
          <w:sz w:val="20"/>
        </w:rPr>
      </w:pPr>
    </w:p>
    <w:p w14:paraId="2C32DCE0" w14:textId="77777777" w:rsidR="00996825" w:rsidRDefault="00996825" w:rsidP="00D055A0">
      <w:pPr>
        <w:contextualSpacing/>
        <w:rPr>
          <w:rFonts w:ascii="Arial" w:hAnsi="Arial" w:cs="Arial"/>
          <w:sz w:val="20"/>
        </w:rPr>
      </w:pPr>
    </w:p>
    <w:p w14:paraId="22F24C23" w14:textId="77777777" w:rsidR="00D055A0" w:rsidRDefault="00D055A0" w:rsidP="00D055A0"/>
    <w:p w14:paraId="21127D26" w14:textId="00170F8B" w:rsidR="00D055A0" w:rsidRPr="00EB0DAC" w:rsidRDefault="00D055A0" w:rsidP="00D055A0">
      <w:pPr>
        <w:pStyle w:val="Heading3"/>
        <w:numPr>
          <w:ilvl w:val="2"/>
          <w:numId w:val="1"/>
        </w:numPr>
      </w:pPr>
      <w:bookmarkStart w:id="238" w:name="_Toc516684934"/>
      <w:r>
        <w:lastRenderedPageBreak/>
        <w:t>Service Dependencies</w:t>
      </w:r>
      <w:bookmarkEnd w:id="238"/>
    </w:p>
    <w:p w14:paraId="5D57D061" w14:textId="77777777" w:rsidR="00D055A0" w:rsidRPr="00EB0DAC" w:rsidRDefault="00D055A0" w:rsidP="00D055A0"/>
    <w:tbl>
      <w:tblPr>
        <w:tblStyle w:val="TableGrid"/>
        <w:tblW w:w="0" w:type="auto"/>
        <w:tblLook w:val="04A0" w:firstRow="1" w:lastRow="0" w:firstColumn="1" w:lastColumn="0" w:noHBand="0" w:noVBand="1"/>
      </w:tblPr>
      <w:tblGrid>
        <w:gridCol w:w="1867"/>
        <w:gridCol w:w="4380"/>
        <w:gridCol w:w="2383"/>
      </w:tblGrid>
      <w:tr w:rsidR="00D055A0" w14:paraId="03BD48B0" w14:textId="77777777" w:rsidTr="00824825">
        <w:tc>
          <w:tcPr>
            <w:tcW w:w="6247" w:type="dxa"/>
            <w:gridSpan w:val="2"/>
            <w:shd w:val="clear" w:color="auto" w:fill="D9D9D9" w:themeFill="background1" w:themeFillShade="D9"/>
          </w:tcPr>
          <w:p w14:paraId="0CE1EE36" w14:textId="77777777" w:rsidR="00D055A0" w:rsidRDefault="00D055A0" w:rsidP="00824825">
            <w:r w:rsidRPr="00EC6196">
              <w:rPr>
                <w:b/>
              </w:rPr>
              <w:t xml:space="preserve">Legato Services </w:t>
            </w:r>
          </w:p>
        </w:tc>
        <w:tc>
          <w:tcPr>
            <w:tcW w:w="2383" w:type="dxa"/>
            <w:shd w:val="clear" w:color="auto" w:fill="D9D9D9" w:themeFill="background1" w:themeFillShade="D9"/>
          </w:tcPr>
          <w:p w14:paraId="527C4058" w14:textId="77777777" w:rsidR="00D055A0" w:rsidRPr="00EC6196" w:rsidRDefault="00D055A0" w:rsidP="00824825">
            <w:pPr>
              <w:rPr>
                <w:b/>
              </w:rPr>
            </w:pPr>
            <w:r w:rsidRPr="00106A39">
              <w:rPr>
                <w:b/>
              </w:rPr>
              <w:t>Comments</w:t>
            </w:r>
            <w:r>
              <w:rPr>
                <w:b/>
              </w:rPr>
              <w:t>/Remarks</w:t>
            </w:r>
          </w:p>
        </w:tc>
      </w:tr>
      <w:tr w:rsidR="00D055A0" w14:paraId="7C833B28" w14:textId="77777777" w:rsidTr="00824825">
        <w:tc>
          <w:tcPr>
            <w:tcW w:w="1867" w:type="dxa"/>
          </w:tcPr>
          <w:p w14:paraId="0F9A3DD0" w14:textId="77777777" w:rsidR="00D055A0" w:rsidRDefault="00D055A0" w:rsidP="00824825">
            <w:pPr>
              <w:rPr>
                <w:b/>
              </w:rPr>
            </w:pPr>
            <w:r>
              <w:t>AT Command server services</w:t>
            </w:r>
          </w:p>
        </w:tc>
        <w:tc>
          <w:tcPr>
            <w:tcW w:w="4380" w:type="dxa"/>
          </w:tcPr>
          <w:p w14:paraId="2B421F0B" w14:textId="77777777" w:rsidR="00D055A0" w:rsidRDefault="00A34BF0" w:rsidP="00824825">
            <w:hyperlink r:id="rId45" w:anchor="ad7faba1f1f505de0b11557a03d966d5b" w:history="1">
              <w:r w:rsidR="00D055A0" w:rsidRPr="00996825">
                <w:rPr>
                  <w:rStyle w:val="Hyperlink"/>
                  <w:color w:val="auto"/>
                  <w:u w:val="none"/>
                </w:rPr>
                <w:t>le</w:t>
              </w:r>
              <w:r w:rsidR="00D055A0" w:rsidRPr="002A3D87">
                <w:rPr>
                  <w:rStyle w:val="Hyperlink"/>
                  <w:color w:val="auto"/>
                </w:rPr>
                <w:t>_</w:t>
              </w:r>
              <w:r w:rsidR="00D055A0" w:rsidRPr="00996825">
                <w:rPr>
                  <w:rStyle w:val="Hyperlink"/>
                  <w:color w:val="auto"/>
                  <w:u w:val="none"/>
                </w:rPr>
                <w:t>atServer</w:t>
              </w:r>
              <w:r w:rsidR="00D055A0" w:rsidRPr="002A3D87">
                <w:rPr>
                  <w:rStyle w:val="Hyperlink"/>
                  <w:color w:val="auto"/>
                </w:rPr>
                <w:t>_</w:t>
              </w:r>
              <w:r w:rsidR="00D055A0" w:rsidRPr="00996825">
                <w:rPr>
                  <w:rStyle w:val="Hyperlink"/>
                  <w:color w:val="auto"/>
                  <w:u w:val="none"/>
                </w:rPr>
                <w:t>SendIntermediateResponse</w:t>
              </w:r>
            </w:hyperlink>
            <w:r w:rsidR="00D055A0" w:rsidRPr="00F64953">
              <w:br/>
              <w:t>le_atServer_SendFinalResponse</w:t>
            </w:r>
            <w:r w:rsidR="00D055A0">
              <w:t xml:space="preserve"> </w:t>
            </w:r>
            <w:r w:rsidR="00D055A0">
              <w:br/>
              <w:t>le_atServer_GetCommandName</w:t>
            </w:r>
          </w:p>
        </w:tc>
        <w:tc>
          <w:tcPr>
            <w:tcW w:w="2383" w:type="dxa"/>
          </w:tcPr>
          <w:p w14:paraId="22ADB19B" w14:textId="77777777" w:rsidR="00D055A0" w:rsidRPr="00F64953" w:rsidRDefault="00D055A0" w:rsidP="00824825">
            <w:r>
              <w:t>The AT commands Server handles AT commands' subscriptions on a requested serial device.</w:t>
            </w:r>
          </w:p>
        </w:tc>
      </w:tr>
      <w:tr w:rsidR="00D055A0" w14:paraId="3928CAAF" w14:textId="77777777" w:rsidTr="00824825">
        <w:tc>
          <w:tcPr>
            <w:tcW w:w="1867" w:type="dxa"/>
          </w:tcPr>
          <w:p w14:paraId="5181620B" w14:textId="77777777" w:rsidR="00D055A0" w:rsidRDefault="00D055A0" w:rsidP="00824825">
            <w:pPr>
              <w:rPr>
                <w:b/>
              </w:rPr>
            </w:pPr>
            <w:r>
              <w:t>Linked List Services</w:t>
            </w:r>
          </w:p>
        </w:tc>
        <w:tc>
          <w:tcPr>
            <w:tcW w:w="4380" w:type="dxa"/>
          </w:tcPr>
          <w:p w14:paraId="6B9B2B37" w14:textId="77777777" w:rsidR="00D055A0" w:rsidRDefault="00D055A0" w:rsidP="00824825">
            <w:r w:rsidRPr="002C232A">
              <w:t>le_dls_Remove</w:t>
            </w:r>
            <w:r w:rsidRPr="007E52C5">
              <w:br/>
            </w:r>
            <w:r w:rsidRPr="00F50173">
              <w:t>le_mem_Release</w:t>
            </w:r>
          </w:p>
        </w:tc>
        <w:tc>
          <w:tcPr>
            <w:tcW w:w="2383" w:type="dxa"/>
          </w:tcPr>
          <w:p w14:paraId="3AD5DA69" w14:textId="77777777" w:rsidR="00D055A0" w:rsidRDefault="00D055A0" w:rsidP="00824825">
            <w:pPr>
              <w:rPr>
                <w:rFonts w:ascii="Arial" w:hAnsi="Arial" w:cs="Arial"/>
                <w:sz w:val="20"/>
              </w:rPr>
            </w:pPr>
            <w:r>
              <w:t>This services have been used to process the linked list data structure.</w:t>
            </w:r>
          </w:p>
        </w:tc>
      </w:tr>
      <w:tr w:rsidR="00D055A0" w14:paraId="3F3720A9" w14:textId="77777777" w:rsidTr="00824825">
        <w:tc>
          <w:tcPr>
            <w:tcW w:w="1867" w:type="dxa"/>
          </w:tcPr>
          <w:p w14:paraId="6CF45B90" w14:textId="77777777" w:rsidR="00D055A0" w:rsidRDefault="00D055A0" w:rsidP="00824825">
            <w:r w:rsidRPr="008E2247">
              <w:t>Linux service</w:t>
            </w:r>
          </w:p>
        </w:tc>
        <w:tc>
          <w:tcPr>
            <w:tcW w:w="4380" w:type="dxa"/>
          </w:tcPr>
          <w:p w14:paraId="756981CB" w14:textId="77777777" w:rsidR="00D055A0" w:rsidRPr="002C232A" w:rsidRDefault="00D055A0" w:rsidP="00824825">
            <w:r>
              <w:t>close()</w:t>
            </w:r>
          </w:p>
        </w:tc>
        <w:tc>
          <w:tcPr>
            <w:tcW w:w="2383" w:type="dxa"/>
          </w:tcPr>
          <w:p w14:paraId="6BA54AE5" w14:textId="77777777" w:rsidR="00D055A0" w:rsidRDefault="00D055A0" w:rsidP="00824825">
            <w:r>
              <w:t>Close the UDP socket connection</w:t>
            </w:r>
          </w:p>
        </w:tc>
      </w:tr>
    </w:tbl>
    <w:p w14:paraId="40ECDBC5" w14:textId="77777777" w:rsidR="00D055A0" w:rsidRDefault="00D055A0" w:rsidP="00D055A0">
      <w:pPr>
        <w:spacing w:after="200" w:line="276" w:lineRule="auto"/>
      </w:pPr>
    </w:p>
    <w:p w14:paraId="59B7EF61" w14:textId="77777777" w:rsidR="00D055A0" w:rsidRDefault="00D055A0" w:rsidP="00D055A0">
      <w:pPr>
        <w:spacing w:after="200" w:line="276" w:lineRule="auto"/>
      </w:pPr>
    </w:p>
    <w:p w14:paraId="00673BC7" w14:textId="77777777" w:rsidR="00D055A0" w:rsidRDefault="00D055A0" w:rsidP="00D055A0">
      <w:pPr>
        <w:spacing w:after="200" w:line="276" w:lineRule="auto"/>
      </w:pPr>
    </w:p>
    <w:p w14:paraId="47DB75F4" w14:textId="112CCF94" w:rsidR="00D055A0" w:rsidRDefault="00D055A0" w:rsidP="009F1990"/>
    <w:p w14:paraId="7F241510" w14:textId="5F6C7D2D" w:rsidR="00F4678E" w:rsidRDefault="00F4678E" w:rsidP="009F1990"/>
    <w:p w14:paraId="600B0B00" w14:textId="16BC0B65" w:rsidR="00F4678E" w:rsidRDefault="00F4678E" w:rsidP="009F1990"/>
    <w:p w14:paraId="470DE354" w14:textId="21F968D6" w:rsidR="00F4678E" w:rsidRDefault="00F4678E" w:rsidP="009F1990"/>
    <w:p w14:paraId="78379A7A" w14:textId="77541BE6" w:rsidR="00F4678E" w:rsidRDefault="00F4678E" w:rsidP="009F1990"/>
    <w:p w14:paraId="70BF4EFF" w14:textId="62504092" w:rsidR="00F4678E" w:rsidRDefault="00F4678E" w:rsidP="009F1990"/>
    <w:p w14:paraId="3BCA1448" w14:textId="21354BFB" w:rsidR="00F4678E" w:rsidRDefault="00F4678E" w:rsidP="009F1990"/>
    <w:p w14:paraId="14B0A445" w14:textId="3232F13B" w:rsidR="00F4678E" w:rsidRDefault="00F4678E" w:rsidP="009F1990"/>
    <w:p w14:paraId="675D3B46" w14:textId="24445CE7" w:rsidR="00F4678E" w:rsidRDefault="00F4678E" w:rsidP="009F1990"/>
    <w:p w14:paraId="6DACCC60" w14:textId="11D8DFEC" w:rsidR="00F4678E" w:rsidRDefault="00F4678E" w:rsidP="009F1990"/>
    <w:p w14:paraId="48132D16" w14:textId="362D7B2D" w:rsidR="00F4678E" w:rsidRDefault="00F4678E" w:rsidP="009F1990"/>
    <w:p w14:paraId="09DB43F8" w14:textId="0445EB79" w:rsidR="00F4678E" w:rsidRDefault="00F4678E" w:rsidP="009F1990"/>
    <w:p w14:paraId="09672A9F" w14:textId="7E303498" w:rsidR="00F4678E" w:rsidRDefault="00F4678E" w:rsidP="009F1990"/>
    <w:p w14:paraId="1A5E9D90" w14:textId="623403FC" w:rsidR="00F4678E" w:rsidRDefault="00F4678E" w:rsidP="009F1990"/>
    <w:p w14:paraId="0089C519" w14:textId="0E76AD97" w:rsidR="00F4678E" w:rsidRDefault="00F4678E" w:rsidP="009F1990"/>
    <w:p w14:paraId="79EE2FF3" w14:textId="221EFAA3" w:rsidR="00F4678E" w:rsidRDefault="00F4678E" w:rsidP="009F1990"/>
    <w:p w14:paraId="1981F2FE" w14:textId="23BB88E5" w:rsidR="00F4678E" w:rsidRDefault="00F4678E" w:rsidP="009F1990"/>
    <w:p w14:paraId="6C7F8CA9" w14:textId="6D9DAB27" w:rsidR="00F4678E" w:rsidRDefault="00F4678E" w:rsidP="009F1990"/>
    <w:p w14:paraId="54BBF678" w14:textId="21CF3193" w:rsidR="00F4678E" w:rsidRDefault="00F4678E" w:rsidP="009F1990"/>
    <w:p w14:paraId="24AD9032" w14:textId="1E18D0A8" w:rsidR="00F4678E" w:rsidRDefault="00F4678E" w:rsidP="009F1990"/>
    <w:p w14:paraId="269BCD99" w14:textId="77777777" w:rsidR="00F4678E" w:rsidRDefault="00F4678E" w:rsidP="00F4678E">
      <w:pPr>
        <w:pStyle w:val="Heading2"/>
        <w:numPr>
          <w:ilvl w:val="1"/>
          <w:numId w:val="1"/>
        </w:numPr>
        <w:tabs>
          <w:tab w:val="clear" w:pos="576"/>
        </w:tabs>
        <w:ind w:left="510" w:hanging="510"/>
      </w:pPr>
      <w:bookmarkStart w:id="239" w:name="_Toc506567337"/>
      <w:bookmarkStart w:id="240" w:name="_Toc516684935"/>
      <w:r>
        <w:lastRenderedPageBreak/>
        <w:t>+KUDPSND command: Send data through a UDP connection</w:t>
      </w:r>
      <w:bookmarkEnd w:id="239"/>
      <w:bookmarkEnd w:id="240"/>
    </w:p>
    <w:p w14:paraId="422B2B37" w14:textId="77777777" w:rsidR="00F4678E" w:rsidRPr="00414CE0" w:rsidRDefault="00F4678E" w:rsidP="00F4678E">
      <w:pPr>
        <w:pStyle w:val="Heading3"/>
        <w:numPr>
          <w:ilvl w:val="2"/>
          <w:numId w:val="1"/>
        </w:numPr>
      </w:pPr>
      <w:bookmarkStart w:id="241" w:name="_Toc506567338"/>
      <w:bookmarkStart w:id="242" w:name="_Toc516684936"/>
      <w:r>
        <w:t>Syntax</w:t>
      </w:r>
      <w:bookmarkEnd w:id="241"/>
      <w:bookmarkEnd w:id="242"/>
    </w:p>
    <w:p w14:paraId="0D25C582" w14:textId="77777777" w:rsidR="00F4678E" w:rsidRPr="008C5FB3" w:rsidRDefault="00F4678E" w:rsidP="00F4678E">
      <w:pPr>
        <w:rPr>
          <w:b/>
        </w:rPr>
      </w:pPr>
      <w:r w:rsidRPr="008C5FB3">
        <w:rPr>
          <w:b/>
        </w:rPr>
        <w:t>Test Command</w:t>
      </w:r>
    </w:p>
    <w:p w14:paraId="7D16CE9C" w14:textId="77777777" w:rsidR="00F4678E" w:rsidRPr="00E02895" w:rsidRDefault="00F4678E" w:rsidP="00F4678E">
      <w:r>
        <w:t>AT+KUDPSND</w:t>
      </w:r>
      <w:r w:rsidRPr="00E02895">
        <w:t>=?</w:t>
      </w:r>
    </w:p>
    <w:p w14:paraId="6F013453" w14:textId="77777777" w:rsidR="00F4678E" w:rsidRDefault="00F4678E" w:rsidP="00F4678E">
      <w:r w:rsidRPr="00E02895">
        <w:t>Response</w:t>
      </w:r>
    </w:p>
    <w:p w14:paraId="1C414585" w14:textId="77777777" w:rsidR="00F4678E" w:rsidRPr="00481680" w:rsidRDefault="00F4678E" w:rsidP="00F4678E">
      <w:r w:rsidRPr="00481680">
        <w:t>+KUDPSND: (</w:t>
      </w:r>
      <w:r>
        <w:t xml:space="preserve">list of possible </w:t>
      </w:r>
      <w:r w:rsidRPr="00481680">
        <w:t>&lt;session_id&gt;</w:t>
      </w:r>
      <w:r>
        <w:t>s</w:t>
      </w:r>
      <w:r w:rsidRPr="00481680">
        <w:t>),&lt;remote-name/ip&gt;,(</w:t>
      </w:r>
      <w:r>
        <w:t>list of possible</w:t>
      </w:r>
      <w:r w:rsidRPr="00481680">
        <w:t>&lt;udp_port&gt;</w:t>
      </w:r>
      <w:r>
        <w:t>s</w:t>
      </w:r>
      <w:r w:rsidRPr="00481680">
        <w:t>),(</w:t>
      </w:r>
      <w:r>
        <w:t xml:space="preserve">list of possible </w:t>
      </w:r>
      <w:r w:rsidRPr="00481680">
        <w:t>&lt;ndata&gt;</w:t>
      </w:r>
      <w:r>
        <w:t>s</w:t>
      </w:r>
      <w:r w:rsidRPr="00481680">
        <w:t>)</w:t>
      </w:r>
    </w:p>
    <w:p w14:paraId="0F14D26A" w14:textId="77777777" w:rsidR="00F4678E" w:rsidRDefault="00F4678E" w:rsidP="00F4678E">
      <w:r w:rsidRPr="00E02895">
        <w:t>OK</w:t>
      </w:r>
    </w:p>
    <w:p w14:paraId="2CD8F0D8" w14:textId="77777777" w:rsidR="00F4678E" w:rsidRDefault="00F4678E" w:rsidP="00F4678E">
      <w:pPr>
        <w:rPr>
          <w:b/>
        </w:rPr>
      </w:pPr>
    </w:p>
    <w:p w14:paraId="199C5B20" w14:textId="77777777" w:rsidR="00F4678E" w:rsidRPr="008C5FB3" w:rsidRDefault="00F4678E" w:rsidP="00F4678E">
      <w:pPr>
        <w:rPr>
          <w:b/>
        </w:rPr>
      </w:pPr>
      <w:r w:rsidRPr="008C5FB3">
        <w:rPr>
          <w:b/>
        </w:rPr>
        <w:t>Write Command</w:t>
      </w:r>
    </w:p>
    <w:p w14:paraId="1E608723" w14:textId="77777777" w:rsidR="00F4678E" w:rsidRPr="00E02895" w:rsidRDefault="00F4678E" w:rsidP="00F4678E">
      <w:r w:rsidRPr="00B950D5">
        <w:t>AT+KUDPSND=&lt;session_id&gt;,&lt;udp remote address&gt;,&lt;udp_port&gt;,&lt;ndata&gt;</w:t>
      </w:r>
    </w:p>
    <w:p w14:paraId="782CF924" w14:textId="77777777" w:rsidR="00F4678E" w:rsidRPr="00E02895" w:rsidRDefault="00F4678E" w:rsidP="00F4678E">
      <w:r w:rsidRPr="00E02895">
        <w:t>Response</w:t>
      </w:r>
    </w:p>
    <w:p w14:paraId="705ED974" w14:textId="77777777" w:rsidR="00F4678E" w:rsidRPr="00E02895" w:rsidRDefault="00F4678E" w:rsidP="00F4678E">
      <w:r w:rsidRPr="00E02895">
        <w:t>CONNECT</w:t>
      </w:r>
    </w:p>
    <w:p w14:paraId="01C92F41" w14:textId="77777777" w:rsidR="00F4678E" w:rsidRPr="00E02895" w:rsidRDefault="00F4678E" w:rsidP="00F4678E">
      <w:r w:rsidRPr="00E02895">
        <w:t>OK</w:t>
      </w:r>
    </w:p>
    <w:p w14:paraId="1E268AAF" w14:textId="77777777" w:rsidR="00F4678E" w:rsidRPr="00C318EF" w:rsidRDefault="00F4678E" w:rsidP="00F4678E"/>
    <w:p w14:paraId="47A32CA6" w14:textId="77777777" w:rsidR="00F4678E" w:rsidRPr="00C318EF" w:rsidRDefault="00F4678E" w:rsidP="00F4678E">
      <w:r w:rsidRPr="00C318EF">
        <w:t>or</w:t>
      </w:r>
    </w:p>
    <w:p w14:paraId="59F4BB50" w14:textId="77777777" w:rsidR="00F4678E" w:rsidRPr="00E02895" w:rsidRDefault="00F4678E" w:rsidP="00F4678E">
      <w:r w:rsidRPr="00E02895">
        <w:t>NO CARRIER</w:t>
      </w:r>
    </w:p>
    <w:p w14:paraId="1CC2D231" w14:textId="77777777" w:rsidR="00F4678E" w:rsidRPr="00E02895" w:rsidRDefault="00F4678E" w:rsidP="00F4678E">
      <w:r w:rsidRPr="00E02895">
        <w:t>+CME ERROR: &lt;err&gt;</w:t>
      </w:r>
    </w:p>
    <w:p w14:paraId="79066B61" w14:textId="77777777" w:rsidR="00F4678E" w:rsidRPr="00E02895" w:rsidRDefault="00F4678E" w:rsidP="00F4678E">
      <w:r>
        <w:t>+KUDP</w:t>
      </w:r>
      <w:r w:rsidRPr="00E02895">
        <w:t>_NOTIF: &lt;session_id&gt;,</w:t>
      </w:r>
      <w:r>
        <w:t xml:space="preserve"> &lt;udp</w:t>
      </w:r>
      <w:r w:rsidRPr="00E02895">
        <w:t>_notif&gt;</w:t>
      </w:r>
    </w:p>
    <w:p w14:paraId="06525051" w14:textId="77777777" w:rsidR="00F4678E" w:rsidRDefault="00F4678E" w:rsidP="00F4678E"/>
    <w:p w14:paraId="1EDFF271" w14:textId="77777777" w:rsidR="00F4678E" w:rsidRPr="006035D0" w:rsidRDefault="00F4678E" w:rsidP="00F4678E">
      <w:pPr>
        <w:pStyle w:val="Heading3"/>
        <w:numPr>
          <w:ilvl w:val="2"/>
          <w:numId w:val="1"/>
        </w:numPr>
      </w:pPr>
      <w:bookmarkStart w:id="243" w:name="_Toc506567339"/>
      <w:bookmarkStart w:id="244" w:name="_Toc516684937"/>
      <w:r w:rsidRPr="00A718DC">
        <w:t>Defined values</w:t>
      </w:r>
      <w:bookmarkEnd w:id="243"/>
      <w:bookmarkEnd w:id="244"/>
    </w:p>
    <w:tbl>
      <w:tblPr>
        <w:tblStyle w:val="TableGrid"/>
        <w:tblW w:w="5000" w:type="pct"/>
        <w:tblLook w:val="01E0" w:firstRow="1" w:lastRow="1" w:firstColumn="1" w:lastColumn="1" w:noHBand="0" w:noVBand="0"/>
      </w:tblPr>
      <w:tblGrid>
        <w:gridCol w:w="1465"/>
        <w:gridCol w:w="2130"/>
        <w:gridCol w:w="5035"/>
      </w:tblGrid>
      <w:tr w:rsidR="00F4678E" w:rsidRPr="00994B87" w14:paraId="00CE1669" w14:textId="77777777" w:rsidTr="00824825">
        <w:tc>
          <w:tcPr>
            <w:tcW w:w="5000" w:type="pct"/>
            <w:gridSpan w:val="3"/>
            <w:shd w:val="clear" w:color="auto" w:fill="A6A6A6" w:themeFill="background1" w:themeFillShade="A6"/>
          </w:tcPr>
          <w:p w14:paraId="1064A9AD" w14:textId="77777777" w:rsidR="00F4678E" w:rsidRPr="00994B87" w:rsidRDefault="00F4678E" w:rsidP="00824825">
            <w:pPr>
              <w:pStyle w:val="TableColumnHead"/>
              <w:spacing w:before="144" w:after="144"/>
              <w:rPr>
                <w:b w:val="0"/>
              </w:rPr>
            </w:pPr>
            <w:r w:rsidRPr="00994B87">
              <w:t>AT Command Syntax</w:t>
            </w:r>
          </w:p>
        </w:tc>
      </w:tr>
      <w:tr w:rsidR="00F4678E" w:rsidRPr="00C4621F" w14:paraId="6028511D" w14:textId="77777777" w:rsidTr="00824825">
        <w:tc>
          <w:tcPr>
            <w:tcW w:w="5000" w:type="pct"/>
            <w:gridSpan w:val="3"/>
          </w:tcPr>
          <w:p w14:paraId="7D3E7556" w14:textId="77777777" w:rsidR="00F4678E" w:rsidRPr="00685960" w:rsidRDefault="00F4678E" w:rsidP="00824825">
            <w:pPr>
              <w:rPr>
                <w:b/>
              </w:rPr>
            </w:pPr>
            <w:r>
              <w:rPr>
                <w:b/>
              </w:rPr>
              <w:t>AT+KUDPSND</w:t>
            </w:r>
            <w:r w:rsidRPr="00685960">
              <w:rPr>
                <w:b/>
              </w:rPr>
              <w:t>=&lt;session_id&gt;,&lt;udp remote address&gt;,&lt;udp_port&gt;,&lt;ndata&gt;</w:t>
            </w:r>
          </w:p>
        </w:tc>
      </w:tr>
      <w:tr w:rsidR="00F4678E" w:rsidRPr="00E51118" w14:paraId="2A13AFFF" w14:textId="77777777" w:rsidTr="00824825">
        <w:tc>
          <w:tcPr>
            <w:tcW w:w="849" w:type="pct"/>
            <w:shd w:val="clear" w:color="auto" w:fill="A6A6A6" w:themeFill="background1" w:themeFillShade="A6"/>
          </w:tcPr>
          <w:p w14:paraId="05BCA812" w14:textId="77777777" w:rsidR="00F4678E" w:rsidRPr="00E51118" w:rsidRDefault="00F4678E" w:rsidP="00824825">
            <w:pPr>
              <w:pStyle w:val="TableColumnHead"/>
            </w:pPr>
            <w:r w:rsidRPr="00E51118">
              <w:t>Parameters</w:t>
            </w:r>
          </w:p>
        </w:tc>
        <w:tc>
          <w:tcPr>
            <w:tcW w:w="1234" w:type="pct"/>
            <w:shd w:val="clear" w:color="auto" w:fill="A6A6A6" w:themeFill="background1" w:themeFillShade="A6"/>
          </w:tcPr>
          <w:p w14:paraId="3188688C" w14:textId="77777777" w:rsidR="00F4678E" w:rsidRPr="00E51118" w:rsidRDefault="00F4678E" w:rsidP="00824825">
            <w:pPr>
              <w:pStyle w:val="TableColumnHead"/>
            </w:pPr>
            <w:r w:rsidRPr="00E51118">
              <w:t>Values</w:t>
            </w:r>
          </w:p>
        </w:tc>
        <w:tc>
          <w:tcPr>
            <w:tcW w:w="2917" w:type="pct"/>
            <w:shd w:val="clear" w:color="auto" w:fill="A6A6A6" w:themeFill="background1" w:themeFillShade="A6"/>
          </w:tcPr>
          <w:p w14:paraId="591F8A91" w14:textId="77777777" w:rsidR="00F4678E" w:rsidRPr="00E51118" w:rsidRDefault="00F4678E" w:rsidP="00824825">
            <w:pPr>
              <w:pStyle w:val="TableColumnHead"/>
            </w:pPr>
            <w:r w:rsidRPr="00E51118">
              <w:t>Description</w:t>
            </w:r>
          </w:p>
        </w:tc>
      </w:tr>
      <w:tr w:rsidR="00F4678E" w:rsidRPr="00E51118" w14:paraId="1AB23B5D" w14:textId="77777777" w:rsidTr="00824825">
        <w:tc>
          <w:tcPr>
            <w:tcW w:w="849" w:type="pct"/>
          </w:tcPr>
          <w:p w14:paraId="5053A2E0" w14:textId="77777777" w:rsidR="00F4678E" w:rsidRPr="006131D5" w:rsidRDefault="00F4678E" w:rsidP="00824825">
            <w:pPr>
              <w:autoSpaceDE w:val="0"/>
              <w:autoSpaceDN w:val="0"/>
              <w:adjustRightInd w:val="0"/>
            </w:pPr>
            <w:r w:rsidRPr="006131D5">
              <w:t>&lt;</w:t>
            </w:r>
            <w:r>
              <w:t>session_id</w:t>
            </w:r>
            <w:r w:rsidRPr="006131D5">
              <w:t>&gt;</w:t>
            </w:r>
          </w:p>
        </w:tc>
        <w:tc>
          <w:tcPr>
            <w:tcW w:w="1234" w:type="pct"/>
          </w:tcPr>
          <w:p w14:paraId="339C5207" w14:textId="77777777" w:rsidR="00F4678E" w:rsidRPr="006131D5" w:rsidRDefault="00F4678E" w:rsidP="00824825">
            <w:pPr>
              <w:autoSpaceDE w:val="0"/>
              <w:autoSpaceDN w:val="0"/>
              <w:adjustRightInd w:val="0"/>
            </w:pPr>
            <w:r>
              <w:t>1-32</w:t>
            </w:r>
          </w:p>
        </w:tc>
        <w:tc>
          <w:tcPr>
            <w:tcW w:w="2917" w:type="pct"/>
          </w:tcPr>
          <w:p w14:paraId="0F03AA8A" w14:textId="77777777" w:rsidR="00F4678E" w:rsidRPr="006131D5" w:rsidRDefault="00F4678E" w:rsidP="00824825">
            <w:pPr>
              <w:pStyle w:val="TableBody"/>
            </w:pPr>
            <w:r>
              <w:rPr>
                <w:rFonts w:ascii="Calibri" w:eastAsia="SimSun" w:hAnsi="Calibri" w:cs="Times New Roman"/>
                <w:color w:val="auto"/>
                <w:sz w:val="24"/>
                <w:szCs w:val="20"/>
                <w:lang w:val="en-CA" w:eastAsia="en-US"/>
              </w:rPr>
              <w:t>UDP</w:t>
            </w:r>
            <w:r w:rsidRPr="00366B42">
              <w:rPr>
                <w:rFonts w:ascii="Calibri" w:eastAsia="SimSun" w:hAnsi="Calibri" w:cs="Times New Roman"/>
                <w:color w:val="auto"/>
                <w:sz w:val="24"/>
                <w:szCs w:val="20"/>
                <w:lang w:val="en-CA" w:eastAsia="en-US"/>
              </w:rPr>
              <w:t xml:space="preserve"> session index</w:t>
            </w:r>
          </w:p>
        </w:tc>
      </w:tr>
      <w:tr w:rsidR="00F4678E" w:rsidRPr="00E51118" w14:paraId="2EC1D51B" w14:textId="77777777" w:rsidTr="00824825">
        <w:tc>
          <w:tcPr>
            <w:tcW w:w="849" w:type="pct"/>
          </w:tcPr>
          <w:p w14:paraId="429C2059" w14:textId="77777777" w:rsidR="00F4678E" w:rsidRPr="00097DE4" w:rsidRDefault="00F4678E" w:rsidP="00824825">
            <w:pPr>
              <w:pStyle w:val="TableBody"/>
              <w:rPr>
                <w:rFonts w:ascii="Calibri" w:eastAsia="SimSun" w:hAnsi="Calibri" w:cs="Times New Roman"/>
                <w:color w:val="auto"/>
                <w:sz w:val="24"/>
                <w:szCs w:val="20"/>
                <w:lang w:val="en-CA" w:eastAsia="en-US"/>
              </w:rPr>
            </w:pPr>
            <w:r w:rsidRPr="00097DE4">
              <w:rPr>
                <w:rFonts w:ascii="Calibri" w:eastAsia="SimSun" w:hAnsi="Calibri" w:cs="Times New Roman"/>
                <w:color w:val="auto"/>
                <w:sz w:val="24"/>
                <w:szCs w:val="20"/>
                <w:lang w:val="en-CA" w:eastAsia="en-US"/>
              </w:rPr>
              <w:t>&lt;udp remote address&gt;</w:t>
            </w:r>
          </w:p>
        </w:tc>
        <w:tc>
          <w:tcPr>
            <w:tcW w:w="1234" w:type="pct"/>
          </w:tcPr>
          <w:p w14:paraId="7A91CDB2" w14:textId="77777777" w:rsidR="00F4678E" w:rsidRDefault="00F4678E" w:rsidP="00824825">
            <w:pPr>
              <w:autoSpaceDE w:val="0"/>
              <w:autoSpaceDN w:val="0"/>
              <w:adjustRightInd w:val="0"/>
            </w:pPr>
          </w:p>
        </w:tc>
        <w:tc>
          <w:tcPr>
            <w:tcW w:w="2917" w:type="pct"/>
          </w:tcPr>
          <w:p w14:paraId="468D1DED" w14:textId="77777777" w:rsidR="00F4678E" w:rsidRPr="00097DE4" w:rsidRDefault="00F4678E" w:rsidP="00824825">
            <w:pPr>
              <w:pStyle w:val="TableBody"/>
              <w:rPr>
                <w:rFonts w:ascii="Calibri" w:eastAsia="SimSun" w:hAnsi="Calibri" w:cs="Times New Roman"/>
                <w:color w:val="auto"/>
                <w:sz w:val="24"/>
                <w:szCs w:val="20"/>
                <w:lang w:val="en-CA" w:eastAsia="en-US"/>
              </w:rPr>
            </w:pPr>
            <w:r w:rsidRPr="00097DE4">
              <w:rPr>
                <w:rFonts w:ascii="Calibri" w:eastAsia="SimSun" w:hAnsi="Calibri" w:cs="Times New Roman"/>
                <w:color w:val="auto"/>
                <w:sz w:val="24"/>
                <w:szCs w:val="20"/>
                <w:lang w:val="en-CA" w:eastAsia="en-US"/>
              </w:rPr>
              <w:t>IP address string or explicit name of the remote host</w:t>
            </w:r>
          </w:p>
        </w:tc>
      </w:tr>
      <w:tr w:rsidR="00F4678E" w:rsidRPr="00E51118" w14:paraId="7D042ED0" w14:textId="77777777" w:rsidTr="00824825">
        <w:trPr>
          <w:trHeight w:val="485"/>
        </w:trPr>
        <w:tc>
          <w:tcPr>
            <w:tcW w:w="849" w:type="pct"/>
          </w:tcPr>
          <w:p w14:paraId="5D1935A3" w14:textId="77777777" w:rsidR="00F4678E" w:rsidRPr="003E197B" w:rsidRDefault="00F4678E" w:rsidP="00824825">
            <w:pPr>
              <w:pStyle w:val="TableBody"/>
              <w:rPr>
                <w:rFonts w:ascii="Calibri" w:eastAsia="SimSun" w:hAnsi="Calibri" w:cs="Times New Roman"/>
                <w:color w:val="auto"/>
                <w:sz w:val="24"/>
                <w:szCs w:val="20"/>
                <w:lang w:val="en-CA" w:eastAsia="en-US"/>
              </w:rPr>
            </w:pPr>
            <w:r w:rsidRPr="00097DE4">
              <w:rPr>
                <w:rFonts w:ascii="Calibri" w:eastAsia="SimSun" w:hAnsi="Calibri" w:cs="Times New Roman"/>
                <w:color w:val="auto"/>
                <w:sz w:val="24"/>
                <w:szCs w:val="20"/>
                <w:lang w:val="en-CA" w:eastAsia="en-US"/>
              </w:rPr>
              <w:t>&lt;udp_port&gt;</w:t>
            </w:r>
          </w:p>
        </w:tc>
        <w:tc>
          <w:tcPr>
            <w:tcW w:w="1234" w:type="pct"/>
          </w:tcPr>
          <w:p w14:paraId="2B2B9D56" w14:textId="77777777" w:rsidR="00F4678E" w:rsidRPr="00671C8B" w:rsidRDefault="00F4678E" w:rsidP="00824825">
            <w:pPr>
              <w:autoSpaceDE w:val="0"/>
              <w:autoSpaceDN w:val="0"/>
              <w:adjustRightInd w:val="0"/>
            </w:pPr>
            <w:r>
              <w:t>1 – 65535</w:t>
            </w:r>
          </w:p>
        </w:tc>
        <w:tc>
          <w:tcPr>
            <w:tcW w:w="2917" w:type="pct"/>
          </w:tcPr>
          <w:p w14:paraId="433FAE08" w14:textId="77777777" w:rsidR="00F4678E" w:rsidRPr="00097DE4" w:rsidRDefault="00F4678E" w:rsidP="00824825">
            <w:pPr>
              <w:pStyle w:val="TableBody"/>
              <w:rPr>
                <w:rFonts w:ascii="Calibri" w:eastAsia="SimSun" w:hAnsi="Calibri" w:cs="Times New Roman"/>
                <w:color w:val="auto"/>
                <w:sz w:val="24"/>
                <w:szCs w:val="20"/>
                <w:lang w:val="en-CA" w:eastAsia="en-US"/>
              </w:rPr>
            </w:pPr>
            <w:r w:rsidRPr="00097DE4">
              <w:rPr>
                <w:rFonts w:ascii="Calibri" w:eastAsia="SimSun" w:hAnsi="Calibri" w:cs="Times New Roman"/>
                <w:color w:val="auto"/>
                <w:sz w:val="24"/>
                <w:szCs w:val="20"/>
                <w:lang w:val="en-CA" w:eastAsia="en-US"/>
              </w:rPr>
              <w:t>UDP peer port</w:t>
            </w:r>
          </w:p>
        </w:tc>
      </w:tr>
      <w:tr w:rsidR="00F4678E" w:rsidRPr="00E51118" w14:paraId="5DE27EB7" w14:textId="77777777" w:rsidTr="00824825">
        <w:trPr>
          <w:trHeight w:val="783"/>
        </w:trPr>
        <w:tc>
          <w:tcPr>
            <w:tcW w:w="849" w:type="pct"/>
          </w:tcPr>
          <w:p w14:paraId="2484CD76" w14:textId="77777777" w:rsidR="00F4678E" w:rsidRPr="006131D5" w:rsidRDefault="00F4678E" w:rsidP="00824825">
            <w:pPr>
              <w:autoSpaceDE w:val="0"/>
              <w:autoSpaceDN w:val="0"/>
              <w:adjustRightInd w:val="0"/>
            </w:pPr>
            <w:r>
              <w:t>&lt;ndata</w:t>
            </w:r>
            <w:r w:rsidRPr="006131D5">
              <w:t xml:space="preserve">&gt; </w:t>
            </w:r>
          </w:p>
          <w:p w14:paraId="15CAF0ED" w14:textId="77777777" w:rsidR="00F4678E" w:rsidRPr="006131D5" w:rsidRDefault="00F4678E" w:rsidP="00824825">
            <w:pPr>
              <w:autoSpaceDE w:val="0"/>
              <w:autoSpaceDN w:val="0"/>
              <w:adjustRightInd w:val="0"/>
            </w:pPr>
          </w:p>
        </w:tc>
        <w:tc>
          <w:tcPr>
            <w:tcW w:w="1234" w:type="pct"/>
          </w:tcPr>
          <w:p w14:paraId="25896B66" w14:textId="77777777" w:rsidR="00F4678E" w:rsidRPr="006131D5" w:rsidRDefault="00F4678E" w:rsidP="00824825">
            <w:pPr>
              <w:autoSpaceDE w:val="0"/>
              <w:autoSpaceDN w:val="0"/>
              <w:adjustRightInd w:val="0"/>
            </w:pPr>
            <w:r w:rsidRPr="00671C8B">
              <w:t>max value 4294967295</w:t>
            </w:r>
          </w:p>
        </w:tc>
        <w:tc>
          <w:tcPr>
            <w:tcW w:w="2917" w:type="pct"/>
          </w:tcPr>
          <w:p w14:paraId="23E9DD7B" w14:textId="77777777" w:rsidR="00F4678E" w:rsidRPr="006131D5" w:rsidRDefault="00F4678E" w:rsidP="00824825">
            <w:pPr>
              <w:autoSpaceDE w:val="0"/>
              <w:autoSpaceDN w:val="0"/>
              <w:adjustRightInd w:val="0"/>
            </w:pPr>
            <w:r>
              <w:t>Number of Bytes</w:t>
            </w:r>
          </w:p>
        </w:tc>
      </w:tr>
      <w:tr w:rsidR="00F4678E" w:rsidRPr="00E51118" w14:paraId="7D519A97" w14:textId="77777777" w:rsidTr="00824825">
        <w:trPr>
          <w:trHeight w:val="495"/>
        </w:trPr>
        <w:tc>
          <w:tcPr>
            <w:tcW w:w="849" w:type="pct"/>
          </w:tcPr>
          <w:p w14:paraId="552413D0" w14:textId="77777777" w:rsidR="00F4678E" w:rsidRPr="006131D5" w:rsidRDefault="00F4678E" w:rsidP="00824825">
            <w:pPr>
              <w:autoSpaceDE w:val="0"/>
              <w:autoSpaceDN w:val="0"/>
              <w:adjustRightInd w:val="0"/>
            </w:pPr>
            <w:r>
              <w:t>&lt;udp_notif</w:t>
            </w:r>
            <w:r w:rsidRPr="006131D5">
              <w:t>&gt;</w:t>
            </w:r>
          </w:p>
        </w:tc>
        <w:tc>
          <w:tcPr>
            <w:tcW w:w="1234" w:type="pct"/>
          </w:tcPr>
          <w:p w14:paraId="6418EA87" w14:textId="77777777" w:rsidR="00F4678E" w:rsidRPr="006131D5" w:rsidRDefault="00F4678E" w:rsidP="00824825">
            <w:pPr>
              <w:autoSpaceDE w:val="0"/>
              <w:autoSpaceDN w:val="0"/>
              <w:adjustRightInd w:val="0"/>
            </w:pPr>
            <w:r>
              <w:t>0-14</w:t>
            </w:r>
          </w:p>
        </w:tc>
        <w:tc>
          <w:tcPr>
            <w:tcW w:w="2917" w:type="pct"/>
          </w:tcPr>
          <w:p w14:paraId="2AEA2053" w14:textId="77777777" w:rsidR="00F4678E" w:rsidRDefault="00F4678E" w:rsidP="00824825">
            <w:pPr>
              <w:autoSpaceDE w:val="0"/>
              <w:autoSpaceDN w:val="0"/>
              <w:adjustRightInd w:val="0"/>
            </w:pPr>
            <w:r w:rsidRPr="00671C8B">
              <w:t>Integer type.</w:t>
            </w:r>
            <w:r>
              <w:t xml:space="preserve"> Indicates the cause of the UDP </w:t>
            </w:r>
            <w:r w:rsidRPr="00671C8B">
              <w:t>connection failure</w:t>
            </w:r>
          </w:p>
          <w:p w14:paraId="72E6DD7A"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0</w:t>
            </w:r>
            <w:r w:rsidRPr="000C5DDC">
              <w:rPr>
                <w:rFonts w:ascii="Calibri" w:eastAsia="SimSun" w:hAnsi="Calibri" w:cs="Times New Roman"/>
                <w:color w:val="auto"/>
                <w:sz w:val="24"/>
                <w:szCs w:val="20"/>
                <w:lang w:val="en-CA" w:eastAsia="en-US"/>
              </w:rPr>
              <w:tab/>
              <w:t>Network error</w:t>
            </w:r>
          </w:p>
          <w:p w14:paraId="1DCB7C8C"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1</w:t>
            </w:r>
            <w:r w:rsidRPr="000C5DDC">
              <w:rPr>
                <w:rFonts w:ascii="Calibri" w:eastAsia="SimSun" w:hAnsi="Calibri" w:cs="Times New Roman"/>
                <w:color w:val="auto"/>
                <w:sz w:val="24"/>
                <w:szCs w:val="20"/>
                <w:lang w:val="en-CA" w:eastAsia="en-US"/>
              </w:rPr>
              <w:tab/>
              <w:t>No more sockets available; max number already reached</w:t>
            </w:r>
          </w:p>
          <w:p w14:paraId="2275B7A4"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lastRenderedPageBreak/>
              <w:t>2</w:t>
            </w:r>
            <w:r w:rsidRPr="000C5DDC">
              <w:rPr>
                <w:rFonts w:ascii="Calibri" w:eastAsia="SimSun" w:hAnsi="Calibri" w:cs="Times New Roman"/>
                <w:color w:val="auto"/>
                <w:sz w:val="24"/>
                <w:szCs w:val="20"/>
                <w:lang w:val="en-CA" w:eastAsia="en-US"/>
              </w:rPr>
              <w:tab/>
              <w:t xml:space="preserve">Memory problem </w:t>
            </w:r>
          </w:p>
          <w:p w14:paraId="1912CB93"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3</w:t>
            </w:r>
            <w:r w:rsidRPr="000C5DDC">
              <w:rPr>
                <w:rFonts w:ascii="Calibri" w:eastAsia="SimSun" w:hAnsi="Calibri" w:cs="Times New Roman"/>
                <w:color w:val="auto"/>
                <w:sz w:val="24"/>
                <w:szCs w:val="20"/>
                <w:lang w:val="en-CA" w:eastAsia="en-US"/>
              </w:rPr>
              <w:tab/>
              <w:t>DNS error</w:t>
            </w:r>
          </w:p>
          <w:p w14:paraId="01187456" w14:textId="1CA6773C"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5</w:t>
            </w:r>
            <w:r w:rsidRPr="000C5DDC">
              <w:rPr>
                <w:rFonts w:ascii="Calibri" w:eastAsia="SimSun" w:hAnsi="Calibri" w:cs="Times New Roman"/>
                <w:color w:val="auto"/>
                <w:sz w:val="24"/>
                <w:szCs w:val="20"/>
                <w:lang w:val="en-CA" w:eastAsia="en-US"/>
              </w:rPr>
              <w:tab/>
              <w:t>UDP connection error</w:t>
            </w:r>
            <w:r w:rsidR="003B0E4A">
              <w:rPr>
                <w:rFonts w:ascii="Calibri" w:eastAsia="SimSun" w:hAnsi="Calibri" w:cs="Times New Roman"/>
                <w:color w:val="auto"/>
                <w:sz w:val="24"/>
                <w:szCs w:val="20"/>
                <w:lang w:val="en-CA" w:eastAsia="en-US"/>
              </w:rPr>
              <w:t xml:space="preserve"> </w:t>
            </w:r>
            <w:r w:rsidRPr="000C5DDC">
              <w:rPr>
                <w:rFonts w:ascii="Calibri" w:eastAsia="SimSun" w:hAnsi="Calibri" w:cs="Times New Roman"/>
                <w:color w:val="auto"/>
                <w:sz w:val="24"/>
                <w:szCs w:val="20"/>
                <w:lang w:val="en-CA" w:eastAsia="en-US"/>
              </w:rPr>
              <w:t>(Host unreachable)</w:t>
            </w:r>
          </w:p>
          <w:p w14:paraId="2233C7FB"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6</w:t>
            </w:r>
            <w:r w:rsidRPr="000C5DDC">
              <w:rPr>
                <w:rFonts w:ascii="Calibri" w:eastAsia="SimSun" w:hAnsi="Calibri" w:cs="Times New Roman"/>
                <w:color w:val="auto"/>
                <w:sz w:val="24"/>
                <w:szCs w:val="20"/>
                <w:lang w:val="en-CA" w:eastAsia="en-US"/>
              </w:rPr>
              <w:tab/>
              <w:t>Generic error</w:t>
            </w:r>
          </w:p>
          <w:p w14:paraId="378BBFA0"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8</w:t>
            </w:r>
            <w:r w:rsidRPr="000C5DDC">
              <w:rPr>
                <w:rFonts w:ascii="Calibri" w:eastAsia="SimSun" w:hAnsi="Calibri" w:cs="Times New Roman"/>
                <w:color w:val="auto"/>
                <w:sz w:val="24"/>
                <w:szCs w:val="20"/>
                <w:lang w:val="en-CA" w:eastAsia="en-US"/>
              </w:rPr>
              <w:tab/>
              <w:t xml:space="preserve">Data sending is OK but KUDPSND was waiting more or </w:t>
            </w:r>
            <w:r w:rsidRPr="000C5DDC">
              <w:rPr>
                <w:rFonts w:ascii="Calibri" w:eastAsia="SimSun" w:hAnsi="Calibri" w:cs="Times New Roman"/>
                <w:color w:val="auto"/>
                <w:sz w:val="24"/>
                <w:szCs w:val="20"/>
                <w:lang w:val="en-CA" w:eastAsia="en-US"/>
              </w:rPr>
              <w:tab/>
              <w:t>less characters</w:t>
            </w:r>
          </w:p>
          <w:p w14:paraId="0743417F"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9</w:t>
            </w:r>
            <w:r w:rsidRPr="000C5DDC">
              <w:rPr>
                <w:rFonts w:ascii="Calibri" w:eastAsia="SimSun" w:hAnsi="Calibri" w:cs="Times New Roman"/>
                <w:color w:val="auto"/>
                <w:sz w:val="24"/>
                <w:szCs w:val="20"/>
                <w:lang w:val="en-CA" w:eastAsia="en-US"/>
              </w:rPr>
              <w:tab/>
              <w:t>Bad session ID</w:t>
            </w:r>
          </w:p>
          <w:p w14:paraId="3A345132"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10</w:t>
            </w:r>
            <w:r w:rsidRPr="000C5DDC">
              <w:rPr>
                <w:rFonts w:ascii="Calibri" w:eastAsia="SimSun" w:hAnsi="Calibri" w:cs="Times New Roman"/>
                <w:color w:val="auto"/>
                <w:sz w:val="24"/>
                <w:szCs w:val="20"/>
                <w:lang w:val="en-CA" w:eastAsia="en-US"/>
              </w:rPr>
              <w:tab/>
              <w:t>Session is already running</w:t>
            </w:r>
          </w:p>
          <w:p w14:paraId="041BBD84" w14:textId="77777777" w:rsidR="00F4678E" w:rsidRPr="000C5DDC" w:rsidRDefault="00F4678E" w:rsidP="00824825">
            <w:pPr>
              <w:pStyle w:val="TableBody"/>
              <w:spacing w:before="30" w:after="30"/>
              <w:rPr>
                <w:rFonts w:ascii="Calibri" w:eastAsia="SimSun" w:hAnsi="Calibri" w:cs="Times New Roman"/>
                <w:color w:val="auto"/>
                <w:sz w:val="24"/>
                <w:szCs w:val="20"/>
                <w:lang w:val="en-CA" w:eastAsia="en-US"/>
              </w:rPr>
            </w:pPr>
            <w:r w:rsidRPr="000C5DDC">
              <w:rPr>
                <w:rFonts w:ascii="Calibri" w:eastAsia="SimSun" w:hAnsi="Calibri" w:cs="Times New Roman"/>
                <w:color w:val="auto"/>
                <w:sz w:val="24"/>
                <w:szCs w:val="20"/>
                <w:lang w:val="en-CA" w:eastAsia="en-US"/>
              </w:rPr>
              <w:t>11</w:t>
            </w:r>
            <w:r w:rsidRPr="000C5DDC">
              <w:rPr>
                <w:rFonts w:ascii="Calibri" w:eastAsia="SimSun" w:hAnsi="Calibri" w:cs="Times New Roman"/>
                <w:color w:val="auto"/>
                <w:sz w:val="24"/>
                <w:szCs w:val="20"/>
                <w:lang w:val="en-CA" w:eastAsia="en-US"/>
              </w:rPr>
              <w:tab/>
              <w:t>All sessions are used</w:t>
            </w:r>
          </w:p>
          <w:p w14:paraId="374215F8" w14:textId="77777777" w:rsidR="00F4678E" w:rsidRPr="006131D5" w:rsidRDefault="00F4678E" w:rsidP="00824825">
            <w:pPr>
              <w:autoSpaceDE w:val="0"/>
              <w:autoSpaceDN w:val="0"/>
              <w:adjustRightInd w:val="0"/>
            </w:pPr>
          </w:p>
        </w:tc>
      </w:tr>
    </w:tbl>
    <w:p w14:paraId="3EA48858" w14:textId="77777777" w:rsidR="00F4678E" w:rsidRDefault="00F4678E" w:rsidP="00F4678E"/>
    <w:p w14:paraId="490F6A9D" w14:textId="77777777" w:rsidR="00F4678E" w:rsidRDefault="00F4678E" w:rsidP="00F4678E">
      <w:pPr>
        <w:pStyle w:val="Heading3"/>
        <w:numPr>
          <w:ilvl w:val="2"/>
          <w:numId w:val="1"/>
        </w:numPr>
      </w:pPr>
      <w:bookmarkStart w:id="245" w:name="_Toc506567340"/>
      <w:bookmarkStart w:id="246" w:name="_Toc516684938"/>
      <w:r>
        <w:t>Examples</w:t>
      </w:r>
      <w:bookmarkEnd w:id="245"/>
      <w:bookmarkEnd w:id="246"/>
    </w:p>
    <w:p w14:paraId="6F79F049" w14:textId="77777777" w:rsidR="00F4678E" w:rsidRDefault="00F4678E" w:rsidP="00F4678E">
      <w:pPr>
        <w:rPr>
          <w:b/>
        </w:rPr>
      </w:pPr>
      <w:r w:rsidRPr="00C928C2">
        <w:rPr>
          <w:b/>
        </w:rPr>
        <w:t>Write Command</w:t>
      </w:r>
    </w:p>
    <w:p w14:paraId="340405E6" w14:textId="77777777" w:rsidR="00F4678E" w:rsidRPr="00E02895" w:rsidRDefault="00F4678E" w:rsidP="00F4678E">
      <w:r>
        <w:t>AT+KUDPSND</w:t>
      </w:r>
      <w:r w:rsidRPr="00E02895">
        <w:t>=</w:t>
      </w:r>
      <w:r>
        <w:t>1, ”0.0.0.0”, 8000, 1000</w:t>
      </w:r>
    </w:p>
    <w:p w14:paraId="19631941" w14:textId="77777777" w:rsidR="00F4678E" w:rsidRDefault="00F4678E" w:rsidP="00F4678E">
      <w:r w:rsidRPr="00E02895">
        <w:t>CONNECT</w:t>
      </w:r>
    </w:p>
    <w:p w14:paraId="09CC9E25" w14:textId="77777777" w:rsidR="00F4678E" w:rsidRPr="00E02895" w:rsidRDefault="00F4678E" w:rsidP="00F4678E">
      <w:r>
        <w:t>&lt;data&gt;</w:t>
      </w:r>
    </w:p>
    <w:p w14:paraId="09DBA884" w14:textId="77777777" w:rsidR="00F4678E" w:rsidRPr="00FD26DA" w:rsidRDefault="00F4678E" w:rsidP="00F4678E">
      <w:r w:rsidRPr="00E02895">
        <w:t>OK</w:t>
      </w:r>
    </w:p>
    <w:p w14:paraId="4ADC96D6" w14:textId="77777777" w:rsidR="00F4678E" w:rsidRPr="00C928C2" w:rsidRDefault="00F4678E" w:rsidP="00F4678E">
      <w:pPr>
        <w:rPr>
          <w:b/>
        </w:rPr>
      </w:pPr>
    </w:p>
    <w:p w14:paraId="0B936324" w14:textId="77777777" w:rsidR="00F4678E" w:rsidRDefault="00F4678E" w:rsidP="00F4678E">
      <w:pPr>
        <w:rPr>
          <w:b/>
        </w:rPr>
      </w:pPr>
      <w:r w:rsidRPr="00C928C2">
        <w:rPr>
          <w:b/>
        </w:rPr>
        <w:t>Test Command</w:t>
      </w:r>
    </w:p>
    <w:p w14:paraId="304F15ED" w14:textId="77777777" w:rsidR="00F4678E" w:rsidRPr="00E02895" w:rsidRDefault="00F4678E" w:rsidP="00F4678E">
      <w:r>
        <w:t>AT+KUDPSND</w:t>
      </w:r>
      <w:r w:rsidRPr="00E02895">
        <w:t>=?</w:t>
      </w:r>
    </w:p>
    <w:p w14:paraId="6508E143" w14:textId="77777777" w:rsidR="00F4678E" w:rsidRPr="00E02895" w:rsidRDefault="00F4678E" w:rsidP="00F4678E">
      <w:r>
        <w:t>+KUDP</w:t>
      </w:r>
      <w:r w:rsidRPr="00E02895">
        <w:t>SND: (</w:t>
      </w:r>
      <w:r>
        <w:t>1-32</w:t>
      </w:r>
      <w:r w:rsidRPr="00E02895">
        <w:t>),</w:t>
      </w:r>
      <w:r>
        <w:t>&lt;remote-name/ip&gt;,(1-65535),</w:t>
      </w:r>
      <w:r w:rsidRPr="00E02895">
        <w:t>(</w:t>
      </w:r>
      <w:r>
        <w:t>1-</w:t>
      </w:r>
      <w:r w:rsidRPr="00671C8B">
        <w:t>4294967295</w:t>
      </w:r>
      <w:r w:rsidRPr="00E02895">
        <w:t>)</w:t>
      </w:r>
    </w:p>
    <w:p w14:paraId="20B6C213" w14:textId="77777777" w:rsidR="00F4678E" w:rsidRDefault="00F4678E" w:rsidP="00F4678E">
      <w:r w:rsidRPr="00E02895">
        <w:t>OK</w:t>
      </w:r>
    </w:p>
    <w:p w14:paraId="1E401A9C" w14:textId="77777777" w:rsidR="00F4678E" w:rsidRDefault="00F4678E" w:rsidP="00F4678E"/>
    <w:p w14:paraId="1C49A5FF" w14:textId="77777777" w:rsidR="00F4678E" w:rsidRDefault="00F4678E" w:rsidP="00F4678E"/>
    <w:p w14:paraId="5071DA83" w14:textId="77777777" w:rsidR="00F4678E" w:rsidRDefault="00F4678E" w:rsidP="00F4678E"/>
    <w:p w14:paraId="3AD8BA3E" w14:textId="77777777" w:rsidR="00F4678E" w:rsidRDefault="00F4678E" w:rsidP="00F4678E"/>
    <w:p w14:paraId="276DB085" w14:textId="77777777" w:rsidR="00F4678E" w:rsidRDefault="00F4678E" w:rsidP="00F4678E"/>
    <w:p w14:paraId="3619A98C" w14:textId="77777777" w:rsidR="00F4678E" w:rsidRDefault="00F4678E" w:rsidP="00F4678E"/>
    <w:p w14:paraId="118A216D" w14:textId="77777777" w:rsidR="00F4678E" w:rsidRDefault="00F4678E" w:rsidP="00F4678E"/>
    <w:p w14:paraId="7B310399" w14:textId="77777777" w:rsidR="00F4678E" w:rsidRDefault="00F4678E" w:rsidP="00F4678E"/>
    <w:p w14:paraId="2263FCD8" w14:textId="77777777" w:rsidR="00F4678E" w:rsidRDefault="00F4678E" w:rsidP="00F4678E"/>
    <w:p w14:paraId="70E7B279" w14:textId="77777777" w:rsidR="00F4678E" w:rsidRDefault="00F4678E" w:rsidP="00F4678E"/>
    <w:p w14:paraId="03B6BB28" w14:textId="77777777" w:rsidR="00F4678E" w:rsidRDefault="00F4678E" w:rsidP="00F4678E"/>
    <w:p w14:paraId="14368FED" w14:textId="77777777" w:rsidR="00F4678E" w:rsidRDefault="00F4678E" w:rsidP="00F4678E"/>
    <w:p w14:paraId="0C3C38E3" w14:textId="77777777" w:rsidR="00F4678E" w:rsidRDefault="00F4678E" w:rsidP="00F4678E"/>
    <w:p w14:paraId="7D5F225F" w14:textId="77777777" w:rsidR="00F4678E" w:rsidRDefault="00F4678E" w:rsidP="00F4678E"/>
    <w:p w14:paraId="45B68269" w14:textId="77777777" w:rsidR="00F4678E" w:rsidRDefault="00F4678E" w:rsidP="00F4678E"/>
    <w:p w14:paraId="05B5BF34" w14:textId="77777777" w:rsidR="00F4678E" w:rsidRDefault="00F4678E" w:rsidP="00F4678E"/>
    <w:p w14:paraId="2874E531" w14:textId="77777777" w:rsidR="00F4678E" w:rsidRDefault="00F4678E" w:rsidP="00F4678E"/>
    <w:p w14:paraId="27893E3A" w14:textId="77777777" w:rsidR="00F4678E" w:rsidRDefault="00F4678E" w:rsidP="00F4678E"/>
    <w:p w14:paraId="5724FE1A" w14:textId="77777777" w:rsidR="00F4678E" w:rsidRDefault="00F4678E" w:rsidP="00F4678E">
      <w:pPr>
        <w:pStyle w:val="Heading3"/>
        <w:numPr>
          <w:ilvl w:val="2"/>
          <w:numId w:val="1"/>
        </w:numPr>
      </w:pPr>
      <w:bookmarkStart w:id="247" w:name="_Toc506567341"/>
      <w:bookmarkStart w:id="248" w:name="_Toc516684939"/>
      <w:r>
        <w:lastRenderedPageBreak/>
        <w:t>Sequence Diagram</w:t>
      </w:r>
      <w:bookmarkEnd w:id="247"/>
      <w:bookmarkEnd w:id="248"/>
    </w:p>
    <w:p w14:paraId="41350CC7" w14:textId="77777777" w:rsidR="00F4678E" w:rsidRPr="00800670" w:rsidRDefault="00F4678E" w:rsidP="00F4678E">
      <w:r w:rsidRPr="00A61420">
        <w:rPr>
          <w:noProof/>
          <w:lang w:val="en-US"/>
        </w:rPr>
        <mc:AlternateContent>
          <mc:Choice Requires="wps">
            <w:drawing>
              <wp:anchor distT="0" distB="0" distL="114300" distR="114300" simplePos="0" relativeHeight="255120384" behindDoc="0" locked="0" layoutInCell="1" allowOverlap="1" wp14:anchorId="455BF887" wp14:editId="745A2769">
                <wp:simplePos x="0" y="0"/>
                <wp:positionH relativeFrom="rightMargin">
                  <wp:align>left</wp:align>
                </wp:positionH>
                <wp:positionV relativeFrom="paragraph">
                  <wp:posOffset>9524</wp:posOffset>
                </wp:positionV>
                <wp:extent cx="731520" cy="638175"/>
                <wp:effectExtent l="0" t="0" r="11430" b="28575"/>
                <wp:wrapNone/>
                <wp:docPr id="2176" name="Rectangle 2176"/>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5458B1A" w14:textId="77777777" w:rsidR="00944514" w:rsidRDefault="00944514" w:rsidP="00F4678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BF887" id="Rectangle 2176" o:spid="_x0000_s2435" style="position:absolute;margin-left:0;margin-top:.75pt;width:57.6pt;height:50.25pt;z-index:255120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K8HvQ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OKiv&#10;B70CAADYBQAADgAAAAAAAAAAAAAAAAAuAgAAZHJzL2Uyb0RvYy54bWxQSwECLQAUAAYACAAAACEA&#10;F5NBw90AAAAGAQAADwAAAAAAAAAAAAAAAAAXBQAAZHJzL2Rvd25yZXYueG1sUEsFBgAAAAAEAAQA&#10;8wAAACEGAAAAAA==&#10;" fillcolor="#8064a2 [3207]" strokecolor="#5a5a5a [2109]" strokeweight="1pt">
                <v:textbox>
                  <w:txbxContent>
                    <w:p w14:paraId="25458B1A" w14:textId="77777777" w:rsidR="00944514" w:rsidRDefault="00944514" w:rsidP="00F4678E">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121408" behindDoc="0" locked="0" layoutInCell="1" allowOverlap="1" wp14:anchorId="41A6D537" wp14:editId="384E7260">
                <wp:simplePos x="0" y="0"/>
                <wp:positionH relativeFrom="column">
                  <wp:posOffset>4210050</wp:posOffset>
                </wp:positionH>
                <wp:positionV relativeFrom="paragraph">
                  <wp:posOffset>0</wp:posOffset>
                </wp:positionV>
                <wp:extent cx="1047750" cy="649605"/>
                <wp:effectExtent l="0" t="0" r="19050" b="17145"/>
                <wp:wrapNone/>
                <wp:docPr id="2177" name="Rectangle 2177"/>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8B8569F" w14:textId="77777777" w:rsidR="00944514" w:rsidRDefault="00944514" w:rsidP="00F4678E">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6D537" id="Rectangle 2177" o:spid="_x0000_s2436" style="position:absolute;margin-left:331.5pt;margin-top:0;width:82.5pt;height:51.15pt;z-index:2551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" fillcolor="#c0504d [3205]" strokecolor="#243f60 [1604]" strokeweight="1pt">
                <v:textbox>
                  <w:txbxContent>
                    <w:p w14:paraId="38B8569F" w14:textId="77777777" w:rsidR="00944514" w:rsidRDefault="00944514" w:rsidP="00F4678E">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119360" behindDoc="0" locked="0" layoutInCell="1" allowOverlap="1" wp14:anchorId="3486AD15" wp14:editId="2DAAE129">
                <wp:simplePos x="0" y="0"/>
                <wp:positionH relativeFrom="column">
                  <wp:posOffset>2496185</wp:posOffset>
                </wp:positionH>
                <wp:positionV relativeFrom="paragraph">
                  <wp:posOffset>8890</wp:posOffset>
                </wp:positionV>
                <wp:extent cx="1143000" cy="640080"/>
                <wp:effectExtent l="0" t="0" r="19050" b="26670"/>
                <wp:wrapNone/>
                <wp:docPr id="2178" name="Rectangle 217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0CEE21B" w14:textId="77777777" w:rsidR="00944514" w:rsidRDefault="00944514" w:rsidP="00F4678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86AD15" id="Rectangle 2178" o:spid="_x0000_s2437" style="position:absolute;margin-left:196.55pt;margin-top:.7pt;width:90pt;height:50.4pt;z-index:255119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WLJwgIAABA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" fillcolor="#c0504d [3205]" strokecolor="#5a5a5a [2109]" strokeweight="1pt">
                <v:textbox>
                  <w:txbxContent>
                    <w:p w14:paraId="30CEE21B" w14:textId="77777777" w:rsidR="00944514" w:rsidRDefault="00944514" w:rsidP="00F4678E">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117312" behindDoc="0" locked="0" layoutInCell="1" allowOverlap="1" wp14:anchorId="0F8CB644" wp14:editId="24391669">
                <wp:simplePos x="0" y="0"/>
                <wp:positionH relativeFrom="margin">
                  <wp:posOffset>-323850</wp:posOffset>
                </wp:positionH>
                <wp:positionV relativeFrom="paragraph">
                  <wp:posOffset>8890</wp:posOffset>
                </wp:positionV>
                <wp:extent cx="822325" cy="640080"/>
                <wp:effectExtent l="0" t="0" r="15875" b="26670"/>
                <wp:wrapNone/>
                <wp:docPr id="2182" name="Rectangle 218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93B761" w14:textId="77777777" w:rsidR="00944514" w:rsidRDefault="00944514" w:rsidP="00F4678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CB644" id="Rectangle 2182" o:spid="_x0000_s2438" style="position:absolute;margin-left:-25.5pt;margin-top:.7pt;width:64.75pt;height:50.4pt;z-index:2551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Ee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PaccR7EAgAADwYAAA4AAAAAAAAAAAAAAAAALgIAAGRycy9lMm9Eb2MueG1sUEsBAi0A&#10;FAAGAAgAAAAhAIccbzrgAAAACAEAAA8AAAAAAAAAAAAAAAAAHgUAAGRycy9kb3ducmV2LnhtbFBL&#10;BQYAAAAABAAEAPMAAAArBgAAAAA=&#10;" fillcolor="#f79646 [3209]" strokecolor="#5a5a5a [2109]" strokeweight="1pt">
                <v:textbox>
                  <w:txbxContent>
                    <w:p w14:paraId="1C93B761" w14:textId="77777777" w:rsidR="00944514" w:rsidRDefault="00944514" w:rsidP="00F4678E">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118336" behindDoc="0" locked="0" layoutInCell="1" allowOverlap="1" wp14:anchorId="3D1D8D77" wp14:editId="31C8E779">
                <wp:simplePos x="0" y="0"/>
                <wp:positionH relativeFrom="column">
                  <wp:posOffset>1000760</wp:posOffset>
                </wp:positionH>
                <wp:positionV relativeFrom="paragraph">
                  <wp:posOffset>8890</wp:posOffset>
                </wp:positionV>
                <wp:extent cx="828675" cy="640080"/>
                <wp:effectExtent l="0" t="0" r="28575" b="26670"/>
                <wp:wrapNone/>
                <wp:docPr id="2183" name="Rectangle 218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94693E9" w14:textId="77777777" w:rsidR="00944514" w:rsidRDefault="00944514" w:rsidP="00F4678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D8D77" id="Rectangle 2183" o:spid="_x0000_s2439" style="position:absolute;margin-left:78.8pt;margin-top:.7pt;width:65.25pt;height:50.4pt;z-index:2551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iqxQIAAA8GAAAOAAAAZHJzL2Uyb0RvYy54bWysVMlu2zAQvRfoPxC8N1riOK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J5FeKrFAgAADwYAAA4AAAAAAAAAAAAAAAAALgIAAGRycy9lMm9Eb2MueG1sUEsBAi0AFAAG&#10;AAgAAAAhAMUq6Z/cAAAACQEAAA8AAAAAAAAAAAAAAAAAHwUAAGRycy9kb3ducmV2LnhtbFBLBQYA&#10;AAAABAAEAPMAAAAoBgAAAAA=&#10;" fillcolor="#4f81bd [3204]" strokecolor="#5a5a5a [2109]" strokeweight="1pt">
                <v:textbox>
                  <w:txbxContent>
                    <w:p w14:paraId="094693E9" w14:textId="77777777" w:rsidR="00944514" w:rsidRDefault="00944514" w:rsidP="00F4678E">
                      <w:pPr>
                        <w:jc w:val="center"/>
                      </w:pPr>
                      <w:r>
                        <w:t>Legato App</w:t>
                      </w:r>
                    </w:p>
                  </w:txbxContent>
                </v:textbox>
              </v:rect>
            </w:pict>
          </mc:Fallback>
        </mc:AlternateContent>
      </w:r>
    </w:p>
    <w:p w14:paraId="2B380643" w14:textId="77777777" w:rsidR="00F4678E" w:rsidRDefault="00F4678E" w:rsidP="00F4678E"/>
    <w:p w14:paraId="1F54F542" w14:textId="77777777" w:rsidR="00F4678E" w:rsidRDefault="00F4678E" w:rsidP="00F4678E">
      <w:r w:rsidRPr="00215EAC">
        <w:rPr>
          <w:rFonts w:ascii="Arial" w:hAnsi="Arial" w:cs="Arial"/>
          <w:noProof/>
          <w:lang w:val="en-US"/>
        </w:rPr>
        <mc:AlternateContent>
          <mc:Choice Requires="wps">
            <w:drawing>
              <wp:anchor distT="0" distB="0" distL="114300" distR="114300" simplePos="0" relativeHeight="255126528" behindDoc="0" locked="0" layoutInCell="1" allowOverlap="1" wp14:anchorId="0364CD40" wp14:editId="4D22BDE1">
                <wp:simplePos x="0" y="0"/>
                <wp:positionH relativeFrom="column">
                  <wp:posOffset>5876925</wp:posOffset>
                </wp:positionH>
                <wp:positionV relativeFrom="paragraph">
                  <wp:posOffset>275590</wp:posOffset>
                </wp:positionV>
                <wp:extent cx="0" cy="7010400"/>
                <wp:effectExtent l="0" t="0" r="19050" b="19050"/>
                <wp:wrapNone/>
                <wp:docPr id="2184" name="Straight Connector 2184"/>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0E0FE" id="Straight Connector 2184" o:spid="_x0000_s1026" style="position:absolute;flip:x;z-index:2551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q0p3iMQBAADTAwAADgAAAAAAAAAAAAAA&#10;AAAuAgAAZHJzL2Uyb0RvYy54bWxQSwECLQAUAAYACAAAACEAcvwXnt0AAAALAQAADwAAAAAAAAAA&#10;AAAAAAAeBAAAZHJzL2Rvd25yZXYueG1sUEsFBgAAAAAEAAQA8wAAACgFAAAAAA==&#10;" strokecolor="#4579b8 [3044]"/>
            </w:pict>
          </mc:Fallback>
        </mc:AlternateContent>
      </w:r>
    </w:p>
    <w:p w14:paraId="1951B24E" w14:textId="77777777" w:rsidR="00F4678E" w:rsidRDefault="00F4678E" w:rsidP="00F4678E">
      <w:r w:rsidRPr="00215EAC">
        <w:rPr>
          <w:rFonts w:ascii="Arial" w:hAnsi="Arial" w:cs="Arial"/>
          <w:noProof/>
          <w:lang w:val="en-US"/>
        </w:rPr>
        <mc:AlternateContent>
          <mc:Choice Requires="wps">
            <w:drawing>
              <wp:anchor distT="0" distB="0" distL="114300" distR="114300" simplePos="0" relativeHeight="255125504" behindDoc="0" locked="0" layoutInCell="1" allowOverlap="1" wp14:anchorId="48DB5254" wp14:editId="20F24872">
                <wp:simplePos x="0" y="0"/>
                <wp:positionH relativeFrom="column">
                  <wp:posOffset>4743450</wp:posOffset>
                </wp:positionH>
                <wp:positionV relativeFrom="paragraph">
                  <wp:posOffset>89535</wp:posOffset>
                </wp:positionV>
                <wp:extent cx="0" cy="6991350"/>
                <wp:effectExtent l="0" t="0" r="19050" b="19050"/>
                <wp:wrapNone/>
                <wp:docPr id="2185" name="Straight Connector 218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19EC05" id="Straight Connector 2185" o:spid="_x0000_s1026" style="position:absolute;z-index:2551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DS01Hy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24480" behindDoc="0" locked="0" layoutInCell="1" allowOverlap="1" wp14:anchorId="09D1EE6C" wp14:editId="55B450C4">
                <wp:simplePos x="0" y="0"/>
                <wp:positionH relativeFrom="column">
                  <wp:posOffset>3085465</wp:posOffset>
                </wp:positionH>
                <wp:positionV relativeFrom="paragraph">
                  <wp:posOffset>80010</wp:posOffset>
                </wp:positionV>
                <wp:extent cx="0" cy="6962775"/>
                <wp:effectExtent l="0" t="0" r="19050" b="28575"/>
                <wp:wrapNone/>
                <wp:docPr id="2186" name="Straight Connector 2186"/>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DFFCA" id="Straight Connector 2186" o:spid="_x0000_s1026" style="position:absolute;z-index:2551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23456" behindDoc="0" locked="0" layoutInCell="1" allowOverlap="1" wp14:anchorId="018B5D80" wp14:editId="5A8EB95C">
                <wp:simplePos x="0" y="0"/>
                <wp:positionH relativeFrom="column">
                  <wp:posOffset>1447800</wp:posOffset>
                </wp:positionH>
                <wp:positionV relativeFrom="paragraph">
                  <wp:posOffset>89535</wp:posOffset>
                </wp:positionV>
                <wp:extent cx="0" cy="6991350"/>
                <wp:effectExtent l="0" t="0" r="19050" b="19050"/>
                <wp:wrapNone/>
                <wp:docPr id="2187" name="Straight Connector 2187"/>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143B1" id="Straight Connector 2187" o:spid="_x0000_s1026" style="position:absolute;z-index:2551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YZlajL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22432" behindDoc="0" locked="0" layoutInCell="1" allowOverlap="1" wp14:anchorId="3069F1AA" wp14:editId="6B68D3A2">
                <wp:simplePos x="0" y="0"/>
                <wp:positionH relativeFrom="column">
                  <wp:posOffset>95250</wp:posOffset>
                </wp:positionH>
                <wp:positionV relativeFrom="paragraph">
                  <wp:posOffset>80010</wp:posOffset>
                </wp:positionV>
                <wp:extent cx="0" cy="7000875"/>
                <wp:effectExtent l="0" t="0" r="19050" b="28575"/>
                <wp:wrapNone/>
                <wp:docPr id="2188" name="Straight Connector 2188"/>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55A01" id="Straight Connector 2188" o:spid="_x0000_s1026" style="position:absolute;flip:x;z-index:2551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pMLi2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5127552" behindDoc="1" locked="0" layoutInCell="1" allowOverlap="1" wp14:anchorId="2F8BD5A1" wp14:editId="228F4AFF">
                <wp:simplePos x="0" y="0"/>
                <wp:positionH relativeFrom="column">
                  <wp:posOffset>1600200</wp:posOffset>
                </wp:positionH>
                <wp:positionV relativeFrom="paragraph">
                  <wp:posOffset>14605</wp:posOffset>
                </wp:positionV>
                <wp:extent cx="1247775" cy="552450"/>
                <wp:effectExtent l="0" t="0" r="9525" b="0"/>
                <wp:wrapNone/>
                <wp:docPr id="2189" name="Rounded Rectangle 2189"/>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D0D0493" w14:textId="77777777" w:rsidR="00944514" w:rsidRPr="00B6176C" w:rsidRDefault="00944514" w:rsidP="00F4678E">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BD5A1" id="Rounded Rectangle 2189" o:spid="_x0000_s2440" style="position:absolute;margin-left:126pt;margin-top:1.15pt;width:98.25pt;height:43.5pt;z-index:-2481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S48d3IYCAABSBQAADgAAAAAAAAAAAAAAAAAuAgAAZHJzL2Uyb0RvYy54bWxQSwECLQAUAAYACAAA&#10;ACEAemecSd4AAAAIAQAADwAAAAAAAAAAAAAAAADgBAAAZHJzL2Rvd25yZXYueG1sUEsFBgAAAAAE&#10;AAQA8wAAAOsFAAAAAA==&#10;" fillcolor="white [3201]" stroked="f" strokeweight="2pt">
                <v:textbox>
                  <w:txbxContent>
                    <w:p w14:paraId="1D0D0493" w14:textId="77777777" w:rsidR="00944514" w:rsidRPr="00B6176C" w:rsidRDefault="00944514" w:rsidP="00F4678E">
                      <w:r>
                        <w:t>AT server setup initialisation</w:t>
                      </w:r>
                    </w:p>
                  </w:txbxContent>
                </v:textbox>
              </v:roundrect>
            </w:pict>
          </mc:Fallback>
        </mc:AlternateContent>
      </w:r>
    </w:p>
    <w:p w14:paraId="6E321F31" w14:textId="77777777" w:rsidR="00F4678E" w:rsidRDefault="00F4678E" w:rsidP="00F4678E">
      <w:r>
        <w:rPr>
          <w:noProof/>
          <w:lang w:val="en-US"/>
        </w:rPr>
        <mc:AlternateContent>
          <mc:Choice Requires="wps">
            <w:drawing>
              <wp:anchor distT="0" distB="0" distL="114300" distR="114300" simplePos="0" relativeHeight="255128576" behindDoc="0" locked="0" layoutInCell="1" allowOverlap="1" wp14:anchorId="6E3CD361" wp14:editId="2E8619AA">
                <wp:simplePos x="0" y="0"/>
                <wp:positionH relativeFrom="column">
                  <wp:posOffset>1447165</wp:posOffset>
                </wp:positionH>
                <wp:positionV relativeFrom="paragraph">
                  <wp:posOffset>69850</wp:posOffset>
                </wp:positionV>
                <wp:extent cx="1647825" cy="0"/>
                <wp:effectExtent l="0" t="76200" r="9525" b="95250"/>
                <wp:wrapNone/>
                <wp:docPr id="2190" name="Straight Arrow Connector 2190"/>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539D8F1" id="Straight Arrow Connector 2190" o:spid="_x0000_s1026" type="#_x0000_t32" style="position:absolute;margin-left:113.95pt;margin-top:5.5pt;width:129.75pt;height:0;z-index:25512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" strokecolor="#4579b8 [3044]">
                <v:stroke endarrow="block"/>
              </v:shape>
            </w:pict>
          </mc:Fallback>
        </mc:AlternateContent>
      </w:r>
    </w:p>
    <w:p w14:paraId="13E3983C" w14:textId="77777777" w:rsidR="00F4678E" w:rsidRDefault="00F4678E" w:rsidP="00F4678E">
      <w:r w:rsidRPr="006F3F7D">
        <w:rPr>
          <w:noProof/>
          <w:lang w:val="en-US"/>
        </w:rPr>
        <mc:AlternateContent>
          <mc:Choice Requires="wps">
            <w:drawing>
              <wp:anchor distT="0" distB="0" distL="114300" distR="114300" simplePos="0" relativeHeight="255129600" behindDoc="0" locked="0" layoutInCell="1" allowOverlap="1" wp14:anchorId="6993581C" wp14:editId="54A823B4">
                <wp:simplePos x="0" y="0"/>
                <wp:positionH relativeFrom="margin">
                  <wp:posOffset>2247900</wp:posOffset>
                </wp:positionH>
                <wp:positionV relativeFrom="paragraph">
                  <wp:posOffset>69216</wp:posOffset>
                </wp:positionV>
                <wp:extent cx="1676400" cy="1619250"/>
                <wp:effectExtent l="0" t="0" r="19050" b="19050"/>
                <wp:wrapNone/>
                <wp:docPr id="2191" name="Flowchart: Decision 2191"/>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06B3B27B" w14:textId="77777777" w:rsidR="00944514" w:rsidRDefault="00944514" w:rsidP="00F4678E">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3581C" id="Flowchart: Decision 2191" o:spid="_x0000_s2441" type="#_x0000_t110" style="position:absolute;margin-left:177pt;margin-top:5.45pt;width:132pt;height:127.5pt;z-index:2551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IYipHWGAgAAVgUAAA4AAAAAAAAAAAAAAAAALgIAAGRycy9lMm9Eb2MueG1sUEsBAi0AFAAG&#10;AAgAAAAhACSZZJ/iAAAACgEAAA8AAAAAAAAAAAAAAAAA4AQAAGRycy9kb3ducmV2LnhtbFBLBQYA&#10;AAAABAAEAPMAAADvBQAAAAA=&#10;" fillcolor="white [3201]" strokecolor="#4f81bd [3204]" strokeweight="1pt">
                <v:textbox>
                  <w:txbxContent>
                    <w:p w14:paraId="06B3B27B" w14:textId="77777777" w:rsidR="00944514" w:rsidRDefault="00944514" w:rsidP="00F4678E">
                      <w:pPr>
                        <w:jc w:val="center"/>
                      </w:pPr>
                      <w:r>
                        <w:t>Is AT command known by server</w:t>
                      </w:r>
                    </w:p>
                  </w:txbxContent>
                </v:textbox>
                <w10:wrap anchorx="margin"/>
              </v:shape>
            </w:pict>
          </mc:Fallback>
        </mc:AlternateContent>
      </w:r>
    </w:p>
    <w:p w14:paraId="1D53EBF9" w14:textId="77777777" w:rsidR="00F4678E" w:rsidRDefault="00F4678E" w:rsidP="00F4678E"/>
    <w:p w14:paraId="37906F72" w14:textId="77777777" w:rsidR="00F4678E" w:rsidRDefault="00F4678E" w:rsidP="00F4678E">
      <w:r w:rsidRPr="006F3F7D">
        <w:rPr>
          <w:noProof/>
          <w:lang w:val="en-US"/>
        </w:rPr>
        <mc:AlternateContent>
          <mc:Choice Requires="wps">
            <w:drawing>
              <wp:anchor distT="0" distB="0" distL="114300" distR="114300" simplePos="0" relativeHeight="255130624" behindDoc="1" locked="0" layoutInCell="1" allowOverlap="1" wp14:anchorId="516EA20E" wp14:editId="1C4BE1FB">
                <wp:simplePos x="0" y="0"/>
                <wp:positionH relativeFrom="column">
                  <wp:posOffset>257174</wp:posOffset>
                </wp:positionH>
                <wp:positionV relativeFrom="paragraph">
                  <wp:posOffset>187960</wp:posOffset>
                </wp:positionV>
                <wp:extent cx="1971675" cy="304800"/>
                <wp:effectExtent l="0" t="0" r="9525" b="0"/>
                <wp:wrapNone/>
                <wp:docPr id="2193" name="Rounded Rectangle 2193"/>
                <wp:cNvGraphicFramePr/>
                <a:graphic xmlns:a="http://schemas.openxmlformats.org/drawingml/2006/main">
                  <a:graphicData uri="http://schemas.microsoft.com/office/word/2010/wordprocessingShape">
                    <wps:wsp>
                      <wps:cNvSpPr/>
                      <wps:spPr>
                        <a:xfrm>
                          <a:off x="0" y="0"/>
                          <a:ext cx="19716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1594245" w14:textId="77777777" w:rsidR="00944514" w:rsidRPr="00B6176C" w:rsidRDefault="00944514" w:rsidP="00F4678E">
                            <w:r>
                              <w:t>AT Command AT+KUDPSND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EA20E" id="Rounded Rectangle 2193" o:spid="_x0000_s2442" style="position:absolute;margin-left:20.25pt;margin-top:14.8pt;width:155.25pt;height:24pt;z-index:-2481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" fillcolor="white [3201]" stroked="f" strokeweight="2pt">
                <v:textbox>
                  <w:txbxContent>
                    <w:p w14:paraId="51594245" w14:textId="77777777" w:rsidR="00944514" w:rsidRPr="00B6176C" w:rsidRDefault="00944514" w:rsidP="00F4678E">
                      <w:r>
                        <w:t>AT Command AT+KUDPSND</w:t>
                      </w:r>
                    </w:p>
                  </w:txbxContent>
                </v:textbox>
              </v:roundrect>
            </w:pict>
          </mc:Fallback>
        </mc:AlternateContent>
      </w:r>
    </w:p>
    <w:p w14:paraId="3B1046E6" w14:textId="77777777" w:rsidR="00F4678E" w:rsidRDefault="00F4678E" w:rsidP="00F4678E">
      <w:r w:rsidRPr="006F3F7D">
        <w:rPr>
          <w:noProof/>
          <w:lang w:val="en-US"/>
        </w:rPr>
        <mc:AlternateContent>
          <mc:Choice Requires="wps">
            <w:drawing>
              <wp:anchor distT="0" distB="0" distL="114300" distR="114300" simplePos="0" relativeHeight="255133696" behindDoc="0" locked="0" layoutInCell="1" allowOverlap="1" wp14:anchorId="26292D6E" wp14:editId="14C0A73C">
                <wp:simplePos x="0" y="0"/>
                <wp:positionH relativeFrom="column">
                  <wp:posOffset>4200525</wp:posOffset>
                </wp:positionH>
                <wp:positionV relativeFrom="paragraph">
                  <wp:posOffset>128270</wp:posOffset>
                </wp:positionV>
                <wp:extent cx="428625" cy="314325"/>
                <wp:effectExtent l="0" t="0" r="9525" b="9525"/>
                <wp:wrapNone/>
                <wp:docPr id="2192" name="Rounded Rectangle 219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925B9F3" w14:textId="77777777" w:rsidR="00944514" w:rsidRPr="00B6176C" w:rsidRDefault="00944514" w:rsidP="00F4678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292D6E" id="Rounded Rectangle 2192" o:spid="_x0000_s2443" style="position:absolute;margin-left:330.75pt;margin-top:10.1pt;width:33.75pt;height:24.75pt;z-index:2551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AflgwIAAFE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" fillcolor="white [3201]" stroked="f" strokeweight="2pt">
                <v:textbox>
                  <w:txbxContent>
                    <w:p w14:paraId="6925B9F3" w14:textId="77777777" w:rsidR="00944514" w:rsidRPr="00B6176C" w:rsidRDefault="00944514" w:rsidP="00F4678E">
                      <w:pPr>
                        <w:jc w:val="center"/>
                      </w:pPr>
                      <w:r>
                        <w:t>No</w:t>
                      </w:r>
                    </w:p>
                  </w:txbxContent>
                </v:textbox>
              </v:roundrect>
            </w:pict>
          </mc:Fallback>
        </mc:AlternateContent>
      </w:r>
    </w:p>
    <w:p w14:paraId="7A7CC144" w14:textId="77777777" w:rsidR="00F4678E" w:rsidRDefault="00F4678E" w:rsidP="00F4678E">
      <w:r>
        <w:rPr>
          <w:noProof/>
          <w:lang w:val="en-US"/>
        </w:rPr>
        <mc:AlternateContent>
          <mc:Choice Requires="wps">
            <w:drawing>
              <wp:anchor distT="0" distB="0" distL="114300" distR="114300" simplePos="0" relativeHeight="255132672" behindDoc="0" locked="0" layoutInCell="1" allowOverlap="1" wp14:anchorId="3DDC6D35" wp14:editId="4C565DE0">
                <wp:simplePos x="0" y="0"/>
                <wp:positionH relativeFrom="column">
                  <wp:posOffset>3933825</wp:posOffset>
                </wp:positionH>
                <wp:positionV relativeFrom="paragraph">
                  <wp:posOffset>136525</wp:posOffset>
                </wp:positionV>
                <wp:extent cx="1971675" cy="0"/>
                <wp:effectExtent l="0" t="76200" r="9525" b="95250"/>
                <wp:wrapNone/>
                <wp:docPr id="2194" name="Straight Arrow Connector 2194"/>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B5892" id="Straight Arrow Connector 2194" o:spid="_x0000_s1026" type="#_x0000_t32" style="position:absolute;margin-left:309.75pt;margin-top:10.75pt;width:155.25pt;height:0;flip:y;z-index:2551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DoMkut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5131648" behindDoc="0" locked="0" layoutInCell="1" allowOverlap="1" wp14:anchorId="285C2920" wp14:editId="72A286CA">
                <wp:simplePos x="0" y="0"/>
                <wp:positionH relativeFrom="column">
                  <wp:posOffset>85725</wp:posOffset>
                </wp:positionH>
                <wp:positionV relativeFrom="paragraph">
                  <wp:posOffset>133985</wp:posOffset>
                </wp:positionV>
                <wp:extent cx="2171700" cy="0"/>
                <wp:effectExtent l="0" t="76200" r="19050" b="95250"/>
                <wp:wrapNone/>
                <wp:docPr id="2195" name="Straight Arrow Connector 2195"/>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B3D713" id="Straight Arrow Connector 2195" o:spid="_x0000_s1026" type="#_x0000_t32" style="position:absolute;margin-left:6.75pt;margin-top:10.55pt;width:171pt;height:0;z-index:2551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D418Hj1gEAAAYE&#10;AAAOAAAAAAAAAAAAAAAAAC4CAABkcnMvZTJvRG9jLnhtbFBLAQItABQABgAIAAAAIQDLC3Xu2QAA&#10;AAgBAAAPAAAAAAAAAAAAAAAAADAEAABkcnMvZG93bnJldi54bWxQSwUGAAAAAAQABADzAAAANgUA&#10;AAAA&#10;" strokecolor="#4579b8 [3044]">
                <v:stroke endarrow="block"/>
              </v:shape>
            </w:pict>
          </mc:Fallback>
        </mc:AlternateContent>
      </w:r>
    </w:p>
    <w:p w14:paraId="1F0F3422" w14:textId="77777777" w:rsidR="00F4678E" w:rsidRDefault="00F4678E" w:rsidP="00F4678E"/>
    <w:p w14:paraId="254FBB85" w14:textId="77777777" w:rsidR="00F4678E" w:rsidRDefault="00F4678E" w:rsidP="00F4678E"/>
    <w:p w14:paraId="7ED99582" w14:textId="77777777" w:rsidR="00F4678E" w:rsidRDefault="00F4678E" w:rsidP="00F4678E"/>
    <w:p w14:paraId="7C49A544" w14:textId="77777777" w:rsidR="00F4678E" w:rsidRDefault="00F4678E" w:rsidP="00F4678E"/>
    <w:p w14:paraId="30562A73" w14:textId="77777777" w:rsidR="00F4678E" w:rsidRDefault="00F4678E" w:rsidP="00F4678E">
      <w:r w:rsidRPr="006F3F7D">
        <w:rPr>
          <w:noProof/>
          <w:lang w:val="en-US"/>
        </w:rPr>
        <mc:AlternateContent>
          <mc:Choice Requires="wps">
            <w:drawing>
              <wp:anchor distT="0" distB="0" distL="114300" distR="114300" simplePos="0" relativeHeight="255134720" behindDoc="0" locked="0" layoutInCell="1" allowOverlap="1" wp14:anchorId="6019EF3D" wp14:editId="5DFBDABD">
                <wp:simplePos x="0" y="0"/>
                <wp:positionH relativeFrom="column">
                  <wp:posOffset>2828925</wp:posOffset>
                </wp:positionH>
                <wp:positionV relativeFrom="paragraph">
                  <wp:posOffset>118745</wp:posOffset>
                </wp:positionV>
                <wp:extent cx="523875" cy="314325"/>
                <wp:effectExtent l="0" t="0" r="9525" b="9525"/>
                <wp:wrapNone/>
                <wp:docPr id="2196" name="Rounded Rectangle 2196"/>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BA4012C" w14:textId="77777777" w:rsidR="00944514" w:rsidRPr="00B6176C" w:rsidRDefault="00944514" w:rsidP="00F4678E">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9EF3D" id="Rounded Rectangle 2196" o:spid="_x0000_s2444" style="position:absolute;margin-left:222.75pt;margin-top:9.35pt;width:41.25pt;height:24.75pt;z-index:2551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" fillcolor="white [3201]" stroked="f" strokeweight="2pt">
                <v:textbox>
                  <w:txbxContent>
                    <w:p w14:paraId="3BA4012C" w14:textId="77777777" w:rsidR="00944514" w:rsidRPr="00B6176C" w:rsidRDefault="00944514" w:rsidP="00F4678E">
                      <w:pPr>
                        <w:jc w:val="center"/>
                      </w:pPr>
                      <w:r>
                        <w:t>Yes</w:t>
                      </w:r>
                    </w:p>
                  </w:txbxContent>
                </v:textbox>
              </v:roundrect>
            </w:pict>
          </mc:Fallback>
        </mc:AlternateContent>
      </w:r>
    </w:p>
    <w:p w14:paraId="74A74448" w14:textId="77777777" w:rsidR="00F4678E" w:rsidRDefault="00F4678E" w:rsidP="00F4678E"/>
    <w:p w14:paraId="4FF37B70" w14:textId="77777777" w:rsidR="00F4678E" w:rsidRDefault="00F4678E" w:rsidP="00F4678E"/>
    <w:p w14:paraId="4AD34623" w14:textId="77777777" w:rsidR="00F4678E" w:rsidRDefault="00F4678E" w:rsidP="00F4678E">
      <w:r w:rsidRPr="004018A4">
        <w:rPr>
          <w:noProof/>
          <w:lang w:val="en-US"/>
        </w:rPr>
        <mc:AlternateContent>
          <mc:Choice Requires="wps">
            <w:drawing>
              <wp:anchor distT="0" distB="0" distL="114300" distR="114300" simplePos="0" relativeHeight="255135744" behindDoc="0" locked="0" layoutInCell="1" allowOverlap="1" wp14:anchorId="22036DDD" wp14:editId="789A6BA8">
                <wp:simplePos x="0" y="0"/>
                <wp:positionH relativeFrom="column">
                  <wp:posOffset>2362200</wp:posOffset>
                </wp:positionH>
                <wp:positionV relativeFrom="paragraph">
                  <wp:posOffset>10160</wp:posOffset>
                </wp:positionV>
                <wp:extent cx="1447800" cy="666750"/>
                <wp:effectExtent l="0" t="0" r="19050" b="19050"/>
                <wp:wrapNone/>
                <wp:docPr id="2197" name="Flowchart: Process 2197"/>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D72B014" w14:textId="77777777" w:rsidR="00944514" w:rsidRDefault="00944514" w:rsidP="00F4678E">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36DDD" id="Flowchart: Process 2197" o:spid="_x0000_s2445" type="#_x0000_t109" style="position:absolute;margin-left:186pt;margin-top:.8pt;width:114pt;height:52.5pt;z-index:2551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KGwuGOE&#10;AgAAUwUAAA4AAAAAAAAAAAAAAAAALgIAAGRycy9lMm9Eb2MueG1sUEsBAi0AFAAGAAgAAAAhAJ3n&#10;hlbbAAAACQEAAA8AAAAAAAAAAAAAAAAA3gQAAGRycy9kb3ducmV2LnhtbFBLBQYAAAAABAAEAPMA&#10;AADmBQAAAAA=&#10;" fillcolor="white [3201]" strokecolor="#4f81bd [3204]" strokeweight="1pt">
                <v:textbox>
                  <w:txbxContent>
                    <w:p w14:paraId="7D72B014" w14:textId="77777777" w:rsidR="00944514" w:rsidRDefault="00944514" w:rsidP="00F4678E">
                      <w:pPr>
                        <w:jc w:val="center"/>
                      </w:pPr>
                      <w:r>
                        <w:t>Treat the command with corresponding handler</w:t>
                      </w:r>
                    </w:p>
                  </w:txbxContent>
                </v:textbox>
              </v:shape>
            </w:pict>
          </mc:Fallback>
        </mc:AlternateContent>
      </w:r>
    </w:p>
    <w:p w14:paraId="26368D60" w14:textId="77777777" w:rsidR="00F4678E" w:rsidRDefault="00F4678E" w:rsidP="00F4678E">
      <w:r>
        <w:rPr>
          <w:noProof/>
          <w:lang w:val="en-US"/>
        </w:rPr>
        <mc:AlternateContent>
          <mc:Choice Requires="wps">
            <w:drawing>
              <wp:anchor distT="0" distB="0" distL="114300" distR="114300" simplePos="0" relativeHeight="255136768" behindDoc="0" locked="0" layoutInCell="1" allowOverlap="1" wp14:anchorId="57210AF5" wp14:editId="29AE4DD2">
                <wp:simplePos x="0" y="0"/>
                <wp:positionH relativeFrom="column">
                  <wp:posOffset>1443355</wp:posOffset>
                </wp:positionH>
                <wp:positionV relativeFrom="paragraph">
                  <wp:posOffset>184785</wp:posOffset>
                </wp:positionV>
                <wp:extent cx="918845" cy="0"/>
                <wp:effectExtent l="38100" t="76200" r="0" b="95250"/>
                <wp:wrapNone/>
                <wp:docPr id="2198" name="Straight Arrow Connector 2198"/>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46096D" id="Straight Arrow Connector 2198" o:spid="_x0000_s1026" type="#_x0000_t32" style="position:absolute;margin-left:113.65pt;margin-top:14.55pt;width:72.35pt;height:0;flip:x;z-index:25513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" strokecolor="#4579b8 [3044]">
                <v:stroke endarrow="block"/>
              </v:shape>
            </w:pict>
          </mc:Fallback>
        </mc:AlternateContent>
      </w:r>
    </w:p>
    <w:p w14:paraId="15DA5B7E" w14:textId="77777777" w:rsidR="00F4678E" w:rsidRDefault="00F4678E" w:rsidP="00F4678E"/>
    <w:p w14:paraId="74F4AC6A" w14:textId="77777777" w:rsidR="00F4678E" w:rsidRDefault="00F4678E" w:rsidP="00F4678E">
      <w:r>
        <w:rPr>
          <w:noProof/>
          <w:lang w:val="en-US"/>
        </w:rPr>
        <mc:AlternateContent>
          <mc:Choice Requires="wps">
            <w:drawing>
              <wp:anchor distT="0" distB="0" distL="114300" distR="114300" simplePos="0" relativeHeight="255137792" behindDoc="0" locked="0" layoutInCell="1" allowOverlap="1" wp14:anchorId="1EEC2B96" wp14:editId="6550D91B">
                <wp:simplePos x="0" y="0"/>
                <wp:positionH relativeFrom="margin">
                  <wp:posOffset>866775</wp:posOffset>
                </wp:positionH>
                <wp:positionV relativeFrom="paragraph">
                  <wp:posOffset>14605</wp:posOffset>
                </wp:positionV>
                <wp:extent cx="1171575" cy="485775"/>
                <wp:effectExtent l="0" t="0" r="28575" b="28575"/>
                <wp:wrapNone/>
                <wp:docPr id="2199" name="Flowchart: Process 2199"/>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7F600AC" w14:textId="77777777" w:rsidR="00944514" w:rsidRDefault="00944514" w:rsidP="00F4678E">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C2B96" id="Flowchart: Process 2199" o:spid="_x0000_s2446" type="#_x0000_t109" style="position:absolute;margin-left:68.25pt;margin-top:1.15pt;width:92.25pt;height:38.25pt;z-index:2551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" fillcolor="white [3201]" strokecolor="#4f81bd [3204]" strokeweight="1pt">
                <v:textbox>
                  <w:txbxContent>
                    <w:p w14:paraId="47F600AC" w14:textId="77777777" w:rsidR="00944514" w:rsidRDefault="00944514" w:rsidP="00F4678E">
                      <w:pPr>
                        <w:jc w:val="center"/>
                      </w:pPr>
                      <w:r>
                        <w:t>Check AT command type</w:t>
                      </w:r>
                    </w:p>
                  </w:txbxContent>
                </v:textbox>
                <w10:wrap anchorx="margin"/>
              </v:shape>
            </w:pict>
          </mc:Fallback>
        </mc:AlternateContent>
      </w:r>
    </w:p>
    <w:p w14:paraId="69874ED3" w14:textId="77777777" w:rsidR="00F4678E" w:rsidRDefault="00F4678E" w:rsidP="00F4678E"/>
    <w:p w14:paraId="06E7D949" w14:textId="77777777" w:rsidR="00F4678E" w:rsidRDefault="00F4678E" w:rsidP="00F4678E"/>
    <w:p w14:paraId="078776D3" w14:textId="77777777" w:rsidR="00F4678E" w:rsidRDefault="00F4678E" w:rsidP="00F4678E">
      <w:r w:rsidRPr="00161089">
        <w:rPr>
          <w:rFonts w:asciiTheme="minorHAnsi" w:hAnsiTheme="minorHAnsi" w:cs="Arial"/>
          <w:noProof/>
          <w:sz w:val="20"/>
          <w:lang w:val="en-US"/>
        </w:rPr>
        <mc:AlternateContent>
          <mc:Choice Requires="wps">
            <w:drawing>
              <wp:anchor distT="0" distB="0" distL="114300" distR="114300" simplePos="0" relativeHeight="255138816" behindDoc="0" locked="0" layoutInCell="1" allowOverlap="1" wp14:anchorId="69A5C2D0" wp14:editId="172F95E2">
                <wp:simplePos x="0" y="0"/>
                <wp:positionH relativeFrom="column">
                  <wp:posOffset>551815</wp:posOffset>
                </wp:positionH>
                <wp:positionV relativeFrom="paragraph">
                  <wp:posOffset>74295</wp:posOffset>
                </wp:positionV>
                <wp:extent cx="1800225" cy="1333500"/>
                <wp:effectExtent l="0" t="0" r="28575" b="19050"/>
                <wp:wrapNone/>
                <wp:docPr id="2200" name="Diamond 2200"/>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22CC024" w14:textId="77777777" w:rsidR="00944514" w:rsidRPr="00003244" w:rsidRDefault="00944514" w:rsidP="00F4678E">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5C2D0" id="Diamond 2200" o:spid="_x0000_s2447" type="#_x0000_t4" style="position:absolute;margin-left:43.45pt;margin-top:5.85pt;width:141.75pt;height:105pt;z-index:2551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" fillcolor="white [3201]" strokecolor="#4f81bd [3204]" strokeweight="1pt">
                <v:textbox>
                  <w:txbxContent>
                    <w:p w14:paraId="522CC024" w14:textId="77777777" w:rsidR="00944514" w:rsidRPr="00003244" w:rsidRDefault="00944514" w:rsidP="00F4678E">
                      <w:pPr>
                        <w:jc w:val="center"/>
                        <w:rPr>
                          <w:rFonts w:ascii="Arial" w:hAnsi="Arial" w:cs="Arial"/>
                          <w:sz w:val="20"/>
                        </w:rPr>
                      </w:pPr>
                      <w:r>
                        <w:rPr>
                          <w:rFonts w:ascii="Arial" w:hAnsi="Arial" w:cs="Arial"/>
                          <w:sz w:val="20"/>
                        </w:rPr>
                        <w:t>If CMD_TYPE_TEST</w:t>
                      </w:r>
                    </w:p>
                  </w:txbxContent>
                </v:textbox>
              </v:shape>
            </w:pict>
          </mc:Fallback>
        </mc:AlternateContent>
      </w:r>
    </w:p>
    <w:p w14:paraId="72E6440E" w14:textId="77777777" w:rsidR="00F4678E" w:rsidRDefault="00F4678E" w:rsidP="00F4678E">
      <w:r>
        <w:rPr>
          <w:noProof/>
          <w:lang w:val="en-US"/>
        </w:rPr>
        <mc:AlternateContent>
          <mc:Choice Requires="wps">
            <w:drawing>
              <wp:anchor distT="0" distB="0" distL="114300" distR="114300" simplePos="0" relativeHeight="255145984" behindDoc="0" locked="0" layoutInCell="1" allowOverlap="1" wp14:anchorId="1795BD4B" wp14:editId="668BB6F1">
                <wp:simplePos x="0" y="0"/>
                <wp:positionH relativeFrom="column">
                  <wp:posOffset>3409950</wp:posOffset>
                </wp:positionH>
                <wp:positionV relativeFrom="paragraph">
                  <wp:posOffset>126365</wp:posOffset>
                </wp:positionV>
                <wp:extent cx="952500" cy="857250"/>
                <wp:effectExtent l="0" t="0" r="19050" b="19050"/>
                <wp:wrapNone/>
                <wp:docPr id="2201" name="Rectangle 2201"/>
                <wp:cNvGraphicFramePr/>
                <a:graphic xmlns:a="http://schemas.openxmlformats.org/drawingml/2006/main">
                  <a:graphicData uri="http://schemas.microsoft.com/office/word/2010/wordprocessingShape">
                    <wps:wsp>
                      <wps:cNvSpPr/>
                      <wps:spPr>
                        <a:xfrm>
                          <a:off x="0" y="0"/>
                          <a:ext cx="952500" cy="85725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E47DB" w14:textId="77777777" w:rsidR="00944514" w:rsidRPr="004F4A7A" w:rsidRDefault="00944514" w:rsidP="00F4678E">
                            <w:pPr>
                              <w:rPr>
                                <w:color w:val="000000" w:themeColor="text1"/>
                              </w:rPr>
                            </w:pPr>
                            <w:r>
                              <w:t xml:space="preserve"> </w:t>
                            </w:r>
                            <w:r>
                              <w:rPr>
                                <w:color w:val="000000" w:themeColor="text1"/>
                              </w:rPr>
                              <w:t>Go to CMD_TYPE_PARA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5BD4B" id="Rectangle 2201" o:spid="_x0000_s2448" style="position:absolute;margin-left:268.5pt;margin-top:9.95pt;width:75pt;height:67.5pt;z-index:2551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" fillcolor="white [3212]" strokecolor="#4f81bd [3204]" strokeweight="1pt">
                <v:textbox>
                  <w:txbxContent>
                    <w:p w14:paraId="784E47DB" w14:textId="77777777" w:rsidR="00944514" w:rsidRPr="004F4A7A" w:rsidRDefault="00944514" w:rsidP="00F4678E">
                      <w:pPr>
                        <w:rPr>
                          <w:color w:val="000000" w:themeColor="text1"/>
                        </w:rPr>
                      </w:pPr>
                      <w:r>
                        <w:t xml:space="preserve"> </w:t>
                      </w:r>
                      <w:r>
                        <w:rPr>
                          <w:color w:val="000000" w:themeColor="text1"/>
                        </w:rPr>
                        <w:t>Go to CMD_TYPE_PARA module</w:t>
                      </w:r>
                    </w:p>
                  </w:txbxContent>
                </v:textbox>
              </v:rect>
            </w:pict>
          </mc:Fallback>
        </mc:AlternateContent>
      </w:r>
    </w:p>
    <w:p w14:paraId="06CDD143" w14:textId="77777777" w:rsidR="00F4678E" w:rsidRDefault="00F4678E" w:rsidP="00F4678E"/>
    <w:p w14:paraId="20E1BAB4" w14:textId="77777777" w:rsidR="00F4678E" w:rsidRDefault="00F4678E" w:rsidP="00F4678E">
      <w:r w:rsidRPr="006F3F7D">
        <w:rPr>
          <w:noProof/>
          <w:lang w:val="en-US"/>
        </w:rPr>
        <mc:AlternateContent>
          <mc:Choice Requires="wps">
            <w:drawing>
              <wp:anchor distT="0" distB="0" distL="114300" distR="114300" simplePos="0" relativeHeight="255144960" behindDoc="0" locked="0" layoutInCell="1" allowOverlap="1" wp14:anchorId="18F62D72" wp14:editId="373A257D">
                <wp:simplePos x="0" y="0"/>
                <wp:positionH relativeFrom="margin">
                  <wp:posOffset>2476501</wp:posOffset>
                </wp:positionH>
                <wp:positionV relativeFrom="paragraph">
                  <wp:posOffset>11430</wp:posOffset>
                </wp:positionV>
                <wp:extent cx="438150" cy="314325"/>
                <wp:effectExtent l="0" t="0" r="0" b="9525"/>
                <wp:wrapNone/>
                <wp:docPr id="2202" name="Rounded Rectangle 2202"/>
                <wp:cNvGraphicFramePr/>
                <a:graphic xmlns:a="http://schemas.openxmlformats.org/drawingml/2006/main">
                  <a:graphicData uri="http://schemas.microsoft.com/office/word/2010/wordprocessingShape">
                    <wps:wsp>
                      <wps:cNvSpPr/>
                      <wps:spPr>
                        <a:xfrm>
                          <a:off x="0" y="0"/>
                          <a:ext cx="438150"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D7CBBA0" w14:textId="77777777" w:rsidR="00944514" w:rsidRPr="00B6176C" w:rsidRDefault="00944514" w:rsidP="00F4678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62D72" id="Rounded Rectangle 2202" o:spid="_x0000_s2449" style="position:absolute;margin-left:195pt;margin-top:.9pt;width:34.5pt;height:24.75pt;z-index:2551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" fillcolor="white [3201]" stroked="f" strokeweight="2pt">
                <v:textbox>
                  <w:txbxContent>
                    <w:p w14:paraId="7D7CBBA0" w14:textId="77777777" w:rsidR="00944514" w:rsidRPr="00B6176C" w:rsidRDefault="00944514" w:rsidP="00F4678E">
                      <w:pPr>
                        <w:jc w:val="center"/>
                      </w:pPr>
                      <w:r>
                        <w:t>No</w:t>
                      </w:r>
                    </w:p>
                  </w:txbxContent>
                </v:textbox>
                <w10:wrap anchorx="margin"/>
              </v:roundrect>
            </w:pict>
          </mc:Fallback>
        </mc:AlternateContent>
      </w:r>
      <w:r>
        <w:rPr>
          <w:noProof/>
          <w:lang w:val="en-US"/>
        </w:rPr>
        <mc:AlternateContent>
          <mc:Choice Requires="wps">
            <w:drawing>
              <wp:anchor distT="0" distB="0" distL="114300" distR="114300" simplePos="0" relativeHeight="255139840" behindDoc="0" locked="0" layoutInCell="1" allowOverlap="1" wp14:anchorId="4CBCF34B" wp14:editId="07CE57A5">
                <wp:simplePos x="0" y="0"/>
                <wp:positionH relativeFrom="column">
                  <wp:posOffset>2352675</wp:posOffset>
                </wp:positionH>
                <wp:positionV relativeFrom="paragraph">
                  <wp:posOffset>186690</wp:posOffset>
                </wp:positionV>
                <wp:extent cx="1047750" cy="0"/>
                <wp:effectExtent l="0" t="76200" r="19050" b="95250"/>
                <wp:wrapNone/>
                <wp:docPr id="2203" name="Straight Arrow Connector 2203"/>
                <wp:cNvGraphicFramePr/>
                <a:graphic xmlns:a="http://schemas.openxmlformats.org/drawingml/2006/main">
                  <a:graphicData uri="http://schemas.microsoft.com/office/word/2010/wordprocessingShape">
                    <wps:wsp>
                      <wps:cNvCnPr/>
                      <wps:spPr>
                        <a:xfrm flipV="1">
                          <a:off x="0" y="0"/>
                          <a:ext cx="1047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46E2E90" id="Straight Arrow Connector 2203" o:spid="_x0000_s1026" type="#_x0000_t32" style="position:absolute;margin-left:185.25pt;margin-top:14.7pt;width:82.5pt;height:0;flip:y;z-index:2551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" strokecolor="#4579b8 [3044]">
                <v:stroke endarrow="block"/>
              </v:shape>
            </w:pict>
          </mc:Fallback>
        </mc:AlternateContent>
      </w:r>
    </w:p>
    <w:p w14:paraId="0EC44A2F" w14:textId="77777777" w:rsidR="00F4678E" w:rsidRDefault="00F4678E" w:rsidP="00F4678E"/>
    <w:p w14:paraId="1B5EA8CB" w14:textId="77777777" w:rsidR="00F4678E" w:rsidRDefault="00F4678E" w:rsidP="00F4678E"/>
    <w:p w14:paraId="197E44AC" w14:textId="77777777" w:rsidR="00F4678E" w:rsidRDefault="00F4678E" w:rsidP="00F4678E">
      <w:r w:rsidRPr="006F3F7D">
        <w:rPr>
          <w:noProof/>
          <w:lang w:val="en-US"/>
        </w:rPr>
        <mc:AlternateContent>
          <mc:Choice Requires="wps">
            <w:drawing>
              <wp:anchor distT="0" distB="0" distL="114300" distR="114300" simplePos="0" relativeHeight="255116288" behindDoc="0" locked="0" layoutInCell="1" allowOverlap="1" wp14:anchorId="12050ECA" wp14:editId="6715178C">
                <wp:simplePos x="0" y="0"/>
                <wp:positionH relativeFrom="margin">
                  <wp:posOffset>1400175</wp:posOffset>
                </wp:positionH>
                <wp:positionV relativeFrom="paragraph">
                  <wp:posOffset>162560</wp:posOffset>
                </wp:positionV>
                <wp:extent cx="523875" cy="314325"/>
                <wp:effectExtent l="0" t="0" r="9525" b="9525"/>
                <wp:wrapNone/>
                <wp:docPr id="2204" name="Rounded Rectangle 2204"/>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599992A" w14:textId="77777777" w:rsidR="00944514" w:rsidRPr="00B6176C" w:rsidRDefault="00944514" w:rsidP="00F4678E">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050ECA" id="Rounded Rectangle 2204" o:spid="_x0000_s2450" style="position:absolute;margin-left:110.25pt;margin-top:12.8pt;width:41.25pt;height:24.75pt;z-index:2551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" fillcolor="white [3201]" stroked="f" strokeweight="2pt">
                <v:textbox>
                  <w:txbxContent>
                    <w:p w14:paraId="1599992A" w14:textId="77777777" w:rsidR="00944514" w:rsidRPr="00B6176C" w:rsidRDefault="00944514" w:rsidP="00F4678E">
                      <w:pPr>
                        <w:jc w:val="center"/>
                      </w:pPr>
                      <w:r>
                        <w:t>Yes</w:t>
                      </w:r>
                    </w:p>
                  </w:txbxContent>
                </v:textbox>
                <w10:wrap anchorx="margin"/>
              </v:roundrect>
            </w:pict>
          </mc:Fallback>
        </mc:AlternateContent>
      </w:r>
    </w:p>
    <w:p w14:paraId="1C1D348E" w14:textId="77777777" w:rsidR="00F4678E" w:rsidRDefault="00F4678E" w:rsidP="00F4678E"/>
    <w:p w14:paraId="2775FCA9" w14:textId="77777777" w:rsidR="00F4678E" w:rsidRDefault="00F4678E" w:rsidP="00F4678E">
      <w:r w:rsidRPr="00C2701C">
        <w:rPr>
          <w:noProof/>
          <w:lang w:val="en-US"/>
        </w:rPr>
        <mc:AlternateContent>
          <mc:Choice Requires="wps">
            <w:drawing>
              <wp:anchor distT="0" distB="0" distL="114300" distR="114300" simplePos="0" relativeHeight="255140864" behindDoc="1" locked="0" layoutInCell="1" allowOverlap="1" wp14:anchorId="2F355098" wp14:editId="2B619EED">
                <wp:simplePos x="0" y="0"/>
                <wp:positionH relativeFrom="margin">
                  <wp:posOffset>38100</wp:posOffset>
                </wp:positionH>
                <wp:positionV relativeFrom="paragraph">
                  <wp:posOffset>56515</wp:posOffset>
                </wp:positionV>
                <wp:extent cx="1590675" cy="1381125"/>
                <wp:effectExtent l="0" t="0" r="9525" b="9525"/>
                <wp:wrapNone/>
                <wp:docPr id="2205" name="Rounded Rectangle 2205"/>
                <wp:cNvGraphicFramePr/>
                <a:graphic xmlns:a="http://schemas.openxmlformats.org/drawingml/2006/main">
                  <a:graphicData uri="http://schemas.microsoft.com/office/word/2010/wordprocessingShape">
                    <wps:wsp>
                      <wps:cNvSpPr/>
                      <wps:spPr>
                        <a:xfrm>
                          <a:off x="0" y="0"/>
                          <a:ext cx="1590675" cy="13811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9F017A" w14:textId="77777777" w:rsidR="00944514" w:rsidRPr="00B6176C" w:rsidRDefault="00944514" w:rsidP="00F4678E">
                            <w:r>
                              <w:t>Sends the range of session id, remote IP address, udp peer port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355098" id="Rounded Rectangle 2205" o:spid="_x0000_s2451" style="position:absolute;margin-left:3pt;margin-top:4.45pt;width:125.25pt;height:108.75pt;z-index:-24817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" fillcolor="white [3201]" stroked="f" strokeweight="2pt">
                <v:textbox>
                  <w:txbxContent>
                    <w:p w14:paraId="459F017A" w14:textId="77777777" w:rsidR="00944514" w:rsidRPr="00B6176C" w:rsidRDefault="00944514" w:rsidP="00F4678E">
                      <w:r>
                        <w:t>Sends the range of session id, remote IP address, udp peer port and ndata as intermediate response</w:t>
                      </w:r>
                    </w:p>
                  </w:txbxContent>
                </v:textbox>
                <w10:wrap anchorx="margin"/>
              </v:roundrect>
            </w:pict>
          </mc:Fallback>
        </mc:AlternateContent>
      </w:r>
    </w:p>
    <w:p w14:paraId="746AA766" w14:textId="77777777" w:rsidR="00F4678E" w:rsidRDefault="00F4678E" w:rsidP="00F4678E"/>
    <w:p w14:paraId="3AA4E340" w14:textId="77777777" w:rsidR="00F4678E" w:rsidRPr="00F419F8" w:rsidRDefault="00F4678E" w:rsidP="00F4678E"/>
    <w:p w14:paraId="62AED701" w14:textId="77777777" w:rsidR="00F4678E" w:rsidRDefault="00F4678E" w:rsidP="00F4678E"/>
    <w:p w14:paraId="687B2983" w14:textId="77777777" w:rsidR="00F4678E" w:rsidRDefault="00F4678E" w:rsidP="00F4678E"/>
    <w:p w14:paraId="57F472DC" w14:textId="77777777" w:rsidR="00F4678E" w:rsidRDefault="00F4678E" w:rsidP="00F4678E">
      <w:r w:rsidRPr="00C2701C">
        <w:rPr>
          <w:noProof/>
          <w:lang w:val="en-US"/>
        </w:rPr>
        <mc:AlternateContent>
          <mc:Choice Requires="wps">
            <w:drawing>
              <wp:anchor distT="0" distB="0" distL="114300" distR="114300" simplePos="0" relativeHeight="255142912" behindDoc="0" locked="0" layoutInCell="1" allowOverlap="1" wp14:anchorId="5B1ABD6B" wp14:editId="2BE18B1D">
                <wp:simplePos x="0" y="0"/>
                <wp:positionH relativeFrom="margin">
                  <wp:posOffset>95250</wp:posOffset>
                </wp:positionH>
                <wp:positionV relativeFrom="paragraph">
                  <wp:posOffset>15240</wp:posOffset>
                </wp:positionV>
                <wp:extent cx="1352550" cy="0"/>
                <wp:effectExtent l="38100" t="76200" r="0" b="95250"/>
                <wp:wrapNone/>
                <wp:docPr id="2206" name="Straight Arrow Connector 2206"/>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03984" id="Straight Arrow Connector 2206" o:spid="_x0000_s1026" type="#_x0000_t32" style="position:absolute;margin-left:7.5pt;margin-top:1.2pt;width:106.5pt;height:0;flip:x y;z-index:2551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" strokecolor="#4579b8 [3044]">
                <v:stroke endarrow="block"/>
                <w10:wrap anchorx="margin"/>
              </v:shape>
            </w:pict>
          </mc:Fallback>
        </mc:AlternateContent>
      </w:r>
    </w:p>
    <w:p w14:paraId="57E74DD1" w14:textId="77777777" w:rsidR="00F4678E" w:rsidRDefault="00F4678E" w:rsidP="00F4678E"/>
    <w:p w14:paraId="5FA13A58" w14:textId="77777777" w:rsidR="00F4678E" w:rsidRDefault="00F4678E" w:rsidP="00F4678E">
      <w:r w:rsidRPr="00C2701C">
        <w:rPr>
          <w:noProof/>
          <w:lang w:val="en-US"/>
        </w:rPr>
        <mc:AlternateContent>
          <mc:Choice Requires="wps">
            <w:drawing>
              <wp:anchor distT="0" distB="0" distL="114300" distR="114300" simplePos="0" relativeHeight="255141888" behindDoc="1" locked="0" layoutInCell="1" allowOverlap="1" wp14:anchorId="06A297D4" wp14:editId="26A74DA6">
                <wp:simplePos x="0" y="0"/>
                <wp:positionH relativeFrom="margin">
                  <wp:posOffset>266700</wp:posOffset>
                </wp:positionH>
                <wp:positionV relativeFrom="paragraph">
                  <wp:posOffset>12700</wp:posOffset>
                </wp:positionV>
                <wp:extent cx="1162050" cy="533400"/>
                <wp:effectExtent l="0" t="0" r="0" b="0"/>
                <wp:wrapNone/>
                <wp:docPr id="2207" name="Rounded Rectangle 2207"/>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8473BF" w14:textId="77777777" w:rsidR="00944514" w:rsidRPr="00B6176C" w:rsidRDefault="00944514" w:rsidP="00F4678E">
                            <w:r>
                              <w:t>Sends OK as Final response</w:t>
                            </w:r>
                          </w:p>
                          <w:p w14:paraId="31594626" w14:textId="77777777" w:rsidR="00944514" w:rsidRPr="00B6176C"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297D4" id="Rounded Rectangle 2207" o:spid="_x0000_s2452" style="position:absolute;margin-left:21pt;margin-top:1pt;width:91.5pt;height:42pt;z-index:-24817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" fillcolor="white [3201]" stroked="f" strokeweight="2pt">
                <v:textbox>
                  <w:txbxContent>
                    <w:p w14:paraId="618473BF" w14:textId="77777777" w:rsidR="00944514" w:rsidRPr="00B6176C" w:rsidRDefault="00944514" w:rsidP="00F4678E">
                      <w:r>
                        <w:t>Sends OK as Final response</w:t>
                      </w:r>
                    </w:p>
                    <w:p w14:paraId="31594626" w14:textId="77777777" w:rsidR="00944514" w:rsidRPr="00B6176C" w:rsidRDefault="00944514" w:rsidP="00F4678E"/>
                  </w:txbxContent>
                </v:textbox>
                <w10:wrap anchorx="margin"/>
              </v:roundrect>
            </w:pict>
          </mc:Fallback>
        </mc:AlternateContent>
      </w:r>
    </w:p>
    <w:p w14:paraId="47481FA1" w14:textId="77777777" w:rsidR="00F4678E" w:rsidRDefault="00F4678E" w:rsidP="00F4678E">
      <w:r w:rsidRPr="00C2701C">
        <w:rPr>
          <w:noProof/>
          <w:lang w:val="en-US"/>
        </w:rPr>
        <mc:AlternateContent>
          <mc:Choice Requires="wps">
            <w:drawing>
              <wp:anchor distT="0" distB="0" distL="114300" distR="114300" simplePos="0" relativeHeight="255143936" behindDoc="0" locked="0" layoutInCell="1" allowOverlap="1" wp14:anchorId="7B5AA488" wp14:editId="5F66DD55">
                <wp:simplePos x="0" y="0"/>
                <wp:positionH relativeFrom="margin">
                  <wp:posOffset>94615</wp:posOffset>
                </wp:positionH>
                <wp:positionV relativeFrom="paragraph">
                  <wp:posOffset>85725</wp:posOffset>
                </wp:positionV>
                <wp:extent cx="1362075" cy="0"/>
                <wp:effectExtent l="38100" t="76200" r="0" b="95250"/>
                <wp:wrapNone/>
                <wp:docPr id="2208" name="Straight Arrow Connector 2208"/>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10FB5" id="Straight Arrow Connector 2208" o:spid="_x0000_s1026" type="#_x0000_t32" style="position:absolute;margin-left:7.45pt;margin-top:6.75pt;width:107.25pt;height:0;flip:x y;z-index:25514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" strokecolor="#4579b8 [3044]">
                <v:stroke endarrow="block"/>
                <w10:wrap anchorx="margin"/>
              </v:shape>
            </w:pict>
          </mc:Fallback>
        </mc:AlternateContent>
      </w:r>
    </w:p>
    <w:p w14:paraId="34F23F47" w14:textId="77777777" w:rsidR="00F4678E" w:rsidRPr="00800670" w:rsidRDefault="00F4678E" w:rsidP="00F4678E">
      <w:r w:rsidRPr="00F813A2">
        <w:rPr>
          <w:noProof/>
          <w:lang w:val="en-US"/>
        </w:rPr>
        <w:lastRenderedPageBreak/>
        <mc:AlternateContent>
          <mc:Choice Requires="wps">
            <w:drawing>
              <wp:anchor distT="0" distB="0" distL="114300" distR="114300" simplePos="0" relativeHeight="255174656" behindDoc="0" locked="0" layoutInCell="1" allowOverlap="1" wp14:anchorId="0845DD53" wp14:editId="7B486BA7">
                <wp:simplePos x="0" y="0"/>
                <wp:positionH relativeFrom="column">
                  <wp:posOffset>4533900</wp:posOffset>
                </wp:positionH>
                <wp:positionV relativeFrom="paragraph">
                  <wp:posOffset>9525</wp:posOffset>
                </wp:positionV>
                <wp:extent cx="723900" cy="649605"/>
                <wp:effectExtent l="0" t="0" r="19050" b="17145"/>
                <wp:wrapNone/>
                <wp:docPr id="2209" name="Rectangle 2209"/>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05EA23E" w14:textId="77777777" w:rsidR="00944514" w:rsidRDefault="00944514" w:rsidP="00F4678E">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5DD53" id="Rectangle 2209" o:spid="_x0000_s2453" style="position:absolute;margin-left:357pt;margin-top:.75pt;width:57pt;height:51.15pt;z-index:2551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" fillcolor="#c0504d [3205]" strokecolor="#243f60 [1604]" strokeweight="1pt">
                <v:textbox>
                  <w:txbxContent>
                    <w:p w14:paraId="105EA23E" w14:textId="77777777" w:rsidR="00944514" w:rsidRDefault="00944514" w:rsidP="00F4678E">
                      <w:pPr>
                        <w:jc w:val="center"/>
                      </w:pPr>
                      <w:r>
                        <w:t>FD Services</w:t>
                      </w:r>
                    </w:p>
                  </w:txbxContent>
                </v:textbox>
              </v:rect>
            </w:pict>
          </mc:Fallback>
        </mc:AlternateContent>
      </w:r>
      <w:r w:rsidRPr="00A61420">
        <w:rPr>
          <w:noProof/>
          <w:lang w:val="en-US"/>
        </w:rPr>
        <mc:AlternateContent>
          <mc:Choice Requires="wps">
            <w:drawing>
              <wp:anchor distT="0" distB="0" distL="114300" distR="114300" simplePos="0" relativeHeight="255155200" behindDoc="0" locked="0" layoutInCell="1" allowOverlap="1" wp14:anchorId="2456CFD8" wp14:editId="317053C8">
                <wp:simplePos x="0" y="0"/>
                <wp:positionH relativeFrom="column">
                  <wp:posOffset>3638550</wp:posOffset>
                </wp:positionH>
                <wp:positionV relativeFrom="paragraph">
                  <wp:posOffset>0</wp:posOffset>
                </wp:positionV>
                <wp:extent cx="723900" cy="649605"/>
                <wp:effectExtent l="0" t="0" r="19050" b="17145"/>
                <wp:wrapNone/>
                <wp:docPr id="2210" name="Rectangle 2210"/>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B2C8F1A" w14:textId="77777777" w:rsidR="00944514" w:rsidRDefault="00944514" w:rsidP="00F4678E">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6CFD8" id="Rectangle 2210" o:spid="_x0000_s2454" style="position:absolute;margin-left:286.5pt;margin-top:0;width:57pt;height:51.15pt;z-index:2551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" fillcolor="#c0504d [3205]" strokecolor="#243f60 [1604]" strokeweight="1pt">
                <v:textbox>
                  <w:txbxContent>
                    <w:p w14:paraId="4B2C8F1A" w14:textId="77777777" w:rsidR="00944514" w:rsidRDefault="00944514" w:rsidP="00F4678E">
                      <w:pPr>
                        <w:jc w:val="center"/>
                      </w:pPr>
                      <w:r>
                        <w:t>Port Services</w:t>
                      </w:r>
                    </w:p>
                  </w:txbxContent>
                </v:textbox>
              </v:rect>
            </w:pict>
          </mc:Fallback>
        </mc:AlternateContent>
      </w:r>
      <w:r w:rsidRPr="00A61420">
        <w:rPr>
          <w:noProof/>
          <w:lang w:val="en-US"/>
        </w:rPr>
        <mc:AlternateContent>
          <mc:Choice Requires="wps">
            <w:drawing>
              <wp:anchor distT="0" distB="0" distL="114300" distR="114300" simplePos="0" relativeHeight="255153152" behindDoc="0" locked="0" layoutInCell="1" allowOverlap="1" wp14:anchorId="3D4AEFFB" wp14:editId="7EE53F3B">
                <wp:simplePos x="0" y="0"/>
                <wp:positionH relativeFrom="column">
                  <wp:posOffset>2296160</wp:posOffset>
                </wp:positionH>
                <wp:positionV relativeFrom="paragraph">
                  <wp:posOffset>8890</wp:posOffset>
                </wp:positionV>
                <wp:extent cx="1143000" cy="640080"/>
                <wp:effectExtent l="0" t="0" r="19050" b="26670"/>
                <wp:wrapNone/>
                <wp:docPr id="2211" name="Rectangle 221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BF64B16" w14:textId="77777777" w:rsidR="00944514" w:rsidRDefault="00944514" w:rsidP="00F4678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4AEFFB" id="Rectangle 2211" o:spid="_x0000_s2455" style="position:absolute;margin-left:180.8pt;margin-top:.7pt;width:90pt;height:50.4pt;z-index:2551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02zwg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" fillcolor="#c0504d [3205]" strokecolor="#5a5a5a [2109]" strokeweight="1pt">
                <v:textbox>
                  <w:txbxContent>
                    <w:p w14:paraId="0BF64B16" w14:textId="77777777" w:rsidR="00944514" w:rsidRDefault="00944514" w:rsidP="00F4678E">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154176" behindDoc="0" locked="0" layoutInCell="1" allowOverlap="1" wp14:anchorId="3BB7AC7A" wp14:editId="1060897B">
                <wp:simplePos x="0" y="0"/>
                <wp:positionH relativeFrom="rightMargin">
                  <wp:align>left</wp:align>
                </wp:positionH>
                <wp:positionV relativeFrom="paragraph">
                  <wp:posOffset>9524</wp:posOffset>
                </wp:positionV>
                <wp:extent cx="731520" cy="638175"/>
                <wp:effectExtent l="0" t="0" r="11430" b="28575"/>
                <wp:wrapNone/>
                <wp:docPr id="2212" name="Rectangle 221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156F2F0" w14:textId="77777777" w:rsidR="00944514" w:rsidRDefault="00944514" w:rsidP="00F4678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7AC7A" id="Rectangle 2212" o:spid="_x0000_s2456" style="position:absolute;margin-left:0;margin-top:.75pt;width:57.6pt;height:50.25pt;z-index:2551541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" fillcolor="#8064a2 [3207]" strokecolor="#5a5a5a [2109]" strokeweight="1pt">
                <v:textbox>
                  <w:txbxContent>
                    <w:p w14:paraId="0156F2F0" w14:textId="77777777" w:rsidR="00944514" w:rsidRDefault="00944514" w:rsidP="00F4678E">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151104" behindDoc="0" locked="0" layoutInCell="1" allowOverlap="1" wp14:anchorId="62870042" wp14:editId="7021D63D">
                <wp:simplePos x="0" y="0"/>
                <wp:positionH relativeFrom="margin">
                  <wp:posOffset>-323850</wp:posOffset>
                </wp:positionH>
                <wp:positionV relativeFrom="paragraph">
                  <wp:posOffset>8890</wp:posOffset>
                </wp:positionV>
                <wp:extent cx="822325" cy="640080"/>
                <wp:effectExtent l="0" t="0" r="15875" b="26670"/>
                <wp:wrapNone/>
                <wp:docPr id="2213" name="Rectangle 221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C19DA3" w14:textId="77777777" w:rsidR="00944514" w:rsidRDefault="00944514" w:rsidP="00F4678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70042" id="Rectangle 2213" o:spid="_x0000_s2457" style="position:absolute;margin-left:-25.5pt;margin-top:.7pt;width:64.75pt;height:50.4pt;z-index:2551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6SwwIAAA8GAAAOAAAAZHJzL2Uyb0RvYy54bWysVEtPGzEQvlfqf7B8L/tICL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W9W+ksMCAAAPBgAADgAAAAAAAAAAAAAAAAAuAgAAZHJzL2Uyb0RvYy54bWxQSwECLQAU&#10;AAYACAAAACEAhxxvOuAAAAAIAQAADwAAAAAAAAAAAAAAAAAdBQAAZHJzL2Rvd25yZXYueG1sUEsF&#10;BgAAAAAEAAQA8wAAACoGAAAAAA==&#10;" fillcolor="#f79646 [3209]" strokecolor="#5a5a5a [2109]" strokeweight="1pt">
                <v:textbox>
                  <w:txbxContent>
                    <w:p w14:paraId="01C19DA3" w14:textId="77777777" w:rsidR="00944514" w:rsidRDefault="00944514" w:rsidP="00F4678E">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152128" behindDoc="0" locked="0" layoutInCell="1" allowOverlap="1" wp14:anchorId="5D24E270" wp14:editId="6B0FBB53">
                <wp:simplePos x="0" y="0"/>
                <wp:positionH relativeFrom="column">
                  <wp:posOffset>1000760</wp:posOffset>
                </wp:positionH>
                <wp:positionV relativeFrom="paragraph">
                  <wp:posOffset>8890</wp:posOffset>
                </wp:positionV>
                <wp:extent cx="828675" cy="640080"/>
                <wp:effectExtent l="0" t="0" r="28575" b="26670"/>
                <wp:wrapNone/>
                <wp:docPr id="2214" name="Rectangle 221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F068056" w14:textId="77777777" w:rsidR="00944514" w:rsidRDefault="00944514" w:rsidP="00F4678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4E270" id="Rectangle 2214" o:spid="_x0000_s2458" style="position:absolute;margin-left:78.8pt;margin-top:.7pt;width:65.25pt;height:50.4pt;z-index:2551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jTxQIAAA8GAAAOAAAAZHJzL2Uyb0RvYy54bWysVMlu2zAQvRfoPxC8N1riOK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IowWNPFAgAADwYAAA4AAAAAAAAAAAAAAAAALgIAAGRycy9lMm9Eb2MueG1sUEsBAi0AFAAG&#10;AAgAAAAhAMUq6Z/cAAAACQEAAA8AAAAAAAAAAAAAAAAAHwUAAGRycy9kb3ducmV2LnhtbFBLBQYA&#10;AAAABAAEAPMAAAAoBgAAAAA=&#10;" fillcolor="#4f81bd [3204]" strokecolor="#5a5a5a [2109]" strokeweight="1pt">
                <v:textbox>
                  <w:txbxContent>
                    <w:p w14:paraId="6F068056" w14:textId="77777777" w:rsidR="00944514" w:rsidRDefault="00944514" w:rsidP="00F4678E">
                      <w:pPr>
                        <w:jc w:val="center"/>
                      </w:pPr>
                      <w:r>
                        <w:t>Legato App</w:t>
                      </w:r>
                    </w:p>
                  </w:txbxContent>
                </v:textbox>
              </v:rect>
            </w:pict>
          </mc:Fallback>
        </mc:AlternateContent>
      </w:r>
    </w:p>
    <w:p w14:paraId="4C724DD3" w14:textId="77777777" w:rsidR="00F4678E" w:rsidRDefault="00F4678E" w:rsidP="00F4678E"/>
    <w:p w14:paraId="582078FC" w14:textId="77777777" w:rsidR="00F4678E" w:rsidRDefault="00F4678E" w:rsidP="00F4678E">
      <w:r w:rsidRPr="00215EAC">
        <w:rPr>
          <w:rFonts w:ascii="Arial" w:hAnsi="Arial" w:cs="Arial"/>
          <w:noProof/>
          <w:lang w:val="en-US"/>
        </w:rPr>
        <mc:AlternateContent>
          <mc:Choice Requires="wps">
            <w:drawing>
              <wp:anchor distT="0" distB="0" distL="114300" distR="114300" simplePos="0" relativeHeight="255160320" behindDoc="0" locked="0" layoutInCell="1" allowOverlap="1" wp14:anchorId="55925AC8" wp14:editId="6AB19FC4">
                <wp:simplePos x="0" y="0"/>
                <wp:positionH relativeFrom="column">
                  <wp:posOffset>5876925</wp:posOffset>
                </wp:positionH>
                <wp:positionV relativeFrom="paragraph">
                  <wp:posOffset>275590</wp:posOffset>
                </wp:positionV>
                <wp:extent cx="0" cy="7010400"/>
                <wp:effectExtent l="0" t="0" r="19050" b="19050"/>
                <wp:wrapNone/>
                <wp:docPr id="2215" name="Straight Connector 221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82BC2" id="Straight Connector 2215" o:spid="_x0000_s1026" style="position:absolute;flip:x;z-index:2551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" strokecolor="#4579b8 [3044]"/>
            </w:pict>
          </mc:Fallback>
        </mc:AlternateContent>
      </w:r>
    </w:p>
    <w:p w14:paraId="70CE3383" w14:textId="77777777" w:rsidR="00F4678E" w:rsidRDefault="00F4678E" w:rsidP="00F4678E">
      <w:r w:rsidRPr="00FB0354">
        <w:rPr>
          <w:noProof/>
          <w:lang w:val="en-US"/>
        </w:rPr>
        <mc:AlternateContent>
          <mc:Choice Requires="wps">
            <w:drawing>
              <wp:anchor distT="0" distB="0" distL="114300" distR="114300" simplePos="0" relativeHeight="255164416" behindDoc="0" locked="0" layoutInCell="1" allowOverlap="1" wp14:anchorId="3B4B1EBC" wp14:editId="4BE6E7CA">
                <wp:simplePos x="0" y="0"/>
                <wp:positionH relativeFrom="margin">
                  <wp:posOffset>-314325</wp:posOffset>
                </wp:positionH>
                <wp:positionV relativeFrom="paragraph">
                  <wp:posOffset>125095</wp:posOffset>
                </wp:positionV>
                <wp:extent cx="1876425" cy="304800"/>
                <wp:effectExtent l="0" t="0" r="28575" b="19050"/>
                <wp:wrapNone/>
                <wp:docPr id="2223" name="Rectangle 2223"/>
                <wp:cNvGraphicFramePr/>
                <a:graphic xmlns:a="http://schemas.openxmlformats.org/drawingml/2006/main">
                  <a:graphicData uri="http://schemas.microsoft.com/office/word/2010/wordprocessingShape">
                    <wps:wsp>
                      <wps:cNvSpPr/>
                      <wps:spPr>
                        <a:xfrm>
                          <a:off x="0" y="0"/>
                          <a:ext cx="1876425" cy="3048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58707" w14:textId="77777777" w:rsidR="00944514" w:rsidRPr="004F4A7A" w:rsidRDefault="00944514" w:rsidP="00F4678E">
                            <w:pPr>
                              <w:rPr>
                                <w:color w:val="000000" w:themeColor="text1"/>
                              </w:rPr>
                            </w:pPr>
                            <w:r>
                              <w:t xml:space="preserve"> </w:t>
                            </w:r>
                            <w:r>
                              <w:rPr>
                                <w:color w:val="000000" w:themeColor="text1"/>
                              </w:rPr>
                              <w:t>CMD_TYPE_PARA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1EBC" id="Rectangle 2223" o:spid="_x0000_s2459" style="position:absolute;margin-left:-24.75pt;margin-top:9.85pt;width:147.75pt;height:24pt;z-index:2551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" fillcolor="white [3212]" strokecolor="#4f81bd [3204]" strokeweight="1pt">
                <v:textbox>
                  <w:txbxContent>
                    <w:p w14:paraId="40458707" w14:textId="77777777" w:rsidR="00944514" w:rsidRPr="004F4A7A" w:rsidRDefault="00944514" w:rsidP="00F4678E">
                      <w:pPr>
                        <w:rPr>
                          <w:color w:val="000000" w:themeColor="text1"/>
                        </w:rPr>
                      </w:pPr>
                      <w:r>
                        <w:t xml:space="preserve"> </w:t>
                      </w:r>
                      <w:r>
                        <w:rPr>
                          <w:color w:val="000000" w:themeColor="text1"/>
                        </w:rPr>
                        <w:t>CMD_TYPE_PARA module</w:t>
                      </w:r>
                    </w:p>
                  </w:txbxContent>
                </v:textbox>
                <w10:wrap anchorx="margin"/>
              </v:rect>
            </w:pict>
          </mc:Fallback>
        </mc:AlternateContent>
      </w:r>
      <w:r w:rsidRPr="00F813A2">
        <w:rPr>
          <w:noProof/>
          <w:lang w:val="en-US"/>
        </w:rPr>
        <mc:AlternateContent>
          <mc:Choice Requires="wps">
            <w:drawing>
              <wp:anchor distT="0" distB="0" distL="114300" distR="114300" simplePos="0" relativeHeight="255175680" behindDoc="0" locked="0" layoutInCell="1" allowOverlap="1" wp14:anchorId="745713E2" wp14:editId="4BA2CDB2">
                <wp:simplePos x="0" y="0"/>
                <wp:positionH relativeFrom="column">
                  <wp:posOffset>4895850</wp:posOffset>
                </wp:positionH>
                <wp:positionV relativeFrom="paragraph">
                  <wp:posOffset>100965</wp:posOffset>
                </wp:positionV>
                <wp:extent cx="0" cy="6991350"/>
                <wp:effectExtent l="0" t="0" r="19050" b="19050"/>
                <wp:wrapNone/>
                <wp:docPr id="2216" name="Straight Connector 221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48B4CD" id="Straight Connector 2216" o:spid="_x0000_s1026" style="position:absolute;z-index:2551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5pt,7.95pt" to="385.5pt,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59296" behindDoc="0" locked="0" layoutInCell="1" allowOverlap="1" wp14:anchorId="3FBA0499" wp14:editId="5E4F40BD">
                <wp:simplePos x="0" y="0"/>
                <wp:positionH relativeFrom="column">
                  <wp:posOffset>4000500</wp:posOffset>
                </wp:positionH>
                <wp:positionV relativeFrom="paragraph">
                  <wp:posOffset>91440</wp:posOffset>
                </wp:positionV>
                <wp:extent cx="0" cy="6991350"/>
                <wp:effectExtent l="0" t="0" r="19050" b="19050"/>
                <wp:wrapNone/>
                <wp:docPr id="2217" name="Straight Connector 2217"/>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B01BB" id="Straight Connector 2217" o:spid="_x0000_s1026" style="position:absolute;z-index:2551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7.2pt" to="31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58272" behindDoc="0" locked="0" layoutInCell="1" allowOverlap="1" wp14:anchorId="217386BA" wp14:editId="68044EE8">
                <wp:simplePos x="0" y="0"/>
                <wp:positionH relativeFrom="column">
                  <wp:posOffset>2809240</wp:posOffset>
                </wp:positionH>
                <wp:positionV relativeFrom="paragraph">
                  <wp:posOffset>91440</wp:posOffset>
                </wp:positionV>
                <wp:extent cx="0" cy="6962775"/>
                <wp:effectExtent l="0" t="0" r="19050" b="28575"/>
                <wp:wrapNone/>
                <wp:docPr id="2218" name="Straight Connector 2218"/>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D6E1F" id="Straight Connector 2218" o:spid="_x0000_s1026" style="position:absolute;z-index:2551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57248" behindDoc="0" locked="0" layoutInCell="1" allowOverlap="1" wp14:anchorId="0854031C" wp14:editId="1A080112">
                <wp:simplePos x="0" y="0"/>
                <wp:positionH relativeFrom="column">
                  <wp:posOffset>1447800</wp:posOffset>
                </wp:positionH>
                <wp:positionV relativeFrom="paragraph">
                  <wp:posOffset>89535</wp:posOffset>
                </wp:positionV>
                <wp:extent cx="0" cy="6991350"/>
                <wp:effectExtent l="0" t="0" r="19050" b="19050"/>
                <wp:wrapNone/>
                <wp:docPr id="2221" name="Straight Connector 222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18371" id="Straight Connector 2221" o:spid="_x0000_s1026" style="position:absolute;z-index:2551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O6Zbx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156224" behindDoc="0" locked="0" layoutInCell="1" allowOverlap="1" wp14:anchorId="401DD659" wp14:editId="53B4E0C2">
                <wp:simplePos x="0" y="0"/>
                <wp:positionH relativeFrom="column">
                  <wp:posOffset>95250</wp:posOffset>
                </wp:positionH>
                <wp:positionV relativeFrom="paragraph">
                  <wp:posOffset>80010</wp:posOffset>
                </wp:positionV>
                <wp:extent cx="0" cy="7000875"/>
                <wp:effectExtent l="0" t="0" r="19050" b="28575"/>
                <wp:wrapNone/>
                <wp:docPr id="2222" name="Straight Connector 222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DF97E" id="Straight Connector 2222" o:spid="_x0000_s1026" style="position:absolute;flip:x;z-index:2551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CFXVWbwwEAANMDAAAOAAAAAAAAAAAAAAAAAC4C&#10;AABkcnMvZTJvRG9jLnhtbFBLAQItABQABgAIAAAAIQC7eb0X2gAAAAkBAAAPAAAAAAAAAAAAAAAA&#10;AB0EAABkcnMvZG93bnJldi54bWxQSwUGAAAAAAQABADzAAAAJAUAAAAA&#10;" strokecolor="#4579b8 [3044]"/>
            </w:pict>
          </mc:Fallback>
        </mc:AlternateContent>
      </w:r>
    </w:p>
    <w:p w14:paraId="319B0BDF" w14:textId="77777777" w:rsidR="00F4678E" w:rsidRDefault="00F4678E" w:rsidP="00F4678E"/>
    <w:p w14:paraId="2423376A" w14:textId="77777777" w:rsidR="00F4678E" w:rsidRDefault="00F4678E" w:rsidP="00F4678E"/>
    <w:p w14:paraId="7611A955" w14:textId="77777777" w:rsidR="00F4678E" w:rsidRDefault="00F4678E" w:rsidP="00F4678E">
      <w:r w:rsidRPr="00FB0354">
        <w:rPr>
          <w:noProof/>
          <w:lang w:val="en-US"/>
        </w:rPr>
        <mc:AlternateContent>
          <mc:Choice Requires="wps">
            <w:drawing>
              <wp:anchor distT="0" distB="0" distL="114300" distR="114300" simplePos="0" relativeHeight="255161344" behindDoc="0" locked="0" layoutInCell="1" allowOverlap="1" wp14:anchorId="5D1F56CE" wp14:editId="1651FEFF">
                <wp:simplePos x="0" y="0"/>
                <wp:positionH relativeFrom="column">
                  <wp:posOffset>685800</wp:posOffset>
                </wp:positionH>
                <wp:positionV relativeFrom="paragraph">
                  <wp:posOffset>6985</wp:posOffset>
                </wp:positionV>
                <wp:extent cx="1533525" cy="1285875"/>
                <wp:effectExtent l="0" t="0" r="28575" b="28575"/>
                <wp:wrapNone/>
                <wp:docPr id="2219" name="Diamond 2219"/>
                <wp:cNvGraphicFramePr/>
                <a:graphic xmlns:a="http://schemas.openxmlformats.org/drawingml/2006/main">
                  <a:graphicData uri="http://schemas.microsoft.com/office/word/2010/wordprocessingShape">
                    <wps:wsp>
                      <wps:cNvSpPr/>
                      <wps:spPr>
                        <a:xfrm>
                          <a:off x="0" y="0"/>
                          <a:ext cx="1533525" cy="12858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437A6A6" w14:textId="77777777" w:rsidR="00944514" w:rsidRPr="000153DC" w:rsidRDefault="00944514" w:rsidP="00F4678E">
                            <w:pPr>
                              <w:jc w:val="center"/>
                            </w:pPr>
                            <w:r>
                              <w:t xml:space="preserve">If </w:t>
                            </w:r>
                            <w:r w:rsidRPr="000153DC">
                              <w:t xml:space="preserve">sessionId </w:t>
                            </w:r>
                            <w:r>
                              <w:t xml:space="preserve">is (1-32)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F56CE" id="Diamond 2219" o:spid="_x0000_s2460" type="#_x0000_t4" style="position:absolute;margin-left:54pt;margin-top:.55pt;width:120.75pt;height:101.25pt;z-index:2551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" fillcolor="white [3201]" strokecolor="#4f81bd [3204]" strokeweight="1pt">
                <v:textbox>
                  <w:txbxContent>
                    <w:p w14:paraId="0437A6A6" w14:textId="77777777" w:rsidR="00944514" w:rsidRPr="000153DC" w:rsidRDefault="00944514" w:rsidP="00F4678E">
                      <w:pPr>
                        <w:jc w:val="center"/>
                      </w:pPr>
                      <w:r>
                        <w:t xml:space="preserve">If </w:t>
                      </w:r>
                      <w:r w:rsidRPr="000153DC">
                        <w:t xml:space="preserve">sessionId </w:t>
                      </w:r>
                      <w:r>
                        <w:t xml:space="preserve">is (1-32) </w:t>
                      </w:r>
                    </w:p>
                  </w:txbxContent>
                </v:textbox>
              </v:shape>
            </w:pict>
          </mc:Fallback>
        </mc:AlternateContent>
      </w:r>
    </w:p>
    <w:p w14:paraId="1E9A1B31" w14:textId="77777777" w:rsidR="00F4678E" w:rsidRDefault="00F4678E" w:rsidP="00F4678E"/>
    <w:p w14:paraId="1911DD47" w14:textId="77777777" w:rsidR="00F4678E" w:rsidRDefault="00F4678E" w:rsidP="00F4678E">
      <w:r w:rsidRPr="00FB0354">
        <w:rPr>
          <w:noProof/>
          <w:lang w:val="en-US"/>
        </w:rPr>
        <mc:AlternateContent>
          <mc:Choice Requires="wps">
            <w:drawing>
              <wp:anchor distT="0" distB="0" distL="114300" distR="114300" simplePos="0" relativeHeight="255163392" behindDoc="1" locked="0" layoutInCell="1" allowOverlap="1" wp14:anchorId="62B02E2A" wp14:editId="1BE7DD92">
                <wp:simplePos x="0" y="0"/>
                <wp:positionH relativeFrom="margin">
                  <wp:posOffset>123825</wp:posOffset>
                </wp:positionH>
                <wp:positionV relativeFrom="paragraph">
                  <wp:posOffset>172085</wp:posOffset>
                </wp:positionV>
                <wp:extent cx="876300" cy="962025"/>
                <wp:effectExtent l="0" t="0" r="0" b="9525"/>
                <wp:wrapNone/>
                <wp:docPr id="2226" name="Rounded Rectangle 2226"/>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DFFE7A" w14:textId="77777777" w:rsidR="00944514" w:rsidRPr="00B6176C" w:rsidRDefault="00944514" w:rsidP="00F4678E">
                            <w:r>
                              <w:t>Sends ERROR as Final response</w:t>
                            </w:r>
                          </w:p>
                          <w:p w14:paraId="5432707A" w14:textId="77777777" w:rsidR="00944514" w:rsidRPr="00B6176C"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02E2A" id="Rounded Rectangle 2226" o:spid="_x0000_s2461" style="position:absolute;margin-left:9.75pt;margin-top:13.55pt;width:69pt;height:75.75pt;z-index:-24815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" fillcolor="white [3201]" stroked="f" strokeweight="2pt">
                <v:textbox>
                  <w:txbxContent>
                    <w:p w14:paraId="48DFFE7A" w14:textId="77777777" w:rsidR="00944514" w:rsidRPr="00B6176C" w:rsidRDefault="00944514" w:rsidP="00F4678E">
                      <w:r>
                        <w:t>Sends ERROR as Final response</w:t>
                      </w:r>
                    </w:p>
                    <w:p w14:paraId="5432707A" w14:textId="77777777" w:rsidR="00944514" w:rsidRPr="00B6176C" w:rsidRDefault="00944514" w:rsidP="00F4678E"/>
                  </w:txbxContent>
                </v:textbox>
                <w10:wrap anchorx="margin"/>
              </v:roundrect>
            </w:pict>
          </mc:Fallback>
        </mc:AlternateContent>
      </w:r>
      <w:r w:rsidRPr="00FB0354">
        <w:rPr>
          <w:noProof/>
          <w:lang w:val="en-US"/>
        </w:rPr>
        <mc:AlternateContent>
          <mc:Choice Requires="wps">
            <w:drawing>
              <wp:anchor distT="0" distB="0" distL="114300" distR="114300" simplePos="0" relativeHeight="255150080" behindDoc="0" locked="0" layoutInCell="1" allowOverlap="1" wp14:anchorId="292BFB7D" wp14:editId="175BAEE6">
                <wp:simplePos x="0" y="0"/>
                <wp:positionH relativeFrom="column">
                  <wp:posOffset>209550</wp:posOffset>
                </wp:positionH>
                <wp:positionV relativeFrom="paragraph">
                  <wp:posOffset>2540</wp:posOffset>
                </wp:positionV>
                <wp:extent cx="428625" cy="314325"/>
                <wp:effectExtent l="0" t="0" r="9525" b="9525"/>
                <wp:wrapNone/>
                <wp:docPr id="2224" name="Rounded Rectangle 2224"/>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C6D83ED" w14:textId="77777777" w:rsidR="00944514" w:rsidRPr="00B6176C" w:rsidRDefault="00944514" w:rsidP="00F4678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BFB7D" id="Rounded Rectangle 2224" o:spid="_x0000_s2462" style="position:absolute;margin-left:16.5pt;margin-top:.2pt;width:33.75pt;height:24.75pt;z-index:2551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" fillcolor="white [3201]" stroked="f" strokeweight="2pt">
                <v:textbox>
                  <w:txbxContent>
                    <w:p w14:paraId="7C6D83ED" w14:textId="77777777" w:rsidR="00944514" w:rsidRPr="00B6176C" w:rsidRDefault="00944514" w:rsidP="00F4678E">
                      <w:pPr>
                        <w:jc w:val="center"/>
                      </w:pPr>
                      <w:r>
                        <w:t>No</w:t>
                      </w:r>
                    </w:p>
                  </w:txbxContent>
                </v:textbox>
              </v:roundrect>
            </w:pict>
          </mc:Fallback>
        </mc:AlternateContent>
      </w:r>
    </w:p>
    <w:p w14:paraId="5D62A24A" w14:textId="77777777" w:rsidR="00F4678E" w:rsidRDefault="00F4678E" w:rsidP="00F4678E">
      <w:r w:rsidRPr="00FB0354">
        <w:rPr>
          <w:noProof/>
          <w:lang w:val="en-US"/>
        </w:rPr>
        <mc:AlternateContent>
          <mc:Choice Requires="wps">
            <w:drawing>
              <wp:anchor distT="0" distB="0" distL="114300" distR="114300" simplePos="0" relativeHeight="255162368" behindDoc="0" locked="0" layoutInCell="1" allowOverlap="1" wp14:anchorId="335161C8" wp14:editId="54210049">
                <wp:simplePos x="0" y="0"/>
                <wp:positionH relativeFrom="column">
                  <wp:posOffset>85725</wp:posOffset>
                </wp:positionH>
                <wp:positionV relativeFrom="paragraph">
                  <wp:posOffset>86360</wp:posOffset>
                </wp:positionV>
                <wp:extent cx="600075" cy="0"/>
                <wp:effectExtent l="38100" t="76200" r="0" b="95250"/>
                <wp:wrapNone/>
                <wp:docPr id="2225" name="Straight Arrow Connector 2225"/>
                <wp:cNvGraphicFramePr/>
                <a:graphic xmlns:a="http://schemas.openxmlformats.org/drawingml/2006/main">
                  <a:graphicData uri="http://schemas.microsoft.com/office/word/2010/wordprocessingShape">
                    <wps:wsp>
                      <wps:cNvCnPr/>
                      <wps:spPr>
                        <a:xfrm flipH="1">
                          <a:off x="0" y="0"/>
                          <a:ext cx="600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EF750" id="Straight Arrow Connector 2225" o:spid="_x0000_s1026" type="#_x0000_t32" style="position:absolute;margin-left:6.75pt;margin-top:6.8pt;width:47.25pt;height:0;flip:x;z-index:2551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" strokecolor="#4579b8 [3044]">
                <v:stroke endarrow="block"/>
              </v:shape>
            </w:pict>
          </mc:Fallback>
        </mc:AlternateContent>
      </w:r>
    </w:p>
    <w:p w14:paraId="2BF8E53F" w14:textId="77777777" w:rsidR="00F4678E" w:rsidRDefault="00F4678E" w:rsidP="00F4678E"/>
    <w:p w14:paraId="067F7F1A" w14:textId="77777777" w:rsidR="00F4678E" w:rsidRDefault="00F4678E" w:rsidP="00F4678E"/>
    <w:p w14:paraId="643BBA6C" w14:textId="77777777" w:rsidR="00F4678E" w:rsidRDefault="00F4678E" w:rsidP="00F4678E">
      <w:r w:rsidRPr="00FB0354">
        <w:rPr>
          <w:noProof/>
          <w:lang w:val="en-US"/>
        </w:rPr>
        <mc:AlternateContent>
          <mc:Choice Requires="wps">
            <w:drawing>
              <wp:anchor distT="0" distB="0" distL="114300" distR="114300" simplePos="0" relativeHeight="255115264" behindDoc="0" locked="0" layoutInCell="1" allowOverlap="1" wp14:anchorId="1114C711" wp14:editId="652582C8">
                <wp:simplePos x="0" y="0"/>
                <wp:positionH relativeFrom="column">
                  <wp:posOffset>1333500</wp:posOffset>
                </wp:positionH>
                <wp:positionV relativeFrom="paragraph">
                  <wp:posOffset>52070</wp:posOffset>
                </wp:positionV>
                <wp:extent cx="523875" cy="314325"/>
                <wp:effectExtent l="0" t="0" r="9525" b="9525"/>
                <wp:wrapNone/>
                <wp:docPr id="2220" name="Rounded Rectangle 222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6C13933" w14:textId="77777777" w:rsidR="00944514" w:rsidRPr="00B6176C" w:rsidRDefault="00944514" w:rsidP="00F4678E">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14C711" id="Rounded Rectangle 2220" o:spid="_x0000_s2463" style="position:absolute;margin-left:105pt;margin-top:4.1pt;width:41.25pt;height:24.75pt;z-index:2551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" fillcolor="white [3201]" stroked="f" strokeweight="2pt">
                <v:textbox>
                  <w:txbxContent>
                    <w:p w14:paraId="76C13933" w14:textId="77777777" w:rsidR="00944514" w:rsidRPr="00B6176C" w:rsidRDefault="00944514" w:rsidP="00F4678E">
                      <w:pPr>
                        <w:jc w:val="center"/>
                      </w:pPr>
                      <w:r>
                        <w:t>Yes</w:t>
                      </w:r>
                    </w:p>
                  </w:txbxContent>
                </v:textbox>
              </v:roundrect>
            </w:pict>
          </mc:Fallback>
        </mc:AlternateContent>
      </w:r>
    </w:p>
    <w:p w14:paraId="626BA0FE" w14:textId="77777777" w:rsidR="00F4678E" w:rsidRDefault="00F4678E" w:rsidP="00F4678E"/>
    <w:p w14:paraId="560C0F5B" w14:textId="77777777" w:rsidR="00F4678E" w:rsidRDefault="00F4678E" w:rsidP="00F4678E">
      <w:r w:rsidRPr="00AC08F6">
        <w:rPr>
          <w:noProof/>
          <w:lang w:val="en-US"/>
        </w:rPr>
        <mc:AlternateContent>
          <mc:Choice Requires="wps">
            <w:drawing>
              <wp:anchor distT="0" distB="0" distL="114300" distR="114300" simplePos="0" relativeHeight="255165440" behindDoc="0" locked="0" layoutInCell="1" allowOverlap="1" wp14:anchorId="6B1727EB" wp14:editId="72634679">
                <wp:simplePos x="0" y="0"/>
                <wp:positionH relativeFrom="column">
                  <wp:posOffset>381000</wp:posOffset>
                </wp:positionH>
                <wp:positionV relativeFrom="paragraph">
                  <wp:posOffset>5080</wp:posOffset>
                </wp:positionV>
                <wp:extent cx="2133600" cy="1266825"/>
                <wp:effectExtent l="0" t="0" r="19050" b="28575"/>
                <wp:wrapNone/>
                <wp:docPr id="2227" name="Diamond 2227"/>
                <wp:cNvGraphicFramePr/>
                <a:graphic xmlns:a="http://schemas.openxmlformats.org/drawingml/2006/main">
                  <a:graphicData uri="http://schemas.microsoft.com/office/word/2010/wordprocessingShape">
                    <wps:wsp>
                      <wps:cNvSpPr/>
                      <wps:spPr>
                        <a:xfrm>
                          <a:off x="0" y="0"/>
                          <a:ext cx="2133600" cy="1266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EF33F6F" w14:textId="77777777" w:rsidR="00944514" w:rsidRPr="000153DC" w:rsidRDefault="00944514" w:rsidP="00F4678E">
                            <w:pPr>
                              <w:jc w:val="center"/>
                            </w:pPr>
                            <w:r>
                              <w:t>Sesssion_id is configured by +KUDPCFG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727EB" id="Diamond 2227" o:spid="_x0000_s2464" type="#_x0000_t4" style="position:absolute;margin-left:30pt;margin-top:.4pt;width:168pt;height:99.75pt;z-index:2551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" fillcolor="white [3201]" strokecolor="#4f81bd [3204]" strokeweight="1pt">
                <v:textbox>
                  <w:txbxContent>
                    <w:p w14:paraId="6EF33F6F" w14:textId="77777777" w:rsidR="00944514" w:rsidRPr="000153DC" w:rsidRDefault="00944514" w:rsidP="00F4678E">
                      <w:pPr>
                        <w:jc w:val="center"/>
                      </w:pPr>
                      <w:r>
                        <w:t>Sesssion_id is configured by +KUDPCFG</w:t>
                      </w:r>
                    </w:p>
                  </w:txbxContent>
                </v:textbox>
              </v:shape>
            </w:pict>
          </mc:Fallback>
        </mc:AlternateContent>
      </w:r>
    </w:p>
    <w:p w14:paraId="27B60328" w14:textId="77777777" w:rsidR="00F4678E" w:rsidRDefault="00F4678E" w:rsidP="00F4678E"/>
    <w:p w14:paraId="0CA3DAFE" w14:textId="77777777" w:rsidR="00F4678E" w:rsidRDefault="00F4678E" w:rsidP="00F4678E">
      <w:r w:rsidRPr="00AC08F6">
        <w:rPr>
          <w:noProof/>
          <w:lang w:val="en-US"/>
        </w:rPr>
        <mc:AlternateContent>
          <mc:Choice Requires="wps">
            <w:drawing>
              <wp:anchor distT="0" distB="0" distL="114300" distR="114300" simplePos="0" relativeHeight="255114240" behindDoc="0" locked="0" layoutInCell="1" allowOverlap="1" wp14:anchorId="65938392" wp14:editId="672B5C5E">
                <wp:simplePos x="0" y="0"/>
                <wp:positionH relativeFrom="column">
                  <wp:posOffset>73025</wp:posOffset>
                </wp:positionH>
                <wp:positionV relativeFrom="paragraph">
                  <wp:posOffset>25400</wp:posOffset>
                </wp:positionV>
                <wp:extent cx="428625" cy="314325"/>
                <wp:effectExtent l="0" t="0" r="9525" b="9525"/>
                <wp:wrapNone/>
                <wp:docPr id="2229" name="Rounded Rectangle 2229"/>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5A0CDE" w14:textId="77777777" w:rsidR="00944514" w:rsidRPr="00B6176C" w:rsidRDefault="00944514" w:rsidP="00F4678E">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38392" id="Rounded Rectangle 2229" o:spid="_x0000_s2465" style="position:absolute;margin-left:5.75pt;margin-top:2pt;width:33.75pt;height:24.75pt;z-index:2551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" fillcolor="white [3201]" stroked="f" strokeweight="2pt">
                <v:textbox>
                  <w:txbxContent>
                    <w:p w14:paraId="0A5A0CDE" w14:textId="77777777" w:rsidR="00944514" w:rsidRPr="00B6176C" w:rsidRDefault="00944514" w:rsidP="00F4678E">
                      <w:pPr>
                        <w:jc w:val="center"/>
                      </w:pPr>
                      <w:r>
                        <w:t>No</w:t>
                      </w:r>
                    </w:p>
                  </w:txbxContent>
                </v:textbox>
              </v:roundrect>
            </w:pict>
          </mc:Fallback>
        </mc:AlternateContent>
      </w:r>
    </w:p>
    <w:p w14:paraId="0515045D" w14:textId="77777777" w:rsidR="00F4678E" w:rsidRDefault="00F4678E" w:rsidP="00F4678E">
      <w:r w:rsidRPr="00AC08F6">
        <w:rPr>
          <w:noProof/>
          <w:lang w:val="en-US"/>
        </w:rPr>
        <mc:AlternateContent>
          <mc:Choice Requires="wps">
            <w:drawing>
              <wp:anchor distT="0" distB="0" distL="114300" distR="114300" simplePos="0" relativeHeight="255167488" behindDoc="1" locked="0" layoutInCell="1" allowOverlap="1" wp14:anchorId="0583644F" wp14:editId="1CABDC3B">
                <wp:simplePos x="0" y="0"/>
                <wp:positionH relativeFrom="margin">
                  <wp:align>left</wp:align>
                </wp:positionH>
                <wp:positionV relativeFrom="paragraph">
                  <wp:posOffset>7620</wp:posOffset>
                </wp:positionV>
                <wp:extent cx="876300" cy="962025"/>
                <wp:effectExtent l="0" t="0" r="0" b="9525"/>
                <wp:wrapNone/>
                <wp:docPr id="2231" name="Rounded Rectangle 2231"/>
                <wp:cNvGraphicFramePr/>
                <a:graphic xmlns:a="http://schemas.openxmlformats.org/drawingml/2006/main">
                  <a:graphicData uri="http://schemas.microsoft.com/office/word/2010/wordprocessingShape">
                    <wps:wsp>
                      <wps:cNvSpPr/>
                      <wps:spPr>
                        <a:xfrm>
                          <a:off x="0" y="0"/>
                          <a:ext cx="876300" cy="962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B3AF52" w14:textId="77777777" w:rsidR="00944514" w:rsidRPr="00B6176C" w:rsidRDefault="00944514" w:rsidP="00F4678E">
                            <w:r>
                              <w:t>Sends ERROR as Final response</w:t>
                            </w:r>
                          </w:p>
                          <w:p w14:paraId="2E59B8CD" w14:textId="77777777" w:rsidR="00944514" w:rsidRPr="00B6176C"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3644F" id="Rounded Rectangle 2231" o:spid="_x0000_s2466" style="position:absolute;margin-left:0;margin-top:.6pt;width:69pt;height:75.75pt;z-index:-24814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" fillcolor="white [3201]" stroked="f" strokeweight="2pt">
                <v:textbox>
                  <w:txbxContent>
                    <w:p w14:paraId="5EB3AF52" w14:textId="77777777" w:rsidR="00944514" w:rsidRPr="00B6176C" w:rsidRDefault="00944514" w:rsidP="00F4678E">
                      <w:r>
                        <w:t>Sends ERROR as Final response</w:t>
                      </w:r>
                    </w:p>
                    <w:p w14:paraId="2E59B8CD" w14:textId="77777777" w:rsidR="00944514" w:rsidRPr="00B6176C" w:rsidRDefault="00944514" w:rsidP="00F4678E"/>
                  </w:txbxContent>
                </v:textbox>
                <w10:wrap anchorx="margin"/>
              </v:roundrect>
            </w:pict>
          </mc:Fallback>
        </mc:AlternateContent>
      </w:r>
      <w:r w:rsidRPr="00AC08F6">
        <w:rPr>
          <w:noProof/>
          <w:lang w:val="en-US"/>
        </w:rPr>
        <mc:AlternateContent>
          <mc:Choice Requires="wps">
            <w:drawing>
              <wp:anchor distT="0" distB="0" distL="114300" distR="114300" simplePos="0" relativeHeight="255166464" behindDoc="0" locked="0" layoutInCell="1" allowOverlap="1" wp14:anchorId="082C7963" wp14:editId="2D39760D">
                <wp:simplePos x="0" y="0"/>
                <wp:positionH relativeFrom="column">
                  <wp:posOffset>85090</wp:posOffset>
                </wp:positionH>
                <wp:positionV relativeFrom="paragraph">
                  <wp:posOffset>84455</wp:posOffset>
                </wp:positionV>
                <wp:extent cx="295275" cy="0"/>
                <wp:effectExtent l="38100" t="76200" r="0" b="95250"/>
                <wp:wrapNone/>
                <wp:docPr id="2230" name="Straight Arrow Connector 2230"/>
                <wp:cNvGraphicFramePr/>
                <a:graphic xmlns:a="http://schemas.openxmlformats.org/drawingml/2006/main">
                  <a:graphicData uri="http://schemas.microsoft.com/office/word/2010/wordprocessingShape">
                    <wps:wsp>
                      <wps:cNvCnPr/>
                      <wps:spPr>
                        <a:xfrm flipH="1" flipV="1">
                          <a:off x="0" y="0"/>
                          <a:ext cx="295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996613" id="Straight Arrow Connector 2230" o:spid="_x0000_s1026" type="#_x0000_t32" style="position:absolute;margin-left:6.7pt;margin-top:6.65pt;width:23.25pt;height:0;flip:x y;z-index:2551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" strokecolor="#4579b8 [3044]">
                <v:stroke endarrow="block"/>
              </v:shape>
            </w:pict>
          </mc:Fallback>
        </mc:AlternateContent>
      </w:r>
    </w:p>
    <w:p w14:paraId="12551F35" w14:textId="77777777" w:rsidR="00F4678E" w:rsidRDefault="00F4678E" w:rsidP="00F4678E"/>
    <w:p w14:paraId="669AE94D" w14:textId="77777777" w:rsidR="00F4678E" w:rsidRDefault="00F4678E" w:rsidP="00F4678E"/>
    <w:p w14:paraId="5FF51FE3" w14:textId="77777777" w:rsidR="00F4678E" w:rsidRDefault="00F4678E" w:rsidP="00F4678E">
      <w:r w:rsidRPr="00AC08F6">
        <w:rPr>
          <w:noProof/>
          <w:lang w:val="en-US"/>
        </w:rPr>
        <mc:AlternateContent>
          <mc:Choice Requires="wps">
            <w:drawing>
              <wp:anchor distT="0" distB="0" distL="114300" distR="114300" simplePos="0" relativeHeight="255113216" behindDoc="0" locked="0" layoutInCell="1" allowOverlap="1" wp14:anchorId="10729536" wp14:editId="16D2ECD8">
                <wp:simplePos x="0" y="0"/>
                <wp:positionH relativeFrom="column">
                  <wp:posOffset>1323975</wp:posOffset>
                </wp:positionH>
                <wp:positionV relativeFrom="paragraph">
                  <wp:posOffset>60325</wp:posOffset>
                </wp:positionV>
                <wp:extent cx="523875" cy="314325"/>
                <wp:effectExtent l="0" t="0" r="9525" b="9525"/>
                <wp:wrapNone/>
                <wp:docPr id="2228" name="Rounded Rectangle 222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B32CD1D" w14:textId="77777777" w:rsidR="00944514" w:rsidRPr="00B6176C" w:rsidRDefault="00944514" w:rsidP="00F4678E">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29536" id="Rounded Rectangle 2228" o:spid="_x0000_s2467" style="position:absolute;margin-left:104.25pt;margin-top:4.75pt;width:41.25pt;height:24.75pt;z-index:2551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" fillcolor="white [3201]" stroked="f" strokeweight="2pt">
                <v:textbox>
                  <w:txbxContent>
                    <w:p w14:paraId="5B32CD1D" w14:textId="77777777" w:rsidR="00944514" w:rsidRPr="00B6176C" w:rsidRDefault="00944514" w:rsidP="00F4678E">
                      <w:pPr>
                        <w:jc w:val="center"/>
                      </w:pPr>
                      <w:r>
                        <w:t>Yes</w:t>
                      </w:r>
                    </w:p>
                  </w:txbxContent>
                </v:textbox>
              </v:roundrect>
            </w:pict>
          </mc:Fallback>
        </mc:AlternateContent>
      </w:r>
    </w:p>
    <w:p w14:paraId="59D53D67" w14:textId="77777777" w:rsidR="00F4678E" w:rsidRDefault="00F4678E" w:rsidP="00F4678E"/>
    <w:p w14:paraId="64A16E82" w14:textId="77777777" w:rsidR="00F4678E" w:rsidRDefault="00F4678E" w:rsidP="00F4678E">
      <w:r w:rsidRPr="00FB0354">
        <w:rPr>
          <w:noProof/>
          <w:lang w:val="en-US"/>
        </w:rPr>
        <mc:AlternateContent>
          <mc:Choice Requires="wps">
            <w:drawing>
              <wp:anchor distT="0" distB="0" distL="114300" distR="114300" simplePos="0" relativeHeight="255225856" behindDoc="0" locked="0" layoutInCell="1" allowOverlap="1" wp14:anchorId="34D4E519" wp14:editId="6665C69F">
                <wp:simplePos x="0" y="0"/>
                <wp:positionH relativeFrom="margin">
                  <wp:posOffset>438150</wp:posOffset>
                </wp:positionH>
                <wp:positionV relativeFrom="paragraph">
                  <wp:posOffset>12700</wp:posOffset>
                </wp:positionV>
                <wp:extent cx="2028825" cy="304800"/>
                <wp:effectExtent l="0" t="0" r="28575" b="19050"/>
                <wp:wrapNone/>
                <wp:docPr id="2412" name="Rectangle 2412"/>
                <wp:cNvGraphicFramePr/>
                <a:graphic xmlns:a="http://schemas.openxmlformats.org/drawingml/2006/main">
                  <a:graphicData uri="http://schemas.microsoft.com/office/word/2010/wordprocessingShape">
                    <wps:wsp>
                      <wps:cNvSpPr/>
                      <wps:spPr>
                        <a:xfrm>
                          <a:off x="0" y="0"/>
                          <a:ext cx="2028825" cy="3048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E594D8" w14:textId="77777777" w:rsidR="00944514" w:rsidRPr="004F4A7A" w:rsidRDefault="00944514" w:rsidP="00F4678E">
                            <w:pPr>
                              <w:rPr>
                                <w:color w:val="000000" w:themeColor="text1"/>
                              </w:rPr>
                            </w:pPr>
                            <w:r>
                              <w:t xml:space="preserve"> </w:t>
                            </w:r>
                            <w:r>
                              <w:rPr>
                                <w:color w:val="000000" w:themeColor="text1"/>
                              </w:rPr>
                              <w:t>Update the server IP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4E519" id="Rectangle 2412" o:spid="_x0000_s2468" style="position:absolute;margin-left:34.5pt;margin-top:1pt;width:159.75pt;height:24pt;z-index:25522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" fillcolor="white [3212]" strokecolor="#4f81bd [3204]" strokeweight="1pt">
                <v:textbox>
                  <w:txbxContent>
                    <w:p w14:paraId="0CE594D8" w14:textId="77777777" w:rsidR="00944514" w:rsidRPr="004F4A7A" w:rsidRDefault="00944514" w:rsidP="00F4678E">
                      <w:pPr>
                        <w:rPr>
                          <w:color w:val="000000" w:themeColor="text1"/>
                        </w:rPr>
                      </w:pPr>
                      <w:r>
                        <w:t xml:space="preserve"> </w:t>
                      </w:r>
                      <w:r>
                        <w:rPr>
                          <w:color w:val="000000" w:themeColor="text1"/>
                        </w:rPr>
                        <w:t>Update the server IP address</w:t>
                      </w:r>
                    </w:p>
                  </w:txbxContent>
                </v:textbox>
                <w10:wrap anchorx="margin"/>
              </v:rect>
            </w:pict>
          </mc:Fallback>
        </mc:AlternateContent>
      </w:r>
    </w:p>
    <w:p w14:paraId="2019661E" w14:textId="77777777" w:rsidR="00F4678E" w:rsidRDefault="00F4678E" w:rsidP="00F4678E"/>
    <w:p w14:paraId="096F4E2A" w14:textId="77777777" w:rsidR="00F4678E" w:rsidRDefault="00F4678E" w:rsidP="00F4678E">
      <w:r w:rsidRPr="00FB0354">
        <w:rPr>
          <w:noProof/>
          <w:lang w:val="en-US"/>
        </w:rPr>
        <mc:AlternateContent>
          <mc:Choice Requires="wps">
            <w:drawing>
              <wp:anchor distT="0" distB="0" distL="114300" distR="114300" simplePos="0" relativeHeight="255226880" behindDoc="0" locked="0" layoutInCell="1" allowOverlap="1" wp14:anchorId="6981BA18" wp14:editId="30CD1FFC">
                <wp:simplePos x="0" y="0"/>
                <wp:positionH relativeFrom="column">
                  <wp:posOffset>428625</wp:posOffset>
                </wp:positionH>
                <wp:positionV relativeFrom="paragraph">
                  <wp:posOffset>50165</wp:posOffset>
                </wp:positionV>
                <wp:extent cx="2047875" cy="1685925"/>
                <wp:effectExtent l="0" t="0" r="28575" b="28575"/>
                <wp:wrapNone/>
                <wp:docPr id="2418" name="Diamond 2418"/>
                <wp:cNvGraphicFramePr/>
                <a:graphic xmlns:a="http://schemas.openxmlformats.org/drawingml/2006/main">
                  <a:graphicData uri="http://schemas.microsoft.com/office/word/2010/wordprocessingShape">
                    <wps:wsp>
                      <wps:cNvSpPr/>
                      <wps:spPr>
                        <a:xfrm>
                          <a:off x="0" y="0"/>
                          <a:ext cx="2047875" cy="16859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5F77273" w14:textId="77777777" w:rsidR="00944514" w:rsidRPr="000153DC" w:rsidRDefault="00944514" w:rsidP="00F4678E">
                            <w:pPr>
                              <w:jc w:val="center"/>
                            </w:pPr>
                            <w:r>
                              <w:t>If UDP port is (1-65535) &amp; ndata is (1-</w:t>
                            </w:r>
                            <w:r w:rsidRPr="00671C8B">
                              <w:t>4294967295</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1BA18" id="Diamond 2418" o:spid="_x0000_s2469" type="#_x0000_t4" style="position:absolute;margin-left:33.75pt;margin-top:3.95pt;width:161.25pt;height:132.75pt;z-index:2552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" fillcolor="white [3201]" strokecolor="#4f81bd [3204]" strokeweight="1pt">
                <v:textbox>
                  <w:txbxContent>
                    <w:p w14:paraId="35F77273" w14:textId="77777777" w:rsidR="00944514" w:rsidRPr="000153DC" w:rsidRDefault="00944514" w:rsidP="00F4678E">
                      <w:pPr>
                        <w:jc w:val="center"/>
                      </w:pPr>
                      <w:r>
                        <w:t>If UDP port is (1-65535) &amp; ndata is (1-</w:t>
                      </w:r>
                      <w:r w:rsidRPr="00671C8B">
                        <w:t>4294967295</w:t>
                      </w:r>
                      <w:r>
                        <w:t>)</w:t>
                      </w:r>
                    </w:p>
                  </w:txbxContent>
                </v:textbox>
              </v:shape>
            </w:pict>
          </mc:Fallback>
        </mc:AlternateContent>
      </w:r>
    </w:p>
    <w:p w14:paraId="0E165CC1" w14:textId="77777777" w:rsidR="00F4678E" w:rsidRDefault="00F4678E" w:rsidP="00F4678E"/>
    <w:p w14:paraId="0AF11422" w14:textId="77777777" w:rsidR="00F4678E" w:rsidRDefault="00F4678E" w:rsidP="00F4678E"/>
    <w:p w14:paraId="5D9E22C8" w14:textId="77777777" w:rsidR="00F4678E" w:rsidRDefault="00F4678E" w:rsidP="00F4678E"/>
    <w:p w14:paraId="16A948F9" w14:textId="77777777" w:rsidR="00F4678E" w:rsidRDefault="00F4678E" w:rsidP="00F4678E"/>
    <w:p w14:paraId="776124A9" w14:textId="77777777" w:rsidR="00F4678E" w:rsidRDefault="00F4678E" w:rsidP="00F4678E"/>
    <w:p w14:paraId="64C86E0A" w14:textId="77777777" w:rsidR="00F4678E" w:rsidRDefault="00F4678E" w:rsidP="00F4678E"/>
    <w:p w14:paraId="78325F34" w14:textId="77777777" w:rsidR="00F4678E" w:rsidRDefault="00F4678E" w:rsidP="00F4678E"/>
    <w:p w14:paraId="3F7B4B79" w14:textId="77777777" w:rsidR="00F4678E" w:rsidRDefault="00F4678E" w:rsidP="00F4678E">
      <w:r w:rsidRPr="00F813A2">
        <w:rPr>
          <w:noProof/>
          <w:lang w:val="en-US"/>
        </w:rPr>
        <mc:AlternateContent>
          <mc:Choice Requires="wps">
            <w:drawing>
              <wp:anchor distT="0" distB="0" distL="114300" distR="114300" simplePos="0" relativeHeight="255168512" behindDoc="1" locked="0" layoutInCell="1" allowOverlap="1" wp14:anchorId="4850C44A" wp14:editId="5D871822">
                <wp:simplePos x="0" y="0"/>
                <wp:positionH relativeFrom="margin">
                  <wp:posOffset>1409700</wp:posOffset>
                </wp:positionH>
                <wp:positionV relativeFrom="paragraph">
                  <wp:posOffset>137795</wp:posOffset>
                </wp:positionV>
                <wp:extent cx="1762125" cy="781050"/>
                <wp:effectExtent l="0" t="0" r="9525" b="0"/>
                <wp:wrapNone/>
                <wp:docPr id="2232" name="Rounded Rectangle 2232"/>
                <wp:cNvGraphicFramePr/>
                <a:graphic xmlns:a="http://schemas.openxmlformats.org/drawingml/2006/main">
                  <a:graphicData uri="http://schemas.microsoft.com/office/word/2010/wordprocessingShape">
                    <wps:wsp>
                      <wps:cNvSpPr/>
                      <wps:spPr>
                        <a:xfrm>
                          <a:off x="0" y="0"/>
                          <a:ext cx="1762125" cy="781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0D7FD2" w14:textId="77777777" w:rsidR="00944514" w:rsidRPr="00D1708F" w:rsidRDefault="00944514" w:rsidP="00F4678E">
                            <w:r>
                              <w:rPr>
                                <w:rFonts w:ascii="Arial" w:hAnsi="Arial" w:cs="Arial"/>
                                <w:sz w:val="20"/>
                              </w:rPr>
                              <w:t>G</w:t>
                            </w:r>
                            <w:r w:rsidRPr="00D1708F">
                              <w:t>et the AT server device reference using le_atServer_GetDevice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0C44A" id="Rounded Rectangle 2232" o:spid="_x0000_s2470" style="position:absolute;margin-left:111pt;margin-top:10.85pt;width:138.75pt;height:61.5pt;z-index:-24814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" fillcolor="white [3201]" stroked="f" strokeweight="2pt">
                <v:textbox>
                  <w:txbxContent>
                    <w:p w14:paraId="060D7FD2" w14:textId="77777777" w:rsidR="00944514" w:rsidRPr="00D1708F" w:rsidRDefault="00944514" w:rsidP="00F4678E">
                      <w:r>
                        <w:rPr>
                          <w:rFonts w:ascii="Arial" w:hAnsi="Arial" w:cs="Arial"/>
                          <w:sz w:val="20"/>
                        </w:rPr>
                        <w:t>G</w:t>
                      </w:r>
                      <w:r w:rsidRPr="00D1708F">
                        <w:t>et the AT server device reference using le_atServer_GetDevice</w:t>
                      </w:r>
                    </w:p>
                  </w:txbxContent>
                </v:textbox>
                <w10:wrap anchorx="margin"/>
              </v:roundrect>
            </w:pict>
          </mc:Fallback>
        </mc:AlternateContent>
      </w:r>
    </w:p>
    <w:p w14:paraId="780B24EA" w14:textId="77777777" w:rsidR="00F4678E" w:rsidRDefault="00F4678E" w:rsidP="00F4678E">
      <w:r w:rsidRPr="00AC08F6">
        <w:rPr>
          <w:noProof/>
          <w:lang w:val="en-US"/>
        </w:rPr>
        <mc:AlternateContent>
          <mc:Choice Requires="wps">
            <w:drawing>
              <wp:anchor distT="0" distB="0" distL="114300" distR="114300" simplePos="0" relativeHeight="255112192" behindDoc="0" locked="0" layoutInCell="1" allowOverlap="1" wp14:anchorId="22B5B49C" wp14:editId="2FDE797F">
                <wp:simplePos x="0" y="0"/>
                <wp:positionH relativeFrom="column">
                  <wp:posOffset>1000125</wp:posOffset>
                </wp:positionH>
                <wp:positionV relativeFrom="paragraph">
                  <wp:posOffset>13970</wp:posOffset>
                </wp:positionV>
                <wp:extent cx="523875" cy="314325"/>
                <wp:effectExtent l="0" t="0" r="9525" b="9525"/>
                <wp:wrapNone/>
                <wp:docPr id="2421" name="Rounded Rectangle 242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F331B0C" w14:textId="77777777" w:rsidR="00944514" w:rsidRPr="00B6176C" w:rsidRDefault="00944514" w:rsidP="00F4678E">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5B49C" id="Rounded Rectangle 2421" o:spid="_x0000_s2471" style="position:absolute;margin-left:78.75pt;margin-top:1.1pt;width:41.25pt;height:24.75pt;z-index:2551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" fillcolor="white [3201]" stroked="f" strokeweight="2pt">
                <v:textbox>
                  <w:txbxContent>
                    <w:p w14:paraId="7F331B0C" w14:textId="77777777" w:rsidR="00944514" w:rsidRPr="00B6176C" w:rsidRDefault="00944514" w:rsidP="00F4678E">
                      <w:pPr>
                        <w:jc w:val="center"/>
                      </w:pPr>
                      <w:r>
                        <w:t>Yes</w:t>
                      </w:r>
                    </w:p>
                  </w:txbxContent>
                </v:textbox>
              </v:roundrect>
            </w:pict>
          </mc:Fallback>
        </mc:AlternateContent>
      </w:r>
    </w:p>
    <w:p w14:paraId="5E941B8B" w14:textId="77777777" w:rsidR="00F4678E" w:rsidRDefault="00F4678E" w:rsidP="00F4678E">
      <w:r w:rsidRPr="00F813A2">
        <w:rPr>
          <w:noProof/>
          <w:lang w:val="en-US"/>
        </w:rPr>
        <mc:AlternateContent>
          <mc:Choice Requires="wps">
            <w:drawing>
              <wp:anchor distT="0" distB="0" distL="114300" distR="114300" simplePos="0" relativeHeight="255169536" behindDoc="0" locked="0" layoutInCell="1" allowOverlap="1" wp14:anchorId="04E7D927" wp14:editId="4D8262BE">
                <wp:simplePos x="0" y="0"/>
                <wp:positionH relativeFrom="column">
                  <wp:posOffset>1438275</wp:posOffset>
                </wp:positionH>
                <wp:positionV relativeFrom="paragraph">
                  <wp:posOffset>120015</wp:posOffset>
                </wp:positionV>
                <wp:extent cx="1371600" cy="0"/>
                <wp:effectExtent l="0" t="76200" r="19050" b="95250"/>
                <wp:wrapNone/>
                <wp:docPr id="2233" name="Straight Arrow Connector 2233"/>
                <wp:cNvGraphicFramePr/>
                <a:graphic xmlns:a="http://schemas.openxmlformats.org/drawingml/2006/main">
                  <a:graphicData uri="http://schemas.microsoft.com/office/word/2010/wordprocessingShape">
                    <wps:wsp>
                      <wps:cNvCnPr/>
                      <wps:spPr>
                        <a:xfrm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244A7" id="Straight Arrow Connector 2233" o:spid="_x0000_s1026" type="#_x0000_t32" style="position:absolute;margin-left:113.25pt;margin-top:9.45pt;width:108pt;height:0;flip:y;z-index:2551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" strokecolor="#4579b8 [3044]">
                <v:stroke endarrow="block"/>
              </v:shape>
            </w:pict>
          </mc:Fallback>
        </mc:AlternateContent>
      </w:r>
    </w:p>
    <w:p w14:paraId="72F18B1E" w14:textId="77777777" w:rsidR="00F4678E" w:rsidRDefault="00F4678E" w:rsidP="00F4678E"/>
    <w:p w14:paraId="3773061E" w14:textId="77777777" w:rsidR="00F4678E" w:rsidRDefault="00F4678E" w:rsidP="00F4678E">
      <w:r w:rsidRPr="00F813A2">
        <w:rPr>
          <w:noProof/>
          <w:lang w:val="en-US"/>
        </w:rPr>
        <mc:AlternateContent>
          <mc:Choice Requires="wps">
            <w:drawing>
              <wp:anchor distT="0" distB="0" distL="114300" distR="114300" simplePos="0" relativeHeight="255170560" behindDoc="1" locked="0" layoutInCell="1" allowOverlap="1" wp14:anchorId="1E12E7FF" wp14:editId="565AD45D">
                <wp:simplePos x="0" y="0"/>
                <wp:positionH relativeFrom="margin">
                  <wp:align>center</wp:align>
                </wp:positionH>
                <wp:positionV relativeFrom="paragraph">
                  <wp:posOffset>122555</wp:posOffset>
                </wp:positionV>
                <wp:extent cx="2209800" cy="533400"/>
                <wp:effectExtent l="0" t="0" r="0" b="0"/>
                <wp:wrapNone/>
                <wp:docPr id="2234" name="Rounded Rectangle 2234"/>
                <wp:cNvGraphicFramePr/>
                <a:graphic xmlns:a="http://schemas.openxmlformats.org/drawingml/2006/main">
                  <a:graphicData uri="http://schemas.microsoft.com/office/word/2010/wordprocessingShape">
                    <wps:wsp>
                      <wps:cNvSpPr/>
                      <wps:spPr>
                        <a:xfrm>
                          <a:off x="0" y="0"/>
                          <a:ext cx="220980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F6405DF" w14:textId="77777777" w:rsidR="00944514" w:rsidRPr="005D510C" w:rsidRDefault="00944514" w:rsidP="00F4678E">
                            <w:r w:rsidRPr="005D510C">
                              <w:t>Get the port reference using le_port_GetPortReference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2E7FF" id="Rounded Rectangle 2234" o:spid="_x0000_s2472" style="position:absolute;margin-left:0;margin-top:9.65pt;width:174pt;height:42pt;z-index:-24814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" fillcolor="white [3201]" stroked="f" strokeweight="2pt">
                <v:textbox>
                  <w:txbxContent>
                    <w:p w14:paraId="5F6405DF" w14:textId="77777777" w:rsidR="00944514" w:rsidRPr="005D510C" w:rsidRDefault="00944514" w:rsidP="00F4678E">
                      <w:r w:rsidRPr="005D510C">
                        <w:t>Get the port reference using le_port_GetPortReference</w:t>
                      </w:r>
                    </w:p>
                  </w:txbxContent>
                </v:textbox>
                <w10:wrap anchorx="margin"/>
              </v:roundrect>
            </w:pict>
          </mc:Fallback>
        </mc:AlternateContent>
      </w:r>
    </w:p>
    <w:p w14:paraId="52BE8F6E" w14:textId="77777777" w:rsidR="00F4678E" w:rsidRDefault="00F4678E" w:rsidP="00F4678E"/>
    <w:p w14:paraId="73914354" w14:textId="77777777" w:rsidR="00F4678E" w:rsidRDefault="00F4678E" w:rsidP="00F4678E">
      <w:r w:rsidRPr="00F813A2">
        <w:rPr>
          <w:noProof/>
          <w:lang w:val="en-US"/>
        </w:rPr>
        <mc:AlternateContent>
          <mc:Choice Requires="wps">
            <w:drawing>
              <wp:anchor distT="0" distB="0" distL="114300" distR="114300" simplePos="0" relativeHeight="255171584" behindDoc="0" locked="0" layoutInCell="1" allowOverlap="1" wp14:anchorId="7591CC7F" wp14:editId="755F26BC">
                <wp:simplePos x="0" y="0"/>
                <wp:positionH relativeFrom="column">
                  <wp:posOffset>1438275</wp:posOffset>
                </wp:positionH>
                <wp:positionV relativeFrom="paragraph">
                  <wp:posOffset>38100</wp:posOffset>
                </wp:positionV>
                <wp:extent cx="2562225" cy="0"/>
                <wp:effectExtent l="0" t="76200" r="9525" b="95250"/>
                <wp:wrapNone/>
                <wp:docPr id="2235" name="Straight Arrow Connector 2235"/>
                <wp:cNvGraphicFramePr/>
                <a:graphic xmlns:a="http://schemas.openxmlformats.org/drawingml/2006/main">
                  <a:graphicData uri="http://schemas.microsoft.com/office/word/2010/wordprocessingShape">
                    <wps:wsp>
                      <wps:cNvCnPr/>
                      <wps:spPr>
                        <a:xfrm flipV="1">
                          <a:off x="0" y="0"/>
                          <a:ext cx="2562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BB0E6F" id="Straight Arrow Connector 2235" o:spid="_x0000_s1026" type="#_x0000_t32" style="position:absolute;margin-left:113.25pt;margin-top:3pt;width:201.75pt;height:0;flip:y;z-index:2551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" strokecolor="#4579b8 [3044]">
                <v:stroke endarrow="block"/>
              </v:shape>
            </w:pict>
          </mc:Fallback>
        </mc:AlternateContent>
      </w:r>
    </w:p>
    <w:p w14:paraId="26D0DB96" w14:textId="77777777" w:rsidR="00F4678E" w:rsidRDefault="00F4678E" w:rsidP="00F4678E">
      <w:r w:rsidRPr="007C47B4">
        <w:rPr>
          <w:noProof/>
          <w:lang w:val="en-US"/>
        </w:rPr>
        <mc:AlternateContent>
          <mc:Choice Requires="wps">
            <w:drawing>
              <wp:anchor distT="0" distB="0" distL="114300" distR="114300" simplePos="0" relativeHeight="255217664" behindDoc="1" locked="0" layoutInCell="1" allowOverlap="1" wp14:anchorId="5E5DEB36" wp14:editId="54156CA1">
                <wp:simplePos x="0" y="0"/>
                <wp:positionH relativeFrom="margin">
                  <wp:posOffset>1476375</wp:posOffset>
                </wp:positionH>
                <wp:positionV relativeFrom="paragraph">
                  <wp:posOffset>8890</wp:posOffset>
                </wp:positionV>
                <wp:extent cx="2428875" cy="552450"/>
                <wp:effectExtent l="0" t="0" r="9525" b="0"/>
                <wp:wrapNone/>
                <wp:docPr id="2236" name="Rounded Rectangle 2236"/>
                <wp:cNvGraphicFramePr/>
                <a:graphic xmlns:a="http://schemas.openxmlformats.org/drawingml/2006/main">
                  <a:graphicData uri="http://schemas.microsoft.com/office/word/2010/wordprocessingShape">
                    <wps:wsp>
                      <wps:cNvSpPr/>
                      <wps:spPr>
                        <a:xfrm>
                          <a:off x="0" y="0"/>
                          <a:ext cx="24288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21374F1" w14:textId="77777777" w:rsidR="00944514" w:rsidRPr="00062D3F" w:rsidRDefault="00944514" w:rsidP="00F4678E">
                            <w:r w:rsidRPr="00062D3F">
                              <w:t>Suspend AT command monitoring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5DEB36" id="Rounded Rectangle 2236" o:spid="_x0000_s2473" style="position:absolute;margin-left:116.25pt;margin-top:.7pt;width:191.25pt;height:43.5pt;z-index:-24809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" fillcolor="white [3201]" stroked="f" strokeweight="2pt">
                <v:textbox>
                  <w:txbxContent>
                    <w:p w14:paraId="521374F1" w14:textId="77777777" w:rsidR="00944514" w:rsidRPr="00062D3F" w:rsidRDefault="00944514" w:rsidP="00F4678E">
                      <w:r w:rsidRPr="00062D3F">
                        <w:t>Suspend AT command monitoring using le_port_SetDataMode</w:t>
                      </w:r>
                    </w:p>
                  </w:txbxContent>
                </v:textbox>
                <w10:wrap anchorx="margin"/>
              </v:roundrect>
            </w:pict>
          </mc:Fallback>
        </mc:AlternateContent>
      </w:r>
    </w:p>
    <w:p w14:paraId="3584DCE3" w14:textId="77777777" w:rsidR="00F4678E" w:rsidRDefault="00F4678E" w:rsidP="00F4678E">
      <w:r w:rsidRPr="007C47B4">
        <w:rPr>
          <w:noProof/>
          <w:lang w:val="en-US"/>
        </w:rPr>
        <mc:AlternateContent>
          <mc:Choice Requires="wps">
            <w:drawing>
              <wp:anchor distT="0" distB="0" distL="114300" distR="114300" simplePos="0" relativeHeight="255216640" behindDoc="0" locked="0" layoutInCell="1" allowOverlap="1" wp14:anchorId="54F5398C" wp14:editId="5EADA0A0">
                <wp:simplePos x="0" y="0"/>
                <wp:positionH relativeFrom="margin">
                  <wp:align>center</wp:align>
                </wp:positionH>
                <wp:positionV relativeFrom="paragraph">
                  <wp:posOffset>120015</wp:posOffset>
                </wp:positionV>
                <wp:extent cx="2552700" cy="0"/>
                <wp:effectExtent l="0" t="76200" r="19050" b="95250"/>
                <wp:wrapNone/>
                <wp:docPr id="2237" name="Straight Arrow Connector 2237"/>
                <wp:cNvGraphicFramePr/>
                <a:graphic xmlns:a="http://schemas.openxmlformats.org/drawingml/2006/main">
                  <a:graphicData uri="http://schemas.microsoft.com/office/word/2010/wordprocessingShape">
                    <wps:wsp>
                      <wps:cNvCnPr/>
                      <wps:spPr>
                        <a:xfrm flipV="1">
                          <a:off x="0" y="0"/>
                          <a:ext cx="2552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64AD1" id="Straight Arrow Connector 2237" o:spid="_x0000_s1026" type="#_x0000_t32" style="position:absolute;margin-left:0;margin-top:9.45pt;width:201pt;height:0;flip:y;z-index:255216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" strokecolor="#4579b8 [3044]">
                <v:stroke endarrow="block"/>
                <w10:wrap anchorx="margin"/>
              </v:shape>
            </w:pict>
          </mc:Fallback>
        </mc:AlternateContent>
      </w:r>
    </w:p>
    <w:p w14:paraId="451AD0AC" w14:textId="77777777" w:rsidR="00F4678E" w:rsidRDefault="00F4678E" w:rsidP="00F4678E"/>
    <w:p w14:paraId="30C43904" w14:textId="77777777" w:rsidR="00F4678E" w:rsidRDefault="00F4678E" w:rsidP="00F4678E">
      <w:r w:rsidRPr="00A96635">
        <w:rPr>
          <w:noProof/>
          <w:lang w:val="en-US"/>
        </w:rPr>
        <w:lastRenderedPageBreak/>
        <mc:AlternateContent>
          <mc:Choice Requires="wps">
            <w:drawing>
              <wp:anchor distT="0" distB="0" distL="114300" distR="114300" simplePos="0" relativeHeight="255176704" behindDoc="0" locked="0" layoutInCell="1" allowOverlap="1" wp14:anchorId="45F80220" wp14:editId="567663F5">
                <wp:simplePos x="0" y="0"/>
                <wp:positionH relativeFrom="margin">
                  <wp:posOffset>0</wp:posOffset>
                </wp:positionH>
                <wp:positionV relativeFrom="paragraph">
                  <wp:posOffset>8890</wp:posOffset>
                </wp:positionV>
                <wp:extent cx="822325" cy="640080"/>
                <wp:effectExtent l="0" t="0" r="15875" b="26670"/>
                <wp:wrapNone/>
                <wp:docPr id="2238" name="Rectangle 223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C996DA" w14:textId="77777777" w:rsidR="00944514" w:rsidRDefault="00944514" w:rsidP="00F4678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80220" id="Rectangle 2238" o:spid="_x0000_s2474" style="position:absolute;margin-left:0;margin-top:.7pt;width:64.75pt;height:50.4pt;z-index:2551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" fillcolor="#f79646 [3209]" strokecolor="#5a5a5a [2109]" strokeweight="1pt">
                <v:textbox>
                  <w:txbxContent>
                    <w:p w14:paraId="1DC996DA" w14:textId="77777777" w:rsidR="00944514" w:rsidRDefault="00944514" w:rsidP="00F4678E">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177728" behindDoc="0" locked="0" layoutInCell="1" allowOverlap="1" wp14:anchorId="16E5A225" wp14:editId="028A2DC0">
                <wp:simplePos x="0" y="0"/>
                <wp:positionH relativeFrom="column">
                  <wp:posOffset>1324610</wp:posOffset>
                </wp:positionH>
                <wp:positionV relativeFrom="paragraph">
                  <wp:posOffset>8890</wp:posOffset>
                </wp:positionV>
                <wp:extent cx="828675" cy="640080"/>
                <wp:effectExtent l="0" t="0" r="28575" b="26670"/>
                <wp:wrapNone/>
                <wp:docPr id="2239" name="Rectangle 223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952505E" w14:textId="77777777" w:rsidR="00944514" w:rsidRDefault="00944514" w:rsidP="00F4678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5A225" id="Rectangle 2239" o:spid="_x0000_s2475" style="position:absolute;margin-left:104.3pt;margin-top:.7pt;width:65.25pt;height:50.4pt;z-index:2551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LAKiwzFAgAADwYAAA4AAAAAAAAAAAAAAAAALgIAAGRycy9lMm9Eb2MueG1sUEsBAi0AFAAG&#10;AAgAAAAhANlKLa7cAAAACQEAAA8AAAAAAAAAAAAAAAAAHwUAAGRycy9kb3ducmV2LnhtbFBLBQYA&#10;AAAABAAEAPMAAAAoBgAAAAA=&#10;" fillcolor="#4f81bd [3204]" strokecolor="#5a5a5a [2109]" strokeweight="1pt">
                <v:textbox>
                  <w:txbxContent>
                    <w:p w14:paraId="5952505E" w14:textId="77777777" w:rsidR="00944514" w:rsidRDefault="00944514" w:rsidP="00F4678E">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178752" behindDoc="0" locked="0" layoutInCell="1" allowOverlap="1" wp14:anchorId="0A09DD18" wp14:editId="377399FE">
                <wp:simplePos x="0" y="0"/>
                <wp:positionH relativeFrom="column">
                  <wp:posOffset>2620010</wp:posOffset>
                </wp:positionH>
                <wp:positionV relativeFrom="paragraph">
                  <wp:posOffset>8890</wp:posOffset>
                </wp:positionV>
                <wp:extent cx="1143000" cy="640080"/>
                <wp:effectExtent l="0" t="0" r="19050" b="26670"/>
                <wp:wrapNone/>
                <wp:docPr id="2316" name="Rectangle 231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D53D9FC" w14:textId="77777777" w:rsidR="00944514" w:rsidRDefault="00944514" w:rsidP="00F4678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09DD18" id="Rectangle 2316" o:spid="_x0000_s2476" style="position:absolute;margin-left:206.3pt;margin-top:.7pt;width:90pt;height:50.4pt;z-index:25517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2kmwg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" fillcolor="#c0504d [3205]" strokecolor="#5a5a5a [2109]" strokeweight="1pt">
                <v:textbox>
                  <w:txbxContent>
                    <w:p w14:paraId="0D53D9FC" w14:textId="77777777" w:rsidR="00944514" w:rsidRDefault="00944514" w:rsidP="00F4678E">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179776" behindDoc="0" locked="0" layoutInCell="1" allowOverlap="1" wp14:anchorId="68E77F8D" wp14:editId="1415306C">
                <wp:simplePos x="0" y="0"/>
                <wp:positionH relativeFrom="rightMargin">
                  <wp:posOffset>323850</wp:posOffset>
                </wp:positionH>
                <wp:positionV relativeFrom="paragraph">
                  <wp:posOffset>8890</wp:posOffset>
                </wp:positionV>
                <wp:extent cx="731520" cy="638175"/>
                <wp:effectExtent l="0" t="0" r="11430" b="28575"/>
                <wp:wrapNone/>
                <wp:docPr id="2317" name="Rectangle 2317"/>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2788CED" w14:textId="77777777" w:rsidR="00944514" w:rsidRDefault="00944514" w:rsidP="00F4678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77F8D" id="Rectangle 2317" o:spid="_x0000_s2477" style="position:absolute;margin-left:25.5pt;margin-top:.7pt;width:57.6pt;height:50.25pt;z-index:25517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DsvA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" fillcolor="#8064a2 [3207]" strokecolor="#5a5a5a [2109]" strokeweight="1pt">
                <v:textbox>
                  <w:txbxContent>
                    <w:p w14:paraId="42788CED" w14:textId="77777777" w:rsidR="00944514" w:rsidRDefault="00944514" w:rsidP="00F4678E">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5180800" behindDoc="0" locked="0" layoutInCell="1" allowOverlap="1" wp14:anchorId="0BEF5DCE" wp14:editId="78EE4EA5">
                <wp:simplePos x="0" y="0"/>
                <wp:positionH relativeFrom="column">
                  <wp:posOffset>3962400</wp:posOffset>
                </wp:positionH>
                <wp:positionV relativeFrom="paragraph">
                  <wp:posOffset>0</wp:posOffset>
                </wp:positionV>
                <wp:extent cx="723900" cy="649605"/>
                <wp:effectExtent l="0" t="0" r="19050" b="17145"/>
                <wp:wrapNone/>
                <wp:docPr id="2318" name="Rectangle 2318"/>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B95B4C0" w14:textId="77777777" w:rsidR="00944514" w:rsidRDefault="00944514" w:rsidP="00F4678E">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F5DCE" id="Rectangle 2318" o:spid="_x0000_s2478" style="position:absolute;margin-left:312pt;margin-top:0;width:57pt;height:51.15pt;z-index:2551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" fillcolor="#c0504d [3205]" strokecolor="#243f60 [1604]" strokeweight="1pt">
                <v:textbox>
                  <w:txbxContent>
                    <w:p w14:paraId="4B95B4C0" w14:textId="77777777" w:rsidR="00944514" w:rsidRDefault="00944514" w:rsidP="00F4678E">
                      <w:pPr>
                        <w:jc w:val="center"/>
                      </w:pPr>
                      <w:r>
                        <w:t>Port Services</w:t>
                      </w:r>
                    </w:p>
                  </w:txbxContent>
                </v:textbox>
              </v:rect>
            </w:pict>
          </mc:Fallback>
        </mc:AlternateContent>
      </w:r>
      <w:r w:rsidRPr="00A96635">
        <w:rPr>
          <w:noProof/>
          <w:lang w:val="en-US"/>
        </w:rPr>
        <mc:AlternateContent>
          <mc:Choice Requires="wps">
            <w:drawing>
              <wp:anchor distT="0" distB="0" distL="114300" distR="114300" simplePos="0" relativeHeight="255181824" behindDoc="0" locked="0" layoutInCell="1" allowOverlap="1" wp14:anchorId="694C1397" wp14:editId="2698673E">
                <wp:simplePos x="0" y="0"/>
                <wp:positionH relativeFrom="column">
                  <wp:posOffset>419100</wp:posOffset>
                </wp:positionH>
                <wp:positionV relativeFrom="paragraph">
                  <wp:posOffset>638175</wp:posOffset>
                </wp:positionV>
                <wp:extent cx="0" cy="7000875"/>
                <wp:effectExtent l="0" t="0" r="19050" b="28575"/>
                <wp:wrapNone/>
                <wp:docPr id="2319" name="Straight Connector 231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5E6F2" id="Straight Connector 2319" o:spid="_x0000_s1026" style="position:absolute;flip:x;z-index:2551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KeqFXv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5182848" behindDoc="0" locked="0" layoutInCell="1" allowOverlap="1" wp14:anchorId="3FBD71C4" wp14:editId="61C2478A">
                <wp:simplePos x="0" y="0"/>
                <wp:positionH relativeFrom="column">
                  <wp:posOffset>1771650</wp:posOffset>
                </wp:positionH>
                <wp:positionV relativeFrom="paragraph">
                  <wp:posOffset>647700</wp:posOffset>
                </wp:positionV>
                <wp:extent cx="0" cy="6991350"/>
                <wp:effectExtent l="0" t="0" r="19050" b="19050"/>
                <wp:wrapNone/>
                <wp:docPr id="2320" name="Straight Connector 232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30C4B" id="Straight Connector 2320" o:spid="_x0000_s1026" style="position:absolute;z-index:2551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5183872" behindDoc="0" locked="0" layoutInCell="1" allowOverlap="1" wp14:anchorId="753F6314" wp14:editId="1BC8F054">
                <wp:simplePos x="0" y="0"/>
                <wp:positionH relativeFrom="column">
                  <wp:posOffset>3133090</wp:posOffset>
                </wp:positionH>
                <wp:positionV relativeFrom="paragraph">
                  <wp:posOffset>649605</wp:posOffset>
                </wp:positionV>
                <wp:extent cx="0" cy="6962775"/>
                <wp:effectExtent l="0" t="0" r="19050" b="28575"/>
                <wp:wrapNone/>
                <wp:docPr id="2321" name="Straight Connector 232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C6263" id="Straight Connector 2321" o:spid="_x0000_s1026" style="position:absolute;z-index:2551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ymoo2boBAADJAwAADgAAAAAAAAAAAAAAAAAuAgAA&#10;ZHJzL2Uyb0RvYy54bWxQSwECLQAUAAYACAAAACEAshPKYuEAAAAMAQAADwAAAAAAAAAAAAAAAAAU&#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184896" behindDoc="0" locked="0" layoutInCell="1" allowOverlap="1" wp14:anchorId="06B875F3" wp14:editId="6D919DED">
                <wp:simplePos x="0" y="0"/>
                <wp:positionH relativeFrom="column">
                  <wp:posOffset>4324350</wp:posOffset>
                </wp:positionH>
                <wp:positionV relativeFrom="paragraph">
                  <wp:posOffset>649605</wp:posOffset>
                </wp:positionV>
                <wp:extent cx="0" cy="6991350"/>
                <wp:effectExtent l="0" t="0" r="19050" b="19050"/>
                <wp:wrapNone/>
                <wp:docPr id="2322" name="Straight Connector 2322"/>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BED78" id="Straight Connector 2322" o:spid="_x0000_s1026" style="position:absolute;z-index:2551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1.15pt" to="340.5pt,6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" strokecolor="#4579b8 [3044]"/>
            </w:pict>
          </mc:Fallback>
        </mc:AlternateContent>
      </w:r>
      <w:r w:rsidRPr="00A96635">
        <w:rPr>
          <w:noProof/>
          <w:lang w:val="en-US"/>
        </w:rPr>
        <mc:AlternateContent>
          <mc:Choice Requires="wps">
            <w:drawing>
              <wp:anchor distT="0" distB="0" distL="114300" distR="114300" simplePos="0" relativeHeight="255185920" behindDoc="0" locked="0" layoutInCell="1" allowOverlap="1" wp14:anchorId="06648536" wp14:editId="595722AF">
                <wp:simplePos x="0" y="0"/>
                <wp:positionH relativeFrom="column">
                  <wp:posOffset>6200775</wp:posOffset>
                </wp:positionH>
                <wp:positionV relativeFrom="paragraph">
                  <wp:posOffset>647700</wp:posOffset>
                </wp:positionV>
                <wp:extent cx="0" cy="7010400"/>
                <wp:effectExtent l="0" t="0" r="19050" b="19050"/>
                <wp:wrapNone/>
                <wp:docPr id="2323" name="Straight Connector 2323"/>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73ABA" id="Straight Connector 2323" o:spid="_x0000_s1026" style="position:absolute;flip:x;z-index:2551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" strokecolor="#4579b8 [3044]"/>
            </w:pict>
          </mc:Fallback>
        </mc:AlternateContent>
      </w:r>
      <w:r w:rsidRPr="00A96635">
        <w:rPr>
          <w:noProof/>
          <w:lang w:val="en-US"/>
        </w:rPr>
        <mc:AlternateContent>
          <mc:Choice Requires="wps">
            <w:drawing>
              <wp:anchor distT="0" distB="0" distL="114300" distR="114300" simplePos="0" relativeHeight="255186944" behindDoc="0" locked="0" layoutInCell="1" allowOverlap="1" wp14:anchorId="7EDA8B02" wp14:editId="2113BA19">
                <wp:simplePos x="0" y="0"/>
                <wp:positionH relativeFrom="column">
                  <wp:posOffset>4857750</wp:posOffset>
                </wp:positionH>
                <wp:positionV relativeFrom="paragraph">
                  <wp:posOffset>9525</wp:posOffset>
                </wp:positionV>
                <wp:extent cx="723900" cy="649605"/>
                <wp:effectExtent l="0" t="0" r="19050" b="17145"/>
                <wp:wrapNone/>
                <wp:docPr id="2324" name="Rectangle 2324"/>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14D6966" w14:textId="77777777" w:rsidR="00944514" w:rsidRDefault="00944514" w:rsidP="00F4678E">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A8B02" id="Rectangle 2324" o:spid="_x0000_s2479" style="position:absolute;margin-left:382.5pt;margin-top:.75pt;width:57pt;height:51.15pt;z-index:2551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" fillcolor="#c0504d [3205]" strokecolor="#243f60 [1604]" strokeweight="1pt">
                <v:textbox>
                  <w:txbxContent>
                    <w:p w14:paraId="514D6966" w14:textId="77777777" w:rsidR="00944514" w:rsidRDefault="00944514" w:rsidP="00F4678E">
                      <w:pPr>
                        <w:jc w:val="center"/>
                      </w:pPr>
                      <w:r>
                        <w:t>FD Services</w:t>
                      </w:r>
                    </w:p>
                  </w:txbxContent>
                </v:textbox>
              </v:rect>
            </w:pict>
          </mc:Fallback>
        </mc:AlternateContent>
      </w:r>
      <w:r w:rsidRPr="00A96635">
        <w:rPr>
          <w:noProof/>
          <w:lang w:val="en-US"/>
        </w:rPr>
        <mc:AlternateContent>
          <mc:Choice Requires="wps">
            <w:drawing>
              <wp:anchor distT="0" distB="0" distL="114300" distR="114300" simplePos="0" relativeHeight="255187968" behindDoc="0" locked="0" layoutInCell="1" allowOverlap="1" wp14:anchorId="0CD719FE" wp14:editId="330CCEA3">
                <wp:simplePos x="0" y="0"/>
                <wp:positionH relativeFrom="column">
                  <wp:posOffset>5219700</wp:posOffset>
                </wp:positionH>
                <wp:positionV relativeFrom="paragraph">
                  <wp:posOffset>659130</wp:posOffset>
                </wp:positionV>
                <wp:extent cx="0" cy="6991350"/>
                <wp:effectExtent l="0" t="0" r="19050" b="19050"/>
                <wp:wrapNone/>
                <wp:docPr id="2325" name="Straight Connector 232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9D62B" id="Straight Connector 2325" o:spid="_x0000_s1026" style="position:absolute;z-index:2551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51.9pt" to="411pt,6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" strokecolor="#4579b8 [3044]"/>
            </w:pict>
          </mc:Fallback>
        </mc:AlternateContent>
      </w:r>
    </w:p>
    <w:p w14:paraId="72CC22D2" w14:textId="77777777" w:rsidR="00F4678E" w:rsidRDefault="00F4678E" w:rsidP="00F4678E"/>
    <w:p w14:paraId="1C60C05C" w14:textId="77777777" w:rsidR="00F4678E" w:rsidRDefault="00F4678E" w:rsidP="00F4678E"/>
    <w:p w14:paraId="46C05CD1" w14:textId="7C6054D4" w:rsidR="00F4678E" w:rsidRDefault="00F123A4" w:rsidP="00F4678E">
      <w:r>
        <w:rPr>
          <w:noProof/>
          <w:lang w:val="en-US"/>
        </w:rPr>
        <mc:AlternateContent>
          <mc:Choice Requires="wps">
            <w:drawing>
              <wp:anchor distT="0" distB="0" distL="114300" distR="114300" simplePos="0" relativeHeight="255525888" behindDoc="1" locked="0" layoutInCell="1" allowOverlap="1" wp14:anchorId="344BE18A" wp14:editId="4648F5B4">
                <wp:simplePos x="0" y="0"/>
                <wp:positionH relativeFrom="margin">
                  <wp:posOffset>466725</wp:posOffset>
                </wp:positionH>
                <wp:positionV relativeFrom="paragraph">
                  <wp:posOffset>22860</wp:posOffset>
                </wp:positionV>
                <wp:extent cx="1314450" cy="809625"/>
                <wp:effectExtent l="0" t="0" r="0" b="9525"/>
                <wp:wrapNone/>
                <wp:docPr id="2758" name="Rounded Rectangle 2758"/>
                <wp:cNvGraphicFramePr/>
                <a:graphic xmlns:a="http://schemas.openxmlformats.org/drawingml/2006/main">
                  <a:graphicData uri="http://schemas.microsoft.com/office/word/2010/wordprocessingShape">
                    <wps:wsp>
                      <wps:cNvSpPr/>
                      <wps:spPr>
                        <a:xfrm>
                          <a:off x="0" y="0"/>
                          <a:ext cx="1314450" cy="8096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1837B5" w14:textId="77777777" w:rsidR="00944514" w:rsidRDefault="00944514" w:rsidP="00F123A4">
                            <w:r>
                              <w:t>Sends CONNECT as Intermediate response</w:t>
                            </w:r>
                          </w:p>
                          <w:p w14:paraId="621E0D05" w14:textId="77777777" w:rsidR="00944514" w:rsidRDefault="00944514" w:rsidP="00F123A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BE18A" id="Rounded Rectangle 2758" o:spid="_x0000_s2480" style="position:absolute;margin-left:36.75pt;margin-top:1.8pt;width:103.5pt;height:63.75pt;z-index:-24779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" fillcolor="white [3201]" stroked="f" strokeweight="2pt">
                <v:textbox>
                  <w:txbxContent>
                    <w:p w14:paraId="5E1837B5" w14:textId="77777777" w:rsidR="00944514" w:rsidRDefault="00944514" w:rsidP="00F123A4">
                      <w:r>
                        <w:t>Sends CONNECT as Intermediate response</w:t>
                      </w:r>
                    </w:p>
                    <w:p w14:paraId="621E0D05" w14:textId="77777777" w:rsidR="00944514" w:rsidRDefault="00944514" w:rsidP="00F123A4"/>
                  </w:txbxContent>
                </v:textbox>
                <w10:wrap anchorx="margin"/>
              </v:roundrect>
            </w:pict>
          </mc:Fallback>
        </mc:AlternateContent>
      </w:r>
    </w:p>
    <w:p w14:paraId="5CB59E22" w14:textId="19780C39" w:rsidR="00F4678E" w:rsidRDefault="00F4678E" w:rsidP="00F4678E"/>
    <w:p w14:paraId="3E8060E2" w14:textId="2D79A460" w:rsidR="00F4678E" w:rsidRDefault="00F123A4" w:rsidP="00F4678E">
      <w:r>
        <w:rPr>
          <w:rFonts w:ascii="Times New Roman" w:eastAsiaTheme="minorEastAsia" w:hAnsi="Times New Roman"/>
          <w:noProof/>
          <w:szCs w:val="24"/>
          <w:lang w:val="en-US"/>
        </w:rPr>
        <mc:AlternateContent>
          <mc:Choice Requires="wps">
            <w:drawing>
              <wp:anchor distT="0" distB="0" distL="114300" distR="114300" simplePos="0" relativeHeight="255526912" behindDoc="0" locked="0" layoutInCell="1" allowOverlap="1" wp14:anchorId="0926E5D5" wp14:editId="299D1267">
                <wp:simplePos x="0" y="0"/>
                <wp:positionH relativeFrom="margin">
                  <wp:posOffset>418465</wp:posOffset>
                </wp:positionH>
                <wp:positionV relativeFrom="paragraph">
                  <wp:posOffset>78105</wp:posOffset>
                </wp:positionV>
                <wp:extent cx="1362075" cy="0"/>
                <wp:effectExtent l="38100" t="76200" r="0" b="95250"/>
                <wp:wrapNone/>
                <wp:docPr id="2759" name="Straight Arrow Connector 2759"/>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91A0F4" id="Straight Arrow Connector 2759" o:spid="_x0000_s1026" type="#_x0000_t32" style="position:absolute;margin-left:32.95pt;margin-top:6.15pt;width:107.25pt;height:0;flip:x y;z-index:25552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" strokecolor="#4579b8 [3044]">
                <v:stroke endarrow="block"/>
                <w10:wrap anchorx="margin"/>
              </v:shape>
            </w:pict>
          </mc:Fallback>
        </mc:AlternateContent>
      </w:r>
    </w:p>
    <w:p w14:paraId="5E119278" w14:textId="64B1E423" w:rsidR="00F4678E" w:rsidRDefault="00F4678E" w:rsidP="00F4678E">
      <w:r w:rsidRPr="00F813A2">
        <w:rPr>
          <w:noProof/>
          <w:lang w:val="en-US"/>
        </w:rPr>
        <mc:AlternateContent>
          <mc:Choice Requires="wps">
            <w:drawing>
              <wp:anchor distT="0" distB="0" distL="114300" distR="114300" simplePos="0" relativeHeight="255173632" behindDoc="1" locked="0" layoutInCell="1" allowOverlap="1" wp14:anchorId="47C52BFA" wp14:editId="262BD174">
                <wp:simplePos x="0" y="0"/>
                <wp:positionH relativeFrom="margin">
                  <wp:posOffset>1828800</wp:posOffset>
                </wp:positionH>
                <wp:positionV relativeFrom="paragraph">
                  <wp:posOffset>150495</wp:posOffset>
                </wp:positionV>
                <wp:extent cx="3248025" cy="542925"/>
                <wp:effectExtent l="0" t="0" r="9525" b="9525"/>
                <wp:wrapNone/>
                <wp:docPr id="2327" name="Rounded Rectangle 2327"/>
                <wp:cNvGraphicFramePr/>
                <a:graphic xmlns:a="http://schemas.openxmlformats.org/drawingml/2006/main">
                  <a:graphicData uri="http://schemas.microsoft.com/office/word/2010/wordprocessingShape">
                    <wps:wsp>
                      <wps:cNvSpPr/>
                      <wps:spPr>
                        <a:xfrm>
                          <a:off x="0" y="0"/>
                          <a:ext cx="3248025" cy="542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FE6EB5" w14:textId="77777777" w:rsidR="00944514" w:rsidRPr="004F2E57" w:rsidRDefault="00944514" w:rsidP="00F4678E">
                            <w:r w:rsidRPr="004F2E57">
                              <w:t>Create FD monitor using le_fdMonitor_Create() using FD got from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C52BFA" id="Rounded Rectangle 2327" o:spid="_x0000_s2481" style="position:absolute;margin-left:2in;margin-top:11.85pt;width:255.75pt;height:42.75pt;z-index:-24814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" fillcolor="white [3201]" stroked="f" strokeweight="2pt">
                <v:textbox>
                  <w:txbxContent>
                    <w:p w14:paraId="33FE6EB5" w14:textId="77777777" w:rsidR="00944514" w:rsidRPr="004F2E57" w:rsidRDefault="00944514" w:rsidP="00F4678E">
                      <w:r w:rsidRPr="004F2E57">
                        <w:t>Create FD monitor using le_fdMonitor_Create() using FD got from le_port_SetDataMode()</w:t>
                      </w:r>
                    </w:p>
                  </w:txbxContent>
                </v:textbox>
                <w10:wrap anchorx="margin"/>
              </v:roundrect>
            </w:pict>
          </mc:Fallback>
        </mc:AlternateContent>
      </w:r>
    </w:p>
    <w:p w14:paraId="632CF3A9" w14:textId="36773917" w:rsidR="00F4678E" w:rsidRDefault="00F4678E" w:rsidP="00F4678E"/>
    <w:p w14:paraId="4E8C9414" w14:textId="77777777" w:rsidR="00F4678E" w:rsidRDefault="00F4678E" w:rsidP="00F4678E">
      <w:r w:rsidRPr="00F813A2">
        <w:rPr>
          <w:noProof/>
          <w:lang w:val="en-US"/>
        </w:rPr>
        <mc:AlternateContent>
          <mc:Choice Requires="wps">
            <w:drawing>
              <wp:anchor distT="0" distB="0" distL="114300" distR="114300" simplePos="0" relativeHeight="255172608" behindDoc="0" locked="0" layoutInCell="1" allowOverlap="1" wp14:anchorId="74005662" wp14:editId="4BFEDE38">
                <wp:simplePos x="0" y="0"/>
                <wp:positionH relativeFrom="column">
                  <wp:posOffset>1771650</wp:posOffset>
                </wp:positionH>
                <wp:positionV relativeFrom="paragraph">
                  <wp:posOffset>46355</wp:posOffset>
                </wp:positionV>
                <wp:extent cx="3457575" cy="0"/>
                <wp:effectExtent l="0" t="76200" r="9525" b="95250"/>
                <wp:wrapNone/>
                <wp:docPr id="2328" name="Straight Arrow Connector 2328"/>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506F4" id="Straight Arrow Connector 2328" o:spid="_x0000_s1026" type="#_x0000_t32" style="position:absolute;margin-left:139.5pt;margin-top:3.65pt;width:272.25pt;height:0;flip:y;z-index:2551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" strokecolor="#4579b8 [3044]">
                <v:stroke endarrow="block"/>
              </v:shape>
            </w:pict>
          </mc:Fallback>
        </mc:AlternateContent>
      </w:r>
    </w:p>
    <w:p w14:paraId="02199C82" w14:textId="77777777" w:rsidR="00F4678E" w:rsidRDefault="00F4678E" w:rsidP="00F4678E">
      <w:r w:rsidRPr="008A5010">
        <w:rPr>
          <w:noProof/>
          <w:lang w:val="en-US"/>
        </w:rPr>
        <mc:AlternateContent>
          <mc:Choice Requires="wps">
            <w:drawing>
              <wp:anchor distT="0" distB="0" distL="114300" distR="114300" simplePos="0" relativeHeight="255221760" behindDoc="0" locked="0" layoutInCell="1" allowOverlap="1" wp14:anchorId="0B9FE47C" wp14:editId="100D303B">
                <wp:simplePos x="0" y="0"/>
                <wp:positionH relativeFrom="margin">
                  <wp:posOffset>742950</wp:posOffset>
                </wp:positionH>
                <wp:positionV relativeFrom="paragraph">
                  <wp:posOffset>87630</wp:posOffset>
                </wp:positionV>
                <wp:extent cx="2057400" cy="466725"/>
                <wp:effectExtent l="0" t="0" r="19050" b="28575"/>
                <wp:wrapNone/>
                <wp:docPr id="2329" name="Flowchart: Process 2329"/>
                <wp:cNvGraphicFramePr/>
                <a:graphic xmlns:a="http://schemas.openxmlformats.org/drawingml/2006/main">
                  <a:graphicData uri="http://schemas.microsoft.com/office/word/2010/wordprocessingShape">
                    <wps:wsp>
                      <wps:cNvSpPr/>
                      <wps:spPr>
                        <a:xfrm>
                          <a:off x="0" y="0"/>
                          <a:ext cx="2057400"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F2FBEB8" w14:textId="77777777" w:rsidR="00944514" w:rsidRPr="008A5010" w:rsidRDefault="00944514" w:rsidP="00F4678E">
                            <w:r>
                              <w:t xml:space="preserve">Allocate a serial port context using </w:t>
                            </w:r>
                            <w:r w:rsidRPr="00AC58B6">
                              <w:t>le_mem_ForceAlloc</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FE47C" id="Flowchart: Process 2329" o:spid="_x0000_s2482" type="#_x0000_t109" style="position:absolute;margin-left:58.5pt;margin-top:6.9pt;width:162pt;height:36.75pt;z-index:2552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" fillcolor="white [3201]" strokecolor="#4f81bd [3204]" strokeweight="1pt">
                <v:textbox>
                  <w:txbxContent>
                    <w:p w14:paraId="1F2FBEB8" w14:textId="77777777" w:rsidR="00944514" w:rsidRPr="008A5010" w:rsidRDefault="00944514" w:rsidP="00F4678E">
                      <w:r>
                        <w:t xml:space="preserve">Allocate a serial port context using </w:t>
                      </w:r>
                      <w:r w:rsidRPr="00AC58B6">
                        <w:t>le_mem_ForceAlloc</w:t>
                      </w:r>
                      <w:r>
                        <w:t>()</w:t>
                      </w:r>
                    </w:p>
                  </w:txbxContent>
                </v:textbox>
                <w10:wrap anchorx="margin"/>
              </v:shape>
            </w:pict>
          </mc:Fallback>
        </mc:AlternateContent>
      </w:r>
    </w:p>
    <w:p w14:paraId="2B95E784" w14:textId="77777777" w:rsidR="00F4678E" w:rsidRDefault="00F4678E" w:rsidP="00F4678E"/>
    <w:p w14:paraId="30DF86F4" w14:textId="77777777" w:rsidR="00F4678E" w:rsidRDefault="00F4678E" w:rsidP="00F4678E"/>
    <w:p w14:paraId="0A48FA83" w14:textId="77777777" w:rsidR="00F4678E" w:rsidRDefault="00F4678E" w:rsidP="00F4678E"/>
    <w:p w14:paraId="2CBF2C16" w14:textId="77777777" w:rsidR="00F4678E" w:rsidRDefault="00F4678E" w:rsidP="00F4678E">
      <w:r w:rsidRPr="008A5010">
        <w:rPr>
          <w:noProof/>
          <w:lang w:val="en-US"/>
        </w:rPr>
        <mc:AlternateContent>
          <mc:Choice Requires="wps">
            <w:drawing>
              <wp:anchor distT="0" distB="0" distL="114300" distR="114300" simplePos="0" relativeHeight="255222784" behindDoc="0" locked="0" layoutInCell="1" allowOverlap="1" wp14:anchorId="65001056" wp14:editId="4E7FA954">
                <wp:simplePos x="0" y="0"/>
                <wp:positionH relativeFrom="margin">
                  <wp:posOffset>742950</wp:posOffset>
                </wp:positionH>
                <wp:positionV relativeFrom="paragraph">
                  <wp:posOffset>29210</wp:posOffset>
                </wp:positionV>
                <wp:extent cx="2057400" cy="657225"/>
                <wp:effectExtent l="0" t="0" r="19050" b="28575"/>
                <wp:wrapNone/>
                <wp:docPr id="2330" name="Flowchart: Process 2330"/>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20E89E1" w14:textId="77777777" w:rsidR="00944514" w:rsidRPr="008A5010" w:rsidRDefault="00944514" w:rsidP="00F4678E">
                            <w:r>
                              <w:t xml:space="preserve">Set the serial port context to the FD monitor object using </w:t>
                            </w:r>
                            <w:r w:rsidRPr="00644DC8">
                              <w:t>le_fdMonitor_SetContextPtr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01056" id="Flowchart: Process 2330" o:spid="_x0000_s2483" type="#_x0000_t109" style="position:absolute;margin-left:58.5pt;margin-top:2.3pt;width:162pt;height:51.75pt;z-index:25522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" fillcolor="white [3201]" strokecolor="#4f81bd [3204]" strokeweight="1pt">
                <v:textbox>
                  <w:txbxContent>
                    <w:p w14:paraId="720E89E1" w14:textId="77777777" w:rsidR="00944514" w:rsidRPr="008A5010" w:rsidRDefault="00944514" w:rsidP="00F4678E">
                      <w:r>
                        <w:t xml:space="preserve">Set the serial port context to the FD monitor object using </w:t>
                      </w:r>
                      <w:r w:rsidRPr="00644DC8">
                        <w:t>le_fdMonitor_SetContextPtr</w:t>
                      </w:r>
                    </w:p>
                  </w:txbxContent>
                </v:textbox>
                <w10:wrap anchorx="margin"/>
              </v:shape>
            </w:pict>
          </mc:Fallback>
        </mc:AlternateContent>
      </w:r>
    </w:p>
    <w:p w14:paraId="3D0B202F" w14:textId="77777777" w:rsidR="00F4678E" w:rsidRDefault="00F4678E" w:rsidP="00F4678E"/>
    <w:p w14:paraId="6EDE7CE5" w14:textId="77777777" w:rsidR="00F4678E" w:rsidRDefault="00F4678E" w:rsidP="00F4678E"/>
    <w:p w14:paraId="686A4484" w14:textId="77777777" w:rsidR="00F4678E" w:rsidRDefault="00F4678E" w:rsidP="00F4678E"/>
    <w:p w14:paraId="4FD36860" w14:textId="77777777" w:rsidR="00F4678E" w:rsidRDefault="00F4678E" w:rsidP="00F4678E">
      <w:r w:rsidRPr="008A5010">
        <w:rPr>
          <w:noProof/>
          <w:lang w:val="en-US"/>
        </w:rPr>
        <mc:AlternateContent>
          <mc:Choice Requires="wps">
            <w:drawing>
              <wp:anchor distT="0" distB="0" distL="114300" distR="114300" simplePos="0" relativeHeight="255188992" behindDoc="0" locked="0" layoutInCell="1" allowOverlap="1" wp14:anchorId="128FDF8C" wp14:editId="347FC425">
                <wp:simplePos x="0" y="0"/>
                <wp:positionH relativeFrom="column">
                  <wp:posOffset>1009650</wp:posOffset>
                </wp:positionH>
                <wp:positionV relativeFrom="paragraph">
                  <wp:posOffset>55880</wp:posOffset>
                </wp:positionV>
                <wp:extent cx="1524000" cy="895350"/>
                <wp:effectExtent l="0" t="0" r="19050" b="19050"/>
                <wp:wrapNone/>
                <wp:docPr id="2331" name="Diamond 2331"/>
                <wp:cNvGraphicFramePr/>
                <a:graphic xmlns:a="http://schemas.openxmlformats.org/drawingml/2006/main">
                  <a:graphicData uri="http://schemas.microsoft.com/office/word/2010/wordprocessingShape">
                    <wps:wsp>
                      <wps:cNvSpPr/>
                      <wps:spPr>
                        <a:xfrm>
                          <a:off x="0" y="0"/>
                          <a:ext cx="1524000" cy="895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835AEA4" w14:textId="77777777" w:rsidR="00944514" w:rsidRPr="008A5010" w:rsidRDefault="00944514" w:rsidP="00F4678E">
                            <w:r w:rsidRPr="008A5010">
                              <w:t>If POLLIN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FDF8C" id="Diamond 2331" o:spid="_x0000_s2484" type="#_x0000_t4" style="position:absolute;margin-left:79.5pt;margin-top:4.4pt;width:120pt;height:70.5pt;z-index:2551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" fillcolor="white [3201]" strokecolor="#4f81bd [3204]" strokeweight="1pt">
                <v:textbox>
                  <w:txbxContent>
                    <w:p w14:paraId="6835AEA4" w14:textId="77777777" w:rsidR="00944514" w:rsidRPr="008A5010" w:rsidRDefault="00944514" w:rsidP="00F4678E">
                      <w:r w:rsidRPr="008A5010">
                        <w:t>If POLLIN event</w:t>
                      </w:r>
                    </w:p>
                  </w:txbxContent>
                </v:textbox>
              </v:shape>
            </w:pict>
          </mc:Fallback>
        </mc:AlternateContent>
      </w:r>
    </w:p>
    <w:p w14:paraId="7C57FE57" w14:textId="77777777" w:rsidR="00F4678E" w:rsidRDefault="00F4678E" w:rsidP="00F4678E"/>
    <w:p w14:paraId="56C55D25" w14:textId="77777777" w:rsidR="00F4678E" w:rsidRDefault="00F4678E" w:rsidP="00F4678E"/>
    <w:p w14:paraId="6C9332EC" w14:textId="77777777" w:rsidR="00F4678E" w:rsidRDefault="00F4678E" w:rsidP="00F4678E"/>
    <w:p w14:paraId="661589CF" w14:textId="77777777" w:rsidR="00F4678E" w:rsidRDefault="00F4678E" w:rsidP="00F4678E">
      <w:r w:rsidRPr="008A5010">
        <w:rPr>
          <w:noProof/>
          <w:lang w:val="en-US"/>
        </w:rPr>
        <mc:AlternateContent>
          <mc:Choice Requires="wps">
            <w:drawing>
              <wp:anchor distT="0" distB="0" distL="114300" distR="114300" simplePos="0" relativeHeight="255149056" behindDoc="0" locked="0" layoutInCell="1" allowOverlap="1" wp14:anchorId="24948175" wp14:editId="703719F3">
                <wp:simplePos x="0" y="0"/>
                <wp:positionH relativeFrom="margin">
                  <wp:posOffset>1666875</wp:posOffset>
                </wp:positionH>
                <wp:positionV relativeFrom="paragraph">
                  <wp:posOffset>130175</wp:posOffset>
                </wp:positionV>
                <wp:extent cx="466725" cy="314325"/>
                <wp:effectExtent l="0" t="0" r="9525" b="9525"/>
                <wp:wrapNone/>
                <wp:docPr id="2332" name="Rounded Rectangle 2332"/>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8D19E0" w14:textId="77777777" w:rsidR="00944514" w:rsidRPr="008A5010" w:rsidRDefault="00944514" w:rsidP="00F4678E">
                            <w:r w:rsidRPr="008A5010">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48175" id="Rounded Rectangle 2332" o:spid="_x0000_s2485" style="position:absolute;margin-left:131.25pt;margin-top:10.25pt;width:36.75pt;height:24.75pt;z-index:2551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" fillcolor="white [3201]" stroked="f" strokeweight="2pt">
                <v:textbox>
                  <w:txbxContent>
                    <w:p w14:paraId="4D8D19E0" w14:textId="77777777" w:rsidR="00944514" w:rsidRPr="008A5010" w:rsidRDefault="00944514" w:rsidP="00F4678E">
                      <w:r w:rsidRPr="008A5010">
                        <w:t>Yes</w:t>
                      </w:r>
                    </w:p>
                  </w:txbxContent>
                </v:textbox>
                <w10:wrap anchorx="margin"/>
              </v:roundrect>
            </w:pict>
          </mc:Fallback>
        </mc:AlternateContent>
      </w:r>
    </w:p>
    <w:p w14:paraId="6354B0A0" w14:textId="77777777" w:rsidR="00F4678E" w:rsidRDefault="00F4678E" w:rsidP="00F4678E"/>
    <w:p w14:paraId="4308CF94" w14:textId="77777777" w:rsidR="00F4678E" w:rsidRDefault="00F4678E" w:rsidP="00F4678E">
      <w:r w:rsidRPr="008A5010">
        <w:rPr>
          <w:noProof/>
          <w:lang w:val="en-US"/>
        </w:rPr>
        <mc:AlternateContent>
          <mc:Choice Requires="wps">
            <w:drawing>
              <wp:anchor distT="0" distB="0" distL="114300" distR="114300" simplePos="0" relativeHeight="255224832" behindDoc="0" locked="0" layoutInCell="1" allowOverlap="1" wp14:anchorId="0CEB852D" wp14:editId="4260D99A">
                <wp:simplePos x="0" y="0"/>
                <wp:positionH relativeFrom="margin">
                  <wp:posOffset>742950</wp:posOffset>
                </wp:positionH>
                <wp:positionV relativeFrom="paragraph">
                  <wp:posOffset>57785</wp:posOffset>
                </wp:positionV>
                <wp:extent cx="2057400" cy="657225"/>
                <wp:effectExtent l="0" t="0" r="19050" b="28575"/>
                <wp:wrapNone/>
                <wp:docPr id="2333" name="Flowchart: Process 2333"/>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6FA39AB" w14:textId="55A3EFEA" w:rsidR="00944514" w:rsidRPr="008A5010" w:rsidRDefault="00944514" w:rsidP="00F4678E">
                            <w:r>
                              <w:t>Get the serial port context for the FD monitor object using le_fdMonitor_G</w:t>
                            </w:r>
                            <w:r w:rsidRPr="00644DC8">
                              <w:t>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B852D" id="Flowchart: Process 2333" o:spid="_x0000_s2486" type="#_x0000_t109" style="position:absolute;margin-left:58.5pt;margin-top:4.55pt;width:162pt;height:51.75pt;z-index:25522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" fillcolor="white [3201]" strokecolor="#4f81bd [3204]" strokeweight="1pt">
                <v:textbox>
                  <w:txbxContent>
                    <w:p w14:paraId="16FA39AB" w14:textId="55A3EFEA" w:rsidR="00944514" w:rsidRPr="008A5010" w:rsidRDefault="00944514" w:rsidP="00F4678E">
                      <w:r>
                        <w:t>Get the serial port context for the FD monitor object using le_fdMonitor_G</w:t>
                      </w:r>
                      <w:r w:rsidRPr="00644DC8">
                        <w:t>etContextPtr</w:t>
                      </w:r>
                    </w:p>
                  </w:txbxContent>
                </v:textbox>
                <w10:wrap anchorx="margin"/>
              </v:shape>
            </w:pict>
          </mc:Fallback>
        </mc:AlternateContent>
      </w:r>
    </w:p>
    <w:p w14:paraId="4410385B" w14:textId="77777777" w:rsidR="00F4678E" w:rsidRDefault="00F4678E" w:rsidP="00F4678E"/>
    <w:p w14:paraId="3D4EE1DC" w14:textId="77777777" w:rsidR="00F4678E" w:rsidRDefault="00F4678E" w:rsidP="00F4678E"/>
    <w:p w14:paraId="163B96DB" w14:textId="77777777" w:rsidR="00F4678E" w:rsidRDefault="00F4678E" w:rsidP="00F4678E"/>
    <w:p w14:paraId="0717128C" w14:textId="77777777" w:rsidR="00F4678E" w:rsidRDefault="00F4678E" w:rsidP="00F4678E">
      <w:r w:rsidRPr="005A1D70">
        <w:rPr>
          <w:noProof/>
          <w:lang w:val="en-US"/>
        </w:rPr>
        <mc:AlternateContent>
          <mc:Choice Requires="wps">
            <w:drawing>
              <wp:anchor distT="0" distB="0" distL="114300" distR="114300" simplePos="0" relativeHeight="255193088" behindDoc="0" locked="0" layoutInCell="1" allowOverlap="1" wp14:anchorId="1888C303" wp14:editId="51AE0A4D">
                <wp:simplePos x="0" y="0"/>
                <wp:positionH relativeFrom="column">
                  <wp:posOffset>608965</wp:posOffset>
                </wp:positionH>
                <wp:positionV relativeFrom="paragraph">
                  <wp:posOffset>53975</wp:posOffset>
                </wp:positionV>
                <wp:extent cx="0" cy="1704975"/>
                <wp:effectExtent l="0" t="0" r="19050" b="9525"/>
                <wp:wrapNone/>
                <wp:docPr id="2334" name="Straight Connector 2334"/>
                <wp:cNvGraphicFramePr/>
                <a:graphic xmlns:a="http://schemas.openxmlformats.org/drawingml/2006/main">
                  <a:graphicData uri="http://schemas.microsoft.com/office/word/2010/wordprocessingShape">
                    <wps:wsp>
                      <wps:cNvCnPr/>
                      <wps:spPr>
                        <a:xfrm flipH="1" flipV="1">
                          <a:off x="0" y="0"/>
                          <a:ext cx="0" cy="1704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69EE70" id="Straight Connector 2334" o:spid="_x0000_s1026" style="position:absolute;flip:x y;z-index:2551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5pt,4.25pt" to="47.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" strokecolor="#4579b8 [3044]"/>
            </w:pict>
          </mc:Fallback>
        </mc:AlternateContent>
      </w:r>
      <w:r w:rsidRPr="005A1D70">
        <w:rPr>
          <w:noProof/>
          <w:lang w:val="en-US"/>
        </w:rPr>
        <mc:AlternateContent>
          <mc:Choice Requires="wps">
            <w:drawing>
              <wp:anchor distT="0" distB="0" distL="114300" distR="114300" simplePos="0" relativeHeight="255194112" behindDoc="0" locked="0" layoutInCell="1" allowOverlap="1" wp14:anchorId="1CCE1F5D" wp14:editId="2A960223">
                <wp:simplePos x="0" y="0"/>
                <wp:positionH relativeFrom="column">
                  <wp:posOffset>609600</wp:posOffset>
                </wp:positionH>
                <wp:positionV relativeFrom="paragraph">
                  <wp:posOffset>53340</wp:posOffset>
                </wp:positionV>
                <wp:extent cx="1152525" cy="0"/>
                <wp:effectExtent l="0" t="76200" r="9525" b="95250"/>
                <wp:wrapNone/>
                <wp:docPr id="2335" name="Straight Arrow Connector 2335"/>
                <wp:cNvGraphicFramePr/>
                <a:graphic xmlns:a="http://schemas.openxmlformats.org/drawingml/2006/main">
                  <a:graphicData uri="http://schemas.microsoft.com/office/word/2010/wordprocessingShape">
                    <wps:wsp>
                      <wps:cNvCnPr/>
                      <wps:spPr>
                        <a:xfrm flipV="1">
                          <a:off x="0" y="0"/>
                          <a:ext cx="1152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8E324" id="Straight Arrow Connector 2335" o:spid="_x0000_s1026" type="#_x0000_t32" style="position:absolute;margin-left:48pt;margin-top:4.2pt;width:90.75pt;height:0;flip:y;z-index:2551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" strokecolor="#4579b8 [3044]">
                <v:stroke endarrow="block"/>
              </v:shape>
            </w:pict>
          </mc:Fallback>
        </mc:AlternateContent>
      </w:r>
    </w:p>
    <w:p w14:paraId="1B2F472C" w14:textId="77777777" w:rsidR="00F4678E" w:rsidRDefault="00F4678E" w:rsidP="00F4678E">
      <w:r>
        <w:rPr>
          <w:noProof/>
          <w:lang w:val="en-US"/>
        </w:rPr>
        <mc:AlternateContent>
          <mc:Choice Requires="wps">
            <w:drawing>
              <wp:anchor distT="0" distB="0" distL="114300" distR="114300" simplePos="0" relativeHeight="255190016" behindDoc="0" locked="0" layoutInCell="1" allowOverlap="1" wp14:anchorId="57DCB9E7" wp14:editId="49D4ADCE">
                <wp:simplePos x="0" y="0"/>
                <wp:positionH relativeFrom="margin">
                  <wp:posOffset>771525</wp:posOffset>
                </wp:positionH>
                <wp:positionV relativeFrom="paragraph">
                  <wp:posOffset>6350</wp:posOffset>
                </wp:positionV>
                <wp:extent cx="2009775" cy="847725"/>
                <wp:effectExtent l="0" t="0" r="28575" b="28575"/>
                <wp:wrapNone/>
                <wp:docPr id="2336" name="Flowchart: Process 2336"/>
                <wp:cNvGraphicFramePr/>
                <a:graphic xmlns:a="http://schemas.openxmlformats.org/drawingml/2006/main">
                  <a:graphicData uri="http://schemas.microsoft.com/office/word/2010/wordprocessingShape">
                    <wps:wsp>
                      <wps:cNvSpPr/>
                      <wps:spPr>
                        <a:xfrm>
                          <a:off x="0" y="0"/>
                          <a:ext cx="2009775" cy="847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E0A97DA" w14:textId="77777777" w:rsidR="00944514" w:rsidRDefault="00944514" w:rsidP="00F123A4">
                            <w:r>
                              <w:t>Update the buffer value with the data given in console using read() and send it to socket using sendto()</w:t>
                            </w:r>
                          </w:p>
                          <w:p w14:paraId="7A1AF724" w14:textId="5255BB98" w:rsidR="00944514" w:rsidRPr="005F3DB3"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CB9E7" id="Flowchart: Process 2336" o:spid="_x0000_s2487" type="#_x0000_t109" style="position:absolute;margin-left:60.75pt;margin-top:.5pt;width:158.25pt;height:66.75pt;z-index:2551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" fillcolor="white [3201]" strokecolor="#4f81bd [3204]" strokeweight="1pt">
                <v:textbox>
                  <w:txbxContent>
                    <w:p w14:paraId="3E0A97DA" w14:textId="77777777" w:rsidR="00944514" w:rsidRDefault="00944514" w:rsidP="00F123A4">
                      <w:r>
                        <w:t>Update the buffer value with the data given in console using read() and send it to socket using sendto()</w:t>
                      </w:r>
                    </w:p>
                    <w:p w14:paraId="7A1AF724" w14:textId="5255BB98" w:rsidR="00944514" w:rsidRPr="005F3DB3" w:rsidRDefault="00944514" w:rsidP="00F4678E"/>
                  </w:txbxContent>
                </v:textbox>
                <w10:wrap anchorx="margin"/>
              </v:shape>
            </w:pict>
          </mc:Fallback>
        </mc:AlternateContent>
      </w:r>
    </w:p>
    <w:p w14:paraId="7FCA334E" w14:textId="77777777" w:rsidR="00F4678E" w:rsidRDefault="00F4678E" w:rsidP="00F4678E"/>
    <w:p w14:paraId="0B1F2CC1" w14:textId="77777777" w:rsidR="00F4678E" w:rsidRDefault="00F4678E" w:rsidP="00F4678E"/>
    <w:p w14:paraId="46048D81" w14:textId="77777777" w:rsidR="00F4678E" w:rsidRDefault="00F4678E" w:rsidP="00F4678E"/>
    <w:p w14:paraId="37B559D7" w14:textId="77777777" w:rsidR="00F4678E" w:rsidRDefault="00F4678E" w:rsidP="00F4678E"/>
    <w:p w14:paraId="43446DFD" w14:textId="77777777" w:rsidR="00F4678E" w:rsidRDefault="00F4678E" w:rsidP="00F4678E">
      <w:r w:rsidRPr="005A1D70">
        <w:rPr>
          <w:noProof/>
          <w:lang w:val="en-US"/>
        </w:rPr>
        <mc:AlternateContent>
          <mc:Choice Requires="wps">
            <w:drawing>
              <wp:anchor distT="0" distB="0" distL="114300" distR="114300" simplePos="0" relativeHeight="255191040" behindDoc="0" locked="0" layoutInCell="1" allowOverlap="1" wp14:anchorId="7F1C9E56" wp14:editId="07F335AB">
                <wp:simplePos x="0" y="0"/>
                <wp:positionH relativeFrom="column">
                  <wp:posOffset>809625</wp:posOffset>
                </wp:positionH>
                <wp:positionV relativeFrom="paragraph">
                  <wp:posOffset>13970</wp:posOffset>
                </wp:positionV>
                <wp:extent cx="1933575" cy="1247775"/>
                <wp:effectExtent l="0" t="0" r="28575" b="28575"/>
                <wp:wrapNone/>
                <wp:docPr id="2337" name="Diamond 2337"/>
                <wp:cNvGraphicFramePr/>
                <a:graphic xmlns:a="http://schemas.openxmlformats.org/drawingml/2006/main">
                  <a:graphicData uri="http://schemas.microsoft.com/office/word/2010/wordprocessingShape">
                    <wps:wsp>
                      <wps:cNvSpPr/>
                      <wps:spPr>
                        <a:xfrm>
                          <a:off x="0" y="0"/>
                          <a:ext cx="1933575" cy="12477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C737A18" w14:textId="77777777" w:rsidR="00944514" w:rsidRPr="005761E7" w:rsidRDefault="00944514" w:rsidP="00F4678E">
                            <w:pPr>
                              <w:jc w:val="center"/>
                            </w:pPr>
                            <w:r>
                              <w:t>If KPATTERN presents in UDP</w:t>
                            </w:r>
                            <w:r w:rsidRPr="005761E7">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C9E56" id="Diamond 2337" o:spid="_x0000_s2488" type="#_x0000_t4" style="position:absolute;margin-left:63.75pt;margin-top:1.1pt;width:152.25pt;height:98.25pt;z-index:2551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" fillcolor="white [3201]" strokecolor="#4f81bd [3204]" strokeweight="1pt">
                <v:textbox>
                  <w:txbxContent>
                    <w:p w14:paraId="3C737A18" w14:textId="77777777" w:rsidR="00944514" w:rsidRPr="005761E7" w:rsidRDefault="00944514" w:rsidP="00F4678E">
                      <w:pPr>
                        <w:jc w:val="center"/>
                      </w:pPr>
                      <w:r>
                        <w:t>If KPATTERN presents in UDP</w:t>
                      </w:r>
                      <w:r w:rsidRPr="005761E7">
                        <w:t xml:space="preserve"> data</w:t>
                      </w:r>
                    </w:p>
                  </w:txbxContent>
                </v:textbox>
              </v:shape>
            </w:pict>
          </mc:Fallback>
        </mc:AlternateContent>
      </w:r>
    </w:p>
    <w:p w14:paraId="333C576E" w14:textId="77777777" w:rsidR="00F4678E" w:rsidRDefault="00F4678E" w:rsidP="00F4678E"/>
    <w:p w14:paraId="2CF2EC9B" w14:textId="77777777" w:rsidR="00F4678E" w:rsidRDefault="00F4678E" w:rsidP="00F4678E"/>
    <w:p w14:paraId="7E6BC162" w14:textId="77777777" w:rsidR="00F4678E" w:rsidRDefault="00F4678E" w:rsidP="00F4678E">
      <w:r w:rsidRPr="005A1D70">
        <w:rPr>
          <w:noProof/>
          <w:lang w:val="en-US"/>
        </w:rPr>
        <mc:AlternateContent>
          <mc:Choice Requires="wps">
            <w:drawing>
              <wp:anchor distT="0" distB="0" distL="114300" distR="114300" simplePos="0" relativeHeight="255192064" behindDoc="0" locked="0" layoutInCell="1" allowOverlap="1" wp14:anchorId="185E8E4E" wp14:editId="7E860E1D">
                <wp:simplePos x="0" y="0"/>
                <wp:positionH relativeFrom="column">
                  <wp:posOffset>622300</wp:posOffset>
                </wp:positionH>
                <wp:positionV relativeFrom="paragraph">
                  <wp:posOffset>77470</wp:posOffset>
                </wp:positionV>
                <wp:extent cx="190500" cy="0"/>
                <wp:effectExtent l="0" t="0" r="19050" b="19050"/>
                <wp:wrapNone/>
                <wp:docPr id="2356" name="Straight Connector 2356"/>
                <wp:cNvGraphicFramePr/>
                <a:graphic xmlns:a="http://schemas.openxmlformats.org/drawingml/2006/main">
                  <a:graphicData uri="http://schemas.microsoft.com/office/word/2010/wordprocessingShape">
                    <wps:wsp>
                      <wps:cNvCnPr/>
                      <wps:spPr>
                        <a:xfrm flipH="1">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8419F" id="Straight Connector 2356" o:spid="_x0000_s1026" style="position:absolute;flip:x;z-index:2551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6.1pt" to="6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" strokecolor="#4579b8 [3044]"/>
            </w:pict>
          </mc:Fallback>
        </mc:AlternateContent>
      </w:r>
    </w:p>
    <w:p w14:paraId="06E6CCF5" w14:textId="77777777" w:rsidR="00F4678E" w:rsidRDefault="00F4678E" w:rsidP="00F4678E"/>
    <w:p w14:paraId="5F518C53" w14:textId="77777777" w:rsidR="00F4678E" w:rsidRDefault="00F4678E" w:rsidP="00F4678E"/>
    <w:p w14:paraId="56812444" w14:textId="77777777" w:rsidR="00F4678E" w:rsidRDefault="00F4678E" w:rsidP="00F4678E">
      <w:r w:rsidRPr="008067FC">
        <w:rPr>
          <w:noProof/>
          <w:lang w:val="en-US"/>
        </w:rPr>
        <mc:AlternateContent>
          <mc:Choice Requires="wps">
            <w:drawing>
              <wp:anchor distT="0" distB="0" distL="114300" distR="114300" simplePos="0" relativeHeight="255148032" behindDoc="0" locked="0" layoutInCell="1" allowOverlap="1" wp14:anchorId="77D86F2F" wp14:editId="452E59A2">
                <wp:simplePos x="0" y="0"/>
                <wp:positionH relativeFrom="margin">
                  <wp:posOffset>1676400</wp:posOffset>
                </wp:positionH>
                <wp:positionV relativeFrom="paragraph">
                  <wp:posOffset>144780</wp:posOffset>
                </wp:positionV>
                <wp:extent cx="466725" cy="314325"/>
                <wp:effectExtent l="0" t="0" r="9525" b="9525"/>
                <wp:wrapNone/>
                <wp:docPr id="2357" name="Rounded Rectangle 2357"/>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DBC99C" w14:textId="77777777" w:rsidR="00944514" w:rsidRPr="00B22579" w:rsidRDefault="00944514" w:rsidP="00F4678E">
                            <w:pPr>
                              <w:jc w:val="center"/>
                              <w:rPr>
                                <w:rFonts w:ascii="Arial" w:hAnsi="Arial" w:cs="Arial"/>
                                <w:sz w:val="20"/>
                              </w:rPr>
                            </w:pPr>
                            <w:r w:rsidRPr="00B22579">
                              <w:rPr>
                                <w:rFonts w:ascii="Arial" w:hAnsi="Arial" w:cs="Arial"/>
                                <w:sz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D86F2F" id="Rounded Rectangle 2357" o:spid="_x0000_s2489" style="position:absolute;margin-left:132pt;margin-top:11.4pt;width:36.75pt;height:24.75pt;z-index:2551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" fillcolor="white [3201]" stroked="f" strokeweight="2pt">
                <v:textbox>
                  <w:txbxContent>
                    <w:p w14:paraId="1CDBC99C" w14:textId="77777777" w:rsidR="00944514" w:rsidRPr="00B22579" w:rsidRDefault="00944514" w:rsidP="00F4678E">
                      <w:pPr>
                        <w:jc w:val="center"/>
                        <w:rPr>
                          <w:rFonts w:ascii="Arial" w:hAnsi="Arial" w:cs="Arial"/>
                          <w:sz w:val="20"/>
                        </w:rPr>
                      </w:pPr>
                      <w:r w:rsidRPr="00B22579">
                        <w:rPr>
                          <w:rFonts w:ascii="Arial" w:hAnsi="Arial" w:cs="Arial"/>
                          <w:sz w:val="20"/>
                        </w:rPr>
                        <w:t>Yes</w:t>
                      </w:r>
                    </w:p>
                  </w:txbxContent>
                </v:textbox>
                <w10:wrap anchorx="margin"/>
              </v:roundrect>
            </w:pict>
          </mc:Fallback>
        </mc:AlternateContent>
      </w:r>
    </w:p>
    <w:p w14:paraId="335935EC" w14:textId="77777777" w:rsidR="00F4678E" w:rsidRDefault="00F4678E" w:rsidP="00F4678E"/>
    <w:p w14:paraId="007663D3" w14:textId="77777777" w:rsidR="00F4678E" w:rsidRDefault="00F4678E" w:rsidP="00F4678E"/>
    <w:p w14:paraId="58E034E5" w14:textId="77777777" w:rsidR="00F4678E" w:rsidRDefault="00F4678E" w:rsidP="00F4678E">
      <w:r w:rsidRPr="008067FC">
        <w:rPr>
          <w:noProof/>
          <w:lang w:val="en-US"/>
        </w:rPr>
        <w:lastRenderedPageBreak/>
        <mc:AlternateContent>
          <mc:Choice Requires="wps">
            <w:drawing>
              <wp:anchor distT="0" distB="0" distL="114300" distR="114300" simplePos="0" relativeHeight="255195136" behindDoc="0" locked="0" layoutInCell="1" allowOverlap="1" wp14:anchorId="1E31638F" wp14:editId="67C53844">
                <wp:simplePos x="0" y="0"/>
                <wp:positionH relativeFrom="margin">
                  <wp:posOffset>0</wp:posOffset>
                </wp:positionH>
                <wp:positionV relativeFrom="paragraph">
                  <wp:posOffset>8890</wp:posOffset>
                </wp:positionV>
                <wp:extent cx="822325" cy="640080"/>
                <wp:effectExtent l="0" t="0" r="15875" b="26670"/>
                <wp:wrapNone/>
                <wp:docPr id="2358" name="Rectangle 235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8B87EC" w14:textId="77777777" w:rsidR="00944514" w:rsidRDefault="00944514" w:rsidP="00F4678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638F" id="Rectangle 2358" o:spid="_x0000_s2490" style="position:absolute;margin-left:0;margin-top:.7pt;width:64.75pt;height:50.4pt;z-index:25519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gMgxAIAAA8GAAAOAAAAZHJzL2Uyb0RvYy54bWysVFtP2zAUfp+0/2D5feRCWy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CZVgMgxAIAAA8GAAAOAAAAAAAAAAAAAAAAAC4CAABkcnMvZTJvRG9jLnhtbFBLAQItABQA&#10;BgAIAAAAIQD8H2El3gAAAAYBAAAPAAAAAAAAAAAAAAAAAB4FAABkcnMvZG93bnJldi54bWxQSwUG&#10;AAAAAAQABADzAAAAKQYAAAAA&#10;" fillcolor="#f79646 [3209]" strokecolor="#5a5a5a [2109]" strokeweight="1pt">
                <v:textbox>
                  <w:txbxContent>
                    <w:p w14:paraId="368B87EC" w14:textId="77777777" w:rsidR="00944514" w:rsidRDefault="00944514" w:rsidP="00F4678E">
                      <w:pPr>
                        <w:jc w:val="center"/>
                      </w:pPr>
                      <w:r>
                        <w:t>Host with Linux OS</w:t>
                      </w:r>
                    </w:p>
                  </w:txbxContent>
                </v:textbox>
                <w10:wrap anchorx="margin"/>
              </v:rect>
            </w:pict>
          </mc:Fallback>
        </mc:AlternateContent>
      </w:r>
      <w:r w:rsidRPr="008067FC">
        <w:rPr>
          <w:noProof/>
          <w:lang w:val="en-US"/>
        </w:rPr>
        <mc:AlternateContent>
          <mc:Choice Requires="wps">
            <w:drawing>
              <wp:anchor distT="0" distB="0" distL="114300" distR="114300" simplePos="0" relativeHeight="255196160" behindDoc="0" locked="0" layoutInCell="1" allowOverlap="1" wp14:anchorId="140C884F" wp14:editId="3FD5FEFD">
                <wp:simplePos x="0" y="0"/>
                <wp:positionH relativeFrom="column">
                  <wp:posOffset>1324610</wp:posOffset>
                </wp:positionH>
                <wp:positionV relativeFrom="paragraph">
                  <wp:posOffset>8890</wp:posOffset>
                </wp:positionV>
                <wp:extent cx="828675" cy="640080"/>
                <wp:effectExtent l="0" t="0" r="28575" b="26670"/>
                <wp:wrapNone/>
                <wp:docPr id="2359" name="Rectangle 235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467834C" w14:textId="77777777" w:rsidR="00944514" w:rsidRDefault="00944514" w:rsidP="00F4678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C884F" id="Rectangle 2359" o:spid="_x0000_s2491" style="position:absolute;margin-left:104.3pt;margin-top:.7pt;width:65.25pt;height:50.4pt;z-index:2551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" fillcolor="#4f81bd [3204]" strokecolor="#5a5a5a [2109]" strokeweight="1pt">
                <v:textbox>
                  <w:txbxContent>
                    <w:p w14:paraId="3467834C" w14:textId="77777777" w:rsidR="00944514" w:rsidRDefault="00944514" w:rsidP="00F4678E">
                      <w:pPr>
                        <w:jc w:val="center"/>
                      </w:pPr>
                      <w:r>
                        <w:t>Legato App</w:t>
                      </w:r>
                    </w:p>
                  </w:txbxContent>
                </v:textbox>
              </v:rect>
            </w:pict>
          </mc:Fallback>
        </mc:AlternateContent>
      </w:r>
      <w:r w:rsidRPr="008067FC">
        <w:rPr>
          <w:noProof/>
          <w:lang w:val="en-US"/>
        </w:rPr>
        <mc:AlternateContent>
          <mc:Choice Requires="wps">
            <w:drawing>
              <wp:anchor distT="0" distB="0" distL="114300" distR="114300" simplePos="0" relativeHeight="255197184" behindDoc="0" locked="0" layoutInCell="1" allowOverlap="1" wp14:anchorId="0FA403E8" wp14:editId="2236A683">
                <wp:simplePos x="0" y="0"/>
                <wp:positionH relativeFrom="column">
                  <wp:posOffset>2620010</wp:posOffset>
                </wp:positionH>
                <wp:positionV relativeFrom="paragraph">
                  <wp:posOffset>8890</wp:posOffset>
                </wp:positionV>
                <wp:extent cx="1143000" cy="640080"/>
                <wp:effectExtent l="0" t="0" r="19050" b="26670"/>
                <wp:wrapNone/>
                <wp:docPr id="2360" name="Rectangle 236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94A9935" w14:textId="77777777" w:rsidR="00944514" w:rsidRDefault="00944514" w:rsidP="00F4678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A403E8" id="Rectangle 2360" o:spid="_x0000_s2492" style="position:absolute;margin-left:206.3pt;margin-top:.7pt;width:90pt;height:50.4pt;z-index:2551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CR54RXwwIAABAGAAAOAAAAAAAAAAAAAAAAAC4CAABkcnMvZTJvRG9jLnhtbFBLAQItABQABgAI&#10;AAAAIQDzMePp3AAAAAkBAAAPAAAAAAAAAAAAAAAAAB0FAABkcnMvZG93bnJldi54bWxQSwUGAAAA&#10;AAQABADzAAAAJgYAAAAA&#10;" fillcolor="#c0504d [3205]" strokecolor="#5a5a5a [2109]" strokeweight="1pt">
                <v:textbox>
                  <w:txbxContent>
                    <w:p w14:paraId="594A9935" w14:textId="77777777" w:rsidR="00944514" w:rsidRDefault="00944514" w:rsidP="00F4678E">
                      <w:pPr>
                        <w:jc w:val="center"/>
                      </w:pPr>
                      <w:r>
                        <w:t>Legato AT Server</w:t>
                      </w:r>
                    </w:p>
                  </w:txbxContent>
                </v:textbox>
              </v:rect>
            </w:pict>
          </mc:Fallback>
        </mc:AlternateContent>
      </w:r>
      <w:r w:rsidRPr="008067FC">
        <w:rPr>
          <w:noProof/>
          <w:lang w:val="en-US"/>
        </w:rPr>
        <mc:AlternateContent>
          <mc:Choice Requires="wps">
            <w:drawing>
              <wp:anchor distT="0" distB="0" distL="114300" distR="114300" simplePos="0" relativeHeight="255198208" behindDoc="0" locked="0" layoutInCell="1" allowOverlap="1" wp14:anchorId="259EB127" wp14:editId="53FEFC89">
                <wp:simplePos x="0" y="0"/>
                <wp:positionH relativeFrom="rightMargin">
                  <wp:posOffset>323850</wp:posOffset>
                </wp:positionH>
                <wp:positionV relativeFrom="paragraph">
                  <wp:posOffset>8890</wp:posOffset>
                </wp:positionV>
                <wp:extent cx="731520" cy="638175"/>
                <wp:effectExtent l="0" t="0" r="11430" b="28575"/>
                <wp:wrapNone/>
                <wp:docPr id="2361" name="Rectangle 2361"/>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FC584AE" w14:textId="77777777" w:rsidR="00944514" w:rsidRDefault="00944514" w:rsidP="00F4678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EB127" id="Rectangle 2361" o:spid="_x0000_s2493" style="position:absolute;margin-left:25.5pt;margin-top:.7pt;width:57.6pt;height:50.25pt;z-index:2551982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nFvAIAANg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" fillcolor="#8064a2 [3207]" strokecolor="#5a5a5a [2109]" strokeweight="1pt">
                <v:textbox>
                  <w:txbxContent>
                    <w:p w14:paraId="5FC584AE" w14:textId="77777777" w:rsidR="00944514" w:rsidRDefault="00944514" w:rsidP="00F4678E">
                      <w:pPr>
                        <w:jc w:val="center"/>
                      </w:pPr>
                      <w:r>
                        <w:t>Modem</w:t>
                      </w:r>
                    </w:p>
                  </w:txbxContent>
                </v:textbox>
                <w10:wrap anchorx="margin"/>
              </v:rect>
            </w:pict>
          </mc:Fallback>
        </mc:AlternateContent>
      </w:r>
      <w:r w:rsidRPr="008067FC">
        <w:rPr>
          <w:noProof/>
          <w:lang w:val="en-US"/>
        </w:rPr>
        <mc:AlternateContent>
          <mc:Choice Requires="wps">
            <w:drawing>
              <wp:anchor distT="0" distB="0" distL="114300" distR="114300" simplePos="0" relativeHeight="255199232" behindDoc="0" locked="0" layoutInCell="1" allowOverlap="1" wp14:anchorId="782AE5AA" wp14:editId="20B9990E">
                <wp:simplePos x="0" y="0"/>
                <wp:positionH relativeFrom="column">
                  <wp:posOffset>3962400</wp:posOffset>
                </wp:positionH>
                <wp:positionV relativeFrom="paragraph">
                  <wp:posOffset>0</wp:posOffset>
                </wp:positionV>
                <wp:extent cx="723900" cy="649605"/>
                <wp:effectExtent l="0" t="0" r="19050" b="17145"/>
                <wp:wrapNone/>
                <wp:docPr id="2362" name="Rectangle 2362"/>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51C6584" w14:textId="77777777" w:rsidR="00944514" w:rsidRDefault="00944514" w:rsidP="00F4678E">
                            <w:pPr>
                              <w:jc w:val="center"/>
                            </w:pPr>
                            <w:r>
                              <w:t>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AE5AA" id="Rectangle 2362" o:spid="_x0000_s2494" style="position:absolute;margin-left:312pt;margin-top:0;width:57pt;height:51.15pt;z-index:2551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" fillcolor="#c0504d [3205]" strokecolor="#243f60 [1604]" strokeweight="1pt">
                <v:textbox>
                  <w:txbxContent>
                    <w:p w14:paraId="451C6584" w14:textId="77777777" w:rsidR="00944514" w:rsidRDefault="00944514" w:rsidP="00F4678E">
                      <w:pPr>
                        <w:jc w:val="center"/>
                      </w:pPr>
                      <w:r>
                        <w:t>Port Services</w:t>
                      </w:r>
                    </w:p>
                  </w:txbxContent>
                </v:textbox>
              </v:rect>
            </w:pict>
          </mc:Fallback>
        </mc:AlternateContent>
      </w:r>
      <w:r w:rsidRPr="008067FC">
        <w:rPr>
          <w:noProof/>
          <w:lang w:val="en-US"/>
        </w:rPr>
        <mc:AlternateContent>
          <mc:Choice Requires="wps">
            <w:drawing>
              <wp:anchor distT="0" distB="0" distL="114300" distR="114300" simplePos="0" relativeHeight="255200256" behindDoc="0" locked="0" layoutInCell="1" allowOverlap="1" wp14:anchorId="0B316FF4" wp14:editId="02A08A28">
                <wp:simplePos x="0" y="0"/>
                <wp:positionH relativeFrom="column">
                  <wp:posOffset>419100</wp:posOffset>
                </wp:positionH>
                <wp:positionV relativeFrom="paragraph">
                  <wp:posOffset>638175</wp:posOffset>
                </wp:positionV>
                <wp:extent cx="0" cy="7000875"/>
                <wp:effectExtent l="0" t="0" r="19050" b="28575"/>
                <wp:wrapNone/>
                <wp:docPr id="2363" name="Straight Connector 2363"/>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2AF62" id="Straight Connector 2363" o:spid="_x0000_s1026" style="position:absolute;flip:x;z-index:2552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ND9IyzEAQAA0wMAAA4AAAAAAAAAAAAAAAAA&#10;LgIAAGRycy9lMm9Eb2MueG1sUEsBAi0AFAAGAAgAAAAhANKCJNDbAAAACgEAAA8AAAAAAAAAAAAA&#10;AAAAHgQAAGRycy9kb3ducmV2LnhtbFBLBQYAAAAABAAEAPMAAAAmBQAAAAA=&#10;" strokecolor="#4579b8 [3044]"/>
            </w:pict>
          </mc:Fallback>
        </mc:AlternateContent>
      </w:r>
      <w:r w:rsidRPr="008067FC">
        <w:rPr>
          <w:noProof/>
          <w:lang w:val="en-US"/>
        </w:rPr>
        <mc:AlternateContent>
          <mc:Choice Requires="wps">
            <w:drawing>
              <wp:anchor distT="0" distB="0" distL="114300" distR="114300" simplePos="0" relativeHeight="255201280" behindDoc="0" locked="0" layoutInCell="1" allowOverlap="1" wp14:anchorId="63E0E1F1" wp14:editId="4548CA59">
                <wp:simplePos x="0" y="0"/>
                <wp:positionH relativeFrom="column">
                  <wp:posOffset>1771650</wp:posOffset>
                </wp:positionH>
                <wp:positionV relativeFrom="paragraph">
                  <wp:posOffset>647700</wp:posOffset>
                </wp:positionV>
                <wp:extent cx="0" cy="6991350"/>
                <wp:effectExtent l="0" t="0" r="19050" b="19050"/>
                <wp:wrapNone/>
                <wp:docPr id="2364" name="Straight Connector 2364"/>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5984B" id="Straight Connector 2364" o:spid="_x0000_s1026" style="position:absolute;z-index:2552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9vTvKLwBAADJAwAADgAAAAAAAAAAAAAAAAAuAgAA&#10;ZHJzL2Uyb0RvYy54bWxQSwECLQAUAAYACAAAACEAj2LBMd8AAAAMAQAADwAAAAAAAAAAAAAAAAAW&#10;BAAAZHJzL2Rvd25yZXYueG1sUEsFBgAAAAAEAAQA8wAAACIFAAAAAA==&#10;" strokecolor="#4579b8 [3044]"/>
            </w:pict>
          </mc:Fallback>
        </mc:AlternateContent>
      </w:r>
      <w:r w:rsidRPr="008067FC">
        <w:rPr>
          <w:noProof/>
          <w:lang w:val="en-US"/>
        </w:rPr>
        <mc:AlternateContent>
          <mc:Choice Requires="wps">
            <w:drawing>
              <wp:anchor distT="0" distB="0" distL="114300" distR="114300" simplePos="0" relativeHeight="255202304" behindDoc="0" locked="0" layoutInCell="1" allowOverlap="1" wp14:anchorId="1487831D" wp14:editId="2DBDADA7">
                <wp:simplePos x="0" y="0"/>
                <wp:positionH relativeFrom="column">
                  <wp:posOffset>3133090</wp:posOffset>
                </wp:positionH>
                <wp:positionV relativeFrom="paragraph">
                  <wp:posOffset>649605</wp:posOffset>
                </wp:positionV>
                <wp:extent cx="0" cy="6962775"/>
                <wp:effectExtent l="0" t="0" r="19050" b="28575"/>
                <wp:wrapNone/>
                <wp:docPr id="2365" name="Straight Connector 2365"/>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ADE41" id="Straight Connector 2365" o:spid="_x0000_s1026" style="position:absolute;z-index:2552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jWCn1LoBAADJAwAADgAAAAAAAAAAAAAAAAAuAgAA&#10;ZHJzL2Uyb0RvYy54bWxQSwECLQAUAAYACAAAACEAshPKYuEAAAAMAQAADwAAAAAAAAAAAAAAAAAU&#10;BAAAZHJzL2Rvd25yZXYueG1sUEsFBgAAAAAEAAQA8wAAACIFAAAAAA==&#10;" strokecolor="#4579b8 [3044]"/>
            </w:pict>
          </mc:Fallback>
        </mc:AlternateContent>
      </w:r>
      <w:r w:rsidRPr="008067FC">
        <w:rPr>
          <w:noProof/>
          <w:lang w:val="en-US"/>
        </w:rPr>
        <mc:AlternateContent>
          <mc:Choice Requires="wps">
            <w:drawing>
              <wp:anchor distT="0" distB="0" distL="114300" distR="114300" simplePos="0" relativeHeight="255203328" behindDoc="0" locked="0" layoutInCell="1" allowOverlap="1" wp14:anchorId="60BBA965" wp14:editId="1A5E7DB5">
                <wp:simplePos x="0" y="0"/>
                <wp:positionH relativeFrom="column">
                  <wp:posOffset>4324350</wp:posOffset>
                </wp:positionH>
                <wp:positionV relativeFrom="paragraph">
                  <wp:posOffset>649605</wp:posOffset>
                </wp:positionV>
                <wp:extent cx="0" cy="6991350"/>
                <wp:effectExtent l="0" t="0" r="19050" b="19050"/>
                <wp:wrapNone/>
                <wp:docPr id="2366" name="Straight Connector 236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7EF38" id="Straight Connector 2366" o:spid="_x0000_s1026" style="position:absolute;z-index:2552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1.15pt" to="340.5pt,6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" strokecolor="#4579b8 [3044]"/>
            </w:pict>
          </mc:Fallback>
        </mc:AlternateContent>
      </w:r>
      <w:r w:rsidRPr="008067FC">
        <w:rPr>
          <w:noProof/>
          <w:lang w:val="en-US"/>
        </w:rPr>
        <mc:AlternateContent>
          <mc:Choice Requires="wps">
            <w:drawing>
              <wp:anchor distT="0" distB="0" distL="114300" distR="114300" simplePos="0" relativeHeight="255204352" behindDoc="0" locked="0" layoutInCell="1" allowOverlap="1" wp14:anchorId="36093F74" wp14:editId="1BD40F8C">
                <wp:simplePos x="0" y="0"/>
                <wp:positionH relativeFrom="column">
                  <wp:posOffset>6200775</wp:posOffset>
                </wp:positionH>
                <wp:positionV relativeFrom="paragraph">
                  <wp:posOffset>647700</wp:posOffset>
                </wp:positionV>
                <wp:extent cx="0" cy="7010400"/>
                <wp:effectExtent l="0" t="0" r="19050" b="19050"/>
                <wp:wrapNone/>
                <wp:docPr id="2370" name="Straight Connector 2370"/>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B01A7" id="Straight Connector 2370" o:spid="_x0000_s1026" style="position:absolute;flip:x;z-index:2552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25pt,51pt" to="488.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" strokecolor="#4579b8 [3044]"/>
            </w:pict>
          </mc:Fallback>
        </mc:AlternateContent>
      </w:r>
      <w:r w:rsidRPr="008067FC">
        <w:rPr>
          <w:noProof/>
          <w:lang w:val="en-US"/>
        </w:rPr>
        <mc:AlternateContent>
          <mc:Choice Requires="wps">
            <w:drawing>
              <wp:anchor distT="0" distB="0" distL="114300" distR="114300" simplePos="0" relativeHeight="255205376" behindDoc="0" locked="0" layoutInCell="1" allowOverlap="1" wp14:anchorId="31652F7F" wp14:editId="11DBF979">
                <wp:simplePos x="0" y="0"/>
                <wp:positionH relativeFrom="column">
                  <wp:posOffset>4857750</wp:posOffset>
                </wp:positionH>
                <wp:positionV relativeFrom="paragraph">
                  <wp:posOffset>9525</wp:posOffset>
                </wp:positionV>
                <wp:extent cx="723900" cy="649605"/>
                <wp:effectExtent l="0" t="0" r="19050" b="17145"/>
                <wp:wrapNone/>
                <wp:docPr id="2375" name="Rectangle 2375"/>
                <wp:cNvGraphicFramePr/>
                <a:graphic xmlns:a="http://schemas.openxmlformats.org/drawingml/2006/main">
                  <a:graphicData uri="http://schemas.microsoft.com/office/word/2010/wordprocessingShape">
                    <wps:wsp>
                      <wps:cNvSpPr/>
                      <wps:spPr>
                        <a:xfrm>
                          <a:off x="0" y="0"/>
                          <a:ext cx="723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43AD6BC" w14:textId="77777777" w:rsidR="00944514" w:rsidRDefault="00944514" w:rsidP="00F4678E">
                            <w:pPr>
                              <w:jc w:val="center"/>
                            </w:pPr>
                            <w:r>
                              <w:t>FD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52F7F" id="Rectangle 2375" o:spid="_x0000_s2495" style="position:absolute;margin-left:382.5pt;margin-top:.75pt;width:57pt;height:51.15pt;z-index:2552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" fillcolor="#c0504d [3205]" strokecolor="#243f60 [1604]" strokeweight="1pt">
                <v:textbox>
                  <w:txbxContent>
                    <w:p w14:paraId="643AD6BC" w14:textId="77777777" w:rsidR="00944514" w:rsidRDefault="00944514" w:rsidP="00F4678E">
                      <w:pPr>
                        <w:jc w:val="center"/>
                      </w:pPr>
                      <w:r>
                        <w:t>FD Services</w:t>
                      </w:r>
                    </w:p>
                  </w:txbxContent>
                </v:textbox>
              </v:rect>
            </w:pict>
          </mc:Fallback>
        </mc:AlternateContent>
      </w:r>
      <w:r w:rsidRPr="008067FC">
        <w:rPr>
          <w:noProof/>
          <w:lang w:val="en-US"/>
        </w:rPr>
        <mc:AlternateContent>
          <mc:Choice Requires="wps">
            <w:drawing>
              <wp:anchor distT="0" distB="0" distL="114300" distR="114300" simplePos="0" relativeHeight="255206400" behindDoc="0" locked="0" layoutInCell="1" allowOverlap="1" wp14:anchorId="3EFE64BC" wp14:editId="406B489A">
                <wp:simplePos x="0" y="0"/>
                <wp:positionH relativeFrom="column">
                  <wp:posOffset>5219700</wp:posOffset>
                </wp:positionH>
                <wp:positionV relativeFrom="paragraph">
                  <wp:posOffset>659130</wp:posOffset>
                </wp:positionV>
                <wp:extent cx="0" cy="6991350"/>
                <wp:effectExtent l="0" t="0" r="19050" b="19050"/>
                <wp:wrapNone/>
                <wp:docPr id="2376" name="Straight Connector 237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A7309" id="Straight Connector 2376" o:spid="_x0000_s1026" style="position:absolute;z-index:2552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51.9pt" to="411pt,6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" strokecolor="#4579b8 [3044]"/>
            </w:pict>
          </mc:Fallback>
        </mc:AlternateContent>
      </w:r>
    </w:p>
    <w:p w14:paraId="2C5A2B95" w14:textId="77777777" w:rsidR="00F4678E" w:rsidRDefault="00F4678E" w:rsidP="00F4678E"/>
    <w:p w14:paraId="1A46B1C6" w14:textId="77777777" w:rsidR="00F4678E" w:rsidRDefault="00F4678E" w:rsidP="00F4678E"/>
    <w:p w14:paraId="251EA6B6" w14:textId="77777777" w:rsidR="00F4678E" w:rsidRDefault="00F4678E" w:rsidP="00F4678E"/>
    <w:p w14:paraId="23EE6D49" w14:textId="77777777" w:rsidR="00F4678E" w:rsidRDefault="00F4678E" w:rsidP="00F4678E"/>
    <w:p w14:paraId="0CE342D8" w14:textId="77777777" w:rsidR="00F4678E" w:rsidRDefault="00F4678E" w:rsidP="00F4678E"/>
    <w:p w14:paraId="05880A3A" w14:textId="77777777" w:rsidR="00F4678E" w:rsidRDefault="00F4678E" w:rsidP="00F4678E"/>
    <w:p w14:paraId="4EFCF78F" w14:textId="77777777" w:rsidR="00F4678E" w:rsidRDefault="00F4678E" w:rsidP="00F4678E">
      <w:r w:rsidRPr="008067FC">
        <w:rPr>
          <w:noProof/>
          <w:lang w:val="en-US"/>
        </w:rPr>
        <mc:AlternateContent>
          <mc:Choice Requires="wps">
            <w:drawing>
              <wp:anchor distT="0" distB="0" distL="114300" distR="114300" simplePos="0" relativeHeight="255223808" behindDoc="0" locked="0" layoutInCell="1" allowOverlap="1" wp14:anchorId="6ECD20A5" wp14:editId="4E6A5EF0">
                <wp:simplePos x="0" y="0"/>
                <wp:positionH relativeFrom="margin">
                  <wp:posOffset>695325</wp:posOffset>
                </wp:positionH>
                <wp:positionV relativeFrom="paragraph">
                  <wp:posOffset>12065</wp:posOffset>
                </wp:positionV>
                <wp:extent cx="2152650" cy="552450"/>
                <wp:effectExtent l="0" t="0" r="19050" b="19050"/>
                <wp:wrapNone/>
                <wp:docPr id="2377" name="Flowchart: Process 2377"/>
                <wp:cNvGraphicFramePr/>
                <a:graphic xmlns:a="http://schemas.openxmlformats.org/drawingml/2006/main">
                  <a:graphicData uri="http://schemas.microsoft.com/office/word/2010/wordprocessingShape">
                    <wps:wsp>
                      <wps:cNvSpPr/>
                      <wps:spPr>
                        <a:xfrm>
                          <a:off x="0" y="0"/>
                          <a:ext cx="2152650" cy="5524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CD0BB97" w14:textId="77777777" w:rsidR="00944514" w:rsidRPr="008067FC" w:rsidRDefault="00944514" w:rsidP="00F4678E">
                            <w:r>
                              <w:t>Update UDP</w:t>
                            </w:r>
                            <w:r w:rsidRPr="008067FC">
                              <w:t xml:space="preserve"> socket</w:t>
                            </w:r>
                            <w:r>
                              <w:t xml:space="preserve"> with UDP data before EOP using sendto</w:t>
                            </w:r>
                            <w:r w:rsidRPr="008067F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D20A5" id="Flowchart: Process 2377" o:spid="_x0000_s2496" type="#_x0000_t109" style="position:absolute;margin-left:54.75pt;margin-top:.95pt;width:169.5pt;height:43.5pt;z-index:2552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" fillcolor="white [3201]" strokecolor="#4f81bd [3204]" strokeweight="1pt">
                <v:textbox>
                  <w:txbxContent>
                    <w:p w14:paraId="5CD0BB97" w14:textId="77777777" w:rsidR="00944514" w:rsidRPr="008067FC" w:rsidRDefault="00944514" w:rsidP="00F4678E">
                      <w:r>
                        <w:t>Update UDP</w:t>
                      </w:r>
                      <w:r w:rsidRPr="008067FC">
                        <w:t xml:space="preserve"> socket</w:t>
                      </w:r>
                      <w:r>
                        <w:t xml:space="preserve"> with UDP data before EOP using sendto</w:t>
                      </w:r>
                      <w:r w:rsidRPr="008067FC">
                        <w:t>()</w:t>
                      </w:r>
                    </w:p>
                  </w:txbxContent>
                </v:textbox>
                <w10:wrap anchorx="margin"/>
              </v:shape>
            </w:pict>
          </mc:Fallback>
        </mc:AlternateContent>
      </w:r>
    </w:p>
    <w:p w14:paraId="59B21465" w14:textId="77777777" w:rsidR="00F4678E" w:rsidRDefault="00F4678E" w:rsidP="00F4678E"/>
    <w:p w14:paraId="1FC552AA" w14:textId="77777777" w:rsidR="00F4678E" w:rsidRDefault="00F4678E" w:rsidP="00F4678E"/>
    <w:p w14:paraId="700113C7" w14:textId="77777777" w:rsidR="00F4678E" w:rsidRDefault="00F4678E" w:rsidP="00F4678E"/>
    <w:p w14:paraId="7460B931" w14:textId="77777777" w:rsidR="00F4678E" w:rsidRDefault="00F4678E" w:rsidP="00F4678E">
      <w:r w:rsidRPr="006B04D4">
        <w:rPr>
          <w:noProof/>
          <w:lang w:val="en-US"/>
        </w:rPr>
        <mc:AlternateContent>
          <mc:Choice Requires="wps">
            <w:drawing>
              <wp:anchor distT="0" distB="0" distL="114300" distR="114300" simplePos="0" relativeHeight="255214592" behindDoc="0" locked="0" layoutInCell="1" allowOverlap="1" wp14:anchorId="61C906E9" wp14:editId="781AFDCB">
                <wp:simplePos x="0" y="0"/>
                <wp:positionH relativeFrom="column">
                  <wp:posOffset>1771650</wp:posOffset>
                </wp:positionH>
                <wp:positionV relativeFrom="paragraph">
                  <wp:posOffset>4575175</wp:posOffset>
                </wp:positionV>
                <wp:extent cx="3457575" cy="0"/>
                <wp:effectExtent l="0" t="76200" r="9525" b="95250"/>
                <wp:wrapNone/>
                <wp:docPr id="2380" name="Straight Arrow Connector 2380"/>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001350" id="Straight Arrow Connector 2380" o:spid="_x0000_s1026" type="#_x0000_t32" style="position:absolute;margin-left:139.5pt;margin-top:360.25pt;width:272.25pt;height:0;flip:y;z-index:2552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" strokecolor="#4579b8 [3044]">
                <v:stroke endarrow="block"/>
              </v:shape>
            </w:pict>
          </mc:Fallback>
        </mc:AlternateContent>
      </w:r>
      <w:r w:rsidRPr="006B04D4">
        <w:rPr>
          <w:noProof/>
          <w:lang w:val="en-US"/>
        </w:rPr>
        <mc:AlternateContent>
          <mc:Choice Requires="wps">
            <w:drawing>
              <wp:anchor distT="0" distB="0" distL="114300" distR="114300" simplePos="0" relativeHeight="255215616" behindDoc="1" locked="0" layoutInCell="1" allowOverlap="1" wp14:anchorId="3E875D31" wp14:editId="6A0EF1CC">
                <wp:simplePos x="0" y="0"/>
                <wp:positionH relativeFrom="margin">
                  <wp:posOffset>1781175</wp:posOffset>
                </wp:positionH>
                <wp:positionV relativeFrom="paragraph">
                  <wp:posOffset>4268470</wp:posOffset>
                </wp:positionV>
                <wp:extent cx="3448050" cy="409575"/>
                <wp:effectExtent l="0" t="0" r="0" b="9525"/>
                <wp:wrapNone/>
                <wp:docPr id="2399" name="Rounded Rectangle 2399"/>
                <wp:cNvGraphicFramePr/>
                <a:graphic xmlns:a="http://schemas.openxmlformats.org/drawingml/2006/main">
                  <a:graphicData uri="http://schemas.microsoft.com/office/word/2010/wordprocessingShape">
                    <wps:wsp>
                      <wps:cNvSpPr/>
                      <wps:spPr>
                        <a:xfrm>
                          <a:off x="0" y="0"/>
                          <a:ext cx="3448050"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E06B613" w14:textId="77777777" w:rsidR="00944514" w:rsidRPr="006B04D4" w:rsidRDefault="00944514" w:rsidP="00F4678E">
                            <w:r w:rsidRPr="006B04D4">
                              <w:t xml:space="preserve">Delete FD monitor obj using le_fdMonitor_Delete()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875D31" id="Rounded Rectangle 2399" o:spid="_x0000_s2497" style="position:absolute;margin-left:140.25pt;margin-top:336.1pt;width:271.5pt;height:32.25pt;z-index:-24810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" fillcolor="white [3201]" stroked="f" strokeweight="2pt">
                <v:textbox>
                  <w:txbxContent>
                    <w:p w14:paraId="3E06B613" w14:textId="77777777" w:rsidR="00944514" w:rsidRPr="006B04D4" w:rsidRDefault="00944514" w:rsidP="00F4678E">
                      <w:r w:rsidRPr="006B04D4">
                        <w:t xml:space="preserve">Delete FD monitor obj using le_fdMonitor_Delete() </w:t>
                      </w:r>
                    </w:p>
                  </w:txbxContent>
                </v:textbox>
                <w10:wrap anchorx="margin"/>
              </v:roundrect>
            </w:pict>
          </mc:Fallback>
        </mc:AlternateContent>
      </w:r>
      <w:r w:rsidRPr="00DC3948">
        <w:rPr>
          <w:noProof/>
          <w:lang w:val="en-US"/>
        </w:rPr>
        <mc:AlternateContent>
          <mc:Choice Requires="wps">
            <w:drawing>
              <wp:anchor distT="0" distB="0" distL="114300" distR="114300" simplePos="0" relativeHeight="255219712" behindDoc="0" locked="0" layoutInCell="1" allowOverlap="1" wp14:anchorId="5A5F0682" wp14:editId="0A899C8B">
                <wp:simplePos x="0" y="0"/>
                <wp:positionH relativeFrom="column">
                  <wp:posOffset>1771650</wp:posOffset>
                </wp:positionH>
                <wp:positionV relativeFrom="paragraph">
                  <wp:posOffset>3954145</wp:posOffset>
                </wp:positionV>
                <wp:extent cx="3457575" cy="0"/>
                <wp:effectExtent l="0" t="76200" r="9525" b="95250"/>
                <wp:wrapNone/>
                <wp:docPr id="2400" name="Straight Arrow Connector 2400"/>
                <wp:cNvGraphicFramePr/>
                <a:graphic xmlns:a="http://schemas.openxmlformats.org/drawingml/2006/main">
                  <a:graphicData uri="http://schemas.microsoft.com/office/word/2010/wordprocessingShape">
                    <wps:wsp>
                      <wps:cNvCnPr/>
                      <wps:spPr>
                        <a:xfrm flipV="1">
                          <a:off x="0" y="0"/>
                          <a:ext cx="3457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F67B9" id="Straight Arrow Connector 2400" o:spid="_x0000_s1026" type="#_x0000_t32" style="position:absolute;margin-left:139.5pt;margin-top:311.35pt;width:272.25pt;height:0;flip:y;z-index:2552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" strokecolor="#4579b8 [3044]">
                <v:stroke endarrow="block"/>
              </v:shape>
            </w:pict>
          </mc:Fallback>
        </mc:AlternateContent>
      </w:r>
      <w:r w:rsidRPr="00DC3948">
        <w:rPr>
          <w:noProof/>
          <w:lang w:val="en-US"/>
        </w:rPr>
        <mc:AlternateContent>
          <mc:Choice Requires="wps">
            <w:drawing>
              <wp:anchor distT="0" distB="0" distL="114300" distR="114300" simplePos="0" relativeHeight="255220736" behindDoc="1" locked="0" layoutInCell="1" allowOverlap="1" wp14:anchorId="5C4748E0" wp14:editId="35C3A50C">
                <wp:simplePos x="0" y="0"/>
                <wp:positionH relativeFrom="margin">
                  <wp:posOffset>1781175</wp:posOffset>
                </wp:positionH>
                <wp:positionV relativeFrom="paragraph">
                  <wp:posOffset>3649345</wp:posOffset>
                </wp:positionV>
                <wp:extent cx="3448050" cy="571500"/>
                <wp:effectExtent l="0" t="0" r="0" b="0"/>
                <wp:wrapNone/>
                <wp:docPr id="2401" name="Rounded Rectangle 2401"/>
                <wp:cNvGraphicFramePr/>
                <a:graphic xmlns:a="http://schemas.openxmlformats.org/drawingml/2006/main">
                  <a:graphicData uri="http://schemas.microsoft.com/office/word/2010/wordprocessingShape">
                    <wps:wsp>
                      <wps:cNvSpPr/>
                      <wps:spPr>
                        <a:xfrm>
                          <a:off x="0" y="0"/>
                          <a:ext cx="344805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6B030C" w14:textId="77777777" w:rsidR="00944514" w:rsidRPr="006B04D4" w:rsidRDefault="00944514" w:rsidP="00F4678E">
                            <w:r>
                              <w:t>Release the memory of the context created for FD monitor obj using le_mem_Release()</w:t>
                            </w:r>
                            <w:r w:rsidRPr="006B04D4">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4748E0" id="Rounded Rectangle 2401" o:spid="_x0000_s2498" style="position:absolute;margin-left:140.25pt;margin-top:287.35pt;width:271.5pt;height:45pt;z-index:-24809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" fillcolor="white [3201]" stroked="f" strokeweight="2pt">
                <v:textbox>
                  <w:txbxContent>
                    <w:p w14:paraId="326B030C" w14:textId="77777777" w:rsidR="00944514" w:rsidRPr="006B04D4" w:rsidRDefault="00944514" w:rsidP="00F4678E">
                      <w:r>
                        <w:t>Release the memory of the context created for FD monitor obj using le_mem_Release()</w:t>
                      </w:r>
                      <w:r w:rsidRPr="006B04D4">
                        <w:t xml:space="preserve"> </w:t>
                      </w:r>
                    </w:p>
                  </w:txbxContent>
                </v:textbox>
                <w10:wrap anchorx="margin"/>
              </v:roundrect>
            </w:pict>
          </mc:Fallback>
        </mc:AlternateContent>
      </w:r>
      <w:r w:rsidRPr="00B42582">
        <w:rPr>
          <w:noProof/>
          <w:lang w:val="en-US"/>
        </w:rPr>
        <mc:AlternateContent>
          <mc:Choice Requires="wps">
            <w:drawing>
              <wp:anchor distT="0" distB="0" distL="114300" distR="114300" simplePos="0" relativeHeight="255213568" behindDoc="0" locked="0" layoutInCell="1" allowOverlap="1" wp14:anchorId="2D9F97E0" wp14:editId="5E923009">
                <wp:simplePos x="0" y="0"/>
                <wp:positionH relativeFrom="margin">
                  <wp:posOffset>422910</wp:posOffset>
                </wp:positionH>
                <wp:positionV relativeFrom="paragraph">
                  <wp:posOffset>3289300</wp:posOffset>
                </wp:positionV>
                <wp:extent cx="1348105" cy="0"/>
                <wp:effectExtent l="38100" t="76200" r="0" b="95250"/>
                <wp:wrapNone/>
                <wp:docPr id="2402" name="Straight Arrow Connector 2402"/>
                <wp:cNvGraphicFramePr/>
                <a:graphic xmlns:a="http://schemas.openxmlformats.org/drawingml/2006/main">
                  <a:graphicData uri="http://schemas.microsoft.com/office/word/2010/wordprocessingShape">
                    <wps:wsp>
                      <wps:cNvCnPr/>
                      <wps:spPr>
                        <a:xfrm flipH="1" flipV="1">
                          <a:off x="0" y="0"/>
                          <a:ext cx="13481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ADBAD" id="Straight Arrow Connector 2402" o:spid="_x0000_s1026" type="#_x0000_t32" style="position:absolute;margin-left:33.3pt;margin-top:259pt;width:106.15pt;height:0;flip:x y;z-index:2552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" strokecolor="#4579b8 [3044]">
                <v:stroke endarrow="block"/>
                <w10:wrap anchorx="margin"/>
              </v:shape>
            </w:pict>
          </mc:Fallback>
        </mc:AlternateContent>
      </w:r>
      <w:r w:rsidRPr="00B42582">
        <w:rPr>
          <w:noProof/>
          <w:lang w:val="en-US"/>
        </w:rPr>
        <mc:AlternateContent>
          <mc:Choice Requires="wps">
            <w:drawing>
              <wp:anchor distT="0" distB="0" distL="114300" distR="114300" simplePos="0" relativeHeight="255147008" behindDoc="0" locked="0" layoutInCell="1" allowOverlap="1" wp14:anchorId="2949A3EF" wp14:editId="0922D96D">
                <wp:simplePos x="0" y="0"/>
                <wp:positionH relativeFrom="margin">
                  <wp:posOffset>1714500</wp:posOffset>
                </wp:positionH>
                <wp:positionV relativeFrom="paragraph">
                  <wp:posOffset>2562860</wp:posOffset>
                </wp:positionV>
                <wp:extent cx="466725" cy="371475"/>
                <wp:effectExtent l="0" t="0" r="9525" b="9525"/>
                <wp:wrapNone/>
                <wp:docPr id="2404" name="Rounded Rectangle 2404"/>
                <wp:cNvGraphicFramePr/>
                <a:graphic xmlns:a="http://schemas.openxmlformats.org/drawingml/2006/main">
                  <a:graphicData uri="http://schemas.microsoft.com/office/word/2010/wordprocessingShape">
                    <wps:wsp>
                      <wps:cNvSpPr/>
                      <wps:spPr>
                        <a:xfrm>
                          <a:off x="0" y="0"/>
                          <a:ext cx="466725" cy="3714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D6D000C" w14:textId="77777777" w:rsidR="00944514" w:rsidRPr="00B42582" w:rsidRDefault="00944514" w:rsidP="00F4678E">
                            <w:pPr>
                              <w:jc w:val="center"/>
                            </w:pPr>
                            <w:r w:rsidRPr="00B42582">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9A3EF" id="Rounded Rectangle 2404" o:spid="_x0000_s2499" style="position:absolute;margin-left:135pt;margin-top:201.8pt;width:36.75pt;height:29.25pt;z-index:2551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" fillcolor="white [3201]" stroked="f" strokeweight="2pt">
                <v:textbox>
                  <w:txbxContent>
                    <w:p w14:paraId="6D6D000C" w14:textId="77777777" w:rsidR="00944514" w:rsidRPr="00B42582" w:rsidRDefault="00944514" w:rsidP="00F4678E">
                      <w:pPr>
                        <w:jc w:val="center"/>
                      </w:pPr>
                      <w:r w:rsidRPr="00B42582">
                        <w:t>Yes</w:t>
                      </w:r>
                    </w:p>
                  </w:txbxContent>
                </v:textbox>
                <w10:wrap anchorx="margin"/>
              </v:roundrect>
            </w:pict>
          </mc:Fallback>
        </mc:AlternateContent>
      </w:r>
      <w:r w:rsidRPr="00B42582">
        <w:rPr>
          <w:noProof/>
          <w:lang w:val="en-US"/>
        </w:rPr>
        <mc:AlternateContent>
          <mc:Choice Requires="wps">
            <w:drawing>
              <wp:anchor distT="0" distB="0" distL="114300" distR="114300" simplePos="0" relativeHeight="255212544" behindDoc="0" locked="0" layoutInCell="1" allowOverlap="1" wp14:anchorId="18FBD6A9" wp14:editId="1066BD61">
                <wp:simplePos x="0" y="0"/>
                <wp:positionH relativeFrom="column">
                  <wp:posOffset>819150</wp:posOffset>
                </wp:positionH>
                <wp:positionV relativeFrom="paragraph">
                  <wp:posOffset>1210310</wp:posOffset>
                </wp:positionV>
                <wp:extent cx="1914525" cy="1323975"/>
                <wp:effectExtent l="0" t="0" r="28575" b="28575"/>
                <wp:wrapNone/>
                <wp:docPr id="2405" name="Diamond 2405"/>
                <wp:cNvGraphicFramePr/>
                <a:graphic xmlns:a="http://schemas.openxmlformats.org/drawingml/2006/main">
                  <a:graphicData uri="http://schemas.microsoft.com/office/word/2010/wordprocessingShape">
                    <wps:wsp>
                      <wps:cNvSpPr/>
                      <wps:spPr>
                        <a:xfrm>
                          <a:off x="0" y="0"/>
                          <a:ext cx="1914525" cy="13239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132322C" w14:textId="4BCD16D4" w:rsidR="00944514" w:rsidRPr="00B42582" w:rsidRDefault="00944514" w:rsidP="00F4678E">
                            <w:r>
                              <w:t>If No of Data read</w:t>
                            </w:r>
                            <w:r w:rsidRPr="00B42582">
                              <w:t xml:space="preserve"> != 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D6A9" id="Diamond 2405" o:spid="_x0000_s2500" type="#_x0000_t4" style="position:absolute;margin-left:64.5pt;margin-top:95.3pt;width:150.75pt;height:104.25pt;z-index:2552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" fillcolor="white [3201]" strokecolor="#4f81bd [3204]" strokeweight="1pt">
                <v:textbox>
                  <w:txbxContent>
                    <w:p w14:paraId="0132322C" w14:textId="4BCD16D4" w:rsidR="00944514" w:rsidRPr="00B42582" w:rsidRDefault="00944514" w:rsidP="00F4678E">
                      <w:r>
                        <w:t>If No of Data read</w:t>
                      </w:r>
                      <w:r w:rsidRPr="00B42582">
                        <w:t xml:space="preserve"> != nData</w:t>
                      </w:r>
                    </w:p>
                  </w:txbxContent>
                </v:textbox>
              </v:shape>
            </w:pict>
          </mc:Fallback>
        </mc:AlternateContent>
      </w:r>
      <w:r w:rsidRPr="00D3667E">
        <w:rPr>
          <w:noProof/>
          <w:lang w:val="en-US"/>
        </w:rPr>
        <mc:AlternateContent>
          <mc:Choice Requires="wps">
            <w:drawing>
              <wp:anchor distT="0" distB="0" distL="114300" distR="114300" simplePos="0" relativeHeight="255210496" behindDoc="0" locked="0" layoutInCell="1" allowOverlap="1" wp14:anchorId="507BFD9E" wp14:editId="3FBD65E6">
                <wp:simplePos x="0" y="0"/>
                <wp:positionH relativeFrom="margin">
                  <wp:posOffset>409575</wp:posOffset>
                </wp:positionH>
                <wp:positionV relativeFrom="paragraph">
                  <wp:posOffset>841375</wp:posOffset>
                </wp:positionV>
                <wp:extent cx="1362075" cy="0"/>
                <wp:effectExtent l="38100" t="76200" r="0" b="95250"/>
                <wp:wrapNone/>
                <wp:docPr id="2406" name="Straight Arrow Connector 2406"/>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9F439" id="Straight Arrow Connector 2406" o:spid="_x0000_s1026" type="#_x0000_t32" style="position:absolute;margin-left:32.25pt;margin-top:66.25pt;width:107.25pt;height:0;flip:x y;z-index:2552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" strokecolor="#4579b8 [3044]">
                <v:stroke endarrow="block"/>
                <w10:wrap anchorx="margin"/>
              </v:shape>
            </w:pict>
          </mc:Fallback>
        </mc:AlternateContent>
      </w:r>
      <w:r w:rsidRPr="00D3667E">
        <w:rPr>
          <w:noProof/>
          <w:lang w:val="en-US"/>
        </w:rPr>
        <mc:AlternateContent>
          <mc:Choice Requires="wps">
            <w:drawing>
              <wp:anchor distT="0" distB="0" distL="114300" distR="114300" simplePos="0" relativeHeight="255209472" behindDoc="1" locked="0" layoutInCell="1" allowOverlap="1" wp14:anchorId="5FFAF7AD" wp14:editId="39FCA0DC">
                <wp:simplePos x="0" y="0"/>
                <wp:positionH relativeFrom="margin">
                  <wp:posOffset>638175</wp:posOffset>
                </wp:positionH>
                <wp:positionV relativeFrom="paragraph">
                  <wp:posOffset>553720</wp:posOffset>
                </wp:positionV>
                <wp:extent cx="1162050" cy="552450"/>
                <wp:effectExtent l="0" t="0" r="0" b="0"/>
                <wp:wrapNone/>
                <wp:docPr id="2407" name="Rounded Rectangle 2407"/>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5698E1" w14:textId="77777777" w:rsidR="00944514" w:rsidRPr="00D3667E" w:rsidRDefault="00944514" w:rsidP="00F4678E">
                            <w:r w:rsidRPr="00D3667E">
                              <w:t>Sends OK as Final response</w:t>
                            </w:r>
                          </w:p>
                          <w:p w14:paraId="4133A6D0" w14:textId="77777777" w:rsidR="00944514" w:rsidRPr="00B6176C"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FAF7AD" id="Rounded Rectangle 2407" o:spid="_x0000_s2501" style="position:absolute;margin-left:50.25pt;margin-top:43.6pt;width:91.5pt;height:43.5pt;z-index:-24810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" fillcolor="white [3201]" stroked="f" strokeweight="2pt">
                <v:textbox>
                  <w:txbxContent>
                    <w:p w14:paraId="1C5698E1" w14:textId="77777777" w:rsidR="00944514" w:rsidRPr="00D3667E" w:rsidRDefault="00944514" w:rsidP="00F4678E">
                      <w:r w:rsidRPr="00D3667E">
                        <w:t>Sends OK as Final response</w:t>
                      </w:r>
                    </w:p>
                    <w:p w14:paraId="4133A6D0" w14:textId="77777777" w:rsidR="00944514" w:rsidRPr="00B6176C" w:rsidRDefault="00944514" w:rsidP="00F4678E"/>
                  </w:txbxContent>
                </v:textbox>
                <w10:wrap anchorx="margin"/>
              </v:roundrect>
            </w:pict>
          </mc:Fallback>
        </mc:AlternateContent>
      </w:r>
      <w:r w:rsidRPr="00D3667E">
        <w:rPr>
          <w:noProof/>
          <w:lang w:val="en-US"/>
        </w:rPr>
        <mc:AlternateContent>
          <mc:Choice Requires="wps">
            <w:drawing>
              <wp:anchor distT="0" distB="0" distL="114300" distR="114300" simplePos="0" relativeHeight="255207424" behindDoc="1" locked="0" layoutInCell="1" allowOverlap="1" wp14:anchorId="2BB3D8D0" wp14:editId="2D916294">
                <wp:simplePos x="0" y="0"/>
                <wp:positionH relativeFrom="margin">
                  <wp:posOffset>2152650</wp:posOffset>
                </wp:positionH>
                <wp:positionV relativeFrom="paragraph">
                  <wp:posOffset>48895</wp:posOffset>
                </wp:positionV>
                <wp:extent cx="2019300" cy="571500"/>
                <wp:effectExtent l="0" t="0" r="0" b="0"/>
                <wp:wrapNone/>
                <wp:docPr id="2408" name="Rounded Rectangle 2408"/>
                <wp:cNvGraphicFramePr/>
                <a:graphic xmlns:a="http://schemas.openxmlformats.org/drawingml/2006/main">
                  <a:graphicData uri="http://schemas.microsoft.com/office/word/2010/wordprocessingShape">
                    <wps:wsp>
                      <wps:cNvSpPr/>
                      <wps:spPr>
                        <a:xfrm>
                          <a:off x="0" y="0"/>
                          <a:ext cx="201930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D1C28D0" w14:textId="77777777" w:rsidR="00944514" w:rsidRPr="00D3667E" w:rsidRDefault="00944514" w:rsidP="00F4678E">
                            <w:r w:rsidRPr="00D3667E">
                              <w:t>Resume the atServer using le_port_SetCommandMode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B3D8D0" id="Rounded Rectangle 2408" o:spid="_x0000_s2502" style="position:absolute;margin-left:169.5pt;margin-top:3.85pt;width:159pt;height:45pt;z-index:-24810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" fillcolor="white [3201]" stroked="f" strokeweight="2pt">
                <v:textbox>
                  <w:txbxContent>
                    <w:p w14:paraId="2D1C28D0" w14:textId="77777777" w:rsidR="00944514" w:rsidRPr="00D3667E" w:rsidRDefault="00944514" w:rsidP="00F4678E">
                      <w:r w:rsidRPr="00D3667E">
                        <w:t>Resume the atServer using le_port_SetCommandMode</w:t>
                      </w:r>
                    </w:p>
                  </w:txbxContent>
                </v:textbox>
                <w10:wrap anchorx="margin"/>
              </v:roundrect>
            </w:pict>
          </mc:Fallback>
        </mc:AlternateContent>
      </w:r>
      <w:r w:rsidRPr="00D3667E">
        <w:rPr>
          <w:noProof/>
          <w:lang w:val="en-US"/>
        </w:rPr>
        <mc:AlternateContent>
          <mc:Choice Requires="wps">
            <w:drawing>
              <wp:anchor distT="0" distB="0" distL="114300" distR="114300" simplePos="0" relativeHeight="255208448" behindDoc="0" locked="0" layoutInCell="1" allowOverlap="1" wp14:anchorId="3D7F9864" wp14:editId="6305F8E3">
                <wp:simplePos x="0" y="0"/>
                <wp:positionH relativeFrom="column">
                  <wp:posOffset>1771650</wp:posOffset>
                </wp:positionH>
                <wp:positionV relativeFrom="paragraph">
                  <wp:posOffset>343535</wp:posOffset>
                </wp:positionV>
                <wp:extent cx="2552700" cy="0"/>
                <wp:effectExtent l="0" t="76200" r="19050" b="95250"/>
                <wp:wrapNone/>
                <wp:docPr id="2409" name="Straight Arrow Connector 2409"/>
                <wp:cNvGraphicFramePr/>
                <a:graphic xmlns:a="http://schemas.openxmlformats.org/drawingml/2006/main">
                  <a:graphicData uri="http://schemas.microsoft.com/office/word/2010/wordprocessingShape">
                    <wps:wsp>
                      <wps:cNvCnPr/>
                      <wps:spPr>
                        <a:xfrm>
                          <a:off x="0" y="0"/>
                          <a:ext cx="2552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6EB44A" id="Straight Arrow Connector 2409" o:spid="_x0000_s1026" type="#_x0000_t32" style="position:absolute;margin-left:139.5pt;margin-top:27.05pt;width:201pt;height:0;z-index:2552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" strokecolor="#4579b8 [3044]">
                <v:stroke endarrow="block"/>
              </v:shape>
            </w:pict>
          </mc:Fallback>
        </mc:AlternateContent>
      </w:r>
    </w:p>
    <w:p w14:paraId="3DAD8F67" w14:textId="77777777" w:rsidR="00F4678E" w:rsidRDefault="00F4678E" w:rsidP="00F4678E"/>
    <w:p w14:paraId="46632CF9" w14:textId="77777777" w:rsidR="00F4678E" w:rsidRDefault="00F4678E" w:rsidP="00F4678E"/>
    <w:p w14:paraId="65C11C07" w14:textId="77777777" w:rsidR="00F4678E" w:rsidRDefault="00F4678E" w:rsidP="00F4678E"/>
    <w:p w14:paraId="3C5D3500" w14:textId="77777777" w:rsidR="00F4678E" w:rsidRDefault="00F4678E" w:rsidP="00F4678E"/>
    <w:p w14:paraId="5EC70F86" w14:textId="77777777" w:rsidR="00F4678E" w:rsidRDefault="00F4678E" w:rsidP="00F4678E"/>
    <w:p w14:paraId="15AB6F4F" w14:textId="77777777" w:rsidR="00F4678E" w:rsidRDefault="00F4678E" w:rsidP="00F4678E"/>
    <w:p w14:paraId="6CD9E531" w14:textId="77777777" w:rsidR="00F4678E" w:rsidRDefault="00F4678E" w:rsidP="00F4678E"/>
    <w:p w14:paraId="7E3A6B2E" w14:textId="77777777" w:rsidR="00F4678E" w:rsidRDefault="00F4678E" w:rsidP="00F4678E"/>
    <w:p w14:paraId="222EB095" w14:textId="77777777" w:rsidR="00F4678E" w:rsidRDefault="00F4678E" w:rsidP="00F4678E"/>
    <w:p w14:paraId="74391B1E" w14:textId="77777777" w:rsidR="00F4678E" w:rsidRDefault="00F4678E" w:rsidP="00F4678E"/>
    <w:p w14:paraId="4DD249AE" w14:textId="77777777" w:rsidR="00F4678E" w:rsidRDefault="00F4678E" w:rsidP="00F4678E"/>
    <w:p w14:paraId="176174C0" w14:textId="77777777" w:rsidR="00F4678E" w:rsidRDefault="00F4678E" w:rsidP="00F4678E"/>
    <w:p w14:paraId="10C8A9BE" w14:textId="77777777" w:rsidR="00F4678E" w:rsidRDefault="00F4678E" w:rsidP="00F4678E"/>
    <w:p w14:paraId="7D249624" w14:textId="77777777" w:rsidR="00F4678E" w:rsidRDefault="00F4678E" w:rsidP="00F4678E">
      <w:r w:rsidRPr="00B42582">
        <w:rPr>
          <w:noProof/>
          <w:lang w:val="en-US"/>
        </w:rPr>
        <mc:AlternateContent>
          <mc:Choice Requires="wps">
            <w:drawing>
              <wp:anchor distT="0" distB="0" distL="114300" distR="114300" simplePos="0" relativeHeight="255211520" behindDoc="0" locked="0" layoutInCell="1" allowOverlap="1" wp14:anchorId="7729FE05" wp14:editId="2102F2B0">
                <wp:simplePos x="0" y="0"/>
                <wp:positionH relativeFrom="margin">
                  <wp:posOffset>466725</wp:posOffset>
                </wp:positionH>
                <wp:positionV relativeFrom="paragraph">
                  <wp:posOffset>6985</wp:posOffset>
                </wp:positionV>
                <wp:extent cx="1257300" cy="1209675"/>
                <wp:effectExtent l="0" t="0" r="0" b="9525"/>
                <wp:wrapNone/>
                <wp:docPr id="2403" name="Rounded Rectangle 2403"/>
                <wp:cNvGraphicFramePr/>
                <a:graphic xmlns:a="http://schemas.openxmlformats.org/drawingml/2006/main">
                  <a:graphicData uri="http://schemas.microsoft.com/office/word/2010/wordprocessingShape">
                    <wps:wsp>
                      <wps:cNvSpPr/>
                      <wps:spPr>
                        <a:xfrm>
                          <a:off x="0" y="0"/>
                          <a:ext cx="1257300" cy="12096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AB2F130" w14:textId="77777777" w:rsidR="00944514" w:rsidRPr="00B42582" w:rsidRDefault="00944514" w:rsidP="00F4678E">
                            <w:r>
                              <w:t>Sends +KUDP</w:t>
                            </w:r>
                            <w:r w:rsidRPr="00B42582">
                              <w:t>_NOTIF: &lt;sessionId&gt;,8 as unsolicited response</w:t>
                            </w:r>
                          </w:p>
                          <w:p w14:paraId="0DDB6853" w14:textId="77777777" w:rsidR="00944514" w:rsidRPr="00B6176C" w:rsidRDefault="00944514" w:rsidP="00F467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29FE05" id="Rounded Rectangle 2403" o:spid="_x0000_s2503" style="position:absolute;margin-left:36.75pt;margin-top:.55pt;width:99pt;height:95.25pt;z-index:2552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" fillcolor="white [3201]" stroked="f" strokeweight="2pt">
                <v:textbox>
                  <w:txbxContent>
                    <w:p w14:paraId="0AB2F130" w14:textId="77777777" w:rsidR="00944514" w:rsidRPr="00B42582" w:rsidRDefault="00944514" w:rsidP="00F4678E">
                      <w:r>
                        <w:t>Sends +KUDP</w:t>
                      </w:r>
                      <w:r w:rsidRPr="00B42582">
                        <w:t>_NOTIF: &lt;sessionId&gt;,8 as unsolicited response</w:t>
                      </w:r>
                    </w:p>
                    <w:p w14:paraId="0DDB6853" w14:textId="77777777" w:rsidR="00944514" w:rsidRPr="00B6176C" w:rsidRDefault="00944514" w:rsidP="00F4678E"/>
                  </w:txbxContent>
                </v:textbox>
                <w10:wrap anchorx="margin"/>
              </v:roundrect>
            </w:pict>
          </mc:Fallback>
        </mc:AlternateContent>
      </w:r>
    </w:p>
    <w:p w14:paraId="7FA0E526" w14:textId="77777777" w:rsidR="00F4678E" w:rsidRDefault="00F4678E" w:rsidP="00F4678E"/>
    <w:p w14:paraId="5A83EF98" w14:textId="77777777" w:rsidR="00F4678E" w:rsidRDefault="00F4678E" w:rsidP="00F4678E"/>
    <w:p w14:paraId="128B7FC0" w14:textId="77777777" w:rsidR="00F4678E" w:rsidRDefault="00F4678E" w:rsidP="00F4678E"/>
    <w:p w14:paraId="0CB0A0F3" w14:textId="77777777" w:rsidR="00F4678E" w:rsidRDefault="00F4678E" w:rsidP="00F4678E"/>
    <w:p w14:paraId="6F1B4698" w14:textId="77777777" w:rsidR="00F4678E" w:rsidRDefault="00F4678E" w:rsidP="00F4678E"/>
    <w:p w14:paraId="04701787" w14:textId="77777777" w:rsidR="00F4678E" w:rsidRDefault="00F4678E" w:rsidP="00F4678E"/>
    <w:p w14:paraId="5B435582" w14:textId="77777777" w:rsidR="00F4678E" w:rsidRDefault="00F4678E" w:rsidP="00F4678E"/>
    <w:p w14:paraId="4134304C" w14:textId="77777777" w:rsidR="00F4678E" w:rsidRDefault="00F4678E" w:rsidP="00F4678E"/>
    <w:p w14:paraId="0A2DA5CF" w14:textId="77777777" w:rsidR="00F4678E" w:rsidRDefault="00F4678E" w:rsidP="00F4678E"/>
    <w:p w14:paraId="143EB3A5" w14:textId="77777777" w:rsidR="00F4678E" w:rsidRDefault="00F4678E" w:rsidP="00F4678E"/>
    <w:p w14:paraId="447E7252" w14:textId="77777777" w:rsidR="00F4678E" w:rsidRDefault="00F4678E" w:rsidP="00F4678E"/>
    <w:p w14:paraId="41F4822A" w14:textId="77777777" w:rsidR="00F4678E" w:rsidRDefault="00F4678E" w:rsidP="00F4678E"/>
    <w:p w14:paraId="5C325EF2" w14:textId="77777777" w:rsidR="00F4678E" w:rsidRDefault="00F4678E" w:rsidP="00F4678E"/>
    <w:p w14:paraId="13715404" w14:textId="77777777" w:rsidR="00F4678E" w:rsidRDefault="00F4678E" w:rsidP="00F4678E"/>
    <w:p w14:paraId="7DB0D8B8" w14:textId="77777777" w:rsidR="00F4678E" w:rsidRDefault="00F4678E" w:rsidP="00F4678E"/>
    <w:p w14:paraId="0476FEB0" w14:textId="77777777" w:rsidR="00F4678E" w:rsidRPr="005135DC" w:rsidRDefault="00F4678E" w:rsidP="00F4678E">
      <w:pPr>
        <w:pStyle w:val="Heading3"/>
        <w:numPr>
          <w:ilvl w:val="2"/>
          <w:numId w:val="1"/>
        </w:numPr>
      </w:pPr>
      <w:bookmarkStart w:id="249" w:name="_Toc506567342"/>
      <w:bookmarkStart w:id="250" w:name="_Toc516684940"/>
      <w:r w:rsidRPr="00537C50">
        <w:lastRenderedPageBreak/>
        <w:t>Service Dependencies</w:t>
      </w:r>
      <w:bookmarkEnd w:id="249"/>
      <w:bookmarkEnd w:id="250"/>
    </w:p>
    <w:tbl>
      <w:tblPr>
        <w:tblStyle w:val="TableGrid"/>
        <w:tblW w:w="9445" w:type="dxa"/>
        <w:tblLook w:val="04A0" w:firstRow="1" w:lastRow="0" w:firstColumn="1" w:lastColumn="0" w:noHBand="0" w:noVBand="1"/>
      </w:tblPr>
      <w:tblGrid>
        <w:gridCol w:w="1425"/>
        <w:gridCol w:w="4145"/>
        <w:gridCol w:w="3875"/>
      </w:tblGrid>
      <w:tr w:rsidR="00F4678E" w14:paraId="5462F529" w14:textId="77777777" w:rsidTr="00824825">
        <w:tc>
          <w:tcPr>
            <w:tcW w:w="5570" w:type="dxa"/>
            <w:gridSpan w:val="2"/>
          </w:tcPr>
          <w:p w14:paraId="64155285" w14:textId="77777777" w:rsidR="00F4678E" w:rsidRDefault="00F4678E" w:rsidP="00824825">
            <w:r w:rsidRPr="00EC6196">
              <w:rPr>
                <w:b/>
              </w:rPr>
              <w:t>Legato Services</w:t>
            </w:r>
          </w:p>
        </w:tc>
        <w:tc>
          <w:tcPr>
            <w:tcW w:w="3875" w:type="dxa"/>
          </w:tcPr>
          <w:p w14:paraId="210B9514" w14:textId="77777777" w:rsidR="00F4678E" w:rsidRDefault="00F4678E" w:rsidP="00824825">
            <w:pPr>
              <w:rPr>
                <w:b/>
              </w:rPr>
            </w:pPr>
          </w:p>
        </w:tc>
      </w:tr>
      <w:tr w:rsidR="00F4678E" w14:paraId="10AD2AF8" w14:textId="77777777" w:rsidTr="00824825">
        <w:tc>
          <w:tcPr>
            <w:tcW w:w="1425" w:type="dxa"/>
          </w:tcPr>
          <w:p w14:paraId="7363F803" w14:textId="77777777" w:rsidR="00F4678E" w:rsidRDefault="00F4678E" w:rsidP="00824825">
            <w:pPr>
              <w:rPr>
                <w:b/>
              </w:rPr>
            </w:pPr>
            <w:r>
              <w:t>AT Command server services</w:t>
            </w:r>
          </w:p>
        </w:tc>
        <w:tc>
          <w:tcPr>
            <w:tcW w:w="4145" w:type="dxa"/>
          </w:tcPr>
          <w:p w14:paraId="5D2E8E4A" w14:textId="77777777" w:rsidR="00F4678E" w:rsidRDefault="00F4678E" w:rsidP="00824825">
            <w:r w:rsidRPr="00F64953">
              <w:t>le_atServer_Send</w:t>
            </w:r>
            <w:r>
              <w:t>Intermediate</w:t>
            </w:r>
            <w:r w:rsidRPr="00F64953">
              <w:t>Response</w:t>
            </w:r>
            <w:r w:rsidRPr="00F64953">
              <w:br/>
              <w:t>le_atServer_SendFinalResponse</w:t>
            </w:r>
            <w:r>
              <w:t xml:space="preserve"> </w:t>
            </w:r>
            <w:r>
              <w:br/>
              <w:t>le_atServer_GetCommandName</w:t>
            </w:r>
          </w:p>
          <w:p w14:paraId="5E1588D1" w14:textId="77777777" w:rsidR="00F4678E" w:rsidRDefault="00F4678E" w:rsidP="00824825">
            <w:r w:rsidRPr="00D1708F">
              <w:t>le_atServer_GetDevice</w:t>
            </w:r>
          </w:p>
        </w:tc>
        <w:tc>
          <w:tcPr>
            <w:tcW w:w="3875" w:type="dxa"/>
          </w:tcPr>
          <w:p w14:paraId="7B2EB541" w14:textId="77777777" w:rsidR="00F4678E" w:rsidRDefault="00F4678E" w:rsidP="00824825">
            <w:r w:rsidRPr="001659BB">
              <w:t>The AT commands Server handles AT </w:t>
            </w:r>
          </w:p>
          <w:p w14:paraId="49EC7E11" w14:textId="77777777" w:rsidR="00F4678E" w:rsidRDefault="00F4678E" w:rsidP="00824825">
            <w:r w:rsidRPr="001659BB">
              <w:t>commands subscriptions on a requested serial device</w:t>
            </w:r>
            <w:r>
              <w:t>.</w:t>
            </w:r>
          </w:p>
        </w:tc>
      </w:tr>
      <w:tr w:rsidR="00F4678E" w14:paraId="7320FC04" w14:textId="77777777" w:rsidTr="00824825">
        <w:tc>
          <w:tcPr>
            <w:tcW w:w="1425" w:type="dxa"/>
          </w:tcPr>
          <w:p w14:paraId="5E5628EF" w14:textId="77777777" w:rsidR="00F4678E" w:rsidRPr="008E2247" w:rsidRDefault="00F4678E" w:rsidP="00824825">
            <w:r w:rsidRPr="008E2247">
              <w:t>Linux service</w:t>
            </w:r>
          </w:p>
        </w:tc>
        <w:tc>
          <w:tcPr>
            <w:tcW w:w="4145" w:type="dxa"/>
          </w:tcPr>
          <w:p w14:paraId="2A6D458C" w14:textId="77777777" w:rsidR="00F4678E" w:rsidRDefault="00F4678E" w:rsidP="00824825">
            <w:r>
              <w:t>read</w:t>
            </w:r>
          </w:p>
          <w:p w14:paraId="3D11D4D7" w14:textId="77777777" w:rsidR="00F4678E" w:rsidRDefault="00F4678E" w:rsidP="00824825">
            <w:r>
              <w:t>sendto</w:t>
            </w:r>
          </w:p>
        </w:tc>
        <w:tc>
          <w:tcPr>
            <w:tcW w:w="3875" w:type="dxa"/>
          </w:tcPr>
          <w:p w14:paraId="701F12CB" w14:textId="77777777" w:rsidR="00F4678E" w:rsidRDefault="00F4678E" w:rsidP="00824825">
            <w:r>
              <w:t>To read and write the udp data buffer</w:t>
            </w:r>
          </w:p>
        </w:tc>
      </w:tr>
      <w:tr w:rsidR="00F4678E" w14:paraId="155400BB" w14:textId="77777777" w:rsidTr="00824825">
        <w:tc>
          <w:tcPr>
            <w:tcW w:w="1425" w:type="dxa"/>
          </w:tcPr>
          <w:p w14:paraId="53711279" w14:textId="77777777" w:rsidR="00F4678E" w:rsidRPr="008E2247" w:rsidRDefault="00F4678E" w:rsidP="00824825">
            <w:r>
              <w:t>Port Services</w:t>
            </w:r>
          </w:p>
        </w:tc>
        <w:tc>
          <w:tcPr>
            <w:tcW w:w="4145" w:type="dxa"/>
          </w:tcPr>
          <w:p w14:paraId="33DE90E3" w14:textId="77777777" w:rsidR="00F4678E" w:rsidRDefault="00F4678E" w:rsidP="00824825">
            <w:r>
              <w:t>le_port_ConnectService</w:t>
            </w:r>
          </w:p>
          <w:p w14:paraId="7C6921A3" w14:textId="77777777" w:rsidR="00F4678E" w:rsidRDefault="00F4678E" w:rsidP="00824825">
            <w:r>
              <w:t>le_port_SetDataMode</w:t>
            </w:r>
            <w:r w:rsidRPr="007E52C5">
              <w:br/>
            </w:r>
            <w:r w:rsidRPr="00D3667E">
              <w:t>le_port_SetCommandMode</w:t>
            </w:r>
          </w:p>
          <w:p w14:paraId="683C6DDD" w14:textId="77777777" w:rsidR="00F4678E" w:rsidRDefault="00F4678E" w:rsidP="00824825">
            <w:r w:rsidRPr="005D510C">
              <w:t>le_port_GetPortReference</w:t>
            </w:r>
          </w:p>
        </w:tc>
        <w:tc>
          <w:tcPr>
            <w:tcW w:w="3875" w:type="dxa"/>
          </w:tcPr>
          <w:p w14:paraId="714F96AB" w14:textId="77777777" w:rsidR="00F4678E" w:rsidRDefault="00F4678E" w:rsidP="00824825">
            <w:r w:rsidRPr="00696630">
              <w:t>This service manages a list of serial links and link modes</w:t>
            </w:r>
          </w:p>
        </w:tc>
      </w:tr>
      <w:tr w:rsidR="00F4678E" w14:paraId="32827697" w14:textId="77777777" w:rsidTr="00824825">
        <w:tc>
          <w:tcPr>
            <w:tcW w:w="1425" w:type="dxa"/>
          </w:tcPr>
          <w:p w14:paraId="52ACBAE8" w14:textId="77777777" w:rsidR="00F4678E" w:rsidRPr="008E2247" w:rsidRDefault="00F4678E" w:rsidP="00824825">
            <w:r>
              <w:t>File descriptor monitor services</w:t>
            </w:r>
          </w:p>
        </w:tc>
        <w:tc>
          <w:tcPr>
            <w:tcW w:w="4145" w:type="dxa"/>
          </w:tcPr>
          <w:p w14:paraId="478B403B" w14:textId="77777777" w:rsidR="00F4678E" w:rsidRDefault="00F4678E" w:rsidP="00824825">
            <w:r w:rsidRPr="007E52C5">
              <w:t>le_fdMonitor_Create</w:t>
            </w:r>
          </w:p>
          <w:p w14:paraId="442BEB21" w14:textId="77777777" w:rsidR="00F4678E" w:rsidRDefault="00F4678E" w:rsidP="00824825">
            <w:r w:rsidRPr="007E52C5">
              <w:t>le_fdMonitor_Delete</w:t>
            </w:r>
            <w:r w:rsidRPr="007E52C5">
              <w:br/>
            </w:r>
            <w:r>
              <w:t>le_fdMonitor_GetContextPtr</w:t>
            </w:r>
          </w:p>
          <w:p w14:paraId="63E826B4" w14:textId="77777777" w:rsidR="00F4678E" w:rsidRDefault="00F4678E" w:rsidP="00824825">
            <w:r w:rsidRPr="002525FC">
              <w:t>le_fdMonitor_SetContextPtr</w:t>
            </w:r>
          </w:p>
        </w:tc>
        <w:tc>
          <w:tcPr>
            <w:tcW w:w="3875" w:type="dxa"/>
          </w:tcPr>
          <w:p w14:paraId="5C21BFCD" w14:textId="77777777" w:rsidR="00F4678E" w:rsidRPr="00782EFB" w:rsidRDefault="00F4678E" w:rsidP="00824825">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15C7F158" w14:textId="77777777" w:rsidR="00F4678E" w:rsidRDefault="00F4678E" w:rsidP="00824825">
            <w:pPr>
              <w:pBdr>
                <w:top w:val="single" w:sz="12" w:space="8" w:color="F3F3F3"/>
                <w:left w:val="single" w:sz="12" w:space="8" w:color="F3F3F3"/>
                <w:bottom w:val="single" w:sz="12" w:space="8" w:color="F3F3F3"/>
                <w:right w:val="single" w:sz="12" w:space="8" w:color="F3F3F3"/>
              </w:pBdr>
            </w:pPr>
            <w:r w:rsidRPr="00782EFB">
              <w:t>Many components need to be notified when one or more fds are</w:t>
            </w:r>
            <w:r>
              <w:t xml:space="preserve"> </w:t>
            </w:r>
            <w:r w:rsidRPr="00782EFB">
              <w:t>ready to read from or write to, or if there's an error or hang-up.</w:t>
            </w:r>
          </w:p>
        </w:tc>
      </w:tr>
      <w:tr w:rsidR="00F4678E" w14:paraId="7AEF34DE" w14:textId="77777777" w:rsidTr="00824825">
        <w:tc>
          <w:tcPr>
            <w:tcW w:w="1425" w:type="dxa"/>
          </w:tcPr>
          <w:p w14:paraId="520C4C7B" w14:textId="77777777" w:rsidR="00F4678E" w:rsidRDefault="00F4678E" w:rsidP="00824825">
            <w:r>
              <w:t>Dynamic memory allocation services</w:t>
            </w:r>
          </w:p>
        </w:tc>
        <w:tc>
          <w:tcPr>
            <w:tcW w:w="4145" w:type="dxa"/>
          </w:tcPr>
          <w:p w14:paraId="3CDEEB6B" w14:textId="77777777" w:rsidR="00F4678E" w:rsidRDefault="00F4678E" w:rsidP="00824825">
            <w:r w:rsidRPr="00AC58B6">
              <w:t>le_mem_ForceAlloc</w:t>
            </w:r>
          </w:p>
          <w:p w14:paraId="4EFA2E74" w14:textId="77777777" w:rsidR="00F4678E" w:rsidRPr="007E52C5" w:rsidRDefault="00F4678E" w:rsidP="00824825">
            <w:r>
              <w:t>le_mem_Release</w:t>
            </w:r>
          </w:p>
        </w:tc>
        <w:tc>
          <w:tcPr>
            <w:tcW w:w="3875" w:type="dxa"/>
          </w:tcPr>
          <w:p w14:paraId="6ED4F606" w14:textId="77777777" w:rsidR="00F4678E" w:rsidRDefault="00F4678E" w:rsidP="00824825">
            <w:pPr>
              <w:pBdr>
                <w:top w:val="single" w:sz="12" w:space="8" w:color="F3F3F3"/>
                <w:left w:val="single" w:sz="12" w:space="8" w:color="F3F3F3"/>
                <w:bottom w:val="single" w:sz="12" w:space="8" w:color="F3F3F3"/>
                <w:right w:val="single" w:sz="12" w:space="8" w:color="F3F3F3"/>
              </w:pBdr>
            </w:pPr>
            <w:r>
              <w:t>These services has been used to create a pool, allocating objects from pool and releasing objects back to the pool</w:t>
            </w:r>
          </w:p>
        </w:tc>
      </w:tr>
    </w:tbl>
    <w:p w14:paraId="45CC300B" w14:textId="4A874038" w:rsidR="00F4678E" w:rsidRDefault="00F4678E" w:rsidP="00F4678E">
      <w:pPr>
        <w:spacing w:after="200" w:line="276" w:lineRule="auto"/>
      </w:pPr>
    </w:p>
    <w:p w14:paraId="41B77C76" w14:textId="34507B09" w:rsidR="00BE48C5" w:rsidRDefault="00BE48C5" w:rsidP="00F4678E">
      <w:pPr>
        <w:spacing w:after="200" w:line="276" w:lineRule="auto"/>
      </w:pPr>
    </w:p>
    <w:p w14:paraId="0E8CD526" w14:textId="1CB4B15C" w:rsidR="00BE48C5" w:rsidRDefault="00BE48C5" w:rsidP="00F4678E">
      <w:pPr>
        <w:spacing w:after="200" w:line="276" w:lineRule="auto"/>
      </w:pPr>
    </w:p>
    <w:p w14:paraId="5B04E3D2" w14:textId="6117CE71" w:rsidR="00BE48C5" w:rsidRDefault="00BE48C5" w:rsidP="00F4678E">
      <w:pPr>
        <w:spacing w:after="200" w:line="276" w:lineRule="auto"/>
      </w:pPr>
    </w:p>
    <w:p w14:paraId="6957A5C9" w14:textId="452A8177" w:rsidR="00BE48C5" w:rsidRDefault="00BE48C5" w:rsidP="00F4678E">
      <w:pPr>
        <w:spacing w:after="200" w:line="276" w:lineRule="auto"/>
      </w:pPr>
    </w:p>
    <w:p w14:paraId="0AB57EBC" w14:textId="79D10157" w:rsidR="00BE48C5" w:rsidRDefault="00BE48C5" w:rsidP="00F4678E">
      <w:pPr>
        <w:spacing w:after="200" w:line="276" w:lineRule="auto"/>
      </w:pPr>
    </w:p>
    <w:p w14:paraId="262AD07A" w14:textId="3DA4F026" w:rsidR="00BE48C5" w:rsidRDefault="00BE48C5" w:rsidP="00F4678E">
      <w:pPr>
        <w:spacing w:after="200" w:line="276" w:lineRule="auto"/>
      </w:pPr>
    </w:p>
    <w:p w14:paraId="433923CA" w14:textId="0528AF1E" w:rsidR="009B5B7E" w:rsidRDefault="009B5B7E" w:rsidP="009B5B7E">
      <w:pPr>
        <w:pStyle w:val="Heading2"/>
        <w:numPr>
          <w:ilvl w:val="1"/>
          <w:numId w:val="1"/>
        </w:numPr>
        <w:tabs>
          <w:tab w:val="clear" w:pos="576"/>
        </w:tabs>
        <w:ind w:left="510" w:hanging="510"/>
      </w:pPr>
      <w:bookmarkStart w:id="251" w:name="_Toc516684941"/>
      <w:r w:rsidRPr="00AE67EA">
        <w:lastRenderedPageBreak/>
        <w:t>+</w:t>
      </w:r>
      <w:r>
        <w:t>KUDP</w:t>
      </w:r>
      <w:r w:rsidRPr="00AE67EA">
        <w:t>_</w:t>
      </w:r>
      <w:r>
        <w:t>IND Notification:</w:t>
      </w:r>
      <w:r w:rsidRPr="003C3C7C">
        <w:t xml:space="preserve"> </w:t>
      </w:r>
      <w:r>
        <w:t>UDP Status</w:t>
      </w:r>
      <w:bookmarkEnd w:id="251"/>
    </w:p>
    <w:p w14:paraId="021EE643" w14:textId="77777777" w:rsidR="009B5B7E" w:rsidRDefault="009B5B7E" w:rsidP="009B5B7E">
      <w:pPr>
        <w:pStyle w:val="Heading3"/>
        <w:numPr>
          <w:ilvl w:val="2"/>
          <w:numId w:val="1"/>
        </w:numPr>
      </w:pPr>
      <w:bookmarkStart w:id="252" w:name="_Toc516684942"/>
      <w:r>
        <w:t>Syntax</w:t>
      </w:r>
      <w:bookmarkEnd w:id="252"/>
    </w:p>
    <w:p w14:paraId="76743EB3" w14:textId="4B8841C3" w:rsidR="009B5B7E" w:rsidRPr="00722097" w:rsidRDefault="009B5B7E" w:rsidP="009B5B7E">
      <w:pPr>
        <w:autoSpaceDE w:val="0"/>
        <w:autoSpaceDN w:val="0"/>
        <w:adjustRightInd w:val="0"/>
        <w:rPr>
          <w:rFonts w:asciiTheme="minorHAnsi" w:eastAsiaTheme="minorEastAsia" w:hAnsiTheme="minorHAnsi" w:cs="Arial"/>
          <w:color w:val="3D3E40"/>
          <w:szCs w:val="24"/>
          <w:lang w:val="en-US" w:eastAsia="zh-CN"/>
        </w:rPr>
      </w:pPr>
      <w:r w:rsidRPr="00722097">
        <w:rPr>
          <w:rFonts w:asciiTheme="minorHAnsi" w:hAnsiTheme="minorHAnsi"/>
          <w:szCs w:val="24"/>
        </w:rPr>
        <w:t xml:space="preserve">It </w:t>
      </w:r>
      <w:r w:rsidR="002C5B7F">
        <w:rPr>
          <w:rFonts w:asciiTheme="minorHAnsi" w:hAnsiTheme="minorHAnsi"/>
          <w:szCs w:val="24"/>
        </w:rPr>
        <w:t>indicates the session is set up ready for operation or not</w:t>
      </w:r>
      <w:r w:rsidRPr="00722097">
        <w:rPr>
          <w:rFonts w:asciiTheme="minorHAnsi" w:eastAsiaTheme="minorEastAsia" w:hAnsiTheme="minorHAnsi" w:cs="Arial"/>
          <w:color w:val="3D3E40"/>
          <w:szCs w:val="24"/>
          <w:lang w:val="en-US" w:eastAsia="zh-CN"/>
        </w:rPr>
        <w:t>.</w:t>
      </w:r>
    </w:p>
    <w:p w14:paraId="6496593B" w14:textId="77777777" w:rsidR="009B5B7E" w:rsidRDefault="009B5B7E" w:rsidP="009B5B7E">
      <w:pPr>
        <w:rPr>
          <w:rFonts w:asciiTheme="minorHAnsi" w:hAnsiTheme="minorHAnsi"/>
          <w:szCs w:val="24"/>
        </w:rPr>
      </w:pPr>
    </w:p>
    <w:p w14:paraId="76EA151B" w14:textId="77777777" w:rsidR="009B5B7E" w:rsidRPr="00C60B8D" w:rsidRDefault="009B5B7E" w:rsidP="009B5B7E">
      <w:pPr>
        <w:rPr>
          <w:rFonts w:asciiTheme="minorHAnsi" w:hAnsiTheme="minorHAnsi"/>
          <w:b/>
          <w:szCs w:val="24"/>
        </w:rPr>
      </w:pPr>
      <w:r w:rsidRPr="00C60B8D">
        <w:rPr>
          <w:rFonts w:asciiTheme="minorHAnsi" w:hAnsiTheme="minorHAnsi"/>
          <w:b/>
          <w:szCs w:val="24"/>
        </w:rPr>
        <w:t>Response</w:t>
      </w:r>
    </w:p>
    <w:p w14:paraId="0D38A380" w14:textId="77777777" w:rsidR="009B5B7E" w:rsidRPr="00722097" w:rsidRDefault="009B5B7E" w:rsidP="009B5B7E">
      <w:pPr>
        <w:rPr>
          <w:rFonts w:asciiTheme="minorHAnsi" w:hAnsiTheme="minorHAnsi"/>
          <w:szCs w:val="24"/>
        </w:rPr>
      </w:pPr>
    </w:p>
    <w:p w14:paraId="50E50E2F" w14:textId="119517B5" w:rsidR="009B5B7E" w:rsidRDefault="009B5B7E" w:rsidP="009B5B7E">
      <w:pPr>
        <w:rPr>
          <w:rFonts w:asciiTheme="minorHAnsi" w:eastAsiaTheme="minorEastAsia" w:hAnsiTheme="minorHAnsi" w:cs="Arial"/>
          <w:bCs/>
          <w:szCs w:val="24"/>
          <w:lang w:val="en-US" w:eastAsia="zh-CN"/>
        </w:rPr>
      </w:pPr>
      <w:r w:rsidRPr="00722097">
        <w:rPr>
          <w:rFonts w:asciiTheme="minorHAnsi" w:eastAsiaTheme="minorEastAsia" w:hAnsiTheme="minorHAnsi" w:cs="Arial"/>
          <w:bCs/>
          <w:color w:val="3D3E40"/>
          <w:szCs w:val="24"/>
          <w:lang w:val="en-US" w:eastAsia="zh-CN"/>
        </w:rPr>
        <w:t>+</w:t>
      </w:r>
      <w:r>
        <w:rPr>
          <w:rFonts w:asciiTheme="minorHAnsi" w:eastAsiaTheme="minorEastAsia" w:hAnsiTheme="minorHAnsi" w:cs="Arial"/>
          <w:bCs/>
          <w:szCs w:val="24"/>
          <w:lang w:val="en-US" w:eastAsia="zh-CN"/>
        </w:rPr>
        <w:t>KUDP</w:t>
      </w:r>
      <w:r w:rsidR="00CF1819">
        <w:rPr>
          <w:rFonts w:asciiTheme="minorHAnsi" w:eastAsiaTheme="minorEastAsia" w:hAnsiTheme="minorHAnsi" w:cs="Arial"/>
          <w:bCs/>
          <w:szCs w:val="24"/>
          <w:lang w:val="en-US" w:eastAsia="zh-CN"/>
        </w:rPr>
        <w:t>_IND</w:t>
      </w:r>
      <w:r w:rsidR="00387C91">
        <w:rPr>
          <w:rFonts w:asciiTheme="minorHAnsi" w:eastAsiaTheme="minorEastAsia" w:hAnsiTheme="minorHAnsi" w:cs="Arial"/>
          <w:bCs/>
          <w:szCs w:val="24"/>
          <w:lang w:val="en-US" w:eastAsia="zh-CN"/>
        </w:rPr>
        <w:t>: &lt;session_id&gt;, &lt;status</w:t>
      </w:r>
      <w:r w:rsidRPr="00C130E8">
        <w:rPr>
          <w:rFonts w:asciiTheme="minorHAnsi" w:eastAsiaTheme="minorEastAsia" w:hAnsiTheme="minorHAnsi" w:cs="Arial"/>
          <w:bCs/>
          <w:szCs w:val="24"/>
          <w:lang w:val="en-US" w:eastAsia="zh-CN"/>
        </w:rPr>
        <w:t xml:space="preserve">&gt; </w:t>
      </w:r>
    </w:p>
    <w:p w14:paraId="17BF08D7" w14:textId="469A47C1" w:rsidR="00BA2E18" w:rsidRPr="00722097" w:rsidRDefault="00BA2E18" w:rsidP="009B5B7E">
      <w:pPr>
        <w:rPr>
          <w:rFonts w:asciiTheme="minorHAnsi" w:hAnsiTheme="minorHAnsi"/>
          <w:szCs w:val="24"/>
        </w:rPr>
      </w:pPr>
    </w:p>
    <w:p w14:paraId="7E5E131D" w14:textId="77777777" w:rsidR="009B5B7E" w:rsidRPr="00106FB8" w:rsidRDefault="009B5B7E" w:rsidP="009B5B7E">
      <w:pPr>
        <w:pStyle w:val="Heading3"/>
        <w:numPr>
          <w:ilvl w:val="2"/>
          <w:numId w:val="1"/>
        </w:numPr>
        <w:rPr>
          <w:rFonts w:cs="Times New Roman"/>
        </w:rPr>
      </w:pPr>
      <w:bookmarkStart w:id="253" w:name="_Toc516684943"/>
      <w:r w:rsidRPr="00106FB8">
        <w:rPr>
          <w:rFonts w:cs="Times New Roman"/>
        </w:rPr>
        <w:t>Parameters and Defined values</w:t>
      </w:r>
      <w:bookmarkEnd w:id="253"/>
    </w:p>
    <w:p w14:paraId="7A102AE7" w14:textId="77777777" w:rsidR="009B5B7E" w:rsidRPr="00106FB8" w:rsidRDefault="009B5B7E" w:rsidP="009B5B7E"/>
    <w:tbl>
      <w:tblPr>
        <w:tblStyle w:val="TableSWI"/>
        <w:tblW w:w="5265" w:type="pct"/>
        <w:tblInd w:w="-2" w:type="dxa"/>
        <w:tblLook w:val="01E0" w:firstRow="1" w:lastRow="1" w:firstColumn="1" w:lastColumn="1" w:noHBand="0" w:noVBand="0"/>
      </w:tblPr>
      <w:tblGrid>
        <w:gridCol w:w="1618"/>
        <w:gridCol w:w="2886"/>
        <w:gridCol w:w="4583"/>
      </w:tblGrid>
      <w:tr w:rsidR="009B5B7E" w:rsidRPr="00215EAC" w14:paraId="1E463C83" w14:textId="77777777" w:rsidTr="00AE7943">
        <w:trPr>
          <w:cnfStyle w:val="100000000000" w:firstRow="1" w:lastRow="0" w:firstColumn="0" w:lastColumn="0" w:oddVBand="0" w:evenVBand="0" w:oddHBand="0" w:evenHBand="0" w:firstRowFirstColumn="0" w:firstRowLastColumn="0" w:lastRowFirstColumn="0" w:lastRowLastColumn="0"/>
        </w:trPr>
        <w:tc>
          <w:tcPr>
            <w:tcW w:w="890" w:type="pct"/>
            <w:tcBorders>
              <w:top w:val="single" w:sz="18" w:space="0" w:color="auto"/>
              <w:left w:val="single" w:sz="4" w:space="0" w:color="auto"/>
              <w:bottom w:val="single" w:sz="18" w:space="0" w:color="auto"/>
              <w:right w:val="single" w:sz="4" w:space="0" w:color="auto"/>
            </w:tcBorders>
          </w:tcPr>
          <w:p w14:paraId="594AEB5C" w14:textId="77777777" w:rsidR="009B5B7E" w:rsidRPr="00106FB8" w:rsidRDefault="009B5B7E" w:rsidP="00AE7943">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Parameters</w:t>
            </w:r>
          </w:p>
        </w:tc>
        <w:tc>
          <w:tcPr>
            <w:tcW w:w="1588" w:type="pct"/>
            <w:tcBorders>
              <w:top w:val="single" w:sz="18" w:space="0" w:color="auto"/>
              <w:left w:val="single" w:sz="4" w:space="0" w:color="auto"/>
              <w:bottom w:val="single" w:sz="18" w:space="0" w:color="auto"/>
              <w:right w:val="single" w:sz="4" w:space="0" w:color="auto"/>
            </w:tcBorders>
          </w:tcPr>
          <w:p w14:paraId="2A34039C" w14:textId="77777777" w:rsidR="009B5B7E" w:rsidRPr="00106FB8" w:rsidRDefault="009B5B7E" w:rsidP="00AE7943">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Values</w:t>
            </w:r>
          </w:p>
        </w:tc>
        <w:tc>
          <w:tcPr>
            <w:tcW w:w="2522" w:type="pct"/>
            <w:tcBorders>
              <w:top w:val="single" w:sz="18" w:space="0" w:color="auto"/>
              <w:left w:val="single" w:sz="4" w:space="0" w:color="auto"/>
              <w:bottom w:val="single" w:sz="18" w:space="0" w:color="auto"/>
              <w:right w:val="single" w:sz="4" w:space="0" w:color="auto"/>
            </w:tcBorders>
          </w:tcPr>
          <w:p w14:paraId="287B53B0" w14:textId="77777777" w:rsidR="009B5B7E" w:rsidRPr="00106FB8" w:rsidRDefault="009B5B7E" w:rsidP="00AE7943">
            <w:pPr>
              <w:pStyle w:val="TableColumnHead"/>
              <w:spacing w:before="144" w:after="144"/>
              <w:rPr>
                <w:rFonts w:ascii="Calibri" w:eastAsia="SimSun" w:hAnsi="Calibri"/>
                <w:color w:val="auto"/>
                <w:spacing w:val="0"/>
                <w:sz w:val="24"/>
                <w:szCs w:val="20"/>
                <w:lang w:val="en-CA"/>
              </w:rPr>
            </w:pPr>
            <w:r w:rsidRPr="00106FB8">
              <w:rPr>
                <w:rFonts w:ascii="Calibri" w:eastAsia="SimSun" w:hAnsi="Calibri"/>
                <w:color w:val="auto"/>
                <w:spacing w:val="0"/>
                <w:sz w:val="24"/>
                <w:szCs w:val="20"/>
                <w:lang w:val="en-CA"/>
              </w:rPr>
              <w:t>Description</w:t>
            </w:r>
          </w:p>
        </w:tc>
      </w:tr>
      <w:tr w:rsidR="009B5B7E" w:rsidRPr="00215EAC" w14:paraId="45023392" w14:textId="77777777" w:rsidTr="00AE7943">
        <w:tc>
          <w:tcPr>
            <w:tcW w:w="890" w:type="pct"/>
            <w:tcBorders>
              <w:top w:val="single" w:sz="18" w:space="0" w:color="auto"/>
              <w:bottom w:val="single" w:sz="18" w:space="0" w:color="auto"/>
            </w:tcBorders>
          </w:tcPr>
          <w:p w14:paraId="078C4290" w14:textId="77777777" w:rsidR="009B5B7E" w:rsidRPr="002023FD" w:rsidRDefault="009B5B7E" w:rsidP="00AE7943">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&lt;session_id&gt;</w:t>
            </w:r>
          </w:p>
        </w:tc>
        <w:tc>
          <w:tcPr>
            <w:tcW w:w="1588" w:type="pct"/>
          </w:tcPr>
          <w:p w14:paraId="2AE2410A" w14:textId="77777777" w:rsidR="009B5B7E" w:rsidRPr="008627E3" w:rsidRDefault="009B5B7E" w:rsidP="00AE7943">
            <w:pPr>
              <w:pStyle w:val="TableBody"/>
              <w:jc w:val="center"/>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Maximum 32</w:t>
            </w:r>
          </w:p>
        </w:tc>
        <w:tc>
          <w:tcPr>
            <w:tcW w:w="2522" w:type="pct"/>
          </w:tcPr>
          <w:p w14:paraId="44E5F559" w14:textId="77777777" w:rsidR="009B5B7E" w:rsidRPr="002023FD" w:rsidRDefault="009B5B7E" w:rsidP="00AE7943">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color w:val="auto"/>
                <w:sz w:val="24"/>
                <w:lang w:eastAsia="zh-CN"/>
              </w:rPr>
              <w:t>Index of the UDP session</w:t>
            </w:r>
          </w:p>
        </w:tc>
      </w:tr>
      <w:tr w:rsidR="009B5B7E" w:rsidRPr="00215EAC" w14:paraId="08821EF8" w14:textId="77777777" w:rsidTr="00AE7943">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890" w:type="pct"/>
            <w:tcBorders>
              <w:top w:val="single" w:sz="18" w:space="0" w:color="auto"/>
            </w:tcBorders>
          </w:tcPr>
          <w:p w14:paraId="00813286" w14:textId="6211841E" w:rsidR="009B5B7E" w:rsidRPr="002023FD" w:rsidRDefault="009B5B7E" w:rsidP="00BA2E18">
            <w:pPr>
              <w:pStyle w:val="TableBody"/>
              <w:rPr>
                <w:rFonts w:asciiTheme="minorHAnsi" w:eastAsia="SimSun" w:hAnsiTheme="minorHAnsi" w:cs="Times New Roman"/>
                <w:color w:val="auto"/>
                <w:sz w:val="24"/>
                <w:lang w:val="en-CA" w:eastAsia="en-US"/>
              </w:rPr>
            </w:pPr>
            <w:r w:rsidRPr="002023FD">
              <w:rPr>
                <w:rFonts w:asciiTheme="minorHAnsi" w:eastAsiaTheme="minorEastAsia" w:hAnsiTheme="minorHAnsi"/>
                <w:bCs/>
                <w:color w:val="auto"/>
                <w:sz w:val="24"/>
                <w:lang w:eastAsia="zh-CN"/>
              </w:rPr>
              <w:t>&lt;</w:t>
            </w:r>
            <w:r w:rsidR="00BA2E18">
              <w:rPr>
                <w:rFonts w:asciiTheme="minorHAnsi" w:eastAsiaTheme="minorEastAsia" w:hAnsiTheme="minorHAnsi"/>
                <w:bCs/>
                <w:color w:val="auto"/>
                <w:sz w:val="24"/>
                <w:lang w:eastAsia="zh-CN"/>
              </w:rPr>
              <w:t>status</w:t>
            </w:r>
            <w:r w:rsidRPr="002023FD">
              <w:rPr>
                <w:rFonts w:asciiTheme="minorHAnsi" w:eastAsiaTheme="minorEastAsia" w:hAnsiTheme="minorHAnsi"/>
                <w:bCs/>
                <w:color w:val="auto"/>
                <w:sz w:val="24"/>
                <w:lang w:eastAsia="zh-CN"/>
              </w:rPr>
              <w:t>&gt;</w:t>
            </w:r>
          </w:p>
        </w:tc>
        <w:tc>
          <w:tcPr>
            <w:tcW w:w="1588" w:type="pct"/>
          </w:tcPr>
          <w:p w14:paraId="777BE0EB" w14:textId="2901AF63" w:rsidR="009B5B7E" w:rsidRPr="008627E3" w:rsidRDefault="00BA2E18" w:rsidP="00AE7943">
            <w:pPr>
              <w:pStyle w:val="TableBody"/>
              <w:jc w:val="center"/>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olor w:val="auto"/>
                <w:sz w:val="24"/>
                <w:lang w:eastAsia="zh-CN"/>
              </w:rPr>
            </w:pPr>
            <w:r>
              <w:rPr>
                <w:rFonts w:asciiTheme="minorHAnsi" w:eastAsiaTheme="minorEastAsia" w:hAnsiTheme="minorHAnsi"/>
                <w:color w:val="auto"/>
                <w:sz w:val="24"/>
                <w:lang w:eastAsia="zh-CN"/>
              </w:rPr>
              <w:t>0-1</w:t>
            </w:r>
          </w:p>
        </w:tc>
        <w:tc>
          <w:tcPr>
            <w:tcW w:w="2522" w:type="pct"/>
          </w:tcPr>
          <w:p w14:paraId="667097F2" w14:textId="0E436F94" w:rsidR="009B5B7E" w:rsidRPr="002023FD" w:rsidRDefault="00BA2E18" w:rsidP="00AE7943">
            <w:pPr>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Theme="minorHAnsi" w:eastAsiaTheme="minorEastAsia" w:hAnsiTheme="minorHAnsi" w:cs="Arial"/>
                <w:color w:val="auto"/>
                <w:szCs w:val="24"/>
                <w:lang w:val="en-US" w:eastAsia="zh-CN"/>
              </w:rPr>
            </w:pPr>
            <w:r>
              <w:rPr>
                <w:rFonts w:asciiTheme="minorHAnsi" w:eastAsiaTheme="minorEastAsia" w:hAnsiTheme="minorHAnsi" w:cs="Arial"/>
                <w:color w:val="auto"/>
                <w:szCs w:val="24"/>
                <w:lang w:val="en-US" w:eastAsia="zh-CN"/>
              </w:rPr>
              <w:t>Status of UDP session. 1 session is setup and ready for operation.</w:t>
            </w:r>
          </w:p>
        </w:tc>
      </w:tr>
    </w:tbl>
    <w:p w14:paraId="39C396F6" w14:textId="77777777" w:rsidR="009B5B7E" w:rsidRPr="007D2CB4" w:rsidRDefault="009B5B7E" w:rsidP="009B5B7E">
      <w:pPr>
        <w:jc w:val="center"/>
        <w:rPr>
          <w:lang w:val="en-US"/>
        </w:rPr>
      </w:pPr>
    </w:p>
    <w:p w14:paraId="1F8326BF" w14:textId="77777777" w:rsidR="009B5B7E" w:rsidRDefault="009B5B7E" w:rsidP="009B5B7E">
      <w:pPr>
        <w:pStyle w:val="Heading3"/>
        <w:numPr>
          <w:ilvl w:val="2"/>
          <w:numId w:val="1"/>
        </w:numPr>
      </w:pPr>
      <w:bookmarkStart w:id="254" w:name="_Toc516684944"/>
      <w:r>
        <w:t>Examples</w:t>
      </w:r>
      <w:bookmarkEnd w:id="254"/>
    </w:p>
    <w:p w14:paraId="05723CE4" w14:textId="77777777" w:rsidR="009B5B7E" w:rsidRPr="007A7BC8" w:rsidRDefault="009B5B7E" w:rsidP="009B5B7E">
      <w:pPr>
        <w:rPr>
          <w:rFonts w:asciiTheme="minorHAnsi" w:eastAsiaTheme="minorEastAsia" w:hAnsiTheme="minorHAnsi" w:cs="Arial"/>
          <w:b/>
          <w:bCs/>
          <w:szCs w:val="24"/>
          <w:lang w:val="en-US" w:eastAsia="zh-CN"/>
        </w:rPr>
      </w:pPr>
      <w:r w:rsidRPr="007A7BC8">
        <w:rPr>
          <w:rFonts w:asciiTheme="minorHAnsi" w:eastAsiaTheme="minorEastAsia" w:hAnsiTheme="minorHAnsi" w:cs="Arial"/>
          <w:b/>
          <w:bCs/>
          <w:szCs w:val="24"/>
          <w:lang w:val="en-US" w:eastAsia="zh-CN"/>
        </w:rPr>
        <w:t>Preconditions:</w:t>
      </w:r>
    </w:p>
    <w:p w14:paraId="0A969F98" w14:textId="08CB614F" w:rsidR="009B5B7E" w:rsidRPr="001031C6" w:rsidRDefault="009B5B7E" w:rsidP="001031C6">
      <w:pPr>
        <w:pStyle w:val="ListParagraph"/>
        <w:numPr>
          <w:ilvl w:val="0"/>
          <w:numId w:val="18"/>
        </w:numPr>
        <w:rPr>
          <w:rFonts w:asciiTheme="minorHAnsi" w:eastAsiaTheme="minorEastAsia" w:hAnsiTheme="minorHAnsi" w:cs="Arial"/>
          <w:bCs/>
          <w:szCs w:val="24"/>
          <w:lang w:val="en-US" w:eastAsia="zh-CN"/>
        </w:rPr>
      </w:pPr>
      <w:r w:rsidRPr="001031C6">
        <w:rPr>
          <w:rFonts w:asciiTheme="minorHAnsi" w:eastAsiaTheme="minorEastAsia" w:hAnsiTheme="minorHAnsi" w:cs="Arial"/>
          <w:bCs/>
          <w:szCs w:val="24"/>
          <w:lang w:val="en-US" w:eastAsia="zh-CN"/>
        </w:rPr>
        <w:t>AT+KCNXCFG=1,"GPRS","APN"</w:t>
      </w:r>
    </w:p>
    <w:p w14:paraId="4F753680" w14:textId="6C542F3E" w:rsidR="009B5B7E" w:rsidRDefault="009B5B7E" w:rsidP="001031C6">
      <w:pPr>
        <w:ind w:left="720"/>
        <w:rPr>
          <w:rFonts w:asciiTheme="minorHAnsi" w:eastAsiaTheme="minorEastAsia" w:hAnsiTheme="minorHAnsi" w:cs="Arial"/>
          <w:bCs/>
          <w:szCs w:val="24"/>
          <w:lang w:val="en-US" w:eastAsia="zh-CN"/>
        </w:rPr>
      </w:pPr>
      <w:r w:rsidRPr="0008229B">
        <w:rPr>
          <w:rFonts w:asciiTheme="minorHAnsi" w:eastAsiaTheme="minorEastAsia" w:hAnsiTheme="minorHAnsi" w:cs="Arial"/>
          <w:bCs/>
          <w:szCs w:val="24"/>
          <w:lang w:val="en-US" w:eastAsia="zh-CN"/>
        </w:rPr>
        <w:t>OK</w:t>
      </w:r>
    </w:p>
    <w:p w14:paraId="1ADF9FCB" w14:textId="0AAF61BC" w:rsidR="001031C6" w:rsidRDefault="001031C6" w:rsidP="009B5B7E">
      <w:pPr>
        <w:rPr>
          <w:rFonts w:asciiTheme="minorHAnsi" w:eastAsiaTheme="minorEastAsia" w:hAnsiTheme="minorHAnsi" w:cs="Arial"/>
          <w:bCs/>
          <w:szCs w:val="24"/>
          <w:lang w:val="en-US" w:eastAsia="zh-CN"/>
        </w:rPr>
      </w:pPr>
    </w:p>
    <w:p w14:paraId="05451369" w14:textId="5653B9D0" w:rsidR="001031C6" w:rsidRPr="001031C6" w:rsidRDefault="001031C6" w:rsidP="009B5B7E">
      <w:pPr>
        <w:rPr>
          <w:rFonts w:asciiTheme="minorHAnsi" w:eastAsiaTheme="minorEastAsia" w:hAnsiTheme="minorHAnsi" w:cs="Arial"/>
          <w:b/>
          <w:bCs/>
          <w:szCs w:val="24"/>
          <w:lang w:val="en-US" w:eastAsia="zh-CN"/>
        </w:rPr>
      </w:pPr>
      <w:r w:rsidRPr="001031C6">
        <w:rPr>
          <w:rFonts w:asciiTheme="minorHAnsi" w:eastAsiaTheme="minorEastAsia" w:hAnsiTheme="minorHAnsi" w:cs="Arial"/>
          <w:b/>
          <w:bCs/>
          <w:szCs w:val="24"/>
          <w:lang w:val="en-US" w:eastAsia="zh-CN"/>
        </w:rPr>
        <w:t>Execution Steps:</w:t>
      </w:r>
    </w:p>
    <w:p w14:paraId="5EB8B3C0" w14:textId="77777777" w:rsidR="009B5B7E" w:rsidRPr="0008229B" w:rsidRDefault="009B5B7E" w:rsidP="009B5B7E">
      <w:pPr>
        <w:rPr>
          <w:rFonts w:asciiTheme="minorHAnsi" w:eastAsiaTheme="minorEastAsia" w:hAnsiTheme="minorHAnsi" w:cs="Arial"/>
          <w:bCs/>
          <w:szCs w:val="24"/>
          <w:lang w:val="en-US" w:eastAsia="zh-CN"/>
        </w:rPr>
      </w:pPr>
    </w:p>
    <w:p w14:paraId="6ED4B220" w14:textId="6B0AA2E7" w:rsidR="009B5B7E" w:rsidRPr="001031C6" w:rsidRDefault="009B5B7E" w:rsidP="001031C6">
      <w:pPr>
        <w:pStyle w:val="ListParagraph"/>
        <w:numPr>
          <w:ilvl w:val="0"/>
          <w:numId w:val="18"/>
        </w:numPr>
        <w:rPr>
          <w:rFonts w:asciiTheme="minorHAnsi" w:eastAsiaTheme="minorEastAsia" w:hAnsiTheme="minorHAnsi" w:cs="Arial"/>
          <w:bCs/>
          <w:szCs w:val="24"/>
          <w:lang w:val="en-US" w:eastAsia="zh-CN"/>
        </w:rPr>
      </w:pPr>
      <w:r w:rsidRPr="001031C6">
        <w:rPr>
          <w:rFonts w:asciiTheme="minorHAnsi" w:eastAsiaTheme="minorEastAsia" w:hAnsiTheme="minorHAnsi" w:cs="Arial"/>
          <w:bCs/>
          <w:szCs w:val="24"/>
          <w:lang w:val="en-US" w:eastAsia="zh-CN"/>
        </w:rPr>
        <w:t>AT+KUDPCFG=1,1,3000</w:t>
      </w:r>
    </w:p>
    <w:p w14:paraId="70C26C9C" w14:textId="77777777" w:rsidR="009B5B7E" w:rsidRPr="0008229B" w:rsidRDefault="009B5B7E" w:rsidP="009B5B7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w:t>
      </w:r>
      <w:r>
        <w:rPr>
          <w:rFonts w:asciiTheme="minorHAnsi" w:eastAsiaTheme="minorEastAsia" w:hAnsiTheme="minorHAnsi" w:cs="Arial"/>
          <w:bCs/>
          <w:szCs w:val="24"/>
          <w:lang w:val="en-US" w:eastAsia="zh-CN"/>
        </w:rPr>
        <w:t>KUD</w:t>
      </w:r>
      <w:r w:rsidRPr="0008229B">
        <w:rPr>
          <w:rFonts w:asciiTheme="minorHAnsi" w:eastAsiaTheme="minorEastAsia" w:hAnsiTheme="minorHAnsi" w:cs="Arial"/>
          <w:bCs/>
          <w:szCs w:val="24"/>
          <w:lang w:val="en-US" w:eastAsia="zh-CN"/>
        </w:rPr>
        <w:t>PCFG: 1</w:t>
      </w:r>
    </w:p>
    <w:p w14:paraId="6DCD8798" w14:textId="77777777" w:rsidR="009B5B7E" w:rsidRDefault="009B5B7E" w:rsidP="009B5B7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w:t>
      </w:r>
      <w:r w:rsidRPr="0008229B">
        <w:rPr>
          <w:rFonts w:asciiTheme="minorHAnsi" w:eastAsiaTheme="minorEastAsia" w:hAnsiTheme="minorHAnsi" w:cs="Arial"/>
          <w:bCs/>
          <w:szCs w:val="24"/>
          <w:lang w:val="en-US" w:eastAsia="zh-CN"/>
        </w:rPr>
        <w:t>OK</w:t>
      </w:r>
    </w:p>
    <w:p w14:paraId="00D7B3DB" w14:textId="77777777" w:rsidR="009B5B7E" w:rsidRDefault="009B5B7E" w:rsidP="009B5B7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+KCNX_IND: 1,4,1</w:t>
      </w:r>
    </w:p>
    <w:p w14:paraId="6E1B7FBE" w14:textId="77777777" w:rsidR="009B5B7E" w:rsidRDefault="009B5B7E" w:rsidP="009B5B7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+KCNX_IND: 1,0</w:t>
      </w:r>
    </w:p>
    <w:p w14:paraId="30009C27" w14:textId="77777777" w:rsidR="009B5B7E" w:rsidRDefault="009B5B7E" w:rsidP="009B5B7E">
      <w:pPr>
        <w:rPr>
          <w:rFonts w:asciiTheme="minorHAnsi" w:eastAsiaTheme="minorEastAsia" w:hAnsiTheme="minorHAnsi" w:cs="Arial"/>
          <w:bCs/>
          <w:szCs w:val="24"/>
          <w:lang w:val="en-US" w:eastAsia="zh-CN"/>
        </w:rPr>
      </w:pPr>
      <w:r>
        <w:rPr>
          <w:rFonts w:asciiTheme="minorHAnsi" w:eastAsiaTheme="minorEastAsia" w:hAnsiTheme="minorHAnsi" w:cs="Arial"/>
          <w:bCs/>
          <w:szCs w:val="24"/>
          <w:lang w:val="en-US" w:eastAsia="zh-CN"/>
        </w:rPr>
        <w:t xml:space="preserve">            +KUDP_IND: 1,1</w:t>
      </w:r>
    </w:p>
    <w:p w14:paraId="22735A6A" w14:textId="77777777" w:rsidR="009B5B7E" w:rsidRDefault="009B5B7E" w:rsidP="009B5B7E">
      <w:pPr>
        <w:rPr>
          <w:rFonts w:asciiTheme="minorHAnsi" w:eastAsiaTheme="minorEastAsia" w:hAnsiTheme="minorHAnsi" w:cs="Arial"/>
          <w:bCs/>
          <w:szCs w:val="24"/>
          <w:lang w:val="en-US" w:eastAsia="zh-CN"/>
        </w:rPr>
      </w:pPr>
    </w:p>
    <w:p w14:paraId="72D8FCDD" w14:textId="77777777" w:rsidR="009B5B7E" w:rsidRDefault="009B5B7E" w:rsidP="009B5B7E">
      <w:pPr>
        <w:rPr>
          <w:rFonts w:asciiTheme="minorHAnsi" w:hAnsiTheme="minorHAnsi"/>
          <w:szCs w:val="24"/>
        </w:rPr>
      </w:pPr>
    </w:p>
    <w:p w14:paraId="09699E81" w14:textId="77777777" w:rsidR="009B5B7E" w:rsidRDefault="009B5B7E" w:rsidP="009B5B7E">
      <w:pPr>
        <w:rPr>
          <w:rFonts w:asciiTheme="minorHAnsi" w:hAnsiTheme="minorHAnsi"/>
          <w:szCs w:val="24"/>
        </w:rPr>
      </w:pPr>
    </w:p>
    <w:p w14:paraId="33F263DA" w14:textId="77777777" w:rsidR="009B5B7E" w:rsidRDefault="009B5B7E" w:rsidP="009B5B7E">
      <w:pPr>
        <w:rPr>
          <w:rFonts w:asciiTheme="minorHAnsi" w:hAnsiTheme="minorHAnsi"/>
          <w:szCs w:val="24"/>
        </w:rPr>
      </w:pPr>
    </w:p>
    <w:p w14:paraId="74ED6361" w14:textId="77777777" w:rsidR="009B5B7E" w:rsidRDefault="009B5B7E" w:rsidP="009B5B7E">
      <w:pPr>
        <w:rPr>
          <w:rFonts w:asciiTheme="minorHAnsi" w:hAnsiTheme="minorHAnsi"/>
          <w:szCs w:val="24"/>
        </w:rPr>
      </w:pPr>
    </w:p>
    <w:p w14:paraId="520A817D" w14:textId="77777777" w:rsidR="009B5B7E" w:rsidRDefault="009B5B7E" w:rsidP="009B5B7E">
      <w:pPr>
        <w:rPr>
          <w:rFonts w:asciiTheme="minorHAnsi" w:hAnsiTheme="minorHAnsi"/>
          <w:szCs w:val="24"/>
        </w:rPr>
      </w:pPr>
    </w:p>
    <w:p w14:paraId="78167EFC" w14:textId="77777777" w:rsidR="009B5B7E" w:rsidRDefault="009B5B7E" w:rsidP="009B5B7E">
      <w:pPr>
        <w:rPr>
          <w:rFonts w:asciiTheme="minorHAnsi" w:hAnsiTheme="minorHAnsi"/>
          <w:szCs w:val="24"/>
        </w:rPr>
      </w:pPr>
    </w:p>
    <w:p w14:paraId="12127CF1" w14:textId="77777777" w:rsidR="009B5B7E" w:rsidRDefault="009B5B7E" w:rsidP="009B5B7E">
      <w:pPr>
        <w:rPr>
          <w:rFonts w:asciiTheme="minorHAnsi" w:hAnsiTheme="minorHAnsi"/>
          <w:szCs w:val="24"/>
        </w:rPr>
      </w:pPr>
    </w:p>
    <w:p w14:paraId="0D052E65" w14:textId="1978B10A" w:rsidR="009B5B7E" w:rsidRDefault="009B5B7E" w:rsidP="009B5B7E">
      <w:pPr>
        <w:rPr>
          <w:rFonts w:asciiTheme="minorHAnsi" w:hAnsiTheme="minorHAnsi"/>
          <w:szCs w:val="24"/>
        </w:rPr>
      </w:pPr>
    </w:p>
    <w:p w14:paraId="5435B5A5" w14:textId="77777777" w:rsidR="009B5B7E" w:rsidRPr="00656BB0" w:rsidRDefault="009B5B7E" w:rsidP="009B5B7E">
      <w:pPr>
        <w:pStyle w:val="Heading3"/>
        <w:numPr>
          <w:ilvl w:val="2"/>
          <w:numId w:val="1"/>
        </w:numPr>
      </w:pPr>
      <w:bookmarkStart w:id="255" w:name="_Toc516684945"/>
      <w:r w:rsidRPr="00AD4BF8">
        <w:lastRenderedPageBreak/>
        <w:t>Sequence</w:t>
      </w:r>
      <w:r>
        <w:t xml:space="preserve"> Diagram</w:t>
      </w:r>
      <w:bookmarkEnd w:id="255"/>
    </w:p>
    <w:p w14:paraId="2B866F4E" w14:textId="77777777" w:rsidR="009B5B7E" w:rsidRDefault="009B5B7E" w:rsidP="009B5B7E">
      <w:pPr>
        <w:rPr>
          <w:lang w:val="en-US"/>
        </w:rPr>
      </w:pPr>
    </w:p>
    <w:p w14:paraId="5F68E08C" w14:textId="77777777" w:rsidR="009B5B7E" w:rsidRPr="00330247" w:rsidRDefault="009B5B7E" w:rsidP="009B5B7E">
      <w:r w:rsidRPr="00215EAC">
        <w:rPr>
          <w:rFonts w:ascii="Arial" w:hAnsi="Arial" w:cs="Arial"/>
          <w:noProof/>
          <w:lang w:val="en-US"/>
        </w:rPr>
        <mc:AlternateContent>
          <mc:Choice Requires="wps">
            <w:drawing>
              <wp:anchor distT="0" distB="0" distL="114300" distR="114300" simplePos="0" relativeHeight="255240192" behindDoc="0" locked="0" layoutInCell="1" allowOverlap="1" wp14:anchorId="78718D56" wp14:editId="37480704">
                <wp:simplePos x="0" y="0"/>
                <wp:positionH relativeFrom="column">
                  <wp:posOffset>1866900</wp:posOffset>
                </wp:positionH>
                <wp:positionV relativeFrom="paragraph">
                  <wp:posOffset>8890</wp:posOffset>
                </wp:positionV>
                <wp:extent cx="1143000" cy="640080"/>
                <wp:effectExtent l="0" t="0" r="19050" b="26670"/>
                <wp:wrapNone/>
                <wp:docPr id="2411" name="Rectangle 241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703BA24" w14:textId="77777777" w:rsidR="00944514" w:rsidRDefault="00944514" w:rsidP="009B5B7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8D56" id="Rectangle 2411" o:spid="_x0000_s2504" style="position:absolute;margin-left:147pt;margin-top:.7pt;width:90pt;height:50.4pt;z-index:25524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" fillcolor="#c0504d [3205]" strokecolor="#5a5a5a [2109]" strokeweight="1pt">
                <v:textbox>
                  <w:txbxContent>
                    <w:p w14:paraId="4703BA24" w14:textId="77777777" w:rsidR="00944514" w:rsidRDefault="00944514" w:rsidP="009B5B7E">
                      <w:pPr>
                        <w:jc w:val="center"/>
                      </w:pPr>
                      <w:r>
                        <w:t>Legato AT Server</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243264" behindDoc="0" locked="0" layoutInCell="1" allowOverlap="1" wp14:anchorId="6141F825" wp14:editId="3AD99F86">
                <wp:simplePos x="0" y="0"/>
                <wp:positionH relativeFrom="rightMargin">
                  <wp:align>left</wp:align>
                </wp:positionH>
                <wp:positionV relativeFrom="paragraph">
                  <wp:posOffset>18415</wp:posOffset>
                </wp:positionV>
                <wp:extent cx="731520" cy="640080"/>
                <wp:effectExtent l="0" t="0" r="11430" b="26670"/>
                <wp:wrapNone/>
                <wp:docPr id="2422" name="Rectangle 2422"/>
                <wp:cNvGraphicFramePr/>
                <a:graphic xmlns:a="http://schemas.openxmlformats.org/drawingml/2006/main">
                  <a:graphicData uri="http://schemas.microsoft.com/office/word/2010/wordprocessingShape">
                    <wps:wsp>
                      <wps:cNvSpPr/>
                      <wps:spPr>
                        <a:xfrm>
                          <a:off x="0" y="0"/>
                          <a:ext cx="731520" cy="640080"/>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DD65DF4" w14:textId="77777777" w:rsidR="00944514" w:rsidRDefault="00944514" w:rsidP="009B5B7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1F825" id="Rectangle 2422" o:spid="_x0000_s2505" style="position:absolute;margin-left:0;margin-top:1.45pt;width:57.6pt;height:50.4pt;z-index:255243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" fillcolor="#8064a2 [3207]" strokecolor="#5a5a5a [2109]" strokeweight="1pt">
                <v:textbox>
                  <w:txbxContent>
                    <w:p w14:paraId="6DD65DF4" w14:textId="77777777" w:rsidR="00944514" w:rsidRDefault="00944514" w:rsidP="009B5B7E">
                      <w:pPr>
                        <w:jc w:val="center"/>
                      </w:pPr>
                      <w:r>
                        <w:t>Modem</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5242240" behindDoc="0" locked="0" layoutInCell="1" allowOverlap="1" wp14:anchorId="49C9A9BA" wp14:editId="58811A70">
                <wp:simplePos x="0" y="0"/>
                <wp:positionH relativeFrom="column">
                  <wp:posOffset>4229100</wp:posOffset>
                </wp:positionH>
                <wp:positionV relativeFrom="paragraph">
                  <wp:posOffset>31115</wp:posOffset>
                </wp:positionV>
                <wp:extent cx="819150" cy="640080"/>
                <wp:effectExtent l="0" t="0" r="19050" b="26670"/>
                <wp:wrapNone/>
                <wp:docPr id="2423" name="Rectangle 2423"/>
                <wp:cNvGraphicFramePr/>
                <a:graphic xmlns:a="http://schemas.openxmlformats.org/drawingml/2006/main">
                  <a:graphicData uri="http://schemas.microsoft.com/office/word/2010/wordprocessingShape">
                    <wps:wsp>
                      <wps:cNvSpPr/>
                      <wps:spPr>
                        <a:xfrm>
                          <a:off x="0" y="0"/>
                          <a:ext cx="8191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AEE008F" w14:textId="77777777" w:rsidR="00944514" w:rsidRDefault="00944514" w:rsidP="009B5B7E">
                            <w:pPr>
                              <w:jc w:val="center"/>
                            </w:pPr>
                            <w:r>
                              <w:t>Modem Service (mdc)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9A9BA" id="Rectangle 2423" o:spid="_x0000_s2506" style="position:absolute;margin-left:333pt;margin-top:2.45pt;width:64.5pt;height:50.4pt;z-index:2552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" fillcolor="#c0504d [3205]" strokecolor="#243f60 [1604]" strokeweight="1pt">
                <v:textbox>
                  <w:txbxContent>
                    <w:p w14:paraId="3AEE008F" w14:textId="77777777" w:rsidR="00944514" w:rsidRDefault="00944514" w:rsidP="009B5B7E">
                      <w:pPr>
                        <w:jc w:val="center"/>
                      </w:pPr>
                      <w:r>
                        <w:t>Modem Service (mdc)</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241216" behindDoc="0" locked="0" layoutInCell="1" allowOverlap="1" wp14:anchorId="6BE01AAB" wp14:editId="0F6C061D">
                <wp:simplePos x="0" y="0"/>
                <wp:positionH relativeFrom="column">
                  <wp:posOffset>3086100</wp:posOffset>
                </wp:positionH>
                <wp:positionV relativeFrom="paragraph">
                  <wp:posOffset>18415</wp:posOffset>
                </wp:positionV>
                <wp:extent cx="1047750" cy="640080"/>
                <wp:effectExtent l="0" t="0" r="19050" b="26670"/>
                <wp:wrapNone/>
                <wp:docPr id="2424" name="Rectangle 2424"/>
                <wp:cNvGraphicFramePr/>
                <a:graphic xmlns:a="http://schemas.openxmlformats.org/drawingml/2006/main">
                  <a:graphicData uri="http://schemas.microsoft.com/office/word/2010/wordprocessingShape">
                    <wps:wsp>
                      <wps:cNvSpPr/>
                      <wps:spPr>
                        <a:xfrm>
                          <a:off x="0" y="0"/>
                          <a:ext cx="1047750" cy="640080"/>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9C46E03" w14:textId="77777777" w:rsidR="00944514" w:rsidRDefault="00944514" w:rsidP="009B5B7E">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01AAB" id="Rectangle 2424" o:spid="_x0000_s2507" style="position:absolute;margin-left:243pt;margin-top:1.45pt;width:82.5pt;height:50.4pt;z-index:2552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" fillcolor="#c0504d [3205]" strokecolor="#243f60 [1604]" strokeweight="1pt">
                <v:textbox>
                  <w:txbxContent>
                    <w:p w14:paraId="09C46E03" w14:textId="77777777" w:rsidR="00944514" w:rsidRDefault="00944514" w:rsidP="009B5B7E">
                      <w:pPr>
                        <w:jc w:val="center"/>
                      </w:pPr>
                      <w:r>
                        <w:t>Other Legato Services</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239168" behindDoc="0" locked="0" layoutInCell="1" allowOverlap="1" wp14:anchorId="3E3340E8" wp14:editId="4F4DCADD">
                <wp:simplePos x="0" y="0"/>
                <wp:positionH relativeFrom="column">
                  <wp:posOffset>933450</wp:posOffset>
                </wp:positionH>
                <wp:positionV relativeFrom="paragraph">
                  <wp:posOffset>18415</wp:posOffset>
                </wp:positionV>
                <wp:extent cx="828675" cy="640080"/>
                <wp:effectExtent l="0" t="0" r="28575" b="26670"/>
                <wp:wrapNone/>
                <wp:docPr id="2425" name="Rectangle 2425"/>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6EF01FA" w14:textId="77777777" w:rsidR="00944514" w:rsidRDefault="00944514" w:rsidP="009B5B7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340E8" id="Rectangle 2425" o:spid="_x0000_s2508" style="position:absolute;margin-left:73.5pt;margin-top:1.45pt;width:65.25pt;height:50.4pt;z-index:2552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" fillcolor="#4f81bd [3204]" strokecolor="#5a5a5a [2109]" strokeweight="1pt">
                <v:textbox>
                  <w:txbxContent>
                    <w:p w14:paraId="26EF01FA" w14:textId="77777777" w:rsidR="00944514" w:rsidRDefault="00944514" w:rsidP="009B5B7E">
                      <w:pPr>
                        <w:jc w:val="center"/>
                      </w:pPr>
                      <w:r>
                        <w:t>Legato App</w:t>
                      </w:r>
                    </w:p>
                  </w:txbxContent>
                </v:textbox>
              </v:rect>
            </w:pict>
          </mc:Fallback>
        </mc:AlternateContent>
      </w:r>
      <w:r w:rsidRPr="00215EAC">
        <w:rPr>
          <w:rFonts w:ascii="Arial" w:hAnsi="Arial" w:cs="Arial"/>
          <w:noProof/>
          <w:lang w:val="en-US"/>
        </w:rPr>
        <mc:AlternateContent>
          <mc:Choice Requires="wps">
            <w:drawing>
              <wp:anchor distT="0" distB="0" distL="114300" distR="114300" simplePos="0" relativeHeight="255238144" behindDoc="0" locked="0" layoutInCell="1" allowOverlap="1" wp14:anchorId="766C5E2B" wp14:editId="36658850">
                <wp:simplePos x="0" y="0"/>
                <wp:positionH relativeFrom="margin">
                  <wp:posOffset>0</wp:posOffset>
                </wp:positionH>
                <wp:positionV relativeFrom="paragraph">
                  <wp:posOffset>0</wp:posOffset>
                </wp:positionV>
                <wp:extent cx="822325" cy="640080"/>
                <wp:effectExtent l="0" t="0" r="15875" b="26670"/>
                <wp:wrapNone/>
                <wp:docPr id="2426" name="Rectangle 242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454583" w14:textId="77777777" w:rsidR="00944514" w:rsidRDefault="00944514" w:rsidP="009B5B7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C5E2B" id="Rectangle 2426" o:spid="_x0000_s2509" style="position:absolute;margin-left:0;margin-top:0;width:64.75pt;height:50.4pt;z-index:25523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PG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" fillcolor="#f79646 [3209]" strokecolor="#5a5a5a [2109]" strokeweight="1pt">
                <v:textbox>
                  <w:txbxContent>
                    <w:p w14:paraId="35454583" w14:textId="77777777" w:rsidR="00944514" w:rsidRDefault="00944514" w:rsidP="009B5B7E">
                      <w:pPr>
                        <w:jc w:val="center"/>
                      </w:pPr>
                      <w:r>
                        <w:t>Host with Linux OS</w:t>
                      </w:r>
                    </w:p>
                  </w:txbxContent>
                </v:textbox>
                <w10:wrap anchorx="margin"/>
              </v:rect>
            </w:pict>
          </mc:Fallback>
        </mc:AlternateContent>
      </w:r>
    </w:p>
    <w:p w14:paraId="557B3333" w14:textId="77777777" w:rsidR="009B5B7E" w:rsidRDefault="009B5B7E" w:rsidP="009B5B7E">
      <w:pPr>
        <w:rPr>
          <w:lang w:val="en-US"/>
        </w:rPr>
      </w:pPr>
    </w:p>
    <w:p w14:paraId="72680B48" w14:textId="77777777" w:rsidR="009B5B7E" w:rsidRDefault="009B5B7E" w:rsidP="009B5B7E">
      <w:pPr>
        <w:rPr>
          <w:lang w:val="en-US"/>
        </w:rPr>
      </w:pPr>
    </w:p>
    <w:p w14:paraId="1C85CE9B" w14:textId="77777777" w:rsidR="009B5B7E" w:rsidRDefault="009B5B7E" w:rsidP="009B5B7E">
      <w:pPr>
        <w:rPr>
          <w:lang w:val="en-US"/>
        </w:rPr>
      </w:pPr>
      <w:r>
        <w:rPr>
          <w:noProof/>
          <w:lang w:val="en-US"/>
        </w:rPr>
        <mc:AlternateContent>
          <mc:Choice Requires="wps">
            <w:drawing>
              <wp:anchor distT="0" distB="0" distL="114300" distR="114300" simplePos="0" relativeHeight="255229952" behindDoc="0" locked="0" layoutInCell="1" allowOverlap="1" wp14:anchorId="702B4618" wp14:editId="472CE92D">
                <wp:simplePos x="0" y="0"/>
                <wp:positionH relativeFrom="column">
                  <wp:posOffset>1247775</wp:posOffset>
                </wp:positionH>
                <wp:positionV relativeFrom="paragraph">
                  <wp:posOffset>79375</wp:posOffset>
                </wp:positionV>
                <wp:extent cx="0" cy="5943600"/>
                <wp:effectExtent l="0" t="0" r="19050" b="19050"/>
                <wp:wrapNone/>
                <wp:docPr id="2427" name="Straight Connector 2427"/>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04449" id="Straight Connector 2427" o:spid="_x0000_s1026" style="position:absolute;flip:x;z-index:2552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6.25pt" to="98.25pt,4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5230976" behindDoc="0" locked="0" layoutInCell="1" allowOverlap="1" wp14:anchorId="20FA30E7" wp14:editId="3932C152">
                <wp:simplePos x="0" y="0"/>
                <wp:positionH relativeFrom="column">
                  <wp:posOffset>2476500</wp:posOffset>
                </wp:positionH>
                <wp:positionV relativeFrom="paragraph">
                  <wp:posOffset>113030</wp:posOffset>
                </wp:positionV>
                <wp:extent cx="0" cy="5943600"/>
                <wp:effectExtent l="0" t="0" r="19050" b="19050"/>
                <wp:wrapNone/>
                <wp:docPr id="2428" name="Straight Connector 2428"/>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5875D" id="Straight Connector 2428" o:spid="_x0000_s1026" style="position:absolute;z-index:2552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8.9pt" to="195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5234048" behindDoc="0" locked="0" layoutInCell="1" allowOverlap="1" wp14:anchorId="6B2F317E" wp14:editId="0C8A8C4A">
                <wp:simplePos x="0" y="0"/>
                <wp:positionH relativeFrom="margin">
                  <wp:posOffset>5818505</wp:posOffset>
                </wp:positionH>
                <wp:positionV relativeFrom="paragraph">
                  <wp:posOffset>97790</wp:posOffset>
                </wp:positionV>
                <wp:extent cx="0" cy="5943600"/>
                <wp:effectExtent l="0" t="0" r="19050" b="19050"/>
                <wp:wrapNone/>
                <wp:docPr id="2429" name="Straight Connector 2429"/>
                <wp:cNvGraphicFramePr/>
                <a:graphic xmlns:a="http://schemas.openxmlformats.org/drawingml/2006/main">
                  <a:graphicData uri="http://schemas.microsoft.com/office/word/2010/wordprocessingShape">
                    <wps:wsp>
                      <wps:cNvCnPr/>
                      <wps:spPr>
                        <a:xfrm flipH="1">
                          <a:off x="0" y="0"/>
                          <a:ext cx="0" cy="59436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A9057A" id="Straight Connector 2429" o:spid="_x0000_s1026" style="position:absolute;flip:x;z-index:2552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15pt,7.7pt" to="458.15pt,4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" strokecolor="#4a7ebb">
                <w10:wrap anchorx="margin"/>
              </v:line>
            </w:pict>
          </mc:Fallback>
        </mc:AlternateContent>
      </w:r>
      <w:r>
        <w:rPr>
          <w:noProof/>
          <w:lang w:val="en-US"/>
        </w:rPr>
        <mc:AlternateContent>
          <mc:Choice Requires="wps">
            <w:drawing>
              <wp:anchor distT="0" distB="0" distL="114300" distR="114300" simplePos="0" relativeHeight="255233024" behindDoc="0" locked="0" layoutInCell="1" allowOverlap="1" wp14:anchorId="3A349A5F" wp14:editId="0F12FDCA">
                <wp:simplePos x="0" y="0"/>
                <wp:positionH relativeFrom="column">
                  <wp:posOffset>4627880</wp:posOffset>
                </wp:positionH>
                <wp:positionV relativeFrom="paragraph">
                  <wp:posOffset>107950</wp:posOffset>
                </wp:positionV>
                <wp:extent cx="0" cy="5943600"/>
                <wp:effectExtent l="0" t="0" r="19050" b="19050"/>
                <wp:wrapNone/>
                <wp:docPr id="2430" name="Straight Connector 2430"/>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38282" id="Straight Connector 2430" o:spid="_x0000_s1026" style="position:absolute;flip:x;z-index:2552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pt,8.5pt" to="364.4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5232000" behindDoc="0" locked="0" layoutInCell="1" allowOverlap="1" wp14:anchorId="669EE89A" wp14:editId="794E3AF4">
                <wp:simplePos x="0" y="0"/>
                <wp:positionH relativeFrom="column">
                  <wp:posOffset>3630295</wp:posOffset>
                </wp:positionH>
                <wp:positionV relativeFrom="paragraph">
                  <wp:posOffset>78740</wp:posOffset>
                </wp:positionV>
                <wp:extent cx="0" cy="5943600"/>
                <wp:effectExtent l="0" t="0" r="19050" b="19050"/>
                <wp:wrapNone/>
                <wp:docPr id="2431" name="Straight Connector 2431"/>
                <wp:cNvGraphicFramePr/>
                <a:graphic xmlns:a="http://schemas.openxmlformats.org/drawingml/2006/main">
                  <a:graphicData uri="http://schemas.microsoft.com/office/word/2010/wordprocessingShape">
                    <wps:wsp>
                      <wps:cNvCnPr/>
                      <wps:spPr>
                        <a:xfrm flipH="1">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D1AF1" id="Straight Connector 2431" o:spid="_x0000_s1026" style="position:absolute;flip:x;z-index:2552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6.2pt" to="285.8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" strokecolor="#4579b8 [3044]"/>
            </w:pict>
          </mc:Fallback>
        </mc:AlternateContent>
      </w:r>
      <w:r>
        <w:rPr>
          <w:noProof/>
          <w:lang w:val="en-US"/>
        </w:rPr>
        <mc:AlternateContent>
          <mc:Choice Requires="wps">
            <w:drawing>
              <wp:anchor distT="0" distB="0" distL="114300" distR="114300" simplePos="0" relativeHeight="255228928" behindDoc="0" locked="0" layoutInCell="1" allowOverlap="1" wp14:anchorId="493888C5" wp14:editId="18E3B739">
                <wp:simplePos x="0" y="0"/>
                <wp:positionH relativeFrom="column">
                  <wp:posOffset>361950</wp:posOffset>
                </wp:positionH>
                <wp:positionV relativeFrom="paragraph">
                  <wp:posOffset>95885</wp:posOffset>
                </wp:positionV>
                <wp:extent cx="0" cy="5943600"/>
                <wp:effectExtent l="0" t="0" r="19050" b="19050"/>
                <wp:wrapNone/>
                <wp:docPr id="2432" name="Straight Connector 2432"/>
                <wp:cNvGraphicFramePr/>
                <a:graphic xmlns:a="http://schemas.openxmlformats.org/drawingml/2006/main">
                  <a:graphicData uri="http://schemas.microsoft.com/office/word/2010/wordprocessingShape">
                    <wps:wsp>
                      <wps:cNvCnPr/>
                      <wps:spPr>
                        <a:xfrm>
                          <a:off x="0" y="0"/>
                          <a:ext cx="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74EDA" id="Straight Connector 2432" o:spid="_x0000_s1026" style="position:absolute;z-index:2552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55pt" to="28.5pt,4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" strokecolor="#4579b8 [3044]"/>
            </w:pict>
          </mc:Fallback>
        </mc:AlternateContent>
      </w:r>
    </w:p>
    <w:p w14:paraId="5453D71D" w14:textId="77777777" w:rsidR="009B5B7E" w:rsidRDefault="009B5B7E" w:rsidP="009B5B7E">
      <w:pPr>
        <w:rPr>
          <w:lang w:val="en-US"/>
        </w:rPr>
      </w:pPr>
      <w:r>
        <w:rPr>
          <w:lang w:val="en-US"/>
        </w:rPr>
        <w:t xml:space="preserve"> </w:t>
      </w:r>
    </w:p>
    <w:p w14:paraId="2F706654" w14:textId="77777777" w:rsidR="009B5B7E" w:rsidRDefault="009B5B7E" w:rsidP="009B5B7E">
      <w:pPr>
        <w:rPr>
          <w:lang w:val="en-US"/>
        </w:rPr>
      </w:pPr>
    </w:p>
    <w:p w14:paraId="0612627C" w14:textId="77777777" w:rsidR="009B5B7E" w:rsidRDefault="009B5B7E" w:rsidP="009B5B7E">
      <w:pPr>
        <w:rPr>
          <w:lang w:val="en-US"/>
        </w:rPr>
      </w:pPr>
    </w:p>
    <w:p w14:paraId="4F2A9AB3" w14:textId="77777777" w:rsidR="00980423" w:rsidRDefault="00980423" w:rsidP="009B5B7E">
      <w:pPr>
        <w:tabs>
          <w:tab w:val="left" w:pos="3015"/>
        </w:tabs>
        <w:contextualSpacing/>
        <w:rPr>
          <w:lang w:val="en-US"/>
        </w:rPr>
      </w:pPr>
    </w:p>
    <w:p w14:paraId="61E1F2CF" w14:textId="67F98C38" w:rsidR="00980423" w:rsidRDefault="00980423" w:rsidP="009B5B7E">
      <w:pPr>
        <w:tabs>
          <w:tab w:val="left" w:pos="3015"/>
        </w:tabs>
        <w:contextualSpacing/>
        <w:rPr>
          <w:lang w:val="en-US"/>
        </w:rPr>
      </w:pPr>
      <w:r>
        <w:rPr>
          <w:lang w:val="en-US"/>
        </w:rPr>
        <w:t xml:space="preserve">                                      As part of +KUDPCFG command,</w:t>
      </w:r>
    </w:p>
    <w:p w14:paraId="5ADE09FF" w14:textId="538BDBE2" w:rsidR="00980423" w:rsidRDefault="00980423" w:rsidP="009B5B7E">
      <w:pPr>
        <w:tabs>
          <w:tab w:val="left" w:pos="3015"/>
        </w:tabs>
        <w:contextualSpacing/>
        <w:rPr>
          <w:lang w:val="en-US"/>
        </w:rPr>
      </w:pPr>
      <w:r>
        <w:rPr>
          <w:lang w:val="en-US"/>
        </w:rPr>
        <w:t xml:space="preserve">                                      If socket connection is success,</w:t>
      </w:r>
    </w:p>
    <w:p w14:paraId="73EC69DB" w14:textId="4C6630D4" w:rsidR="00980423" w:rsidRDefault="00980423" w:rsidP="009B5B7E">
      <w:pPr>
        <w:tabs>
          <w:tab w:val="left" w:pos="3015"/>
        </w:tabs>
        <w:contextualSpacing/>
        <w:rPr>
          <w:lang w:val="en-US"/>
        </w:rPr>
      </w:pPr>
      <w:r>
        <w:rPr>
          <w:lang w:val="en-US"/>
        </w:rPr>
        <w:t xml:space="preserve">                                      the session is ready for operation</w:t>
      </w:r>
    </w:p>
    <w:p w14:paraId="682300AA" w14:textId="77777777" w:rsidR="00980423" w:rsidRDefault="00980423" w:rsidP="009B5B7E">
      <w:pPr>
        <w:tabs>
          <w:tab w:val="left" w:pos="3015"/>
        </w:tabs>
        <w:contextualSpacing/>
        <w:rPr>
          <w:lang w:val="en-US"/>
        </w:rPr>
      </w:pPr>
    </w:p>
    <w:p w14:paraId="143B93D8" w14:textId="77777777" w:rsidR="00980423" w:rsidRDefault="00980423" w:rsidP="009B5B7E">
      <w:pPr>
        <w:tabs>
          <w:tab w:val="left" w:pos="3015"/>
        </w:tabs>
        <w:contextualSpacing/>
        <w:rPr>
          <w:lang w:val="en-US"/>
        </w:rPr>
      </w:pPr>
    </w:p>
    <w:p w14:paraId="611557CE" w14:textId="0B3074EB" w:rsidR="00980423" w:rsidRDefault="00980423" w:rsidP="009B5B7E">
      <w:pPr>
        <w:tabs>
          <w:tab w:val="left" w:pos="3015"/>
        </w:tabs>
        <w:contextualSpacing/>
        <w:rPr>
          <w:lang w:val="en-US"/>
        </w:rPr>
      </w:pPr>
      <w:r>
        <w:rPr>
          <w:noProof/>
          <w:lang w:val="en-US"/>
        </w:rPr>
        <mc:AlternateContent>
          <mc:Choice Requires="wps">
            <w:drawing>
              <wp:anchor distT="0" distB="0" distL="114300" distR="114300" simplePos="0" relativeHeight="255244288" behindDoc="0" locked="0" layoutInCell="1" allowOverlap="1" wp14:anchorId="5D020FD2" wp14:editId="1DF8D83C">
                <wp:simplePos x="0" y="0"/>
                <wp:positionH relativeFrom="column">
                  <wp:posOffset>371475</wp:posOffset>
                </wp:positionH>
                <wp:positionV relativeFrom="paragraph">
                  <wp:posOffset>47625</wp:posOffset>
                </wp:positionV>
                <wp:extent cx="895350" cy="0"/>
                <wp:effectExtent l="38100" t="76200" r="0" b="95250"/>
                <wp:wrapNone/>
                <wp:docPr id="2459" name="Straight Arrow Connector 2459"/>
                <wp:cNvGraphicFramePr/>
                <a:graphic xmlns:a="http://schemas.openxmlformats.org/drawingml/2006/main">
                  <a:graphicData uri="http://schemas.microsoft.com/office/word/2010/wordprocessingShape">
                    <wps:wsp>
                      <wps:cNvCnPr/>
                      <wps:spPr>
                        <a:xfrm flipH="1">
                          <a:off x="0" y="0"/>
                          <a:ext cx="895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79A67" id="Straight Arrow Connector 2459" o:spid="_x0000_s1026" type="#_x0000_t32" style="position:absolute;margin-left:29.25pt;margin-top:3.75pt;width:70.5pt;height:0;flip:x;z-index:2552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" strokecolor="#4579b8 [3044]">
                <v:stroke endarrow="block"/>
              </v:shape>
            </w:pict>
          </mc:Fallback>
        </mc:AlternateContent>
      </w:r>
    </w:p>
    <w:p w14:paraId="4C24E201" w14:textId="77777777" w:rsidR="00980423" w:rsidRDefault="00980423" w:rsidP="00980423">
      <w:r>
        <w:t xml:space="preserve">            Sends the connection</w:t>
      </w:r>
    </w:p>
    <w:p w14:paraId="06BF7E65" w14:textId="72FF0F3E" w:rsidR="00980423" w:rsidRDefault="00980423" w:rsidP="00980423">
      <w:r>
        <w:t xml:space="preserve">            status as unsolicited</w:t>
      </w:r>
    </w:p>
    <w:p w14:paraId="1E420206" w14:textId="131A47B2" w:rsidR="00980423" w:rsidRPr="00B6176C" w:rsidRDefault="00980423" w:rsidP="00980423">
      <w:r>
        <w:t xml:space="preserve">            response</w:t>
      </w:r>
    </w:p>
    <w:p w14:paraId="103E4CC2" w14:textId="77777777" w:rsidR="00980423" w:rsidRDefault="00980423" w:rsidP="009B5B7E">
      <w:pPr>
        <w:tabs>
          <w:tab w:val="left" w:pos="3015"/>
        </w:tabs>
        <w:contextualSpacing/>
        <w:rPr>
          <w:lang w:val="en-US"/>
        </w:rPr>
      </w:pPr>
    </w:p>
    <w:p w14:paraId="0B7C0920" w14:textId="77777777" w:rsidR="00980423" w:rsidRDefault="00980423" w:rsidP="009B5B7E">
      <w:pPr>
        <w:tabs>
          <w:tab w:val="left" w:pos="3015"/>
        </w:tabs>
        <w:contextualSpacing/>
        <w:rPr>
          <w:lang w:val="en-US"/>
        </w:rPr>
      </w:pPr>
    </w:p>
    <w:p w14:paraId="05C34DDC" w14:textId="77777777" w:rsidR="00980423" w:rsidRDefault="00980423" w:rsidP="009B5B7E">
      <w:pPr>
        <w:tabs>
          <w:tab w:val="left" w:pos="3015"/>
        </w:tabs>
        <w:contextualSpacing/>
        <w:rPr>
          <w:lang w:val="en-US"/>
        </w:rPr>
      </w:pPr>
    </w:p>
    <w:p w14:paraId="2436AA83" w14:textId="77777777" w:rsidR="00980423" w:rsidRDefault="00980423" w:rsidP="009B5B7E">
      <w:pPr>
        <w:tabs>
          <w:tab w:val="left" w:pos="3015"/>
        </w:tabs>
        <w:contextualSpacing/>
        <w:rPr>
          <w:lang w:val="en-US"/>
        </w:rPr>
      </w:pPr>
    </w:p>
    <w:p w14:paraId="38E89FF6" w14:textId="77777777" w:rsidR="00980423" w:rsidRDefault="00980423" w:rsidP="009B5B7E">
      <w:pPr>
        <w:tabs>
          <w:tab w:val="left" w:pos="3015"/>
        </w:tabs>
        <w:contextualSpacing/>
        <w:rPr>
          <w:lang w:val="en-US"/>
        </w:rPr>
      </w:pPr>
    </w:p>
    <w:p w14:paraId="382F8861" w14:textId="77777777" w:rsidR="00980423" w:rsidRDefault="00980423" w:rsidP="009B5B7E">
      <w:pPr>
        <w:tabs>
          <w:tab w:val="left" w:pos="3015"/>
        </w:tabs>
        <w:contextualSpacing/>
        <w:rPr>
          <w:lang w:val="en-US"/>
        </w:rPr>
      </w:pPr>
    </w:p>
    <w:p w14:paraId="122DD5B8" w14:textId="77777777" w:rsidR="00980423" w:rsidRDefault="00980423" w:rsidP="009B5B7E">
      <w:pPr>
        <w:tabs>
          <w:tab w:val="left" w:pos="3015"/>
        </w:tabs>
        <w:contextualSpacing/>
        <w:rPr>
          <w:lang w:val="en-US"/>
        </w:rPr>
      </w:pPr>
    </w:p>
    <w:p w14:paraId="54E680D1" w14:textId="77777777" w:rsidR="00980423" w:rsidRDefault="00980423" w:rsidP="009B5B7E">
      <w:pPr>
        <w:tabs>
          <w:tab w:val="left" w:pos="3015"/>
        </w:tabs>
        <w:contextualSpacing/>
        <w:rPr>
          <w:lang w:val="en-US"/>
        </w:rPr>
      </w:pPr>
    </w:p>
    <w:p w14:paraId="5EC15B7C" w14:textId="77777777" w:rsidR="00980423" w:rsidRDefault="00980423" w:rsidP="009B5B7E">
      <w:pPr>
        <w:tabs>
          <w:tab w:val="left" w:pos="3015"/>
        </w:tabs>
        <w:contextualSpacing/>
        <w:rPr>
          <w:lang w:val="en-US"/>
        </w:rPr>
      </w:pPr>
    </w:p>
    <w:p w14:paraId="52B2EF5F" w14:textId="77777777" w:rsidR="00980423" w:rsidRDefault="00980423" w:rsidP="009B5B7E">
      <w:pPr>
        <w:tabs>
          <w:tab w:val="left" w:pos="3015"/>
        </w:tabs>
        <w:contextualSpacing/>
        <w:rPr>
          <w:lang w:val="en-US"/>
        </w:rPr>
      </w:pPr>
    </w:p>
    <w:p w14:paraId="2D6AFBEE" w14:textId="77777777" w:rsidR="00980423" w:rsidRDefault="00980423" w:rsidP="009B5B7E">
      <w:pPr>
        <w:tabs>
          <w:tab w:val="left" w:pos="3015"/>
        </w:tabs>
        <w:contextualSpacing/>
        <w:rPr>
          <w:lang w:val="en-US"/>
        </w:rPr>
      </w:pPr>
    </w:p>
    <w:p w14:paraId="468B16E5" w14:textId="77777777" w:rsidR="00980423" w:rsidRDefault="00980423" w:rsidP="009B5B7E">
      <w:pPr>
        <w:tabs>
          <w:tab w:val="left" w:pos="3015"/>
        </w:tabs>
        <w:contextualSpacing/>
        <w:rPr>
          <w:lang w:val="en-US"/>
        </w:rPr>
      </w:pPr>
    </w:p>
    <w:p w14:paraId="473D88D5" w14:textId="77777777" w:rsidR="00980423" w:rsidRDefault="00980423" w:rsidP="009B5B7E">
      <w:pPr>
        <w:tabs>
          <w:tab w:val="left" w:pos="3015"/>
        </w:tabs>
        <w:contextualSpacing/>
        <w:rPr>
          <w:lang w:val="en-US"/>
        </w:rPr>
      </w:pPr>
    </w:p>
    <w:p w14:paraId="008E771D" w14:textId="77777777" w:rsidR="00980423" w:rsidRDefault="00980423" w:rsidP="009B5B7E">
      <w:pPr>
        <w:tabs>
          <w:tab w:val="left" w:pos="3015"/>
        </w:tabs>
        <w:contextualSpacing/>
        <w:rPr>
          <w:lang w:val="en-US"/>
        </w:rPr>
      </w:pPr>
    </w:p>
    <w:p w14:paraId="09E76C79" w14:textId="77777777" w:rsidR="00980423" w:rsidRDefault="00980423" w:rsidP="009B5B7E">
      <w:pPr>
        <w:tabs>
          <w:tab w:val="left" w:pos="3015"/>
        </w:tabs>
        <w:contextualSpacing/>
        <w:rPr>
          <w:lang w:val="en-US"/>
        </w:rPr>
      </w:pPr>
    </w:p>
    <w:p w14:paraId="79F7227B" w14:textId="77777777" w:rsidR="00980423" w:rsidRDefault="00980423" w:rsidP="009B5B7E">
      <w:pPr>
        <w:tabs>
          <w:tab w:val="left" w:pos="3015"/>
        </w:tabs>
        <w:contextualSpacing/>
        <w:rPr>
          <w:lang w:val="en-US"/>
        </w:rPr>
      </w:pPr>
    </w:p>
    <w:p w14:paraId="4CAC4248" w14:textId="77777777" w:rsidR="00980423" w:rsidRDefault="00980423" w:rsidP="009B5B7E">
      <w:pPr>
        <w:tabs>
          <w:tab w:val="left" w:pos="3015"/>
        </w:tabs>
        <w:contextualSpacing/>
        <w:rPr>
          <w:lang w:val="en-US"/>
        </w:rPr>
      </w:pPr>
    </w:p>
    <w:p w14:paraId="4B4E2D9E" w14:textId="77777777" w:rsidR="00980423" w:rsidRDefault="00980423" w:rsidP="009B5B7E">
      <w:pPr>
        <w:tabs>
          <w:tab w:val="left" w:pos="3015"/>
        </w:tabs>
        <w:contextualSpacing/>
        <w:rPr>
          <w:lang w:val="en-US"/>
        </w:rPr>
      </w:pPr>
    </w:p>
    <w:p w14:paraId="0A58EAD8" w14:textId="07583C09" w:rsidR="009B5B7E" w:rsidRDefault="009B5B7E" w:rsidP="009B5B7E">
      <w:pPr>
        <w:tabs>
          <w:tab w:val="left" w:pos="3015"/>
        </w:tabs>
        <w:contextualSpacing/>
        <w:rPr>
          <w:lang w:val="en-US"/>
        </w:rPr>
      </w:pPr>
      <w:r>
        <w:rPr>
          <w:lang w:val="en-US"/>
        </w:rPr>
        <w:t xml:space="preserve">                                          </w:t>
      </w:r>
    </w:p>
    <w:p w14:paraId="11531E15" w14:textId="77777777" w:rsidR="009B5B7E" w:rsidRPr="00A30337" w:rsidRDefault="009B5B7E" w:rsidP="009B5B7E">
      <w:pPr>
        <w:rPr>
          <w:rFonts w:asciiTheme="minorHAnsi" w:hAnsiTheme="minorHAnsi" w:cs="Arial"/>
          <w:szCs w:val="24"/>
        </w:rPr>
      </w:pPr>
      <w:r w:rsidRPr="00A30337">
        <w:rPr>
          <w:rFonts w:asciiTheme="minorHAnsi" w:hAnsiTheme="minorHAnsi" w:cs="Arial"/>
          <w:szCs w:val="24"/>
          <w:lang w:val="en-US"/>
        </w:rPr>
        <w:tab/>
      </w:r>
      <w:r>
        <w:rPr>
          <w:rFonts w:asciiTheme="minorHAnsi" w:hAnsiTheme="minorHAnsi" w:cs="Arial"/>
          <w:szCs w:val="24"/>
          <w:lang w:val="en-US"/>
        </w:rPr>
        <w:tab/>
      </w:r>
      <w:r>
        <w:rPr>
          <w:rFonts w:asciiTheme="minorHAnsi" w:hAnsiTheme="minorHAnsi" w:cs="Arial"/>
          <w:szCs w:val="24"/>
          <w:lang w:val="en-US"/>
        </w:rPr>
        <w:tab/>
      </w:r>
    </w:p>
    <w:p w14:paraId="3CB5C4F3" w14:textId="77777777" w:rsidR="009B5B7E" w:rsidRPr="0077090A" w:rsidRDefault="009B5B7E" w:rsidP="009B5B7E">
      <w:pPr>
        <w:rPr>
          <w:rFonts w:asciiTheme="minorHAnsi" w:hAnsiTheme="minorHAnsi" w:cs="Arial"/>
          <w:szCs w:val="24"/>
          <w:lang w:val="en-US"/>
        </w:rPr>
      </w:pPr>
      <w:r>
        <w:rPr>
          <w:lang w:val="en-US"/>
        </w:rPr>
        <w:t xml:space="preserve">            </w:t>
      </w:r>
    </w:p>
    <w:p w14:paraId="24517665" w14:textId="77777777" w:rsidR="009B5B7E" w:rsidRDefault="009B5B7E" w:rsidP="009B5B7E">
      <w:pPr>
        <w:rPr>
          <w:lang w:val="en-US"/>
        </w:rPr>
      </w:pPr>
    </w:p>
    <w:p w14:paraId="2A18DFA0" w14:textId="02E650F9" w:rsidR="009B5B7E" w:rsidRPr="00980423" w:rsidRDefault="009B5B7E" w:rsidP="009B5B7E">
      <w:pPr>
        <w:rPr>
          <w:rFonts w:ascii="Arial" w:hAnsi="Arial" w:cs="Arial"/>
          <w:sz w:val="20"/>
        </w:rPr>
      </w:pPr>
      <w:r>
        <w:rPr>
          <w:lang w:val="en-US"/>
        </w:rPr>
        <w:t xml:space="preserve">                                       </w:t>
      </w:r>
    </w:p>
    <w:p w14:paraId="1747C0A3" w14:textId="77777777" w:rsidR="009B5B7E" w:rsidRDefault="009B5B7E" w:rsidP="009B5B7E">
      <w:pPr>
        <w:pStyle w:val="Heading3"/>
        <w:numPr>
          <w:ilvl w:val="2"/>
          <w:numId w:val="1"/>
        </w:numPr>
      </w:pPr>
      <w:bookmarkStart w:id="256" w:name="_Toc516684946"/>
      <w:r>
        <w:lastRenderedPageBreak/>
        <w:t>Service Dependencies</w:t>
      </w:r>
      <w:bookmarkEnd w:id="256"/>
    </w:p>
    <w:p w14:paraId="36B5F9F1" w14:textId="77777777" w:rsidR="009B5B7E" w:rsidRPr="00EB0DAC" w:rsidRDefault="009B5B7E" w:rsidP="009B5B7E"/>
    <w:p w14:paraId="7E426C63" w14:textId="77777777" w:rsidR="009B5B7E" w:rsidRPr="00B4199C" w:rsidRDefault="009B5B7E" w:rsidP="009B5B7E">
      <w:pPr>
        <w:rPr>
          <w:rFonts w:asciiTheme="minorHAnsi" w:hAnsiTheme="minorHAnsi" w:cs="Arial"/>
        </w:rPr>
      </w:pPr>
      <w:r w:rsidRPr="00B4199C">
        <w:rPr>
          <w:rFonts w:asciiTheme="minorHAnsi" w:hAnsiTheme="minorHAnsi" w:cs="Arial"/>
          <w:b/>
          <w:i/>
        </w:rPr>
        <w:t>Dependencies</w:t>
      </w:r>
      <w:r w:rsidRPr="00B4199C">
        <w:rPr>
          <w:rFonts w:asciiTheme="minorHAnsi" w:hAnsiTheme="minorHAnsi" w:cs="Arial"/>
        </w:rPr>
        <w:t xml:space="preserve">: </w:t>
      </w:r>
    </w:p>
    <w:p w14:paraId="549D7B8A" w14:textId="77777777" w:rsidR="009B5B7E" w:rsidRPr="00EB0DAC" w:rsidRDefault="009B5B7E" w:rsidP="009B5B7E"/>
    <w:tbl>
      <w:tblPr>
        <w:tblStyle w:val="TableGrid"/>
        <w:tblW w:w="0" w:type="auto"/>
        <w:tblLook w:val="04A0" w:firstRow="1" w:lastRow="0" w:firstColumn="1" w:lastColumn="0" w:noHBand="0" w:noVBand="1"/>
      </w:tblPr>
      <w:tblGrid>
        <w:gridCol w:w="1867"/>
        <w:gridCol w:w="4380"/>
        <w:gridCol w:w="2383"/>
      </w:tblGrid>
      <w:tr w:rsidR="009B5B7E" w14:paraId="1F045DFE" w14:textId="77777777" w:rsidTr="00AE7943">
        <w:tc>
          <w:tcPr>
            <w:tcW w:w="6247" w:type="dxa"/>
            <w:gridSpan w:val="2"/>
          </w:tcPr>
          <w:p w14:paraId="3899394C" w14:textId="77777777" w:rsidR="009B5B7E" w:rsidRPr="00F64953" w:rsidRDefault="009B5B7E" w:rsidP="00AE7943">
            <w:r w:rsidRPr="00000209">
              <w:rPr>
                <w:b/>
              </w:rPr>
              <w:t xml:space="preserve">Legato Services </w:t>
            </w:r>
          </w:p>
        </w:tc>
        <w:tc>
          <w:tcPr>
            <w:tcW w:w="2383" w:type="dxa"/>
          </w:tcPr>
          <w:p w14:paraId="6937DC1E" w14:textId="77777777" w:rsidR="009B5B7E" w:rsidRDefault="009B5B7E" w:rsidP="00AE7943">
            <w:r w:rsidRPr="00106A39">
              <w:rPr>
                <w:b/>
              </w:rPr>
              <w:t>Comments</w:t>
            </w:r>
            <w:r>
              <w:rPr>
                <w:b/>
              </w:rPr>
              <w:t>/Remarks</w:t>
            </w:r>
          </w:p>
        </w:tc>
      </w:tr>
      <w:tr w:rsidR="009B5B7E" w14:paraId="1253FB6E" w14:textId="77777777" w:rsidTr="00AE7943">
        <w:tc>
          <w:tcPr>
            <w:tcW w:w="1867" w:type="dxa"/>
          </w:tcPr>
          <w:p w14:paraId="05968CC1" w14:textId="77777777" w:rsidR="009B5B7E" w:rsidRDefault="009B5B7E" w:rsidP="00AE7943">
            <w:pPr>
              <w:rPr>
                <w:b/>
              </w:rPr>
            </w:pPr>
            <w:r>
              <w:t>AT Command server services</w:t>
            </w:r>
          </w:p>
        </w:tc>
        <w:tc>
          <w:tcPr>
            <w:tcW w:w="4380" w:type="dxa"/>
          </w:tcPr>
          <w:p w14:paraId="7BA2736B" w14:textId="77777777" w:rsidR="009B5B7E" w:rsidRDefault="009B5B7E" w:rsidP="00AE7943">
            <w:r w:rsidRPr="00F64953">
              <w:t>le_a</w:t>
            </w:r>
            <w:r>
              <w:t>tServer_SendUnsolicitedResponse</w:t>
            </w:r>
            <w:r w:rsidRPr="00F64953">
              <w:br/>
            </w:r>
          </w:p>
        </w:tc>
        <w:tc>
          <w:tcPr>
            <w:tcW w:w="2383" w:type="dxa"/>
          </w:tcPr>
          <w:p w14:paraId="2232CFA0" w14:textId="77777777" w:rsidR="009B5B7E" w:rsidRPr="00F64953" w:rsidRDefault="009B5B7E" w:rsidP="00AE7943">
            <w:r>
              <w:t>The AT commands Server handles AT commands' subscriptions on a requested serial device.</w:t>
            </w:r>
          </w:p>
        </w:tc>
      </w:tr>
    </w:tbl>
    <w:p w14:paraId="3909887C" w14:textId="77777777" w:rsidR="00F4678E" w:rsidRDefault="00F4678E" w:rsidP="009F1990"/>
    <w:p w14:paraId="0EE55E89" w14:textId="483D2DD2" w:rsidR="009F1990" w:rsidRDefault="009F1990" w:rsidP="009F1990"/>
    <w:p w14:paraId="6E13B9A9" w14:textId="43A3411E" w:rsidR="00762B52" w:rsidRDefault="00762B52" w:rsidP="009F1990"/>
    <w:p w14:paraId="6905F669" w14:textId="067B9204" w:rsidR="00762B52" w:rsidRDefault="00762B52" w:rsidP="009F1990"/>
    <w:p w14:paraId="4D9D5C8C" w14:textId="1B9739F8" w:rsidR="00762B52" w:rsidRDefault="00762B52" w:rsidP="009F1990"/>
    <w:p w14:paraId="1397AD06" w14:textId="4AC5ECAB" w:rsidR="00762B52" w:rsidRDefault="00762B52" w:rsidP="009F1990"/>
    <w:p w14:paraId="26152973" w14:textId="0DEAAD3D" w:rsidR="00762B52" w:rsidRDefault="00762B52" w:rsidP="009F1990"/>
    <w:p w14:paraId="7F04AC70" w14:textId="7D85FD2A" w:rsidR="00762B52" w:rsidRDefault="00762B52" w:rsidP="009F1990"/>
    <w:p w14:paraId="184E361C" w14:textId="536644FD" w:rsidR="00762B52" w:rsidRDefault="00762B52" w:rsidP="009F1990"/>
    <w:p w14:paraId="1571876A" w14:textId="11D9BA7C" w:rsidR="00FC5496" w:rsidRDefault="00FC5496" w:rsidP="009F1990"/>
    <w:p w14:paraId="68D3D0B4" w14:textId="03D0DDA0" w:rsidR="00FC5496" w:rsidRDefault="00FC5496" w:rsidP="009F1990"/>
    <w:p w14:paraId="7ED2EDD5" w14:textId="6BBFF9E5" w:rsidR="00FC5496" w:rsidRDefault="00FC5496" w:rsidP="009F1990"/>
    <w:p w14:paraId="3EE2B576" w14:textId="6232DF96" w:rsidR="00FC5496" w:rsidRDefault="00FC5496" w:rsidP="009F1990"/>
    <w:p w14:paraId="54B8589B" w14:textId="3D7AFF70" w:rsidR="00FC5496" w:rsidRDefault="00FC5496" w:rsidP="009F1990"/>
    <w:p w14:paraId="32A63A97" w14:textId="5B624F30" w:rsidR="00FC5496" w:rsidRDefault="00FC5496" w:rsidP="009F1990"/>
    <w:p w14:paraId="6584D7E6" w14:textId="7F177687" w:rsidR="00FC5496" w:rsidRDefault="00FC5496" w:rsidP="009F1990"/>
    <w:p w14:paraId="422B0AB6" w14:textId="38E9A97B" w:rsidR="00FC5496" w:rsidRDefault="00FC5496" w:rsidP="009F1990"/>
    <w:p w14:paraId="77179F49" w14:textId="4CBECB39" w:rsidR="00FC5496" w:rsidRDefault="00FC5496" w:rsidP="009F1990"/>
    <w:p w14:paraId="4E871516" w14:textId="1220267B" w:rsidR="00FC5496" w:rsidRDefault="00FC5496" w:rsidP="009F1990"/>
    <w:p w14:paraId="7670F2EE" w14:textId="027FE342" w:rsidR="00FC5496" w:rsidRDefault="00FC5496" w:rsidP="009F1990"/>
    <w:p w14:paraId="7F3E1471" w14:textId="4F938334" w:rsidR="00FC5496" w:rsidRDefault="00FC5496" w:rsidP="009F1990"/>
    <w:p w14:paraId="691D4744" w14:textId="6CD574ED" w:rsidR="00FC5496" w:rsidRDefault="00FC5496" w:rsidP="009F1990"/>
    <w:p w14:paraId="53F390D9" w14:textId="7ADE171D" w:rsidR="00FC5496" w:rsidRDefault="00FC5496" w:rsidP="009F1990"/>
    <w:p w14:paraId="3529ADD2" w14:textId="4AFD9DD2" w:rsidR="00FC5496" w:rsidRDefault="00FC5496" w:rsidP="009F1990"/>
    <w:p w14:paraId="7E9C532F" w14:textId="4077B18C" w:rsidR="00FC5496" w:rsidRDefault="00FC5496" w:rsidP="009F1990"/>
    <w:p w14:paraId="4AE31183" w14:textId="060BD2A9" w:rsidR="00FC5496" w:rsidRDefault="00FC5496" w:rsidP="009F1990"/>
    <w:p w14:paraId="0E9D43C3" w14:textId="7990003B" w:rsidR="00FC5496" w:rsidRDefault="00FC5496" w:rsidP="009F1990"/>
    <w:p w14:paraId="2465D35E" w14:textId="22521A5D" w:rsidR="00FC5496" w:rsidRDefault="00FC5496" w:rsidP="009F1990"/>
    <w:p w14:paraId="42CA1FD3" w14:textId="27DBF806" w:rsidR="00FC5496" w:rsidRDefault="00FC5496" w:rsidP="009F1990"/>
    <w:p w14:paraId="3CC6CC68" w14:textId="5744099C" w:rsidR="00FC5496" w:rsidRDefault="00FC5496" w:rsidP="009F1990"/>
    <w:p w14:paraId="2EAED022" w14:textId="41A88FE4" w:rsidR="00FC5496" w:rsidRDefault="00FC5496" w:rsidP="00FC5496">
      <w:pPr>
        <w:pStyle w:val="Heading2"/>
      </w:pPr>
      <w:bookmarkStart w:id="257" w:name="_Toc516684947"/>
      <w:r>
        <w:lastRenderedPageBreak/>
        <w:t>+KUDPDEL command: Delete a configured UDP session</w:t>
      </w:r>
      <w:bookmarkEnd w:id="257"/>
    </w:p>
    <w:p w14:paraId="0373868A" w14:textId="77777777" w:rsidR="00FC5496" w:rsidRPr="00414CE0" w:rsidRDefault="00FC5496" w:rsidP="00FC5496">
      <w:pPr>
        <w:pStyle w:val="Heading3"/>
        <w:numPr>
          <w:ilvl w:val="2"/>
          <w:numId w:val="1"/>
        </w:numPr>
      </w:pPr>
      <w:bookmarkStart w:id="258" w:name="_Toc516684948"/>
      <w:r>
        <w:t>Syntax</w:t>
      </w:r>
      <w:bookmarkEnd w:id="258"/>
    </w:p>
    <w:p w14:paraId="01FD1BFA" w14:textId="77777777" w:rsidR="00FC5496" w:rsidRPr="008C5FB3" w:rsidRDefault="00FC5496" w:rsidP="00FC5496">
      <w:pPr>
        <w:rPr>
          <w:b/>
        </w:rPr>
      </w:pPr>
      <w:r w:rsidRPr="008C5FB3">
        <w:rPr>
          <w:b/>
        </w:rPr>
        <w:t>Test Command</w:t>
      </w:r>
    </w:p>
    <w:p w14:paraId="6626F001" w14:textId="4B2EE936" w:rsidR="00FC5496" w:rsidRPr="00E02895" w:rsidRDefault="00FC5496" w:rsidP="00FC5496">
      <w:r>
        <w:t>AT+KUDPDEL</w:t>
      </w:r>
      <w:r w:rsidRPr="00E02895">
        <w:t>=?</w:t>
      </w:r>
    </w:p>
    <w:p w14:paraId="7ED23A51" w14:textId="77777777" w:rsidR="00FC5496" w:rsidRDefault="00FC5496" w:rsidP="00FC5496">
      <w:r w:rsidRPr="00E02895">
        <w:t>Response</w:t>
      </w:r>
    </w:p>
    <w:p w14:paraId="6214321B" w14:textId="20438028" w:rsidR="00FC5496" w:rsidRPr="00E02895" w:rsidRDefault="00FC5496" w:rsidP="00FC5496">
      <w:r>
        <w:t>+KUDPDEL</w:t>
      </w:r>
      <w:r w:rsidRPr="00E02895">
        <w:t>: (</w:t>
      </w:r>
      <w:r w:rsidRPr="004F084D">
        <w:t>list of possible</w:t>
      </w:r>
      <w:r w:rsidRPr="00E02895">
        <w:t xml:space="preserve"> &lt;session_id&gt;</w:t>
      </w:r>
      <w:r w:rsidRPr="004F084D">
        <w:t>s</w:t>
      </w:r>
      <w:r>
        <w:t>)</w:t>
      </w:r>
    </w:p>
    <w:p w14:paraId="3BD3193D" w14:textId="77777777" w:rsidR="00FC5496" w:rsidRDefault="00FC5496" w:rsidP="00FC5496">
      <w:r w:rsidRPr="00E02895">
        <w:t>OK</w:t>
      </w:r>
    </w:p>
    <w:p w14:paraId="2C7C146D" w14:textId="77777777" w:rsidR="00FC5496" w:rsidRDefault="00FC5496" w:rsidP="00FC5496">
      <w:pPr>
        <w:rPr>
          <w:b/>
        </w:rPr>
      </w:pPr>
    </w:p>
    <w:p w14:paraId="2F285637" w14:textId="77777777" w:rsidR="00FC5496" w:rsidRPr="008C5FB3" w:rsidRDefault="00FC5496" w:rsidP="00FC5496">
      <w:pPr>
        <w:rPr>
          <w:b/>
        </w:rPr>
      </w:pPr>
      <w:r w:rsidRPr="008C5FB3">
        <w:rPr>
          <w:b/>
        </w:rPr>
        <w:t>Write Command</w:t>
      </w:r>
    </w:p>
    <w:p w14:paraId="398053CC" w14:textId="6FED25E0" w:rsidR="00FC5496" w:rsidRPr="00E02895" w:rsidRDefault="00FC5496" w:rsidP="00FC5496">
      <w:r>
        <w:t>AT+KUD</w:t>
      </w:r>
      <w:r w:rsidRPr="00E02895">
        <w:t>P</w:t>
      </w:r>
      <w:r>
        <w:t>DEL</w:t>
      </w:r>
      <w:r w:rsidRPr="00E02895">
        <w:t>=</w:t>
      </w:r>
      <w:r>
        <w:t>&lt;session_id&gt;</w:t>
      </w:r>
    </w:p>
    <w:p w14:paraId="0B1B8E75" w14:textId="77777777" w:rsidR="00FC5496" w:rsidRDefault="00FC5496" w:rsidP="00FC5496">
      <w:r w:rsidRPr="00E02895">
        <w:t>Response</w:t>
      </w:r>
    </w:p>
    <w:p w14:paraId="3B34CDB6" w14:textId="77777777" w:rsidR="00FC5496" w:rsidRPr="00C318EF" w:rsidRDefault="00FC5496" w:rsidP="00FC5496">
      <w:r w:rsidRPr="00E02895">
        <w:t>OK</w:t>
      </w:r>
    </w:p>
    <w:p w14:paraId="73C48339" w14:textId="77777777" w:rsidR="00FC5496" w:rsidRPr="00E02895" w:rsidRDefault="00FC5496" w:rsidP="00FC5496">
      <w:r w:rsidRPr="00C318EF">
        <w:t>or</w:t>
      </w:r>
    </w:p>
    <w:p w14:paraId="54EB262E" w14:textId="77777777" w:rsidR="00FC5496" w:rsidRPr="00E02895" w:rsidRDefault="00FC5496" w:rsidP="00FC5496">
      <w:r w:rsidRPr="00E02895">
        <w:t>+CME ERROR: &lt;err&gt;</w:t>
      </w:r>
    </w:p>
    <w:p w14:paraId="5C2491F2" w14:textId="77777777" w:rsidR="00FC5496" w:rsidRDefault="00FC5496" w:rsidP="00FC5496"/>
    <w:p w14:paraId="01FFC596" w14:textId="77777777" w:rsidR="00FC5496" w:rsidRPr="006035D0" w:rsidRDefault="00FC5496" w:rsidP="00FC5496">
      <w:pPr>
        <w:pStyle w:val="Heading3"/>
        <w:numPr>
          <w:ilvl w:val="2"/>
          <w:numId w:val="1"/>
        </w:numPr>
      </w:pPr>
      <w:bookmarkStart w:id="259" w:name="_Toc516684949"/>
      <w:r w:rsidRPr="00A718DC">
        <w:t>Defined values</w:t>
      </w:r>
      <w:bookmarkEnd w:id="259"/>
    </w:p>
    <w:tbl>
      <w:tblPr>
        <w:tblStyle w:val="TableGrid"/>
        <w:tblW w:w="5000" w:type="pct"/>
        <w:tblLook w:val="01E0" w:firstRow="1" w:lastRow="1" w:firstColumn="1" w:lastColumn="1" w:noHBand="0" w:noVBand="0"/>
      </w:tblPr>
      <w:tblGrid>
        <w:gridCol w:w="1465"/>
        <w:gridCol w:w="2130"/>
        <w:gridCol w:w="5035"/>
      </w:tblGrid>
      <w:tr w:rsidR="00FC5496" w:rsidRPr="00994B87" w14:paraId="125FB0F5" w14:textId="77777777" w:rsidTr="003D5C69">
        <w:tc>
          <w:tcPr>
            <w:tcW w:w="5000" w:type="pct"/>
            <w:gridSpan w:val="3"/>
            <w:shd w:val="clear" w:color="auto" w:fill="A6A6A6" w:themeFill="background1" w:themeFillShade="A6"/>
          </w:tcPr>
          <w:p w14:paraId="4C4BC8B5" w14:textId="77777777" w:rsidR="00FC5496" w:rsidRPr="00994B87" w:rsidRDefault="00FC5496" w:rsidP="003D5C69">
            <w:pPr>
              <w:pStyle w:val="TableColumnHead"/>
              <w:spacing w:before="144" w:after="144"/>
              <w:rPr>
                <w:b w:val="0"/>
              </w:rPr>
            </w:pPr>
            <w:r w:rsidRPr="00994B87">
              <w:t>AT Command Syntax</w:t>
            </w:r>
          </w:p>
        </w:tc>
      </w:tr>
      <w:tr w:rsidR="00FC5496" w:rsidRPr="00C4621F" w14:paraId="3774E91A" w14:textId="77777777" w:rsidTr="003D5C69">
        <w:tc>
          <w:tcPr>
            <w:tcW w:w="5000" w:type="pct"/>
            <w:gridSpan w:val="3"/>
          </w:tcPr>
          <w:p w14:paraId="7C147261" w14:textId="3DA47A48" w:rsidR="00FC5496" w:rsidRPr="006131D5" w:rsidRDefault="00FC5496" w:rsidP="003D5C69">
            <w:pPr>
              <w:autoSpaceDE w:val="0"/>
              <w:autoSpaceDN w:val="0"/>
              <w:adjustRightInd w:val="0"/>
              <w:rPr>
                <w:rFonts w:cs="Arial"/>
                <w:b/>
                <w:bCs/>
                <w:szCs w:val="18"/>
              </w:rPr>
            </w:pPr>
            <w:r>
              <w:rPr>
                <w:b/>
              </w:rPr>
              <w:t>AT+KUDPDEL=&lt;session_id&gt;</w:t>
            </w:r>
          </w:p>
        </w:tc>
      </w:tr>
      <w:tr w:rsidR="00FC5496" w:rsidRPr="00E51118" w14:paraId="23F9BC3C" w14:textId="77777777" w:rsidTr="003D5C69">
        <w:tc>
          <w:tcPr>
            <w:tcW w:w="849" w:type="pct"/>
            <w:shd w:val="clear" w:color="auto" w:fill="A6A6A6" w:themeFill="background1" w:themeFillShade="A6"/>
          </w:tcPr>
          <w:p w14:paraId="1B1F59A6" w14:textId="77777777" w:rsidR="00FC5496" w:rsidRPr="00E51118" w:rsidRDefault="00FC5496" w:rsidP="003D5C69">
            <w:pPr>
              <w:pStyle w:val="TableColumnHead"/>
            </w:pPr>
            <w:r w:rsidRPr="00E51118">
              <w:t>Parameters</w:t>
            </w:r>
          </w:p>
        </w:tc>
        <w:tc>
          <w:tcPr>
            <w:tcW w:w="1234" w:type="pct"/>
            <w:shd w:val="clear" w:color="auto" w:fill="A6A6A6" w:themeFill="background1" w:themeFillShade="A6"/>
          </w:tcPr>
          <w:p w14:paraId="1CBEE88F" w14:textId="77777777" w:rsidR="00FC5496" w:rsidRPr="00E51118" w:rsidRDefault="00FC5496" w:rsidP="003D5C69">
            <w:pPr>
              <w:pStyle w:val="TableColumnHead"/>
            </w:pPr>
            <w:r w:rsidRPr="00E51118">
              <w:t>Values</w:t>
            </w:r>
          </w:p>
        </w:tc>
        <w:tc>
          <w:tcPr>
            <w:tcW w:w="2917" w:type="pct"/>
            <w:shd w:val="clear" w:color="auto" w:fill="A6A6A6" w:themeFill="background1" w:themeFillShade="A6"/>
          </w:tcPr>
          <w:p w14:paraId="62EC72B7" w14:textId="77777777" w:rsidR="00FC5496" w:rsidRPr="00E51118" w:rsidRDefault="00FC5496" w:rsidP="003D5C69">
            <w:pPr>
              <w:pStyle w:val="TableColumnHead"/>
            </w:pPr>
            <w:r w:rsidRPr="00E51118">
              <w:t>Description</w:t>
            </w:r>
          </w:p>
        </w:tc>
      </w:tr>
      <w:tr w:rsidR="00FC5496" w:rsidRPr="00E51118" w14:paraId="7644034F" w14:textId="77777777" w:rsidTr="003D5C69">
        <w:tc>
          <w:tcPr>
            <w:tcW w:w="849" w:type="pct"/>
          </w:tcPr>
          <w:p w14:paraId="3EB716E6" w14:textId="77777777" w:rsidR="00FC5496" w:rsidRPr="006131D5" w:rsidRDefault="00FC5496" w:rsidP="003D5C69">
            <w:pPr>
              <w:autoSpaceDE w:val="0"/>
              <w:autoSpaceDN w:val="0"/>
              <w:adjustRightInd w:val="0"/>
            </w:pPr>
            <w:r w:rsidRPr="006131D5">
              <w:t>&lt;</w:t>
            </w:r>
            <w:r>
              <w:t>session_id</w:t>
            </w:r>
            <w:r w:rsidRPr="006131D5">
              <w:t>&gt;</w:t>
            </w:r>
          </w:p>
        </w:tc>
        <w:tc>
          <w:tcPr>
            <w:tcW w:w="1234" w:type="pct"/>
          </w:tcPr>
          <w:p w14:paraId="10F64BE0" w14:textId="77777777" w:rsidR="00FC5496" w:rsidRPr="006131D5" w:rsidRDefault="00FC5496" w:rsidP="003D5C69">
            <w:pPr>
              <w:autoSpaceDE w:val="0"/>
              <w:autoSpaceDN w:val="0"/>
              <w:adjustRightInd w:val="0"/>
            </w:pPr>
            <w:r>
              <w:t>1-32</w:t>
            </w:r>
          </w:p>
        </w:tc>
        <w:tc>
          <w:tcPr>
            <w:tcW w:w="2917" w:type="pct"/>
          </w:tcPr>
          <w:p w14:paraId="53C98D71" w14:textId="2447D008" w:rsidR="00FC5496" w:rsidRPr="006131D5" w:rsidRDefault="00FC5496" w:rsidP="003D5C69">
            <w:pPr>
              <w:pStyle w:val="TableBody"/>
            </w:pPr>
            <w:r>
              <w:rPr>
                <w:rFonts w:ascii="Calibri" w:eastAsia="SimSun" w:hAnsi="Calibri" w:cs="Times New Roman"/>
                <w:color w:val="auto"/>
                <w:sz w:val="24"/>
                <w:szCs w:val="20"/>
                <w:lang w:val="en-CA" w:eastAsia="en-US"/>
              </w:rPr>
              <w:t>UDP</w:t>
            </w:r>
            <w:r w:rsidRPr="00366B42">
              <w:rPr>
                <w:rFonts w:ascii="Calibri" w:eastAsia="SimSun" w:hAnsi="Calibri" w:cs="Times New Roman"/>
                <w:color w:val="auto"/>
                <w:sz w:val="24"/>
                <w:szCs w:val="20"/>
                <w:lang w:val="en-CA" w:eastAsia="en-US"/>
              </w:rPr>
              <w:t xml:space="preserve"> session index</w:t>
            </w:r>
          </w:p>
        </w:tc>
      </w:tr>
    </w:tbl>
    <w:p w14:paraId="2A3FF70B" w14:textId="77777777" w:rsidR="00FC5496" w:rsidRDefault="00FC5496" w:rsidP="00FC5496"/>
    <w:p w14:paraId="72F538E2" w14:textId="77777777" w:rsidR="00FC5496" w:rsidRDefault="00FC5496" w:rsidP="00FC5496">
      <w:pPr>
        <w:pStyle w:val="Heading3"/>
        <w:numPr>
          <w:ilvl w:val="2"/>
          <w:numId w:val="1"/>
        </w:numPr>
      </w:pPr>
      <w:bookmarkStart w:id="260" w:name="_Toc516684950"/>
      <w:r>
        <w:t>Examples</w:t>
      </w:r>
      <w:bookmarkEnd w:id="260"/>
    </w:p>
    <w:p w14:paraId="449438C7" w14:textId="0967BC05" w:rsidR="00FC5496" w:rsidRDefault="00FC5496" w:rsidP="00FC5496">
      <w:pPr>
        <w:rPr>
          <w:b/>
        </w:rPr>
      </w:pPr>
      <w:r w:rsidRPr="00C928C2">
        <w:rPr>
          <w:b/>
        </w:rPr>
        <w:t>Write Command</w:t>
      </w:r>
    </w:p>
    <w:p w14:paraId="54A20238" w14:textId="77777777" w:rsidR="0087206B" w:rsidRDefault="0087206B" w:rsidP="00FC5496">
      <w:pPr>
        <w:rPr>
          <w:b/>
        </w:rPr>
      </w:pPr>
      <w:r w:rsidRPr="0087206B">
        <w:rPr>
          <w:b/>
        </w:rPr>
        <w:t>Preconditions:</w:t>
      </w:r>
    </w:p>
    <w:p w14:paraId="41FEBF00" w14:textId="78439B19" w:rsidR="00D21810" w:rsidRPr="0087206B" w:rsidRDefault="0087206B" w:rsidP="00FC5496">
      <w:r w:rsidRPr="0087206B">
        <w:t>AT+KUDPCFG=1,1,3000</w:t>
      </w:r>
    </w:p>
    <w:p w14:paraId="13FE8D08" w14:textId="4CB47714" w:rsidR="0087206B" w:rsidRDefault="0087206B" w:rsidP="00FC5496">
      <w:r w:rsidRPr="0087206B">
        <w:t>AT+KUDPCLOSE=1,1</w:t>
      </w:r>
    </w:p>
    <w:p w14:paraId="42492304" w14:textId="083E78B3" w:rsidR="0087206B" w:rsidRPr="0087206B" w:rsidRDefault="0087206B" w:rsidP="00FC5496">
      <w:pPr>
        <w:rPr>
          <w:b/>
        </w:rPr>
      </w:pPr>
      <w:r w:rsidRPr="0087206B">
        <w:rPr>
          <w:b/>
        </w:rPr>
        <w:t>Execution Steps:</w:t>
      </w:r>
    </w:p>
    <w:p w14:paraId="0552FBBE" w14:textId="20CF9CCB" w:rsidR="00FC5496" w:rsidRPr="00E02895" w:rsidRDefault="00FC5496" w:rsidP="00FC5496">
      <w:r>
        <w:t>AT+KUDPDEL</w:t>
      </w:r>
      <w:r w:rsidRPr="00E02895">
        <w:t>=</w:t>
      </w:r>
      <w:r>
        <w:t>1</w:t>
      </w:r>
    </w:p>
    <w:p w14:paraId="5B906C82" w14:textId="77777777" w:rsidR="00FC5496" w:rsidRDefault="00FC5496" w:rsidP="00FC5496">
      <w:pPr>
        <w:rPr>
          <w:b/>
        </w:rPr>
      </w:pPr>
      <w:r w:rsidRPr="00E02895">
        <w:t>OK</w:t>
      </w:r>
    </w:p>
    <w:p w14:paraId="4E9F91D0" w14:textId="77777777" w:rsidR="00FC5496" w:rsidRPr="00C928C2" w:rsidRDefault="00FC5496" w:rsidP="00FC5496">
      <w:pPr>
        <w:rPr>
          <w:b/>
        </w:rPr>
      </w:pPr>
    </w:p>
    <w:p w14:paraId="5AA9C98E" w14:textId="77777777" w:rsidR="00FC5496" w:rsidRDefault="00FC5496" w:rsidP="00FC5496">
      <w:pPr>
        <w:rPr>
          <w:b/>
        </w:rPr>
      </w:pPr>
      <w:r w:rsidRPr="00C928C2">
        <w:rPr>
          <w:b/>
        </w:rPr>
        <w:t>Test Command</w:t>
      </w:r>
    </w:p>
    <w:p w14:paraId="3EA62321" w14:textId="355843E5" w:rsidR="00FC5496" w:rsidRPr="00E02895" w:rsidRDefault="00FC5496" w:rsidP="00FC5496">
      <w:r>
        <w:t>AT+KUDPDEL</w:t>
      </w:r>
      <w:r w:rsidRPr="00E02895">
        <w:t>=?</w:t>
      </w:r>
    </w:p>
    <w:p w14:paraId="069E7AF7" w14:textId="51C744DE" w:rsidR="00FC5496" w:rsidRPr="00E02895" w:rsidRDefault="00FC5496" w:rsidP="00FC5496">
      <w:r>
        <w:t>+KUDPDEL</w:t>
      </w:r>
      <w:r w:rsidRPr="00E02895">
        <w:t>: (</w:t>
      </w:r>
      <w:r>
        <w:t>1-32</w:t>
      </w:r>
      <w:r w:rsidRPr="00E02895">
        <w:t>)</w:t>
      </w:r>
    </w:p>
    <w:p w14:paraId="08DFFE45" w14:textId="77777777" w:rsidR="00FC5496" w:rsidRDefault="00FC5496" w:rsidP="00FC5496">
      <w:r w:rsidRPr="00E02895">
        <w:t>OK</w:t>
      </w:r>
    </w:p>
    <w:p w14:paraId="142A5ACF" w14:textId="77777777" w:rsidR="00FC5496" w:rsidRDefault="00FC5496" w:rsidP="00FC5496"/>
    <w:p w14:paraId="37EA8473" w14:textId="77777777" w:rsidR="00FC5496" w:rsidRDefault="00FC5496" w:rsidP="00FC5496"/>
    <w:p w14:paraId="7FB7AAFA" w14:textId="4424F503" w:rsidR="00FC5496" w:rsidRDefault="00FC5496" w:rsidP="00FC5496"/>
    <w:p w14:paraId="28767D8D" w14:textId="664FFFFC" w:rsidR="00FC5496" w:rsidRDefault="00FC5496" w:rsidP="00FC5496">
      <w:pPr>
        <w:pStyle w:val="Heading3"/>
      </w:pPr>
      <w:bookmarkStart w:id="261" w:name="_Toc516684951"/>
      <w:r>
        <w:lastRenderedPageBreak/>
        <w:t>Sequence Diagram</w:t>
      </w:r>
      <w:bookmarkEnd w:id="261"/>
    </w:p>
    <w:p w14:paraId="64BB5094" w14:textId="77777777" w:rsidR="00FC5496" w:rsidRDefault="00FC5496" w:rsidP="00FC5496">
      <w:r w:rsidRPr="00954F93">
        <w:rPr>
          <w:noProof/>
          <w:lang w:val="en-US"/>
        </w:rPr>
        <mc:AlternateContent>
          <mc:Choice Requires="wps">
            <w:drawing>
              <wp:anchor distT="0" distB="0" distL="114300" distR="114300" simplePos="0" relativeHeight="255531008" behindDoc="0" locked="0" layoutInCell="1" allowOverlap="1" wp14:anchorId="457FFF87" wp14:editId="5A7AC345">
                <wp:simplePos x="0" y="0"/>
                <wp:positionH relativeFrom="margin">
                  <wp:align>left</wp:align>
                </wp:positionH>
                <wp:positionV relativeFrom="paragraph">
                  <wp:posOffset>122555</wp:posOffset>
                </wp:positionV>
                <wp:extent cx="822325" cy="640080"/>
                <wp:effectExtent l="0" t="0" r="15875" b="26670"/>
                <wp:wrapNone/>
                <wp:docPr id="2760" name="Rectangle 2760"/>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B6560" w14:textId="77777777" w:rsidR="00944514" w:rsidRDefault="00944514" w:rsidP="00FC5496">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FFF87" id="Rectangle 2760" o:spid="_x0000_s2510" style="position:absolute;margin-left:0;margin-top:9.65pt;width:64.75pt;height:50.4pt;z-index:25553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aO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" fillcolor="#f79646 [3209]" strokecolor="#5a5a5a [2109]" strokeweight="1pt">
                <v:textbox>
                  <w:txbxContent>
                    <w:p w14:paraId="039B6560" w14:textId="77777777" w:rsidR="00944514" w:rsidRDefault="00944514" w:rsidP="00FC5496">
                      <w:pPr>
                        <w:jc w:val="center"/>
                      </w:pPr>
                      <w:r>
                        <w:t>Host with Linux OS</w:t>
                      </w:r>
                    </w:p>
                  </w:txbxContent>
                </v:textbox>
                <w10:wrap anchorx="margin"/>
              </v:rect>
            </w:pict>
          </mc:Fallback>
        </mc:AlternateContent>
      </w:r>
      <w:r w:rsidRPr="00954F93">
        <w:rPr>
          <w:noProof/>
          <w:lang w:val="en-US"/>
        </w:rPr>
        <mc:AlternateContent>
          <mc:Choice Requires="wps">
            <w:drawing>
              <wp:anchor distT="0" distB="0" distL="114300" distR="114300" simplePos="0" relativeHeight="255532032" behindDoc="0" locked="0" layoutInCell="1" allowOverlap="1" wp14:anchorId="32A2171E" wp14:editId="0F5DA6B4">
                <wp:simplePos x="0" y="0"/>
                <wp:positionH relativeFrom="column">
                  <wp:posOffset>1562735</wp:posOffset>
                </wp:positionH>
                <wp:positionV relativeFrom="paragraph">
                  <wp:posOffset>113030</wp:posOffset>
                </wp:positionV>
                <wp:extent cx="828675" cy="640080"/>
                <wp:effectExtent l="0" t="0" r="28575" b="26670"/>
                <wp:wrapNone/>
                <wp:docPr id="2761" name="Rectangle 276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5665B3B" w14:textId="77777777" w:rsidR="00944514" w:rsidRDefault="00944514" w:rsidP="00FC5496">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2171E" id="Rectangle 2761" o:spid="_x0000_s2511" style="position:absolute;margin-left:123.05pt;margin-top:8.9pt;width:65.25pt;height:50.4pt;z-index:2555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" fillcolor="#4f81bd [3204]" strokecolor="#5a5a5a [2109]" strokeweight="1pt">
                <v:textbox>
                  <w:txbxContent>
                    <w:p w14:paraId="65665B3B" w14:textId="77777777" w:rsidR="00944514" w:rsidRDefault="00944514" w:rsidP="00FC5496">
                      <w:pPr>
                        <w:jc w:val="center"/>
                      </w:pPr>
                      <w:r>
                        <w:t>Legato App</w:t>
                      </w:r>
                    </w:p>
                  </w:txbxContent>
                </v:textbox>
              </v:rect>
            </w:pict>
          </mc:Fallback>
        </mc:AlternateContent>
      </w:r>
      <w:r w:rsidRPr="00954F93">
        <w:rPr>
          <w:noProof/>
          <w:lang w:val="en-US"/>
        </w:rPr>
        <mc:AlternateContent>
          <mc:Choice Requires="wps">
            <w:drawing>
              <wp:anchor distT="0" distB="0" distL="114300" distR="114300" simplePos="0" relativeHeight="255533056" behindDoc="0" locked="0" layoutInCell="1" allowOverlap="1" wp14:anchorId="16D101D6" wp14:editId="6B403C4A">
                <wp:simplePos x="0" y="0"/>
                <wp:positionH relativeFrom="column">
                  <wp:posOffset>2858135</wp:posOffset>
                </wp:positionH>
                <wp:positionV relativeFrom="paragraph">
                  <wp:posOffset>113030</wp:posOffset>
                </wp:positionV>
                <wp:extent cx="1143000" cy="640080"/>
                <wp:effectExtent l="0" t="0" r="19050" b="26670"/>
                <wp:wrapNone/>
                <wp:docPr id="2762" name="Rectangle 276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3514F79" w14:textId="77777777" w:rsidR="00944514" w:rsidRDefault="00944514" w:rsidP="00FC5496">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D101D6" id="Rectangle 2762" o:spid="_x0000_s2512" style="position:absolute;margin-left:225.05pt;margin-top:8.9pt;width:90pt;height:50.4pt;z-index:25553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gQ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" fillcolor="#c0504d [3205]" strokecolor="#5a5a5a [2109]" strokeweight="1pt">
                <v:textbox>
                  <w:txbxContent>
                    <w:p w14:paraId="43514F79" w14:textId="77777777" w:rsidR="00944514" w:rsidRDefault="00944514" w:rsidP="00FC5496">
                      <w:pPr>
                        <w:jc w:val="center"/>
                      </w:pPr>
                      <w:r>
                        <w:t>Legato AT Server</w:t>
                      </w:r>
                    </w:p>
                  </w:txbxContent>
                </v:textbox>
              </v:rect>
            </w:pict>
          </mc:Fallback>
        </mc:AlternateContent>
      </w:r>
      <w:r w:rsidRPr="00954F93">
        <w:rPr>
          <w:noProof/>
          <w:lang w:val="en-US"/>
        </w:rPr>
        <mc:AlternateContent>
          <mc:Choice Requires="wps">
            <w:drawing>
              <wp:anchor distT="0" distB="0" distL="114300" distR="114300" simplePos="0" relativeHeight="255535104" behindDoc="0" locked="0" layoutInCell="1" allowOverlap="1" wp14:anchorId="1A55E303" wp14:editId="6BF2B4F1">
                <wp:simplePos x="0" y="0"/>
                <wp:positionH relativeFrom="column">
                  <wp:posOffset>4200525</wp:posOffset>
                </wp:positionH>
                <wp:positionV relativeFrom="paragraph">
                  <wp:posOffset>94615</wp:posOffset>
                </wp:positionV>
                <wp:extent cx="1047750" cy="649605"/>
                <wp:effectExtent l="0" t="0" r="19050" b="17145"/>
                <wp:wrapNone/>
                <wp:docPr id="2763" name="Rectangle 276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A1D0BA" w14:textId="77777777" w:rsidR="00944514" w:rsidRDefault="00944514" w:rsidP="00FC5496">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5E303" id="Rectangle 2763" o:spid="_x0000_s2513" style="position:absolute;margin-left:330.75pt;margin-top:7.45pt;width:82.5pt;height:51.15pt;z-index:2555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" fillcolor="#c0504d [3205]" strokecolor="#5a5a5a [2109]" strokeweight="1pt">
                <v:textbox>
                  <w:txbxContent>
                    <w:p w14:paraId="62A1D0BA" w14:textId="77777777" w:rsidR="00944514" w:rsidRDefault="00944514" w:rsidP="00FC5496">
                      <w:pPr>
                        <w:jc w:val="center"/>
                      </w:pPr>
                      <w:r>
                        <w:t>Other Legato Services</w:t>
                      </w:r>
                    </w:p>
                  </w:txbxContent>
                </v:textbox>
              </v:rect>
            </w:pict>
          </mc:Fallback>
        </mc:AlternateContent>
      </w:r>
      <w:r w:rsidRPr="00954F93">
        <w:rPr>
          <w:noProof/>
          <w:lang w:val="en-US"/>
        </w:rPr>
        <mc:AlternateContent>
          <mc:Choice Requires="wps">
            <w:drawing>
              <wp:anchor distT="0" distB="0" distL="114300" distR="114300" simplePos="0" relativeHeight="255534080" behindDoc="0" locked="0" layoutInCell="1" allowOverlap="1" wp14:anchorId="59146CFF" wp14:editId="7FA65EC1">
                <wp:simplePos x="0" y="0"/>
                <wp:positionH relativeFrom="rightMargin">
                  <wp:posOffset>-76200</wp:posOffset>
                </wp:positionH>
                <wp:positionV relativeFrom="paragraph">
                  <wp:posOffset>86360</wp:posOffset>
                </wp:positionV>
                <wp:extent cx="731520" cy="638175"/>
                <wp:effectExtent l="0" t="0" r="11430" b="28575"/>
                <wp:wrapNone/>
                <wp:docPr id="2764" name="Rectangle 276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EABF3C8" w14:textId="77777777" w:rsidR="00944514" w:rsidRDefault="00944514" w:rsidP="00FC5496">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46CFF" id="Rectangle 2764" o:spid="_x0000_s2514" style="position:absolute;margin-left:-6pt;margin-top:6.8pt;width:57.6pt;height:50.25pt;z-index:25553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" fillcolor="#8064a2 [3207]" strokecolor="#5a5a5a [2109]" strokeweight="1pt">
                <v:textbox>
                  <w:txbxContent>
                    <w:p w14:paraId="1EABF3C8" w14:textId="77777777" w:rsidR="00944514" w:rsidRDefault="00944514" w:rsidP="00FC5496">
                      <w:pPr>
                        <w:jc w:val="center"/>
                      </w:pPr>
                      <w:r>
                        <w:t>Modem</w:t>
                      </w:r>
                    </w:p>
                  </w:txbxContent>
                </v:textbox>
                <w10:wrap anchorx="margin"/>
              </v:rect>
            </w:pict>
          </mc:Fallback>
        </mc:AlternateContent>
      </w:r>
    </w:p>
    <w:p w14:paraId="010F2D1D" w14:textId="77777777" w:rsidR="00FC5496" w:rsidRDefault="00FC5496" w:rsidP="00FC5496"/>
    <w:p w14:paraId="3E4261DD" w14:textId="77777777" w:rsidR="00FC5496" w:rsidRDefault="00FC5496" w:rsidP="00FC5496"/>
    <w:p w14:paraId="13B13B33" w14:textId="1DCEB5EC" w:rsidR="00FC5496" w:rsidRDefault="00FE266B" w:rsidP="00FC5496">
      <w:r>
        <w:rPr>
          <w:noProof/>
          <w:lang w:val="en-US"/>
        </w:rPr>
        <mc:AlternateContent>
          <mc:Choice Requires="wps">
            <w:drawing>
              <wp:anchor distT="0" distB="0" distL="114300" distR="114300" simplePos="0" relativeHeight="255539200" behindDoc="0" locked="0" layoutInCell="1" allowOverlap="1" wp14:anchorId="257C3B34" wp14:editId="7BBB09C2">
                <wp:simplePos x="0" y="0"/>
                <wp:positionH relativeFrom="column">
                  <wp:posOffset>4648200</wp:posOffset>
                </wp:positionH>
                <wp:positionV relativeFrom="paragraph">
                  <wp:posOffset>189230</wp:posOffset>
                </wp:positionV>
                <wp:extent cx="0" cy="6715125"/>
                <wp:effectExtent l="0" t="0" r="19050" b="28575"/>
                <wp:wrapNone/>
                <wp:docPr id="2766" name="Straight Connector 2766"/>
                <wp:cNvGraphicFramePr/>
                <a:graphic xmlns:a="http://schemas.openxmlformats.org/drawingml/2006/main">
                  <a:graphicData uri="http://schemas.microsoft.com/office/word/2010/wordprocessingShape">
                    <wps:wsp>
                      <wps:cNvCnPr/>
                      <wps:spPr>
                        <a:xfrm flipH="1">
                          <a:off x="0" y="0"/>
                          <a:ext cx="0" cy="671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36DCC" id="Straight Connector 2766" o:spid="_x0000_s1026" style="position:absolute;flip:x;z-index:2555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4.9pt" to="366pt,5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" strokecolor="#4579b8 [3044]"/>
            </w:pict>
          </mc:Fallback>
        </mc:AlternateContent>
      </w:r>
      <w:r>
        <w:rPr>
          <w:noProof/>
          <w:lang w:val="en-US"/>
        </w:rPr>
        <mc:AlternateContent>
          <mc:Choice Requires="wps">
            <w:drawing>
              <wp:anchor distT="0" distB="0" distL="114300" distR="114300" simplePos="0" relativeHeight="255540224" behindDoc="0" locked="0" layoutInCell="1" allowOverlap="1" wp14:anchorId="2776BF87" wp14:editId="25BABBD6">
                <wp:simplePos x="0" y="0"/>
                <wp:positionH relativeFrom="column">
                  <wp:posOffset>5724525</wp:posOffset>
                </wp:positionH>
                <wp:positionV relativeFrom="paragraph">
                  <wp:posOffset>170180</wp:posOffset>
                </wp:positionV>
                <wp:extent cx="0" cy="6743700"/>
                <wp:effectExtent l="0" t="0" r="19050" b="19050"/>
                <wp:wrapNone/>
                <wp:docPr id="2767" name="Straight Connector 2767"/>
                <wp:cNvGraphicFramePr/>
                <a:graphic xmlns:a="http://schemas.openxmlformats.org/drawingml/2006/main">
                  <a:graphicData uri="http://schemas.microsoft.com/office/word/2010/wordprocessingShape">
                    <wps:wsp>
                      <wps:cNvCnPr/>
                      <wps:spPr>
                        <a:xfrm>
                          <a:off x="0" y="0"/>
                          <a:ext cx="0" cy="674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DD1BBC" id="Straight Connector 2767" o:spid="_x0000_s1026" style="position:absolute;z-index:2555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75pt,13.4pt" to="450.75pt,5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" strokecolor="#4579b8 [3044]"/>
            </w:pict>
          </mc:Fallback>
        </mc:AlternateContent>
      </w:r>
      <w:r w:rsidR="00FC5496" w:rsidRPr="00DD42A3">
        <w:rPr>
          <w:noProof/>
          <w:lang w:val="en-US"/>
        </w:rPr>
        <mc:AlternateContent>
          <mc:Choice Requires="wps">
            <w:drawing>
              <wp:anchor distT="0" distB="0" distL="114300" distR="114300" simplePos="0" relativeHeight="255541248" behindDoc="1" locked="0" layoutInCell="1" allowOverlap="1" wp14:anchorId="2C8E1670" wp14:editId="23998DC3">
                <wp:simplePos x="0" y="0"/>
                <wp:positionH relativeFrom="column">
                  <wp:posOffset>2028825</wp:posOffset>
                </wp:positionH>
                <wp:positionV relativeFrom="paragraph">
                  <wp:posOffset>133985</wp:posOffset>
                </wp:positionV>
                <wp:extent cx="1247775" cy="552450"/>
                <wp:effectExtent l="0" t="0" r="9525" b="0"/>
                <wp:wrapNone/>
                <wp:docPr id="2765" name="Rounded Rectangle 2765"/>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B9A30F" w14:textId="77777777" w:rsidR="00944514" w:rsidRPr="00B6176C" w:rsidRDefault="00944514" w:rsidP="00FC5496">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8E1670" id="Rounded Rectangle 2765" o:spid="_x0000_s2515" style="position:absolute;margin-left:159.75pt;margin-top:10.55pt;width:98.25pt;height:43.5pt;z-index:-24777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" fillcolor="white [3201]" stroked="f" strokeweight="2pt">
                <v:textbox>
                  <w:txbxContent>
                    <w:p w14:paraId="24B9A30F" w14:textId="77777777" w:rsidR="00944514" w:rsidRPr="00B6176C" w:rsidRDefault="00944514" w:rsidP="00FC5496">
                      <w:r>
                        <w:t>AT server setup initialisation</w:t>
                      </w:r>
                    </w:p>
                  </w:txbxContent>
                </v:textbox>
              </v:roundrect>
            </w:pict>
          </mc:Fallback>
        </mc:AlternateContent>
      </w:r>
    </w:p>
    <w:p w14:paraId="1138BF4A" w14:textId="6C9E1B45" w:rsidR="00FC5496" w:rsidRDefault="00FE266B" w:rsidP="00FC5496">
      <w:r>
        <w:rPr>
          <w:noProof/>
          <w:lang w:val="en-US"/>
        </w:rPr>
        <mc:AlternateContent>
          <mc:Choice Requires="wps">
            <w:drawing>
              <wp:anchor distT="0" distB="0" distL="114300" distR="114300" simplePos="0" relativeHeight="255537152" behindDoc="0" locked="0" layoutInCell="1" allowOverlap="1" wp14:anchorId="06EB7078" wp14:editId="7C216047">
                <wp:simplePos x="0" y="0"/>
                <wp:positionH relativeFrom="column">
                  <wp:posOffset>1952625</wp:posOffset>
                </wp:positionH>
                <wp:positionV relativeFrom="paragraph">
                  <wp:posOffset>12700</wp:posOffset>
                </wp:positionV>
                <wp:extent cx="0" cy="6667500"/>
                <wp:effectExtent l="0" t="0" r="19050" b="19050"/>
                <wp:wrapNone/>
                <wp:docPr id="2768" name="Straight Connector 2768"/>
                <wp:cNvGraphicFramePr/>
                <a:graphic xmlns:a="http://schemas.openxmlformats.org/drawingml/2006/main">
                  <a:graphicData uri="http://schemas.microsoft.com/office/word/2010/wordprocessingShape">
                    <wps:wsp>
                      <wps:cNvCnPr/>
                      <wps:spPr>
                        <a:xfrm>
                          <a:off x="0" y="0"/>
                          <a:ext cx="0" cy="6667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6FEE7" id="Straight Connector 2768" o:spid="_x0000_s1026" style="position:absolute;z-index:2555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75pt,1pt" to="153.7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" strokecolor="#4579b8 [3044]"/>
            </w:pict>
          </mc:Fallback>
        </mc:AlternateContent>
      </w:r>
      <w:r w:rsidR="001173EC">
        <w:rPr>
          <w:noProof/>
          <w:lang w:val="en-US"/>
        </w:rPr>
        <mc:AlternateContent>
          <mc:Choice Requires="wps">
            <w:drawing>
              <wp:anchor distT="0" distB="0" distL="114300" distR="114300" simplePos="0" relativeHeight="255538176" behindDoc="0" locked="0" layoutInCell="1" allowOverlap="1" wp14:anchorId="52165A17" wp14:editId="4DB19FC7">
                <wp:simplePos x="0" y="0"/>
                <wp:positionH relativeFrom="column">
                  <wp:posOffset>3428365</wp:posOffset>
                </wp:positionH>
                <wp:positionV relativeFrom="paragraph">
                  <wp:posOffset>12700</wp:posOffset>
                </wp:positionV>
                <wp:extent cx="0" cy="6705600"/>
                <wp:effectExtent l="0" t="0" r="19050" b="19050"/>
                <wp:wrapNone/>
                <wp:docPr id="2769" name="Straight Connector 2769"/>
                <wp:cNvGraphicFramePr/>
                <a:graphic xmlns:a="http://schemas.openxmlformats.org/drawingml/2006/main">
                  <a:graphicData uri="http://schemas.microsoft.com/office/word/2010/wordprocessingShape">
                    <wps:wsp>
                      <wps:cNvCnPr/>
                      <wps:spPr>
                        <a:xfrm>
                          <a:off x="0" y="0"/>
                          <a:ext cx="0" cy="670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FE27A" id="Straight Connector 2769" o:spid="_x0000_s1026" style="position:absolute;z-index:2555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95pt,1pt" to="269.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" strokecolor="#4579b8 [3044]"/>
            </w:pict>
          </mc:Fallback>
        </mc:AlternateContent>
      </w:r>
      <w:r w:rsidR="001173EC">
        <w:rPr>
          <w:noProof/>
          <w:lang w:val="en-US"/>
        </w:rPr>
        <mc:AlternateContent>
          <mc:Choice Requires="wps">
            <w:drawing>
              <wp:anchor distT="0" distB="0" distL="114300" distR="114300" simplePos="0" relativeHeight="255536128" behindDoc="0" locked="0" layoutInCell="1" allowOverlap="1" wp14:anchorId="79236958" wp14:editId="4921097E">
                <wp:simplePos x="0" y="0"/>
                <wp:positionH relativeFrom="column">
                  <wp:posOffset>381000</wp:posOffset>
                </wp:positionH>
                <wp:positionV relativeFrom="paragraph">
                  <wp:posOffset>12700</wp:posOffset>
                </wp:positionV>
                <wp:extent cx="0" cy="6629400"/>
                <wp:effectExtent l="0" t="0" r="19050" b="19050"/>
                <wp:wrapNone/>
                <wp:docPr id="2770" name="Straight Connector 2770"/>
                <wp:cNvGraphicFramePr/>
                <a:graphic xmlns:a="http://schemas.openxmlformats.org/drawingml/2006/main">
                  <a:graphicData uri="http://schemas.microsoft.com/office/word/2010/wordprocessingShape">
                    <wps:wsp>
                      <wps:cNvCnPr/>
                      <wps:spPr>
                        <a:xfrm flipH="1">
                          <a:off x="0" y="0"/>
                          <a:ext cx="0" cy="662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D59FB" id="Straight Connector 2770" o:spid="_x0000_s1026" style="position:absolute;flip:x;z-index:2555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1pt" to="30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" strokecolor="#4579b8 [3044]"/>
            </w:pict>
          </mc:Fallback>
        </mc:AlternateContent>
      </w:r>
    </w:p>
    <w:p w14:paraId="490F305B" w14:textId="77777777" w:rsidR="00FC5496" w:rsidRDefault="00FC5496" w:rsidP="00FC5496">
      <w:r>
        <w:rPr>
          <w:noProof/>
          <w:lang w:val="en-US"/>
        </w:rPr>
        <mc:AlternateContent>
          <mc:Choice Requires="wps">
            <w:drawing>
              <wp:anchor distT="0" distB="0" distL="114300" distR="114300" simplePos="0" relativeHeight="255548416" behindDoc="0" locked="0" layoutInCell="1" allowOverlap="1" wp14:anchorId="6F3D0867" wp14:editId="13783A54">
                <wp:simplePos x="0" y="0"/>
                <wp:positionH relativeFrom="column">
                  <wp:posOffset>1961515</wp:posOffset>
                </wp:positionH>
                <wp:positionV relativeFrom="paragraph">
                  <wp:posOffset>48260</wp:posOffset>
                </wp:positionV>
                <wp:extent cx="1476375" cy="0"/>
                <wp:effectExtent l="0" t="76200" r="9525" b="95250"/>
                <wp:wrapNone/>
                <wp:docPr id="2771" name="Straight Arrow Connector 2771"/>
                <wp:cNvGraphicFramePr/>
                <a:graphic xmlns:a="http://schemas.openxmlformats.org/drawingml/2006/main">
                  <a:graphicData uri="http://schemas.microsoft.com/office/word/2010/wordprocessingShape">
                    <wps:wsp>
                      <wps:cNvCnPr/>
                      <wps:spPr>
                        <a:xfrm flipV="1">
                          <a:off x="0" y="0"/>
                          <a:ext cx="1476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274B95" id="Straight Arrow Connector 2771" o:spid="_x0000_s1026" type="#_x0000_t32" style="position:absolute;margin-left:154.45pt;margin-top:3.8pt;width:116.25pt;height:0;flip:y;z-index:25554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" strokecolor="#4579b8 [3044]">
                <v:stroke endarrow="block"/>
              </v:shape>
            </w:pict>
          </mc:Fallback>
        </mc:AlternateContent>
      </w:r>
      <w:r w:rsidRPr="00DD42A3">
        <w:rPr>
          <w:noProof/>
          <w:lang w:val="en-US"/>
        </w:rPr>
        <mc:AlternateContent>
          <mc:Choice Requires="wps">
            <w:drawing>
              <wp:anchor distT="0" distB="0" distL="114300" distR="114300" simplePos="0" relativeHeight="255542272" behindDoc="0" locked="0" layoutInCell="1" allowOverlap="1" wp14:anchorId="06625301" wp14:editId="05170078">
                <wp:simplePos x="0" y="0"/>
                <wp:positionH relativeFrom="margin">
                  <wp:posOffset>2590800</wp:posOffset>
                </wp:positionH>
                <wp:positionV relativeFrom="paragraph">
                  <wp:posOffset>160020</wp:posOffset>
                </wp:positionV>
                <wp:extent cx="1676400" cy="1619250"/>
                <wp:effectExtent l="0" t="0" r="19050" b="19050"/>
                <wp:wrapNone/>
                <wp:docPr id="2772" name="Flowchart: Decision 2772"/>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29DB612A" w14:textId="77777777" w:rsidR="00944514" w:rsidRDefault="00944514" w:rsidP="00FC5496">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25301" id="Flowchart: Decision 2772" o:spid="_x0000_s2516" type="#_x0000_t110" style="position:absolute;margin-left:204pt;margin-top:12.6pt;width:132pt;height:127.5pt;z-index:2555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" fillcolor="white [3201]" strokecolor="#4f81bd [3204]" strokeweight="1pt">
                <v:textbox>
                  <w:txbxContent>
                    <w:p w14:paraId="29DB612A" w14:textId="77777777" w:rsidR="00944514" w:rsidRDefault="00944514" w:rsidP="00FC5496">
                      <w:pPr>
                        <w:jc w:val="center"/>
                      </w:pPr>
                      <w:r>
                        <w:t>Is AT command known by server</w:t>
                      </w:r>
                    </w:p>
                  </w:txbxContent>
                </v:textbox>
                <w10:wrap anchorx="margin"/>
              </v:shape>
            </w:pict>
          </mc:Fallback>
        </mc:AlternateContent>
      </w:r>
    </w:p>
    <w:p w14:paraId="66BEEEEB" w14:textId="77777777" w:rsidR="00FC5496" w:rsidRDefault="00FC5496" w:rsidP="00FC5496"/>
    <w:p w14:paraId="45E0A1BC" w14:textId="77777777" w:rsidR="00FC5496" w:rsidRDefault="00FC5496" w:rsidP="00FC5496"/>
    <w:p w14:paraId="55A98682" w14:textId="77777777" w:rsidR="00FC5496" w:rsidRDefault="00FC5496" w:rsidP="00FC5496">
      <w:r w:rsidRPr="00DD42A3">
        <w:rPr>
          <w:noProof/>
          <w:lang w:val="en-US"/>
        </w:rPr>
        <mc:AlternateContent>
          <mc:Choice Requires="wps">
            <w:drawing>
              <wp:anchor distT="0" distB="0" distL="114300" distR="114300" simplePos="0" relativeHeight="255543296" behindDoc="1" locked="0" layoutInCell="1" allowOverlap="1" wp14:anchorId="5E79AA6C" wp14:editId="0319A11E">
                <wp:simplePos x="0" y="0"/>
                <wp:positionH relativeFrom="column">
                  <wp:posOffset>352425</wp:posOffset>
                </wp:positionH>
                <wp:positionV relativeFrom="paragraph">
                  <wp:posOffset>154305</wp:posOffset>
                </wp:positionV>
                <wp:extent cx="1943100" cy="304800"/>
                <wp:effectExtent l="0" t="0" r="0" b="0"/>
                <wp:wrapNone/>
                <wp:docPr id="2773" name="Rounded Rectangle 2773"/>
                <wp:cNvGraphicFramePr/>
                <a:graphic xmlns:a="http://schemas.openxmlformats.org/drawingml/2006/main">
                  <a:graphicData uri="http://schemas.microsoft.com/office/word/2010/wordprocessingShape">
                    <wps:wsp>
                      <wps:cNvSpPr/>
                      <wps:spPr>
                        <a:xfrm>
                          <a:off x="0" y="0"/>
                          <a:ext cx="1943100"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9C148E0" w14:textId="671E6E2F" w:rsidR="00944514" w:rsidRPr="00B6176C" w:rsidRDefault="00944514" w:rsidP="00FC5496">
                            <w:r>
                              <w:t>AT Command AT+KUDPDEL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79AA6C" id="Rounded Rectangle 2773" o:spid="_x0000_s2517" style="position:absolute;margin-left:27.75pt;margin-top:12.15pt;width:153pt;height:24pt;z-index:-2477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" fillcolor="white [3201]" stroked="f" strokeweight="2pt">
                <v:textbox>
                  <w:txbxContent>
                    <w:p w14:paraId="79C148E0" w14:textId="671E6E2F" w:rsidR="00944514" w:rsidRPr="00B6176C" w:rsidRDefault="00944514" w:rsidP="00FC5496">
                      <w:r>
                        <w:t>AT Command AT+KUDPDEL</w:t>
                      </w:r>
                    </w:p>
                  </w:txbxContent>
                </v:textbox>
              </v:roundrect>
            </w:pict>
          </mc:Fallback>
        </mc:AlternateContent>
      </w:r>
      <w:r w:rsidRPr="00DD42A3">
        <w:rPr>
          <w:noProof/>
          <w:lang w:val="en-US"/>
        </w:rPr>
        <mc:AlternateContent>
          <mc:Choice Requires="wps">
            <w:drawing>
              <wp:anchor distT="0" distB="0" distL="114300" distR="114300" simplePos="0" relativeHeight="255544320" behindDoc="0" locked="0" layoutInCell="1" allowOverlap="1" wp14:anchorId="1CFFA6CA" wp14:editId="16AE4A75">
                <wp:simplePos x="0" y="0"/>
                <wp:positionH relativeFrom="column">
                  <wp:posOffset>4962525</wp:posOffset>
                </wp:positionH>
                <wp:positionV relativeFrom="paragraph">
                  <wp:posOffset>181610</wp:posOffset>
                </wp:positionV>
                <wp:extent cx="428625" cy="314325"/>
                <wp:effectExtent l="0" t="0" r="9525" b="9525"/>
                <wp:wrapNone/>
                <wp:docPr id="2774" name="Rounded Rectangle 2774"/>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68E9F2B" w14:textId="77777777" w:rsidR="00944514" w:rsidRPr="00B6176C" w:rsidRDefault="00944514" w:rsidP="00FC5496">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FA6CA" id="Rounded Rectangle 2774" o:spid="_x0000_s2518" style="position:absolute;margin-left:390.75pt;margin-top:14.3pt;width:33.75pt;height:24.75pt;z-index:2555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" fillcolor="white [3201]" stroked="f" strokeweight="2pt">
                <v:textbox>
                  <w:txbxContent>
                    <w:p w14:paraId="668E9F2B" w14:textId="77777777" w:rsidR="00944514" w:rsidRPr="00B6176C" w:rsidRDefault="00944514" w:rsidP="00FC5496">
                      <w:pPr>
                        <w:jc w:val="center"/>
                      </w:pPr>
                      <w:r>
                        <w:t>No</w:t>
                      </w:r>
                    </w:p>
                  </w:txbxContent>
                </v:textbox>
              </v:roundrect>
            </w:pict>
          </mc:Fallback>
        </mc:AlternateContent>
      </w:r>
    </w:p>
    <w:p w14:paraId="639A0191" w14:textId="77777777" w:rsidR="00FC5496" w:rsidRDefault="00FC5496" w:rsidP="00FC5496"/>
    <w:p w14:paraId="263AF770" w14:textId="77777777" w:rsidR="00FC5496" w:rsidRDefault="00FC5496" w:rsidP="00FC5496">
      <w:r>
        <w:rPr>
          <w:noProof/>
          <w:lang w:val="en-US"/>
        </w:rPr>
        <mc:AlternateContent>
          <mc:Choice Requires="wps">
            <w:drawing>
              <wp:anchor distT="0" distB="0" distL="114300" distR="114300" simplePos="0" relativeHeight="255547392" behindDoc="0" locked="0" layoutInCell="1" allowOverlap="1" wp14:anchorId="376B3163" wp14:editId="2652765D">
                <wp:simplePos x="0" y="0"/>
                <wp:positionH relativeFrom="column">
                  <wp:posOffset>399415</wp:posOffset>
                </wp:positionH>
                <wp:positionV relativeFrom="paragraph">
                  <wp:posOffset>42545</wp:posOffset>
                </wp:positionV>
                <wp:extent cx="2200275" cy="0"/>
                <wp:effectExtent l="0" t="76200" r="9525" b="95250"/>
                <wp:wrapNone/>
                <wp:docPr id="2775" name="Straight Arrow Connector 2775"/>
                <wp:cNvGraphicFramePr/>
                <a:graphic xmlns:a="http://schemas.openxmlformats.org/drawingml/2006/main">
                  <a:graphicData uri="http://schemas.microsoft.com/office/word/2010/wordprocessingShape">
                    <wps:wsp>
                      <wps:cNvCnPr/>
                      <wps:spPr>
                        <a:xfrm>
                          <a:off x="0" y="0"/>
                          <a:ext cx="2200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DBB6B7C" id="Straight Arrow Connector 2775" o:spid="_x0000_s1026" type="#_x0000_t32" style="position:absolute;margin-left:31.45pt;margin-top:3.35pt;width:173.25pt;height:0;z-index:25554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" strokecolor="#4579b8 [3044]">
                <v:stroke endarrow="block"/>
              </v:shape>
            </w:pict>
          </mc:Fallback>
        </mc:AlternateContent>
      </w:r>
      <w:r>
        <w:rPr>
          <w:noProof/>
          <w:lang w:val="en-US"/>
        </w:rPr>
        <mc:AlternateContent>
          <mc:Choice Requires="wps">
            <w:drawing>
              <wp:anchor distT="0" distB="0" distL="114300" distR="114300" simplePos="0" relativeHeight="255546368" behindDoc="0" locked="0" layoutInCell="1" allowOverlap="1" wp14:anchorId="449387A1" wp14:editId="6AC70E04">
                <wp:simplePos x="0" y="0"/>
                <wp:positionH relativeFrom="column">
                  <wp:posOffset>4247515</wp:posOffset>
                </wp:positionH>
                <wp:positionV relativeFrom="paragraph">
                  <wp:posOffset>42545</wp:posOffset>
                </wp:positionV>
                <wp:extent cx="1552575" cy="0"/>
                <wp:effectExtent l="0" t="76200" r="9525" b="95250"/>
                <wp:wrapNone/>
                <wp:docPr id="2776" name="Straight Arrow Connector 2776"/>
                <wp:cNvGraphicFramePr/>
                <a:graphic xmlns:a="http://schemas.openxmlformats.org/drawingml/2006/main">
                  <a:graphicData uri="http://schemas.microsoft.com/office/word/2010/wordprocessingShape">
                    <wps:wsp>
                      <wps:cNvCnPr/>
                      <wps:spPr>
                        <a:xfrm>
                          <a:off x="0" y="0"/>
                          <a:ext cx="1552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436B6A" id="Straight Arrow Connector 2776" o:spid="_x0000_s1026" type="#_x0000_t32" style="position:absolute;margin-left:334.45pt;margin-top:3.35pt;width:122.25pt;height:0;z-index:2555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" strokecolor="#4579b8 [3044]">
                <v:stroke endarrow="block"/>
              </v:shape>
            </w:pict>
          </mc:Fallback>
        </mc:AlternateContent>
      </w:r>
    </w:p>
    <w:p w14:paraId="3F333C69" w14:textId="77777777" w:rsidR="00FC5496" w:rsidRDefault="00FC5496" w:rsidP="00FC5496"/>
    <w:p w14:paraId="2BA14EE1" w14:textId="77777777" w:rsidR="00FC5496" w:rsidRDefault="00FC5496" w:rsidP="00FC5496"/>
    <w:p w14:paraId="665BD332" w14:textId="77777777" w:rsidR="00FC5496" w:rsidRDefault="00FC5496" w:rsidP="00FC5496"/>
    <w:p w14:paraId="6BC20D9D" w14:textId="77777777" w:rsidR="00FC5496" w:rsidRDefault="00FC5496" w:rsidP="00FC5496"/>
    <w:p w14:paraId="70CB2A69" w14:textId="1265093C" w:rsidR="00FC5496" w:rsidRDefault="00FC5496" w:rsidP="00FC5496">
      <w:r w:rsidRPr="00DD42A3">
        <w:rPr>
          <w:noProof/>
          <w:lang w:val="en-US"/>
        </w:rPr>
        <mc:AlternateContent>
          <mc:Choice Requires="wps">
            <w:drawing>
              <wp:anchor distT="0" distB="0" distL="114300" distR="114300" simplePos="0" relativeHeight="255545344" behindDoc="0" locked="0" layoutInCell="1" allowOverlap="1" wp14:anchorId="7171AA2F" wp14:editId="309ABB4C">
                <wp:simplePos x="0" y="0"/>
                <wp:positionH relativeFrom="column">
                  <wp:posOffset>3171825</wp:posOffset>
                </wp:positionH>
                <wp:positionV relativeFrom="paragraph">
                  <wp:posOffset>14605</wp:posOffset>
                </wp:positionV>
                <wp:extent cx="523875" cy="314325"/>
                <wp:effectExtent l="0" t="0" r="9525" b="9525"/>
                <wp:wrapNone/>
                <wp:docPr id="2777" name="Rounded Rectangle 277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D37AA9" w14:textId="77777777" w:rsidR="00944514" w:rsidRPr="00B6176C" w:rsidRDefault="00944514" w:rsidP="00FC5496">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71AA2F" id="Rounded Rectangle 2777" o:spid="_x0000_s2519" style="position:absolute;margin-left:249.75pt;margin-top:1.15pt;width:41.25pt;height:24.75pt;z-index:2555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" fillcolor="white [3201]" stroked="f" strokeweight="2pt">
                <v:textbox>
                  <w:txbxContent>
                    <w:p w14:paraId="45D37AA9" w14:textId="77777777" w:rsidR="00944514" w:rsidRPr="00B6176C" w:rsidRDefault="00944514" w:rsidP="00FC5496">
                      <w:pPr>
                        <w:jc w:val="center"/>
                      </w:pPr>
                      <w:r>
                        <w:t>Yes</w:t>
                      </w:r>
                    </w:p>
                  </w:txbxContent>
                </v:textbox>
              </v:roundrect>
            </w:pict>
          </mc:Fallback>
        </mc:AlternateContent>
      </w:r>
    </w:p>
    <w:p w14:paraId="5DE14D24" w14:textId="101D2AEC" w:rsidR="001173EC" w:rsidRDefault="001173EC" w:rsidP="00FC5496"/>
    <w:p w14:paraId="0294F92C" w14:textId="10685F41" w:rsidR="001173EC" w:rsidRDefault="00366DD9" w:rsidP="00FC5496">
      <w:r w:rsidRPr="00366DD9">
        <w:rPr>
          <w:noProof/>
          <w:lang w:val="en-US"/>
        </w:rPr>
        <mc:AlternateContent>
          <mc:Choice Requires="wps">
            <w:drawing>
              <wp:anchor distT="0" distB="0" distL="114300" distR="114300" simplePos="0" relativeHeight="255602688" behindDoc="0" locked="0" layoutInCell="1" allowOverlap="1" wp14:anchorId="48653637" wp14:editId="0F79A70E">
                <wp:simplePos x="0" y="0"/>
                <wp:positionH relativeFrom="column">
                  <wp:posOffset>2657475</wp:posOffset>
                </wp:positionH>
                <wp:positionV relativeFrom="paragraph">
                  <wp:posOffset>5080</wp:posOffset>
                </wp:positionV>
                <wp:extent cx="1447800" cy="666750"/>
                <wp:effectExtent l="0" t="0" r="19050" b="19050"/>
                <wp:wrapNone/>
                <wp:docPr id="2788" name="Flowchart: Process 2788"/>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3D38996" w14:textId="77777777" w:rsidR="00944514" w:rsidRDefault="00944514" w:rsidP="00366DD9">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53637" id="Flowchart: Process 2788" o:spid="_x0000_s2520" type="#_x0000_t109" style="position:absolute;margin-left:209.25pt;margin-top:.4pt;width:114pt;height:52.5pt;z-index:255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" fillcolor="white [3201]" strokecolor="#4f81bd [3204]" strokeweight="1pt">
                <v:textbox>
                  <w:txbxContent>
                    <w:p w14:paraId="63D38996" w14:textId="77777777" w:rsidR="00944514" w:rsidRDefault="00944514" w:rsidP="00366DD9">
                      <w:pPr>
                        <w:jc w:val="center"/>
                      </w:pPr>
                      <w:r>
                        <w:t>Treat the command with corresponding handler</w:t>
                      </w:r>
                    </w:p>
                  </w:txbxContent>
                </v:textbox>
              </v:shape>
            </w:pict>
          </mc:Fallback>
        </mc:AlternateContent>
      </w:r>
      <w:r w:rsidRPr="00366DD9">
        <w:rPr>
          <w:noProof/>
          <w:lang w:val="en-US"/>
        </w:rPr>
        <mc:AlternateContent>
          <mc:Choice Requires="wps">
            <w:drawing>
              <wp:anchor distT="0" distB="0" distL="114300" distR="114300" simplePos="0" relativeHeight="255603712" behindDoc="0" locked="0" layoutInCell="1" allowOverlap="1" wp14:anchorId="6BD77F01" wp14:editId="2D8CE5AF">
                <wp:simplePos x="0" y="0"/>
                <wp:positionH relativeFrom="margin">
                  <wp:posOffset>1362710</wp:posOffset>
                </wp:positionH>
                <wp:positionV relativeFrom="paragraph">
                  <wp:posOffset>542290</wp:posOffset>
                </wp:positionV>
                <wp:extent cx="1171575" cy="485775"/>
                <wp:effectExtent l="0" t="0" r="28575" b="28575"/>
                <wp:wrapNone/>
                <wp:docPr id="2790" name="Flowchart: Process 2790"/>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5522685" w14:textId="77777777" w:rsidR="00944514" w:rsidRDefault="00944514" w:rsidP="00366DD9">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77F01" id="Flowchart: Process 2790" o:spid="_x0000_s2521" type="#_x0000_t109" style="position:absolute;margin-left:107.3pt;margin-top:42.7pt;width:92.25pt;height:38.25pt;z-index:25560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" fillcolor="white [3201]" strokecolor="#4f81bd [3204]" strokeweight="1pt">
                <v:textbox>
                  <w:txbxContent>
                    <w:p w14:paraId="45522685" w14:textId="77777777" w:rsidR="00944514" w:rsidRDefault="00944514" w:rsidP="00366DD9">
                      <w:pPr>
                        <w:jc w:val="center"/>
                      </w:pPr>
                      <w:r>
                        <w:t>Check AT command type</w:t>
                      </w:r>
                    </w:p>
                  </w:txbxContent>
                </v:textbox>
                <w10:wrap anchorx="margin"/>
              </v:shape>
            </w:pict>
          </mc:Fallback>
        </mc:AlternateContent>
      </w:r>
      <w:r w:rsidRPr="00366DD9">
        <w:rPr>
          <w:noProof/>
          <w:lang w:val="en-US"/>
        </w:rPr>
        <mc:AlternateContent>
          <mc:Choice Requires="wps">
            <w:drawing>
              <wp:anchor distT="0" distB="0" distL="114300" distR="114300" simplePos="0" relativeHeight="255604736" behindDoc="0" locked="0" layoutInCell="1" allowOverlap="1" wp14:anchorId="66722937" wp14:editId="11542CBD">
                <wp:simplePos x="0" y="0"/>
                <wp:positionH relativeFrom="column">
                  <wp:posOffset>1047750</wp:posOffset>
                </wp:positionH>
                <wp:positionV relativeFrom="paragraph">
                  <wp:posOffset>1163320</wp:posOffset>
                </wp:positionV>
                <wp:extent cx="1800225" cy="1104900"/>
                <wp:effectExtent l="0" t="0" r="28575" b="19050"/>
                <wp:wrapNone/>
                <wp:docPr id="2791" name="Diamond 2791"/>
                <wp:cNvGraphicFramePr/>
                <a:graphic xmlns:a="http://schemas.openxmlformats.org/drawingml/2006/main">
                  <a:graphicData uri="http://schemas.microsoft.com/office/word/2010/wordprocessingShape">
                    <wps:wsp>
                      <wps:cNvSpPr/>
                      <wps:spPr>
                        <a:xfrm>
                          <a:off x="0" y="0"/>
                          <a:ext cx="1800225" cy="11049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B9C8CC9" w14:textId="77777777" w:rsidR="00944514" w:rsidRPr="00003244" w:rsidRDefault="00944514" w:rsidP="00366DD9">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22937" id="Diamond 2791" o:spid="_x0000_s2522" type="#_x0000_t4" style="position:absolute;margin-left:82.5pt;margin-top:91.6pt;width:141.75pt;height:87pt;z-index:255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" fillcolor="white [3201]" strokecolor="#4f81bd [3204]" strokeweight="1pt">
                <v:textbox>
                  <w:txbxContent>
                    <w:p w14:paraId="7B9C8CC9" w14:textId="77777777" w:rsidR="00944514" w:rsidRPr="00003244" w:rsidRDefault="00944514" w:rsidP="00366DD9">
                      <w:pPr>
                        <w:jc w:val="center"/>
                        <w:rPr>
                          <w:rFonts w:ascii="Arial" w:hAnsi="Arial" w:cs="Arial"/>
                          <w:sz w:val="20"/>
                        </w:rPr>
                      </w:pPr>
                      <w:r>
                        <w:rPr>
                          <w:rFonts w:ascii="Arial" w:hAnsi="Arial" w:cs="Arial"/>
                          <w:sz w:val="20"/>
                        </w:rPr>
                        <w:t>If CMD_TYPE_PARA</w:t>
                      </w:r>
                    </w:p>
                  </w:txbxContent>
                </v:textbox>
              </v:shape>
            </w:pict>
          </mc:Fallback>
        </mc:AlternateContent>
      </w:r>
      <w:r w:rsidRPr="00366DD9">
        <w:rPr>
          <w:noProof/>
          <w:lang w:val="en-US"/>
        </w:rPr>
        <mc:AlternateContent>
          <mc:Choice Requires="wps">
            <w:drawing>
              <wp:anchor distT="0" distB="0" distL="114300" distR="114300" simplePos="0" relativeHeight="255605760" behindDoc="0" locked="0" layoutInCell="1" allowOverlap="1" wp14:anchorId="6787B803" wp14:editId="6545110B">
                <wp:simplePos x="0" y="0"/>
                <wp:positionH relativeFrom="column">
                  <wp:posOffset>1943100</wp:posOffset>
                </wp:positionH>
                <wp:positionV relativeFrom="paragraph">
                  <wp:posOffset>368300</wp:posOffset>
                </wp:positionV>
                <wp:extent cx="695325" cy="0"/>
                <wp:effectExtent l="38100" t="76200" r="0" b="95250"/>
                <wp:wrapNone/>
                <wp:docPr id="2789" name="Straight Arrow Connector 2789"/>
                <wp:cNvGraphicFramePr/>
                <a:graphic xmlns:a="http://schemas.openxmlformats.org/drawingml/2006/main">
                  <a:graphicData uri="http://schemas.microsoft.com/office/word/2010/wordprocessingShape">
                    <wps:wsp>
                      <wps:cNvCnPr/>
                      <wps:spPr>
                        <a:xfrm flipH="1">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E64DE" id="Straight Arrow Connector 2789" o:spid="_x0000_s1026" type="#_x0000_t32" style="position:absolute;margin-left:153pt;margin-top:29pt;width:54.75pt;height:0;flip:x;z-index:2556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" strokecolor="#4579b8 [3044]">
                <v:stroke endarrow="block"/>
              </v:shape>
            </w:pict>
          </mc:Fallback>
        </mc:AlternateContent>
      </w:r>
      <w:r w:rsidRPr="00366DD9">
        <w:rPr>
          <w:noProof/>
          <w:lang w:val="en-US"/>
        </w:rPr>
        <mc:AlternateContent>
          <mc:Choice Requires="wps">
            <w:drawing>
              <wp:anchor distT="0" distB="0" distL="114300" distR="114300" simplePos="0" relativeHeight="255606784" behindDoc="0" locked="0" layoutInCell="1" allowOverlap="1" wp14:anchorId="2FC54CD4" wp14:editId="25ABD0A7">
                <wp:simplePos x="0" y="0"/>
                <wp:positionH relativeFrom="column">
                  <wp:posOffset>1666875</wp:posOffset>
                </wp:positionH>
                <wp:positionV relativeFrom="paragraph">
                  <wp:posOffset>2406015</wp:posOffset>
                </wp:positionV>
                <wp:extent cx="561975" cy="314325"/>
                <wp:effectExtent l="0" t="0" r="9525" b="9525"/>
                <wp:wrapNone/>
                <wp:docPr id="2795" name="Rounded Rectangle 2795"/>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FD1FE5F" w14:textId="77777777" w:rsidR="00944514" w:rsidRPr="00B6176C" w:rsidRDefault="00944514" w:rsidP="00366DD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54CD4" id="Rounded Rectangle 2795" o:spid="_x0000_s2523" style="position:absolute;margin-left:131.25pt;margin-top:189.45pt;width:44.25pt;height:24.75pt;z-index:255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" fillcolor="white [3201]" stroked="f" strokeweight="2pt">
                <v:textbox>
                  <w:txbxContent>
                    <w:p w14:paraId="3FD1FE5F" w14:textId="77777777" w:rsidR="00944514" w:rsidRPr="00B6176C" w:rsidRDefault="00944514" w:rsidP="00366DD9">
                      <w:pPr>
                        <w:jc w:val="center"/>
                      </w:pPr>
                      <w:r>
                        <w:t>Yes</w:t>
                      </w:r>
                    </w:p>
                  </w:txbxContent>
                </v:textbox>
              </v:roundrect>
            </w:pict>
          </mc:Fallback>
        </mc:AlternateContent>
      </w:r>
    </w:p>
    <w:p w14:paraId="1280FF3E" w14:textId="62EB2639" w:rsidR="001173EC" w:rsidRDefault="001173EC" w:rsidP="00FC5496"/>
    <w:p w14:paraId="0B0E4098" w14:textId="4662FA3B" w:rsidR="001173EC" w:rsidRDefault="001173EC" w:rsidP="00FC5496"/>
    <w:p w14:paraId="5E26720A" w14:textId="2C5CD456" w:rsidR="001173EC" w:rsidRDefault="001173EC" w:rsidP="00FC5496"/>
    <w:p w14:paraId="004AB8B2" w14:textId="399EFFD5" w:rsidR="001173EC" w:rsidRDefault="001173EC" w:rsidP="00FC5496"/>
    <w:p w14:paraId="23C960E1" w14:textId="0D404D1A" w:rsidR="001173EC" w:rsidRDefault="001173EC" w:rsidP="00FC5496"/>
    <w:p w14:paraId="76DA8E8C" w14:textId="3474363E" w:rsidR="001173EC" w:rsidRDefault="001173EC" w:rsidP="00FC5496"/>
    <w:p w14:paraId="6951BA6B" w14:textId="0F1B01F5" w:rsidR="001173EC" w:rsidRDefault="00366DD9" w:rsidP="00FC5496">
      <w:r w:rsidRPr="00366DD9">
        <w:rPr>
          <w:noProof/>
          <w:lang w:val="en-US"/>
        </w:rPr>
        <mc:AlternateContent>
          <mc:Choice Requires="wps">
            <w:drawing>
              <wp:anchor distT="0" distB="0" distL="114300" distR="114300" simplePos="0" relativeHeight="255607808" behindDoc="0" locked="0" layoutInCell="1" allowOverlap="1" wp14:anchorId="76EA6B9A" wp14:editId="01B6C250">
                <wp:simplePos x="0" y="0"/>
                <wp:positionH relativeFrom="column">
                  <wp:posOffset>3571875</wp:posOffset>
                </wp:positionH>
                <wp:positionV relativeFrom="paragraph">
                  <wp:posOffset>51435</wp:posOffset>
                </wp:positionV>
                <wp:extent cx="1000125" cy="723900"/>
                <wp:effectExtent l="0" t="0" r="28575" b="19050"/>
                <wp:wrapNone/>
                <wp:docPr id="2792" name="Rectangle 2792"/>
                <wp:cNvGraphicFramePr/>
                <a:graphic xmlns:a="http://schemas.openxmlformats.org/drawingml/2006/main">
                  <a:graphicData uri="http://schemas.microsoft.com/office/word/2010/wordprocessingShape">
                    <wps:wsp>
                      <wps:cNvSpPr/>
                      <wps:spPr>
                        <a:xfrm>
                          <a:off x="0" y="0"/>
                          <a:ext cx="1000125" cy="723900"/>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184605" w14:textId="77777777" w:rsidR="00944514" w:rsidRPr="004F4A7A" w:rsidRDefault="00944514" w:rsidP="00366DD9">
                            <w:pPr>
                              <w:rPr>
                                <w:color w:val="000000" w:themeColor="text1"/>
                              </w:rPr>
                            </w:pPr>
                            <w:r>
                              <w:t xml:space="preserve"> </w:t>
                            </w:r>
                            <w:r>
                              <w:rPr>
                                <w:color w:val="000000" w:themeColor="text1"/>
                              </w:rPr>
                              <w:t>Go to 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A6B9A" id="Rectangle 2792" o:spid="_x0000_s2524" style="position:absolute;margin-left:281.25pt;margin-top:4.05pt;width:78.75pt;height:57pt;z-index:255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" fillcolor="white [3212]" strokecolor="#4f81bd [3204]" strokeweight="1pt">
                <v:textbox>
                  <w:txbxContent>
                    <w:p w14:paraId="76184605" w14:textId="77777777" w:rsidR="00944514" w:rsidRPr="004F4A7A" w:rsidRDefault="00944514" w:rsidP="00366DD9">
                      <w:pPr>
                        <w:rPr>
                          <w:color w:val="000000" w:themeColor="text1"/>
                        </w:rPr>
                      </w:pPr>
                      <w:r>
                        <w:t xml:space="preserve"> </w:t>
                      </w:r>
                      <w:r>
                        <w:rPr>
                          <w:color w:val="000000" w:themeColor="text1"/>
                        </w:rPr>
                        <w:t>Go to CMD_TYPE_TEST module</w:t>
                      </w:r>
                    </w:p>
                  </w:txbxContent>
                </v:textbox>
              </v:rect>
            </w:pict>
          </mc:Fallback>
        </mc:AlternateContent>
      </w:r>
      <w:r w:rsidRPr="00366DD9">
        <w:rPr>
          <w:noProof/>
          <w:lang w:val="en-US"/>
        </w:rPr>
        <mc:AlternateContent>
          <mc:Choice Requires="wps">
            <w:drawing>
              <wp:anchor distT="0" distB="0" distL="114300" distR="114300" simplePos="0" relativeHeight="255601664" behindDoc="0" locked="0" layoutInCell="1" allowOverlap="1" wp14:anchorId="56523E1F" wp14:editId="691066DF">
                <wp:simplePos x="0" y="0"/>
                <wp:positionH relativeFrom="column">
                  <wp:posOffset>2905125</wp:posOffset>
                </wp:positionH>
                <wp:positionV relativeFrom="paragraph">
                  <wp:posOffset>99060</wp:posOffset>
                </wp:positionV>
                <wp:extent cx="428625" cy="314325"/>
                <wp:effectExtent l="0" t="0" r="9525" b="9525"/>
                <wp:wrapNone/>
                <wp:docPr id="2793" name="Rounded Rectangle 2793"/>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56E4ED8" w14:textId="77777777" w:rsidR="00944514" w:rsidRPr="00B6176C" w:rsidRDefault="00944514" w:rsidP="00366DD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523E1F" id="Rounded Rectangle 2793" o:spid="_x0000_s2525" style="position:absolute;margin-left:228.75pt;margin-top:7.8pt;width:33.75pt;height:24.75pt;z-index:255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" fillcolor="white [3201]" stroked="f" strokeweight="2pt">
                <v:textbox>
                  <w:txbxContent>
                    <w:p w14:paraId="356E4ED8" w14:textId="77777777" w:rsidR="00944514" w:rsidRPr="00B6176C" w:rsidRDefault="00944514" w:rsidP="00366DD9">
                      <w:pPr>
                        <w:jc w:val="center"/>
                      </w:pPr>
                      <w:r>
                        <w:t>No</w:t>
                      </w:r>
                    </w:p>
                  </w:txbxContent>
                </v:textbox>
              </v:roundrect>
            </w:pict>
          </mc:Fallback>
        </mc:AlternateContent>
      </w:r>
    </w:p>
    <w:p w14:paraId="3026F837" w14:textId="0BE0FD33" w:rsidR="001173EC" w:rsidRDefault="001173EC" w:rsidP="00FC5496"/>
    <w:p w14:paraId="7B921155" w14:textId="515E3A09" w:rsidR="001173EC" w:rsidRDefault="00366DD9" w:rsidP="00FC5496">
      <w:r w:rsidRPr="00366DD9">
        <w:rPr>
          <w:noProof/>
          <w:lang w:val="en-US"/>
        </w:rPr>
        <mc:AlternateContent>
          <mc:Choice Requires="wps">
            <w:drawing>
              <wp:anchor distT="0" distB="0" distL="114300" distR="114300" simplePos="0" relativeHeight="255608832" behindDoc="0" locked="0" layoutInCell="1" allowOverlap="1" wp14:anchorId="13BD46CD" wp14:editId="49196314">
                <wp:simplePos x="0" y="0"/>
                <wp:positionH relativeFrom="column">
                  <wp:posOffset>2818765</wp:posOffset>
                </wp:positionH>
                <wp:positionV relativeFrom="paragraph">
                  <wp:posOffset>38735</wp:posOffset>
                </wp:positionV>
                <wp:extent cx="752475" cy="0"/>
                <wp:effectExtent l="0" t="76200" r="9525" b="95250"/>
                <wp:wrapNone/>
                <wp:docPr id="2794" name="Straight Arrow Connector 2794"/>
                <wp:cNvGraphicFramePr/>
                <a:graphic xmlns:a="http://schemas.openxmlformats.org/drawingml/2006/main">
                  <a:graphicData uri="http://schemas.microsoft.com/office/word/2010/wordprocessingShape">
                    <wps:wsp>
                      <wps:cNvCnPr/>
                      <wps:spPr>
                        <a:xfrm>
                          <a:off x="0" y="0"/>
                          <a:ext cx="752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D5760" id="Straight Arrow Connector 2794" o:spid="_x0000_s1026" type="#_x0000_t32" style="position:absolute;margin-left:221.95pt;margin-top:3.05pt;width:59.25pt;height:0;z-index:255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" strokecolor="#4579b8 [3044]">
                <v:stroke endarrow="block"/>
              </v:shape>
            </w:pict>
          </mc:Fallback>
        </mc:AlternateContent>
      </w:r>
    </w:p>
    <w:p w14:paraId="06345600" w14:textId="7DFC907D" w:rsidR="001173EC" w:rsidRDefault="001173EC" w:rsidP="00FC5496"/>
    <w:p w14:paraId="5D4003F8" w14:textId="42E77C53" w:rsidR="001173EC" w:rsidRDefault="001173EC" w:rsidP="00FC5496"/>
    <w:p w14:paraId="459955B1" w14:textId="19C9CC8F" w:rsidR="001173EC" w:rsidRDefault="001173EC" w:rsidP="00FC5496"/>
    <w:p w14:paraId="6DB94EA8" w14:textId="18AC42A8" w:rsidR="001173EC" w:rsidRDefault="001173EC" w:rsidP="00FC5496"/>
    <w:p w14:paraId="2385E2AD" w14:textId="77BC58A5" w:rsidR="001173EC" w:rsidRDefault="001173EC" w:rsidP="00FC5496"/>
    <w:p w14:paraId="0FA1A94E" w14:textId="3D4C634D" w:rsidR="001173EC" w:rsidRDefault="00366DD9" w:rsidP="00FC5496">
      <w:r w:rsidRPr="00366DD9">
        <w:rPr>
          <w:noProof/>
          <w:lang w:val="en-US"/>
        </w:rPr>
        <mc:AlternateContent>
          <mc:Choice Requires="wps">
            <w:drawing>
              <wp:anchor distT="0" distB="0" distL="114300" distR="114300" simplePos="0" relativeHeight="255610880" behindDoc="0" locked="0" layoutInCell="1" allowOverlap="1" wp14:anchorId="7EEFD3DD" wp14:editId="6AE5127E">
                <wp:simplePos x="0" y="0"/>
                <wp:positionH relativeFrom="margin">
                  <wp:posOffset>1019175</wp:posOffset>
                </wp:positionH>
                <wp:positionV relativeFrom="paragraph">
                  <wp:posOffset>23495</wp:posOffset>
                </wp:positionV>
                <wp:extent cx="1866900" cy="885825"/>
                <wp:effectExtent l="0" t="0" r="19050" b="28575"/>
                <wp:wrapNone/>
                <wp:docPr id="2796" name="Diamond 2796"/>
                <wp:cNvGraphicFramePr/>
                <a:graphic xmlns:a="http://schemas.openxmlformats.org/drawingml/2006/main">
                  <a:graphicData uri="http://schemas.microsoft.com/office/word/2010/wordprocessingShape">
                    <wps:wsp>
                      <wps:cNvSpPr/>
                      <wps:spPr>
                        <a:xfrm>
                          <a:off x="0" y="0"/>
                          <a:ext cx="1866900" cy="885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E41ADDE" w14:textId="77777777" w:rsidR="00944514" w:rsidRPr="000153DC" w:rsidRDefault="00944514" w:rsidP="00366DD9">
                            <w:pPr>
                              <w:jc w:val="center"/>
                            </w:pPr>
                            <w:r>
                              <w:t xml:space="preserve">If </w:t>
                            </w:r>
                            <w:r w:rsidRPr="000153DC">
                              <w:t>sessionId &lt;=32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FD3DD" id="Diamond 2796" o:spid="_x0000_s2526" type="#_x0000_t4" style="position:absolute;margin-left:80.25pt;margin-top:1.85pt;width:147pt;height:69.75pt;z-index:2556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" fillcolor="white [3201]" strokecolor="#4f81bd [3204]" strokeweight="1pt">
                <v:textbox>
                  <w:txbxContent>
                    <w:p w14:paraId="4E41ADDE" w14:textId="77777777" w:rsidR="00944514" w:rsidRPr="000153DC" w:rsidRDefault="00944514" w:rsidP="00366DD9">
                      <w:pPr>
                        <w:jc w:val="center"/>
                      </w:pPr>
                      <w:r>
                        <w:t xml:space="preserve">If </w:t>
                      </w:r>
                      <w:r w:rsidRPr="000153DC">
                        <w:t>sessionId &lt;=32</w:t>
                      </w:r>
                    </w:p>
                  </w:txbxContent>
                </v:textbox>
                <w10:wrap anchorx="margin"/>
              </v:shape>
            </w:pict>
          </mc:Fallback>
        </mc:AlternateContent>
      </w:r>
    </w:p>
    <w:p w14:paraId="5A868097" w14:textId="5CA9B29C" w:rsidR="001173EC" w:rsidRDefault="00366DD9" w:rsidP="00FC5496">
      <w:r w:rsidRPr="00366DD9">
        <w:rPr>
          <w:noProof/>
          <w:lang w:val="en-US"/>
        </w:rPr>
        <mc:AlternateContent>
          <mc:Choice Requires="wps">
            <w:drawing>
              <wp:anchor distT="0" distB="0" distL="114300" distR="114300" simplePos="0" relativeHeight="255611904" behindDoc="0" locked="0" layoutInCell="1" allowOverlap="1" wp14:anchorId="7B0BCB46" wp14:editId="3982166F">
                <wp:simplePos x="0" y="0"/>
                <wp:positionH relativeFrom="column">
                  <wp:posOffset>581025</wp:posOffset>
                </wp:positionH>
                <wp:positionV relativeFrom="paragraph">
                  <wp:posOffset>17145</wp:posOffset>
                </wp:positionV>
                <wp:extent cx="428625" cy="314325"/>
                <wp:effectExtent l="0" t="0" r="9525" b="9525"/>
                <wp:wrapNone/>
                <wp:docPr id="2797" name="Rounded Rectangle 2797"/>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B7FDC8" w14:textId="77777777" w:rsidR="00944514" w:rsidRPr="00B6176C" w:rsidRDefault="00944514" w:rsidP="00366DD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0BCB46" id="Rounded Rectangle 2797" o:spid="_x0000_s2527" style="position:absolute;margin-left:45.75pt;margin-top:1.35pt;width:33.75pt;height:24.75pt;z-index:255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lLvggIAAFE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" fillcolor="white [3201]" stroked="f" strokeweight="2pt">
                <v:textbox>
                  <w:txbxContent>
                    <w:p w14:paraId="48B7FDC8" w14:textId="77777777" w:rsidR="00944514" w:rsidRPr="00B6176C" w:rsidRDefault="00944514" w:rsidP="00366DD9">
                      <w:pPr>
                        <w:jc w:val="center"/>
                      </w:pPr>
                      <w:r>
                        <w:t>No</w:t>
                      </w:r>
                    </w:p>
                  </w:txbxContent>
                </v:textbox>
              </v:roundrect>
            </w:pict>
          </mc:Fallback>
        </mc:AlternateContent>
      </w:r>
      <w:r w:rsidRPr="00366DD9">
        <w:rPr>
          <w:noProof/>
          <w:lang w:val="en-US"/>
        </w:rPr>
        <mc:AlternateContent>
          <mc:Choice Requires="wps">
            <w:drawing>
              <wp:anchor distT="0" distB="0" distL="114300" distR="114300" simplePos="0" relativeHeight="255613952" behindDoc="1" locked="0" layoutInCell="1" allowOverlap="1" wp14:anchorId="0C369571" wp14:editId="10D98745">
                <wp:simplePos x="0" y="0"/>
                <wp:positionH relativeFrom="margin">
                  <wp:posOffset>466725</wp:posOffset>
                </wp:positionH>
                <wp:positionV relativeFrom="paragraph">
                  <wp:posOffset>170815</wp:posOffset>
                </wp:positionV>
                <wp:extent cx="866775" cy="971550"/>
                <wp:effectExtent l="0" t="0" r="9525" b="0"/>
                <wp:wrapNone/>
                <wp:docPr id="2798" name="Rounded Rectangle 2798"/>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58FBD38" w14:textId="77777777" w:rsidR="00944514" w:rsidRPr="00B6176C" w:rsidRDefault="00944514" w:rsidP="00366DD9">
                            <w:r>
                              <w:t>Sends ERROR as Final response</w:t>
                            </w:r>
                          </w:p>
                          <w:p w14:paraId="065AE5D7" w14:textId="77777777" w:rsidR="00944514" w:rsidRPr="00B6176C" w:rsidRDefault="00944514" w:rsidP="00366D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369571" id="Rounded Rectangle 2798" o:spid="_x0000_s2528" style="position:absolute;margin-left:36.75pt;margin-top:13.45pt;width:68.25pt;height:76.5pt;z-index:-24770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" fillcolor="white [3201]" stroked="f" strokeweight="2pt">
                <v:textbox>
                  <w:txbxContent>
                    <w:p w14:paraId="558FBD38" w14:textId="77777777" w:rsidR="00944514" w:rsidRPr="00B6176C" w:rsidRDefault="00944514" w:rsidP="00366DD9">
                      <w:r>
                        <w:t>Sends ERROR as Final response</w:t>
                      </w:r>
                    </w:p>
                    <w:p w14:paraId="065AE5D7" w14:textId="77777777" w:rsidR="00944514" w:rsidRPr="00B6176C" w:rsidRDefault="00944514" w:rsidP="00366DD9"/>
                  </w:txbxContent>
                </v:textbox>
                <w10:wrap anchorx="margin"/>
              </v:roundrect>
            </w:pict>
          </mc:Fallback>
        </mc:AlternateContent>
      </w:r>
      <w:r w:rsidRPr="00366DD9">
        <w:rPr>
          <w:noProof/>
          <w:lang w:val="en-US"/>
        </w:rPr>
        <mc:AlternateContent>
          <mc:Choice Requires="wps">
            <w:drawing>
              <wp:anchor distT="0" distB="0" distL="114300" distR="114300" simplePos="0" relativeHeight="255614976" behindDoc="0" locked="0" layoutInCell="1" allowOverlap="1" wp14:anchorId="67853275" wp14:editId="2AFE8B43">
                <wp:simplePos x="0" y="0"/>
                <wp:positionH relativeFrom="column">
                  <wp:posOffset>1676400</wp:posOffset>
                </wp:positionH>
                <wp:positionV relativeFrom="paragraph">
                  <wp:posOffset>826770</wp:posOffset>
                </wp:positionV>
                <wp:extent cx="561975" cy="314325"/>
                <wp:effectExtent l="0" t="0" r="9525" b="9525"/>
                <wp:wrapNone/>
                <wp:docPr id="2800" name="Rounded Rectangle 2800"/>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300A12" w14:textId="77777777" w:rsidR="00944514" w:rsidRPr="00B6176C" w:rsidRDefault="00944514" w:rsidP="00366DD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853275" id="Rounded Rectangle 2800" o:spid="_x0000_s2529" style="position:absolute;margin-left:132pt;margin-top:65.1pt;width:44.25pt;height:24.75pt;z-index:255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" fillcolor="white [3201]" stroked="f" strokeweight="2pt">
                <v:textbox>
                  <w:txbxContent>
                    <w:p w14:paraId="68300A12" w14:textId="77777777" w:rsidR="00944514" w:rsidRPr="00B6176C" w:rsidRDefault="00944514" w:rsidP="00366DD9">
                      <w:pPr>
                        <w:jc w:val="center"/>
                      </w:pPr>
                      <w:r>
                        <w:t>Yes</w:t>
                      </w:r>
                    </w:p>
                  </w:txbxContent>
                </v:textbox>
              </v:roundrect>
            </w:pict>
          </mc:Fallback>
        </mc:AlternateContent>
      </w:r>
    </w:p>
    <w:p w14:paraId="1BBFCE92" w14:textId="4333E3E6" w:rsidR="001173EC" w:rsidRDefault="00366DD9" w:rsidP="00FC5496">
      <w:r w:rsidRPr="00366DD9">
        <w:rPr>
          <w:noProof/>
          <w:lang w:val="en-US"/>
        </w:rPr>
        <mc:AlternateContent>
          <mc:Choice Requires="wps">
            <w:drawing>
              <wp:anchor distT="0" distB="0" distL="114300" distR="114300" simplePos="0" relativeHeight="255612928" behindDoc="0" locked="0" layoutInCell="1" allowOverlap="1" wp14:anchorId="3268E68A" wp14:editId="4CDD88A4">
                <wp:simplePos x="0" y="0"/>
                <wp:positionH relativeFrom="column">
                  <wp:posOffset>389890</wp:posOffset>
                </wp:positionH>
                <wp:positionV relativeFrom="paragraph">
                  <wp:posOffset>100965</wp:posOffset>
                </wp:positionV>
                <wp:extent cx="657225" cy="0"/>
                <wp:effectExtent l="38100" t="76200" r="0" b="95250"/>
                <wp:wrapNone/>
                <wp:docPr id="2799" name="Straight Arrow Connector 2799"/>
                <wp:cNvGraphicFramePr/>
                <a:graphic xmlns:a="http://schemas.openxmlformats.org/drawingml/2006/main">
                  <a:graphicData uri="http://schemas.microsoft.com/office/word/2010/wordprocessingShape">
                    <wps:wsp>
                      <wps:cNvCnPr/>
                      <wps:spPr>
                        <a:xfrm flipH="1" flipV="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1A43B" id="Straight Arrow Connector 2799" o:spid="_x0000_s1026" type="#_x0000_t32" style="position:absolute;margin-left:30.7pt;margin-top:7.95pt;width:51.75pt;height:0;flip:x y;z-index:255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" strokecolor="#4579b8 [3044]">
                <v:stroke endarrow="block"/>
              </v:shape>
            </w:pict>
          </mc:Fallback>
        </mc:AlternateContent>
      </w:r>
    </w:p>
    <w:p w14:paraId="24933911" w14:textId="5255DE09" w:rsidR="001173EC" w:rsidRDefault="001173EC" w:rsidP="00FC5496"/>
    <w:p w14:paraId="4715456A" w14:textId="77777777" w:rsidR="001173EC" w:rsidRDefault="001173EC" w:rsidP="00FC5496"/>
    <w:p w14:paraId="3D26F608" w14:textId="77777777" w:rsidR="00FC5496" w:rsidRDefault="00FC5496" w:rsidP="00FC5496"/>
    <w:p w14:paraId="1AB95C5D" w14:textId="44A86B33" w:rsidR="00FC5496" w:rsidRDefault="00FC5496" w:rsidP="00FC5496"/>
    <w:p w14:paraId="0C256862" w14:textId="77777777" w:rsidR="00366DD9" w:rsidRDefault="00366DD9" w:rsidP="00FC5496"/>
    <w:p w14:paraId="54190BE3" w14:textId="77777777" w:rsidR="00FC5496" w:rsidRDefault="00FC5496" w:rsidP="00FC5496">
      <w:r w:rsidRPr="00113EC9">
        <w:rPr>
          <w:noProof/>
          <w:lang w:val="en-US"/>
        </w:rPr>
        <w:lastRenderedPageBreak/>
        <mc:AlternateContent>
          <mc:Choice Requires="wps">
            <w:drawing>
              <wp:anchor distT="0" distB="0" distL="114300" distR="114300" simplePos="0" relativeHeight="255549440" behindDoc="0" locked="0" layoutInCell="1" allowOverlap="1" wp14:anchorId="3B100D94" wp14:editId="71E5BEBB">
                <wp:simplePos x="0" y="0"/>
                <wp:positionH relativeFrom="margin">
                  <wp:posOffset>0</wp:posOffset>
                </wp:positionH>
                <wp:positionV relativeFrom="paragraph">
                  <wp:posOffset>36195</wp:posOffset>
                </wp:positionV>
                <wp:extent cx="822325" cy="640080"/>
                <wp:effectExtent l="0" t="0" r="15875" b="26670"/>
                <wp:wrapNone/>
                <wp:docPr id="2778" name="Rectangle 277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31C1CA" w14:textId="77777777" w:rsidR="00944514" w:rsidRDefault="00944514" w:rsidP="00FC5496">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00D94" id="Rectangle 2778" o:spid="_x0000_s2530" style="position:absolute;margin-left:0;margin-top:2.85pt;width:64.75pt;height:50.4pt;z-index:25554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" fillcolor="#f79646 [3209]" strokecolor="#5a5a5a [2109]" strokeweight="1pt">
                <v:textbox>
                  <w:txbxContent>
                    <w:p w14:paraId="1E31C1CA" w14:textId="77777777" w:rsidR="00944514" w:rsidRDefault="00944514" w:rsidP="00FC5496">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5550464" behindDoc="0" locked="0" layoutInCell="1" allowOverlap="1" wp14:anchorId="15D2EF37" wp14:editId="582FDE61">
                <wp:simplePos x="0" y="0"/>
                <wp:positionH relativeFrom="column">
                  <wp:posOffset>1562735</wp:posOffset>
                </wp:positionH>
                <wp:positionV relativeFrom="paragraph">
                  <wp:posOffset>26670</wp:posOffset>
                </wp:positionV>
                <wp:extent cx="828675" cy="640080"/>
                <wp:effectExtent l="0" t="0" r="28575" b="26670"/>
                <wp:wrapNone/>
                <wp:docPr id="2779" name="Rectangle 277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4AE801EE" w14:textId="77777777" w:rsidR="00944514" w:rsidRDefault="00944514" w:rsidP="00FC5496">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2EF37" id="Rectangle 2779" o:spid="_x0000_s2531" style="position:absolute;margin-left:123.05pt;margin-top:2.1pt;width:65.25pt;height:50.4pt;z-index:2555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" fillcolor="#4f81bd [3204]" strokecolor="#5a5a5a [2109]" strokeweight="1pt">
                <v:textbox>
                  <w:txbxContent>
                    <w:p w14:paraId="4AE801EE" w14:textId="77777777" w:rsidR="00944514" w:rsidRDefault="00944514" w:rsidP="00FC5496">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5551488" behindDoc="0" locked="0" layoutInCell="1" allowOverlap="1" wp14:anchorId="3F73216E" wp14:editId="3ED64BE8">
                <wp:simplePos x="0" y="0"/>
                <wp:positionH relativeFrom="column">
                  <wp:posOffset>2858135</wp:posOffset>
                </wp:positionH>
                <wp:positionV relativeFrom="paragraph">
                  <wp:posOffset>26670</wp:posOffset>
                </wp:positionV>
                <wp:extent cx="1143000" cy="640080"/>
                <wp:effectExtent l="0" t="0" r="19050" b="26670"/>
                <wp:wrapNone/>
                <wp:docPr id="2780" name="Rectangle 278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605665B" w14:textId="77777777" w:rsidR="00944514" w:rsidRDefault="00944514" w:rsidP="00FC5496">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73216E" id="Rectangle 2780" o:spid="_x0000_s2532" style="position:absolute;margin-left:225.05pt;margin-top:2.1pt;width:90pt;height:50.4pt;z-index:25555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" fillcolor="#c0504d [3205]" strokecolor="#5a5a5a [2109]" strokeweight="1pt">
                <v:textbox>
                  <w:txbxContent>
                    <w:p w14:paraId="0605665B" w14:textId="77777777" w:rsidR="00944514" w:rsidRDefault="00944514" w:rsidP="00FC5496">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5552512" behindDoc="0" locked="0" layoutInCell="1" allowOverlap="1" wp14:anchorId="3E2AE00B" wp14:editId="0DE1DAE5">
                <wp:simplePos x="0" y="0"/>
                <wp:positionH relativeFrom="rightMargin">
                  <wp:posOffset>-76200</wp:posOffset>
                </wp:positionH>
                <wp:positionV relativeFrom="paragraph">
                  <wp:posOffset>0</wp:posOffset>
                </wp:positionV>
                <wp:extent cx="731520" cy="638175"/>
                <wp:effectExtent l="0" t="0" r="11430" b="28575"/>
                <wp:wrapNone/>
                <wp:docPr id="2781" name="Rectangle 2781"/>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F29949D" w14:textId="77777777" w:rsidR="00944514" w:rsidRDefault="00944514" w:rsidP="00FC5496">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AE00B" id="Rectangle 2781" o:spid="_x0000_s2533" style="position:absolute;margin-left:-6pt;margin-top:0;width:57.6pt;height:50.25pt;z-index:255552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" fillcolor="#8064a2 [3207]" strokecolor="#5a5a5a [2109]" strokeweight="1pt">
                <v:textbox>
                  <w:txbxContent>
                    <w:p w14:paraId="2F29949D" w14:textId="77777777" w:rsidR="00944514" w:rsidRDefault="00944514" w:rsidP="00FC5496">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5553536" behindDoc="0" locked="0" layoutInCell="1" allowOverlap="1" wp14:anchorId="2C972EF3" wp14:editId="3EF0FD1D">
                <wp:simplePos x="0" y="0"/>
                <wp:positionH relativeFrom="column">
                  <wp:posOffset>4200525</wp:posOffset>
                </wp:positionH>
                <wp:positionV relativeFrom="paragraph">
                  <wp:posOffset>8255</wp:posOffset>
                </wp:positionV>
                <wp:extent cx="1047750" cy="649605"/>
                <wp:effectExtent l="0" t="0" r="19050" b="17145"/>
                <wp:wrapNone/>
                <wp:docPr id="2782" name="Rectangle 2782"/>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56134" w14:textId="77777777" w:rsidR="00944514" w:rsidRDefault="00944514" w:rsidP="00FC5496">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72EF3" id="Rectangle 2782" o:spid="_x0000_s2534" style="position:absolute;margin-left:330.75pt;margin-top:.65pt;width:82.5pt;height:51.15pt;z-index:2555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" fillcolor="#c0504d [3205]" strokecolor="#5a5a5a [2109]" strokeweight="1pt">
                <v:textbox>
                  <w:txbxContent>
                    <w:p w14:paraId="7FE56134" w14:textId="77777777" w:rsidR="00944514" w:rsidRDefault="00944514" w:rsidP="00FC5496">
                      <w:pPr>
                        <w:jc w:val="center"/>
                      </w:pPr>
                      <w:r>
                        <w:t>Other Legato Services</w:t>
                      </w:r>
                    </w:p>
                  </w:txbxContent>
                </v:textbox>
              </v:rect>
            </w:pict>
          </mc:Fallback>
        </mc:AlternateContent>
      </w:r>
    </w:p>
    <w:p w14:paraId="5FE9F4D4" w14:textId="77777777" w:rsidR="00FC5496" w:rsidRDefault="00FC5496" w:rsidP="00FC5496"/>
    <w:p w14:paraId="2D626267" w14:textId="77777777" w:rsidR="00FC5496" w:rsidRDefault="00FC5496" w:rsidP="00FC5496"/>
    <w:p w14:paraId="2BC82B22" w14:textId="77777777" w:rsidR="00366DD9" w:rsidRDefault="00FC5496" w:rsidP="00FC5496">
      <w:r>
        <w:rPr>
          <w:noProof/>
          <w:lang w:val="en-US"/>
        </w:rPr>
        <mc:AlternateContent>
          <mc:Choice Requires="wps">
            <w:drawing>
              <wp:anchor distT="0" distB="0" distL="114300" distR="114300" simplePos="0" relativeHeight="255555584" behindDoc="0" locked="0" layoutInCell="1" allowOverlap="1" wp14:anchorId="3E2B1D66" wp14:editId="1713A00F">
                <wp:simplePos x="0" y="0"/>
                <wp:positionH relativeFrom="column">
                  <wp:posOffset>1981200</wp:posOffset>
                </wp:positionH>
                <wp:positionV relativeFrom="paragraph">
                  <wp:posOffset>110490</wp:posOffset>
                </wp:positionV>
                <wp:extent cx="0" cy="7162800"/>
                <wp:effectExtent l="0" t="0" r="19050" b="19050"/>
                <wp:wrapNone/>
                <wp:docPr id="2783" name="Straight Connector 2783"/>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4550E" id="Straight Connector 2783" o:spid="_x0000_s1026" style="position:absolute;z-index:2555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7pt" to="156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5556608" behindDoc="0" locked="0" layoutInCell="1" allowOverlap="1" wp14:anchorId="66F0164B" wp14:editId="239439F4">
                <wp:simplePos x="0" y="0"/>
                <wp:positionH relativeFrom="column">
                  <wp:posOffset>3390900</wp:posOffset>
                </wp:positionH>
                <wp:positionV relativeFrom="paragraph">
                  <wp:posOffset>110490</wp:posOffset>
                </wp:positionV>
                <wp:extent cx="0" cy="7162800"/>
                <wp:effectExtent l="0" t="0" r="19050" b="19050"/>
                <wp:wrapNone/>
                <wp:docPr id="2784" name="Straight Connector 2784"/>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B2C56" id="Straight Connector 2784" o:spid="_x0000_s1026" style="position:absolute;z-index:2555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8.7pt" to="267pt,5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5557632" behindDoc="0" locked="0" layoutInCell="1" allowOverlap="1" wp14:anchorId="087FFF0A" wp14:editId="3167DB5B">
                <wp:simplePos x="0" y="0"/>
                <wp:positionH relativeFrom="column">
                  <wp:posOffset>4724400</wp:posOffset>
                </wp:positionH>
                <wp:positionV relativeFrom="paragraph">
                  <wp:posOffset>100965</wp:posOffset>
                </wp:positionV>
                <wp:extent cx="0" cy="7162800"/>
                <wp:effectExtent l="0" t="0" r="19050" b="19050"/>
                <wp:wrapNone/>
                <wp:docPr id="2785" name="Straight Connector 2785"/>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E79BE" id="Straight Connector 2785" o:spid="_x0000_s1026" style="position:absolute;z-index:2555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7.95pt" to="372pt,5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5558656" behindDoc="0" locked="0" layoutInCell="1" allowOverlap="1" wp14:anchorId="7856F8CA" wp14:editId="3B934935">
                <wp:simplePos x="0" y="0"/>
                <wp:positionH relativeFrom="column">
                  <wp:posOffset>5781675</wp:posOffset>
                </wp:positionH>
                <wp:positionV relativeFrom="paragraph">
                  <wp:posOffset>80010</wp:posOffset>
                </wp:positionV>
                <wp:extent cx="0" cy="7162800"/>
                <wp:effectExtent l="0" t="0" r="19050" b="19050"/>
                <wp:wrapNone/>
                <wp:docPr id="2786" name="Straight Connector 2786"/>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3FCA2" id="Straight Connector 2786" o:spid="_x0000_s1026" style="position:absolute;z-index:2555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5pt,6.3pt" to="455.25pt,5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" strokecolor="#4579b8 [3044]"/>
            </w:pict>
          </mc:Fallback>
        </mc:AlternateContent>
      </w:r>
      <w:r>
        <w:rPr>
          <w:noProof/>
          <w:lang w:val="en-US"/>
        </w:rPr>
        <mc:AlternateContent>
          <mc:Choice Requires="wps">
            <w:drawing>
              <wp:anchor distT="0" distB="0" distL="114300" distR="114300" simplePos="0" relativeHeight="255554560" behindDoc="0" locked="0" layoutInCell="1" allowOverlap="1" wp14:anchorId="1C6C386B" wp14:editId="7EBD2341">
                <wp:simplePos x="0" y="0"/>
                <wp:positionH relativeFrom="column">
                  <wp:posOffset>390525</wp:posOffset>
                </wp:positionH>
                <wp:positionV relativeFrom="paragraph">
                  <wp:posOffset>118110</wp:posOffset>
                </wp:positionV>
                <wp:extent cx="0" cy="7162800"/>
                <wp:effectExtent l="0" t="0" r="19050" b="19050"/>
                <wp:wrapNone/>
                <wp:docPr id="2787" name="Straight Connector 2787"/>
                <wp:cNvGraphicFramePr/>
                <a:graphic xmlns:a="http://schemas.openxmlformats.org/drawingml/2006/main">
                  <a:graphicData uri="http://schemas.microsoft.com/office/word/2010/wordprocessingShape">
                    <wps:wsp>
                      <wps:cNvCnPr/>
                      <wps:spPr>
                        <a:xfrm>
                          <a:off x="0" y="0"/>
                          <a:ext cx="0" cy="716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C693B" id="Straight Connector 2787" o:spid="_x0000_s1026" style="position:absolute;z-index:2555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9.3pt" to="30.75pt,5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" strokecolor="#4579b8 [3044]"/>
            </w:pict>
          </mc:Fallback>
        </mc:AlternateContent>
      </w:r>
    </w:p>
    <w:p w14:paraId="38915301" w14:textId="187A6D84" w:rsidR="00FC5496" w:rsidRDefault="00FC5496" w:rsidP="00FC5496">
      <w:r w:rsidRPr="00161089">
        <w:rPr>
          <w:rFonts w:asciiTheme="minorHAnsi" w:hAnsiTheme="minorHAnsi" w:cs="Arial"/>
          <w:noProof/>
          <w:sz w:val="20"/>
          <w:lang w:val="en-US"/>
        </w:rPr>
        <mc:AlternateContent>
          <mc:Choice Requires="wps">
            <w:drawing>
              <wp:anchor distT="0" distB="0" distL="114300" distR="114300" simplePos="0" relativeHeight="255589376" behindDoc="0" locked="0" layoutInCell="1" allowOverlap="1" wp14:anchorId="12EED4B8" wp14:editId="01D4E439">
                <wp:simplePos x="0" y="0"/>
                <wp:positionH relativeFrom="margin">
                  <wp:posOffset>857250</wp:posOffset>
                </wp:positionH>
                <wp:positionV relativeFrom="paragraph">
                  <wp:posOffset>34925</wp:posOffset>
                </wp:positionV>
                <wp:extent cx="2247900" cy="2066925"/>
                <wp:effectExtent l="0" t="0" r="19050" b="28575"/>
                <wp:wrapNone/>
                <wp:docPr id="2801" name="Diamond 2801"/>
                <wp:cNvGraphicFramePr/>
                <a:graphic xmlns:a="http://schemas.openxmlformats.org/drawingml/2006/main">
                  <a:graphicData uri="http://schemas.microsoft.com/office/word/2010/wordprocessingShape">
                    <wps:wsp>
                      <wps:cNvSpPr/>
                      <wps:spPr>
                        <a:xfrm>
                          <a:off x="0" y="0"/>
                          <a:ext cx="2247900" cy="20669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D87CB34" w14:textId="5FCFDDEF" w:rsidR="00944514" w:rsidRPr="000153DC" w:rsidRDefault="00944514" w:rsidP="00FC5496">
                            <w:pPr>
                              <w:jc w:val="center"/>
                            </w:pPr>
                            <w:r>
                              <w:t>If sessionId configured by +KUDPCFG &amp;&amp; udp socket 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ED4B8" id="Diamond 2801" o:spid="_x0000_s2535" type="#_x0000_t4" style="position:absolute;margin-left:67.5pt;margin-top:2.75pt;width:177pt;height:162.75pt;z-index:25558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" fillcolor="white [3201]" strokecolor="#4f81bd [3204]" strokeweight="1pt">
                <v:textbox>
                  <w:txbxContent>
                    <w:p w14:paraId="7D87CB34" w14:textId="5FCFDDEF" w:rsidR="00944514" w:rsidRPr="000153DC" w:rsidRDefault="00944514" w:rsidP="00FC5496">
                      <w:pPr>
                        <w:jc w:val="center"/>
                      </w:pPr>
                      <w:r>
                        <w:t>If sessionId configured by +KUDPCFG &amp;&amp; udp socket closed</w:t>
                      </w:r>
                    </w:p>
                  </w:txbxContent>
                </v:textbox>
                <w10:wrap anchorx="margin"/>
              </v:shape>
            </w:pict>
          </mc:Fallback>
        </mc:AlternateContent>
      </w:r>
    </w:p>
    <w:p w14:paraId="3A2A209C" w14:textId="77777777" w:rsidR="00FC5496" w:rsidRDefault="00FC5496" w:rsidP="00FC5496"/>
    <w:p w14:paraId="7D31D2F1" w14:textId="77777777" w:rsidR="00FC5496" w:rsidRDefault="00FC5496" w:rsidP="00FC5496"/>
    <w:p w14:paraId="7B765252" w14:textId="77777777" w:rsidR="00FC5496" w:rsidRDefault="00FC5496" w:rsidP="00FC5496"/>
    <w:p w14:paraId="05410DDA" w14:textId="77777777" w:rsidR="00FC5496" w:rsidRDefault="00FC5496" w:rsidP="00FC5496">
      <w:r w:rsidRPr="00DD42A3">
        <w:rPr>
          <w:noProof/>
          <w:lang w:val="en-US"/>
        </w:rPr>
        <mc:AlternateContent>
          <mc:Choice Requires="wps">
            <w:drawing>
              <wp:anchor distT="0" distB="0" distL="114300" distR="114300" simplePos="0" relativeHeight="255528960" behindDoc="0" locked="0" layoutInCell="1" allowOverlap="1" wp14:anchorId="50EA4928" wp14:editId="4705622A">
                <wp:simplePos x="0" y="0"/>
                <wp:positionH relativeFrom="column">
                  <wp:posOffset>428625</wp:posOffset>
                </wp:positionH>
                <wp:positionV relativeFrom="paragraph">
                  <wp:posOffset>9525</wp:posOffset>
                </wp:positionV>
                <wp:extent cx="428625" cy="314325"/>
                <wp:effectExtent l="0" t="0" r="9525" b="9525"/>
                <wp:wrapNone/>
                <wp:docPr id="2802" name="Rounded Rectangle 2802"/>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DD8C57B" w14:textId="77777777" w:rsidR="00944514" w:rsidRPr="00B6176C" w:rsidRDefault="00944514" w:rsidP="00FC5496">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EA4928" id="Rounded Rectangle 2802" o:spid="_x0000_s2536" style="position:absolute;margin-left:33.75pt;margin-top:.75pt;width:33.75pt;height:24.75pt;z-index:2555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" fillcolor="white [3201]" stroked="f" strokeweight="2pt">
                <v:textbox>
                  <w:txbxContent>
                    <w:p w14:paraId="4DD8C57B" w14:textId="77777777" w:rsidR="00944514" w:rsidRPr="00B6176C" w:rsidRDefault="00944514" w:rsidP="00FC5496">
                      <w:pPr>
                        <w:jc w:val="center"/>
                      </w:pPr>
                      <w:r>
                        <w:t>No</w:t>
                      </w:r>
                    </w:p>
                  </w:txbxContent>
                </v:textbox>
              </v:roundrect>
            </w:pict>
          </mc:Fallback>
        </mc:AlternateContent>
      </w:r>
    </w:p>
    <w:p w14:paraId="2BBD13A0" w14:textId="77777777" w:rsidR="00FC5496" w:rsidRDefault="00FC5496" w:rsidP="00FC5496">
      <w:r w:rsidRPr="00BC62D5">
        <w:rPr>
          <w:noProof/>
          <w:lang w:val="en-US"/>
        </w:rPr>
        <mc:AlternateContent>
          <mc:Choice Requires="wps">
            <w:drawing>
              <wp:anchor distT="0" distB="0" distL="114300" distR="114300" simplePos="0" relativeHeight="255596544" behindDoc="1" locked="0" layoutInCell="1" allowOverlap="1" wp14:anchorId="3493CEE8" wp14:editId="25757878">
                <wp:simplePos x="0" y="0"/>
                <wp:positionH relativeFrom="margin">
                  <wp:posOffset>352425</wp:posOffset>
                </wp:positionH>
                <wp:positionV relativeFrom="paragraph">
                  <wp:posOffset>33655</wp:posOffset>
                </wp:positionV>
                <wp:extent cx="866775" cy="971550"/>
                <wp:effectExtent l="0" t="0" r="9525" b="0"/>
                <wp:wrapNone/>
                <wp:docPr id="2803" name="Rounded Rectangle 2803"/>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FF102E9" w14:textId="77777777" w:rsidR="00944514" w:rsidRPr="00B6176C" w:rsidRDefault="00944514" w:rsidP="00FC5496">
                            <w:r>
                              <w:t>Sends ERROR as Final response</w:t>
                            </w:r>
                          </w:p>
                          <w:p w14:paraId="1C09726C" w14:textId="77777777" w:rsidR="00944514" w:rsidRPr="00B6176C" w:rsidRDefault="00944514" w:rsidP="00FC549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3CEE8" id="Rounded Rectangle 2803" o:spid="_x0000_s2537" style="position:absolute;margin-left:27.75pt;margin-top:2.65pt;width:68.25pt;height:76.5pt;z-index:-24771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" fillcolor="white [3201]" stroked="f" strokeweight="2pt">
                <v:textbox>
                  <w:txbxContent>
                    <w:p w14:paraId="3FF102E9" w14:textId="77777777" w:rsidR="00944514" w:rsidRPr="00B6176C" w:rsidRDefault="00944514" w:rsidP="00FC5496">
                      <w:r>
                        <w:t>Sends ERROR as Final response</w:t>
                      </w:r>
                    </w:p>
                    <w:p w14:paraId="1C09726C" w14:textId="77777777" w:rsidR="00944514" w:rsidRPr="00B6176C" w:rsidRDefault="00944514" w:rsidP="00FC5496"/>
                  </w:txbxContent>
                </v:textbox>
                <w10:wrap anchorx="margin"/>
              </v:roundrect>
            </w:pict>
          </mc:Fallback>
        </mc:AlternateContent>
      </w:r>
      <w:r>
        <w:rPr>
          <w:noProof/>
          <w:lang w:val="en-US"/>
        </w:rPr>
        <mc:AlternateContent>
          <mc:Choice Requires="wps">
            <w:drawing>
              <wp:anchor distT="0" distB="0" distL="114300" distR="114300" simplePos="0" relativeHeight="255593472" behindDoc="0" locked="0" layoutInCell="1" allowOverlap="1" wp14:anchorId="269B536F" wp14:editId="2FDC99E0">
                <wp:simplePos x="0" y="0"/>
                <wp:positionH relativeFrom="column">
                  <wp:posOffset>399415</wp:posOffset>
                </wp:positionH>
                <wp:positionV relativeFrom="paragraph">
                  <wp:posOffset>135255</wp:posOffset>
                </wp:positionV>
                <wp:extent cx="466725" cy="0"/>
                <wp:effectExtent l="38100" t="76200" r="0" b="95250"/>
                <wp:wrapNone/>
                <wp:docPr id="2804" name="Straight Arrow Connector 2804"/>
                <wp:cNvGraphicFramePr/>
                <a:graphic xmlns:a="http://schemas.openxmlformats.org/drawingml/2006/main">
                  <a:graphicData uri="http://schemas.microsoft.com/office/word/2010/wordprocessingShape">
                    <wps:wsp>
                      <wps:cNvCnPr/>
                      <wps:spPr>
                        <a:xfrm flipH="1" flipV="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7E5B97" id="Straight Arrow Connector 2804" o:spid="_x0000_s1026" type="#_x0000_t32" style="position:absolute;margin-left:31.45pt;margin-top:10.65pt;width:36.75pt;height:0;flip:x y;z-index:255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" strokecolor="#4579b8 [3044]">
                <v:stroke endarrow="block"/>
              </v:shape>
            </w:pict>
          </mc:Fallback>
        </mc:AlternateContent>
      </w:r>
    </w:p>
    <w:p w14:paraId="0FA6BA25" w14:textId="77777777" w:rsidR="00FC5496" w:rsidRDefault="00FC5496" w:rsidP="00FC5496"/>
    <w:p w14:paraId="0A3FC8D4" w14:textId="77777777" w:rsidR="00FC5496" w:rsidRDefault="00FC5496" w:rsidP="00FC5496"/>
    <w:p w14:paraId="4C082702" w14:textId="77777777" w:rsidR="00FC5496" w:rsidRDefault="00FC5496" w:rsidP="00FC5496"/>
    <w:p w14:paraId="6FCD6831" w14:textId="77777777" w:rsidR="00FC5496" w:rsidRDefault="00FC5496" w:rsidP="00FC5496"/>
    <w:p w14:paraId="3623124B" w14:textId="77777777" w:rsidR="00FC5496" w:rsidRDefault="00FC5496" w:rsidP="00FC5496"/>
    <w:p w14:paraId="7A818FB3" w14:textId="77777777" w:rsidR="00FC5496" w:rsidRDefault="00FC5496" w:rsidP="00FC5496"/>
    <w:p w14:paraId="5772B8AB" w14:textId="77777777" w:rsidR="00FC5496" w:rsidRDefault="00FC5496" w:rsidP="00FC5496">
      <w:r w:rsidRPr="00DD42A3">
        <w:rPr>
          <w:noProof/>
          <w:lang w:val="en-US"/>
        </w:rPr>
        <mc:AlternateContent>
          <mc:Choice Requires="wps">
            <w:drawing>
              <wp:anchor distT="0" distB="0" distL="114300" distR="114300" simplePos="0" relativeHeight="255592448" behindDoc="0" locked="0" layoutInCell="1" allowOverlap="1" wp14:anchorId="3D07E3F7" wp14:editId="72C16068">
                <wp:simplePos x="0" y="0"/>
                <wp:positionH relativeFrom="column">
                  <wp:posOffset>1704975</wp:posOffset>
                </wp:positionH>
                <wp:positionV relativeFrom="paragraph">
                  <wp:posOffset>71120</wp:posOffset>
                </wp:positionV>
                <wp:extent cx="561975" cy="314325"/>
                <wp:effectExtent l="0" t="0" r="9525" b="9525"/>
                <wp:wrapNone/>
                <wp:docPr id="2805" name="Rounded Rectangle 2805"/>
                <wp:cNvGraphicFramePr/>
                <a:graphic xmlns:a="http://schemas.openxmlformats.org/drawingml/2006/main">
                  <a:graphicData uri="http://schemas.microsoft.com/office/word/2010/wordprocessingShape">
                    <wps:wsp>
                      <wps:cNvSpPr/>
                      <wps:spPr>
                        <a:xfrm>
                          <a:off x="0" y="0"/>
                          <a:ext cx="5619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BE5CFD6" w14:textId="77777777" w:rsidR="00944514" w:rsidRPr="00B6176C" w:rsidRDefault="00944514" w:rsidP="00FC5496">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7E3F7" id="Rounded Rectangle 2805" o:spid="_x0000_s2538" style="position:absolute;margin-left:134.25pt;margin-top:5.6pt;width:44.25pt;height:24.75pt;z-index:255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" fillcolor="white [3201]" stroked="f" strokeweight="2pt">
                <v:textbox>
                  <w:txbxContent>
                    <w:p w14:paraId="4BE5CFD6" w14:textId="77777777" w:rsidR="00944514" w:rsidRPr="00B6176C" w:rsidRDefault="00944514" w:rsidP="00FC5496">
                      <w:pPr>
                        <w:jc w:val="center"/>
                      </w:pPr>
                      <w:r>
                        <w:t>Yes</w:t>
                      </w:r>
                    </w:p>
                  </w:txbxContent>
                </v:textbox>
              </v:roundrect>
            </w:pict>
          </mc:Fallback>
        </mc:AlternateContent>
      </w:r>
    </w:p>
    <w:p w14:paraId="67234EA9" w14:textId="716BC32E" w:rsidR="00FC5496" w:rsidRDefault="00FC5496" w:rsidP="00FC5496"/>
    <w:p w14:paraId="4E2B9EC4" w14:textId="2A37D2FE" w:rsidR="00366DD9" w:rsidRDefault="00366DD9" w:rsidP="00FC5496"/>
    <w:p w14:paraId="3AA62474" w14:textId="5401230A" w:rsidR="00366DD9" w:rsidRDefault="00366DD9" w:rsidP="00FC5496">
      <w:r w:rsidRPr="00366DD9">
        <w:rPr>
          <w:noProof/>
          <w:lang w:val="en-US"/>
        </w:rPr>
        <mc:AlternateContent>
          <mc:Choice Requires="wps">
            <w:drawing>
              <wp:anchor distT="0" distB="0" distL="114300" distR="114300" simplePos="0" relativeHeight="255621120" behindDoc="0" locked="0" layoutInCell="1" allowOverlap="1" wp14:anchorId="1A7FEADC" wp14:editId="0AC7F7E7">
                <wp:simplePos x="0" y="0"/>
                <wp:positionH relativeFrom="column">
                  <wp:posOffset>1409700</wp:posOffset>
                </wp:positionH>
                <wp:positionV relativeFrom="paragraph">
                  <wp:posOffset>5080</wp:posOffset>
                </wp:positionV>
                <wp:extent cx="1152525" cy="733425"/>
                <wp:effectExtent l="0" t="0" r="28575" b="28575"/>
                <wp:wrapNone/>
                <wp:docPr id="2689" name="Rectangle 2689"/>
                <wp:cNvGraphicFramePr/>
                <a:graphic xmlns:a="http://schemas.openxmlformats.org/drawingml/2006/main">
                  <a:graphicData uri="http://schemas.microsoft.com/office/word/2010/wordprocessingShape">
                    <wps:wsp>
                      <wps:cNvSpPr/>
                      <wps:spPr>
                        <a:xfrm>
                          <a:off x="0" y="0"/>
                          <a:ext cx="1152525" cy="7334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D35413" w14:textId="66F8F6FD" w:rsidR="00944514" w:rsidRPr="004F4A7A" w:rsidRDefault="00944514" w:rsidP="00366DD9">
                            <w:pPr>
                              <w:rPr>
                                <w:color w:val="000000" w:themeColor="text1"/>
                              </w:rPr>
                            </w:pPr>
                            <w:r>
                              <w:rPr>
                                <w:color w:val="000000" w:themeColor="text1"/>
                              </w:rPr>
                              <w:t xml:space="preserve">Delete UDP session using </w:t>
                            </w:r>
                            <w:r w:rsidRPr="00025BE6">
                              <w:rPr>
                                <w:color w:val="000000" w:themeColor="text1"/>
                              </w:rPr>
                              <w:t>le_dls_Remove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FEADC" id="Rectangle 2689" o:spid="_x0000_s2539" style="position:absolute;margin-left:111pt;margin-top:.4pt;width:90.75pt;height:57.75pt;z-index:255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" fillcolor="white [3212]" strokecolor="#4f81bd [3204]" strokeweight="1pt">
                <v:textbox>
                  <w:txbxContent>
                    <w:p w14:paraId="7CD35413" w14:textId="66F8F6FD" w:rsidR="00944514" w:rsidRPr="004F4A7A" w:rsidRDefault="00944514" w:rsidP="00366DD9">
                      <w:pPr>
                        <w:rPr>
                          <w:color w:val="000000" w:themeColor="text1"/>
                        </w:rPr>
                      </w:pPr>
                      <w:r>
                        <w:rPr>
                          <w:color w:val="000000" w:themeColor="text1"/>
                        </w:rPr>
                        <w:t xml:space="preserve">Delete UDP session using </w:t>
                      </w:r>
                      <w:r w:rsidRPr="00025BE6">
                        <w:rPr>
                          <w:color w:val="000000" w:themeColor="text1"/>
                        </w:rPr>
                        <w:t>le_dls_Remove</w:t>
                      </w:r>
                    </w:p>
                  </w:txbxContent>
                </v:textbox>
              </v:rect>
            </w:pict>
          </mc:Fallback>
        </mc:AlternateContent>
      </w:r>
    </w:p>
    <w:p w14:paraId="7CDE4F42" w14:textId="5DCEB15E" w:rsidR="00366DD9" w:rsidRDefault="00366DD9" w:rsidP="00FC5496"/>
    <w:p w14:paraId="27CF44D3" w14:textId="5689953A" w:rsidR="00366DD9" w:rsidRDefault="00366DD9" w:rsidP="00FC5496"/>
    <w:p w14:paraId="772EA41D" w14:textId="59EDAE81" w:rsidR="00366DD9" w:rsidRDefault="00366DD9" w:rsidP="00FC5496"/>
    <w:p w14:paraId="0E4C5EA3" w14:textId="0FD91D7A" w:rsidR="00366DD9" w:rsidRDefault="00366DD9" w:rsidP="00FC5496"/>
    <w:p w14:paraId="69A8DD98" w14:textId="174C81CD" w:rsidR="005155A7" w:rsidRDefault="005155A7" w:rsidP="00FC5496">
      <w:r w:rsidRPr="00366DD9">
        <w:rPr>
          <w:noProof/>
          <w:lang w:val="en-US"/>
        </w:rPr>
        <mc:AlternateContent>
          <mc:Choice Requires="wps">
            <w:drawing>
              <wp:anchor distT="0" distB="0" distL="114300" distR="114300" simplePos="0" relativeHeight="255636480" behindDoc="0" locked="0" layoutInCell="1" allowOverlap="1" wp14:anchorId="4F31F7F0" wp14:editId="095CB08A">
                <wp:simplePos x="0" y="0"/>
                <wp:positionH relativeFrom="column">
                  <wp:posOffset>1143000</wp:posOffset>
                </wp:positionH>
                <wp:positionV relativeFrom="paragraph">
                  <wp:posOffset>40640</wp:posOffset>
                </wp:positionV>
                <wp:extent cx="1733550" cy="466725"/>
                <wp:effectExtent l="0" t="0" r="19050" b="28575"/>
                <wp:wrapNone/>
                <wp:docPr id="2811" name="Rectangle 2811"/>
                <wp:cNvGraphicFramePr/>
                <a:graphic xmlns:a="http://schemas.openxmlformats.org/drawingml/2006/main">
                  <a:graphicData uri="http://schemas.microsoft.com/office/word/2010/wordprocessingShape">
                    <wps:wsp>
                      <wps:cNvSpPr/>
                      <wps:spPr>
                        <a:xfrm>
                          <a:off x="0" y="0"/>
                          <a:ext cx="1733550" cy="4667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03FC78" w14:textId="0E3BDCBD" w:rsidR="00944514" w:rsidRPr="004F4A7A" w:rsidRDefault="00944514" w:rsidP="005155A7">
                            <w:pPr>
                              <w:rPr>
                                <w:color w:val="000000" w:themeColor="text1"/>
                              </w:rPr>
                            </w:pPr>
                            <w:r>
                              <w:rPr>
                                <w:color w:val="000000" w:themeColor="text1"/>
                              </w:rPr>
                              <w:t>Release the memory using le_mem_Release()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1F7F0" id="Rectangle 2811" o:spid="_x0000_s2540" style="position:absolute;margin-left:90pt;margin-top:3.2pt;width:136.5pt;height:36.75pt;z-index:2556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" fillcolor="white [3212]" strokecolor="#4f81bd [3204]" strokeweight="1pt">
                <v:textbox>
                  <w:txbxContent>
                    <w:p w14:paraId="2803FC78" w14:textId="0E3BDCBD" w:rsidR="00944514" w:rsidRPr="004F4A7A" w:rsidRDefault="00944514" w:rsidP="005155A7">
                      <w:pPr>
                        <w:rPr>
                          <w:color w:val="000000" w:themeColor="text1"/>
                        </w:rPr>
                      </w:pPr>
                      <w:r>
                        <w:rPr>
                          <w:color w:val="000000" w:themeColor="text1"/>
                        </w:rPr>
                        <w:t>Release the memory using le_mem_Release()</w:t>
                      </w:r>
                    </w:p>
                  </w:txbxContent>
                </v:textbox>
              </v:rect>
            </w:pict>
          </mc:Fallback>
        </mc:AlternateContent>
      </w:r>
    </w:p>
    <w:p w14:paraId="38771176" w14:textId="191BFEBA" w:rsidR="005155A7" w:rsidRDefault="005155A7" w:rsidP="00FC5496"/>
    <w:p w14:paraId="5BE40DEC" w14:textId="440248DC" w:rsidR="00366DD9" w:rsidRDefault="00366DD9" w:rsidP="00FC5496"/>
    <w:p w14:paraId="6F53F66F" w14:textId="4AAA089B" w:rsidR="005155A7" w:rsidRDefault="005155A7" w:rsidP="00FC5496">
      <w:r w:rsidRPr="00366DD9">
        <w:rPr>
          <w:noProof/>
          <w:lang w:val="en-US"/>
        </w:rPr>
        <mc:AlternateContent>
          <mc:Choice Requires="wps">
            <w:drawing>
              <wp:anchor distT="0" distB="0" distL="114300" distR="114300" simplePos="0" relativeHeight="255619072" behindDoc="1" locked="0" layoutInCell="1" allowOverlap="1" wp14:anchorId="75F876DD" wp14:editId="20C67592">
                <wp:simplePos x="0" y="0"/>
                <wp:positionH relativeFrom="margin">
                  <wp:posOffset>619125</wp:posOffset>
                </wp:positionH>
                <wp:positionV relativeFrom="paragraph">
                  <wp:posOffset>113665</wp:posOffset>
                </wp:positionV>
                <wp:extent cx="1162050" cy="533400"/>
                <wp:effectExtent l="0" t="0" r="0" b="0"/>
                <wp:wrapNone/>
                <wp:docPr id="2692" name="Rounded Rectangle 2692"/>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DC98F9C" w14:textId="77777777" w:rsidR="00944514" w:rsidRPr="00B6176C" w:rsidRDefault="00944514" w:rsidP="00366DD9">
                            <w:r>
                              <w:t>Sends OK as Final response</w:t>
                            </w:r>
                          </w:p>
                          <w:p w14:paraId="18973B86" w14:textId="77777777" w:rsidR="00944514" w:rsidRPr="00B6176C" w:rsidRDefault="00944514" w:rsidP="00366D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F876DD" id="Rounded Rectangle 2692" o:spid="_x0000_s2541" style="position:absolute;margin-left:48.75pt;margin-top:8.95pt;width:91.5pt;height:42pt;z-index:-24769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" fillcolor="white [3201]" stroked="f" strokeweight="2pt">
                <v:textbox>
                  <w:txbxContent>
                    <w:p w14:paraId="5DC98F9C" w14:textId="77777777" w:rsidR="00944514" w:rsidRPr="00B6176C" w:rsidRDefault="00944514" w:rsidP="00366DD9">
                      <w:r>
                        <w:t>Sends OK as Final response</w:t>
                      </w:r>
                    </w:p>
                    <w:p w14:paraId="18973B86" w14:textId="77777777" w:rsidR="00944514" w:rsidRPr="00B6176C" w:rsidRDefault="00944514" w:rsidP="00366DD9"/>
                  </w:txbxContent>
                </v:textbox>
                <w10:wrap anchorx="margin"/>
              </v:roundrect>
            </w:pict>
          </mc:Fallback>
        </mc:AlternateContent>
      </w:r>
    </w:p>
    <w:p w14:paraId="6C095AD7" w14:textId="72A6946C" w:rsidR="005155A7" w:rsidRDefault="005155A7" w:rsidP="00FC5496"/>
    <w:p w14:paraId="42DDD79A" w14:textId="55E41C8B" w:rsidR="00366DD9" w:rsidRDefault="005155A7" w:rsidP="00FC5496">
      <w:r w:rsidRPr="00366DD9">
        <w:rPr>
          <w:noProof/>
          <w:lang w:val="en-US"/>
        </w:rPr>
        <mc:AlternateContent>
          <mc:Choice Requires="wps">
            <w:drawing>
              <wp:anchor distT="0" distB="0" distL="114300" distR="114300" simplePos="0" relativeHeight="255620096" behindDoc="0" locked="0" layoutInCell="1" allowOverlap="1" wp14:anchorId="6DAF2BE9" wp14:editId="0329861F">
                <wp:simplePos x="0" y="0"/>
                <wp:positionH relativeFrom="column">
                  <wp:posOffset>400050</wp:posOffset>
                </wp:positionH>
                <wp:positionV relativeFrom="paragraph">
                  <wp:posOffset>10160</wp:posOffset>
                </wp:positionV>
                <wp:extent cx="1581150" cy="0"/>
                <wp:effectExtent l="38100" t="76200" r="0" b="95250"/>
                <wp:wrapNone/>
                <wp:docPr id="2693" name="Straight Arrow Connector 2693"/>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4D2428" id="Straight Arrow Connector 2693" o:spid="_x0000_s1026" type="#_x0000_t32" style="position:absolute;margin-left:31.5pt;margin-top:.8pt;width:124.5pt;height:0;flip:x;z-index:2556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" strokecolor="#4579b8 [3044]">
                <v:stroke endarrow="block"/>
              </v:shape>
            </w:pict>
          </mc:Fallback>
        </mc:AlternateContent>
      </w:r>
    </w:p>
    <w:p w14:paraId="006B326F" w14:textId="38098DA7" w:rsidR="00366DD9" w:rsidRDefault="005155A7" w:rsidP="00FC5496">
      <w:r w:rsidRPr="00366DD9">
        <w:rPr>
          <w:noProof/>
          <w:lang w:val="en-US"/>
        </w:rPr>
        <mc:AlternateContent>
          <mc:Choice Requires="wps">
            <w:drawing>
              <wp:anchor distT="0" distB="0" distL="114300" distR="114300" simplePos="0" relativeHeight="255622144" behindDoc="0" locked="0" layoutInCell="1" allowOverlap="1" wp14:anchorId="1981CE7C" wp14:editId="50445A5E">
                <wp:simplePos x="0" y="0"/>
                <wp:positionH relativeFrom="margin">
                  <wp:posOffset>190500</wp:posOffset>
                </wp:positionH>
                <wp:positionV relativeFrom="paragraph">
                  <wp:posOffset>92075</wp:posOffset>
                </wp:positionV>
                <wp:extent cx="2124075" cy="314325"/>
                <wp:effectExtent l="0" t="0" r="28575" b="28575"/>
                <wp:wrapNone/>
                <wp:docPr id="2706" name="Rectangle 2706"/>
                <wp:cNvGraphicFramePr/>
                <a:graphic xmlns:a="http://schemas.openxmlformats.org/drawingml/2006/main">
                  <a:graphicData uri="http://schemas.microsoft.com/office/word/2010/wordprocessingShape">
                    <wps:wsp>
                      <wps:cNvSpPr/>
                      <wps:spPr>
                        <a:xfrm>
                          <a:off x="0" y="0"/>
                          <a:ext cx="2124075" cy="31432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4D5948" w14:textId="77777777" w:rsidR="00944514" w:rsidRPr="004F4A7A" w:rsidRDefault="00944514" w:rsidP="00366DD9">
                            <w:pPr>
                              <w:jc w:val="center"/>
                              <w:rPr>
                                <w:color w:val="000000" w:themeColor="text1"/>
                              </w:rPr>
                            </w:pPr>
                            <w:r>
                              <w:rPr>
                                <w:color w:val="000000" w:themeColor="text1"/>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1CE7C" id="Rectangle 2706" o:spid="_x0000_s2542" style="position:absolute;margin-left:15pt;margin-top:7.25pt;width:167.25pt;height:24.75pt;z-index:25562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" fillcolor="white [3212]" strokecolor="#4f81bd [3204]" strokeweight="1pt">
                <v:textbox>
                  <w:txbxContent>
                    <w:p w14:paraId="524D5948" w14:textId="77777777" w:rsidR="00944514" w:rsidRPr="004F4A7A" w:rsidRDefault="00944514" w:rsidP="00366DD9">
                      <w:pPr>
                        <w:jc w:val="center"/>
                        <w:rPr>
                          <w:color w:val="000000" w:themeColor="text1"/>
                        </w:rPr>
                      </w:pPr>
                      <w:r>
                        <w:rPr>
                          <w:color w:val="000000" w:themeColor="text1"/>
                        </w:rPr>
                        <w:t>CMD_TYPE_TEST module</w:t>
                      </w:r>
                    </w:p>
                  </w:txbxContent>
                </v:textbox>
                <w10:wrap anchorx="margin"/>
              </v:rect>
            </w:pict>
          </mc:Fallback>
        </mc:AlternateContent>
      </w:r>
    </w:p>
    <w:p w14:paraId="2A4F2E3D" w14:textId="2D31DFA5" w:rsidR="00366DD9" w:rsidRDefault="00366DD9" w:rsidP="00FC5496"/>
    <w:p w14:paraId="3E76C70C" w14:textId="4A088947" w:rsidR="00366DD9" w:rsidRDefault="005155A7" w:rsidP="00FC5496">
      <w:r w:rsidRPr="00366DD9">
        <w:rPr>
          <w:noProof/>
          <w:lang w:val="en-US"/>
        </w:rPr>
        <mc:AlternateContent>
          <mc:Choice Requires="wps">
            <w:drawing>
              <wp:anchor distT="0" distB="0" distL="114300" distR="114300" simplePos="0" relativeHeight="255618048" behindDoc="0" locked="0" layoutInCell="1" allowOverlap="1" wp14:anchorId="73A66147" wp14:editId="1FE6CFF4">
                <wp:simplePos x="0" y="0"/>
                <wp:positionH relativeFrom="column">
                  <wp:posOffset>1085850</wp:posOffset>
                </wp:positionH>
                <wp:positionV relativeFrom="paragraph">
                  <wp:posOffset>97155</wp:posOffset>
                </wp:positionV>
                <wp:extent cx="1800225" cy="1333500"/>
                <wp:effectExtent l="0" t="0" r="28575" b="19050"/>
                <wp:wrapNone/>
                <wp:docPr id="2707" name="Diamond 2707"/>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1289ADB" w14:textId="77777777" w:rsidR="00944514" w:rsidRPr="00003244" w:rsidRDefault="00944514" w:rsidP="00366DD9">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66147" id="Diamond 2707" o:spid="_x0000_s2543" type="#_x0000_t4" style="position:absolute;margin-left:85.5pt;margin-top:7.65pt;width:141.75pt;height:105pt;z-index:255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" fillcolor="white [3201]" strokecolor="#4f81bd [3204]" strokeweight="1pt">
                <v:textbox>
                  <w:txbxContent>
                    <w:p w14:paraId="11289ADB" w14:textId="77777777" w:rsidR="00944514" w:rsidRPr="00003244" w:rsidRDefault="00944514" w:rsidP="00366DD9">
                      <w:pPr>
                        <w:jc w:val="center"/>
                        <w:rPr>
                          <w:rFonts w:ascii="Arial" w:hAnsi="Arial" w:cs="Arial"/>
                          <w:sz w:val="20"/>
                        </w:rPr>
                      </w:pPr>
                      <w:r>
                        <w:rPr>
                          <w:rFonts w:ascii="Arial" w:hAnsi="Arial" w:cs="Arial"/>
                          <w:sz w:val="20"/>
                        </w:rPr>
                        <w:t>If CMD_TYPE_TEST</w:t>
                      </w:r>
                    </w:p>
                  </w:txbxContent>
                </v:textbox>
              </v:shape>
            </w:pict>
          </mc:Fallback>
        </mc:AlternateContent>
      </w:r>
    </w:p>
    <w:p w14:paraId="5D80545F" w14:textId="4DD845A4" w:rsidR="00366DD9" w:rsidRDefault="00366DD9" w:rsidP="00FC5496"/>
    <w:p w14:paraId="7D9597F8" w14:textId="767B36E4" w:rsidR="00366DD9" w:rsidRDefault="005155A7" w:rsidP="00FC5496">
      <w:r w:rsidRPr="00366DD9">
        <w:rPr>
          <w:noProof/>
          <w:lang w:val="en-US"/>
        </w:rPr>
        <mc:AlternateContent>
          <mc:Choice Requires="wps">
            <w:drawing>
              <wp:anchor distT="0" distB="0" distL="114300" distR="114300" simplePos="0" relativeHeight="255623168" behindDoc="0" locked="0" layoutInCell="1" allowOverlap="1" wp14:anchorId="287988FE" wp14:editId="776B88F3">
                <wp:simplePos x="0" y="0"/>
                <wp:positionH relativeFrom="column">
                  <wp:posOffset>571500</wp:posOffset>
                </wp:positionH>
                <wp:positionV relativeFrom="paragraph">
                  <wp:posOffset>82550</wp:posOffset>
                </wp:positionV>
                <wp:extent cx="428625" cy="314325"/>
                <wp:effectExtent l="0" t="0" r="9525" b="9525"/>
                <wp:wrapNone/>
                <wp:docPr id="2710" name="Rounded Rectangle 2710"/>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C670D13" w14:textId="77777777" w:rsidR="00944514" w:rsidRPr="00B6176C" w:rsidRDefault="00944514" w:rsidP="00366DD9">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988FE" id="Rounded Rectangle 2710" o:spid="_x0000_s2544" style="position:absolute;margin-left:45pt;margin-top:6.5pt;width:33.75pt;height:24.75pt;z-index:255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" fillcolor="white [3201]" stroked="f" strokeweight="2pt">
                <v:textbox>
                  <w:txbxContent>
                    <w:p w14:paraId="7C670D13" w14:textId="77777777" w:rsidR="00944514" w:rsidRPr="00B6176C" w:rsidRDefault="00944514" w:rsidP="00366DD9">
                      <w:pPr>
                        <w:jc w:val="center"/>
                      </w:pPr>
                      <w:r>
                        <w:t>No</w:t>
                      </w:r>
                    </w:p>
                  </w:txbxContent>
                </v:textbox>
              </v:roundrect>
            </w:pict>
          </mc:Fallback>
        </mc:AlternateContent>
      </w:r>
    </w:p>
    <w:p w14:paraId="5A80013D" w14:textId="0A87F989" w:rsidR="00366DD9" w:rsidRDefault="00366DD9" w:rsidP="00FC5496">
      <w:r w:rsidRPr="00366DD9">
        <w:rPr>
          <w:noProof/>
          <w:lang w:val="en-US"/>
        </w:rPr>
        <mc:AlternateContent>
          <mc:Choice Requires="wps">
            <w:drawing>
              <wp:anchor distT="0" distB="0" distL="114300" distR="114300" simplePos="0" relativeHeight="255624192" behindDoc="1" locked="0" layoutInCell="1" allowOverlap="1" wp14:anchorId="7F7FA97C" wp14:editId="7D9E540B">
                <wp:simplePos x="0" y="0"/>
                <wp:positionH relativeFrom="margin">
                  <wp:posOffset>466725</wp:posOffset>
                </wp:positionH>
                <wp:positionV relativeFrom="paragraph">
                  <wp:posOffset>107315</wp:posOffset>
                </wp:positionV>
                <wp:extent cx="866775" cy="971550"/>
                <wp:effectExtent l="0" t="0" r="9525" b="0"/>
                <wp:wrapNone/>
                <wp:docPr id="2712" name="Rounded Rectangle 2712"/>
                <wp:cNvGraphicFramePr/>
                <a:graphic xmlns:a="http://schemas.openxmlformats.org/drawingml/2006/main">
                  <a:graphicData uri="http://schemas.microsoft.com/office/word/2010/wordprocessingShape">
                    <wps:wsp>
                      <wps:cNvSpPr/>
                      <wps:spPr>
                        <a:xfrm>
                          <a:off x="0" y="0"/>
                          <a:ext cx="866775" cy="9715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86D7DA7" w14:textId="77777777" w:rsidR="00944514" w:rsidRPr="00B6176C" w:rsidRDefault="00944514" w:rsidP="00366DD9">
                            <w:r>
                              <w:t>Sends ERROR as Final response</w:t>
                            </w:r>
                          </w:p>
                          <w:p w14:paraId="3B7A2AF0" w14:textId="77777777" w:rsidR="00944514" w:rsidRPr="00B6176C" w:rsidRDefault="00944514" w:rsidP="00366D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7FA97C" id="Rounded Rectangle 2712" o:spid="_x0000_s2545" style="position:absolute;margin-left:36.75pt;margin-top:8.45pt;width:68.25pt;height:76.5pt;z-index:-24769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" fillcolor="white [3201]" stroked="f" strokeweight="2pt">
                <v:textbox>
                  <w:txbxContent>
                    <w:p w14:paraId="186D7DA7" w14:textId="77777777" w:rsidR="00944514" w:rsidRPr="00B6176C" w:rsidRDefault="00944514" w:rsidP="00366DD9">
                      <w:r>
                        <w:t>Sends ERROR as Final response</w:t>
                      </w:r>
                    </w:p>
                    <w:p w14:paraId="3B7A2AF0" w14:textId="77777777" w:rsidR="00944514" w:rsidRPr="00B6176C" w:rsidRDefault="00944514" w:rsidP="00366DD9"/>
                  </w:txbxContent>
                </v:textbox>
                <w10:wrap anchorx="margin"/>
              </v:roundrect>
            </w:pict>
          </mc:Fallback>
        </mc:AlternateContent>
      </w:r>
    </w:p>
    <w:p w14:paraId="2535F9E0" w14:textId="1C76898F" w:rsidR="00366DD9" w:rsidRDefault="00366DD9" w:rsidP="00FC5496">
      <w:r w:rsidRPr="00366DD9">
        <w:rPr>
          <w:noProof/>
          <w:lang w:val="en-US"/>
        </w:rPr>
        <mc:AlternateContent>
          <mc:Choice Requires="wps">
            <w:drawing>
              <wp:anchor distT="0" distB="0" distL="114300" distR="114300" simplePos="0" relativeHeight="255625216" behindDoc="0" locked="0" layoutInCell="1" allowOverlap="1" wp14:anchorId="19186AB4" wp14:editId="005E7ED5">
                <wp:simplePos x="0" y="0"/>
                <wp:positionH relativeFrom="column">
                  <wp:posOffset>390525</wp:posOffset>
                </wp:positionH>
                <wp:positionV relativeFrom="paragraph">
                  <wp:posOffset>23495</wp:posOffset>
                </wp:positionV>
                <wp:extent cx="704850" cy="0"/>
                <wp:effectExtent l="38100" t="76200" r="0" b="95250"/>
                <wp:wrapNone/>
                <wp:docPr id="2711" name="Straight Arrow Connector 2711"/>
                <wp:cNvGraphicFramePr/>
                <a:graphic xmlns:a="http://schemas.openxmlformats.org/drawingml/2006/main">
                  <a:graphicData uri="http://schemas.microsoft.com/office/word/2010/wordprocessingShape">
                    <wps:wsp>
                      <wps:cNvCnPr/>
                      <wps:spPr>
                        <a:xfrm flipH="1">
                          <a:off x="0" y="0"/>
                          <a:ext cx="704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BEB619" id="Straight Arrow Connector 2711" o:spid="_x0000_s1026" type="#_x0000_t32" style="position:absolute;margin-left:30.75pt;margin-top:1.85pt;width:55.5pt;height:0;flip:x;z-index:2556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" strokecolor="#4579b8 [3044]">
                <v:stroke endarrow="block"/>
              </v:shape>
            </w:pict>
          </mc:Fallback>
        </mc:AlternateContent>
      </w:r>
    </w:p>
    <w:p w14:paraId="6DE8BCB0" w14:textId="722227C8" w:rsidR="00366DD9" w:rsidRDefault="00366DD9" w:rsidP="00FC5496"/>
    <w:p w14:paraId="228C46C2" w14:textId="4EA5DA42" w:rsidR="00366DD9" w:rsidRDefault="00366DD9" w:rsidP="00FC5496"/>
    <w:p w14:paraId="4BB300E6" w14:textId="01E4B7B1" w:rsidR="00366DD9" w:rsidRDefault="00366DD9" w:rsidP="00FC5496"/>
    <w:p w14:paraId="44FF9FDB" w14:textId="13DCB197" w:rsidR="00366DD9" w:rsidRDefault="005155A7" w:rsidP="00FC5496">
      <w:r w:rsidRPr="00366DD9">
        <w:rPr>
          <w:noProof/>
          <w:lang w:val="en-US"/>
        </w:rPr>
        <mc:AlternateContent>
          <mc:Choice Requires="wps">
            <w:drawing>
              <wp:anchor distT="0" distB="0" distL="114300" distR="114300" simplePos="0" relativeHeight="255617024" behindDoc="0" locked="0" layoutInCell="1" allowOverlap="1" wp14:anchorId="72E27A8D" wp14:editId="385F90FB">
                <wp:simplePos x="0" y="0"/>
                <wp:positionH relativeFrom="column">
                  <wp:posOffset>1724025</wp:posOffset>
                </wp:positionH>
                <wp:positionV relativeFrom="paragraph">
                  <wp:posOffset>6350</wp:posOffset>
                </wp:positionV>
                <wp:extent cx="523875" cy="314325"/>
                <wp:effectExtent l="0" t="0" r="9525" b="9525"/>
                <wp:wrapNone/>
                <wp:docPr id="2713" name="Rounded Rectangle 271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16A96D1" w14:textId="77777777" w:rsidR="00944514" w:rsidRPr="00B6176C" w:rsidRDefault="00944514" w:rsidP="00366DD9">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E27A8D" id="Rounded Rectangle 2713" o:spid="_x0000_s2546" style="position:absolute;margin-left:135.75pt;margin-top:.5pt;width:41.25pt;height:24.75pt;z-index:255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" fillcolor="white [3201]" stroked="f" strokeweight="2pt">
                <v:textbox>
                  <w:txbxContent>
                    <w:p w14:paraId="216A96D1" w14:textId="77777777" w:rsidR="00944514" w:rsidRPr="00B6176C" w:rsidRDefault="00944514" w:rsidP="00366DD9">
                      <w:pPr>
                        <w:jc w:val="center"/>
                      </w:pPr>
                      <w:r>
                        <w:t>Yes</w:t>
                      </w:r>
                    </w:p>
                  </w:txbxContent>
                </v:textbox>
              </v:roundrect>
            </w:pict>
          </mc:Fallback>
        </mc:AlternateContent>
      </w:r>
    </w:p>
    <w:p w14:paraId="4129FF84" w14:textId="62196046" w:rsidR="00366DD9" w:rsidRDefault="00366DD9" w:rsidP="00FC5496"/>
    <w:p w14:paraId="572CA299" w14:textId="46146CB5" w:rsidR="00366DD9" w:rsidRDefault="00366DD9" w:rsidP="00FC5496"/>
    <w:p w14:paraId="508DA1BB" w14:textId="77777777" w:rsidR="00FC5496" w:rsidRDefault="00FC5496" w:rsidP="00FC5496"/>
    <w:p w14:paraId="648251D5" w14:textId="456DDEB9" w:rsidR="00FC5496" w:rsidRDefault="00FC5496" w:rsidP="00FC5496">
      <w:r w:rsidRPr="00113EC9">
        <w:rPr>
          <w:noProof/>
          <w:lang w:val="en-US"/>
        </w:rPr>
        <mc:AlternateContent>
          <mc:Choice Requires="wps">
            <w:drawing>
              <wp:anchor distT="0" distB="0" distL="114300" distR="114300" simplePos="0" relativeHeight="255564800" behindDoc="0" locked="0" layoutInCell="1" allowOverlap="1" wp14:anchorId="7F9C6246" wp14:editId="3F2C4586">
                <wp:simplePos x="0" y="0"/>
                <wp:positionH relativeFrom="margin">
                  <wp:posOffset>0</wp:posOffset>
                </wp:positionH>
                <wp:positionV relativeFrom="paragraph">
                  <wp:posOffset>36195</wp:posOffset>
                </wp:positionV>
                <wp:extent cx="822325" cy="640080"/>
                <wp:effectExtent l="0" t="0" r="15875" b="26670"/>
                <wp:wrapNone/>
                <wp:docPr id="2806" name="Rectangle 280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510386" w14:textId="77777777" w:rsidR="00944514" w:rsidRDefault="00944514" w:rsidP="00FC5496">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C6246" id="Rectangle 2806" o:spid="_x0000_s2547" style="position:absolute;margin-left:0;margin-top:2.85pt;width:64.75pt;height:50.4pt;z-index:25556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" fillcolor="#f79646 [3209]" strokecolor="#5a5a5a [2109]" strokeweight="1pt">
                <v:textbox>
                  <w:txbxContent>
                    <w:p w14:paraId="58510386" w14:textId="77777777" w:rsidR="00944514" w:rsidRDefault="00944514" w:rsidP="00FC5496">
                      <w:pPr>
                        <w:jc w:val="center"/>
                      </w:pPr>
                      <w:r>
                        <w:t>Host with Linux OS</w:t>
                      </w:r>
                    </w:p>
                  </w:txbxContent>
                </v:textbox>
                <w10:wrap anchorx="margin"/>
              </v:rect>
            </w:pict>
          </mc:Fallback>
        </mc:AlternateContent>
      </w:r>
      <w:r w:rsidRPr="00113EC9">
        <w:rPr>
          <w:noProof/>
          <w:lang w:val="en-US"/>
        </w:rPr>
        <mc:AlternateContent>
          <mc:Choice Requires="wps">
            <w:drawing>
              <wp:anchor distT="0" distB="0" distL="114300" distR="114300" simplePos="0" relativeHeight="255565824" behindDoc="0" locked="0" layoutInCell="1" allowOverlap="1" wp14:anchorId="33757291" wp14:editId="3BB8E411">
                <wp:simplePos x="0" y="0"/>
                <wp:positionH relativeFrom="column">
                  <wp:posOffset>1562735</wp:posOffset>
                </wp:positionH>
                <wp:positionV relativeFrom="paragraph">
                  <wp:posOffset>26670</wp:posOffset>
                </wp:positionV>
                <wp:extent cx="828675" cy="640080"/>
                <wp:effectExtent l="0" t="0" r="28575" b="26670"/>
                <wp:wrapNone/>
                <wp:docPr id="2807" name="Rectangle 280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DE4497D" w14:textId="77777777" w:rsidR="00944514" w:rsidRDefault="00944514" w:rsidP="00FC5496">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57291" id="Rectangle 2807" o:spid="_x0000_s2548" style="position:absolute;margin-left:123.05pt;margin-top:2.1pt;width:65.25pt;height:50.4pt;z-index:2555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" fillcolor="#4f81bd [3204]" strokecolor="#5a5a5a [2109]" strokeweight="1pt">
                <v:textbox>
                  <w:txbxContent>
                    <w:p w14:paraId="3DE4497D" w14:textId="77777777" w:rsidR="00944514" w:rsidRDefault="00944514" w:rsidP="00FC5496">
                      <w:pPr>
                        <w:jc w:val="center"/>
                      </w:pPr>
                      <w:r>
                        <w:t>Legato App</w:t>
                      </w:r>
                    </w:p>
                  </w:txbxContent>
                </v:textbox>
              </v:rect>
            </w:pict>
          </mc:Fallback>
        </mc:AlternateContent>
      </w:r>
      <w:r w:rsidRPr="00113EC9">
        <w:rPr>
          <w:noProof/>
          <w:lang w:val="en-US"/>
        </w:rPr>
        <mc:AlternateContent>
          <mc:Choice Requires="wps">
            <w:drawing>
              <wp:anchor distT="0" distB="0" distL="114300" distR="114300" simplePos="0" relativeHeight="255566848" behindDoc="0" locked="0" layoutInCell="1" allowOverlap="1" wp14:anchorId="3F122D47" wp14:editId="375FD31C">
                <wp:simplePos x="0" y="0"/>
                <wp:positionH relativeFrom="column">
                  <wp:posOffset>2858135</wp:posOffset>
                </wp:positionH>
                <wp:positionV relativeFrom="paragraph">
                  <wp:posOffset>26670</wp:posOffset>
                </wp:positionV>
                <wp:extent cx="1143000" cy="640080"/>
                <wp:effectExtent l="0" t="0" r="19050" b="26670"/>
                <wp:wrapNone/>
                <wp:docPr id="2808" name="Rectangle 280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D6B6AF5" w14:textId="77777777" w:rsidR="00944514" w:rsidRDefault="00944514" w:rsidP="00FC5496">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122D47" id="Rectangle 2808" o:spid="_x0000_s2549" style="position:absolute;margin-left:225.05pt;margin-top:2.1pt;width:90pt;height:50.4pt;z-index:25556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" fillcolor="#c0504d [3205]" strokecolor="#5a5a5a [2109]" strokeweight="1pt">
                <v:textbox>
                  <w:txbxContent>
                    <w:p w14:paraId="3D6B6AF5" w14:textId="77777777" w:rsidR="00944514" w:rsidRDefault="00944514" w:rsidP="00FC5496">
                      <w:pPr>
                        <w:jc w:val="center"/>
                      </w:pPr>
                      <w:r>
                        <w:t>Legato AT Server</w:t>
                      </w:r>
                    </w:p>
                  </w:txbxContent>
                </v:textbox>
              </v:rect>
            </w:pict>
          </mc:Fallback>
        </mc:AlternateContent>
      </w:r>
      <w:r w:rsidRPr="00113EC9">
        <w:rPr>
          <w:noProof/>
          <w:lang w:val="en-US"/>
        </w:rPr>
        <mc:AlternateContent>
          <mc:Choice Requires="wps">
            <w:drawing>
              <wp:anchor distT="0" distB="0" distL="114300" distR="114300" simplePos="0" relativeHeight="255567872" behindDoc="0" locked="0" layoutInCell="1" allowOverlap="1" wp14:anchorId="7232BC99" wp14:editId="1F7A3B36">
                <wp:simplePos x="0" y="0"/>
                <wp:positionH relativeFrom="rightMargin">
                  <wp:posOffset>-76200</wp:posOffset>
                </wp:positionH>
                <wp:positionV relativeFrom="paragraph">
                  <wp:posOffset>0</wp:posOffset>
                </wp:positionV>
                <wp:extent cx="731520" cy="638175"/>
                <wp:effectExtent l="0" t="0" r="11430" b="28575"/>
                <wp:wrapNone/>
                <wp:docPr id="2809" name="Rectangle 2809"/>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5F2A572" w14:textId="77777777" w:rsidR="00944514" w:rsidRDefault="00944514" w:rsidP="00FC5496">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2BC99" id="Rectangle 2809" o:spid="_x0000_s2550" style="position:absolute;margin-left:-6pt;margin-top:0;width:57.6pt;height:50.25pt;z-index:255567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" fillcolor="#8064a2 [3207]" strokecolor="#5a5a5a [2109]" strokeweight="1pt">
                <v:textbox>
                  <w:txbxContent>
                    <w:p w14:paraId="75F2A572" w14:textId="77777777" w:rsidR="00944514" w:rsidRDefault="00944514" w:rsidP="00FC5496">
                      <w:pPr>
                        <w:jc w:val="center"/>
                      </w:pPr>
                      <w:r>
                        <w:t>Modem</w:t>
                      </w:r>
                    </w:p>
                  </w:txbxContent>
                </v:textbox>
                <w10:wrap anchorx="margin"/>
              </v:rect>
            </w:pict>
          </mc:Fallback>
        </mc:AlternateContent>
      </w:r>
      <w:r w:rsidRPr="00113EC9">
        <w:rPr>
          <w:noProof/>
          <w:lang w:val="en-US"/>
        </w:rPr>
        <mc:AlternateContent>
          <mc:Choice Requires="wps">
            <w:drawing>
              <wp:anchor distT="0" distB="0" distL="114300" distR="114300" simplePos="0" relativeHeight="255568896" behindDoc="0" locked="0" layoutInCell="1" allowOverlap="1" wp14:anchorId="2F3E4363" wp14:editId="02ABEC5C">
                <wp:simplePos x="0" y="0"/>
                <wp:positionH relativeFrom="column">
                  <wp:posOffset>4200525</wp:posOffset>
                </wp:positionH>
                <wp:positionV relativeFrom="paragraph">
                  <wp:posOffset>8255</wp:posOffset>
                </wp:positionV>
                <wp:extent cx="1047750" cy="649605"/>
                <wp:effectExtent l="0" t="0" r="19050" b="17145"/>
                <wp:wrapNone/>
                <wp:docPr id="2810" name="Rectangle 2810"/>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5F7A56" w14:textId="77777777" w:rsidR="00944514" w:rsidRDefault="00944514" w:rsidP="00FC5496">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E4363" id="Rectangle 2810" o:spid="_x0000_s2551" style="position:absolute;margin-left:330.75pt;margin-top:.65pt;width:82.5pt;height:51.15pt;z-index:2555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" fillcolor="#c0504d [3205]" strokecolor="#5a5a5a [2109]" strokeweight="1pt">
                <v:textbox>
                  <w:txbxContent>
                    <w:p w14:paraId="455F7A56" w14:textId="77777777" w:rsidR="00944514" w:rsidRDefault="00944514" w:rsidP="00FC5496">
                      <w:pPr>
                        <w:jc w:val="center"/>
                      </w:pPr>
                      <w:r>
                        <w:t>Other Legato Services</w:t>
                      </w:r>
                    </w:p>
                  </w:txbxContent>
                </v:textbox>
              </v:rect>
            </w:pict>
          </mc:Fallback>
        </mc:AlternateContent>
      </w:r>
    </w:p>
    <w:p w14:paraId="48C29F41" w14:textId="49FA5529" w:rsidR="00FC5496" w:rsidRDefault="00FC5496" w:rsidP="00FC5496"/>
    <w:p w14:paraId="6D645B6D" w14:textId="435D8AC9" w:rsidR="00FC5496" w:rsidRDefault="00366DD9" w:rsidP="00FC5496">
      <w:r>
        <w:rPr>
          <w:noProof/>
          <w:lang w:val="en-US"/>
        </w:rPr>
        <mc:AlternateContent>
          <mc:Choice Requires="wps">
            <w:drawing>
              <wp:anchor distT="0" distB="0" distL="114300" distR="114300" simplePos="0" relativeHeight="255633408" behindDoc="0" locked="0" layoutInCell="1" allowOverlap="1" wp14:anchorId="4D676714" wp14:editId="6DBF2EF0">
                <wp:simplePos x="0" y="0"/>
                <wp:positionH relativeFrom="column">
                  <wp:posOffset>5791200</wp:posOffset>
                </wp:positionH>
                <wp:positionV relativeFrom="paragraph">
                  <wp:posOffset>264160</wp:posOffset>
                </wp:positionV>
                <wp:extent cx="0" cy="2905125"/>
                <wp:effectExtent l="0" t="0" r="19050" b="28575"/>
                <wp:wrapNone/>
                <wp:docPr id="2816" name="Straight Connector 2816"/>
                <wp:cNvGraphicFramePr/>
                <a:graphic xmlns:a="http://schemas.openxmlformats.org/drawingml/2006/main">
                  <a:graphicData uri="http://schemas.microsoft.com/office/word/2010/wordprocessingShape">
                    <wps:wsp>
                      <wps:cNvCnPr/>
                      <wps:spPr>
                        <a:xfrm>
                          <a:off x="0" y="0"/>
                          <a:ext cx="0" cy="290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D5716" id="Straight Connector 2816" o:spid="_x0000_s1026" style="position:absolute;z-index:2556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20.8pt" to="456pt,2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" strokecolor="#4579b8 [3044]"/>
            </w:pict>
          </mc:Fallback>
        </mc:AlternateContent>
      </w:r>
    </w:p>
    <w:p w14:paraId="3E144422" w14:textId="4C786F95" w:rsidR="00FC5496" w:rsidRDefault="00366DD9" w:rsidP="00FC5496">
      <w:r>
        <w:rPr>
          <w:noProof/>
          <w:lang w:val="en-US"/>
        </w:rPr>
        <mc:AlternateContent>
          <mc:Choice Requires="wps">
            <w:drawing>
              <wp:anchor distT="0" distB="0" distL="114300" distR="114300" simplePos="0" relativeHeight="255631360" behindDoc="0" locked="0" layoutInCell="1" allowOverlap="1" wp14:anchorId="3940F1AF" wp14:editId="1CBEA060">
                <wp:simplePos x="0" y="0"/>
                <wp:positionH relativeFrom="column">
                  <wp:posOffset>4733925</wp:posOffset>
                </wp:positionH>
                <wp:positionV relativeFrom="paragraph">
                  <wp:posOffset>109855</wp:posOffset>
                </wp:positionV>
                <wp:extent cx="0" cy="2905125"/>
                <wp:effectExtent l="0" t="0" r="19050" b="28575"/>
                <wp:wrapNone/>
                <wp:docPr id="2751" name="Straight Connector 2751"/>
                <wp:cNvGraphicFramePr/>
                <a:graphic xmlns:a="http://schemas.openxmlformats.org/drawingml/2006/main">
                  <a:graphicData uri="http://schemas.microsoft.com/office/word/2010/wordprocessingShape">
                    <wps:wsp>
                      <wps:cNvCnPr/>
                      <wps:spPr>
                        <a:xfrm>
                          <a:off x="0" y="0"/>
                          <a:ext cx="0" cy="290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87AA3" id="Straight Connector 2751" o:spid="_x0000_s1026" style="position:absolute;z-index:2556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75pt,8.65pt" to="372.75pt,2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" strokecolor="#4579b8 [3044]"/>
            </w:pict>
          </mc:Fallback>
        </mc:AlternateContent>
      </w:r>
      <w:r>
        <w:rPr>
          <w:noProof/>
          <w:lang w:val="en-US"/>
        </w:rPr>
        <mc:AlternateContent>
          <mc:Choice Requires="wps">
            <w:drawing>
              <wp:anchor distT="0" distB="0" distL="114300" distR="114300" simplePos="0" relativeHeight="255629312" behindDoc="0" locked="0" layoutInCell="1" allowOverlap="1" wp14:anchorId="06C88121" wp14:editId="5517C37D">
                <wp:simplePos x="0" y="0"/>
                <wp:positionH relativeFrom="column">
                  <wp:posOffset>3429000</wp:posOffset>
                </wp:positionH>
                <wp:positionV relativeFrom="paragraph">
                  <wp:posOffset>102870</wp:posOffset>
                </wp:positionV>
                <wp:extent cx="0" cy="2905125"/>
                <wp:effectExtent l="0" t="0" r="19050" b="28575"/>
                <wp:wrapNone/>
                <wp:docPr id="2750" name="Straight Connector 2750"/>
                <wp:cNvGraphicFramePr/>
                <a:graphic xmlns:a="http://schemas.openxmlformats.org/drawingml/2006/main">
                  <a:graphicData uri="http://schemas.microsoft.com/office/word/2010/wordprocessingShape">
                    <wps:wsp>
                      <wps:cNvCnPr/>
                      <wps:spPr>
                        <a:xfrm>
                          <a:off x="0" y="0"/>
                          <a:ext cx="0" cy="290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7F1B3" id="Straight Connector 2750" o:spid="_x0000_s1026" style="position:absolute;z-index:2556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8.1pt" to="270pt,2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" strokecolor="#4579b8 [3044]"/>
            </w:pict>
          </mc:Fallback>
        </mc:AlternateContent>
      </w:r>
      <w:r>
        <w:rPr>
          <w:noProof/>
          <w:lang w:val="en-US"/>
        </w:rPr>
        <mc:AlternateContent>
          <mc:Choice Requires="wps">
            <w:drawing>
              <wp:anchor distT="0" distB="0" distL="114300" distR="114300" simplePos="0" relativeHeight="255627264" behindDoc="0" locked="0" layoutInCell="1" allowOverlap="1" wp14:anchorId="41C19453" wp14:editId="12A81BC5">
                <wp:simplePos x="0" y="0"/>
                <wp:positionH relativeFrom="column">
                  <wp:posOffset>1990725</wp:posOffset>
                </wp:positionH>
                <wp:positionV relativeFrom="paragraph">
                  <wp:posOffset>106680</wp:posOffset>
                </wp:positionV>
                <wp:extent cx="0" cy="2905125"/>
                <wp:effectExtent l="0" t="0" r="19050" b="28575"/>
                <wp:wrapNone/>
                <wp:docPr id="2739" name="Straight Connector 2739"/>
                <wp:cNvGraphicFramePr/>
                <a:graphic xmlns:a="http://schemas.openxmlformats.org/drawingml/2006/main">
                  <a:graphicData uri="http://schemas.microsoft.com/office/word/2010/wordprocessingShape">
                    <wps:wsp>
                      <wps:cNvCnPr/>
                      <wps:spPr>
                        <a:xfrm>
                          <a:off x="0" y="0"/>
                          <a:ext cx="0" cy="290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6C390" id="Straight Connector 2739" o:spid="_x0000_s1026" style="position:absolute;z-index:2556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8.4pt" to="156.75pt,2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" strokecolor="#4579b8 [3044]"/>
            </w:pict>
          </mc:Fallback>
        </mc:AlternateContent>
      </w:r>
      <w:r>
        <w:rPr>
          <w:noProof/>
          <w:lang w:val="en-US"/>
        </w:rPr>
        <mc:AlternateContent>
          <mc:Choice Requires="wps">
            <w:drawing>
              <wp:anchor distT="0" distB="0" distL="114300" distR="114300" simplePos="0" relativeHeight="255569920" behindDoc="0" locked="0" layoutInCell="1" allowOverlap="1" wp14:anchorId="18CD77C6" wp14:editId="60039451">
                <wp:simplePos x="0" y="0"/>
                <wp:positionH relativeFrom="column">
                  <wp:posOffset>381000</wp:posOffset>
                </wp:positionH>
                <wp:positionV relativeFrom="paragraph">
                  <wp:posOffset>118110</wp:posOffset>
                </wp:positionV>
                <wp:extent cx="0" cy="2905125"/>
                <wp:effectExtent l="0" t="0" r="19050" b="28575"/>
                <wp:wrapNone/>
                <wp:docPr id="2815" name="Straight Connector 2815"/>
                <wp:cNvGraphicFramePr/>
                <a:graphic xmlns:a="http://schemas.openxmlformats.org/drawingml/2006/main">
                  <a:graphicData uri="http://schemas.microsoft.com/office/word/2010/wordprocessingShape">
                    <wps:wsp>
                      <wps:cNvCnPr/>
                      <wps:spPr>
                        <a:xfrm>
                          <a:off x="0" y="0"/>
                          <a:ext cx="0" cy="2905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31CC4" id="Straight Connector 2815" o:spid="_x0000_s1026" style="position:absolute;z-index:2555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9.3pt" to="30pt,2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" strokecolor="#4579b8 [3044]"/>
            </w:pict>
          </mc:Fallback>
        </mc:AlternateContent>
      </w:r>
    </w:p>
    <w:p w14:paraId="2A86969B" w14:textId="2B403861" w:rsidR="00FC5496" w:rsidRDefault="00FC5496" w:rsidP="00FC5496">
      <w:r w:rsidRPr="006E4DFD">
        <w:rPr>
          <w:noProof/>
          <w:lang w:val="en-US"/>
        </w:rPr>
        <mc:AlternateContent>
          <mc:Choice Requires="wps">
            <w:drawing>
              <wp:anchor distT="0" distB="0" distL="114300" distR="114300" simplePos="0" relativeHeight="255634432" behindDoc="0" locked="0" layoutInCell="1" allowOverlap="1" wp14:anchorId="6B504274" wp14:editId="5E0F9244">
                <wp:simplePos x="0" y="0"/>
                <wp:positionH relativeFrom="column">
                  <wp:posOffset>1409700</wp:posOffset>
                </wp:positionH>
                <wp:positionV relativeFrom="paragraph">
                  <wp:posOffset>5080</wp:posOffset>
                </wp:positionV>
                <wp:extent cx="1152525" cy="523875"/>
                <wp:effectExtent l="0" t="0" r="28575" b="28575"/>
                <wp:wrapNone/>
                <wp:docPr id="2715" name="Rectangle 2715"/>
                <wp:cNvGraphicFramePr/>
                <a:graphic xmlns:a="http://schemas.openxmlformats.org/drawingml/2006/main">
                  <a:graphicData uri="http://schemas.microsoft.com/office/word/2010/wordprocessingShape">
                    <wps:wsp>
                      <wps:cNvSpPr/>
                      <wps:spPr>
                        <a:xfrm>
                          <a:off x="0" y="0"/>
                          <a:ext cx="1152525" cy="523875"/>
                        </a:xfrm>
                        <a:prstGeom prst="rect">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2F45C6" w14:textId="77777777" w:rsidR="00944514" w:rsidRPr="004F4A7A" w:rsidRDefault="00944514" w:rsidP="00FC5496">
                            <w:pPr>
                              <w:rPr>
                                <w:color w:val="000000" w:themeColor="text1"/>
                              </w:rPr>
                            </w:pPr>
                            <w:r>
                              <w:rPr>
                                <w:color w:val="000000" w:themeColor="text1"/>
                              </w:rPr>
                              <w:t>Get the range of session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04274" id="Rectangle 2715" o:spid="_x0000_s2552" style="position:absolute;margin-left:111pt;margin-top:.4pt;width:90.75pt;height:41.25pt;z-index:255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" fillcolor="white [3212]" strokecolor="#4f81bd [3204]" strokeweight="1pt">
                <v:textbox>
                  <w:txbxContent>
                    <w:p w14:paraId="0D2F45C6" w14:textId="77777777" w:rsidR="00944514" w:rsidRPr="004F4A7A" w:rsidRDefault="00944514" w:rsidP="00FC5496">
                      <w:pPr>
                        <w:rPr>
                          <w:color w:val="000000" w:themeColor="text1"/>
                        </w:rPr>
                      </w:pPr>
                      <w:r>
                        <w:rPr>
                          <w:color w:val="000000" w:themeColor="text1"/>
                        </w:rPr>
                        <w:t>Get the range of session id</w:t>
                      </w:r>
                    </w:p>
                  </w:txbxContent>
                </v:textbox>
              </v:rect>
            </w:pict>
          </mc:Fallback>
        </mc:AlternateContent>
      </w:r>
    </w:p>
    <w:p w14:paraId="084C9260" w14:textId="00072305" w:rsidR="00FC5496" w:rsidRDefault="00FC5496" w:rsidP="00FC5496"/>
    <w:p w14:paraId="7C982D16" w14:textId="5DC009AB" w:rsidR="00FC5496" w:rsidRDefault="00FC5496" w:rsidP="00FC5496">
      <w:r w:rsidRPr="006E4DFD">
        <w:rPr>
          <w:noProof/>
          <w:lang w:val="en-US"/>
        </w:rPr>
        <mc:AlternateContent>
          <mc:Choice Requires="wps">
            <w:drawing>
              <wp:anchor distT="0" distB="0" distL="114300" distR="114300" simplePos="0" relativeHeight="255578112" behindDoc="1" locked="0" layoutInCell="1" allowOverlap="1" wp14:anchorId="36AA2218" wp14:editId="2F5364ED">
                <wp:simplePos x="0" y="0"/>
                <wp:positionH relativeFrom="margin">
                  <wp:posOffset>495300</wp:posOffset>
                </wp:positionH>
                <wp:positionV relativeFrom="paragraph">
                  <wp:posOffset>166370</wp:posOffset>
                </wp:positionV>
                <wp:extent cx="1352550" cy="990600"/>
                <wp:effectExtent l="0" t="0" r="0" b="0"/>
                <wp:wrapNone/>
                <wp:docPr id="2727" name="Rounded Rectangle 2727"/>
                <wp:cNvGraphicFramePr/>
                <a:graphic xmlns:a="http://schemas.openxmlformats.org/drawingml/2006/main">
                  <a:graphicData uri="http://schemas.microsoft.com/office/word/2010/wordprocessingShape">
                    <wps:wsp>
                      <wps:cNvSpPr/>
                      <wps:spPr>
                        <a:xfrm>
                          <a:off x="0" y="0"/>
                          <a:ext cx="1352550" cy="9906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7B1985" w14:textId="77777777" w:rsidR="00944514" w:rsidRPr="00B6176C" w:rsidRDefault="00944514" w:rsidP="00FC5496">
                            <w:r>
                              <w:t>Sends the range of session id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A2218" id="Rounded Rectangle 2727" o:spid="_x0000_s2553" style="position:absolute;margin-left:39pt;margin-top:13.1pt;width:106.5pt;height:78pt;z-index:-24773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" fillcolor="white [3201]" stroked="f" strokeweight="2pt">
                <v:textbox>
                  <w:txbxContent>
                    <w:p w14:paraId="7E7B1985" w14:textId="77777777" w:rsidR="00944514" w:rsidRPr="00B6176C" w:rsidRDefault="00944514" w:rsidP="00FC5496">
                      <w:r>
                        <w:t>Sends the range of session id as intermediate response</w:t>
                      </w:r>
                    </w:p>
                  </w:txbxContent>
                </v:textbox>
                <w10:wrap anchorx="margin"/>
              </v:roundrect>
            </w:pict>
          </mc:Fallback>
        </mc:AlternateContent>
      </w:r>
    </w:p>
    <w:p w14:paraId="75069861" w14:textId="4A33D1C9" w:rsidR="00FC5496" w:rsidRDefault="00FC5496" w:rsidP="00FC5496"/>
    <w:p w14:paraId="1910B6F4" w14:textId="12F2C650" w:rsidR="00FC5496" w:rsidRDefault="00FC5496" w:rsidP="00FC5496"/>
    <w:p w14:paraId="31476FE8" w14:textId="1942D151" w:rsidR="00FC5496" w:rsidRDefault="00FC5496" w:rsidP="00FC5496">
      <w:r w:rsidRPr="006E4DFD">
        <w:rPr>
          <w:noProof/>
          <w:lang w:val="en-US"/>
        </w:rPr>
        <mc:AlternateContent>
          <mc:Choice Requires="wps">
            <w:drawing>
              <wp:anchor distT="0" distB="0" distL="114300" distR="114300" simplePos="0" relativeHeight="255580160" behindDoc="0" locked="0" layoutInCell="1" allowOverlap="1" wp14:anchorId="46F578BB" wp14:editId="5225723A">
                <wp:simplePos x="0" y="0"/>
                <wp:positionH relativeFrom="column">
                  <wp:posOffset>400050</wp:posOffset>
                </wp:positionH>
                <wp:positionV relativeFrom="paragraph">
                  <wp:posOffset>122555</wp:posOffset>
                </wp:positionV>
                <wp:extent cx="1581150" cy="0"/>
                <wp:effectExtent l="38100" t="76200" r="0" b="95250"/>
                <wp:wrapNone/>
                <wp:docPr id="2730" name="Straight Arrow Connector 2730"/>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A7B435" id="Straight Arrow Connector 2730" o:spid="_x0000_s1026" type="#_x0000_t32" style="position:absolute;margin-left:31.5pt;margin-top:9.65pt;width:124.5pt;height:0;flip:x;z-index:25558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" strokecolor="#4579b8 [3044]">
                <v:stroke endarrow="block"/>
              </v:shape>
            </w:pict>
          </mc:Fallback>
        </mc:AlternateContent>
      </w:r>
      <w:r w:rsidRPr="006E4DFD">
        <w:rPr>
          <w:noProof/>
          <w:lang w:val="en-US"/>
        </w:rPr>
        <mc:AlternateContent>
          <mc:Choice Requires="wps">
            <w:drawing>
              <wp:anchor distT="0" distB="0" distL="114300" distR="114300" simplePos="0" relativeHeight="255581184" behindDoc="0" locked="0" layoutInCell="1" allowOverlap="1" wp14:anchorId="019C022D" wp14:editId="590C296D">
                <wp:simplePos x="0" y="0"/>
                <wp:positionH relativeFrom="column">
                  <wp:posOffset>400050</wp:posOffset>
                </wp:positionH>
                <wp:positionV relativeFrom="paragraph">
                  <wp:posOffset>817880</wp:posOffset>
                </wp:positionV>
                <wp:extent cx="1581150" cy="0"/>
                <wp:effectExtent l="38100" t="76200" r="0" b="95250"/>
                <wp:wrapNone/>
                <wp:docPr id="2732" name="Straight Arrow Connector 2732"/>
                <wp:cNvGraphicFramePr/>
                <a:graphic xmlns:a="http://schemas.openxmlformats.org/drawingml/2006/main">
                  <a:graphicData uri="http://schemas.microsoft.com/office/word/2010/wordprocessingShape">
                    <wps:wsp>
                      <wps:cNvCnPr/>
                      <wps:spPr>
                        <a:xfrm flipH="1">
                          <a:off x="0" y="0"/>
                          <a:ext cx="1581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2051DC" id="Straight Arrow Connector 2732" o:spid="_x0000_s1026" type="#_x0000_t32" style="position:absolute;margin-left:31.5pt;margin-top:64.4pt;width:124.5pt;height:0;flip:x;z-index:25558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" strokecolor="#4579b8 [3044]">
                <v:stroke endarrow="block"/>
              </v:shape>
            </w:pict>
          </mc:Fallback>
        </mc:AlternateContent>
      </w:r>
    </w:p>
    <w:p w14:paraId="1C9CD2C7" w14:textId="366D548E" w:rsidR="00FC5496" w:rsidRDefault="00FC5496" w:rsidP="00FC5496"/>
    <w:p w14:paraId="474ED84F" w14:textId="33747345" w:rsidR="00FC5496" w:rsidRDefault="00FC5496" w:rsidP="00FC5496">
      <w:r w:rsidRPr="006E4DFD">
        <w:rPr>
          <w:noProof/>
          <w:lang w:val="en-US"/>
        </w:rPr>
        <mc:AlternateContent>
          <mc:Choice Requires="wps">
            <w:drawing>
              <wp:anchor distT="0" distB="0" distL="114300" distR="114300" simplePos="0" relativeHeight="255579136" behindDoc="1" locked="0" layoutInCell="1" allowOverlap="1" wp14:anchorId="429E1377" wp14:editId="455D8B81">
                <wp:simplePos x="0" y="0"/>
                <wp:positionH relativeFrom="margin">
                  <wp:posOffset>495300</wp:posOffset>
                </wp:positionH>
                <wp:positionV relativeFrom="paragraph">
                  <wp:posOffset>168275</wp:posOffset>
                </wp:positionV>
                <wp:extent cx="1162050" cy="533400"/>
                <wp:effectExtent l="0" t="0" r="0" b="0"/>
                <wp:wrapNone/>
                <wp:docPr id="2733" name="Rounded Rectangle 2733"/>
                <wp:cNvGraphicFramePr/>
                <a:graphic xmlns:a="http://schemas.openxmlformats.org/drawingml/2006/main">
                  <a:graphicData uri="http://schemas.microsoft.com/office/word/2010/wordprocessingShape">
                    <wps:wsp>
                      <wps:cNvSpPr/>
                      <wps:spPr>
                        <a:xfrm>
                          <a:off x="0" y="0"/>
                          <a:ext cx="1162050" cy="5334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ED7AA77" w14:textId="77777777" w:rsidR="00944514" w:rsidRPr="00B6176C" w:rsidRDefault="00944514" w:rsidP="00FC5496">
                            <w:r>
                              <w:t>Sends OK as Final response</w:t>
                            </w:r>
                          </w:p>
                          <w:p w14:paraId="22B35593" w14:textId="77777777" w:rsidR="00944514" w:rsidRPr="00B6176C" w:rsidRDefault="00944514" w:rsidP="00FC549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E1377" id="Rounded Rectangle 2733" o:spid="_x0000_s2554" style="position:absolute;margin-left:39pt;margin-top:13.25pt;width:91.5pt;height:42pt;z-index:-24773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" fillcolor="white [3201]" stroked="f" strokeweight="2pt">
                <v:textbox>
                  <w:txbxContent>
                    <w:p w14:paraId="2ED7AA77" w14:textId="77777777" w:rsidR="00944514" w:rsidRPr="00B6176C" w:rsidRDefault="00944514" w:rsidP="00FC5496">
                      <w:r>
                        <w:t>Sends OK as Final response</w:t>
                      </w:r>
                    </w:p>
                    <w:p w14:paraId="22B35593" w14:textId="77777777" w:rsidR="00944514" w:rsidRPr="00B6176C" w:rsidRDefault="00944514" w:rsidP="00FC5496"/>
                  </w:txbxContent>
                </v:textbox>
                <w10:wrap anchorx="margin"/>
              </v:roundrect>
            </w:pict>
          </mc:Fallback>
        </mc:AlternateContent>
      </w:r>
    </w:p>
    <w:p w14:paraId="36CD3B7F" w14:textId="77777777" w:rsidR="00FC5496" w:rsidRDefault="00FC5496" w:rsidP="00FC5496"/>
    <w:p w14:paraId="7A704715" w14:textId="77777777" w:rsidR="00FC5496" w:rsidRDefault="00FC5496" w:rsidP="00FC5496"/>
    <w:p w14:paraId="4063E990" w14:textId="77777777" w:rsidR="00FC5496" w:rsidRDefault="00FC5496" w:rsidP="00FC5496"/>
    <w:p w14:paraId="540419BF" w14:textId="77777777" w:rsidR="00FC5496" w:rsidRDefault="00FC5496" w:rsidP="00FC5496"/>
    <w:p w14:paraId="3C5C8576" w14:textId="77777777" w:rsidR="00FC5496" w:rsidRDefault="00FC5496" w:rsidP="00FC5496"/>
    <w:p w14:paraId="4478C7E0" w14:textId="77777777" w:rsidR="00FC5496" w:rsidRDefault="00FC5496" w:rsidP="00FC5496"/>
    <w:p w14:paraId="6898A534" w14:textId="7E2410FF" w:rsidR="00FC5496" w:rsidRDefault="00FC5496" w:rsidP="00FC5496"/>
    <w:p w14:paraId="48AD13BA" w14:textId="640B7BBD" w:rsidR="00366DD9" w:rsidRDefault="00366DD9" w:rsidP="00FC5496"/>
    <w:p w14:paraId="2796EE62" w14:textId="77777777" w:rsidR="00366DD9" w:rsidRDefault="00366DD9" w:rsidP="00FC5496"/>
    <w:p w14:paraId="4306AB02" w14:textId="77777777" w:rsidR="00FC5496" w:rsidRPr="005135DC" w:rsidRDefault="00FC5496" w:rsidP="00FC5496">
      <w:pPr>
        <w:pStyle w:val="Heading3"/>
        <w:numPr>
          <w:ilvl w:val="2"/>
          <w:numId w:val="1"/>
        </w:numPr>
      </w:pPr>
      <w:bookmarkStart w:id="262" w:name="_Toc516684952"/>
      <w:r w:rsidRPr="00537C50">
        <w:t>Service Dependencies</w:t>
      </w:r>
      <w:bookmarkEnd w:id="262"/>
    </w:p>
    <w:tbl>
      <w:tblPr>
        <w:tblStyle w:val="TableGrid"/>
        <w:tblW w:w="9445" w:type="dxa"/>
        <w:tblLook w:val="04A0" w:firstRow="1" w:lastRow="0" w:firstColumn="1" w:lastColumn="0" w:noHBand="0" w:noVBand="1"/>
      </w:tblPr>
      <w:tblGrid>
        <w:gridCol w:w="1425"/>
        <w:gridCol w:w="4145"/>
        <w:gridCol w:w="3875"/>
      </w:tblGrid>
      <w:tr w:rsidR="00FC5496" w14:paraId="201239EA" w14:textId="77777777" w:rsidTr="003D5C69">
        <w:tc>
          <w:tcPr>
            <w:tcW w:w="5570" w:type="dxa"/>
            <w:gridSpan w:val="2"/>
          </w:tcPr>
          <w:p w14:paraId="71DB53E0" w14:textId="77777777" w:rsidR="00FC5496" w:rsidRDefault="00FC5496" w:rsidP="003D5C69">
            <w:r w:rsidRPr="00EC6196">
              <w:rPr>
                <w:b/>
              </w:rPr>
              <w:t>Legato Services</w:t>
            </w:r>
          </w:p>
        </w:tc>
        <w:tc>
          <w:tcPr>
            <w:tcW w:w="3875" w:type="dxa"/>
          </w:tcPr>
          <w:p w14:paraId="062DA4A6" w14:textId="77777777" w:rsidR="00FC5496" w:rsidRDefault="00FC5496" w:rsidP="003D5C69">
            <w:pPr>
              <w:rPr>
                <w:b/>
              </w:rPr>
            </w:pPr>
          </w:p>
        </w:tc>
      </w:tr>
      <w:tr w:rsidR="00FC5496" w14:paraId="14435290" w14:textId="77777777" w:rsidTr="003D5C69">
        <w:tc>
          <w:tcPr>
            <w:tcW w:w="1425" w:type="dxa"/>
          </w:tcPr>
          <w:p w14:paraId="76449607" w14:textId="77777777" w:rsidR="00FC5496" w:rsidRDefault="00FC5496" w:rsidP="003D5C69">
            <w:pPr>
              <w:rPr>
                <w:b/>
              </w:rPr>
            </w:pPr>
            <w:r>
              <w:t>AT Command server services</w:t>
            </w:r>
          </w:p>
        </w:tc>
        <w:tc>
          <w:tcPr>
            <w:tcW w:w="4145" w:type="dxa"/>
          </w:tcPr>
          <w:p w14:paraId="403C8A72" w14:textId="77777777" w:rsidR="00FC5496" w:rsidRDefault="00FC5496" w:rsidP="003D5C69">
            <w:r w:rsidRPr="00F64953">
              <w:t>le_atServer_Send</w:t>
            </w:r>
            <w:r>
              <w:t>Intermediate</w:t>
            </w:r>
            <w:r w:rsidRPr="00F64953">
              <w:t>Response</w:t>
            </w:r>
            <w:r w:rsidRPr="00F64953">
              <w:br/>
              <w:t>le_atServer_SendFinalResponse</w:t>
            </w:r>
            <w:r>
              <w:t xml:space="preserve"> </w:t>
            </w:r>
            <w:r>
              <w:br/>
              <w:t>le_atServer_GetCommandName</w:t>
            </w:r>
          </w:p>
        </w:tc>
        <w:tc>
          <w:tcPr>
            <w:tcW w:w="3875" w:type="dxa"/>
          </w:tcPr>
          <w:p w14:paraId="6D9813A6" w14:textId="77777777" w:rsidR="00FC5496" w:rsidRDefault="00FC5496" w:rsidP="003D5C69">
            <w:r w:rsidRPr="001659BB">
              <w:t>The AT commands Server handles AT </w:t>
            </w:r>
          </w:p>
          <w:p w14:paraId="7E36B825" w14:textId="77777777" w:rsidR="00FC5496" w:rsidRDefault="00FC5496" w:rsidP="003D5C69">
            <w:r w:rsidRPr="001659BB">
              <w:t>commands subscriptions on a requested serial device</w:t>
            </w:r>
            <w:r>
              <w:t>.</w:t>
            </w:r>
          </w:p>
        </w:tc>
      </w:tr>
      <w:tr w:rsidR="00FC5496" w14:paraId="23A24B38" w14:textId="77777777" w:rsidTr="003D5C69">
        <w:tc>
          <w:tcPr>
            <w:tcW w:w="1425" w:type="dxa"/>
          </w:tcPr>
          <w:p w14:paraId="75C3202C" w14:textId="77777777" w:rsidR="00FC5496" w:rsidRPr="008E2247" w:rsidRDefault="00FC5496" w:rsidP="003D5C69">
            <w:r>
              <w:t>Linked List Services</w:t>
            </w:r>
          </w:p>
        </w:tc>
        <w:tc>
          <w:tcPr>
            <w:tcW w:w="4145" w:type="dxa"/>
          </w:tcPr>
          <w:p w14:paraId="59B62B39" w14:textId="77777777" w:rsidR="00FC5496" w:rsidRDefault="00FC5496" w:rsidP="003D5C69">
            <w:r w:rsidRPr="002C232A">
              <w:t>le_dls_Remove</w:t>
            </w:r>
            <w:r w:rsidRPr="007E52C5">
              <w:br/>
            </w:r>
          </w:p>
        </w:tc>
        <w:tc>
          <w:tcPr>
            <w:tcW w:w="3875" w:type="dxa"/>
          </w:tcPr>
          <w:p w14:paraId="3CA511A2" w14:textId="77777777" w:rsidR="00FC5496" w:rsidRDefault="00FC5496" w:rsidP="003D5C69">
            <w:r>
              <w:t>This services have been used to process the linked list data structure.</w:t>
            </w:r>
          </w:p>
        </w:tc>
      </w:tr>
      <w:tr w:rsidR="00D25FA0" w14:paraId="2D076842" w14:textId="77777777" w:rsidTr="003D5C69">
        <w:tc>
          <w:tcPr>
            <w:tcW w:w="1425" w:type="dxa"/>
          </w:tcPr>
          <w:p w14:paraId="045B270C" w14:textId="2CB42A67" w:rsidR="00D25FA0" w:rsidRDefault="00D25FA0" w:rsidP="00D25FA0">
            <w:r>
              <w:t>Dynamic memory allocation services</w:t>
            </w:r>
          </w:p>
        </w:tc>
        <w:tc>
          <w:tcPr>
            <w:tcW w:w="4145" w:type="dxa"/>
          </w:tcPr>
          <w:p w14:paraId="37F5A72A" w14:textId="23757540" w:rsidR="00D25FA0" w:rsidRPr="002C232A" w:rsidRDefault="00D25FA0" w:rsidP="00D25FA0">
            <w:r w:rsidRPr="00366DD9">
              <w:t>le_mem_Release</w:t>
            </w:r>
          </w:p>
        </w:tc>
        <w:tc>
          <w:tcPr>
            <w:tcW w:w="3875" w:type="dxa"/>
          </w:tcPr>
          <w:p w14:paraId="661ACBC0" w14:textId="0FB5E1A0" w:rsidR="00D25FA0" w:rsidRDefault="00D25FA0" w:rsidP="00D25FA0">
            <w:r>
              <w:t>These services has been used to create a pool, allocating objects from pool and releasing objects back to the pool</w:t>
            </w:r>
          </w:p>
        </w:tc>
      </w:tr>
    </w:tbl>
    <w:p w14:paraId="242C753E" w14:textId="77777777" w:rsidR="00FC5496" w:rsidRDefault="00FC5496" w:rsidP="00FC5496"/>
    <w:p w14:paraId="589A9374" w14:textId="77777777" w:rsidR="00FC5496" w:rsidRDefault="00FC5496" w:rsidP="00FC5496"/>
    <w:p w14:paraId="3D17B15E" w14:textId="77777777" w:rsidR="00FC5496" w:rsidRDefault="00FC5496" w:rsidP="00FC5496"/>
    <w:p w14:paraId="22A27BED" w14:textId="33C50C74" w:rsidR="00762B52" w:rsidRDefault="00762B52" w:rsidP="009F1990"/>
    <w:p w14:paraId="73EF2C30" w14:textId="06B4E492" w:rsidR="00762B52" w:rsidRDefault="00762B52" w:rsidP="009F1990"/>
    <w:p w14:paraId="240F7E99" w14:textId="40A36290" w:rsidR="00762B52" w:rsidRDefault="00D615BE" w:rsidP="00762B52">
      <w:pPr>
        <w:pStyle w:val="Heading1"/>
      </w:pPr>
      <w:bookmarkStart w:id="263" w:name="_Toc516684953"/>
      <w:r>
        <w:lastRenderedPageBreak/>
        <w:t>SSL</w:t>
      </w:r>
      <w:r w:rsidR="00762B52">
        <w:t xml:space="preserve"> commands</w:t>
      </w:r>
      <w:bookmarkEnd w:id="263"/>
    </w:p>
    <w:p w14:paraId="1CE6009F" w14:textId="0920CCA2" w:rsidR="00762B52" w:rsidRDefault="00762B52" w:rsidP="00762B52">
      <w:pPr>
        <w:pStyle w:val="Heading2"/>
        <w:numPr>
          <w:ilvl w:val="1"/>
          <w:numId w:val="1"/>
        </w:numPr>
        <w:tabs>
          <w:tab w:val="clear" w:pos="576"/>
        </w:tabs>
        <w:ind w:left="510" w:hanging="510"/>
      </w:pPr>
      <w:bookmarkStart w:id="264" w:name="_Toc516684954"/>
      <w:r>
        <w:t>+</w:t>
      </w:r>
      <w:r w:rsidR="008E720C">
        <w:t>KSSLCRYPTO</w:t>
      </w:r>
      <w:r>
        <w:t xml:space="preserve"> command: </w:t>
      </w:r>
      <w:r w:rsidR="00AE3AA8">
        <w:t>Cipher Suite Configuration</w:t>
      </w:r>
      <w:bookmarkEnd w:id="264"/>
    </w:p>
    <w:p w14:paraId="3EB29BD8" w14:textId="77777777" w:rsidR="00762B52" w:rsidRPr="00414CE0" w:rsidRDefault="00762B52" w:rsidP="00762B52">
      <w:pPr>
        <w:pStyle w:val="Heading3"/>
        <w:numPr>
          <w:ilvl w:val="2"/>
          <w:numId w:val="1"/>
        </w:numPr>
      </w:pPr>
      <w:bookmarkStart w:id="265" w:name="_Toc516684955"/>
      <w:r>
        <w:t>Syntax</w:t>
      </w:r>
      <w:bookmarkEnd w:id="265"/>
    </w:p>
    <w:p w14:paraId="65117D44" w14:textId="77777777" w:rsidR="00762B52" w:rsidRPr="008C5FB3" w:rsidRDefault="00762B52" w:rsidP="00762B52">
      <w:pPr>
        <w:rPr>
          <w:b/>
        </w:rPr>
      </w:pPr>
      <w:r w:rsidRPr="008C5FB3">
        <w:rPr>
          <w:b/>
        </w:rPr>
        <w:t>Test Command</w:t>
      </w:r>
    </w:p>
    <w:p w14:paraId="6AFF84B3" w14:textId="5E908C8A" w:rsidR="00762B52" w:rsidRPr="00E02895" w:rsidRDefault="00762B52" w:rsidP="00762B52">
      <w:r w:rsidRPr="00E02895">
        <w:t>AT+</w:t>
      </w:r>
      <w:r w:rsidR="0013228D">
        <w:t>KSSLCRTPTO</w:t>
      </w:r>
      <w:r w:rsidRPr="00E02895">
        <w:t>=?</w:t>
      </w:r>
    </w:p>
    <w:p w14:paraId="4AECE556" w14:textId="77777777" w:rsidR="00A93D0F" w:rsidRDefault="00A93D0F" w:rsidP="00762B52"/>
    <w:p w14:paraId="6792AF8D" w14:textId="41F76510" w:rsidR="00762B52" w:rsidRDefault="00762B52" w:rsidP="00762B52">
      <w:r w:rsidRPr="00E02895">
        <w:t>Response</w:t>
      </w:r>
      <w:r w:rsidR="00A93D0F">
        <w:t>:</w:t>
      </w:r>
    </w:p>
    <w:p w14:paraId="1B3A59F1" w14:textId="3596B26F" w:rsidR="00866CCE" w:rsidRDefault="00866CCE" w:rsidP="00762B52">
      <w:r>
        <w:t>+KSSLCRYPTO: &lt;profile_id&gt;,&lt;mkey_Algo&gt;,&lt;auth_algo&gt;,&lt;enc_algo&gt;,&lt;mac_algo&gt;,&lt;tls_ver&gt;,&lt;auth&gt;</w:t>
      </w:r>
    </w:p>
    <w:p w14:paraId="01659D0D" w14:textId="77777777" w:rsidR="00762B52" w:rsidRDefault="00762B52" w:rsidP="00762B52">
      <w:r w:rsidRPr="00E02895">
        <w:t>OK</w:t>
      </w:r>
    </w:p>
    <w:p w14:paraId="27E925F8" w14:textId="77777777" w:rsidR="00A93D0F" w:rsidRDefault="00A93D0F" w:rsidP="00762B52">
      <w:pPr>
        <w:rPr>
          <w:b/>
        </w:rPr>
      </w:pPr>
    </w:p>
    <w:p w14:paraId="3246B39F" w14:textId="4F6D1C72" w:rsidR="00762B52" w:rsidRPr="008C5FB3" w:rsidRDefault="00762B52" w:rsidP="00762B52">
      <w:pPr>
        <w:rPr>
          <w:b/>
        </w:rPr>
      </w:pPr>
      <w:r>
        <w:rPr>
          <w:b/>
        </w:rPr>
        <w:t>Read</w:t>
      </w:r>
      <w:r w:rsidRPr="008C5FB3">
        <w:rPr>
          <w:b/>
        </w:rPr>
        <w:t xml:space="preserve"> Command</w:t>
      </w:r>
    </w:p>
    <w:p w14:paraId="5D65A192" w14:textId="75F2BA65" w:rsidR="00762B52" w:rsidRPr="00E02895" w:rsidRDefault="00762B52" w:rsidP="00762B52">
      <w:r w:rsidRPr="00E02895">
        <w:t>AT+</w:t>
      </w:r>
      <w:r w:rsidR="00866CCE" w:rsidRPr="00866CCE">
        <w:t xml:space="preserve"> </w:t>
      </w:r>
      <w:r w:rsidR="00866CCE">
        <w:t>KSSLCR</w:t>
      </w:r>
      <w:r w:rsidR="00FC5496">
        <w:t>Y</w:t>
      </w:r>
      <w:r w:rsidR="00866CCE">
        <w:t>PTO</w:t>
      </w:r>
      <w:r w:rsidRPr="00E02895">
        <w:t>?</w:t>
      </w:r>
    </w:p>
    <w:p w14:paraId="0CECE0BF" w14:textId="77777777" w:rsidR="00A93D0F" w:rsidRDefault="00A93D0F" w:rsidP="00762B52"/>
    <w:p w14:paraId="1EF435F8" w14:textId="5B041BC1" w:rsidR="00762B52" w:rsidRDefault="00762B52" w:rsidP="00762B52">
      <w:r w:rsidRPr="00E02895">
        <w:t>Response</w:t>
      </w:r>
      <w:r w:rsidR="00A93D0F">
        <w:t>:</w:t>
      </w:r>
    </w:p>
    <w:p w14:paraId="28BAE178" w14:textId="4E464BC2" w:rsidR="00A62CED" w:rsidRDefault="00A62CED" w:rsidP="00A62CED">
      <w:r>
        <w:t>+KSSLCRYPTO: &lt;profile_id</w:t>
      </w:r>
      <w:r w:rsidR="00E35EF2">
        <w:t>&gt;, &lt;</w:t>
      </w:r>
      <w:r>
        <w:t>mkey_Algo</w:t>
      </w:r>
      <w:r w:rsidR="00E35EF2">
        <w:t>&gt;, &lt;</w:t>
      </w:r>
      <w:r>
        <w:t>auth_algo</w:t>
      </w:r>
      <w:r w:rsidR="00E35EF2">
        <w:t>&gt;, &lt;</w:t>
      </w:r>
      <w:r>
        <w:t>enc_algo</w:t>
      </w:r>
      <w:r w:rsidR="00E35EF2">
        <w:t>&gt;, &lt;</w:t>
      </w:r>
      <w:r>
        <w:t>mac_algo</w:t>
      </w:r>
      <w:r w:rsidR="00E35EF2">
        <w:t>&gt;, &lt;</w:t>
      </w:r>
      <w:r>
        <w:t>tls_ver</w:t>
      </w:r>
      <w:r w:rsidR="00E35EF2">
        <w:t>&gt;, &lt;</w:t>
      </w:r>
      <w:r>
        <w:t>auth&gt;</w:t>
      </w:r>
    </w:p>
    <w:p w14:paraId="15906F45" w14:textId="5F7DA737" w:rsidR="00A62CED" w:rsidRDefault="00A62CED" w:rsidP="00A62CED">
      <w:r>
        <w:t>[…]]</w:t>
      </w:r>
    </w:p>
    <w:p w14:paraId="7284C36B" w14:textId="750B1622" w:rsidR="008D37CE" w:rsidRDefault="008D37CE" w:rsidP="00A62CED">
      <w:r>
        <w:t>OK</w:t>
      </w:r>
    </w:p>
    <w:p w14:paraId="455D0A44" w14:textId="77777777" w:rsidR="00A93D0F" w:rsidRDefault="00A93D0F" w:rsidP="00A62CED"/>
    <w:p w14:paraId="4E38069F" w14:textId="77777777" w:rsidR="00762B52" w:rsidRPr="008C5FB3" w:rsidRDefault="00762B52" w:rsidP="00762B52">
      <w:pPr>
        <w:rPr>
          <w:b/>
        </w:rPr>
      </w:pPr>
      <w:r w:rsidRPr="008C5FB3">
        <w:rPr>
          <w:b/>
        </w:rPr>
        <w:t>Write Command</w:t>
      </w:r>
    </w:p>
    <w:p w14:paraId="5662E484" w14:textId="012C01B5" w:rsidR="00762B52" w:rsidRPr="00E02895" w:rsidRDefault="00762B52" w:rsidP="00762B52">
      <w:r w:rsidRPr="00E02895">
        <w:t>AT+</w:t>
      </w:r>
      <w:r w:rsidR="008D37CE" w:rsidRPr="008D37CE">
        <w:t xml:space="preserve"> </w:t>
      </w:r>
      <w:r w:rsidR="008D37CE">
        <w:t>KSSLCRTPTO</w:t>
      </w:r>
      <w:r w:rsidR="008D37CE" w:rsidRPr="00E02895">
        <w:t xml:space="preserve"> </w:t>
      </w:r>
      <w:r w:rsidR="008D37CE">
        <w:t>=&lt;profile_id</w:t>
      </w:r>
      <w:r w:rsidR="00E35EF2">
        <w:t>&gt;, &lt;</w:t>
      </w:r>
      <w:r w:rsidR="008D37CE">
        <w:t>mkey_Algo</w:t>
      </w:r>
      <w:r w:rsidR="00E35EF2">
        <w:t>&gt;, &lt;</w:t>
      </w:r>
      <w:r w:rsidR="008D37CE">
        <w:t>auth_algo</w:t>
      </w:r>
      <w:r w:rsidR="00E35EF2">
        <w:t>&gt;, &lt;</w:t>
      </w:r>
      <w:r w:rsidR="008D37CE">
        <w:t>enc_algo</w:t>
      </w:r>
      <w:r w:rsidR="00E35EF2">
        <w:t>&gt;, &lt;</w:t>
      </w:r>
      <w:r w:rsidR="008D37CE">
        <w:t>mac_algo</w:t>
      </w:r>
      <w:r w:rsidR="00E35EF2">
        <w:t>&gt;, &lt;</w:t>
      </w:r>
      <w:r w:rsidR="008D37CE">
        <w:t>tls_ver</w:t>
      </w:r>
      <w:r w:rsidR="00E35EF2">
        <w:t>&gt;, &lt;</w:t>
      </w:r>
      <w:r w:rsidR="008D37CE">
        <w:t>auth&gt;</w:t>
      </w:r>
    </w:p>
    <w:p w14:paraId="09DD896A" w14:textId="77777777" w:rsidR="00A93D0F" w:rsidRDefault="00A93D0F" w:rsidP="00762B52"/>
    <w:p w14:paraId="2AE5853B" w14:textId="455D3491" w:rsidR="00762B52" w:rsidRPr="00E02895" w:rsidRDefault="00762B52" w:rsidP="00762B52">
      <w:r w:rsidRPr="00E02895">
        <w:t>Response</w:t>
      </w:r>
      <w:r w:rsidR="00A93D0F">
        <w:t>:</w:t>
      </w:r>
    </w:p>
    <w:p w14:paraId="3268AA56" w14:textId="6490F639" w:rsidR="00762B52" w:rsidRPr="005B487E" w:rsidRDefault="00762B52" w:rsidP="00762B52">
      <w:pPr>
        <w:rPr>
          <w:rFonts w:asciiTheme="minorHAnsi" w:eastAsiaTheme="minorEastAsia" w:hAnsiTheme="minorHAnsi" w:cs="Arial"/>
          <w:bCs/>
          <w:szCs w:val="24"/>
          <w:lang w:val="en-US" w:eastAsia="zh-CN"/>
        </w:rPr>
      </w:pPr>
      <w:r w:rsidRPr="00A50532">
        <w:rPr>
          <w:rFonts w:asciiTheme="minorHAnsi" w:eastAsiaTheme="minorEastAsia" w:hAnsiTheme="minorHAnsi" w:cs="Arial"/>
          <w:bCs/>
          <w:szCs w:val="24"/>
          <w:lang w:val="en-US" w:eastAsia="zh-CN"/>
        </w:rPr>
        <w:t>OK</w:t>
      </w:r>
    </w:p>
    <w:p w14:paraId="745B7471" w14:textId="77777777" w:rsidR="00762B52" w:rsidRPr="006035D0" w:rsidRDefault="00762B52" w:rsidP="00762B52">
      <w:pPr>
        <w:pStyle w:val="Heading3"/>
        <w:numPr>
          <w:ilvl w:val="2"/>
          <w:numId w:val="1"/>
        </w:numPr>
      </w:pPr>
      <w:bookmarkStart w:id="266" w:name="_Toc516684956"/>
      <w:r w:rsidRPr="00A718DC">
        <w:t>Defined values</w:t>
      </w:r>
      <w:bookmarkEnd w:id="266"/>
    </w:p>
    <w:tbl>
      <w:tblPr>
        <w:tblStyle w:val="TableGrid"/>
        <w:tblW w:w="5000" w:type="pct"/>
        <w:tblLook w:val="01E0" w:firstRow="1" w:lastRow="1" w:firstColumn="1" w:lastColumn="1" w:noHBand="0" w:noVBand="0"/>
      </w:tblPr>
      <w:tblGrid>
        <w:gridCol w:w="1537"/>
        <w:gridCol w:w="2093"/>
        <w:gridCol w:w="5000"/>
      </w:tblGrid>
      <w:tr w:rsidR="00762B52" w:rsidRPr="00994B87" w14:paraId="508C9142" w14:textId="77777777" w:rsidTr="00A62CED">
        <w:tc>
          <w:tcPr>
            <w:tcW w:w="5000" w:type="pct"/>
            <w:gridSpan w:val="3"/>
            <w:shd w:val="clear" w:color="auto" w:fill="A6A6A6" w:themeFill="background1" w:themeFillShade="A6"/>
          </w:tcPr>
          <w:p w14:paraId="738F03AA" w14:textId="77777777" w:rsidR="00762B52" w:rsidRPr="00994B87" w:rsidRDefault="00762B52" w:rsidP="00A62CED">
            <w:pPr>
              <w:pStyle w:val="TableColumnHead"/>
              <w:spacing w:before="144" w:after="144"/>
              <w:rPr>
                <w:b w:val="0"/>
              </w:rPr>
            </w:pPr>
            <w:r w:rsidRPr="00994B87">
              <w:t>AT Command Syntax</w:t>
            </w:r>
          </w:p>
        </w:tc>
      </w:tr>
      <w:tr w:rsidR="00762B52" w:rsidRPr="00C4621F" w14:paraId="09DE8376" w14:textId="77777777" w:rsidTr="00A62CED">
        <w:tc>
          <w:tcPr>
            <w:tcW w:w="5000" w:type="pct"/>
            <w:gridSpan w:val="3"/>
          </w:tcPr>
          <w:p w14:paraId="3BAD7E99" w14:textId="23F50E5C" w:rsidR="00762B52" w:rsidRPr="00E35EF2" w:rsidRDefault="00762B52" w:rsidP="00E35EF2">
            <w:pPr>
              <w:rPr>
                <w:b/>
              </w:rPr>
            </w:pPr>
            <w:r w:rsidRPr="00E35EF2">
              <w:rPr>
                <w:b/>
              </w:rPr>
              <w:t>AT+</w:t>
            </w:r>
            <w:r w:rsidR="00E35EF2" w:rsidRPr="00E35EF2">
              <w:rPr>
                <w:b/>
              </w:rPr>
              <w:t xml:space="preserve"> KSSLCRTPTO ==&lt;profile_id&gt;, &lt;mkey_Algo&gt;, &lt;auth_algo&gt;, &lt;enc_algo&gt;, &lt;mac_algo&gt;, &lt;tls_ver&gt;, &lt;auth&gt;</w:t>
            </w:r>
          </w:p>
        </w:tc>
      </w:tr>
      <w:tr w:rsidR="00762B52" w:rsidRPr="00E51118" w14:paraId="4BDC53CB" w14:textId="77777777" w:rsidTr="00FE317E">
        <w:tc>
          <w:tcPr>
            <w:tcW w:w="890" w:type="pct"/>
            <w:shd w:val="clear" w:color="auto" w:fill="A6A6A6" w:themeFill="background1" w:themeFillShade="A6"/>
          </w:tcPr>
          <w:p w14:paraId="3865EB1B" w14:textId="77777777" w:rsidR="00762B52" w:rsidRPr="00E51118" w:rsidRDefault="00762B52" w:rsidP="00A62CED">
            <w:pPr>
              <w:pStyle w:val="TableColumnHead"/>
            </w:pPr>
            <w:r w:rsidRPr="00E51118">
              <w:t>Parameters</w:t>
            </w:r>
          </w:p>
        </w:tc>
        <w:tc>
          <w:tcPr>
            <w:tcW w:w="1213" w:type="pct"/>
            <w:shd w:val="clear" w:color="auto" w:fill="A6A6A6" w:themeFill="background1" w:themeFillShade="A6"/>
          </w:tcPr>
          <w:p w14:paraId="38F94F37" w14:textId="77777777" w:rsidR="00762B52" w:rsidRPr="00E51118" w:rsidRDefault="00762B52" w:rsidP="00A62CED">
            <w:pPr>
              <w:pStyle w:val="TableColumnHead"/>
            </w:pPr>
            <w:r w:rsidRPr="00E51118">
              <w:t>Values</w:t>
            </w:r>
          </w:p>
        </w:tc>
        <w:tc>
          <w:tcPr>
            <w:tcW w:w="2897" w:type="pct"/>
            <w:shd w:val="clear" w:color="auto" w:fill="A6A6A6" w:themeFill="background1" w:themeFillShade="A6"/>
          </w:tcPr>
          <w:p w14:paraId="4F60B3BE" w14:textId="77777777" w:rsidR="00762B52" w:rsidRPr="00E51118" w:rsidRDefault="00762B52" w:rsidP="00A62CED">
            <w:pPr>
              <w:pStyle w:val="TableColumnHead"/>
            </w:pPr>
            <w:r w:rsidRPr="00E51118">
              <w:t>Description</w:t>
            </w:r>
          </w:p>
        </w:tc>
      </w:tr>
      <w:tr w:rsidR="00762B52" w:rsidRPr="00E51118" w14:paraId="009D723D" w14:textId="77777777" w:rsidTr="00FE317E">
        <w:tc>
          <w:tcPr>
            <w:tcW w:w="890" w:type="pct"/>
          </w:tcPr>
          <w:p w14:paraId="5E876F6E" w14:textId="630DFAC5" w:rsidR="00762B52" w:rsidRPr="006131D5" w:rsidRDefault="00E35EF2" w:rsidP="00A62CED">
            <w:pPr>
              <w:autoSpaceDE w:val="0"/>
              <w:autoSpaceDN w:val="0"/>
              <w:adjustRightInd w:val="0"/>
            </w:pPr>
            <w:r>
              <w:t>&lt;profile_id&gt;</w:t>
            </w:r>
          </w:p>
        </w:tc>
        <w:tc>
          <w:tcPr>
            <w:tcW w:w="1213" w:type="pct"/>
          </w:tcPr>
          <w:p w14:paraId="0CCAC341" w14:textId="486168CF" w:rsidR="00762B52" w:rsidRPr="00193445" w:rsidRDefault="00E35EF2" w:rsidP="00A62CED">
            <w:pPr>
              <w:autoSpaceDE w:val="0"/>
              <w:autoSpaceDN w:val="0"/>
              <w:adjustRightInd w:val="0"/>
              <w:jc w:val="center"/>
              <w:rPr>
                <w:rFonts w:asciiTheme="minorHAnsi" w:hAnsiTheme="minorHAnsi"/>
                <w:szCs w:val="24"/>
              </w:rPr>
            </w:pPr>
            <w:r>
              <w:rPr>
                <w:rFonts w:asciiTheme="minorHAnsi" w:hAnsiTheme="minorHAnsi"/>
                <w:szCs w:val="24"/>
              </w:rPr>
              <w:t>0-5</w:t>
            </w:r>
          </w:p>
        </w:tc>
        <w:tc>
          <w:tcPr>
            <w:tcW w:w="2897" w:type="pct"/>
          </w:tcPr>
          <w:p w14:paraId="59B1447E" w14:textId="053AC6A4" w:rsidR="00762B52" w:rsidRPr="00193445" w:rsidRDefault="00E35EF2" w:rsidP="00A62CED">
            <w:pPr>
              <w:pStyle w:val="TableBody"/>
              <w:rPr>
                <w:rFonts w:asciiTheme="minorHAnsi" w:hAnsiTheme="minorHAnsi"/>
                <w:color w:val="auto"/>
                <w:sz w:val="24"/>
              </w:rPr>
            </w:pPr>
            <w:r>
              <w:rPr>
                <w:rFonts w:asciiTheme="minorHAnsi" w:eastAsia="SimSun" w:hAnsiTheme="minorHAnsi" w:cs="Times New Roman"/>
                <w:color w:val="auto"/>
                <w:sz w:val="24"/>
                <w:lang w:val="en-CA" w:eastAsia="en-US"/>
              </w:rPr>
              <w:t>Index of a set of parameters for configuring one SSL profile</w:t>
            </w:r>
          </w:p>
        </w:tc>
      </w:tr>
      <w:tr w:rsidR="00612930" w:rsidRPr="00E51118" w14:paraId="55390EB3" w14:textId="77777777" w:rsidTr="00FE317E">
        <w:tc>
          <w:tcPr>
            <w:tcW w:w="890" w:type="pct"/>
            <w:vAlign w:val="center"/>
          </w:tcPr>
          <w:p w14:paraId="29111BC8" w14:textId="034DC82C" w:rsidR="00612930" w:rsidRDefault="00612930" w:rsidP="00612930">
            <w:pPr>
              <w:autoSpaceDE w:val="0"/>
              <w:autoSpaceDN w:val="0"/>
              <w:adjustRightInd w:val="0"/>
            </w:pPr>
            <w:r>
              <w:rPr>
                <w:rFonts w:asciiTheme="minorHAnsi" w:hAnsiTheme="minorHAnsi"/>
              </w:rPr>
              <w:t>&lt;mkey_Algo&gt;</w:t>
            </w:r>
          </w:p>
        </w:tc>
        <w:tc>
          <w:tcPr>
            <w:tcW w:w="1213" w:type="pct"/>
            <w:vAlign w:val="center"/>
          </w:tcPr>
          <w:p w14:paraId="10638A1F" w14:textId="5A04E7EB" w:rsidR="00612930" w:rsidRDefault="00612930" w:rsidP="00612930">
            <w:pPr>
              <w:autoSpaceDE w:val="0"/>
              <w:autoSpaceDN w:val="0"/>
              <w:adjustRightInd w:val="0"/>
              <w:jc w:val="center"/>
              <w:rPr>
                <w:rFonts w:asciiTheme="minorHAnsi" w:hAnsiTheme="minorHAnsi"/>
                <w:szCs w:val="24"/>
              </w:rPr>
            </w:pPr>
            <w:r>
              <w:rPr>
                <w:rFonts w:asciiTheme="minorHAnsi" w:eastAsiaTheme="minorEastAsia" w:hAnsiTheme="minorHAnsi"/>
                <w:lang w:eastAsia="zh-CN"/>
              </w:rPr>
              <w:t>1</w:t>
            </w:r>
          </w:p>
        </w:tc>
        <w:tc>
          <w:tcPr>
            <w:tcW w:w="2897" w:type="pct"/>
          </w:tcPr>
          <w:p w14:paraId="55B67F28" w14:textId="32267F65" w:rsidR="00612930" w:rsidRDefault="00612930" w:rsidP="00612930">
            <w:pPr>
              <w:pStyle w:val="TableBody"/>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RSA key exchange</w:t>
            </w:r>
          </w:p>
        </w:tc>
      </w:tr>
      <w:tr w:rsidR="007414EF" w:rsidRPr="00E51118" w14:paraId="37000D01" w14:textId="77777777" w:rsidTr="00FE317E">
        <w:tc>
          <w:tcPr>
            <w:tcW w:w="890" w:type="pct"/>
            <w:vAlign w:val="center"/>
          </w:tcPr>
          <w:p w14:paraId="0C5A8EC5" w14:textId="1077FCEF" w:rsidR="007414EF" w:rsidRDefault="007414EF" w:rsidP="00612930">
            <w:pPr>
              <w:autoSpaceDE w:val="0"/>
              <w:autoSpaceDN w:val="0"/>
              <w:adjustRightInd w:val="0"/>
              <w:rPr>
                <w:rFonts w:asciiTheme="minorHAnsi" w:hAnsiTheme="minorHAnsi"/>
              </w:rPr>
            </w:pPr>
            <w:r>
              <w:rPr>
                <w:rFonts w:asciiTheme="minorHAnsi" w:hAnsiTheme="minorHAnsi"/>
              </w:rPr>
              <w:t>&lt;auth_algo&gt;</w:t>
            </w:r>
          </w:p>
        </w:tc>
        <w:tc>
          <w:tcPr>
            <w:tcW w:w="1213" w:type="pct"/>
            <w:vAlign w:val="center"/>
          </w:tcPr>
          <w:p w14:paraId="0923C30F" w14:textId="28A824FD" w:rsidR="007414EF" w:rsidRDefault="007414EF" w:rsidP="00612930">
            <w:pPr>
              <w:autoSpaceDE w:val="0"/>
              <w:autoSpaceDN w:val="0"/>
              <w:adjustRightInd w:val="0"/>
              <w:jc w:val="center"/>
              <w:rPr>
                <w:rFonts w:asciiTheme="minorHAnsi" w:eastAsiaTheme="minorEastAsia" w:hAnsiTheme="minorHAnsi"/>
                <w:lang w:eastAsia="zh-CN"/>
              </w:rPr>
            </w:pPr>
            <w:r>
              <w:rPr>
                <w:rFonts w:asciiTheme="minorHAnsi" w:eastAsiaTheme="minorEastAsia" w:hAnsiTheme="minorHAnsi"/>
                <w:lang w:eastAsia="zh-CN"/>
              </w:rPr>
              <w:t>1</w:t>
            </w:r>
          </w:p>
        </w:tc>
        <w:tc>
          <w:tcPr>
            <w:tcW w:w="2897" w:type="pct"/>
          </w:tcPr>
          <w:p w14:paraId="3BFEBF5C" w14:textId="3D6F6A11" w:rsidR="007414EF" w:rsidRDefault="007414EF" w:rsidP="00612930">
            <w:pPr>
              <w:pStyle w:val="TableBody"/>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RSA authentication</w:t>
            </w:r>
          </w:p>
        </w:tc>
      </w:tr>
      <w:tr w:rsidR="00612930" w:rsidRPr="00E51118" w14:paraId="71F579F1" w14:textId="77777777" w:rsidTr="00FE317E">
        <w:trPr>
          <w:trHeight w:val="783"/>
        </w:trPr>
        <w:tc>
          <w:tcPr>
            <w:tcW w:w="890" w:type="pct"/>
            <w:vAlign w:val="center"/>
          </w:tcPr>
          <w:p w14:paraId="3334472F" w14:textId="1C53B712" w:rsidR="00612930" w:rsidRPr="00193445" w:rsidRDefault="00612930" w:rsidP="00380303">
            <w:pPr>
              <w:autoSpaceDE w:val="0"/>
              <w:autoSpaceDN w:val="0"/>
              <w:adjustRightInd w:val="0"/>
              <w:rPr>
                <w:rFonts w:asciiTheme="minorHAnsi" w:hAnsiTheme="minorHAnsi"/>
                <w:szCs w:val="24"/>
              </w:rPr>
            </w:pPr>
            <w:r>
              <w:rPr>
                <w:rFonts w:asciiTheme="minorHAnsi" w:hAnsiTheme="minorHAnsi"/>
              </w:rPr>
              <w:lastRenderedPageBreak/>
              <w:t>&lt;</w:t>
            </w:r>
            <w:r w:rsidR="00380303">
              <w:rPr>
                <w:rFonts w:asciiTheme="minorHAnsi" w:hAnsiTheme="minorHAnsi"/>
              </w:rPr>
              <w:t>enc_a</w:t>
            </w:r>
            <w:r>
              <w:rPr>
                <w:rFonts w:asciiTheme="minorHAnsi" w:hAnsiTheme="minorHAnsi"/>
              </w:rPr>
              <w:t>lgo&gt;</w:t>
            </w:r>
          </w:p>
        </w:tc>
        <w:tc>
          <w:tcPr>
            <w:tcW w:w="1213" w:type="pct"/>
            <w:vAlign w:val="center"/>
          </w:tcPr>
          <w:p w14:paraId="779B9251" w14:textId="16CD06C3" w:rsidR="00612930" w:rsidRPr="00193445" w:rsidRDefault="00612930" w:rsidP="00612930">
            <w:pPr>
              <w:autoSpaceDE w:val="0"/>
              <w:autoSpaceDN w:val="0"/>
              <w:adjustRightInd w:val="0"/>
              <w:jc w:val="center"/>
              <w:rPr>
                <w:rFonts w:asciiTheme="minorHAnsi" w:hAnsiTheme="minorHAnsi"/>
                <w:szCs w:val="24"/>
              </w:rPr>
            </w:pPr>
          </w:p>
        </w:tc>
        <w:tc>
          <w:tcPr>
            <w:tcW w:w="2897" w:type="pct"/>
            <w:vAlign w:val="center"/>
          </w:tcPr>
          <w:p w14:paraId="7DB5612A" w14:textId="01F149A4" w:rsidR="009336E1" w:rsidRDefault="009336E1" w:rsidP="009336E1">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Encryption algorithm selection</w:t>
            </w:r>
          </w:p>
          <w:p w14:paraId="26491444" w14:textId="091D1590" w:rsidR="00612930" w:rsidRPr="00380303" w:rsidRDefault="00380303" w:rsidP="00380303">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4   </w:t>
            </w:r>
            <w:r w:rsidR="009336E1">
              <w:rPr>
                <w:rFonts w:asciiTheme="minorHAnsi" w:eastAsiaTheme="minorEastAsia" w:hAnsiTheme="minorHAnsi" w:cs="Arial"/>
                <w:szCs w:val="24"/>
                <w:lang w:val="en-US" w:eastAsia="zh-CN"/>
              </w:rPr>
              <w:t xml:space="preserve">    </w:t>
            </w:r>
            <w:r>
              <w:rPr>
                <w:rFonts w:asciiTheme="minorHAnsi" w:eastAsiaTheme="minorEastAsia" w:hAnsiTheme="minorHAnsi" w:cs="Arial"/>
                <w:szCs w:val="24"/>
                <w:lang w:val="en-US" w:eastAsia="zh-CN"/>
              </w:rPr>
              <w:t>-</w:t>
            </w:r>
            <w:r w:rsidR="009336E1">
              <w:rPr>
                <w:rFonts w:asciiTheme="minorHAnsi" w:eastAsiaTheme="minorEastAsia" w:hAnsiTheme="minorHAnsi" w:cs="Arial"/>
                <w:szCs w:val="24"/>
                <w:lang w:val="en-US" w:eastAsia="zh-CN"/>
              </w:rPr>
              <w:t xml:space="preserve"> </w:t>
            </w:r>
            <w:r>
              <w:rPr>
                <w:rFonts w:asciiTheme="minorHAnsi" w:eastAsiaTheme="minorEastAsia" w:hAnsiTheme="minorHAnsi" w:cs="Arial"/>
                <w:szCs w:val="24"/>
                <w:lang w:val="en-US" w:eastAsia="zh-CN"/>
              </w:rPr>
              <w:t xml:space="preserve"> RC4</w:t>
            </w:r>
          </w:p>
          <w:p w14:paraId="5C9B470C" w14:textId="60C58CB9" w:rsidR="00612930" w:rsidRPr="00380303" w:rsidRDefault="009336E1" w:rsidP="00380303">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64     -</w:t>
            </w:r>
            <w:r w:rsidR="00A87F3D">
              <w:rPr>
                <w:rFonts w:asciiTheme="minorHAnsi" w:eastAsiaTheme="minorEastAsia" w:hAnsiTheme="minorHAnsi" w:cs="Arial"/>
                <w:szCs w:val="24"/>
                <w:lang w:val="en-US" w:eastAsia="zh-CN"/>
              </w:rPr>
              <w:t xml:space="preserve"> AES</w:t>
            </w:r>
            <w:r>
              <w:rPr>
                <w:rFonts w:asciiTheme="minorHAnsi" w:eastAsiaTheme="minorEastAsia" w:hAnsiTheme="minorHAnsi" w:cs="Arial"/>
                <w:szCs w:val="24"/>
                <w:lang w:val="en-US" w:eastAsia="zh-CN"/>
              </w:rPr>
              <w:t xml:space="preserve"> </w:t>
            </w:r>
            <w:r w:rsidR="00A87F3D">
              <w:rPr>
                <w:rFonts w:asciiTheme="minorHAnsi" w:eastAsiaTheme="minorEastAsia" w:hAnsiTheme="minorHAnsi" w:cs="Arial"/>
                <w:szCs w:val="24"/>
                <w:lang w:val="en-US" w:eastAsia="zh-CN"/>
              </w:rPr>
              <w:t>128</w:t>
            </w:r>
          </w:p>
          <w:p w14:paraId="1BE348E0" w14:textId="101E2A43" w:rsidR="00612930" w:rsidRDefault="009336E1" w:rsidP="009336E1">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128   -AES 256 </w:t>
            </w:r>
          </w:p>
          <w:p w14:paraId="4C01891A" w14:textId="7CF903B1" w:rsidR="009336E1" w:rsidRPr="009336E1" w:rsidRDefault="009336E1" w:rsidP="009336E1">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8192 –AES128GCM   </w:t>
            </w:r>
          </w:p>
        </w:tc>
      </w:tr>
      <w:tr w:rsidR="00FE317E" w:rsidRPr="00E51118" w14:paraId="3358BA19" w14:textId="77777777" w:rsidTr="00FE317E">
        <w:trPr>
          <w:trHeight w:val="783"/>
        </w:trPr>
        <w:tc>
          <w:tcPr>
            <w:tcW w:w="890" w:type="pct"/>
            <w:vAlign w:val="center"/>
          </w:tcPr>
          <w:p w14:paraId="409B5A5C" w14:textId="5E99D1D9" w:rsidR="00FE317E" w:rsidRDefault="00FE317E" w:rsidP="00FE317E">
            <w:pPr>
              <w:autoSpaceDE w:val="0"/>
              <w:autoSpaceDN w:val="0"/>
              <w:adjustRightInd w:val="0"/>
              <w:rPr>
                <w:rFonts w:asciiTheme="minorHAnsi" w:hAnsiTheme="minorHAnsi"/>
              </w:rPr>
            </w:pPr>
            <w:r>
              <w:rPr>
                <w:rFonts w:asciiTheme="minorHAnsi" w:hAnsiTheme="minorHAnsi"/>
              </w:rPr>
              <w:t>&lt;mac_algo&gt;</w:t>
            </w:r>
          </w:p>
        </w:tc>
        <w:tc>
          <w:tcPr>
            <w:tcW w:w="1213" w:type="pct"/>
            <w:vAlign w:val="center"/>
          </w:tcPr>
          <w:p w14:paraId="22E6612D" w14:textId="77777777" w:rsidR="00FE317E" w:rsidRPr="00193445" w:rsidRDefault="00FE317E" w:rsidP="00FE317E">
            <w:pPr>
              <w:autoSpaceDE w:val="0"/>
              <w:autoSpaceDN w:val="0"/>
              <w:adjustRightInd w:val="0"/>
              <w:jc w:val="center"/>
              <w:rPr>
                <w:rFonts w:asciiTheme="minorHAnsi" w:hAnsiTheme="minorHAnsi"/>
                <w:szCs w:val="24"/>
              </w:rPr>
            </w:pPr>
          </w:p>
        </w:tc>
        <w:tc>
          <w:tcPr>
            <w:tcW w:w="2897" w:type="pct"/>
            <w:vAlign w:val="center"/>
          </w:tcPr>
          <w:p w14:paraId="277FB452" w14:textId="0122260C" w:rsidR="00FE317E" w:rsidRDefault="00FE317E" w:rsidP="00FE317E">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Message authentication coed algorithm selection</w:t>
            </w:r>
          </w:p>
          <w:p w14:paraId="69356948" w14:textId="60ECF423" w:rsidR="00FE317E" w:rsidRPr="00380303" w:rsidRDefault="00FE317E" w:rsidP="00FE317E">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MD5</w:t>
            </w:r>
          </w:p>
          <w:p w14:paraId="4114D18A" w14:textId="5A5CEE43" w:rsidR="00FE317E" w:rsidRPr="00380303" w:rsidRDefault="00FE317E" w:rsidP="00FE317E">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2       - SHA1</w:t>
            </w:r>
          </w:p>
          <w:p w14:paraId="7B2AC872" w14:textId="2E49BB33" w:rsidR="00FE317E" w:rsidRDefault="00FE317E"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64     - AEAD </w:t>
            </w:r>
          </w:p>
        </w:tc>
      </w:tr>
      <w:tr w:rsidR="006C7BCB" w:rsidRPr="00E51118" w14:paraId="5833850B" w14:textId="77777777" w:rsidTr="00FE317E">
        <w:trPr>
          <w:trHeight w:val="783"/>
        </w:trPr>
        <w:tc>
          <w:tcPr>
            <w:tcW w:w="890" w:type="pct"/>
            <w:vAlign w:val="center"/>
          </w:tcPr>
          <w:p w14:paraId="2AD85E3F" w14:textId="6CCA1478" w:rsidR="006C7BCB" w:rsidRDefault="006C7BCB" w:rsidP="006C7BCB">
            <w:pPr>
              <w:autoSpaceDE w:val="0"/>
              <w:autoSpaceDN w:val="0"/>
              <w:adjustRightInd w:val="0"/>
              <w:rPr>
                <w:rFonts w:asciiTheme="minorHAnsi" w:hAnsiTheme="minorHAnsi"/>
              </w:rPr>
            </w:pPr>
            <w:r>
              <w:rPr>
                <w:rFonts w:asciiTheme="minorHAnsi" w:hAnsiTheme="minorHAnsi"/>
              </w:rPr>
              <w:t>&lt;tls_ver&gt;</w:t>
            </w:r>
          </w:p>
        </w:tc>
        <w:tc>
          <w:tcPr>
            <w:tcW w:w="1213" w:type="pct"/>
            <w:vAlign w:val="center"/>
          </w:tcPr>
          <w:p w14:paraId="49A45ED1" w14:textId="77777777" w:rsidR="006C7BCB" w:rsidRPr="00193445" w:rsidRDefault="006C7BCB" w:rsidP="006C7BCB">
            <w:pPr>
              <w:autoSpaceDE w:val="0"/>
              <w:autoSpaceDN w:val="0"/>
              <w:adjustRightInd w:val="0"/>
              <w:jc w:val="center"/>
              <w:rPr>
                <w:rFonts w:asciiTheme="minorHAnsi" w:hAnsiTheme="minorHAnsi"/>
                <w:szCs w:val="24"/>
              </w:rPr>
            </w:pPr>
          </w:p>
        </w:tc>
        <w:tc>
          <w:tcPr>
            <w:tcW w:w="2897" w:type="pct"/>
            <w:vAlign w:val="center"/>
          </w:tcPr>
          <w:p w14:paraId="3E8E3F51" w14:textId="39477D63" w:rsidR="006C7BCB" w:rsidRDefault="006C7BCB" w:rsidP="006C7BCB">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Cipher suite version selection</w:t>
            </w:r>
          </w:p>
          <w:p w14:paraId="721FEDC0" w14:textId="3E052F22" w:rsidR="006C7BCB" w:rsidRPr="00380303" w:rsidRDefault="006C7BCB"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TLS 1.0</w:t>
            </w:r>
          </w:p>
          <w:p w14:paraId="41D66027" w14:textId="0A58ADC8" w:rsidR="006C7BCB" w:rsidRDefault="006C7BCB"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4       - TLS 1.2</w:t>
            </w:r>
          </w:p>
        </w:tc>
      </w:tr>
      <w:tr w:rsidR="006C7BCB" w:rsidRPr="00E51118" w14:paraId="4ABC7253" w14:textId="77777777" w:rsidTr="00FE317E">
        <w:trPr>
          <w:trHeight w:val="783"/>
        </w:trPr>
        <w:tc>
          <w:tcPr>
            <w:tcW w:w="890" w:type="pct"/>
            <w:vAlign w:val="center"/>
          </w:tcPr>
          <w:p w14:paraId="3C6F844B" w14:textId="69920AA4" w:rsidR="006C7BCB" w:rsidRDefault="006C7BCB" w:rsidP="006C7BCB">
            <w:pPr>
              <w:autoSpaceDE w:val="0"/>
              <w:autoSpaceDN w:val="0"/>
              <w:adjustRightInd w:val="0"/>
              <w:rPr>
                <w:rFonts w:asciiTheme="minorHAnsi" w:hAnsiTheme="minorHAnsi"/>
              </w:rPr>
            </w:pPr>
            <w:r>
              <w:rPr>
                <w:rFonts w:asciiTheme="minorHAnsi" w:hAnsiTheme="minorHAnsi"/>
              </w:rPr>
              <w:t>&lt;auth&gt;</w:t>
            </w:r>
          </w:p>
        </w:tc>
        <w:tc>
          <w:tcPr>
            <w:tcW w:w="1213" w:type="pct"/>
            <w:vAlign w:val="center"/>
          </w:tcPr>
          <w:p w14:paraId="1D331281" w14:textId="3D93BD18" w:rsidR="006C7BCB" w:rsidRPr="00193445" w:rsidRDefault="001F43E7" w:rsidP="006C7BCB">
            <w:pPr>
              <w:autoSpaceDE w:val="0"/>
              <w:autoSpaceDN w:val="0"/>
              <w:adjustRightInd w:val="0"/>
              <w:jc w:val="center"/>
              <w:rPr>
                <w:rFonts w:asciiTheme="minorHAnsi" w:hAnsiTheme="minorHAnsi"/>
                <w:szCs w:val="24"/>
              </w:rPr>
            </w:pPr>
            <w:r>
              <w:rPr>
                <w:rFonts w:asciiTheme="minorHAnsi" w:hAnsiTheme="minorHAnsi"/>
                <w:szCs w:val="24"/>
              </w:rPr>
              <w:t>0-3</w:t>
            </w:r>
          </w:p>
        </w:tc>
        <w:tc>
          <w:tcPr>
            <w:tcW w:w="2897" w:type="pct"/>
            <w:vAlign w:val="center"/>
          </w:tcPr>
          <w:p w14:paraId="60061AA3" w14:textId="1751C833" w:rsidR="006C7BCB" w:rsidRDefault="006C7BCB" w:rsidP="006C7BCB">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Authentication</w:t>
            </w:r>
          </w:p>
          <w:p w14:paraId="6538D513" w14:textId="67DFD0B5" w:rsidR="006C7BCB" w:rsidRPr="00380303" w:rsidRDefault="006C7BCB"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0       -  No authentication</w:t>
            </w:r>
          </w:p>
          <w:p w14:paraId="50532F64" w14:textId="695C8167" w:rsidR="006C7BCB" w:rsidRPr="00380303" w:rsidRDefault="006C7BCB"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Authentication server</w:t>
            </w:r>
          </w:p>
          <w:p w14:paraId="224DE1FA" w14:textId="632BB763" w:rsidR="006C7BCB" w:rsidRDefault="006C7BCB" w:rsidP="006C7BCB">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2       - Provide client certificate to server </w:t>
            </w:r>
          </w:p>
          <w:p w14:paraId="7A925771" w14:textId="7093798B" w:rsidR="006C7BCB" w:rsidRPr="006C7BCB" w:rsidRDefault="006C7BCB" w:rsidP="006C7BCB">
            <w:pPr>
              <w:pStyle w:val="ListParagraph"/>
              <w:numPr>
                <w:ilvl w:val="0"/>
                <w:numId w:val="20"/>
              </w:num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6C7BCB">
              <w:rPr>
                <w:rFonts w:asciiTheme="minorHAnsi" w:eastAsiaTheme="minorEastAsia" w:hAnsiTheme="minorHAnsi" w:cs="Arial"/>
                <w:szCs w:val="24"/>
                <w:lang w:val="en-US" w:eastAsia="zh-CN"/>
              </w:rPr>
              <w:t>- Authenticate server and provide client</w:t>
            </w:r>
          </w:p>
          <w:p w14:paraId="4B59AFDC" w14:textId="4EC5BB53" w:rsidR="006C7BCB" w:rsidRPr="006C7BCB" w:rsidRDefault="006C7BCB" w:rsidP="006C7BCB">
            <w:pPr>
              <w:pStyle w:val="ListParagraph"/>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6C7BCB">
              <w:rPr>
                <w:rFonts w:asciiTheme="minorHAnsi" w:eastAsiaTheme="minorEastAsia" w:hAnsiTheme="minorHAnsi" w:cs="Arial"/>
                <w:szCs w:val="24"/>
                <w:lang w:val="en-US" w:eastAsia="zh-CN"/>
              </w:rPr>
              <w:t xml:space="preserve">certificate to server  </w:t>
            </w:r>
          </w:p>
        </w:tc>
      </w:tr>
    </w:tbl>
    <w:p w14:paraId="0C599D1F" w14:textId="64545F7F" w:rsidR="00762B52" w:rsidRDefault="00762B52" w:rsidP="00762B52"/>
    <w:p w14:paraId="097CAE32" w14:textId="4008A6F0" w:rsidR="00762B52" w:rsidRPr="00A60978" w:rsidRDefault="00762B52" w:rsidP="00762B52">
      <w:pPr>
        <w:pStyle w:val="Heading3"/>
        <w:numPr>
          <w:ilvl w:val="2"/>
          <w:numId w:val="1"/>
        </w:numPr>
      </w:pPr>
      <w:bookmarkStart w:id="267" w:name="_Toc516684957"/>
      <w:r>
        <w:t>Examples</w:t>
      </w:r>
      <w:bookmarkEnd w:id="267"/>
    </w:p>
    <w:p w14:paraId="0F33609A" w14:textId="77777777" w:rsidR="00762B52" w:rsidRDefault="00762B52" w:rsidP="00762B52">
      <w:pPr>
        <w:rPr>
          <w:b/>
        </w:rPr>
      </w:pPr>
      <w:r w:rsidRPr="00C928C2">
        <w:rPr>
          <w:b/>
        </w:rPr>
        <w:t>Test Command</w:t>
      </w:r>
    </w:p>
    <w:p w14:paraId="410D9C68" w14:textId="163E06BF" w:rsidR="00762B52" w:rsidRPr="00DF1685" w:rsidRDefault="00762B52" w:rsidP="00762B52">
      <w:r w:rsidRPr="00DF1685">
        <w:t>AT+</w:t>
      </w:r>
      <w:r w:rsidR="004B3157" w:rsidRPr="00DF1685">
        <w:t xml:space="preserve"> KSSLCRTPTO </w:t>
      </w:r>
      <w:r w:rsidRPr="00DF1685">
        <w:t>=?</w:t>
      </w:r>
    </w:p>
    <w:p w14:paraId="314CEEBF" w14:textId="08A54B9F" w:rsidR="00762B52" w:rsidRDefault="004B3157" w:rsidP="00762B52">
      <w:pPr>
        <w:rPr>
          <w:rFonts w:asciiTheme="minorHAnsi" w:hAnsiTheme="minorHAnsi" w:cs="Arial"/>
          <w:szCs w:val="24"/>
        </w:rPr>
      </w:pPr>
      <w:r w:rsidRPr="00DF1685">
        <w:rPr>
          <w:rFonts w:asciiTheme="minorHAnsi" w:hAnsiTheme="minorHAnsi" w:cs="Arial"/>
          <w:szCs w:val="24"/>
        </w:rPr>
        <w:t>+KSSLCRYPTO: &lt;profile_id&gt;,&lt;mkey_Algo&gt;,&lt;auth_algo&gt;,&lt;enc_algo&gt;,&lt;mac_</w:t>
      </w:r>
      <w:r w:rsidR="00A93D0F">
        <w:rPr>
          <w:rFonts w:asciiTheme="minorHAnsi" w:hAnsiTheme="minorHAnsi" w:cs="Arial"/>
          <w:szCs w:val="24"/>
        </w:rPr>
        <w:t>algo&gt;,&lt;tls_ver&gt;,&lt;auth&gt;</w:t>
      </w:r>
      <w:r w:rsidRPr="00DF1685">
        <w:rPr>
          <w:rFonts w:asciiTheme="minorHAnsi" w:hAnsiTheme="minorHAnsi" w:cs="Arial"/>
          <w:szCs w:val="24"/>
        </w:rPr>
        <w:br/>
        <w:t>OK</w:t>
      </w:r>
    </w:p>
    <w:p w14:paraId="4852D479" w14:textId="77777777" w:rsidR="00A93D0F" w:rsidRPr="00DF1685" w:rsidRDefault="00A93D0F" w:rsidP="00762B52">
      <w:pPr>
        <w:rPr>
          <w:rFonts w:asciiTheme="minorHAnsi" w:hAnsiTheme="minorHAnsi"/>
          <w:szCs w:val="24"/>
        </w:rPr>
      </w:pPr>
    </w:p>
    <w:p w14:paraId="6F6FD2E6" w14:textId="77777777" w:rsidR="00762B52" w:rsidRPr="00DF1685" w:rsidRDefault="00762B52" w:rsidP="00762B52">
      <w:pPr>
        <w:rPr>
          <w:b/>
        </w:rPr>
      </w:pPr>
      <w:r w:rsidRPr="00DF1685">
        <w:rPr>
          <w:b/>
        </w:rPr>
        <w:t>Read Command</w:t>
      </w:r>
    </w:p>
    <w:p w14:paraId="2FFAC6A1" w14:textId="61420FD7" w:rsidR="00762B52" w:rsidRPr="00DF1685" w:rsidRDefault="00762B52" w:rsidP="00762B52">
      <w:r w:rsidRPr="00DF1685">
        <w:t>AT+</w:t>
      </w:r>
      <w:r w:rsidR="004B3157" w:rsidRPr="00DF1685">
        <w:t xml:space="preserve"> KSSLCRTPTO</w:t>
      </w:r>
      <w:r w:rsidRPr="00DF1685">
        <w:t>?</w:t>
      </w:r>
    </w:p>
    <w:p w14:paraId="1797119D" w14:textId="0D059095" w:rsidR="004B3157" w:rsidRDefault="004B3157" w:rsidP="00DD02AE">
      <w:pPr>
        <w:rPr>
          <w:rFonts w:asciiTheme="minorHAnsi" w:hAnsiTheme="minorHAnsi"/>
          <w:b/>
          <w:szCs w:val="24"/>
        </w:rPr>
      </w:pPr>
      <w:r w:rsidRPr="00DF1685">
        <w:rPr>
          <w:rFonts w:asciiTheme="minorHAnsi" w:hAnsiTheme="minorHAnsi" w:cs="Arial"/>
          <w:szCs w:val="24"/>
        </w:rPr>
        <w:t>+KSSLCRYPTO: 0,1,1,8388,67,5,0</w:t>
      </w:r>
      <w:r w:rsidRPr="00DF1685">
        <w:rPr>
          <w:rFonts w:asciiTheme="minorHAnsi" w:hAnsiTheme="minorHAnsi" w:cs="Arial"/>
          <w:szCs w:val="24"/>
        </w:rPr>
        <w:br/>
        <w:t>+KSSLCRYPTO: 1,1,1,4,1,5,0</w:t>
      </w:r>
      <w:r w:rsidRPr="00DF1685">
        <w:rPr>
          <w:rFonts w:asciiTheme="minorHAnsi" w:hAnsiTheme="minorHAnsi" w:cs="Arial"/>
          <w:szCs w:val="24"/>
        </w:rPr>
        <w:br/>
        <w:t>+KSSLCRYPTO: 2,1,1,4,2,5,0</w:t>
      </w:r>
      <w:r w:rsidRPr="00DF1685">
        <w:rPr>
          <w:rFonts w:asciiTheme="minorHAnsi" w:hAnsiTheme="minorHAnsi" w:cs="Arial"/>
          <w:szCs w:val="24"/>
        </w:rPr>
        <w:br/>
        <w:t>+KSSLCRYPTO: 3,1,1,64,2,5,0</w:t>
      </w:r>
      <w:r w:rsidRPr="00DF1685">
        <w:rPr>
          <w:rFonts w:asciiTheme="minorHAnsi" w:hAnsiTheme="minorHAnsi" w:cs="Arial"/>
          <w:szCs w:val="24"/>
        </w:rPr>
        <w:br/>
        <w:t>+KSSLCRYPTO: 4,1,1,128,2,5,0</w:t>
      </w:r>
      <w:r w:rsidR="00A93D0F">
        <w:rPr>
          <w:rFonts w:asciiTheme="minorHAnsi" w:hAnsiTheme="minorHAnsi" w:cs="Arial"/>
          <w:szCs w:val="24"/>
        </w:rPr>
        <w:br/>
        <w:t>+KSSLCRYPTO: 5,1,1,8192,64,5,0</w:t>
      </w:r>
      <w:r w:rsidRPr="00DF1685">
        <w:rPr>
          <w:rFonts w:asciiTheme="minorHAnsi" w:hAnsiTheme="minorHAnsi" w:cs="Arial"/>
          <w:szCs w:val="24"/>
        </w:rPr>
        <w:br/>
        <w:t>OK</w:t>
      </w:r>
      <w:r w:rsidRPr="00DF1685">
        <w:rPr>
          <w:rFonts w:asciiTheme="minorHAnsi" w:hAnsiTheme="minorHAnsi"/>
          <w:b/>
          <w:szCs w:val="24"/>
        </w:rPr>
        <w:t xml:space="preserve"> </w:t>
      </w:r>
    </w:p>
    <w:p w14:paraId="29885DD3" w14:textId="77777777" w:rsidR="00A93D0F" w:rsidRPr="00DF1685" w:rsidRDefault="00A93D0F" w:rsidP="00DD02AE">
      <w:pPr>
        <w:rPr>
          <w:rFonts w:asciiTheme="minorHAnsi" w:hAnsiTheme="minorHAnsi"/>
          <w:b/>
          <w:szCs w:val="24"/>
        </w:rPr>
      </w:pPr>
    </w:p>
    <w:p w14:paraId="33DA9358" w14:textId="3294F566" w:rsidR="00DD02AE" w:rsidRPr="00DF1685" w:rsidRDefault="00DD02AE" w:rsidP="00DD02AE">
      <w:pPr>
        <w:rPr>
          <w:b/>
        </w:rPr>
      </w:pPr>
      <w:r w:rsidRPr="00DF1685">
        <w:rPr>
          <w:b/>
        </w:rPr>
        <w:t>Write Command</w:t>
      </w:r>
      <w:r w:rsidRPr="00DF1685">
        <w:rPr>
          <w:u w:val="single"/>
        </w:rPr>
        <w:t xml:space="preserve"> </w:t>
      </w:r>
    </w:p>
    <w:p w14:paraId="63536963" w14:textId="5FA8F88C" w:rsidR="00DD02AE" w:rsidRPr="00DF1685" w:rsidRDefault="00DD02AE" w:rsidP="00DD02AE">
      <w:r w:rsidRPr="00DF1685">
        <w:t>AT+ KSSLCRTPTO =1,1,1,4,2,1,0</w:t>
      </w:r>
    </w:p>
    <w:p w14:paraId="3EE37FA9" w14:textId="7776CB60" w:rsidR="00762B52" w:rsidRDefault="00DD02AE" w:rsidP="00762B52">
      <w:r w:rsidRPr="00DF1685">
        <w:t>OK</w:t>
      </w:r>
    </w:p>
    <w:p w14:paraId="38A54E36" w14:textId="77777777" w:rsidR="00762B52" w:rsidRDefault="00762B52" w:rsidP="00762B52">
      <w:pPr>
        <w:pStyle w:val="Heading3"/>
        <w:numPr>
          <w:ilvl w:val="2"/>
          <w:numId w:val="1"/>
        </w:numPr>
      </w:pPr>
      <w:bookmarkStart w:id="268" w:name="_Toc516684958"/>
      <w:r>
        <w:lastRenderedPageBreak/>
        <w:t>Sequence Diagram</w:t>
      </w:r>
      <w:bookmarkEnd w:id="268"/>
    </w:p>
    <w:p w14:paraId="38B642F6" w14:textId="77777777" w:rsidR="00762B52" w:rsidRPr="00800670" w:rsidRDefault="00762B52" w:rsidP="00762B52">
      <w:r w:rsidRPr="00A61420">
        <w:rPr>
          <w:noProof/>
          <w:lang w:val="en-US"/>
        </w:rPr>
        <mc:AlternateContent>
          <mc:Choice Requires="wps">
            <w:drawing>
              <wp:anchor distT="0" distB="0" distL="114300" distR="114300" simplePos="0" relativeHeight="255431680" behindDoc="0" locked="0" layoutInCell="1" allowOverlap="1" wp14:anchorId="1012AD3A" wp14:editId="378C372E">
                <wp:simplePos x="0" y="0"/>
                <wp:positionH relativeFrom="rightMargin">
                  <wp:align>left</wp:align>
                </wp:positionH>
                <wp:positionV relativeFrom="paragraph">
                  <wp:posOffset>9524</wp:posOffset>
                </wp:positionV>
                <wp:extent cx="731520" cy="638175"/>
                <wp:effectExtent l="0" t="0" r="11430" b="28575"/>
                <wp:wrapNone/>
                <wp:docPr id="2496" name="Rectangle 2496"/>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B2A15B0" w14:textId="77777777" w:rsidR="00944514" w:rsidRDefault="00944514" w:rsidP="00762B5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2AD3A" id="Rectangle 2496" o:spid="_x0000_s2555" style="position:absolute;margin-left:0;margin-top:.75pt;width:57.6pt;height:50.25pt;z-index:2554316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ZXIvQ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9nmV&#10;yL0CAADYBQAADgAAAAAAAAAAAAAAAAAuAgAAZHJzL2Uyb0RvYy54bWxQSwECLQAUAAYACAAAACEA&#10;F5NBw90AAAAGAQAADwAAAAAAAAAAAAAAAAAXBQAAZHJzL2Rvd25yZXYueG1sUEsFBgAAAAAEAAQA&#10;8wAAACEGAAAAAA==&#10;" fillcolor="#8064a2 [3207]" strokecolor="#5a5a5a [2109]" strokeweight="1pt">
                <v:textbox>
                  <w:txbxContent>
                    <w:p w14:paraId="4B2A15B0" w14:textId="77777777" w:rsidR="00944514" w:rsidRDefault="00944514" w:rsidP="00762B52">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432704" behindDoc="0" locked="0" layoutInCell="1" allowOverlap="1" wp14:anchorId="192DA087" wp14:editId="06741318">
                <wp:simplePos x="0" y="0"/>
                <wp:positionH relativeFrom="column">
                  <wp:posOffset>4210050</wp:posOffset>
                </wp:positionH>
                <wp:positionV relativeFrom="paragraph">
                  <wp:posOffset>0</wp:posOffset>
                </wp:positionV>
                <wp:extent cx="1047750" cy="649605"/>
                <wp:effectExtent l="0" t="0" r="19050" b="17145"/>
                <wp:wrapNone/>
                <wp:docPr id="2522" name="Rectangle 2522"/>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B4397C7" w14:textId="77777777" w:rsidR="00944514" w:rsidRDefault="00944514" w:rsidP="00762B5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DA087" id="Rectangle 2522" o:spid="_x0000_s2556" style="position:absolute;margin-left:331.5pt;margin-top:0;width:82.5pt;height:51.15pt;z-index:2554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" fillcolor="#c0504d [3205]" strokecolor="#243f60 [1604]" strokeweight="1pt">
                <v:textbox>
                  <w:txbxContent>
                    <w:p w14:paraId="0B4397C7" w14:textId="77777777" w:rsidR="00944514" w:rsidRDefault="00944514" w:rsidP="00762B52">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430656" behindDoc="0" locked="0" layoutInCell="1" allowOverlap="1" wp14:anchorId="2E0D2E1A" wp14:editId="4AAE5FA1">
                <wp:simplePos x="0" y="0"/>
                <wp:positionH relativeFrom="column">
                  <wp:posOffset>2496185</wp:posOffset>
                </wp:positionH>
                <wp:positionV relativeFrom="paragraph">
                  <wp:posOffset>8890</wp:posOffset>
                </wp:positionV>
                <wp:extent cx="1143000" cy="640080"/>
                <wp:effectExtent l="0" t="0" r="19050" b="26670"/>
                <wp:wrapNone/>
                <wp:docPr id="2527" name="Rectangle 2527"/>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3BB96A6" w14:textId="77777777" w:rsidR="00944514" w:rsidRDefault="00944514" w:rsidP="00762B5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0D2E1A" id="Rectangle 2527" o:spid="_x0000_s2557" style="position:absolute;margin-left:196.55pt;margin-top:.7pt;width:90pt;height:50.4pt;z-index:25543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PmcgScMCAAAQBgAADgAAAAAAAAAAAAAAAAAuAgAAZHJzL2Uyb0RvYy54bWxQSwECLQAUAAYA&#10;CAAAACEAtygnx90AAAAJAQAADwAAAAAAAAAAAAAAAAAdBQAAZHJzL2Rvd25yZXYueG1sUEsFBgAA&#10;AAAEAAQA8wAAACcGAAAAAA==&#10;" fillcolor="#c0504d [3205]" strokecolor="#5a5a5a [2109]" strokeweight="1pt">
                <v:textbox>
                  <w:txbxContent>
                    <w:p w14:paraId="33BB96A6" w14:textId="77777777" w:rsidR="00944514" w:rsidRDefault="00944514" w:rsidP="00762B52">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428608" behindDoc="0" locked="0" layoutInCell="1" allowOverlap="1" wp14:anchorId="1E978892" wp14:editId="365EFDCA">
                <wp:simplePos x="0" y="0"/>
                <wp:positionH relativeFrom="margin">
                  <wp:posOffset>-323850</wp:posOffset>
                </wp:positionH>
                <wp:positionV relativeFrom="paragraph">
                  <wp:posOffset>8890</wp:posOffset>
                </wp:positionV>
                <wp:extent cx="822325" cy="640080"/>
                <wp:effectExtent l="0" t="0" r="15875" b="26670"/>
                <wp:wrapNone/>
                <wp:docPr id="2547" name="Rectangle 254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F0FA8C" w14:textId="77777777" w:rsidR="00944514" w:rsidRDefault="00944514" w:rsidP="00762B5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8892" id="Rectangle 2547" o:spid="_x0000_s2558" style="position:absolute;margin-left:-25.5pt;margin-top:.7pt;width:64.75pt;height:50.4pt;z-index:2554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PhxA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G05o+HEAgAADwYAAA4AAAAAAAAAAAAAAAAALgIAAGRycy9lMm9Eb2MueG1sUEsBAi0A&#10;FAAGAAgAAAAhAIccbzrgAAAACAEAAA8AAAAAAAAAAAAAAAAAHgUAAGRycy9kb3ducmV2LnhtbFBL&#10;BQYAAAAABAAEAPMAAAArBgAAAAA=&#10;" fillcolor="#f79646 [3209]" strokecolor="#5a5a5a [2109]" strokeweight="1pt">
                <v:textbox>
                  <w:txbxContent>
                    <w:p w14:paraId="16F0FA8C" w14:textId="77777777" w:rsidR="00944514" w:rsidRDefault="00944514" w:rsidP="00762B52">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429632" behindDoc="0" locked="0" layoutInCell="1" allowOverlap="1" wp14:anchorId="753B036C" wp14:editId="73FF4CA7">
                <wp:simplePos x="0" y="0"/>
                <wp:positionH relativeFrom="column">
                  <wp:posOffset>1000760</wp:posOffset>
                </wp:positionH>
                <wp:positionV relativeFrom="paragraph">
                  <wp:posOffset>8890</wp:posOffset>
                </wp:positionV>
                <wp:extent cx="828675" cy="640080"/>
                <wp:effectExtent l="0" t="0" r="28575" b="26670"/>
                <wp:wrapNone/>
                <wp:docPr id="2548" name="Rectangle 254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AD013CE" w14:textId="77777777" w:rsidR="00944514" w:rsidRDefault="00944514" w:rsidP="00762B5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B036C" id="Rectangle 2548" o:spid="_x0000_s2559" style="position:absolute;margin-left:78.8pt;margin-top:.7pt;width:65.25pt;height:50.4pt;z-index:2554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GG0sizFAgAADwYAAA4AAAAAAAAAAAAAAAAALgIAAGRycy9lMm9Eb2MueG1sUEsBAi0AFAAG&#10;AAgAAAAhAMUq6Z/cAAAACQEAAA8AAAAAAAAAAAAAAAAAHwUAAGRycy9kb3ducmV2LnhtbFBLBQYA&#10;AAAABAAEAPMAAAAoBgAAAAA=&#10;" fillcolor="#4f81bd [3204]" strokecolor="#5a5a5a [2109]" strokeweight="1pt">
                <v:textbox>
                  <w:txbxContent>
                    <w:p w14:paraId="6AD013CE" w14:textId="77777777" w:rsidR="00944514" w:rsidRDefault="00944514" w:rsidP="00762B52">
                      <w:pPr>
                        <w:jc w:val="center"/>
                      </w:pPr>
                      <w:r>
                        <w:t>Legato App</w:t>
                      </w:r>
                    </w:p>
                  </w:txbxContent>
                </v:textbox>
              </v:rect>
            </w:pict>
          </mc:Fallback>
        </mc:AlternateContent>
      </w:r>
    </w:p>
    <w:p w14:paraId="4333ACEF" w14:textId="77777777" w:rsidR="00762B52" w:rsidRDefault="00762B52" w:rsidP="00762B52"/>
    <w:p w14:paraId="307E374C" w14:textId="77777777" w:rsidR="00762B52" w:rsidRDefault="00762B52" w:rsidP="00762B52">
      <w:r w:rsidRPr="00215EAC">
        <w:rPr>
          <w:rFonts w:ascii="Arial" w:hAnsi="Arial" w:cs="Arial"/>
          <w:noProof/>
          <w:lang w:val="en-US"/>
        </w:rPr>
        <mc:AlternateContent>
          <mc:Choice Requires="wps">
            <w:drawing>
              <wp:anchor distT="0" distB="0" distL="114300" distR="114300" simplePos="0" relativeHeight="255437824" behindDoc="0" locked="0" layoutInCell="1" allowOverlap="1" wp14:anchorId="242C9DC7" wp14:editId="5EAD9F8D">
                <wp:simplePos x="0" y="0"/>
                <wp:positionH relativeFrom="column">
                  <wp:posOffset>5876925</wp:posOffset>
                </wp:positionH>
                <wp:positionV relativeFrom="paragraph">
                  <wp:posOffset>275590</wp:posOffset>
                </wp:positionV>
                <wp:extent cx="0" cy="7010400"/>
                <wp:effectExtent l="0" t="0" r="19050" b="19050"/>
                <wp:wrapNone/>
                <wp:docPr id="2549" name="Straight Connector 2549"/>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38054" id="Straight Connector 2549" o:spid="_x0000_s1026" style="position:absolute;flip:x;z-index:2554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9QfAscQBAADTAwAADgAAAAAAAAAAAAAA&#10;AAAuAgAAZHJzL2Uyb0RvYy54bWxQSwECLQAUAAYACAAAACEAcvwXnt0AAAALAQAADwAAAAAAAAAA&#10;AAAAAAAeBAAAZHJzL2Rvd25yZXYueG1sUEsFBgAAAAAEAAQA8wAAACgFAAAAAA==&#10;" strokecolor="#4579b8 [3044]"/>
            </w:pict>
          </mc:Fallback>
        </mc:AlternateContent>
      </w:r>
    </w:p>
    <w:p w14:paraId="751C3CB7" w14:textId="77777777" w:rsidR="00762B52" w:rsidRDefault="00762B52" w:rsidP="00762B52">
      <w:r w:rsidRPr="00215EAC">
        <w:rPr>
          <w:rFonts w:ascii="Arial" w:hAnsi="Arial" w:cs="Arial"/>
          <w:noProof/>
          <w:lang w:val="en-US"/>
        </w:rPr>
        <mc:AlternateContent>
          <mc:Choice Requires="wps">
            <w:drawing>
              <wp:anchor distT="0" distB="0" distL="114300" distR="114300" simplePos="0" relativeHeight="255436800" behindDoc="0" locked="0" layoutInCell="1" allowOverlap="1" wp14:anchorId="45CED045" wp14:editId="2A18BE0F">
                <wp:simplePos x="0" y="0"/>
                <wp:positionH relativeFrom="column">
                  <wp:posOffset>4743450</wp:posOffset>
                </wp:positionH>
                <wp:positionV relativeFrom="paragraph">
                  <wp:posOffset>89535</wp:posOffset>
                </wp:positionV>
                <wp:extent cx="0" cy="6991350"/>
                <wp:effectExtent l="0" t="0" r="19050" b="19050"/>
                <wp:wrapNone/>
                <wp:docPr id="2555" name="Straight Connector 255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C0163" id="Straight Connector 2555" o:spid="_x0000_s1026" style="position:absolute;z-index:2554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P7XXfa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435776" behindDoc="0" locked="0" layoutInCell="1" allowOverlap="1" wp14:anchorId="12401ADF" wp14:editId="4053932F">
                <wp:simplePos x="0" y="0"/>
                <wp:positionH relativeFrom="column">
                  <wp:posOffset>3085465</wp:posOffset>
                </wp:positionH>
                <wp:positionV relativeFrom="paragraph">
                  <wp:posOffset>80010</wp:posOffset>
                </wp:positionV>
                <wp:extent cx="0" cy="6962775"/>
                <wp:effectExtent l="0" t="0" r="19050" b="28575"/>
                <wp:wrapNone/>
                <wp:docPr id="2557" name="Straight Connector 255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B368A" id="Straight Connector 2557" o:spid="_x0000_s1026" style="position:absolute;z-index:2554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434752" behindDoc="0" locked="0" layoutInCell="1" allowOverlap="1" wp14:anchorId="6142586D" wp14:editId="49472C15">
                <wp:simplePos x="0" y="0"/>
                <wp:positionH relativeFrom="column">
                  <wp:posOffset>1447800</wp:posOffset>
                </wp:positionH>
                <wp:positionV relativeFrom="paragraph">
                  <wp:posOffset>89535</wp:posOffset>
                </wp:positionV>
                <wp:extent cx="0" cy="6991350"/>
                <wp:effectExtent l="0" t="0" r="19050" b="19050"/>
                <wp:wrapNone/>
                <wp:docPr id="2560" name="Straight Connector 256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96515" id="Straight Connector 2560" o:spid="_x0000_s1026" style="position:absolute;z-index:2554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BioMZP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433728" behindDoc="0" locked="0" layoutInCell="1" allowOverlap="1" wp14:anchorId="4A72FD57" wp14:editId="386DD909">
                <wp:simplePos x="0" y="0"/>
                <wp:positionH relativeFrom="column">
                  <wp:posOffset>95250</wp:posOffset>
                </wp:positionH>
                <wp:positionV relativeFrom="paragraph">
                  <wp:posOffset>80010</wp:posOffset>
                </wp:positionV>
                <wp:extent cx="0" cy="7000875"/>
                <wp:effectExtent l="0" t="0" r="19050" b="28575"/>
                <wp:wrapNone/>
                <wp:docPr id="2571" name="Straight Connector 2571"/>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784C1" id="Straight Connector 2571" o:spid="_x0000_s1026" style="position:absolute;flip:x;z-index:2554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c2MPt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5438848" behindDoc="1" locked="0" layoutInCell="1" allowOverlap="1" wp14:anchorId="692BED5B" wp14:editId="553DBA03">
                <wp:simplePos x="0" y="0"/>
                <wp:positionH relativeFrom="column">
                  <wp:posOffset>1600200</wp:posOffset>
                </wp:positionH>
                <wp:positionV relativeFrom="paragraph">
                  <wp:posOffset>14605</wp:posOffset>
                </wp:positionV>
                <wp:extent cx="1247775" cy="552450"/>
                <wp:effectExtent l="0" t="0" r="9525" b="0"/>
                <wp:wrapNone/>
                <wp:docPr id="2572" name="Rounded Rectangle 2572"/>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28D2144" w14:textId="77777777" w:rsidR="00944514" w:rsidRPr="00B6176C" w:rsidRDefault="00944514" w:rsidP="00762B52">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BED5B" id="Rounded Rectangle 2572" o:spid="_x0000_s2560" style="position:absolute;margin-left:126pt;margin-top:1.15pt;width:98.25pt;height:43.5pt;z-index:-2478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bXa2roYCAABSBQAADgAAAAAAAAAAAAAAAAAuAgAAZHJzL2Uyb0RvYy54bWxQSwECLQAUAAYACAAA&#10;ACEAemecSd4AAAAIAQAADwAAAAAAAAAAAAAAAADgBAAAZHJzL2Rvd25yZXYueG1sUEsFBgAAAAAE&#10;AAQA8wAAAOsFAAAAAA==&#10;" fillcolor="white [3201]" stroked="f" strokeweight="2pt">
                <v:textbox>
                  <w:txbxContent>
                    <w:p w14:paraId="228D2144" w14:textId="77777777" w:rsidR="00944514" w:rsidRPr="00B6176C" w:rsidRDefault="00944514" w:rsidP="00762B52">
                      <w:r>
                        <w:t>AT server setup initialisation</w:t>
                      </w:r>
                    </w:p>
                  </w:txbxContent>
                </v:textbox>
              </v:roundrect>
            </w:pict>
          </mc:Fallback>
        </mc:AlternateContent>
      </w:r>
    </w:p>
    <w:p w14:paraId="57523E14" w14:textId="77777777" w:rsidR="00762B52" w:rsidRDefault="00762B52" w:rsidP="00762B52">
      <w:r>
        <w:rPr>
          <w:noProof/>
          <w:lang w:val="en-US"/>
        </w:rPr>
        <mc:AlternateContent>
          <mc:Choice Requires="wps">
            <w:drawing>
              <wp:anchor distT="0" distB="0" distL="114300" distR="114300" simplePos="0" relativeHeight="255439872" behindDoc="0" locked="0" layoutInCell="1" allowOverlap="1" wp14:anchorId="3C15EBE4" wp14:editId="5D1836C9">
                <wp:simplePos x="0" y="0"/>
                <wp:positionH relativeFrom="column">
                  <wp:posOffset>1447165</wp:posOffset>
                </wp:positionH>
                <wp:positionV relativeFrom="paragraph">
                  <wp:posOffset>88900</wp:posOffset>
                </wp:positionV>
                <wp:extent cx="1647825" cy="0"/>
                <wp:effectExtent l="0" t="76200" r="9525" b="95250"/>
                <wp:wrapNone/>
                <wp:docPr id="2574" name="Straight Arrow Connector 2574"/>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FC80F90" id="Straight Arrow Connector 2574" o:spid="_x0000_s1026" type="#_x0000_t32" style="position:absolute;margin-left:113.95pt;margin-top:7pt;width:129.75pt;height:0;z-index:25543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" strokecolor="#4579b8 [3044]">
                <v:stroke endarrow="block"/>
              </v:shape>
            </w:pict>
          </mc:Fallback>
        </mc:AlternateContent>
      </w:r>
    </w:p>
    <w:p w14:paraId="09245A03" w14:textId="77777777" w:rsidR="00762B52" w:rsidRDefault="00762B52" w:rsidP="00762B52">
      <w:r w:rsidRPr="006F3F7D">
        <w:rPr>
          <w:noProof/>
          <w:lang w:val="en-US"/>
        </w:rPr>
        <mc:AlternateContent>
          <mc:Choice Requires="wps">
            <w:drawing>
              <wp:anchor distT="0" distB="0" distL="114300" distR="114300" simplePos="0" relativeHeight="255440896" behindDoc="0" locked="0" layoutInCell="1" allowOverlap="1" wp14:anchorId="27BDDAD4" wp14:editId="3980B954">
                <wp:simplePos x="0" y="0"/>
                <wp:positionH relativeFrom="margin">
                  <wp:posOffset>2247900</wp:posOffset>
                </wp:positionH>
                <wp:positionV relativeFrom="paragraph">
                  <wp:posOffset>69216</wp:posOffset>
                </wp:positionV>
                <wp:extent cx="1676400" cy="1619250"/>
                <wp:effectExtent l="0" t="0" r="19050" b="19050"/>
                <wp:wrapNone/>
                <wp:docPr id="2669" name="Flowchart: Decision 2669"/>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4B373E90" w14:textId="77777777" w:rsidR="00944514" w:rsidRDefault="00944514" w:rsidP="00762B52">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DDAD4" id="Flowchart: Decision 2669" o:spid="_x0000_s2561" type="#_x0000_t110" style="position:absolute;margin-left:177pt;margin-top:5.45pt;width:132pt;height:127.5pt;z-index:2554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" fillcolor="white [3201]" strokecolor="#4f81bd [3204]" strokeweight="1pt">
                <v:textbox>
                  <w:txbxContent>
                    <w:p w14:paraId="4B373E90" w14:textId="77777777" w:rsidR="00944514" w:rsidRDefault="00944514" w:rsidP="00762B52">
                      <w:pPr>
                        <w:jc w:val="center"/>
                      </w:pPr>
                      <w:r>
                        <w:t>Is AT command known by server</w:t>
                      </w:r>
                    </w:p>
                  </w:txbxContent>
                </v:textbox>
                <w10:wrap anchorx="margin"/>
              </v:shape>
            </w:pict>
          </mc:Fallback>
        </mc:AlternateContent>
      </w:r>
    </w:p>
    <w:p w14:paraId="529DE946" w14:textId="77777777" w:rsidR="00762B52" w:rsidRDefault="00762B52" w:rsidP="00762B52"/>
    <w:p w14:paraId="0F0B0783" w14:textId="77777777" w:rsidR="00762B52" w:rsidRDefault="00762B52" w:rsidP="00762B52"/>
    <w:p w14:paraId="352BE157" w14:textId="77777777" w:rsidR="00762B52" w:rsidRDefault="00762B52" w:rsidP="00762B52">
      <w:r w:rsidRPr="006F3F7D">
        <w:rPr>
          <w:noProof/>
          <w:lang w:val="en-US"/>
        </w:rPr>
        <mc:AlternateContent>
          <mc:Choice Requires="wps">
            <w:drawing>
              <wp:anchor distT="0" distB="0" distL="114300" distR="114300" simplePos="0" relativeHeight="255441920" behindDoc="1" locked="0" layoutInCell="1" allowOverlap="1" wp14:anchorId="1A529BD7" wp14:editId="6E315627">
                <wp:simplePos x="0" y="0"/>
                <wp:positionH relativeFrom="margin">
                  <wp:align>left</wp:align>
                </wp:positionH>
                <wp:positionV relativeFrom="paragraph">
                  <wp:posOffset>11430</wp:posOffset>
                </wp:positionV>
                <wp:extent cx="2390775" cy="304800"/>
                <wp:effectExtent l="0" t="0" r="9525" b="0"/>
                <wp:wrapNone/>
                <wp:docPr id="2671" name="Rounded Rectangle 2671"/>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A4B0225" w14:textId="4998D738" w:rsidR="00944514" w:rsidRPr="00B6176C" w:rsidRDefault="00944514" w:rsidP="00A9460B">
                            <w:r>
                              <w:t xml:space="preserve">  AT Command AT+</w:t>
                            </w:r>
                            <w:r w:rsidRPr="00A9460B">
                              <w:t xml:space="preserve"> </w:t>
                            </w:r>
                            <w:r>
                              <w:t>KSSLCRY</w:t>
                            </w:r>
                            <w:r w:rsidRPr="00DF1685">
                              <w:t>PTO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529BD7" id="Rounded Rectangle 2671" o:spid="_x0000_s2562" style="position:absolute;margin-left:0;margin-top:.9pt;width:188.25pt;height:24pt;z-index:-24787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" fillcolor="white [3201]" stroked="f" strokeweight="2pt">
                <v:textbox>
                  <w:txbxContent>
                    <w:p w14:paraId="2A4B0225" w14:textId="4998D738" w:rsidR="00944514" w:rsidRPr="00B6176C" w:rsidRDefault="00944514" w:rsidP="00A9460B">
                      <w:r>
                        <w:t xml:space="preserve">  AT Command AT+</w:t>
                      </w:r>
                      <w:r w:rsidRPr="00A9460B">
                        <w:t xml:space="preserve"> </w:t>
                      </w:r>
                      <w:r>
                        <w:t>KSSLCRY</w:t>
                      </w:r>
                      <w:r w:rsidRPr="00DF1685">
                        <w:t>PTO</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5444992" behindDoc="0" locked="0" layoutInCell="1" allowOverlap="1" wp14:anchorId="75C30835" wp14:editId="561EC4C6">
                <wp:simplePos x="0" y="0"/>
                <wp:positionH relativeFrom="column">
                  <wp:posOffset>4200525</wp:posOffset>
                </wp:positionH>
                <wp:positionV relativeFrom="paragraph">
                  <wp:posOffset>128270</wp:posOffset>
                </wp:positionV>
                <wp:extent cx="428625" cy="314325"/>
                <wp:effectExtent l="0" t="0" r="9525" b="9525"/>
                <wp:wrapNone/>
                <wp:docPr id="2673" name="Rounded Rectangle 2673"/>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E4B4887" w14:textId="77777777" w:rsidR="00944514" w:rsidRPr="00B6176C" w:rsidRDefault="00944514" w:rsidP="00762B52">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30835" id="Rounded Rectangle 2673" o:spid="_x0000_s2563" style="position:absolute;margin-left:330.75pt;margin-top:10.1pt;width:33.75pt;height:24.75pt;z-index:2554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" fillcolor="white [3201]" stroked="f" strokeweight="2pt">
                <v:textbox>
                  <w:txbxContent>
                    <w:p w14:paraId="3E4B4887" w14:textId="77777777" w:rsidR="00944514" w:rsidRPr="00B6176C" w:rsidRDefault="00944514" w:rsidP="00762B52">
                      <w:pPr>
                        <w:jc w:val="center"/>
                      </w:pPr>
                      <w:r>
                        <w:t>No</w:t>
                      </w:r>
                    </w:p>
                  </w:txbxContent>
                </v:textbox>
              </v:roundrect>
            </w:pict>
          </mc:Fallback>
        </mc:AlternateContent>
      </w:r>
    </w:p>
    <w:p w14:paraId="6F709BA6" w14:textId="77777777" w:rsidR="00762B52" w:rsidRDefault="00762B52" w:rsidP="00762B52">
      <w:r>
        <w:rPr>
          <w:noProof/>
          <w:lang w:val="en-US"/>
        </w:rPr>
        <mc:AlternateContent>
          <mc:Choice Requires="wps">
            <w:drawing>
              <wp:anchor distT="0" distB="0" distL="114300" distR="114300" simplePos="0" relativeHeight="255443968" behindDoc="0" locked="0" layoutInCell="1" allowOverlap="1" wp14:anchorId="756FD2F1" wp14:editId="5DFC60C9">
                <wp:simplePos x="0" y="0"/>
                <wp:positionH relativeFrom="column">
                  <wp:posOffset>3933825</wp:posOffset>
                </wp:positionH>
                <wp:positionV relativeFrom="paragraph">
                  <wp:posOffset>136525</wp:posOffset>
                </wp:positionV>
                <wp:extent cx="1971675" cy="0"/>
                <wp:effectExtent l="0" t="76200" r="9525" b="95250"/>
                <wp:wrapNone/>
                <wp:docPr id="2682" name="Straight Arrow Connector 2682"/>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D5621" id="Straight Arrow Connector 2682" o:spid="_x0000_s1026" type="#_x0000_t32" style="position:absolute;margin-left:309.75pt;margin-top:10.75pt;width:155.25pt;height:0;flip:y;z-index:2554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BC+DXP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5442944" behindDoc="0" locked="0" layoutInCell="1" allowOverlap="1" wp14:anchorId="3619D4F7" wp14:editId="180BC852">
                <wp:simplePos x="0" y="0"/>
                <wp:positionH relativeFrom="column">
                  <wp:posOffset>85725</wp:posOffset>
                </wp:positionH>
                <wp:positionV relativeFrom="paragraph">
                  <wp:posOffset>133985</wp:posOffset>
                </wp:positionV>
                <wp:extent cx="2171700" cy="0"/>
                <wp:effectExtent l="0" t="76200" r="19050" b="95250"/>
                <wp:wrapNone/>
                <wp:docPr id="2683" name="Straight Arrow Connector 2683"/>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72B13" id="Straight Arrow Connector 2683" o:spid="_x0000_s1026" type="#_x0000_t32" style="position:absolute;margin-left:6.75pt;margin-top:10.55pt;width:171pt;height:0;z-index:2554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" strokecolor="#4579b8 [3044]">
                <v:stroke endarrow="block"/>
              </v:shape>
            </w:pict>
          </mc:Fallback>
        </mc:AlternateContent>
      </w:r>
    </w:p>
    <w:p w14:paraId="4E100F5D" w14:textId="77777777" w:rsidR="00762B52" w:rsidRDefault="00762B52" w:rsidP="00762B52"/>
    <w:p w14:paraId="592A3787" w14:textId="77777777" w:rsidR="00762B52" w:rsidRDefault="00762B52" w:rsidP="00762B52"/>
    <w:p w14:paraId="43A12097" w14:textId="77777777" w:rsidR="00762B52" w:rsidRDefault="00762B52" w:rsidP="00762B52"/>
    <w:p w14:paraId="176C25F0" w14:textId="77777777" w:rsidR="00762B52" w:rsidRDefault="00762B52" w:rsidP="00762B52"/>
    <w:p w14:paraId="2AF81CF0" w14:textId="77777777" w:rsidR="00762B52" w:rsidRDefault="00762B52" w:rsidP="00762B52">
      <w:r w:rsidRPr="006F3F7D">
        <w:rPr>
          <w:noProof/>
          <w:lang w:val="en-US"/>
        </w:rPr>
        <mc:AlternateContent>
          <mc:Choice Requires="wps">
            <w:drawing>
              <wp:anchor distT="0" distB="0" distL="114300" distR="114300" simplePos="0" relativeHeight="255446016" behindDoc="0" locked="0" layoutInCell="1" allowOverlap="1" wp14:anchorId="1710BB4C" wp14:editId="77EE0D5A">
                <wp:simplePos x="0" y="0"/>
                <wp:positionH relativeFrom="column">
                  <wp:posOffset>2828925</wp:posOffset>
                </wp:positionH>
                <wp:positionV relativeFrom="paragraph">
                  <wp:posOffset>118745</wp:posOffset>
                </wp:positionV>
                <wp:extent cx="523875" cy="314325"/>
                <wp:effectExtent l="0" t="0" r="9525" b="9525"/>
                <wp:wrapNone/>
                <wp:docPr id="2684" name="Rounded Rectangle 2684"/>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4B098CD" w14:textId="77777777" w:rsidR="00944514" w:rsidRPr="00B6176C" w:rsidRDefault="00944514" w:rsidP="00762B5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10BB4C" id="Rounded Rectangle 2684" o:spid="_x0000_s2564" style="position:absolute;margin-left:222.75pt;margin-top:9.35pt;width:41.25pt;height:24.75pt;z-index:2554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" fillcolor="white [3201]" stroked="f" strokeweight="2pt">
                <v:textbox>
                  <w:txbxContent>
                    <w:p w14:paraId="14B098CD" w14:textId="77777777" w:rsidR="00944514" w:rsidRPr="00B6176C" w:rsidRDefault="00944514" w:rsidP="00762B52">
                      <w:pPr>
                        <w:jc w:val="center"/>
                      </w:pPr>
                      <w:r>
                        <w:t>Yes</w:t>
                      </w:r>
                    </w:p>
                  </w:txbxContent>
                </v:textbox>
              </v:roundrect>
            </w:pict>
          </mc:Fallback>
        </mc:AlternateContent>
      </w:r>
    </w:p>
    <w:p w14:paraId="0B7AF83C" w14:textId="77777777" w:rsidR="00762B52" w:rsidRDefault="00762B52" w:rsidP="00762B52"/>
    <w:p w14:paraId="0791CF7F" w14:textId="77777777" w:rsidR="00762B52" w:rsidRDefault="00762B52" w:rsidP="00762B52"/>
    <w:p w14:paraId="7FD1E95D" w14:textId="77777777" w:rsidR="00762B52" w:rsidRDefault="00762B52" w:rsidP="00762B52">
      <w:r w:rsidRPr="004018A4">
        <w:rPr>
          <w:noProof/>
          <w:lang w:val="en-US"/>
        </w:rPr>
        <mc:AlternateContent>
          <mc:Choice Requires="wps">
            <w:drawing>
              <wp:anchor distT="0" distB="0" distL="114300" distR="114300" simplePos="0" relativeHeight="255447040" behindDoc="0" locked="0" layoutInCell="1" allowOverlap="1" wp14:anchorId="02831F20" wp14:editId="7B4DB19D">
                <wp:simplePos x="0" y="0"/>
                <wp:positionH relativeFrom="column">
                  <wp:posOffset>2362200</wp:posOffset>
                </wp:positionH>
                <wp:positionV relativeFrom="paragraph">
                  <wp:posOffset>10160</wp:posOffset>
                </wp:positionV>
                <wp:extent cx="1447800" cy="666750"/>
                <wp:effectExtent l="0" t="0" r="19050" b="19050"/>
                <wp:wrapNone/>
                <wp:docPr id="2685" name="Flowchart: Process 2685"/>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5B230AD" w14:textId="77777777" w:rsidR="00944514" w:rsidRDefault="00944514" w:rsidP="00762B52">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31F20" id="Flowchart: Process 2685" o:spid="_x0000_s2565" type="#_x0000_t109" style="position:absolute;margin-left:186pt;margin-top:.8pt;width:114pt;height:52.5pt;z-index:2554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" fillcolor="white [3201]" strokecolor="#4f81bd [3204]" strokeweight="1pt">
                <v:textbox>
                  <w:txbxContent>
                    <w:p w14:paraId="75B230AD" w14:textId="77777777" w:rsidR="00944514" w:rsidRDefault="00944514" w:rsidP="00762B52">
                      <w:pPr>
                        <w:jc w:val="center"/>
                      </w:pPr>
                      <w:r>
                        <w:t>Treat the command with corresponding handler</w:t>
                      </w:r>
                    </w:p>
                  </w:txbxContent>
                </v:textbox>
              </v:shape>
            </w:pict>
          </mc:Fallback>
        </mc:AlternateContent>
      </w:r>
    </w:p>
    <w:p w14:paraId="32F297C3" w14:textId="77777777" w:rsidR="00762B52" w:rsidRDefault="00762B52" w:rsidP="00762B52">
      <w:r>
        <w:rPr>
          <w:noProof/>
          <w:lang w:val="en-US"/>
        </w:rPr>
        <mc:AlternateContent>
          <mc:Choice Requires="wps">
            <w:drawing>
              <wp:anchor distT="0" distB="0" distL="114300" distR="114300" simplePos="0" relativeHeight="255448064" behindDoc="0" locked="0" layoutInCell="1" allowOverlap="1" wp14:anchorId="6EA3CD92" wp14:editId="1D123C6C">
                <wp:simplePos x="0" y="0"/>
                <wp:positionH relativeFrom="column">
                  <wp:posOffset>1443355</wp:posOffset>
                </wp:positionH>
                <wp:positionV relativeFrom="paragraph">
                  <wp:posOffset>184785</wp:posOffset>
                </wp:positionV>
                <wp:extent cx="918845" cy="0"/>
                <wp:effectExtent l="38100" t="76200" r="0" b="95250"/>
                <wp:wrapNone/>
                <wp:docPr id="2686" name="Straight Arrow Connector 2686"/>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F65F9C9" id="Straight Arrow Connector 2686" o:spid="_x0000_s1026" type="#_x0000_t32" style="position:absolute;margin-left:113.65pt;margin-top:14.55pt;width:72.35pt;height:0;flip:x;z-index:25544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" strokecolor="#4579b8 [3044]">
                <v:stroke endarrow="block"/>
              </v:shape>
            </w:pict>
          </mc:Fallback>
        </mc:AlternateContent>
      </w:r>
    </w:p>
    <w:p w14:paraId="1FB4DACD" w14:textId="77777777" w:rsidR="00762B52" w:rsidRDefault="00762B52" w:rsidP="00762B52"/>
    <w:p w14:paraId="783A9E78" w14:textId="77777777" w:rsidR="00762B52" w:rsidRDefault="00762B52" w:rsidP="00762B52">
      <w:r>
        <w:rPr>
          <w:noProof/>
          <w:lang w:val="en-US"/>
        </w:rPr>
        <mc:AlternateContent>
          <mc:Choice Requires="wps">
            <w:drawing>
              <wp:anchor distT="0" distB="0" distL="114300" distR="114300" simplePos="0" relativeHeight="255449088" behindDoc="0" locked="0" layoutInCell="1" allowOverlap="1" wp14:anchorId="5FA4C1BE" wp14:editId="4EA96CF1">
                <wp:simplePos x="0" y="0"/>
                <wp:positionH relativeFrom="margin">
                  <wp:posOffset>866775</wp:posOffset>
                </wp:positionH>
                <wp:positionV relativeFrom="paragraph">
                  <wp:posOffset>14605</wp:posOffset>
                </wp:positionV>
                <wp:extent cx="1171575" cy="485775"/>
                <wp:effectExtent l="0" t="0" r="28575" b="28575"/>
                <wp:wrapNone/>
                <wp:docPr id="2687" name="Flowchart: Process 2687"/>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2F84D3C" w14:textId="77777777" w:rsidR="00944514" w:rsidRDefault="00944514" w:rsidP="00762B52">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4C1BE" id="Flowchart: Process 2687" o:spid="_x0000_s2566" type="#_x0000_t109" style="position:absolute;margin-left:68.25pt;margin-top:1.15pt;width:92.25pt;height:38.25pt;z-index:2554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" fillcolor="white [3201]" strokecolor="#4f81bd [3204]" strokeweight="1pt">
                <v:textbox>
                  <w:txbxContent>
                    <w:p w14:paraId="02F84D3C" w14:textId="77777777" w:rsidR="00944514" w:rsidRDefault="00944514" w:rsidP="00762B52">
                      <w:pPr>
                        <w:jc w:val="center"/>
                      </w:pPr>
                      <w:r>
                        <w:t>Check AT command type</w:t>
                      </w:r>
                    </w:p>
                  </w:txbxContent>
                </v:textbox>
                <w10:wrap anchorx="margin"/>
              </v:shape>
            </w:pict>
          </mc:Fallback>
        </mc:AlternateContent>
      </w:r>
    </w:p>
    <w:p w14:paraId="7BDE640A" w14:textId="77777777" w:rsidR="00762B52" w:rsidRDefault="00762B52" w:rsidP="00762B52"/>
    <w:p w14:paraId="1DB0DCFB" w14:textId="77777777" w:rsidR="00762B52" w:rsidRDefault="00762B52" w:rsidP="00762B52"/>
    <w:p w14:paraId="251A3AB7" w14:textId="77777777" w:rsidR="00762B52" w:rsidRDefault="00762B52" w:rsidP="00762B52">
      <w:r w:rsidRPr="00161089">
        <w:rPr>
          <w:rFonts w:asciiTheme="minorHAnsi" w:hAnsiTheme="minorHAnsi" w:cs="Arial"/>
          <w:noProof/>
          <w:sz w:val="20"/>
          <w:lang w:val="en-US"/>
        </w:rPr>
        <mc:AlternateContent>
          <mc:Choice Requires="wps">
            <w:drawing>
              <wp:anchor distT="0" distB="0" distL="114300" distR="114300" simplePos="0" relativeHeight="255450112" behindDoc="0" locked="0" layoutInCell="1" allowOverlap="1" wp14:anchorId="54C52800" wp14:editId="2A9C68A9">
                <wp:simplePos x="0" y="0"/>
                <wp:positionH relativeFrom="column">
                  <wp:posOffset>551815</wp:posOffset>
                </wp:positionH>
                <wp:positionV relativeFrom="paragraph">
                  <wp:posOffset>74295</wp:posOffset>
                </wp:positionV>
                <wp:extent cx="1800225" cy="1333500"/>
                <wp:effectExtent l="0" t="0" r="28575" b="19050"/>
                <wp:wrapNone/>
                <wp:docPr id="2688" name="Diamond 2688"/>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12646F6" w14:textId="77777777" w:rsidR="00944514" w:rsidRPr="00003244" w:rsidRDefault="00944514" w:rsidP="00762B52">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52800" id="Diamond 2688" o:spid="_x0000_s2567" type="#_x0000_t4" style="position:absolute;margin-left:43.45pt;margin-top:5.85pt;width:141.75pt;height:105pt;z-index:2554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KZXgRaQAgAAfQUAAA4AAAAAAAAAAAAAAAAALgIAAGRycy9lMm9Eb2MueG1s&#10;UEsBAi0AFAAGAAgAAAAhAEtq3cDhAAAACQEAAA8AAAAAAAAAAAAAAAAA6gQAAGRycy9kb3ducmV2&#10;LnhtbFBLBQYAAAAABAAEAPMAAAD4BQAAAAA=&#10;" fillcolor="white [3201]" strokecolor="#4f81bd [3204]" strokeweight="1pt">
                <v:textbox>
                  <w:txbxContent>
                    <w:p w14:paraId="412646F6" w14:textId="77777777" w:rsidR="00944514" w:rsidRPr="00003244" w:rsidRDefault="00944514" w:rsidP="00762B52">
                      <w:pPr>
                        <w:jc w:val="center"/>
                        <w:rPr>
                          <w:rFonts w:ascii="Arial" w:hAnsi="Arial" w:cs="Arial"/>
                          <w:sz w:val="20"/>
                        </w:rPr>
                      </w:pPr>
                      <w:r>
                        <w:rPr>
                          <w:rFonts w:ascii="Arial" w:hAnsi="Arial" w:cs="Arial"/>
                          <w:sz w:val="20"/>
                        </w:rPr>
                        <w:t>If CMD_TYPE_TEST</w:t>
                      </w:r>
                    </w:p>
                  </w:txbxContent>
                </v:textbox>
              </v:shape>
            </w:pict>
          </mc:Fallback>
        </mc:AlternateContent>
      </w:r>
    </w:p>
    <w:p w14:paraId="7A4B346D" w14:textId="2ECA2CBE" w:rsidR="00762B52" w:rsidRDefault="004537B8" w:rsidP="00762B52">
      <w:r>
        <w:rPr>
          <w:rFonts w:ascii="Times New Roman" w:eastAsiaTheme="minorHAnsi" w:hAnsi="Times New Roman"/>
          <w:noProof/>
          <w:szCs w:val="24"/>
          <w:lang w:val="en-US"/>
        </w:rPr>
        <mc:AlternateContent>
          <mc:Choice Requires="wps">
            <w:drawing>
              <wp:anchor distT="0" distB="0" distL="114300" distR="114300" simplePos="0" relativeHeight="255505408" behindDoc="0" locked="0" layoutInCell="1" allowOverlap="1" wp14:anchorId="62B8887A" wp14:editId="51FBB477">
                <wp:simplePos x="0" y="0"/>
                <wp:positionH relativeFrom="column">
                  <wp:posOffset>3438525</wp:posOffset>
                </wp:positionH>
                <wp:positionV relativeFrom="paragraph">
                  <wp:posOffset>191135</wp:posOffset>
                </wp:positionV>
                <wp:extent cx="1762125" cy="704850"/>
                <wp:effectExtent l="57150" t="38100" r="85725" b="95250"/>
                <wp:wrapNone/>
                <wp:docPr id="2742" name="Rectangle 2742"/>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A6783DD" w14:textId="4687BED9" w:rsidR="00944514" w:rsidRPr="00755387" w:rsidRDefault="00944514" w:rsidP="004537B8">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B8887A" id="Rectangle 2742" o:spid="_x0000_s2568" style="position:absolute;margin-left:270.75pt;margin-top:15.05pt;width:138.75pt;height:55.5pt;z-index:2555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" fillcolor="#92d050" strokecolor="#92d050">
                <v:shadow on="t" color="black" opacity="24903f" origin=",.5" offset="0,.55556mm"/>
                <v:textbox>
                  <w:txbxContent>
                    <w:p w14:paraId="1A6783DD" w14:textId="4687BED9" w:rsidR="00944514" w:rsidRPr="00755387" w:rsidRDefault="00944514" w:rsidP="004537B8">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32273169" w14:textId="2F694F67" w:rsidR="00762B52" w:rsidRDefault="00762B52" w:rsidP="00762B52">
      <w:r>
        <w:t xml:space="preserve">            </w:t>
      </w:r>
    </w:p>
    <w:p w14:paraId="249F4DB5" w14:textId="376BEE41" w:rsidR="00762B52" w:rsidRDefault="004537B8" w:rsidP="00762B52">
      <w:r>
        <w:rPr>
          <w:noProof/>
          <w:lang w:val="en-US"/>
        </w:rPr>
        <mc:AlternateContent>
          <mc:Choice Requires="wps">
            <w:drawing>
              <wp:anchor distT="0" distB="0" distL="114300" distR="114300" simplePos="0" relativeHeight="255506432" behindDoc="0" locked="0" layoutInCell="1" allowOverlap="1" wp14:anchorId="27327147" wp14:editId="187298D7">
                <wp:simplePos x="0" y="0"/>
                <wp:positionH relativeFrom="column">
                  <wp:posOffset>2352040</wp:posOffset>
                </wp:positionH>
                <wp:positionV relativeFrom="paragraph">
                  <wp:posOffset>187325</wp:posOffset>
                </wp:positionV>
                <wp:extent cx="1095375" cy="0"/>
                <wp:effectExtent l="0" t="76200" r="9525" b="95250"/>
                <wp:wrapNone/>
                <wp:docPr id="2743" name="Straight Arrow Connector 2743"/>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C8B6A" id="Straight Arrow Connector 2743" o:spid="_x0000_s1026" type="#_x0000_t32" style="position:absolute;margin-left:185.2pt;margin-top:14.75pt;width:86.25pt;height:0;z-index:25550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" strokecolor="#4579b8 [3044]">
                <v:stroke endarrow="block"/>
              </v:shape>
            </w:pict>
          </mc:Fallback>
        </mc:AlternateContent>
      </w:r>
      <w:r w:rsidR="00762B52" w:rsidRPr="006F3F7D">
        <w:rPr>
          <w:noProof/>
          <w:lang w:val="en-US"/>
        </w:rPr>
        <mc:AlternateContent>
          <mc:Choice Requires="wps">
            <w:drawing>
              <wp:anchor distT="0" distB="0" distL="114300" distR="114300" simplePos="0" relativeHeight="255427584" behindDoc="0" locked="0" layoutInCell="1" allowOverlap="1" wp14:anchorId="3C009F40" wp14:editId="537A9774">
                <wp:simplePos x="0" y="0"/>
                <wp:positionH relativeFrom="margin">
                  <wp:posOffset>1400175</wp:posOffset>
                </wp:positionH>
                <wp:positionV relativeFrom="paragraph">
                  <wp:posOffset>162560</wp:posOffset>
                </wp:positionV>
                <wp:extent cx="523875" cy="314325"/>
                <wp:effectExtent l="0" t="0" r="9525" b="9525"/>
                <wp:wrapNone/>
                <wp:docPr id="2690" name="Rounded Rectangle 269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8D68FB" w14:textId="77777777" w:rsidR="00944514" w:rsidRPr="00B6176C" w:rsidRDefault="00944514" w:rsidP="00762B5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009F40" id="Rounded Rectangle 2690" o:spid="_x0000_s2569" style="position:absolute;margin-left:110.25pt;margin-top:12.8pt;width:41.25pt;height:24.75pt;z-index:2554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Bij&#10;XOiEAgAAUQUAAA4AAAAAAAAAAAAAAAAALgIAAGRycy9lMm9Eb2MueG1sUEsBAi0AFAAGAAgAAAAh&#10;APCl/6LeAAAACQEAAA8AAAAAAAAAAAAAAAAA3gQAAGRycy9kb3ducmV2LnhtbFBLBQYAAAAABAAE&#10;APMAAADpBQAAAAA=&#10;" fillcolor="white [3201]" stroked="f" strokeweight="2pt">
                <v:textbox>
                  <w:txbxContent>
                    <w:p w14:paraId="7E8D68FB" w14:textId="77777777" w:rsidR="00944514" w:rsidRPr="00B6176C" w:rsidRDefault="00944514" w:rsidP="00762B52">
                      <w:pPr>
                        <w:jc w:val="center"/>
                      </w:pPr>
                      <w:r>
                        <w:t>Yes</w:t>
                      </w:r>
                    </w:p>
                  </w:txbxContent>
                </v:textbox>
                <w10:wrap anchorx="margin"/>
              </v:roundrect>
            </w:pict>
          </mc:Fallback>
        </mc:AlternateContent>
      </w:r>
      <w:r w:rsidR="00762B52">
        <w:t xml:space="preserve">         </w:t>
      </w:r>
      <w:r w:rsidR="00192F37">
        <w:t xml:space="preserve">                                                              Yes</w:t>
      </w:r>
    </w:p>
    <w:p w14:paraId="4A5895A3" w14:textId="24A861B1" w:rsidR="00762B52" w:rsidRDefault="00762B52" w:rsidP="004537B8">
      <w:r>
        <w:t xml:space="preserve">    </w:t>
      </w:r>
    </w:p>
    <w:p w14:paraId="629242BD" w14:textId="416D0407" w:rsidR="004537B8" w:rsidRDefault="004537B8" w:rsidP="004537B8"/>
    <w:p w14:paraId="0E4054D7" w14:textId="50D97B5A" w:rsidR="004537B8" w:rsidRDefault="004537B8" w:rsidP="004537B8"/>
    <w:p w14:paraId="3B9CC9A0" w14:textId="7DB11E72" w:rsidR="004537B8" w:rsidRDefault="004537B8" w:rsidP="004537B8"/>
    <w:p w14:paraId="43716EDF" w14:textId="77777777" w:rsidR="00762B52" w:rsidRDefault="00762B52" w:rsidP="00762B52">
      <w:r w:rsidRPr="00161089">
        <w:rPr>
          <w:rFonts w:asciiTheme="minorHAnsi" w:hAnsiTheme="minorHAnsi" w:cs="Arial"/>
          <w:noProof/>
          <w:sz w:val="20"/>
          <w:lang w:val="en-US"/>
        </w:rPr>
        <mc:AlternateContent>
          <mc:Choice Requires="wps">
            <w:drawing>
              <wp:anchor distT="0" distB="0" distL="114300" distR="114300" simplePos="0" relativeHeight="255476736" behindDoc="0" locked="0" layoutInCell="1" allowOverlap="1" wp14:anchorId="7B783588" wp14:editId="4DAA945F">
                <wp:simplePos x="0" y="0"/>
                <wp:positionH relativeFrom="column">
                  <wp:posOffset>561975</wp:posOffset>
                </wp:positionH>
                <wp:positionV relativeFrom="paragraph">
                  <wp:posOffset>184785</wp:posOffset>
                </wp:positionV>
                <wp:extent cx="1800225" cy="1333500"/>
                <wp:effectExtent l="0" t="0" r="28575" b="19050"/>
                <wp:wrapNone/>
                <wp:docPr id="2691" name="Diamond 2691"/>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B47D0F3" w14:textId="77777777" w:rsidR="00944514" w:rsidRPr="00003244" w:rsidRDefault="00944514" w:rsidP="00762B52">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83588" id="Diamond 2691" o:spid="_x0000_s2570" type="#_x0000_t4" style="position:absolute;margin-left:44.25pt;margin-top:14.55pt;width:141.75pt;height:105pt;z-index:2554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" fillcolor="white [3201]" strokecolor="#4f81bd [3204]" strokeweight="1pt">
                <v:textbox>
                  <w:txbxContent>
                    <w:p w14:paraId="5B47D0F3" w14:textId="77777777" w:rsidR="00944514" w:rsidRPr="00003244" w:rsidRDefault="00944514" w:rsidP="00762B52">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71B746FD" w14:textId="0DFFEC60" w:rsidR="00762B52" w:rsidRDefault="00762B52" w:rsidP="00762B52"/>
    <w:p w14:paraId="1F2B39EB" w14:textId="3A4967DD" w:rsidR="00762B52" w:rsidRDefault="00192F37" w:rsidP="00762B52">
      <w:r>
        <w:rPr>
          <w:rFonts w:ascii="Times New Roman" w:eastAsiaTheme="minorHAnsi" w:hAnsi="Times New Roman"/>
          <w:noProof/>
          <w:szCs w:val="24"/>
          <w:lang w:val="en-US"/>
        </w:rPr>
        <mc:AlternateContent>
          <mc:Choice Requires="wps">
            <w:drawing>
              <wp:anchor distT="0" distB="0" distL="114300" distR="114300" simplePos="0" relativeHeight="255508480" behindDoc="0" locked="0" layoutInCell="1" allowOverlap="1" wp14:anchorId="31B4DF38" wp14:editId="50C52C10">
                <wp:simplePos x="0" y="0"/>
                <wp:positionH relativeFrom="column">
                  <wp:posOffset>3448050</wp:posOffset>
                </wp:positionH>
                <wp:positionV relativeFrom="paragraph">
                  <wp:posOffset>71120</wp:posOffset>
                </wp:positionV>
                <wp:extent cx="1762125" cy="704850"/>
                <wp:effectExtent l="57150" t="38100" r="85725" b="95250"/>
                <wp:wrapNone/>
                <wp:docPr id="2744" name="Rectangle 2744"/>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80CBD95" w14:textId="6DF9A2C9" w:rsidR="00944514" w:rsidRPr="00755387" w:rsidRDefault="00944514" w:rsidP="00192F37">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B4DF38" id="Rectangle 2744" o:spid="_x0000_s2571" style="position:absolute;margin-left:271.5pt;margin-top:5.6pt;width:138.75pt;height:55.5pt;z-index:2555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" fillcolor="#92d050" strokecolor="#92d050">
                <v:shadow on="t" color="black" opacity="24903f" origin=",.5" offset="0,.55556mm"/>
                <v:textbox>
                  <w:txbxContent>
                    <w:p w14:paraId="780CBD95" w14:textId="6DF9A2C9" w:rsidR="00944514" w:rsidRPr="00755387" w:rsidRDefault="00944514" w:rsidP="00192F37">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5859B653" w14:textId="42C583FE" w:rsidR="00762B52" w:rsidRDefault="00762B52" w:rsidP="00762B52">
      <w:r>
        <w:t xml:space="preserve">       </w:t>
      </w:r>
      <w:r w:rsidR="00192F37">
        <w:t xml:space="preserve">                                                                Yes</w:t>
      </w:r>
    </w:p>
    <w:p w14:paraId="04B472B6" w14:textId="0715BC1F" w:rsidR="00762B52" w:rsidRDefault="00192F37" w:rsidP="00762B52">
      <w:r>
        <w:rPr>
          <w:noProof/>
          <w:lang w:val="en-US"/>
        </w:rPr>
        <mc:AlternateContent>
          <mc:Choice Requires="wps">
            <w:drawing>
              <wp:anchor distT="0" distB="0" distL="114300" distR="114300" simplePos="0" relativeHeight="255509504" behindDoc="0" locked="0" layoutInCell="1" allowOverlap="1" wp14:anchorId="67DE9945" wp14:editId="0D9F386A">
                <wp:simplePos x="0" y="0"/>
                <wp:positionH relativeFrom="column">
                  <wp:posOffset>2343150</wp:posOffset>
                </wp:positionH>
                <wp:positionV relativeFrom="paragraph">
                  <wp:posOffset>103505</wp:posOffset>
                </wp:positionV>
                <wp:extent cx="1104900" cy="0"/>
                <wp:effectExtent l="0" t="76200" r="19050" b="95250"/>
                <wp:wrapNone/>
                <wp:docPr id="2745" name="Straight Arrow Connector 2745"/>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1BA1D5" id="Straight Arrow Connector 2745" o:spid="_x0000_s1026" type="#_x0000_t32" style="position:absolute;margin-left:184.5pt;margin-top:8.15pt;width:87pt;height:0;z-index:25550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" strokecolor="#4579b8 [3044]">
                <v:stroke endarrow="block"/>
              </v:shape>
            </w:pict>
          </mc:Fallback>
        </mc:AlternateContent>
      </w:r>
    </w:p>
    <w:p w14:paraId="19A15A74" w14:textId="1354DFFC" w:rsidR="00762B52" w:rsidRDefault="00192F37" w:rsidP="00762B52">
      <w:r>
        <w:t xml:space="preserve">    </w:t>
      </w:r>
    </w:p>
    <w:p w14:paraId="5E17DFAB" w14:textId="01F90A58" w:rsidR="00762B52" w:rsidRDefault="00192F37" w:rsidP="00762B52">
      <w:r>
        <w:t xml:space="preserve">    </w:t>
      </w:r>
    </w:p>
    <w:p w14:paraId="54EC808E" w14:textId="5749620B" w:rsidR="00762B52" w:rsidRDefault="00192F37" w:rsidP="00762B52">
      <w:r>
        <w:t xml:space="preserve">    </w:t>
      </w:r>
    </w:p>
    <w:p w14:paraId="100CB4D6" w14:textId="787FFF7E" w:rsidR="00762B52" w:rsidRDefault="00762B52" w:rsidP="00762B52">
      <w:r>
        <w:t xml:space="preserve">    </w:t>
      </w:r>
      <w:r w:rsidR="00192F37">
        <w:t xml:space="preserve">               </w:t>
      </w:r>
      <w:r>
        <w:t xml:space="preserve">                        No</w:t>
      </w:r>
    </w:p>
    <w:p w14:paraId="528222C6" w14:textId="77777777" w:rsidR="00762B52" w:rsidRDefault="00762B52" w:rsidP="00762B52"/>
    <w:p w14:paraId="657CE623" w14:textId="77777777" w:rsidR="00762B52" w:rsidRPr="00800670" w:rsidRDefault="00762B52" w:rsidP="00762B52">
      <w:r w:rsidRPr="00F813A2">
        <w:rPr>
          <w:noProof/>
          <w:lang w:val="en-US"/>
        </w:rPr>
        <mc:AlternateContent>
          <mc:Choice Requires="wps">
            <w:drawing>
              <wp:anchor distT="0" distB="0" distL="114300" distR="114300" simplePos="0" relativeHeight="255464448" behindDoc="0" locked="0" layoutInCell="1" allowOverlap="1" wp14:anchorId="00823EBA" wp14:editId="1FAD0EC8">
                <wp:simplePos x="0" y="0"/>
                <wp:positionH relativeFrom="column">
                  <wp:posOffset>3924300</wp:posOffset>
                </wp:positionH>
                <wp:positionV relativeFrom="paragraph">
                  <wp:posOffset>13970</wp:posOffset>
                </wp:positionV>
                <wp:extent cx="1104900" cy="649605"/>
                <wp:effectExtent l="0" t="0" r="19050" b="17145"/>
                <wp:wrapNone/>
                <wp:docPr id="2694" name="Rectangle 2694"/>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A00EB49" w14:textId="77777777" w:rsidR="00944514" w:rsidRDefault="00944514" w:rsidP="00762B5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23EBA" id="Rectangle 2694" o:spid="_x0000_s2572" style="position:absolute;margin-left:309pt;margin-top:1.1pt;width:87pt;height:51.15pt;z-index:2554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" fillcolor="#c0504d [3205]" strokecolor="#243f60 [1604]" strokeweight="1pt">
                <v:textbox>
                  <w:txbxContent>
                    <w:p w14:paraId="1A00EB49" w14:textId="77777777" w:rsidR="00944514" w:rsidRDefault="00944514" w:rsidP="00762B52">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453184" behindDoc="0" locked="0" layoutInCell="1" allowOverlap="1" wp14:anchorId="4D1CE4C0" wp14:editId="688073C6">
                <wp:simplePos x="0" y="0"/>
                <wp:positionH relativeFrom="column">
                  <wp:posOffset>2296160</wp:posOffset>
                </wp:positionH>
                <wp:positionV relativeFrom="paragraph">
                  <wp:posOffset>8890</wp:posOffset>
                </wp:positionV>
                <wp:extent cx="1143000" cy="640080"/>
                <wp:effectExtent l="0" t="0" r="19050" b="26670"/>
                <wp:wrapNone/>
                <wp:docPr id="2695" name="Rectangle 2695"/>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4E4A345" w14:textId="77777777" w:rsidR="00944514" w:rsidRDefault="00944514" w:rsidP="00762B5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1CE4C0" id="Rectangle 2695" o:spid="_x0000_s2573" style="position:absolute;margin-left:180.8pt;margin-top:.7pt;width:90pt;height:50.4pt;z-index:25545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" fillcolor="#c0504d [3205]" strokecolor="#5a5a5a [2109]" strokeweight="1pt">
                <v:textbox>
                  <w:txbxContent>
                    <w:p w14:paraId="64E4A345" w14:textId="77777777" w:rsidR="00944514" w:rsidRDefault="00944514" w:rsidP="00762B52">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454208" behindDoc="0" locked="0" layoutInCell="1" allowOverlap="1" wp14:anchorId="22E6692B" wp14:editId="7C5D6238">
                <wp:simplePos x="0" y="0"/>
                <wp:positionH relativeFrom="rightMargin">
                  <wp:align>left</wp:align>
                </wp:positionH>
                <wp:positionV relativeFrom="paragraph">
                  <wp:posOffset>9524</wp:posOffset>
                </wp:positionV>
                <wp:extent cx="731520" cy="638175"/>
                <wp:effectExtent l="0" t="0" r="11430" b="28575"/>
                <wp:wrapNone/>
                <wp:docPr id="2696" name="Rectangle 2696"/>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5C7B340" w14:textId="77777777" w:rsidR="00944514" w:rsidRDefault="00944514" w:rsidP="00762B5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6692B" id="Rectangle 2696" o:spid="_x0000_s2574" style="position:absolute;margin-left:0;margin-top:.75pt;width:57.6pt;height:50.25pt;z-index:25545420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i3Pvg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" fillcolor="#8064a2 [3207]" strokecolor="#5a5a5a [2109]" strokeweight="1pt">
                <v:textbox>
                  <w:txbxContent>
                    <w:p w14:paraId="05C7B340" w14:textId="77777777" w:rsidR="00944514" w:rsidRDefault="00944514" w:rsidP="00762B52">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451136" behindDoc="0" locked="0" layoutInCell="1" allowOverlap="1" wp14:anchorId="258E091D" wp14:editId="5500604C">
                <wp:simplePos x="0" y="0"/>
                <wp:positionH relativeFrom="margin">
                  <wp:posOffset>-323850</wp:posOffset>
                </wp:positionH>
                <wp:positionV relativeFrom="paragraph">
                  <wp:posOffset>8890</wp:posOffset>
                </wp:positionV>
                <wp:extent cx="822325" cy="640080"/>
                <wp:effectExtent l="0" t="0" r="15875" b="26670"/>
                <wp:wrapNone/>
                <wp:docPr id="2697" name="Rectangle 269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E5B8A0" w14:textId="77777777" w:rsidR="00944514" w:rsidRDefault="00944514" w:rsidP="00762B5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E091D" id="Rectangle 2697" o:spid="_x0000_s2575" style="position:absolute;margin-left:-25.5pt;margin-top:.7pt;width:64.75pt;height:50.4pt;z-index:2554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cMnxQIAAA8GAAAOAAAAZHJzL2Uyb0RvYy54bWysVEtPGzEQvlfqf7B8L/sgCb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" fillcolor="#f79646 [3209]" strokecolor="#5a5a5a [2109]" strokeweight="1pt">
                <v:textbox>
                  <w:txbxContent>
                    <w:p w14:paraId="44E5B8A0" w14:textId="77777777" w:rsidR="00944514" w:rsidRDefault="00944514" w:rsidP="00762B52">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452160" behindDoc="0" locked="0" layoutInCell="1" allowOverlap="1" wp14:anchorId="0A7B1762" wp14:editId="2F3CC0ED">
                <wp:simplePos x="0" y="0"/>
                <wp:positionH relativeFrom="column">
                  <wp:posOffset>1000760</wp:posOffset>
                </wp:positionH>
                <wp:positionV relativeFrom="paragraph">
                  <wp:posOffset>8890</wp:posOffset>
                </wp:positionV>
                <wp:extent cx="828675" cy="640080"/>
                <wp:effectExtent l="0" t="0" r="28575" b="26670"/>
                <wp:wrapNone/>
                <wp:docPr id="2698" name="Rectangle 269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78A3ADE" w14:textId="77777777" w:rsidR="00944514" w:rsidRDefault="00944514" w:rsidP="00762B5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1762" id="Rectangle 2698" o:spid="_x0000_s2576" style="position:absolute;margin-left:78.8pt;margin-top:.7pt;width:65.25pt;height:50.4pt;z-index:2554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MTAijDFAgAADwYAAA4AAAAAAAAAAAAAAAAALgIAAGRycy9lMm9Eb2MueG1sUEsBAi0AFAAG&#10;AAgAAAAhAMUq6Z/cAAAACQEAAA8AAAAAAAAAAAAAAAAAHwUAAGRycy9kb3ducmV2LnhtbFBLBQYA&#10;AAAABAAEAPMAAAAoBgAAAAA=&#10;" fillcolor="#4f81bd [3204]" strokecolor="#5a5a5a [2109]" strokeweight="1pt">
                <v:textbox>
                  <w:txbxContent>
                    <w:p w14:paraId="678A3ADE" w14:textId="77777777" w:rsidR="00944514" w:rsidRDefault="00944514" w:rsidP="00762B52">
                      <w:pPr>
                        <w:jc w:val="center"/>
                      </w:pPr>
                      <w:r>
                        <w:t>Legato App</w:t>
                      </w:r>
                    </w:p>
                  </w:txbxContent>
                </v:textbox>
              </v:rect>
            </w:pict>
          </mc:Fallback>
        </mc:AlternateContent>
      </w:r>
    </w:p>
    <w:p w14:paraId="0395AF40" w14:textId="77777777" w:rsidR="00762B52" w:rsidRDefault="00762B52" w:rsidP="00762B52"/>
    <w:p w14:paraId="2070D842" w14:textId="77777777" w:rsidR="00762B52" w:rsidRDefault="00762B52" w:rsidP="00762B52">
      <w:r w:rsidRPr="00215EAC">
        <w:rPr>
          <w:rFonts w:ascii="Arial" w:hAnsi="Arial" w:cs="Arial"/>
          <w:noProof/>
          <w:lang w:val="en-US"/>
        </w:rPr>
        <mc:AlternateContent>
          <mc:Choice Requires="wps">
            <w:drawing>
              <wp:anchor distT="0" distB="0" distL="114300" distR="114300" simplePos="0" relativeHeight="255458304" behindDoc="0" locked="0" layoutInCell="1" allowOverlap="1" wp14:anchorId="48C21206" wp14:editId="583A466C">
                <wp:simplePos x="0" y="0"/>
                <wp:positionH relativeFrom="column">
                  <wp:posOffset>5876925</wp:posOffset>
                </wp:positionH>
                <wp:positionV relativeFrom="paragraph">
                  <wp:posOffset>275590</wp:posOffset>
                </wp:positionV>
                <wp:extent cx="0" cy="7010400"/>
                <wp:effectExtent l="0" t="0" r="19050" b="19050"/>
                <wp:wrapNone/>
                <wp:docPr id="2699" name="Straight Connector 2699"/>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5FB6C" id="Straight Connector 2699" o:spid="_x0000_s1026" style="position:absolute;flip:x;z-index:2554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Lj0by8QBAADTAwAADgAAAAAAAAAAAAAA&#10;AAAuAgAAZHJzL2Uyb0RvYy54bWxQSwECLQAUAAYACAAAACEAcvwXnt0AAAALAQAADwAAAAAAAAAA&#10;AAAAAAAeBAAAZHJzL2Rvd25yZXYueG1sUEsFBgAAAAAEAAQA8wAAACgFAAAAAA==&#10;" strokecolor="#4579b8 [3044]"/>
            </w:pict>
          </mc:Fallback>
        </mc:AlternateContent>
      </w:r>
    </w:p>
    <w:p w14:paraId="242523AF" w14:textId="77777777" w:rsidR="00762B52" w:rsidRDefault="00762B52" w:rsidP="00762B52">
      <w:r w:rsidRPr="00F813A2">
        <w:rPr>
          <w:noProof/>
          <w:lang w:val="en-US"/>
        </w:rPr>
        <mc:AlternateContent>
          <mc:Choice Requires="wps">
            <w:drawing>
              <wp:anchor distT="0" distB="0" distL="114300" distR="114300" simplePos="0" relativeHeight="255465472" behindDoc="0" locked="0" layoutInCell="1" allowOverlap="1" wp14:anchorId="4EAC79B2" wp14:editId="49C5810C">
                <wp:simplePos x="0" y="0"/>
                <wp:positionH relativeFrom="column">
                  <wp:posOffset>4572000</wp:posOffset>
                </wp:positionH>
                <wp:positionV relativeFrom="paragraph">
                  <wp:posOffset>100965</wp:posOffset>
                </wp:positionV>
                <wp:extent cx="0" cy="6991350"/>
                <wp:effectExtent l="0" t="0" r="19050" b="19050"/>
                <wp:wrapNone/>
                <wp:docPr id="2700" name="Straight Connector 270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EF30E" id="Straight Connector 2700" o:spid="_x0000_s1026" style="position:absolute;z-index:2554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By2Mbh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457280" behindDoc="0" locked="0" layoutInCell="1" allowOverlap="1" wp14:anchorId="38F48BF7" wp14:editId="18AA5E12">
                <wp:simplePos x="0" y="0"/>
                <wp:positionH relativeFrom="column">
                  <wp:posOffset>2809240</wp:posOffset>
                </wp:positionH>
                <wp:positionV relativeFrom="paragraph">
                  <wp:posOffset>91440</wp:posOffset>
                </wp:positionV>
                <wp:extent cx="0" cy="6962775"/>
                <wp:effectExtent l="0" t="0" r="19050" b="28575"/>
                <wp:wrapNone/>
                <wp:docPr id="2701" name="Straight Connector 270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7E0E3" id="Straight Connector 2701" o:spid="_x0000_s1026" style="position:absolute;z-index:2554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" strokecolor="#4579b8 [3044]"/>
            </w:pict>
          </mc:Fallback>
        </mc:AlternateContent>
      </w:r>
      <w:r w:rsidRPr="00FB0354">
        <w:rPr>
          <w:noProof/>
          <w:lang w:val="en-US"/>
        </w:rPr>
        <mc:AlternateContent>
          <mc:Choice Requires="wps">
            <w:drawing>
              <wp:anchor distT="0" distB="0" distL="114300" distR="114300" simplePos="0" relativeHeight="255459328" behindDoc="0" locked="0" layoutInCell="1" allowOverlap="1" wp14:anchorId="5AE79C20" wp14:editId="025D4B53">
                <wp:simplePos x="0" y="0"/>
                <wp:positionH relativeFrom="column">
                  <wp:posOffset>1190625</wp:posOffset>
                </wp:positionH>
                <wp:positionV relativeFrom="paragraph">
                  <wp:posOffset>2660015</wp:posOffset>
                </wp:positionV>
                <wp:extent cx="523875" cy="314325"/>
                <wp:effectExtent l="0" t="0" r="9525" b="9525"/>
                <wp:wrapNone/>
                <wp:docPr id="2702" name="Rounded Rectangle 2702"/>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3BEE549" w14:textId="77777777" w:rsidR="00944514" w:rsidRPr="00B6176C" w:rsidRDefault="00944514" w:rsidP="00762B5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79C20" id="Rounded Rectangle 2702" o:spid="_x0000_s2577" style="position:absolute;margin-left:93.75pt;margin-top:209.45pt;width:41.25pt;height:24.75pt;z-index:2554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" fillcolor="white [3201]" stroked="f" strokeweight="2pt">
                <v:textbox>
                  <w:txbxContent>
                    <w:p w14:paraId="73BEE549" w14:textId="77777777" w:rsidR="00944514" w:rsidRPr="00B6176C" w:rsidRDefault="00944514" w:rsidP="00762B52">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456256" behindDoc="0" locked="0" layoutInCell="1" allowOverlap="1" wp14:anchorId="501F5E82" wp14:editId="5E797346">
                <wp:simplePos x="0" y="0"/>
                <wp:positionH relativeFrom="column">
                  <wp:posOffset>1447800</wp:posOffset>
                </wp:positionH>
                <wp:positionV relativeFrom="paragraph">
                  <wp:posOffset>89535</wp:posOffset>
                </wp:positionV>
                <wp:extent cx="0" cy="6991350"/>
                <wp:effectExtent l="0" t="0" r="19050" b="19050"/>
                <wp:wrapNone/>
                <wp:docPr id="2703" name="Straight Connector 270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74C51" id="Straight Connector 2703" o:spid="_x0000_s1026" style="position:absolute;z-index:2554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rWC3hL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455232" behindDoc="0" locked="0" layoutInCell="1" allowOverlap="1" wp14:anchorId="7448314C" wp14:editId="10982DE5">
                <wp:simplePos x="0" y="0"/>
                <wp:positionH relativeFrom="column">
                  <wp:posOffset>95250</wp:posOffset>
                </wp:positionH>
                <wp:positionV relativeFrom="paragraph">
                  <wp:posOffset>80010</wp:posOffset>
                </wp:positionV>
                <wp:extent cx="0" cy="7000875"/>
                <wp:effectExtent l="0" t="0" r="19050" b="28575"/>
                <wp:wrapNone/>
                <wp:docPr id="2704" name="Straight Connector 2704"/>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E0531" id="Straight Connector 2704" o:spid="_x0000_s1026" style="position:absolute;flip:x;z-index:2554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0wmb8wwEAANMDAAAOAAAAAAAAAAAAAAAAAC4C&#10;AABkcnMvZTJvRG9jLnhtbFBLAQItABQABgAIAAAAIQC7eb0X2gAAAAkBAAAPAAAAAAAAAAAAAAAA&#10;AB0EAABkcnMvZG93bnJldi54bWxQSwUGAAAAAAQABADzAAAAJAUAAAAA&#10;" strokecolor="#4579b8 [3044]"/>
            </w:pict>
          </mc:Fallback>
        </mc:AlternateContent>
      </w:r>
    </w:p>
    <w:p w14:paraId="3FD6C3E5" w14:textId="77777777" w:rsidR="00762B52" w:rsidRDefault="00762B52" w:rsidP="00762B52">
      <w:r w:rsidRPr="00161089">
        <w:rPr>
          <w:rFonts w:asciiTheme="minorHAnsi" w:hAnsiTheme="minorHAnsi" w:cs="Arial"/>
          <w:noProof/>
          <w:sz w:val="20"/>
          <w:lang w:val="en-US"/>
        </w:rPr>
        <mc:AlternateContent>
          <mc:Choice Requires="wps">
            <w:drawing>
              <wp:anchor distT="0" distB="0" distL="114300" distR="114300" simplePos="0" relativeHeight="255480832" behindDoc="0" locked="0" layoutInCell="1" allowOverlap="1" wp14:anchorId="39255247" wp14:editId="67D24E73">
                <wp:simplePos x="0" y="0"/>
                <wp:positionH relativeFrom="column">
                  <wp:posOffset>542925</wp:posOffset>
                </wp:positionH>
                <wp:positionV relativeFrom="paragraph">
                  <wp:posOffset>91440</wp:posOffset>
                </wp:positionV>
                <wp:extent cx="1800225" cy="1333500"/>
                <wp:effectExtent l="0" t="0" r="28575" b="19050"/>
                <wp:wrapNone/>
                <wp:docPr id="2705" name="Diamond 2705"/>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6F57B6D" w14:textId="77777777" w:rsidR="00944514" w:rsidRPr="00003244" w:rsidRDefault="00944514" w:rsidP="00762B52">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55247" id="Diamond 2705" o:spid="_x0000_s2578" type="#_x0000_t4" style="position:absolute;margin-left:42.75pt;margin-top:7.2pt;width:141.75pt;height:105pt;z-index:2554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" fillcolor="white [3201]" strokecolor="#4f81bd [3204]" strokeweight="1pt">
                <v:textbox>
                  <w:txbxContent>
                    <w:p w14:paraId="26F57B6D" w14:textId="77777777" w:rsidR="00944514" w:rsidRPr="00003244" w:rsidRDefault="00944514" w:rsidP="00762B52">
                      <w:pPr>
                        <w:jc w:val="center"/>
                        <w:rPr>
                          <w:rFonts w:ascii="Arial" w:hAnsi="Arial" w:cs="Arial"/>
                          <w:sz w:val="20"/>
                        </w:rPr>
                      </w:pPr>
                      <w:r>
                        <w:rPr>
                          <w:rFonts w:ascii="Arial" w:hAnsi="Arial" w:cs="Arial"/>
                          <w:sz w:val="20"/>
                        </w:rPr>
                        <w:t>If CMD_TYPE_PARA</w:t>
                      </w:r>
                    </w:p>
                  </w:txbxContent>
                </v:textbox>
              </v:shape>
            </w:pict>
          </mc:Fallback>
        </mc:AlternateContent>
      </w:r>
    </w:p>
    <w:p w14:paraId="2D26016F" w14:textId="77777777" w:rsidR="00762B52" w:rsidRDefault="00762B52" w:rsidP="00762B52"/>
    <w:p w14:paraId="2611BF9D" w14:textId="2D055D63" w:rsidR="00762B52" w:rsidRDefault="00762B52" w:rsidP="00762B52">
      <w:r>
        <w:t xml:space="preserve">                                                                     </w:t>
      </w:r>
    </w:p>
    <w:p w14:paraId="11F0BE08" w14:textId="7A04229F" w:rsidR="00762B52" w:rsidRDefault="00762B52" w:rsidP="00762B52">
      <w:r>
        <w:t xml:space="preserve">      </w:t>
      </w:r>
      <w:r w:rsidR="00192F37">
        <w:t xml:space="preserve">  </w:t>
      </w:r>
      <w:r>
        <w:t>No</w:t>
      </w:r>
    </w:p>
    <w:p w14:paraId="5BB70422" w14:textId="40985017" w:rsidR="00762B52" w:rsidRDefault="00192F37" w:rsidP="00762B52">
      <w:r>
        <w:rPr>
          <w:noProof/>
          <w:lang w:val="en-US"/>
        </w:rPr>
        <mc:AlternateContent>
          <mc:Choice Requires="wps">
            <w:drawing>
              <wp:anchor distT="0" distB="0" distL="114300" distR="114300" simplePos="0" relativeHeight="255510528" behindDoc="0" locked="0" layoutInCell="1" allowOverlap="1" wp14:anchorId="2E455CF2" wp14:editId="408B457E">
                <wp:simplePos x="0" y="0"/>
                <wp:positionH relativeFrom="column">
                  <wp:posOffset>114300</wp:posOffset>
                </wp:positionH>
                <wp:positionV relativeFrom="paragraph">
                  <wp:posOffset>20955</wp:posOffset>
                </wp:positionV>
                <wp:extent cx="466725" cy="0"/>
                <wp:effectExtent l="38100" t="76200" r="0" b="95250"/>
                <wp:wrapNone/>
                <wp:docPr id="2746" name="Straight Arrow Connector 2746"/>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EEE5F" id="Straight Arrow Connector 2746" o:spid="_x0000_s1026" type="#_x0000_t32" style="position:absolute;margin-left:9pt;margin-top:1.65pt;width:36.75pt;height:0;flip:x;z-index:25551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" strokecolor="#4579b8 [3044]">
                <v:stroke endarrow="block"/>
              </v:shape>
            </w:pict>
          </mc:Fallback>
        </mc:AlternateContent>
      </w:r>
    </w:p>
    <w:p w14:paraId="1BA053AE" w14:textId="0119D967" w:rsidR="00192F37" w:rsidRPr="008C4CC9" w:rsidRDefault="00192F37" w:rsidP="00192F37">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70B70D27" w14:textId="77777777" w:rsidR="00192F37" w:rsidRPr="008C4CC9" w:rsidRDefault="00192F37" w:rsidP="00192F37">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3980944B" w14:textId="77777777" w:rsidR="00192F37" w:rsidRPr="008C4CC9" w:rsidRDefault="00192F37" w:rsidP="00192F37">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C3168AE" w14:textId="58B7F365" w:rsidR="00762B52" w:rsidRDefault="00192F37" w:rsidP="00762B52">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rsidR="00762B52">
        <w:t xml:space="preserve">                                            </w:t>
      </w:r>
    </w:p>
    <w:p w14:paraId="4E899D13" w14:textId="77777777" w:rsidR="00762B52" w:rsidRDefault="00762B52" w:rsidP="00762B52">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5483904" behindDoc="0" locked="0" layoutInCell="1" allowOverlap="1" wp14:anchorId="7619069D" wp14:editId="391FB4DD">
                <wp:simplePos x="0" y="0"/>
                <wp:positionH relativeFrom="column">
                  <wp:posOffset>721360</wp:posOffset>
                </wp:positionH>
                <wp:positionV relativeFrom="paragraph">
                  <wp:posOffset>19050</wp:posOffset>
                </wp:positionV>
                <wp:extent cx="1449238" cy="1262643"/>
                <wp:effectExtent l="0" t="0" r="17780" b="13970"/>
                <wp:wrapNone/>
                <wp:docPr id="2708" name="Diamond 2708"/>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9B12C14" w14:textId="77777777" w:rsidR="00944514" w:rsidRPr="00FF4556" w:rsidRDefault="00944514" w:rsidP="00762B52">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9069D" id="Diamond 2708" o:spid="_x0000_s2579" type="#_x0000_t4" style="position:absolute;margin-left:56.8pt;margin-top:1.5pt;width:114.1pt;height:99.4pt;z-index:2554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" fillcolor="white [3201]" strokecolor="#4f81bd [3204]" strokeweight="0">
                <v:textbox>
                  <w:txbxContent>
                    <w:p w14:paraId="79B12C14" w14:textId="77777777" w:rsidR="00944514" w:rsidRPr="00FF4556" w:rsidRDefault="00944514" w:rsidP="00762B52">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105BAEC8" w14:textId="77777777" w:rsidR="00762B52" w:rsidRDefault="00762B52" w:rsidP="00762B52">
      <w:r>
        <w:t xml:space="preserve">        </w:t>
      </w:r>
    </w:p>
    <w:p w14:paraId="284CF012" w14:textId="77777777" w:rsidR="00762B52" w:rsidRDefault="00762B52" w:rsidP="00762B52">
      <w:r>
        <w:t xml:space="preserve">            </w:t>
      </w:r>
      <w:r w:rsidRPr="00FF4556">
        <w:rPr>
          <w:rFonts w:asciiTheme="minorHAnsi" w:hAnsiTheme="minorHAnsi" w:cs="Arial"/>
          <w:szCs w:val="24"/>
        </w:rPr>
        <w:t>No</w:t>
      </w:r>
    </w:p>
    <w:p w14:paraId="2AA2ABF8" w14:textId="77777777" w:rsidR="00762B52" w:rsidRDefault="00762B52" w:rsidP="00762B52">
      <w:r>
        <w:rPr>
          <w:noProof/>
          <w:lang w:val="en-US"/>
        </w:rPr>
        <mc:AlternateContent>
          <mc:Choice Requires="wps">
            <w:drawing>
              <wp:anchor distT="0" distB="0" distL="114300" distR="114300" simplePos="0" relativeHeight="255484928" behindDoc="0" locked="0" layoutInCell="1" allowOverlap="1" wp14:anchorId="106A57A2" wp14:editId="5AB0910E">
                <wp:simplePos x="0" y="0"/>
                <wp:positionH relativeFrom="column">
                  <wp:posOffset>85725</wp:posOffset>
                </wp:positionH>
                <wp:positionV relativeFrom="paragraph">
                  <wp:posOffset>135255</wp:posOffset>
                </wp:positionV>
                <wp:extent cx="657225" cy="0"/>
                <wp:effectExtent l="38100" t="76200" r="0" b="95250"/>
                <wp:wrapNone/>
                <wp:docPr id="2709" name="Straight Arrow Connector 2709"/>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267C36" id="Straight Arrow Connector 2709" o:spid="_x0000_s1026" type="#_x0000_t32" style="position:absolute;margin-left:6.75pt;margin-top:10.65pt;width:51.75pt;height:0;flip:x;z-index:2554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" strokecolor="#4579b8 [3044]">
                <v:stroke endarrow="block"/>
              </v:shape>
            </w:pict>
          </mc:Fallback>
        </mc:AlternateContent>
      </w:r>
    </w:p>
    <w:p w14:paraId="3DAC233C" w14:textId="77777777" w:rsidR="00762B52" w:rsidRPr="008C4CC9" w:rsidRDefault="00762B52" w:rsidP="00762B52">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0FD07BFB" w14:textId="77777777" w:rsidR="00762B52" w:rsidRPr="008C4CC9" w:rsidRDefault="00762B52" w:rsidP="00762B52">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4C311517" w14:textId="3E8D9FA5" w:rsidR="00762B52" w:rsidRPr="008C4CC9" w:rsidRDefault="00192F37" w:rsidP="00762B52">
      <w:pPr>
        <w:tabs>
          <w:tab w:val="left" w:pos="6615"/>
        </w:tabs>
        <w:rPr>
          <w:rFonts w:asciiTheme="minorHAnsi" w:hAnsiTheme="minorHAnsi" w:cs="Arial"/>
          <w:szCs w:val="24"/>
        </w:rPr>
      </w:pPr>
      <w:r w:rsidRPr="008A5010">
        <w:rPr>
          <w:noProof/>
          <w:lang w:val="en-US"/>
        </w:rPr>
        <mc:AlternateContent>
          <mc:Choice Requires="wps">
            <w:drawing>
              <wp:anchor distT="0" distB="0" distL="114300" distR="114300" simplePos="0" relativeHeight="255485952" behindDoc="0" locked="0" layoutInCell="1" allowOverlap="1" wp14:anchorId="73F8E7CB" wp14:editId="4F113A02">
                <wp:simplePos x="0" y="0"/>
                <wp:positionH relativeFrom="margin">
                  <wp:posOffset>3171825</wp:posOffset>
                </wp:positionH>
                <wp:positionV relativeFrom="paragraph">
                  <wp:posOffset>188595</wp:posOffset>
                </wp:positionV>
                <wp:extent cx="2057400" cy="695325"/>
                <wp:effectExtent l="0" t="0" r="19050" b="28575"/>
                <wp:wrapNone/>
                <wp:docPr id="2714" name="Flowchart: Process 2714"/>
                <wp:cNvGraphicFramePr/>
                <a:graphic xmlns:a="http://schemas.openxmlformats.org/drawingml/2006/main">
                  <a:graphicData uri="http://schemas.microsoft.com/office/word/2010/wordprocessingShape">
                    <wps:wsp>
                      <wps:cNvSpPr/>
                      <wps:spPr>
                        <a:xfrm>
                          <a:off x="0" y="0"/>
                          <a:ext cx="2057400"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8B1D206" w14:textId="33753E8A" w:rsidR="00944514" w:rsidRPr="008A5010" w:rsidRDefault="00944514" w:rsidP="00762B52">
                            <w:pPr>
                              <w:jc w:val="center"/>
                            </w:pPr>
                            <w:r>
                              <w:rPr>
                                <w:rFonts w:asciiTheme="minorHAnsi" w:hAnsiTheme="minorHAnsi" w:cs="Arial"/>
                                <w:szCs w:val="24"/>
                              </w:rPr>
                              <w:t>Update the SSL cipher suite configuration parameter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8E7CB" id="Flowchart: Process 2714" o:spid="_x0000_s2580" type="#_x0000_t109" style="position:absolute;margin-left:249.75pt;margin-top:14.85pt;width:162pt;height:54.75pt;z-index:25548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" fillcolor="white [3201]" strokecolor="#4f81bd [3204]" strokeweight="1pt">
                <v:textbox>
                  <w:txbxContent>
                    <w:p w14:paraId="38B1D206" w14:textId="33753E8A" w:rsidR="00944514" w:rsidRPr="008A5010" w:rsidRDefault="00944514" w:rsidP="00762B52">
                      <w:pPr>
                        <w:jc w:val="center"/>
                      </w:pPr>
                      <w:r>
                        <w:rPr>
                          <w:rFonts w:asciiTheme="minorHAnsi" w:hAnsiTheme="minorHAnsi" w:cs="Arial"/>
                          <w:szCs w:val="24"/>
                        </w:rPr>
                        <w:t>Update the SSL cipher suite configuration parameter values</w:t>
                      </w:r>
                    </w:p>
                  </w:txbxContent>
                </v:textbox>
                <w10:wrap anchorx="margin"/>
              </v:shape>
            </w:pict>
          </mc:Fallback>
        </mc:AlternateContent>
      </w:r>
      <w:r w:rsidR="00762B52" w:rsidRPr="008C4CC9">
        <w:rPr>
          <w:rFonts w:asciiTheme="minorHAnsi" w:hAnsiTheme="minorHAnsi" w:cs="Arial"/>
          <w:szCs w:val="24"/>
        </w:rPr>
        <w:t xml:space="preserve">          as final                                    </w:t>
      </w:r>
      <w:r w:rsidR="00762B52" w:rsidRPr="008C4CC9">
        <w:rPr>
          <w:rFonts w:asciiTheme="minorHAnsi" w:hAnsiTheme="minorHAnsi" w:cs="Arial"/>
          <w:szCs w:val="24"/>
        </w:rPr>
        <w:tab/>
      </w:r>
      <w:r w:rsidR="00762B52" w:rsidRPr="008C4CC9">
        <w:rPr>
          <w:rFonts w:asciiTheme="minorHAnsi" w:hAnsiTheme="minorHAnsi" w:cs="Arial"/>
          <w:szCs w:val="24"/>
        </w:rPr>
        <w:tab/>
      </w:r>
      <w:r w:rsidR="00762B52" w:rsidRPr="008C4CC9">
        <w:rPr>
          <w:rFonts w:asciiTheme="minorHAnsi" w:hAnsiTheme="minorHAnsi" w:cs="Arial"/>
          <w:szCs w:val="24"/>
        </w:rPr>
        <w:tab/>
      </w:r>
      <w:r w:rsidR="00762B52" w:rsidRPr="008C4CC9">
        <w:rPr>
          <w:rFonts w:asciiTheme="minorHAnsi" w:hAnsiTheme="minorHAnsi" w:cs="Arial"/>
          <w:szCs w:val="24"/>
        </w:rPr>
        <w:tab/>
      </w:r>
    </w:p>
    <w:p w14:paraId="6E6ADBE4" w14:textId="46815E41" w:rsidR="00762B52" w:rsidRPr="00192F37" w:rsidRDefault="00762B52" w:rsidP="00762B52">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6CFA2AF2" w14:textId="4D653420" w:rsidR="00762B52" w:rsidRDefault="00762B52" w:rsidP="00762B52"/>
    <w:p w14:paraId="60C17DFF" w14:textId="54110205" w:rsidR="00762B52" w:rsidRDefault="00192F37" w:rsidP="00762B52">
      <w:r>
        <w:rPr>
          <w:noProof/>
          <w:lang w:val="en-US"/>
        </w:rPr>
        <mc:AlternateContent>
          <mc:Choice Requires="wps">
            <w:drawing>
              <wp:anchor distT="0" distB="0" distL="114300" distR="114300" simplePos="0" relativeHeight="255511552" behindDoc="0" locked="0" layoutInCell="1" allowOverlap="1" wp14:anchorId="5916F33A" wp14:editId="46279EA2">
                <wp:simplePos x="0" y="0"/>
                <wp:positionH relativeFrom="column">
                  <wp:posOffset>1428750</wp:posOffset>
                </wp:positionH>
                <wp:positionV relativeFrom="paragraph">
                  <wp:posOffset>8890</wp:posOffset>
                </wp:positionV>
                <wp:extent cx="1752600" cy="0"/>
                <wp:effectExtent l="0" t="76200" r="19050" b="95250"/>
                <wp:wrapNone/>
                <wp:docPr id="2747" name="Straight Arrow Connector 2747"/>
                <wp:cNvGraphicFramePr/>
                <a:graphic xmlns:a="http://schemas.openxmlformats.org/drawingml/2006/main">
                  <a:graphicData uri="http://schemas.microsoft.com/office/word/2010/wordprocessingShape">
                    <wps:wsp>
                      <wps:cNvCnPr/>
                      <wps:spPr>
                        <a:xfrm>
                          <a:off x="0" y="0"/>
                          <a:ext cx="1752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97F0BF" id="Straight Arrow Connector 2747" o:spid="_x0000_s1026" type="#_x0000_t32" style="position:absolute;margin-left:112.5pt;margin-top:.7pt;width:138pt;height:0;z-index:25551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" strokecolor="#4579b8 [3044]">
                <v:stroke endarrow="block"/>
              </v:shape>
            </w:pict>
          </mc:Fallback>
        </mc:AlternateContent>
      </w:r>
    </w:p>
    <w:p w14:paraId="64797099" w14:textId="637F20D5" w:rsidR="00192F37" w:rsidRDefault="00192F37" w:rsidP="00192F37">
      <w:r>
        <w:rPr>
          <w:noProof/>
          <w:lang w:val="en-US"/>
        </w:rPr>
        <mc:AlternateContent>
          <mc:Choice Requires="wps">
            <w:drawing>
              <wp:anchor distT="0" distB="0" distL="114300" distR="114300" simplePos="0" relativeHeight="255488000" behindDoc="0" locked="0" layoutInCell="1" allowOverlap="1" wp14:anchorId="74BCB371" wp14:editId="43582054">
                <wp:simplePos x="0" y="0"/>
                <wp:positionH relativeFrom="column">
                  <wp:posOffset>95250</wp:posOffset>
                </wp:positionH>
                <wp:positionV relativeFrom="paragraph">
                  <wp:posOffset>19685</wp:posOffset>
                </wp:positionV>
                <wp:extent cx="1352550" cy="0"/>
                <wp:effectExtent l="38100" t="76200" r="0" b="95250"/>
                <wp:wrapNone/>
                <wp:docPr id="2716" name="Straight Arrow Connector 2716"/>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D5525B" id="Straight Arrow Connector 2716" o:spid="_x0000_s1026" type="#_x0000_t32" style="position:absolute;margin-left:7.5pt;margin-top:1.55pt;width:106.5pt;height:0;flip:x;z-index:25548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" strokecolor="#4579b8 [3044]">
                <v:stroke endarrow="block"/>
              </v:shape>
            </w:pict>
          </mc:Fallback>
        </mc:AlternateContent>
      </w:r>
      <w:r w:rsidR="00762B52">
        <w:t xml:space="preserve">     </w:t>
      </w:r>
      <w:r>
        <w:t xml:space="preserve"> send</w:t>
      </w:r>
    </w:p>
    <w:p w14:paraId="63A08588" w14:textId="1A75EA27" w:rsidR="00762B52" w:rsidRDefault="00192F37" w:rsidP="00762B52">
      <w:r>
        <w:t xml:space="preserve">      f</w:t>
      </w:r>
      <w:r w:rsidR="00762B52">
        <w:t xml:space="preserve">inal </w:t>
      </w:r>
    </w:p>
    <w:p w14:paraId="5D7723C9" w14:textId="4E0171DF" w:rsidR="00762B52" w:rsidRDefault="001077A1" w:rsidP="00762B52">
      <w:r>
        <w:t xml:space="preserve">      response as “OK”</w:t>
      </w:r>
    </w:p>
    <w:p w14:paraId="287A6509" w14:textId="77777777" w:rsidR="00472800" w:rsidRDefault="00472800" w:rsidP="00762B52"/>
    <w:p w14:paraId="3EA4CCB5" w14:textId="4858F8D1" w:rsidR="00762B52" w:rsidRDefault="00192F37" w:rsidP="00762B52">
      <w:r>
        <w:rPr>
          <w:rFonts w:ascii="Times New Roman" w:eastAsiaTheme="minorHAnsi" w:hAnsi="Times New Roman"/>
          <w:noProof/>
          <w:szCs w:val="24"/>
          <w:lang w:val="en-US"/>
        </w:rPr>
        <mc:AlternateContent>
          <mc:Choice Requires="wps">
            <w:drawing>
              <wp:anchor distT="0" distB="0" distL="114300" distR="114300" simplePos="0" relativeHeight="255513600" behindDoc="0" locked="0" layoutInCell="1" allowOverlap="1" wp14:anchorId="698B71E4" wp14:editId="1968CB20">
                <wp:simplePos x="0" y="0"/>
                <wp:positionH relativeFrom="column">
                  <wp:posOffset>561975</wp:posOffset>
                </wp:positionH>
                <wp:positionV relativeFrom="paragraph">
                  <wp:posOffset>12700</wp:posOffset>
                </wp:positionV>
                <wp:extent cx="1762125" cy="495300"/>
                <wp:effectExtent l="57150" t="38100" r="85725" b="95250"/>
                <wp:wrapNone/>
                <wp:docPr id="2748" name="Rectangle 2748"/>
                <wp:cNvGraphicFramePr/>
                <a:graphic xmlns:a="http://schemas.openxmlformats.org/drawingml/2006/main">
                  <a:graphicData uri="http://schemas.microsoft.com/office/word/2010/wordprocessingShape">
                    <wps:wsp>
                      <wps:cNvSpPr/>
                      <wps:spPr>
                        <a:xfrm>
                          <a:off x="0" y="0"/>
                          <a:ext cx="1762125" cy="4953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B94B925" w14:textId="613FCF0D" w:rsidR="00944514" w:rsidRPr="00755387" w:rsidRDefault="00944514" w:rsidP="00192F37">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8B71E4" id="Rectangle 2748" o:spid="_x0000_s2581" style="position:absolute;margin-left:44.25pt;margin-top:1pt;width:138.75pt;height:39pt;z-index:2555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" fillcolor="#92d050" strokecolor="#92d050">
                <v:shadow on="t" color="black" opacity="24903f" origin=",.5" offset="0,.55556mm"/>
                <v:textbox>
                  <w:txbxContent>
                    <w:p w14:paraId="5B94B925" w14:textId="613FCF0D" w:rsidR="00944514" w:rsidRPr="00755387" w:rsidRDefault="00944514" w:rsidP="00192F37">
                      <w:pPr>
                        <w:rPr>
                          <w:rFonts w:ascii="Arial" w:hAnsi="Arial" w:cs="Arial"/>
                          <w:sz w:val="20"/>
                        </w:rPr>
                      </w:pPr>
                      <w:r w:rsidRPr="00755387">
                        <w:rPr>
                          <w:rFonts w:ascii="Arial" w:hAnsi="Arial" w:cs="Arial"/>
                          <w:sz w:val="20"/>
                        </w:rPr>
                        <w:t>CMD_TYPE_TEST Module</w:t>
                      </w:r>
                    </w:p>
                  </w:txbxContent>
                </v:textbox>
              </v:rect>
            </w:pict>
          </mc:Fallback>
        </mc:AlternateContent>
      </w:r>
    </w:p>
    <w:p w14:paraId="6FF89246" w14:textId="1B2C7D15" w:rsidR="00192F37" w:rsidRDefault="00192F37" w:rsidP="00762B52"/>
    <w:p w14:paraId="14C74268" w14:textId="64335197" w:rsidR="00192F37" w:rsidRDefault="00192F37" w:rsidP="00762B52"/>
    <w:p w14:paraId="1FCE0D16" w14:textId="3AAA3BB3" w:rsidR="00192F37" w:rsidRDefault="00192F37" w:rsidP="00762B52"/>
    <w:p w14:paraId="086ED2C3" w14:textId="2FC10491" w:rsidR="00192F37" w:rsidRDefault="00192F37" w:rsidP="00762B52">
      <w:r w:rsidRPr="008A5010">
        <w:rPr>
          <w:noProof/>
          <w:lang w:val="en-US"/>
        </w:rPr>
        <mc:AlternateContent>
          <mc:Choice Requires="wps">
            <w:drawing>
              <wp:anchor distT="0" distB="0" distL="114300" distR="114300" simplePos="0" relativeHeight="255515648" behindDoc="0" locked="0" layoutInCell="1" allowOverlap="1" wp14:anchorId="3690AFAE" wp14:editId="017B0AE9">
                <wp:simplePos x="0" y="0"/>
                <wp:positionH relativeFrom="margin">
                  <wp:posOffset>419100</wp:posOffset>
                </wp:positionH>
                <wp:positionV relativeFrom="paragraph">
                  <wp:posOffset>9525</wp:posOffset>
                </wp:positionV>
                <wp:extent cx="2057400" cy="695325"/>
                <wp:effectExtent l="0" t="0" r="19050" b="28575"/>
                <wp:wrapNone/>
                <wp:docPr id="2749" name="Flowchart: Process 2749"/>
                <wp:cNvGraphicFramePr/>
                <a:graphic xmlns:a="http://schemas.openxmlformats.org/drawingml/2006/main">
                  <a:graphicData uri="http://schemas.microsoft.com/office/word/2010/wordprocessingShape">
                    <wps:wsp>
                      <wps:cNvSpPr/>
                      <wps:spPr>
                        <a:xfrm>
                          <a:off x="0" y="0"/>
                          <a:ext cx="2057400"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B194DB5" w14:textId="147A11BB" w:rsidR="00944514" w:rsidRPr="008A5010" w:rsidRDefault="00944514" w:rsidP="00192F37">
                            <w:pPr>
                              <w:jc w:val="center"/>
                            </w:pPr>
                            <w:r>
                              <w:rPr>
                                <w:rFonts w:asciiTheme="minorHAnsi" w:hAnsiTheme="minorHAnsi" w:cs="Arial"/>
                                <w:szCs w:val="24"/>
                              </w:rPr>
                              <w:t>Get the SSL cipher suite configuration name and profile ID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0AFAE" id="Flowchart: Process 2749" o:spid="_x0000_s2582" type="#_x0000_t109" style="position:absolute;margin-left:33pt;margin-top:.75pt;width:162pt;height:54.75pt;z-index:2555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" fillcolor="white [3201]" strokecolor="#4f81bd [3204]" strokeweight="1pt">
                <v:textbox>
                  <w:txbxContent>
                    <w:p w14:paraId="7B194DB5" w14:textId="147A11BB" w:rsidR="00944514" w:rsidRPr="008A5010" w:rsidRDefault="00944514" w:rsidP="00192F37">
                      <w:pPr>
                        <w:jc w:val="center"/>
                      </w:pPr>
                      <w:r>
                        <w:rPr>
                          <w:rFonts w:asciiTheme="minorHAnsi" w:hAnsiTheme="minorHAnsi" w:cs="Arial"/>
                          <w:szCs w:val="24"/>
                        </w:rPr>
                        <w:t>Get the SSL cipher suite configuration name and profile ID range</w:t>
                      </w:r>
                    </w:p>
                  </w:txbxContent>
                </v:textbox>
                <w10:wrap anchorx="margin"/>
              </v:shape>
            </w:pict>
          </mc:Fallback>
        </mc:AlternateContent>
      </w:r>
    </w:p>
    <w:p w14:paraId="27F9711F" w14:textId="67377FC2" w:rsidR="00192F37" w:rsidRDefault="00192F37" w:rsidP="00762B52"/>
    <w:p w14:paraId="572D34EE" w14:textId="77777777" w:rsidR="00192F37" w:rsidRDefault="00192F37" w:rsidP="00762B52"/>
    <w:p w14:paraId="43AB3E43" w14:textId="0B5BFF05" w:rsidR="00192F37" w:rsidRDefault="00192F37" w:rsidP="00762B52"/>
    <w:p w14:paraId="70CFFFAC" w14:textId="77777777" w:rsidR="001077A1" w:rsidRPr="00F50173" w:rsidRDefault="001077A1" w:rsidP="001077A1">
      <w:pPr>
        <w:rPr>
          <w:rFonts w:asciiTheme="minorHAnsi" w:hAnsiTheme="minorHAnsi" w:cs="Arial"/>
          <w:szCs w:val="24"/>
          <w:lang w:val="en-US"/>
        </w:rPr>
      </w:pPr>
      <w:r w:rsidRPr="00F50173">
        <w:rPr>
          <w:rFonts w:asciiTheme="minorHAnsi" w:hAnsiTheme="minorHAnsi" w:cs="Arial"/>
          <w:szCs w:val="24"/>
          <w:lang w:val="en-US"/>
        </w:rPr>
        <w:t xml:space="preserve">Send the intermediate </w:t>
      </w:r>
    </w:p>
    <w:p w14:paraId="76906C62" w14:textId="33E67558" w:rsidR="001077A1" w:rsidRDefault="001077A1" w:rsidP="001077A1">
      <w:pPr>
        <w:rPr>
          <w:rFonts w:asciiTheme="minorHAnsi" w:hAnsiTheme="minorHAnsi" w:cs="Arial"/>
          <w:szCs w:val="24"/>
          <w:lang w:val="en-US"/>
        </w:rPr>
      </w:pPr>
      <w:r w:rsidRPr="00F50173">
        <w:rPr>
          <w:rFonts w:asciiTheme="minorHAnsi" w:hAnsiTheme="minorHAnsi" w:cs="Arial"/>
          <w:szCs w:val="24"/>
          <w:lang w:val="en-US"/>
        </w:rPr>
        <w:t xml:space="preserve">response </w:t>
      </w:r>
      <w:r>
        <w:rPr>
          <w:rFonts w:asciiTheme="minorHAnsi" w:hAnsiTheme="minorHAnsi" w:cs="Arial"/>
          <w:szCs w:val="24"/>
          <w:lang w:val="en-US"/>
        </w:rPr>
        <w:t>KSSLCRYPTO</w:t>
      </w:r>
      <w:r w:rsidRPr="00F50173">
        <w:rPr>
          <w:rFonts w:asciiTheme="minorHAnsi" w:hAnsiTheme="minorHAnsi" w:cs="Arial"/>
          <w:szCs w:val="24"/>
          <w:lang w:val="en-US"/>
        </w:rPr>
        <w:t xml:space="preserve"> </w:t>
      </w:r>
    </w:p>
    <w:p w14:paraId="1D9AD208" w14:textId="4718A692" w:rsidR="001077A1" w:rsidRPr="00F50173" w:rsidRDefault="00421942" w:rsidP="001077A1">
      <w:pPr>
        <w:rPr>
          <w:rFonts w:asciiTheme="minorHAnsi" w:hAnsiTheme="minorHAnsi" w:cs="Arial"/>
          <w:szCs w:val="24"/>
          <w:lang w:val="en-US"/>
        </w:rPr>
      </w:pPr>
      <w:r>
        <w:rPr>
          <w:rFonts w:asciiTheme="minorHAnsi" w:hAnsiTheme="minorHAnsi" w:cs="Arial"/>
          <w:szCs w:val="24"/>
          <w:lang w:val="en-US"/>
        </w:rPr>
        <w:t>value</w:t>
      </w:r>
      <w:r w:rsidR="001077A1" w:rsidRPr="00F50173">
        <w:rPr>
          <w:rFonts w:asciiTheme="minorHAnsi" w:hAnsiTheme="minorHAnsi" w:cs="Arial"/>
          <w:szCs w:val="24"/>
          <w:lang w:val="en-US"/>
        </w:rPr>
        <w:t xml:space="preserve"> to host              </w:t>
      </w:r>
    </w:p>
    <w:p w14:paraId="46EE0937" w14:textId="07AF39EA" w:rsidR="001077A1" w:rsidRDefault="001077A1" w:rsidP="001077A1">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516672" behindDoc="0" locked="0" layoutInCell="1" allowOverlap="1" wp14:anchorId="7EFF473D" wp14:editId="3DDEB33E">
                <wp:simplePos x="0" y="0"/>
                <wp:positionH relativeFrom="column">
                  <wp:posOffset>85725</wp:posOffset>
                </wp:positionH>
                <wp:positionV relativeFrom="paragraph">
                  <wp:posOffset>38100</wp:posOffset>
                </wp:positionV>
                <wp:extent cx="1367155" cy="0"/>
                <wp:effectExtent l="38100" t="76200" r="0" b="95250"/>
                <wp:wrapNone/>
                <wp:docPr id="2753" name="Straight Arrow Connector 2753"/>
                <wp:cNvGraphicFramePr/>
                <a:graphic xmlns:a="http://schemas.openxmlformats.org/drawingml/2006/main">
                  <a:graphicData uri="http://schemas.microsoft.com/office/word/2010/wordprocessingShape">
                    <wps:wsp>
                      <wps:cNvCnPr/>
                      <wps:spPr>
                        <a:xfrm flipH="1">
                          <a:off x="0" y="0"/>
                          <a:ext cx="13671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20949" id="Straight Arrow Connector 2753" o:spid="_x0000_s1026" type="#_x0000_t32" style="position:absolute;margin-left:6.75pt;margin-top:3pt;width:107.65pt;height:0;flip:x;z-index:25551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" strokecolor="#4579b8 [3044]">
                <v:stroke endarrow="block"/>
              </v:shape>
            </w:pict>
          </mc:Fallback>
        </mc:AlternateContent>
      </w:r>
    </w:p>
    <w:p w14:paraId="74F16AC2" w14:textId="58D7B035" w:rsidR="001077A1" w:rsidRPr="001077A1" w:rsidRDefault="001077A1" w:rsidP="001077A1">
      <w:pPr>
        <w:rPr>
          <w:rFonts w:asciiTheme="minorHAnsi" w:hAnsiTheme="minorHAnsi" w:cs="Arial"/>
          <w:szCs w:val="24"/>
          <w:lang w:val="en-US"/>
        </w:rPr>
      </w:pPr>
      <w:r>
        <w:rPr>
          <w:rFonts w:asciiTheme="minorHAnsi" w:hAnsiTheme="minorHAnsi" w:cs="Arial"/>
          <w:szCs w:val="24"/>
          <w:lang w:val="en-US"/>
        </w:rPr>
        <w:t>Send final r</w:t>
      </w:r>
      <w:r w:rsidRPr="00F50173">
        <w:rPr>
          <w:rFonts w:asciiTheme="minorHAnsi" w:hAnsiTheme="minorHAnsi" w:cs="Arial"/>
          <w:szCs w:val="24"/>
          <w:lang w:val="en-US"/>
        </w:rPr>
        <w:t>esponse (OK)</w:t>
      </w:r>
    </w:p>
    <w:p w14:paraId="566F4753" w14:textId="247D1487" w:rsidR="001077A1" w:rsidRPr="00472800" w:rsidRDefault="001077A1" w:rsidP="00472800">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5517696" behindDoc="0" locked="0" layoutInCell="1" allowOverlap="1" wp14:anchorId="2644F9C8" wp14:editId="1182AF1B">
                <wp:simplePos x="0" y="0"/>
                <wp:positionH relativeFrom="column">
                  <wp:posOffset>85725</wp:posOffset>
                </wp:positionH>
                <wp:positionV relativeFrom="paragraph">
                  <wp:posOffset>113665</wp:posOffset>
                </wp:positionV>
                <wp:extent cx="1362075" cy="0"/>
                <wp:effectExtent l="38100" t="76200" r="0" b="95250"/>
                <wp:wrapNone/>
                <wp:docPr id="2754" name="Straight Arrow Connector 2754"/>
                <wp:cNvGraphicFramePr/>
                <a:graphic xmlns:a="http://schemas.openxmlformats.org/drawingml/2006/main">
                  <a:graphicData uri="http://schemas.microsoft.com/office/word/2010/wordprocessingShape">
                    <wps:wsp>
                      <wps:cNvCnPr/>
                      <wps:spPr>
                        <a:xfrm flipH="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C0AD98" id="Straight Arrow Connector 2754" o:spid="_x0000_s1026" type="#_x0000_t32" style="position:absolute;margin-left:6.75pt;margin-top:8.95pt;width:107.25pt;height:0;flip:x;z-index:25551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" strokecolor="#4579b8 [3044]">
                <v:stroke endarrow="block"/>
              </v:shape>
            </w:pict>
          </mc:Fallback>
        </mc:AlternateContent>
      </w:r>
    </w:p>
    <w:p w14:paraId="534E0ACD" w14:textId="57B85A5B" w:rsidR="00762B52" w:rsidRDefault="00192F37" w:rsidP="00762B52">
      <w:r w:rsidRPr="00A96635">
        <w:rPr>
          <w:noProof/>
          <w:lang w:val="en-US"/>
        </w:rPr>
        <w:lastRenderedPageBreak/>
        <mc:AlternateContent>
          <mc:Choice Requires="wps">
            <w:drawing>
              <wp:anchor distT="0" distB="0" distL="114300" distR="114300" simplePos="0" relativeHeight="255469568" behindDoc="0" locked="0" layoutInCell="1" allowOverlap="1" wp14:anchorId="26C1C5E6" wp14:editId="1F2EFB77">
                <wp:simplePos x="0" y="0"/>
                <wp:positionH relativeFrom="rightMargin">
                  <wp:posOffset>200025</wp:posOffset>
                </wp:positionH>
                <wp:positionV relativeFrom="paragraph">
                  <wp:posOffset>204470</wp:posOffset>
                </wp:positionV>
                <wp:extent cx="731520" cy="638175"/>
                <wp:effectExtent l="0" t="0" r="11430" b="28575"/>
                <wp:wrapNone/>
                <wp:docPr id="2721" name="Rectangle 2721"/>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5D791ED" w14:textId="77777777" w:rsidR="00944514" w:rsidRDefault="00944514" w:rsidP="00762B5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C5E6" id="Rectangle 2721" o:spid="_x0000_s2583" style="position:absolute;margin-left:15.75pt;margin-top:16.1pt;width:57.6pt;height:50.25pt;z-index:2554695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NyEr6K9AgAA2AUAAA4AAAAAAAAAAAAAAAAALgIAAGRycy9lMm9Eb2MueG1sUEsBAi0AFAAGAAgA&#10;AAAhAIqlT+HhAAAACQEAAA8AAAAAAAAAAAAAAAAAFwUAAGRycy9kb3ducmV2LnhtbFBLBQYAAAAA&#10;BAAEAPMAAAAlBgAAAAA=&#10;" fillcolor="#8064a2 [3207]" strokecolor="#5a5a5a [2109]" strokeweight="1pt">
                <v:textbox>
                  <w:txbxContent>
                    <w:p w14:paraId="05D791ED" w14:textId="77777777" w:rsidR="00944514" w:rsidRDefault="00944514" w:rsidP="00762B52">
                      <w:pPr>
                        <w:jc w:val="center"/>
                      </w:pPr>
                      <w:r>
                        <w:t>Modem</w:t>
                      </w:r>
                    </w:p>
                  </w:txbxContent>
                </v:textbox>
                <w10:wrap anchorx="margin"/>
              </v:rect>
            </w:pict>
          </mc:Fallback>
        </mc:AlternateContent>
      </w:r>
      <w:r w:rsidR="00762B52" w:rsidRPr="00A96635">
        <w:rPr>
          <w:noProof/>
          <w:lang w:val="en-US"/>
        </w:rPr>
        <mc:AlternateContent>
          <mc:Choice Requires="wps">
            <w:drawing>
              <wp:anchor distT="0" distB="0" distL="114300" distR="114300" simplePos="0" relativeHeight="255470592" behindDoc="0" locked="0" layoutInCell="1" allowOverlap="1" wp14:anchorId="69E88291" wp14:editId="17E5ECB7">
                <wp:simplePos x="0" y="0"/>
                <wp:positionH relativeFrom="margin">
                  <wp:align>right</wp:align>
                </wp:positionH>
                <wp:positionV relativeFrom="paragraph">
                  <wp:posOffset>190500</wp:posOffset>
                </wp:positionV>
                <wp:extent cx="1238250" cy="649605"/>
                <wp:effectExtent l="0" t="0" r="19050" b="17145"/>
                <wp:wrapNone/>
                <wp:docPr id="2717" name="Rectangle 2717"/>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2DE02D4" w14:textId="77777777" w:rsidR="00944514" w:rsidRDefault="00944514" w:rsidP="00762B5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88291" id="Rectangle 2717" o:spid="_x0000_s2584" style="position:absolute;margin-left:46.3pt;margin-top:15pt;width:97.5pt;height:51.15pt;z-index:255470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D5/ApJ4CAACcBQAADgAAAAAAAAAAAAAAAAAuAgAAZHJz&#10;L2Uyb0RvYy54bWxQSwECLQAUAAYACAAAACEA+OKKHN4AAAAHAQAADwAAAAAAAAAAAAAAAAD4BAAA&#10;ZHJzL2Rvd25yZXYueG1sUEsFBgAAAAAEAAQA8wAAAAMGAAAAAA==&#10;" fillcolor="#c0504d [3205]" strokecolor="#243f60 [1604]" strokeweight="1pt">
                <v:textbox>
                  <w:txbxContent>
                    <w:p w14:paraId="72DE02D4" w14:textId="77777777" w:rsidR="00944514" w:rsidRDefault="00944514" w:rsidP="00762B52">
                      <w:pPr>
                        <w:jc w:val="center"/>
                      </w:pPr>
                      <w:r>
                        <w:t>Other legato Services</w:t>
                      </w:r>
                    </w:p>
                  </w:txbxContent>
                </v:textbox>
                <w10:wrap anchorx="margin"/>
              </v:rect>
            </w:pict>
          </mc:Fallback>
        </mc:AlternateContent>
      </w:r>
    </w:p>
    <w:p w14:paraId="74014C83" w14:textId="5DBD4DD2" w:rsidR="00762B52" w:rsidRDefault="00762B52" w:rsidP="00762B52">
      <w:r w:rsidRPr="00A96635">
        <w:rPr>
          <w:noProof/>
          <w:lang w:val="en-US"/>
        </w:rPr>
        <mc:AlternateContent>
          <mc:Choice Requires="wps">
            <w:drawing>
              <wp:anchor distT="0" distB="0" distL="114300" distR="114300" simplePos="0" relativeHeight="255466496" behindDoc="0" locked="0" layoutInCell="1" allowOverlap="1" wp14:anchorId="6AB6DB81" wp14:editId="040FD875">
                <wp:simplePos x="0" y="0"/>
                <wp:positionH relativeFrom="margin">
                  <wp:posOffset>0</wp:posOffset>
                </wp:positionH>
                <wp:positionV relativeFrom="paragraph">
                  <wp:posOffset>8890</wp:posOffset>
                </wp:positionV>
                <wp:extent cx="822325" cy="640080"/>
                <wp:effectExtent l="0" t="0" r="15875" b="26670"/>
                <wp:wrapNone/>
                <wp:docPr id="2718" name="Rectangle 271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6338E3" w14:textId="77777777" w:rsidR="00944514" w:rsidRDefault="00944514" w:rsidP="00762B5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6DB81" id="Rectangle 2718" o:spid="_x0000_s2585" style="position:absolute;margin-left:0;margin-top:.7pt;width:64.75pt;height:50.4pt;z-index:25546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bxAIAAA8GAAAOAAAAZHJzL2Uyb0RvYy54bWysVFtP2zAUfp+0/2D5feRCWy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ADCu/bxAIAAA8GAAAOAAAAAAAAAAAAAAAAAC4CAABkcnMvZTJvRG9jLnhtbFBLAQItABQA&#10;BgAIAAAAIQD8H2El3gAAAAYBAAAPAAAAAAAAAAAAAAAAAB4FAABkcnMvZG93bnJldi54bWxQSwUG&#10;AAAAAAQABADzAAAAKQYAAAAA&#10;" fillcolor="#f79646 [3209]" strokecolor="#5a5a5a [2109]" strokeweight="1pt">
                <v:textbox>
                  <w:txbxContent>
                    <w:p w14:paraId="356338E3" w14:textId="77777777" w:rsidR="00944514" w:rsidRDefault="00944514" w:rsidP="00762B52">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467520" behindDoc="0" locked="0" layoutInCell="1" allowOverlap="1" wp14:anchorId="6EEFA5E4" wp14:editId="7ABC0E2A">
                <wp:simplePos x="0" y="0"/>
                <wp:positionH relativeFrom="column">
                  <wp:posOffset>1324610</wp:posOffset>
                </wp:positionH>
                <wp:positionV relativeFrom="paragraph">
                  <wp:posOffset>8890</wp:posOffset>
                </wp:positionV>
                <wp:extent cx="828675" cy="640080"/>
                <wp:effectExtent l="0" t="0" r="28575" b="26670"/>
                <wp:wrapNone/>
                <wp:docPr id="2719" name="Rectangle 271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2A2C7E5" w14:textId="77777777" w:rsidR="00944514" w:rsidRDefault="00944514" w:rsidP="00762B5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FA5E4" id="Rectangle 2719" o:spid="_x0000_s2586" style="position:absolute;margin-left:104.3pt;margin-top:.7pt;width:65.25pt;height:50.4pt;z-index:2554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" fillcolor="#4f81bd [3204]" strokecolor="#5a5a5a [2109]" strokeweight="1pt">
                <v:textbox>
                  <w:txbxContent>
                    <w:p w14:paraId="62A2C7E5" w14:textId="77777777" w:rsidR="00944514" w:rsidRDefault="00944514" w:rsidP="00762B52">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468544" behindDoc="0" locked="0" layoutInCell="1" allowOverlap="1" wp14:anchorId="1B7868A8" wp14:editId="4D8B7FEB">
                <wp:simplePos x="0" y="0"/>
                <wp:positionH relativeFrom="column">
                  <wp:posOffset>2620010</wp:posOffset>
                </wp:positionH>
                <wp:positionV relativeFrom="paragraph">
                  <wp:posOffset>8890</wp:posOffset>
                </wp:positionV>
                <wp:extent cx="1143000" cy="640080"/>
                <wp:effectExtent l="0" t="0" r="19050" b="26670"/>
                <wp:wrapNone/>
                <wp:docPr id="2720" name="Rectangle 2720"/>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6681EC2" w14:textId="77777777" w:rsidR="00944514" w:rsidRDefault="00944514" w:rsidP="00762B5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7868A8" id="Rectangle 2720" o:spid="_x0000_s2587" style="position:absolute;margin-left:206.3pt;margin-top:.7pt;width:90pt;height:50.4pt;z-index:25546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" fillcolor="#c0504d [3205]" strokecolor="#5a5a5a [2109]" strokeweight="1pt">
                <v:textbox>
                  <w:txbxContent>
                    <w:p w14:paraId="16681EC2" w14:textId="77777777" w:rsidR="00944514" w:rsidRDefault="00944514" w:rsidP="00762B52">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471616" behindDoc="0" locked="0" layoutInCell="1" allowOverlap="1" wp14:anchorId="76352D66" wp14:editId="711B9990">
                <wp:simplePos x="0" y="0"/>
                <wp:positionH relativeFrom="column">
                  <wp:posOffset>419100</wp:posOffset>
                </wp:positionH>
                <wp:positionV relativeFrom="paragraph">
                  <wp:posOffset>638175</wp:posOffset>
                </wp:positionV>
                <wp:extent cx="0" cy="7000875"/>
                <wp:effectExtent l="0" t="0" r="19050" b="28575"/>
                <wp:wrapNone/>
                <wp:docPr id="2722" name="Straight Connector 272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91403" id="Straight Connector 2722" o:spid="_x0000_s1026" style="position:absolute;flip:x;z-index:2554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" strokecolor="#4579b8 [3044]"/>
            </w:pict>
          </mc:Fallback>
        </mc:AlternateContent>
      </w:r>
      <w:r w:rsidRPr="00A96635">
        <w:rPr>
          <w:noProof/>
          <w:lang w:val="en-US"/>
        </w:rPr>
        <mc:AlternateContent>
          <mc:Choice Requires="wps">
            <w:drawing>
              <wp:anchor distT="0" distB="0" distL="114300" distR="114300" simplePos="0" relativeHeight="255472640" behindDoc="0" locked="0" layoutInCell="1" allowOverlap="1" wp14:anchorId="4ADF1EBA" wp14:editId="6CAA9152">
                <wp:simplePos x="0" y="0"/>
                <wp:positionH relativeFrom="column">
                  <wp:posOffset>1771650</wp:posOffset>
                </wp:positionH>
                <wp:positionV relativeFrom="paragraph">
                  <wp:posOffset>647700</wp:posOffset>
                </wp:positionV>
                <wp:extent cx="0" cy="6991350"/>
                <wp:effectExtent l="0" t="0" r="19050" b="19050"/>
                <wp:wrapNone/>
                <wp:docPr id="2723" name="Straight Connector 272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F2144" id="Straight Connector 2723" o:spid="_x0000_s1026" style="position:absolute;z-index:2554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0tGn7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473664" behindDoc="0" locked="0" layoutInCell="1" allowOverlap="1" wp14:anchorId="6695E921" wp14:editId="201D7806">
                <wp:simplePos x="0" y="0"/>
                <wp:positionH relativeFrom="column">
                  <wp:posOffset>3133090</wp:posOffset>
                </wp:positionH>
                <wp:positionV relativeFrom="paragraph">
                  <wp:posOffset>649605</wp:posOffset>
                </wp:positionV>
                <wp:extent cx="0" cy="6962775"/>
                <wp:effectExtent l="0" t="0" r="19050" b="28575"/>
                <wp:wrapNone/>
                <wp:docPr id="2724" name="Straight Connector 2724"/>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1BDD0" id="Straight Connector 2724" o:spid="_x0000_s1026" style="position:absolute;z-index:2554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A+ru2puQEAAMkDAAAOAAAAAAAAAAAAAAAAAC4CAABk&#10;cnMvZTJvRG9jLnhtbFBLAQItABQABgAIAAAAIQCyE8pi4QAAAAwBAAAPAAAAAAAAAAAAAAAAABME&#10;AABkcnMvZG93bnJldi54bWxQSwUGAAAAAAQABADzAAAAIQUAAAAA&#10;" strokecolor="#4579b8 [3044]"/>
            </w:pict>
          </mc:Fallback>
        </mc:AlternateContent>
      </w:r>
    </w:p>
    <w:p w14:paraId="70E128F6" w14:textId="77777777" w:rsidR="00762B52" w:rsidRDefault="00762B52" w:rsidP="00762B52"/>
    <w:p w14:paraId="08ED4A73" w14:textId="425F49DB" w:rsidR="00762B52" w:rsidRDefault="00192F37" w:rsidP="00762B52">
      <w:r w:rsidRPr="00A96635">
        <w:rPr>
          <w:noProof/>
          <w:lang w:val="en-US"/>
        </w:rPr>
        <mc:AlternateContent>
          <mc:Choice Requires="wps">
            <w:drawing>
              <wp:anchor distT="0" distB="0" distL="114300" distR="114300" simplePos="0" relativeHeight="255475712" behindDoc="0" locked="0" layoutInCell="1" allowOverlap="1" wp14:anchorId="25923A46" wp14:editId="1C0D057A">
                <wp:simplePos x="0" y="0"/>
                <wp:positionH relativeFrom="column">
                  <wp:posOffset>6076950</wp:posOffset>
                </wp:positionH>
                <wp:positionV relativeFrom="paragraph">
                  <wp:posOffset>275590</wp:posOffset>
                </wp:positionV>
                <wp:extent cx="0" cy="7010400"/>
                <wp:effectExtent l="0" t="0" r="19050" b="19050"/>
                <wp:wrapNone/>
                <wp:docPr id="2725" name="Straight Connector 272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0ED9D" id="Straight Connector 2725" o:spid="_x0000_s1026" style="position:absolute;flip:x;z-index:2554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VVMq78QBAADTAwAADgAAAAAAAAAAAAAA&#10;AAAuAgAAZHJzL2Uyb0RvYy54bWxQSwECLQAUAAYACAAAACEA4Hhxw90AAAALAQAADwAAAAAAAAAA&#10;AAAAAAAeBAAAZHJzL2Rvd25yZXYueG1sUEsFBgAAAAAEAAQA8wAAACgFAAAAAA==&#10;" strokecolor="#4579b8 [3044]"/>
            </w:pict>
          </mc:Fallback>
        </mc:AlternateContent>
      </w:r>
    </w:p>
    <w:p w14:paraId="124DD29B" w14:textId="0A8531AC" w:rsidR="00762B52" w:rsidRDefault="00762B52" w:rsidP="00762B52">
      <w:r w:rsidRPr="00A96635">
        <w:rPr>
          <w:noProof/>
          <w:lang w:val="en-US"/>
        </w:rPr>
        <mc:AlternateContent>
          <mc:Choice Requires="wps">
            <w:drawing>
              <wp:anchor distT="0" distB="0" distL="114300" distR="114300" simplePos="0" relativeHeight="255474688" behindDoc="0" locked="0" layoutInCell="1" allowOverlap="1" wp14:anchorId="22402335" wp14:editId="11937B34">
                <wp:simplePos x="0" y="0"/>
                <wp:positionH relativeFrom="column">
                  <wp:posOffset>4791075</wp:posOffset>
                </wp:positionH>
                <wp:positionV relativeFrom="paragraph">
                  <wp:posOffset>91440</wp:posOffset>
                </wp:positionV>
                <wp:extent cx="0" cy="6991350"/>
                <wp:effectExtent l="0" t="0" r="19050" b="19050"/>
                <wp:wrapNone/>
                <wp:docPr id="2726" name="Straight Connector 272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5A4A0" id="Straight Connector 2726" o:spid="_x0000_s1026" style="position:absolute;z-index:2554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" strokecolor="#4579b8 [3044]"/>
            </w:pict>
          </mc:Fallback>
        </mc:AlternateContent>
      </w:r>
    </w:p>
    <w:p w14:paraId="4E9539F5" w14:textId="77777777" w:rsidR="00762B52" w:rsidRDefault="00762B52" w:rsidP="00762B52"/>
    <w:p w14:paraId="3D1DBD85" w14:textId="36434161" w:rsidR="00762B52" w:rsidRDefault="00B552EC" w:rsidP="00762B52">
      <w:r>
        <w:rPr>
          <w:rFonts w:ascii="Times New Roman" w:eastAsiaTheme="minorHAnsi" w:hAnsi="Times New Roman"/>
          <w:noProof/>
          <w:szCs w:val="24"/>
          <w:lang w:val="en-US"/>
        </w:rPr>
        <mc:AlternateContent>
          <mc:Choice Requires="wps">
            <w:drawing>
              <wp:anchor distT="0" distB="0" distL="114300" distR="114300" simplePos="0" relativeHeight="255519744" behindDoc="0" locked="0" layoutInCell="1" allowOverlap="1" wp14:anchorId="4D2FE507" wp14:editId="32D8CB30">
                <wp:simplePos x="0" y="0"/>
                <wp:positionH relativeFrom="column">
                  <wp:posOffset>885825</wp:posOffset>
                </wp:positionH>
                <wp:positionV relativeFrom="paragraph">
                  <wp:posOffset>36195</wp:posOffset>
                </wp:positionV>
                <wp:extent cx="1762125" cy="561975"/>
                <wp:effectExtent l="57150" t="38100" r="85725" b="104775"/>
                <wp:wrapNone/>
                <wp:docPr id="2755" name="Rectangle 2755"/>
                <wp:cNvGraphicFramePr/>
                <a:graphic xmlns:a="http://schemas.openxmlformats.org/drawingml/2006/main">
                  <a:graphicData uri="http://schemas.microsoft.com/office/word/2010/wordprocessingShape">
                    <wps:wsp>
                      <wps:cNvSpPr/>
                      <wps:spPr>
                        <a:xfrm>
                          <a:off x="0" y="0"/>
                          <a:ext cx="1762125"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3740DD4" w14:textId="53143F8E" w:rsidR="00944514" w:rsidRPr="00755387" w:rsidRDefault="00944514" w:rsidP="00B552EC">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2FE507" id="Rectangle 2755" o:spid="_x0000_s2588" style="position:absolute;margin-left:69.75pt;margin-top:2.85pt;width:138.75pt;height:44.25pt;z-index:2555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" fillcolor="#92d050" strokecolor="#92d050">
                <v:shadow on="t" color="black" opacity="24903f" origin=",.5" offset="0,.55556mm"/>
                <v:textbox>
                  <w:txbxContent>
                    <w:p w14:paraId="23740DD4" w14:textId="53143F8E" w:rsidR="00944514" w:rsidRPr="00755387" w:rsidRDefault="00944514" w:rsidP="00B552EC">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47711E7F" w14:textId="31465032" w:rsidR="00762B52" w:rsidRDefault="00762B52" w:rsidP="00762B52"/>
    <w:p w14:paraId="717F48E8" w14:textId="2048F034" w:rsidR="00B552EC" w:rsidRDefault="00B552EC" w:rsidP="00762B52"/>
    <w:p w14:paraId="2933C60C" w14:textId="180B95C3" w:rsidR="00B552EC" w:rsidRDefault="00B552EC" w:rsidP="00762B52"/>
    <w:p w14:paraId="0F7D1C9B" w14:textId="77777777" w:rsidR="00B552EC" w:rsidRDefault="00B552EC" w:rsidP="00762B52"/>
    <w:p w14:paraId="59ABCA5F" w14:textId="77777777" w:rsidR="00762B52" w:rsidRDefault="00762B52" w:rsidP="00762B52">
      <w:r w:rsidRPr="00487A32">
        <w:rPr>
          <w:rFonts w:asciiTheme="minorHAnsi" w:hAnsiTheme="minorHAnsi" w:cs="Arial"/>
          <w:noProof/>
          <w:szCs w:val="24"/>
          <w:lang w:val="en-US"/>
        </w:rPr>
        <mc:AlternateContent>
          <mc:Choice Requires="wps">
            <w:drawing>
              <wp:anchor distT="0" distB="0" distL="114300" distR="114300" simplePos="0" relativeHeight="255490048" behindDoc="0" locked="0" layoutInCell="1" allowOverlap="1" wp14:anchorId="160CB36B" wp14:editId="004BC659">
                <wp:simplePos x="0" y="0"/>
                <wp:positionH relativeFrom="column">
                  <wp:posOffset>1123950</wp:posOffset>
                </wp:positionH>
                <wp:positionV relativeFrom="paragraph">
                  <wp:posOffset>34925</wp:posOffset>
                </wp:positionV>
                <wp:extent cx="1285875" cy="666750"/>
                <wp:effectExtent l="0" t="0" r="28575" b="19050"/>
                <wp:wrapNone/>
                <wp:docPr id="2728" name="Rectangle 2728"/>
                <wp:cNvGraphicFramePr/>
                <a:graphic xmlns:a="http://schemas.openxmlformats.org/drawingml/2006/main">
                  <a:graphicData uri="http://schemas.microsoft.com/office/word/2010/wordprocessingShape">
                    <wps:wsp>
                      <wps:cNvSpPr/>
                      <wps:spPr>
                        <a:xfrm>
                          <a:off x="0" y="0"/>
                          <a:ext cx="1285875" cy="666750"/>
                        </a:xfrm>
                        <a:prstGeom prst="rect">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6536FC3" w14:textId="2E699D4F" w:rsidR="00944514" w:rsidRPr="00487A32" w:rsidRDefault="00944514" w:rsidP="00762B52">
                            <w:pPr>
                              <w:jc w:val="center"/>
                              <w:rPr>
                                <w:rFonts w:asciiTheme="minorHAnsi" w:hAnsiTheme="minorHAnsi" w:cs="Arial"/>
                                <w:szCs w:val="24"/>
                              </w:rPr>
                            </w:pPr>
                            <w:r w:rsidRPr="00487A32">
                              <w:rPr>
                                <w:rFonts w:asciiTheme="minorHAnsi" w:hAnsiTheme="minorHAnsi" w:cs="Arial"/>
                                <w:szCs w:val="24"/>
                              </w:rPr>
                              <w:t xml:space="preserve">Starting with </w:t>
                            </w:r>
                            <w:r>
                              <w:rPr>
                                <w:rFonts w:asciiTheme="minorHAnsi" w:hAnsiTheme="minorHAnsi" w:cs="Arial"/>
                                <w:szCs w:val="24"/>
                              </w:rPr>
                              <w:t>profile id=0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CB36B" id="Rectangle 2728" o:spid="_x0000_s2589" style="position:absolute;margin-left:88.5pt;margin-top:2.75pt;width:101.25pt;height:52.5pt;z-index:25549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" fillcolor="white [3201]" strokecolor="#4f81bd [3204]" strokeweight="1pt">
                <v:textbox>
                  <w:txbxContent>
                    <w:p w14:paraId="36536FC3" w14:textId="2E699D4F" w:rsidR="00944514" w:rsidRPr="00487A32" w:rsidRDefault="00944514" w:rsidP="00762B52">
                      <w:pPr>
                        <w:jc w:val="center"/>
                        <w:rPr>
                          <w:rFonts w:asciiTheme="minorHAnsi" w:hAnsiTheme="minorHAnsi" w:cs="Arial"/>
                          <w:szCs w:val="24"/>
                        </w:rPr>
                      </w:pPr>
                      <w:r w:rsidRPr="00487A32">
                        <w:rPr>
                          <w:rFonts w:asciiTheme="minorHAnsi" w:hAnsiTheme="minorHAnsi" w:cs="Arial"/>
                          <w:szCs w:val="24"/>
                        </w:rPr>
                        <w:t xml:space="preserve">Starting with </w:t>
                      </w:r>
                      <w:r>
                        <w:rPr>
                          <w:rFonts w:asciiTheme="minorHAnsi" w:hAnsiTheme="minorHAnsi" w:cs="Arial"/>
                          <w:szCs w:val="24"/>
                        </w:rPr>
                        <w:t>profile id=0</w:t>
                      </w:r>
                    </w:p>
                  </w:txbxContent>
                </v:textbox>
              </v:rect>
            </w:pict>
          </mc:Fallback>
        </mc:AlternateContent>
      </w:r>
    </w:p>
    <w:p w14:paraId="2E7F8F5B" w14:textId="77777777" w:rsidR="00762B52" w:rsidRPr="00487A32" w:rsidRDefault="00762B52" w:rsidP="00762B52">
      <w:pPr>
        <w:rPr>
          <w:rFonts w:asciiTheme="minorHAnsi" w:hAnsiTheme="minorHAnsi"/>
          <w:szCs w:val="24"/>
        </w:rPr>
      </w:pPr>
    </w:p>
    <w:p w14:paraId="6EAB5EA9" w14:textId="77777777" w:rsidR="00762B52" w:rsidRPr="00487A32" w:rsidRDefault="00762B52" w:rsidP="00762B52">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p>
    <w:p w14:paraId="3F5B79F9" w14:textId="77777777" w:rsidR="00762B52" w:rsidRPr="00487A32" w:rsidRDefault="00762B52" w:rsidP="00762B52">
      <w:pPr>
        <w:ind w:firstLine="720"/>
        <w:rPr>
          <w:rFonts w:asciiTheme="minorHAnsi" w:hAnsiTheme="minorHAnsi" w:cs="Arial"/>
          <w:szCs w:val="24"/>
        </w:rPr>
      </w:pPr>
      <w:r w:rsidRPr="00487A32">
        <w:rPr>
          <w:rFonts w:asciiTheme="minorHAnsi" w:hAnsiTheme="minorHAnsi" w:cs="Arial"/>
          <w:szCs w:val="24"/>
        </w:rPr>
        <w:tab/>
      </w:r>
      <w:r w:rsidRPr="00487A32">
        <w:rPr>
          <w:rFonts w:asciiTheme="minorHAnsi" w:hAnsiTheme="minorHAnsi" w:cs="Arial"/>
          <w:szCs w:val="24"/>
        </w:rPr>
        <w:tab/>
      </w:r>
      <w:r w:rsidRPr="00487A32">
        <w:rPr>
          <w:rFonts w:asciiTheme="minorHAnsi" w:hAnsiTheme="minorHAnsi" w:cs="Arial"/>
          <w:szCs w:val="24"/>
        </w:rPr>
        <w:tab/>
      </w:r>
    </w:p>
    <w:p w14:paraId="3363139C" w14:textId="77777777" w:rsidR="00762B52" w:rsidRPr="00487A32" w:rsidRDefault="00762B52" w:rsidP="00762B52">
      <w:pPr>
        <w:ind w:firstLine="720"/>
        <w:rPr>
          <w:rFonts w:asciiTheme="minorHAnsi" w:hAnsiTheme="minorHAnsi" w:cs="Arial"/>
          <w:szCs w:val="24"/>
        </w:rPr>
      </w:pPr>
      <w:r w:rsidRPr="008A5010">
        <w:rPr>
          <w:noProof/>
          <w:lang w:val="en-US"/>
        </w:rPr>
        <mc:AlternateContent>
          <mc:Choice Requires="wps">
            <w:drawing>
              <wp:anchor distT="0" distB="0" distL="114300" distR="114300" simplePos="0" relativeHeight="255499264" behindDoc="0" locked="0" layoutInCell="1" allowOverlap="1" wp14:anchorId="7604F9D4" wp14:editId="37F12E62">
                <wp:simplePos x="0" y="0"/>
                <wp:positionH relativeFrom="margin">
                  <wp:align>right</wp:align>
                </wp:positionH>
                <wp:positionV relativeFrom="paragraph">
                  <wp:posOffset>90170</wp:posOffset>
                </wp:positionV>
                <wp:extent cx="1581150" cy="514350"/>
                <wp:effectExtent l="0" t="0" r="19050" b="19050"/>
                <wp:wrapNone/>
                <wp:docPr id="2729" name="Flowchart: Process 2729"/>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987F645" w14:textId="1F1767B3" w:rsidR="00944514" w:rsidRPr="008A5010" w:rsidRDefault="00944514" w:rsidP="00762B52">
                            <w:pPr>
                              <w:jc w:val="center"/>
                            </w:pPr>
                            <w:r>
                              <w:t>check next profile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4F9D4" id="Flowchart: Process 2729" o:spid="_x0000_s2590" type="#_x0000_t109" style="position:absolute;left:0;text-align:left;margin-left:73.3pt;margin-top:7.1pt;width:124.5pt;height:40.5pt;z-index:25549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" fillcolor="white [3201]" strokecolor="#4f81bd [3204]" strokeweight="1pt">
                <v:textbox>
                  <w:txbxContent>
                    <w:p w14:paraId="4987F645" w14:textId="1F1767B3" w:rsidR="00944514" w:rsidRPr="008A5010" w:rsidRDefault="00944514" w:rsidP="00762B52">
                      <w:pPr>
                        <w:jc w:val="center"/>
                      </w:pPr>
                      <w:r>
                        <w:t>check next profile id</w:t>
                      </w:r>
                    </w:p>
                  </w:txbxContent>
                </v:textbox>
                <w10:wrap anchorx="margin"/>
              </v:shape>
            </w:pict>
          </mc:Fallback>
        </mc:AlternateContent>
      </w:r>
    </w:p>
    <w:p w14:paraId="7AF40C74" w14:textId="6C487AE6" w:rsidR="00762B52" w:rsidRPr="00487A32" w:rsidRDefault="00762B52" w:rsidP="00762B52">
      <w:pPr>
        <w:ind w:firstLine="720"/>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500288" behindDoc="0" locked="0" layoutInCell="1" allowOverlap="1" wp14:anchorId="1983738F" wp14:editId="59225994">
                <wp:simplePos x="0" y="0"/>
                <wp:positionH relativeFrom="column">
                  <wp:posOffset>1781175</wp:posOffset>
                </wp:positionH>
                <wp:positionV relativeFrom="paragraph">
                  <wp:posOffset>190500</wp:posOffset>
                </wp:positionV>
                <wp:extent cx="2114550" cy="0"/>
                <wp:effectExtent l="38100" t="76200" r="0" b="95250"/>
                <wp:wrapNone/>
                <wp:docPr id="2731" name="Straight Arrow Connector 2731"/>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77AF6" id="Straight Arrow Connector 2731" o:spid="_x0000_s1026" type="#_x0000_t32" style="position:absolute;margin-left:140.25pt;margin-top:15pt;width:166.5pt;height:0;flip:x;z-index:25550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" strokecolor="#4579b8 [3044]">
                <v:stroke endarrow="block"/>
              </v:shape>
            </w:pict>
          </mc:Fallback>
        </mc:AlternateContent>
      </w:r>
      <w:r>
        <w:rPr>
          <w:rFonts w:asciiTheme="minorHAnsi" w:hAnsiTheme="minorHAnsi" w:cs="Arial"/>
          <w:szCs w:val="24"/>
        </w:rPr>
        <w:t xml:space="preserve">                                              Increment the </w:t>
      </w:r>
      <w:r w:rsidR="00A93D0F">
        <w:rPr>
          <w:rFonts w:asciiTheme="minorHAnsi" w:hAnsiTheme="minorHAnsi" w:cs="Arial"/>
          <w:szCs w:val="24"/>
        </w:rPr>
        <w:t>profile id</w:t>
      </w:r>
      <w:r>
        <w:rPr>
          <w:rFonts w:asciiTheme="minorHAnsi" w:hAnsiTheme="minorHAnsi" w:cs="Arial"/>
          <w:szCs w:val="24"/>
        </w:rPr>
        <w:t xml:space="preserve"> by 1</w:t>
      </w:r>
    </w:p>
    <w:p w14:paraId="46EDE56C" w14:textId="60E4FF86" w:rsidR="00762B52" w:rsidRPr="00487A32" w:rsidRDefault="00762B52" w:rsidP="00762B52">
      <w:pPr>
        <w:rPr>
          <w:rFonts w:asciiTheme="minorHAnsi" w:hAnsiTheme="minorHAnsi"/>
          <w:szCs w:val="24"/>
        </w:rPr>
      </w:pPr>
    </w:p>
    <w:p w14:paraId="2F87490F" w14:textId="77777777" w:rsidR="00762B52" w:rsidRPr="00487A32" w:rsidRDefault="00762B52" w:rsidP="00762B52">
      <w:pPr>
        <w:rPr>
          <w:rFonts w:asciiTheme="minorHAnsi" w:hAnsiTheme="minorHAnsi"/>
          <w:szCs w:val="24"/>
        </w:rPr>
      </w:pPr>
    </w:p>
    <w:p w14:paraId="740AA2B5" w14:textId="77777777" w:rsidR="00762B52" w:rsidRDefault="00762B52" w:rsidP="00762B52">
      <w:r w:rsidRPr="008A5010">
        <w:rPr>
          <w:noProof/>
          <w:lang w:val="en-US"/>
        </w:rPr>
        <mc:AlternateContent>
          <mc:Choice Requires="wps">
            <w:drawing>
              <wp:anchor distT="0" distB="0" distL="114300" distR="114300" simplePos="0" relativeHeight="255492096" behindDoc="0" locked="0" layoutInCell="1" allowOverlap="1" wp14:anchorId="4D7A2348" wp14:editId="4FAD53B2">
                <wp:simplePos x="0" y="0"/>
                <wp:positionH relativeFrom="margin">
                  <wp:posOffset>3009900</wp:posOffset>
                </wp:positionH>
                <wp:positionV relativeFrom="paragraph">
                  <wp:posOffset>189865</wp:posOffset>
                </wp:positionV>
                <wp:extent cx="1581150" cy="857250"/>
                <wp:effectExtent l="0" t="0" r="19050" b="19050"/>
                <wp:wrapNone/>
                <wp:docPr id="2735" name="Flowchart: Process 2735"/>
                <wp:cNvGraphicFramePr/>
                <a:graphic xmlns:a="http://schemas.openxmlformats.org/drawingml/2006/main">
                  <a:graphicData uri="http://schemas.microsoft.com/office/word/2010/wordprocessingShape">
                    <wps:wsp>
                      <wps:cNvSpPr/>
                      <wps:spPr>
                        <a:xfrm>
                          <a:off x="0" y="0"/>
                          <a:ext cx="1581150" cy="8572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FA37FAB" w14:textId="2486C3EE" w:rsidR="00944514" w:rsidRPr="008A5010" w:rsidRDefault="00944514" w:rsidP="00762B52">
                            <w:pPr>
                              <w:jc w:val="center"/>
                            </w:pPr>
                            <w:r>
                              <w:rPr>
                                <w:rFonts w:asciiTheme="minorHAnsi" w:hAnsiTheme="minorHAnsi" w:cs="Arial"/>
                                <w:szCs w:val="24"/>
                              </w:rPr>
                              <w:t>Read the SSL configured parameter value for the corresponding profile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A2348" id="Flowchart: Process 2735" o:spid="_x0000_s2591" type="#_x0000_t109" style="position:absolute;margin-left:237pt;margin-top:14.95pt;width:124.5pt;height:67.5pt;z-index:25549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" fillcolor="white [3201]" strokecolor="#4f81bd [3204]" strokeweight="1pt">
                <v:textbox>
                  <w:txbxContent>
                    <w:p w14:paraId="0FA37FAB" w14:textId="2486C3EE" w:rsidR="00944514" w:rsidRPr="008A5010" w:rsidRDefault="00944514" w:rsidP="00762B52">
                      <w:pPr>
                        <w:jc w:val="center"/>
                      </w:pPr>
                      <w:r>
                        <w:rPr>
                          <w:rFonts w:asciiTheme="minorHAnsi" w:hAnsiTheme="minorHAnsi" w:cs="Arial"/>
                          <w:szCs w:val="24"/>
                        </w:rPr>
                        <w:t>Read the SSL configured parameter value for the corresponding profile id</w:t>
                      </w:r>
                    </w:p>
                  </w:txbxContent>
                </v:textbox>
                <w10:wrap anchorx="margin"/>
              </v:shape>
            </w:pict>
          </mc:Fallback>
        </mc:AlternateContent>
      </w:r>
    </w:p>
    <w:p w14:paraId="5710E6EC" w14:textId="117239BB" w:rsidR="00762B52" w:rsidRDefault="00762B52" w:rsidP="00762B52">
      <w:r>
        <w:t xml:space="preserve">                                                     </w:t>
      </w:r>
    </w:p>
    <w:p w14:paraId="3E77DE9A" w14:textId="77777777" w:rsidR="00762B52" w:rsidRDefault="00762B52" w:rsidP="00762B52"/>
    <w:p w14:paraId="17A37EE2" w14:textId="77777777" w:rsidR="00762B52" w:rsidRDefault="00762B52" w:rsidP="00762B52">
      <w:r>
        <w:rPr>
          <w:noProof/>
          <w:lang w:val="en-US"/>
        </w:rPr>
        <mc:AlternateContent>
          <mc:Choice Requires="wps">
            <w:drawing>
              <wp:anchor distT="0" distB="0" distL="114300" distR="114300" simplePos="0" relativeHeight="255503360" behindDoc="0" locked="0" layoutInCell="1" allowOverlap="1" wp14:anchorId="14D701DE" wp14:editId="176F6F6D">
                <wp:simplePos x="0" y="0"/>
                <wp:positionH relativeFrom="column">
                  <wp:posOffset>1752600</wp:posOffset>
                </wp:positionH>
                <wp:positionV relativeFrom="paragraph">
                  <wp:posOffset>20320</wp:posOffset>
                </wp:positionV>
                <wp:extent cx="1257300" cy="0"/>
                <wp:effectExtent l="38100" t="76200" r="0" b="95250"/>
                <wp:wrapNone/>
                <wp:docPr id="2736" name="Straight Arrow Connector 2736"/>
                <wp:cNvGraphicFramePr/>
                <a:graphic xmlns:a="http://schemas.openxmlformats.org/drawingml/2006/main">
                  <a:graphicData uri="http://schemas.microsoft.com/office/word/2010/wordprocessingShape">
                    <wps:wsp>
                      <wps:cNvCnPr/>
                      <wps:spPr>
                        <a:xfrm flipH="1">
                          <a:off x="0" y="0"/>
                          <a:ext cx="1257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44F351" id="Straight Arrow Connector 2736" o:spid="_x0000_s1026" type="#_x0000_t32" style="position:absolute;margin-left:138pt;margin-top:1.6pt;width:99pt;height:0;flip:x;z-index:25550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" strokecolor="#4579b8 [3044]">
                <v:stroke endarrow="block"/>
              </v:shape>
            </w:pict>
          </mc:Fallback>
        </mc:AlternateContent>
      </w:r>
    </w:p>
    <w:p w14:paraId="76475BC5" w14:textId="77777777" w:rsidR="00762B52" w:rsidRDefault="00762B52" w:rsidP="00762B52">
      <w:r>
        <w:rPr>
          <w:noProof/>
          <w:lang w:val="en-US"/>
        </w:rPr>
        <mc:AlternateContent>
          <mc:Choice Requires="wps">
            <w:drawing>
              <wp:anchor distT="0" distB="0" distL="114300" distR="114300" simplePos="0" relativeHeight="255493120" behindDoc="0" locked="0" layoutInCell="1" allowOverlap="1" wp14:anchorId="291270E8" wp14:editId="4382329F">
                <wp:simplePos x="0" y="0"/>
                <wp:positionH relativeFrom="column">
                  <wp:posOffset>400050</wp:posOffset>
                </wp:positionH>
                <wp:positionV relativeFrom="paragraph">
                  <wp:posOffset>43180</wp:posOffset>
                </wp:positionV>
                <wp:extent cx="1352550" cy="0"/>
                <wp:effectExtent l="38100" t="76200" r="0" b="95250"/>
                <wp:wrapNone/>
                <wp:docPr id="2737" name="Straight Arrow Connector 2737"/>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726FB" id="Straight Arrow Connector 2737" o:spid="_x0000_s1026" type="#_x0000_t32" style="position:absolute;margin-left:31.5pt;margin-top:3.4pt;width:106.5pt;height:0;flip:x;z-index:2554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" strokecolor="#4579b8 [3044]">
                <v:stroke endarrow="block"/>
              </v:shape>
            </w:pict>
          </mc:Fallback>
        </mc:AlternateContent>
      </w:r>
    </w:p>
    <w:p w14:paraId="2A989332" w14:textId="31954FF6" w:rsidR="00762B52" w:rsidRDefault="00762B52" w:rsidP="00762B52">
      <w:r>
        <w:t xml:space="preserve">       Send </w:t>
      </w:r>
      <w:r w:rsidR="00A93D0F">
        <w:t>SSL</w:t>
      </w:r>
      <w:r>
        <w:t xml:space="preserve"> </w:t>
      </w:r>
      <w:r w:rsidR="00A93D0F">
        <w:t>configuration</w:t>
      </w:r>
    </w:p>
    <w:p w14:paraId="3A53BE1B" w14:textId="77777777" w:rsidR="00762B52" w:rsidRDefault="00762B52" w:rsidP="00762B52">
      <w:r w:rsidRPr="00487A32">
        <w:rPr>
          <w:rFonts w:asciiTheme="minorHAnsi" w:hAnsiTheme="minorHAnsi" w:cs="Arial"/>
          <w:noProof/>
          <w:szCs w:val="24"/>
          <w:lang w:val="en-US"/>
        </w:rPr>
        <mc:AlternateContent>
          <mc:Choice Requires="wps">
            <w:drawing>
              <wp:anchor distT="0" distB="0" distL="114300" distR="114300" simplePos="0" relativeHeight="255495168" behindDoc="0" locked="0" layoutInCell="1" allowOverlap="1" wp14:anchorId="74DCDC65" wp14:editId="26D8C1F2">
                <wp:simplePos x="0" y="0"/>
                <wp:positionH relativeFrom="column">
                  <wp:posOffset>914400</wp:posOffset>
                </wp:positionH>
                <wp:positionV relativeFrom="paragraph">
                  <wp:posOffset>6985</wp:posOffset>
                </wp:positionV>
                <wp:extent cx="1733550" cy="1714500"/>
                <wp:effectExtent l="0" t="0" r="19050" b="19050"/>
                <wp:wrapNone/>
                <wp:docPr id="2738" name="Diamond 2738"/>
                <wp:cNvGraphicFramePr/>
                <a:graphic xmlns:a="http://schemas.openxmlformats.org/drawingml/2006/main">
                  <a:graphicData uri="http://schemas.microsoft.com/office/word/2010/wordprocessingShape">
                    <wps:wsp>
                      <wps:cNvSpPr/>
                      <wps:spPr>
                        <a:xfrm>
                          <a:off x="0" y="0"/>
                          <a:ext cx="1733550" cy="1714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6F0ACD4" w14:textId="1D1DDBCA" w:rsidR="00944514" w:rsidRPr="000153DC" w:rsidRDefault="00944514" w:rsidP="00762B52">
                            <w:pPr>
                              <w:jc w:val="center"/>
                            </w:pPr>
                            <w:r>
                              <w:t>If profile ID &lt; MAX_PROFILE_ID</w:t>
                            </w:r>
                          </w:p>
                          <w:p w14:paraId="3A23281E" w14:textId="77777777" w:rsidR="00944514" w:rsidRPr="00D84439" w:rsidRDefault="00944514" w:rsidP="00762B52">
                            <w:pPr>
                              <w:jc w:val="center"/>
                              <w:rPr>
                                <w:rFonts w:ascii="Arial" w:hAnsi="Arial" w:cs="Arial"/>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CDC65" id="Diamond 2738" o:spid="_x0000_s2592" type="#_x0000_t4" style="position:absolute;margin-left:1in;margin-top:.55pt;width:136.5pt;height:135pt;z-index:2554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" fillcolor="white [3201]" strokecolor="#4f81bd [3204]" strokeweight="1pt">
                <v:textbox>
                  <w:txbxContent>
                    <w:p w14:paraId="66F0ACD4" w14:textId="1D1DDBCA" w:rsidR="00944514" w:rsidRPr="000153DC" w:rsidRDefault="00944514" w:rsidP="00762B52">
                      <w:pPr>
                        <w:jc w:val="center"/>
                      </w:pPr>
                      <w:r>
                        <w:t>If profile ID &lt; MAX_PROFILE_ID</w:t>
                      </w:r>
                    </w:p>
                    <w:p w14:paraId="3A23281E" w14:textId="77777777" w:rsidR="00944514" w:rsidRPr="00D84439" w:rsidRDefault="00944514" w:rsidP="00762B52">
                      <w:pPr>
                        <w:jc w:val="center"/>
                        <w:rPr>
                          <w:rFonts w:ascii="Arial" w:hAnsi="Arial" w:cs="Arial"/>
                          <w:sz w:val="20"/>
                        </w:rPr>
                      </w:pPr>
                    </w:p>
                  </w:txbxContent>
                </v:textbox>
              </v:shape>
            </w:pict>
          </mc:Fallback>
        </mc:AlternateContent>
      </w:r>
      <w:r>
        <w:t xml:space="preserve">       as intermediate </w:t>
      </w:r>
    </w:p>
    <w:p w14:paraId="39B0DC96" w14:textId="77777777" w:rsidR="00762B52" w:rsidRDefault="00762B52" w:rsidP="00762B52">
      <w:r>
        <w:t xml:space="preserve">       response </w:t>
      </w:r>
    </w:p>
    <w:p w14:paraId="510B4AF8" w14:textId="77777777" w:rsidR="00762B52" w:rsidRDefault="00762B52" w:rsidP="00762B52"/>
    <w:p w14:paraId="3947FC30" w14:textId="77777777" w:rsidR="00762B52" w:rsidRDefault="00762B52" w:rsidP="00762B52">
      <w:r>
        <w:t xml:space="preserve">                  No</w:t>
      </w:r>
    </w:p>
    <w:p w14:paraId="19A28D17" w14:textId="4966ABB9" w:rsidR="00762B52" w:rsidRDefault="00A93D0F" w:rsidP="00762B52">
      <w:r>
        <w:rPr>
          <w:noProof/>
          <w:lang w:val="en-US"/>
        </w:rPr>
        <mc:AlternateContent>
          <mc:Choice Requires="wps">
            <w:drawing>
              <wp:anchor distT="0" distB="0" distL="114300" distR="114300" simplePos="0" relativeHeight="255520768" behindDoc="0" locked="0" layoutInCell="1" allowOverlap="1" wp14:anchorId="02D6B7E5" wp14:editId="5CDCDFE6">
                <wp:simplePos x="0" y="0"/>
                <wp:positionH relativeFrom="column">
                  <wp:posOffset>419100</wp:posOffset>
                </wp:positionH>
                <wp:positionV relativeFrom="paragraph">
                  <wp:posOffset>120015</wp:posOffset>
                </wp:positionV>
                <wp:extent cx="504825" cy="0"/>
                <wp:effectExtent l="38100" t="76200" r="0" b="95250"/>
                <wp:wrapNone/>
                <wp:docPr id="2756" name="Straight Arrow Connector 2756"/>
                <wp:cNvGraphicFramePr/>
                <a:graphic xmlns:a="http://schemas.openxmlformats.org/drawingml/2006/main">
                  <a:graphicData uri="http://schemas.microsoft.com/office/word/2010/wordprocessingShape">
                    <wps:wsp>
                      <wps:cNvCnPr/>
                      <wps:spPr>
                        <a:xfrm flipH="1">
                          <a:off x="0" y="0"/>
                          <a:ext cx="504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420FB" id="Straight Arrow Connector 2756" o:spid="_x0000_s1026" type="#_x0000_t32" style="position:absolute;margin-left:33pt;margin-top:9.45pt;width:39.75pt;height:0;flip:x;z-index:2555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" strokecolor="#4579b8 [3044]">
                <v:stroke endarrow="block"/>
              </v:shape>
            </w:pict>
          </mc:Fallback>
        </mc:AlternateContent>
      </w:r>
    </w:p>
    <w:p w14:paraId="0C0B620E" w14:textId="77777777" w:rsidR="00762B52" w:rsidRDefault="00762B52" w:rsidP="00762B52">
      <w:r>
        <w:t xml:space="preserve">              Send OK</w:t>
      </w:r>
    </w:p>
    <w:p w14:paraId="2BBD7D7E" w14:textId="77777777" w:rsidR="00762B52" w:rsidRDefault="00762B52" w:rsidP="00762B52">
      <w:r>
        <w:t xml:space="preserve">              as final </w:t>
      </w:r>
    </w:p>
    <w:p w14:paraId="1F840C6A" w14:textId="15334EB0" w:rsidR="00762B52" w:rsidRDefault="00762B52" w:rsidP="00762B52">
      <w:r>
        <w:t xml:space="preserve">              response</w:t>
      </w:r>
    </w:p>
    <w:p w14:paraId="6C5E6511" w14:textId="37633D16" w:rsidR="00A93D0F" w:rsidRDefault="00A93D0F" w:rsidP="00762B52"/>
    <w:p w14:paraId="752B490F" w14:textId="77777777" w:rsidR="00A93D0F" w:rsidRDefault="00A93D0F" w:rsidP="00762B52"/>
    <w:p w14:paraId="27DCF67B" w14:textId="7013123F" w:rsidR="00762B52" w:rsidRDefault="00762B52" w:rsidP="00762B52">
      <w:r w:rsidRPr="008A5010">
        <w:rPr>
          <w:noProof/>
          <w:lang w:val="en-US"/>
        </w:rPr>
        <mc:AlternateContent>
          <mc:Choice Requires="wps">
            <w:drawing>
              <wp:anchor distT="0" distB="0" distL="114300" distR="114300" simplePos="0" relativeHeight="255497216" behindDoc="0" locked="0" layoutInCell="1" allowOverlap="1" wp14:anchorId="1861F4D3" wp14:editId="00FA00FF">
                <wp:simplePos x="0" y="0"/>
                <wp:positionH relativeFrom="margin">
                  <wp:posOffset>3657600</wp:posOffset>
                </wp:positionH>
                <wp:positionV relativeFrom="paragraph">
                  <wp:posOffset>31115</wp:posOffset>
                </wp:positionV>
                <wp:extent cx="1581150" cy="514350"/>
                <wp:effectExtent l="0" t="0" r="19050" b="19050"/>
                <wp:wrapNone/>
                <wp:docPr id="2740" name="Flowchart: Process 2740"/>
                <wp:cNvGraphicFramePr/>
                <a:graphic xmlns:a="http://schemas.openxmlformats.org/drawingml/2006/main">
                  <a:graphicData uri="http://schemas.microsoft.com/office/word/2010/wordprocessingShape">
                    <wps:wsp>
                      <wps:cNvSpPr/>
                      <wps:spPr>
                        <a:xfrm>
                          <a:off x="0" y="0"/>
                          <a:ext cx="1581150" cy="5143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754C8878" w14:textId="49A67894" w:rsidR="00944514" w:rsidRPr="008A5010" w:rsidRDefault="00944514" w:rsidP="00762B52">
                            <w:pPr>
                              <w:jc w:val="center"/>
                            </w:pPr>
                            <w:r>
                              <w:t>GOTO check next profile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1F4D3" id="Flowchart: Process 2740" o:spid="_x0000_s2593" type="#_x0000_t109" style="position:absolute;margin-left:4in;margin-top:2.45pt;width:124.5pt;height:40.5pt;z-index:25549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" fillcolor="white [3201]" strokecolor="#4f81bd [3204]" strokeweight="1pt">
                <v:textbox>
                  <w:txbxContent>
                    <w:p w14:paraId="754C8878" w14:textId="49A67894" w:rsidR="00944514" w:rsidRPr="008A5010" w:rsidRDefault="00944514" w:rsidP="00762B52">
                      <w:pPr>
                        <w:jc w:val="center"/>
                      </w:pPr>
                      <w:r>
                        <w:t>GOTO check next profile ID</w:t>
                      </w:r>
                    </w:p>
                  </w:txbxContent>
                </v:textbox>
                <w10:wrap anchorx="margin"/>
              </v:shape>
            </w:pict>
          </mc:Fallback>
        </mc:AlternateContent>
      </w:r>
      <w:r>
        <w:t xml:space="preserve">                                            </w:t>
      </w:r>
    </w:p>
    <w:p w14:paraId="62E89A75" w14:textId="346BF046" w:rsidR="00762B52" w:rsidRDefault="00762B52" w:rsidP="00762B52">
      <w:r>
        <w:rPr>
          <w:noProof/>
          <w:lang w:val="en-US"/>
        </w:rPr>
        <mc:AlternateContent>
          <mc:Choice Requires="wps">
            <w:drawing>
              <wp:anchor distT="0" distB="0" distL="114300" distR="114300" simplePos="0" relativeHeight="255498240" behindDoc="0" locked="0" layoutInCell="1" allowOverlap="1" wp14:anchorId="1204EEE9" wp14:editId="624E23EE">
                <wp:simplePos x="0" y="0"/>
                <wp:positionH relativeFrom="column">
                  <wp:posOffset>1771650</wp:posOffset>
                </wp:positionH>
                <wp:positionV relativeFrom="paragraph">
                  <wp:posOffset>45085</wp:posOffset>
                </wp:positionV>
                <wp:extent cx="1866900" cy="0"/>
                <wp:effectExtent l="0" t="76200" r="19050" b="95250"/>
                <wp:wrapNone/>
                <wp:docPr id="2741" name="Straight Arrow Connector 2741"/>
                <wp:cNvGraphicFramePr/>
                <a:graphic xmlns:a="http://schemas.openxmlformats.org/drawingml/2006/main">
                  <a:graphicData uri="http://schemas.microsoft.com/office/word/2010/wordprocessingShape">
                    <wps:wsp>
                      <wps:cNvCnPr/>
                      <wps:spPr>
                        <a:xfrm>
                          <a:off x="0" y="0"/>
                          <a:ext cx="1866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B9862D" id="Straight Arrow Connector 2741" o:spid="_x0000_s1026" type="#_x0000_t32" style="position:absolute;margin-left:139.5pt;margin-top:3.55pt;width:147pt;height:0;z-index:25549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" strokecolor="#4579b8 [3044]">
                <v:stroke endarrow="block"/>
              </v:shape>
            </w:pict>
          </mc:Fallback>
        </mc:AlternateContent>
      </w:r>
      <w:r>
        <w:t xml:space="preserve"> </w:t>
      </w:r>
      <w:r w:rsidR="00A93D0F">
        <w:t xml:space="preserve">                                           Yes </w:t>
      </w:r>
    </w:p>
    <w:p w14:paraId="2BED7E47" w14:textId="1559D7D6" w:rsidR="00A93D0F" w:rsidRDefault="00A93D0F" w:rsidP="00762B52"/>
    <w:p w14:paraId="32B9DD86" w14:textId="01D41915" w:rsidR="00A93D0F" w:rsidRDefault="00A93D0F" w:rsidP="00762B52"/>
    <w:p w14:paraId="40D2F1B4" w14:textId="23A19239" w:rsidR="00A93D0F" w:rsidRDefault="00A93D0F" w:rsidP="00762B52"/>
    <w:p w14:paraId="08735766" w14:textId="64D4A022" w:rsidR="00A93D0F" w:rsidRDefault="00A93D0F" w:rsidP="00762B52"/>
    <w:p w14:paraId="275DD003" w14:textId="44471BAE" w:rsidR="00A93D0F" w:rsidRDefault="00A93D0F" w:rsidP="00762B52"/>
    <w:p w14:paraId="29D09B7D" w14:textId="16CF9DB1" w:rsidR="00A93D0F" w:rsidRPr="00A93D0F" w:rsidRDefault="00A93D0F" w:rsidP="00A93D0F">
      <w:pPr>
        <w:pStyle w:val="Heading3"/>
        <w:numPr>
          <w:ilvl w:val="2"/>
          <w:numId w:val="1"/>
        </w:numPr>
      </w:pPr>
      <w:bookmarkStart w:id="269" w:name="_Toc516684959"/>
      <w:r>
        <w:lastRenderedPageBreak/>
        <w:t>Service Dependencies</w:t>
      </w:r>
      <w:r w:rsidRPr="00A93D0F">
        <w:rPr>
          <w:rFonts w:asciiTheme="minorHAnsi" w:hAnsiTheme="minorHAnsi" w:cs="Arial"/>
          <w:szCs w:val="24"/>
        </w:rPr>
        <w:t>.</w:t>
      </w:r>
      <w:bookmarkEnd w:id="269"/>
    </w:p>
    <w:p w14:paraId="42E9CF32" w14:textId="77777777" w:rsidR="00A93D0F" w:rsidRPr="00EB0DAC" w:rsidRDefault="00A93D0F" w:rsidP="00A93D0F"/>
    <w:tbl>
      <w:tblPr>
        <w:tblStyle w:val="TableGrid"/>
        <w:tblW w:w="0" w:type="auto"/>
        <w:tblLook w:val="04A0" w:firstRow="1" w:lastRow="0" w:firstColumn="1" w:lastColumn="0" w:noHBand="0" w:noVBand="1"/>
      </w:tblPr>
      <w:tblGrid>
        <w:gridCol w:w="1867"/>
        <w:gridCol w:w="4380"/>
        <w:gridCol w:w="2383"/>
      </w:tblGrid>
      <w:tr w:rsidR="00A93D0F" w14:paraId="610CA7DF" w14:textId="77777777" w:rsidTr="00BE48C5">
        <w:tc>
          <w:tcPr>
            <w:tcW w:w="6247" w:type="dxa"/>
            <w:gridSpan w:val="2"/>
            <w:shd w:val="clear" w:color="auto" w:fill="D9D9D9" w:themeFill="background1" w:themeFillShade="D9"/>
          </w:tcPr>
          <w:p w14:paraId="1EBE8144" w14:textId="77777777" w:rsidR="00A93D0F" w:rsidRDefault="00A93D0F" w:rsidP="00BE48C5">
            <w:r w:rsidRPr="00EC6196">
              <w:rPr>
                <w:b/>
              </w:rPr>
              <w:t xml:space="preserve">Legato Services </w:t>
            </w:r>
          </w:p>
        </w:tc>
        <w:tc>
          <w:tcPr>
            <w:tcW w:w="2383" w:type="dxa"/>
            <w:shd w:val="clear" w:color="auto" w:fill="D9D9D9" w:themeFill="background1" w:themeFillShade="D9"/>
          </w:tcPr>
          <w:p w14:paraId="0D71C7DA" w14:textId="77777777" w:rsidR="00A93D0F" w:rsidRPr="00EC6196" w:rsidRDefault="00A93D0F" w:rsidP="00BE48C5">
            <w:pPr>
              <w:rPr>
                <w:b/>
              </w:rPr>
            </w:pPr>
            <w:r w:rsidRPr="00106A39">
              <w:rPr>
                <w:b/>
              </w:rPr>
              <w:t>Comments</w:t>
            </w:r>
            <w:r>
              <w:rPr>
                <w:b/>
              </w:rPr>
              <w:t>/Remarks</w:t>
            </w:r>
          </w:p>
        </w:tc>
      </w:tr>
      <w:tr w:rsidR="00A93D0F" w14:paraId="3801137C" w14:textId="77777777" w:rsidTr="00BE48C5">
        <w:tc>
          <w:tcPr>
            <w:tcW w:w="1867" w:type="dxa"/>
          </w:tcPr>
          <w:p w14:paraId="3D910043" w14:textId="77777777" w:rsidR="00A93D0F" w:rsidRDefault="00A93D0F" w:rsidP="00BE48C5">
            <w:pPr>
              <w:rPr>
                <w:b/>
              </w:rPr>
            </w:pPr>
            <w:r>
              <w:t>AT Command server services</w:t>
            </w:r>
          </w:p>
        </w:tc>
        <w:tc>
          <w:tcPr>
            <w:tcW w:w="4380" w:type="dxa"/>
          </w:tcPr>
          <w:p w14:paraId="5338BA29" w14:textId="77777777" w:rsidR="008A502A" w:rsidRDefault="008A502A" w:rsidP="008A502A">
            <w:r w:rsidRPr="00F64953">
              <w:t>le_atServer_Send</w:t>
            </w:r>
            <w:r>
              <w:t>Intermediate</w:t>
            </w:r>
            <w:r w:rsidRPr="00F64953">
              <w:t>Response</w:t>
            </w:r>
            <w:r w:rsidRPr="00F64953">
              <w:br/>
              <w:t>le_atServer_SendFinalResponse</w:t>
            </w:r>
            <w:r>
              <w:t xml:space="preserve"> </w:t>
            </w:r>
            <w:r>
              <w:br/>
              <w:t>le_atServer_GetCommandName</w:t>
            </w:r>
          </w:p>
          <w:p w14:paraId="39976718" w14:textId="69779966" w:rsidR="00A93D0F" w:rsidRDefault="00A93D0F" w:rsidP="008A502A"/>
        </w:tc>
        <w:tc>
          <w:tcPr>
            <w:tcW w:w="2383" w:type="dxa"/>
          </w:tcPr>
          <w:p w14:paraId="005AD745" w14:textId="77777777" w:rsidR="00A93D0F" w:rsidRPr="00F64953" w:rsidRDefault="00A93D0F" w:rsidP="00BE48C5">
            <w:r>
              <w:t>The AT commands Server handles AT commands' subscriptions on a requested serial device.</w:t>
            </w:r>
          </w:p>
        </w:tc>
      </w:tr>
    </w:tbl>
    <w:p w14:paraId="76FDC843" w14:textId="5417385D" w:rsidR="00A93D0F" w:rsidRDefault="00A93D0F" w:rsidP="00762B52"/>
    <w:p w14:paraId="19DA308A" w14:textId="337EAF43" w:rsidR="00295B82" w:rsidRDefault="00295B82" w:rsidP="00762B52"/>
    <w:p w14:paraId="5A2CDEBC" w14:textId="50ED979E" w:rsidR="00295B82" w:rsidRDefault="00295B82" w:rsidP="00295B82">
      <w:pPr>
        <w:pStyle w:val="Heading2"/>
        <w:numPr>
          <w:ilvl w:val="1"/>
          <w:numId w:val="1"/>
        </w:numPr>
        <w:tabs>
          <w:tab w:val="clear" w:pos="576"/>
        </w:tabs>
        <w:ind w:left="510" w:hanging="510"/>
      </w:pPr>
      <w:bookmarkStart w:id="270" w:name="_Toc516684960"/>
      <w:r>
        <w:t>+KSSLCFG command: SSL Configuration</w:t>
      </w:r>
      <w:bookmarkEnd w:id="270"/>
    </w:p>
    <w:p w14:paraId="0669B488" w14:textId="77777777" w:rsidR="00295B82" w:rsidRPr="00414CE0" w:rsidRDefault="00295B82" w:rsidP="00295B82">
      <w:pPr>
        <w:pStyle w:val="Heading3"/>
        <w:numPr>
          <w:ilvl w:val="2"/>
          <w:numId w:val="1"/>
        </w:numPr>
      </w:pPr>
      <w:bookmarkStart w:id="271" w:name="_Toc516684961"/>
      <w:r>
        <w:t>Syntax</w:t>
      </w:r>
      <w:bookmarkEnd w:id="271"/>
    </w:p>
    <w:p w14:paraId="203F7DE8" w14:textId="77777777" w:rsidR="00295B82" w:rsidRPr="008C5FB3" w:rsidRDefault="00295B82" w:rsidP="00295B82">
      <w:pPr>
        <w:rPr>
          <w:b/>
        </w:rPr>
      </w:pPr>
      <w:r w:rsidRPr="008C5FB3">
        <w:rPr>
          <w:b/>
        </w:rPr>
        <w:t>Test Command</w:t>
      </w:r>
    </w:p>
    <w:p w14:paraId="3ECDDF1C" w14:textId="7AE541F8" w:rsidR="00295B82" w:rsidRPr="00E02895" w:rsidRDefault="00295B82" w:rsidP="00295B82">
      <w:r w:rsidRPr="00E02895">
        <w:t>AT+</w:t>
      </w:r>
      <w:r>
        <w:t>KSSLCFG</w:t>
      </w:r>
      <w:r w:rsidRPr="00E02895">
        <w:t>=?</w:t>
      </w:r>
    </w:p>
    <w:p w14:paraId="7AF506FE" w14:textId="77777777" w:rsidR="00295B82" w:rsidRDefault="00295B82" w:rsidP="00295B82"/>
    <w:p w14:paraId="251A259A" w14:textId="77777777" w:rsidR="00295B82" w:rsidRDefault="00295B82" w:rsidP="00295B82">
      <w:r w:rsidRPr="00E02895">
        <w:t>Response</w:t>
      </w:r>
      <w:r>
        <w:t>:</w:t>
      </w:r>
    </w:p>
    <w:p w14:paraId="77214B00" w14:textId="34A6B207" w:rsidR="00295B82" w:rsidRDefault="00295B82" w:rsidP="00295B82">
      <w:r>
        <w:t>+KSSLCFG: &lt;option id&gt;,&lt;option&gt;</w:t>
      </w:r>
    </w:p>
    <w:p w14:paraId="534738D5" w14:textId="77777777" w:rsidR="00295B82" w:rsidRDefault="00295B82" w:rsidP="00295B82">
      <w:r w:rsidRPr="00E02895">
        <w:t>OK</w:t>
      </w:r>
    </w:p>
    <w:p w14:paraId="6E5C2AB4" w14:textId="77777777" w:rsidR="00295B82" w:rsidRDefault="00295B82" w:rsidP="00295B82">
      <w:pPr>
        <w:rPr>
          <w:b/>
        </w:rPr>
      </w:pPr>
    </w:p>
    <w:p w14:paraId="60DF27BC" w14:textId="77777777" w:rsidR="00295B82" w:rsidRPr="008C5FB3" w:rsidRDefault="00295B82" w:rsidP="00295B82">
      <w:pPr>
        <w:rPr>
          <w:b/>
        </w:rPr>
      </w:pPr>
      <w:r>
        <w:rPr>
          <w:b/>
        </w:rPr>
        <w:t>Read</w:t>
      </w:r>
      <w:r w:rsidRPr="008C5FB3">
        <w:rPr>
          <w:b/>
        </w:rPr>
        <w:t xml:space="preserve"> Command</w:t>
      </w:r>
    </w:p>
    <w:p w14:paraId="6C044A4F" w14:textId="49C5E3BA" w:rsidR="00295B82" w:rsidRPr="00E02895" w:rsidRDefault="00295B82" w:rsidP="00295B82">
      <w:r w:rsidRPr="00E02895">
        <w:t>AT+</w:t>
      </w:r>
      <w:r w:rsidRPr="00866CCE">
        <w:t xml:space="preserve"> </w:t>
      </w:r>
      <w:r>
        <w:t>KSSLCFG</w:t>
      </w:r>
      <w:r w:rsidRPr="00E02895">
        <w:t>?</w:t>
      </w:r>
    </w:p>
    <w:p w14:paraId="7BA3B1EE" w14:textId="77777777" w:rsidR="00295B82" w:rsidRDefault="00295B82" w:rsidP="00295B82"/>
    <w:p w14:paraId="51EDF3C4" w14:textId="77777777" w:rsidR="00295B82" w:rsidRDefault="00295B82" w:rsidP="00295B82">
      <w:r w:rsidRPr="00E02895">
        <w:t>Response</w:t>
      </w:r>
      <w:r>
        <w:t>:</w:t>
      </w:r>
    </w:p>
    <w:p w14:paraId="30AD8D3B" w14:textId="627363F2" w:rsidR="00295B82" w:rsidRDefault="00295B82" w:rsidP="00295B82">
      <w:r>
        <w:t xml:space="preserve">+KSSLCFG: 0,&lt;TLS version&gt; </w:t>
      </w:r>
    </w:p>
    <w:p w14:paraId="0D0FE0E9" w14:textId="0D716921" w:rsidR="00295B82" w:rsidRDefault="00295B82" w:rsidP="00295B82">
      <w:r>
        <w:t xml:space="preserve">+KSSLCFG: 2,&lt;Session mode&gt; </w:t>
      </w:r>
    </w:p>
    <w:p w14:paraId="35340145" w14:textId="77777777" w:rsidR="00295B82" w:rsidRDefault="00295B82" w:rsidP="00295B82">
      <w:r>
        <w:t>OK</w:t>
      </w:r>
    </w:p>
    <w:p w14:paraId="27217781" w14:textId="77777777" w:rsidR="00295B82" w:rsidRDefault="00295B82" w:rsidP="00295B82"/>
    <w:p w14:paraId="49F2559F" w14:textId="77777777" w:rsidR="00295B82" w:rsidRPr="008C5FB3" w:rsidRDefault="00295B82" w:rsidP="00295B82">
      <w:pPr>
        <w:rPr>
          <w:b/>
        </w:rPr>
      </w:pPr>
      <w:r w:rsidRPr="008C5FB3">
        <w:rPr>
          <w:b/>
        </w:rPr>
        <w:t>Write Command</w:t>
      </w:r>
    </w:p>
    <w:p w14:paraId="2C193833" w14:textId="3035C823" w:rsidR="00295B82" w:rsidRDefault="00295B82" w:rsidP="00295B82">
      <w:r>
        <w:t>If &lt;option id&gt; = 0:</w:t>
      </w:r>
    </w:p>
    <w:p w14:paraId="70CB92B8" w14:textId="6846062D" w:rsidR="00295B82" w:rsidRDefault="00295B82" w:rsidP="00295B82">
      <w:r w:rsidRPr="00E02895">
        <w:t>AT+</w:t>
      </w:r>
      <w:r w:rsidRPr="008D37CE">
        <w:t xml:space="preserve"> </w:t>
      </w:r>
      <w:r>
        <w:t>KSSLCFG</w:t>
      </w:r>
      <w:r w:rsidRPr="00E02895">
        <w:t xml:space="preserve"> </w:t>
      </w:r>
      <w:r>
        <w:t>=&lt;option id&gt;,&lt;TLS Version&gt;</w:t>
      </w:r>
    </w:p>
    <w:p w14:paraId="6167ED99" w14:textId="165EF102" w:rsidR="00295B82" w:rsidRPr="00E02895" w:rsidRDefault="00295B82" w:rsidP="00295B82">
      <w:r>
        <w:t>OK</w:t>
      </w:r>
    </w:p>
    <w:p w14:paraId="4CC89481" w14:textId="0EFF3939" w:rsidR="00295B82" w:rsidRDefault="00295B82" w:rsidP="00295B82"/>
    <w:p w14:paraId="001CD4EC" w14:textId="68ECD13C" w:rsidR="00295B82" w:rsidRDefault="00295B82" w:rsidP="00295B82">
      <w:r>
        <w:t>If &lt;option id&gt; = 1:</w:t>
      </w:r>
    </w:p>
    <w:p w14:paraId="6D211E33" w14:textId="52CF628A" w:rsidR="00295B82" w:rsidRDefault="00295B82" w:rsidP="00295B82">
      <w:r w:rsidRPr="00E02895">
        <w:t>AT+</w:t>
      </w:r>
      <w:r w:rsidRPr="008D37CE">
        <w:t xml:space="preserve"> </w:t>
      </w:r>
      <w:r>
        <w:t>KSSLCFG</w:t>
      </w:r>
      <w:r w:rsidRPr="00E02895">
        <w:t xml:space="preserve"> </w:t>
      </w:r>
      <w:r>
        <w:t>=&lt;option id&gt;,&lt;Random Seed&gt;</w:t>
      </w:r>
    </w:p>
    <w:p w14:paraId="2A907AC6" w14:textId="77777777" w:rsidR="00295B82" w:rsidRPr="00E02895" w:rsidRDefault="00295B82" w:rsidP="00295B82">
      <w:r>
        <w:t>OK</w:t>
      </w:r>
    </w:p>
    <w:p w14:paraId="7042FCC5" w14:textId="218FD414" w:rsidR="00295B82" w:rsidRDefault="00295B82" w:rsidP="00295B82"/>
    <w:p w14:paraId="526758E5" w14:textId="26295894" w:rsidR="00295B82" w:rsidRDefault="00295B82" w:rsidP="00295B82">
      <w:r>
        <w:t>If &lt;option id&gt; = 2:</w:t>
      </w:r>
    </w:p>
    <w:p w14:paraId="61CA3071" w14:textId="3AF463E1" w:rsidR="00295B82" w:rsidRDefault="00295B82" w:rsidP="00295B82">
      <w:r w:rsidRPr="00E02895">
        <w:t>AT+</w:t>
      </w:r>
      <w:r w:rsidRPr="008D37CE">
        <w:t xml:space="preserve"> </w:t>
      </w:r>
      <w:r>
        <w:t>KSSLCFG</w:t>
      </w:r>
      <w:r w:rsidRPr="00E02895">
        <w:t xml:space="preserve"> </w:t>
      </w:r>
      <w:r>
        <w:t>=&lt;option id&gt;,&lt;Session Mode&gt;</w:t>
      </w:r>
    </w:p>
    <w:p w14:paraId="24B1446E" w14:textId="77777777" w:rsidR="00295B82" w:rsidRPr="00E02895" w:rsidRDefault="00295B82" w:rsidP="00295B82">
      <w:r>
        <w:lastRenderedPageBreak/>
        <w:t>OK</w:t>
      </w:r>
    </w:p>
    <w:p w14:paraId="25C7CC66" w14:textId="77777777" w:rsidR="00295B82" w:rsidRDefault="00295B82" w:rsidP="00295B82"/>
    <w:p w14:paraId="07F85F9D" w14:textId="77777777" w:rsidR="00295B82" w:rsidRPr="006035D0" w:rsidRDefault="00295B82" w:rsidP="00295B82">
      <w:pPr>
        <w:pStyle w:val="Heading3"/>
        <w:numPr>
          <w:ilvl w:val="2"/>
          <w:numId w:val="1"/>
        </w:numPr>
      </w:pPr>
      <w:bookmarkStart w:id="272" w:name="_Toc516684962"/>
      <w:r w:rsidRPr="00A718DC">
        <w:t>Defined values</w:t>
      </w:r>
      <w:bookmarkEnd w:id="272"/>
    </w:p>
    <w:tbl>
      <w:tblPr>
        <w:tblStyle w:val="TableGrid"/>
        <w:tblW w:w="5000" w:type="pct"/>
        <w:tblLook w:val="01E0" w:firstRow="1" w:lastRow="1" w:firstColumn="1" w:lastColumn="1" w:noHBand="0" w:noVBand="0"/>
      </w:tblPr>
      <w:tblGrid>
        <w:gridCol w:w="1616"/>
        <w:gridCol w:w="2053"/>
        <w:gridCol w:w="4961"/>
      </w:tblGrid>
      <w:tr w:rsidR="00295B82" w:rsidRPr="00994B87" w14:paraId="59A93526" w14:textId="77777777" w:rsidTr="00295B82">
        <w:tc>
          <w:tcPr>
            <w:tcW w:w="5000" w:type="pct"/>
            <w:gridSpan w:val="3"/>
            <w:shd w:val="clear" w:color="auto" w:fill="A6A6A6" w:themeFill="background1" w:themeFillShade="A6"/>
          </w:tcPr>
          <w:p w14:paraId="5E78C1A1" w14:textId="77777777" w:rsidR="00295B82" w:rsidRPr="00994B87" w:rsidRDefault="00295B82" w:rsidP="00295B82">
            <w:pPr>
              <w:pStyle w:val="TableColumnHead"/>
              <w:spacing w:before="144" w:after="144"/>
              <w:rPr>
                <w:b w:val="0"/>
              </w:rPr>
            </w:pPr>
            <w:r w:rsidRPr="00994B87">
              <w:t>AT Command Syntax</w:t>
            </w:r>
          </w:p>
        </w:tc>
      </w:tr>
      <w:tr w:rsidR="00295B82" w:rsidRPr="00C4621F" w14:paraId="0EF58250" w14:textId="77777777" w:rsidTr="00295B82">
        <w:tc>
          <w:tcPr>
            <w:tcW w:w="5000" w:type="pct"/>
            <w:gridSpan w:val="3"/>
          </w:tcPr>
          <w:p w14:paraId="4B68CFB7" w14:textId="2F3F31C5" w:rsidR="00295B82" w:rsidRPr="00E35EF2" w:rsidRDefault="00295B82" w:rsidP="00295B82">
            <w:pPr>
              <w:rPr>
                <w:b/>
              </w:rPr>
            </w:pPr>
            <w:r w:rsidRPr="00E35EF2">
              <w:rPr>
                <w:b/>
              </w:rPr>
              <w:t xml:space="preserve">AT+ </w:t>
            </w:r>
            <w:r>
              <w:rPr>
                <w:b/>
              </w:rPr>
              <w:t>KSSLCFG ==&lt;option id</w:t>
            </w:r>
            <w:r w:rsidRPr="00E35EF2">
              <w:rPr>
                <w:b/>
              </w:rPr>
              <w:t xml:space="preserve"> </w:t>
            </w:r>
            <w:r>
              <w:rPr>
                <w:b/>
              </w:rPr>
              <w:t>&gt;, &lt;option&gt;</w:t>
            </w:r>
          </w:p>
        </w:tc>
      </w:tr>
      <w:tr w:rsidR="00295B82" w:rsidRPr="00E51118" w14:paraId="39342CCB" w14:textId="77777777" w:rsidTr="00DA1EC9">
        <w:tc>
          <w:tcPr>
            <w:tcW w:w="936" w:type="pct"/>
            <w:shd w:val="clear" w:color="auto" w:fill="A6A6A6" w:themeFill="background1" w:themeFillShade="A6"/>
          </w:tcPr>
          <w:p w14:paraId="7B9500F0" w14:textId="77777777" w:rsidR="00295B82" w:rsidRPr="00E51118" w:rsidRDefault="00295B82" w:rsidP="00295B82">
            <w:pPr>
              <w:pStyle w:val="TableColumnHead"/>
            </w:pPr>
            <w:r w:rsidRPr="00E51118">
              <w:t>Parameters</w:t>
            </w:r>
          </w:p>
        </w:tc>
        <w:tc>
          <w:tcPr>
            <w:tcW w:w="1190" w:type="pct"/>
            <w:shd w:val="clear" w:color="auto" w:fill="A6A6A6" w:themeFill="background1" w:themeFillShade="A6"/>
          </w:tcPr>
          <w:p w14:paraId="1E51FB23" w14:textId="77777777" w:rsidR="00295B82" w:rsidRPr="00E51118" w:rsidRDefault="00295B82" w:rsidP="00295B82">
            <w:pPr>
              <w:pStyle w:val="TableColumnHead"/>
            </w:pPr>
            <w:r w:rsidRPr="00E51118">
              <w:t>Values</w:t>
            </w:r>
          </w:p>
        </w:tc>
        <w:tc>
          <w:tcPr>
            <w:tcW w:w="2874" w:type="pct"/>
            <w:shd w:val="clear" w:color="auto" w:fill="A6A6A6" w:themeFill="background1" w:themeFillShade="A6"/>
          </w:tcPr>
          <w:p w14:paraId="4A1C429C" w14:textId="77777777" w:rsidR="00295B82" w:rsidRPr="00E51118" w:rsidRDefault="00295B82" w:rsidP="00295B82">
            <w:pPr>
              <w:pStyle w:val="TableColumnHead"/>
            </w:pPr>
            <w:r w:rsidRPr="00E51118">
              <w:t>Description</w:t>
            </w:r>
          </w:p>
        </w:tc>
      </w:tr>
      <w:tr w:rsidR="00295B82" w:rsidRPr="00E51118" w14:paraId="443D3BA4" w14:textId="77777777" w:rsidTr="00DA1EC9">
        <w:tc>
          <w:tcPr>
            <w:tcW w:w="936" w:type="pct"/>
          </w:tcPr>
          <w:p w14:paraId="21A74496" w14:textId="7F08950D" w:rsidR="00295B82" w:rsidRPr="006131D5" w:rsidRDefault="00295B82" w:rsidP="00DA1EC9">
            <w:pPr>
              <w:autoSpaceDE w:val="0"/>
              <w:autoSpaceDN w:val="0"/>
              <w:adjustRightInd w:val="0"/>
            </w:pPr>
            <w:r>
              <w:t>&lt;</w:t>
            </w:r>
            <w:r w:rsidR="00DA1EC9">
              <w:t>option</w:t>
            </w:r>
            <w:r>
              <w:t>_id&gt;</w:t>
            </w:r>
          </w:p>
        </w:tc>
        <w:tc>
          <w:tcPr>
            <w:tcW w:w="1190" w:type="pct"/>
          </w:tcPr>
          <w:p w14:paraId="28FEE3FE" w14:textId="518F104B" w:rsidR="00295B82" w:rsidRPr="00193445" w:rsidRDefault="00DA1EC9" w:rsidP="00295B82">
            <w:pPr>
              <w:autoSpaceDE w:val="0"/>
              <w:autoSpaceDN w:val="0"/>
              <w:adjustRightInd w:val="0"/>
              <w:jc w:val="center"/>
              <w:rPr>
                <w:rFonts w:asciiTheme="minorHAnsi" w:hAnsiTheme="minorHAnsi"/>
                <w:szCs w:val="24"/>
              </w:rPr>
            </w:pPr>
            <w:r>
              <w:rPr>
                <w:rFonts w:asciiTheme="minorHAnsi" w:hAnsiTheme="minorHAnsi"/>
                <w:szCs w:val="24"/>
              </w:rPr>
              <w:t>0-2</w:t>
            </w:r>
          </w:p>
        </w:tc>
        <w:tc>
          <w:tcPr>
            <w:tcW w:w="2874" w:type="pct"/>
          </w:tcPr>
          <w:p w14:paraId="0FA02D32" w14:textId="2BA44FBD" w:rsidR="00DA1EC9" w:rsidRPr="00380303"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0       -  Specify a TLS version to be used for handshake</w:t>
            </w:r>
          </w:p>
          <w:p w14:paraId="394453C8" w14:textId="5070783B" w:rsidR="00295B82"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2       - Setup random seed</w:t>
            </w:r>
          </w:p>
          <w:p w14:paraId="557D5546" w14:textId="2054C181" w:rsidR="00DA1EC9" w:rsidRPr="00DA1EC9"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Specify session mode</w:t>
            </w:r>
          </w:p>
        </w:tc>
      </w:tr>
      <w:tr w:rsidR="00295B82" w:rsidRPr="00E51118" w14:paraId="455E9D60" w14:textId="77777777" w:rsidTr="00DA1EC9">
        <w:tc>
          <w:tcPr>
            <w:tcW w:w="936" w:type="pct"/>
            <w:vAlign w:val="center"/>
          </w:tcPr>
          <w:p w14:paraId="7C25DAEA" w14:textId="434E6149" w:rsidR="00295B82" w:rsidRDefault="00295B82" w:rsidP="00DA1EC9">
            <w:pPr>
              <w:autoSpaceDE w:val="0"/>
              <w:autoSpaceDN w:val="0"/>
              <w:adjustRightInd w:val="0"/>
            </w:pPr>
            <w:r>
              <w:rPr>
                <w:rFonts w:asciiTheme="minorHAnsi" w:hAnsiTheme="minorHAnsi"/>
              </w:rPr>
              <w:t>&lt;</w:t>
            </w:r>
            <w:r w:rsidR="00DA1EC9">
              <w:rPr>
                <w:rFonts w:asciiTheme="minorHAnsi" w:hAnsiTheme="minorHAnsi"/>
              </w:rPr>
              <w:t>TLS_version</w:t>
            </w:r>
            <w:r>
              <w:rPr>
                <w:rFonts w:asciiTheme="minorHAnsi" w:hAnsiTheme="minorHAnsi"/>
              </w:rPr>
              <w:t>&gt;</w:t>
            </w:r>
          </w:p>
        </w:tc>
        <w:tc>
          <w:tcPr>
            <w:tcW w:w="1190" w:type="pct"/>
            <w:vAlign w:val="center"/>
          </w:tcPr>
          <w:p w14:paraId="534C4921" w14:textId="0998695B" w:rsidR="00295B82" w:rsidRDefault="00DA1EC9" w:rsidP="00295B82">
            <w:pPr>
              <w:autoSpaceDE w:val="0"/>
              <w:autoSpaceDN w:val="0"/>
              <w:adjustRightInd w:val="0"/>
              <w:jc w:val="center"/>
              <w:rPr>
                <w:rFonts w:asciiTheme="minorHAnsi" w:hAnsiTheme="minorHAnsi"/>
                <w:szCs w:val="24"/>
              </w:rPr>
            </w:pPr>
            <w:r>
              <w:rPr>
                <w:rFonts w:asciiTheme="minorHAnsi" w:eastAsiaTheme="minorEastAsia" w:hAnsiTheme="minorHAnsi"/>
                <w:lang w:eastAsia="zh-CN"/>
              </w:rPr>
              <w:t>0,1,3</w:t>
            </w:r>
          </w:p>
        </w:tc>
        <w:tc>
          <w:tcPr>
            <w:tcW w:w="2874" w:type="pct"/>
          </w:tcPr>
          <w:p w14:paraId="01B49214" w14:textId="38D5B9DA" w:rsidR="00DA1EC9" w:rsidRPr="00380303"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0       -  Highest possible</w:t>
            </w:r>
          </w:p>
          <w:p w14:paraId="33B14B75" w14:textId="5869F376" w:rsidR="00295B82"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TLS 1.0</w:t>
            </w:r>
          </w:p>
          <w:p w14:paraId="309E5639" w14:textId="2391CCCE" w:rsidR="00DA1EC9" w:rsidRPr="00DA1EC9"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3       - TLS 1.2</w:t>
            </w:r>
          </w:p>
        </w:tc>
      </w:tr>
      <w:tr w:rsidR="00295B82" w:rsidRPr="00E51118" w14:paraId="44234A9C" w14:textId="77777777" w:rsidTr="00DA1EC9">
        <w:tc>
          <w:tcPr>
            <w:tcW w:w="936" w:type="pct"/>
            <w:vAlign w:val="center"/>
          </w:tcPr>
          <w:p w14:paraId="59C84F74" w14:textId="455CEC97" w:rsidR="00295B82" w:rsidRDefault="00295B82" w:rsidP="00DA1EC9">
            <w:pPr>
              <w:autoSpaceDE w:val="0"/>
              <w:autoSpaceDN w:val="0"/>
              <w:adjustRightInd w:val="0"/>
              <w:rPr>
                <w:rFonts w:asciiTheme="minorHAnsi" w:hAnsiTheme="minorHAnsi"/>
              </w:rPr>
            </w:pPr>
            <w:r>
              <w:rPr>
                <w:rFonts w:asciiTheme="minorHAnsi" w:hAnsiTheme="minorHAnsi"/>
              </w:rPr>
              <w:t>&lt;</w:t>
            </w:r>
            <w:r w:rsidR="00DA1EC9">
              <w:rPr>
                <w:rFonts w:asciiTheme="minorHAnsi" w:hAnsiTheme="minorHAnsi"/>
              </w:rPr>
              <w:t>Random Seed</w:t>
            </w:r>
            <w:r>
              <w:rPr>
                <w:rFonts w:asciiTheme="minorHAnsi" w:hAnsiTheme="minorHAnsi"/>
              </w:rPr>
              <w:t>&gt;</w:t>
            </w:r>
          </w:p>
        </w:tc>
        <w:tc>
          <w:tcPr>
            <w:tcW w:w="1190" w:type="pct"/>
            <w:vAlign w:val="center"/>
          </w:tcPr>
          <w:p w14:paraId="749CFE56" w14:textId="77DD9EE5" w:rsidR="00295B82" w:rsidRDefault="00295B82" w:rsidP="00295B82">
            <w:pPr>
              <w:autoSpaceDE w:val="0"/>
              <w:autoSpaceDN w:val="0"/>
              <w:adjustRightInd w:val="0"/>
              <w:jc w:val="center"/>
              <w:rPr>
                <w:rFonts w:asciiTheme="minorHAnsi" w:eastAsiaTheme="minorEastAsia" w:hAnsiTheme="minorHAnsi"/>
                <w:lang w:eastAsia="zh-CN"/>
              </w:rPr>
            </w:pPr>
          </w:p>
        </w:tc>
        <w:tc>
          <w:tcPr>
            <w:tcW w:w="2874" w:type="pct"/>
          </w:tcPr>
          <w:p w14:paraId="45D62A58" w14:textId="257A5EB3" w:rsidR="00295B82" w:rsidRDefault="00DA1EC9" w:rsidP="00295B82">
            <w:pPr>
              <w:pStyle w:val="TableBody"/>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 xml:space="preserve">          String to be added into the entropy of the random number generator</w:t>
            </w:r>
          </w:p>
        </w:tc>
      </w:tr>
      <w:tr w:rsidR="00295B82" w:rsidRPr="00E51118" w14:paraId="765F9CB6" w14:textId="77777777" w:rsidTr="00DA1EC9">
        <w:trPr>
          <w:trHeight w:val="783"/>
        </w:trPr>
        <w:tc>
          <w:tcPr>
            <w:tcW w:w="936" w:type="pct"/>
            <w:vAlign w:val="center"/>
          </w:tcPr>
          <w:p w14:paraId="18F217F1" w14:textId="667052CE" w:rsidR="00295B82" w:rsidRPr="00193445" w:rsidRDefault="00295B82" w:rsidP="00DA1EC9">
            <w:pPr>
              <w:autoSpaceDE w:val="0"/>
              <w:autoSpaceDN w:val="0"/>
              <w:adjustRightInd w:val="0"/>
              <w:rPr>
                <w:rFonts w:asciiTheme="minorHAnsi" w:hAnsiTheme="minorHAnsi"/>
                <w:szCs w:val="24"/>
              </w:rPr>
            </w:pPr>
            <w:r>
              <w:rPr>
                <w:rFonts w:asciiTheme="minorHAnsi" w:hAnsiTheme="minorHAnsi"/>
              </w:rPr>
              <w:t>&lt;</w:t>
            </w:r>
            <w:r w:rsidR="00DA1EC9">
              <w:rPr>
                <w:rFonts w:asciiTheme="minorHAnsi" w:hAnsiTheme="minorHAnsi"/>
              </w:rPr>
              <w:t>Session mode</w:t>
            </w:r>
            <w:r>
              <w:rPr>
                <w:rFonts w:asciiTheme="minorHAnsi" w:hAnsiTheme="minorHAnsi"/>
              </w:rPr>
              <w:t>&gt;</w:t>
            </w:r>
          </w:p>
        </w:tc>
        <w:tc>
          <w:tcPr>
            <w:tcW w:w="1190" w:type="pct"/>
            <w:vAlign w:val="center"/>
          </w:tcPr>
          <w:p w14:paraId="1A8D4727" w14:textId="0D1B87AC" w:rsidR="00295B82" w:rsidRPr="00193445" w:rsidRDefault="00DA1EC9" w:rsidP="00295B82">
            <w:pPr>
              <w:autoSpaceDE w:val="0"/>
              <w:autoSpaceDN w:val="0"/>
              <w:adjustRightInd w:val="0"/>
              <w:jc w:val="center"/>
              <w:rPr>
                <w:rFonts w:asciiTheme="minorHAnsi" w:hAnsiTheme="minorHAnsi"/>
                <w:szCs w:val="24"/>
              </w:rPr>
            </w:pPr>
            <w:r>
              <w:rPr>
                <w:rFonts w:asciiTheme="minorHAnsi" w:hAnsiTheme="minorHAnsi"/>
                <w:szCs w:val="24"/>
              </w:rPr>
              <w:t>0-1</w:t>
            </w:r>
          </w:p>
        </w:tc>
        <w:tc>
          <w:tcPr>
            <w:tcW w:w="2874" w:type="pct"/>
            <w:vAlign w:val="center"/>
          </w:tcPr>
          <w:p w14:paraId="374DFE51" w14:textId="501AD779" w:rsidR="00DA1EC9" w:rsidRPr="00380303" w:rsidRDefault="00DA1EC9" w:rsidP="00DA1EC9">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0       -  Automatic</w:t>
            </w:r>
          </w:p>
          <w:p w14:paraId="1089A899" w14:textId="77777777" w:rsidR="00DA1EC9" w:rsidRDefault="00DA1EC9" w:rsidP="00DA1EC9">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1</w:t>
            </w:r>
            <w:r w:rsidRPr="00DA1EC9">
              <w:rPr>
                <w:rFonts w:asciiTheme="minorHAnsi" w:eastAsiaTheme="minorEastAsia" w:hAnsiTheme="minorHAnsi" w:cs="Arial"/>
                <w:szCs w:val="24"/>
                <w:lang w:val="en-US" w:eastAsia="zh-CN"/>
              </w:rPr>
              <w:t xml:space="preserve"> </w:t>
            </w:r>
            <w:r>
              <w:rPr>
                <w:rFonts w:asciiTheme="minorHAnsi" w:eastAsiaTheme="minorEastAsia" w:hAnsiTheme="minorHAnsi" w:cs="Arial"/>
                <w:szCs w:val="24"/>
                <w:lang w:val="en-US" w:eastAsia="zh-CN"/>
              </w:rPr>
              <w:t xml:space="preserve">      </w:t>
            </w:r>
            <w:r w:rsidRPr="00DA1EC9">
              <w:rPr>
                <w:rFonts w:asciiTheme="minorHAnsi" w:eastAsiaTheme="minorEastAsia" w:hAnsiTheme="minorHAnsi" w:cs="Arial"/>
                <w:szCs w:val="24"/>
                <w:lang w:val="en-US" w:eastAsia="zh-CN"/>
              </w:rPr>
              <w:t>- Always start a new session(not</w:t>
            </w:r>
          </w:p>
          <w:p w14:paraId="32BF77B1" w14:textId="1CFA6155" w:rsidR="00295B82" w:rsidRPr="00DA1EC9" w:rsidRDefault="00DA1EC9" w:rsidP="00DA1EC9">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w:t>
            </w:r>
            <w:r w:rsidRPr="00DA1EC9">
              <w:rPr>
                <w:rFonts w:asciiTheme="minorHAnsi" w:eastAsiaTheme="minorEastAsia" w:hAnsiTheme="minorHAnsi" w:cs="Arial"/>
                <w:szCs w:val="24"/>
                <w:lang w:val="en-US" w:eastAsia="zh-CN"/>
              </w:rPr>
              <w:t>supported)</w:t>
            </w:r>
          </w:p>
        </w:tc>
      </w:tr>
    </w:tbl>
    <w:p w14:paraId="5266F552" w14:textId="77777777" w:rsidR="00295B82" w:rsidRDefault="00295B82" w:rsidP="00295B82"/>
    <w:p w14:paraId="52DE25C0" w14:textId="77777777" w:rsidR="00295B82" w:rsidRPr="00A60978" w:rsidRDefault="00295B82" w:rsidP="00295B82">
      <w:pPr>
        <w:pStyle w:val="Heading3"/>
        <w:numPr>
          <w:ilvl w:val="2"/>
          <w:numId w:val="1"/>
        </w:numPr>
      </w:pPr>
      <w:bookmarkStart w:id="273" w:name="_Toc516684963"/>
      <w:r>
        <w:t>Examples</w:t>
      </w:r>
      <w:bookmarkEnd w:id="273"/>
    </w:p>
    <w:p w14:paraId="2F5B2439" w14:textId="77777777" w:rsidR="00295B82" w:rsidRDefault="00295B82" w:rsidP="00295B82">
      <w:pPr>
        <w:rPr>
          <w:b/>
        </w:rPr>
      </w:pPr>
      <w:r w:rsidRPr="00C928C2">
        <w:rPr>
          <w:b/>
        </w:rPr>
        <w:t>Test Command</w:t>
      </w:r>
    </w:p>
    <w:p w14:paraId="568960A5" w14:textId="74FF71AA" w:rsidR="00295B82" w:rsidRPr="00DF1685" w:rsidRDefault="00295B82" w:rsidP="00295B82">
      <w:r w:rsidRPr="00DF1685">
        <w:t xml:space="preserve">AT+ </w:t>
      </w:r>
      <w:r w:rsidR="00EF6BC0">
        <w:t>KSSLCFG</w:t>
      </w:r>
      <w:r w:rsidRPr="00DF1685">
        <w:t xml:space="preserve"> =?</w:t>
      </w:r>
    </w:p>
    <w:p w14:paraId="6F4D6DC9" w14:textId="737048B4" w:rsidR="00295B82" w:rsidRDefault="00EF6BC0" w:rsidP="00295B82">
      <w:pPr>
        <w:rPr>
          <w:rFonts w:asciiTheme="minorHAnsi" w:hAnsiTheme="minorHAnsi" w:cs="Arial"/>
          <w:szCs w:val="24"/>
        </w:rPr>
      </w:pPr>
      <w:r>
        <w:rPr>
          <w:rFonts w:asciiTheme="minorHAnsi" w:hAnsiTheme="minorHAnsi" w:cs="Arial"/>
          <w:szCs w:val="24"/>
        </w:rPr>
        <w:t>+KSSLCRYPTO: &lt;profile id&gt;,&lt;option&gt;</w:t>
      </w:r>
      <w:r w:rsidR="00295B82" w:rsidRPr="00DF1685">
        <w:rPr>
          <w:rFonts w:asciiTheme="minorHAnsi" w:hAnsiTheme="minorHAnsi" w:cs="Arial"/>
          <w:szCs w:val="24"/>
        </w:rPr>
        <w:br/>
        <w:t>OK</w:t>
      </w:r>
    </w:p>
    <w:p w14:paraId="08799BAE" w14:textId="77777777" w:rsidR="00295B82" w:rsidRPr="00DF1685" w:rsidRDefault="00295B82" w:rsidP="00295B82">
      <w:pPr>
        <w:rPr>
          <w:rFonts w:asciiTheme="minorHAnsi" w:hAnsiTheme="minorHAnsi"/>
          <w:szCs w:val="24"/>
        </w:rPr>
      </w:pPr>
    </w:p>
    <w:p w14:paraId="3C5605CD" w14:textId="77777777" w:rsidR="00295B82" w:rsidRPr="00DF1685" w:rsidRDefault="00295B82" w:rsidP="00295B82">
      <w:pPr>
        <w:rPr>
          <w:b/>
        </w:rPr>
      </w:pPr>
      <w:r w:rsidRPr="00DF1685">
        <w:rPr>
          <w:b/>
        </w:rPr>
        <w:t>Read Command</w:t>
      </w:r>
    </w:p>
    <w:p w14:paraId="4B296E07" w14:textId="48CEBC06" w:rsidR="00295B82" w:rsidRPr="00DF1685" w:rsidRDefault="00295B82" w:rsidP="00295B82">
      <w:r w:rsidRPr="00DF1685">
        <w:t xml:space="preserve">AT+ </w:t>
      </w:r>
      <w:r w:rsidR="00EF6BC0">
        <w:t>KSSLCFG</w:t>
      </w:r>
      <w:r w:rsidRPr="00DF1685">
        <w:t>?</w:t>
      </w:r>
    </w:p>
    <w:p w14:paraId="4676AFBD" w14:textId="7740DEB2" w:rsidR="00EF6BC0" w:rsidRDefault="00295B82" w:rsidP="00295B82">
      <w:pPr>
        <w:rPr>
          <w:rFonts w:asciiTheme="minorHAnsi" w:hAnsiTheme="minorHAnsi" w:cs="Arial"/>
          <w:szCs w:val="24"/>
        </w:rPr>
      </w:pPr>
      <w:r w:rsidRPr="00DF1685">
        <w:rPr>
          <w:rFonts w:asciiTheme="minorHAnsi" w:hAnsiTheme="minorHAnsi" w:cs="Arial"/>
          <w:szCs w:val="24"/>
        </w:rPr>
        <w:t>+</w:t>
      </w:r>
      <w:r w:rsidR="00EF6BC0" w:rsidRPr="00EF6BC0">
        <w:t xml:space="preserve"> </w:t>
      </w:r>
      <w:r w:rsidR="00EF6BC0">
        <w:t>KSSLCFG</w:t>
      </w:r>
      <w:r w:rsidRPr="00DF1685">
        <w:rPr>
          <w:rFonts w:asciiTheme="minorHAnsi" w:hAnsiTheme="minorHAnsi" w:cs="Arial"/>
          <w:szCs w:val="24"/>
        </w:rPr>
        <w:t xml:space="preserve">: </w:t>
      </w:r>
      <w:r w:rsidR="00EF6BC0">
        <w:rPr>
          <w:rFonts w:asciiTheme="minorHAnsi" w:hAnsiTheme="minorHAnsi" w:cs="Arial"/>
          <w:szCs w:val="24"/>
        </w:rPr>
        <w:t>0,3</w:t>
      </w:r>
    </w:p>
    <w:p w14:paraId="0F6ED33E" w14:textId="5D6124F5" w:rsidR="00295B82" w:rsidRPr="00EF6BC0" w:rsidRDefault="00EF6BC0" w:rsidP="00295B82">
      <w:pPr>
        <w:rPr>
          <w:rFonts w:asciiTheme="minorHAnsi" w:hAnsiTheme="minorHAnsi" w:cs="Arial"/>
          <w:szCs w:val="24"/>
        </w:rPr>
      </w:pPr>
      <w:r>
        <w:rPr>
          <w:rFonts w:asciiTheme="minorHAnsi" w:hAnsiTheme="minorHAnsi" w:cs="Arial"/>
          <w:szCs w:val="24"/>
        </w:rPr>
        <w:t>+KSSLCFG: 2,0</w:t>
      </w:r>
      <w:r w:rsidR="00295B82" w:rsidRPr="00DF1685">
        <w:rPr>
          <w:rFonts w:asciiTheme="minorHAnsi" w:hAnsiTheme="minorHAnsi" w:cs="Arial"/>
          <w:szCs w:val="24"/>
        </w:rPr>
        <w:br/>
        <w:t>OK</w:t>
      </w:r>
      <w:r w:rsidR="00295B82" w:rsidRPr="00DF1685">
        <w:rPr>
          <w:rFonts w:asciiTheme="minorHAnsi" w:hAnsiTheme="minorHAnsi"/>
          <w:b/>
          <w:szCs w:val="24"/>
        </w:rPr>
        <w:t xml:space="preserve"> </w:t>
      </w:r>
    </w:p>
    <w:p w14:paraId="29AABD0E" w14:textId="77777777" w:rsidR="00295B82" w:rsidRPr="00DF1685" w:rsidRDefault="00295B82" w:rsidP="00295B82">
      <w:pPr>
        <w:rPr>
          <w:rFonts w:asciiTheme="minorHAnsi" w:hAnsiTheme="minorHAnsi"/>
          <w:b/>
          <w:szCs w:val="24"/>
        </w:rPr>
      </w:pPr>
    </w:p>
    <w:p w14:paraId="16237929" w14:textId="77777777" w:rsidR="00295B82" w:rsidRPr="00DF1685" w:rsidRDefault="00295B82" w:rsidP="00295B82">
      <w:pPr>
        <w:rPr>
          <w:b/>
        </w:rPr>
      </w:pPr>
      <w:r w:rsidRPr="00DF1685">
        <w:rPr>
          <w:b/>
        </w:rPr>
        <w:t>Write Command</w:t>
      </w:r>
      <w:r w:rsidRPr="00DF1685">
        <w:rPr>
          <w:u w:val="single"/>
        </w:rPr>
        <w:t xml:space="preserve"> </w:t>
      </w:r>
    </w:p>
    <w:p w14:paraId="69EBE0C6" w14:textId="3D18079B" w:rsidR="00295B82" w:rsidRPr="00DF1685" w:rsidRDefault="00295B82" w:rsidP="00295B82">
      <w:r w:rsidRPr="00DF1685">
        <w:t xml:space="preserve">AT+ </w:t>
      </w:r>
      <w:r w:rsidR="00EF6BC0">
        <w:t>KSSLCFG</w:t>
      </w:r>
      <w:r w:rsidR="00EF6BC0" w:rsidRPr="00DF1685">
        <w:t xml:space="preserve"> </w:t>
      </w:r>
      <w:r w:rsidRPr="00DF1685">
        <w:t>=</w:t>
      </w:r>
      <w:r w:rsidR="00EF6BC0">
        <w:t>0,1</w:t>
      </w:r>
    </w:p>
    <w:p w14:paraId="191B05B1" w14:textId="17F6B6C8" w:rsidR="00295B82" w:rsidRDefault="00295B82" w:rsidP="00295B82">
      <w:r w:rsidRPr="00DF1685">
        <w:t>OK</w:t>
      </w:r>
    </w:p>
    <w:p w14:paraId="6ECED452" w14:textId="3704DD17" w:rsidR="00EF6BC0" w:rsidRDefault="00EF6BC0" w:rsidP="00295B82"/>
    <w:p w14:paraId="50A2860F" w14:textId="77777777" w:rsidR="00EF6BC0" w:rsidRDefault="00EF6BC0" w:rsidP="00295B82"/>
    <w:p w14:paraId="3CB61125" w14:textId="77777777" w:rsidR="00295B82" w:rsidRDefault="00295B82" w:rsidP="00295B82">
      <w:pPr>
        <w:pStyle w:val="Heading3"/>
        <w:numPr>
          <w:ilvl w:val="2"/>
          <w:numId w:val="1"/>
        </w:numPr>
      </w:pPr>
      <w:bookmarkStart w:id="274" w:name="_Toc516684964"/>
      <w:r>
        <w:lastRenderedPageBreak/>
        <w:t>Sequence Diagram</w:t>
      </w:r>
      <w:bookmarkEnd w:id="274"/>
    </w:p>
    <w:p w14:paraId="2FBC9AF9" w14:textId="77777777" w:rsidR="00295B82" w:rsidRPr="00800670" w:rsidRDefault="00295B82" w:rsidP="00295B82">
      <w:r w:rsidRPr="00A61420">
        <w:rPr>
          <w:noProof/>
          <w:lang w:val="en-US"/>
        </w:rPr>
        <mc:AlternateContent>
          <mc:Choice Requires="wps">
            <w:drawing>
              <wp:anchor distT="0" distB="0" distL="114300" distR="114300" simplePos="0" relativeHeight="255642624" behindDoc="0" locked="0" layoutInCell="1" allowOverlap="1" wp14:anchorId="3133CBFA" wp14:editId="2B251428">
                <wp:simplePos x="0" y="0"/>
                <wp:positionH relativeFrom="rightMargin">
                  <wp:align>left</wp:align>
                </wp:positionH>
                <wp:positionV relativeFrom="paragraph">
                  <wp:posOffset>9524</wp:posOffset>
                </wp:positionV>
                <wp:extent cx="731520" cy="638175"/>
                <wp:effectExtent l="0" t="0" r="11430" b="28575"/>
                <wp:wrapNone/>
                <wp:docPr id="2812" name="Rectangle 281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AEC8072" w14:textId="77777777" w:rsidR="00944514" w:rsidRDefault="00944514" w:rsidP="00295B8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3CBFA" id="Rectangle 2812" o:spid="_x0000_s2594" style="position:absolute;margin-left:0;margin-top:.75pt;width:57.6pt;height:50.25pt;z-index:25564262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Mm0J&#10;Zr0CAADYBQAADgAAAAAAAAAAAAAAAAAuAgAAZHJzL2Uyb0RvYy54bWxQSwECLQAUAAYACAAAACEA&#10;F5NBw90AAAAGAQAADwAAAAAAAAAAAAAAAAAXBQAAZHJzL2Rvd25yZXYueG1sUEsFBgAAAAAEAAQA&#10;8wAAACEGAAAAAA==&#10;" fillcolor="#8064a2 [3207]" strokecolor="#5a5a5a [2109]" strokeweight="1pt">
                <v:textbox>
                  <w:txbxContent>
                    <w:p w14:paraId="5AEC8072" w14:textId="77777777" w:rsidR="00944514" w:rsidRDefault="00944514" w:rsidP="00295B82">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643648" behindDoc="0" locked="0" layoutInCell="1" allowOverlap="1" wp14:anchorId="4883104E" wp14:editId="67156F01">
                <wp:simplePos x="0" y="0"/>
                <wp:positionH relativeFrom="column">
                  <wp:posOffset>4210050</wp:posOffset>
                </wp:positionH>
                <wp:positionV relativeFrom="paragraph">
                  <wp:posOffset>0</wp:posOffset>
                </wp:positionV>
                <wp:extent cx="1047750" cy="649605"/>
                <wp:effectExtent l="0" t="0" r="19050" b="17145"/>
                <wp:wrapNone/>
                <wp:docPr id="2813" name="Rectangle 281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91BCEAF" w14:textId="77777777" w:rsidR="00944514" w:rsidRDefault="00944514" w:rsidP="00295B8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3104E" id="Rectangle 2813" o:spid="_x0000_s2595" style="position:absolute;margin-left:331.5pt;margin-top:0;width:82.5pt;height:51.15pt;z-index:2556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" fillcolor="#c0504d [3205]" strokecolor="#243f60 [1604]" strokeweight="1pt">
                <v:textbox>
                  <w:txbxContent>
                    <w:p w14:paraId="691BCEAF" w14:textId="77777777" w:rsidR="00944514" w:rsidRDefault="00944514" w:rsidP="00295B82">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641600" behindDoc="0" locked="0" layoutInCell="1" allowOverlap="1" wp14:anchorId="3C505E11" wp14:editId="723590CF">
                <wp:simplePos x="0" y="0"/>
                <wp:positionH relativeFrom="column">
                  <wp:posOffset>2496185</wp:posOffset>
                </wp:positionH>
                <wp:positionV relativeFrom="paragraph">
                  <wp:posOffset>8890</wp:posOffset>
                </wp:positionV>
                <wp:extent cx="1143000" cy="640080"/>
                <wp:effectExtent l="0" t="0" r="19050" b="26670"/>
                <wp:wrapNone/>
                <wp:docPr id="2814" name="Rectangle 281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5C630C7" w14:textId="77777777" w:rsidR="00944514" w:rsidRDefault="00944514" w:rsidP="00295B8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505E11" id="Rectangle 2814" o:spid="_x0000_s2596" style="position:absolute;margin-left:196.55pt;margin-top:.7pt;width:90pt;height:50.4pt;z-index:25564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tWM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8NrVjMMCAAAQBgAADgAAAAAAAAAAAAAAAAAuAgAAZHJzL2Uyb0RvYy54bWxQSwECLQAUAAYA&#10;CAAAACEAtygnx90AAAAJAQAADwAAAAAAAAAAAAAAAAAdBQAAZHJzL2Rvd25yZXYueG1sUEsFBgAA&#10;AAAEAAQA8wAAACcGAAAAAA==&#10;" fillcolor="#c0504d [3205]" strokecolor="#5a5a5a [2109]" strokeweight="1pt">
                <v:textbox>
                  <w:txbxContent>
                    <w:p w14:paraId="05C630C7" w14:textId="77777777" w:rsidR="00944514" w:rsidRDefault="00944514" w:rsidP="00295B82">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639552" behindDoc="0" locked="0" layoutInCell="1" allowOverlap="1" wp14:anchorId="0C013EDA" wp14:editId="26D4E92B">
                <wp:simplePos x="0" y="0"/>
                <wp:positionH relativeFrom="margin">
                  <wp:posOffset>-323850</wp:posOffset>
                </wp:positionH>
                <wp:positionV relativeFrom="paragraph">
                  <wp:posOffset>8890</wp:posOffset>
                </wp:positionV>
                <wp:extent cx="822325" cy="640080"/>
                <wp:effectExtent l="0" t="0" r="15875" b="26670"/>
                <wp:wrapNone/>
                <wp:docPr id="2817" name="Rectangle 281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1D7B8" w14:textId="77777777" w:rsidR="00944514" w:rsidRDefault="00944514" w:rsidP="00295B8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13EDA" id="Rectangle 2817" o:spid="_x0000_s2597" style="position:absolute;margin-left:-25.5pt;margin-top:.7pt;width:64.75pt;height:50.4pt;z-index:2556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n1biaMMCAAAPBgAADgAAAAAAAAAAAAAAAAAuAgAAZHJzL2Uyb0RvYy54bWxQSwECLQAU&#10;AAYACAAAACEAhxxvOuAAAAAIAQAADwAAAAAAAAAAAAAAAAAdBQAAZHJzL2Rvd25yZXYueG1sUEsF&#10;BgAAAAAEAAQA8wAAACoGAAAAAA==&#10;" fillcolor="#f79646 [3209]" strokecolor="#5a5a5a [2109]" strokeweight="1pt">
                <v:textbox>
                  <w:txbxContent>
                    <w:p w14:paraId="7371D7B8" w14:textId="77777777" w:rsidR="00944514" w:rsidRDefault="00944514" w:rsidP="00295B82">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640576" behindDoc="0" locked="0" layoutInCell="1" allowOverlap="1" wp14:anchorId="5101E465" wp14:editId="50A3E55C">
                <wp:simplePos x="0" y="0"/>
                <wp:positionH relativeFrom="column">
                  <wp:posOffset>1000760</wp:posOffset>
                </wp:positionH>
                <wp:positionV relativeFrom="paragraph">
                  <wp:posOffset>8890</wp:posOffset>
                </wp:positionV>
                <wp:extent cx="828675" cy="640080"/>
                <wp:effectExtent l="0" t="0" r="28575" b="26670"/>
                <wp:wrapNone/>
                <wp:docPr id="2818" name="Rectangle 281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5313156" w14:textId="77777777" w:rsidR="00944514" w:rsidRDefault="00944514" w:rsidP="00295B8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1E465" id="Rectangle 2818" o:spid="_x0000_s2598" style="position:absolute;margin-left:78.8pt;margin-top:.7pt;width:65.25pt;height:50.4pt;z-index:2556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" fillcolor="#4f81bd [3204]" strokecolor="#5a5a5a [2109]" strokeweight="1pt">
                <v:textbox>
                  <w:txbxContent>
                    <w:p w14:paraId="15313156" w14:textId="77777777" w:rsidR="00944514" w:rsidRDefault="00944514" w:rsidP="00295B82">
                      <w:pPr>
                        <w:jc w:val="center"/>
                      </w:pPr>
                      <w:r>
                        <w:t>Legato App</w:t>
                      </w:r>
                    </w:p>
                  </w:txbxContent>
                </v:textbox>
              </v:rect>
            </w:pict>
          </mc:Fallback>
        </mc:AlternateContent>
      </w:r>
    </w:p>
    <w:p w14:paraId="719216D3" w14:textId="77777777" w:rsidR="00295B82" w:rsidRDefault="00295B82" w:rsidP="00295B82"/>
    <w:p w14:paraId="0C828ABA" w14:textId="77777777" w:rsidR="00295B82" w:rsidRDefault="00295B82" w:rsidP="00295B82">
      <w:r w:rsidRPr="00215EAC">
        <w:rPr>
          <w:rFonts w:ascii="Arial" w:hAnsi="Arial" w:cs="Arial"/>
          <w:noProof/>
          <w:lang w:val="en-US"/>
        </w:rPr>
        <mc:AlternateContent>
          <mc:Choice Requires="wps">
            <w:drawing>
              <wp:anchor distT="0" distB="0" distL="114300" distR="114300" simplePos="0" relativeHeight="255648768" behindDoc="0" locked="0" layoutInCell="1" allowOverlap="1" wp14:anchorId="3AA2DF20" wp14:editId="1556AD43">
                <wp:simplePos x="0" y="0"/>
                <wp:positionH relativeFrom="column">
                  <wp:posOffset>5876925</wp:posOffset>
                </wp:positionH>
                <wp:positionV relativeFrom="paragraph">
                  <wp:posOffset>275590</wp:posOffset>
                </wp:positionV>
                <wp:extent cx="0" cy="7010400"/>
                <wp:effectExtent l="0" t="0" r="19050" b="19050"/>
                <wp:wrapNone/>
                <wp:docPr id="2819" name="Straight Connector 2819"/>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3FF0B" id="Straight Connector 2819" o:spid="_x0000_s1026" style="position:absolute;flip:x;z-index:2556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1o5V1sQBAADTAwAADgAAAAAAAAAAAAAA&#10;AAAuAgAAZHJzL2Uyb0RvYy54bWxQSwECLQAUAAYACAAAACEAcvwXnt0AAAALAQAADwAAAAAAAAAA&#10;AAAAAAAeBAAAZHJzL2Rvd25yZXYueG1sUEsFBgAAAAAEAAQA8wAAACgFAAAAAA==&#10;" strokecolor="#4579b8 [3044]"/>
            </w:pict>
          </mc:Fallback>
        </mc:AlternateContent>
      </w:r>
    </w:p>
    <w:p w14:paraId="0710AE9B" w14:textId="77777777" w:rsidR="00295B82" w:rsidRDefault="00295B82" w:rsidP="00295B82">
      <w:r w:rsidRPr="00215EAC">
        <w:rPr>
          <w:rFonts w:ascii="Arial" w:hAnsi="Arial" w:cs="Arial"/>
          <w:noProof/>
          <w:lang w:val="en-US"/>
        </w:rPr>
        <mc:AlternateContent>
          <mc:Choice Requires="wps">
            <w:drawing>
              <wp:anchor distT="0" distB="0" distL="114300" distR="114300" simplePos="0" relativeHeight="255647744" behindDoc="0" locked="0" layoutInCell="1" allowOverlap="1" wp14:anchorId="3941A6A0" wp14:editId="26A22650">
                <wp:simplePos x="0" y="0"/>
                <wp:positionH relativeFrom="column">
                  <wp:posOffset>4743450</wp:posOffset>
                </wp:positionH>
                <wp:positionV relativeFrom="paragraph">
                  <wp:posOffset>89535</wp:posOffset>
                </wp:positionV>
                <wp:extent cx="0" cy="6991350"/>
                <wp:effectExtent l="0" t="0" r="19050" b="19050"/>
                <wp:wrapNone/>
                <wp:docPr id="2820" name="Straight Connector 282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0F358" id="Straight Connector 2820" o:spid="_x0000_s1026" style="position:absolute;z-index:2556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646720" behindDoc="0" locked="0" layoutInCell="1" allowOverlap="1" wp14:anchorId="35A48AE7" wp14:editId="04719078">
                <wp:simplePos x="0" y="0"/>
                <wp:positionH relativeFrom="column">
                  <wp:posOffset>3085465</wp:posOffset>
                </wp:positionH>
                <wp:positionV relativeFrom="paragraph">
                  <wp:posOffset>80010</wp:posOffset>
                </wp:positionV>
                <wp:extent cx="0" cy="6962775"/>
                <wp:effectExtent l="0" t="0" r="19050" b="28575"/>
                <wp:wrapNone/>
                <wp:docPr id="2821" name="Straight Connector 282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C370D" id="Straight Connector 2821" o:spid="_x0000_s1026" style="position:absolute;z-index:2556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645696" behindDoc="0" locked="0" layoutInCell="1" allowOverlap="1" wp14:anchorId="13C00930" wp14:editId="492D35C0">
                <wp:simplePos x="0" y="0"/>
                <wp:positionH relativeFrom="column">
                  <wp:posOffset>1447800</wp:posOffset>
                </wp:positionH>
                <wp:positionV relativeFrom="paragraph">
                  <wp:posOffset>89535</wp:posOffset>
                </wp:positionV>
                <wp:extent cx="0" cy="6991350"/>
                <wp:effectExtent l="0" t="0" r="19050" b="19050"/>
                <wp:wrapNone/>
                <wp:docPr id="2822" name="Straight Connector 2822"/>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9AA4A" id="Straight Connector 2822" o:spid="_x0000_s1026" style="position:absolute;z-index:2556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CQSStz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644672" behindDoc="0" locked="0" layoutInCell="1" allowOverlap="1" wp14:anchorId="6673F33F" wp14:editId="09479254">
                <wp:simplePos x="0" y="0"/>
                <wp:positionH relativeFrom="column">
                  <wp:posOffset>95250</wp:posOffset>
                </wp:positionH>
                <wp:positionV relativeFrom="paragraph">
                  <wp:posOffset>80010</wp:posOffset>
                </wp:positionV>
                <wp:extent cx="0" cy="7000875"/>
                <wp:effectExtent l="0" t="0" r="19050" b="28575"/>
                <wp:wrapNone/>
                <wp:docPr id="2823" name="Straight Connector 2823"/>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4BE8EF" id="Straight Connector 2823" o:spid="_x0000_s1026" style="position:absolute;flip:x;z-index:2556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D21BqE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5649792" behindDoc="1" locked="0" layoutInCell="1" allowOverlap="1" wp14:anchorId="19C55D36" wp14:editId="4395990A">
                <wp:simplePos x="0" y="0"/>
                <wp:positionH relativeFrom="column">
                  <wp:posOffset>1600200</wp:posOffset>
                </wp:positionH>
                <wp:positionV relativeFrom="paragraph">
                  <wp:posOffset>14605</wp:posOffset>
                </wp:positionV>
                <wp:extent cx="1247775" cy="552450"/>
                <wp:effectExtent l="0" t="0" r="9525" b="0"/>
                <wp:wrapNone/>
                <wp:docPr id="2824" name="Rounded Rectangle 2824"/>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6197DC5" w14:textId="77777777" w:rsidR="00944514" w:rsidRPr="00B6176C" w:rsidRDefault="00944514" w:rsidP="00295B82">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55D36" id="Rounded Rectangle 2824" o:spid="_x0000_s2599" style="position:absolute;margin-left:126pt;margin-top:1.15pt;width:98.25pt;height:43.5pt;z-index:-2476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" fillcolor="white [3201]" stroked="f" strokeweight="2pt">
                <v:textbox>
                  <w:txbxContent>
                    <w:p w14:paraId="46197DC5" w14:textId="77777777" w:rsidR="00944514" w:rsidRPr="00B6176C" w:rsidRDefault="00944514" w:rsidP="00295B82">
                      <w:r>
                        <w:t>AT server setup initialisation</w:t>
                      </w:r>
                    </w:p>
                  </w:txbxContent>
                </v:textbox>
              </v:roundrect>
            </w:pict>
          </mc:Fallback>
        </mc:AlternateContent>
      </w:r>
    </w:p>
    <w:p w14:paraId="26072A28" w14:textId="77777777" w:rsidR="00295B82" w:rsidRDefault="00295B82" w:rsidP="00295B82">
      <w:r>
        <w:rPr>
          <w:noProof/>
          <w:lang w:val="en-US"/>
        </w:rPr>
        <mc:AlternateContent>
          <mc:Choice Requires="wps">
            <w:drawing>
              <wp:anchor distT="0" distB="0" distL="114300" distR="114300" simplePos="0" relativeHeight="255650816" behindDoc="0" locked="0" layoutInCell="1" allowOverlap="1" wp14:anchorId="5D1CE5DB" wp14:editId="38AAD881">
                <wp:simplePos x="0" y="0"/>
                <wp:positionH relativeFrom="column">
                  <wp:posOffset>1447165</wp:posOffset>
                </wp:positionH>
                <wp:positionV relativeFrom="paragraph">
                  <wp:posOffset>88900</wp:posOffset>
                </wp:positionV>
                <wp:extent cx="1647825" cy="0"/>
                <wp:effectExtent l="0" t="76200" r="9525" b="95250"/>
                <wp:wrapNone/>
                <wp:docPr id="2825" name="Straight Arrow Connector 2825"/>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0A25DFF" id="Straight Arrow Connector 2825" o:spid="_x0000_s1026" type="#_x0000_t32" style="position:absolute;margin-left:113.95pt;margin-top:7pt;width:129.75pt;height:0;z-index:25565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" strokecolor="#4579b8 [3044]">
                <v:stroke endarrow="block"/>
              </v:shape>
            </w:pict>
          </mc:Fallback>
        </mc:AlternateContent>
      </w:r>
    </w:p>
    <w:p w14:paraId="7BE8FCB2" w14:textId="77777777" w:rsidR="00295B82" w:rsidRDefault="00295B82" w:rsidP="00295B82">
      <w:r w:rsidRPr="006F3F7D">
        <w:rPr>
          <w:noProof/>
          <w:lang w:val="en-US"/>
        </w:rPr>
        <mc:AlternateContent>
          <mc:Choice Requires="wps">
            <w:drawing>
              <wp:anchor distT="0" distB="0" distL="114300" distR="114300" simplePos="0" relativeHeight="255651840" behindDoc="0" locked="0" layoutInCell="1" allowOverlap="1" wp14:anchorId="0D408D74" wp14:editId="007F64A6">
                <wp:simplePos x="0" y="0"/>
                <wp:positionH relativeFrom="margin">
                  <wp:posOffset>2247900</wp:posOffset>
                </wp:positionH>
                <wp:positionV relativeFrom="paragraph">
                  <wp:posOffset>69216</wp:posOffset>
                </wp:positionV>
                <wp:extent cx="1676400" cy="1619250"/>
                <wp:effectExtent l="0" t="0" r="19050" b="19050"/>
                <wp:wrapNone/>
                <wp:docPr id="2826" name="Flowchart: Decision 2826"/>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6384FCD4" w14:textId="77777777" w:rsidR="00944514" w:rsidRDefault="00944514" w:rsidP="00295B82">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08D74" id="Flowchart: Decision 2826" o:spid="_x0000_s2600" type="#_x0000_t110" style="position:absolute;margin-left:177pt;margin-top:5.45pt;width:132pt;height:127.5pt;z-index:25565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HCcPGeGAgAAVgUAAA4AAAAAAAAAAAAAAAAALgIAAGRycy9lMm9Eb2MueG1sUEsBAi0AFAAG&#10;AAgAAAAhACSZZJ/iAAAACgEAAA8AAAAAAAAAAAAAAAAA4AQAAGRycy9kb3ducmV2LnhtbFBLBQYA&#10;AAAABAAEAPMAAADvBQAAAAA=&#10;" fillcolor="white [3201]" strokecolor="#4f81bd [3204]" strokeweight="1pt">
                <v:textbox>
                  <w:txbxContent>
                    <w:p w14:paraId="6384FCD4" w14:textId="77777777" w:rsidR="00944514" w:rsidRDefault="00944514" w:rsidP="00295B82">
                      <w:pPr>
                        <w:jc w:val="center"/>
                      </w:pPr>
                      <w:r>
                        <w:t>Is AT command known by server</w:t>
                      </w:r>
                    </w:p>
                  </w:txbxContent>
                </v:textbox>
                <w10:wrap anchorx="margin"/>
              </v:shape>
            </w:pict>
          </mc:Fallback>
        </mc:AlternateContent>
      </w:r>
    </w:p>
    <w:p w14:paraId="34333366" w14:textId="77777777" w:rsidR="00295B82" w:rsidRDefault="00295B82" w:rsidP="00295B82"/>
    <w:p w14:paraId="2B4797EA" w14:textId="77777777" w:rsidR="00295B82" w:rsidRDefault="00295B82" w:rsidP="00295B82"/>
    <w:p w14:paraId="749BA6E6" w14:textId="77777777" w:rsidR="00295B82" w:rsidRDefault="00295B82" w:rsidP="00295B82">
      <w:r w:rsidRPr="006F3F7D">
        <w:rPr>
          <w:noProof/>
          <w:lang w:val="en-US"/>
        </w:rPr>
        <mc:AlternateContent>
          <mc:Choice Requires="wps">
            <w:drawing>
              <wp:anchor distT="0" distB="0" distL="114300" distR="114300" simplePos="0" relativeHeight="255652864" behindDoc="1" locked="0" layoutInCell="1" allowOverlap="1" wp14:anchorId="3244EF0D" wp14:editId="199388CA">
                <wp:simplePos x="0" y="0"/>
                <wp:positionH relativeFrom="margin">
                  <wp:align>left</wp:align>
                </wp:positionH>
                <wp:positionV relativeFrom="paragraph">
                  <wp:posOffset>11430</wp:posOffset>
                </wp:positionV>
                <wp:extent cx="2390775" cy="304800"/>
                <wp:effectExtent l="0" t="0" r="9525" b="0"/>
                <wp:wrapNone/>
                <wp:docPr id="2827" name="Rounded Rectangle 2827"/>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4982D4" w14:textId="1293DF20" w:rsidR="00944514" w:rsidRPr="00B6176C" w:rsidRDefault="00944514" w:rsidP="00295B82">
                            <w:r>
                              <w:t xml:space="preserve">  AT Command AT+</w:t>
                            </w:r>
                            <w:r w:rsidRPr="00A9460B">
                              <w:t xml:space="preserve"> </w:t>
                            </w:r>
                            <w:r>
                              <w:t>KSSLCFG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44EF0D" id="Rounded Rectangle 2827" o:spid="_x0000_s2601" style="position:absolute;margin-left:0;margin-top:.9pt;width:188.25pt;height:24pt;z-index:-247663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" fillcolor="white [3201]" stroked="f" strokeweight="2pt">
                <v:textbox>
                  <w:txbxContent>
                    <w:p w14:paraId="724982D4" w14:textId="1293DF20" w:rsidR="00944514" w:rsidRPr="00B6176C" w:rsidRDefault="00944514" w:rsidP="00295B82">
                      <w:r>
                        <w:t xml:space="preserve">  AT Command AT+</w:t>
                      </w:r>
                      <w:r w:rsidRPr="00A9460B">
                        <w:t xml:space="preserve"> </w:t>
                      </w:r>
                      <w:r>
                        <w:t>KSSLCFG</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5655936" behindDoc="0" locked="0" layoutInCell="1" allowOverlap="1" wp14:anchorId="4BF35BCD" wp14:editId="5215A253">
                <wp:simplePos x="0" y="0"/>
                <wp:positionH relativeFrom="column">
                  <wp:posOffset>4200525</wp:posOffset>
                </wp:positionH>
                <wp:positionV relativeFrom="paragraph">
                  <wp:posOffset>128270</wp:posOffset>
                </wp:positionV>
                <wp:extent cx="428625" cy="314325"/>
                <wp:effectExtent l="0" t="0" r="9525" b="9525"/>
                <wp:wrapNone/>
                <wp:docPr id="2828" name="Rounded Rectangle 282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AE97FE4" w14:textId="77777777" w:rsidR="00944514" w:rsidRPr="00B6176C" w:rsidRDefault="00944514" w:rsidP="00295B82">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F35BCD" id="Rounded Rectangle 2828" o:spid="_x0000_s2602" style="position:absolute;margin-left:330.75pt;margin-top:10.1pt;width:33.75pt;height:24.75pt;z-index:2556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" fillcolor="white [3201]" stroked="f" strokeweight="2pt">
                <v:textbox>
                  <w:txbxContent>
                    <w:p w14:paraId="1AE97FE4" w14:textId="77777777" w:rsidR="00944514" w:rsidRPr="00B6176C" w:rsidRDefault="00944514" w:rsidP="00295B82">
                      <w:pPr>
                        <w:jc w:val="center"/>
                      </w:pPr>
                      <w:r>
                        <w:t>No</w:t>
                      </w:r>
                    </w:p>
                  </w:txbxContent>
                </v:textbox>
              </v:roundrect>
            </w:pict>
          </mc:Fallback>
        </mc:AlternateContent>
      </w:r>
    </w:p>
    <w:p w14:paraId="125EBCEB" w14:textId="77777777" w:rsidR="00295B82" w:rsidRDefault="00295B82" w:rsidP="00295B82">
      <w:r>
        <w:rPr>
          <w:noProof/>
          <w:lang w:val="en-US"/>
        </w:rPr>
        <mc:AlternateContent>
          <mc:Choice Requires="wps">
            <w:drawing>
              <wp:anchor distT="0" distB="0" distL="114300" distR="114300" simplePos="0" relativeHeight="255654912" behindDoc="0" locked="0" layoutInCell="1" allowOverlap="1" wp14:anchorId="23011A07" wp14:editId="7C504A24">
                <wp:simplePos x="0" y="0"/>
                <wp:positionH relativeFrom="column">
                  <wp:posOffset>3933825</wp:posOffset>
                </wp:positionH>
                <wp:positionV relativeFrom="paragraph">
                  <wp:posOffset>136525</wp:posOffset>
                </wp:positionV>
                <wp:extent cx="1971675" cy="0"/>
                <wp:effectExtent l="0" t="76200" r="9525" b="95250"/>
                <wp:wrapNone/>
                <wp:docPr id="2829" name="Straight Arrow Connector 2829"/>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D9204" id="Straight Arrow Connector 2829" o:spid="_x0000_s1026" type="#_x0000_t32" style="position:absolute;margin-left:309.75pt;margin-top:10.75pt;width:155.25pt;height:0;flip:y;z-index:2556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B32AOH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5653888" behindDoc="0" locked="0" layoutInCell="1" allowOverlap="1" wp14:anchorId="2F3951D9" wp14:editId="4505B498">
                <wp:simplePos x="0" y="0"/>
                <wp:positionH relativeFrom="column">
                  <wp:posOffset>85725</wp:posOffset>
                </wp:positionH>
                <wp:positionV relativeFrom="paragraph">
                  <wp:posOffset>133985</wp:posOffset>
                </wp:positionV>
                <wp:extent cx="2171700" cy="0"/>
                <wp:effectExtent l="0" t="76200" r="19050" b="95250"/>
                <wp:wrapNone/>
                <wp:docPr id="2830" name="Straight Arrow Connector 2830"/>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864DC" id="Straight Arrow Connector 2830" o:spid="_x0000_s1026" type="#_x0000_t32" style="position:absolute;margin-left:6.75pt;margin-top:10.55pt;width:171pt;height:0;z-index:2556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Dw4mVH1gEAAAYE&#10;AAAOAAAAAAAAAAAAAAAAAC4CAABkcnMvZTJvRG9jLnhtbFBLAQItABQABgAIAAAAIQDLC3Xu2QAA&#10;AAgBAAAPAAAAAAAAAAAAAAAAADAEAABkcnMvZG93bnJldi54bWxQSwUGAAAAAAQABADzAAAANgUA&#10;AAAA&#10;" strokecolor="#4579b8 [3044]">
                <v:stroke endarrow="block"/>
              </v:shape>
            </w:pict>
          </mc:Fallback>
        </mc:AlternateContent>
      </w:r>
    </w:p>
    <w:p w14:paraId="5782447C" w14:textId="77777777" w:rsidR="00295B82" w:rsidRDefault="00295B82" w:rsidP="00295B82"/>
    <w:p w14:paraId="3B8A1CF8" w14:textId="77777777" w:rsidR="00295B82" w:rsidRDefault="00295B82" w:rsidP="00295B82"/>
    <w:p w14:paraId="3C861A5B" w14:textId="77777777" w:rsidR="00295B82" w:rsidRDefault="00295B82" w:rsidP="00295B82"/>
    <w:p w14:paraId="7FADDABD" w14:textId="77777777" w:rsidR="00295B82" w:rsidRDefault="00295B82" w:rsidP="00295B82"/>
    <w:p w14:paraId="4BAD8204" w14:textId="77777777" w:rsidR="00295B82" w:rsidRDefault="00295B82" w:rsidP="00295B82">
      <w:r w:rsidRPr="006F3F7D">
        <w:rPr>
          <w:noProof/>
          <w:lang w:val="en-US"/>
        </w:rPr>
        <mc:AlternateContent>
          <mc:Choice Requires="wps">
            <w:drawing>
              <wp:anchor distT="0" distB="0" distL="114300" distR="114300" simplePos="0" relativeHeight="255656960" behindDoc="0" locked="0" layoutInCell="1" allowOverlap="1" wp14:anchorId="06EDFEFE" wp14:editId="735C0C98">
                <wp:simplePos x="0" y="0"/>
                <wp:positionH relativeFrom="column">
                  <wp:posOffset>2828925</wp:posOffset>
                </wp:positionH>
                <wp:positionV relativeFrom="paragraph">
                  <wp:posOffset>118745</wp:posOffset>
                </wp:positionV>
                <wp:extent cx="523875" cy="314325"/>
                <wp:effectExtent l="0" t="0" r="9525" b="9525"/>
                <wp:wrapNone/>
                <wp:docPr id="2831" name="Rounded Rectangle 283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77264C1" w14:textId="77777777" w:rsidR="00944514" w:rsidRPr="00B6176C" w:rsidRDefault="00944514" w:rsidP="00295B8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EDFEFE" id="Rounded Rectangle 2831" o:spid="_x0000_s2603" style="position:absolute;margin-left:222.75pt;margin-top:9.35pt;width:41.25pt;height:24.75pt;z-index:2556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" fillcolor="white [3201]" stroked="f" strokeweight="2pt">
                <v:textbox>
                  <w:txbxContent>
                    <w:p w14:paraId="377264C1" w14:textId="77777777" w:rsidR="00944514" w:rsidRPr="00B6176C" w:rsidRDefault="00944514" w:rsidP="00295B82">
                      <w:pPr>
                        <w:jc w:val="center"/>
                      </w:pPr>
                      <w:r>
                        <w:t>Yes</w:t>
                      </w:r>
                    </w:p>
                  </w:txbxContent>
                </v:textbox>
              </v:roundrect>
            </w:pict>
          </mc:Fallback>
        </mc:AlternateContent>
      </w:r>
    </w:p>
    <w:p w14:paraId="5A61A8F2" w14:textId="77777777" w:rsidR="00295B82" w:rsidRDefault="00295B82" w:rsidP="00295B82"/>
    <w:p w14:paraId="6F9B2F6B" w14:textId="77777777" w:rsidR="00295B82" w:rsidRDefault="00295B82" w:rsidP="00295B82"/>
    <w:p w14:paraId="2F76FE1A" w14:textId="77777777" w:rsidR="00295B82" w:rsidRDefault="00295B82" w:rsidP="00295B82">
      <w:r w:rsidRPr="004018A4">
        <w:rPr>
          <w:noProof/>
          <w:lang w:val="en-US"/>
        </w:rPr>
        <mc:AlternateContent>
          <mc:Choice Requires="wps">
            <w:drawing>
              <wp:anchor distT="0" distB="0" distL="114300" distR="114300" simplePos="0" relativeHeight="255657984" behindDoc="0" locked="0" layoutInCell="1" allowOverlap="1" wp14:anchorId="2D5C1782" wp14:editId="40FEAC78">
                <wp:simplePos x="0" y="0"/>
                <wp:positionH relativeFrom="column">
                  <wp:posOffset>2362200</wp:posOffset>
                </wp:positionH>
                <wp:positionV relativeFrom="paragraph">
                  <wp:posOffset>10160</wp:posOffset>
                </wp:positionV>
                <wp:extent cx="1447800" cy="666750"/>
                <wp:effectExtent l="0" t="0" r="19050" b="19050"/>
                <wp:wrapNone/>
                <wp:docPr id="2832" name="Flowchart: Process 2832"/>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64BCB49" w14:textId="77777777" w:rsidR="00944514" w:rsidRDefault="00944514" w:rsidP="00295B82">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C1782" id="Flowchart: Process 2832" o:spid="_x0000_s2604" type="#_x0000_t109" style="position:absolute;margin-left:186pt;margin-top:.8pt;width:114pt;height:52.5pt;z-index:2556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EMsQI6E&#10;AgAAUwUAAA4AAAAAAAAAAAAAAAAALgIAAGRycy9lMm9Eb2MueG1sUEsBAi0AFAAGAAgAAAAhAJ3n&#10;hlbbAAAACQEAAA8AAAAAAAAAAAAAAAAA3gQAAGRycy9kb3ducmV2LnhtbFBLBQYAAAAABAAEAPMA&#10;AADmBQAAAAA=&#10;" fillcolor="white [3201]" strokecolor="#4f81bd [3204]" strokeweight="1pt">
                <v:textbox>
                  <w:txbxContent>
                    <w:p w14:paraId="464BCB49" w14:textId="77777777" w:rsidR="00944514" w:rsidRDefault="00944514" w:rsidP="00295B82">
                      <w:pPr>
                        <w:jc w:val="center"/>
                      </w:pPr>
                      <w:r>
                        <w:t>Treat the command with corresponding handler</w:t>
                      </w:r>
                    </w:p>
                  </w:txbxContent>
                </v:textbox>
              </v:shape>
            </w:pict>
          </mc:Fallback>
        </mc:AlternateContent>
      </w:r>
    </w:p>
    <w:p w14:paraId="02FF0A62" w14:textId="77777777" w:rsidR="00295B82" w:rsidRDefault="00295B82" w:rsidP="00295B82">
      <w:r>
        <w:rPr>
          <w:noProof/>
          <w:lang w:val="en-US"/>
        </w:rPr>
        <mc:AlternateContent>
          <mc:Choice Requires="wps">
            <w:drawing>
              <wp:anchor distT="0" distB="0" distL="114300" distR="114300" simplePos="0" relativeHeight="255659008" behindDoc="0" locked="0" layoutInCell="1" allowOverlap="1" wp14:anchorId="052B540F" wp14:editId="6A447C78">
                <wp:simplePos x="0" y="0"/>
                <wp:positionH relativeFrom="column">
                  <wp:posOffset>1443355</wp:posOffset>
                </wp:positionH>
                <wp:positionV relativeFrom="paragraph">
                  <wp:posOffset>184785</wp:posOffset>
                </wp:positionV>
                <wp:extent cx="918845" cy="0"/>
                <wp:effectExtent l="38100" t="76200" r="0" b="95250"/>
                <wp:wrapNone/>
                <wp:docPr id="2833" name="Straight Arrow Connector 2833"/>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0B880EA" id="Straight Arrow Connector 2833" o:spid="_x0000_s1026" type="#_x0000_t32" style="position:absolute;margin-left:113.65pt;margin-top:14.55pt;width:72.35pt;height:0;flip:x;z-index:25565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" strokecolor="#4579b8 [3044]">
                <v:stroke endarrow="block"/>
              </v:shape>
            </w:pict>
          </mc:Fallback>
        </mc:AlternateContent>
      </w:r>
    </w:p>
    <w:p w14:paraId="0D3E0A67" w14:textId="77777777" w:rsidR="00295B82" w:rsidRDefault="00295B82" w:rsidP="00295B82"/>
    <w:p w14:paraId="2021B8C3" w14:textId="77777777" w:rsidR="00295B82" w:rsidRDefault="00295B82" w:rsidP="00295B82">
      <w:r>
        <w:rPr>
          <w:noProof/>
          <w:lang w:val="en-US"/>
        </w:rPr>
        <mc:AlternateContent>
          <mc:Choice Requires="wps">
            <w:drawing>
              <wp:anchor distT="0" distB="0" distL="114300" distR="114300" simplePos="0" relativeHeight="255660032" behindDoc="0" locked="0" layoutInCell="1" allowOverlap="1" wp14:anchorId="6067EA33" wp14:editId="0D9081DE">
                <wp:simplePos x="0" y="0"/>
                <wp:positionH relativeFrom="margin">
                  <wp:posOffset>866775</wp:posOffset>
                </wp:positionH>
                <wp:positionV relativeFrom="paragraph">
                  <wp:posOffset>14605</wp:posOffset>
                </wp:positionV>
                <wp:extent cx="1171575" cy="485775"/>
                <wp:effectExtent l="0" t="0" r="28575" b="28575"/>
                <wp:wrapNone/>
                <wp:docPr id="2834" name="Flowchart: Process 2834"/>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619803A" w14:textId="77777777" w:rsidR="00944514" w:rsidRDefault="00944514" w:rsidP="00295B82">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7EA33" id="Flowchart: Process 2834" o:spid="_x0000_s2605" type="#_x0000_t109" style="position:absolute;margin-left:68.25pt;margin-top:1.15pt;width:92.25pt;height:38.25pt;z-index:25566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" fillcolor="white [3201]" strokecolor="#4f81bd [3204]" strokeweight="1pt">
                <v:textbox>
                  <w:txbxContent>
                    <w:p w14:paraId="1619803A" w14:textId="77777777" w:rsidR="00944514" w:rsidRDefault="00944514" w:rsidP="00295B82">
                      <w:pPr>
                        <w:jc w:val="center"/>
                      </w:pPr>
                      <w:r>
                        <w:t>Check AT command type</w:t>
                      </w:r>
                    </w:p>
                  </w:txbxContent>
                </v:textbox>
                <w10:wrap anchorx="margin"/>
              </v:shape>
            </w:pict>
          </mc:Fallback>
        </mc:AlternateContent>
      </w:r>
    </w:p>
    <w:p w14:paraId="48B9C2CF" w14:textId="77777777" w:rsidR="00295B82" w:rsidRDefault="00295B82" w:rsidP="00295B82"/>
    <w:p w14:paraId="19734FB6" w14:textId="77777777" w:rsidR="00295B82" w:rsidRDefault="00295B82" w:rsidP="00295B82"/>
    <w:p w14:paraId="77C5C671" w14:textId="77777777" w:rsidR="00295B82" w:rsidRDefault="00295B82" w:rsidP="00295B82">
      <w:r w:rsidRPr="00161089">
        <w:rPr>
          <w:rFonts w:asciiTheme="minorHAnsi" w:hAnsiTheme="minorHAnsi" w:cs="Arial"/>
          <w:noProof/>
          <w:sz w:val="20"/>
          <w:lang w:val="en-US"/>
        </w:rPr>
        <mc:AlternateContent>
          <mc:Choice Requires="wps">
            <w:drawing>
              <wp:anchor distT="0" distB="0" distL="114300" distR="114300" simplePos="0" relativeHeight="255661056" behindDoc="0" locked="0" layoutInCell="1" allowOverlap="1" wp14:anchorId="7BD2E53B" wp14:editId="64B1027D">
                <wp:simplePos x="0" y="0"/>
                <wp:positionH relativeFrom="column">
                  <wp:posOffset>551815</wp:posOffset>
                </wp:positionH>
                <wp:positionV relativeFrom="paragraph">
                  <wp:posOffset>74295</wp:posOffset>
                </wp:positionV>
                <wp:extent cx="1800225" cy="1333500"/>
                <wp:effectExtent l="0" t="0" r="28575" b="19050"/>
                <wp:wrapNone/>
                <wp:docPr id="2835" name="Diamond 2835"/>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CD17A32" w14:textId="77777777" w:rsidR="00944514" w:rsidRPr="00003244" w:rsidRDefault="00944514" w:rsidP="00295B82">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2E53B" id="Diamond 2835" o:spid="_x0000_s2606" type="#_x0000_t4" style="position:absolute;margin-left:43.45pt;margin-top:5.85pt;width:141.75pt;height:105pt;z-index:2556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CidMGuQAgAAfQUAAA4AAAAAAAAAAAAAAAAALgIAAGRycy9lMm9Eb2MueG1s&#10;UEsBAi0AFAAGAAgAAAAhAEtq3cDhAAAACQEAAA8AAAAAAAAAAAAAAAAA6gQAAGRycy9kb3ducmV2&#10;LnhtbFBLBQYAAAAABAAEAPMAAAD4BQAAAAA=&#10;" fillcolor="white [3201]" strokecolor="#4f81bd [3204]" strokeweight="1pt">
                <v:textbox>
                  <w:txbxContent>
                    <w:p w14:paraId="4CD17A32" w14:textId="77777777" w:rsidR="00944514" w:rsidRPr="00003244" w:rsidRDefault="00944514" w:rsidP="00295B82">
                      <w:pPr>
                        <w:jc w:val="center"/>
                        <w:rPr>
                          <w:rFonts w:ascii="Arial" w:hAnsi="Arial" w:cs="Arial"/>
                          <w:sz w:val="20"/>
                        </w:rPr>
                      </w:pPr>
                      <w:r>
                        <w:rPr>
                          <w:rFonts w:ascii="Arial" w:hAnsi="Arial" w:cs="Arial"/>
                          <w:sz w:val="20"/>
                        </w:rPr>
                        <w:t>If CMD_TYPE_TEST</w:t>
                      </w:r>
                    </w:p>
                  </w:txbxContent>
                </v:textbox>
              </v:shape>
            </w:pict>
          </mc:Fallback>
        </mc:AlternateContent>
      </w:r>
    </w:p>
    <w:p w14:paraId="795AC845" w14:textId="77777777" w:rsidR="00295B82" w:rsidRDefault="00295B82" w:rsidP="00295B82">
      <w:r>
        <w:rPr>
          <w:rFonts w:ascii="Times New Roman" w:eastAsiaTheme="minorHAnsi" w:hAnsi="Times New Roman"/>
          <w:noProof/>
          <w:szCs w:val="24"/>
          <w:lang w:val="en-US"/>
        </w:rPr>
        <mc:AlternateContent>
          <mc:Choice Requires="wps">
            <w:drawing>
              <wp:anchor distT="0" distB="0" distL="114300" distR="114300" simplePos="0" relativeHeight="255698944" behindDoc="0" locked="0" layoutInCell="1" allowOverlap="1" wp14:anchorId="75B97190" wp14:editId="6646A0B0">
                <wp:simplePos x="0" y="0"/>
                <wp:positionH relativeFrom="column">
                  <wp:posOffset>3438525</wp:posOffset>
                </wp:positionH>
                <wp:positionV relativeFrom="paragraph">
                  <wp:posOffset>191135</wp:posOffset>
                </wp:positionV>
                <wp:extent cx="1762125" cy="704850"/>
                <wp:effectExtent l="57150" t="38100" r="85725" b="95250"/>
                <wp:wrapNone/>
                <wp:docPr id="2836" name="Rectangle 283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2794C23" w14:textId="77777777" w:rsidR="00944514" w:rsidRPr="00755387" w:rsidRDefault="00944514" w:rsidP="00295B82">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B97190" id="Rectangle 2836" o:spid="_x0000_s2607" style="position:absolute;margin-left:270.75pt;margin-top:15.05pt;width:138.75pt;height:55.5pt;z-index:2556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" fillcolor="#92d050" strokecolor="#92d050">
                <v:shadow on="t" color="black" opacity="24903f" origin=",.5" offset="0,.55556mm"/>
                <v:textbox>
                  <w:txbxContent>
                    <w:p w14:paraId="72794C23" w14:textId="77777777" w:rsidR="00944514" w:rsidRPr="00755387" w:rsidRDefault="00944514" w:rsidP="00295B82">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2AC1FC93" w14:textId="77777777" w:rsidR="00295B82" w:rsidRDefault="00295B82" w:rsidP="00295B82">
      <w:r>
        <w:t xml:space="preserve">            </w:t>
      </w:r>
    </w:p>
    <w:p w14:paraId="6F035077" w14:textId="77777777" w:rsidR="00295B82" w:rsidRDefault="00295B82" w:rsidP="00295B82">
      <w:r>
        <w:rPr>
          <w:noProof/>
          <w:lang w:val="en-US"/>
        </w:rPr>
        <mc:AlternateContent>
          <mc:Choice Requires="wps">
            <w:drawing>
              <wp:anchor distT="0" distB="0" distL="114300" distR="114300" simplePos="0" relativeHeight="255699968" behindDoc="0" locked="0" layoutInCell="1" allowOverlap="1" wp14:anchorId="3E8F780C" wp14:editId="20FD44B8">
                <wp:simplePos x="0" y="0"/>
                <wp:positionH relativeFrom="column">
                  <wp:posOffset>2352040</wp:posOffset>
                </wp:positionH>
                <wp:positionV relativeFrom="paragraph">
                  <wp:posOffset>187325</wp:posOffset>
                </wp:positionV>
                <wp:extent cx="1095375" cy="0"/>
                <wp:effectExtent l="0" t="76200" r="9525" b="95250"/>
                <wp:wrapNone/>
                <wp:docPr id="2837" name="Straight Arrow Connector 2837"/>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014402" id="Straight Arrow Connector 2837" o:spid="_x0000_s1026" type="#_x0000_t32" style="position:absolute;margin-left:185.2pt;margin-top:14.75pt;width:86.25pt;height:0;z-index:25569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" strokecolor="#4579b8 [3044]">
                <v:stroke endarrow="block"/>
              </v:shape>
            </w:pict>
          </mc:Fallback>
        </mc:AlternateContent>
      </w:r>
      <w:r w:rsidRPr="006F3F7D">
        <w:rPr>
          <w:noProof/>
          <w:lang w:val="en-US"/>
        </w:rPr>
        <mc:AlternateContent>
          <mc:Choice Requires="wps">
            <w:drawing>
              <wp:anchor distT="0" distB="0" distL="114300" distR="114300" simplePos="0" relativeHeight="255638528" behindDoc="0" locked="0" layoutInCell="1" allowOverlap="1" wp14:anchorId="2F4210F3" wp14:editId="14910668">
                <wp:simplePos x="0" y="0"/>
                <wp:positionH relativeFrom="margin">
                  <wp:posOffset>1400175</wp:posOffset>
                </wp:positionH>
                <wp:positionV relativeFrom="paragraph">
                  <wp:posOffset>162560</wp:posOffset>
                </wp:positionV>
                <wp:extent cx="523875" cy="314325"/>
                <wp:effectExtent l="0" t="0" r="9525" b="9525"/>
                <wp:wrapNone/>
                <wp:docPr id="2838" name="Rounded Rectangle 283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85794F" w14:textId="77777777" w:rsidR="00944514" w:rsidRPr="00B6176C" w:rsidRDefault="00944514" w:rsidP="00295B8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4210F3" id="Rounded Rectangle 2838" o:spid="_x0000_s2608" style="position:absolute;margin-left:110.25pt;margin-top:12.8pt;width:41.25pt;height:24.75pt;z-index:25563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HxZ&#10;oMWEAgAAUQUAAA4AAAAAAAAAAAAAAAAALgIAAGRycy9lMm9Eb2MueG1sUEsBAi0AFAAGAAgAAAAh&#10;APCl/6LeAAAACQEAAA8AAAAAAAAAAAAAAAAA3gQAAGRycy9kb3ducmV2LnhtbFBLBQYAAAAABAAE&#10;APMAAADpBQAAAAA=&#10;" fillcolor="white [3201]" stroked="f" strokeweight="2pt">
                <v:textbox>
                  <w:txbxContent>
                    <w:p w14:paraId="4885794F" w14:textId="77777777" w:rsidR="00944514" w:rsidRPr="00B6176C" w:rsidRDefault="00944514" w:rsidP="00295B82">
                      <w:pPr>
                        <w:jc w:val="center"/>
                      </w:pPr>
                      <w:r>
                        <w:t>Yes</w:t>
                      </w:r>
                    </w:p>
                  </w:txbxContent>
                </v:textbox>
                <w10:wrap anchorx="margin"/>
              </v:roundrect>
            </w:pict>
          </mc:Fallback>
        </mc:AlternateContent>
      </w:r>
      <w:r>
        <w:t xml:space="preserve">                                                                       Yes</w:t>
      </w:r>
    </w:p>
    <w:p w14:paraId="6D32E6DB" w14:textId="77777777" w:rsidR="00295B82" w:rsidRDefault="00295B82" w:rsidP="00295B82">
      <w:r>
        <w:t xml:space="preserve">    </w:t>
      </w:r>
    </w:p>
    <w:p w14:paraId="54CF42B0" w14:textId="77777777" w:rsidR="00295B82" w:rsidRDefault="00295B82" w:rsidP="00295B82"/>
    <w:p w14:paraId="2E3E3FC4" w14:textId="77777777" w:rsidR="00295B82" w:rsidRDefault="00295B82" w:rsidP="00295B82"/>
    <w:p w14:paraId="25211646" w14:textId="77777777" w:rsidR="00295B82" w:rsidRDefault="00295B82" w:rsidP="00295B82"/>
    <w:p w14:paraId="01604DA1" w14:textId="77777777" w:rsidR="00295B82" w:rsidRDefault="00295B82" w:rsidP="00295B82">
      <w:r w:rsidRPr="00161089">
        <w:rPr>
          <w:rFonts w:asciiTheme="minorHAnsi" w:hAnsiTheme="minorHAnsi" w:cs="Arial"/>
          <w:noProof/>
          <w:sz w:val="20"/>
          <w:lang w:val="en-US"/>
        </w:rPr>
        <mc:AlternateContent>
          <mc:Choice Requires="wps">
            <w:drawing>
              <wp:anchor distT="0" distB="0" distL="114300" distR="114300" simplePos="0" relativeHeight="255683584" behindDoc="0" locked="0" layoutInCell="1" allowOverlap="1" wp14:anchorId="1AAF8C3D" wp14:editId="5BA3CC70">
                <wp:simplePos x="0" y="0"/>
                <wp:positionH relativeFrom="column">
                  <wp:posOffset>561975</wp:posOffset>
                </wp:positionH>
                <wp:positionV relativeFrom="paragraph">
                  <wp:posOffset>184785</wp:posOffset>
                </wp:positionV>
                <wp:extent cx="1800225" cy="1333500"/>
                <wp:effectExtent l="0" t="0" r="28575" b="19050"/>
                <wp:wrapNone/>
                <wp:docPr id="2839" name="Diamond 2839"/>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D6EE6EB" w14:textId="77777777" w:rsidR="00944514" w:rsidRPr="00003244" w:rsidRDefault="00944514" w:rsidP="00295B82">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F8C3D" id="Diamond 2839" o:spid="_x0000_s2609" type="#_x0000_t4" style="position:absolute;margin-left:44.25pt;margin-top:14.55pt;width:141.75pt;height:105pt;z-index:2556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" fillcolor="white [3201]" strokecolor="#4f81bd [3204]" strokeweight="1pt">
                <v:textbox>
                  <w:txbxContent>
                    <w:p w14:paraId="5D6EE6EB" w14:textId="77777777" w:rsidR="00944514" w:rsidRPr="00003244" w:rsidRDefault="00944514" w:rsidP="00295B82">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668ED6ED" w14:textId="77777777" w:rsidR="00295B82" w:rsidRDefault="00295B82" w:rsidP="00295B82"/>
    <w:p w14:paraId="10D84035" w14:textId="77777777" w:rsidR="00295B82" w:rsidRDefault="00295B82" w:rsidP="00295B82">
      <w:r>
        <w:rPr>
          <w:rFonts w:ascii="Times New Roman" w:eastAsiaTheme="minorHAnsi" w:hAnsi="Times New Roman"/>
          <w:noProof/>
          <w:szCs w:val="24"/>
          <w:lang w:val="en-US"/>
        </w:rPr>
        <mc:AlternateContent>
          <mc:Choice Requires="wps">
            <w:drawing>
              <wp:anchor distT="0" distB="0" distL="114300" distR="114300" simplePos="0" relativeHeight="255700992" behindDoc="0" locked="0" layoutInCell="1" allowOverlap="1" wp14:anchorId="35E6BB15" wp14:editId="6FA3D8A9">
                <wp:simplePos x="0" y="0"/>
                <wp:positionH relativeFrom="column">
                  <wp:posOffset>3448050</wp:posOffset>
                </wp:positionH>
                <wp:positionV relativeFrom="paragraph">
                  <wp:posOffset>71120</wp:posOffset>
                </wp:positionV>
                <wp:extent cx="1762125" cy="704850"/>
                <wp:effectExtent l="57150" t="38100" r="85725" b="95250"/>
                <wp:wrapNone/>
                <wp:docPr id="2840" name="Rectangle 284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5FFB49F" w14:textId="77777777" w:rsidR="00944514" w:rsidRPr="00755387" w:rsidRDefault="00944514" w:rsidP="00295B82">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E6BB15" id="Rectangle 2840" o:spid="_x0000_s2610" style="position:absolute;margin-left:271.5pt;margin-top:5.6pt;width:138.75pt;height:55.5pt;z-index:2557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" fillcolor="#92d050" strokecolor="#92d050">
                <v:shadow on="t" color="black" opacity="24903f" origin=",.5" offset="0,.55556mm"/>
                <v:textbox>
                  <w:txbxContent>
                    <w:p w14:paraId="75FFB49F" w14:textId="77777777" w:rsidR="00944514" w:rsidRPr="00755387" w:rsidRDefault="00944514" w:rsidP="00295B82">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5323E4BB" w14:textId="77777777" w:rsidR="00295B82" w:rsidRDefault="00295B82" w:rsidP="00295B82">
      <w:r>
        <w:t xml:space="preserve">                                                                       Yes</w:t>
      </w:r>
    </w:p>
    <w:p w14:paraId="230AAB9C" w14:textId="77777777" w:rsidR="00295B82" w:rsidRDefault="00295B82" w:rsidP="00295B82">
      <w:r>
        <w:rPr>
          <w:noProof/>
          <w:lang w:val="en-US"/>
        </w:rPr>
        <mc:AlternateContent>
          <mc:Choice Requires="wps">
            <w:drawing>
              <wp:anchor distT="0" distB="0" distL="114300" distR="114300" simplePos="0" relativeHeight="255702016" behindDoc="0" locked="0" layoutInCell="1" allowOverlap="1" wp14:anchorId="7BBBC8E5" wp14:editId="6E1702FB">
                <wp:simplePos x="0" y="0"/>
                <wp:positionH relativeFrom="column">
                  <wp:posOffset>2343150</wp:posOffset>
                </wp:positionH>
                <wp:positionV relativeFrom="paragraph">
                  <wp:posOffset>103505</wp:posOffset>
                </wp:positionV>
                <wp:extent cx="1104900" cy="0"/>
                <wp:effectExtent l="0" t="76200" r="19050" b="95250"/>
                <wp:wrapNone/>
                <wp:docPr id="2841" name="Straight Arrow Connector 2841"/>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F25515" id="Straight Arrow Connector 2841" o:spid="_x0000_s1026" type="#_x0000_t32" style="position:absolute;margin-left:184.5pt;margin-top:8.15pt;width:87pt;height:0;z-index:25570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" strokecolor="#4579b8 [3044]">
                <v:stroke endarrow="block"/>
              </v:shape>
            </w:pict>
          </mc:Fallback>
        </mc:AlternateContent>
      </w:r>
    </w:p>
    <w:p w14:paraId="6B6632B2" w14:textId="77777777" w:rsidR="00295B82" w:rsidRDefault="00295B82" w:rsidP="00295B82">
      <w:r>
        <w:t xml:space="preserve">    </w:t>
      </w:r>
    </w:p>
    <w:p w14:paraId="4AB3CB41" w14:textId="77777777" w:rsidR="00295B82" w:rsidRDefault="00295B82" w:rsidP="00295B82">
      <w:r>
        <w:t xml:space="preserve">    </w:t>
      </w:r>
    </w:p>
    <w:p w14:paraId="6E89485D" w14:textId="77777777" w:rsidR="00295B82" w:rsidRDefault="00295B82" w:rsidP="00295B82">
      <w:r>
        <w:t xml:space="preserve">    </w:t>
      </w:r>
    </w:p>
    <w:p w14:paraId="23AA0A21" w14:textId="77777777" w:rsidR="00295B82" w:rsidRDefault="00295B82" w:rsidP="00295B82">
      <w:r>
        <w:t xml:space="preserve">                                           No</w:t>
      </w:r>
    </w:p>
    <w:p w14:paraId="4D534EA8" w14:textId="77777777" w:rsidR="00295B82" w:rsidRDefault="00295B82" w:rsidP="00295B82"/>
    <w:p w14:paraId="0FFD657E" w14:textId="77777777" w:rsidR="00295B82" w:rsidRPr="00800670" w:rsidRDefault="00295B82" w:rsidP="00295B82">
      <w:r w:rsidRPr="00F813A2">
        <w:rPr>
          <w:noProof/>
          <w:lang w:val="en-US"/>
        </w:rPr>
        <mc:AlternateContent>
          <mc:Choice Requires="wps">
            <w:drawing>
              <wp:anchor distT="0" distB="0" distL="114300" distR="114300" simplePos="0" relativeHeight="255671296" behindDoc="0" locked="0" layoutInCell="1" allowOverlap="1" wp14:anchorId="03DA58E3" wp14:editId="6A90C01F">
                <wp:simplePos x="0" y="0"/>
                <wp:positionH relativeFrom="column">
                  <wp:posOffset>3924300</wp:posOffset>
                </wp:positionH>
                <wp:positionV relativeFrom="paragraph">
                  <wp:posOffset>13970</wp:posOffset>
                </wp:positionV>
                <wp:extent cx="1104900" cy="649605"/>
                <wp:effectExtent l="0" t="0" r="19050" b="17145"/>
                <wp:wrapNone/>
                <wp:docPr id="2842" name="Rectangle 2842"/>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4B2F3D7" w14:textId="77777777" w:rsidR="00944514" w:rsidRDefault="00944514" w:rsidP="00295B8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A58E3" id="Rectangle 2842" o:spid="_x0000_s2611" style="position:absolute;margin-left:309pt;margin-top:1.1pt;width:87pt;height:51.15pt;z-index:2556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" fillcolor="#c0504d [3205]" strokecolor="#243f60 [1604]" strokeweight="1pt">
                <v:textbox>
                  <w:txbxContent>
                    <w:p w14:paraId="24B2F3D7" w14:textId="77777777" w:rsidR="00944514" w:rsidRDefault="00944514" w:rsidP="00295B82">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664128" behindDoc="0" locked="0" layoutInCell="1" allowOverlap="1" wp14:anchorId="4E27664A" wp14:editId="588BF67B">
                <wp:simplePos x="0" y="0"/>
                <wp:positionH relativeFrom="column">
                  <wp:posOffset>2296160</wp:posOffset>
                </wp:positionH>
                <wp:positionV relativeFrom="paragraph">
                  <wp:posOffset>8890</wp:posOffset>
                </wp:positionV>
                <wp:extent cx="1143000" cy="640080"/>
                <wp:effectExtent l="0" t="0" r="19050" b="26670"/>
                <wp:wrapNone/>
                <wp:docPr id="2843" name="Rectangle 284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4BC1C12" w14:textId="77777777" w:rsidR="00944514" w:rsidRDefault="00944514" w:rsidP="00295B8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27664A" id="Rectangle 2843" o:spid="_x0000_s2612" style="position:absolute;margin-left:180.8pt;margin-top:.7pt;width:90pt;height:50.4pt;z-index:25566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" fillcolor="#c0504d [3205]" strokecolor="#5a5a5a [2109]" strokeweight="1pt">
                <v:textbox>
                  <w:txbxContent>
                    <w:p w14:paraId="64BC1C12" w14:textId="77777777" w:rsidR="00944514" w:rsidRDefault="00944514" w:rsidP="00295B82">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665152" behindDoc="0" locked="0" layoutInCell="1" allowOverlap="1" wp14:anchorId="0C7B9F1C" wp14:editId="7D93A127">
                <wp:simplePos x="0" y="0"/>
                <wp:positionH relativeFrom="rightMargin">
                  <wp:align>left</wp:align>
                </wp:positionH>
                <wp:positionV relativeFrom="paragraph">
                  <wp:posOffset>9524</wp:posOffset>
                </wp:positionV>
                <wp:extent cx="731520" cy="638175"/>
                <wp:effectExtent l="0" t="0" r="11430" b="28575"/>
                <wp:wrapNone/>
                <wp:docPr id="2844" name="Rectangle 284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B040001" w14:textId="77777777" w:rsidR="00944514" w:rsidRDefault="00944514" w:rsidP="00295B8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B9F1C" id="Rectangle 2844" o:spid="_x0000_s2613" style="position:absolute;margin-left:0;margin-top:.75pt;width:57.6pt;height:50.25pt;z-index:25566515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" fillcolor="#8064a2 [3207]" strokecolor="#5a5a5a [2109]" strokeweight="1pt">
                <v:textbox>
                  <w:txbxContent>
                    <w:p w14:paraId="1B040001" w14:textId="77777777" w:rsidR="00944514" w:rsidRDefault="00944514" w:rsidP="00295B82">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662080" behindDoc="0" locked="0" layoutInCell="1" allowOverlap="1" wp14:anchorId="239A46E9" wp14:editId="709F284A">
                <wp:simplePos x="0" y="0"/>
                <wp:positionH relativeFrom="margin">
                  <wp:posOffset>-323850</wp:posOffset>
                </wp:positionH>
                <wp:positionV relativeFrom="paragraph">
                  <wp:posOffset>8890</wp:posOffset>
                </wp:positionV>
                <wp:extent cx="822325" cy="640080"/>
                <wp:effectExtent l="0" t="0" r="15875" b="26670"/>
                <wp:wrapNone/>
                <wp:docPr id="2845" name="Rectangle 284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BB2A89" w14:textId="77777777" w:rsidR="00944514" w:rsidRDefault="00944514" w:rsidP="00295B8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A46E9" id="Rectangle 2845" o:spid="_x0000_s2614" style="position:absolute;margin-left:-25.5pt;margin-top:.7pt;width:64.75pt;height:50.4pt;z-index:25566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HoDrgDEAgAADwYAAA4AAAAAAAAAAAAAAAAALgIAAGRycy9lMm9Eb2MueG1sUEsBAi0A&#10;FAAGAAgAAAAhAIccbzrgAAAACAEAAA8AAAAAAAAAAAAAAAAAHgUAAGRycy9kb3ducmV2LnhtbFBL&#10;BQYAAAAABAAEAPMAAAArBgAAAAA=&#10;" fillcolor="#f79646 [3209]" strokecolor="#5a5a5a [2109]" strokeweight="1pt">
                <v:textbox>
                  <w:txbxContent>
                    <w:p w14:paraId="05BB2A89" w14:textId="77777777" w:rsidR="00944514" w:rsidRDefault="00944514" w:rsidP="00295B82">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663104" behindDoc="0" locked="0" layoutInCell="1" allowOverlap="1" wp14:anchorId="24D9A24F" wp14:editId="4C347B41">
                <wp:simplePos x="0" y="0"/>
                <wp:positionH relativeFrom="column">
                  <wp:posOffset>1000760</wp:posOffset>
                </wp:positionH>
                <wp:positionV relativeFrom="paragraph">
                  <wp:posOffset>8890</wp:posOffset>
                </wp:positionV>
                <wp:extent cx="828675" cy="640080"/>
                <wp:effectExtent l="0" t="0" r="28575" b="26670"/>
                <wp:wrapNone/>
                <wp:docPr id="2846" name="Rectangle 284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68506B7" w14:textId="77777777" w:rsidR="00944514" w:rsidRDefault="00944514" w:rsidP="00295B8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9A24F" id="Rectangle 2846" o:spid="_x0000_s2615" style="position:absolute;margin-left:78.8pt;margin-top:.7pt;width:65.25pt;height:50.4pt;z-index:2556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" fillcolor="#4f81bd [3204]" strokecolor="#5a5a5a [2109]" strokeweight="1pt">
                <v:textbox>
                  <w:txbxContent>
                    <w:p w14:paraId="668506B7" w14:textId="77777777" w:rsidR="00944514" w:rsidRDefault="00944514" w:rsidP="00295B82">
                      <w:pPr>
                        <w:jc w:val="center"/>
                      </w:pPr>
                      <w:r>
                        <w:t>Legato App</w:t>
                      </w:r>
                    </w:p>
                  </w:txbxContent>
                </v:textbox>
              </v:rect>
            </w:pict>
          </mc:Fallback>
        </mc:AlternateContent>
      </w:r>
    </w:p>
    <w:p w14:paraId="072B39D1" w14:textId="77777777" w:rsidR="00295B82" w:rsidRDefault="00295B82" w:rsidP="00295B82"/>
    <w:p w14:paraId="2055AC64" w14:textId="77777777" w:rsidR="00295B82" w:rsidRDefault="00295B82" w:rsidP="00295B82">
      <w:r w:rsidRPr="00215EAC">
        <w:rPr>
          <w:rFonts w:ascii="Arial" w:hAnsi="Arial" w:cs="Arial"/>
          <w:noProof/>
          <w:lang w:val="en-US"/>
        </w:rPr>
        <mc:AlternateContent>
          <mc:Choice Requires="wps">
            <w:drawing>
              <wp:anchor distT="0" distB="0" distL="114300" distR="114300" simplePos="0" relativeHeight="255669248" behindDoc="0" locked="0" layoutInCell="1" allowOverlap="1" wp14:anchorId="14693C31" wp14:editId="2436D388">
                <wp:simplePos x="0" y="0"/>
                <wp:positionH relativeFrom="column">
                  <wp:posOffset>5876925</wp:posOffset>
                </wp:positionH>
                <wp:positionV relativeFrom="paragraph">
                  <wp:posOffset>275590</wp:posOffset>
                </wp:positionV>
                <wp:extent cx="0" cy="7010400"/>
                <wp:effectExtent l="0" t="0" r="19050" b="19050"/>
                <wp:wrapNone/>
                <wp:docPr id="2847" name="Straight Connector 2847"/>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7144D" id="Straight Connector 2847" o:spid="_x0000_s1026" style="position:absolute;flip:x;z-index:2556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ouRMf8QBAADTAwAADgAAAAAAAAAAAAAA&#10;AAAuAgAAZHJzL2Uyb0RvYy54bWxQSwECLQAUAAYACAAAACEAcvwXnt0AAAALAQAADwAAAAAAAAAA&#10;AAAAAAAeBAAAZHJzL2Rvd25yZXYueG1sUEsFBgAAAAAEAAQA8wAAACgFAAAAAA==&#10;" strokecolor="#4579b8 [3044]"/>
            </w:pict>
          </mc:Fallback>
        </mc:AlternateContent>
      </w:r>
    </w:p>
    <w:p w14:paraId="11C34B47" w14:textId="77777777" w:rsidR="00295B82" w:rsidRDefault="00295B82" w:rsidP="00295B82">
      <w:r w:rsidRPr="00F813A2">
        <w:rPr>
          <w:noProof/>
          <w:lang w:val="en-US"/>
        </w:rPr>
        <mc:AlternateContent>
          <mc:Choice Requires="wps">
            <w:drawing>
              <wp:anchor distT="0" distB="0" distL="114300" distR="114300" simplePos="0" relativeHeight="255672320" behindDoc="0" locked="0" layoutInCell="1" allowOverlap="1" wp14:anchorId="665DD6EE" wp14:editId="390B5016">
                <wp:simplePos x="0" y="0"/>
                <wp:positionH relativeFrom="column">
                  <wp:posOffset>4572000</wp:posOffset>
                </wp:positionH>
                <wp:positionV relativeFrom="paragraph">
                  <wp:posOffset>100965</wp:posOffset>
                </wp:positionV>
                <wp:extent cx="0" cy="6991350"/>
                <wp:effectExtent l="0" t="0" r="19050" b="19050"/>
                <wp:wrapNone/>
                <wp:docPr id="2848" name="Straight Connector 284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586AD" id="Straight Connector 2848" o:spid="_x0000_s1026" style="position:absolute;z-index:2556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668224" behindDoc="0" locked="0" layoutInCell="1" allowOverlap="1" wp14:anchorId="020C3DDA" wp14:editId="2AAD9037">
                <wp:simplePos x="0" y="0"/>
                <wp:positionH relativeFrom="column">
                  <wp:posOffset>2809240</wp:posOffset>
                </wp:positionH>
                <wp:positionV relativeFrom="paragraph">
                  <wp:posOffset>91440</wp:posOffset>
                </wp:positionV>
                <wp:extent cx="0" cy="6962775"/>
                <wp:effectExtent l="0" t="0" r="19050" b="28575"/>
                <wp:wrapNone/>
                <wp:docPr id="2849" name="Straight Connector 2849"/>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05E4F" id="Straight Connector 2849" o:spid="_x0000_s1026" style="position:absolute;z-index:2556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" strokecolor="#4579b8 [3044]"/>
            </w:pict>
          </mc:Fallback>
        </mc:AlternateContent>
      </w:r>
      <w:r w:rsidRPr="00FB0354">
        <w:rPr>
          <w:noProof/>
          <w:lang w:val="en-US"/>
        </w:rPr>
        <mc:AlternateContent>
          <mc:Choice Requires="wps">
            <w:drawing>
              <wp:anchor distT="0" distB="0" distL="114300" distR="114300" simplePos="0" relativeHeight="255670272" behindDoc="0" locked="0" layoutInCell="1" allowOverlap="1" wp14:anchorId="5F82546A" wp14:editId="25ED4D76">
                <wp:simplePos x="0" y="0"/>
                <wp:positionH relativeFrom="column">
                  <wp:posOffset>1190625</wp:posOffset>
                </wp:positionH>
                <wp:positionV relativeFrom="paragraph">
                  <wp:posOffset>2660015</wp:posOffset>
                </wp:positionV>
                <wp:extent cx="523875" cy="314325"/>
                <wp:effectExtent l="0" t="0" r="9525" b="9525"/>
                <wp:wrapNone/>
                <wp:docPr id="2850" name="Rounded Rectangle 285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4231B40" w14:textId="77777777" w:rsidR="00944514" w:rsidRPr="00B6176C" w:rsidRDefault="00944514" w:rsidP="00295B82">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82546A" id="Rounded Rectangle 2850" o:spid="_x0000_s2616" style="position:absolute;margin-left:93.75pt;margin-top:209.45pt;width:41.25pt;height:24.75pt;z-index:2556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" fillcolor="white [3201]" stroked="f" strokeweight="2pt">
                <v:textbox>
                  <w:txbxContent>
                    <w:p w14:paraId="24231B40" w14:textId="77777777" w:rsidR="00944514" w:rsidRPr="00B6176C" w:rsidRDefault="00944514" w:rsidP="00295B82">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667200" behindDoc="0" locked="0" layoutInCell="1" allowOverlap="1" wp14:anchorId="1BC17160" wp14:editId="67272A9E">
                <wp:simplePos x="0" y="0"/>
                <wp:positionH relativeFrom="column">
                  <wp:posOffset>1447800</wp:posOffset>
                </wp:positionH>
                <wp:positionV relativeFrom="paragraph">
                  <wp:posOffset>89535</wp:posOffset>
                </wp:positionV>
                <wp:extent cx="0" cy="6991350"/>
                <wp:effectExtent l="0" t="0" r="19050" b="19050"/>
                <wp:wrapNone/>
                <wp:docPr id="2851" name="Straight Connector 285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0D10C" id="Straight Connector 2851" o:spid="_x0000_s1026" style="position:absolute;z-index:2556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HhmxN7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666176" behindDoc="0" locked="0" layoutInCell="1" allowOverlap="1" wp14:anchorId="649AD8D2" wp14:editId="237CDFEF">
                <wp:simplePos x="0" y="0"/>
                <wp:positionH relativeFrom="column">
                  <wp:posOffset>95250</wp:posOffset>
                </wp:positionH>
                <wp:positionV relativeFrom="paragraph">
                  <wp:posOffset>80010</wp:posOffset>
                </wp:positionV>
                <wp:extent cx="0" cy="7000875"/>
                <wp:effectExtent l="0" t="0" r="19050" b="28575"/>
                <wp:wrapNone/>
                <wp:docPr id="2852" name="Straight Connector 285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66B30" id="Straight Connector 2852" o:spid="_x0000_s1026" style="position:absolute;flip:x;z-index:2556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Co0MwOwwEAANMDAAAOAAAAAAAAAAAAAAAAAC4C&#10;AABkcnMvZTJvRG9jLnhtbFBLAQItABQABgAIAAAAIQC7eb0X2gAAAAkBAAAPAAAAAAAAAAAAAAAA&#10;AB0EAABkcnMvZG93bnJldi54bWxQSwUGAAAAAAQABADzAAAAJAUAAAAA&#10;" strokecolor="#4579b8 [3044]"/>
            </w:pict>
          </mc:Fallback>
        </mc:AlternateContent>
      </w:r>
    </w:p>
    <w:p w14:paraId="0C2B9932" w14:textId="77777777" w:rsidR="00295B82" w:rsidRDefault="00295B82" w:rsidP="00295B82">
      <w:r w:rsidRPr="00161089">
        <w:rPr>
          <w:rFonts w:asciiTheme="minorHAnsi" w:hAnsiTheme="minorHAnsi" w:cs="Arial"/>
          <w:noProof/>
          <w:sz w:val="20"/>
          <w:lang w:val="en-US"/>
        </w:rPr>
        <mc:AlternateContent>
          <mc:Choice Requires="wps">
            <w:drawing>
              <wp:anchor distT="0" distB="0" distL="114300" distR="114300" simplePos="0" relativeHeight="255684608" behindDoc="0" locked="0" layoutInCell="1" allowOverlap="1" wp14:anchorId="08A7A008" wp14:editId="21B2FBF8">
                <wp:simplePos x="0" y="0"/>
                <wp:positionH relativeFrom="column">
                  <wp:posOffset>542925</wp:posOffset>
                </wp:positionH>
                <wp:positionV relativeFrom="paragraph">
                  <wp:posOffset>91440</wp:posOffset>
                </wp:positionV>
                <wp:extent cx="1800225" cy="1333500"/>
                <wp:effectExtent l="0" t="0" r="28575" b="19050"/>
                <wp:wrapNone/>
                <wp:docPr id="2853" name="Diamond 2853"/>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5F849FA" w14:textId="77777777" w:rsidR="00944514" w:rsidRPr="00003244" w:rsidRDefault="00944514" w:rsidP="00295B82">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7A008" id="Diamond 2853" o:spid="_x0000_s2617" type="#_x0000_t4" style="position:absolute;margin-left:42.75pt;margin-top:7.2pt;width:141.75pt;height:105pt;z-index:2556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" fillcolor="white [3201]" strokecolor="#4f81bd [3204]" strokeweight="1pt">
                <v:textbox>
                  <w:txbxContent>
                    <w:p w14:paraId="35F849FA" w14:textId="77777777" w:rsidR="00944514" w:rsidRPr="00003244" w:rsidRDefault="00944514" w:rsidP="00295B82">
                      <w:pPr>
                        <w:jc w:val="center"/>
                        <w:rPr>
                          <w:rFonts w:ascii="Arial" w:hAnsi="Arial" w:cs="Arial"/>
                          <w:sz w:val="20"/>
                        </w:rPr>
                      </w:pPr>
                      <w:r>
                        <w:rPr>
                          <w:rFonts w:ascii="Arial" w:hAnsi="Arial" w:cs="Arial"/>
                          <w:sz w:val="20"/>
                        </w:rPr>
                        <w:t>If CMD_TYPE_PARA</w:t>
                      </w:r>
                    </w:p>
                  </w:txbxContent>
                </v:textbox>
              </v:shape>
            </w:pict>
          </mc:Fallback>
        </mc:AlternateContent>
      </w:r>
    </w:p>
    <w:p w14:paraId="7FA0C1B1" w14:textId="77777777" w:rsidR="00295B82" w:rsidRDefault="00295B82" w:rsidP="00295B82"/>
    <w:p w14:paraId="55339BC9" w14:textId="77777777" w:rsidR="00295B82" w:rsidRDefault="00295B82" w:rsidP="00295B82">
      <w:r>
        <w:t xml:space="preserve">                                                                     </w:t>
      </w:r>
    </w:p>
    <w:p w14:paraId="37EC4ADB" w14:textId="77777777" w:rsidR="00295B82" w:rsidRDefault="00295B82" w:rsidP="00295B82">
      <w:r>
        <w:t xml:space="preserve">        No</w:t>
      </w:r>
    </w:p>
    <w:p w14:paraId="7F008F6B" w14:textId="77777777" w:rsidR="00295B82" w:rsidRDefault="00295B82" w:rsidP="00295B82">
      <w:r>
        <w:rPr>
          <w:noProof/>
          <w:lang w:val="en-US"/>
        </w:rPr>
        <mc:AlternateContent>
          <mc:Choice Requires="wps">
            <w:drawing>
              <wp:anchor distT="0" distB="0" distL="114300" distR="114300" simplePos="0" relativeHeight="255703040" behindDoc="0" locked="0" layoutInCell="1" allowOverlap="1" wp14:anchorId="6A79213F" wp14:editId="43FD6B04">
                <wp:simplePos x="0" y="0"/>
                <wp:positionH relativeFrom="column">
                  <wp:posOffset>114300</wp:posOffset>
                </wp:positionH>
                <wp:positionV relativeFrom="paragraph">
                  <wp:posOffset>20955</wp:posOffset>
                </wp:positionV>
                <wp:extent cx="466725" cy="0"/>
                <wp:effectExtent l="38100" t="76200" r="0" b="95250"/>
                <wp:wrapNone/>
                <wp:docPr id="2854" name="Straight Arrow Connector 2854"/>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703EBE" id="Straight Arrow Connector 2854" o:spid="_x0000_s1026" type="#_x0000_t32" style="position:absolute;margin-left:9pt;margin-top:1.65pt;width:36.75pt;height:0;flip:x;z-index:25570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" strokecolor="#4579b8 [3044]">
                <v:stroke endarrow="block"/>
              </v:shape>
            </w:pict>
          </mc:Fallback>
        </mc:AlternateContent>
      </w:r>
    </w:p>
    <w:p w14:paraId="538AF03C" w14:textId="77777777" w:rsidR="00295B82" w:rsidRPr="008C4CC9" w:rsidRDefault="00295B82" w:rsidP="00295B82">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142F0B16" w14:textId="77777777" w:rsidR="00295B82" w:rsidRPr="008C4CC9" w:rsidRDefault="00295B82" w:rsidP="00295B82">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6BC903EF" w14:textId="77777777" w:rsidR="00295B82" w:rsidRPr="008C4CC9" w:rsidRDefault="00295B82" w:rsidP="00295B82">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19A8E9D4" w14:textId="77777777" w:rsidR="00295B82" w:rsidRDefault="00295B82" w:rsidP="00295B82">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t xml:space="preserve">                                            </w:t>
      </w:r>
    </w:p>
    <w:p w14:paraId="001F2331" w14:textId="77777777" w:rsidR="00295B82" w:rsidRDefault="00295B82" w:rsidP="00295B82">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5685632" behindDoc="0" locked="0" layoutInCell="1" allowOverlap="1" wp14:anchorId="6BFF5F54" wp14:editId="3EF9026A">
                <wp:simplePos x="0" y="0"/>
                <wp:positionH relativeFrom="column">
                  <wp:posOffset>721360</wp:posOffset>
                </wp:positionH>
                <wp:positionV relativeFrom="paragraph">
                  <wp:posOffset>19050</wp:posOffset>
                </wp:positionV>
                <wp:extent cx="1449238" cy="1262643"/>
                <wp:effectExtent l="0" t="0" r="17780" b="13970"/>
                <wp:wrapNone/>
                <wp:docPr id="2855" name="Diamond 2855"/>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8BC0ABA" w14:textId="77777777" w:rsidR="00944514" w:rsidRPr="00FF4556" w:rsidRDefault="00944514" w:rsidP="00295B82">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F5F54" id="Diamond 2855" o:spid="_x0000_s2618" type="#_x0000_t4" style="position:absolute;margin-left:56.8pt;margin-top:1.5pt;width:114.1pt;height:99.4pt;z-index:2556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" fillcolor="white [3201]" strokecolor="#4f81bd [3204]" strokeweight="0">
                <v:textbox>
                  <w:txbxContent>
                    <w:p w14:paraId="18BC0ABA" w14:textId="77777777" w:rsidR="00944514" w:rsidRPr="00FF4556" w:rsidRDefault="00944514" w:rsidP="00295B82">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4595B29E" w14:textId="77777777" w:rsidR="00295B82" w:rsidRDefault="00295B82" w:rsidP="00295B82">
      <w:r>
        <w:t xml:space="preserve">        </w:t>
      </w:r>
    </w:p>
    <w:p w14:paraId="1AF22A7F" w14:textId="77777777" w:rsidR="00295B82" w:rsidRDefault="00295B82" w:rsidP="00295B82">
      <w:r>
        <w:t xml:space="preserve">            </w:t>
      </w:r>
      <w:r w:rsidRPr="00FF4556">
        <w:rPr>
          <w:rFonts w:asciiTheme="minorHAnsi" w:hAnsiTheme="minorHAnsi" w:cs="Arial"/>
          <w:szCs w:val="24"/>
        </w:rPr>
        <w:t>No</w:t>
      </w:r>
    </w:p>
    <w:p w14:paraId="57551CDB" w14:textId="77777777" w:rsidR="00295B82" w:rsidRDefault="00295B82" w:rsidP="00295B82">
      <w:r>
        <w:rPr>
          <w:noProof/>
          <w:lang w:val="en-US"/>
        </w:rPr>
        <mc:AlternateContent>
          <mc:Choice Requires="wps">
            <w:drawing>
              <wp:anchor distT="0" distB="0" distL="114300" distR="114300" simplePos="0" relativeHeight="255686656" behindDoc="0" locked="0" layoutInCell="1" allowOverlap="1" wp14:anchorId="71DE81BC" wp14:editId="0023F25A">
                <wp:simplePos x="0" y="0"/>
                <wp:positionH relativeFrom="column">
                  <wp:posOffset>85725</wp:posOffset>
                </wp:positionH>
                <wp:positionV relativeFrom="paragraph">
                  <wp:posOffset>135255</wp:posOffset>
                </wp:positionV>
                <wp:extent cx="657225" cy="0"/>
                <wp:effectExtent l="38100" t="76200" r="0" b="95250"/>
                <wp:wrapNone/>
                <wp:docPr id="2856" name="Straight Arrow Connector 2856"/>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46717" id="Straight Arrow Connector 2856" o:spid="_x0000_s1026" type="#_x0000_t32" style="position:absolute;margin-left:6.75pt;margin-top:10.65pt;width:51.75pt;height:0;flip:x;z-index:25568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" strokecolor="#4579b8 [3044]">
                <v:stroke endarrow="block"/>
              </v:shape>
            </w:pict>
          </mc:Fallback>
        </mc:AlternateContent>
      </w:r>
    </w:p>
    <w:p w14:paraId="7740EBC6" w14:textId="77777777" w:rsidR="00295B82" w:rsidRPr="008C4CC9" w:rsidRDefault="00295B82" w:rsidP="00295B82">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10A2128E" w14:textId="77777777" w:rsidR="00295B82" w:rsidRPr="008C4CC9" w:rsidRDefault="00295B82" w:rsidP="00295B82">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34AE7C5F" w14:textId="77777777" w:rsidR="00295B82" w:rsidRPr="008C4CC9" w:rsidRDefault="00295B82" w:rsidP="00295B82">
      <w:pPr>
        <w:tabs>
          <w:tab w:val="left" w:pos="6615"/>
        </w:tabs>
        <w:rPr>
          <w:rFonts w:asciiTheme="minorHAnsi" w:hAnsiTheme="minorHAnsi" w:cs="Arial"/>
          <w:szCs w:val="24"/>
        </w:rPr>
      </w:pPr>
      <w:r w:rsidRPr="008A5010">
        <w:rPr>
          <w:noProof/>
          <w:lang w:val="en-US"/>
        </w:rPr>
        <mc:AlternateContent>
          <mc:Choice Requires="wps">
            <w:drawing>
              <wp:anchor distT="0" distB="0" distL="114300" distR="114300" simplePos="0" relativeHeight="255687680" behindDoc="0" locked="0" layoutInCell="1" allowOverlap="1" wp14:anchorId="7E150D48" wp14:editId="08AB71E8">
                <wp:simplePos x="0" y="0"/>
                <wp:positionH relativeFrom="margin">
                  <wp:posOffset>3171825</wp:posOffset>
                </wp:positionH>
                <wp:positionV relativeFrom="paragraph">
                  <wp:posOffset>188595</wp:posOffset>
                </wp:positionV>
                <wp:extent cx="2057400" cy="695325"/>
                <wp:effectExtent l="0" t="0" r="19050" b="28575"/>
                <wp:wrapNone/>
                <wp:docPr id="2857" name="Flowchart: Process 2857"/>
                <wp:cNvGraphicFramePr/>
                <a:graphic xmlns:a="http://schemas.openxmlformats.org/drawingml/2006/main">
                  <a:graphicData uri="http://schemas.microsoft.com/office/word/2010/wordprocessingShape">
                    <wps:wsp>
                      <wps:cNvSpPr/>
                      <wps:spPr>
                        <a:xfrm>
                          <a:off x="0" y="0"/>
                          <a:ext cx="2057400"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32CF289A" w14:textId="077157F0" w:rsidR="00944514" w:rsidRPr="008A5010" w:rsidRDefault="00944514" w:rsidP="00295B82">
                            <w:pPr>
                              <w:jc w:val="center"/>
                            </w:pPr>
                            <w:r>
                              <w:rPr>
                                <w:rFonts w:asciiTheme="minorHAnsi" w:hAnsiTheme="minorHAnsi" w:cs="Arial"/>
                                <w:szCs w:val="24"/>
                              </w:rPr>
                              <w:t>Update the SSL configuration parameter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50D48" id="Flowchart: Process 2857" o:spid="_x0000_s2619" type="#_x0000_t109" style="position:absolute;margin-left:249.75pt;margin-top:14.85pt;width:162pt;height:54.75pt;z-index:25568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" fillcolor="white [3201]" strokecolor="#4f81bd [3204]" strokeweight="1pt">
                <v:textbox>
                  <w:txbxContent>
                    <w:p w14:paraId="32CF289A" w14:textId="077157F0" w:rsidR="00944514" w:rsidRPr="008A5010" w:rsidRDefault="00944514" w:rsidP="00295B82">
                      <w:pPr>
                        <w:jc w:val="center"/>
                      </w:pPr>
                      <w:r>
                        <w:rPr>
                          <w:rFonts w:asciiTheme="minorHAnsi" w:hAnsiTheme="minorHAnsi" w:cs="Arial"/>
                          <w:szCs w:val="24"/>
                        </w:rPr>
                        <w:t>Update the SSL configuration parameter values</w:t>
                      </w:r>
                    </w:p>
                  </w:txbxContent>
                </v:textbox>
                <w10:wrap anchorx="margin"/>
              </v:shape>
            </w:pict>
          </mc:Fallback>
        </mc:AlternateContent>
      </w: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24E6177D" w14:textId="77777777" w:rsidR="00295B82" w:rsidRPr="00192F37" w:rsidRDefault="00295B82" w:rsidP="00295B82">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2A1FDB1F" w14:textId="77777777" w:rsidR="00295B82" w:rsidRDefault="00295B82" w:rsidP="00295B82"/>
    <w:p w14:paraId="2325FD65" w14:textId="77777777" w:rsidR="00295B82" w:rsidRDefault="00295B82" w:rsidP="00295B82">
      <w:r>
        <w:rPr>
          <w:noProof/>
          <w:lang w:val="en-US"/>
        </w:rPr>
        <mc:AlternateContent>
          <mc:Choice Requires="wps">
            <w:drawing>
              <wp:anchor distT="0" distB="0" distL="114300" distR="114300" simplePos="0" relativeHeight="255704064" behindDoc="0" locked="0" layoutInCell="1" allowOverlap="1" wp14:anchorId="343D7E9D" wp14:editId="362F22C1">
                <wp:simplePos x="0" y="0"/>
                <wp:positionH relativeFrom="column">
                  <wp:posOffset>1428750</wp:posOffset>
                </wp:positionH>
                <wp:positionV relativeFrom="paragraph">
                  <wp:posOffset>8890</wp:posOffset>
                </wp:positionV>
                <wp:extent cx="1752600" cy="0"/>
                <wp:effectExtent l="0" t="76200" r="19050" b="95250"/>
                <wp:wrapNone/>
                <wp:docPr id="2858" name="Straight Arrow Connector 2858"/>
                <wp:cNvGraphicFramePr/>
                <a:graphic xmlns:a="http://schemas.openxmlformats.org/drawingml/2006/main">
                  <a:graphicData uri="http://schemas.microsoft.com/office/word/2010/wordprocessingShape">
                    <wps:wsp>
                      <wps:cNvCnPr/>
                      <wps:spPr>
                        <a:xfrm>
                          <a:off x="0" y="0"/>
                          <a:ext cx="1752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68118F" id="Straight Arrow Connector 2858" o:spid="_x0000_s1026" type="#_x0000_t32" style="position:absolute;margin-left:112.5pt;margin-top:.7pt;width:138pt;height:0;z-index:25570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" strokecolor="#4579b8 [3044]">
                <v:stroke endarrow="block"/>
              </v:shape>
            </w:pict>
          </mc:Fallback>
        </mc:AlternateContent>
      </w:r>
    </w:p>
    <w:p w14:paraId="0376C9F6" w14:textId="77777777" w:rsidR="00295B82" w:rsidRDefault="00295B82" w:rsidP="00295B82">
      <w:r>
        <w:rPr>
          <w:noProof/>
          <w:lang w:val="en-US"/>
        </w:rPr>
        <mc:AlternateContent>
          <mc:Choice Requires="wps">
            <w:drawing>
              <wp:anchor distT="0" distB="0" distL="114300" distR="114300" simplePos="0" relativeHeight="255688704" behindDoc="0" locked="0" layoutInCell="1" allowOverlap="1" wp14:anchorId="49551829" wp14:editId="608CB2C3">
                <wp:simplePos x="0" y="0"/>
                <wp:positionH relativeFrom="column">
                  <wp:posOffset>95250</wp:posOffset>
                </wp:positionH>
                <wp:positionV relativeFrom="paragraph">
                  <wp:posOffset>19685</wp:posOffset>
                </wp:positionV>
                <wp:extent cx="1352550" cy="0"/>
                <wp:effectExtent l="38100" t="76200" r="0" b="95250"/>
                <wp:wrapNone/>
                <wp:docPr id="2859" name="Straight Arrow Connector 2859"/>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6E629E" id="Straight Arrow Connector 2859" o:spid="_x0000_s1026" type="#_x0000_t32" style="position:absolute;margin-left:7.5pt;margin-top:1.55pt;width:106.5pt;height:0;flip:x;z-index:25568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" strokecolor="#4579b8 [3044]">
                <v:stroke endarrow="block"/>
              </v:shape>
            </w:pict>
          </mc:Fallback>
        </mc:AlternateContent>
      </w:r>
      <w:r>
        <w:t xml:space="preserve">      send</w:t>
      </w:r>
    </w:p>
    <w:p w14:paraId="7F2E93AB" w14:textId="77777777" w:rsidR="00295B82" w:rsidRDefault="00295B82" w:rsidP="00295B82">
      <w:r>
        <w:t xml:space="preserve">      final </w:t>
      </w:r>
    </w:p>
    <w:p w14:paraId="38E3F4E4" w14:textId="77777777" w:rsidR="00295B82" w:rsidRDefault="00295B82" w:rsidP="00295B82">
      <w:r>
        <w:t xml:space="preserve">      response as “OK”</w:t>
      </w:r>
    </w:p>
    <w:p w14:paraId="1C36ACB7" w14:textId="77777777" w:rsidR="00295B82" w:rsidRDefault="00295B82" w:rsidP="00295B82"/>
    <w:p w14:paraId="788CB2CE" w14:textId="77777777" w:rsidR="00295B82" w:rsidRDefault="00295B82" w:rsidP="00295B82">
      <w:r>
        <w:rPr>
          <w:rFonts w:ascii="Times New Roman" w:eastAsiaTheme="minorHAnsi" w:hAnsi="Times New Roman"/>
          <w:noProof/>
          <w:szCs w:val="24"/>
          <w:lang w:val="en-US"/>
        </w:rPr>
        <mc:AlternateContent>
          <mc:Choice Requires="wps">
            <w:drawing>
              <wp:anchor distT="0" distB="0" distL="114300" distR="114300" simplePos="0" relativeHeight="255705088" behindDoc="0" locked="0" layoutInCell="1" allowOverlap="1" wp14:anchorId="10B2C2D4" wp14:editId="34E8E647">
                <wp:simplePos x="0" y="0"/>
                <wp:positionH relativeFrom="column">
                  <wp:posOffset>561975</wp:posOffset>
                </wp:positionH>
                <wp:positionV relativeFrom="paragraph">
                  <wp:posOffset>12700</wp:posOffset>
                </wp:positionV>
                <wp:extent cx="1762125" cy="495300"/>
                <wp:effectExtent l="57150" t="38100" r="85725" b="95250"/>
                <wp:wrapNone/>
                <wp:docPr id="2860" name="Rectangle 2860"/>
                <wp:cNvGraphicFramePr/>
                <a:graphic xmlns:a="http://schemas.openxmlformats.org/drawingml/2006/main">
                  <a:graphicData uri="http://schemas.microsoft.com/office/word/2010/wordprocessingShape">
                    <wps:wsp>
                      <wps:cNvSpPr/>
                      <wps:spPr>
                        <a:xfrm>
                          <a:off x="0" y="0"/>
                          <a:ext cx="1762125" cy="49530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9388154" w14:textId="77777777" w:rsidR="00944514" w:rsidRPr="00755387" w:rsidRDefault="00944514" w:rsidP="00295B82">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B2C2D4" id="Rectangle 2860" o:spid="_x0000_s2620" style="position:absolute;margin-left:44.25pt;margin-top:1pt;width:138.75pt;height:39pt;z-index:2557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" fillcolor="#92d050" strokecolor="#92d050">
                <v:shadow on="t" color="black" opacity="24903f" origin=",.5" offset="0,.55556mm"/>
                <v:textbox>
                  <w:txbxContent>
                    <w:p w14:paraId="79388154" w14:textId="77777777" w:rsidR="00944514" w:rsidRPr="00755387" w:rsidRDefault="00944514" w:rsidP="00295B82">
                      <w:pPr>
                        <w:rPr>
                          <w:rFonts w:ascii="Arial" w:hAnsi="Arial" w:cs="Arial"/>
                          <w:sz w:val="20"/>
                        </w:rPr>
                      </w:pPr>
                      <w:r w:rsidRPr="00755387">
                        <w:rPr>
                          <w:rFonts w:ascii="Arial" w:hAnsi="Arial" w:cs="Arial"/>
                          <w:sz w:val="20"/>
                        </w:rPr>
                        <w:t>CMD_TYPE_TEST Module</w:t>
                      </w:r>
                    </w:p>
                  </w:txbxContent>
                </v:textbox>
              </v:rect>
            </w:pict>
          </mc:Fallback>
        </mc:AlternateContent>
      </w:r>
    </w:p>
    <w:p w14:paraId="48B4903B" w14:textId="77777777" w:rsidR="00295B82" w:rsidRDefault="00295B82" w:rsidP="00295B82"/>
    <w:p w14:paraId="520E09F7" w14:textId="77777777" w:rsidR="00295B82" w:rsidRDefault="00295B82" w:rsidP="00295B82"/>
    <w:p w14:paraId="7FA11D19" w14:textId="77777777" w:rsidR="00295B82" w:rsidRDefault="00295B82" w:rsidP="00295B82"/>
    <w:p w14:paraId="62E63626" w14:textId="77777777" w:rsidR="00295B82" w:rsidRDefault="00295B82" w:rsidP="00295B82">
      <w:r w:rsidRPr="008A5010">
        <w:rPr>
          <w:noProof/>
          <w:lang w:val="en-US"/>
        </w:rPr>
        <mc:AlternateContent>
          <mc:Choice Requires="wps">
            <w:drawing>
              <wp:anchor distT="0" distB="0" distL="114300" distR="114300" simplePos="0" relativeHeight="255706112" behindDoc="0" locked="0" layoutInCell="1" allowOverlap="1" wp14:anchorId="65D71286" wp14:editId="06EE8BA1">
                <wp:simplePos x="0" y="0"/>
                <wp:positionH relativeFrom="margin">
                  <wp:posOffset>419100</wp:posOffset>
                </wp:positionH>
                <wp:positionV relativeFrom="paragraph">
                  <wp:posOffset>9525</wp:posOffset>
                </wp:positionV>
                <wp:extent cx="2057400" cy="695325"/>
                <wp:effectExtent l="0" t="0" r="19050" b="28575"/>
                <wp:wrapNone/>
                <wp:docPr id="2861" name="Flowchart: Process 2861"/>
                <wp:cNvGraphicFramePr/>
                <a:graphic xmlns:a="http://schemas.openxmlformats.org/drawingml/2006/main">
                  <a:graphicData uri="http://schemas.microsoft.com/office/word/2010/wordprocessingShape">
                    <wps:wsp>
                      <wps:cNvSpPr/>
                      <wps:spPr>
                        <a:xfrm>
                          <a:off x="0" y="0"/>
                          <a:ext cx="2057400" cy="6953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2359851" w14:textId="7734D77F" w:rsidR="00944514" w:rsidRPr="008A5010" w:rsidRDefault="00944514" w:rsidP="00295B82">
                            <w:pPr>
                              <w:jc w:val="center"/>
                            </w:pPr>
                            <w:r>
                              <w:rPr>
                                <w:rFonts w:asciiTheme="minorHAnsi" w:hAnsiTheme="minorHAnsi" w:cs="Arial"/>
                                <w:szCs w:val="24"/>
                              </w:rPr>
                              <w:t xml:space="preserve">Get the SSL configuration 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71286" id="Flowchart: Process 2861" o:spid="_x0000_s2621" type="#_x0000_t109" style="position:absolute;margin-left:33pt;margin-top:.75pt;width:162pt;height:54.75pt;z-index:25570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" fillcolor="white [3201]" strokecolor="#4f81bd [3204]" strokeweight="1pt">
                <v:textbox>
                  <w:txbxContent>
                    <w:p w14:paraId="62359851" w14:textId="7734D77F" w:rsidR="00944514" w:rsidRPr="008A5010" w:rsidRDefault="00944514" w:rsidP="00295B82">
                      <w:pPr>
                        <w:jc w:val="center"/>
                      </w:pPr>
                      <w:r>
                        <w:rPr>
                          <w:rFonts w:asciiTheme="minorHAnsi" w:hAnsiTheme="minorHAnsi" w:cs="Arial"/>
                          <w:szCs w:val="24"/>
                        </w:rPr>
                        <w:t xml:space="preserve">Get the SSL configuration name </w:t>
                      </w:r>
                    </w:p>
                  </w:txbxContent>
                </v:textbox>
                <w10:wrap anchorx="margin"/>
              </v:shape>
            </w:pict>
          </mc:Fallback>
        </mc:AlternateContent>
      </w:r>
    </w:p>
    <w:p w14:paraId="34B84990" w14:textId="77777777" w:rsidR="00295B82" w:rsidRDefault="00295B82" w:rsidP="00295B82"/>
    <w:p w14:paraId="1CEAF986" w14:textId="77777777" w:rsidR="00295B82" w:rsidRDefault="00295B82" w:rsidP="00295B82"/>
    <w:p w14:paraId="7D7345D8" w14:textId="77777777" w:rsidR="00295B82" w:rsidRDefault="00295B82" w:rsidP="00295B82"/>
    <w:p w14:paraId="4A4B6A33" w14:textId="77777777" w:rsidR="00295B82" w:rsidRPr="00F50173" w:rsidRDefault="00295B82" w:rsidP="00295B82">
      <w:pPr>
        <w:rPr>
          <w:rFonts w:asciiTheme="minorHAnsi" w:hAnsiTheme="minorHAnsi" w:cs="Arial"/>
          <w:szCs w:val="24"/>
          <w:lang w:val="en-US"/>
        </w:rPr>
      </w:pPr>
      <w:r w:rsidRPr="00F50173">
        <w:rPr>
          <w:rFonts w:asciiTheme="minorHAnsi" w:hAnsiTheme="minorHAnsi" w:cs="Arial"/>
          <w:szCs w:val="24"/>
          <w:lang w:val="en-US"/>
        </w:rPr>
        <w:t xml:space="preserve">Send the intermediate </w:t>
      </w:r>
    </w:p>
    <w:p w14:paraId="4A3614BF" w14:textId="01C0840E" w:rsidR="00295B82" w:rsidRDefault="00295B82" w:rsidP="00295B82">
      <w:pPr>
        <w:rPr>
          <w:rFonts w:asciiTheme="minorHAnsi" w:hAnsiTheme="minorHAnsi" w:cs="Arial"/>
          <w:szCs w:val="24"/>
          <w:lang w:val="en-US"/>
        </w:rPr>
      </w:pPr>
      <w:r w:rsidRPr="00F50173">
        <w:rPr>
          <w:rFonts w:asciiTheme="minorHAnsi" w:hAnsiTheme="minorHAnsi" w:cs="Arial"/>
          <w:szCs w:val="24"/>
          <w:lang w:val="en-US"/>
        </w:rPr>
        <w:t xml:space="preserve">response </w:t>
      </w:r>
      <w:r w:rsidR="00EF6BC0">
        <w:rPr>
          <w:rFonts w:asciiTheme="minorHAnsi" w:hAnsiTheme="minorHAnsi" w:cs="Arial"/>
          <w:szCs w:val="24"/>
          <w:lang w:val="en-US"/>
        </w:rPr>
        <w:t>KSSLCFG</w:t>
      </w:r>
      <w:r w:rsidRPr="00F50173">
        <w:rPr>
          <w:rFonts w:asciiTheme="minorHAnsi" w:hAnsiTheme="minorHAnsi" w:cs="Arial"/>
          <w:szCs w:val="24"/>
          <w:lang w:val="en-US"/>
        </w:rPr>
        <w:t xml:space="preserve"> </w:t>
      </w:r>
    </w:p>
    <w:p w14:paraId="17C6C4A5" w14:textId="77777777" w:rsidR="00295B82" w:rsidRPr="00F50173" w:rsidRDefault="00295B82" w:rsidP="00295B82">
      <w:pPr>
        <w:rPr>
          <w:rFonts w:asciiTheme="minorHAnsi" w:hAnsiTheme="minorHAnsi" w:cs="Arial"/>
          <w:szCs w:val="24"/>
          <w:lang w:val="en-US"/>
        </w:rPr>
      </w:pPr>
      <w:r>
        <w:rPr>
          <w:rFonts w:asciiTheme="minorHAnsi" w:hAnsiTheme="minorHAnsi" w:cs="Arial"/>
          <w:szCs w:val="24"/>
          <w:lang w:val="en-US"/>
        </w:rPr>
        <w:t>value</w:t>
      </w:r>
      <w:r w:rsidRPr="00F50173">
        <w:rPr>
          <w:rFonts w:asciiTheme="minorHAnsi" w:hAnsiTheme="minorHAnsi" w:cs="Arial"/>
          <w:szCs w:val="24"/>
          <w:lang w:val="en-US"/>
        </w:rPr>
        <w:t xml:space="preserve"> to host              </w:t>
      </w:r>
    </w:p>
    <w:p w14:paraId="3F72BEF0" w14:textId="77777777" w:rsidR="00295B82" w:rsidRDefault="00295B82" w:rsidP="00295B82">
      <w:pPr>
        <w:rPr>
          <w:rFonts w:asciiTheme="minorHAnsi" w:hAnsiTheme="minorHAnsi" w:cs="Arial"/>
          <w:szCs w:val="24"/>
        </w:rPr>
      </w:pPr>
      <w:r>
        <w:rPr>
          <w:rFonts w:asciiTheme="minorHAnsi" w:hAnsiTheme="minorHAnsi" w:cs="Arial"/>
          <w:noProof/>
          <w:szCs w:val="24"/>
          <w:lang w:val="en-US"/>
        </w:rPr>
        <mc:AlternateContent>
          <mc:Choice Requires="wps">
            <w:drawing>
              <wp:anchor distT="0" distB="0" distL="114300" distR="114300" simplePos="0" relativeHeight="255707136" behindDoc="0" locked="0" layoutInCell="1" allowOverlap="1" wp14:anchorId="086F5704" wp14:editId="3269D86B">
                <wp:simplePos x="0" y="0"/>
                <wp:positionH relativeFrom="column">
                  <wp:posOffset>85725</wp:posOffset>
                </wp:positionH>
                <wp:positionV relativeFrom="paragraph">
                  <wp:posOffset>38100</wp:posOffset>
                </wp:positionV>
                <wp:extent cx="1367155" cy="0"/>
                <wp:effectExtent l="38100" t="76200" r="0" b="95250"/>
                <wp:wrapNone/>
                <wp:docPr id="2862" name="Straight Arrow Connector 2862"/>
                <wp:cNvGraphicFramePr/>
                <a:graphic xmlns:a="http://schemas.openxmlformats.org/drawingml/2006/main">
                  <a:graphicData uri="http://schemas.microsoft.com/office/word/2010/wordprocessingShape">
                    <wps:wsp>
                      <wps:cNvCnPr/>
                      <wps:spPr>
                        <a:xfrm flipH="1">
                          <a:off x="0" y="0"/>
                          <a:ext cx="13671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8ED8E2" id="Straight Arrow Connector 2862" o:spid="_x0000_s1026" type="#_x0000_t32" style="position:absolute;margin-left:6.75pt;margin-top:3pt;width:107.65pt;height:0;flip:x;z-index:25570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" strokecolor="#4579b8 [3044]">
                <v:stroke endarrow="block"/>
              </v:shape>
            </w:pict>
          </mc:Fallback>
        </mc:AlternateContent>
      </w:r>
    </w:p>
    <w:p w14:paraId="3013E497" w14:textId="77777777" w:rsidR="00295B82" w:rsidRPr="001077A1" w:rsidRDefault="00295B82" w:rsidP="00295B82">
      <w:pPr>
        <w:rPr>
          <w:rFonts w:asciiTheme="minorHAnsi" w:hAnsiTheme="minorHAnsi" w:cs="Arial"/>
          <w:szCs w:val="24"/>
          <w:lang w:val="en-US"/>
        </w:rPr>
      </w:pPr>
      <w:r>
        <w:rPr>
          <w:rFonts w:asciiTheme="minorHAnsi" w:hAnsiTheme="minorHAnsi" w:cs="Arial"/>
          <w:szCs w:val="24"/>
          <w:lang w:val="en-US"/>
        </w:rPr>
        <w:t>Send final r</w:t>
      </w:r>
      <w:r w:rsidRPr="00F50173">
        <w:rPr>
          <w:rFonts w:asciiTheme="minorHAnsi" w:hAnsiTheme="minorHAnsi" w:cs="Arial"/>
          <w:szCs w:val="24"/>
          <w:lang w:val="en-US"/>
        </w:rPr>
        <w:t>esponse (OK)</w:t>
      </w:r>
    </w:p>
    <w:p w14:paraId="063541D0" w14:textId="77777777" w:rsidR="00295B82" w:rsidRPr="00472800" w:rsidRDefault="00295B82" w:rsidP="00295B82">
      <w:pPr>
        <w:tabs>
          <w:tab w:val="left" w:pos="6615"/>
        </w:tabs>
        <w:rPr>
          <w:rFonts w:ascii="Arial" w:hAnsi="Arial" w:cs="Arial"/>
          <w:sz w:val="20"/>
        </w:rPr>
      </w:pPr>
      <w:r>
        <w:rPr>
          <w:rFonts w:ascii="Arial" w:hAnsi="Arial" w:cs="Arial"/>
          <w:noProof/>
          <w:sz w:val="20"/>
          <w:lang w:val="en-US"/>
        </w:rPr>
        <mc:AlternateContent>
          <mc:Choice Requires="wps">
            <w:drawing>
              <wp:anchor distT="0" distB="0" distL="114300" distR="114300" simplePos="0" relativeHeight="255708160" behindDoc="0" locked="0" layoutInCell="1" allowOverlap="1" wp14:anchorId="21A061E8" wp14:editId="20D8BD60">
                <wp:simplePos x="0" y="0"/>
                <wp:positionH relativeFrom="column">
                  <wp:posOffset>85725</wp:posOffset>
                </wp:positionH>
                <wp:positionV relativeFrom="paragraph">
                  <wp:posOffset>113665</wp:posOffset>
                </wp:positionV>
                <wp:extent cx="1362075" cy="0"/>
                <wp:effectExtent l="38100" t="76200" r="0" b="95250"/>
                <wp:wrapNone/>
                <wp:docPr id="2863" name="Straight Arrow Connector 2863"/>
                <wp:cNvGraphicFramePr/>
                <a:graphic xmlns:a="http://schemas.openxmlformats.org/drawingml/2006/main">
                  <a:graphicData uri="http://schemas.microsoft.com/office/word/2010/wordprocessingShape">
                    <wps:wsp>
                      <wps:cNvCnPr/>
                      <wps:spPr>
                        <a:xfrm flipH="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84274" id="Straight Arrow Connector 2863" o:spid="_x0000_s1026" type="#_x0000_t32" style="position:absolute;margin-left:6.75pt;margin-top:8.95pt;width:107.25pt;height:0;flip:x;z-index:25570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" strokecolor="#4579b8 [3044]">
                <v:stroke endarrow="block"/>
              </v:shape>
            </w:pict>
          </mc:Fallback>
        </mc:AlternateContent>
      </w:r>
    </w:p>
    <w:p w14:paraId="442A6A94" w14:textId="77777777" w:rsidR="00295B82" w:rsidRDefault="00295B82" w:rsidP="00295B82">
      <w:r w:rsidRPr="00A96635">
        <w:rPr>
          <w:noProof/>
          <w:lang w:val="en-US"/>
        </w:rPr>
        <w:lastRenderedPageBreak/>
        <mc:AlternateContent>
          <mc:Choice Requires="wps">
            <w:drawing>
              <wp:anchor distT="0" distB="0" distL="114300" distR="114300" simplePos="0" relativeHeight="255676416" behindDoc="0" locked="0" layoutInCell="1" allowOverlap="1" wp14:anchorId="35E5D947" wp14:editId="4DCD449F">
                <wp:simplePos x="0" y="0"/>
                <wp:positionH relativeFrom="rightMargin">
                  <wp:posOffset>200025</wp:posOffset>
                </wp:positionH>
                <wp:positionV relativeFrom="paragraph">
                  <wp:posOffset>204470</wp:posOffset>
                </wp:positionV>
                <wp:extent cx="731520" cy="638175"/>
                <wp:effectExtent l="0" t="0" r="11430" b="28575"/>
                <wp:wrapNone/>
                <wp:docPr id="2864" name="Rectangle 286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19A3A1F" w14:textId="77777777" w:rsidR="00944514" w:rsidRDefault="00944514" w:rsidP="00295B82">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5D947" id="Rectangle 2864" o:spid="_x0000_s2622" style="position:absolute;margin-left:15.75pt;margin-top:16.1pt;width:57.6pt;height:50.25pt;z-index:2556764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" fillcolor="#8064a2 [3207]" strokecolor="#5a5a5a [2109]" strokeweight="1pt">
                <v:textbox>
                  <w:txbxContent>
                    <w:p w14:paraId="419A3A1F" w14:textId="77777777" w:rsidR="00944514" w:rsidRDefault="00944514" w:rsidP="00295B82">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5677440" behindDoc="0" locked="0" layoutInCell="1" allowOverlap="1" wp14:anchorId="56CE5AB5" wp14:editId="457AAE84">
                <wp:simplePos x="0" y="0"/>
                <wp:positionH relativeFrom="margin">
                  <wp:align>right</wp:align>
                </wp:positionH>
                <wp:positionV relativeFrom="paragraph">
                  <wp:posOffset>190500</wp:posOffset>
                </wp:positionV>
                <wp:extent cx="1238250" cy="649605"/>
                <wp:effectExtent l="0" t="0" r="19050" b="17145"/>
                <wp:wrapNone/>
                <wp:docPr id="2865" name="Rectangle 2865"/>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C94569D" w14:textId="77777777" w:rsidR="00944514" w:rsidRDefault="00944514" w:rsidP="00295B82">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E5AB5" id="Rectangle 2865" o:spid="_x0000_s2623" style="position:absolute;margin-left:46.3pt;margin-top:15pt;width:97.5pt;height:51.15pt;z-index:255677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" fillcolor="#c0504d [3205]" strokecolor="#243f60 [1604]" strokeweight="1pt">
                <v:textbox>
                  <w:txbxContent>
                    <w:p w14:paraId="2C94569D" w14:textId="77777777" w:rsidR="00944514" w:rsidRDefault="00944514" w:rsidP="00295B82">
                      <w:pPr>
                        <w:jc w:val="center"/>
                      </w:pPr>
                      <w:r>
                        <w:t>Other legato Services</w:t>
                      </w:r>
                    </w:p>
                  </w:txbxContent>
                </v:textbox>
                <w10:wrap anchorx="margin"/>
              </v:rect>
            </w:pict>
          </mc:Fallback>
        </mc:AlternateContent>
      </w:r>
    </w:p>
    <w:p w14:paraId="2A479B70" w14:textId="77777777" w:rsidR="00295B82" w:rsidRDefault="00295B82" w:rsidP="00295B82">
      <w:r w:rsidRPr="00A96635">
        <w:rPr>
          <w:noProof/>
          <w:lang w:val="en-US"/>
        </w:rPr>
        <mc:AlternateContent>
          <mc:Choice Requires="wps">
            <w:drawing>
              <wp:anchor distT="0" distB="0" distL="114300" distR="114300" simplePos="0" relativeHeight="255673344" behindDoc="0" locked="0" layoutInCell="1" allowOverlap="1" wp14:anchorId="0E85D2DA" wp14:editId="3EF6A0F4">
                <wp:simplePos x="0" y="0"/>
                <wp:positionH relativeFrom="margin">
                  <wp:posOffset>0</wp:posOffset>
                </wp:positionH>
                <wp:positionV relativeFrom="paragraph">
                  <wp:posOffset>8890</wp:posOffset>
                </wp:positionV>
                <wp:extent cx="822325" cy="640080"/>
                <wp:effectExtent l="0" t="0" r="15875" b="26670"/>
                <wp:wrapNone/>
                <wp:docPr id="2866" name="Rectangle 286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DD941E" w14:textId="77777777" w:rsidR="00944514" w:rsidRDefault="00944514" w:rsidP="00295B82">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5D2DA" id="Rectangle 2866" o:spid="_x0000_s2624" style="position:absolute;margin-left:0;margin-top:.7pt;width:64.75pt;height:50.4pt;z-index:25567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" fillcolor="#f79646 [3209]" strokecolor="#5a5a5a [2109]" strokeweight="1pt">
                <v:textbox>
                  <w:txbxContent>
                    <w:p w14:paraId="07DD941E" w14:textId="77777777" w:rsidR="00944514" w:rsidRDefault="00944514" w:rsidP="00295B82">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674368" behindDoc="0" locked="0" layoutInCell="1" allowOverlap="1" wp14:anchorId="16898D7B" wp14:editId="36055D2F">
                <wp:simplePos x="0" y="0"/>
                <wp:positionH relativeFrom="column">
                  <wp:posOffset>1324610</wp:posOffset>
                </wp:positionH>
                <wp:positionV relativeFrom="paragraph">
                  <wp:posOffset>8890</wp:posOffset>
                </wp:positionV>
                <wp:extent cx="828675" cy="640080"/>
                <wp:effectExtent l="0" t="0" r="28575" b="26670"/>
                <wp:wrapNone/>
                <wp:docPr id="2867" name="Rectangle 286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BA20275" w14:textId="77777777" w:rsidR="00944514" w:rsidRDefault="00944514" w:rsidP="00295B82">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98D7B" id="Rectangle 2867" o:spid="_x0000_s2625" style="position:absolute;margin-left:104.3pt;margin-top:.7pt;width:65.25pt;height:50.4pt;z-index:2556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" fillcolor="#4f81bd [3204]" strokecolor="#5a5a5a [2109]" strokeweight="1pt">
                <v:textbox>
                  <w:txbxContent>
                    <w:p w14:paraId="2BA20275" w14:textId="77777777" w:rsidR="00944514" w:rsidRDefault="00944514" w:rsidP="00295B82">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675392" behindDoc="0" locked="0" layoutInCell="1" allowOverlap="1" wp14:anchorId="06D4A214" wp14:editId="265A901D">
                <wp:simplePos x="0" y="0"/>
                <wp:positionH relativeFrom="column">
                  <wp:posOffset>2620010</wp:posOffset>
                </wp:positionH>
                <wp:positionV relativeFrom="paragraph">
                  <wp:posOffset>8890</wp:posOffset>
                </wp:positionV>
                <wp:extent cx="1143000" cy="640080"/>
                <wp:effectExtent l="0" t="0" r="19050" b="26670"/>
                <wp:wrapNone/>
                <wp:docPr id="2868" name="Rectangle 286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EC58289" w14:textId="77777777" w:rsidR="00944514" w:rsidRDefault="00944514" w:rsidP="00295B82">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D4A214" id="Rectangle 2868" o:spid="_x0000_s2626" style="position:absolute;margin-left:206.3pt;margin-top:.7pt;width:90pt;height:50.4pt;z-index:25567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spwQIAABA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" fillcolor="#c0504d [3205]" strokecolor="#5a5a5a [2109]" strokeweight="1pt">
                <v:textbox>
                  <w:txbxContent>
                    <w:p w14:paraId="4EC58289" w14:textId="77777777" w:rsidR="00944514" w:rsidRDefault="00944514" w:rsidP="00295B82">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678464" behindDoc="0" locked="0" layoutInCell="1" allowOverlap="1" wp14:anchorId="7B5780DF" wp14:editId="66F7F122">
                <wp:simplePos x="0" y="0"/>
                <wp:positionH relativeFrom="column">
                  <wp:posOffset>419100</wp:posOffset>
                </wp:positionH>
                <wp:positionV relativeFrom="paragraph">
                  <wp:posOffset>638175</wp:posOffset>
                </wp:positionV>
                <wp:extent cx="0" cy="7000875"/>
                <wp:effectExtent l="0" t="0" r="19050" b="28575"/>
                <wp:wrapNone/>
                <wp:docPr id="2869" name="Straight Connector 286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89A15" id="Straight Connector 2869" o:spid="_x0000_s1026" style="position:absolute;flip:x;z-index:2556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" strokecolor="#4579b8 [3044]"/>
            </w:pict>
          </mc:Fallback>
        </mc:AlternateContent>
      </w:r>
      <w:r w:rsidRPr="00A96635">
        <w:rPr>
          <w:noProof/>
          <w:lang w:val="en-US"/>
        </w:rPr>
        <mc:AlternateContent>
          <mc:Choice Requires="wps">
            <w:drawing>
              <wp:anchor distT="0" distB="0" distL="114300" distR="114300" simplePos="0" relativeHeight="255679488" behindDoc="0" locked="0" layoutInCell="1" allowOverlap="1" wp14:anchorId="50EA8496" wp14:editId="4FED4329">
                <wp:simplePos x="0" y="0"/>
                <wp:positionH relativeFrom="column">
                  <wp:posOffset>1771650</wp:posOffset>
                </wp:positionH>
                <wp:positionV relativeFrom="paragraph">
                  <wp:posOffset>647700</wp:posOffset>
                </wp:positionV>
                <wp:extent cx="0" cy="6991350"/>
                <wp:effectExtent l="0" t="0" r="19050" b="19050"/>
                <wp:wrapNone/>
                <wp:docPr id="2870" name="Straight Connector 287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EB928" id="Straight Connector 2870" o:spid="_x0000_s1026" style="position:absolute;z-index:2556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wqe/ub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680512" behindDoc="0" locked="0" layoutInCell="1" allowOverlap="1" wp14:anchorId="5C365F79" wp14:editId="2CF98E28">
                <wp:simplePos x="0" y="0"/>
                <wp:positionH relativeFrom="column">
                  <wp:posOffset>3133090</wp:posOffset>
                </wp:positionH>
                <wp:positionV relativeFrom="paragraph">
                  <wp:posOffset>649605</wp:posOffset>
                </wp:positionV>
                <wp:extent cx="0" cy="6962775"/>
                <wp:effectExtent l="0" t="0" r="19050" b="28575"/>
                <wp:wrapNone/>
                <wp:docPr id="2871" name="Straight Connector 287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2C533" id="Straight Connector 2871" o:spid="_x0000_s1026" style="position:absolute;z-index:2556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C5M/dFuQEAAMkDAAAOAAAAAAAAAAAAAAAAAC4CAABk&#10;cnMvZTJvRG9jLnhtbFBLAQItABQABgAIAAAAIQCyE8pi4QAAAAwBAAAPAAAAAAAAAAAAAAAAABME&#10;AABkcnMvZG93bnJldi54bWxQSwUGAAAAAAQABADzAAAAIQUAAAAA&#10;" strokecolor="#4579b8 [3044]"/>
            </w:pict>
          </mc:Fallback>
        </mc:AlternateContent>
      </w:r>
    </w:p>
    <w:p w14:paraId="1822F234" w14:textId="77777777" w:rsidR="00295B82" w:rsidRDefault="00295B82" w:rsidP="00295B82"/>
    <w:p w14:paraId="0FB2788E" w14:textId="77777777" w:rsidR="00295B82" w:rsidRDefault="00295B82" w:rsidP="00295B82">
      <w:r w:rsidRPr="00A96635">
        <w:rPr>
          <w:noProof/>
          <w:lang w:val="en-US"/>
        </w:rPr>
        <mc:AlternateContent>
          <mc:Choice Requires="wps">
            <w:drawing>
              <wp:anchor distT="0" distB="0" distL="114300" distR="114300" simplePos="0" relativeHeight="255682560" behindDoc="0" locked="0" layoutInCell="1" allowOverlap="1" wp14:anchorId="7CCF6F44" wp14:editId="3CEC82A2">
                <wp:simplePos x="0" y="0"/>
                <wp:positionH relativeFrom="column">
                  <wp:posOffset>6076950</wp:posOffset>
                </wp:positionH>
                <wp:positionV relativeFrom="paragraph">
                  <wp:posOffset>275590</wp:posOffset>
                </wp:positionV>
                <wp:extent cx="0" cy="7010400"/>
                <wp:effectExtent l="0" t="0" r="19050" b="19050"/>
                <wp:wrapNone/>
                <wp:docPr id="2872" name="Straight Connector 2872"/>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F0A2D" id="Straight Connector 2872" o:spid="_x0000_s1026" style="position:absolute;flip:x;z-index:2556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DYAe98QBAADTAwAADgAAAAAAAAAAAAAA&#10;AAAuAgAAZHJzL2Uyb0RvYy54bWxQSwECLQAUAAYACAAAACEA4Hhxw90AAAALAQAADwAAAAAAAAAA&#10;AAAAAAAeBAAAZHJzL2Rvd25yZXYueG1sUEsFBgAAAAAEAAQA8wAAACgFAAAAAA==&#10;" strokecolor="#4579b8 [3044]"/>
            </w:pict>
          </mc:Fallback>
        </mc:AlternateContent>
      </w:r>
    </w:p>
    <w:p w14:paraId="4CC793E3" w14:textId="77777777" w:rsidR="00295B82" w:rsidRDefault="00295B82" w:rsidP="00295B82">
      <w:r w:rsidRPr="00A96635">
        <w:rPr>
          <w:noProof/>
          <w:lang w:val="en-US"/>
        </w:rPr>
        <mc:AlternateContent>
          <mc:Choice Requires="wps">
            <w:drawing>
              <wp:anchor distT="0" distB="0" distL="114300" distR="114300" simplePos="0" relativeHeight="255681536" behindDoc="0" locked="0" layoutInCell="1" allowOverlap="1" wp14:anchorId="585C4F4D" wp14:editId="685B1DA1">
                <wp:simplePos x="0" y="0"/>
                <wp:positionH relativeFrom="column">
                  <wp:posOffset>4791075</wp:posOffset>
                </wp:positionH>
                <wp:positionV relativeFrom="paragraph">
                  <wp:posOffset>91440</wp:posOffset>
                </wp:positionV>
                <wp:extent cx="0" cy="6991350"/>
                <wp:effectExtent l="0" t="0" r="19050" b="19050"/>
                <wp:wrapNone/>
                <wp:docPr id="2873" name="Straight Connector 287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E1C08" id="Straight Connector 2873" o:spid="_x0000_s1026" style="position:absolute;z-index:2556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" strokecolor="#4579b8 [3044]"/>
            </w:pict>
          </mc:Fallback>
        </mc:AlternateContent>
      </w:r>
    </w:p>
    <w:p w14:paraId="1F813D10" w14:textId="77777777" w:rsidR="00295B82" w:rsidRDefault="00295B82" w:rsidP="00295B82"/>
    <w:p w14:paraId="3C10613C" w14:textId="77777777" w:rsidR="00295B82" w:rsidRDefault="00295B82" w:rsidP="00295B82">
      <w:r>
        <w:rPr>
          <w:rFonts w:ascii="Times New Roman" w:eastAsiaTheme="minorHAnsi" w:hAnsi="Times New Roman"/>
          <w:noProof/>
          <w:szCs w:val="24"/>
          <w:lang w:val="en-US"/>
        </w:rPr>
        <mc:AlternateContent>
          <mc:Choice Requires="wps">
            <w:drawing>
              <wp:anchor distT="0" distB="0" distL="114300" distR="114300" simplePos="0" relativeHeight="255709184" behindDoc="0" locked="0" layoutInCell="1" allowOverlap="1" wp14:anchorId="0A8C8F78" wp14:editId="4D68AA3C">
                <wp:simplePos x="0" y="0"/>
                <wp:positionH relativeFrom="column">
                  <wp:posOffset>885825</wp:posOffset>
                </wp:positionH>
                <wp:positionV relativeFrom="paragraph">
                  <wp:posOffset>36195</wp:posOffset>
                </wp:positionV>
                <wp:extent cx="1762125" cy="561975"/>
                <wp:effectExtent l="57150" t="38100" r="85725" b="104775"/>
                <wp:wrapNone/>
                <wp:docPr id="2874" name="Rectangle 2874"/>
                <wp:cNvGraphicFramePr/>
                <a:graphic xmlns:a="http://schemas.openxmlformats.org/drawingml/2006/main">
                  <a:graphicData uri="http://schemas.microsoft.com/office/word/2010/wordprocessingShape">
                    <wps:wsp>
                      <wps:cNvSpPr/>
                      <wps:spPr>
                        <a:xfrm>
                          <a:off x="0" y="0"/>
                          <a:ext cx="1762125"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24771DB" w14:textId="77777777" w:rsidR="00944514" w:rsidRPr="00755387" w:rsidRDefault="00944514" w:rsidP="00295B82">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8C8F78" id="Rectangle 2874" o:spid="_x0000_s2627" style="position:absolute;margin-left:69.75pt;margin-top:2.85pt;width:138.75pt;height:44.25pt;z-index:2557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" fillcolor="#92d050" strokecolor="#92d050">
                <v:shadow on="t" color="black" opacity="24903f" origin=",.5" offset="0,.55556mm"/>
                <v:textbox>
                  <w:txbxContent>
                    <w:p w14:paraId="124771DB" w14:textId="77777777" w:rsidR="00944514" w:rsidRPr="00755387" w:rsidRDefault="00944514" w:rsidP="00295B82">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5B6F0D24" w14:textId="77777777" w:rsidR="00295B82" w:rsidRDefault="00295B82" w:rsidP="00295B82"/>
    <w:p w14:paraId="4E580FD2" w14:textId="77777777" w:rsidR="00295B82" w:rsidRDefault="00295B82" w:rsidP="00295B82"/>
    <w:p w14:paraId="2363BACA" w14:textId="77777777" w:rsidR="00295B82" w:rsidRDefault="00295B82" w:rsidP="00295B82"/>
    <w:p w14:paraId="14479EA2" w14:textId="77777777" w:rsidR="00295B82" w:rsidRDefault="00295B82" w:rsidP="00295B82">
      <w:r>
        <w:rPr>
          <w:noProof/>
          <w:lang w:val="en-US"/>
        </w:rPr>
        <mc:AlternateContent>
          <mc:Choice Requires="wps">
            <w:drawing>
              <wp:anchor distT="0" distB="0" distL="114300" distR="114300" simplePos="0" relativeHeight="255691776" behindDoc="0" locked="0" layoutInCell="1" allowOverlap="1" wp14:anchorId="5D9D0445" wp14:editId="6BB9C1E6">
                <wp:simplePos x="0" y="0"/>
                <wp:positionH relativeFrom="column">
                  <wp:posOffset>400050</wp:posOffset>
                </wp:positionH>
                <wp:positionV relativeFrom="paragraph">
                  <wp:posOffset>43180</wp:posOffset>
                </wp:positionV>
                <wp:extent cx="1352550" cy="0"/>
                <wp:effectExtent l="38100" t="76200" r="0" b="95250"/>
                <wp:wrapNone/>
                <wp:docPr id="1151" name="Straight Arrow Connector 1151"/>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216AE6" id="Straight Arrow Connector 1151" o:spid="_x0000_s1026" type="#_x0000_t32" style="position:absolute;margin-left:31.5pt;margin-top:3.4pt;width:106.5pt;height:0;flip:x;z-index:2556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" strokecolor="#4579b8 [3044]">
                <v:stroke endarrow="block"/>
              </v:shape>
            </w:pict>
          </mc:Fallback>
        </mc:AlternateContent>
      </w:r>
    </w:p>
    <w:p w14:paraId="1A9D73E3" w14:textId="77777777" w:rsidR="00295B82" w:rsidRDefault="00295B82" w:rsidP="00295B82">
      <w:r>
        <w:t xml:space="preserve">       Send SSL configuration</w:t>
      </w:r>
    </w:p>
    <w:p w14:paraId="1738DE77" w14:textId="4FC58AA6" w:rsidR="00992B0E" w:rsidRDefault="00295B82" w:rsidP="00295B82">
      <w:r>
        <w:t xml:space="preserve">       </w:t>
      </w:r>
      <w:r w:rsidR="00992B0E">
        <w:t xml:space="preserve">parameter (option id </w:t>
      </w:r>
    </w:p>
    <w:p w14:paraId="2573866F" w14:textId="6CCFFED4" w:rsidR="00295B82" w:rsidRDefault="00992B0E" w:rsidP="00295B82">
      <w:r>
        <w:t xml:space="preserve">       and option) as intermediate</w:t>
      </w:r>
      <w:r w:rsidR="00295B82">
        <w:t xml:space="preserve"> </w:t>
      </w:r>
    </w:p>
    <w:p w14:paraId="008B822B" w14:textId="3DEA37E3" w:rsidR="00295B82" w:rsidRDefault="00992B0E" w:rsidP="00295B82">
      <w:r>
        <w:t xml:space="preserve">       response </w:t>
      </w:r>
    </w:p>
    <w:p w14:paraId="030D5296" w14:textId="423B83DF" w:rsidR="00295B82" w:rsidRDefault="00295B82" w:rsidP="00295B82">
      <w:r>
        <w:t xml:space="preserve">                  </w:t>
      </w:r>
    </w:p>
    <w:p w14:paraId="3126095B" w14:textId="738D8A35" w:rsidR="00295B82" w:rsidRDefault="00992B0E" w:rsidP="00295B82">
      <w:r>
        <w:rPr>
          <w:noProof/>
          <w:lang w:val="en-US"/>
        </w:rPr>
        <mc:AlternateContent>
          <mc:Choice Requires="wps">
            <w:drawing>
              <wp:anchor distT="0" distB="0" distL="114300" distR="114300" simplePos="0" relativeHeight="255711232" behindDoc="0" locked="0" layoutInCell="1" allowOverlap="1" wp14:anchorId="17FC1974" wp14:editId="5F19D76F">
                <wp:simplePos x="0" y="0"/>
                <wp:positionH relativeFrom="column">
                  <wp:posOffset>419100</wp:posOffset>
                </wp:positionH>
                <wp:positionV relativeFrom="paragraph">
                  <wp:posOffset>94615</wp:posOffset>
                </wp:positionV>
                <wp:extent cx="1352550" cy="0"/>
                <wp:effectExtent l="38100" t="76200" r="0" b="95250"/>
                <wp:wrapNone/>
                <wp:docPr id="2882" name="Straight Arrow Connector 2882"/>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86773D" id="Straight Arrow Connector 2882" o:spid="_x0000_s1026" type="#_x0000_t32" style="position:absolute;margin-left:33pt;margin-top:7.45pt;width:106.5pt;height:0;flip:x;z-index:25571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" strokecolor="#4579b8 [3044]">
                <v:stroke endarrow="block"/>
              </v:shape>
            </w:pict>
          </mc:Fallback>
        </mc:AlternateContent>
      </w:r>
    </w:p>
    <w:p w14:paraId="1B41A444" w14:textId="77777777" w:rsidR="00295B82" w:rsidRDefault="00295B82" w:rsidP="00295B82">
      <w:r>
        <w:t xml:space="preserve">              Send OK</w:t>
      </w:r>
    </w:p>
    <w:p w14:paraId="4047725F" w14:textId="77777777" w:rsidR="00295B82" w:rsidRDefault="00295B82" w:rsidP="00295B82">
      <w:r>
        <w:t xml:space="preserve">              as final </w:t>
      </w:r>
    </w:p>
    <w:p w14:paraId="0FFB8869" w14:textId="77777777" w:rsidR="00295B82" w:rsidRDefault="00295B82" w:rsidP="00295B82">
      <w:r>
        <w:t xml:space="preserve">              response</w:t>
      </w:r>
    </w:p>
    <w:p w14:paraId="3FACD081" w14:textId="77777777" w:rsidR="00295B82" w:rsidRDefault="00295B82" w:rsidP="00295B82"/>
    <w:p w14:paraId="63C7ACB8" w14:textId="77777777" w:rsidR="00295B82" w:rsidRDefault="00295B82" w:rsidP="00295B82"/>
    <w:p w14:paraId="4E1361FD" w14:textId="0AC79BDA" w:rsidR="00295B82" w:rsidRDefault="00295B82" w:rsidP="00992B0E">
      <w:r>
        <w:t xml:space="preserve">                                            </w:t>
      </w:r>
    </w:p>
    <w:p w14:paraId="58A312F5" w14:textId="77777777" w:rsidR="00295B82" w:rsidRDefault="00295B82" w:rsidP="00295B82"/>
    <w:p w14:paraId="031B1800" w14:textId="308325AA" w:rsidR="00295B82" w:rsidRDefault="00295B82" w:rsidP="00295B82"/>
    <w:p w14:paraId="3248AD72" w14:textId="62777176" w:rsidR="00802801" w:rsidRDefault="00802801" w:rsidP="00295B82"/>
    <w:p w14:paraId="1B48B3D4" w14:textId="6C20FD2B" w:rsidR="00802801" w:rsidRDefault="00802801" w:rsidP="00295B82"/>
    <w:p w14:paraId="489D458B" w14:textId="650454AF" w:rsidR="00802801" w:rsidRDefault="00802801" w:rsidP="00295B82"/>
    <w:p w14:paraId="7231BA7A" w14:textId="2C501BEE" w:rsidR="00802801" w:rsidRDefault="00802801" w:rsidP="00295B82"/>
    <w:p w14:paraId="184C32B5" w14:textId="216B4679" w:rsidR="00802801" w:rsidRDefault="00802801" w:rsidP="00295B82"/>
    <w:p w14:paraId="2B7B4ED3" w14:textId="7990F9D1" w:rsidR="00802801" w:rsidRDefault="00802801" w:rsidP="00295B82"/>
    <w:p w14:paraId="49CCC794" w14:textId="42157EA7" w:rsidR="00802801" w:rsidRDefault="00802801" w:rsidP="00295B82"/>
    <w:p w14:paraId="4DA8A35C" w14:textId="3643A864" w:rsidR="00802801" w:rsidRDefault="00802801" w:rsidP="00295B82"/>
    <w:p w14:paraId="5C9FCE95" w14:textId="6BAEF4F0" w:rsidR="00802801" w:rsidRDefault="00802801" w:rsidP="00295B82"/>
    <w:p w14:paraId="31F7971F" w14:textId="4D7D7A42" w:rsidR="00802801" w:rsidRDefault="00802801" w:rsidP="00295B82"/>
    <w:p w14:paraId="61C80E3E" w14:textId="74A83468" w:rsidR="00802801" w:rsidRDefault="00802801" w:rsidP="00295B82"/>
    <w:p w14:paraId="73EF6A05" w14:textId="773C9BB8" w:rsidR="00802801" w:rsidRDefault="00802801" w:rsidP="00295B82"/>
    <w:p w14:paraId="6B2ECB6A" w14:textId="56F3EFD6" w:rsidR="00802801" w:rsidRDefault="00802801" w:rsidP="00295B82"/>
    <w:p w14:paraId="6744C519" w14:textId="18703622" w:rsidR="00802801" w:rsidRDefault="00802801" w:rsidP="00295B82"/>
    <w:p w14:paraId="23D97059" w14:textId="77777777" w:rsidR="00802801" w:rsidRDefault="00802801" w:rsidP="00295B82"/>
    <w:p w14:paraId="4174670E" w14:textId="77777777" w:rsidR="00295B82" w:rsidRPr="00A93D0F" w:rsidRDefault="00295B82" w:rsidP="00295B82">
      <w:pPr>
        <w:pStyle w:val="Heading3"/>
        <w:numPr>
          <w:ilvl w:val="2"/>
          <w:numId w:val="1"/>
        </w:numPr>
      </w:pPr>
      <w:bookmarkStart w:id="275" w:name="_Toc516684965"/>
      <w:r>
        <w:lastRenderedPageBreak/>
        <w:t>Service Dependencies</w:t>
      </w:r>
      <w:r w:rsidRPr="00A93D0F">
        <w:rPr>
          <w:rFonts w:asciiTheme="minorHAnsi" w:hAnsiTheme="minorHAnsi" w:cs="Arial"/>
          <w:szCs w:val="24"/>
        </w:rPr>
        <w:t>.</w:t>
      </w:r>
      <w:bookmarkEnd w:id="275"/>
    </w:p>
    <w:p w14:paraId="29A260A0" w14:textId="77777777" w:rsidR="00295B82" w:rsidRPr="00EB0DAC" w:rsidRDefault="00295B82" w:rsidP="00295B82"/>
    <w:tbl>
      <w:tblPr>
        <w:tblStyle w:val="TableGrid"/>
        <w:tblW w:w="0" w:type="auto"/>
        <w:tblLook w:val="04A0" w:firstRow="1" w:lastRow="0" w:firstColumn="1" w:lastColumn="0" w:noHBand="0" w:noVBand="1"/>
      </w:tblPr>
      <w:tblGrid>
        <w:gridCol w:w="1867"/>
        <w:gridCol w:w="4380"/>
        <w:gridCol w:w="2383"/>
      </w:tblGrid>
      <w:tr w:rsidR="00295B82" w14:paraId="3B3D7CF6" w14:textId="77777777" w:rsidTr="00295B82">
        <w:tc>
          <w:tcPr>
            <w:tcW w:w="6247" w:type="dxa"/>
            <w:gridSpan w:val="2"/>
            <w:shd w:val="clear" w:color="auto" w:fill="D9D9D9" w:themeFill="background1" w:themeFillShade="D9"/>
          </w:tcPr>
          <w:p w14:paraId="5561B11E" w14:textId="77777777" w:rsidR="00295B82" w:rsidRDefault="00295B82" w:rsidP="00295B82">
            <w:r w:rsidRPr="00EC6196">
              <w:rPr>
                <w:b/>
              </w:rPr>
              <w:t xml:space="preserve">Legato Services </w:t>
            </w:r>
          </w:p>
        </w:tc>
        <w:tc>
          <w:tcPr>
            <w:tcW w:w="2383" w:type="dxa"/>
            <w:shd w:val="clear" w:color="auto" w:fill="D9D9D9" w:themeFill="background1" w:themeFillShade="D9"/>
          </w:tcPr>
          <w:p w14:paraId="1FD4A152" w14:textId="77777777" w:rsidR="00295B82" w:rsidRPr="00EC6196" w:rsidRDefault="00295B82" w:rsidP="00295B82">
            <w:pPr>
              <w:rPr>
                <w:b/>
              </w:rPr>
            </w:pPr>
            <w:r w:rsidRPr="00106A39">
              <w:rPr>
                <w:b/>
              </w:rPr>
              <w:t>Comments</w:t>
            </w:r>
            <w:r>
              <w:rPr>
                <w:b/>
              </w:rPr>
              <w:t>/Remarks</w:t>
            </w:r>
          </w:p>
        </w:tc>
      </w:tr>
      <w:tr w:rsidR="00295B82" w14:paraId="67A97EAA" w14:textId="77777777" w:rsidTr="00295B82">
        <w:tc>
          <w:tcPr>
            <w:tcW w:w="1867" w:type="dxa"/>
          </w:tcPr>
          <w:p w14:paraId="40EFCFB8" w14:textId="77777777" w:rsidR="00295B82" w:rsidRDefault="00295B82" w:rsidP="00295B82">
            <w:pPr>
              <w:rPr>
                <w:b/>
              </w:rPr>
            </w:pPr>
            <w:r>
              <w:t>AT Command server services</w:t>
            </w:r>
          </w:p>
        </w:tc>
        <w:tc>
          <w:tcPr>
            <w:tcW w:w="4380" w:type="dxa"/>
          </w:tcPr>
          <w:p w14:paraId="4B00A454" w14:textId="77777777" w:rsidR="00295B82" w:rsidRDefault="00295B82" w:rsidP="00295B82">
            <w:r w:rsidRPr="00F64953">
              <w:t>le_atServer_Send</w:t>
            </w:r>
            <w:r>
              <w:t>Intermediate</w:t>
            </w:r>
            <w:r w:rsidRPr="00F64953">
              <w:t>Response</w:t>
            </w:r>
            <w:r w:rsidRPr="00F64953">
              <w:br/>
              <w:t>le_atServer_SendFinalResponse</w:t>
            </w:r>
            <w:r>
              <w:t xml:space="preserve"> </w:t>
            </w:r>
            <w:r>
              <w:br/>
              <w:t>le_atServer_GetCommandName</w:t>
            </w:r>
          </w:p>
          <w:p w14:paraId="72AD063A" w14:textId="77777777" w:rsidR="00295B82" w:rsidRDefault="00295B82" w:rsidP="00295B82"/>
        </w:tc>
        <w:tc>
          <w:tcPr>
            <w:tcW w:w="2383" w:type="dxa"/>
          </w:tcPr>
          <w:p w14:paraId="72D4C57F" w14:textId="77777777" w:rsidR="00295B82" w:rsidRPr="00F64953" w:rsidRDefault="00295B82" w:rsidP="00295B82">
            <w:r>
              <w:t>The AT commands Server handles AT commands' subscriptions on a requested serial device.</w:t>
            </w:r>
          </w:p>
        </w:tc>
      </w:tr>
    </w:tbl>
    <w:p w14:paraId="6C6D1E64" w14:textId="77777777" w:rsidR="00295B82" w:rsidRDefault="00295B82" w:rsidP="00295B82"/>
    <w:p w14:paraId="3D938570" w14:textId="3534C6AB" w:rsidR="009A3794" w:rsidRPr="009A3794" w:rsidRDefault="009A3794" w:rsidP="009A3794">
      <w:pPr>
        <w:pStyle w:val="Heading2"/>
        <w:numPr>
          <w:ilvl w:val="1"/>
          <w:numId w:val="1"/>
        </w:numPr>
        <w:tabs>
          <w:tab w:val="clear" w:pos="576"/>
        </w:tabs>
        <w:ind w:left="510" w:hanging="510"/>
      </w:pPr>
      <w:bookmarkStart w:id="276" w:name="_Toc516684966"/>
      <w:r>
        <w:t>+KCERTSTORE command: Store Root CA and Local Certificates to Internal Storage</w:t>
      </w:r>
      <w:bookmarkEnd w:id="276"/>
    </w:p>
    <w:p w14:paraId="2A96E52E" w14:textId="77777777" w:rsidR="009A3794" w:rsidRPr="00414CE0" w:rsidRDefault="009A3794" w:rsidP="009A3794">
      <w:pPr>
        <w:pStyle w:val="Heading3"/>
        <w:numPr>
          <w:ilvl w:val="2"/>
          <w:numId w:val="1"/>
        </w:numPr>
      </w:pPr>
      <w:bookmarkStart w:id="277" w:name="_Toc516684967"/>
      <w:r>
        <w:t>Syntax</w:t>
      </w:r>
      <w:bookmarkEnd w:id="277"/>
    </w:p>
    <w:p w14:paraId="79E2D28D" w14:textId="77777777" w:rsidR="009A3794" w:rsidRPr="008C5FB3" w:rsidRDefault="009A3794" w:rsidP="009A3794">
      <w:pPr>
        <w:rPr>
          <w:b/>
        </w:rPr>
      </w:pPr>
      <w:r w:rsidRPr="008C5FB3">
        <w:rPr>
          <w:b/>
        </w:rPr>
        <w:t>Test Command</w:t>
      </w:r>
    </w:p>
    <w:p w14:paraId="0DB457F2" w14:textId="34EDF121" w:rsidR="009A3794" w:rsidRPr="00E02895" w:rsidRDefault="009A3794" w:rsidP="009A3794">
      <w:r w:rsidRPr="00E02895">
        <w:t>AT+</w:t>
      </w:r>
      <w:r>
        <w:t>KCERTSTORE</w:t>
      </w:r>
      <w:r w:rsidRPr="00E02895">
        <w:t>=?</w:t>
      </w:r>
    </w:p>
    <w:p w14:paraId="5A9EA7F8" w14:textId="77777777" w:rsidR="009A3794" w:rsidRDefault="009A3794" w:rsidP="009A3794"/>
    <w:p w14:paraId="139EB2C2" w14:textId="77777777" w:rsidR="009A3794" w:rsidRDefault="009A3794" w:rsidP="009A3794">
      <w:r w:rsidRPr="00E02895">
        <w:t>Response</w:t>
      </w:r>
      <w:r>
        <w:t>:</w:t>
      </w:r>
    </w:p>
    <w:p w14:paraId="4A3C71E6" w14:textId="3790B862" w:rsidR="009A3794" w:rsidRDefault="009A3794" w:rsidP="009A3794">
      <w:r>
        <w:t>+KCERTSTORE: (list of possible&lt;data_type&gt;</w:t>
      </w:r>
      <w:r w:rsidR="00594291">
        <w:t>s</w:t>
      </w:r>
      <w:r>
        <w:t>)</w:t>
      </w:r>
      <w:r w:rsidR="00594291">
        <w:t>,(range of possible length of&lt;NbData&gt;),(list of possible &lt;index&gt;es)</w:t>
      </w:r>
    </w:p>
    <w:p w14:paraId="0BEA71F4" w14:textId="77777777" w:rsidR="009A3794" w:rsidRDefault="009A3794" w:rsidP="009A3794">
      <w:r w:rsidRPr="00E02895">
        <w:t>OK</w:t>
      </w:r>
    </w:p>
    <w:p w14:paraId="3C22589C" w14:textId="77777777" w:rsidR="009A3794" w:rsidRDefault="009A3794" w:rsidP="009A3794">
      <w:pPr>
        <w:rPr>
          <w:b/>
        </w:rPr>
      </w:pPr>
    </w:p>
    <w:p w14:paraId="0CAE30A4" w14:textId="77777777" w:rsidR="009A3794" w:rsidRPr="008C5FB3" w:rsidRDefault="009A3794" w:rsidP="009A3794">
      <w:pPr>
        <w:rPr>
          <w:b/>
        </w:rPr>
      </w:pPr>
      <w:r>
        <w:rPr>
          <w:b/>
        </w:rPr>
        <w:t>Read</w:t>
      </w:r>
      <w:r w:rsidRPr="008C5FB3">
        <w:rPr>
          <w:b/>
        </w:rPr>
        <w:t xml:space="preserve"> Command</w:t>
      </w:r>
    </w:p>
    <w:p w14:paraId="118CC07F" w14:textId="1C147DA5" w:rsidR="009A3794" w:rsidRPr="00E02895" w:rsidRDefault="009A3794" w:rsidP="009A3794">
      <w:r w:rsidRPr="00E02895">
        <w:t>AT+</w:t>
      </w:r>
      <w:r w:rsidRPr="00866CCE">
        <w:t xml:space="preserve"> </w:t>
      </w:r>
      <w:r w:rsidR="00594291">
        <w:t>KCERTSTORE</w:t>
      </w:r>
      <w:r w:rsidRPr="00E02895">
        <w:t>?</w:t>
      </w:r>
    </w:p>
    <w:p w14:paraId="5FC19576" w14:textId="77777777" w:rsidR="009A3794" w:rsidRDefault="009A3794" w:rsidP="009A3794"/>
    <w:p w14:paraId="208FBB18" w14:textId="77777777" w:rsidR="009A3794" w:rsidRDefault="009A3794" w:rsidP="009A3794">
      <w:r w:rsidRPr="00E02895">
        <w:t>Response</w:t>
      </w:r>
      <w:r>
        <w:t>:</w:t>
      </w:r>
    </w:p>
    <w:p w14:paraId="0A79B6AA" w14:textId="77777777" w:rsidR="00594291" w:rsidRDefault="009A3794" w:rsidP="009A3794">
      <w:r>
        <w:t>+</w:t>
      </w:r>
      <w:r w:rsidR="00594291">
        <w:t>KCERTSTORE</w:t>
      </w:r>
    </w:p>
    <w:p w14:paraId="0381018F" w14:textId="77777777" w:rsidR="00594291" w:rsidRDefault="00594291" w:rsidP="009A3794">
      <w:r>
        <w:t>[root_cert,&lt;index&gt;,&lt;NbData&gt;&lt;CR&gt;&lt;LF&gt;</w:t>
      </w:r>
    </w:p>
    <w:p w14:paraId="0DC8DC14" w14:textId="6C7C690F" w:rsidR="009A3794" w:rsidRDefault="00594291" w:rsidP="009A3794">
      <w:r>
        <w:t>&lt;File_data&gt;&lt;CR&gt;&lt;LF&gt;]</w:t>
      </w:r>
    </w:p>
    <w:p w14:paraId="7BD75F07" w14:textId="3CB43651" w:rsidR="00594291" w:rsidRDefault="00594291" w:rsidP="009A3794">
      <w:r>
        <w:t>[local_cert,&lt;index&gt;,&lt;NbData&gt;&lt;CR&gt;&lt;LF&gt;</w:t>
      </w:r>
    </w:p>
    <w:p w14:paraId="68949498" w14:textId="2CF76E7B" w:rsidR="00594291" w:rsidRDefault="00594291" w:rsidP="009A3794">
      <w:r>
        <w:t>&lt;File_Data&gt;&lt;CR&gt;&lt;LF&gt;]</w:t>
      </w:r>
    </w:p>
    <w:p w14:paraId="2B563B9A" w14:textId="785CFD37" w:rsidR="00594291" w:rsidRDefault="00594291" w:rsidP="009A3794">
      <w:r>
        <w:t>[..]</w:t>
      </w:r>
    </w:p>
    <w:p w14:paraId="226B2982" w14:textId="253FECAA" w:rsidR="00594291" w:rsidRDefault="00594291" w:rsidP="009A3794">
      <w:r>
        <w:t>OK</w:t>
      </w:r>
    </w:p>
    <w:p w14:paraId="2066F094" w14:textId="221B2EAA" w:rsidR="00594291" w:rsidRDefault="00594291" w:rsidP="009A3794"/>
    <w:p w14:paraId="07D9E82F" w14:textId="3FDC563F" w:rsidR="00594291" w:rsidRDefault="00594291" w:rsidP="009A3794">
      <w:r>
        <w:t>Or</w:t>
      </w:r>
    </w:p>
    <w:p w14:paraId="3F135100" w14:textId="2E92B287" w:rsidR="00594291" w:rsidRDefault="00594291" w:rsidP="009A3794">
      <w:r>
        <w:t>+CME ERROR: &lt;err&gt;</w:t>
      </w:r>
    </w:p>
    <w:p w14:paraId="743E7C39" w14:textId="77777777" w:rsidR="00594291" w:rsidRDefault="00594291" w:rsidP="009A3794"/>
    <w:p w14:paraId="6DAF9FDD" w14:textId="77777777" w:rsidR="009A3794" w:rsidRPr="008C5FB3" w:rsidRDefault="009A3794" w:rsidP="009A3794">
      <w:pPr>
        <w:rPr>
          <w:b/>
        </w:rPr>
      </w:pPr>
      <w:r w:rsidRPr="008C5FB3">
        <w:rPr>
          <w:b/>
        </w:rPr>
        <w:t>Write Command</w:t>
      </w:r>
    </w:p>
    <w:p w14:paraId="38CCAA7D" w14:textId="4704C8A9" w:rsidR="009A3794" w:rsidRDefault="00594291" w:rsidP="009A3794">
      <w:r>
        <w:t>AT+KCERTSTORE=&lt;data_type&gt;[,&lt;NbData&gt;[,&lt;index&gt;]]</w:t>
      </w:r>
    </w:p>
    <w:p w14:paraId="170AC2AB" w14:textId="77777777" w:rsidR="00594291" w:rsidRDefault="00594291" w:rsidP="009A3794"/>
    <w:p w14:paraId="0E08ECBF" w14:textId="46D2A742" w:rsidR="00594291" w:rsidRDefault="00594291" w:rsidP="009A3794">
      <w:r>
        <w:lastRenderedPageBreak/>
        <w:t>Response:</w:t>
      </w:r>
    </w:p>
    <w:p w14:paraId="64C40FD0" w14:textId="516C0910" w:rsidR="00594291" w:rsidRDefault="00594291" w:rsidP="009A3794">
      <w:r>
        <w:t>CONNECT</w:t>
      </w:r>
    </w:p>
    <w:p w14:paraId="1EB5583A" w14:textId="4FB16D89" w:rsidR="009A3794" w:rsidRPr="00E02895" w:rsidRDefault="009A3794" w:rsidP="009A3794">
      <w:r>
        <w:t>OK</w:t>
      </w:r>
    </w:p>
    <w:p w14:paraId="2E06623E" w14:textId="57A937C0" w:rsidR="009A3794" w:rsidRDefault="009A3794" w:rsidP="009A3794"/>
    <w:p w14:paraId="2B9E2E8C" w14:textId="57E5FE0A" w:rsidR="00594291" w:rsidRDefault="00594291" w:rsidP="009A3794">
      <w:r>
        <w:t>or</w:t>
      </w:r>
    </w:p>
    <w:p w14:paraId="2D4FAB89" w14:textId="12E7E6B8" w:rsidR="00594291" w:rsidRDefault="00594291" w:rsidP="009A3794"/>
    <w:p w14:paraId="658AE04E" w14:textId="301A1424" w:rsidR="00594291" w:rsidRDefault="00594291" w:rsidP="009A3794">
      <w:r>
        <w:t>+CME ERROR: &lt;err&gt;</w:t>
      </w:r>
    </w:p>
    <w:p w14:paraId="1A61511C" w14:textId="66FC261B" w:rsidR="009A3794" w:rsidRDefault="009A3794" w:rsidP="009A3794"/>
    <w:p w14:paraId="2271592B" w14:textId="77777777" w:rsidR="009A3794" w:rsidRPr="006035D0" w:rsidRDefault="009A3794" w:rsidP="009A3794">
      <w:pPr>
        <w:pStyle w:val="Heading3"/>
        <w:numPr>
          <w:ilvl w:val="2"/>
          <w:numId w:val="1"/>
        </w:numPr>
      </w:pPr>
      <w:bookmarkStart w:id="278" w:name="_Toc516684968"/>
      <w:r w:rsidRPr="00A718DC">
        <w:t>Defined values</w:t>
      </w:r>
      <w:bookmarkEnd w:id="278"/>
    </w:p>
    <w:tbl>
      <w:tblPr>
        <w:tblStyle w:val="TableGrid"/>
        <w:tblW w:w="5000" w:type="pct"/>
        <w:tblLook w:val="01E0" w:firstRow="1" w:lastRow="1" w:firstColumn="1" w:lastColumn="1" w:noHBand="0" w:noVBand="0"/>
      </w:tblPr>
      <w:tblGrid>
        <w:gridCol w:w="1615"/>
        <w:gridCol w:w="2054"/>
        <w:gridCol w:w="4961"/>
      </w:tblGrid>
      <w:tr w:rsidR="009A3794" w:rsidRPr="00994B87" w14:paraId="6C9AFBB2" w14:textId="77777777" w:rsidTr="00594291">
        <w:tc>
          <w:tcPr>
            <w:tcW w:w="5000" w:type="pct"/>
            <w:gridSpan w:val="3"/>
            <w:shd w:val="clear" w:color="auto" w:fill="A6A6A6" w:themeFill="background1" w:themeFillShade="A6"/>
          </w:tcPr>
          <w:p w14:paraId="717690B9" w14:textId="77777777" w:rsidR="009A3794" w:rsidRPr="00994B87" w:rsidRDefault="009A3794" w:rsidP="00594291">
            <w:pPr>
              <w:pStyle w:val="TableColumnHead"/>
              <w:spacing w:before="144" w:after="144"/>
              <w:rPr>
                <w:b w:val="0"/>
              </w:rPr>
            </w:pPr>
            <w:r w:rsidRPr="00994B87">
              <w:t>AT Command Syntax</w:t>
            </w:r>
          </w:p>
        </w:tc>
      </w:tr>
      <w:tr w:rsidR="009A3794" w:rsidRPr="00C4621F" w14:paraId="4F82C366" w14:textId="77777777" w:rsidTr="00594291">
        <w:tc>
          <w:tcPr>
            <w:tcW w:w="5000" w:type="pct"/>
            <w:gridSpan w:val="3"/>
          </w:tcPr>
          <w:p w14:paraId="10B6CA7C" w14:textId="1221772E" w:rsidR="009A3794" w:rsidRPr="00594291" w:rsidRDefault="00594291" w:rsidP="00594291">
            <w:pPr>
              <w:rPr>
                <w:b/>
              </w:rPr>
            </w:pPr>
            <w:r w:rsidRPr="00594291">
              <w:rPr>
                <w:b/>
              </w:rPr>
              <w:t>AT+KCERTSTORE=&lt;data_type&gt;[,&lt;NbData&gt;[,&lt;index&gt;]]</w:t>
            </w:r>
          </w:p>
        </w:tc>
      </w:tr>
      <w:tr w:rsidR="009A3794" w:rsidRPr="00E51118" w14:paraId="58F4BE9A" w14:textId="77777777" w:rsidTr="00594291">
        <w:tc>
          <w:tcPr>
            <w:tcW w:w="936" w:type="pct"/>
            <w:shd w:val="clear" w:color="auto" w:fill="A6A6A6" w:themeFill="background1" w:themeFillShade="A6"/>
          </w:tcPr>
          <w:p w14:paraId="668EFD6A" w14:textId="77777777" w:rsidR="009A3794" w:rsidRPr="00E51118" w:rsidRDefault="009A3794" w:rsidP="00594291">
            <w:pPr>
              <w:pStyle w:val="TableColumnHead"/>
            </w:pPr>
            <w:r w:rsidRPr="00E51118">
              <w:t>Parameters</w:t>
            </w:r>
          </w:p>
        </w:tc>
        <w:tc>
          <w:tcPr>
            <w:tcW w:w="1190" w:type="pct"/>
            <w:shd w:val="clear" w:color="auto" w:fill="A6A6A6" w:themeFill="background1" w:themeFillShade="A6"/>
          </w:tcPr>
          <w:p w14:paraId="169CB1CA" w14:textId="77777777" w:rsidR="009A3794" w:rsidRPr="00E51118" w:rsidRDefault="009A3794" w:rsidP="00594291">
            <w:pPr>
              <w:pStyle w:val="TableColumnHead"/>
            </w:pPr>
            <w:r w:rsidRPr="00E51118">
              <w:t>Values</w:t>
            </w:r>
          </w:p>
        </w:tc>
        <w:tc>
          <w:tcPr>
            <w:tcW w:w="2874" w:type="pct"/>
            <w:shd w:val="clear" w:color="auto" w:fill="A6A6A6" w:themeFill="background1" w:themeFillShade="A6"/>
          </w:tcPr>
          <w:p w14:paraId="145D438A" w14:textId="77777777" w:rsidR="009A3794" w:rsidRPr="00E51118" w:rsidRDefault="009A3794" w:rsidP="00594291">
            <w:pPr>
              <w:pStyle w:val="TableColumnHead"/>
            </w:pPr>
            <w:r w:rsidRPr="00E51118">
              <w:t>Description</w:t>
            </w:r>
          </w:p>
        </w:tc>
      </w:tr>
      <w:tr w:rsidR="009A3794" w:rsidRPr="00E51118" w14:paraId="613FDBD6" w14:textId="77777777" w:rsidTr="00594291">
        <w:tc>
          <w:tcPr>
            <w:tcW w:w="936" w:type="pct"/>
          </w:tcPr>
          <w:p w14:paraId="4040FFFF" w14:textId="182B1DFF" w:rsidR="009A3794" w:rsidRPr="006131D5" w:rsidRDefault="00594291" w:rsidP="00594291">
            <w:pPr>
              <w:autoSpaceDE w:val="0"/>
              <w:autoSpaceDN w:val="0"/>
              <w:adjustRightInd w:val="0"/>
            </w:pPr>
            <w:r>
              <w:t>&lt;data_type&gt;</w:t>
            </w:r>
          </w:p>
        </w:tc>
        <w:tc>
          <w:tcPr>
            <w:tcW w:w="1190" w:type="pct"/>
          </w:tcPr>
          <w:p w14:paraId="18A9C29D" w14:textId="5FE8F5F7" w:rsidR="009A3794" w:rsidRPr="00193445" w:rsidRDefault="00594291" w:rsidP="00594291">
            <w:pPr>
              <w:autoSpaceDE w:val="0"/>
              <w:autoSpaceDN w:val="0"/>
              <w:adjustRightInd w:val="0"/>
              <w:jc w:val="center"/>
              <w:rPr>
                <w:rFonts w:asciiTheme="minorHAnsi" w:hAnsiTheme="minorHAnsi"/>
                <w:szCs w:val="24"/>
              </w:rPr>
            </w:pPr>
            <w:r>
              <w:rPr>
                <w:rFonts w:asciiTheme="minorHAnsi" w:hAnsiTheme="minorHAnsi"/>
                <w:szCs w:val="24"/>
              </w:rPr>
              <w:t>0-1</w:t>
            </w:r>
          </w:p>
        </w:tc>
        <w:tc>
          <w:tcPr>
            <w:tcW w:w="2874" w:type="pct"/>
          </w:tcPr>
          <w:p w14:paraId="2760C1FD" w14:textId="0F682C57" w:rsidR="009A3794" w:rsidRPr="00594291" w:rsidRDefault="00594291" w:rsidP="00594291">
            <w:pPr>
              <w:pStyle w:val="ListParagraph"/>
              <w:numPr>
                <w:ilvl w:val="0"/>
                <w:numId w:val="22"/>
              </w:numPr>
              <w:autoSpaceDE w:val="0"/>
              <w:autoSpaceDN w:val="0"/>
              <w:adjustRightInd w:val="0"/>
              <w:rPr>
                <w:rFonts w:asciiTheme="minorHAnsi" w:eastAsiaTheme="minorEastAsia" w:hAnsiTheme="minorHAnsi" w:cs="Arial"/>
                <w:szCs w:val="24"/>
                <w:lang w:val="en-US" w:eastAsia="zh-CN"/>
              </w:rPr>
            </w:pPr>
            <w:r w:rsidRPr="00594291">
              <w:rPr>
                <w:rFonts w:asciiTheme="minorHAnsi" w:eastAsiaTheme="minorEastAsia" w:hAnsiTheme="minorHAnsi" w:cs="Arial"/>
                <w:szCs w:val="24"/>
                <w:lang w:val="en-US" w:eastAsia="zh-CN"/>
              </w:rPr>
              <w:t>- Root Certificate</w:t>
            </w:r>
          </w:p>
          <w:p w14:paraId="257A55F2" w14:textId="165FF079" w:rsidR="00594291" w:rsidRPr="00594291" w:rsidRDefault="00594291" w:rsidP="00594291">
            <w:pPr>
              <w:pStyle w:val="ListParagraph"/>
              <w:numPr>
                <w:ilvl w:val="0"/>
                <w:numId w:val="22"/>
              </w:num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–Local Certificate</w:t>
            </w:r>
          </w:p>
        </w:tc>
      </w:tr>
      <w:tr w:rsidR="009A3794" w:rsidRPr="00E51118" w14:paraId="448EF11E" w14:textId="77777777" w:rsidTr="00594291">
        <w:tc>
          <w:tcPr>
            <w:tcW w:w="936" w:type="pct"/>
            <w:vAlign w:val="center"/>
          </w:tcPr>
          <w:p w14:paraId="69E1800C" w14:textId="395E7441" w:rsidR="009A3794" w:rsidRDefault="00594291" w:rsidP="00594291">
            <w:pPr>
              <w:autoSpaceDE w:val="0"/>
              <w:autoSpaceDN w:val="0"/>
              <w:adjustRightInd w:val="0"/>
            </w:pPr>
            <w:r>
              <w:rPr>
                <w:rFonts w:asciiTheme="minorHAnsi" w:hAnsiTheme="minorHAnsi"/>
              </w:rPr>
              <w:t>&lt;NnData&gt;</w:t>
            </w:r>
          </w:p>
        </w:tc>
        <w:tc>
          <w:tcPr>
            <w:tcW w:w="1190" w:type="pct"/>
            <w:vAlign w:val="center"/>
          </w:tcPr>
          <w:p w14:paraId="0AFA4E5D" w14:textId="65B07AC0" w:rsidR="009A3794" w:rsidRDefault="00594291" w:rsidP="00594291">
            <w:pPr>
              <w:autoSpaceDE w:val="0"/>
              <w:autoSpaceDN w:val="0"/>
              <w:adjustRightInd w:val="0"/>
              <w:jc w:val="center"/>
              <w:rPr>
                <w:rFonts w:asciiTheme="minorHAnsi" w:hAnsiTheme="minorHAnsi"/>
                <w:szCs w:val="24"/>
              </w:rPr>
            </w:pPr>
            <w:r>
              <w:rPr>
                <w:rFonts w:asciiTheme="minorHAnsi" w:hAnsiTheme="minorHAnsi"/>
                <w:szCs w:val="24"/>
              </w:rPr>
              <w:t>1-3000</w:t>
            </w:r>
          </w:p>
        </w:tc>
        <w:tc>
          <w:tcPr>
            <w:tcW w:w="2874" w:type="pct"/>
          </w:tcPr>
          <w:p w14:paraId="42B8BF47" w14:textId="7409455B" w:rsidR="009A3794" w:rsidRPr="00DA1EC9" w:rsidRDefault="00594291" w:rsidP="00594291">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Number of bytes to read/Write. </w:t>
            </w:r>
          </w:p>
        </w:tc>
      </w:tr>
      <w:tr w:rsidR="009A3794" w:rsidRPr="00E51118" w14:paraId="5CD3F622" w14:textId="77777777" w:rsidTr="00594291">
        <w:tc>
          <w:tcPr>
            <w:tcW w:w="936" w:type="pct"/>
            <w:vAlign w:val="center"/>
          </w:tcPr>
          <w:p w14:paraId="3AC4DC13" w14:textId="5F16028C" w:rsidR="009A3794" w:rsidRDefault="00594291" w:rsidP="00594291">
            <w:pPr>
              <w:autoSpaceDE w:val="0"/>
              <w:autoSpaceDN w:val="0"/>
              <w:adjustRightInd w:val="0"/>
              <w:rPr>
                <w:rFonts w:asciiTheme="minorHAnsi" w:hAnsiTheme="minorHAnsi"/>
              </w:rPr>
            </w:pPr>
            <w:r>
              <w:rPr>
                <w:rFonts w:asciiTheme="minorHAnsi" w:hAnsiTheme="minorHAnsi"/>
              </w:rPr>
              <w:t>&lt;index&gt;</w:t>
            </w:r>
          </w:p>
        </w:tc>
        <w:tc>
          <w:tcPr>
            <w:tcW w:w="1190" w:type="pct"/>
            <w:vAlign w:val="center"/>
          </w:tcPr>
          <w:p w14:paraId="2D3B8604" w14:textId="77777777" w:rsidR="009A3794" w:rsidRDefault="009A3794" w:rsidP="00594291">
            <w:pPr>
              <w:autoSpaceDE w:val="0"/>
              <w:autoSpaceDN w:val="0"/>
              <w:adjustRightInd w:val="0"/>
              <w:jc w:val="center"/>
              <w:rPr>
                <w:rFonts w:asciiTheme="minorHAnsi" w:eastAsiaTheme="minorEastAsia" w:hAnsiTheme="minorHAnsi"/>
                <w:lang w:eastAsia="zh-CN"/>
              </w:rPr>
            </w:pPr>
          </w:p>
        </w:tc>
        <w:tc>
          <w:tcPr>
            <w:tcW w:w="2874" w:type="pct"/>
          </w:tcPr>
          <w:p w14:paraId="3461EA18" w14:textId="77777777" w:rsidR="006B6109" w:rsidRDefault="00594291" w:rsidP="00594291">
            <w:pPr>
              <w:pStyle w:val="TableBody"/>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Stored root/local certificate index. If a root/local certificate is already stored at the index, it will be overloaded. 0 by default.</w:t>
            </w:r>
          </w:p>
          <w:p w14:paraId="5B23D53C" w14:textId="05018A3D" w:rsidR="006B6109" w:rsidRDefault="006B6109" w:rsidP="006B6109">
            <w:pPr>
              <w:pStyle w:val="TableBody"/>
              <w:numPr>
                <w:ilvl w:val="0"/>
                <w:numId w:val="24"/>
              </w:numPr>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 xml:space="preserve"> - if &lt;data_type&gt; = 0</w:t>
            </w:r>
          </w:p>
          <w:p w14:paraId="5F911B5F" w14:textId="273CE747" w:rsidR="009A3794" w:rsidRPr="006B6109" w:rsidRDefault="006B6109" w:rsidP="006B6109">
            <w:pPr>
              <w:pStyle w:val="TableBody"/>
              <w:ind w:left="360"/>
              <w:rPr>
                <w:rFonts w:asciiTheme="minorHAnsi" w:eastAsia="SimSun" w:hAnsiTheme="minorHAnsi" w:cs="Times New Roman"/>
                <w:color w:val="auto"/>
                <w:sz w:val="24"/>
                <w:lang w:val="en-CA" w:eastAsia="en-US"/>
              </w:rPr>
            </w:pPr>
            <w:r>
              <w:rPr>
                <w:rFonts w:asciiTheme="minorHAnsi" w:eastAsia="SimSun" w:hAnsiTheme="minorHAnsi" w:cs="Times New Roman"/>
                <w:color w:val="auto"/>
                <w:sz w:val="24"/>
                <w:lang w:val="en-CA" w:eastAsia="en-US"/>
              </w:rPr>
              <w:t xml:space="preserve">0-2  - if &lt;data_type&gt; = 1 </w:t>
            </w:r>
            <w:r w:rsidRPr="006B6109">
              <w:rPr>
                <w:rFonts w:asciiTheme="minorHAnsi" w:eastAsia="SimSun" w:hAnsiTheme="minorHAnsi" w:cs="Times New Roman"/>
                <w:color w:val="auto"/>
                <w:sz w:val="24"/>
                <w:lang w:val="en-CA" w:eastAsia="en-US"/>
              </w:rPr>
              <w:t xml:space="preserve"> </w:t>
            </w:r>
            <w:r w:rsidR="00594291" w:rsidRPr="006B6109">
              <w:rPr>
                <w:rFonts w:asciiTheme="minorHAnsi" w:eastAsia="SimSun" w:hAnsiTheme="minorHAnsi" w:cs="Times New Roman"/>
                <w:color w:val="auto"/>
                <w:sz w:val="24"/>
                <w:lang w:val="en-CA" w:eastAsia="en-US"/>
              </w:rPr>
              <w:t xml:space="preserve"> </w:t>
            </w:r>
          </w:p>
        </w:tc>
      </w:tr>
      <w:tr w:rsidR="009A3794" w:rsidRPr="00E51118" w14:paraId="78C7B0A1" w14:textId="77777777" w:rsidTr="00594291">
        <w:trPr>
          <w:trHeight w:val="783"/>
        </w:trPr>
        <w:tc>
          <w:tcPr>
            <w:tcW w:w="936" w:type="pct"/>
            <w:vAlign w:val="center"/>
          </w:tcPr>
          <w:p w14:paraId="4A966266" w14:textId="5E11C120" w:rsidR="009A3794" w:rsidRPr="00193445" w:rsidRDefault="006B6109" w:rsidP="00594291">
            <w:pPr>
              <w:autoSpaceDE w:val="0"/>
              <w:autoSpaceDN w:val="0"/>
              <w:adjustRightInd w:val="0"/>
              <w:rPr>
                <w:rFonts w:asciiTheme="minorHAnsi" w:hAnsiTheme="minorHAnsi"/>
                <w:szCs w:val="24"/>
              </w:rPr>
            </w:pPr>
            <w:r>
              <w:rPr>
                <w:rFonts w:asciiTheme="minorHAnsi" w:hAnsiTheme="minorHAnsi"/>
              </w:rPr>
              <w:t>&lt;File_Data&gt;</w:t>
            </w:r>
          </w:p>
        </w:tc>
        <w:tc>
          <w:tcPr>
            <w:tcW w:w="1190" w:type="pct"/>
            <w:vAlign w:val="center"/>
          </w:tcPr>
          <w:p w14:paraId="0649BA0D" w14:textId="1611CAF2" w:rsidR="009A3794" w:rsidRPr="00193445" w:rsidRDefault="009A3794" w:rsidP="00594291">
            <w:pPr>
              <w:autoSpaceDE w:val="0"/>
              <w:autoSpaceDN w:val="0"/>
              <w:adjustRightInd w:val="0"/>
              <w:jc w:val="center"/>
              <w:rPr>
                <w:rFonts w:asciiTheme="minorHAnsi" w:hAnsiTheme="minorHAnsi"/>
                <w:szCs w:val="24"/>
              </w:rPr>
            </w:pPr>
          </w:p>
        </w:tc>
        <w:tc>
          <w:tcPr>
            <w:tcW w:w="2874" w:type="pct"/>
            <w:vAlign w:val="center"/>
          </w:tcPr>
          <w:p w14:paraId="009BEC5F" w14:textId="3F5DE6AC" w:rsidR="009A3794" w:rsidRPr="00DA1EC9" w:rsidRDefault="006B6109" w:rsidP="00594291">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File Data in bytes</w:t>
            </w:r>
          </w:p>
        </w:tc>
      </w:tr>
    </w:tbl>
    <w:p w14:paraId="1FD01291" w14:textId="77777777" w:rsidR="009A3794" w:rsidRDefault="009A3794" w:rsidP="009A3794"/>
    <w:p w14:paraId="0C651048" w14:textId="77777777" w:rsidR="009A3794" w:rsidRPr="00A60978" w:rsidRDefault="009A3794" w:rsidP="009A3794">
      <w:pPr>
        <w:pStyle w:val="Heading3"/>
        <w:numPr>
          <w:ilvl w:val="2"/>
          <w:numId w:val="1"/>
        </w:numPr>
      </w:pPr>
      <w:bookmarkStart w:id="279" w:name="_Toc516684969"/>
      <w:r>
        <w:t>Examples</w:t>
      </w:r>
      <w:bookmarkEnd w:id="279"/>
    </w:p>
    <w:p w14:paraId="1C2E5833" w14:textId="77777777" w:rsidR="009A3794" w:rsidRDefault="009A3794" w:rsidP="009A3794">
      <w:pPr>
        <w:rPr>
          <w:b/>
        </w:rPr>
      </w:pPr>
      <w:r w:rsidRPr="00C928C2">
        <w:rPr>
          <w:b/>
        </w:rPr>
        <w:t>Test Command</w:t>
      </w:r>
    </w:p>
    <w:p w14:paraId="38FA5F4A" w14:textId="6554D710" w:rsidR="009A3794" w:rsidRPr="00DF1685" w:rsidRDefault="009A3794" w:rsidP="009A3794">
      <w:r w:rsidRPr="00DF1685">
        <w:t xml:space="preserve">AT+ </w:t>
      </w:r>
      <w:r w:rsidR="006B6109">
        <w:t>KCERTSTORE</w:t>
      </w:r>
      <w:r w:rsidRPr="00DF1685">
        <w:t xml:space="preserve"> =?</w:t>
      </w:r>
    </w:p>
    <w:p w14:paraId="5D51552B" w14:textId="58F24C89" w:rsidR="006B6109" w:rsidRDefault="006B6109" w:rsidP="009A3794">
      <w:pPr>
        <w:rPr>
          <w:rFonts w:asciiTheme="minorHAnsi" w:hAnsiTheme="minorHAnsi" w:cs="Arial"/>
          <w:szCs w:val="24"/>
        </w:rPr>
      </w:pPr>
      <w:r>
        <w:rPr>
          <w:rFonts w:asciiTheme="minorHAnsi" w:hAnsiTheme="minorHAnsi" w:cs="Arial"/>
          <w:szCs w:val="24"/>
        </w:rPr>
        <w:t>+KCERTSTORE: (0-1), (1,3000), (0-2)</w:t>
      </w:r>
    </w:p>
    <w:p w14:paraId="78266DA6" w14:textId="43B04B9B" w:rsidR="009A3794" w:rsidRDefault="009A3794" w:rsidP="009A3794">
      <w:pPr>
        <w:rPr>
          <w:rFonts w:asciiTheme="minorHAnsi" w:hAnsiTheme="minorHAnsi" w:cs="Arial"/>
          <w:szCs w:val="24"/>
        </w:rPr>
      </w:pPr>
      <w:r w:rsidRPr="00DF1685">
        <w:rPr>
          <w:rFonts w:asciiTheme="minorHAnsi" w:hAnsiTheme="minorHAnsi" w:cs="Arial"/>
          <w:szCs w:val="24"/>
        </w:rPr>
        <w:t>OK</w:t>
      </w:r>
    </w:p>
    <w:p w14:paraId="75497C5A" w14:textId="77777777" w:rsidR="009A3794" w:rsidRPr="00DF1685" w:rsidRDefault="009A3794" w:rsidP="009A3794">
      <w:pPr>
        <w:rPr>
          <w:rFonts w:asciiTheme="minorHAnsi" w:hAnsiTheme="minorHAnsi"/>
          <w:szCs w:val="24"/>
        </w:rPr>
      </w:pPr>
    </w:p>
    <w:p w14:paraId="1F347D10" w14:textId="77777777" w:rsidR="009A3794" w:rsidRPr="00DF1685" w:rsidRDefault="009A3794" w:rsidP="009A3794">
      <w:pPr>
        <w:rPr>
          <w:b/>
        </w:rPr>
      </w:pPr>
      <w:r w:rsidRPr="00DF1685">
        <w:rPr>
          <w:b/>
        </w:rPr>
        <w:t>Read Command</w:t>
      </w:r>
    </w:p>
    <w:p w14:paraId="3BAE85BC" w14:textId="7E35DAE8" w:rsidR="009A3794" w:rsidRPr="00DF1685" w:rsidRDefault="009A3794" w:rsidP="009A3794">
      <w:r w:rsidRPr="00DF1685">
        <w:t xml:space="preserve">AT+ </w:t>
      </w:r>
      <w:r w:rsidR="007D6874">
        <w:t>KCERTSTORE</w:t>
      </w:r>
      <w:r w:rsidRPr="00DF1685">
        <w:t>?</w:t>
      </w:r>
    </w:p>
    <w:p w14:paraId="701B4A28" w14:textId="1DBAB1EB" w:rsidR="007D6874" w:rsidRPr="007D6874" w:rsidRDefault="007D6874" w:rsidP="009A3794">
      <w:r w:rsidRPr="007D6874">
        <w:t>+KCERTSTORE:</w:t>
      </w:r>
      <w:r w:rsidRPr="007D6874">
        <w:br/>
        <w:t>root_cert,0,2008</w:t>
      </w:r>
      <w:r w:rsidRPr="007D6874">
        <w:br/>
        <w:t>-----BEGIN CERTIFICATE-----</w:t>
      </w:r>
      <w:r w:rsidRPr="007D6874">
        <w:br/>
        <w:t>MIIFhTCCA22gAwIBAgIJAIJFRyT7NlrmMA0GCSqGSIb3DQEBCwUAMFkxCzAJ</w:t>
      </w:r>
      <w:r>
        <w:t>BgNV</w:t>
      </w:r>
      <w:r w:rsidRPr="007D6874">
        <w:t>BAYTAkZSMRMwEQYDVQQIDApTb21lLVN0YXRlMQwwCgYDVQQHDANJTE0xDDAK</w:t>
      </w:r>
      <w:r>
        <w:t>BgNV</w:t>
      </w:r>
      <w:r w:rsidRPr="007D6874">
        <w:t>BAoMA1NXSTEMMAoGA1UECwwDU1dJMQswCQYDVQQDDAJDQTAeFw0xNjA5MTkxMDQxNDJ</w:t>
      </w:r>
      <w:r w:rsidRPr="007D6874">
        <w:lastRenderedPageBreak/>
        <w:t>aFw0yNjA5MTcxMDQxNDJaMFkxCzAJBgNVBAYTAkZSMRMwEQYDVQQIDApT</w:t>
      </w:r>
      <w:r>
        <w:t>b21l</w:t>
      </w:r>
      <w:r w:rsidRPr="007D6874">
        <w:t>LVN0YXRlMQwwCgYDVQQHDANJTE0xDDAKBgNVBAoMA1NXSTEMMAoGA1UECwwD</w:t>
      </w:r>
      <w:r>
        <w:t>U1dJ</w:t>
      </w:r>
      <w:r w:rsidRPr="007D6874">
        <w:t>MQswCQYDVQQDDAJDQTCCAiIwDQYJKoZIhvcNAQEBBQADggIPADCCAgoCggIB</w:t>
      </w:r>
      <w:r>
        <w:t>AMPip8tR7L4</w:t>
      </w:r>
      <w:r w:rsidRPr="007D6874">
        <w:br/>
        <w:t>….</w:t>
      </w:r>
    </w:p>
    <w:p w14:paraId="7C2CC839" w14:textId="77777777" w:rsidR="007D6874" w:rsidRPr="007D6874" w:rsidRDefault="007D6874" w:rsidP="009A3794">
      <w:r w:rsidRPr="007D6874">
        <w:t>….</w:t>
      </w:r>
      <w:r w:rsidRPr="007D6874">
        <w:br/>
        <w:t>-----END CERTIFICATE-----</w:t>
      </w:r>
      <w:r w:rsidRPr="007D6874">
        <w:br/>
      </w:r>
      <w:r w:rsidRPr="007D6874">
        <w:br/>
        <w:t>local_cert,0,0</w:t>
      </w:r>
    </w:p>
    <w:p w14:paraId="4914005F" w14:textId="20C49F27" w:rsidR="009A3794" w:rsidRPr="007D6874" w:rsidRDefault="007D6874" w:rsidP="009A3794">
      <w:pPr>
        <w:rPr>
          <w:rFonts w:ascii="Arial" w:hAnsi="Arial" w:cs="Arial"/>
          <w:color w:val="222222"/>
          <w:sz w:val="14"/>
          <w:szCs w:val="14"/>
        </w:rPr>
      </w:pPr>
      <w:r w:rsidRPr="007D6874">
        <w:t>local_cert,1,0</w:t>
      </w:r>
      <w:r w:rsidRPr="007D6874">
        <w:br/>
        <w:t>local_cert,2,0</w:t>
      </w:r>
      <w:r w:rsidRPr="007D6874">
        <w:br/>
      </w:r>
      <w:r>
        <w:rPr>
          <w:rFonts w:ascii="Arial" w:hAnsi="Arial" w:cs="Arial"/>
          <w:color w:val="222222"/>
          <w:sz w:val="14"/>
          <w:szCs w:val="14"/>
        </w:rPr>
        <w:br/>
      </w:r>
      <w:r>
        <w:t>OK</w:t>
      </w:r>
    </w:p>
    <w:p w14:paraId="1F5F263D" w14:textId="77777777" w:rsidR="009A3794" w:rsidRPr="00DF1685" w:rsidRDefault="009A3794" w:rsidP="009A3794">
      <w:pPr>
        <w:rPr>
          <w:b/>
        </w:rPr>
      </w:pPr>
      <w:r w:rsidRPr="00DF1685">
        <w:rPr>
          <w:b/>
        </w:rPr>
        <w:t>Write Command</w:t>
      </w:r>
      <w:r w:rsidRPr="00DF1685">
        <w:rPr>
          <w:u w:val="single"/>
        </w:rPr>
        <w:t xml:space="preserve"> </w:t>
      </w:r>
    </w:p>
    <w:p w14:paraId="204AB0F4" w14:textId="1A366021" w:rsidR="009A3794" w:rsidRPr="00DF1685" w:rsidRDefault="009A3794" w:rsidP="009A3794">
      <w:r w:rsidRPr="00DF1685">
        <w:t xml:space="preserve">AT+ </w:t>
      </w:r>
      <w:r w:rsidR="007D6874">
        <w:t>KCERTSTORE =0</w:t>
      </w:r>
    </w:p>
    <w:p w14:paraId="64F84951" w14:textId="3271C0F1" w:rsidR="007D6874" w:rsidRDefault="007D6874" w:rsidP="009A3794">
      <w:r>
        <w:t>connect</w:t>
      </w:r>
    </w:p>
    <w:p w14:paraId="7F0359D9" w14:textId="77EC32A3" w:rsidR="007D6874" w:rsidRDefault="007D6874" w:rsidP="009A3794">
      <w:r>
        <w:t>…..                                                         (Load the certificate file and exit using “+++” or EOP)</w:t>
      </w:r>
    </w:p>
    <w:p w14:paraId="6C733C5B" w14:textId="287D2B71" w:rsidR="009A3794" w:rsidRDefault="009A3794" w:rsidP="009A3794">
      <w:r w:rsidRPr="00DF1685">
        <w:t>OK</w:t>
      </w:r>
    </w:p>
    <w:p w14:paraId="1BDF6659" w14:textId="77777777" w:rsidR="009A3794" w:rsidRDefault="009A3794" w:rsidP="009A3794"/>
    <w:p w14:paraId="64661E66" w14:textId="424799E7" w:rsidR="009A3794" w:rsidRDefault="009A3794" w:rsidP="009A3794"/>
    <w:p w14:paraId="4FE8160C" w14:textId="467AF4B7" w:rsidR="007D6874" w:rsidRDefault="007D6874" w:rsidP="009A3794"/>
    <w:p w14:paraId="760AE299" w14:textId="321C67D8" w:rsidR="007D6874" w:rsidRDefault="007D6874" w:rsidP="009A3794"/>
    <w:p w14:paraId="06C886B0" w14:textId="0CF79546" w:rsidR="007D6874" w:rsidRDefault="007D6874" w:rsidP="009A3794"/>
    <w:p w14:paraId="11264972" w14:textId="47261E82" w:rsidR="007D6874" w:rsidRDefault="007D6874" w:rsidP="009A3794"/>
    <w:p w14:paraId="1C6D28EF" w14:textId="511D345D" w:rsidR="007D6874" w:rsidRDefault="007D6874" w:rsidP="009A3794"/>
    <w:p w14:paraId="686EB544" w14:textId="0B665C1C" w:rsidR="007D6874" w:rsidRDefault="007D6874" w:rsidP="009A3794"/>
    <w:p w14:paraId="70E86799" w14:textId="16E18E3F" w:rsidR="007D6874" w:rsidRDefault="007D6874" w:rsidP="009A3794"/>
    <w:p w14:paraId="661AD1AA" w14:textId="4946CBB4" w:rsidR="007D6874" w:rsidRDefault="007D6874" w:rsidP="009A3794"/>
    <w:p w14:paraId="3C019035" w14:textId="779514DB" w:rsidR="007D6874" w:rsidRDefault="007D6874" w:rsidP="009A3794"/>
    <w:p w14:paraId="2D4DFA7D" w14:textId="6BCA1E64" w:rsidR="007D6874" w:rsidRDefault="007D6874" w:rsidP="009A3794"/>
    <w:p w14:paraId="43FCD33F" w14:textId="020A8AEB" w:rsidR="007D6874" w:rsidRDefault="007D6874" w:rsidP="009A3794"/>
    <w:p w14:paraId="69800580" w14:textId="5A9116DA" w:rsidR="007D6874" w:rsidRDefault="007D6874" w:rsidP="009A3794"/>
    <w:p w14:paraId="0B2680A4" w14:textId="5867F96F" w:rsidR="007D6874" w:rsidRDefault="007D6874" w:rsidP="009A3794"/>
    <w:p w14:paraId="27D90B8A" w14:textId="79204993" w:rsidR="007D6874" w:rsidRDefault="007D6874" w:rsidP="009A3794"/>
    <w:p w14:paraId="66B39478" w14:textId="6E06973F" w:rsidR="007D6874" w:rsidRDefault="007D6874" w:rsidP="009A3794"/>
    <w:p w14:paraId="0DE52DE5" w14:textId="29856BB4" w:rsidR="007D6874" w:rsidRDefault="007D6874" w:rsidP="009A3794"/>
    <w:p w14:paraId="7E819587" w14:textId="660248D7" w:rsidR="007D6874" w:rsidRDefault="007D6874" w:rsidP="009A3794"/>
    <w:p w14:paraId="00B13A53" w14:textId="08FDAF4E" w:rsidR="007D6874" w:rsidRDefault="007D6874" w:rsidP="009A3794"/>
    <w:p w14:paraId="073AFB3C" w14:textId="17469DE6" w:rsidR="007D6874" w:rsidRDefault="007D6874" w:rsidP="009A3794"/>
    <w:p w14:paraId="0B243AA1" w14:textId="569A51C8" w:rsidR="007D6874" w:rsidRDefault="007D6874" w:rsidP="009A3794"/>
    <w:p w14:paraId="7940372D" w14:textId="77777777" w:rsidR="007D6874" w:rsidRDefault="007D6874" w:rsidP="009A3794"/>
    <w:p w14:paraId="3CA9267E" w14:textId="77777777" w:rsidR="009A3794" w:rsidRDefault="009A3794" w:rsidP="009A3794">
      <w:pPr>
        <w:pStyle w:val="Heading3"/>
        <w:numPr>
          <w:ilvl w:val="2"/>
          <w:numId w:val="1"/>
        </w:numPr>
      </w:pPr>
      <w:bookmarkStart w:id="280" w:name="_Toc516684970"/>
      <w:r>
        <w:lastRenderedPageBreak/>
        <w:t>Sequence Diagram</w:t>
      </w:r>
      <w:bookmarkEnd w:id="280"/>
    </w:p>
    <w:p w14:paraId="403677C8" w14:textId="77777777" w:rsidR="009A3794" w:rsidRPr="00800670" w:rsidRDefault="009A3794" w:rsidP="009A3794">
      <w:r w:rsidRPr="00A61420">
        <w:rPr>
          <w:noProof/>
          <w:lang w:val="en-US"/>
        </w:rPr>
        <mc:AlternateContent>
          <mc:Choice Requires="wps">
            <w:drawing>
              <wp:anchor distT="0" distB="0" distL="114300" distR="114300" simplePos="0" relativeHeight="255890432" behindDoc="0" locked="0" layoutInCell="1" allowOverlap="1" wp14:anchorId="2DB76BF5" wp14:editId="70B5644D">
                <wp:simplePos x="0" y="0"/>
                <wp:positionH relativeFrom="rightMargin">
                  <wp:align>left</wp:align>
                </wp:positionH>
                <wp:positionV relativeFrom="paragraph">
                  <wp:posOffset>9524</wp:posOffset>
                </wp:positionV>
                <wp:extent cx="731520" cy="638175"/>
                <wp:effectExtent l="0" t="0" r="11430" b="28575"/>
                <wp:wrapNone/>
                <wp:docPr id="2881" name="Rectangle 2881"/>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7EEF31" w14:textId="77777777" w:rsidR="00944514" w:rsidRDefault="00944514" w:rsidP="009A379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76BF5" id="Rectangle 2881" o:spid="_x0000_s2628" style="position:absolute;margin-left:0;margin-top:.75pt;width:57.6pt;height:50.25pt;z-index:2558904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" fillcolor="#8064a2 [3207]" strokecolor="#5a5a5a [2109]" strokeweight="1pt">
                <v:textbox>
                  <w:txbxContent>
                    <w:p w14:paraId="477EEF31" w14:textId="77777777" w:rsidR="00944514" w:rsidRDefault="00944514" w:rsidP="009A3794">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891456" behindDoc="0" locked="0" layoutInCell="1" allowOverlap="1" wp14:anchorId="79D5D70E" wp14:editId="1BA8224F">
                <wp:simplePos x="0" y="0"/>
                <wp:positionH relativeFrom="column">
                  <wp:posOffset>4210050</wp:posOffset>
                </wp:positionH>
                <wp:positionV relativeFrom="paragraph">
                  <wp:posOffset>0</wp:posOffset>
                </wp:positionV>
                <wp:extent cx="1047750" cy="649605"/>
                <wp:effectExtent l="0" t="0" r="19050" b="17145"/>
                <wp:wrapNone/>
                <wp:docPr id="2883" name="Rectangle 2883"/>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C4808F5" w14:textId="77777777" w:rsidR="00944514" w:rsidRDefault="00944514" w:rsidP="009A379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5D70E" id="Rectangle 2883" o:spid="_x0000_s2629" style="position:absolute;margin-left:331.5pt;margin-top:0;width:82.5pt;height:51.15pt;z-index:2558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" fillcolor="#c0504d [3205]" strokecolor="#243f60 [1604]" strokeweight="1pt">
                <v:textbox>
                  <w:txbxContent>
                    <w:p w14:paraId="1C4808F5" w14:textId="77777777" w:rsidR="00944514" w:rsidRDefault="00944514" w:rsidP="009A3794">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889408" behindDoc="0" locked="0" layoutInCell="1" allowOverlap="1" wp14:anchorId="1C38EBAC" wp14:editId="4EB5D716">
                <wp:simplePos x="0" y="0"/>
                <wp:positionH relativeFrom="column">
                  <wp:posOffset>2496185</wp:posOffset>
                </wp:positionH>
                <wp:positionV relativeFrom="paragraph">
                  <wp:posOffset>8890</wp:posOffset>
                </wp:positionV>
                <wp:extent cx="1143000" cy="640080"/>
                <wp:effectExtent l="0" t="0" r="19050" b="26670"/>
                <wp:wrapNone/>
                <wp:docPr id="2884" name="Rectangle 288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EDFEC5A" w14:textId="77777777" w:rsidR="00944514" w:rsidRDefault="00944514" w:rsidP="009A379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38EBAC" id="Rectangle 2884" o:spid="_x0000_s2630" style="position:absolute;margin-left:196.55pt;margin-top:.7pt;width:90pt;height:50.4pt;z-index:25588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" fillcolor="#c0504d [3205]" strokecolor="#5a5a5a [2109]" strokeweight="1pt">
                <v:textbox>
                  <w:txbxContent>
                    <w:p w14:paraId="2EDFEC5A" w14:textId="77777777" w:rsidR="00944514" w:rsidRDefault="00944514" w:rsidP="009A3794">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887360" behindDoc="0" locked="0" layoutInCell="1" allowOverlap="1" wp14:anchorId="31094A46" wp14:editId="4C732CC1">
                <wp:simplePos x="0" y="0"/>
                <wp:positionH relativeFrom="margin">
                  <wp:posOffset>-323850</wp:posOffset>
                </wp:positionH>
                <wp:positionV relativeFrom="paragraph">
                  <wp:posOffset>8890</wp:posOffset>
                </wp:positionV>
                <wp:extent cx="822325" cy="640080"/>
                <wp:effectExtent l="0" t="0" r="15875" b="26670"/>
                <wp:wrapNone/>
                <wp:docPr id="2885" name="Rectangle 288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E49F0C" w14:textId="77777777" w:rsidR="00944514" w:rsidRDefault="00944514" w:rsidP="009A379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94A46" id="Rectangle 2885" o:spid="_x0000_s2631" style="position:absolute;margin-left:-25.5pt;margin-top:.7pt;width:64.75pt;height:50.4pt;z-index:25588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NAUuujEAgAADwYAAA4AAAAAAAAAAAAAAAAALgIAAGRycy9lMm9Eb2MueG1sUEsBAi0A&#10;FAAGAAgAAAAhAIccbzrgAAAACAEAAA8AAAAAAAAAAAAAAAAAHgUAAGRycy9kb3ducmV2LnhtbFBL&#10;BQYAAAAABAAEAPMAAAArBgAAAAA=&#10;" fillcolor="#f79646 [3209]" strokecolor="#5a5a5a [2109]" strokeweight="1pt">
                <v:textbox>
                  <w:txbxContent>
                    <w:p w14:paraId="0FE49F0C" w14:textId="77777777" w:rsidR="00944514" w:rsidRDefault="00944514" w:rsidP="009A3794">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888384" behindDoc="0" locked="0" layoutInCell="1" allowOverlap="1" wp14:anchorId="7988D355" wp14:editId="11206150">
                <wp:simplePos x="0" y="0"/>
                <wp:positionH relativeFrom="column">
                  <wp:posOffset>1000760</wp:posOffset>
                </wp:positionH>
                <wp:positionV relativeFrom="paragraph">
                  <wp:posOffset>8890</wp:posOffset>
                </wp:positionV>
                <wp:extent cx="828675" cy="640080"/>
                <wp:effectExtent l="0" t="0" r="28575" b="26670"/>
                <wp:wrapNone/>
                <wp:docPr id="2886" name="Rectangle 288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D1D472B" w14:textId="77777777" w:rsidR="00944514" w:rsidRDefault="00944514" w:rsidP="009A379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8D355" id="Rectangle 2886" o:spid="_x0000_s2632" style="position:absolute;margin-left:78.8pt;margin-top:.7pt;width:65.25pt;height:50.4pt;z-index:2558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JmkV4/FAgAADwYAAA4AAAAAAAAAAAAAAAAALgIAAGRycy9lMm9Eb2MueG1sUEsBAi0AFAAG&#10;AAgAAAAhAMUq6Z/cAAAACQEAAA8AAAAAAAAAAAAAAAAAHwUAAGRycy9kb3ducmV2LnhtbFBLBQYA&#10;AAAABAAEAPMAAAAoBgAAAAA=&#10;" fillcolor="#4f81bd [3204]" strokecolor="#5a5a5a [2109]" strokeweight="1pt">
                <v:textbox>
                  <w:txbxContent>
                    <w:p w14:paraId="7D1D472B" w14:textId="77777777" w:rsidR="00944514" w:rsidRDefault="00944514" w:rsidP="009A3794">
                      <w:pPr>
                        <w:jc w:val="center"/>
                      </w:pPr>
                      <w:r>
                        <w:t>Legato App</w:t>
                      </w:r>
                    </w:p>
                  </w:txbxContent>
                </v:textbox>
              </v:rect>
            </w:pict>
          </mc:Fallback>
        </mc:AlternateContent>
      </w:r>
    </w:p>
    <w:p w14:paraId="049DFC7E" w14:textId="77777777" w:rsidR="009A3794" w:rsidRDefault="009A3794" w:rsidP="009A3794"/>
    <w:p w14:paraId="3BEC102B" w14:textId="77777777" w:rsidR="009A3794" w:rsidRDefault="009A3794" w:rsidP="009A3794">
      <w:r w:rsidRPr="00215EAC">
        <w:rPr>
          <w:rFonts w:ascii="Arial" w:hAnsi="Arial" w:cs="Arial"/>
          <w:noProof/>
          <w:lang w:val="en-US"/>
        </w:rPr>
        <mc:AlternateContent>
          <mc:Choice Requires="wps">
            <w:drawing>
              <wp:anchor distT="0" distB="0" distL="114300" distR="114300" simplePos="0" relativeHeight="255896576" behindDoc="0" locked="0" layoutInCell="1" allowOverlap="1" wp14:anchorId="2241F03D" wp14:editId="56AA1426">
                <wp:simplePos x="0" y="0"/>
                <wp:positionH relativeFrom="column">
                  <wp:posOffset>5876925</wp:posOffset>
                </wp:positionH>
                <wp:positionV relativeFrom="paragraph">
                  <wp:posOffset>275590</wp:posOffset>
                </wp:positionV>
                <wp:extent cx="0" cy="7010400"/>
                <wp:effectExtent l="0" t="0" r="19050" b="19050"/>
                <wp:wrapNone/>
                <wp:docPr id="2887" name="Straight Connector 2887"/>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BF982" id="Straight Connector 2887" o:spid="_x0000_s1026" style="position:absolute;flip:x;z-index:2558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" strokecolor="#4579b8 [3044]"/>
            </w:pict>
          </mc:Fallback>
        </mc:AlternateContent>
      </w:r>
    </w:p>
    <w:p w14:paraId="6A350368" w14:textId="77777777" w:rsidR="009A3794" w:rsidRDefault="009A3794" w:rsidP="009A3794">
      <w:r w:rsidRPr="00215EAC">
        <w:rPr>
          <w:rFonts w:ascii="Arial" w:hAnsi="Arial" w:cs="Arial"/>
          <w:noProof/>
          <w:lang w:val="en-US"/>
        </w:rPr>
        <mc:AlternateContent>
          <mc:Choice Requires="wps">
            <w:drawing>
              <wp:anchor distT="0" distB="0" distL="114300" distR="114300" simplePos="0" relativeHeight="255895552" behindDoc="0" locked="0" layoutInCell="1" allowOverlap="1" wp14:anchorId="55D3D44A" wp14:editId="3A83F698">
                <wp:simplePos x="0" y="0"/>
                <wp:positionH relativeFrom="column">
                  <wp:posOffset>4743450</wp:posOffset>
                </wp:positionH>
                <wp:positionV relativeFrom="paragraph">
                  <wp:posOffset>89535</wp:posOffset>
                </wp:positionV>
                <wp:extent cx="0" cy="6991350"/>
                <wp:effectExtent l="0" t="0" r="19050" b="19050"/>
                <wp:wrapNone/>
                <wp:docPr id="2892" name="Straight Connector 2892"/>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FA087" id="Straight Connector 2892" o:spid="_x0000_s1026" style="position:absolute;z-index:2558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DVa5gq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894528" behindDoc="0" locked="0" layoutInCell="1" allowOverlap="1" wp14:anchorId="73980BA5" wp14:editId="2B039E65">
                <wp:simplePos x="0" y="0"/>
                <wp:positionH relativeFrom="column">
                  <wp:posOffset>3085465</wp:posOffset>
                </wp:positionH>
                <wp:positionV relativeFrom="paragraph">
                  <wp:posOffset>80010</wp:posOffset>
                </wp:positionV>
                <wp:extent cx="0" cy="6962775"/>
                <wp:effectExtent l="0" t="0" r="19050" b="28575"/>
                <wp:wrapNone/>
                <wp:docPr id="2916" name="Straight Connector 2916"/>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4A833" id="Straight Connector 2916" o:spid="_x0000_s1026" style="position:absolute;z-index:2558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893504" behindDoc="0" locked="0" layoutInCell="1" allowOverlap="1" wp14:anchorId="44E0606F" wp14:editId="6EE050B2">
                <wp:simplePos x="0" y="0"/>
                <wp:positionH relativeFrom="column">
                  <wp:posOffset>1447800</wp:posOffset>
                </wp:positionH>
                <wp:positionV relativeFrom="paragraph">
                  <wp:posOffset>89535</wp:posOffset>
                </wp:positionV>
                <wp:extent cx="0" cy="6991350"/>
                <wp:effectExtent l="0" t="0" r="19050" b="19050"/>
                <wp:wrapNone/>
                <wp:docPr id="2917" name="Straight Connector 2917"/>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56AEC" id="Straight Connector 2917" o:spid="_x0000_s1026" style="position:absolute;z-index:2558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5vLmL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892480" behindDoc="0" locked="0" layoutInCell="1" allowOverlap="1" wp14:anchorId="2E84BCB8" wp14:editId="3548A2A8">
                <wp:simplePos x="0" y="0"/>
                <wp:positionH relativeFrom="column">
                  <wp:posOffset>95250</wp:posOffset>
                </wp:positionH>
                <wp:positionV relativeFrom="paragraph">
                  <wp:posOffset>80010</wp:posOffset>
                </wp:positionV>
                <wp:extent cx="0" cy="7000875"/>
                <wp:effectExtent l="0" t="0" r="19050" b="28575"/>
                <wp:wrapNone/>
                <wp:docPr id="2918" name="Straight Connector 2918"/>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2885C" id="Straight Connector 2918" o:spid="_x0000_s1026" style="position:absolute;flip:x;z-index:2558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DUI1pk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5897600" behindDoc="1" locked="0" layoutInCell="1" allowOverlap="1" wp14:anchorId="3E94C945" wp14:editId="6CFA256B">
                <wp:simplePos x="0" y="0"/>
                <wp:positionH relativeFrom="column">
                  <wp:posOffset>1600200</wp:posOffset>
                </wp:positionH>
                <wp:positionV relativeFrom="paragraph">
                  <wp:posOffset>14605</wp:posOffset>
                </wp:positionV>
                <wp:extent cx="1247775" cy="552450"/>
                <wp:effectExtent l="0" t="0" r="9525" b="0"/>
                <wp:wrapNone/>
                <wp:docPr id="2921" name="Rounded Rectangle 2921"/>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9B9CBC" w14:textId="77777777" w:rsidR="00944514" w:rsidRPr="00B6176C" w:rsidRDefault="00944514" w:rsidP="009A3794">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94C945" id="Rounded Rectangle 2921" o:spid="_x0000_s2633" style="position:absolute;margin-left:126pt;margin-top:1.15pt;width:98.25pt;height:43.5pt;z-index:-24741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EyNQIoYCAABSBQAADgAAAAAAAAAAAAAAAAAuAgAAZHJzL2Uyb0RvYy54bWxQSwECLQAUAAYACAAA&#10;ACEAemecSd4AAAAIAQAADwAAAAAAAAAAAAAAAADgBAAAZHJzL2Rvd25yZXYueG1sUEsFBgAAAAAE&#10;AAQA8wAAAOsFAAAAAA==&#10;" fillcolor="white [3201]" stroked="f" strokeweight="2pt">
                <v:textbox>
                  <w:txbxContent>
                    <w:p w14:paraId="239B9CBC" w14:textId="77777777" w:rsidR="00944514" w:rsidRPr="00B6176C" w:rsidRDefault="00944514" w:rsidP="009A3794">
                      <w:r>
                        <w:t>AT server setup initialisation</w:t>
                      </w:r>
                    </w:p>
                  </w:txbxContent>
                </v:textbox>
              </v:roundrect>
            </w:pict>
          </mc:Fallback>
        </mc:AlternateContent>
      </w:r>
    </w:p>
    <w:p w14:paraId="0ED0990E" w14:textId="77777777" w:rsidR="009A3794" w:rsidRDefault="009A3794" w:rsidP="009A3794">
      <w:r>
        <w:rPr>
          <w:noProof/>
          <w:lang w:val="en-US"/>
        </w:rPr>
        <mc:AlternateContent>
          <mc:Choice Requires="wps">
            <w:drawing>
              <wp:anchor distT="0" distB="0" distL="114300" distR="114300" simplePos="0" relativeHeight="255898624" behindDoc="0" locked="0" layoutInCell="1" allowOverlap="1" wp14:anchorId="537A7367" wp14:editId="1BAA283D">
                <wp:simplePos x="0" y="0"/>
                <wp:positionH relativeFrom="column">
                  <wp:posOffset>1447165</wp:posOffset>
                </wp:positionH>
                <wp:positionV relativeFrom="paragraph">
                  <wp:posOffset>88900</wp:posOffset>
                </wp:positionV>
                <wp:extent cx="1647825" cy="0"/>
                <wp:effectExtent l="0" t="76200" r="9525" b="95250"/>
                <wp:wrapNone/>
                <wp:docPr id="2922" name="Straight Arrow Connector 2922"/>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A139F80" id="Straight Arrow Connector 2922" o:spid="_x0000_s1026" type="#_x0000_t32" style="position:absolute;margin-left:113.95pt;margin-top:7pt;width:129.75pt;height:0;z-index:25589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" strokecolor="#4579b8 [3044]">
                <v:stroke endarrow="block"/>
              </v:shape>
            </w:pict>
          </mc:Fallback>
        </mc:AlternateContent>
      </w:r>
    </w:p>
    <w:p w14:paraId="738C739E" w14:textId="77777777" w:rsidR="009A3794" w:rsidRDefault="009A3794" w:rsidP="009A3794">
      <w:r w:rsidRPr="006F3F7D">
        <w:rPr>
          <w:noProof/>
          <w:lang w:val="en-US"/>
        </w:rPr>
        <mc:AlternateContent>
          <mc:Choice Requires="wps">
            <w:drawing>
              <wp:anchor distT="0" distB="0" distL="114300" distR="114300" simplePos="0" relativeHeight="255899648" behindDoc="0" locked="0" layoutInCell="1" allowOverlap="1" wp14:anchorId="69D65C43" wp14:editId="5F9E67B4">
                <wp:simplePos x="0" y="0"/>
                <wp:positionH relativeFrom="margin">
                  <wp:posOffset>2247900</wp:posOffset>
                </wp:positionH>
                <wp:positionV relativeFrom="paragraph">
                  <wp:posOffset>69216</wp:posOffset>
                </wp:positionV>
                <wp:extent cx="1676400" cy="1619250"/>
                <wp:effectExtent l="0" t="0" r="19050" b="19050"/>
                <wp:wrapNone/>
                <wp:docPr id="2923" name="Flowchart: Decision 2923"/>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459C5AEC" w14:textId="77777777" w:rsidR="00944514" w:rsidRDefault="00944514" w:rsidP="009A3794">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5C43" id="Flowchart: Decision 2923" o:spid="_x0000_s2634" type="#_x0000_t110" style="position:absolute;margin-left:177pt;margin-top:5.45pt;width:132pt;height:127.5pt;z-index:25589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Id+dXSGAgAAVgUAAA4AAAAAAAAAAAAAAAAALgIAAGRycy9lMm9Eb2MueG1sUEsBAi0AFAAG&#10;AAgAAAAhACSZZJ/iAAAACgEAAA8AAAAAAAAAAAAAAAAA4AQAAGRycy9kb3ducmV2LnhtbFBLBQYA&#10;AAAABAAEAPMAAADvBQAAAAA=&#10;" fillcolor="white [3201]" strokecolor="#4f81bd [3204]" strokeweight="1pt">
                <v:textbox>
                  <w:txbxContent>
                    <w:p w14:paraId="459C5AEC" w14:textId="77777777" w:rsidR="00944514" w:rsidRDefault="00944514" w:rsidP="009A3794">
                      <w:pPr>
                        <w:jc w:val="center"/>
                      </w:pPr>
                      <w:r>
                        <w:t>Is AT command known by server</w:t>
                      </w:r>
                    </w:p>
                  </w:txbxContent>
                </v:textbox>
                <w10:wrap anchorx="margin"/>
              </v:shape>
            </w:pict>
          </mc:Fallback>
        </mc:AlternateContent>
      </w:r>
    </w:p>
    <w:p w14:paraId="6E3C63D0" w14:textId="77777777" w:rsidR="009A3794" w:rsidRDefault="009A3794" w:rsidP="009A3794"/>
    <w:p w14:paraId="1DCE26AA" w14:textId="77777777" w:rsidR="009A3794" w:rsidRDefault="009A3794" w:rsidP="009A3794"/>
    <w:p w14:paraId="08AE043B" w14:textId="77777777" w:rsidR="009A3794" w:rsidRDefault="009A3794" w:rsidP="009A3794">
      <w:r w:rsidRPr="006F3F7D">
        <w:rPr>
          <w:noProof/>
          <w:lang w:val="en-US"/>
        </w:rPr>
        <mc:AlternateContent>
          <mc:Choice Requires="wps">
            <w:drawing>
              <wp:anchor distT="0" distB="0" distL="114300" distR="114300" simplePos="0" relativeHeight="255900672" behindDoc="1" locked="0" layoutInCell="1" allowOverlap="1" wp14:anchorId="5AFD5DC6" wp14:editId="450358A9">
                <wp:simplePos x="0" y="0"/>
                <wp:positionH relativeFrom="margin">
                  <wp:align>left</wp:align>
                </wp:positionH>
                <wp:positionV relativeFrom="paragraph">
                  <wp:posOffset>11430</wp:posOffset>
                </wp:positionV>
                <wp:extent cx="2390775" cy="304800"/>
                <wp:effectExtent l="0" t="0" r="9525" b="0"/>
                <wp:wrapNone/>
                <wp:docPr id="2925" name="Rounded Rectangle 2925"/>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DACB91A" w14:textId="289B4DCE" w:rsidR="00944514" w:rsidRPr="00B6176C" w:rsidRDefault="00944514" w:rsidP="009A3794">
                            <w:r>
                              <w:t xml:space="preserve">  AT Command AT+</w:t>
                            </w:r>
                            <w:r w:rsidRPr="00A9460B">
                              <w:t xml:space="preserve"> </w:t>
                            </w:r>
                            <w:r>
                              <w:t>KCERTSTORE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FD5DC6" id="Rounded Rectangle 2925" o:spid="_x0000_s2635" style="position:absolute;margin-left:0;margin-top:.9pt;width:188.25pt;height:24pt;z-index:-24741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" fillcolor="white [3201]" stroked="f" strokeweight="2pt">
                <v:textbox>
                  <w:txbxContent>
                    <w:p w14:paraId="5DACB91A" w14:textId="289B4DCE" w:rsidR="00944514" w:rsidRPr="00B6176C" w:rsidRDefault="00944514" w:rsidP="009A3794">
                      <w:r>
                        <w:t xml:space="preserve">  AT Command AT+</w:t>
                      </w:r>
                      <w:r w:rsidRPr="00A9460B">
                        <w:t xml:space="preserve"> </w:t>
                      </w:r>
                      <w:r>
                        <w:t>KCERTSTORE</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5903744" behindDoc="0" locked="0" layoutInCell="1" allowOverlap="1" wp14:anchorId="2C6D1C2B" wp14:editId="70DE701D">
                <wp:simplePos x="0" y="0"/>
                <wp:positionH relativeFrom="column">
                  <wp:posOffset>4200525</wp:posOffset>
                </wp:positionH>
                <wp:positionV relativeFrom="paragraph">
                  <wp:posOffset>128270</wp:posOffset>
                </wp:positionV>
                <wp:extent cx="428625" cy="314325"/>
                <wp:effectExtent l="0" t="0" r="9525" b="9525"/>
                <wp:wrapNone/>
                <wp:docPr id="2926" name="Rounded Rectangle 292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7402919" w14:textId="77777777" w:rsidR="00944514" w:rsidRPr="00B6176C" w:rsidRDefault="00944514" w:rsidP="009A3794">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6D1C2B" id="Rounded Rectangle 2926" o:spid="_x0000_s2636" style="position:absolute;margin-left:330.75pt;margin-top:10.1pt;width:33.75pt;height:24.75pt;z-index:2559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" fillcolor="white [3201]" stroked="f" strokeweight="2pt">
                <v:textbox>
                  <w:txbxContent>
                    <w:p w14:paraId="07402919" w14:textId="77777777" w:rsidR="00944514" w:rsidRPr="00B6176C" w:rsidRDefault="00944514" w:rsidP="009A3794">
                      <w:pPr>
                        <w:jc w:val="center"/>
                      </w:pPr>
                      <w:r>
                        <w:t>No</w:t>
                      </w:r>
                    </w:p>
                  </w:txbxContent>
                </v:textbox>
              </v:roundrect>
            </w:pict>
          </mc:Fallback>
        </mc:AlternateContent>
      </w:r>
    </w:p>
    <w:p w14:paraId="16E4EEF4" w14:textId="77777777" w:rsidR="009A3794" w:rsidRDefault="009A3794" w:rsidP="009A3794">
      <w:r>
        <w:rPr>
          <w:noProof/>
          <w:lang w:val="en-US"/>
        </w:rPr>
        <mc:AlternateContent>
          <mc:Choice Requires="wps">
            <w:drawing>
              <wp:anchor distT="0" distB="0" distL="114300" distR="114300" simplePos="0" relativeHeight="255902720" behindDoc="0" locked="0" layoutInCell="1" allowOverlap="1" wp14:anchorId="20800837" wp14:editId="6AC7ED3C">
                <wp:simplePos x="0" y="0"/>
                <wp:positionH relativeFrom="column">
                  <wp:posOffset>3933825</wp:posOffset>
                </wp:positionH>
                <wp:positionV relativeFrom="paragraph">
                  <wp:posOffset>136525</wp:posOffset>
                </wp:positionV>
                <wp:extent cx="1971675" cy="0"/>
                <wp:effectExtent l="0" t="76200" r="9525" b="95250"/>
                <wp:wrapNone/>
                <wp:docPr id="2927" name="Straight Arrow Connector 2927"/>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68A4D" id="Straight Arrow Connector 2927" o:spid="_x0000_s1026" type="#_x0000_t32" style="position:absolute;margin-left:309.75pt;margin-top:10.75pt;width:155.25pt;height:0;flip:y;z-index:2559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A5Drq7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5901696" behindDoc="0" locked="0" layoutInCell="1" allowOverlap="1" wp14:anchorId="12E50D09" wp14:editId="7831DE05">
                <wp:simplePos x="0" y="0"/>
                <wp:positionH relativeFrom="column">
                  <wp:posOffset>85725</wp:posOffset>
                </wp:positionH>
                <wp:positionV relativeFrom="paragraph">
                  <wp:posOffset>133985</wp:posOffset>
                </wp:positionV>
                <wp:extent cx="2171700" cy="0"/>
                <wp:effectExtent l="0" t="76200" r="19050" b="95250"/>
                <wp:wrapNone/>
                <wp:docPr id="2930" name="Straight Arrow Connector 2930"/>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894B9" id="Straight Arrow Connector 2930" o:spid="_x0000_s1026" type="#_x0000_t32" style="position:absolute;margin-left:6.75pt;margin-top:10.55pt;width:171pt;height:0;z-index:2559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Aovlk01gEAAAYE&#10;AAAOAAAAAAAAAAAAAAAAAC4CAABkcnMvZTJvRG9jLnhtbFBLAQItABQABgAIAAAAIQDLC3Xu2QAA&#10;AAgBAAAPAAAAAAAAAAAAAAAAADAEAABkcnMvZG93bnJldi54bWxQSwUGAAAAAAQABADzAAAANgUA&#10;AAAA&#10;" strokecolor="#4579b8 [3044]">
                <v:stroke endarrow="block"/>
              </v:shape>
            </w:pict>
          </mc:Fallback>
        </mc:AlternateContent>
      </w:r>
    </w:p>
    <w:p w14:paraId="67AFBDDC" w14:textId="77777777" w:rsidR="009A3794" w:rsidRDefault="009A3794" w:rsidP="009A3794"/>
    <w:p w14:paraId="5C139C1A" w14:textId="77777777" w:rsidR="009A3794" w:rsidRDefault="009A3794" w:rsidP="009A3794"/>
    <w:p w14:paraId="775882F5" w14:textId="77777777" w:rsidR="009A3794" w:rsidRDefault="009A3794" w:rsidP="009A3794"/>
    <w:p w14:paraId="19A4F854" w14:textId="77777777" w:rsidR="009A3794" w:rsidRDefault="009A3794" w:rsidP="009A3794"/>
    <w:p w14:paraId="68D763CA" w14:textId="77777777" w:rsidR="009A3794" w:rsidRDefault="009A3794" w:rsidP="009A3794">
      <w:r w:rsidRPr="006F3F7D">
        <w:rPr>
          <w:noProof/>
          <w:lang w:val="en-US"/>
        </w:rPr>
        <mc:AlternateContent>
          <mc:Choice Requires="wps">
            <w:drawing>
              <wp:anchor distT="0" distB="0" distL="114300" distR="114300" simplePos="0" relativeHeight="255904768" behindDoc="0" locked="0" layoutInCell="1" allowOverlap="1" wp14:anchorId="2C1F5829" wp14:editId="4985D790">
                <wp:simplePos x="0" y="0"/>
                <wp:positionH relativeFrom="column">
                  <wp:posOffset>2828925</wp:posOffset>
                </wp:positionH>
                <wp:positionV relativeFrom="paragraph">
                  <wp:posOffset>118745</wp:posOffset>
                </wp:positionV>
                <wp:extent cx="523875" cy="314325"/>
                <wp:effectExtent l="0" t="0" r="9525" b="9525"/>
                <wp:wrapNone/>
                <wp:docPr id="2931" name="Rounded Rectangle 293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6A186A7" w14:textId="77777777" w:rsidR="00944514" w:rsidRPr="00B6176C" w:rsidRDefault="00944514" w:rsidP="009A3794">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F5829" id="Rounded Rectangle 2931" o:spid="_x0000_s2637" style="position:absolute;margin-left:222.75pt;margin-top:9.35pt;width:41.25pt;height:24.75pt;z-index:2559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" fillcolor="white [3201]" stroked="f" strokeweight="2pt">
                <v:textbox>
                  <w:txbxContent>
                    <w:p w14:paraId="06A186A7" w14:textId="77777777" w:rsidR="00944514" w:rsidRPr="00B6176C" w:rsidRDefault="00944514" w:rsidP="009A3794">
                      <w:pPr>
                        <w:jc w:val="center"/>
                      </w:pPr>
                      <w:r>
                        <w:t>Yes</w:t>
                      </w:r>
                    </w:p>
                  </w:txbxContent>
                </v:textbox>
              </v:roundrect>
            </w:pict>
          </mc:Fallback>
        </mc:AlternateContent>
      </w:r>
    </w:p>
    <w:p w14:paraId="2A1C1BD8" w14:textId="77777777" w:rsidR="009A3794" w:rsidRDefault="009A3794" w:rsidP="009A3794"/>
    <w:p w14:paraId="1364F0AF" w14:textId="77777777" w:rsidR="009A3794" w:rsidRDefault="009A3794" w:rsidP="009A3794"/>
    <w:p w14:paraId="22721A6E" w14:textId="77777777" w:rsidR="009A3794" w:rsidRDefault="009A3794" w:rsidP="009A3794">
      <w:r w:rsidRPr="004018A4">
        <w:rPr>
          <w:noProof/>
          <w:lang w:val="en-US"/>
        </w:rPr>
        <mc:AlternateContent>
          <mc:Choice Requires="wps">
            <w:drawing>
              <wp:anchor distT="0" distB="0" distL="114300" distR="114300" simplePos="0" relativeHeight="255905792" behindDoc="0" locked="0" layoutInCell="1" allowOverlap="1" wp14:anchorId="2EAB91C5" wp14:editId="0703FFF9">
                <wp:simplePos x="0" y="0"/>
                <wp:positionH relativeFrom="column">
                  <wp:posOffset>2362200</wp:posOffset>
                </wp:positionH>
                <wp:positionV relativeFrom="paragraph">
                  <wp:posOffset>10160</wp:posOffset>
                </wp:positionV>
                <wp:extent cx="1447800" cy="666750"/>
                <wp:effectExtent l="0" t="0" r="19050" b="19050"/>
                <wp:wrapNone/>
                <wp:docPr id="2932" name="Flowchart: Process 2932"/>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003868A" w14:textId="77777777" w:rsidR="00944514" w:rsidRDefault="00944514" w:rsidP="009A3794">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B91C5" id="Flowchart: Process 2932" o:spid="_x0000_s2638" type="#_x0000_t109" style="position:absolute;margin-left:186pt;margin-top:.8pt;width:114pt;height:52.5pt;z-index:2559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LVdnUGE&#10;AgAAUwUAAA4AAAAAAAAAAAAAAAAALgIAAGRycy9lMm9Eb2MueG1sUEsBAi0AFAAGAAgAAAAhAJ3n&#10;hlbbAAAACQEAAA8AAAAAAAAAAAAAAAAA3gQAAGRycy9kb3ducmV2LnhtbFBLBQYAAAAABAAEAPMA&#10;AADmBQAAAAA=&#10;" fillcolor="white [3201]" strokecolor="#4f81bd [3204]" strokeweight="1pt">
                <v:textbox>
                  <w:txbxContent>
                    <w:p w14:paraId="0003868A" w14:textId="77777777" w:rsidR="00944514" w:rsidRDefault="00944514" w:rsidP="009A3794">
                      <w:pPr>
                        <w:jc w:val="center"/>
                      </w:pPr>
                      <w:r>
                        <w:t>Treat the command with corresponding handler</w:t>
                      </w:r>
                    </w:p>
                  </w:txbxContent>
                </v:textbox>
              </v:shape>
            </w:pict>
          </mc:Fallback>
        </mc:AlternateContent>
      </w:r>
    </w:p>
    <w:p w14:paraId="0E6CB1ED" w14:textId="77777777" w:rsidR="009A3794" w:rsidRDefault="009A3794" w:rsidP="009A3794">
      <w:r>
        <w:rPr>
          <w:noProof/>
          <w:lang w:val="en-US"/>
        </w:rPr>
        <mc:AlternateContent>
          <mc:Choice Requires="wps">
            <w:drawing>
              <wp:anchor distT="0" distB="0" distL="114300" distR="114300" simplePos="0" relativeHeight="255906816" behindDoc="0" locked="0" layoutInCell="1" allowOverlap="1" wp14:anchorId="3F7F98EC" wp14:editId="1D1A68AF">
                <wp:simplePos x="0" y="0"/>
                <wp:positionH relativeFrom="column">
                  <wp:posOffset>1443355</wp:posOffset>
                </wp:positionH>
                <wp:positionV relativeFrom="paragraph">
                  <wp:posOffset>184785</wp:posOffset>
                </wp:positionV>
                <wp:extent cx="918845" cy="0"/>
                <wp:effectExtent l="38100" t="76200" r="0" b="95250"/>
                <wp:wrapNone/>
                <wp:docPr id="2962" name="Straight Arrow Connector 2962"/>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204DE4B" id="Straight Arrow Connector 2962" o:spid="_x0000_s1026" type="#_x0000_t32" style="position:absolute;margin-left:113.65pt;margin-top:14.55pt;width:72.35pt;height:0;flip:x;z-index:25590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Nd+Th94BAAAPBAAADgAAAAAAAAAAAAAAAAAuAgAAZHJzL2Uyb0RvYy54bWxQSwECLQAUAAYA&#10;CAAAACEAPTR5d94AAAAJAQAADwAAAAAAAAAAAAAAAAA4BAAAZHJzL2Rvd25yZXYueG1sUEsFBgAA&#10;AAAEAAQA8wAAAEMFAAAAAA==&#10;" strokecolor="#4579b8 [3044]">
                <v:stroke endarrow="block"/>
              </v:shape>
            </w:pict>
          </mc:Fallback>
        </mc:AlternateContent>
      </w:r>
    </w:p>
    <w:p w14:paraId="7AF27AE8" w14:textId="77777777" w:rsidR="009A3794" w:rsidRDefault="009A3794" w:rsidP="009A3794"/>
    <w:p w14:paraId="4361FDC2" w14:textId="77777777" w:rsidR="009A3794" w:rsidRDefault="009A3794" w:rsidP="009A3794">
      <w:r>
        <w:rPr>
          <w:noProof/>
          <w:lang w:val="en-US"/>
        </w:rPr>
        <mc:AlternateContent>
          <mc:Choice Requires="wps">
            <w:drawing>
              <wp:anchor distT="0" distB="0" distL="114300" distR="114300" simplePos="0" relativeHeight="255907840" behindDoc="0" locked="0" layoutInCell="1" allowOverlap="1" wp14:anchorId="192EB7FA" wp14:editId="3054A05A">
                <wp:simplePos x="0" y="0"/>
                <wp:positionH relativeFrom="margin">
                  <wp:posOffset>866775</wp:posOffset>
                </wp:positionH>
                <wp:positionV relativeFrom="paragraph">
                  <wp:posOffset>14605</wp:posOffset>
                </wp:positionV>
                <wp:extent cx="1171575" cy="485775"/>
                <wp:effectExtent l="0" t="0" r="28575" b="28575"/>
                <wp:wrapNone/>
                <wp:docPr id="2963" name="Flowchart: Process 2963"/>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25999F8" w14:textId="77777777" w:rsidR="00944514" w:rsidRDefault="00944514" w:rsidP="009A3794">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EB7FA" id="Flowchart: Process 2963" o:spid="_x0000_s2639" type="#_x0000_t109" style="position:absolute;margin-left:68.25pt;margin-top:1.15pt;width:92.25pt;height:38.25pt;z-index:25590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" fillcolor="white [3201]" strokecolor="#4f81bd [3204]" strokeweight="1pt">
                <v:textbox>
                  <w:txbxContent>
                    <w:p w14:paraId="025999F8" w14:textId="77777777" w:rsidR="00944514" w:rsidRDefault="00944514" w:rsidP="009A3794">
                      <w:pPr>
                        <w:jc w:val="center"/>
                      </w:pPr>
                      <w:r>
                        <w:t>Check AT command type</w:t>
                      </w:r>
                    </w:p>
                  </w:txbxContent>
                </v:textbox>
                <w10:wrap anchorx="margin"/>
              </v:shape>
            </w:pict>
          </mc:Fallback>
        </mc:AlternateContent>
      </w:r>
    </w:p>
    <w:p w14:paraId="2150CF79" w14:textId="77777777" w:rsidR="009A3794" w:rsidRDefault="009A3794" w:rsidP="009A3794"/>
    <w:p w14:paraId="34342030" w14:textId="77777777" w:rsidR="009A3794" w:rsidRDefault="009A3794" w:rsidP="009A3794"/>
    <w:p w14:paraId="4EC39300" w14:textId="77777777" w:rsidR="009A3794" w:rsidRDefault="009A3794" w:rsidP="009A3794">
      <w:r w:rsidRPr="00161089">
        <w:rPr>
          <w:rFonts w:asciiTheme="minorHAnsi" w:hAnsiTheme="minorHAnsi" w:cs="Arial"/>
          <w:noProof/>
          <w:sz w:val="20"/>
          <w:lang w:val="en-US"/>
        </w:rPr>
        <mc:AlternateContent>
          <mc:Choice Requires="wps">
            <w:drawing>
              <wp:anchor distT="0" distB="0" distL="114300" distR="114300" simplePos="0" relativeHeight="255908864" behindDoc="0" locked="0" layoutInCell="1" allowOverlap="1" wp14:anchorId="39986ED1" wp14:editId="27E024C4">
                <wp:simplePos x="0" y="0"/>
                <wp:positionH relativeFrom="column">
                  <wp:posOffset>551815</wp:posOffset>
                </wp:positionH>
                <wp:positionV relativeFrom="paragraph">
                  <wp:posOffset>74295</wp:posOffset>
                </wp:positionV>
                <wp:extent cx="1800225" cy="1333500"/>
                <wp:effectExtent l="0" t="0" r="28575" b="19050"/>
                <wp:wrapNone/>
                <wp:docPr id="2970" name="Diamond 2970"/>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7C253A3" w14:textId="77777777" w:rsidR="00944514" w:rsidRPr="00003244" w:rsidRDefault="00944514" w:rsidP="009A3794">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86ED1" id="Diamond 2970" o:spid="_x0000_s2640" type="#_x0000_t4" style="position:absolute;margin-left:43.45pt;margin-top:5.85pt;width:141.75pt;height:105pt;z-index:2559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GnwNJ6QAgAAfQUAAA4AAAAAAAAAAAAAAAAALgIAAGRycy9lMm9Eb2MueG1s&#10;UEsBAi0AFAAGAAgAAAAhAEtq3cDhAAAACQEAAA8AAAAAAAAAAAAAAAAA6gQAAGRycy9kb3ducmV2&#10;LnhtbFBLBQYAAAAABAAEAPMAAAD4BQAAAAA=&#10;" fillcolor="white [3201]" strokecolor="#4f81bd [3204]" strokeweight="1pt">
                <v:textbox>
                  <w:txbxContent>
                    <w:p w14:paraId="07C253A3" w14:textId="77777777" w:rsidR="00944514" w:rsidRPr="00003244" w:rsidRDefault="00944514" w:rsidP="009A3794">
                      <w:pPr>
                        <w:jc w:val="center"/>
                        <w:rPr>
                          <w:rFonts w:ascii="Arial" w:hAnsi="Arial" w:cs="Arial"/>
                          <w:sz w:val="20"/>
                        </w:rPr>
                      </w:pPr>
                      <w:r>
                        <w:rPr>
                          <w:rFonts w:ascii="Arial" w:hAnsi="Arial" w:cs="Arial"/>
                          <w:sz w:val="20"/>
                        </w:rPr>
                        <w:t>If CMD_TYPE_TEST</w:t>
                      </w:r>
                    </w:p>
                  </w:txbxContent>
                </v:textbox>
              </v:shape>
            </w:pict>
          </mc:Fallback>
        </mc:AlternateContent>
      </w:r>
    </w:p>
    <w:p w14:paraId="3FEB3E5E" w14:textId="77777777" w:rsidR="009A3794" w:rsidRDefault="009A3794" w:rsidP="009A3794">
      <w:r>
        <w:rPr>
          <w:rFonts w:ascii="Times New Roman" w:eastAsiaTheme="minorHAnsi" w:hAnsi="Times New Roman"/>
          <w:noProof/>
          <w:szCs w:val="24"/>
          <w:lang w:val="en-US"/>
        </w:rPr>
        <mc:AlternateContent>
          <mc:Choice Requires="wps">
            <w:drawing>
              <wp:anchor distT="0" distB="0" distL="114300" distR="114300" simplePos="0" relativeHeight="255938560" behindDoc="0" locked="0" layoutInCell="1" allowOverlap="1" wp14:anchorId="5CEF28B3" wp14:editId="5DF94F64">
                <wp:simplePos x="0" y="0"/>
                <wp:positionH relativeFrom="column">
                  <wp:posOffset>3438525</wp:posOffset>
                </wp:positionH>
                <wp:positionV relativeFrom="paragraph">
                  <wp:posOffset>191135</wp:posOffset>
                </wp:positionV>
                <wp:extent cx="1762125" cy="704850"/>
                <wp:effectExtent l="57150" t="38100" r="85725" b="95250"/>
                <wp:wrapNone/>
                <wp:docPr id="2976" name="Rectangle 297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549CDF6" w14:textId="77777777" w:rsidR="00944514" w:rsidRPr="00755387" w:rsidRDefault="00944514" w:rsidP="009A3794">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EF28B3" id="Rectangle 2976" o:spid="_x0000_s2641" style="position:absolute;margin-left:270.75pt;margin-top:15.05pt;width:138.75pt;height:55.5pt;z-index:2559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" fillcolor="#92d050" strokecolor="#92d050">
                <v:shadow on="t" color="black" opacity="24903f" origin=",.5" offset="0,.55556mm"/>
                <v:textbox>
                  <w:txbxContent>
                    <w:p w14:paraId="7549CDF6" w14:textId="77777777" w:rsidR="00944514" w:rsidRPr="00755387" w:rsidRDefault="00944514" w:rsidP="009A3794">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3EC46E0C" w14:textId="77777777" w:rsidR="009A3794" w:rsidRDefault="009A3794" w:rsidP="009A3794">
      <w:r>
        <w:t xml:space="preserve">            </w:t>
      </w:r>
    </w:p>
    <w:p w14:paraId="10BE8A4B" w14:textId="77777777" w:rsidR="009A3794" w:rsidRDefault="009A3794" w:rsidP="009A3794">
      <w:r>
        <w:rPr>
          <w:noProof/>
          <w:lang w:val="en-US"/>
        </w:rPr>
        <mc:AlternateContent>
          <mc:Choice Requires="wps">
            <w:drawing>
              <wp:anchor distT="0" distB="0" distL="114300" distR="114300" simplePos="0" relativeHeight="255939584" behindDoc="0" locked="0" layoutInCell="1" allowOverlap="1" wp14:anchorId="40678C8A" wp14:editId="5F876279">
                <wp:simplePos x="0" y="0"/>
                <wp:positionH relativeFrom="column">
                  <wp:posOffset>2352040</wp:posOffset>
                </wp:positionH>
                <wp:positionV relativeFrom="paragraph">
                  <wp:posOffset>187325</wp:posOffset>
                </wp:positionV>
                <wp:extent cx="1095375" cy="0"/>
                <wp:effectExtent l="0" t="76200" r="9525" b="95250"/>
                <wp:wrapNone/>
                <wp:docPr id="2986" name="Straight Arrow Connector 2986"/>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BDE316" id="Straight Arrow Connector 2986" o:spid="_x0000_s1026" type="#_x0000_t32" style="position:absolute;margin-left:185.2pt;margin-top:14.75pt;width:86.25pt;height:0;z-index:25593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" strokecolor="#4579b8 [3044]">
                <v:stroke endarrow="block"/>
              </v:shape>
            </w:pict>
          </mc:Fallback>
        </mc:AlternateContent>
      </w:r>
      <w:r w:rsidRPr="006F3F7D">
        <w:rPr>
          <w:noProof/>
          <w:lang w:val="en-US"/>
        </w:rPr>
        <mc:AlternateContent>
          <mc:Choice Requires="wps">
            <w:drawing>
              <wp:anchor distT="0" distB="0" distL="114300" distR="114300" simplePos="0" relativeHeight="255886336" behindDoc="0" locked="0" layoutInCell="1" allowOverlap="1" wp14:anchorId="67D99BB7" wp14:editId="22379A91">
                <wp:simplePos x="0" y="0"/>
                <wp:positionH relativeFrom="margin">
                  <wp:posOffset>1400175</wp:posOffset>
                </wp:positionH>
                <wp:positionV relativeFrom="paragraph">
                  <wp:posOffset>162560</wp:posOffset>
                </wp:positionV>
                <wp:extent cx="523875" cy="314325"/>
                <wp:effectExtent l="0" t="0" r="9525" b="9525"/>
                <wp:wrapNone/>
                <wp:docPr id="2987" name="Rounded Rectangle 2987"/>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A0848D2" w14:textId="77777777" w:rsidR="00944514" w:rsidRPr="00B6176C" w:rsidRDefault="00944514" w:rsidP="009A3794">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D99BB7" id="Rounded Rectangle 2987" o:spid="_x0000_s2642" style="position:absolute;margin-left:110.25pt;margin-top:12.8pt;width:41.25pt;height:24.75pt;z-index:25588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MWU&#10;SuqEAgAAUQUAAA4AAAAAAAAAAAAAAAAALgIAAGRycy9lMm9Eb2MueG1sUEsBAi0AFAAGAAgAAAAh&#10;APCl/6LeAAAACQEAAA8AAAAAAAAAAAAAAAAA3gQAAGRycy9kb3ducmV2LnhtbFBLBQYAAAAABAAE&#10;APMAAADpBQAAAAA=&#10;" fillcolor="white [3201]" stroked="f" strokeweight="2pt">
                <v:textbox>
                  <w:txbxContent>
                    <w:p w14:paraId="6A0848D2" w14:textId="77777777" w:rsidR="00944514" w:rsidRPr="00B6176C" w:rsidRDefault="00944514" w:rsidP="009A3794">
                      <w:pPr>
                        <w:jc w:val="center"/>
                      </w:pPr>
                      <w:r>
                        <w:t>Yes</w:t>
                      </w:r>
                    </w:p>
                  </w:txbxContent>
                </v:textbox>
                <w10:wrap anchorx="margin"/>
              </v:roundrect>
            </w:pict>
          </mc:Fallback>
        </mc:AlternateContent>
      </w:r>
      <w:r>
        <w:t xml:space="preserve">                                                                       Yes</w:t>
      </w:r>
    </w:p>
    <w:p w14:paraId="78CC211B" w14:textId="77777777" w:rsidR="009A3794" w:rsidRDefault="009A3794" w:rsidP="009A3794">
      <w:r>
        <w:t xml:space="preserve">    </w:t>
      </w:r>
    </w:p>
    <w:p w14:paraId="4A1EFC0C" w14:textId="77777777" w:rsidR="009A3794" w:rsidRDefault="009A3794" w:rsidP="009A3794"/>
    <w:p w14:paraId="21B84049" w14:textId="77777777" w:rsidR="009A3794" w:rsidRDefault="009A3794" w:rsidP="009A3794"/>
    <w:p w14:paraId="348707E3" w14:textId="77777777" w:rsidR="009A3794" w:rsidRDefault="009A3794" w:rsidP="009A3794"/>
    <w:p w14:paraId="3B46615D" w14:textId="77777777" w:rsidR="009A3794" w:rsidRDefault="009A3794" w:rsidP="009A3794">
      <w:r w:rsidRPr="00161089">
        <w:rPr>
          <w:rFonts w:asciiTheme="minorHAnsi" w:hAnsiTheme="minorHAnsi" w:cs="Arial"/>
          <w:noProof/>
          <w:sz w:val="20"/>
          <w:lang w:val="en-US"/>
        </w:rPr>
        <mc:AlternateContent>
          <mc:Choice Requires="wps">
            <w:drawing>
              <wp:anchor distT="0" distB="0" distL="114300" distR="114300" simplePos="0" relativeHeight="255931392" behindDoc="0" locked="0" layoutInCell="1" allowOverlap="1" wp14:anchorId="4A317368" wp14:editId="6625489A">
                <wp:simplePos x="0" y="0"/>
                <wp:positionH relativeFrom="column">
                  <wp:posOffset>561975</wp:posOffset>
                </wp:positionH>
                <wp:positionV relativeFrom="paragraph">
                  <wp:posOffset>184785</wp:posOffset>
                </wp:positionV>
                <wp:extent cx="1800225" cy="1333500"/>
                <wp:effectExtent l="0" t="0" r="28575" b="19050"/>
                <wp:wrapNone/>
                <wp:docPr id="2988" name="Diamond 2988"/>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68118D3" w14:textId="77777777" w:rsidR="00944514" w:rsidRPr="00003244" w:rsidRDefault="00944514" w:rsidP="009A3794">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17368" id="Diamond 2988" o:spid="_x0000_s2643" type="#_x0000_t4" style="position:absolute;margin-left:44.25pt;margin-top:14.55pt;width:141.75pt;height:105pt;z-index:2559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" fillcolor="white [3201]" strokecolor="#4f81bd [3204]" strokeweight="1pt">
                <v:textbox>
                  <w:txbxContent>
                    <w:p w14:paraId="268118D3" w14:textId="77777777" w:rsidR="00944514" w:rsidRPr="00003244" w:rsidRDefault="00944514" w:rsidP="009A3794">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1611F4B8" w14:textId="77777777" w:rsidR="009A3794" w:rsidRDefault="009A3794" w:rsidP="009A3794"/>
    <w:p w14:paraId="49E5F8B5" w14:textId="77777777" w:rsidR="009A3794" w:rsidRDefault="009A3794" w:rsidP="009A3794">
      <w:r>
        <w:rPr>
          <w:rFonts w:ascii="Times New Roman" w:eastAsiaTheme="minorHAnsi" w:hAnsi="Times New Roman"/>
          <w:noProof/>
          <w:szCs w:val="24"/>
          <w:lang w:val="en-US"/>
        </w:rPr>
        <mc:AlternateContent>
          <mc:Choice Requires="wps">
            <w:drawing>
              <wp:anchor distT="0" distB="0" distL="114300" distR="114300" simplePos="0" relativeHeight="255940608" behindDoc="0" locked="0" layoutInCell="1" allowOverlap="1" wp14:anchorId="3F5F2465" wp14:editId="40041879">
                <wp:simplePos x="0" y="0"/>
                <wp:positionH relativeFrom="column">
                  <wp:posOffset>3448050</wp:posOffset>
                </wp:positionH>
                <wp:positionV relativeFrom="paragraph">
                  <wp:posOffset>71120</wp:posOffset>
                </wp:positionV>
                <wp:extent cx="1762125" cy="704850"/>
                <wp:effectExtent l="57150" t="38100" r="85725" b="95250"/>
                <wp:wrapNone/>
                <wp:docPr id="2992" name="Rectangle 2992"/>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09C4377" w14:textId="77777777" w:rsidR="00944514" w:rsidRPr="00755387" w:rsidRDefault="00944514" w:rsidP="009A3794">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5F2465" id="Rectangle 2992" o:spid="_x0000_s2644" style="position:absolute;margin-left:271.5pt;margin-top:5.6pt;width:138.75pt;height:55.5pt;z-index:2559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" fillcolor="#92d050" strokecolor="#92d050">
                <v:shadow on="t" color="black" opacity="24903f" origin=",.5" offset="0,.55556mm"/>
                <v:textbox>
                  <w:txbxContent>
                    <w:p w14:paraId="009C4377" w14:textId="77777777" w:rsidR="00944514" w:rsidRPr="00755387" w:rsidRDefault="00944514" w:rsidP="009A3794">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168304A2" w14:textId="77777777" w:rsidR="009A3794" w:rsidRDefault="009A3794" w:rsidP="009A3794">
      <w:r>
        <w:t xml:space="preserve">                                                                       Yes</w:t>
      </w:r>
    </w:p>
    <w:p w14:paraId="3B557C44" w14:textId="77777777" w:rsidR="009A3794" w:rsidRDefault="009A3794" w:rsidP="009A3794">
      <w:r>
        <w:rPr>
          <w:noProof/>
          <w:lang w:val="en-US"/>
        </w:rPr>
        <mc:AlternateContent>
          <mc:Choice Requires="wps">
            <w:drawing>
              <wp:anchor distT="0" distB="0" distL="114300" distR="114300" simplePos="0" relativeHeight="255941632" behindDoc="0" locked="0" layoutInCell="1" allowOverlap="1" wp14:anchorId="782BB55E" wp14:editId="3FD9C811">
                <wp:simplePos x="0" y="0"/>
                <wp:positionH relativeFrom="column">
                  <wp:posOffset>2343150</wp:posOffset>
                </wp:positionH>
                <wp:positionV relativeFrom="paragraph">
                  <wp:posOffset>103505</wp:posOffset>
                </wp:positionV>
                <wp:extent cx="1104900" cy="0"/>
                <wp:effectExtent l="0" t="76200" r="19050" b="95250"/>
                <wp:wrapNone/>
                <wp:docPr id="2996" name="Straight Arrow Connector 2996"/>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808A77" id="Straight Arrow Connector 2996" o:spid="_x0000_s1026" type="#_x0000_t32" style="position:absolute;margin-left:184.5pt;margin-top:8.15pt;width:87pt;height:0;z-index:25594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" strokecolor="#4579b8 [3044]">
                <v:stroke endarrow="block"/>
              </v:shape>
            </w:pict>
          </mc:Fallback>
        </mc:AlternateContent>
      </w:r>
    </w:p>
    <w:p w14:paraId="598D0622" w14:textId="77777777" w:rsidR="009A3794" w:rsidRDefault="009A3794" w:rsidP="009A3794">
      <w:r>
        <w:t xml:space="preserve">    </w:t>
      </w:r>
    </w:p>
    <w:p w14:paraId="1231207E" w14:textId="77777777" w:rsidR="009A3794" w:rsidRDefault="009A3794" w:rsidP="009A3794">
      <w:r>
        <w:t xml:space="preserve">    </w:t>
      </w:r>
    </w:p>
    <w:p w14:paraId="01B848F6" w14:textId="77777777" w:rsidR="009A3794" w:rsidRDefault="009A3794" w:rsidP="009A3794">
      <w:r>
        <w:t xml:space="preserve">    </w:t>
      </w:r>
    </w:p>
    <w:p w14:paraId="73DD655E" w14:textId="67DD532E" w:rsidR="009A3794" w:rsidRDefault="009A3794" w:rsidP="009A3794">
      <w:r>
        <w:t xml:space="preserve">                                           No</w:t>
      </w:r>
    </w:p>
    <w:p w14:paraId="0F86C22F" w14:textId="77777777" w:rsidR="009A3794" w:rsidRPr="00800670" w:rsidRDefault="009A3794" w:rsidP="009A3794">
      <w:r w:rsidRPr="00F813A2">
        <w:rPr>
          <w:noProof/>
          <w:lang w:val="en-US"/>
        </w:rPr>
        <w:lastRenderedPageBreak/>
        <mc:AlternateContent>
          <mc:Choice Requires="wps">
            <w:drawing>
              <wp:anchor distT="0" distB="0" distL="114300" distR="114300" simplePos="0" relativeHeight="255919104" behindDoc="0" locked="0" layoutInCell="1" allowOverlap="1" wp14:anchorId="20DD03D4" wp14:editId="59E892B6">
                <wp:simplePos x="0" y="0"/>
                <wp:positionH relativeFrom="column">
                  <wp:posOffset>3924300</wp:posOffset>
                </wp:positionH>
                <wp:positionV relativeFrom="paragraph">
                  <wp:posOffset>13970</wp:posOffset>
                </wp:positionV>
                <wp:extent cx="1104900" cy="649605"/>
                <wp:effectExtent l="0" t="0" r="19050" b="17145"/>
                <wp:wrapNone/>
                <wp:docPr id="3000" name="Rectangle 3000"/>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38589B1" w14:textId="77777777" w:rsidR="00944514" w:rsidRDefault="00944514" w:rsidP="009A379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D03D4" id="Rectangle 3000" o:spid="_x0000_s2645" style="position:absolute;margin-left:309pt;margin-top:1.1pt;width:87pt;height:51.15pt;z-index:2559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" fillcolor="#c0504d [3205]" strokecolor="#243f60 [1604]" strokeweight="1pt">
                <v:textbox>
                  <w:txbxContent>
                    <w:p w14:paraId="538589B1" w14:textId="77777777" w:rsidR="00944514" w:rsidRDefault="00944514" w:rsidP="009A3794">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5911936" behindDoc="0" locked="0" layoutInCell="1" allowOverlap="1" wp14:anchorId="4A5140E2" wp14:editId="2A33061B">
                <wp:simplePos x="0" y="0"/>
                <wp:positionH relativeFrom="column">
                  <wp:posOffset>2296160</wp:posOffset>
                </wp:positionH>
                <wp:positionV relativeFrom="paragraph">
                  <wp:posOffset>8890</wp:posOffset>
                </wp:positionV>
                <wp:extent cx="1143000" cy="640080"/>
                <wp:effectExtent l="0" t="0" r="19050" b="26670"/>
                <wp:wrapNone/>
                <wp:docPr id="3006" name="Rectangle 300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3C11125" w14:textId="77777777" w:rsidR="00944514" w:rsidRDefault="00944514" w:rsidP="009A379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5140E2" id="Rectangle 3006" o:spid="_x0000_s2646" style="position:absolute;margin-left:180.8pt;margin-top:.7pt;width:90pt;height:50.4pt;z-index:25591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" fillcolor="#c0504d [3205]" strokecolor="#5a5a5a [2109]" strokeweight="1pt">
                <v:textbox>
                  <w:txbxContent>
                    <w:p w14:paraId="33C11125" w14:textId="77777777" w:rsidR="00944514" w:rsidRDefault="00944514" w:rsidP="009A3794">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5912960" behindDoc="0" locked="0" layoutInCell="1" allowOverlap="1" wp14:anchorId="027DF1C9" wp14:editId="34B1536F">
                <wp:simplePos x="0" y="0"/>
                <wp:positionH relativeFrom="rightMargin">
                  <wp:align>left</wp:align>
                </wp:positionH>
                <wp:positionV relativeFrom="paragraph">
                  <wp:posOffset>9524</wp:posOffset>
                </wp:positionV>
                <wp:extent cx="731520" cy="638175"/>
                <wp:effectExtent l="0" t="0" r="11430" b="28575"/>
                <wp:wrapNone/>
                <wp:docPr id="3007" name="Rectangle 3007"/>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7690003" w14:textId="77777777" w:rsidR="00944514" w:rsidRDefault="00944514" w:rsidP="009A379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DF1C9" id="Rectangle 3007" o:spid="_x0000_s2647" style="position:absolute;margin-left:0;margin-top:.75pt;width:57.6pt;height:50.25pt;z-index:2559129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tHuwIAANg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" fillcolor="#8064a2 [3207]" strokecolor="#5a5a5a [2109]" strokeweight="1pt">
                <v:textbox>
                  <w:txbxContent>
                    <w:p w14:paraId="07690003" w14:textId="77777777" w:rsidR="00944514" w:rsidRDefault="00944514" w:rsidP="009A3794">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5909888" behindDoc="0" locked="0" layoutInCell="1" allowOverlap="1" wp14:anchorId="11DA91A3" wp14:editId="0911C933">
                <wp:simplePos x="0" y="0"/>
                <wp:positionH relativeFrom="margin">
                  <wp:posOffset>-323850</wp:posOffset>
                </wp:positionH>
                <wp:positionV relativeFrom="paragraph">
                  <wp:posOffset>8890</wp:posOffset>
                </wp:positionV>
                <wp:extent cx="822325" cy="640080"/>
                <wp:effectExtent l="0" t="0" r="15875" b="26670"/>
                <wp:wrapNone/>
                <wp:docPr id="3008" name="Rectangle 3008"/>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E17022" w14:textId="77777777" w:rsidR="00944514" w:rsidRDefault="00944514" w:rsidP="009A379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A91A3" id="Rectangle 3008" o:spid="_x0000_s2648" style="position:absolute;margin-left:-25.5pt;margin-top:.7pt;width:64.75pt;height:50.4pt;z-index:25590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PcisUnEAgAADwYAAA4AAAAAAAAAAAAAAAAALgIAAGRycy9lMm9Eb2MueG1sUEsBAi0A&#10;FAAGAAgAAAAhAIccbzrgAAAACAEAAA8AAAAAAAAAAAAAAAAAHgUAAGRycy9kb3ducmV2LnhtbFBL&#10;BQYAAAAABAAEAPMAAAArBgAAAAA=&#10;" fillcolor="#f79646 [3209]" strokecolor="#5a5a5a [2109]" strokeweight="1pt">
                <v:textbox>
                  <w:txbxContent>
                    <w:p w14:paraId="39E17022" w14:textId="77777777" w:rsidR="00944514" w:rsidRDefault="00944514" w:rsidP="009A3794">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5910912" behindDoc="0" locked="0" layoutInCell="1" allowOverlap="1" wp14:anchorId="0A6058BC" wp14:editId="2D38E868">
                <wp:simplePos x="0" y="0"/>
                <wp:positionH relativeFrom="column">
                  <wp:posOffset>1000760</wp:posOffset>
                </wp:positionH>
                <wp:positionV relativeFrom="paragraph">
                  <wp:posOffset>8890</wp:posOffset>
                </wp:positionV>
                <wp:extent cx="828675" cy="640080"/>
                <wp:effectExtent l="0" t="0" r="28575" b="26670"/>
                <wp:wrapNone/>
                <wp:docPr id="3009" name="Rectangle 3009"/>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9590474" w14:textId="77777777" w:rsidR="00944514" w:rsidRDefault="00944514" w:rsidP="009A379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058BC" id="Rectangle 3009" o:spid="_x0000_s2649" style="position:absolute;margin-left:78.8pt;margin-top:.7pt;width:65.25pt;height:50.4pt;z-index:2559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J/7uP3FAgAADwYAAA4AAAAAAAAAAAAAAAAALgIAAGRycy9lMm9Eb2MueG1sUEsBAi0AFAAG&#10;AAgAAAAhAMUq6Z/cAAAACQEAAA8AAAAAAAAAAAAAAAAAHwUAAGRycy9kb3ducmV2LnhtbFBLBQYA&#10;AAAABAAEAPMAAAAoBgAAAAA=&#10;" fillcolor="#4f81bd [3204]" strokecolor="#5a5a5a [2109]" strokeweight="1pt">
                <v:textbox>
                  <w:txbxContent>
                    <w:p w14:paraId="09590474" w14:textId="77777777" w:rsidR="00944514" w:rsidRDefault="00944514" w:rsidP="009A3794">
                      <w:pPr>
                        <w:jc w:val="center"/>
                      </w:pPr>
                      <w:r>
                        <w:t>Legato App</w:t>
                      </w:r>
                    </w:p>
                  </w:txbxContent>
                </v:textbox>
              </v:rect>
            </w:pict>
          </mc:Fallback>
        </mc:AlternateContent>
      </w:r>
    </w:p>
    <w:p w14:paraId="3FD44271" w14:textId="77777777" w:rsidR="009A3794" w:rsidRDefault="009A3794" w:rsidP="009A3794"/>
    <w:p w14:paraId="4D05B9D3" w14:textId="77777777" w:rsidR="009A3794" w:rsidRDefault="009A3794" w:rsidP="009A3794">
      <w:r w:rsidRPr="00215EAC">
        <w:rPr>
          <w:rFonts w:ascii="Arial" w:hAnsi="Arial" w:cs="Arial"/>
          <w:noProof/>
          <w:lang w:val="en-US"/>
        </w:rPr>
        <mc:AlternateContent>
          <mc:Choice Requires="wps">
            <w:drawing>
              <wp:anchor distT="0" distB="0" distL="114300" distR="114300" simplePos="0" relativeHeight="255917056" behindDoc="0" locked="0" layoutInCell="1" allowOverlap="1" wp14:anchorId="7B38BBE3" wp14:editId="4A8CF910">
                <wp:simplePos x="0" y="0"/>
                <wp:positionH relativeFrom="column">
                  <wp:posOffset>5876925</wp:posOffset>
                </wp:positionH>
                <wp:positionV relativeFrom="paragraph">
                  <wp:posOffset>275590</wp:posOffset>
                </wp:positionV>
                <wp:extent cx="0" cy="7010400"/>
                <wp:effectExtent l="0" t="0" r="19050" b="19050"/>
                <wp:wrapNone/>
                <wp:docPr id="3010" name="Straight Connector 3010"/>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B4B84" id="Straight Connector 3010" o:spid="_x0000_s1026" style="position:absolute;flip:x;z-index:2559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" strokecolor="#4579b8 [3044]"/>
            </w:pict>
          </mc:Fallback>
        </mc:AlternateContent>
      </w:r>
    </w:p>
    <w:p w14:paraId="6FB6A625" w14:textId="77777777" w:rsidR="009A3794" w:rsidRDefault="009A3794" w:rsidP="009A3794">
      <w:r w:rsidRPr="00F813A2">
        <w:rPr>
          <w:noProof/>
          <w:lang w:val="en-US"/>
        </w:rPr>
        <mc:AlternateContent>
          <mc:Choice Requires="wps">
            <w:drawing>
              <wp:anchor distT="0" distB="0" distL="114300" distR="114300" simplePos="0" relativeHeight="255920128" behindDoc="0" locked="0" layoutInCell="1" allowOverlap="1" wp14:anchorId="1D3BAF8F" wp14:editId="15CAC523">
                <wp:simplePos x="0" y="0"/>
                <wp:positionH relativeFrom="column">
                  <wp:posOffset>4572000</wp:posOffset>
                </wp:positionH>
                <wp:positionV relativeFrom="paragraph">
                  <wp:posOffset>100965</wp:posOffset>
                </wp:positionV>
                <wp:extent cx="0" cy="6991350"/>
                <wp:effectExtent l="0" t="0" r="19050" b="19050"/>
                <wp:wrapNone/>
                <wp:docPr id="3011" name="Straight Connector 301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E8E5E" id="Straight Connector 3011" o:spid="_x0000_s1026" style="position:absolute;z-index:2559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DIXRqo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916032" behindDoc="0" locked="0" layoutInCell="1" allowOverlap="1" wp14:anchorId="1EF98E6F" wp14:editId="66D9ED12">
                <wp:simplePos x="0" y="0"/>
                <wp:positionH relativeFrom="column">
                  <wp:posOffset>2809240</wp:posOffset>
                </wp:positionH>
                <wp:positionV relativeFrom="paragraph">
                  <wp:posOffset>91440</wp:posOffset>
                </wp:positionV>
                <wp:extent cx="0" cy="6962775"/>
                <wp:effectExtent l="0" t="0" r="19050" b="28575"/>
                <wp:wrapNone/>
                <wp:docPr id="3012" name="Straight Connector 3012"/>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21D70" id="Straight Connector 3012" o:spid="_x0000_s1026" style="position:absolute;z-index:2559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" strokecolor="#4579b8 [3044]"/>
            </w:pict>
          </mc:Fallback>
        </mc:AlternateContent>
      </w:r>
      <w:r w:rsidRPr="00FB0354">
        <w:rPr>
          <w:noProof/>
          <w:lang w:val="en-US"/>
        </w:rPr>
        <mc:AlternateContent>
          <mc:Choice Requires="wps">
            <w:drawing>
              <wp:anchor distT="0" distB="0" distL="114300" distR="114300" simplePos="0" relativeHeight="255918080" behindDoc="0" locked="0" layoutInCell="1" allowOverlap="1" wp14:anchorId="5168C6F2" wp14:editId="3BA511F9">
                <wp:simplePos x="0" y="0"/>
                <wp:positionH relativeFrom="column">
                  <wp:posOffset>1190625</wp:posOffset>
                </wp:positionH>
                <wp:positionV relativeFrom="paragraph">
                  <wp:posOffset>2660015</wp:posOffset>
                </wp:positionV>
                <wp:extent cx="523875" cy="314325"/>
                <wp:effectExtent l="0" t="0" r="9525" b="9525"/>
                <wp:wrapNone/>
                <wp:docPr id="3013" name="Rounded Rectangle 3013"/>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938CAD9" w14:textId="77777777" w:rsidR="00944514" w:rsidRPr="00B6176C" w:rsidRDefault="00944514" w:rsidP="009A3794">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8C6F2" id="Rounded Rectangle 3013" o:spid="_x0000_s2650" style="position:absolute;margin-left:93.75pt;margin-top:209.45pt;width:41.25pt;height:24.75pt;z-index:2559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" fillcolor="white [3201]" stroked="f" strokeweight="2pt">
                <v:textbox>
                  <w:txbxContent>
                    <w:p w14:paraId="7938CAD9" w14:textId="77777777" w:rsidR="00944514" w:rsidRPr="00B6176C" w:rsidRDefault="00944514" w:rsidP="009A3794">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5915008" behindDoc="0" locked="0" layoutInCell="1" allowOverlap="1" wp14:anchorId="46AF520D" wp14:editId="4EEB9955">
                <wp:simplePos x="0" y="0"/>
                <wp:positionH relativeFrom="column">
                  <wp:posOffset>1447800</wp:posOffset>
                </wp:positionH>
                <wp:positionV relativeFrom="paragraph">
                  <wp:posOffset>89535</wp:posOffset>
                </wp:positionV>
                <wp:extent cx="0" cy="6991350"/>
                <wp:effectExtent l="0" t="0" r="19050" b="19050"/>
                <wp:wrapNone/>
                <wp:docPr id="3014" name="Straight Connector 3014"/>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14844" id="Straight Connector 3014" o:spid="_x0000_s1026" style="position:absolute;z-index:2559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qZSIB7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5913984" behindDoc="0" locked="0" layoutInCell="1" allowOverlap="1" wp14:anchorId="3F663F33" wp14:editId="509361E4">
                <wp:simplePos x="0" y="0"/>
                <wp:positionH relativeFrom="column">
                  <wp:posOffset>95250</wp:posOffset>
                </wp:positionH>
                <wp:positionV relativeFrom="paragraph">
                  <wp:posOffset>80010</wp:posOffset>
                </wp:positionV>
                <wp:extent cx="0" cy="7000875"/>
                <wp:effectExtent l="0" t="0" r="19050" b="28575"/>
                <wp:wrapNone/>
                <wp:docPr id="3015" name="Straight Connector 301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21DA8" id="Straight Connector 3015" o:spid="_x0000_s1026" style="position:absolute;flip:x;z-index:2559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" strokecolor="#4579b8 [3044]"/>
            </w:pict>
          </mc:Fallback>
        </mc:AlternateContent>
      </w:r>
    </w:p>
    <w:p w14:paraId="4D10D91E" w14:textId="77777777" w:rsidR="009A3794" w:rsidRDefault="009A3794" w:rsidP="009A3794">
      <w:r w:rsidRPr="00161089">
        <w:rPr>
          <w:rFonts w:asciiTheme="minorHAnsi" w:hAnsiTheme="minorHAnsi" w:cs="Arial"/>
          <w:noProof/>
          <w:sz w:val="20"/>
          <w:lang w:val="en-US"/>
        </w:rPr>
        <mc:AlternateContent>
          <mc:Choice Requires="wps">
            <w:drawing>
              <wp:anchor distT="0" distB="0" distL="114300" distR="114300" simplePos="0" relativeHeight="255932416" behindDoc="0" locked="0" layoutInCell="1" allowOverlap="1" wp14:anchorId="411F43EA" wp14:editId="677D4AE9">
                <wp:simplePos x="0" y="0"/>
                <wp:positionH relativeFrom="column">
                  <wp:posOffset>542925</wp:posOffset>
                </wp:positionH>
                <wp:positionV relativeFrom="paragraph">
                  <wp:posOffset>91440</wp:posOffset>
                </wp:positionV>
                <wp:extent cx="1800225" cy="1333500"/>
                <wp:effectExtent l="0" t="0" r="28575" b="19050"/>
                <wp:wrapNone/>
                <wp:docPr id="3016" name="Diamond 3016"/>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D4A733B" w14:textId="77777777" w:rsidR="00944514" w:rsidRPr="00003244" w:rsidRDefault="00944514" w:rsidP="009A3794">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F43EA" id="Diamond 3016" o:spid="_x0000_s2651" type="#_x0000_t4" style="position:absolute;margin-left:42.75pt;margin-top:7.2pt;width:141.75pt;height:105pt;z-index:2559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" fillcolor="white [3201]" strokecolor="#4f81bd [3204]" strokeweight="1pt">
                <v:textbox>
                  <w:txbxContent>
                    <w:p w14:paraId="0D4A733B" w14:textId="77777777" w:rsidR="00944514" w:rsidRPr="00003244" w:rsidRDefault="00944514" w:rsidP="009A3794">
                      <w:pPr>
                        <w:jc w:val="center"/>
                        <w:rPr>
                          <w:rFonts w:ascii="Arial" w:hAnsi="Arial" w:cs="Arial"/>
                          <w:sz w:val="20"/>
                        </w:rPr>
                      </w:pPr>
                      <w:r>
                        <w:rPr>
                          <w:rFonts w:ascii="Arial" w:hAnsi="Arial" w:cs="Arial"/>
                          <w:sz w:val="20"/>
                        </w:rPr>
                        <w:t>If CMD_TYPE_PARA</w:t>
                      </w:r>
                    </w:p>
                  </w:txbxContent>
                </v:textbox>
              </v:shape>
            </w:pict>
          </mc:Fallback>
        </mc:AlternateContent>
      </w:r>
    </w:p>
    <w:p w14:paraId="1A664185" w14:textId="77777777" w:rsidR="009A3794" w:rsidRDefault="009A3794" w:rsidP="009A3794"/>
    <w:p w14:paraId="5FEC5B30" w14:textId="77777777" w:rsidR="009A3794" w:rsidRDefault="009A3794" w:rsidP="009A3794">
      <w:r>
        <w:t xml:space="preserve">                                                                     </w:t>
      </w:r>
    </w:p>
    <w:p w14:paraId="09733268" w14:textId="77777777" w:rsidR="009A3794" w:rsidRDefault="009A3794" w:rsidP="009A3794">
      <w:r>
        <w:t xml:space="preserve">        No</w:t>
      </w:r>
    </w:p>
    <w:p w14:paraId="23617DD3" w14:textId="77777777" w:rsidR="009A3794" w:rsidRDefault="009A3794" w:rsidP="009A3794">
      <w:r>
        <w:rPr>
          <w:noProof/>
          <w:lang w:val="en-US"/>
        </w:rPr>
        <mc:AlternateContent>
          <mc:Choice Requires="wps">
            <w:drawing>
              <wp:anchor distT="0" distB="0" distL="114300" distR="114300" simplePos="0" relativeHeight="255942656" behindDoc="0" locked="0" layoutInCell="1" allowOverlap="1" wp14:anchorId="4CAFC3DB" wp14:editId="0DF98207">
                <wp:simplePos x="0" y="0"/>
                <wp:positionH relativeFrom="column">
                  <wp:posOffset>114300</wp:posOffset>
                </wp:positionH>
                <wp:positionV relativeFrom="paragraph">
                  <wp:posOffset>20955</wp:posOffset>
                </wp:positionV>
                <wp:extent cx="466725" cy="0"/>
                <wp:effectExtent l="38100" t="76200" r="0" b="95250"/>
                <wp:wrapNone/>
                <wp:docPr id="3017" name="Straight Arrow Connector 3017"/>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919872" id="Straight Arrow Connector 3017" o:spid="_x0000_s1026" type="#_x0000_t32" style="position:absolute;margin-left:9pt;margin-top:1.65pt;width:36.75pt;height:0;flip:x;z-index:25594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" strokecolor="#4579b8 [3044]">
                <v:stroke endarrow="block"/>
              </v:shape>
            </w:pict>
          </mc:Fallback>
        </mc:AlternateContent>
      </w:r>
    </w:p>
    <w:p w14:paraId="6E24CA69" w14:textId="77777777" w:rsidR="009A3794" w:rsidRPr="008C4CC9" w:rsidRDefault="009A3794" w:rsidP="009A3794">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14761848" w14:textId="77777777" w:rsidR="009A3794" w:rsidRPr="008C4CC9" w:rsidRDefault="009A3794" w:rsidP="009A3794">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118E38A2" w14:textId="77777777" w:rsidR="009A3794" w:rsidRPr="008C4CC9" w:rsidRDefault="009A3794" w:rsidP="009A3794">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181F545A" w14:textId="77777777" w:rsidR="009A3794" w:rsidRDefault="009A3794" w:rsidP="009A3794">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t xml:space="preserve">                                            </w:t>
      </w:r>
    </w:p>
    <w:p w14:paraId="04F3CEB3" w14:textId="77777777" w:rsidR="009A3794" w:rsidRDefault="009A3794" w:rsidP="009A3794">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5933440" behindDoc="0" locked="0" layoutInCell="1" allowOverlap="1" wp14:anchorId="37FDF560" wp14:editId="24BB2B82">
                <wp:simplePos x="0" y="0"/>
                <wp:positionH relativeFrom="column">
                  <wp:posOffset>721360</wp:posOffset>
                </wp:positionH>
                <wp:positionV relativeFrom="paragraph">
                  <wp:posOffset>19050</wp:posOffset>
                </wp:positionV>
                <wp:extent cx="1449238" cy="1262643"/>
                <wp:effectExtent l="0" t="0" r="17780" b="13970"/>
                <wp:wrapNone/>
                <wp:docPr id="3018" name="Diamond 3018"/>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6505B08" w14:textId="77777777" w:rsidR="00944514" w:rsidRPr="00FF4556" w:rsidRDefault="00944514" w:rsidP="009A3794">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DF560" id="Diamond 3018" o:spid="_x0000_s2652" type="#_x0000_t4" style="position:absolute;margin-left:56.8pt;margin-top:1.5pt;width:114.1pt;height:99.4pt;z-index:2559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" fillcolor="white [3201]" strokecolor="#4f81bd [3204]" strokeweight="0">
                <v:textbox>
                  <w:txbxContent>
                    <w:p w14:paraId="56505B08" w14:textId="77777777" w:rsidR="00944514" w:rsidRPr="00FF4556" w:rsidRDefault="00944514" w:rsidP="009A3794">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184D5FE1" w14:textId="77777777" w:rsidR="009A3794" w:rsidRDefault="009A3794" w:rsidP="009A3794">
      <w:r>
        <w:t xml:space="preserve">        </w:t>
      </w:r>
    </w:p>
    <w:p w14:paraId="6B63ECB7" w14:textId="77777777" w:rsidR="009A3794" w:rsidRDefault="009A3794" w:rsidP="009A3794">
      <w:r>
        <w:t xml:space="preserve">            </w:t>
      </w:r>
      <w:r w:rsidRPr="00FF4556">
        <w:rPr>
          <w:rFonts w:asciiTheme="minorHAnsi" w:hAnsiTheme="minorHAnsi" w:cs="Arial"/>
          <w:szCs w:val="24"/>
        </w:rPr>
        <w:t>No</w:t>
      </w:r>
    </w:p>
    <w:p w14:paraId="737D083C" w14:textId="77777777" w:rsidR="009A3794" w:rsidRDefault="009A3794" w:rsidP="009A3794">
      <w:r>
        <w:rPr>
          <w:noProof/>
          <w:lang w:val="en-US"/>
        </w:rPr>
        <mc:AlternateContent>
          <mc:Choice Requires="wps">
            <w:drawing>
              <wp:anchor distT="0" distB="0" distL="114300" distR="114300" simplePos="0" relativeHeight="255934464" behindDoc="0" locked="0" layoutInCell="1" allowOverlap="1" wp14:anchorId="3B80E694" wp14:editId="5B1A9920">
                <wp:simplePos x="0" y="0"/>
                <wp:positionH relativeFrom="column">
                  <wp:posOffset>85725</wp:posOffset>
                </wp:positionH>
                <wp:positionV relativeFrom="paragraph">
                  <wp:posOffset>135255</wp:posOffset>
                </wp:positionV>
                <wp:extent cx="657225" cy="0"/>
                <wp:effectExtent l="38100" t="76200" r="0" b="95250"/>
                <wp:wrapNone/>
                <wp:docPr id="3019" name="Straight Arrow Connector 3019"/>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F1A54" id="Straight Arrow Connector 3019" o:spid="_x0000_s1026" type="#_x0000_t32" style="position:absolute;margin-left:6.75pt;margin-top:10.65pt;width:51.75pt;height:0;flip:x;z-index:25593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" strokecolor="#4579b8 [3044]">
                <v:stroke endarrow="block"/>
              </v:shape>
            </w:pict>
          </mc:Fallback>
        </mc:AlternateContent>
      </w:r>
    </w:p>
    <w:p w14:paraId="1EB1EB65" w14:textId="77777777" w:rsidR="009A3794" w:rsidRPr="008C4CC9" w:rsidRDefault="009A3794" w:rsidP="009A3794">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2AA05670" w14:textId="77777777" w:rsidR="009A3794" w:rsidRPr="008C4CC9" w:rsidRDefault="009A3794" w:rsidP="009A3794">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6420CADF" w14:textId="41D8BE70" w:rsidR="009A3794" w:rsidRPr="008C4CC9" w:rsidRDefault="009A3794" w:rsidP="009A3794">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24598BA4" w14:textId="65146783" w:rsidR="009A3794" w:rsidRDefault="009A3794" w:rsidP="007D6874">
      <w:pPr>
        <w:rPr>
          <w:rFonts w:asciiTheme="minorHAnsi" w:hAnsiTheme="minorHAnsi" w:cs="Arial"/>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4B57F977" w14:textId="77777777" w:rsidR="00AF3895" w:rsidRPr="00AF3895" w:rsidRDefault="00AF3895" w:rsidP="00AF3895">
      <w:r>
        <w:tab/>
      </w:r>
    </w:p>
    <w:p w14:paraId="090A1A7B" w14:textId="77777777" w:rsidR="00AF3895" w:rsidRDefault="00AF3895" w:rsidP="00AF3895">
      <w:r w:rsidRPr="00F813A2">
        <w:rPr>
          <w:noProof/>
          <w:lang w:val="en-US"/>
        </w:rPr>
        <mc:AlternateContent>
          <mc:Choice Requires="wps">
            <w:drawing>
              <wp:anchor distT="0" distB="0" distL="114300" distR="114300" simplePos="0" relativeHeight="255989760" behindDoc="1" locked="0" layoutInCell="1" allowOverlap="1" wp14:anchorId="75E49261" wp14:editId="5CD084FA">
                <wp:simplePos x="0" y="0"/>
                <wp:positionH relativeFrom="margin">
                  <wp:posOffset>1352550</wp:posOffset>
                </wp:positionH>
                <wp:positionV relativeFrom="paragraph">
                  <wp:posOffset>14605</wp:posOffset>
                </wp:positionV>
                <wp:extent cx="1762125" cy="781050"/>
                <wp:effectExtent l="0" t="0" r="9525" b="0"/>
                <wp:wrapNone/>
                <wp:docPr id="3041" name="Rounded Rectangle 3041"/>
                <wp:cNvGraphicFramePr/>
                <a:graphic xmlns:a="http://schemas.openxmlformats.org/drawingml/2006/main">
                  <a:graphicData uri="http://schemas.microsoft.com/office/word/2010/wordprocessingShape">
                    <wps:wsp>
                      <wps:cNvSpPr/>
                      <wps:spPr>
                        <a:xfrm>
                          <a:off x="0" y="0"/>
                          <a:ext cx="1762125" cy="781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0853C0" w14:textId="77777777" w:rsidR="00944514" w:rsidRPr="00D1708F" w:rsidRDefault="00944514" w:rsidP="00AF3895">
                            <w:r>
                              <w:rPr>
                                <w:rFonts w:ascii="Arial" w:hAnsi="Arial" w:cs="Arial"/>
                                <w:sz w:val="20"/>
                              </w:rPr>
                              <w:t>G</w:t>
                            </w:r>
                            <w:r w:rsidRPr="00D1708F">
                              <w:t>et the AT server device reference using le_atServer_GetDevice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E49261" id="Rounded Rectangle 3041" o:spid="_x0000_s2653" style="position:absolute;margin-left:106.5pt;margin-top:1.15pt;width:138.75pt;height:61.5pt;z-index:-24732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" fillcolor="white [3201]" stroked="f" strokeweight="2pt">
                <v:textbox>
                  <w:txbxContent>
                    <w:p w14:paraId="780853C0" w14:textId="77777777" w:rsidR="00944514" w:rsidRPr="00D1708F" w:rsidRDefault="00944514" w:rsidP="00AF3895">
                      <w:r>
                        <w:rPr>
                          <w:rFonts w:ascii="Arial" w:hAnsi="Arial" w:cs="Arial"/>
                          <w:sz w:val="20"/>
                        </w:rPr>
                        <w:t>G</w:t>
                      </w:r>
                      <w:r w:rsidRPr="00D1708F">
                        <w:t>et the AT server device reference using le_atServer_GetDevice</w:t>
                      </w:r>
                    </w:p>
                  </w:txbxContent>
                </v:textbox>
                <w10:wrap anchorx="margin"/>
              </v:roundrect>
            </w:pict>
          </mc:Fallback>
        </mc:AlternateContent>
      </w:r>
    </w:p>
    <w:p w14:paraId="63A6A8C3" w14:textId="77777777" w:rsidR="00AF3895" w:rsidRDefault="00AF3895" w:rsidP="00AF3895">
      <w:r w:rsidRPr="00F813A2">
        <w:rPr>
          <w:noProof/>
          <w:lang w:val="en-US"/>
        </w:rPr>
        <mc:AlternateContent>
          <mc:Choice Requires="wps">
            <w:drawing>
              <wp:anchor distT="0" distB="0" distL="114300" distR="114300" simplePos="0" relativeHeight="255990784" behindDoc="0" locked="0" layoutInCell="1" allowOverlap="1" wp14:anchorId="468A60D5" wp14:editId="45B1A871">
                <wp:simplePos x="0" y="0"/>
                <wp:positionH relativeFrom="column">
                  <wp:posOffset>1447800</wp:posOffset>
                </wp:positionH>
                <wp:positionV relativeFrom="paragraph">
                  <wp:posOffset>116205</wp:posOffset>
                </wp:positionV>
                <wp:extent cx="1371600" cy="0"/>
                <wp:effectExtent l="0" t="76200" r="19050" b="95250"/>
                <wp:wrapNone/>
                <wp:docPr id="3042" name="Straight Arrow Connector 3042"/>
                <wp:cNvGraphicFramePr/>
                <a:graphic xmlns:a="http://schemas.openxmlformats.org/drawingml/2006/main">
                  <a:graphicData uri="http://schemas.microsoft.com/office/word/2010/wordprocessingShape">
                    <wps:wsp>
                      <wps:cNvCnPr/>
                      <wps:spPr>
                        <a:xfrm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5A815" id="Straight Arrow Connector 3042" o:spid="_x0000_s1026" type="#_x0000_t32" style="position:absolute;margin-left:114pt;margin-top:9.15pt;width:108pt;height:0;flip:y;z-index:2559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" strokecolor="#4579b8 [3044]">
                <v:stroke endarrow="block"/>
              </v:shape>
            </w:pict>
          </mc:Fallback>
        </mc:AlternateContent>
      </w:r>
    </w:p>
    <w:p w14:paraId="0BA53701" w14:textId="77777777" w:rsidR="00AF3895" w:rsidRDefault="00AF3895" w:rsidP="00AF3895"/>
    <w:p w14:paraId="5C3BE5FF" w14:textId="77777777" w:rsidR="00AF3895" w:rsidRDefault="00AF3895" w:rsidP="00AF3895"/>
    <w:p w14:paraId="00F3502A" w14:textId="77777777" w:rsidR="00AF3895" w:rsidRDefault="00AF3895" w:rsidP="00AF3895">
      <w:r w:rsidRPr="00F813A2">
        <w:rPr>
          <w:noProof/>
          <w:lang w:val="en-US"/>
        </w:rPr>
        <mc:AlternateContent>
          <mc:Choice Requires="wps">
            <w:drawing>
              <wp:anchor distT="0" distB="0" distL="114300" distR="114300" simplePos="0" relativeHeight="255991808" behindDoc="1" locked="0" layoutInCell="1" allowOverlap="1" wp14:anchorId="4B97C174" wp14:editId="17E56725">
                <wp:simplePos x="0" y="0"/>
                <wp:positionH relativeFrom="margin">
                  <wp:posOffset>1695450</wp:posOffset>
                </wp:positionH>
                <wp:positionV relativeFrom="paragraph">
                  <wp:posOffset>13335</wp:posOffset>
                </wp:positionV>
                <wp:extent cx="2209800" cy="581025"/>
                <wp:effectExtent l="0" t="0" r="0" b="9525"/>
                <wp:wrapNone/>
                <wp:docPr id="3043" name="Rounded Rectangle 3043"/>
                <wp:cNvGraphicFramePr/>
                <a:graphic xmlns:a="http://schemas.openxmlformats.org/drawingml/2006/main">
                  <a:graphicData uri="http://schemas.microsoft.com/office/word/2010/wordprocessingShape">
                    <wps:wsp>
                      <wps:cNvSpPr/>
                      <wps:spPr>
                        <a:xfrm>
                          <a:off x="0" y="0"/>
                          <a:ext cx="2209800" cy="581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81F471" w14:textId="77777777" w:rsidR="00944514" w:rsidRPr="005D510C" w:rsidRDefault="00944514" w:rsidP="00AF3895">
                            <w:r w:rsidRPr="005D510C">
                              <w:t>Get the port reference using le_port_GetPortReference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7C174" id="Rounded Rectangle 3043" o:spid="_x0000_s2654" style="position:absolute;margin-left:133.5pt;margin-top:1.05pt;width:174pt;height:45.75pt;z-index:-24732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" fillcolor="white [3201]" stroked="f" strokeweight="2pt">
                <v:textbox>
                  <w:txbxContent>
                    <w:p w14:paraId="7281F471" w14:textId="77777777" w:rsidR="00944514" w:rsidRPr="005D510C" w:rsidRDefault="00944514" w:rsidP="00AF3895">
                      <w:r w:rsidRPr="005D510C">
                        <w:t>Get the port reference using le_port_GetPortReference</w:t>
                      </w:r>
                    </w:p>
                  </w:txbxContent>
                </v:textbox>
                <w10:wrap anchorx="margin"/>
              </v:roundrect>
            </w:pict>
          </mc:Fallback>
        </mc:AlternateContent>
      </w:r>
    </w:p>
    <w:p w14:paraId="11571DA6" w14:textId="7BB5979B" w:rsidR="00AF3895" w:rsidRDefault="00AF3895" w:rsidP="00AF3895">
      <w:r>
        <w:rPr>
          <w:noProof/>
          <w:lang w:val="en-US"/>
        </w:rPr>
        <mc:AlternateContent>
          <mc:Choice Requires="wps">
            <w:drawing>
              <wp:anchor distT="0" distB="0" distL="114300" distR="114300" simplePos="0" relativeHeight="255995904" behindDoc="0" locked="0" layoutInCell="1" allowOverlap="1" wp14:anchorId="008606AE" wp14:editId="329F4E9F">
                <wp:simplePos x="0" y="0"/>
                <wp:positionH relativeFrom="column">
                  <wp:posOffset>1457324</wp:posOffset>
                </wp:positionH>
                <wp:positionV relativeFrom="paragraph">
                  <wp:posOffset>98425</wp:posOffset>
                </wp:positionV>
                <wp:extent cx="3133725" cy="0"/>
                <wp:effectExtent l="0" t="76200" r="9525" b="95250"/>
                <wp:wrapNone/>
                <wp:docPr id="3088" name="Straight Arrow Connector 3088"/>
                <wp:cNvGraphicFramePr/>
                <a:graphic xmlns:a="http://schemas.openxmlformats.org/drawingml/2006/main">
                  <a:graphicData uri="http://schemas.microsoft.com/office/word/2010/wordprocessingShape">
                    <wps:wsp>
                      <wps:cNvCnPr/>
                      <wps:spPr>
                        <a:xfrm>
                          <a:off x="0" y="0"/>
                          <a:ext cx="3133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64497D" id="Straight Arrow Connector 3088" o:spid="_x0000_s1026" type="#_x0000_t32" style="position:absolute;margin-left:114.75pt;margin-top:7.75pt;width:246.75pt;height:0;z-index:25599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" strokecolor="#4579b8 [3044]">
                <v:stroke endarrow="block"/>
              </v:shape>
            </w:pict>
          </mc:Fallback>
        </mc:AlternateContent>
      </w:r>
    </w:p>
    <w:p w14:paraId="56191A3C" w14:textId="77777777" w:rsidR="00AF3895" w:rsidRDefault="00AF3895" w:rsidP="00AF3895"/>
    <w:p w14:paraId="1C10463B" w14:textId="77777777" w:rsidR="00AF3895" w:rsidRDefault="00AF3895" w:rsidP="00AF3895">
      <w:r w:rsidRPr="007C47B4">
        <w:rPr>
          <w:noProof/>
          <w:lang w:val="en-US"/>
        </w:rPr>
        <mc:AlternateContent>
          <mc:Choice Requires="wps">
            <w:drawing>
              <wp:anchor distT="0" distB="0" distL="114300" distR="114300" simplePos="0" relativeHeight="255994880" behindDoc="1" locked="0" layoutInCell="1" allowOverlap="1" wp14:anchorId="056446D4" wp14:editId="72FDF15A">
                <wp:simplePos x="0" y="0"/>
                <wp:positionH relativeFrom="margin">
                  <wp:posOffset>1466850</wp:posOffset>
                </wp:positionH>
                <wp:positionV relativeFrom="paragraph">
                  <wp:posOffset>76200</wp:posOffset>
                </wp:positionV>
                <wp:extent cx="2428875" cy="552450"/>
                <wp:effectExtent l="0" t="0" r="9525" b="0"/>
                <wp:wrapNone/>
                <wp:docPr id="3045" name="Rounded Rectangle 3045"/>
                <wp:cNvGraphicFramePr/>
                <a:graphic xmlns:a="http://schemas.openxmlformats.org/drawingml/2006/main">
                  <a:graphicData uri="http://schemas.microsoft.com/office/word/2010/wordprocessingShape">
                    <wps:wsp>
                      <wps:cNvSpPr/>
                      <wps:spPr>
                        <a:xfrm>
                          <a:off x="0" y="0"/>
                          <a:ext cx="24288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E8B9174" w14:textId="77777777" w:rsidR="00944514" w:rsidRPr="00062D3F" w:rsidRDefault="00944514" w:rsidP="00AF3895">
                            <w:r w:rsidRPr="00062D3F">
                              <w:t>Suspend AT command monitoring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446D4" id="Rounded Rectangle 3045" o:spid="_x0000_s2655" style="position:absolute;margin-left:115.5pt;margin-top:6pt;width:191.25pt;height:43.5pt;z-index:-24732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" fillcolor="white [3201]" stroked="f" strokeweight="2pt">
                <v:textbox>
                  <w:txbxContent>
                    <w:p w14:paraId="7E8B9174" w14:textId="77777777" w:rsidR="00944514" w:rsidRPr="00062D3F" w:rsidRDefault="00944514" w:rsidP="00AF3895">
                      <w:r w:rsidRPr="00062D3F">
                        <w:t>Suspend AT command monitoring using le_port_SetDataMode</w:t>
                      </w:r>
                    </w:p>
                  </w:txbxContent>
                </v:textbox>
                <w10:wrap anchorx="margin"/>
              </v:roundrect>
            </w:pict>
          </mc:Fallback>
        </mc:AlternateContent>
      </w:r>
    </w:p>
    <w:p w14:paraId="3762F9BC" w14:textId="74F66069" w:rsidR="00AF3895" w:rsidRDefault="00AF3895" w:rsidP="00AF3895">
      <w:r>
        <w:rPr>
          <w:noProof/>
          <w:lang w:val="en-US"/>
        </w:rPr>
        <mc:AlternateContent>
          <mc:Choice Requires="wps">
            <w:drawing>
              <wp:anchor distT="0" distB="0" distL="114300" distR="114300" simplePos="0" relativeHeight="255996928" behindDoc="0" locked="0" layoutInCell="1" allowOverlap="1" wp14:anchorId="2ADD990D" wp14:editId="6FC953E8">
                <wp:simplePos x="0" y="0"/>
                <wp:positionH relativeFrom="column">
                  <wp:posOffset>1457325</wp:posOffset>
                </wp:positionH>
                <wp:positionV relativeFrom="paragraph">
                  <wp:posOffset>168910</wp:posOffset>
                </wp:positionV>
                <wp:extent cx="3143250" cy="9525"/>
                <wp:effectExtent l="0" t="76200" r="19050" b="85725"/>
                <wp:wrapNone/>
                <wp:docPr id="3089" name="Straight Arrow Connector 3089"/>
                <wp:cNvGraphicFramePr/>
                <a:graphic xmlns:a="http://schemas.openxmlformats.org/drawingml/2006/main">
                  <a:graphicData uri="http://schemas.microsoft.com/office/word/2010/wordprocessingShape">
                    <wps:wsp>
                      <wps:cNvCnPr/>
                      <wps:spPr>
                        <a:xfrm flipV="1">
                          <a:off x="0" y="0"/>
                          <a:ext cx="31432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F9B0DD" id="Straight Arrow Connector 3089" o:spid="_x0000_s1026" type="#_x0000_t32" style="position:absolute;margin-left:114.75pt;margin-top:13.3pt;width:247.5pt;height:.75pt;flip:y;z-index:255996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" strokecolor="#4579b8 [3044]">
                <v:stroke endarrow="block"/>
              </v:shape>
            </w:pict>
          </mc:Fallback>
        </mc:AlternateContent>
      </w:r>
    </w:p>
    <w:p w14:paraId="642B8D9C" w14:textId="7DEA9B8E" w:rsidR="00AF3895" w:rsidRDefault="00AF3895" w:rsidP="00AF3895"/>
    <w:p w14:paraId="5362E246" w14:textId="35ACCA51" w:rsidR="00AF3895" w:rsidRDefault="00AF3895" w:rsidP="00AF3895">
      <w:pPr>
        <w:tabs>
          <w:tab w:val="left" w:pos="3270"/>
        </w:tabs>
      </w:pPr>
    </w:p>
    <w:p w14:paraId="5B9BF25B" w14:textId="77777777" w:rsidR="00AF3895" w:rsidRDefault="00AF3895" w:rsidP="00AF3895">
      <w:r>
        <w:t xml:space="preserve">     Sends CONNECT as </w:t>
      </w:r>
    </w:p>
    <w:p w14:paraId="468D0337" w14:textId="57B8AAF0" w:rsidR="00AF3895" w:rsidRDefault="00AF3895" w:rsidP="00AF3895">
      <w:r>
        <w:rPr>
          <w:noProof/>
          <w:lang w:val="en-US"/>
        </w:rPr>
        <mc:AlternateContent>
          <mc:Choice Requires="wps">
            <w:drawing>
              <wp:anchor distT="0" distB="0" distL="114300" distR="114300" simplePos="0" relativeHeight="255997952" behindDoc="0" locked="0" layoutInCell="1" allowOverlap="1" wp14:anchorId="6282A41C" wp14:editId="74C37476">
                <wp:simplePos x="0" y="0"/>
                <wp:positionH relativeFrom="column">
                  <wp:posOffset>76200</wp:posOffset>
                </wp:positionH>
                <wp:positionV relativeFrom="paragraph">
                  <wp:posOffset>15240</wp:posOffset>
                </wp:positionV>
                <wp:extent cx="1390650" cy="0"/>
                <wp:effectExtent l="38100" t="76200" r="0" b="95250"/>
                <wp:wrapNone/>
                <wp:docPr id="3090" name="Straight Arrow Connector 3090"/>
                <wp:cNvGraphicFramePr/>
                <a:graphic xmlns:a="http://schemas.openxmlformats.org/drawingml/2006/main">
                  <a:graphicData uri="http://schemas.microsoft.com/office/word/2010/wordprocessingShape">
                    <wps:wsp>
                      <wps:cNvCnPr/>
                      <wps:spPr>
                        <a:xfrm flipH="1">
                          <a:off x="0" y="0"/>
                          <a:ext cx="1390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4C5EC7" id="Straight Arrow Connector 3090" o:spid="_x0000_s1026" type="#_x0000_t32" style="position:absolute;margin-left:6pt;margin-top:1.2pt;width:109.5pt;height:0;flip:x;z-index:255997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" strokecolor="#4579b8 [3044]">
                <v:stroke endarrow="block"/>
              </v:shape>
            </w:pict>
          </mc:Fallback>
        </mc:AlternateContent>
      </w:r>
      <w:r>
        <w:t xml:space="preserve">     intermediate response</w:t>
      </w:r>
    </w:p>
    <w:p w14:paraId="5142A968" w14:textId="012A1836" w:rsidR="00AF3895" w:rsidRPr="00AF3895" w:rsidRDefault="00AF3895" w:rsidP="00AF3895">
      <w:r w:rsidRPr="00AF3895">
        <w:rPr>
          <w:noProof/>
          <w:lang w:val="en-US"/>
        </w:rPr>
        <mc:AlternateContent>
          <mc:Choice Requires="wps">
            <w:drawing>
              <wp:anchor distT="0" distB="0" distL="114300" distR="114300" simplePos="0" relativeHeight="255963136" behindDoc="1" locked="0" layoutInCell="1" allowOverlap="1" wp14:anchorId="3D0514E3" wp14:editId="32407CB2">
                <wp:simplePos x="0" y="0"/>
                <wp:positionH relativeFrom="margin">
                  <wp:posOffset>1457325</wp:posOffset>
                </wp:positionH>
                <wp:positionV relativeFrom="paragraph">
                  <wp:posOffset>150495</wp:posOffset>
                </wp:positionV>
                <wp:extent cx="3248025" cy="542925"/>
                <wp:effectExtent l="0" t="0" r="9525" b="9525"/>
                <wp:wrapNone/>
                <wp:docPr id="3062" name="Rounded Rectangle 3062"/>
                <wp:cNvGraphicFramePr/>
                <a:graphic xmlns:a="http://schemas.openxmlformats.org/drawingml/2006/main">
                  <a:graphicData uri="http://schemas.microsoft.com/office/word/2010/wordprocessingShape">
                    <wps:wsp>
                      <wps:cNvSpPr/>
                      <wps:spPr>
                        <a:xfrm>
                          <a:off x="0" y="0"/>
                          <a:ext cx="3248025" cy="542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430904" w14:textId="77777777" w:rsidR="00944514" w:rsidRPr="004F2E57" w:rsidRDefault="00944514" w:rsidP="00AF3895">
                            <w:r w:rsidRPr="004F2E57">
                              <w:t>Create FD monitor using le_fdMonitor_Create() using FD got from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514E3" id="Rounded Rectangle 3062" o:spid="_x0000_s2656" style="position:absolute;margin-left:114.75pt;margin-top:11.85pt;width:255.75pt;height:42.75pt;z-index:-24735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" fillcolor="white [3201]" stroked="f" strokeweight="2pt">
                <v:textbox>
                  <w:txbxContent>
                    <w:p w14:paraId="1C430904" w14:textId="77777777" w:rsidR="00944514" w:rsidRPr="004F2E57" w:rsidRDefault="00944514" w:rsidP="00AF3895">
                      <w:r w:rsidRPr="004F2E57">
                        <w:t>Create FD monitor using le_fdMonitor_Create() using FD got from le_port_SetDataMode()</w:t>
                      </w:r>
                    </w:p>
                  </w:txbxContent>
                </v:textbox>
                <w10:wrap anchorx="margin"/>
              </v:roundrect>
            </w:pict>
          </mc:Fallback>
        </mc:AlternateContent>
      </w:r>
    </w:p>
    <w:p w14:paraId="0569E27C" w14:textId="5E6F2092" w:rsidR="00AF3895" w:rsidRPr="00AF3895" w:rsidRDefault="00AF3895" w:rsidP="00AF3895"/>
    <w:p w14:paraId="4A227182" w14:textId="684167D7" w:rsidR="00AF3895" w:rsidRPr="00AF3895" w:rsidRDefault="006E1A75" w:rsidP="00AF3895">
      <w:r>
        <w:rPr>
          <w:noProof/>
          <w:lang w:val="en-US"/>
        </w:rPr>
        <mc:AlternateContent>
          <mc:Choice Requires="wps">
            <w:drawing>
              <wp:anchor distT="0" distB="0" distL="114300" distR="114300" simplePos="0" relativeHeight="255998976" behindDoc="0" locked="0" layoutInCell="1" allowOverlap="1" wp14:anchorId="527EAD18" wp14:editId="7EC105EA">
                <wp:simplePos x="0" y="0"/>
                <wp:positionH relativeFrom="column">
                  <wp:posOffset>1447800</wp:posOffset>
                </wp:positionH>
                <wp:positionV relativeFrom="paragraph">
                  <wp:posOffset>85725</wp:posOffset>
                </wp:positionV>
                <wp:extent cx="3124200" cy="0"/>
                <wp:effectExtent l="0" t="76200" r="19050" b="95250"/>
                <wp:wrapNone/>
                <wp:docPr id="3091" name="Straight Arrow Connector 3091"/>
                <wp:cNvGraphicFramePr/>
                <a:graphic xmlns:a="http://schemas.openxmlformats.org/drawingml/2006/main">
                  <a:graphicData uri="http://schemas.microsoft.com/office/word/2010/wordprocessingShape">
                    <wps:wsp>
                      <wps:cNvCnPr/>
                      <wps:spPr>
                        <a:xfrm>
                          <a:off x="0" y="0"/>
                          <a:ext cx="3124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BA89D8" id="Straight Arrow Connector 3091" o:spid="_x0000_s1026" type="#_x0000_t32" style="position:absolute;margin-left:114pt;margin-top:6.75pt;width:246pt;height:0;z-index:25599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" strokecolor="#4579b8 [3044]">
                <v:stroke endarrow="block"/>
              </v:shape>
            </w:pict>
          </mc:Fallback>
        </mc:AlternateContent>
      </w:r>
    </w:p>
    <w:p w14:paraId="2669667D" w14:textId="77777777" w:rsidR="00AF3895" w:rsidRPr="00AF3895" w:rsidRDefault="00AF3895" w:rsidP="00AF3895">
      <w:r w:rsidRPr="00AF3895">
        <w:rPr>
          <w:noProof/>
          <w:lang w:val="en-US"/>
        </w:rPr>
        <mc:AlternateContent>
          <mc:Choice Requires="wps">
            <w:drawing>
              <wp:anchor distT="0" distB="0" distL="114300" distR="114300" simplePos="0" relativeHeight="255970304" behindDoc="0" locked="0" layoutInCell="1" allowOverlap="1" wp14:anchorId="3587DE71" wp14:editId="1F18BEF8">
                <wp:simplePos x="0" y="0"/>
                <wp:positionH relativeFrom="margin">
                  <wp:posOffset>542925</wp:posOffset>
                </wp:positionH>
                <wp:positionV relativeFrom="paragraph">
                  <wp:posOffset>87630</wp:posOffset>
                </wp:positionV>
                <wp:extent cx="2057400" cy="466725"/>
                <wp:effectExtent l="0" t="0" r="19050" b="28575"/>
                <wp:wrapNone/>
                <wp:docPr id="3064" name="Flowchart: Process 3064"/>
                <wp:cNvGraphicFramePr/>
                <a:graphic xmlns:a="http://schemas.openxmlformats.org/drawingml/2006/main">
                  <a:graphicData uri="http://schemas.microsoft.com/office/word/2010/wordprocessingShape">
                    <wps:wsp>
                      <wps:cNvSpPr/>
                      <wps:spPr>
                        <a:xfrm>
                          <a:off x="0" y="0"/>
                          <a:ext cx="2057400"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2BD9B4B" w14:textId="77777777" w:rsidR="00944514" w:rsidRPr="008A5010" w:rsidRDefault="00944514" w:rsidP="00AF3895">
                            <w:r>
                              <w:t xml:space="preserve">Allocate a serial port context using </w:t>
                            </w:r>
                            <w:r w:rsidRPr="00AC58B6">
                              <w:t>le_mem_ForceAlloc</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7DE71" id="Flowchart: Process 3064" o:spid="_x0000_s2657" type="#_x0000_t109" style="position:absolute;margin-left:42.75pt;margin-top:6.9pt;width:162pt;height:36.75pt;z-index:255970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" fillcolor="white [3201]" strokecolor="#4f81bd [3204]" strokeweight="1pt">
                <v:textbox>
                  <w:txbxContent>
                    <w:p w14:paraId="52BD9B4B" w14:textId="77777777" w:rsidR="00944514" w:rsidRPr="008A5010" w:rsidRDefault="00944514" w:rsidP="00AF3895">
                      <w:r>
                        <w:t xml:space="preserve">Allocate a serial port context using </w:t>
                      </w:r>
                      <w:r w:rsidRPr="00AC58B6">
                        <w:t>le_mem_ForceAlloc</w:t>
                      </w:r>
                      <w:r>
                        <w:t>()</w:t>
                      </w:r>
                    </w:p>
                  </w:txbxContent>
                </v:textbox>
                <w10:wrap anchorx="margin"/>
              </v:shape>
            </w:pict>
          </mc:Fallback>
        </mc:AlternateContent>
      </w:r>
    </w:p>
    <w:p w14:paraId="044DD49C" w14:textId="468F3683" w:rsidR="006E1A75" w:rsidRDefault="006E1A75" w:rsidP="009A3794"/>
    <w:p w14:paraId="7F2B0DF6" w14:textId="77777777" w:rsidR="003D7BC9" w:rsidRDefault="003D7BC9" w:rsidP="009A3794"/>
    <w:p w14:paraId="258519C4" w14:textId="77777777" w:rsidR="00E760D5" w:rsidRDefault="00E760D5" w:rsidP="009A3794"/>
    <w:p w14:paraId="4D261A20" w14:textId="7B4BC9AE" w:rsidR="009A3794" w:rsidRDefault="009A3794" w:rsidP="009A3794">
      <w:r w:rsidRPr="00A96635">
        <w:rPr>
          <w:noProof/>
          <w:lang w:val="en-US"/>
        </w:rPr>
        <w:lastRenderedPageBreak/>
        <mc:AlternateContent>
          <mc:Choice Requires="wps">
            <w:drawing>
              <wp:anchor distT="0" distB="0" distL="114300" distR="114300" simplePos="0" relativeHeight="255924224" behindDoc="0" locked="0" layoutInCell="1" allowOverlap="1" wp14:anchorId="0A40CA37" wp14:editId="729A5F5E">
                <wp:simplePos x="0" y="0"/>
                <wp:positionH relativeFrom="rightMargin">
                  <wp:posOffset>200025</wp:posOffset>
                </wp:positionH>
                <wp:positionV relativeFrom="paragraph">
                  <wp:posOffset>204470</wp:posOffset>
                </wp:positionV>
                <wp:extent cx="731520" cy="638175"/>
                <wp:effectExtent l="0" t="0" r="11430" b="28575"/>
                <wp:wrapNone/>
                <wp:docPr id="3027" name="Rectangle 3027"/>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B01EB3D" w14:textId="77777777" w:rsidR="00944514" w:rsidRDefault="00944514" w:rsidP="009A3794">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0CA37" id="Rectangle 3027" o:spid="_x0000_s2658" style="position:absolute;margin-left:15.75pt;margin-top:16.1pt;width:57.6pt;height:50.25pt;z-index:255924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NmFxOq9AgAA2AUAAA4AAAAAAAAAAAAAAAAALgIAAGRycy9lMm9Eb2MueG1sUEsBAi0AFAAGAAgA&#10;AAAhAIqlT+HhAAAACQEAAA8AAAAAAAAAAAAAAAAAFwUAAGRycy9kb3ducmV2LnhtbFBLBQYAAAAA&#10;BAAEAPMAAAAlBgAAAAA=&#10;" fillcolor="#8064a2 [3207]" strokecolor="#5a5a5a [2109]" strokeweight="1pt">
                <v:textbox>
                  <w:txbxContent>
                    <w:p w14:paraId="3B01EB3D" w14:textId="77777777" w:rsidR="00944514" w:rsidRDefault="00944514" w:rsidP="009A3794">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5925248" behindDoc="0" locked="0" layoutInCell="1" allowOverlap="1" wp14:anchorId="27498C9D" wp14:editId="4BA4396D">
                <wp:simplePos x="0" y="0"/>
                <wp:positionH relativeFrom="margin">
                  <wp:align>right</wp:align>
                </wp:positionH>
                <wp:positionV relativeFrom="paragraph">
                  <wp:posOffset>190500</wp:posOffset>
                </wp:positionV>
                <wp:extent cx="1238250" cy="649605"/>
                <wp:effectExtent l="0" t="0" r="19050" b="17145"/>
                <wp:wrapNone/>
                <wp:docPr id="3028" name="Rectangle 3028"/>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82C2CC7" w14:textId="77777777" w:rsidR="00944514" w:rsidRDefault="00944514" w:rsidP="009A3794">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98C9D" id="Rectangle 3028" o:spid="_x0000_s2659" style="position:absolute;margin-left:46.3pt;margin-top:15pt;width:97.5pt;height:51.15pt;z-index:255925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eGejHZ4CAACcBQAADgAAAAAAAAAAAAAAAAAuAgAAZHJz&#10;L2Uyb0RvYy54bWxQSwECLQAUAAYACAAAACEA+OKKHN4AAAAHAQAADwAAAAAAAAAAAAAAAAD4BAAA&#10;ZHJzL2Rvd25yZXYueG1sUEsFBgAAAAAEAAQA8wAAAAMGAAAAAA==&#10;" fillcolor="#c0504d [3205]" strokecolor="#243f60 [1604]" strokeweight="1pt">
                <v:textbox>
                  <w:txbxContent>
                    <w:p w14:paraId="482C2CC7" w14:textId="77777777" w:rsidR="00944514" w:rsidRDefault="00944514" w:rsidP="009A3794">
                      <w:pPr>
                        <w:jc w:val="center"/>
                      </w:pPr>
                      <w:r>
                        <w:t>Other legato Services</w:t>
                      </w:r>
                    </w:p>
                  </w:txbxContent>
                </v:textbox>
                <w10:wrap anchorx="margin"/>
              </v:rect>
            </w:pict>
          </mc:Fallback>
        </mc:AlternateContent>
      </w:r>
    </w:p>
    <w:p w14:paraId="49C5222E" w14:textId="77777777" w:rsidR="009A3794" w:rsidRDefault="009A3794" w:rsidP="009A3794">
      <w:r w:rsidRPr="00A96635">
        <w:rPr>
          <w:noProof/>
          <w:lang w:val="en-US"/>
        </w:rPr>
        <mc:AlternateContent>
          <mc:Choice Requires="wps">
            <w:drawing>
              <wp:anchor distT="0" distB="0" distL="114300" distR="114300" simplePos="0" relativeHeight="255921152" behindDoc="0" locked="0" layoutInCell="1" allowOverlap="1" wp14:anchorId="763BF4FE" wp14:editId="7532B1C7">
                <wp:simplePos x="0" y="0"/>
                <wp:positionH relativeFrom="margin">
                  <wp:posOffset>0</wp:posOffset>
                </wp:positionH>
                <wp:positionV relativeFrom="paragraph">
                  <wp:posOffset>8890</wp:posOffset>
                </wp:positionV>
                <wp:extent cx="822325" cy="640080"/>
                <wp:effectExtent l="0" t="0" r="15875" b="26670"/>
                <wp:wrapNone/>
                <wp:docPr id="3029" name="Rectangle 3029"/>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6D3036" w14:textId="77777777" w:rsidR="00944514" w:rsidRDefault="00944514" w:rsidP="009A3794">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BF4FE" id="Rectangle 3029" o:spid="_x0000_s2660" style="position:absolute;margin-left:0;margin-top:.7pt;width:64.75pt;height:50.4pt;z-index:25592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BVgZwnxAIAAA8GAAAOAAAAAAAAAAAAAAAAAC4CAABkcnMvZTJvRG9jLnhtbFBLAQItABQA&#10;BgAIAAAAIQD8H2El3gAAAAYBAAAPAAAAAAAAAAAAAAAAAB4FAABkcnMvZG93bnJldi54bWxQSwUG&#10;AAAAAAQABADzAAAAKQYAAAAA&#10;" fillcolor="#f79646 [3209]" strokecolor="#5a5a5a [2109]" strokeweight="1pt">
                <v:textbox>
                  <w:txbxContent>
                    <w:p w14:paraId="6A6D3036" w14:textId="77777777" w:rsidR="00944514" w:rsidRDefault="00944514" w:rsidP="009A3794">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5922176" behindDoc="0" locked="0" layoutInCell="1" allowOverlap="1" wp14:anchorId="34DB02B9" wp14:editId="51044E8B">
                <wp:simplePos x="0" y="0"/>
                <wp:positionH relativeFrom="column">
                  <wp:posOffset>1324610</wp:posOffset>
                </wp:positionH>
                <wp:positionV relativeFrom="paragraph">
                  <wp:posOffset>8890</wp:posOffset>
                </wp:positionV>
                <wp:extent cx="828675" cy="640080"/>
                <wp:effectExtent l="0" t="0" r="28575" b="26670"/>
                <wp:wrapNone/>
                <wp:docPr id="3030" name="Rectangle 3030"/>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C73771B" w14:textId="77777777" w:rsidR="00944514" w:rsidRDefault="00944514" w:rsidP="009A3794">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B02B9" id="Rectangle 3030" o:spid="_x0000_s2661" style="position:absolute;margin-left:104.3pt;margin-top:.7pt;width:65.25pt;height:50.4pt;z-index:2559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LW1W3vFAgAADwYAAA4AAAAAAAAAAAAAAAAALgIAAGRycy9lMm9Eb2MueG1sUEsBAi0AFAAG&#10;AAgAAAAhANlKLa7cAAAACQEAAA8AAAAAAAAAAAAAAAAAHwUAAGRycy9kb3ducmV2LnhtbFBLBQYA&#10;AAAABAAEAPMAAAAoBgAAAAA=&#10;" fillcolor="#4f81bd [3204]" strokecolor="#5a5a5a [2109]" strokeweight="1pt">
                <v:textbox>
                  <w:txbxContent>
                    <w:p w14:paraId="0C73771B" w14:textId="77777777" w:rsidR="00944514" w:rsidRDefault="00944514" w:rsidP="009A3794">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5923200" behindDoc="0" locked="0" layoutInCell="1" allowOverlap="1" wp14:anchorId="2D461472" wp14:editId="748B2D1B">
                <wp:simplePos x="0" y="0"/>
                <wp:positionH relativeFrom="column">
                  <wp:posOffset>2620010</wp:posOffset>
                </wp:positionH>
                <wp:positionV relativeFrom="paragraph">
                  <wp:posOffset>8890</wp:posOffset>
                </wp:positionV>
                <wp:extent cx="1143000" cy="640080"/>
                <wp:effectExtent l="0" t="0" r="19050" b="26670"/>
                <wp:wrapNone/>
                <wp:docPr id="3031" name="Rectangle 303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D0FFCEA" w14:textId="77777777" w:rsidR="00944514" w:rsidRDefault="00944514" w:rsidP="009A3794">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61472" id="Rectangle 3031" o:spid="_x0000_s2662" style="position:absolute;margin-left:206.3pt;margin-top:.7pt;width:90pt;height:50.4pt;z-index:25592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BI7i6fwwIAABAGAAAOAAAAAAAAAAAAAAAAAC4CAABkcnMvZTJvRG9jLnhtbFBLAQItABQABgAI&#10;AAAAIQDzMePp3AAAAAkBAAAPAAAAAAAAAAAAAAAAAB0FAABkcnMvZG93bnJldi54bWxQSwUGAAAA&#10;AAQABADzAAAAJgYAAAAA&#10;" fillcolor="#c0504d [3205]" strokecolor="#5a5a5a [2109]" strokeweight="1pt">
                <v:textbox>
                  <w:txbxContent>
                    <w:p w14:paraId="3D0FFCEA" w14:textId="77777777" w:rsidR="00944514" w:rsidRDefault="00944514" w:rsidP="009A3794">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5926272" behindDoc="0" locked="0" layoutInCell="1" allowOverlap="1" wp14:anchorId="1A4E60E4" wp14:editId="4BE7DCE0">
                <wp:simplePos x="0" y="0"/>
                <wp:positionH relativeFrom="column">
                  <wp:posOffset>419100</wp:posOffset>
                </wp:positionH>
                <wp:positionV relativeFrom="paragraph">
                  <wp:posOffset>638175</wp:posOffset>
                </wp:positionV>
                <wp:extent cx="0" cy="7000875"/>
                <wp:effectExtent l="0" t="0" r="19050" b="28575"/>
                <wp:wrapNone/>
                <wp:docPr id="3032" name="Straight Connector 303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A2BDE" id="Straight Connector 3032" o:spid="_x0000_s1026" style="position:absolute;flip:x;z-index:2559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DO2rNP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5927296" behindDoc="0" locked="0" layoutInCell="1" allowOverlap="1" wp14:anchorId="1911533F" wp14:editId="48B35182">
                <wp:simplePos x="0" y="0"/>
                <wp:positionH relativeFrom="column">
                  <wp:posOffset>1771650</wp:posOffset>
                </wp:positionH>
                <wp:positionV relativeFrom="paragraph">
                  <wp:posOffset>647700</wp:posOffset>
                </wp:positionV>
                <wp:extent cx="0" cy="6991350"/>
                <wp:effectExtent l="0" t="0" r="19050" b="19050"/>
                <wp:wrapNone/>
                <wp:docPr id="3033" name="Straight Connector 303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C58CE" id="Straight Connector 3033" o:spid="_x0000_s1026" style="position:absolute;z-index:2559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y1tlQ7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5928320" behindDoc="0" locked="0" layoutInCell="1" allowOverlap="1" wp14:anchorId="224AB5DB" wp14:editId="272F4CEE">
                <wp:simplePos x="0" y="0"/>
                <wp:positionH relativeFrom="column">
                  <wp:posOffset>3133090</wp:posOffset>
                </wp:positionH>
                <wp:positionV relativeFrom="paragraph">
                  <wp:posOffset>649605</wp:posOffset>
                </wp:positionV>
                <wp:extent cx="0" cy="6962775"/>
                <wp:effectExtent l="0" t="0" r="19050" b="28575"/>
                <wp:wrapNone/>
                <wp:docPr id="3034" name="Straight Connector 3034"/>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49B6A" id="Straight Connector 3034" o:spid="_x0000_s1026" style="position:absolute;z-index:2559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Dr7OdboBAADJAwAADgAAAAAAAAAAAAAAAAAuAgAA&#10;ZHJzL2Uyb0RvYy54bWxQSwECLQAUAAYACAAAACEAshPKYuEAAAAMAQAADwAAAAAAAAAAAAAAAAAU&#10;BAAAZHJzL2Rvd25yZXYueG1sUEsFBgAAAAAEAAQA8wAAACIFAAAAAA==&#10;" strokecolor="#4579b8 [3044]"/>
            </w:pict>
          </mc:Fallback>
        </mc:AlternateContent>
      </w:r>
    </w:p>
    <w:p w14:paraId="2ABD0F69" w14:textId="77777777" w:rsidR="009A3794" w:rsidRDefault="009A3794" w:rsidP="009A3794"/>
    <w:p w14:paraId="3204FAAC" w14:textId="77777777" w:rsidR="009A3794" w:rsidRDefault="009A3794" w:rsidP="009A3794">
      <w:r w:rsidRPr="00A96635">
        <w:rPr>
          <w:noProof/>
          <w:lang w:val="en-US"/>
        </w:rPr>
        <mc:AlternateContent>
          <mc:Choice Requires="wps">
            <w:drawing>
              <wp:anchor distT="0" distB="0" distL="114300" distR="114300" simplePos="0" relativeHeight="255930368" behindDoc="0" locked="0" layoutInCell="1" allowOverlap="1" wp14:anchorId="5CA70D0B" wp14:editId="0FAC3CE2">
                <wp:simplePos x="0" y="0"/>
                <wp:positionH relativeFrom="column">
                  <wp:posOffset>6076950</wp:posOffset>
                </wp:positionH>
                <wp:positionV relativeFrom="paragraph">
                  <wp:posOffset>275590</wp:posOffset>
                </wp:positionV>
                <wp:extent cx="0" cy="7010400"/>
                <wp:effectExtent l="0" t="0" r="19050" b="19050"/>
                <wp:wrapNone/>
                <wp:docPr id="3035" name="Straight Connector 303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4B28B" id="Straight Connector 3035" o:spid="_x0000_s1026" style="position:absolute;flip:x;z-index:2559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mJ+DMMQBAADTAwAADgAAAAAAAAAAAAAA&#10;AAAuAgAAZHJzL2Uyb0RvYy54bWxQSwECLQAUAAYACAAAACEA4Hhxw90AAAALAQAADwAAAAAAAAAA&#10;AAAAAAAeBAAAZHJzL2Rvd25yZXYueG1sUEsFBgAAAAAEAAQA8wAAACgFAAAAAA==&#10;" strokecolor="#4579b8 [3044]"/>
            </w:pict>
          </mc:Fallback>
        </mc:AlternateContent>
      </w:r>
    </w:p>
    <w:p w14:paraId="041175ED" w14:textId="77777777" w:rsidR="009A3794" w:rsidRDefault="009A3794" w:rsidP="009A3794">
      <w:r w:rsidRPr="00A96635">
        <w:rPr>
          <w:noProof/>
          <w:lang w:val="en-US"/>
        </w:rPr>
        <mc:AlternateContent>
          <mc:Choice Requires="wps">
            <w:drawing>
              <wp:anchor distT="0" distB="0" distL="114300" distR="114300" simplePos="0" relativeHeight="255929344" behindDoc="0" locked="0" layoutInCell="1" allowOverlap="1" wp14:anchorId="5DA8746E" wp14:editId="228780FF">
                <wp:simplePos x="0" y="0"/>
                <wp:positionH relativeFrom="column">
                  <wp:posOffset>4791075</wp:posOffset>
                </wp:positionH>
                <wp:positionV relativeFrom="paragraph">
                  <wp:posOffset>91440</wp:posOffset>
                </wp:positionV>
                <wp:extent cx="0" cy="6991350"/>
                <wp:effectExtent l="0" t="0" r="19050" b="19050"/>
                <wp:wrapNone/>
                <wp:docPr id="3036" name="Straight Connector 303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3A671" id="Straight Connector 3036" o:spid="_x0000_s1026" style="position:absolute;z-index:2559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" strokecolor="#4579b8 [3044]"/>
            </w:pict>
          </mc:Fallback>
        </mc:AlternateContent>
      </w:r>
    </w:p>
    <w:p w14:paraId="7BF740BC" w14:textId="475BE9A7" w:rsidR="006E1A75" w:rsidRPr="00AF3895" w:rsidRDefault="006E1A75" w:rsidP="006E1A75"/>
    <w:p w14:paraId="577B6621" w14:textId="77777777" w:rsidR="006E1A75" w:rsidRPr="00AF3895" w:rsidRDefault="006E1A75" w:rsidP="006E1A75">
      <w:r w:rsidRPr="00AF3895">
        <w:rPr>
          <w:noProof/>
          <w:lang w:val="en-US"/>
        </w:rPr>
        <mc:AlternateContent>
          <mc:Choice Requires="wps">
            <w:drawing>
              <wp:anchor distT="0" distB="0" distL="114300" distR="114300" simplePos="0" relativeHeight="256014336" behindDoc="0" locked="0" layoutInCell="1" allowOverlap="1" wp14:anchorId="52B06025" wp14:editId="536547AD">
                <wp:simplePos x="0" y="0"/>
                <wp:positionH relativeFrom="margin">
                  <wp:posOffset>742950</wp:posOffset>
                </wp:positionH>
                <wp:positionV relativeFrom="paragraph">
                  <wp:posOffset>29210</wp:posOffset>
                </wp:positionV>
                <wp:extent cx="2057400" cy="657225"/>
                <wp:effectExtent l="0" t="0" r="19050" b="28575"/>
                <wp:wrapNone/>
                <wp:docPr id="3065" name="Flowchart: Process 3065"/>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DB6DEB5" w14:textId="77777777" w:rsidR="00944514" w:rsidRPr="008A5010" w:rsidRDefault="00944514" w:rsidP="006E1A75">
                            <w:r>
                              <w:t xml:space="preserve">Set the serial port context to the FD monitor object using </w:t>
                            </w:r>
                            <w:r w:rsidRPr="00644DC8">
                              <w:t>le_fdMonitor_SetContextPtr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06025" id="Flowchart: Process 3065" o:spid="_x0000_s2663" type="#_x0000_t109" style="position:absolute;margin-left:58.5pt;margin-top:2.3pt;width:162pt;height:51.75pt;z-index:25601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" fillcolor="white [3201]" strokecolor="#4f81bd [3204]" strokeweight="1pt">
                <v:textbox>
                  <w:txbxContent>
                    <w:p w14:paraId="4DB6DEB5" w14:textId="77777777" w:rsidR="00944514" w:rsidRPr="008A5010" w:rsidRDefault="00944514" w:rsidP="006E1A75">
                      <w:r>
                        <w:t xml:space="preserve">Set the serial port context to the FD monitor object using </w:t>
                      </w:r>
                      <w:r w:rsidRPr="00644DC8">
                        <w:t>le_fdMonitor_SetContextPtr</w:t>
                      </w:r>
                    </w:p>
                  </w:txbxContent>
                </v:textbox>
                <w10:wrap anchorx="margin"/>
              </v:shape>
            </w:pict>
          </mc:Fallback>
        </mc:AlternateContent>
      </w:r>
    </w:p>
    <w:p w14:paraId="3409E751" w14:textId="77777777" w:rsidR="006E1A75" w:rsidRPr="00AF3895" w:rsidRDefault="006E1A75" w:rsidP="006E1A75"/>
    <w:p w14:paraId="7AFBD468" w14:textId="77777777" w:rsidR="006E1A75" w:rsidRPr="00AF3895" w:rsidRDefault="006E1A75" w:rsidP="006E1A75"/>
    <w:p w14:paraId="2A108CA6" w14:textId="77777777" w:rsidR="006E1A75" w:rsidRPr="00AF3895" w:rsidRDefault="006E1A75" w:rsidP="006E1A75"/>
    <w:p w14:paraId="57F08150" w14:textId="77777777" w:rsidR="006E1A75" w:rsidRPr="00AF3895" w:rsidRDefault="006E1A75" w:rsidP="006E1A75">
      <w:r w:rsidRPr="00AF3895">
        <w:rPr>
          <w:noProof/>
          <w:lang w:val="en-US"/>
        </w:rPr>
        <mc:AlternateContent>
          <mc:Choice Requires="wps">
            <w:drawing>
              <wp:anchor distT="0" distB="0" distL="114300" distR="114300" simplePos="0" relativeHeight="256008192" behindDoc="0" locked="0" layoutInCell="1" allowOverlap="1" wp14:anchorId="6F7BA8B0" wp14:editId="760356E7">
                <wp:simplePos x="0" y="0"/>
                <wp:positionH relativeFrom="column">
                  <wp:posOffset>1009650</wp:posOffset>
                </wp:positionH>
                <wp:positionV relativeFrom="paragraph">
                  <wp:posOffset>55880</wp:posOffset>
                </wp:positionV>
                <wp:extent cx="1524000" cy="895350"/>
                <wp:effectExtent l="0" t="0" r="19050" b="19050"/>
                <wp:wrapNone/>
                <wp:docPr id="3066" name="Diamond 3066"/>
                <wp:cNvGraphicFramePr/>
                <a:graphic xmlns:a="http://schemas.openxmlformats.org/drawingml/2006/main">
                  <a:graphicData uri="http://schemas.microsoft.com/office/word/2010/wordprocessingShape">
                    <wps:wsp>
                      <wps:cNvSpPr/>
                      <wps:spPr>
                        <a:xfrm>
                          <a:off x="0" y="0"/>
                          <a:ext cx="1524000" cy="895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B8AA0DD" w14:textId="77777777" w:rsidR="00944514" w:rsidRPr="008A5010" w:rsidRDefault="00944514" w:rsidP="006E1A75">
                            <w:r w:rsidRPr="008A5010">
                              <w:t>If POLLIN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BA8B0" id="Diamond 3066" o:spid="_x0000_s2664" type="#_x0000_t4" style="position:absolute;margin-left:79.5pt;margin-top:4.4pt;width:120pt;height:70.5pt;z-index:2560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" fillcolor="white [3201]" strokecolor="#4f81bd [3204]" strokeweight="1pt">
                <v:textbox>
                  <w:txbxContent>
                    <w:p w14:paraId="7B8AA0DD" w14:textId="77777777" w:rsidR="00944514" w:rsidRPr="008A5010" w:rsidRDefault="00944514" w:rsidP="006E1A75">
                      <w:r w:rsidRPr="008A5010">
                        <w:t>If POLLIN event</w:t>
                      </w:r>
                    </w:p>
                  </w:txbxContent>
                </v:textbox>
              </v:shape>
            </w:pict>
          </mc:Fallback>
        </mc:AlternateContent>
      </w:r>
    </w:p>
    <w:p w14:paraId="409DBF11" w14:textId="77777777" w:rsidR="006E1A75" w:rsidRPr="00AF3895" w:rsidRDefault="006E1A75" w:rsidP="006E1A75"/>
    <w:p w14:paraId="7EB7C351" w14:textId="77777777" w:rsidR="006E1A75" w:rsidRPr="00AF3895" w:rsidRDefault="006E1A75" w:rsidP="006E1A75"/>
    <w:p w14:paraId="6ACCF9F4" w14:textId="77777777" w:rsidR="006E1A75" w:rsidRPr="00AF3895" w:rsidRDefault="006E1A75" w:rsidP="006E1A75"/>
    <w:p w14:paraId="549DE579" w14:textId="77777777" w:rsidR="006E1A75" w:rsidRPr="00AF3895" w:rsidRDefault="006E1A75" w:rsidP="006E1A75">
      <w:r w:rsidRPr="00AF3895">
        <w:rPr>
          <w:noProof/>
          <w:lang w:val="en-US"/>
        </w:rPr>
        <mc:AlternateContent>
          <mc:Choice Requires="wps">
            <w:drawing>
              <wp:anchor distT="0" distB="0" distL="114300" distR="114300" simplePos="0" relativeHeight="256007168" behindDoc="0" locked="0" layoutInCell="1" allowOverlap="1" wp14:anchorId="7929DC91" wp14:editId="55FFA23B">
                <wp:simplePos x="0" y="0"/>
                <wp:positionH relativeFrom="margin">
                  <wp:posOffset>1666875</wp:posOffset>
                </wp:positionH>
                <wp:positionV relativeFrom="paragraph">
                  <wp:posOffset>130175</wp:posOffset>
                </wp:positionV>
                <wp:extent cx="466725" cy="314325"/>
                <wp:effectExtent l="0" t="0" r="9525" b="9525"/>
                <wp:wrapNone/>
                <wp:docPr id="3067" name="Rounded Rectangle 3067"/>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04A39B2" w14:textId="77777777" w:rsidR="00944514" w:rsidRPr="008A5010" w:rsidRDefault="00944514" w:rsidP="006E1A75">
                            <w:r w:rsidRPr="008A5010">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29DC91" id="Rounded Rectangle 3067" o:spid="_x0000_s2665" style="position:absolute;margin-left:131.25pt;margin-top:10.25pt;width:36.75pt;height:24.75pt;z-index:25600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" fillcolor="white [3201]" stroked="f" strokeweight="2pt">
                <v:textbox>
                  <w:txbxContent>
                    <w:p w14:paraId="104A39B2" w14:textId="77777777" w:rsidR="00944514" w:rsidRPr="008A5010" w:rsidRDefault="00944514" w:rsidP="006E1A75">
                      <w:r w:rsidRPr="008A5010">
                        <w:t>Yes</w:t>
                      </w:r>
                    </w:p>
                  </w:txbxContent>
                </v:textbox>
                <w10:wrap anchorx="margin"/>
              </v:roundrect>
            </w:pict>
          </mc:Fallback>
        </mc:AlternateContent>
      </w:r>
    </w:p>
    <w:p w14:paraId="48793916" w14:textId="77777777" w:rsidR="006E1A75" w:rsidRPr="00AF3895" w:rsidRDefault="006E1A75" w:rsidP="006E1A75"/>
    <w:p w14:paraId="6D8FCA92" w14:textId="77777777" w:rsidR="006E1A75" w:rsidRPr="00AF3895" w:rsidRDefault="006E1A75" w:rsidP="006E1A75">
      <w:r w:rsidRPr="00AF3895">
        <w:rPr>
          <w:noProof/>
          <w:lang w:val="en-US"/>
        </w:rPr>
        <mc:AlternateContent>
          <mc:Choice Requires="wps">
            <w:drawing>
              <wp:anchor distT="0" distB="0" distL="114300" distR="114300" simplePos="0" relativeHeight="256015360" behindDoc="0" locked="0" layoutInCell="1" allowOverlap="1" wp14:anchorId="4AFF9F81" wp14:editId="4B96EB2F">
                <wp:simplePos x="0" y="0"/>
                <wp:positionH relativeFrom="margin">
                  <wp:posOffset>742950</wp:posOffset>
                </wp:positionH>
                <wp:positionV relativeFrom="paragraph">
                  <wp:posOffset>57785</wp:posOffset>
                </wp:positionV>
                <wp:extent cx="2057400" cy="657225"/>
                <wp:effectExtent l="0" t="0" r="19050" b="28575"/>
                <wp:wrapNone/>
                <wp:docPr id="3068" name="Flowchart: Process 3068"/>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A941B70" w14:textId="77777777" w:rsidR="00944514" w:rsidRPr="008A5010" w:rsidRDefault="00944514" w:rsidP="006E1A75">
                            <w:r>
                              <w:t>Get the serial port context for the FD monitor object using le_fdMonitor_G</w:t>
                            </w:r>
                            <w:r w:rsidRPr="00644DC8">
                              <w:t>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F9F81" id="Flowchart: Process 3068" o:spid="_x0000_s2666" type="#_x0000_t109" style="position:absolute;margin-left:58.5pt;margin-top:4.55pt;width:162pt;height:51.75pt;z-index:25601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" fillcolor="white [3201]" strokecolor="#4f81bd [3204]" strokeweight="1pt">
                <v:textbox>
                  <w:txbxContent>
                    <w:p w14:paraId="0A941B70" w14:textId="77777777" w:rsidR="00944514" w:rsidRPr="008A5010" w:rsidRDefault="00944514" w:rsidP="006E1A75">
                      <w:r>
                        <w:t>Get the serial port context for the FD monitor object using le_fdMonitor_G</w:t>
                      </w:r>
                      <w:r w:rsidRPr="00644DC8">
                        <w:t>etContextPtr</w:t>
                      </w:r>
                    </w:p>
                  </w:txbxContent>
                </v:textbox>
                <w10:wrap anchorx="margin"/>
              </v:shape>
            </w:pict>
          </mc:Fallback>
        </mc:AlternateContent>
      </w:r>
    </w:p>
    <w:p w14:paraId="405B2B1D" w14:textId="77777777" w:rsidR="006E1A75" w:rsidRPr="00AF3895" w:rsidRDefault="006E1A75" w:rsidP="006E1A75"/>
    <w:p w14:paraId="0491DCEB" w14:textId="77777777" w:rsidR="006E1A75" w:rsidRPr="00AF3895" w:rsidRDefault="006E1A75" w:rsidP="006E1A75"/>
    <w:p w14:paraId="6AD4CDA1" w14:textId="77777777" w:rsidR="006E1A75" w:rsidRPr="00AF3895" w:rsidRDefault="006E1A75" w:rsidP="006E1A75"/>
    <w:p w14:paraId="00E1846A" w14:textId="18481188" w:rsidR="006E1A75" w:rsidRPr="00AF3895" w:rsidRDefault="00E52858" w:rsidP="006E1A75">
      <w:r>
        <w:rPr>
          <w:noProof/>
          <w:lang w:val="en-US"/>
        </w:rPr>
        <mc:AlternateContent>
          <mc:Choice Requires="wps">
            <w:drawing>
              <wp:anchor distT="0" distB="0" distL="114300" distR="114300" simplePos="0" relativeHeight="256071680" behindDoc="0" locked="0" layoutInCell="1" allowOverlap="1" wp14:anchorId="5BC71F4C" wp14:editId="79F12437">
                <wp:simplePos x="0" y="0"/>
                <wp:positionH relativeFrom="column">
                  <wp:posOffset>628650</wp:posOffset>
                </wp:positionH>
                <wp:positionV relativeFrom="paragraph">
                  <wp:posOffset>89535</wp:posOffset>
                </wp:positionV>
                <wp:extent cx="0" cy="2219325"/>
                <wp:effectExtent l="0" t="0" r="19050" b="9525"/>
                <wp:wrapNone/>
                <wp:docPr id="3172" name="Straight Connector 3172"/>
                <wp:cNvGraphicFramePr/>
                <a:graphic xmlns:a="http://schemas.openxmlformats.org/drawingml/2006/main">
                  <a:graphicData uri="http://schemas.microsoft.com/office/word/2010/wordprocessingShape">
                    <wps:wsp>
                      <wps:cNvCnPr/>
                      <wps:spPr>
                        <a:xfrm flipV="1">
                          <a:off x="0" y="0"/>
                          <a:ext cx="0" cy="2219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3371F4" id="Straight Connector 3172" o:spid="_x0000_s1026" style="position:absolute;flip:y;z-index:256071680;visibility:visible;mso-wrap-style:square;mso-wrap-distance-left:9pt;mso-wrap-distance-top:0;mso-wrap-distance-right:9pt;mso-wrap-distance-bottom:0;mso-position-horizontal:absolute;mso-position-horizontal-relative:text;mso-position-vertical:absolute;mso-position-vertical-relative:text" from="49.5pt,7.05pt" to="49.5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" strokecolor="#4579b8 [3044]"/>
            </w:pict>
          </mc:Fallback>
        </mc:AlternateContent>
      </w:r>
      <w:r w:rsidRPr="00AF3895">
        <w:rPr>
          <w:noProof/>
          <w:lang w:val="en-US"/>
        </w:rPr>
        <mc:AlternateContent>
          <mc:Choice Requires="wps">
            <w:drawing>
              <wp:anchor distT="0" distB="0" distL="114300" distR="114300" simplePos="0" relativeHeight="256013312" behindDoc="0" locked="0" layoutInCell="1" allowOverlap="1" wp14:anchorId="456152A0" wp14:editId="1FD552E5">
                <wp:simplePos x="0" y="0"/>
                <wp:positionH relativeFrom="column">
                  <wp:posOffset>638175</wp:posOffset>
                </wp:positionH>
                <wp:positionV relativeFrom="paragraph">
                  <wp:posOffset>100965</wp:posOffset>
                </wp:positionV>
                <wp:extent cx="1152525" cy="0"/>
                <wp:effectExtent l="0" t="76200" r="9525" b="95250"/>
                <wp:wrapNone/>
                <wp:docPr id="3070" name="Straight Arrow Connector 3070"/>
                <wp:cNvGraphicFramePr/>
                <a:graphic xmlns:a="http://schemas.openxmlformats.org/drawingml/2006/main">
                  <a:graphicData uri="http://schemas.microsoft.com/office/word/2010/wordprocessingShape">
                    <wps:wsp>
                      <wps:cNvCnPr/>
                      <wps:spPr>
                        <a:xfrm flipV="1">
                          <a:off x="0" y="0"/>
                          <a:ext cx="1152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AF7B5" id="Straight Arrow Connector 3070" o:spid="_x0000_s1026" type="#_x0000_t32" style="position:absolute;margin-left:50.25pt;margin-top:7.95pt;width:90.75pt;height:0;flip:y;z-index:2560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" strokecolor="#4579b8 [3044]">
                <v:stroke endarrow="block"/>
              </v:shape>
            </w:pict>
          </mc:Fallback>
        </mc:AlternateContent>
      </w:r>
    </w:p>
    <w:p w14:paraId="384C94C0" w14:textId="77777777" w:rsidR="00E52858" w:rsidRDefault="00E52858" w:rsidP="006E1A75">
      <w:r>
        <w:t>W</w:t>
      </w:r>
      <w:r w:rsidR="006E1A75" w:rsidRPr="00AF3895">
        <w:rPr>
          <w:noProof/>
          <w:lang w:val="en-US"/>
        </w:rPr>
        <mc:AlternateContent>
          <mc:Choice Requires="wps">
            <w:drawing>
              <wp:anchor distT="0" distB="0" distL="114300" distR="114300" simplePos="0" relativeHeight="256009216" behindDoc="0" locked="0" layoutInCell="1" allowOverlap="1" wp14:anchorId="6FC0DF6F" wp14:editId="40A9070B">
                <wp:simplePos x="0" y="0"/>
                <wp:positionH relativeFrom="margin">
                  <wp:posOffset>771525</wp:posOffset>
                </wp:positionH>
                <wp:positionV relativeFrom="paragraph">
                  <wp:posOffset>8255</wp:posOffset>
                </wp:positionV>
                <wp:extent cx="2143125" cy="676275"/>
                <wp:effectExtent l="0" t="0" r="28575" b="28575"/>
                <wp:wrapNone/>
                <wp:docPr id="3071" name="Flowchart: Process 3071"/>
                <wp:cNvGraphicFramePr/>
                <a:graphic xmlns:a="http://schemas.openxmlformats.org/drawingml/2006/main">
                  <a:graphicData uri="http://schemas.microsoft.com/office/word/2010/wordprocessingShape">
                    <wps:wsp>
                      <wps:cNvSpPr/>
                      <wps:spPr>
                        <a:xfrm>
                          <a:off x="0" y="0"/>
                          <a:ext cx="2143125" cy="6762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EED4CE2" w14:textId="7DBB1E45" w:rsidR="00944514" w:rsidRDefault="00944514" w:rsidP="003D7BC9">
                            <w:pPr>
                              <w:jc w:val="center"/>
                            </w:pPr>
                            <w:r>
                              <w:t>Update the buffer value with the data given in console using read ()</w:t>
                            </w:r>
                          </w:p>
                          <w:p w14:paraId="20AB78F5" w14:textId="77777777" w:rsidR="00944514" w:rsidRPr="005F3DB3" w:rsidRDefault="00944514" w:rsidP="006E1A7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F6F" id="Flowchart: Process 3071" o:spid="_x0000_s2667" type="#_x0000_t109" style="position:absolute;margin-left:60.75pt;margin-top:.65pt;width:168.75pt;height:53.25pt;z-index:25600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" fillcolor="white [3201]" strokecolor="#4f81bd [3204]" strokeweight="1pt">
                <v:textbox>
                  <w:txbxContent>
                    <w:p w14:paraId="6EED4CE2" w14:textId="7DBB1E45" w:rsidR="00944514" w:rsidRDefault="00944514" w:rsidP="003D7BC9">
                      <w:pPr>
                        <w:jc w:val="center"/>
                      </w:pPr>
                      <w:r>
                        <w:t>Update the buffer value with the data given in console using read ()</w:t>
                      </w:r>
                    </w:p>
                    <w:p w14:paraId="20AB78F5" w14:textId="77777777" w:rsidR="00944514" w:rsidRPr="005F3DB3" w:rsidRDefault="00944514" w:rsidP="006E1A75"/>
                  </w:txbxContent>
                </v:textbox>
                <w10:wrap anchorx="margin"/>
              </v:shape>
            </w:pict>
          </mc:Fallback>
        </mc:AlternateContent>
      </w:r>
      <w:r>
        <w:t xml:space="preserve">rite </w:t>
      </w:r>
    </w:p>
    <w:p w14:paraId="66A191C6" w14:textId="11F67E01" w:rsidR="006E1A75" w:rsidRPr="00AF3895" w:rsidRDefault="00E52858" w:rsidP="006E1A75">
      <w:r>
        <w:t>ceritificate</w:t>
      </w:r>
    </w:p>
    <w:p w14:paraId="5DE224D1" w14:textId="63443D41" w:rsidR="00E760D5" w:rsidRDefault="00E52858" w:rsidP="006E1A75">
      <w:r>
        <w:t xml:space="preserve">to </w:t>
      </w:r>
      <w:r w:rsidR="00E760D5">
        <w:t>temp</w:t>
      </w:r>
    </w:p>
    <w:p w14:paraId="5F624CC5" w14:textId="73429F32" w:rsidR="006E1A75" w:rsidRPr="00AF3895" w:rsidRDefault="00E52858" w:rsidP="006E1A75">
      <w:r>
        <w:t>file using</w:t>
      </w:r>
    </w:p>
    <w:p w14:paraId="5927FFD3" w14:textId="282C42B4" w:rsidR="006E1A75" w:rsidRPr="00AF3895" w:rsidRDefault="00E52858" w:rsidP="006E1A75">
      <w:r>
        <w:t>le_fs API</w:t>
      </w:r>
    </w:p>
    <w:p w14:paraId="33FB3313" w14:textId="19FF0688" w:rsidR="00E52858" w:rsidRDefault="00E52858" w:rsidP="006E1A75">
      <w:r>
        <w:t>(le_fs_Exist(),</w:t>
      </w:r>
    </w:p>
    <w:p w14:paraId="02E675E8" w14:textId="2AE84D59" w:rsidR="00E52858" w:rsidRDefault="00E760D5" w:rsidP="006E1A75">
      <w:r w:rsidRPr="00AF3895">
        <w:rPr>
          <w:noProof/>
          <w:lang w:val="en-US"/>
        </w:rPr>
        <mc:AlternateContent>
          <mc:Choice Requires="wps">
            <w:drawing>
              <wp:anchor distT="0" distB="0" distL="114300" distR="114300" simplePos="0" relativeHeight="256010240" behindDoc="0" locked="0" layoutInCell="1" allowOverlap="1" wp14:anchorId="5E22C7E0" wp14:editId="7B28FACD">
                <wp:simplePos x="0" y="0"/>
                <wp:positionH relativeFrom="column">
                  <wp:posOffset>809625</wp:posOffset>
                </wp:positionH>
                <wp:positionV relativeFrom="paragraph">
                  <wp:posOffset>183515</wp:posOffset>
                </wp:positionV>
                <wp:extent cx="1933575" cy="1638300"/>
                <wp:effectExtent l="0" t="0" r="28575" b="19050"/>
                <wp:wrapNone/>
                <wp:docPr id="3072" name="Diamond 3072"/>
                <wp:cNvGraphicFramePr/>
                <a:graphic xmlns:a="http://schemas.openxmlformats.org/drawingml/2006/main">
                  <a:graphicData uri="http://schemas.microsoft.com/office/word/2010/wordprocessingShape">
                    <wps:wsp>
                      <wps:cNvSpPr/>
                      <wps:spPr>
                        <a:xfrm>
                          <a:off x="0" y="0"/>
                          <a:ext cx="1933575" cy="16383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D4C1668" w14:textId="6B5E4BB0" w:rsidR="00944514" w:rsidRPr="005761E7" w:rsidRDefault="00944514" w:rsidP="006E1A75">
                            <w:pPr>
                              <w:jc w:val="center"/>
                            </w:pPr>
                            <w:r w:rsidRPr="005761E7">
                              <w:t>If KPATTERN</w:t>
                            </w:r>
                            <w:r>
                              <w:t xml:space="preserve"> or “+++”</w:t>
                            </w:r>
                            <w:r w:rsidRPr="005761E7">
                              <w:t xml:space="preserve"> presents in </w:t>
                            </w:r>
                            <w:r>
                              <w:t>fd</w:t>
                            </w:r>
                            <w:r w:rsidRPr="005761E7">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2C7E0" id="Diamond 3072" o:spid="_x0000_s2668" type="#_x0000_t4" style="position:absolute;margin-left:63.75pt;margin-top:14.45pt;width:152.25pt;height:129pt;z-index:2560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" fillcolor="white [3201]" strokecolor="#4f81bd [3204]" strokeweight="1pt">
                <v:textbox>
                  <w:txbxContent>
                    <w:p w14:paraId="6D4C1668" w14:textId="6B5E4BB0" w:rsidR="00944514" w:rsidRPr="005761E7" w:rsidRDefault="00944514" w:rsidP="006E1A75">
                      <w:pPr>
                        <w:jc w:val="center"/>
                      </w:pPr>
                      <w:r w:rsidRPr="005761E7">
                        <w:t>If KPATTERN</w:t>
                      </w:r>
                      <w:r>
                        <w:t xml:space="preserve"> or “+++”</w:t>
                      </w:r>
                      <w:r w:rsidRPr="005761E7">
                        <w:t xml:space="preserve"> presents in </w:t>
                      </w:r>
                      <w:r>
                        <w:t>fd</w:t>
                      </w:r>
                      <w:r w:rsidRPr="005761E7">
                        <w:t xml:space="preserve"> data</w:t>
                      </w:r>
                    </w:p>
                  </w:txbxContent>
                </v:textbox>
              </v:shape>
            </w:pict>
          </mc:Fallback>
        </mc:AlternateContent>
      </w:r>
      <w:r w:rsidR="00E52858">
        <w:t>le_fs_Open(),</w:t>
      </w:r>
    </w:p>
    <w:p w14:paraId="5C7BB169" w14:textId="42B7F26A" w:rsidR="00E52858" w:rsidRDefault="00E52858" w:rsidP="006E1A75">
      <w:r>
        <w:t>le_fs_write().</w:t>
      </w:r>
    </w:p>
    <w:p w14:paraId="1A23B0FA" w14:textId="361DA8FA" w:rsidR="00E760D5" w:rsidRPr="00AF3895" w:rsidRDefault="00E52858" w:rsidP="006E1A75">
      <w:r>
        <w:t>Le_fs_Close())</w:t>
      </w:r>
    </w:p>
    <w:p w14:paraId="3C417FC4" w14:textId="77777777" w:rsidR="006E1A75" w:rsidRPr="00AF3895" w:rsidRDefault="006E1A75" w:rsidP="006E1A75"/>
    <w:p w14:paraId="37CF5E84" w14:textId="5615863D" w:rsidR="006E1A75" w:rsidRPr="00AF3895" w:rsidRDefault="006E1A75" w:rsidP="006E1A75"/>
    <w:p w14:paraId="2969BF67" w14:textId="129F9D40" w:rsidR="006E1A75" w:rsidRPr="00AF3895" w:rsidRDefault="00E52858" w:rsidP="006E1A75">
      <w:r>
        <w:rPr>
          <w:noProof/>
          <w:lang w:val="en-US"/>
        </w:rPr>
        <mc:AlternateContent>
          <mc:Choice Requires="wps">
            <w:drawing>
              <wp:anchor distT="0" distB="0" distL="114300" distR="114300" simplePos="0" relativeHeight="256070656" behindDoc="0" locked="0" layoutInCell="1" allowOverlap="1" wp14:anchorId="10605B5F" wp14:editId="1F6123E4">
                <wp:simplePos x="0" y="0"/>
                <wp:positionH relativeFrom="column">
                  <wp:posOffset>619125</wp:posOffset>
                </wp:positionH>
                <wp:positionV relativeFrom="paragraph">
                  <wp:posOffset>76835</wp:posOffset>
                </wp:positionV>
                <wp:extent cx="190500" cy="0"/>
                <wp:effectExtent l="0" t="0" r="19050" b="19050"/>
                <wp:wrapNone/>
                <wp:docPr id="3170" name="Straight Connector 3170"/>
                <wp:cNvGraphicFramePr/>
                <a:graphic xmlns:a="http://schemas.openxmlformats.org/drawingml/2006/main">
                  <a:graphicData uri="http://schemas.microsoft.com/office/word/2010/wordprocessingShape">
                    <wps:wsp>
                      <wps:cNvCnPr/>
                      <wps:spPr>
                        <a:xfrm flipH="1">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0FD71" id="Straight Connector 3170" o:spid="_x0000_s1026" style="position:absolute;flip:x;z-index:256070656;visibility:visible;mso-wrap-style:square;mso-wrap-distance-left:9pt;mso-wrap-distance-top:0;mso-wrap-distance-right:9pt;mso-wrap-distance-bottom:0;mso-position-horizontal:absolute;mso-position-horizontal-relative:text;mso-position-vertical:absolute;mso-position-vertical-relative:text" from="48.75pt,6.05pt" to="63.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" strokecolor="#4579b8 [3044]"/>
            </w:pict>
          </mc:Fallback>
        </mc:AlternateContent>
      </w:r>
    </w:p>
    <w:p w14:paraId="58E096E7" w14:textId="4014DE60" w:rsidR="006E1A75" w:rsidRPr="00AF3895" w:rsidRDefault="00E760D5" w:rsidP="006E1A75">
      <w:r>
        <w:t xml:space="preserve">                 No</w:t>
      </w:r>
    </w:p>
    <w:p w14:paraId="3B09F682" w14:textId="0FC2C2C9" w:rsidR="006E1A75" w:rsidRPr="00AF3895" w:rsidRDefault="006E1A75" w:rsidP="006E1A75"/>
    <w:p w14:paraId="0842A3DC" w14:textId="4E011BAF" w:rsidR="006E1A75" w:rsidRPr="00AF3895" w:rsidRDefault="006E1A75" w:rsidP="006E1A75"/>
    <w:p w14:paraId="792E1A49" w14:textId="6AAA0AA4" w:rsidR="003D7BC9" w:rsidRDefault="00E52858" w:rsidP="006E1A75">
      <w:r w:rsidRPr="00AF3895">
        <w:rPr>
          <w:noProof/>
          <w:lang w:val="en-US"/>
        </w:rPr>
        <mc:AlternateContent>
          <mc:Choice Requires="wps">
            <w:drawing>
              <wp:anchor distT="0" distB="0" distL="114300" distR="114300" simplePos="0" relativeHeight="256006144" behindDoc="0" locked="0" layoutInCell="1" allowOverlap="1" wp14:anchorId="6B69AB98" wp14:editId="12267ECA">
                <wp:simplePos x="0" y="0"/>
                <wp:positionH relativeFrom="margin">
                  <wp:posOffset>1800225</wp:posOffset>
                </wp:positionH>
                <wp:positionV relativeFrom="paragraph">
                  <wp:posOffset>187325</wp:posOffset>
                </wp:positionV>
                <wp:extent cx="466725" cy="314325"/>
                <wp:effectExtent l="0" t="0" r="9525" b="0"/>
                <wp:wrapNone/>
                <wp:docPr id="3074" name="Rounded Rectangle 3074"/>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B0497F5" w14:textId="77777777" w:rsidR="00944514" w:rsidRPr="00B22579" w:rsidRDefault="00944514" w:rsidP="006E1A75">
                            <w:pPr>
                              <w:jc w:val="center"/>
                              <w:rPr>
                                <w:rFonts w:ascii="Arial" w:hAnsi="Arial" w:cs="Arial"/>
                                <w:sz w:val="20"/>
                              </w:rPr>
                            </w:pPr>
                            <w:r w:rsidRPr="00B22579">
                              <w:rPr>
                                <w:rFonts w:ascii="Arial" w:hAnsi="Arial" w:cs="Arial"/>
                                <w:sz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9AB98" id="Rounded Rectangle 3074" o:spid="_x0000_s2669" style="position:absolute;margin-left:141.75pt;margin-top:14.75pt;width:36.75pt;height:24.75pt;z-index:25600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" fillcolor="white [3201]" stroked="f" strokeweight="2pt">
                <v:textbox>
                  <w:txbxContent>
                    <w:p w14:paraId="1B0497F5" w14:textId="77777777" w:rsidR="00944514" w:rsidRPr="00B22579" w:rsidRDefault="00944514" w:rsidP="006E1A75">
                      <w:pPr>
                        <w:jc w:val="center"/>
                        <w:rPr>
                          <w:rFonts w:ascii="Arial" w:hAnsi="Arial" w:cs="Arial"/>
                          <w:sz w:val="20"/>
                        </w:rPr>
                      </w:pPr>
                      <w:r w:rsidRPr="00B22579">
                        <w:rPr>
                          <w:rFonts w:ascii="Arial" w:hAnsi="Arial" w:cs="Arial"/>
                          <w:sz w:val="20"/>
                        </w:rPr>
                        <w:t>Yes</w:t>
                      </w:r>
                    </w:p>
                  </w:txbxContent>
                </v:textbox>
                <w10:wrap anchorx="margin"/>
              </v:roundrect>
            </w:pict>
          </mc:Fallback>
        </mc:AlternateContent>
      </w:r>
    </w:p>
    <w:p w14:paraId="10EDF1E0" w14:textId="43D8F18C" w:rsidR="006E1A75" w:rsidRDefault="006E1A75" w:rsidP="006E1A75"/>
    <w:p w14:paraId="74B76CC9" w14:textId="190B5E70" w:rsidR="00FE3667" w:rsidRDefault="00FE3667" w:rsidP="006E1A75"/>
    <w:p w14:paraId="65E4DF4A" w14:textId="12033C58" w:rsidR="00FE3667" w:rsidRDefault="00FE3667" w:rsidP="006E1A75"/>
    <w:p w14:paraId="212EA6D4" w14:textId="77777777" w:rsidR="00FE3667" w:rsidRDefault="00FE3667" w:rsidP="006E1A75"/>
    <w:p w14:paraId="1BF43523" w14:textId="03F26C90" w:rsidR="003D7BC9" w:rsidRDefault="003D7BC9" w:rsidP="003D7BC9"/>
    <w:p w14:paraId="02A748D9" w14:textId="77777777" w:rsidR="003D7BC9" w:rsidRDefault="003D7BC9" w:rsidP="003D7BC9">
      <w:r w:rsidRPr="00A96635">
        <w:rPr>
          <w:noProof/>
          <w:lang w:val="en-US"/>
        </w:rPr>
        <w:lastRenderedPageBreak/>
        <mc:AlternateContent>
          <mc:Choice Requires="wps">
            <w:drawing>
              <wp:anchor distT="0" distB="0" distL="114300" distR="114300" simplePos="0" relativeHeight="256033792" behindDoc="0" locked="0" layoutInCell="1" allowOverlap="1" wp14:anchorId="6C4300F7" wp14:editId="6188FFBC">
                <wp:simplePos x="0" y="0"/>
                <wp:positionH relativeFrom="rightMargin">
                  <wp:posOffset>200025</wp:posOffset>
                </wp:positionH>
                <wp:positionV relativeFrom="paragraph">
                  <wp:posOffset>204470</wp:posOffset>
                </wp:positionV>
                <wp:extent cx="731520" cy="638175"/>
                <wp:effectExtent l="0" t="0" r="11430" b="28575"/>
                <wp:wrapNone/>
                <wp:docPr id="3130" name="Rectangle 313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A1B4B98" w14:textId="77777777" w:rsidR="00944514" w:rsidRDefault="00944514" w:rsidP="003D7BC9">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300F7" id="Rectangle 3130" o:spid="_x0000_s2670" style="position:absolute;margin-left:15.75pt;margin-top:16.1pt;width:57.6pt;height:50.25pt;z-index:2560337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YvAIAANg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" fillcolor="#8064a2 [3207]" strokecolor="#5a5a5a [2109]" strokeweight="1pt">
                <v:textbox>
                  <w:txbxContent>
                    <w:p w14:paraId="7A1B4B98" w14:textId="77777777" w:rsidR="00944514" w:rsidRDefault="00944514" w:rsidP="003D7BC9">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034816" behindDoc="0" locked="0" layoutInCell="1" allowOverlap="1" wp14:anchorId="5FC7C0D0" wp14:editId="0D3CCC86">
                <wp:simplePos x="0" y="0"/>
                <wp:positionH relativeFrom="margin">
                  <wp:align>right</wp:align>
                </wp:positionH>
                <wp:positionV relativeFrom="paragraph">
                  <wp:posOffset>190500</wp:posOffset>
                </wp:positionV>
                <wp:extent cx="1238250" cy="649605"/>
                <wp:effectExtent l="0" t="0" r="19050" b="17145"/>
                <wp:wrapNone/>
                <wp:docPr id="3131" name="Rectangle 3131"/>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42FFD35" w14:textId="77777777" w:rsidR="00944514" w:rsidRDefault="00944514" w:rsidP="003D7BC9">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7C0D0" id="Rectangle 3131" o:spid="_x0000_s2671" style="position:absolute;margin-left:46.3pt;margin-top:15pt;width:97.5pt;height:51.15pt;z-index:256034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" fillcolor="#c0504d [3205]" strokecolor="#243f60 [1604]" strokeweight="1pt">
                <v:textbox>
                  <w:txbxContent>
                    <w:p w14:paraId="042FFD35" w14:textId="77777777" w:rsidR="00944514" w:rsidRDefault="00944514" w:rsidP="003D7BC9">
                      <w:pPr>
                        <w:jc w:val="center"/>
                      </w:pPr>
                      <w:r>
                        <w:t>Other legato Services</w:t>
                      </w:r>
                    </w:p>
                  </w:txbxContent>
                </v:textbox>
                <w10:wrap anchorx="margin"/>
              </v:rect>
            </w:pict>
          </mc:Fallback>
        </mc:AlternateContent>
      </w:r>
    </w:p>
    <w:p w14:paraId="66A26B18" w14:textId="77777777" w:rsidR="003D7BC9" w:rsidRDefault="003D7BC9" w:rsidP="003D7BC9">
      <w:r w:rsidRPr="00A96635">
        <w:rPr>
          <w:noProof/>
          <w:lang w:val="en-US"/>
        </w:rPr>
        <mc:AlternateContent>
          <mc:Choice Requires="wps">
            <w:drawing>
              <wp:anchor distT="0" distB="0" distL="114300" distR="114300" simplePos="0" relativeHeight="256030720" behindDoc="0" locked="0" layoutInCell="1" allowOverlap="1" wp14:anchorId="707EE5CD" wp14:editId="4F42E15B">
                <wp:simplePos x="0" y="0"/>
                <wp:positionH relativeFrom="margin">
                  <wp:posOffset>0</wp:posOffset>
                </wp:positionH>
                <wp:positionV relativeFrom="paragraph">
                  <wp:posOffset>8890</wp:posOffset>
                </wp:positionV>
                <wp:extent cx="822325" cy="640080"/>
                <wp:effectExtent l="0" t="0" r="15875" b="26670"/>
                <wp:wrapNone/>
                <wp:docPr id="3132" name="Rectangle 313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119ED0" w14:textId="77777777" w:rsidR="00944514" w:rsidRDefault="00944514" w:rsidP="003D7BC9">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EE5CD" id="Rectangle 3132" o:spid="_x0000_s2672" style="position:absolute;margin-left:0;margin-top:.7pt;width:64.75pt;height:50.4pt;z-index:25603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GwwIAAA8GAAAOAAAAZHJzL2Uyb0RvYy54bWysVFtP2zAUfp+0/2D5feTSUi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" fillcolor="#f79646 [3209]" strokecolor="#5a5a5a [2109]" strokeweight="1pt">
                <v:textbox>
                  <w:txbxContent>
                    <w:p w14:paraId="40119ED0" w14:textId="77777777" w:rsidR="00944514" w:rsidRDefault="00944514" w:rsidP="003D7BC9">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031744" behindDoc="0" locked="0" layoutInCell="1" allowOverlap="1" wp14:anchorId="53CC51E0" wp14:editId="606DD4D7">
                <wp:simplePos x="0" y="0"/>
                <wp:positionH relativeFrom="column">
                  <wp:posOffset>1324610</wp:posOffset>
                </wp:positionH>
                <wp:positionV relativeFrom="paragraph">
                  <wp:posOffset>8890</wp:posOffset>
                </wp:positionV>
                <wp:extent cx="828675" cy="640080"/>
                <wp:effectExtent l="0" t="0" r="28575" b="26670"/>
                <wp:wrapNone/>
                <wp:docPr id="3133" name="Rectangle 313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F06731E" w14:textId="77777777" w:rsidR="00944514" w:rsidRDefault="00944514" w:rsidP="003D7BC9">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C51E0" id="Rectangle 3133" o:spid="_x0000_s2673" style="position:absolute;margin-left:104.3pt;margin-top:.7pt;width:65.25pt;height:50.4pt;z-index:2560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" fillcolor="#4f81bd [3204]" strokecolor="#5a5a5a [2109]" strokeweight="1pt">
                <v:textbox>
                  <w:txbxContent>
                    <w:p w14:paraId="7F06731E" w14:textId="77777777" w:rsidR="00944514" w:rsidRDefault="00944514" w:rsidP="003D7BC9">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032768" behindDoc="0" locked="0" layoutInCell="1" allowOverlap="1" wp14:anchorId="708B2D78" wp14:editId="265C4DFB">
                <wp:simplePos x="0" y="0"/>
                <wp:positionH relativeFrom="column">
                  <wp:posOffset>2620010</wp:posOffset>
                </wp:positionH>
                <wp:positionV relativeFrom="paragraph">
                  <wp:posOffset>8890</wp:posOffset>
                </wp:positionV>
                <wp:extent cx="1143000" cy="640080"/>
                <wp:effectExtent l="0" t="0" r="19050" b="26670"/>
                <wp:wrapNone/>
                <wp:docPr id="3134" name="Rectangle 313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57B32C5" w14:textId="77777777" w:rsidR="00944514" w:rsidRDefault="00944514" w:rsidP="003D7BC9">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8B2D78" id="Rectangle 3134" o:spid="_x0000_s2674" style="position:absolute;margin-left:206.3pt;margin-top:.7pt;width:90pt;height:50.4pt;z-index:25603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" fillcolor="#c0504d [3205]" strokecolor="#5a5a5a [2109]" strokeweight="1pt">
                <v:textbox>
                  <w:txbxContent>
                    <w:p w14:paraId="357B32C5" w14:textId="77777777" w:rsidR="00944514" w:rsidRDefault="00944514" w:rsidP="003D7BC9">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035840" behindDoc="0" locked="0" layoutInCell="1" allowOverlap="1" wp14:anchorId="3E28538D" wp14:editId="2C1A18FF">
                <wp:simplePos x="0" y="0"/>
                <wp:positionH relativeFrom="column">
                  <wp:posOffset>419100</wp:posOffset>
                </wp:positionH>
                <wp:positionV relativeFrom="paragraph">
                  <wp:posOffset>638175</wp:posOffset>
                </wp:positionV>
                <wp:extent cx="0" cy="7000875"/>
                <wp:effectExtent l="0" t="0" r="19050" b="28575"/>
                <wp:wrapNone/>
                <wp:docPr id="3135" name="Straight Connector 313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34ABF" id="Straight Connector 3135" o:spid="_x0000_s1026" style="position:absolute;flip:x;z-index:2560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F7zEmj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036864" behindDoc="0" locked="0" layoutInCell="1" allowOverlap="1" wp14:anchorId="003DC123" wp14:editId="5C270EAA">
                <wp:simplePos x="0" y="0"/>
                <wp:positionH relativeFrom="column">
                  <wp:posOffset>1771650</wp:posOffset>
                </wp:positionH>
                <wp:positionV relativeFrom="paragraph">
                  <wp:posOffset>647700</wp:posOffset>
                </wp:positionV>
                <wp:extent cx="0" cy="6991350"/>
                <wp:effectExtent l="0" t="0" r="19050" b="19050"/>
                <wp:wrapNone/>
                <wp:docPr id="3136" name="Straight Connector 313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334EE" id="Straight Connector 3136" o:spid="_x0000_s1026" style="position:absolute;z-index:2560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6037888" behindDoc="0" locked="0" layoutInCell="1" allowOverlap="1" wp14:anchorId="616A7D61" wp14:editId="4D58D07F">
                <wp:simplePos x="0" y="0"/>
                <wp:positionH relativeFrom="column">
                  <wp:posOffset>3133090</wp:posOffset>
                </wp:positionH>
                <wp:positionV relativeFrom="paragraph">
                  <wp:posOffset>649605</wp:posOffset>
                </wp:positionV>
                <wp:extent cx="0" cy="6962775"/>
                <wp:effectExtent l="0" t="0" r="19050" b="28575"/>
                <wp:wrapNone/>
                <wp:docPr id="3137" name="Straight Connector 313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E283E" id="Straight Connector 3137" o:spid="_x0000_s1026" style="position:absolute;z-index:2560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AkhLZRuQEAAMkDAAAOAAAAAAAAAAAAAAAAAC4CAABk&#10;cnMvZTJvRG9jLnhtbFBLAQItABQABgAIAAAAIQCyE8pi4QAAAAwBAAAPAAAAAAAAAAAAAAAAABME&#10;AABkcnMvZG93bnJldi54bWxQSwUGAAAAAAQABADzAAAAIQUAAAAA&#10;" strokecolor="#4579b8 [3044]"/>
            </w:pict>
          </mc:Fallback>
        </mc:AlternateContent>
      </w:r>
    </w:p>
    <w:p w14:paraId="7FF375BF" w14:textId="77777777" w:rsidR="003D7BC9" w:rsidRDefault="003D7BC9" w:rsidP="003D7BC9"/>
    <w:p w14:paraId="39F92529" w14:textId="77777777" w:rsidR="003D7BC9" w:rsidRDefault="003D7BC9" w:rsidP="003D7BC9">
      <w:r w:rsidRPr="00A96635">
        <w:rPr>
          <w:noProof/>
          <w:lang w:val="en-US"/>
        </w:rPr>
        <mc:AlternateContent>
          <mc:Choice Requires="wps">
            <w:drawing>
              <wp:anchor distT="0" distB="0" distL="114300" distR="114300" simplePos="0" relativeHeight="256039936" behindDoc="0" locked="0" layoutInCell="1" allowOverlap="1" wp14:anchorId="6343854E" wp14:editId="305DF421">
                <wp:simplePos x="0" y="0"/>
                <wp:positionH relativeFrom="column">
                  <wp:posOffset>6076950</wp:posOffset>
                </wp:positionH>
                <wp:positionV relativeFrom="paragraph">
                  <wp:posOffset>275590</wp:posOffset>
                </wp:positionV>
                <wp:extent cx="0" cy="7010400"/>
                <wp:effectExtent l="0" t="0" r="19050" b="19050"/>
                <wp:wrapNone/>
                <wp:docPr id="3138" name="Straight Connector 3138"/>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9F31E" id="Straight Connector 3138" o:spid="_x0000_s1026" style="position:absolute;flip:x;z-index:2560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" strokecolor="#4579b8 [3044]"/>
            </w:pict>
          </mc:Fallback>
        </mc:AlternateContent>
      </w:r>
    </w:p>
    <w:p w14:paraId="36CAB7A6" w14:textId="6399A46C" w:rsidR="00FE3667" w:rsidRDefault="003D7BC9" w:rsidP="003D7BC9">
      <w:r w:rsidRPr="00A96635">
        <w:rPr>
          <w:noProof/>
          <w:lang w:val="en-US"/>
        </w:rPr>
        <mc:AlternateContent>
          <mc:Choice Requires="wps">
            <w:drawing>
              <wp:anchor distT="0" distB="0" distL="114300" distR="114300" simplePos="0" relativeHeight="256038912" behindDoc="0" locked="0" layoutInCell="1" allowOverlap="1" wp14:anchorId="1F6B53F5" wp14:editId="738099CB">
                <wp:simplePos x="0" y="0"/>
                <wp:positionH relativeFrom="column">
                  <wp:posOffset>4791075</wp:posOffset>
                </wp:positionH>
                <wp:positionV relativeFrom="paragraph">
                  <wp:posOffset>91440</wp:posOffset>
                </wp:positionV>
                <wp:extent cx="0" cy="6991350"/>
                <wp:effectExtent l="0" t="0" r="19050" b="19050"/>
                <wp:wrapNone/>
                <wp:docPr id="3139" name="Straight Connector 3139"/>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AE561" id="Straight Connector 3139" o:spid="_x0000_s1026" style="position:absolute;z-index:2560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" strokecolor="#4579b8 [3044]"/>
            </w:pict>
          </mc:Fallback>
        </mc:AlternateContent>
      </w:r>
    </w:p>
    <w:p w14:paraId="6018EA5E" w14:textId="7146EE98" w:rsidR="00FE3667" w:rsidRDefault="00FE3667" w:rsidP="00FE3667">
      <w:r w:rsidRPr="00AF3895">
        <w:rPr>
          <w:noProof/>
          <w:lang w:val="en-US"/>
        </w:rPr>
        <mc:AlternateContent>
          <mc:Choice Requires="wps">
            <w:drawing>
              <wp:anchor distT="0" distB="0" distL="114300" distR="114300" simplePos="0" relativeHeight="256092160" behindDoc="0" locked="0" layoutInCell="1" allowOverlap="1" wp14:anchorId="090BD4D1" wp14:editId="587CF148">
                <wp:simplePos x="0" y="0"/>
                <wp:positionH relativeFrom="column">
                  <wp:posOffset>695325</wp:posOffset>
                </wp:positionH>
                <wp:positionV relativeFrom="paragraph">
                  <wp:posOffset>69850</wp:posOffset>
                </wp:positionV>
                <wp:extent cx="2143125" cy="2028825"/>
                <wp:effectExtent l="0" t="0" r="28575" b="28575"/>
                <wp:wrapNone/>
                <wp:docPr id="3179" name="Diamond 3179"/>
                <wp:cNvGraphicFramePr/>
                <a:graphic xmlns:a="http://schemas.openxmlformats.org/drawingml/2006/main">
                  <a:graphicData uri="http://schemas.microsoft.com/office/word/2010/wordprocessingShape">
                    <wps:wsp>
                      <wps:cNvSpPr/>
                      <wps:spPr>
                        <a:xfrm>
                          <a:off x="0" y="0"/>
                          <a:ext cx="2143125" cy="2028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0439D18" w14:textId="6E6EEB12" w:rsidR="00944514" w:rsidRPr="005761E7" w:rsidRDefault="00944514" w:rsidP="00FE3667">
                            <w:pPr>
                              <w:jc w:val="center"/>
                            </w:pPr>
                            <w:r>
                              <w:t xml:space="preserve">Is header and footer of certificate and NbData validated?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BD4D1" id="Diamond 3179" o:spid="_x0000_s2675" type="#_x0000_t4" style="position:absolute;margin-left:54.75pt;margin-top:5.5pt;width:168.75pt;height:159.75pt;z-index:2560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" fillcolor="white [3201]" strokecolor="#4f81bd [3204]" strokeweight="1pt">
                <v:textbox>
                  <w:txbxContent>
                    <w:p w14:paraId="60439D18" w14:textId="6E6EEB12" w:rsidR="00944514" w:rsidRPr="005761E7" w:rsidRDefault="00944514" w:rsidP="00FE3667">
                      <w:pPr>
                        <w:jc w:val="center"/>
                      </w:pPr>
                      <w:r>
                        <w:t xml:space="preserve">Is header and footer of certificate and NbData validated? </w:t>
                      </w:r>
                    </w:p>
                  </w:txbxContent>
                </v:textbox>
              </v:shape>
            </w:pict>
          </mc:Fallback>
        </mc:AlternateContent>
      </w:r>
    </w:p>
    <w:p w14:paraId="41804729" w14:textId="17534310" w:rsidR="00FE3667" w:rsidRDefault="00FE3667" w:rsidP="00FE3667"/>
    <w:p w14:paraId="6411354D" w14:textId="0EBC84FF" w:rsidR="00FE3667" w:rsidRDefault="00FE3667" w:rsidP="00FE3667"/>
    <w:p w14:paraId="18102878" w14:textId="31D2D763" w:rsidR="00FE3667" w:rsidRDefault="00FE3667" w:rsidP="00FE3667"/>
    <w:p w14:paraId="397DE2C5" w14:textId="77777777" w:rsidR="00FE3667" w:rsidRDefault="00FE3667" w:rsidP="00FE3667">
      <w:r>
        <w:t xml:space="preserve">            </w:t>
      </w:r>
      <w:r w:rsidRPr="00FF4556">
        <w:rPr>
          <w:rFonts w:asciiTheme="minorHAnsi" w:hAnsiTheme="minorHAnsi" w:cs="Arial"/>
          <w:szCs w:val="24"/>
        </w:rPr>
        <w:t>No</w:t>
      </w:r>
    </w:p>
    <w:p w14:paraId="2D716FE4" w14:textId="7D0BA1D3" w:rsidR="00FE3667" w:rsidRDefault="00FE3667" w:rsidP="00FE3667">
      <w:r>
        <w:rPr>
          <w:noProof/>
          <w:lang w:val="en-US"/>
        </w:rPr>
        <mc:AlternateContent>
          <mc:Choice Requires="wps">
            <w:drawing>
              <wp:anchor distT="0" distB="0" distL="114300" distR="114300" simplePos="0" relativeHeight="256094208" behindDoc="0" locked="0" layoutInCell="1" allowOverlap="1" wp14:anchorId="22B1FBEB" wp14:editId="5A7DC54E">
                <wp:simplePos x="0" y="0"/>
                <wp:positionH relativeFrom="column">
                  <wp:posOffset>409575</wp:posOffset>
                </wp:positionH>
                <wp:positionV relativeFrom="paragraph">
                  <wp:posOffset>170815</wp:posOffset>
                </wp:positionV>
                <wp:extent cx="285750" cy="0"/>
                <wp:effectExtent l="38100" t="76200" r="0" b="95250"/>
                <wp:wrapNone/>
                <wp:docPr id="3180" name="Straight Arrow Connector 3180"/>
                <wp:cNvGraphicFramePr/>
                <a:graphic xmlns:a="http://schemas.openxmlformats.org/drawingml/2006/main">
                  <a:graphicData uri="http://schemas.microsoft.com/office/word/2010/wordprocessingShape">
                    <wps:wsp>
                      <wps:cNvCnPr/>
                      <wps:spPr>
                        <a:xfrm flipH="1">
                          <a:off x="0" y="0"/>
                          <a:ext cx="28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F003B3" id="Straight Arrow Connector 3180" o:spid="_x0000_s1026" type="#_x0000_t32" style="position:absolute;margin-left:32.25pt;margin-top:13.45pt;width:22.5pt;height:0;flip:x;z-index:25609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" strokecolor="#4579b8 [3044]">
                <v:stroke endarrow="block"/>
              </v:shape>
            </w:pict>
          </mc:Fallback>
        </mc:AlternateContent>
      </w:r>
    </w:p>
    <w:p w14:paraId="73DE4CE0" w14:textId="2960AE4E" w:rsidR="00FE3667" w:rsidRPr="008C4CC9" w:rsidRDefault="00FE3667" w:rsidP="00FE3667">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32381F6B" w14:textId="77777777" w:rsidR="00FE3667" w:rsidRPr="008C4CC9" w:rsidRDefault="00FE3667" w:rsidP="00FE3667">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2E1A1108" w14:textId="77777777" w:rsidR="00FE3667" w:rsidRPr="008C4CC9" w:rsidRDefault="00FE3667" w:rsidP="00FE3667">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009DAC3D" w14:textId="390C2C7C" w:rsidR="00FE3667" w:rsidRDefault="00FE3667" w:rsidP="00FE3667">
      <w:r w:rsidRPr="008C4CC9">
        <w:rPr>
          <w:rFonts w:asciiTheme="minorHAnsi" w:hAnsiTheme="minorHAnsi" w:cs="Arial"/>
          <w:szCs w:val="24"/>
        </w:rPr>
        <w:t xml:space="preserve">          response</w:t>
      </w:r>
      <w:r>
        <w:rPr>
          <w:rFonts w:asciiTheme="minorHAnsi" w:hAnsiTheme="minorHAnsi" w:cs="Arial"/>
          <w:szCs w:val="24"/>
        </w:rPr>
        <w:t xml:space="preserve">                   </w:t>
      </w:r>
    </w:p>
    <w:p w14:paraId="5063DDEC" w14:textId="770EB6BC" w:rsidR="00FE3667" w:rsidRDefault="00FE3667" w:rsidP="00FE3667"/>
    <w:p w14:paraId="00E820DD" w14:textId="226717AA" w:rsidR="00FE3667" w:rsidRDefault="00FE3667" w:rsidP="00FE3667"/>
    <w:p w14:paraId="6803A228" w14:textId="78CEC227" w:rsidR="00FE3667" w:rsidRDefault="00FE3667" w:rsidP="00FE3667">
      <w:r>
        <w:t xml:space="preserve">                                                        Yes</w:t>
      </w:r>
    </w:p>
    <w:p w14:paraId="2EFB5A9D" w14:textId="298C3D45" w:rsidR="00FE3667" w:rsidRDefault="00FE3667" w:rsidP="00FE3667">
      <w:r>
        <w:t xml:space="preserve">                                                        </w:t>
      </w:r>
    </w:p>
    <w:p w14:paraId="04173ABD" w14:textId="7FA13949" w:rsidR="00FE3667" w:rsidRDefault="00FE3667" w:rsidP="00FE3667">
      <w:r>
        <w:t xml:space="preserve">                                                      Move the file data from temporary file location </w:t>
      </w:r>
    </w:p>
    <w:p w14:paraId="44CBD449" w14:textId="0ECBB4FB" w:rsidR="00FE3667" w:rsidRDefault="00FE3667" w:rsidP="00FE3667">
      <w:r>
        <w:t xml:space="preserve">                                                      to corresponding file path using le_fs_Move() API</w:t>
      </w:r>
      <w:r>
        <w:rPr>
          <w:noProof/>
          <w:lang w:val="en-US"/>
        </w:rPr>
        <mc:AlternateContent>
          <mc:Choice Requires="wps">
            <w:drawing>
              <wp:anchor distT="0" distB="0" distL="114300" distR="114300" simplePos="0" relativeHeight="256095232" behindDoc="0" locked="0" layoutInCell="1" allowOverlap="1" wp14:anchorId="5C374EF5" wp14:editId="4A49A256">
                <wp:simplePos x="0" y="0"/>
                <wp:positionH relativeFrom="column">
                  <wp:posOffset>1771650</wp:posOffset>
                </wp:positionH>
                <wp:positionV relativeFrom="paragraph">
                  <wp:posOffset>13335</wp:posOffset>
                </wp:positionV>
                <wp:extent cx="3028950" cy="0"/>
                <wp:effectExtent l="0" t="76200" r="19050" b="95250"/>
                <wp:wrapNone/>
                <wp:docPr id="3182" name="Straight Arrow Connector 3182"/>
                <wp:cNvGraphicFramePr/>
                <a:graphic xmlns:a="http://schemas.openxmlformats.org/drawingml/2006/main">
                  <a:graphicData uri="http://schemas.microsoft.com/office/word/2010/wordprocessingShape">
                    <wps:wsp>
                      <wps:cNvCnPr/>
                      <wps:spPr>
                        <a:xfrm>
                          <a:off x="0" y="0"/>
                          <a:ext cx="3028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7C3D75" id="Straight Arrow Connector 3182" o:spid="_x0000_s1026" type="#_x0000_t32" style="position:absolute;margin-left:139.5pt;margin-top:1.05pt;width:238.5pt;height:0;z-index:2560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" strokecolor="#4579b8 [3044]">
                <v:stroke endarrow="block"/>
              </v:shape>
            </w:pict>
          </mc:Fallback>
        </mc:AlternateContent>
      </w:r>
    </w:p>
    <w:p w14:paraId="36E3F0DD" w14:textId="2AA06606" w:rsidR="00FE3667" w:rsidRDefault="00FE3667" w:rsidP="00FE3667"/>
    <w:p w14:paraId="07EC28C2" w14:textId="450EB6DF" w:rsidR="003D7BC9" w:rsidRDefault="00FE3667" w:rsidP="003D7BC9">
      <w:r w:rsidRPr="00DC3948">
        <w:rPr>
          <w:noProof/>
          <w:lang w:val="en-US"/>
        </w:rPr>
        <mc:AlternateContent>
          <mc:Choice Requires="wps">
            <w:drawing>
              <wp:anchor distT="0" distB="0" distL="114300" distR="114300" simplePos="0" relativeHeight="256081920" behindDoc="1" locked="0" layoutInCell="1" allowOverlap="1" wp14:anchorId="2027BB30" wp14:editId="64BD0D05">
                <wp:simplePos x="0" y="0"/>
                <wp:positionH relativeFrom="margin">
                  <wp:posOffset>1781175</wp:posOffset>
                </wp:positionH>
                <wp:positionV relativeFrom="paragraph">
                  <wp:posOffset>3649345</wp:posOffset>
                </wp:positionV>
                <wp:extent cx="3448050" cy="571500"/>
                <wp:effectExtent l="0" t="0" r="0" b="0"/>
                <wp:wrapNone/>
                <wp:docPr id="3079" name="Rounded Rectangle 3079"/>
                <wp:cNvGraphicFramePr/>
                <a:graphic xmlns:a="http://schemas.openxmlformats.org/drawingml/2006/main">
                  <a:graphicData uri="http://schemas.microsoft.com/office/word/2010/wordprocessingShape">
                    <wps:wsp>
                      <wps:cNvSpPr/>
                      <wps:spPr>
                        <a:xfrm>
                          <a:off x="0" y="0"/>
                          <a:ext cx="344805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C146380" w14:textId="418DFE9E" w:rsidR="00944514" w:rsidRPr="006B04D4" w:rsidRDefault="00944514" w:rsidP="00FE366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27BB30" id="Rounded Rectangle 3079" o:spid="_x0000_s2676" style="position:absolute;margin-left:140.25pt;margin-top:287.35pt;width:271.5pt;height:45pt;z-index:-24723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" fillcolor="white [3201]" stroked="f" strokeweight="2pt">
                <v:textbox>
                  <w:txbxContent>
                    <w:p w14:paraId="3C146380" w14:textId="418DFE9E" w:rsidR="00944514" w:rsidRPr="006B04D4" w:rsidRDefault="00944514" w:rsidP="00FE3667"/>
                  </w:txbxContent>
                </v:textbox>
                <w10:wrap anchorx="margin"/>
              </v:roundrect>
            </w:pict>
          </mc:Fallback>
        </mc:AlternateContent>
      </w:r>
      <w:r w:rsidR="00484219" w:rsidRPr="006B04D4">
        <w:rPr>
          <w:noProof/>
          <w:lang w:val="en-US"/>
        </w:rPr>
        <mc:AlternateContent>
          <mc:Choice Requires="wps">
            <w:drawing>
              <wp:anchor distT="0" distB="0" distL="114300" distR="114300" simplePos="0" relativeHeight="256067584" behindDoc="1" locked="0" layoutInCell="1" allowOverlap="1" wp14:anchorId="0C19F1AC" wp14:editId="608A513E">
                <wp:simplePos x="0" y="0"/>
                <wp:positionH relativeFrom="margin">
                  <wp:posOffset>1781175</wp:posOffset>
                </wp:positionH>
                <wp:positionV relativeFrom="paragraph">
                  <wp:posOffset>173355</wp:posOffset>
                </wp:positionV>
                <wp:extent cx="1971675" cy="409575"/>
                <wp:effectExtent l="0" t="0" r="9525" b="9525"/>
                <wp:wrapNone/>
                <wp:docPr id="3152" name="Rounded Rectangle 3152"/>
                <wp:cNvGraphicFramePr/>
                <a:graphic xmlns:a="http://schemas.openxmlformats.org/drawingml/2006/main">
                  <a:graphicData uri="http://schemas.microsoft.com/office/word/2010/wordprocessingShape">
                    <wps:wsp>
                      <wps:cNvSpPr/>
                      <wps:spPr>
                        <a:xfrm>
                          <a:off x="0" y="0"/>
                          <a:ext cx="1971675"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678E273" w14:textId="58D23396" w:rsidR="00944514" w:rsidRPr="006B04D4" w:rsidRDefault="00944514" w:rsidP="003D7BC9">
                            <w:r>
                              <w:t>Delete FD monitor obj using l</w:t>
                            </w:r>
                            <w:r w:rsidRPr="006B04D4">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19F1AC" id="Rounded Rectangle 3152" o:spid="_x0000_s2677" style="position:absolute;margin-left:140.25pt;margin-top:13.65pt;width:155.25pt;height:32.25pt;z-index:-24724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" fillcolor="white [3201]" stroked="f" strokeweight="2pt">
                <v:textbox>
                  <w:txbxContent>
                    <w:p w14:paraId="5678E273" w14:textId="58D23396" w:rsidR="00944514" w:rsidRPr="006B04D4" w:rsidRDefault="00944514" w:rsidP="003D7BC9">
                      <w:r>
                        <w:t>Delete FD monitor obj using l</w:t>
                      </w:r>
                      <w:r w:rsidRPr="006B04D4">
                        <w:t xml:space="preserve"> </w:t>
                      </w:r>
                    </w:p>
                  </w:txbxContent>
                </v:textbox>
                <w10:wrap anchorx="margin"/>
              </v:roundrect>
            </w:pict>
          </mc:Fallback>
        </mc:AlternateContent>
      </w:r>
      <w:r w:rsidR="00484219" w:rsidRPr="00D3667E">
        <w:rPr>
          <w:noProof/>
          <w:lang w:val="en-US"/>
        </w:rPr>
        <mc:AlternateContent>
          <mc:Choice Requires="wps">
            <w:drawing>
              <wp:anchor distT="0" distB="0" distL="114300" distR="114300" simplePos="0" relativeHeight="256074752" behindDoc="1" locked="0" layoutInCell="1" allowOverlap="1" wp14:anchorId="236D5D3F" wp14:editId="7AC01218">
                <wp:simplePos x="0" y="0"/>
                <wp:positionH relativeFrom="margin">
                  <wp:posOffset>1790700</wp:posOffset>
                </wp:positionH>
                <wp:positionV relativeFrom="paragraph">
                  <wp:posOffset>14605</wp:posOffset>
                </wp:positionV>
                <wp:extent cx="2019300" cy="571500"/>
                <wp:effectExtent l="0" t="0" r="0" b="0"/>
                <wp:wrapNone/>
                <wp:docPr id="3086" name="Rounded Rectangle 3086"/>
                <wp:cNvGraphicFramePr/>
                <a:graphic xmlns:a="http://schemas.openxmlformats.org/drawingml/2006/main">
                  <a:graphicData uri="http://schemas.microsoft.com/office/word/2010/wordprocessingShape">
                    <wps:wsp>
                      <wps:cNvSpPr/>
                      <wps:spPr>
                        <a:xfrm>
                          <a:off x="0" y="0"/>
                          <a:ext cx="201930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3DDD3F3" w14:textId="60BFFDCA" w:rsidR="00944514" w:rsidRPr="00D3667E" w:rsidRDefault="00944514" w:rsidP="00FE3667">
                            <w:r w:rsidRPr="00D3667E">
                              <w:t>Resume the atServer using le_port_SetCommandMode</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6D5D3F" id="Rounded Rectangle 3086" o:spid="_x0000_s2678" style="position:absolute;margin-left:141pt;margin-top:1.15pt;width:159pt;height:45pt;z-index:-2472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" fillcolor="white [3201]" stroked="f" strokeweight="2pt">
                <v:textbox>
                  <w:txbxContent>
                    <w:p w14:paraId="33DDD3F3" w14:textId="60BFFDCA" w:rsidR="00944514" w:rsidRPr="00D3667E" w:rsidRDefault="00944514" w:rsidP="00FE3667">
                      <w:r w:rsidRPr="00D3667E">
                        <w:t>Resume the atServer using le_port_SetCommandMode</w:t>
                      </w:r>
                      <w:r>
                        <w:t xml:space="preserve"> </w:t>
                      </w:r>
                    </w:p>
                  </w:txbxContent>
                </v:textbox>
                <w10:wrap anchorx="margin"/>
              </v:roundrect>
            </w:pict>
          </mc:Fallback>
        </mc:AlternateContent>
      </w:r>
    </w:p>
    <w:p w14:paraId="46C36FD7" w14:textId="40C2238B" w:rsidR="003D7BC9" w:rsidRDefault="00484219" w:rsidP="003D7BC9">
      <w:r>
        <w:rPr>
          <w:noProof/>
          <w:lang w:val="en-US"/>
        </w:rPr>
        <mc:AlternateContent>
          <mc:Choice Requires="wps">
            <w:drawing>
              <wp:anchor distT="0" distB="0" distL="114300" distR="114300" simplePos="0" relativeHeight="256096256" behindDoc="0" locked="0" layoutInCell="1" allowOverlap="1" wp14:anchorId="6FEFA748" wp14:editId="29436F17">
                <wp:simplePos x="0" y="0"/>
                <wp:positionH relativeFrom="column">
                  <wp:posOffset>1771649</wp:posOffset>
                </wp:positionH>
                <wp:positionV relativeFrom="paragraph">
                  <wp:posOffset>119380</wp:posOffset>
                </wp:positionV>
                <wp:extent cx="1381125" cy="0"/>
                <wp:effectExtent l="0" t="76200" r="9525" b="95250"/>
                <wp:wrapNone/>
                <wp:docPr id="3183" name="Straight Arrow Connector 3183"/>
                <wp:cNvGraphicFramePr/>
                <a:graphic xmlns:a="http://schemas.openxmlformats.org/drawingml/2006/main">
                  <a:graphicData uri="http://schemas.microsoft.com/office/word/2010/wordprocessingShape">
                    <wps:wsp>
                      <wps:cNvCnPr/>
                      <wps:spPr>
                        <a:xfrm>
                          <a:off x="0" y="0"/>
                          <a:ext cx="1381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5F14B" id="Straight Arrow Connector 3183" o:spid="_x0000_s1026" type="#_x0000_t32" style="position:absolute;margin-left:139.5pt;margin-top:9.4pt;width:108.75pt;height:0;z-index:2560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" strokecolor="#4579b8 [3044]">
                <v:stroke endarrow="block"/>
              </v:shape>
            </w:pict>
          </mc:Fallback>
        </mc:AlternateContent>
      </w:r>
    </w:p>
    <w:p w14:paraId="55426B43" w14:textId="77777777" w:rsidR="00484219" w:rsidRDefault="00484219" w:rsidP="00484219">
      <w:pPr>
        <w:tabs>
          <w:tab w:val="left" w:pos="5850"/>
        </w:tabs>
      </w:pPr>
      <w:r>
        <w:tab/>
      </w:r>
    </w:p>
    <w:p w14:paraId="51B6B3CA" w14:textId="4E98C174" w:rsidR="003D7BC9" w:rsidRDefault="003D7BC9" w:rsidP="00484219">
      <w:pPr>
        <w:tabs>
          <w:tab w:val="left" w:pos="5850"/>
        </w:tabs>
      </w:pPr>
      <w:r w:rsidRPr="00D3667E">
        <w:rPr>
          <w:noProof/>
          <w:lang w:val="en-US"/>
        </w:rPr>
        <mc:AlternateContent>
          <mc:Choice Requires="wps">
            <w:drawing>
              <wp:anchor distT="0" distB="0" distL="114300" distR="114300" simplePos="0" relativeHeight="256061440" behindDoc="1" locked="0" layoutInCell="1" allowOverlap="1" wp14:anchorId="073ACDF9" wp14:editId="1FD77E34">
                <wp:simplePos x="0" y="0"/>
                <wp:positionH relativeFrom="margin">
                  <wp:posOffset>428625</wp:posOffset>
                </wp:positionH>
                <wp:positionV relativeFrom="paragraph">
                  <wp:posOffset>8255</wp:posOffset>
                </wp:positionV>
                <wp:extent cx="1162050" cy="552450"/>
                <wp:effectExtent l="0" t="0" r="0" b="0"/>
                <wp:wrapNone/>
                <wp:docPr id="3160" name="Rounded Rectangle 3160"/>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B57EAE8" w14:textId="77777777" w:rsidR="00944514" w:rsidRPr="00D3667E" w:rsidRDefault="00944514" w:rsidP="003D7BC9">
                            <w:r w:rsidRPr="00D3667E">
                              <w:t>Sends OK as Final response</w:t>
                            </w:r>
                          </w:p>
                          <w:p w14:paraId="26DBB780" w14:textId="77777777" w:rsidR="00944514" w:rsidRPr="00B6176C" w:rsidRDefault="00944514" w:rsidP="003D7BC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3ACDF9" id="Rounded Rectangle 3160" o:spid="_x0000_s2679" style="position:absolute;margin-left:33.75pt;margin-top:.65pt;width:91.5pt;height:43.5pt;z-index:-24725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" fillcolor="white [3201]" stroked="f" strokeweight="2pt">
                <v:textbox>
                  <w:txbxContent>
                    <w:p w14:paraId="6B57EAE8" w14:textId="77777777" w:rsidR="00944514" w:rsidRPr="00D3667E" w:rsidRDefault="00944514" w:rsidP="003D7BC9">
                      <w:r w:rsidRPr="00D3667E">
                        <w:t>Sends OK as Final response</w:t>
                      </w:r>
                    </w:p>
                    <w:p w14:paraId="26DBB780" w14:textId="77777777" w:rsidR="00944514" w:rsidRPr="00B6176C" w:rsidRDefault="00944514" w:rsidP="003D7BC9"/>
                  </w:txbxContent>
                </v:textbox>
                <w10:wrap anchorx="margin"/>
              </v:roundrect>
            </w:pict>
          </mc:Fallback>
        </mc:AlternateContent>
      </w:r>
    </w:p>
    <w:p w14:paraId="6866421D" w14:textId="39BB3357" w:rsidR="003D7BC9" w:rsidRDefault="003D7BC9" w:rsidP="003D7BC9">
      <w:r w:rsidRPr="00D3667E">
        <w:rPr>
          <w:noProof/>
          <w:lang w:val="en-US"/>
        </w:rPr>
        <mc:AlternateContent>
          <mc:Choice Requires="wps">
            <w:drawing>
              <wp:anchor distT="0" distB="0" distL="114300" distR="114300" simplePos="0" relativeHeight="256062464" behindDoc="0" locked="0" layoutInCell="1" allowOverlap="1" wp14:anchorId="697F2C06" wp14:editId="69D30077">
                <wp:simplePos x="0" y="0"/>
                <wp:positionH relativeFrom="margin">
                  <wp:posOffset>400050</wp:posOffset>
                </wp:positionH>
                <wp:positionV relativeFrom="paragraph">
                  <wp:posOffset>77470</wp:posOffset>
                </wp:positionV>
                <wp:extent cx="1362075" cy="0"/>
                <wp:effectExtent l="38100" t="76200" r="0" b="95250"/>
                <wp:wrapNone/>
                <wp:docPr id="3159" name="Straight Arrow Connector 3159"/>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485B75" id="Straight Arrow Connector 3159" o:spid="_x0000_s1026" type="#_x0000_t32" style="position:absolute;margin-left:31.5pt;margin-top:6.1pt;width:107.25pt;height:0;flip:x y;z-index:25606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" strokecolor="#4579b8 [3044]">
                <v:stroke endarrow="block"/>
                <w10:wrap anchorx="margin"/>
              </v:shape>
            </w:pict>
          </mc:Fallback>
        </mc:AlternateContent>
      </w:r>
    </w:p>
    <w:p w14:paraId="2EF76FD2" w14:textId="4C7CBA76" w:rsidR="009A3794" w:rsidRDefault="009A3794" w:rsidP="009A3794"/>
    <w:p w14:paraId="0A973F5E" w14:textId="77777777" w:rsidR="00484219" w:rsidRDefault="00484219" w:rsidP="00484219">
      <w:r>
        <w:t xml:space="preserve">                                                     Release the memory of the context created for FD monitor                                    </w:t>
      </w:r>
    </w:p>
    <w:p w14:paraId="72C99291" w14:textId="4FACD4A5" w:rsidR="009A3794" w:rsidRDefault="00484219" w:rsidP="009A3794">
      <w:r>
        <w:rPr>
          <w:noProof/>
          <w:lang w:val="en-US"/>
        </w:rPr>
        <mc:AlternateContent>
          <mc:Choice Requires="wps">
            <w:drawing>
              <wp:anchor distT="0" distB="0" distL="114300" distR="114300" simplePos="0" relativeHeight="256097280" behindDoc="0" locked="0" layoutInCell="1" allowOverlap="1" wp14:anchorId="3466ACC3" wp14:editId="5A1CDC17">
                <wp:simplePos x="0" y="0"/>
                <wp:positionH relativeFrom="column">
                  <wp:posOffset>1771649</wp:posOffset>
                </wp:positionH>
                <wp:positionV relativeFrom="paragraph">
                  <wp:posOffset>19685</wp:posOffset>
                </wp:positionV>
                <wp:extent cx="3019425" cy="0"/>
                <wp:effectExtent l="0" t="76200" r="9525" b="95250"/>
                <wp:wrapNone/>
                <wp:docPr id="3187" name="Straight Arrow Connector 3187"/>
                <wp:cNvGraphicFramePr/>
                <a:graphic xmlns:a="http://schemas.openxmlformats.org/drawingml/2006/main">
                  <a:graphicData uri="http://schemas.microsoft.com/office/word/2010/wordprocessingShape">
                    <wps:wsp>
                      <wps:cNvCnPr/>
                      <wps:spPr>
                        <a:xfrm>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0C77C8" id="Straight Arrow Connector 3187" o:spid="_x0000_s1026" type="#_x0000_t32" style="position:absolute;margin-left:139.5pt;margin-top:1.55pt;width:237.75pt;height:0;z-index:25609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" strokecolor="#4579b8 [3044]">
                <v:stroke endarrow="block"/>
              </v:shape>
            </w:pict>
          </mc:Fallback>
        </mc:AlternateContent>
      </w:r>
      <w:r>
        <w:t xml:space="preserve">                                                     object using le_mem_Release() </w:t>
      </w:r>
    </w:p>
    <w:p w14:paraId="3A08B212" w14:textId="5CF34E1D" w:rsidR="009A3794" w:rsidRDefault="00484219" w:rsidP="009A3794">
      <w:r w:rsidRPr="006B04D4">
        <w:rPr>
          <w:noProof/>
          <w:lang w:val="en-US"/>
        </w:rPr>
        <mc:AlternateContent>
          <mc:Choice Requires="wps">
            <w:drawing>
              <wp:anchor distT="0" distB="0" distL="114300" distR="114300" simplePos="0" relativeHeight="256079872" behindDoc="1" locked="0" layoutInCell="1" allowOverlap="1" wp14:anchorId="71D7BA14" wp14:editId="30764C96">
                <wp:simplePos x="0" y="0"/>
                <wp:positionH relativeFrom="margin">
                  <wp:posOffset>1695450</wp:posOffset>
                </wp:positionH>
                <wp:positionV relativeFrom="paragraph">
                  <wp:posOffset>7620</wp:posOffset>
                </wp:positionV>
                <wp:extent cx="3448050" cy="409575"/>
                <wp:effectExtent l="0" t="0" r="0" b="9525"/>
                <wp:wrapNone/>
                <wp:docPr id="3077" name="Rounded Rectangle 3077"/>
                <wp:cNvGraphicFramePr/>
                <a:graphic xmlns:a="http://schemas.openxmlformats.org/drawingml/2006/main">
                  <a:graphicData uri="http://schemas.microsoft.com/office/word/2010/wordprocessingShape">
                    <wps:wsp>
                      <wps:cNvSpPr/>
                      <wps:spPr>
                        <a:xfrm>
                          <a:off x="0" y="0"/>
                          <a:ext cx="3448050"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8652A4B" w14:textId="77777777" w:rsidR="00944514" w:rsidRPr="006B04D4" w:rsidRDefault="00944514" w:rsidP="00FE3667">
                            <w:r w:rsidRPr="006B04D4">
                              <w:t xml:space="preserve">Delete FD monitor obj using le_fdMonitor_Delete()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7BA14" id="Rounded Rectangle 3077" o:spid="_x0000_s2680" style="position:absolute;margin-left:133.5pt;margin-top:.6pt;width:271.5pt;height:32.25pt;z-index:-24723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" fillcolor="white [3201]" stroked="f" strokeweight="2pt">
                <v:textbox>
                  <w:txbxContent>
                    <w:p w14:paraId="58652A4B" w14:textId="77777777" w:rsidR="00944514" w:rsidRPr="006B04D4" w:rsidRDefault="00944514" w:rsidP="00FE3667">
                      <w:r w:rsidRPr="006B04D4">
                        <w:t xml:space="preserve">Delete FD monitor obj using le_fdMonitor_Delete() </w:t>
                      </w:r>
                    </w:p>
                  </w:txbxContent>
                </v:textbox>
                <w10:wrap anchorx="margin"/>
              </v:roundrect>
            </w:pict>
          </mc:Fallback>
        </mc:AlternateContent>
      </w:r>
    </w:p>
    <w:p w14:paraId="7AA43DDE" w14:textId="465D57CF" w:rsidR="009A3794" w:rsidRDefault="00484219" w:rsidP="009A3794">
      <w:r>
        <w:rPr>
          <w:noProof/>
          <w:lang w:val="en-US"/>
        </w:rPr>
        <mc:AlternateContent>
          <mc:Choice Requires="wps">
            <w:drawing>
              <wp:anchor distT="0" distB="0" distL="114300" distR="114300" simplePos="0" relativeHeight="256098304" behindDoc="0" locked="0" layoutInCell="1" allowOverlap="1" wp14:anchorId="05FE6FB4" wp14:editId="727EDE9B">
                <wp:simplePos x="0" y="0"/>
                <wp:positionH relativeFrom="column">
                  <wp:posOffset>1781175</wp:posOffset>
                </wp:positionH>
                <wp:positionV relativeFrom="paragraph">
                  <wp:posOffset>152400</wp:posOffset>
                </wp:positionV>
                <wp:extent cx="3028950" cy="0"/>
                <wp:effectExtent l="0" t="76200" r="19050" b="95250"/>
                <wp:wrapNone/>
                <wp:docPr id="3189" name="Straight Arrow Connector 3189"/>
                <wp:cNvGraphicFramePr/>
                <a:graphic xmlns:a="http://schemas.openxmlformats.org/drawingml/2006/main">
                  <a:graphicData uri="http://schemas.microsoft.com/office/word/2010/wordprocessingShape">
                    <wps:wsp>
                      <wps:cNvCnPr/>
                      <wps:spPr>
                        <a:xfrm>
                          <a:off x="0" y="0"/>
                          <a:ext cx="3028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5B9A3F" id="Straight Arrow Connector 3189" o:spid="_x0000_s1026" type="#_x0000_t32" style="position:absolute;margin-left:140.25pt;margin-top:12pt;width:238.5pt;height:0;z-index:256098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" strokecolor="#4579b8 [3044]">
                <v:stroke endarrow="block"/>
              </v:shape>
            </w:pict>
          </mc:Fallback>
        </mc:AlternateContent>
      </w:r>
    </w:p>
    <w:p w14:paraId="309DC545" w14:textId="2EE372FB" w:rsidR="00946F40" w:rsidRDefault="00946F40" w:rsidP="00946F40"/>
    <w:p w14:paraId="2FA5A522" w14:textId="77777777" w:rsidR="00946F40" w:rsidRDefault="00946F40" w:rsidP="00946F40">
      <w:r>
        <w:rPr>
          <w:rFonts w:ascii="Times New Roman" w:eastAsiaTheme="minorHAnsi" w:hAnsi="Times New Roman"/>
          <w:noProof/>
          <w:szCs w:val="24"/>
          <w:lang w:val="en-US"/>
        </w:rPr>
        <mc:AlternateContent>
          <mc:Choice Requires="wps">
            <w:drawing>
              <wp:anchor distT="0" distB="0" distL="114300" distR="114300" simplePos="0" relativeHeight="256146432" behindDoc="0" locked="0" layoutInCell="1" allowOverlap="1" wp14:anchorId="2D557C6C" wp14:editId="43930916">
                <wp:simplePos x="0" y="0"/>
                <wp:positionH relativeFrom="column">
                  <wp:posOffset>704850</wp:posOffset>
                </wp:positionH>
                <wp:positionV relativeFrom="paragraph">
                  <wp:posOffset>36195</wp:posOffset>
                </wp:positionV>
                <wp:extent cx="1762125" cy="323850"/>
                <wp:effectExtent l="57150" t="38100" r="85725" b="95250"/>
                <wp:wrapNone/>
                <wp:docPr id="3164" name="Rectangle 3164"/>
                <wp:cNvGraphicFramePr/>
                <a:graphic xmlns:a="http://schemas.openxmlformats.org/drawingml/2006/main">
                  <a:graphicData uri="http://schemas.microsoft.com/office/word/2010/wordprocessingShape">
                    <wps:wsp>
                      <wps:cNvSpPr/>
                      <wps:spPr>
                        <a:xfrm>
                          <a:off x="0" y="0"/>
                          <a:ext cx="1762125" cy="323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0109AA0D" w14:textId="77777777" w:rsidR="00944514" w:rsidRPr="00755387" w:rsidRDefault="00944514" w:rsidP="00946F40">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557C6C" id="Rectangle 3164" o:spid="_x0000_s2681" style="position:absolute;margin-left:55.5pt;margin-top:2.85pt;width:138.75pt;height:25.5pt;z-index:25614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" fillcolor="#92d050" strokecolor="#92d050">
                <v:shadow on="t" color="black" opacity="24903f" origin=",.5" offset="0,.55556mm"/>
                <v:textbox>
                  <w:txbxContent>
                    <w:p w14:paraId="0109AA0D" w14:textId="77777777" w:rsidR="00944514" w:rsidRPr="00755387" w:rsidRDefault="00944514" w:rsidP="00946F40">
                      <w:pPr>
                        <w:rPr>
                          <w:rFonts w:ascii="Arial" w:hAnsi="Arial" w:cs="Arial"/>
                          <w:sz w:val="20"/>
                        </w:rPr>
                      </w:pPr>
                      <w:r w:rsidRPr="00755387">
                        <w:rPr>
                          <w:rFonts w:ascii="Arial" w:hAnsi="Arial" w:cs="Arial"/>
                          <w:sz w:val="20"/>
                        </w:rPr>
                        <w:t>CMD_TYPE_TEST Module</w:t>
                      </w:r>
                    </w:p>
                  </w:txbxContent>
                </v:textbox>
              </v:rect>
            </w:pict>
          </mc:Fallback>
        </mc:AlternateContent>
      </w:r>
    </w:p>
    <w:p w14:paraId="00BCE49E" w14:textId="77777777" w:rsidR="00946F40" w:rsidRDefault="00946F40" w:rsidP="00946F40">
      <w:r w:rsidRPr="00C2701C">
        <w:rPr>
          <w:noProof/>
          <w:lang w:val="en-US"/>
        </w:rPr>
        <mc:AlternateContent>
          <mc:Choice Requires="wps">
            <w:drawing>
              <wp:anchor distT="0" distB="0" distL="114300" distR="114300" simplePos="0" relativeHeight="256142336" behindDoc="1" locked="0" layoutInCell="1" allowOverlap="1" wp14:anchorId="7AD06043" wp14:editId="2709F14A">
                <wp:simplePos x="0" y="0"/>
                <wp:positionH relativeFrom="margin">
                  <wp:posOffset>466725</wp:posOffset>
                </wp:positionH>
                <wp:positionV relativeFrom="paragraph">
                  <wp:posOffset>73660</wp:posOffset>
                </wp:positionV>
                <wp:extent cx="2028825" cy="923925"/>
                <wp:effectExtent l="0" t="0" r="9525" b="9525"/>
                <wp:wrapNone/>
                <wp:docPr id="3212" name="Rounded Rectangle 3212"/>
                <wp:cNvGraphicFramePr/>
                <a:graphic xmlns:a="http://schemas.openxmlformats.org/drawingml/2006/main">
                  <a:graphicData uri="http://schemas.microsoft.com/office/word/2010/wordprocessingShape">
                    <wps:wsp>
                      <wps:cNvSpPr/>
                      <wps:spPr>
                        <a:xfrm>
                          <a:off x="0" y="0"/>
                          <a:ext cx="2028825"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ACD66B3" w14:textId="77777777" w:rsidR="00944514" w:rsidRPr="00B6176C" w:rsidRDefault="00944514" w:rsidP="00946F40">
                            <w:r>
                              <w:t>Sends the range of data type, index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D06043" id="Rounded Rectangle 3212" o:spid="_x0000_s2682" style="position:absolute;margin-left:36.75pt;margin-top:5.8pt;width:159.75pt;height:72.75pt;z-index:-24717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" fillcolor="white [3201]" stroked="f" strokeweight="2pt">
                <v:textbox>
                  <w:txbxContent>
                    <w:p w14:paraId="6ACD66B3" w14:textId="77777777" w:rsidR="00944514" w:rsidRPr="00B6176C" w:rsidRDefault="00944514" w:rsidP="00946F40">
                      <w:r>
                        <w:t>Sends the range of data type, index and ndata as intermediate response</w:t>
                      </w:r>
                    </w:p>
                  </w:txbxContent>
                </v:textbox>
                <w10:wrap anchorx="margin"/>
              </v:roundrect>
            </w:pict>
          </mc:Fallback>
        </mc:AlternateContent>
      </w:r>
    </w:p>
    <w:p w14:paraId="699B3E03" w14:textId="77777777" w:rsidR="00946F40" w:rsidRPr="00F419F8" w:rsidRDefault="00946F40" w:rsidP="00946F40"/>
    <w:p w14:paraId="03A6F746" w14:textId="77777777" w:rsidR="00946F40" w:rsidRDefault="00946F40" w:rsidP="00946F40"/>
    <w:p w14:paraId="3768F2E0" w14:textId="77777777" w:rsidR="00946F40" w:rsidRDefault="00946F40" w:rsidP="00946F40">
      <w:r w:rsidRPr="00C2701C">
        <w:rPr>
          <w:noProof/>
          <w:lang w:val="en-US"/>
        </w:rPr>
        <mc:AlternateContent>
          <mc:Choice Requires="wps">
            <w:drawing>
              <wp:anchor distT="0" distB="0" distL="114300" distR="114300" simplePos="0" relativeHeight="256144384" behindDoc="0" locked="0" layoutInCell="1" allowOverlap="1" wp14:anchorId="437A5C9B" wp14:editId="483F6D0A">
                <wp:simplePos x="0" y="0"/>
                <wp:positionH relativeFrom="margin">
                  <wp:posOffset>381000</wp:posOffset>
                </wp:positionH>
                <wp:positionV relativeFrom="paragraph">
                  <wp:posOffset>77470</wp:posOffset>
                </wp:positionV>
                <wp:extent cx="1352550" cy="0"/>
                <wp:effectExtent l="38100" t="76200" r="0" b="95250"/>
                <wp:wrapNone/>
                <wp:docPr id="3213" name="Straight Arrow Connector 3213"/>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8C7AB" id="Straight Arrow Connector 3213" o:spid="_x0000_s1026" type="#_x0000_t32" style="position:absolute;margin-left:30pt;margin-top:6.1pt;width:106.5pt;height:0;flip:x y;z-index:25614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" strokecolor="#4579b8 [3044]">
                <v:stroke endarrow="block"/>
                <w10:wrap anchorx="margin"/>
              </v:shape>
            </w:pict>
          </mc:Fallback>
        </mc:AlternateContent>
      </w:r>
    </w:p>
    <w:p w14:paraId="503A48ED" w14:textId="77777777" w:rsidR="00946F40" w:rsidRDefault="00946F40" w:rsidP="00946F40"/>
    <w:p w14:paraId="670C85DC" w14:textId="77777777" w:rsidR="00946F40" w:rsidRDefault="00946F40" w:rsidP="00946F40">
      <w:r w:rsidRPr="00C2701C">
        <w:rPr>
          <w:noProof/>
          <w:lang w:val="en-US"/>
        </w:rPr>
        <mc:AlternateContent>
          <mc:Choice Requires="wps">
            <w:drawing>
              <wp:anchor distT="0" distB="0" distL="114300" distR="114300" simplePos="0" relativeHeight="256143360" behindDoc="1" locked="0" layoutInCell="1" allowOverlap="1" wp14:anchorId="44470474" wp14:editId="7382BE96">
                <wp:simplePos x="0" y="0"/>
                <wp:positionH relativeFrom="margin">
                  <wp:posOffset>504825</wp:posOffset>
                </wp:positionH>
                <wp:positionV relativeFrom="paragraph">
                  <wp:posOffset>13970</wp:posOffset>
                </wp:positionV>
                <wp:extent cx="1162050" cy="552450"/>
                <wp:effectExtent l="0" t="0" r="0" b="0"/>
                <wp:wrapNone/>
                <wp:docPr id="3214" name="Rounded Rectangle 3214"/>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4E9C0C9" w14:textId="77777777" w:rsidR="00944514" w:rsidRPr="00B6176C" w:rsidRDefault="00944514" w:rsidP="00946F40">
                            <w:r>
                              <w:t>Sends OK as Final response</w:t>
                            </w:r>
                          </w:p>
                          <w:p w14:paraId="7695C9A4" w14:textId="77777777" w:rsidR="00944514" w:rsidRPr="00B6176C" w:rsidRDefault="00944514" w:rsidP="00946F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70474" id="Rounded Rectangle 3214" o:spid="_x0000_s2683" style="position:absolute;margin-left:39.75pt;margin-top:1.1pt;width:91.5pt;height:43.5pt;z-index:-24717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" fillcolor="white [3201]" stroked="f" strokeweight="2pt">
                <v:textbox>
                  <w:txbxContent>
                    <w:p w14:paraId="64E9C0C9" w14:textId="77777777" w:rsidR="00944514" w:rsidRPr="00B6176C" w:rsidRDefault="00944514" w:rsidP="00946F40">
                      <w:r>
                        <w:t>Sends OK as Final response</w:t>
                      </w:r>
                    </w:p>
                    <w:p w14:paraId="7695C9A4" w14:textId="77777777" w:rsidR="00944514" w:rsidRPr="00B6176C" w:rsidRDefault="00944514" w:rsidP="00946F40"/>
                  </w:txbxContent>
                </v:textbox>
                <w10:wrap anchorx="margin"/>
              </v:roundrect>
            </w:pict>
          </mc:Fallback>
        </mc:AlternateContent>
      </w:r>
    </w:p>
    <w:p w14:paraId="667839FD" w14:textId="77777777" w:rsidR="00946F40" w:rsidRPr="00C3070A" w:rsidRDefault="00946F40" w:rsidP="00946F40">
      <w:r w:rsidRPr="00C2701C">
        <w:rPr>
          <w:noProof/>
          <w:lang w:val="en-US"/>
        </w:rPr>
        <mc:AlternateContent>
          <mc:Choice Requires="wps">
            <w:drawing>
              <wp:anchor distT="0" distB="0" distL="114300" distR="114300" simplePos="0" relativeHeight="256145408" behindDoc="0" locked="0" layoutInCell="1" allowOverlap="1" wp14:anchorId="79D688A2" wp14:editId="3644B0B4">
                <wp:simplePos x="0" y="0"/>
                <wp:positionH relativeFrom="margin">
                  <wp:posOffset>389890</wp:posOffset>
                </wp:positionH>
                <wp:positionV relativeFrom="paragraph">
                  <wp:posOffset>104775</wp:posOffset>
                </wp:positionV>
                <wp:extent cx="1362075" cy="0"/>
                <wp:effectExtent l="38100" t="76200" r="0" b="95250"/>
                <wp:wrapNone/>
                <wp:docPr id="3215" name="Straight Arrow Connector 3215"/>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4C175" id="Straight Arrow Connector 3215" o:spid="_x0000_s1026" type="#_x0000_t32" style="position:absolute;margin-left:30.7pt;margin-top:8.25pt;width:107.25pt;height:0;flip:x y;z-index:25614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" strokecolor="#4579b8 [3044]">
                <v:stroke endarrow="block"/>
                <w10:wrap anchorx="margin"/>
              </v:shape>
            </w:pict>
          </mc:Fallback>
        </mc:AlternateContent>
      </w:r>
    </w:p>
    <w:p w14:paraId="09E66BFB" w14:textId="3ECC3C50" w:rsidR="009A3794" w:rsidRDefault="009A3794" w:rsidP="009A3794"/>
    <w:p w14:paraId="6C26C409" w14:textId="1BF79803" w:rsidR="00C3070A" w:rsidRDefault="00FE3667" w:rsidP="00946F40">
      <w:pPr>
        <w:tabs>
          <w:tab w:val="left" w:pos="2625"/>
        </w:tabs>
      </w:pPr>
      <w:r>
        <w:lastRenderedPageBreak/>
        <w:tab/>
      </w:r>
      <w:r w:rsidR="00C3070A" w:rsidRPr="00A96635">
        <w:rPr>
          <w:noProof/>
          <w:lang w:val="en-US"/>
        </w:rPr>
        <mc:AlternateContent>
          <mc:Choice Requires="wps">
            <w:drawing>
              <wp:anchor distT="0" distB="0" distL="114300" distR="114300" simplePos="0" relativeHeight="256103424" behindDoc="0" locked="0" layoutInCell="1" allowOverlap="1" wp14:anchorId="6EE98DFC" wp14:editId="10F8E48D">
                <wp:simplePos x="0" y="0"/>
                <wp:positionH relativeFrom="rightMargin">
                  <wp:posOffset>200025</wp:posOffset>
                </wp:positionH>
                <wp:positionV relativeFrom="paragraph">
                  <wp:posOffset>204470</wp:posOffset>
                </wp:positionV>
                <wp:extent cx="731520" cy="638175"/>
                <wp:effectExtent l="0" t="0" r="11430" b="28575"/>
                <wp:wrapNone/>
                <wp:docPr id="3190" name="Rectangle 319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B7C1D6F" w14:textId="77777777" w:rsidR="00944514" w:rsidRDefault="00944514" w:rsidP="00C3070A">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98DFC" id="Rectangle 3190" o:spid="_x0000_s2684" style="position:absolute;margin-left:15.75pt;margin-top:16.1pt;width:57.6pt;height:50.25pt;z-index:256103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" fillcolor="#8064a2 [3207]" strokecolor="#5a5a5a [2109]" strokeweight="1pt">
                <v:textbox>
                  <w:txbxContent>
                    <w:p w14:paraId="2B7C1D6F" w14:textId="77777777" w:rsidR="00944514" w:rsidRDefault="00944514" w:rsidP="00C3070A">
                      <w:pPr>
                        <w:jc w:val="center"/>
                      </w:pPr>
                      <w:r>
                        <w:t>Modem</w:t>
                      </w:r>
                    </w:p>
                  </w:txbxContent>
                </v:textbox>
                <w10:wrap anchorx="margin"/>
              </v:rect>
            </w:pict>
          </mc:Fallback>
        </mc:AlternateContent>
      </w:r>
      <w:r w:rsidR="00C3070A" w:rsidRPr="00A96635">
        <w:rPr>
          <w:noProof/>
          <w:lang w:val="en-US"/>
        </w:rPr>
        <mc:AlternateContent>
          <mc:Choice Requires="wps">
            <w:drawing>
              <wp:anchor distT="0" distB="0" distL="114300" distR="114300" simplePos="0" relativeHeight="256104448" behindDoc="0" locked="0" layoutInCell="1" allowOverlap="1" wp14:anchorId="3764AD32" wp14:editId="40262A01">
                <wp:simplePos x="0" y="0"/>
                <wp:positionH relativeFrom="margin">
                  <wp:align>right</wp:align>
                </wp:positionH>
                <wp:positionV relativeFrom="paragraph">
                  <wp:posOffset>190500</wp:posOffset>
                </wp:positionV>
                <wp:extent cx="1238250" cy="649605"/>
                <wp:effectExtent l="0" t="0" r="19050" b="17145"/>
                <wp:wrapNone/>
                <wp:docPr id="3191" name="Rectangle 3191"/>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381FDAB" w14:textId="77777777" w:rsidR="00944514" w:rsidRDefault="00944514" w:rsidP="00C3070A">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4AD32" id="Rectangle 3191" o:spid="_x0000_s2685" style="position:absolute;margin-left:46.3pt;margin-top:15pt;width:97.5pt;height:51.15pt;z-index:256104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DcxGwJ4CAACcBQAADgAAAAAAAAAAAAAAAAAuAgAAZHJz&#10;L2Uyb0RvYy54bWxQSwECLQAUAAYACAAAACEA+OKKHN4AAAAHAQAADwAAAAAAAAAAAAAAAAD4BAAA&#10;ZHJzL2Rvd25yZXYueG1sUEsFBgAAAAAEAAQA8wAAAAMGAAAAAA==&#10;" fillcolor="#c0504d [3205]" strokecolor="#243f60 [1604]" strokeweight="1pt">
                <v:textbox>
                  <w:txbxContent>
                    <w:p w14:paraId="5381FDAB" w14:textId="77777777" w:rsidR="00944514" w:rsidRDefault="00944514" w:rsidP="00C3070A">
                      <w:pPr>
                        <w:jc w:val="center"/>
                      </w:pPr>
                      <w:r>
                        <w:t>Other legato Services</w:t>
                      </w:r>
                    </w:p>
                  </w:txbxContent>
                </v:textbox>
                <w10:wrap anchorx="margin"/>
              </v:rect>
            </w:pict>
          </mc:Fallback>
        </mc:AlternateContent>
      </w:r>
    </w:p>
    <w:p w14:paraId="263B79FE" w14:textId="77777777" w:rsidR="00C3070A" w:rsidRDefault="00C3070A" w:rsidP="00C3070A">
      <w:r w:rsidRPr="00A96635">
        <w:rPr>
          <w:noProof/>
          <w:lang w:val="en-US"/>
        </w:rPr>
        <mc:AlternateContent>
          <mc:Choice Requires="wps">
            <w:drawing>
              <wp:anchor distT="0" distB="0" distL="114300" distR="114300" simplePos="0" relativeHeight="256100352" behindDoc="0" locked="0" layoutInCell="1" allowOverlap="1" wp14:anchorId="5976F9DB" wp14:editId="445C2B43">
                <wp:simplePos x="0" y="0"/>
                <wp:positionH relativeFrom="margin">
                  <wp:posOffset>0</wp:posOffset>
                </wp:positionH>
                <wp:positionV relativeFrom="paragraph">
                  <wp:posOffset>8890</wp:posOffset>
                </wp:positionV>
                <wp:extent cx="822325" cy="640080"/>
                <wp:effectExtent l="0" t="0" r="15875" b="26670"/>
                <wp:wrapNone/>
                <wp:docPr id="3192" name="Rectangle 3192"/>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D7ADD" w14:textId="77777777" w:rsidR="00944514" w:rsidRDefault="00944514" w:rsidP="00C3070A">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6F9DB" id="Rectangle 3192" o:spid="_x0000_s2686" style="position:absolute;margin-left:0;margin-top:.7pt;width:64.75pt;height:50.4pt;z-index:25610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5f2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Dsm5f2xAIAAA8GAAAOAAAAAAAAAAAAAAAAAC4CAABkcnMvZTJvRG9jLnhtbFBLAQItABQA&#10;BgAIAAAAIQD8H2El3gAAAAYBAAAPAAAAAAAAAAAAAAAAAB4FAABkcnMvZG93bnJldi54bWxQSwUG&#10;AAAAAAQABADzAAAAKQYAAAAA&#10;" fillcolor="#f79646 [3209]" strokecolor="#5a5a5a [2109]" strokeweight="1pt">
                <v:textbox>
                  <w:txbxContent>
                    <w:p w14:paraId="3CED7ADD" w14:textId="77777777" w:rsidR="00944514" w:rsidRDefault="00944514" w:rsidP="00C3070A">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101376" behindDoc="0" locked="0" layoutInCell="1" allowOverlap="1" wp14:anchorId="1EF487FA" wp14:editId="2611451C">
                <wp:simplePos x="0" y="0"/>
                <wp:positionH relativeFrom="column">
                  <wp:posOffset>1324610</wp:posOffset>
                </wp:positionH>
                <wp:positionV relativeFrom="paragraph">
                  <wp:posOffset>8890</wp:posOffset>
                </wp:positionV>
                <wp:extent cx="828675" cy="640080"/>
                <wp:effectExtent l="0" t="0" r="28575" b="26670"/>
                <wp:wrapNone/>
                <wp:docPr id="3193" name="Rectangle 3193"/>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D8F3FC8" w14:textId="77777777" w:rsidR="00944514" w:rsidRDefault="00944514" w:rsidP="00C3070A">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487FA" id="Rectangle 3193" o:spid="_x0000_s2687" style="position:absolute;margin-left:104.3pt;margin-top:.7pt;width:65.25pt;height:50.4pt;z-index:2561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IRCnkLFAgAADwYAAA4AAAAAAAAAAAAAAAAALgIAAGRycy9lMm9Eb2MueG1sUEsBAi0AFAAG&#10;AAgAAAAhANlKLa7cAAAACQEAAA8AAAAAAAAAAAAAAAAAHwUAAGRycy9kb3ducmV2LnhtbFBLBQYA&#10;AAAABAAEAPMAAAAoBgAAAAA=&#10;" fillcolor="#4f81bd [3204]" strokecolor="#5a5a5a [2109]" strokeweight="1pt">
                <v:textbox>
                  <w:txbxContent>
                    <w:p w14:paraId="7D8F3FC8" w14:textId="77777777" w:rsidR="00944514" w:rsidRDefault="00944514" w:rsidP="00C3070A">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102400" behindDoc="0" locked="0" layoutInCell="1" allowOverlap="1" wp14:anchorId="7F94FAFD" wp14:editId="116DC87B">
                <wp:simplePos x="0" y="0"/>
                <wp:positionH relativeFrom="column">
                  <wp:posOffset>2620010</wp:posOffset>
                </wp:positionH>
                <wp:positionV relativeFrom="paragraph">
                  <wp:posOffset>8890</wp:posOffset>
                </wp:positionV>
                <wp:extent cx="1143000" cy="640080"/>
                <wp:effectExtent l="0" t="0" r="19050" b="26670"/>
                <wp:wrapNone/>
                <wp:docPr id="3194" name="Rectangle 3194"/>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B8ED124" w14:textId="77777777" w:rsidR="00944514" w:rsidRDefault="00944514" w:rsidP="00C3070A">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4FAFD" id="Rectangle 3194" o:spid="_x0000_s2688" style="position:absolute;margin-left:206.3pt;margin-top:.7pt;width:90pt;height:50.4pt;z-index:25610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B/26HrwwIAABAGAAAOAAAAAAAAAAAAAAAAAC4CAABkcnMvZTJvRG9jLnhtbFBLAQItABQABgAI&#10;AAAAIQDzMePp3AAAAAkBAAAPAAAAAAAAAAAAAAAAAB0FAABkcnMvZG93bnJldi54bWxQSwUGAAAA&#10;AAQABADzAAAAJgYAAAAA&#10;" fillcolor="#c0504d [3205]" strokecolor="#5a5a5a [2109]" strokeweight="1pt">
                <v:textbox>
                  <w:txbxContent>
                    <w:p w14:paraId="7B8ED124" w14:textId="77777777" w:rsidR="00944514" w:rsidRDefault="00944514" w:rsidP="00C3070A">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105472" behindDoc="0" locked="0" layoutInCell="1" allowOverlap="1" wp14:anchorId="3BB0C0DE" wp14:editId="06E3E89B">
                <wp:simplePos x="0" y="0"/>
                <wp:positionH relativeFrom="column">
                  <wp:posOffset>419100</wp:posOffset>
                </wp:positionH>
                <wp:positionV relativeFrom="paragraph">
                  <wp:posOffset>638175</wp:posOffset>
                </wp:positionV>
                <wp:extent cx="0" cy="7000875"/>
                <wp:effectExtent l="0" t="0" r="19050" b="28575"/>
                <wp:wrapNone/>
                <wp:docPr id="3195" name="Straight Connector 3195"/>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03556" id="Straight Connector 3195" o:spid="_x0000_s1026" style="position:absolute;flip:x;z-index:2561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AkTnrb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106496" behindDoc="0" locked="0" layoutInCell="1" allowOverlap="1" wp14:anchorId="705F419F" wp14:editId="11655D43">
                <wp:simplePos x="0" y="0"/>
                <wp:positionH relativeFrom="column">
                  <wp:posOffset>1771650</wp:posOffset>
                </wp:positionH>
                <wp:positionV relativeFrom="paragraph">
                  <wp:posOffset>647700</wp:posOffset>
                </wp:positionV>
                <wp:extent cx="0" cy="6991350"/>
                <wp:effectExtent l="0" t="0" r="19050" b="19050"/>
                <wp:wrapNone/>
                <wp:docPr id="3196" name="Straight Connector 319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4774D7" id="Straight Connector 3196" o:spid="_x0000_s1026" style="position:absolute;z-index:2561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6107520" behindDoc="0" locked="0" layoutInCell="1" allowOverlap="1" wp14:anchorId="78B78769" wp14:editId="33D2D090">
                <wp:simplePos x="0" y="0"/>
                <wp:positionH relativeFrom="column">
                  <wp:posOffset>3133090</wp:posOffset>
                </wp:positionH>
                <wp:positionV relativeFrom="paragraph">
                  <wp:posOffset>649605</wp:posOffset>
                </wp:positionV>
                <wp:extent cx="0" cy="6962775"/>
                <wp:effectExtent l="0" t="0" r="19050" b="28575"/>
                <wp:wrapNone/>
                <wp:docPr id="3197" name="Straight Connector 319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AC367" id="Straight Connector 3197" o:spid="_x0000_s1026" style="position:absolute;z-index:2561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AqAoMluQEAAMkDAAAOAAAAAAAAAAAAAAAAAC4CAABk&#10;cnMvZTJvRG9jLnhtbFBLAQItABQABgAIAAAAIQCyE8pi4QAAAAwBAAAPAAAAAAAAAAAAAAAAABME&#10;AABkcnMvZG93bnJldi54bWxQSwUGAAAAAAQABADzAAAAIQUAAAAA&#10;" strokecolor="#4579b8 [3044]"/>
            </w:pict>
          </mc:Fallback>
        </mc:AlternateContent>
      </w:r>
    </w:p>
    <w:p w14:paraId="52C3CE54" w14:textId="77777777" w:rsidR="00C3070A" w:rsidRDefault="00C3070A" w:rsidP="00C3070A"/>
    <w:p w14:paraId="1318C8B1" w14:textId="08FC4879" w:rsidR="00FE3667" w:rsidRPr="00C3070A" w:rsidRDefault="00946F40" w:rsidP="00946F40">
      <w:r w:rsidRPr="00A96635">
        <w:rPr>
          <w:noProof/>
          <w:lang w:val="en-US"/>
        </w:rPr>
        <mc:AlternateContent>
          <mc:Choice Requires="wps">
            <w:drawing>
              <wp:anchor distT="0" distB="0" distL="114300" distR="114300" simplePos="0" relativeHeight="256108544" behindDoc="0" locked="0" layoutInCell="1" allowOverlap="1" wp14:anchorId="719B050F" wp14:editId="0D5D3A28">
                <wp:simplePos x="0" y="0"/>
                <wp:positionH relativeFrom="column">
                  <wp:posOffset>4791075</wp:posOffset>
                </wp:positionH>
                <wp:positionV relativeFrom="paragraph">
                  <wp:posOffset>139065</wp:posOffset>
                </wp:positionV>
                <wp:extent cx="0" cy="6991350"/>
                <wp:effectExtent l="0" t="0" r="19050" b="19050"/>
                <wp:wrapNone/>
                <wp:docPr id="3199" name="Straight Connector 3199"/>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D1C62" id="Straight Connector 3199" o:spid="_x0000_s1026" style="position:absolute;z-index:2561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10.95pt" to="377.25pt,5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" strokecolor="#4579b8 [3044]"/>
            </w:pict>
          </mc:Fallback>
        </mc:AlternateContent>
      </w:r>
      <w:r w:rsidR="00C3070A" w:rsidRPr="00A96635">
        <w:rPr>
          <w:noProof/>
          <w:lang w:val="en-US"/>
        </w:rPr>
        <mc:AlternateContent>
          <mc:Choice Requires="wps">
            <w:drawing>
              <wp:anchor distT="0" distB="0" distL="114300" distR="114300" simplePos="0" relativeHeight="256109568" behindDoc="0" locked="0" layoutInCell="1" allowOverlap="1" wp14:anchorId="3998033F" wp14:editId="517512A3">
                <wp:simplePos x="0" y="0"/>
                <wp:positionH relativeFrom="column">
                  <wp:posOffset>6076950</wp:posOffset>
                </wp:positionH>
                <wp:positionV relativeFrom="paragraph">
                  <wp:posOffset>275590</wp:posOffset>
                </wp:positionV>
                <wp:extent cx="0" cy="7010400"/>
                <wp:effectExtent l="0" t="0" r="19050" b="19050"/>
                <wp:wrapNone/>
                <wp:docPr id="3198" name="Straight Connector 3198"/>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F8827" id="Straight Connector 3198" o:spid="_x0000_s1026" style="position:absolute;flip:x;z-index:2561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" strokecolor="#4579b8 [3044]"/>
            </w:pict>
          </mc:Fallback>
        </mc:AlternateContent>
      </w:r>
    </w:p>
    <w:p w14:paraId="4E703048" w14:textId="67EE8B43" w:rsidR="00FE3667" w:rsidRDefault="00FE3667" w:rsidP="00FE3667"/>
    <w:p w14:paraId="40F91904" w14:textId="4561710A" w:rsidR="00FE3667" w:rsidRDefault="003A050E" w:rsidP="00FE3667">
      <w:r>
        <w:rPr>
          <w:rFonts w:ascii="Times New Roman" w:eastAsiaTheme="minorHAnsi" w:hAnsi="Times New Roman"/>
          <w:noProof/>
          <w:szCs w:val="24"/>
          <w:lang w:val="en-US"/>
        </w:rPr>
        <mc:AlternateContent>
          <mc:Choice Requires="wps">
            <w:drawing>
              <wp:anchor distT="0" distB="0" distL="114300" distR="114300" simplePos="0" relativeHeight="256124928" behindDoc="0" locked="0" layoutInCell="1" allowOverlap="1" wp14:anchorId="48AE0F44" wp14:editId="521FFB3A">
                <wp:simplePos x="0" y="0"/>
                <wp:positionH relativeFrom="column">
                  <wp:posOffset>647700</wp:posOffset>
                </wp:positionH>
                <wp:positionV relativeFrom="paragraph">
                  <wp:posOffset>47625</wp:posOffset>
                </wp:positionV>
                <wp:extent cx="1762125" cy="295275"/>
                <wp:effectExtent l="57150" t="38100" r="85725" b="104775"/>
                <wp:wrapNone/>
                <wp:docPr id="3220" name="Rectangle 3220"/>
                <wp:cNvGraphicFramePr/>
                <a:graphic xmlns:a="http://schemas.openxmlformats.org/drawingml/2006/main">
                  <a:graphicData uri="http://schemas.microsoft.com/office/word/2010/wordprocessingShape">
                    <wps:wsp>
                      <wps:cNvSpPr/>
                      <wps:spPr>
                        <a:xfrm>
                          <a:off x="0" y="0"/>
                          <a:ext cx="1762125" cy="2952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FC60904" w14:textId="62C26E94" w:rsidR="00944514" w:rsidRPr="00755387" w:rsidRDefault="00944514" w:rsidP="003A050E">
                            <w:pP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AE0F44" id="Rectangle 3220" o:spid="_x0000_s2689" style="position:absolute;margin-left:51pt;margin-top:3.75pt;width:138.75pt;height:23.25pt;z-index:25612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" fillcolor="#92d050" strokecolor="#92d050">
                <v:shadow on="t" color="black" opacity="24903f" origin=",.5" offset="0,.55556mm"/>
                <v:textbox>
                  <w:txbxContent>
                    <w:p w14:paraId="1FC60904" w14:textId="62C26E94" w:rsidR="00944514" w:rsidRPr="00755387" w:rsidRDefault="00944514" w:rsidP="003A050E">
                      <w:pP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094942AA" w14:textId="2676219B" w:rsidR="003A050E" w:rsidRDefault="003A050E" w:rsidP="00FE3667"/>
    <w:p w14:paraId="5382C87C" w14:textId="77777777" w:rsidR="00946F40" w:rsidRDefault="00545F3C" w:rsidP="00FE3667">
      <w:r>
        <w:t xml:space="preserve">                                               </w:t>
      </w:r>
    </w:p>
    <w:p w14:paraId="5AF208F5" w14:textId="2CBDAED3" w:rsidR="00545F3C" w:rsidRDefault="00946F40" w:rsidP="00FE3667">
      <w:r>
        <w:t xml:space="preserve">                                              </w:t>
      </w:r>
      <w:r w:rsidR="00545F3C">
        <w:t xml:space="preserve">      Start index value fro</w:t>
      </w:r>
      <w:r>
        <w:t>m</w:t>
      </w:r>
      <w:r w:rsidR="00545F3C">
        <w:t xml:space="preserve"> zero</w:t>
      </w:r>
    </w:p>
    <w:p w14:paraId="736C404D" w14:textId="03181073" w:rsidR="003A050E" w:rsidRDefault="00946F40" w:rsidP="00FE3667">
      <w:r>
        <w:rPr>
          <w:noProof/>
          <w:lang w:val="en-US"/>
        </w:rPr>
        <mc:AlternateContent>
          <mc:Choice Requires="wps">
            <w:drawing>
              <wp:anchor distT="0" distB="0" distL="114300" distR="114300" simplePos="0" relativeHeight="256147456" behindDoc="0" locked="0" layoutInCell="1" allowOverlap="1" wp14:anchorId="4D3BB716" wp14:editId="2BB3E263">
                <wp:simplePos x="0" y="0"/>
                <wp:positionH relativeFrom="column">
                  <wp:posOffset>5334000</wp:posOffset>
                </wp:positionH>
                <wp:positionV relativeFrom="paragraph">
                  <wp:posOffset>116205</wp:posOffset>
                </wp:positionV>
                <wp:extent cx="0" cy="3790950"/>
                <wp:effectExtent l="0" t="0" r="19050" b="19050"/>
                <wp:wrapNone/>
                <wp:docPr id="3233" name="Straight Connector 3233"/>
                <wp:cNvGraphicFramePr/>
                <a:graphic xmlns:a="http://schemas.openxmlformats.org/drawingml/2006/main">
                  <a:graphicData uri="http://schemas.microsoft.com/office/word/2010/wordprocessingShape">
                    <wps:wsp>
                      <wps:cNvCnPr/>
                      <wps:spPr>
                        <a:xfrm>
                          <a:off x="0" y="0"/>
                          <a:ext cx="0" cy="3790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BACDD" id="Straight Connector 3233" o:spid="_x0000_s1026" style="position:absolute;z-index:256147456;visibility:visible;mso-wrap-style:square;mso-wrap-distance-left:9pt;mso-wrap-distance-top:0;mso-wrap-distance-right:9pt;mso-wrap-distance-bottom:0;mso-position-horizontal:absolute;mso-position-horizontal-relative:text;mso-position-vertical:absolute;mso-position-vertical-relative:text" from="420pt,9.15pt" to="420pt,3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" strokecolor="#4579b8 [3044]"/>
            </w:pict>
          </mc:Fallback>
        </mc:AlternateContent>
      </w:r>
      <w:r w:rsidR="003A050E">
        <w:rPr>
          <w:noProof/>
          <w:lang w:val="en-US"/>
        </w:rPr>
        <mc:AlternateContent>
          <mc:Choice Requires="wps">
            <w:drawing>
              <wp:anchor distT="0" distB="0" distL="114300" distR="114300" simplePos="0" relativeHeight="256130048" behindDoc="0" locked="0" layoutInCell="1" allowOverlap="1" wp14:anchorId="1D1C2B7F" wp14:editId="641ED132">
                <wp:simplePos x="0" y="0"/>
                <wp:positionH relativeFrom="column">
                  <wp:posOffset>1771650</wp:posOffset>
                </wp:positionH>
                <wp:positionV relativeFrom="paragraph">
                  <wp:posOffset>113665</wp:posOffset>
                </wp:positionV>
                <wp:extent cx="3562350" cy="0"/>
                <wp:effectExtent l="38100" t="76200" r="0" b="95250"/>
                <wp:wrapNone/>
                <wp:docPr id="3224" name="Straight Arrow Connector 3224"/>
                <wp:cNvGraphicFramePr/>
                <a:graphic xmlns:a="http://schemas.openxmlformats.org/drawingml/2006/main">
                  <a:graphicData uri="http://schemas.microsoft.com/office/word/2010/wordprocessingShape">
                    <wps:wsp>
                      <wps:cNvCnPr/>
                      <wps:spPr>
                        <a:xfrm flipH="1">
                          <a:off x="0" y="0"/>
                          <a:ext cx="3562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8F41E4" id="Straight Arrow Connector 3224" o:spid="_x0000_s1026" type="#_x0000_t32" style="position:absolute;margin-left:139.5pt;margin-top:8.95pt;width:280.5pt;height:0;flip:x;z-index:25613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" strokecolor="#4579b8 [3044]">
                <v:stroke endarrow="block"/>
              </v:shape>
            </w:pict>
          </mc:Fallback>
        </mc:AlternateContent>
      </w:r>
    </w:p>
    <w:p w14:paraId="1F0539A6" w14:textId="1ED1D886" w:rsidR="00C3070A" w:rsidRDefault="00C3070A" w:rsidP="00FE3667">
      <w:r w:rsidRPr="00AF3895">
        <w:rPr>
          <w:noProof/>
          <w:lang w:val="en-US"/>
        </w:rPr>
        <mc:AlternateContent>
          <mc:Choice Requires="wps">
            <w:drawing>
              <wp:anchor distT="0" distB="0" distL="114300" distR="114300" simplePos="0" relativeHeight="256117760" behindDoc="0" locked="0" layoutInCell="1" allowOverlap="1" wp14:anchorId="5BBE73E9" wp14:editId="4CFEDFDE">
                <wp:simplePos x="0" y="0"/>
                <wp:positionH relativeFrom="column">
                  <wp:posOffset>822325</wp:posOffset>
                </wp:positionH>
                <wp:positionV relativeFrom="paragraph">
                  <wp:posOffset>22860</wp:posOffset>
                </wp:positionV>
                <wp:extent cx="1920875" cy="1381125"/>
                <wp:effectExtent l="0" t="0" r="22225" b="28575"/>
                <wp:wrapNone/>
                <wp:docPr id="3217" name="Diamond 3217"/>
                <wp:cNvGraphicFramePr/>
                <a:graphic xmlns:a="http://schemas.openxmlformats.org/drawingml/2006/main">
                  <a:graphicData uri="http://schemas.microsoft.com/office/word/2010/wordprocessingShape">
                    <wps:wsp>
                      <wps:cNvSpPr/>
                      <wps:spPr>
                        <a:xfrm>
                          <a:off x="0" y="0"/>
                          <a:ext cx="1920875" cy="13811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DAC5299" w14:textId="0D475272" w:rsidR="00944514" w:rsidRPr="005761E7" w:rsidRDefault="00944514" w:rsidP="00C3070A">
                            <w:pPr>
                              <w:jc w:val="center"/>
                            </w:pPr>
                            <w:r>
                              <w:t>Check file data using le_fs_Exist()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E73E9" id="Diamond 3217" o:spid="_x0000_s2690" type="#_x0000_t4" style="position:absolute;margin-left:64.75pt;margin-top:1.8pt;width:151.25pt;height:108.75pt;z-index:2561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" fillcolor="white [3201]" strokecolor="#4f81bd [3204]" strokeweight="1pt">
                <v:textbox>
                  <w:txbxContent>
                    <w:p w14:paraId="7DAC5299" w14:textId="0D475272" w:rsidR="00944514" w:rsidRPr="005761E7" w:rsidRDefault="00944514" w:rsidP="00C3070A">
                      <w:pPr>
                        <w:jc w:val="center"/>
                      </w:pPr>
                      <w:r>
                        <w:t>Check file data using le_fs_Exist() API</w:t>
                      </w:r>
                    </w:p>
                  </w:txbxContent>
                </v:textbox>
              </v:shape>
            </w:pict>
          </mc:Fallback>
        </mc:AlternateContent>
      </w:r>
      <w:r>
        <w:t xml:space="preserve">                                      </w:t>
      </w:r>
    </w:p>
    <w:p w14:paraId="50501208" w14:textId="5575145F" w:rsidR="00C3070A" w:rsidRDefault="00C3070A" w:rsidP="00FE3667"/>
    <w:p w14:paraId="4DF55FEE" w14:textId="0024363D" w:rsidR="00C3070A" w:rsidRDefault="006B028B" w:rsidP="00FE3667">
      <w:r>
        <w:rPr>
          <w:rFonts w:ascii="Times New Roman" w:eastAsiaTheme="minorHAnsi" w:hAnsi="Times New Roman"/>
          <w:noProof/>
          <w:szCs w:val="24"/>
          <w:lang w:val="en-US"/>
        </w:rPr>
        <mc:AlternateContent>
          <mc:Choice Requires="wps">
            <w:drawing>
              <wp:anchor distT="0" distB="0" distL="114300" distR="114300" simplePos="0" relativeHeight="256136192" behindDoc="0" locked="0" layoutInCell="1" allowOverlap="1" wp14:anchorId="68373009" wp14:editId="78F7ABEA">
                <wp:simplePos x="0" y="0"/>
                <wp:positionH relativeFrom="column">
                  <wp:posOffset>3019425</wp:posOffset>
                </wp:positionH>
                <wp:positionV relativeFrom="paragraph">
                  <wp:posOffset>113030</wp:posOffset>
                </wp:positionV>
                <wp:extent cx="981075" cy="447675"/>
                <wp:effectExtent l="57150" t="38100" r="85725" b="104775"/>
                <wp:wrapNone/>
                <wp:docPr id="3229" name="Rectangle 3229"/>
                <wp:cNvGraphicFramePr/>
                <a:graphic xmlns:a="http://schemas.openxmlformats.org/drawingml/2006/main">
                  <a:graphicData uri="http://schemas.microsoft.com/office/word/2010/wordprocessingShape">
                    <wps:wsp>
                      <wps:cNvSpPr/>
                      <wps:spPr>
                        <a:xfrm>
                          <a:off x="0" y="0"/>
                          <a:ext cx="981075" cy="4476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D3F636A" w14:textId="4EBB0B6D" w:rsidR="00944514" w:rsidRPr="00755387" w:rsidRDefault="00944514" w:rsidP="006B028B">
                            <w:pPr>
                              <w:rPr>
                                <w:rFonts w:ascii="Arial" w:hAnsi="Arial" w:cs="Arial"/>
                                <w:sz w:val="20"/>
                              </w:rPr>
                            </w:pPr>
                            <w:r>
                              <w:rPr>
                                <w:rFonts w:ascii="Arial" w:hAnsi="Arial" w:cs="Arial"/>
                                <w:sz w:val="20"/>
                              </w:rPr>
                              <w:t>GOTO Check index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73009" id="Rectangle 3229" o:spid="_x0000_s2691" style="position:absolute;margin-left:237.75pt;margin-top:8.9pt;width:77.25pt;height:35.25pt;z-index:2561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" fillcolor="#92d050" strokecolor="#92d050">
                <v:shadow on="t" color="black" opacity="24903f" origin=",.5" offset="0,.55556mm"/>
                <v:textbox>
                  <w:txbxContent>
                    <w:p w14:paraId="2D3F636A" w14:textId="4EBB0B6D" w:rsidR="00944514" w:rsidRPr="00755387" w:rsidRDefault="00944514" w:rsidP="006B028B">
                      <w:pPr>
                        <w:rPr>
                          <w:rFonts w:ascii="Arial" w:hAnsi="Arial" w:cs="Arial"/>
                          <w:sz w:val="20"/>
                        </w:rPr>
                      </w:pPr>
                      <w:r>
                        <w:rPr>
                          <w:rFonts w:ascii="Arial" w:hAnsi="Arial" w:cs="Arial"/>
                          <w:sz w:val="20"/>
                        </w:rPr>
                        <w:t>GOTO Check index value</w:t>
                      </w:r>
                    </w:p>
                  </w:txbxContent>
                </v:textbox>
              </v:rect>
            </w:pict>
          </mc:Fallback>
        </mc:AlternateContent>
      </w:r>
    </w:p>
    <w:p w14:paraId="25868129" w14:textId="4E7C714D" w:rsidR="00C3070A" w:rsidRDefault="006B028B" w:rsidP="00FE3667">
      <w:r>
        <w:rPr>
          <w:noProof/>
          <w:lang w:val="en-US"/>
        </w:rPr>
        <mc:AlternateContent>
          <mc:Choice Requires="wps">
            <w:drawing>
              <wp:anchor distT="0" distB="0" distL="114300" distR="114300" simplePos="0" relativeHeight="256139264" behindDoc="0" locked="0" layoutInCell="1" allowOverlap="1" wp14:anchorId="54CA0178" wp14:editId="6E17859C">
                <wp:simplePos x="0" y="0"/>
                <wp:positionH relativeFrom="column">
                  <wp:posOffset>2740025</wp:posOffset>
                </wp:positionH>
                <wp:positionV relativeFrom="paragraph">
                  <wp:posOffset>146050</wp:posOffset>
                </wp:positionV>
                <wp:extent cx="317500" cy="0"/>
                <wp:effectExtent l="0" t="76200" r="25400" b="95250"/>
                <wp:wrapNone/>
                <wp:docPr id="3231" name="Straight Arrow Connector 3231"/>
                <wp:cNvGraphicFramePr/>
                <a:graphic xmlns:a="http://schemas.openxmlformats.org/drawingml/2006/main">
                  <a:graphicData uri="http://schemas.microsoft.com/office/word/2010/wordprocessingShape">
                    <wps:wsp>
                      <wps:cNvCnPr/>
                      <wps:spPr>
                        <a:xfrm>
                          <a:off x="0" y="0"/>
                          <a:ext cx="317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6A5CA" id="Straight Arrow Connector 3231" o:spid="_x0000_s1026" type="#_x0000_t32" style="position:absolute;margin-left:215.75pt;margin-top:11.5pt;width:25pt;height:0;z-index:25613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" strokecolor="#4579b8 [3044]">
                <v:stroke endarrow="block"/>
              </v:shape>
            </w:pict>
          </mc:Fallback>
        </mc:AlternateContent>
      </w:r>
      <w:r w:rsidR="003A050E">
        <w:t xml:space="preserve">                </w:t>
      </w:r>
      <w:r w:rsidR="000E2CD3">
        <w:t xml:space="preserve">                                                                No</w:t>
      </w:r>
      <w:r w:rsidR="00946F40">
        <w:t xml:space="preserve">                                                       increment</w:t>
      </w:r>
    </w:p>
    <w:p w14:paraId="41F70A90" w14:textId="723C3409" w:rsidR="00C3070A" w:rsidRDefault="00946F40" w:rsidP="00FE3667">
      <w:r>
        <w:t xml:space="preserve">                                                                                                                                            the index</w:t>
      </w:r>
    </w:p>
    <w:p w14:paraId="274D3CDE" w14:textId="21F18332" w:rsidR="00946F40" w:rsidRDefault="00946F40" w:rsidP="00FE3667">
      <w:r>
        <w:t xml:space="preserve">                                                                                                                                                   by 1</w:t>
      </w:r>
    </w:p>
    <w:p w14:paraId="05C8988F" w14:textId="376D1DD5" w:rsidR="00C3070A" w:rsidRDefault="00C3070A" w:rsidP="00FE3667"/>
    <w:p w14:paraId="4564EBDD" w14:textId="34573A5E" w:rsidR="00C3070A" w:rsidRDefault="00C3070A" w:rsidP="00FE3667"/>
    <w:p w14:paraId="4F451D6A" w14:textId="4B5DDF4D" w:rsidR="00C3070A" w:rsidRDefault="00C3070A" w:rsidP="00FE3667">
      <w:r>
        <w:t xml:space="preserve">                                      Yes         File open using le_fs_Open() API</w:t>
      </w:r>
      <w:r w:rsidR="003A050E">
        <w:t xml:space="preserve">                             </w:t>
      </w:r>
    </w:p>
    <w:p w14:paraId="3BED3208" w14:textId="18A96634" w:rsidR="00C3070A" w:rsidRDefault="00C3070A" w:rsidP="00FE3667">
      <w:r>
        <w:rPr>
          <w:noProof/>
          <w:lang w:val="en-US"/>
        </w:rPr>
        <mc:AlternateContent>
          <mc:Choice Requires="wps">
            <w:drawing>
              <wp:anchor distT="0" distB="0" distL="114300" distR="114300" simplePos="0" relativeHeight="256115712" behindDoc="0" locked="0" layoutInCell="1" allowOverlap="1" wp14:anchorId="49AED653" wp14:editId="362614D7">
                <wp:simplePos x="0" y="0"/>
                <wp:positionH relativeFrom="column">
                  <wp:posOffset>1781174</wp:posOffset>
                </wp:positionH>
                <wp:positionV relativeFrom="paragraph">
                  <wp:posOffset>54610</wp:posOffset>
                </wp:positionV>
                <wp:extent cx="3038475" cy="0"/>
                <wp:effectExtent l="0" t="76200" r="9525" b="95250"/>
                <wp:wrapNone/>
                <wp:docPr id="3216" name="Straight Arrow Connector 3216"/>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58DB63" id="Straight Arrow Connector 3216" o:spid="_x0000_s1026" type="#_x0000_t32" style="position:absolute;margin-left:140.25pt;margin-top:4.3pt;width:239.25pt;height:0;z-index:25611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" strokecolor="#4579b8 [3044]">
                <v:stroke endarrow="block"/>
              </v:shape>
            </w:pict>
          </mc:Fallback>
        </mc:AlternateContent>
      </w:r>
      <w:r w:rsidR="003A050E">
        <w:t xml:space="preserve">                                                                                                                                             </w:t>
      </w:r>
    </w:p>
    <w:p w14:paraId="6BA49CE6" w14:textId="57A197B3" w:rsidR="00C3070A" w:rsidRDefault="00C3070A" w:rsidP="00C3070A">
      <w:r>
        <w:t xml:space="preserve">                                                      File read using le_fs_Read() API</w:t>
      </w:r>
      <w:r w:rsidR="00545F3C">
        <w:t xml:space="preserve">                               </w:t>
      </w:r>
    </w:p>
    <w:p w14:paraId="25240DF4" w14:textId="77777777" w:rsidR="00C3070A" w:rsidRDefault="00C3070A" w:rsidP="00C3070A">
      <w:r>
        <w:rPr>
          <w:noProof/>
          <w:lang w:val="en-US"/>
        </w:rPr>
        <mc:AlternateContent>
          <mc:Choice Requires="wps">
            <w:drawing>
              <wp:anchor distT="0" distB="0" distL="114300" distR="114300" simplePos="0" relativeHeight="256119808" behindDoc="0" locked="0" layoutInCell="1" allowOverlap="1" wp14:anchorId="733820C8" wp14:editId="4B4E7C03">
                <wp:simplePos x="0" y="0"/>
                <wp:positionH relativeFrom="column">
                  <wp:posOffset>1781174</wp:posOffset>
                </wp:positionH>
                <wp:positionV relativeFrom="paragraph">
                  <wp:posOffset>54610</wp:posOffset>
                </wp:positionV>
                <wp:extent cx="3038475" cy="0"/>
                <wp:effectExtent l="0" t="76200" r="9525" b="95250"/>
                <wp:wrapNone/>
                <wp:docPr id="3218" name="Straight Arrow Connector 3218"/>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E55D12" id="Straight Arrow Connector 3218" o:spid="_x0000_s1026" type="#_x0000_t32" style="position:absolute;margin-left:140.25pt;margin-top:4.3pt;width:239.25pt;height:0;z-index:25611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" strokecolor="#4579b8 [3044]">
                <v:stroke endarrow="block"/>
              </v:shape>
            </w:pict>
          </mc:Fallback>
        </mc:AlternateContent>
      </w:r>
    </w:p>
    <w:p w14:paraId="2B14BDC5" w14:textId="26F24E37" w:rsidR="00C3070A" w:rsidRDefault="00C3070A" w:rsidP="00C3070A">
      <w:r>
        <w:t xml:space="preserve">                                                      File close using le_fs_Close() API</w:t>
      </w:r>
    </w:p>
    <w:p w14:paraId="04E372B8" w14:textId="14463807" w:rsidR="00C3070A" w:rsidRDefault="00C3070A" w:rsidP="00FE3667">
      <w:r>
        <w:rPr>
          <w:noProof/>
          <w:lang w:val="en-US"/>
        </w:rPr>
        <mc:AlternateContent>
          <mc:Choice Requires="wps">
            <w:drawing>
              <wp:anchor distT="0" distB="0" distL="114300" distR="114300" simplePos="0" relativeHeight="256121856" behindDoc="0" locked="0" layoutInCell="1" allowOverlap="1" wp14:anchorId="681EDE74" wp14:editId="0348F338">
                <wp:simplePos x="0" y="0"/>
                <wp:positionH relativeFrom="column">
                  <wp:posOffset>1781174</wp:posOffset>
                </wp:positionH>
                <wp:positionV relativeFrom="paragraph">
                  <wp:posOffset>54610</wp:posOffset>
                </wp:positionV>
                <wp:extent cx="3038475" cy="0"/>
                <wp:effectExtent l="0" t="76200" r="9525" b="95250"/>
                <wp:wrapNone/>
                <wp:docPr id="3219" name="Straight Arrow Connector 3219"/>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8DE64" id="Straight Arrow Connector 3219" o:spid="_x0000_s1026" type="#_x0000_t32" style="position:absolute;margin-left:140.25pt;margin-top:4.3pt;width:239.25pt;height:0;z-index:25612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" strokecolor="#4579b8 [3044]">
                <v:stroke endarrow="block"/>
              </v:shape>
            </w:pict>
          </mc:Fallback>
        </mc:AlternateContent>
      </w:r>
    </w:p>
    <w:p w14:paraId="1AFAF8E1" w14:textId="01137301" w:rsidR="00545F3C" w:rsidRDefault="003A050E" w:rsidP="00FE3667">
      <w:r>
        <w:rPr>
          <w:noProof/>
          <w:lang w:val="en-US"/>
        </w:rPr>
        <mc:AlternateContent>
          <mc:Choice Requires="wps">
            <w:drawing>
              <wp:anchor distT="0" distB="0" distL="114300" distR="114300" simplePos="0" relativeHeight="256084992" behindDoc="0" locked="0" layoutInCell="1" allowOverlap="1" wp14:anchorId="223166EB" wp14:editId="78F8ADFE">
                <wp:simplePos x="0" y="0"/>
                <wp:positionH relativeFrom="column">
                  <wp:posOffset>409575</wp:posOffset>
                </wp:positionH>
                <wp:positionV relativeFrom="paragraph">
                  <wp:posOffset>162560</wp:posOffset>
                </wp:positionV>
                <wp:extent cx="1352550" cy="0"/>
                <wp:effectExtent l="38100" t="76200" r="0" b="95250"/>
                <wp:wrapNone/>
                <wp:docPr id="3168" name="Straight Arrow Connector 3168"/>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414F4" id="Straight Arrow Connector 3168" o:spid="_x0000_s1026" type="#_x0000_t32" style="position:absolute;margin-left:32.25pt;margin-top:12.8pt;width:106.5pt;height:0;flip:x;z-index:2560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" strokecolor="#4579b8 [3044]">
                <v:stroke endarrow="block"/>
              </v:shape>
            </w:pict>
          </mc:Fallback>
        </mc:AlternateContent>
      </w:r>
      <w:r w:rsidR="00C3070A">
        <w:t xml:space="preserve">             Send</w:t>
      </w:r>
      <w:r w:rsidR="00545F3C">
        <w:t xml:space="preserve"> certificate</w:t>
      </w:r>
      <w:r w:rsidR="00C3070A">
        <w:t xml:space="preserve"> </w:t>
      </w:r>
      <w:r w:rsidR="00545F3C">
        <w:t>key</w:t>
      </w:r>
      <w:r w:rsidR="00C3070A">
        <w:t xml:space="preserve"> as </w:t>
      </w:r>
    </w:p>
    <w:p w14:paraId="622FAB07" w14:textId="63005F4C" w:rsidR="00946F40" w:rsidRDefault="00946F40" w:rsidP="00946F40">
      <w:r>
        <w:t xml:space="preserve">             intermediate</w:t>
      </w:r>
    </w:p>
    <w:p w14:paraId="5D973CD2" w14:textId="4B995245" w:rsidR="00946F40" w:rsidRDefault="00946F40" w:rsidP="00FE3667">
      <w:r>
        <w:t xml:space="preserve">             response</w:t>
      </w:r>
    </w:p>
    <w:p w14:paraId="1F1AD9E7" w14:textId="444C78EC" w:rsidR="00FE3667" w:rsidRDefault="00545F3C" w:rsidP="00FE3667">
      <w:r>
        <w:t xml:space="preserve">             </w:t>
      </w:r>
      <w:r w:rsidR="003A050E" w:rsidRPr="00AF3895">
        <w:rPr>
          <w:noProof/>
          <w:lang w:val="en-US"/>
        </w:rPr>
        <mc:AlternateContent>
          <mc:Choice Requires="wps">
            <w:drawing>
              <wp:anchor distT="0" distB="0" distL="114300" distR="114300" simplePos="0" relativeHeight="256126976" behindDoc="0" locked="0" layoutInCell="1" allowOverlap="1" wp14:anchorId="0667D677" wp14:editId="584F8DD8">
                <wp:simplePos x="0" y="0"/>
                <wp:positionH relativeFrom="column">
                  <wp:posOffset>1095375</wp:posOffset>
                </wp:positionH>
                <wp:positionV relativeFrom="paragraph">
                  <wp:posOffset>13335</wp:posOffset>
                </wp:positionV>
                <wp:extent cx="1343025" cy="1057275"/>
                <wp:effectExtent l="0" t="0" r="28575" b="28575"/>
                <wp:wrapNone/>
                <wp:docPr id="3221" name="Diamond 3221"/>
                <wp:cNvGraphicFramePr/>
                <a:graphic xmlns:a="http://schemas.openxmlformats.org/drawingml/2006/main">
                  <a:graphicData uri="http://schemas.microsoft.com/office/word/2010/wordprocessingShape">
                    <wps:wsp>
                      <wps:cNvSpPr/>
                      <wps:spPr>
                        <a:xfrm>
                          <a:off x="0" y="0"/>
                          <a:ext cx="1343025" cy="10572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B21A34E" w14:textId="25009115" w:rsidR="00944514" w:rsidRPr="005761E7" w:rsidRDefault="00944514" w:rsidP="003A050E">
                            <w:pPr>
                              <w:jc w:val="center"/>
                            </w:pPr>
                            <w:r>
                              <w:t>If index &lt;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7D677" id="Diamond 3221" o:spid="_x0000_s2692" type="#_x0000_t4" style="position:absolute;margin-left:86.25pt;margin-top:1.05pt;width:105.75pt;height:83.25pt;z-index:2561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" fillcolor="white [3201]" strokecolor="#4f81bd [3204]" strokeweight="1pt">
                <v:textbox>
                  <w:txbxContent>
                    <w:p w14:paraId="4B21A34E" w14:textId="25009115" w:rsidR="00944514" w:rsidRPr="005761E7" w:rsidRDefault="00944514" w:rsidP="003A050E">
                      <w:pPr>
                        <w:jc w:val="center"/>
                      </w:pPr>
                      <w:r>
                        <w:t>If index &lt; 2</w:t>
                      </w:r>
                    </w:p>
                  </w:txbxContent>
                </v:textbox>
              </v:shape>
            </w:pict>
          </mc:Fallback>
        </mc:AlternateContent>
      </w:r>
    </w:p>
    <w:p w14:paraId="372D7C43" w14:textId="49A0C2BE" w:rsidR="003A050E" w:rsidRDefault="006B028B" w:rsidP="00FE3667">
      <w:r>
        <w:rPr>
          <w:rFonts w:ascii="Times New Roman" w:eastAsiaTheme="minorHAnsi" w:hAnsi="Times New Roman"/>
          <w:noProof/>
          <w:szCs w:val="24"/>
          <w:lang w:val="en-US"/>
        </w:rPr>
        <mc:AlternateContent>
          <mc:Choice Requires="wps">
            <w:drawing>
              <wp:anchor distT="0" distB="0" distL="114300" distR="114300" simplePos="0" relativeHeight="256138240" behindDoc="0" locked="0" layoutInCell="1" allowOverlap="1" wp14:anchorId="1C0F934C" wp14:editId="7140F82C">
                <wp:simplePos x="0" y="0"/>
                <wp:positionH relativeFrom="column">
                  <wp:posOffset>-95250</wp:posOffset>
                </wp:positionH>
                <wp:positionV relativeFrom="paragraph">
                  <wp:posOffset>209550</wp:posOffset>
                </wp:positionV>
                <wp:extent cx="981075" cy="447675"/>
                <wp:effectExtent l="57150" t="38100" r="85725" b="104775"/>
                <wp:wrapNone/>
                <wp:docPr id="3230" name="Rectangle 3230"/>
                <wp:cNvGraphicFramePr/>
                <a:graphic xmlns:a="http://schemas.openxmlformats.org/drawingml/2006/main">
                  <a:graphicData uri="http://schemas.microsoft.com/office/word/2010/wordprocessingShape">
                    <wps:wsp>
                      <wps:cNvSpPr/>
                      <wps:spPr>
                        <a:xfrm>
                          <a:off x="0" y="0"/>
                          <a:ext cx="981075" cy="4476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06626F5" w14:textId="20751C64" w:rsidR="00944514" w:rsidRPr="00755387" w:rsidRDefault="00944514" w:rsidP="006B028B">
                            <w:pPr>
                              <w:rPr>
                                <w:rFonts w:ascii="Arial" w:hAnsi="Arial" w:cs="Arial"/>
                                <w:sz w:val="20"/>
                              </w:rPr>
                            </w:pPr>
                            <w:r>
                              <w:rPr>
                                <w:rFonts w:ascii="Arial" w:hAnsi="Arial" w:cs="Arial"/>
                                <w:sz w:val="20"/>
                              </w:rPr>
                              <w:t>Check index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F934C" id="Rectangle 3230" o:spid="_x0000_s2693" style="position:absolute;margin-left:-7.5pt;margin-top:16.5pt;width:77.25pt;height:35.25pt;z-index:2561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" fillcolor="#92d050" strokecolor="#92d050">
                <v:shadow on="t" color="black" opacity="24903f" origin=",.5" offset="0,.55556mm"/>
                <v:textbox>
                  <w:txbxContent>
                    <w:p w14:paraId="306626F5" w14:textId="20751C64" w:rsidR="00944514" w:rsidRPr="00755387" w:rsidRDefault="00944514" w:rsidP="006B028B">
                      <w:pPr>
                        <w:rPr>
                          <w:rFonts w:ascii="Arial" w:hAnsi="Arial" w:cs="Arial"/>
                          <w:sz w:val="20"/>
                        </w:rPr>
                      </w:pPr>
                      <w:r>
                        <w:rPr>
                          <w:rFonts w:ascii="Arial" w:hAnsi="Arial" w:cs="Arial"/>
                          <w:sz w:val="20"/>
                        </w:rPr>
                        <w:t>Check index value</w:t>
                      </w:r>
                    </w:p>
                  </w:txbxContent>
                </v:textbox>
              </v:rect>
            </w:pict>
          </mc:Fallback>
        </mc:AlternateContent>
      </w:r>
      <w:r w:rsidR="00545F3C">
        <w:t xml:space="preserve">             </w:t>
      </w:r>
    </w:p>
    <w:p w14:paraId="56D72FDA" w14:textId="37CE1CA6" w:rsidR="003A050E" w:rsidRDefault="006B028B" w:rsidP="00FE3667">
      <w:r>
        <w:rPr>
          <w:rFonts w:ascii="Times New Roman" w:eastAsiaTheme="minorHAnsi" w:hAnsi="Times New Roman"/>
          <w:noProof/>
          <w:szCs w:val="24"/>
          <w:lang w:val="en-US"/>
        </w:rPr>
        <mc:AlternateContent>
          <mc:Choice Requires="wps">
            <w:drawing>
              <wp:anchor distT="0" distB="0" distL="114300" distR="114300" simplePos="0" relativeHeight="256140288" behindDoc="0" locked="0" layoutInCell="1" allowOverlap="1" wp14:anchorId="0BC028E3" wp14:editId="6F0000D6">
                <wp:simplePos x="0" y="0"/>
                <wp:positionH relativeFrom="column">
                  <wp:posOffset>895350</wp:posOffset>
                </wp:positionH>
                <wp:positionV relativeFrom="paragraph">
                  <wp:posOffset>160655</wp:posOffset>
                </wp:positionV>
                <wp:extent cx="228600" cy="0"/>
                <wp:effectExtent l="0" t="76200" r="19050" b="95250"/>
                <wp:wrapNone/>
                <wp:docPr id="3232" name="Straight Arrow Connector 3232"/>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D2102B" id="Straight Arrow Connector 3232" o:spid="_x0000_s1026" type="#_x0000_t32" style="position:absolute;margin-left:70.5pt;margin-top:12.65pt;width:18pt;height:0;z-index:25614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" strokecolor="#4579b8 [3044]">
                <v:stroke endarrow="block"/>
              </v:shape>
            </w:pict>
          </mc:Fallback>
        </mc:AlternateContent>
      </w:r>
      <w:r w:rsidR="003A050E">
        <w:rPr>
          <w:noProof/>
          <w:lang w:val="en-US"/>
        </w:rPr>
        <mc:AlternateContent>
          <mc:Choice Requires="wps">
            <w:drawing>
              <wp:anchor distT="0" distB="0" distL="114300" distR="114300" simplePos="0" relativeHeight="256128000" behindDoc="0" locked="0" layoutInCell="1" allowOverlap="1" wp14:anchorId="10477D7D" wp14:editId="6134F6EB">
                <wp:simplePos x="0" y="0"/>
                <wp:positionH relativeFrom="column">
                  <wp:posOffset>2447925</wp:posOffset>
                </wp:positionH>
                <wp:positionV relativeFrom="paragraph">
                  <wp:posOffset>174625</wp:posOffset>
                </wp:positionV>
                <wp:extent cx="2876550" cy="0"/>
                <wp:effectExtent l="0" t="0" r="19050" b="19050"/>
                <wp:wrapNone/>
                <wp:docPr id="3222" name="Straight Connector 3222"/>
                <wp:cNvGraphicFramePr/>
                <a:graphic xmlns:a="http://schemas.openxmlformats.org/drawingml/2006/main">
                  <a:graphicData uri="http://schemas.microsoft.com/office/word/2010/wordprocessingShape">
                    <wps:wsp>
                      <wps:cNvCnPr/>
                      <wps:spPr>
                        <a:xfrm>
                          <a:off x="0" y="0"/>
                          <a:ext cx="2876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5CAFA6" id="Straight Connector 3222" o:spid="_x0000_s1026" style="position:absolute;z-index:256128000;visibility:visible;mso-wrap-style:square;mso-wrap-distance-left:9pt;mso-wrap-distance-top:0;mso-wrap-distance-right:9pt;mso-wrap-distance-bottom:0;mso-position-horizontal:absolute;mso-position-horizontal-relative:text;mso-position-vertical:absolute;mso-position-vertical-relative:text" from="192.75pt,13.75pt" to="419.2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" strokecolor="#4579b8 [3044]"/>
            </w:pict>
          </mc:Fallback>
        </mc:AlternateContent>
      </w:r>
    </w:p>
    <w:p w14:paraId="7BB47278" w14:textId="1D3F082D" w:rsidR="003A050E" w:rsidRDefault="003A050E" w:rsidP="00FE3667">
      <w:r>
        <w:t xml:space="preserve">                                                                        Yes</w:t>
      </w:r>
    </w:p>
    <w:p w14:paraId="5C2818B6" w14:textId="713F6BB8" w:rsidR="003A050E" w:rsidRDefault="003A050E" w:rsidP="00FE3667"/>
    <w:p w14:paraId="29145C05" w14:textId="34571ADA" w:rsidR="00946F40" w:rsidRDefault="00946F40" w:rsidP="00FE3667"/>
    <w:p w14:paraId="0CADE55B" w14:textId="744D12E8" w:rsidR="00946F40" w:rsidRDefault="00946F40" w:rsidP="00FE3667">
      <w:r>
        <w:t xml:space="preserve">                                                     </w:t>
      </w:r>
      <w:r w:rsidR="00E760D5">
        <w:t>No</w:t>
      </w:r>
    </w:p>
    <w:p w14:paraId="6426298A" w14:textId="170DADD0" w:rsidR="00FE3667" w:rsidRDefault="00FE3667" w:rsidP="00FE3667">
      <w:r>
        <w:t xml:space="preserve">              Send OK</w:t>
      </w:r>
      <w:r w:rsidR="003A050E">
        <w:t xml:space="preserve">                           </w:t>
      </w:r>
    </w:p>
    <w:p w14:paraId="27147CEF" w14:textId="763F0013" w:rsidR="00FE3667" w:rsidRDefault="00C3070A" w:rsidP="00FE3667">
      <w:r>
        <w:rPr>
          <w:noProof/>
          <w:lang w:val="en-US"/>
        </w:rPr>
        <mc:AlternateContent>
          <mc:Choice Requires="wps">
            <w:drawing>
              <wp:anchor distT="0" distB="0" distL="114300" distR="114300" simplePos="0" relativeHeight="256087040" behindDoc="0" locked="0" layoutInCell="1" allowOverlap="1" wp14:anchorId="07E91AA6" wp14:editId="704B0910">
                <wp:simplePos x="0" y="0"/>
                <wp:positionH relativeFrom="column">
                  <wp:posOffset>400050</wp:posOffset>
                </wp:positionH>
                <wp:positionV relativeFrom="paragraph">
                  <wp:posOffset>8255</wp:posOffset>
                </wp:positionV>
                <wp:extent cx="1352550" cy="0"/>
                <wp:effectExtent l="38100" t="76200" r="0" b="95250"/>
                <wp:wrapNone/>
                <wp:docPr id="3169" name="Straight Arrow Connector 3169"/>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DF321C" id="Straight Arrow Connector 3169" o:spid="_x0000_s1026" type="#_x0000_t32" style="position:absolute;margin-left:31.5pt;margin-top:.65pt;width:106.5pt;height:0;flip:x;z-index:2560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" strokecolor="#4579b8 [3044]">
                <v:stroke endarrow="block"/>
              </v:shape>
            </w:pict>
          </mc:Fallback>
        </mc:AlternateContent>
      </w:r>
      <w:r w:rsidR="00FE3667">
        <w:t xml:space="preserve">              as final </w:t>
      </w:r>
      <w:r>
        <w:t>response</w:t>
      </w:r>
    </w:p>
    <w:p w14:paraId="5764479E" w14:textId="3028005A" w:rsidR="00FE3667" w:rsidRDefault="00FE3667" w:rsidP="00FE3667">
      <w:pPr>
        <w:tabs>
          <w:tab w:val="left" w:pos="2625"/>
        </w:tabs>
      </w:pPr>
    </w:p>
    <w:p w14:paraId="09A257F6" w14:textId="41799D28" w:rsidR="00946F40" w:rsidRDefault="00946F40" w:rsidP="00FE3667">
      <w:pPr>
        <w:tabs>
          <w:tab w:val="left" w:pos="2625"/>
        </w:tabs>
      </w:pPr>
    </w:p>
    <w:p w14:paraId="718EEFAE" w14:textId="66B36402" w:rsidR="00946F40" w:rsidRDefault="00946F40" w:rsidP="00FE3667">
      <w:pPr>
        <w:tabs>
          <w:tab w:val="left" w:pos="2625"/>
        </w:tabs>
      </w:pPr>
    </w:p>
    <w:p w14:paraId="0B10982A" w14:textId="4E13E12C" w:rsidR="00946F40" w:rsidRDefault="00946F40" w:rsidP="00FE3667">
      <w:pPr>
        <w:tabs>
          <w:tab w:val="left" w:pos="2625"/>
        </w:tabs>
      </w:pPr>
    </w:p>
    <w:p w14:paraId="4404469F" w14:textId="1518F2D4" w:rsidR="00946F40" w:rsidRDefault="00946F40" w:rsidP="00FE3667">
      <w:pPr>
        <w:tabs>
          <w:tab w:val="left" w:pos="2625"/>
        </w:tabs>
      </w:pPr>
    </w:p>
    <w:p w14:paraId="204AEB27" w14:textId="74BD58A0" w:rsidR="00946F40" w:rsidRDefault="00946F40" w:rsidP="00FE3667">
      <w:pPr>
        <w:tabs>
          <w:tab w:val="left" w:pos="2625"/>
        </w:tabs>
      </w:pPr>
    </w:p>
    <w:p w14:paraId="60FBE2BA" w14:textId="77777777" w:rsidR="000E2CD3" w:rsidRPr="005135DC" w:rsidRDefault="000E2CD3" w:rsidP="000E2CD3">
      <w:pPr>
        <w:pStyle w:val="Heading3"/>
        <w:numPr>
          <w:ilvl w:val="2"/>
          <w:numId w:val="1"/>
        </w:numPr>
      </w:pPr>
      <w:bookmarkStart w:id="281" w:name="_Toc516684971"/>
      <w:r w:rsidRPr="00537C50">
        <w:lastRenderedPageBreak/>
        <w:t>Service Dependencies</w:t>
      </w:r>
      <w:bookmarkEnd w:id="281"/>
    </w:p>
    <w:tbl>
      <w:tblPr>
        <w:tblStyle w:val="TableGrid"/>
        <w:tblW w:w="9445" w:type="dxa"/>
        <w:tblLook w:val="04A0" w:firstRow="1" w:lastRow="0" w:firstColumn="1" w:lastColumn="0" w:noHBand="0" w:noVBand="1"/>
      </w:tblPr>
      <w:tblGrid>
        <w:gridCol w:w="1425"/>
        <w:gridCol w:w="4145"/>
        <w:gridCol w:w="3875"/>
      </w:tblGrid>
      <w:tr w:rsidR="000E2CD3" w14:paraId="1D4FC031" w14:textId="77777777" w:rsidTr="00944514">
        <w:tc>
          <w:tcPr>
            <w:tcW w:w="5570" w:type="dxa"/>
            <w:gridSpan w:val="2"/>
          </w:tcPr>
          <w:p w14:paraId="3A35D2D0" w14:textId="77777777" w:rsidR="000E2CD3" w:rsidRDefault="000E2CD3" w:rsidP="00944514">
            <w:r w:rsidRPr="00EC6196">
              <w:rPr>
                <w:b/>
              </w:rPr>
              <w:t>Legato Services</w:t>
            </w:r>
          </w:p>
        </w:tc>
        <w:tc>
          <w:tcPr>
            <w:tcW w:w="3875" w:type="dxa"/>
          </w:tcPr>
          <w:p w14:paraId="3DE535DA" w14:textId="77777777" w:rsidR="000E2CD3" w:rsidRDefault="000E2CD3" w:rsidP="00944514">
            <w:pPr>
              <w:rPr>
                <w:b/>
              </w:rPr>
            </w:pPr>
          </w:p>
        </w:tc>
      </w:tr>
      <w:tr w:rsidR="000E2CD3" w14:paraId="67DF2313" w14:textId="77777777" w:rsidTr="00944514">
        <w:tc>
          <w:tcPr>
            <w:tcW w:w="1425" w:type="dxa"/>
          </w:tcPr>
          <w:p w14:paraId="178CE308" w14:textId="77777777" w:rsidR="000E2CD3" w:rsidRDefault="000E2CD3" w:rsidP="00944514">
            <w:pPr>
              <w:rPr>
                <w:b/>
              </w:rPr>
            </w:pPr>
            <w:r>
              <w:t>AT Command server services</w:t>
            </w:r>
          </w:p>
        </w:tc>
        <w:tc>
          <w:tcPr>
            <w:tcW w:w="4145" w:type="dxa"/>
          </w:tcPr>
          <w:p w14:paraId="12EE6B79" w14:textId="77777777" w:rsidR="000E2CD3" w:rsidRDefault="000E2CD3" w:rsidP="00944514">
            <w:r w:rsidRPr="00F64953">
              <w:t>le_atServer_Send</w:t>
            </w:r>
            <w:r>
              <w:t>Intermediate</w:t>
            </w:r>
            <w:r w:rsidRPr="00F64953">
              <w:t>Response</w:t>
            </w:r>
            <w:r w:rsidRPr="00F64953">
              <w:br/>
              <w:t>le_atServer_SendFinalResponse</w:t>
            </w:r>
            <w:r>
              <w:t xml:space="preserve"> </w:t>
            </w:r>
            <w:r>
              <w:br/>
              <w:t>le_atServer_GetCommandName</w:t>
            </w:r>
          </w:p>
          <w:p w14:paraId="5F9DB1F5" w14:textId="77777777" w:rsidR="000E2CD3" w:rsidRDefault="000E2CD3" w:rsidP="00944514">
            <w:r w:rsidRPr="00D1708F">
              <w:t>le_atServer_GetDevice</w:t>
            </w:r>
          </w:p>
        </w:tc>
        <w:tc>
          <w:tcPr>
            <w:tcW w:w="3875" w:type="dxa"/>
          </w:tcPr>
          <w:p w14:paraId="3FC0FC44" w14:textId="77777777" w:rsidR="000E2CD3" w:rsidRDefault="000E2CD3" w:rsidP="00944514">
            <w:r w:rsidRPr="001659BB">
              <w:t>The AT commands Server handles AT </w:t>
            </w:r>
          </w:p>
          <w:p w14:paraId="699A84A2" w14:textId="77777777" w:rsidR="000E2CD3" w:rsidRDefault="000E2CD3" w:rsidP="00944514">
            <w:r w:rsidRPr="001659BB">
              <w:t>commands subscriptions on a requested serial device</w:t>
            </w:r>
            <w:r>
              <w:t>.</w:t>
            </w:r>
          </w:p>
        </w:tc>
      </w:tr>
      <w:tr w:rsidR="000E2CD3" w14:paraId="165AB0CC" w14:textId="77777777" w:rsidTr="00944514">
        <w:tc>
          <w:tcPr>
            <w:tcW w:w="1425" w:type="dxa"/>
          </w:tcPr>
          <w:p w14:paraId="76518324" w14:textId="77777777" w:rsidR="000E2CD3" w:rsidRPr="008E2247" w:rsidRDefault="000E2CD3" w:rsidP="00944514">
            <w:r w:rsidRPr="008E2247">
              <w:t>Linux service</w:t>
            </w:r>
          </w:p>
        </w:tc>
        <w:tc>
          <w:tcPr>
            <w:tcW w:w="4145" w:type="dxa"/>
          </w:tcPr>
          <w:p w14:paraId="78D2120F" w14:textId="147437C2" w:rsidR="000E2CD3" w:rsidRDefault="00E760D5" w:rsidP="00944514">
            <w:r>
              <w:t>r</w:t>
            </w:r>
            <w:r w:rsidR="000E2CD3">
              <w:t>ead</w:t>
            </w:r>
          </w:p>
        </w:tc>
        <w:tc>
          <w:tcPr>
            <w:tcW w:w="3875" w:type="dxa"/>
          </w:tcPr>
          <w:p w14:paraId="2E0BD0EC" w14:textId="28D32CFC" w:rsidR="000E2CD3" w:rsidRDefault="000E2CD3" w:rsidP="000E2CD3">
            <w:r>
              <w:t>To read file descriptor data</w:t>
            </w:r>
          </w:p>
        </w:tc>
      </w:tr>
      <w:tr w:rsidR="000E2CD3" w14:paraId="4792C6A5" w14:textId="77777777" w:rsidTr="00944514">
        <w:tc>
          <w:tcPr>
            <w:tcW w:w="1425" w:type="dxa"/>
          </w:tcPr>
          <w:p w14:paraId="303D4B64" w14:textId="77777777" w:rsidR="000E2CD3" w:rsidRPr="008E2247" w:rsidRDefault="000E2CD3" w:rsidP="00944514">
            <w:r>
              <w:t>Port Services</w:t>
            </w:r>
          </w:p>
        </w:tc>
        <w:tc>
          <w:tcPr>
            <w:tcW w:w="4145" w:type="dxa"/>
          </w:tcPr>
          <w:p w14:paraId="2967BBD5" w14:textId="77777777" w:rsidR="000E2CD3" w:rsidRDefault="000E2CD3" w:rsidP="00944514">
            <w:r>
              <w:t>le_port_SetDataMode</w:t>
            </w:r>
            <w:r w:rsidRPr="007E52C5">
              <w:br/>
            </w:r>
            <w:r w:rsidRPr="00D3667E">
              <w:t>le_port_SetCommandMode</w:t>
            </w:r>
          </w:p>
          <w:p w14:paraId="0B9DA28A" w14:textId="77777777" w:rsidR="000E2CD3" w:rsidRDefault="000E2CD3" w:rsidP="00944514">
            <w:r w:rsidRPr="005D510C">
              <w:t>le_port_GetPortReference</w:t>
            </w:r>
          </w:p>
        </w:tc>
        <w:tc>
          <w:tcPr>
            <w:tcW w:w="3875" w:type="dxa"/>
          </w:tcPr>
          <w:p w14:paraId="3971388A" w14:textId="77777777" w:rsidR="000E2CD3" w:rsidRDefault="000E2CD3" w:rsidP="00944514">
            <w:r w:rsidRPr="00696630">
              <w:t>This service manages a list of serial links and link modes</w:t>
            </w:r>
          </w:p>
        </w:tc>
      </w:tr>
      <w:tr w:rsidR="000E2CD3" w14:paraId="4EE813D2" w14:textId="77777777" w:rsidTr="00944514">
        <w:tc>
          <w:tcPr>
            <w:tcW w:w="1425" w:type="dxa"/>
          </w:tcPr>
          <w:p w14:paraId="64DB90D7" w14:textId="77777777" w:rsidR="000E2CD3" w:rsidRPr="008E2247" w:rsidRDefault="000E2CD3" w:rsidP="00944514">
            <w:r>
              <w:t>File descriptor monitor services</w:t>
            </w:r>
          </w:p>
        </w:tc>
        <w:tc>
          <w:tcPr>
            <w:tcW w:w="4145" w:type="dxa"/>
          </w:tcPr>
          <w:p w14:paraId="56506D55" w14:textId="77777777" w:rsidR="000E2CD3" w:rsidRDefault="000E2CD3" w:rsidP="00944514">
            <w:r w:rsidRPr="007E52C5">
              <w:t>le_fdMonitor_Create</w:t>
            </w:r>
          </w:p>
          <w:p w14:paraId="667F3EED" w14:textId="5A4D0004" w:rsidR="000E2CD3" w:rsidRDefault="000E2CD3" w:rsidP="00944514">
            <w:r w:rsidRPr="007E52C5">
              <w:t>le_fdMonitor_Delete</w:t>
            </w:r>
            <w:r w:rsidRPr="007E52C5">
              <w:br/>
            </w:r>
            <w:r>
              <w:t>le_fdMonitor_GetContextPtr</w:t>
            </w:r>
          </w:p>
          <w:p w14:paraId="3A9DFD43" w14:textId="77777777" w:rsidR="000E2CD3" w:rsidRDefault="000E2CD3" w:rsidP="00944514">
            <w:r w:rsidRPr="002525FC">
              <w:t>le_fdMonitor_SetContextPtr</w:t>
            </w:r>
          </w:p>
        </w:tc>
        <w:tc>
          <w:tcPr>
            <w:tcW w:w="3875" w:type="dxa"/>
          </w:tcPr>
          <w:p w14:paraId="5A09D425" w14:textId="77777777" w:rsidR="000E2CD3" w:rsidRPr="00782EFB" w:rsidRDefault="000E2CD3" w:rsidP="00944514">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461C835B" w14:textId="77777777" w:rsidR="000E2CD3" w:rsidRDefault="000E2CD3" w:rsidP="00944514">
            <w:pPr>
              <w:pBdr>
                <w:top w:val="single" w:sz="12" w:space="8" w:color="F3F3F3"/>
                <w:left w:val="single" w:sz="12" w:space="8" w:color="F3F3F3"/>
                <w:bottom w:val="single" w:sz="12" w:space="8" w:color="F3F3F3"/>
                <w:right w:val="single" w:sz="12" w:space="8" w:color="F3F3F3"/>
              </w:pBdr>
            </w:pPr>
            <w:r w:rsidRPr="00782EFB">
              <w:t>Many components need to be notified when one or more fds are</w:t>
            </w:r>
            <w:r>
              <w:t xml:space="preserve"> </w:t>
            </w:r>
            <w:r w:rsidRPr="00782EFB">
              <w:t>ready to read from or write to, or if there's an error or hang-up.</w:t>
            </w:r>
          </w:p>
        </w:tc>
      </w:tr>
      <w:tr w:rsidR="000E2CD3" w14:paraId="7CC10606" w14:textId="77777777" w:rsidTr="00944514">
        <w:tc>
          <w:tcPr>
            <w:tcW w:w="1425" w:type="dxa"/>
          </w:tcPr>
          <w:p w14:paraId="384D505B" w14:textId="77777777" w:rsidR="000E2CD3" w:rsidRDefault="000E2CD3" w:rsidP="00944514">
            <w:r>
              <w:t>Dynamic memory allocation services</w:t>
            </w:r>
          </w:p>
        </w:tc>
        <w:tc>
          <w:tcPr>
            <w:tcW w:w="4145" w:type="dxa"/>
          </w:tcPr>
          <w:p w14:paraId="09109093" w14:textId="77777777" w:rsidR="000E2CD3" w:rsidRDefault="000E2CD3" w:rsidP="00944514">
            <w:r w:rsidRPr="00AC58B6">
              <w:t>le_mem_ForceAlloc</w:t>
            </w:r>
          </w:p>
          <w:p w14:paraId="12D86CD1" w14:textId="77777777" w:rsidR="000E2CD3" w:rsidRDefault="000E2CD3" w:rsidP="00944514">
            <w:r>
              <w:t>le_mem_Release</w:t>
            </w:r>
          </w:p>
          <w:p w14:paraId="5B86FEE3" w14:textId="0E481364" w:rsidR="000E2CD3" w:rsidRPr="007E52C5" w:rsidRDefault="000E2CD3" w:rsidP="00944514">
            <w:r>
              <w:t>le_mem_DeleteSubPool</w:t>
            </w:r>
          </w:p>
        </w:tc>
        <w:tc>
          <w:tcPr>
            <w:tcW w:w="3875" w:type="dxa"/>
          </w:tcPr>
          <w:p w14:paraId="64ED401A" w14:textId="77777777" w:rsidR="000E2CD3" w:rsidRDefault="000E2CD3" w:rsidP="00944514">
            <w:pPr>
              <w:pBdr>
                <w:top w:val="single" w:sz="12" w:space="8" w:color="F3F3F3"/>
                <w:left w:val="single" w:sz="12" w:space="8" w:color="F3F3F3"/>
                <w:bottom w:val="single" w:sz="12" w:space="8" w:color="F3F3F3"/>
                <w:right w:val="single" w:sz="12" w:space="8" w:color="F3F3F3"/>
              </w:pBdr>
            </w:pPr>
            <w:r>
              <w:t>These services has been used to create a pool, allocating objects from pool and releasing objects back to the pool</w:t>
            </w:r>
          </w:p>
        </w:tc>
      </w:tr>
      <w:tr w:rsidR="000E2CD3" w14:paraId="68C1FE3F" w14:textId="77777777" w:rsidTr="00944514">
        <w:tc>
          <w:tcPr>
            <w:tcW w:w="1425" w:type="dxa"/>
          </w:tcPr>
          <w:p w14:paraId="06C05FDE" w14:textId="04A83651" w:rsidR="000E2CD3" w:rsidRDefault="000E2CD3" w:rsidP="00944514">
            <w:r>
              <w:t>File system services</w:t>
            </w:r>
          </w:p>
        </w:tc>
        <w:tc>
          <w:tcPr>
            <w:tcW w:w="4145" w:type="dxa"/>
          </w:tcPr>
          <w:p w14:paraId="05B986F0" w14:textId="77777777" w:rsidR="000E2CD3" w:rsidRDefault="000E2CD3" w:rsidP="00944514">
            <w:r>
              <w:t>le_fs_Exists()</w:t>
            </w:r>
          </w:p>
          <w:p w14:paraId="5317624D" w14:textId="77777777" w:rsidR="000E2CD3" w:rsidRDefault="000E2CD3" w:rsidP="00944514">
            <w:r>
              <w:t>le_fs_Open()</w:t>
            </w:r>
          </w:p>
          <w:p w14:paraId="59581042" w14:textId="77777777" w:rsidR="000E2CD3" w:rsidRDefault="000E2CD3" w:rsidP="00944514">
            <w:r>
              <w:t>le_fs_Write()</w:t>
            </w:r>
          </w:p>
          <w:p w14:paraId="72C987DE" w14:textId="77777777" w:rsidR="000E2CD3" w:rsidRDefault="000E2CD3" w:rsidP="00944514">
            <w:r>
              <w:t>le_fs_Read()</w:t>
            </w:r>
          </w:p>
          <w:p w14:paraId="48B5B128" w14:textId="77777777" w:rsidR="000E2CD3" w:rsidRDefault="000E2CD3" w:rsidP="00944514">
            <w:r>
              <w:t>le_fs_close()</w:t>
            </w:r>
          </w:p>
          <w:p w14:paraId="1D2A7788" w14:textId="6C822032" w:rsidR="000E2CD3" w:rsidRPr="00AC58B6" w:rsidRDefault="000E2CD3" w:rsidP="00944514">
            <w:r>
              <w:t>le_fs_Delete()</w:t>
            </w:r>
          </w:p>
        </w:tc>
        <w:tc>
          <w:tcPr>
            <w:tcW w:w="3875" w:type="dxa"/>
          </w:tcPr>
          <w:p w14:paraId="01385282" w14:textId="701D86C0" w:rsidR="000E2CD3" w:rsidRDefault="00494571" w:rsidP="00944514">
            <w:pPr>
              <w:pBdr>
                <w:top w:val="single" w:sz="12" w:space="8" w:color="F3F3F3"/>
                <w:left w:val="single" w:sz="12" w:space="8" w:color="F3F3F3"/>
                <w:bottom w:val="single" w:sz="12" w:space="8" w:color="F3F3F3"/>
                <w:right w:val="single" w:sz="12" w:space="8" w:color="F3F3F3"/>
              </w:pBdr>
            </w:pPr>
            <w:r>
              <w:t xml:space="preserve">It is used for permanent storage of data. </w:t>
            </w:r>
          </w:p>
        </w:tc>
      </w:tr>
    </w:tbl>
    <w:p w14:paraId="674D70D0" w14:textId="05C14669" w:rsidR="000E2CD3" w:rsidRDefault="000E2CD3" w:rsidP="00FE3667">
      <w:pPr>
        <w:tabs>
          <w:tab w:val="left" w:pos="2625"/>
        </w:tabs>
      </w:pPr>
    </w:p>
    <w:p w14:paraId="62B6DE4B" w14:textId="788B2977" w:rsidR="00583BEA" w:rsidRDefault="00583BEA" w:rsidP="00FE3667">
      <w:pPr>
        <w:tabs>
          <w:tab w:val="left" w:pos="2625"/>
        </w:tabs>
      </w:pPr>
    </w:p>
    <w:p w14:paraId="0DC2C59A" w14:textId="4FEA4F88" w:rsidR="00583BEA" w:rsidRDefault="00583BEA" w:rsidP="00FE3667">
      <w:pPr>
        <w:tabs>
          <w:tab w:val="left" w:pos="2625"/>
        </w:tabs>
      </w:pPr>
    </w:p>
    <w:p w14:paraId="6AF9F73C" w14:textId="27B94456" w:rsidR="00583BEA" w:rsidRDefault="00583BEA" w:rsidP="00FE3667">
      <w:pPr>
        <w:tabs>
          <w:tab w:val="left" w:pos="2625"/>
        </w:tabs>
      </w:pPr>
    </w:p>
    <w:p w14:paraId="097F5403" w14:textId="7716DB9F" w:rsidR="00583BEA" w:rsidRDefault="00583BEA" w:rsidP="00FE3667">
      <w:pPr>
        <w:tabs>
          <w:tab w:val="left" w:pos="2625"/>
        </w:tabs>
      </w:pPr>
    </w:p>
    <w:p w14:paraId="42F461FD" w14:textId="51A2B8B2" w:rsidR="00583BEA" w:rsidRDefault="00583BEA" w:rsidP="00FE3667">
      <w:pPr>
        <w:tabs>
          <w:tab w:val="left" w:pos="2625"/>
        </w:tabs>
      </w:pPr>
    </w:p>
    <w:p w14:paraId="6A946B04" w14:textId="6B9C23CB" w:rsidR="00583BEA" w:rsidRDefault="00583BEA" w:rsidP="00FE3667">
      <w:pPr>
        <w:tabs>
          <w:tab w:val="left" w:pos="2625"/>
        </w:tabs>
      </w:pPr>
    </w:p>
    <w:p w14:paraId="60161695" w14:textId="7FFA8242" w:rsidR="00583BEA" w:rsidRDefault="00583BEA" w:rsidP="00FE3667">
      <w:pPr>
        <w:tabs>
          <w:tab w:val="left" w:pos="2625"/>
        </w:tabs>
      </w:pPr>
    </w:p>
    <w:p w14:paraId="486424EC" w14:textId="590C0998" w:rsidR="00583BEA" w:rsidRDefault="00583BEA" w:rsidP="00FE3667">
      <w:pPr>
        <w:tabs>
          <w:tab w:val="left" w:pos="2625"/>
        </w:tabs>
      </w:pPr>
    </w:p>
    <w:p w14:paraId="3DD8EDA0" w14:textId="5CA280EC" w:rsidR="00583BEA" w:rsidRDefault="00583BEA" w:rsidP="00FE3667">
      <w:pPr>
        <w:tabs>
          <w:tab w:val="left" w:pos="2625"/>
        </w:tabs>
      </w:pPr>
    </w:p>
    <w:p w14:paraId="6138C1C3" w14:textId="33C5B77B" w:rsidR="00583BEA" w:rsidRDefault="00583BEA" w:rsidP="00FE3667">
      <w:pPr>
        <w:tabs>
          <w:tab w:val="left" w:pos="2625"/>
        </w:tabs>
      </w:pPr>
    </w:p>
    <w:p w14:paraId="4D1856F6" w14:textId="3CC5BFE9" w:rsidR="00583BEA" w:rsidRDefault="00583BEA" w:rsidP="00FE3667">
      <w:pPr>
        <w:tabs>
          <w:tab w:val="left" w:pos="2625"/>
        </w:tabs>
      </w:pPr>
    </w:p>
    <w:p w14:paraId="0C9A2193" w14:textId="6C58DD4E" w:rsidR="00583BEA" w:rsidRDefault="00583BEA" w:rsidP="00583BEA">
      <w:pPr>
        <w:pStyle w:val="Heading2"/>
        <w:numPr>
          <w:ilvl w:val="1"/>
          <w:numId w:val="1"/>
        </w:numPr>
        <w:tabs>
          <w:tab w:val="clear" w:pos="576"/>
        </w:tabs>
        <w:ind w:left="510" w:hanging="510"/>
      </w:pPr>
      <w:bookmarkStart w:id="282" w:name="_Toc516684972"/>
      <w:r>
        <w:lastRenderedPageBreak/>
        <w:t>+KCERTDELETE command: SSL Configuration</w:t>
      </w:r>
      <w:bookmarkEnd w:id="282"/>
    </w:p>
    <w:p w14:paraId="1006C405" w14:textId="77777777" w:rsidR="00583BEA" w:rsidRPr="00414CE0" w:rsidRDefault="00583BEA" w:rsidP="00583BEA">
      <w:pPr>
        <w:pStyle w:val="Heading3"/>
        <w:numPr>
          <w:ilvl w:val="2"/>
          <w:numId w:val="1"/>
        </w:numPr>
      </w:pPr>
      <w:bookmarkStart w:id="283" w:name="_Toc516684973"/>
      <w:r>
        <w:t>Syntax</w:t>
      </w:r>
      <w:bookmarkEnd w:id="283"/>
    </w:p>
    <w:p w14:paraId="6E9AAF75" w14:textId="77777777" w:rsidR="00583BEA" w:rsidRPr="008C5FB3" w:rsidRDefault="00583BEA" w:rsidP="00583BEA">
      <w:pPr>
        <w:rPr>
          <w:b/>
        </w:rPr>
      </w:pPr>
      <w:r w:rsidRPr="008C5FB3">
        <w:rPr>
          <w:b/>
        </w:rPr>
        <w:t>Test Command</w:t>
      </w:r>
    </w:p>
    <w:p w14:paraId="3F4A0BD2" w14:textId="034D58C0" w:rsidR="00583BEA" w:rsidRPr="00E02895" w:rsidRDefault="00583BEA" w:rsidP="00583BEA">
      <w:r w:rsidRPr="00E02895">
        <w:t>AT+</w:t>
      </w:r>
      <w:r>
        <w:t>KCERTDELETE</w:t>
      </w:r>
      <w:r w:rsidRPr="00E02895">
        <w:t>=?</w:t>
      </w:r>
    </w:p>
    <w:p w14:paraId="16B45BEC" w14:textId="77777777" w:rsidR="00583BEA" w:rsidRDefault="00583BEA" w:rsidP="00583BEA"/>
    <w:p w14:paraId="20371E0A" w14:textId="77777777" w:rsidR="00583BEA" w:rsidRDefault="00583BEA" w:rsidP="00583BEA">
      <w:r w:rsidRPr="00E02895">
        <w:t>Response</w:t>
      </w:r>
      <w:r>
        <w:t>:</w:t>
      </w:r>
    </w:p>
    <w:p w14:paraId="7D882D09" w14:textId="244E3E6E" w:rsidR="00583BEA" w:rsidRDefault="00583BEA" w:rsidP="00583BEA">
      <w:r>
        <w:t>+KCERTDELETE: (list of possible &lt;data_type&gt;s),(list of possible&lt;index&gt;s)</w:t>
      </w:r>
    </w:p>
    <w:p w14:paraId="6C34B671" w14:textId="77777777" w:rsidR="00583BEA" w:rsidRDefault="00583BEA" w:rsidP="00583BEA">
      <w:r w:rsidRPr="00E02895">
        <w:t>OK</w:t>
      </w:r>
    </w:p>
    <w:p w14:paraId="3D47F6C6" w14:textId="77777777" w:rsidR="00583BEA" w:rsidRDefault="00583BEA" w:rsidP="00583BEA">
      <w:pPr>
        <w:rPr>
          <w:b/>
        </w:rPr>
      </w:pPr>
    </w:p>
    <w:p w14:paraId="0CD2EF29" w14:textId="77777777" w:rsidR="00583BEA" w:rsidRPr="008C5FB3" w:rsidRDefault="00583BEA" w:rsidP="00583BEA">
      <w:pPr>
        <w:rPr>
          <w:b/>
        </w:rPr>
      </w:pPr>
      <w:r>
        <w:rPr>
          <w:b/>
        </w:rPr>
        <w:t>Read</w:t>
      </w:r>
      <w:r w:rsidRPr="008C5FB3">
        <w:rPr>
          <w:b/>
        </w:rPr>
        <w:t xml:space="preserve"> Command</w:t>
      </w:r>
    </w:p>
    <w:p w14:paraId="132DBA95" w14:textId="02A85328" w:rsidR="00583BEA" w:rsidRPr="00E02895" w:rsidRDefault="00583BEA" w:rsidP="00583BEA">
      <w:r w:rsidRPr="00E02895">
        <w:t>AT+</w:t>
      </w:r>
      <w:r w:rsidRPr="00866CCE">
        <w:t xml:space="preserve"> </w:t>
      </w:r>
      <w:r>
        <w:t>KCERTDELETE</w:t>
      </w:r>
      <w:r w:rsidRPr="00E02895">
        <w:t>?</w:t>
      </w:r>
    </w:p>
    <w:p w14:paraId="5C5BB2EE" w14:textId="77777777" w:rsidR="00583BEA" w:rsidRDefault="00583BEA" w:rsidP="00583BEA"/>
    <w:p w14:paraId="44EC3545" w14:textId="77777777" w:rsidR="00583BEA" w:rsidRDefault="00583BEA" w:rsidP="00583BEA">
      <w:r w:rsidRPr="00E02895">
        <w:t>Response</w:t>
      </w:r>
      <w:r>
        <w:t>:</w:t>
      </w:r>
    </w:p>
    <w:p w14:paraId="2B266DF7" w14:textId="77777777" w:rsidR="00583BEA" w:rsidRDefault="00583BEA" w:rsidP="00583BEA">
      <w:r>
        <w:t>OK</w:t>
      </w:r>
    </w:p>
    <w:p w14:paraId="7C5553F3" w14:textId="13021EB4" w:rsidR="00583BEA" w:rsidRDefault="00583BEA" w:rsidP="00583BEA"/>
    <w:p w14:paraId="0BEB7FB4" w14:textId="7CCE8093" w:rsidR="00583BEA" w:rsidRDefault="00583BEA" w:rsidP="00583BEA">
      <w:r>
        <w:t>or</w:t>
      </w:r>
    </w:p>
    <w:p w14:paraId="1927831D" w14:textId="3231089F" w:rsidR="00583BEA" w:rsidRDefault="00583BEA" w:rsidP="00583BEA">
      <w:r>
        <w:t>+CME ERROR: &lt;err&gt;</w:t>
      </w:r>
    </w:p>
    <w:p w14:paraId="53534060" w14:textId="752C9E48" w:rsidR="00583BEA" w:rsidRDefault="00583BEA" w:rsidP="00583BEA"/>
    <w:p w14:paraId="70828C75" w14:textId="77777777" w:rsidR="00583BEA" w:rsidRPr="008C5FB3" w:rsidRDefault="00583BEA" w:rsidP="00583BEA">
      <w:pPr>
        <w:rPr>
          <w:b/>
        </w:rPr>
      </w:pPr>
      <w:r w:rsidRPr="008C5FB3">
        <w:rPr>
          <w:b/>
        </w:rPr>
        <w:t>Write Command</w:t>
      </w:r>
    </w:p>
    <w:p w14:paraId="4FB3516D" w14:textId="3F9DC5CD" w:rsidR="00583BEA" w:rsidRDefault="00583BEA" w:rsidP="00583BEA">
      <w:r>
        <w:t>AT+KCERTDELETE = &lt;data_type&gt;[,&lt;index&gt;]</w:t>
      </w:r>
    </w:p>
    <w:p w14:paraId="22BA2D0E" w14:textId="44C6C5D5" w:rsidR="00583BEA" w:rsidRDefault="00583BEA" w:rsidP="00583BEA"/>
    <w:p w14:paraId="18A0443D" w14:textId="22E8AA64" w:rsidR="00583BEA" w:rsidRDefault="00583BEA" w:rsidP="00583BEA">
      <w:r>
        <w:t>OK</w:t>
      </w:r>
    </w:p>
    <w:p w14:paraId="52DD8164" w14:textId="3B655895" w:rsidR="00583BEA" w:rsidRDefault="00583BEA" w:rsidP="00583BEA"/>
    <w:p w14:paraId="74AD1966" w14:textId="3127684A" w:rsidR="00583BEA" w:rsidRDefault="00583BEA" w:rsidP="00583BEA">
      <w:r>
        <w:t>or</w:t>
      </w:r>
    </w:p>
    <w:p w14:paraId="4FD899ED" w14:textId="62D817B6" w:rsidR="00583BEA" w:rsidRDefault="00583BEA" w:rsidP="00583BEA">
      <w:r>
        <w:t>+CME ERROR: &lt;err&gt;</w:t>
      </w:r>
    </w:p>
    <w:p w14:paraId="2D479CAA" w14:textId="77777777" w:rsidR="00583BEA" w:rsidRPr="006035D0" w:rsidRDefault="00583BEA" w:rsidP="00583BEA">
      <w:pPr>
        <w:pStyle w:val="Heading3"/>
        <w:numPr>
          <w:ilvl w:val="2"/>
          <w:numId w:val="1"/>
        </w:numPr>
      </w:pPr>
      <w:bookmarkStart w:id="284" w:name="_Toc516684974"/>
      <w:r w:rsidRPr="00A718DC">
        <w:t>Defined values</w:t>
      </w:r>
      <w:bookmarkEnd w:id="284"/>
    </w:p>
    <w:tbl>
      <w:tblPr>
        <w:tblStyle w:val="TableGrid"/>
        <w:tblW w:w="5000" w:type="pct"/>
        <w:tblLook w:val="01E0" w:firstRow="1" w:lastRow="1" w:firstColumn="1" w:lastColumn="1" w:noHBand="0" w:noVBand="0"/>
      </w:tblPr>
      <w:tblGrid>
        <w:gridCol w:w="1615"/>
        <w:gridCol w:w="2054"/>
        <w:gridCol w:w="4961"/>
      </w:tblGrid>
      <w:tr w:rsidR="00583BEA" w:rsidRPr="00994B87" w14:paraId="73F04E7B" w14:textId="77777777" w:rsidTr="00944514">
        <w:tc>
          <w:tcPr>
            <w:tcW w:w="5000" w:type="pct"/>
            <w:gridSpan w:val="3"/>
            <w:shd w:val="clear" w:color="auto" w:fill="A6A6A6" w:themeFill="background1" w:themeFillShade="A6"/>
          </w:tcPr>
          <w:p w14:paraId="2F51E5F9" w14:textId="77777777" w:rsidR="00583BEA" w:rsidRPr="00994B87" w:rsidRDefault="00583BEA" w:rsidP="00944514">
            <w:pPr>
              <w:pStyle w:val="TableColumnHead"/>
              <w:spacing w:before="144" w:after="144"/>
              <w:rPr>
                <w:b w:val="0"/>
              </w:rPr>
            </w:pPr>
            <w:r w:rsidRPr="00994B87">
              <w:t>AT Command Syntax</w:t>
            </w:r>
          </w:p>
        </w:tc>
      </w:tr>
      <w:tr w:rsidR="00583BEA" w:rsidRPr="00C4621F" w14:paraId="419E9C51" w14:textId="77777777" w:rsidTr="00944514">
        <w:tc>
          <w:tcPr>
            <w:tcW w:w="5000" w:type="pct"/>
            <w:gridSpan w:val="3"/>
          </w:tcPr>
          <w:p w14:paraId="64FFBA65" w14:textId="36B41637" w:rsidR="00583BEA" w:rsidRPr="00E35EF2" w:rsidRDefault="00583BEA" w:rsidP="00583BEA">
            <w:pPr>
              <w:rPr>
                <w:b/>
              </w:rPr>
            </w:pPr>
            <w:r w:rsidRPr="00E35EF2">
              <w:rPr>
                <w:b/>
              </w:rPr>
              <w:t xml:space="preserve">AT+ </w:t>
            </w:r>
            <w:r>
              <w:rPr>
                <w:b/>
              </w:rPr>
              <w:t>KCERTDELETE =&lt;data_type&gt;[, &lt;index&gt;]</w:t>
            </w:r>
          </w:p>
        </w:tc>
      </w:tr>
      <w:tr w:rsidR="00583BEA" w:rsidRPr="00E51118" w14:paraId="16BD0F7F" w14:textId="77777777" w:rsidTr="00944514">
        <w:tc>
          <w:tcPr>
            <w:tcW w:w="936" w:type="pct"/>
            <w:shd w:val="clear" w:color="auto" w:fill="A6A6A6" w:themeFill="background1" w:themeFillShade="A6"/>
          </w:tcPr>
          <w:p w14:paraId="7CDFB147" w14:textId="77777777" w:rsidR="00583BEA" w:rsidRPr="00E51118" w:rsidRDefault="00583BEA" w:rsidP="00944514">
            <w:pPr>
              <w:pStyle w:val="TableColumnHead"/>
            </w:pPr>
            <w:r w:rsidRPr="00E51118">
              <w:t>Parameters</w:t>
            </w:r>
          </w:p>
        </w:tc>
        <w:tc>
          <w:tcPr>
            <w:tcW w:w="1190" w:type="pct"/>
            <w:shd w:val="clear" w:color="auto" w:fill="A6A6A6" w:themeFill="background1" w:themeFillShade="A6"/>
          </w:tcPr>
          <w:p w14:paraId="2CA0F98A" w14:textId="77777777" w:rsidR="00583BEA" w:rsidRPr="00E51118" w:rsidRDefault="00583BEA" w:rsidP="00944514">
            <w:pPr>
              <w:pStyle w:val="TableColumnHead"/>
            </w:pPr>
            <w:r w:rsidRPr="00E51118">
              <w:t>Values</w:t>
            </w:r>
          </w:p>
        </w:tc>
        <w:tc>
          <w:tcPr>
            <w:tcW w:w="2874" w:type="pct"/>
            <w:shd w:val="clear" w:color="auto" w:fill="A6A6A6" w:themeFill="background1" w:themeFillShade="A6"/>
          </w:tcPr>
          <w:p w14:paraId="3691E9A4" w14:textId="77777777" w:rsidR="00583BEA" w:rsidRPr="00E51118" w:rsidRDefault="00583BEA" w:rsidP="00944514">
            <w:pPr>
              <w:pStyle w:val="TableColumnHead"/>
            </w:pPr>
            <w:r w:rsidRPr="00E51118">
              <w:t>Description</w:t>
            </w:r>
          </w:p>
        </w:tc>
      </w:tr>
      <w:tr w:rsidR="00583BEA" w:rsidRPr="00E51118" w14:paraId="1F471F14" w14:textId="77777777" w:rsidTr="00944514">
        <w:tc>
          <w:tcPr>
            <w:tcW w:w="936" w:type="pct"/>
          </w:tcPr>
          <w:p w14:paraId="6E084996" w14:textId="557ACF35" w:rsidR="00583BEA" w:rsidRPr="006131D5" w:rsidRDefault="00583BEA" w:rsidP="00944514">
            <w:pPr>
              <w:autoSpaceDE w:val="0"/>
              <w:autoSpaceDN w:val="0"/>
              <w:adjustRightInd w:val="0"/>
            </w:pPr>
            <w:r>
              <w:t>&lt;data_type&gt;</w:t>
            </w:r>
          </w:p>
        </w:tc>
        <w:tc>
          <w:tcPr>
            <w:tcW w:w="1190" w:type="pct"/>
          </w:tcPr>
          <w:p w14:paraId="4EFBE026" w14:textId="79E88610" w:rsidR="00583BEA" w:rsidRPr="00193445" w:rsidRDefault="00583BEA" w:rsidP="00944514">
            <w:pPr>
              <w:autoSpaceDE w:val="0"/>
              <w:autoSpaceDN w:val="0"/>
              <w:adjustRightInd w:val="0"/>
              <w:jc w:val="center"/>
              <w:rPr>
                <w:rFonts w:asciiTheme="minorHAnsi" w:hAnsiTheme="minorHAnsi"/>
                <w:szCs w:val="24"/>
              </w:rPr>
            </w:pPr>
            <w:r>
              <w:rPr>
                <w:rFonts w:asciiTheme="minorHAnsi" w:hAnsiTheme="minorHAnsi"/>
                <w:szCs w:val="24"/>
              </w:rPr>
              <w:t>0-1</w:t>
            </w:r>
          </w:p>
        </w:tc>
        <w:tc>
          <w:tcPr>
            <w:tcW w:w="2874" w:type="pct"/>
          </w:tcPr>
          <w:p w14:paraId="6EE10695" w14:textId="77777777" w:rsidR="00583BEA" w:rsidRDefault="00583BEA" w:rsidP="00944514">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0 – Root Certificate</w:t>
            </w:r>
          </w:p>
          <w:p w14:paraId="489F387E" w14:textId="773EF62B" w:rsidR="00583BEA" w:rsidRPr="00DA1EC9" w:rsidRDefault="00583BEA" w:rsidP="00944514">
            <w:pPr>
              <w:autoSpaceDE w:val="0"/>
              <w:autoSpaceDN w:val="0"/>
              <w:adjustRightInd w:val="0"/>
              <w:ind w:left="36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1 -  Local Certificate</w:t>
            </w:r>
          </w:p>
        </w:tc>
      </w:tr>
      <w:tr w:rsidR="00583BEA" w:rsidRPr="00E51118" w14:paraId="43F4A3F9" w14:textId="77777777" w:rsidTr="00944514">
        <w:tc>
          <w:tcPr>
            <w:tcW w:w="936" w:type="pct"/>
            <w:vAlign w:val="center"/>
          </w:tcPr>
          <w:p w14:paraId="06800BED" w14:textId="333EFE89" w:rsidR="00583BEA" w:rsidRDefault="00583BEA" w:rsidP="00944514">
            <w:pPr>
              <w:autoSpaceDE w:val="0"/>
              <w:autoSpaceDN w:val="0"/>
              <w:adjustRightInd w:val="0"/>
            </w:pPr>
            <w:r>
              <w:rPr>
                <w:rFonts w:asciiTheme="minorHAnsi" w:hAnsiTheme="minorHAnsi"/>
              </w:rPr>
              <w:t>&lt;index&gt;</w:t>
            </w:r>
          </w:p>
        </w:tc>
        <w:tc>
          <w:tcPr>
            <w:tcW w:w="1190" w:type="pct"/>
            <w:vAlign w:val="center"/>
          </w:tcPr>
          <w:p w14:paraId="79562569" w14:textId="72E8A790" w:rsidR="00583BEA" w:rsidRDefault="00583BEA" w:rsidP="00944514">
            <w:pPr>
              <w:autoSpaceDE w:val="0"/>
              <w:autoSpaceDN w:val="0"/>
              <w:adjustRightInd w:val="0"/>
              <w:jc w:val="center"/>
              <w:rPr>
                <w:rFonts w:asciiTheme="minorHAnsi" w:hAnsiTheme="minorHAnsi"/>
                <w:szCs w:val="24"/>
              </w:rPr>
            </w:pPr>
            <w:r>
              <w:rPr>
                <w:rFonts w:asciiTheme="minorHAnsi" w:eastAsiaTheme="minorEastAsia" w:hAnsiTheme="minorHAnsi"/>
                <w:lang w:eastAsia="zh-CN"/>
              </w:rPr>
              <w:t>0-2</w:t>
            </w:r>
          </w:p>
        </w:tc>
        <w:tc>
          <w:tcPr>
            <w:tcW w:w="2874" w:type="pct"/>
          </w:tcPr>
          <w:p w14:paraId="4F150C4C" w14:textId="77777777" w:rsidR="00583BEA" w:rsidRDefault="00583BEA" w:rsidP="00583BEA">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Stored local certificate index. Default value =0</w:t>
            </w:r>
          </w:p>
          <w:p w14:paraId="64D15F7E" w14:textId="4861E884" w:rsidR="00583BEA" w:rsidRDefault="00583BEA" w:rsidP="00583BEA">
            <w:p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 xml:space="preserve">       0 -if &lt;data_type&gt; = 0</w:t>
            </w:r>
          </w:p>
          <w:p w14:paraId="7B6745FB" w14:textId="65081DDE" w:rsidR="00583BEA" w:rsidRPr="00583BEA" w:rsidRDefault="00583BEA" w:rsidP="00583BEA">
            <w:pPr>
              <w:pStyle w:val="ListParagraph"/>
              <w:numPr>
                <w:ilvl w:val="0"/>
                <w:numId w:val="25"/>
              </w:numPr>
              <w:autoSpaceDE w:val="0"/>
              <w:autoSpaceDN w:val="0"/>
              <w:adjustRightInd w:val="0"/>
              <w:rPr>
                <w:rFonts w:asciiTheme="minorHAnsi" w:eastAsiaTheme="minorEastAsia" w:hAnsiTheme="minorHAnsi" w:cs="Arial"/>
                <w:szCs w:val="24"/>
                <w:lang w:val="en-US" w:eastAsia="zh-CN"/>
              </w:rPr>
            </w:pPr>
            <w:r>
              <w:rPr>
                <w:rFonts w:asciiTheme="minorHAnsi" w:eastAsiaTheme="minorEastAsia" w:hAnsiTheme="minorHAnsi" w:cs="Arial"/>
                <w:szCs w:val="24"/>
                <w:lang w:val="en-US" w:eastAsia="zh-CN"/>
              </w:rPr>
              <w:t>If &lt;data_type&gt; =1</w:t>
            </w:r>
          </w:p>
        </w:tc>
      </w:tr>
    </w:tbl>
    <w:p w14:paraId="45FE4729" w14:textId="6E5D9998" w:rsidR="00583BEA" w:rsidRDefault="00583BEA" w:rsidP="00583BEA"/>
    <w:p w14:paraId="17DA5E12" w14:textId="77777777" w:rsidR="00583BEA" w:rsidRDefault="00583BEA" w:rsidP="00583BEA"/>
    <w:p w14:paraId="46FCCB75" w14:textId="77777777" w:rsidR="00583BEA" w:rsidRPr="00A60978" w:rsidRDefault="00583BEA" w:rsidP="00583BEA">
      <w:pPr>
        <w:pStyle w:val="Heading3"/>
        <w:numPr>
          <w:ilvl w:val="2"/>
          <w:numId w:val="1"/>
        </w:numPr>
      </w:pPr>
      <w:bookmarkStart w:id="285" w:name="_Toc516684975"/>
      <w:r>
        <w:lastRenderedPageBreak/>
        <w:t>Examples</w:t>
      </w:r>
      <w:bookmarkEnd w:id="285"/>
    </w:p>
    <w:p w14:paraId="6B161FFE" w14:textId="77777777" w:rsidR="00583BEA" w:rsidRDefault="00583BEA" w:rsidP="00583BEA">
      <w:pPr>
        <w:rPr>
          <w:b/>
        </w:rPr>
      </w:pPr>
      <w:r w:rsidRPr="00C928C2">
        <w:rPr>
          <w:b/>
        </w:rPr>
        <w:t>Test Command</w:t>
      </w:r>
    </w:p>
    <w:p w14:paraId="4AD640F8" w14:textId="4E629415" w:rsidR="00583BEA" w:rsidRPr="00DF1685" w:rsidRDefault="00583BEA" w:rsidP="00583BEA">
      <w:r w:rsidRPr="00DF1685">
        <w:t xml:space="preserve">AT+ </w:t>
      </w:r>
      <w:r>
        <w:t>KCERTDELETE</w:t>
      </w:r>
      <w:r w:rsidRPr="00DF1685">
        <w:t xml:space="preserve"> =?</w:t>
      </w:r>
    </w:p>
    <w:p w14:paraId="188740F0" w14:textId="061FC50A" w:rsidR="00583BEA" w:rsidRDefault="00583BEA" w:rsidP="00583BEA">
      <w:pPr>
        <w:rPr>
          <w:rFonts w:asciiTheme="minorHAnsi" w:hAnsiTheme="minorHAnsi" w:cs="Arial"/>
          <w:szCs w:val="24"/>
        </w:rPr>
      </w:pPr>
      <w:r>
        <w:rPr>
          <w:rFonts w:asciiTheme="minorHAnsi" w:hAnsiTheme="minorHAnsi" w:cs="Arial"/>
          <w:szCs w:val="24"/>
        </w:rPr>
        <w:t>+KCERTDELETE: (0-1),(0-2)</w:t>
      </w:r>
      <w:r w:rsidRPr="00DF1685">
        <w:rPr>
          <w:rFonts w:asciiTheme="minorHAnsi" w:hAnsiTheme="minorHAnsi" w:cs="Arial"/>
          <w:szCs w:val="24"/>
        </w:rPr>
        <w:br/>
        <w:t>OK</w:t>
      </w:r>
    </w:p>
    <w:p w14:paraId="17D2FEAC" w14:textId="77777777" w:rsidR="00583BEA" w:rsidRPr="00DF1685" w:rsidRDefault="00583BEA" w:rsidP="00583BEA">
      <w:pPr>
        <w:rPr>
          <w:rFonts w:asciiTheme="minorHAnsi" w:hAnsiTheme="minorHAnsi"/>
          <w:szCs w:val="24"/>
        </w:rPr>
      </w:pPr>
    </w:p>
    <w:p w14:paraId="1480CAE7" w14:textId="77777777" w:rsidR="00583BEA" w:rsidRPr="00DF1685" w:rsidRDefault="00583BEA" w:rsidP="00583BEA">
      <w:pPr>
        <w:rPr>
          <w:b/>
        </w:rPr>
      </w:pPr>
      <w:r w:rsidRPr="00DF1685">
        <w:rPr>
          <w:b/>
        </w:rPr>
        <w:t>Read Command</w:t>
      </w:r>
    </w:p>
    <w:p w14:paraId="2BF4BF29" w14:textId="445F7998" w:rsidR="00583BEA" w:rsidRPr="00DF1685" w:rsidRDefault="00583BEA" w:rsidP="00583BEA">
      <w:r w:rsidRPr="00DF1685">
        <w:t xml:space="preserve">AT+ </w:t>
      </w:r>
      <w:r>
        <w:t>KCERTDELETE</w:t>
      </w:r>
      <w:r w:rsidRPr="00DF1685">
        <w:t>?</w:t>
      </w:r>
    </w:p>
    <w:p w14:paraId="2069C8CC" w14:textId="77777777" w:rsidR="00583BEA" w:rsidRDefault="00583BEA" w:rsidP="00583BEA">
      <w:r w:rsidRPr="00DF1685">
        <w:rPr>
          <w:rFonts w:asciiTheme="minorHAnsi" w:hAnsiTheme="minorHAnsi" w:cs="Arial"/>
          <w:szCs w:val="24"/>
        </w:rPr>
        <w:t>+</w:t>
      </w:r>
      <w:r w:rsidRPr="00EF6BC0">
        <w:t xml:space="preserve"> </w:t>
      </w:r>
      <w:r>
        <w:t>KCERTDELETE:</w:t>
      </w:r>
    </w:p>
    <w:p w14:paraId="73F0E902" w14:textId="5BDBF599" w:rsidR="00583BEA" w:rsidRPr="00EF6BC0" w:rsidRDefault="00583BEA" w:rsidP="00583BEA">
      <w:pPr>
        <w:rPr>
          <w:rFonts w:asciiTheme="minorHAnsi" w:hAnsiTheme="minorHAnsi" w:cs="Arial"/>
          <w:szCs w:val="24"/>
        </w:rPr>
      </w:pPr>
      <w:r w:rsidRPr="00DF1685">
        <w:rPr>
          <w:rFonts w:asciiTheme="minorHAnsi" w:hAnsiTheme="minorHAnsi" w:cs="Arial"/>
          <w:szCs w:val="24"/>
        </w:rPr>
        <w:t>OK</w:t>
      </w:r>
      <w:r w:rsidRPr="00DF1685">
        <w:rPr>
          <w:rFonts w:asciiTheme="minorHAnsi" w:hAnsiTheme="minorHAnsi"/>
          <w:b/>
          <w:szCs w:val="24"/>
        </w:rPr>
        <w:t xml:space="preserve"> </w:t>
      </w:r>
    </w:p>
    <w:p w14:paraId="7C27D467" w14:textId="77777777" w:rsidR="00583BEA" w:rsidRPr="00DF1685" w:rsidRDefault="00583BEA" w:rsidP="00583BEA">
      <w:pPr>
        <w:rPr>
          <w:rFonts w:asciiTheme="minorHAnsi" w:hAnsiTheme="minorHAnsi"/>
          <w:b/>
          <w:szCs w:val="24"/>
        </w:rPr>
      </w:pPr>
    </w:p>
    <w:p w14:paraId="1F0C7C2A" w14:textId="77777777" w:rsidR="00583BEA" w:rsidRPr="00DF1685" w:rsidRDefault="00583BEA" w:rsidP="00583BEA">
      <w:pPr>
        <w:rPr>
          <w:b/>
        </w:rPr>
      </w:pPr>
      <w:r w:rsidRPr="00DF1685">
        <w:rPr>
          <w:b/>
        </w:rPr>
        <w:t>Write Command</w:t>
      </w:r>
      <w:r w:rsidRPr="00DF1685">
        <w:rPr>
          <w:u w:val="single"/>
        </w:rPr>
        <w:t xml:space="preserve"> </w:t>
      </w:r>
    </w:p>
    <w:p w14:paraId="3D041DC4" w14:textId="1F772D00" w:rsidR="00583BEA" w:rsidRPr="00DF1685" w:rsidRDefault="00583BEA" w:rsidP="00583BEA">
      <w:r w:rsidRPr="00DF1685">
        <w:t xml:space="preserve">AT+ </w:t>
      </w:r>
      <w:r>
        <w:t>KCERTDELETE</w:t>
      </w:r>
      <w:r w:rsidRPr="00DF1685">
        <w:t xml:space="preserve"> =</w:t>
      </w:r>
      <w:r>
        <w:t>0</w:t>
      </w:r>
    </w:p>
    <w:p w14:paraId="61F6BF1E" w14:textId="77777777" w:rsidR="00583BEA" w:rsidRDefault="00583BEA" w:rsidP="00583BEA">
      <w:r w:rsidRPr="00DF1685">
        <w:t>OK</w:t>
      </w:r>
    </w:p>
    <w:p w14:paraId="520ED6B6" w14:textId="77777777" w:rsidR="00583BEA" w:rsidRDefault="00583BEA" w:rsidP="00583BEA"/>
    <w:p w14:paraId="1E4FE4C7" w14:textId="5889F81A" w:rsidR="00583BEA" w:rsidRDefault="00583BEA" w:rsidP="00583BEA"/>
    <w:p w14:paraId="3FFFE3DF" w14:textId="7910466F" w:rsidR="00583BEA" w:rsidRDefault="00583BEA" w:rsidP="00583BEA"/>
    <w:p w14:paraId="006AF794" w14:textId="192F17CB" w:rsidR="00583BEA" w:rsidRDefault="00583BEA" w:rsidP="00583BEA"/>
    <w:p w14:paraId="3EB0926D" w14:textId="0AD0394B" w:rsidR="00583BEA" w:rsidRDefault="00583BEA" w:rsidP="00583BEA"/>
    <w:p w14:paraId="7132AC76" w14:textId="3E973FE2" w:rsidR="00583BEA" w:rsidRDefault="00583BEA" w:rsidP="00583BEA"/>
    <w:p w14:paraId="4B7AA43B" w14:textId="4ED41603" w:rsidR="00583BEA" w:rsidRDefault="00583BEA" w:rsidP="00583BEA"/>
    <w:p w14:paraId="395D4D07" w14:textId="701E691C" w:rsidR="00583BEA" w:rsidRDefault="00583BEA" w:rsidP="00583BEA"/>
    <w:p w14:paraId="59B34949" w14:textId="40191A74" w:rsidR="00583BEA" w:rsidRDefault="00583BEA" w:rsidP="00583BEA"/>
    <w:p w14:paraId="1E18B8EC" w14:textId="1E58FBA7" w:rsidR="00583BEA" w:rsidRDefault="00583BEA" w:rsidP="00583BEA"/>
    <w:p w14:paraId="56BAFB33" w14:textId="6760B2DB" w:rsidR="00583BEA" w:rsidRDefault="00583BEA" w:rsidP="00583BEA"/>
    <w:p w14:paraId="03BA6390" w14:textId="2502819B" w:rsidR="00583BEA" w:rsidRDefault="00583BEA" w:rsidP="00583BEA"/>
    <w:p w14:paraId="6C32DE30" w14:textId="06B3D646" w:rsidR="00583BEA" w:rsidRDefault="00583BEA" w:rsidP="00583BEA"/>
    <w:p w14:paraId="3C2FDCEC" w14:textId="38EC4592" w:rsidR="00583BEA" w:rsidRDefault="00583BEA" w:rsidP="00583BEA"/>
    <w:p w14:paraId="5B35C4FC" w14:textId="68759326" w:rsidR="00583BEA" w:rsidRDefault="00583BEA" w:rsidP="00583BEA"/>
    <w:p w14:paraId="019AFEDC" w14:textId="55D9916B" w:rsidR="00583BEA" w:rsidRDefault="00583BEA" w:rsidP="00583BEA"/>
    <w:p w14:paraId="16AC97BB" w14:textId="4FBAAF63" w:rsidR="00583BEA" w:rsidRDefault="00583BEA" w:rsidP="00583BEA"/>
    <w:p w14:paraId="47E74C78" w14:textId="12110652" w:rsidR="00583BEA" w:rsidRDefault="00583BEA" w:rsidP="00583BEA"/>
    <w:p w14:paraId="322C2652" w14:textId="2198BEB2" w:rsidR="00583BEA" w:rsidRDefault="00583BEA" w:rsidP="00583BEA"/>
    <w:p w14:paraId="7BD86F94" w14:textId="2FBE7E02" w:rsidR="00583BEA" w:rsidRDefault="00583BEA" w:rsidP="00583BEA"/>
    <w:p w14:paraId="39F4E1C7" w14:textId="26DD6D08" w:rsidR="00583BEA" w:rsidRDefault="00583BEA" w:rsidP="00583BEA"/>
    <w:p w14:paraId="17ACA466" w14:textId="670A12ED" w:rsidR="00583BEA" w:rsidRDefault="00583BEA" w:rsidP="00583BEA"/>
    <w:p w14:paraId="0884F49A" w14:textId="1393136B" w:rsidR="00583BEA" w:rsidRDefault="00583BEA" w:rsidP="00583BEA"/>
    <w:p w14:paraId="0C5CA406" w14:textId="23514CC2" w:rsidR="00583BEA" w:rsidRDefault="00583BEA" w:rsidP="00583BEA"/>
    <w:p w14:paraId="00FA6328" w14:textId="30F6110D" w:rsidR="00583BEA" w:rsidRDefault="00583BEA" w:rsidP="00583BEA"/>
    <w:p w14:paraId="6AF8E0C2" w14:textId="65245540" w:rsidR="00583BEA" w:rsidRDefault="00583BEA" w:rsidP="00583BEA"/>
    <w:p w14:paraId="0EAFFD85" w14:textId="120EA866" w:rsidR="00583BEA" w:rsidRDefault="00583BEA" w:rsidP="00583BEA"/>
    <w:p w14:paraId="7A0865E7" w14:textId="77777777" w:rsidR="00583BEA" w:rsidRDefault="00583BEA" w:rsidP="00583BEA">
      <w:pPr>
        <w:pStyle w:val="Heading3"/>
        <w:numPr>
          <w:ilvl w:val="2"/>
          <w:numId w:val="1"/>
        </w:numPr>
      </w:pPr>
      <w:bookmarkStart w:id="286" w:name="_Toc516684976"/>
      <w:r>
        <w:lastRenderedPageBreak/>
        <w:t>Sequence Diagram</w:t>
      </w:r>
      <w:bookmarkEnd w:id="286"/>
    </w:p>
    <w:p w14:paraId="2F3A574A" w14:textId="77777777" w:rsidR="00583BEA" w:rsidRPr="00800670" w:rsidRDefault="00583BEA" w:rsidP="00583BEA">
      <w:r w:rsidRPr="00A61420">
        <w:rPr>
          <w:noProof/>
          <w:lang w:val="en-US"/>
        </w:rPr>
        <mc:AlternateContent>
          <mc:Choice Requires="wps">
            <w:drawing>
              <wp:anchor distT="0" distB="0" distL="114300" distR="114300" simplePos="0" relativeHeight="256153600" behindDoc="0" locked="0" layoutInCell="1" allowOverlap="1" wp14:anchorId="13C98683" wp14:editId="353A1713">
                <wp:simplePos x="0" y="0"/>
                <wp:positionH relativeFrom="rightMargin">
                  <wp:align>left</wp:align>
                </wp:positionH>
                <wp:positionV relativeFrom="paragraph">
                  <wp:posOffset>9524</wp:posOffset>
                </wp:positionV>
                <wp:extent cx="731520" cy="638175"/>
                <wp:effectExtent l="0" t="0" r="11430" b="28575"/>
                <wp:wrapNone/>
                <wp:docPr id="3234" name="Rectangle 323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AF1B411" w14:textId="77777777" w:rsidR="00944514" w:rsidRDefault="00944514" w:rsidP="00583BEA">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98683" id="Rectangle 3234" o:spid="_x0000_s2694" style="position:absolute;margin-left:0;margin-top:.75pt;width:57.6pt;height:50.25pt;z-index:25615360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F/vQIAANg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0BIx&#10;f70CAADYBQAADgAAAAAAAAAAAAAAAAAuAgAAZHJzL2Uyb0RvYy54bWxQSwECLQAUAAYACAAAACEA&#10;F5NBw90AAAAGAQAADwAAAAAAAAAAAAAAAAAXBQAAZHJzL2Rvd25yZXYueG1sUEsFBgAAAAAEAAQA&#10;8wAAACEGAAAAAA==&#10;" fillcolor="#8064a2 [3207]" strokecolor="#5a5a5a [2109]" strokeweight="1pt">
                <v:textbox>
                  <w:txbxContent>
                    <w:p w14:paraId="1AF1B411" w14:textId="77777777" w:rsidR="00944514" w:rsidRDefault="00944514" w:rsidP="00583BEA">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154624" behindDoc="0" locked="0" layoutInCell="1" allowOverlap="1" wp14:anchorId="1093F252" wp14:editId="16C3F308">
                <wp:simplePos x="0" y="0"/>
                <wp:positionH relativeFrom="column">
                  <wp:posOffset>4210050</wp:posOffset>
                </wp:positionH>
                <wp:positionV relativeFrom="paragraph">
                  <wp:posOffset>0</wp:posOffset>
                </wp:positionV>
                <wp:extent cx="1047750" cy="649605"/>
                <wp:effectExtent l="0" t="0" r="19050" b="17145"/>
                <wp:wrapNone/>
                <wp:docPr id="3235" name="Rectangle 3235"/>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595B496" w14:textId="77777777" w:rsidR="00944514" w:rsidRDefault="00944514" w:rsidP="00583BEA">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3F252" id="Rectangle 3235" o:spid="_x0000_s2695" style="position:absolute;margin-left:331.5pt;margin-top:0;width:82.5pt;height:51.15pt;z-index:2561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" fillcolor="#c0504d [3205]" strokecolor="#243f60 [1604]" strokeweight="1pt">
                <v:textbox>
                  <w:txbxContent>
                    <w:p w14:paraId="4595B496" w14:textId="77777777" w:rsidR="00944514" w:rsidRDefault="00944514" w:rsidP="00583BEA">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152576" behindDoc="0" locked="0" layoutInCell="1" allowOverlap="1" wp14:anchorId="764F3911" wp14:editId="584D4619">
                <wp:simplePos x="0" y="0"/>
                <wp:positionH relativeFrom="column">
                  <wp:posOffset>2496185</wp:posOffset>
                </wp:positionH>
                <wp:positionV relativeFrom="paragraph">
                  <wp:posOffset>8890</wp:posOffset>
                </wp:positionV>
                <wp:extent cx="1143000" cy="640080"/>
                <wp:effectExtent l="0" t="0" r="19050" b="26670"/>
                <wp:wrapNone/>
                <wp:docPr id="3236" name="Rectangle 3236"/>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3DB21D" w14:textId="77777777" w:rsidR="00944514" w:rsidRDefault="00944514" w:rsidP="00583BEA">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4F3911" id="Rectangle 3236" o:spid="_x0000_s2696" style="position:absolute;margin-left:196.55pt;margin-top:.7pt;width:90pt;height:50.4pt;z-index:25615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AkYmFsMCAAAQBgAADgAAAAAAAAAAAAAAAAAuAgAAZHJzL2Uyb0RvYy54bWxQSwECLQAUAAYA&#10;CAAAACEAtygnx90AAAAJAQAADwAAAAAAAAAAAAAAAAAdBQAAZHJzL2Rvd25yZXYueG1sUEsFBgAA&#10;AAAEAAQA8wAAACcGAAAAAA==&#10;" fillcolor="#c0504d [3205]" strokecolor="#5a5a5a [2109]" strokeweight="1pt">
                <v:textbox>
                  <w:txbxContent>
                    <w:p w14:paraId="1B3DB21D" w14:textId="77777777" w:rsidR="00944514" w:rsidRDefault="00944514" w:rsidP="00583BEA">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150528" behindDoc="0" locked="0" layoutInCell="1" allowOverlap="1" wp14:anchorId="27870FEA" wp14:editId="037A4DE4">
                <wp:simplePos x="0" y="0"/>
                <wp:positionH relativeFrom="margin">
                  <wp:posOffset>-323850</wp:posOffset>
                </wp:positionH>
                <wp:positionV relativeFrom="paragraph">
                  <wp:posOffset>8890</wp:posOffset>
                </wp:positionV>
                <wp:extent cx="822325" cy="640080"/>
                <wp:effectExtent l="0" t="0" r="15875" b="26670"/>
                <wp:wrapNone/>
                <wp:docPr id="3237" name="Rectangle 323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E6D149" w14:textId="77777777" w:rsidR="00944514" w:rsidRDefault="00944514" w:rsidP="00583BEA">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70FEA" id="Rectangle 3237" o:spid="_x0000_s2697" style="position:absolute;margin-left:-25.5pt;margin-top:.7pt;width:64.75pt;height:50.4pt;z-index:25615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DhJ7RvEAgAADwYAAA4AAAAAAAAAAAAAAAAALgIAAGRycy9lMm9Eb2MueG1sUEsBAi0A&#10;FAAGAAgAAAAhAIccbzrgAAAACAEAAA8AAAAAAAAAAAAAAAAAHgUAAGRycy9kb3ducmV2LnhtbFBL&#10;BQYAAAAABAAEAPMAAAArBgAAAAA=&#10;" fillcolor="#f79646 [3209]" strokecolor="#5a5a5a [2109]" strokeweight="1pt">
                <v:textbox>
                  <w:txbxContent>
                    <w:p w14:paraId="28E6D149" w14:textId="77777777" w:rsidR="00944514" w:rsidRDefault="00944514" w:rsidP="00583BEA">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151552" behindDoc="0" locked="0" layoutInCell="1" allowOverlap="1" wp14:anchorId="060ADB0E" wp14:editId="6982568A">
                <wp:simplePos x="0" y="0"/>
                <wp:positionH relativeFrom="column">
                  <wp:posOffset>1000760</wp:posOffset>
                </wp:positionH>
                <wp:positionV relativeFrom="paragraph">
                  <wp:posOffset>8890</wp:posOffset>
                </wp:positionV>
                <wp:extent cx="828675" cy="640080"/>
                <wp:effectExtent l="0" t="0" r="28575" b="26670"/>
                <wp:wrapNone/>
                <wp:docPr id="3238" name="Rectangle 3238"/>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9F7B3B0" w14:textId="77777777" w:rsidR="00944514" w:rsidRDefault="00944514" w:rsidP="00583BEA">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ADB0E" id="Rectangle 3238" o:spid="_x0000_s2698" style="position:absolute;margin-left:78.8pt;margin-top:.7pt;width:65.25pt;height:50.4pt;z-index:2561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" fillcolor="#4f81bd [3204]" strokecolor="#5a5a5a [2109]" strokeweight="1pt">
                <v:textbox>
                  <w:txbxContent>
                    <w:p w14:paraId="39F7B3B0" w14:textId="77777777" w:rsidR="00944514" w:rsidRDefault="00944514" w:rsidP="00583BEA">
                      <w:pPr>
                        <w:jc w:val="center"/>
                      </w:pPr>
                      <w:r>
                        <w:t>Legato App</w:t>
                      </w:r>
                    </w:p>
                  </w:txbxContent>
                </v:textbox>
              </v:rect>
            </w:pict>
          </mc:Fallback>
        </mc:AlternateContent>
      </w:r>
    </w:p>
    <w:p w14:paraId="6C337BD6" w14:textId="77777777" w:rsidR="00583BEA" w:rsidRDefault="00583BEA" w:rsidP="00583BEA"/>
    <w:p w14:paraId="0E22A54D" w14:textId="77777777" w:rsidR="00583BEA" w:rsidRDefault="00583BEA" w:rsidP="00583BEA">
      <w:r w:rsidRPr="00215EAC">
        <w:rPr>
          <w:rFonts w:ascii="Arial" w:hAnsi="Arial" w:cs="Arial"/>
          <w:noProof/>
          <w:lang w:val="en-US"/>
        </w:rPr>
        <mc:AlternateContent>
          <mc:Choice Requires="wps">
            <w:drawing>
              <wp:anchor distT="0" distB="0" distL="114300" distR="114300" simplePos="0" relativeHeight="256159744" behindDoc="0" locked="0" layoutInCell="1" allowOverlap="1" wp14:anchorId="483EDDA6" wp14:editId="2ECA0A43">
                <wp:simplePos x="0" y="0"/>
                <wp:positionH relativeFrom="column">
                  <wp:posOffset>5876925</wp:posOffset>
                </wp:positionH>
                <wp:positionV relativeFrom="paragraph">
                  <wp:posOffset>275590</wp:posOffset>
                </wp:positionV>
                <wp:extent cx="0" cy="7010400"/>
                <wp:effectExtent l="0" t="0" r="19050" b="19050"/>
                <wp:wrapNone/>
                <wp:docPr id="3239" name="Straight Connector 3239"/>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4F99E" id="Straight Connector 3239" o:spid="_x0000_s1026" style="position:absolute;flip:x;z-index:2561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ypbCksQBAADTAwAADgAAAAAAAAAAAAAA&#10;AAAuAgAAZHJzL2Uyb0RvYy54bWxQSwECLQAUAAYACAAAACEAcvwXnt0AAAALAQAADwAAAAAAAAAA&#10;AAAAAAAeBAAAZHJzL2Rvd25yZXYueG1sUEsFBgAAAAAEAAQA8wAAACgFAAAAAA==&#10;" strokecolor="#4579b8 [3044]"/>
            </w:pict>
          </mc:Fallback>
        </mc:AlternateContent>
      </w:r>
    </w:p>
    <w:p w14:paraId="622C2575" w14:textId="77777777" w:rsidR="00583BEA" w:rsidRDefault="00583BEA" w:rsidP="00583BEA">
      <w:r w:rsidRPr="00215EAC">
        <w:rPr>
          <w:rFonts w:ascii="Arial" w:hAnsi="Arial" w:cs="Arial"/>
          <w:noProof/>
          <w:lang w:val="en-US"/>
        </w:rPr>
        <mc:AlternateContent>
          <mc:Choice Requires="wps">
            <w:drawing>
              <wp:anchor distT="0" distB="0" distL="114300" distR="114300" simplePos="0" relativeHeight="256158720" behindDoc="0" locked="0" layoutInCell="1" allowOverlap="1" wp14:anchorId="17F887D4" wp14:editId="347FA18A">
                <wp:simplePos x="0" y="0"/>
                <wp:positionH relativeFrom="column">
                  <wp:posOffset>4743450</wp:posOffset>
                </wp:positionH>
                <wp:positionV relativeFrom="paragraph">
                  <wp:posOffset>89535</wp:posOffset>
                </wp:positionV>
                <wp:extent cx="0" cy="6991350"/>
                <wp:effectExtent l="0" t="0" r="19050" b="19050"/>
                <wp:wrapNone/>
                <wp:docPr id="3240" name="Straight Connector 324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6D019" id="Straight Connector 3240" o:spid="_x0000_s1026" style="position:absolute;z-index:2561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157696" behindDoc="0" locked="0" layoutInCell="1" allowOverlap="1" wp14:anchorId="1F64F697" wp14:editId="7F54AEF5">
                <wp:simplePos x="0" y="0"/>
                <wp:positionH relativeFrom="column">
                  <wp:posOffset>3085465</wp:posOffset>
                </wp:positionH>
                <wp:positionV relativeFrom="paragraph">
                  <wp:posOffset>80010</wp:posOffset>
                </wp:positionV>
                <wp:extent cx="0" cy="6962775"/>
                <wp:effectExtent l="0" t="0" r="19050" b="28575"/>
                <wp:wrapNone/>
                <wp:docPr id="3241" name="Straight Connector 324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41A1F" id="Straight Connector 3241" o:spid="_x0000_s1026" style="position:absolute;z-index:2561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156672" behindDoc="0" locked="0" layoutInCell="1" allowOverlap="1" wp14:anchorId="6EC8DE5E" wp14:editId="2B07B59C">
                <wp:simplePos x="0" y="0"/>
                <wp:positionH relativeFrom="column">
                  <wp:posOffset>1447800</wp:posOffset>
                </wp:positionH>
                <wp:positionV relativeFrom="paragraph">
                  <wp:posOffset>89535</wp:posOffset>
                </wp:positionV>
                <wp:extent cx="0" cy="6991350"/>
                <wp:effectExtent l="0" t="0" r="19050" b="19050"/>
                <wp:wrapNone/>
                <wp:docPr id="3242" name="Straight Connector 3242"/>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C6708" id="Straight Connector 3242" o:spid="_x0000_s1026" style="position:absolute;z-index:2561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iNidb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155648" behindDoc="0" locked="0" layoutInCell="1" allowOverlap="1" wp14:anchorId="61CEE614" wp14:editId="595D873F">
                <wp:simplePos x="0" y="0"/>
                <wp:positionH relativeFrom="column">
                  <wp:posOffset>95250</wp:posOffset>
                </wp:positionH>
                <wp:positionV relativeFrom="paragraph">
                  <wp:posOffset>80010</wp:posOffset>
                </wp:positionV>
                <wp:extent cx="0" cy="7000875"/>
                <wp:effectExtent l="0" t="0" r="19050" b="28575"/>
                <wp:wrapNone/>
                <wp:docPr id="3243" name="Straight Connector 3243"/>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8BA35" id="Straight Connector 3243" o:spid="_x0000_s1026" style="position:absolute;flip:x;z-index:2561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" strokecolor="#4579b8 [3044]"/>
            </w:pict>
          </mc:Fallback>
        </mc:AlternateContent>
      </w:r>
      <w:r w:rsidRPr="006F3F7D">
        <w:rPr>
          <w:noProof/>
          <w:lang w:val="en-US"/>
        </w:rPr>
        <mc:AlternateContent>
          <mc:Choice Requires="wps">
            <w:drawing>
              <wp:anchor distT="0" distB="0" distL="114300" distR="114300" simplePos="0" relativeHeight="256160768" behindDoc="1" locked="0" layoutInCell="1" allowOverlap="1" wp14:anchorId="741A70FF" wp14:editId="356DE32B">
                <wp:simplePos x="0" y="0"/>
                <wp:positionH relativeFrom="column">
                  <wp:posOffset>1600200</wp:posOffset>
                </wp:positionH>
                <wp:positionV relativeFrom="paragraph">
                  <wp:posOffset>14605</wp:posOffset>
                </wp:positionV>
                <wp:extent cx="1247775" cy="552450"/>
                <wp:effectExtent l="0" t="0" r="9525" b="0"/>
                <wp:wrapNone/>
                <wp:docPr id="3244" name="Rounded Rectangle 3244"/>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EB53C6E" w14:textId="77777777" w:rsidR="00944514" w:rsidRPr="00B6176C" w:rsidRDefault="00944514" w:rsidP="00583BEA">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1A70FF" id="Rounded Rectangle 3244" o:spid="_x0000_s2699" style="position:absolute;margin-left:126pt;margin-top:1.15pt;width:98.25pt;height:43.5pt;z-index:-2471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" fillcolor="white [3201]" stroked="f" strokeweight="2pt">
                <v:textbox>
                  <w:txbxContent>
                    <w:p w14:paraId="6EB53C6E" w14:textId="77777777" w:rsidR="00944514" w:rsidRPr="00B6176C" w:rsidRDefault="00944514" w:rsidP="00583BEA">
                      <w:r>
                        <w:t>AT server setup initialisation</w:t>
                      </w:r>
                    </w:p>
                  </w:txbxContent>
                </v:textbox>
              </v:roundrect>
            </w:pict>
          </mc:Fallback>
        </mc:AlternateContent>
      </w:r>
    </w:p>
    <w:p w14:paraId="52A5D2F8" w14:textId="77777777" w:rsidR="00583BEA" w:rsidRDefault="00583BEA" w:rsidP="00583BEA">
      <w:r>
        <w:rPr>
          <w:noProof/>
          <w:lang w:val="en-US"/>
        </w:rPr>
        <mc:AlternateContent>
          <mc:Choice Requires="wps">
            <w:drawing>
              <wp:anchor distT="0" distB="0" distL="114300" distR="114300" simplePos="0" relativeHeight="256161792" behindDoc="0" locked="0" layoutInCell="1" allowOverlap="1" wp14:anchorId="53B0BE43" wp14:editId="3E8001C8">
                <wp:simplePos x="0" y="0"/>
                <wp:positionH relativeFrom="column">
                  <wp:posOffset>1447165</wp:posOffset>
                </wp:positionH>
                <wp:positionV relativeFrom="paragraph">
                  <wp:posOffset>88900</wp:posOffset>
                </wp:positionV>
                <wp:extent cx="1647825" cy="0"/>
                <wp:effectExtent l="0" t="76200" r="9525" b="95250"/>
                <wp:wrapNone/>
                <wp:docPr id="3245" name="Straight Arrow Connector 3245"/>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AB2F195" id="Straight Arrow Connector 3245" o:spid="_x0000_s1026" type="#_x0000_t32" style="position:absolute;margin-left:113.95pt;margin-top:7pt;width:129.75pt;height:0;z-index:2561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" strokecolor="#4579b8 [3044]">
                <v:stroke endarrow="block"/>
              </v:shape>
            </w:pict>
          </mc:Fallback>
        </mc:AlternateContent>
      </w:r>
    </w:p>
    <w:p w14:paraId="3E9B494A" w14:textId="77777777" w:rsidR="00583BEA" w:rsidRDefault="00583BEA" w:rsidP="00583BEA">
      <w:r w:rsidRPr="006F3F7D">
        <w:rPr>
          <w:noProof/>
          <w:lang w:val="en-US"/>
        </w:rPr>
        <mc:AlternateContent>
          <mc:Choice Requires="wps">
            <w:drawing>
              <wp:anchor distT="0" distB="0" distL="114300" distR="114300" simplePos="0" relativeHeight="256162816" behindDoc="0" locked="0" layoutInCell="1" allowOverlap="1" wp14:anchorId="4FD12FA5" wp14:editId="271DAC8D">
                <wp:simplePos x="0" y="0"/>
                <wp:positionH relativeFrom="margin">
                  <wp:posOffset>2247900</wp:posOffset>
                </wp:positionH>
                <wp:positionV relativeFrom="paragraph">
                  <wp:posOffset>69216</wp:posOffset>
                </wp:positionV>
                <wp:extent cx="1676400" cy="1619250"/>
                <wp:effectExtent l="0" t="0" r="19050" b="19050"/>
                <wp:wrapNone/>
                <wp:docPr id="3246" name="Flowchart: Decision 3246"/>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39DC2B77" w14:textId="77777777" w:rsidR="00944514" w:rsidRDefault="00944514" w:rsidP="00583BEA">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12FA5" id="Flowchart: Decision 3246" o:spid="_x0000_s2700" type="#_x0000_t110" style="position:absolute;margin-left:177pt;margin-top:5.45pt;width:132pt;height:127.5pt;z-index:25616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" fillcolor="white [3201]" strokecolor="#4f81bd [3204]" strokeweight="1pt">
                <v:textbox>
                  <w:txbxContent>
                    <w:p w14:paraId="39DC2B77" w14:textId="77777777" w:rsidR="00944514" w:rsidRDefault="00944514" w:rsidP="00583BEA">
                      <w:pPr>
                        <w:jc w:val="center"/>
                      </w:pPr>
                      <w:r>
                        <w:t>Is AT command known by server</w:t>
                      </w:r>
                    </w:p>
                  </w:txbxContent>
                </v:textbox>
                <w10:wrap anchorx="margin"/>
              </v:shape>
            </w:pict>
          </mc:Fallback>
        </mc:AlternateContent>
      </w:r>
    </w:p>
    <w:p w14:paraId="66576383" w14:textId="77777777" w:rsidR="00583BEA" w:rsidRDefault="00583BEA" w:rsidP="00583BEA"/>
    <w:p w14:paraId="41918B4E" w14:textId="77777777" w:rsidR="00583BEA" w:rsidRDefault="00583BEA" w:rsidP="00583BEA"/>
    <w:p w14:paraId="079A0CB3" w14:textId="77777777" w:rsidR="00583BEA" w:rsidRDefault="00583BEA" w:rsidP="00583BEA">
      <w:r w:rsidRPr="006F3F7D">
        <w:rPr>
          <w:noProof/>
          <w:lang w:val="en-US"/>
        </w:rPr>
        <mc:AlternateContent>
          <mc:Choice Requires="wps">
            <w:drawing>
              <wp:anchor distT="0" distB="0" distL="114300" distR="114300" simplePos="0" relativeHeight="256163840" behindDoc="1" locked="0" layoutInCell="1" allowOverlap="1" wp14:anchorId="38716E5F" wp14:editId="72A4017C">
                <wp:simplePos x="0" y="0"/>
                <wp:positionH relativeFrom="margin">
                  <wp:align>left</wp:align>
                </wp:positionH>
                <wp:positionV relativeFrom="paragraph">
                  <wp:posOffset>11430</wp:posOffset>
                </wp:positionV>
                <wp:extent cx="2390775" cy="304800"/>
                <wp:effectExtent l="0" t="0" r="9525" b="0"/>
                <wp:wrapNone/>
                <wp:docPr id="3247" name="Rounded Rectangle 3247"/>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E7C5676" w14:textId="4B3F731C" w:rsidR="00944514" w:rsidRPr="00B6176C" w:rsidRDefault="00944514" w:rsidP="00583BEA">
                            <w:r>
                              <w:t xml:space="preserve">  AT Command AT+</w:t>
                            </w:r>
                            <w:r w:rsidRPr="00A9460B">
                              <w:t xml:space="preserve"> </w:t>
                            </w:r>
                            <w:r>
                              <w:t>KCERTDELETE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16E5F" id="Rounded Rectangle 3247" o:spid="_x0000_s2701" style="position:absolute;margin-left:0;margin-top:.9pt;width:188.25pt;height:24pt;z-index:-247152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" fillcolor="white [3201]" stroked="f" strokeweight="2pt">
                <v:textbox>
                  <w:txbxContent>
                    <w:p w14:paraId="4E7C5676" w14:textId="4B3F731C" w:rsidR="00944514" w:rsidRPr="00B6176C" w:rsidRDefault="00944514" w:rsidP="00583BEA">
                      <w:r>
                        <w:t xml:space="preserve">  AT Command AT+</w:t>
                      </w:r>
                      <w:r w:rsidRPr="00A9460B">
                        <w:t xml:space="preserve"> </w:t>
                      </w:r>
                      <w:r>
                        <w:t>KCERTDELETE</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6166912" behindDoc="0" locked="0" layoutInCell="1" allowOverlap="1" wp14:anchorId="18D9DD1F" wp14:editId="7904B777">
                <wp:simplePos x="0" y="0"/>
                <wp:positionH relativeFrom="column">
                  <wp:posOffset>4200525</wp:posOffset>
                </wp:positionH>
                <wp:positionV relativeFrom="paragraph">
                  <wp:posOffset>128270</wp:posOffset>
                </wp:positionV>
                <wp:extent cx="428625" cy="314325"/>
                <wp:effectExtent l="0" t="0" r="9525" b="9525"/>
                <wp:wrapNone/>
                <wp:docPr id="3248" name="Rounded Rectangle 324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30DCBBB" w14:textId="77777777" w:rsidR="00944514" w:rsidRPr="00B6176C" w:rsidRDefault="00944514" w:rsidP="00583BEA">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D9DD1F" id="Rounded Rectangle 3248" o:spid="_x0000_s2702" style="position:absolute;margin-left:330.75pt;margin-top:10.1pt;width:33.75pt;height:24.75pt;z-index:2561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" fillcolor="white [3201]" stroked="f" strokeweight="2pt">
                <v:textbox>
                  <w:txbxContent>
                    <w:p w14:paraId="130DCBBB" w14:textId="77777777" w:rsidR="00944514" w:rsidRPr="00B6176C" w:rsidRDefault="00944514" w:rsidP="00583BEA">
                      <w:pPr>
                        <w:jc w:val="center"/>
                      </w:pPr>
                      <w:r>
                        <w:t>No</w:t>
                      </w:r>
                    </w:p>
                  </w:txbxContent>
                </v:textbox>
              </v:roundrect>
            </w:pict>
          </mc:Fallback>
        </mc:AlternateContent>
      </w:r>
    </w:p>
    <w:p w14:paraId="3BE5EEF1" w14:textId="77777777" w:rsidR="00583BEA" w:rsidRDefault="00583BEA" w:rsidP="00583BEA">
      <w:r>
        <w:rPr>
          <w:noProof/>
          <w:lang w:val="en-US"/>
        </w:rPr>
        <mc:AlternateContent>
          <mc:Choice Requires="wps">
            <w:drawing>
              <wp:anchor distT="0" distB="0" distL="114300" distR="114300" simplePos="0" relativeHeight="256165888" behindDoc="0" locked="0" layoutInCell="1" allowOverlap="1" wp14:anchorId="44FF3BD4" wp14:editId="0EA70790">
                <wp:simplePos x="0" y="0"/>
                <wp:positionH relativeFrom="column">
                  <wp:posOffset>3933825</wp:posOffset>
                </wp:positionH>
                <wp:positionV relativeFrom="paragraph">
                  <wp:posOffset>136525</wp:posOffset>
                </wp:positionV>
                <wp:extent cx="1971675" cy="0"/>
                <wp:effectExtent l="0" t="76200" r="9525" b="95250"/>
                <wp:wrapNone/>
                <wp:docPr id="3249" name="Straight Arrow Connector 3249"/>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1D2E1" id="Straight Arrow Connector 3249" o:spid="_x0000_s1026" type="#_x0000_t32" style="position:absolute;margin-left:309.75pt;margin-top:10.75pt;width:155.25pt;height:0;flip:y;z-index:2561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CX2YN7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6164864" behindDoc="0" locked="0" layoutInCell="1" allowOverlap="1" wp14:anchorId="38D9E718" wp14:editId="1A835E03">
                <wp:simplePos x="0" y="0"/>
                <wp:positionH relativeFrom="column">
                  <wp:posOffset>85725</wp:posOffset>
                </wp:positionH>
                <wp:positionV relativeFrom="paragraph">
                  <wp:posOffset>133985</wp:posOffset>
                </wp:positionV>
                <wp:extent cx="2171700" cy="0"/>
                <wp:effectExtent l="0" t="76200" r="19050" b="95250"/>
                <wp:wrapNone/>
                <wp:docPr id="3250" name="Straight Arrow Connector 3250"/>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A2EFFB" id="Straight Arrow Connector 3250" o:spid="_x0000_s1026" type="#_x0000_t32" style="position:absolute;margin-left:6.75pt;margin-top:10.55pt;width:171pt;height:0;z-index:2561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BpBEgq1gEAAAYE&#10;AAAOAAAAAAAAAAAAAAAAAC4CAABkcnMvZTJvRG9jLnhtbFBLAQItABQABgAIAAAAIQDLC3Xu2QAA&#10;AAgBAAAPAAAAAAAAAAAAAAAAADAEAABkcnMvZG93bnJldi54bWxQSwUGAAAAAAQABADzAAAANgUA&#10;AAAA&#10;" strokecolor="#4579b8 [3044]">
                <v:stroke endarrow="block"/>
              </v:shape>
            </w:pict>
          </mc:Fallback>
        </mc:AlternateContent>
      </w:r>
    </w:p>
    <w:p w14:paraId="7F0C6B10" w14:textId="77777777" w:rsidR="00583BEA" w:rsidRDefault="00583BEA" w:rsidP="00583BEA"/>
    <w:p w14:paraId="1A744B03" w14:textId="77777777" w:rsidR="00583BEA" w:rsidRDefault="00583BEA" w:rsidP="00583BEA"/>
    <w:p w14:paraId="7A6E71DA" w14:textId="77777777" w:rsidR="00583BEA" w:rsidRDefault="00583BEA" w:rsidP="00583BEA"/>
    <w:p w14:paraId="7A12A823" w14:textId="77777777" w:rsidR="00583BEA" w:rsidRDefault="00583BEA" w:rsidP="00583BEA"/>
    <w:p w14:paraId="38C92EF1" w14:textId="77777777" w:rsidR="00583BEA" w:rsidRDefault="00583BEA" w:rsidP="00583BEA">
      <w:r w:rsidRPr="006F3F7D">
        <w:rPr>
          <w:noProof/>
          <w:lang w:val="en-US"/>
        </w:rPr>
        <mc:AlternateContent>
          <mc:Choice Requires="wps">
            <w:drawing>
              <wp:anchor distT="0" distB="0" distL="114300" distR="114300" simplePos="0" relativeHeight="256167936" behindDoc="0" locked="0" layoutInCell="1" allowOverlap="1" wp14:anchorId="3CBA47D8" wp14:editId="5163107F">
                <wp:simplePos x="0" y="0"/>
                <wp:positionH relativeFrom="column">
                  <wp:posOffset>2828925</wp:posOffset>
                </wp:positionH>
                <wp:positionV relativeFrom="paragraph">
                  <wp:posOffset>118745</wp:posOffset>
                </wp:positionV>
                <wp:extent cx="523875" cy="314325"/>
                <wp:effectExtent l="0" t="0" r="9525" b="9525"/>
                <wp:wrapNone/>
                <wp:docPr id="3251" name="Rounded Rectangle 325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34D76C4" w14:textId="77777777" w:rsidR="00944514" w:rsidRPr="00B6176C" w:rsidRDefault="00944514" w:rsidP="00583BEA">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BA47D8" id="Rounded Rectangle 3251" o:spid="_x0000_s2703" style="position:absolute;margin-left:222.75pt;margin-top:9.35pt;width:41.25pt;height:24.75pt;z-index:2561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" fillcolor="white [3201]" stroked="f" strokeweight="2pt">
                <v:textbox>
                  <w:txbxContent>
                    <w:p w14:paraId="134D76C4" w14:textId="77777777" w:rsidR="00944514" w:rsidRPr="00B6176C" w:rsidRDefault="00944514" w:rsidP="00583BEA">
                      <w:pPr>
                        <w:jc w:val="center"/>
                      </w:pPr>
                      <w:r>
                        <w:t>Yes</w:t>
                      </w:r>
                    </w:p>
                  </w:txbxContent>
                </v:textbox>
              </v:roundrect>
            </w:pict>
          </mc:Fallback>
        </mc:AlternateContent>
      </w:r>
    </w:p>
    <w:p w14:paraId="191AA081" w14:textId="77777777" w:rsidR="00583BEA" w:rsidRDefault="00583BEA" w:rsidP="00583BEA"/>
    <w:p w14:paraId="2D8C3D3F" w14:textId="77777777" w:rsidR="00583BEA" w:rsidRDefault="00583BEA" w:rsidP="00583BEA"/>
    <w:p w14:paraId="78165F31" w14:textId="77777777" w:rsidR="00583BEA" w:rsidRDefault="00583BEA" w:rsidP="00583BEA">
      <w:r w:rsidRPr="004018A4">
        <w:rPr>
          <w:noProof/>
          <w:lang w:val="en-US"/>
        </w:rPr>
        <mc:AlternateContent>
          <mc:Choice Requires="wps">
            <w:drawing>
              <wp:anchor distT="0" distB="0" distL="114300" distR="114300" simplePos="0" relativeHeight="256168960" behindDoc="0" locked="0" layoutInCell="1" allowOverlap="1" wp14:anchorId="607CA89C" wp14:editId="295D45A9">
                <wp:simplePos x="0" y="0"/>
                <wp:positionH relativeFrom="column">
                  <wp:posOffset>2362200</wp:posOffset>
                </wp:positionH>
                <wp:positionV relativeFrom="paragraph">
                  <wp:posOffset>10160</wp:posOffset>
                </wp:positionV>
                <wp:extent cx="1447800" cy="666750"/>
                <wp:effectExtent l="0" t="0" r="19050" b="19050"/>
                <wp:wrapNone/>
                <wp:docPr id="3252" name="Flowchart: Process 3252"/>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DD1E8AA" w14:textId="77777777" w:rsidR="00944514" w:rsidRDefault="00944514" w:rsidP="00583BEA">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A89C" id="Flowchart: Process 3252" o:spid="_x0000_s2704" type="#_x0000_t109" style="position:absolute;margin-left:186pt;margin-top:.8pt;width:114pt;height:52.5pt;z-index:2561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IK2B9iE&#10;AgAAUwUAAA4AAAAAAAAAAAAAAAAALgIAAGRycy9lMm9Eb2MueG1sUEsBAi0AFAAGAAgAAAAhAJ3n&#10;hlbbAAAACQEAAA8AAAAAAAAAAAAAAAAA3gQAAGRycy9kb3ducmV2LnhtbFBLBQYAAAAABAAEAPMA&#10;AADmBQAAAAA=&#10;" fillcolor="white [3201]" strokecolor="#4f81bd [3204]" strokeweight="1pt">
                <v:textbox>
                  <w:txbxContent>
                    <w:p w14:paraId="1DD1E8AA" w14:textId="77777777" w:rsidR="00944514" w:rsidRDefault="00944514" w:rsidP="00583BEA">
                      <w:pPr>
                        <w:jc w:val="center"/>
                      </w:pPr>
                      <w:r>
                        <w:t>Treat the command with corresponding handler</w:t>
                      </w:r>
                    </w:p>
                  </w:txbxContent>
                </v:textbox>
              </v:shape>
            </w:pict>
          </mc:Fallback>
        </mc:AlternateContent>
      </w:r>
    </w:p>
    <w:p w14:paraId="0D4EDBAE" w14:textId="77777777" w:rsidR="00583BEA" w:rsidRDefault="00583BEA" w:rsidP="00583BEA">
      <w:r>
        <w:rPr>
          <w:noProof/>
          <w:lang w:val="en-US"/>
        </w:rPr>
        <mc:AlternateContent>
          <mc:Choice Requires="wps">
            <w:drawing>
              <wp:anchor distT="0" distB="0" distL="114300" distR="114300" simplePos="0" relativeHeight="256169984" behindDoc="0" locked="0" layoutInCell="1" allowOverlap="1" wp14:anchorId="7A4627D4" wp14:editId="7072DC22">
                <wp:simplePos x="0" y="0"/>
                <wp:positionH relativeFrom="column">
                  <wp:posOffset>1443355</wp:posOffset>
                </wp:positionH>
                <wp:positionV relativeFrom="paragraph">
                  <wp:posOffset>184785</wp:posOffset>
                </wp:positionV>
                <wp:extent cx="918845" cy="0"/>
                <wp:effectExtent l="38100" t="76200" r="0" b="95250"/>
                <wp:wrapNone/>
                <wp:docPr id="3253" name="Straight Arrow Connector 3253"/>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14CF06" id="Straight Arrow Connector 3253" o:spid="_x0000_s1026" type="#_x0000_t32" style="position:absolute;margin-left:113.65pt;margin-top:14.55pt;width:72.35pt;height:0;flip:x;z-index:2561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eVi5tN4BAAAPBAAADgAAAAAAAAAAAAAAAAAuAgAAZHJzL2Uyb0RvYy54bWxQSwECLQAUAAYA&#10;CAAAACEAPTR5d94AAAAJAQAADwAAAAAAAAAAAAAAAAA4BAAAZHJzL2Rvd25yZXYueG1sUEsFBgAA&#10;AAAEAAQA8wAAAEMFAAAAAA==&#10;" strokecolor="#4579b8 [3044]">
                <v:stroke endarrow="block"/>
              </v:shape>
            </w:pict>
          </mc:Fallback>
        </mc:AlternateContent>
      </w:r>
    </w:p>
    <w:p w14:paraId="254E65E0" w14:textId="77777777" w:rsidR="00583BEA" w:rsidRDefault="00583BEA" w:rsidP="00583BEA"/>
    <w:p w14:paraId="4BA6F6AD" w14:textId="77777777" w:rsidR="00583BEA" w:rsidRDefault="00583BEA" w:rsidP="00583BEA">
      <w:r>
        <w:rPr>
          <w:noProof/>
          <w:lang w:val="en-US"/>
        </w:rPr>
        <mc:AlternateContent>
          <mc:Choice Requires="wps">
            <w:drawing>
              <wp:anchor distT="0" distB="0" distL="114300" distR="114300" simplePos="0" relativeHeight="256171008" behindDoc="0" locked="0" layoutInCell="1" allowOverlap="1" wp14:anchorId="017408C1" wp14:editId="5B808617">
                <wp:simplePos x="0" y="0"/>
                <wp:positionH relativeFrom="margin">
                  <wp:posOffset>866775</wp:posOffset>
                </wp:positionH>
                <wp:positionV relativeFrom="paragraph">
                  <wp:posOffset>14605</wp:posOffset>
                </wp:positionV>
                <wp:extent cx="1171575" cy="485775"/>
                <wp:effectExtent l="0" t="0" r="28575" b="28575"/>
                <wp:wrapNone/>
                <wp:docPr id="3254" name="Flowchart: Process 3254"/>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1EBEB931" w14:textId="77777777" w:rsidR="00944514" w:rsidRDefault="00944514" w:rsidP="00583BEA">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408C1" id="Flowchart: Process 3254" o:spid="_x0000_s2705" type="#_x0000_t109" style="position:absolute;margin-left:68.25pt;margin-top:1.15pt;width:92.25pt;height:38.25pt;z-index:25617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" fillcolor="white [3201]" strokecolor="#4f81bd [3204]" strokeweight="1pt">
                <v:textbox>
                  <w:txbxContent>
                    <w:p w14:paraId="1EBEB931" w14:textId="77777777" w:rsidR="00944514" w:rsidRDefault="00944514" w:rsidP="00583BEA">
                      <w:pPr>
                        <w:jc w:val="center"/>
                      </w:pPr>
                      <w:r>
                        <w:t>Check AT command type</w:t>
                      </w:r>
                    </w:p>
                  </w:txbxContent>
                </v:textbox>
                <w10:wrap anchorx="margin"/>
              </v:shape>
            </w:pict>
          </mc:Fallback>
        </mc:AlternateContent>
      </w:r>
    </w:p>
    <w:p w14:paraId="5F521C71" w14:textId="77777777" w:rsidR="00583BEA" w:rsidRDefault="00583BEA" w:rsidP="00583BEA"/>
    <w:p w14:paraId="6C1A13D5" w14:textId="77777777" w:rsidR="00583BEA" w:rsidRDefault="00583BEA" w:rsidP="00583BEA"/>
    <w:p w14:paraId="3F77CB17" w14:textId="77777777" w:rsidR="00583BEA" w:rsidRDefault="00583BEA" w:rsidP="00583BEA">
      <w:r w:rsidRPr="00161089">
        <w:rPr>
          <w:rFonts w:asciiTheme="minorHAnsi" w:hAnsiTheme="minorHAnsi" w:cs="Arial"/>
          <w:noProof/>
          <w:sz w:val="20"/>
          <w:lang w:val="en-US"/>
        </w:rPr>
        <mc:AlternateContent>
          <mc:Choice Requires="wps">
            <w:drawing>
              <wp:anchor distT="0" distB="0" distL="114300" distR="114300" simplePos="0" relativeHeight="256172032" behindDoc="0" locked="0" layoutInCell="1" allowOverlap="1" wp14:anchorId="6CA5001D" wp14:editId="11024316">
                <wp:simplePos x="0" y="0"/>
                <wp:positionH relativeFrom="column">
                  <wp:posOffset>551815</wp:posOffset>
                </wp:positionH>
                <wp:positionV relativeFrom="paragraph">
                  <wp:posOffset>74295</wp:posOffset>
                </wp:positionV>
                <wp:extent cx="1800225" cy="1333500"/>
                <wp:effectExtent l="0" t="0" r="28575" b="19050"/>
                <wp:wrapNone/>
                <wp:docPr id="3255" name="Diamond 3255"/>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815CA45" w14:textId="77777777" w:rsidR="00944514" w:rsidRPr="00003244" w:rsidRDefault="00944514" w:rsidP="00583BEA">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001D" id="Diamond 3255" o:spid="_x0000_s2706" type="#_x0000_t4" style="position:absolute;margin-left:43.45pt;margin-top:5.85pt;width:141.75pt;height:105pt;z-index:2561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KSIb4GQAgAAfQUAAA4AAAAAAAAAAAAAAAAALgIAAGRycy9lMm9Eb2MueG1s&#10;UEsBAi0AFAAGAAgAAAAhAEtq3cDhAAAACQEAAA8AAAAAAAAAAAAAAAAA6gQAAGRycy9kb3ducmV2&#10;LnhtbFBLBQYAAAAABAAEAPMAAAD4BQAAAAA=&#10;" fillcolor="white [3201]" strokecolor="#4f81bd [3204]" strokeweight="1pt">
                <v:textbox>
                  <w:txbxContent>
                    <w:p w14:paraId="6815CA45" w14:textId="77777777" w:rsidR="00944514" w:rsidRPr="00003244" w:rsidRDefault="00944514" w:rsidP="00583BEA">
                      <w:pPr>
                        <w:jc w:val="center"/>
                        <w:rPr>
                          <w:rFonts w:ascii="Arial" w:hAnsi="Arial" w:cs="Arial"/>
                          <w:sz w:val="20"/>
                        </w:rPr>
                      </w:pPr>
                      <w:r>
                        <w:rPr>
                          <w:rFonts w:ascii="Arial" w:hAnsi="Arial" w:cs="Arial"/>
                          <w:sz w:val="20"/>
                        </w:rPr>
                        <w:t>If CMD_TYPE_TEST</w:t>
                      </w:r>
                    </w:p>
                  </w:txbxContent>
                </v:textbox>
              </v:shape>
            </w:pict>
          </mc:Fallback>
        </mc:AlternateContent>
      </w:r>
    </w:p>
    <w:p w14:paraId="71B6FCCE" w14:textId="77777777" w:rsidR="00583BEA" w:rsidRDefault="00583BEA" w:rsidP="00583BEA">
      <w:r>
        <w:rPr>
          <w:rFonts w:ascii="Times New Roman" w:eastAsiaTheme="minorHAnsi" w:hAnsi="Times New Roman"/>
          <w:noProof/>
          <w:szCs w:val="24"/>
          <w:lang w:val="en-US"/>
        </w:rPr>
        <mc:AlternateContent>
          <mc:Choice Requires="wps">
            <w:drawing>
              <wp:anchor distT="0" distB="0" distL="114300" distR="114300" simplePos="0" relativeHeight="256201728" behindDoc="0" locked="0" layoutInCell="1" allowOverlap="1" wp14:anchorId="1ED461DC" wp14:editId="54BAF79B">
                <wp:simplePos x="0" y="0"/>
                <wp:positionH relativeFrom="column">
                  <wp:posOffset>3438525</wp:posOffset>
                </wp:positionH>
                <wp:positionV relativeFrom="paragraph">
                  <wp:posOffset>191135</wp:posOffset>
                </wp:positionV>
                <wp:extent cx="1762125" cy="704850"/>
                <wp:effectExtent l="57150" t="38100" r="85725" b="95250"/>
                <wp:wrapNone/>
                <wp:docPr id="3256" name="Rectangle 325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99A98B5" w14:textId="77777777" w:rsidR="00944514" w:rsidRPr="00755387" w:rsidRDefault="00944514" w:rsidP="00583BEA">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D461DC" id="Rectangle 3256" o:spid="_x0000_s2707" style="position:absolute;margin-left:270.75pt;margin-top:15.05pt;width:138.75pt;height:55.5pt;z-index:2562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" fillcolor="#92d050" strokecolor="#92d050">
                <v:shadow on="t" color="black" opacity="24903f" origin=",.5" offset="0,.55556mm"/>
                <v:textbox>
                  <w:txbxContent>
                    <w:p w14:paraId="699A98B5" w14:textId="77777777" w:rsidR="00944514" w:rsidRPr="00755387" w:rsidRDefault="00944514" w:rsidP="00583BEA">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140D67AB" w14:textId="77777777" w:rsidR="00583BEA" w:rsidRDefault="00583BEA" w:rsidP="00583BEA">
      <w:r>
        <w:t xml:space="preserve">            </w:t>
      </w:r>
    </w:p>
    <w:p w14:paraId="614ED646" w14:textId="77777777" w:rsidR="00583BEA" w:rsidRDefault="00583BEA" w:rsidP="00583BEA">
      <w:r>
        <w:rPr>
          <w:noProof/>
          <w:lang w:val="en-US"/>
        </w:rPr>
        <mc:AlternateContent>
          <mc:Choice Requires="wps">
            <w:drawing>
              <wp:anchor distT="0" distB="0" distL="114300" distR="114300" simplePos="0" relativeHeight="256202752" behindDoc="0" locked="0" layoutInCell="1" allowOverlap="1" wp14:anchorId="23B9E87A" wp14:editId="2E184AC4">
                <wp:simplePos x="0" y="0"/>
                <wp:positionH relativeFrom="column">
                  <wp:posOffset>2352040</wp:posOffset>
                </wp:positionH>
                <wp:positionV relativeFrom="paragraph">
                  <wp:posOffset>187325</wp:posOffset>
                </wp:positionV>
                <wp:extent cx="1095375" cy="0"/>
                <wp:effectExtent l="0" t="76200" r="9525" b="95250"/>
                <wp:wrapNone/>
                <wp:docPr id="3257" name="Straight Arrow Connector 3257"/>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C68BAE" id="Straight Arrow Connector 3257" o:spid="_x0000_s1026" type="#_x0000_t32" style="position:absolute;margin-left:185.2pt;margin-top:14.75pt;width:86.25pt;height:0;z-index:25620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" strokecolor="#4579b8 [3044]">
                <v:stroke endarrow="block"/>
              </v:shape>
            </w:pict>
          </mc:Fallback>
        </mc:AlternateContent>
      </w:r>
      <w:r w:rsidRPr="006F3F7D">
        <w:rPr>
          <w:noProof/>
          <w:lang w:val="en-US"/>
        </w:rPr>
        <mc:AlternateContent>
          <mc:Choice Requires="wps">
            <w:drawing>
              <wp:anchor distT="0" distB="0" distL="114300" distR="114300" simplePos="0" relativeHeight="256149504" behindDoc="0" locked="0" layoutInCell="1" allowOverlap="1" wp14:anchorId="74F90EC0" wp14:editId="11B7DBE1">
                <wp:simplePos x="0" y="0"/>
                <wp:positionH relativeFrom="margin">
                  <wp:posOffset>1400175</wp:posOffset>
                </wp:positionH>
                <wp:positionV relativeFrom="paragraph">
                  <wp:posOffset>162560</wp:posOffset>
                </wp:positionV>
                <wp:extent cx="523875" cy="314325"/>
                <wp:effectExtent l="0" t="0" r="9525" b="9525"/>
                <wp:wrapNone/>
                <wp:docPr id="3258" name="Rounded Rectangle 325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CFE57C" w14:textId="77777777" w:rsidR="00944514" w:rsidRPr="00B6176C" w:rsidRDefault="00944514" w:rsidP="00583BEA">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F90EC0" id="Rounded Rectangle 3258" o:spid="_x0000_s2708" style="position:absolute;margin-left:110.25pt;margin-top:12.8pt;width:41.25pt;height:24.75pt;z-index:25614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" fillcolor="white [3201]" stroked="f" strokeweight="2pt">
                <v:textbox>
                  <w:txbxContent>
                    <w:p w14:paraId="61CFE57C" w14:textId="77777777" w:rsidR="00944514" w:rsidRPr="00B6176C" w:rsidRDefault="00944514" w:rsidP="00583BEA">
                      <w:pPr>
                        <w:jc w:val="center"/>
                      </w:pPr>
                      <w:r>
                        <w:t>Yes</w:t>
                      </w:r>
                    </w:p>
                  </w:txbxContent>
                </v:textbox>
                <w10:wrap anchorx="margin"/>
              </v:roundrect>
            </w:pict>
          </mc:Fallback>
        </mc:AlternateContent>
      </w:r>
      <w:r>
        <w:t xml:space="preserve">                                                                       Yes</w:t>
      </w:r>
    </w:p>
    <w:p w14:paraId="287F1C63" w14:textId="77777777" w:rsidR="00583BEA" w:rsidRDefault="00583BEA" w:rsidP="00583BEA">
      <w:r>
        <w:t xml:space="preserve">    </w:t>
      </w:r>
    </w:p>
    <w:p w14:paraId="2F70DD74" w14:textId="77777777" w:rsidR="00583BEA" w:rsidRDefault="00583BEA" w:rsidP="00583BEA"/>
    <w:p w14:paraId="17EC7CAA" w14:textId="77777777" w:rsidR="00583BEA" w:rsidRDefault="00583BEA" w:rsidP="00583BEA"/>
    <w:p w14:paraId="66775135" w14:textId="77777777" w:rsidR="00583BEA" w:rsidRDefault="00583BEA" w:rsidP="00583BEA"/>
    <w:p w14:paraId="0A735B17" w14:textId="77777777" w:rsidR="00583BEA" w:rsidRDefault="00583BEA" w:rsidP="00583BEA">
      <w:r w:rsidRPr="00161089">
        <w:rPr>
          <w:rFonts w:asciiTheme="minorHAnsi" w:hAnsiTheme="minorHAnsi" w:cs="Arial"/>
          <w:noProof/>
          <w:sz w:val="20"/>
          <w:lang w:val="en-US"/>
        </w:rPr>
        <mc:AlternateContent>
          <mc:Choice Requires="wps">
            <w:drawing>
              <wp:anchor distT="0" distB="0" distL="114300" distR="114300" simplePos="0" relativeHeight="256194560" behindDoc="0" locked="0" layoutInCell="1" allowOverlap="1" wp14:anchorId="557B1197" wp14:editId="6D5EB94D">
                <wp:simplePos x="0" y="0"/>
                <wp:positionH relativeFrom="column">
                  <wp:posOffset>561975</wp:posOffset>
                </wp:positionH>
                <wp:positionV relativeFrom="paragraph">
                  <wp:posOffset>184785</wp:posOffset>
                </wp:positionV>
                <wp:extent cx="1800225" cy="1333500"/>
                <wp:effectExtent l="0" t="0" r="28575" b="19050"/>
                <wp:wrapNone/>
                <wp:docPr id="3259" name="Diamond 3259"/>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60DF88C" w14:textId="77777777" w:rsidR="00944514" w:rsidRPr="00003244" w:rsidRDefault="00944514" w:rsidP="00583BEA">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B1197" id="Diamond 3259" o:spid="_x0000_s2709" type="#_x0000_t4" style="position:absolute;margin-left:44.25pt;margin-top:14.55pt;width:141.75pt;height:105pt;z-index:2561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" fillcolor="white [3201]" strokecolor="#4f81bd [3204]" strokeweight="1pt">
                <v:textbox>
                  <w:txbxContent>
                    <w:p w14:paraId="460DF88C" w14:textId="77777777" w:rsidR="00944514" w:rsidRPr="00003244" w:rsidRDefault="00944514" w:rsidP="00583BEA">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067A2600" w14:textId="77777777" w:rsidR="00583BEA" w:rsidRDefault="00583BEA" w:rsidP="00583BEA"/>
    <w:p w14:paraId="17107AA9" w14:textId="77777777" w:rsidR="00583BEA" w:rsidRDefault="00583BEA" w:rsidP="00583BEA">
      <w:r>
        <w:rPr>
          <w:rFonts w:ascii="Times New Roman" w:eastAsiaTheme="minorHAnsi" w:hAnsi="Times New Roman"/>
          <w:noProof/>
          <w:szCs w:val="24"/>
          <w:lang w:val="en-US"/>
        </w:rPr>
        <mc:AlternateContent>
          <mc:Choice Requires="wps">
            <w:drawing>
              <wp:anchor distT="0" distB="0" distL="114300" distR="114300" simplePos="0" relativeHeight="256203776" behindDoc="0" locked="0" layoutInCell="1" allowOverlap="1" wp14:anchorId="65F7AAF1" wp14:editId="6965D603">
                <wp:simplePos x="0" y="0"/>
                <wp:positionH relativeFrom="column">
                  <wp:posOffset>3448050</wp:posOffset>
                </wp:positionH>
                <wp:positionV relativeFrom="paragraph">
                  <wp:posOffset>71120</wp:posOffset>
                </wp:positionV>
                <wp:extent cx="1762125" cy="704850"/>
                <wp:effectExtent l="57150" t="38100" r="85725" b="95250"/>
                <wp:wrapNone/>
                <wp:docPr id="3260" name="Rectangle 326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48665DF" w14:textId="77777777" w:rsidR="00944514" w:rsidRPr="00755387" w:rsidRDefault="00944514" w:rsidP="00583BEA">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F7AAF1" id="Rectangle 3260" o:spid="_x0000_s2710" style="position:absolute;margin-left:271.5pt;margin-top:5.6pt;width:138.75pt;height:55.5pt;z-index:2562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" fillcolor="#92d050" strokecolor="#92d050">
                <v:shadow on="t" color="black" opacity="24903f" origin=",.5" offset="0,.55556mm"/>
                <v:textbox>
                  <w:txbxContent>
                    <w:p w14:paraId="548665DF" w14:textId="77777777" w:rsidR="00944514" w:rsidRPr="00755387" w:rsidRDefault="00944514" w:rsidP="00583BEA">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6E3E62C2" w14:textId="77777777" w:rsidR="00583BEA" w:rsidRDefault="00583BEA" w:rsidP="00583BEA">
      <w:r>
        <w:t xml:space="preserve">                                                                       Yes</w:t>
      </w:r>
    </w:p>
    <w:p w14:paraId="6A5FA39C" w14:textId="77777777" w:rsidR="00583BEA" w:rsidRDefault="00583BEA" w:rsidP="00583BEA">
      <w:r>
        <w:rPr>
          <w:noProof/>
          <w:lang w:val="en-US"/>
        </w:rPr>
        <mc:AlternateContent>
          <mc:Choice Requires="wps">
            <w:drawing>
              <wp:anchor distT="0" distB="0" distL="114300" distR="114300" simplePos="0" relativeHeight="256204800" behindDoc="0" locked="0" layoutInCell="1" allowOverlap="1" wp14:anchorId="02D0119A" wp14:editId="033FF2A0">
                <wp:simplePos x="0" y="0"/>
                <wp:positionH relativeFrom="column">
                  <wp:posOffset>2343150</wp:posOffset>
                </wp:positionH>
                <wp:positionV relativeFrom="paragraph">
                  <wp:posOffset>103505</wp:posOffset>
                </wp:positionV>
                <wp:extent cx="1104900" cy="0"/>
                <wp:effectExtent l="0" t="76200" r="19050" b="95250"/>
                <wp:wrapNone/>
                <wp:docPr id="3261" name="Straight Arrow Connector 3261"/>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881EB" id="Straight Arrow Connector 3261" o:spid="_x0000_s1026" type="#_x0000_t32" style="position:absolute;margin-left:184.5pt;margin-top:8.15pt;width:87pt;height:0;z-index:25620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" strokecolor="#4579b8 [3044]">
                <v:stroke endarrow="block"/>
              </v:shape>
            </w:pict>
          </mc:Fallback>
        </mc:AlternateContent>
      </w:r>
    </w:p>
    <w:p w14:paraId="721490AE" w14:textId="77777777" w:rsidR="00583BEA" w:rsidRDefault="00583BEA" w:rsidP="00583BEA">
      <w:r>
        <w:t xml:space="preserve">    </w:t>
      </w:r>
    </w:p>
    <w:p w14:paraId="19FF4A77" w14:textId="77777777" w:rsidR="00583BEA" w:rsidRDefault="00583BEA" w:rsidP="00583BEA">
      <w:r>
        <w:t xml:space="preserve">    </w:t>
      </w:r>
    </w:p>
    <w:p w14:paraId="71D87664" w14:textId="77777777" w:rsidR="00583BEA" w:rsidRDefault="00583BEA" w:rsidP="00583BEA">
      <w:r>
        <w:t xml:space="preserve">    </w:t>
      </w:r>
    </w:p>
    <w:p w14:paraId="1842DF41" w14:textId="77777777" w:rsidR="00583BEA" w:rsidRDefault="00583BEA" w:rsidP="00583BEA">
      <w:r>
        <w:t xml:space="preserve">                                           No</w:t>
      </w:r>
    </w:p>
    <w:p w14:paraId="587B7D14" w14:textId="77777777" w:rsidR="00583BEA" w:rsidRDefault="00583BEA" w:rsidP="00583BEA"/>
    <w:p w14:paraId="147A5883" w14:textId="77777777" w:rsidR="00583BEA" w:rsidRPr="00800670" w:rsidRDefault="00583BEA" w:rsidP="00583BEA">
      <w:r w:rsidRPr="00F813A2">
        <w:rPr>
          <w:noProof/>
          <w:lang w:val="en-US"/>
        </w:rPr>
        <mc:AlternateContent>
          <mc:Choice Requires="wps">
            <w:drawing>
              <wp:anchor distT="0" distB="0" distL="114300" distR="114300" simplePos="0" relativeHeight="256182272" behindDoc="0" locked="0" layoutInCell="1" allowOverlap="1" wp14:anchorId="474BA803" wp14:editId="3C795B4B">
                <wp:simplePos x="0" y="0"/>
                <wp:positionH relativeFrom="column">
                  <wp:posOffset>3924300</wp:posOffset>
                </wp:positionH>
                <wp:positionV relativeFrom="paragraph">
                  <wp:posOffset>13970</wp:posOffset>
                </wp:positionV>
                <wp:extent cx="1104900" cy="649605"/>
                <wp:effectExtent l="0" t="0" r="19050" b="17145"/>
                <wp:wrapNone/>
                <wp:docPr id="3262" name="Rectangle 3262"/>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BCE2AFC" w14:textId="77777777" w:rsidR="00944514" w:rsidRDefault="00944514" w:rsidP="00583BEA">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BA803" id="Rectangle 3262" o:spid="_x0000_s2711" style="position:absolute;margin-left:309pt;margin-top:1.1pt;width:87pt;height:51.15pt;z-index:2561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" fillcolor="#c0504d [3205]" strokecolor="#243f60 [1604]" strokeweight="1pt">
                <v:textbox>
                  <w:txbxContent>
                    <w:p w14:paraId="4BCE2AFC" w14:textId="77777777" w:rsidR="00944514" w:rsidRDefault="00944514" w:rsidP="00583BEA">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175104" behindDoc="0" locked="0" layoutInCell="1" allowOverlap="1" wp14:anchorId="16B02723" wp14:editId="7EDA29DA">
                <wp:simplePos x="0" y="0"/>
                <wp:positionH relativeFrom="column">
                  <wp:posOffset>2296160</wp:posOffset>
                </wp:positionH>
                <wp:positionV relativeFrom="paragraph">
                  <wp:posOffset>8890</wp:posOffset>
                </wp:positionV>
                <wp:extent cx="1143000" cy="640080"/>
                <wp:effectExtent l="0" t="0" r="19050" b="26670"/>
                <wp:wrapNone/>
                <wp:docPr id="3263" name="Rectangle 326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16E1677" w14:textId="77777777" w:rsidR="00944514" w:rsidRDefault="00944514" w:rsidP="00583BEA">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B02723" id="Rectangle 3263" o:spid="_x0000_s2712" style="position:absolute;margin-left:180.8pt;margin-top:.7pt;width:90pt;height:50.4pt;z-index:25617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" fillcolor="#c0504d [3205]" strokecolor="#5a5a5a [2109]" strokeweight="1pt">
                <v:textbox>
                  <w:txbxContent>
                    <w:p w14:paraId="116E1677" w14:textId="77777777" w:rsidR="00944514" w:rsidRDefault="00944514" w:rsidP="00583BEA">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176128" behindDoc="0" locked="0" layoutInCell="1" allowOverlap="1" wp14:anchorId="12847C9F" wp14:editId="7FAD8CF1">
                <wp:simplePos x="0" y="0"/>
                <wp:positionH relativeFrom="rightMargin">
                  <wp:align>left</wp:align>
                </wp:positionH>
                <wp:positionV relativeFrom="paragraph">
                  <wp:posOffset>9524</wp:posOffset>
                </wp:positionV>
                <wp:extent cx="731520" cy="638175"/>
                <wp:effectExtent l="0" t="0" r="11430" b="28575"/>
                <wp:wrapNone/>
                <wp:docPr id="3264" name="Rectangle 326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E6FD02A" w14:textId="77777777" w:rsidR="00944514" w:rsidRDefault="00944514" w:rsidP="00583BEA">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7C9F" id="Rectangle 3264" o:spid="_x0000_s2713" style="position:absolute;margin-left:0;margin-top:.75pt;width:57.6pt;height:50.25pt;z-index:25617612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mpcf&#10;xL0CAADYBQAADgAAAAAAAAAAAAAAAAAuAgAAZHJzL2Uyb0RvYy54bWxQSwECLQAUAAYACAAAACEA&#10;F5NBw90AAAAGAQAADwAAAAAAAAAAAAAAAAAXBQAAZHJzL2Rvd25yZXYueG1sUEsFBgAAAAAEAAQA&#10;8wAAACEGAAAAAA==&#10;" fillcolor="#8064a2 [3207]" strokecolor="#5a5a5a [2109]" strokeweight="1pt">
                <v:textbox>
                  <w:txbxContent>
                    <w:p w14:paraId="5E6FD02A" w14:textId="77777777" w:rsidR="00944514" w:rsidRDefault="00944514" w:rsidP="00583BEA">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173056" behindDoc="0" locked="0" layoutInCell="1" allowOverlap="1" wp14:anchorId="4004E7B2" wp14:editId="1739721B">
                <wp:simplePos x="0" y="0"/>
                <wp:positionH relativeFrom="margin">
                  <wp:posOffset>-323850</wp:posOffset>
                </wp:positionH>
                <wp:positionV relativeFrom="paragraph">
                  <wp:posOffset>8890</wp:posOffset>
                </wp:positionV>
                <wp:extent cx="822325" cy="640080"/>
                <wp:effectExtent l="0" t="0" r="15875" b="26670"/>
                <wp:wrapNone/>
                <wp:docPr id="3265" name="Rectangle 326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A93D10" w14:textId="77777777" w:rsidR="00944514" w:rsidRDefault="00944514" w:rsidP="00583BEA">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4E7B2" id="Rectangle 3265" o:spid="_x0000_s2714" style="position:absolute;margin-left:-25.5pt;margin-top:.7pt;width:64.75pt;height:50.4pt;z-index:25617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N0coXPEAgAADwYAAA4AAAAAAAAAAAAAAAAALgIAAGRycy9lMm9Eb2MueG1sUEsBAi0A&#10;FAAGAAgAAAAhAIccbzrgAAAACAEAAA8AAAAAAAAAAAAAAAAAHgUAAGRycy9kb3ducmV2LnhtbFBL&#10;BQYAAAAABAAEAPMAAAArBgAAAAA=&#10;" fillcolor="#f79646 [3209]" strokecolor="#5a5a5a [2109]" strokeweight="1pt">
                <v:textbox>
                  <w:txbxContent>
                    <w:p w14:paraId="2CA93D10" w14:textId="77777777" w:rsidR="00944514" w:rsidRDefault="00944514" w:rsidP="00583BEA">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174080" behindDoc="0" locked="0" layoutInCell="1" allowOverlap="1" wp14:anchorId="11DB3281" wp14:editId="212D3749">
                <wp:simplePos x="0" y="0"/>
                <wp:positionH relativeFrom="column">
                  <wp:posOffset>1000760</wp:posOffset>
                </wp:positionH>
                <wp:positionV relativeFrom="paragraph">
                  <wp:posOffset>8890</wp:posOffset>
                </wp:positionV>
                <wp:extent cx="828675" cy="640080"/>
                <wp:effectExtent l="0" t="0" r="28575" b="26670"/>
                <wp:wrapNone/>
                <wp:docPr id="3266" name="Rectangle 326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37CE8489" w14:textId="77777777" w:rsidR="00944514" w:rsidRDefault="00944514" w:rsidP="00583BEA">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B3281" id="Rectangle 3266" o:spid="_x0000_s2715" style="position:absolute;margin-left:78.8pt;margin-top:.7pt;width:65.25pt;height:50.4pt;z-index:2561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" fillcolor="#4f81bd [3204]" strokecolor="#5a5a5a [2109]" strokeweight="1pt">
                <v:textbox>
                  <w:txbxContent>
                    <w:p w14:paraId="37CE8489" w14:textId="77777777" w:rsidR="00944514" w:rsidRDefault="00944514" w:rsidP="00583BEA">
                      <w:pPr>
                        <w:jc w:val="center"/>
                      </w:pPr>
                      <w:r>
                        <w:t>Legato App</w:t>
                      </w:r>
                    </w:p>
                  </w:txbxContent>
                </v:textbox>
              </v:rect>
            </w:pict>
          </mc:Fallback>
        </mc:AlternateContent>
      </w:r>
    </w:p>
    <w:p w14:paraId="34A250D0" w14:textId="77777777" w:rsidR="00583BEA" w:rsidRDefault="00583BEA" w:rsidP="00583BEA"/>
    <w:p w14:paraId="52031061" w14:textId="77777777" w:rsidR="00583BEA" w:rsidRDefault="00583BEA" w:rsidP="00583BEA">
      <w:r w:rsidRPr="00215EAC">
        <w:rPr>
          <w:rFonts w:ascii="Arial" w:hAnsi="Arial" w:cs="Arial"/>
          <w:noProof/>
          <w:lang w:val="en-US"/>
        </w:rPr>
        <mc:AlternateContent>
          <mc:Choice Requires="wps">
            <w:drawing>
              <wp:anchor distT="0" distB="0" distL="114300" distR="114300" simplePos="0" relativeHeight="256180224" behindDoc="0" locked="0" layoutInCell="1" allowOverlap="1" wp14:anchorId="5EAEBCBE" wp14:editId="708B9AF7">
                <wp:simplePos x="0" y="0"/>
                <wp:positionH relativeFrom="column">
                  <wp:posOffset>5876925</wp:posOffset>
                </wp:positionH>
                <wp:positionV relativeFrom="paragraph">
                  <wp:posOffset>275590</wp:posOffset>
                </wp:positionV>
                <wp:extent cx="0" cy="7010400"/>
                <wp:effectExtent l="0" t="0" r="19050" b="19050"/>
                <wp:wrapNone/>
                <wp:docPr id="3267" name="Straight Connector 3267"/>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90DCA" id="Straight Connector 3267" o:spid="_x0000_s1026" style="position:absolute;flip:x;z-index:2561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vvzbO8QBAADTAwAADgAAAAAAAAAAAAAA&#10;AAAuAgAAZHJzL2Uyb0RvYy54bWxQSwECLQAUAAYACAAAACEAcvwXnt0AAAALAQAADwAAAAAAAAAA&#10;AAAAAAAeBAAAZHJzL2Rvd25yZXYueG1sUEsFBgAAAAAEAAQA8wAAACgFAAAAAA==&#10;" strokecolor="#4579b8 [3044]"/>
            </w:pict>
          </mc:Fallback>
        </mc:AlternateContent>
      </w:r>
    </w:p>
    <w:p w14:paraId="5A984AC1" w14:textId="77777777" w:rsidR="00583BEA" w:rsidRDefault="00583BEA" w:rsidP="00583BEA">
      <w:r w:rsidRPr="00F813A2">
        <w:rPr>
          <w:noProof/>
          <w:lang w:val="en-US"/>
        </w:rPr>
        <mc:AlternateContent>
          <mc:Choice Requires="wps">
            <w:drawing>
              <wp:anchor distT="0" distB="0" distL="114300" distR="114300" simplePos="0" relativeHeight="256183296" behindDoc="0" locked="0" layoutInCell="1" allowOverlap="1" wp14:anchorId="36C4DCAF" wp14:editId="3952EF3B">
                <wp:simplePos x="0" y="0"/>
                <wp:positionH relativeFrom="column">
                  <wp:posOffset>4572000</wp:posOffset>
                </wp:positionH>
                <wp:positionV relativeFrom="paragraph">
                  <wp:posOffset>100965</wp:posOffset>
                </wp:positionV>
                <wp:extent cx="0" cy="6991350"/>
                <wp:effectExtent l="0" t="0" r="19050" b="19050"/>
                <wp:wrapNone/>
                <wp:docPr id="3268" name="Straight Connector 326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5F46B" id="Straight Connector 3268" o:spid="_x0000_s1026" style="position:absolute;z-index:2561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AvnMfq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179200" behindDoc="0" locked="0" layoutInCell="1" allowOverlap="1" wp14:anchorId="3DB0731D" wp14:editId="353D00B8">
                <wp:simplePos x="0" y="0"/>
                <wp:positionH relativeFrom="column">
                  <wp:posOffset>2809240</wp:posOffset>
                </wp:positionH>
                <wp:positionV relativeFrom="paragraph">
                  <wp:posOffset>91440</wp:posOffset>
                </wp:positionV>
                <wp:extent cx="0" cy="6962775"/>
                <wp:effectExtent l="0" t="0" r="19050" b="28575"/>
                <wp:wrapNone/>
                <wp:docPr id="3269" name="Straight Connector 3269"/>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F77D0" id="Straight Connector 3269" o:spid="_x0000_s1026" style="position:absolute;z-index:2561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" strokecolor="#4579b8 [3044]"/>
            </w:pict>
          </mc:Fallback>
        </mc:AlternateContent>
      </w:r>
      <w:r w:rsidRPr="00FB0354">
        <w:rPr>
          <w:noProof/>
          <w:lang w:val="en-US"/>
        </w:rPr>
        <mc:AlternateContent>
          <mc:Choice Requires="wps">
            <w:drawing>
              <wp:anchor distT="0" distB="0" distL="114300" distR="114300" simplePos="0" relativeHeight="256181248" behindDoc="0" locked="0" layoutInCell="1" allowOverlap="1" wp14:anchorId="00515CE1" wp14:editId="4C64C289">
                <wp:simplePos x="0" y="0"/>
                <wp:positionH relativeFrom="column">
                  <wp:posOffset>1190625</wp:posOffset>
                </wp:positionH>
                <wp:positionV relativeFrom="paragraph">
                  <wp:posOffset>2660015</wp:posOffset>
                </wp:positionV>
                <wp:extent cx="523875" cy="314325"/>
                <wp:effectExtent l="0" t="0" r="9525" b="9525"/>
                <wp:wrapNone/>
                <wp:docPr id="3270" name="Rounded Rectangle 3270"/>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D9AA67C" w14:textId="77777777" w:rsidR="00944514" w:rsidRPr="00B6176C" w:rsidRDefault="00944514" w:rsidP="00583BEA">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15CE1" id="Rounded Rectangle 3270" o:spid="_x0000_s2716" style="position:absolute;margin-left:93.75pt;margin-top:209.45pt;width:41.25pt;height:24.75pt;z-index:2561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" fillcolor="white [3201]" stroked="f" strokeweight="2pt">
                <v:textbox>
                  <w:txbxContent>
                    <w:p w14:paraId="2D9AA67C" w14:textId="77777777" w:rsidR="00944514" w:rsidRPr="00B6176C" w:rsidRDefault="00944514" w:rsidP="00583BEA">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6178176" behindDoc="0" locked="0" layoutInCell="1" allowOverlap="1" wp14:anchorId="5087CE59" wp14:editId="050406A0">
                <wp:simplePos x="0" y="0"/>
                <wp:positionH relativeFrom="column">
                  <wp:posOffset>1447800</wp:posOffset>
                </wp:positionH>
                <wp:positionV relativeFrom="paragraph">
                  <wp:posOffset>89535</wp:posOffset>
                </wp:positionV>
                <wp:extent cx="0" cy="6991350"/>
                <wp:effectExtent l="0" t="0" r="19050" b="19050"/>
                <wp:wrapNone/>
                <wp:docPr id="3271" name="Straight Connector 3271"/>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01E34" id="Straight Connector 3271" o:spid="_x0000_s1026" style="position:absolute;z-index:2561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2CUaBr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177152" behindDoc="0" locked="0" layoutInCell="1" allowOverlap="1" wp14:anchorId="067ED6E2" wp14:editId="4B065CC4">
                <wp:simplePos x="0" y="0"/>
                <wp:positionH relativeFrom="column">
                  <wp:posOffset>95250</wp:posOffset>
                </wp:positionH>
                <wp:positionV relativeFrom="paragraph">
                  <wp:posOffset>80010</wp:posOffset>
                </wp:positionV>
                <wp:extent cx="0" cy="7000875"/>
                <wp:effectExtent l="0" t="0" r="19050" b="28575"/>
                <wp:wrapNone/>
                <wp:docPr id="3272" name="Straight Connector 3272"/>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973D32" id="Straight Connector 3272" o:spid="_x0000_s1026" style="position:absolute;flip:x;z-index:2561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C0yFtKwwEAANMDAAAOAAAAAAAAAAAAAAAAAC4C&#10;AABkcnMvZTJvRG9jLnhtbFBLAQItABQABgAIAAAAIQC7eb0X2gAAAAkBAAAPAAAAAAAAAAAAAAAA&#10;AB0EAABkcnMvZG93bnJldi54bWxQSwUGAAAAAAQABADzAAAAJAUAAAAA&#10;" strokecolor="#4579b8 [3044]"/>
            </w:pict>
          </mc:Fallback>
        </mc:AlternateContent>
      </w:r>
    </w:p>
    <w:p w14:paraId="1F78AF13" w14:textId="77777777" w:rsidR="00583BEA" w:rsidRDefault="00583BEA" w:rsidP="00583BEA">
      <w:r w:rsidRPr="00161089">
        <w:rPr>
          <w:rFonts w:asciiTheme="minorHAnsi" w:hAnsiTheme="minorHAnsi" w:cs="Arial"/>
          <w:noProof/>
          <w:sz w:val="20"/>
          <w:lang w:val="en-US"/>
        </w:rPr>
        <mc:AlternateContent>
          <mc:Choice Requires="wps">
            <w:drawing>
              <wp:anchor distT="0" distB="0" distL="114300" distR="114300" simplePos="0" relativeHeight="256195584" behindDoc="0" locked="0" layoutInCell="1" allowOverlap="1" wp14:anchorId="4E219BAD" wp14:editId="7A5E18D5">
                <wp:simplePos x="0" y="0"/>
                <wp:positionH relativeFrom="column">
                  <wp:posOffset>542925</wp:posOffset>
                </wp:positionH>
                <wp:positionV relativeFrom="paragraph">
                  <wp:posOffset>91440</wp:posOffset>
                </wp:positionV>
                <wp:extent cx="1800225" cy="1333500"/>
                <wp:effectExtent l="0" t="0" r="28575" b="19050"/>
                <wp:wrapNone/>
                <wp:docPr id="3273" name="Diamond 3273"/>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44169A2" w14:textId="77777777" w:rsidR="00944514" w:rsidRPr="00003244" w:rsidRDefault="00944514" w:rsidP="00583BEA">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19BAD" id="Diamond 3273" o:spid="_x0000_s2717" type="#_x0000_t4" style="position:absolute;margin-left:42.75pt;margin-top:7.2pt;width:141.75pt;height:105pt;z-index:2561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" fillcolor="white [3201]" strokecolor="#4f81bd [3204]" strokeweight="1pt">
                <v:textbox>
                  <w:txbxContent>
                    <w:p w14:paraId="744169A2" w14:textId="77777777" w:rsidR="00944514" w:rsidRPr="00003244" w:rsidRDefault="00944514" w:rsidP="00583BEA">
                      <w:pPr>
                        <w:jc w:val="center"/>
                        <w:rPr>
                          <w:rFonts w:ascii="Arial" w:hAnsi="Arial" w:cs="Arial"/>
                          <w:sz w:val="20"/>
                        </w:rPr>
                      </w:pPr>
                      <w:r>
                        <w:rPr>
                          <w:rFonts w:ascii="Arial" w:hAnsi="Arial" w:cs="Arial"/>
                          <w:sz w:val="20"/>
                        </w:rPr>
                        <w:t>If CMD_TYPE_PARA</w:t>
                      </w:r>
                    </w:p>
                  </w:txbxContent>
                </v:textbox>
              </v:shape>
            </w:pict>
          </mc:Fallback>
        </mc:AlternateContent>
      </w:r>
    </w:p>
    <w:p w14:paraId="73E12106" w14:textId="77777777" w:rsidR="00583BEA" w:rsidRDefault="00583BEA" w:rsidP="00583BEA"/>
    <w:p w14:paraId="1EBCDB11" w14:textId="77777777" w:rsidR="00583BEA" w:rsidRDefault="00583BEA" w:rsidP="00583BEA">
      <w:r>
        <w:t xml:space="preserve">                                                                     </w:t>
      </w:r>
    </w:p>
    <w:p w14:paraId="4E2CE6A1" w14:textId="77777777" w:rsidR="00583BEA" w:rsidRDefault="00583BEA" w:rsidP="00583BEA">
      <w:r>
        <w:t xml:space="preserve">        No</w:t>
      </w:r>
    </w:p>
    <w:p w14:paraId="2B9884F5" w14:textId="77777777" w:rsidR="00583BEA" w:rsidRDefault="00583BEA" w:rsidP="00583BEA">
      <w:r>
        <w:rPr>
          <w:noProof/>
          <w:lang w:val="en-US"/>
        </w:rPr>
        <mc:AlternateContent>
          <mc:Choice Requires="wps">
            <w:drawing>
              <wp:anchor distT="0" distB="0" distL="114300" distR="114300" simplePos="0" relativeHeight="256205824" behindDoc="0" locked="0" layoutInCell="1" allowOverlap="1" wp14:anchorId="06EB8D2E" wp14:editId="1593E379">
                <wp:simplePos x="0" y="0"/>
                <wp:positionH relativeFrom="column">
                  <wp:posOffset>114300</wp:posOffset>
                </wp:positionH>
                <wp:positionV relativeFrom="paragraph">
                  <wp:posOffset>20955</wp:posOffset>
                </wp:positionV>
                <wp:extent cx="466725" cy="0"/>
                <wp:effectExtent l="38100" t="76200" r="0" b="95250"/>
                <wp:wrapNone/>
                <wp:docPr id="3274" name="Straight Arrow Connector 3274"/>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BC9653" id="Straight Arrow Connector 3274" o:spid="_x0000_s1026" type="#_x0000_t32" style="position:absolute;margin-left:9pt;margin-top:1.65pt;width:36.75pt;height:0;flip:x;z-index:25620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" strokecolor="#4579b8 [3044]">
                <v:stroke endarrow="block"/>
              </v:shape>
            </w:pict>
          </mc:Fallback>
        </mc:AlternateContent>
      </w:r>
    </w:p>
    <w:p w14:paraId="15317603" w14:textId="77777777" w:rsidR="00583BEA" w:rsidRPr="008C4CC9" w:rsidRDefault="00583BEA" w:rsidP="00583BEA">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2588FDC0" w14:textId="77777777" w:rsidR="00583BEA" w:rsidRPr="008C4CC9" w:rsidRDefault="00583BEA" w:rsidP="00583BEA">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137B6C1F" w14:textId="77777777" w:rsidR="00583BEA" w:rsidRPr="008C4CC9" w:rsidRDefault="00583BEA" w:rsidP="00583BEA">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00EF8BAD" w14:textId="77777777" w:rsidR="00583BEA" w:rsidRDefault="00583BEA" w:rsidP="00583BEA">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t xml:space="preserve">                                            </w:t>
      </w:r>
    </w:p>
    <w:p w14:paraId="00CE17FC" w14:textId="77777777" w:rsidR="00583BEA" w:rsidRDefault="00583BEA" w:rsidP="00583BEA">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6196608" behindDoc="0" locked="0" layoutInCell="1" allowOverlap="1" wp14:anchorId="658A508D" wp14:editId="064128E3">
                <wp:simplePos x="0" y="0"/>
                <wp:positionH relativeFrom="column">
                  <wp:posOffset>721360</wp:posOffset>
                </wp:positionH>
                <wp:positionV relativeFrom="paragraph">
                  <wp:posOffset>19050</wp:posOffset>
                </wp:positionV>
                <wp:extent cx="1449238" cy="1262643"/>
                <wp:effectExtent l="0" t="0" r="17780" b="13970"/>
                <wp:wrapNone/>
                <wp:docPr id="3275" name="Diamond 3275"/>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A461859" w14:textId="77777777" w:rsidR="00944514" w:rsidRPr="00FF4556" w:rsidRDefault="00944514" w:rsidP="00583BEA">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A508D" id="Diamond 3275" o:spid="_x0000_s2718" type="#_x0000_t4" style="position:absolute;margin-left:56.8pt;margin-top:1.5pt;width:114.1pt;height:99.4pt;z-index:2561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" fillcolor="white [3201]" strokecolor="#4f81bd [3204]" strokeweight="0">
                <v:textbox>
                  <w:txbxContent>
                    <w:p w14:paraId="6A461859" w14:textId="77777777" w:rsidR="00944514" w:rsidRPr="00FF4556" w:rsidRDefault="00944514" w:rsidP="00583BEA">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7D7AD17F" w14:textId="77777777" w:rsidR="00583BEA" w:rsidRDefault="00583BEA" w:rsidP="00583BEA">
      <w:r>
        <w:t xml:space="preserve">        </w:t>
      </w:r>
    </w:p>
    <w:p w14:paraId="6BC3EE41" w14:textId="77777777" w:rsidR="00583BEA" w:rsidRDefault="00583BEA" w:rsidP="00583BEA">
      <w:r>
        <w:t xml:space="preserve">            </w:t>
      </w:r>
      <w:r w:rsidRPr="00FF4556">
        <w:rPr>
          <w:rFonts w:asciiTheme="minorHAnsi" w:hAnsiTheme="minorHAnsi" w:cs="Arial"/>
          <w:szCs w:val="24"/>
        </w:rPr>
        <w:t>No</w:t>
      </w:r>
    </w:p>
    <w:p w14:paraId="56982188" w14:textId="77777777" w:rsidR="00583BEA" w:rsidRDefault="00583BEA" w:rsidP="00583BEA">
      <w:r>
        <w:rPr>
          <w:noProof/>
          <w:lang w:val="en-US"/>
        </w:rPr>
        <mc:AlternateContent>
          <mc:Choice Requires="wps">
            <w:drawing>
              <wp:anchor distT="0" distB="0" distL="114300" distR="114300" simplePos="0" relativeHeight="256197632" behindDoc="0" locked="0" layoutInCell="1" allowOverlap="1" wp14:anchorId="0CCA4304" wp14:editId="4679ACEC">
                <wp:simplePos x="0" y="0"/>
                <wp:positionH relativeFrom="column">
                  <wp:posOffset>85725</wp:posOffset>
                </wp:positionH>
                <wp:positionV relativeFrom="paragraph">
                  <wp:posOffset>135255</wp:posOffset>
                </wp:positionV>
                <wp:extent cx="657225" cy="0"/>
                <wp:effectExtent l="38100" t="76200" r="0" b="95250"/>
                <wp:wrapNone/>
                <wp:docPr id="3276" name="Straight Arrow Connector 3276"/>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9CEFD1" id="Straight Arrow Connector 3276" o:spid="_x0000_s1026" type="#_x0000_t32" style="position:absolute;margin-left:6.75pt;margin-top:10.65pt;width:51.75pt;height:0;flip:x;z-index:25619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" strokecolor="#4579b8 [3044]">
                <v:stroke endarrow="block"/>
              </v:shape>
            </w:pict>
          </mc:Fallback>
        </mc:AlternateContent>
      </w:r>
    </w:p>
    <w:p w14:paraId="254B4A3B" w14:textId="77777777" w:rsidR="00583BEA" w:rsidRPr="008C4CC9" w:rsidRDefault="00583BEA" w:rsidP="00583BEA">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546B7B85" w14:textId="77777777" w:rsidR="00583BEA" w:rsidRPr="008C4CC9" w:rsidRDefault="00583BEA" w:rsidP="00583BEA">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3A6E7F19" w14:textId="01E89C21" w:rsidR="00583BEA" w:rsidRPr="008C4CC9" w:rsidRDefault="00583BEA" w:rsidP="00583BEA">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C0EBD7F" w14:textId="05A64C2B" w:rsidR="00583BEA" w:rsidRPr="00192F37" w:rsidRDefault="00583BEA" w:rsidP="00583BEA">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1C03A1D1" w14:textId="7294E097" w:rsidR="009725D1" w:rsidRDefault="007C3F8E" w:rsidP="009725D1">
      <w:pPr>
        <w:tabs>
          <w:tab w:val="left" w:pos="2055"/>
        </w:tabs>
      </w:pPr>
      <w:r w:rsidRPr="00AF3895">
        <w:rPr>
          <w:noProof/>
          <w:lang w:val="en-US"/>
        </w:rPr>
        <mc:AlternateContent>
          <mc:Choice Requires="wps">
            <w:drawing>
              <wp:anchor distT="0" distB="0" distL="114300" distR="114300" simplePos="0" relativeHeight="256215040" behindDoc="0" locked="0" layoutInCell="1" allowOverlap="1" wp14:anchorId="10EE7A8B" wp14:editId="41868A29">
                <wp:simplePos x="0" y="0"/>
                <wp:positionH relativeFrom="column">
                  <wp:posOffset>498475</wp:posOffset>
                </wp:positionH>
                <wp:positionV relativeFrom="paragraph">
                  <wp:posOffset>6350</wp:posOffset>
                </wp:positionV>
                <wp:extent cx="1920875" cy="1381125"/>
                <wp:effectExtent l="0" t="0" r="22225" b="28575"/>
                <wp:wrapNone/>
                <wp:docPr id="3297" name="Diamond 3297"/>
                <wp:cNvGraphicFramePr/>
                <a:graphic xmlns:a="http://schemas.openxmlformats.org/drawingml/2006/main">
                  <a:graphicData uri="http://schemas.microsoft.com/office/word/2010/wordprocessingShape">
                    <wps:wsp>
                      <wps:cNvSpPr/>
                      <wps:spPr>
                        <a:xfrm>
                          <a:off x="0" y="0"/>
                          <a:ext cx="1920875" cy="13811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101A881" w14:textId="77777777" w:rsidR="00944514" w:rsidRPr="005761E7" w:rsidRDefault="00944514" w:rsidP="009725D1">
                            <w:pPr>
                              <w:jc w:val="center"/>
                            </w:pPr>
                            <w:r>
                              <w:t>Check file data using le_fs_Exist()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E7A8B" id="Diamond 3297" o:spid="_x0000_s2719" type="#_x0000_t4" style="position:absolute;margin-left:39.25pt;margin-top:.5pt;width:151.25pt;height:108.75pt;z-index:2562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" fillcolor="white [3201]" strokecolor="#4f81bd [3204]" strokeweight="1pt">
                <v:textbox>
                  <w:txbxContent>
                    <w:p w14:paraId="0101A881" w14:textId="77777777" w:rsidR="00944514" w:rsidRPr="005761E7" w:rsidRDefault="00944514" w:rsidP="009725D1">
                      <w:pPr>
                        <w:jc w:val="center"/>
                      </w:pPr>
                      <w:r>
                        <w:t>Check file data using le_fs_Exist() API</w:t>
                      </w:r>
                    </w:p>
                  </w:txbxContent>
                </v:textbox>
              </v:shape>
            </w:pict>
          </mc:Fallback>
        </mc:AlternateContent>
      </w:r>
    </w:p>
    <w:p w14:paraId="095C7E44" w14:textId="77777777" w:rsidR="007C3F8E" w:rsidRDefault="007C3F8E" w:rsidP="009725D1">
      <w:pPr>
        <w:tabs>
          <w:tab w:val="left" w:pos="2055"/>
        </w:tabs>
      </w:pPr>
    </w:p>
    <w:p w14:paraId="07A8A2A2" w14:textId="6B000F11" w:rsidR="007C3F8E" w:rsidRDefault="007C3F8E" w:rsidP="009725D1">
      <w:pPr>
        <w:tabs>
          <w:tab w:val="left" w:pos="2055"/>
        </w:tabs>
      </w:pPr>
      <w:r>
        <w:t xml:space="preserve">       No</w:t>
      </w:r>
    </w:p>
    <w:p w14:paraId="5C106700" w14:textId="53FA2170" w:rsidR="007C3F8E" w:rsidRDefault="007C3F8E" w:rsidP="009725D1">
      <w:pPr>
        <w:tabs>
          <w:tab w:val="left" w:pos="2055"/>
        </w:tabs>
      </w:pPr>
      <w:r>
        <w:rPr>
          <w:noProof/>
          <w:lang w:val="en-US"/>
        </w:rPr>
        <mc:AlternateContent>
          <mc:Choice Requires="wps">
            <w:drawing>
              <wp:anchor distT="0" distB="0" distL="114300" distR="114300" simplePos="0" relativeHeight="256216064" behindDoc="0" locked="0" layoutInCell="1" allowOverlap="1" wp14:anchorId="5ED39D29" wp14:editId="5C7FB502">
                <wp:simplePos x="0" y="0"/>
                <wp:positionH relativeFrom="column">
                  <wp:posOffset>85725</wp:posOffset>
                </wp:positionH>
                <wp:positionV relativeFrom="paragraph">
                  <wp:posOffset>151765</wp:posOffset>
                </wp:positionV>
                <wp:extent cx="400050" cy="0"/>
                <wp:effectExtent l="38100" t="76200" r="0" b="95250"/>
                <wp:wrapNone/>
                <wp:docPr id="3298" name="Straight Arrow Connector 3298"/>
                <wp:cNvGraphicFramePr/>
                <a:graphic xmlns:a="http://schemas.openxmlformats.org/drawingml/2006/main">
                  <a:graphicData uri="http://schemas.microsoft.com/office/word/2010/wordprocessingShape">
                    <wps:wsp>
                      <wps:cNvCnPr/>
                      <wps:spPr>
                        <a:xfrm flipH="1">
                          <a:off x="0" y="0"/>
                          <a:ext cx="400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82F978" id="Straight Arrow Connector 3298" o:spid="_x0000_s1026" type="#_x0000_t32" style="position:absolute;margin-left:6.75pt;margin-top:11.95pt;width:31.5pt;height:0;flip:x;z-index:25621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" strokecolor="#4579b8 [3044]">
                <v:stroke endarrow="block"/>
              </v:shape>
            </w:pict>
          </mc:Fallback>
        </mc:AlternateContent>
      </w:r>
      <w:r>
        <w:t xml:space="preserve">          </w:t>
      </w:r>
    </w:p>
    <w:p w14:paraId="3B0F58B4" w14:textId="27C62F05" w:rsidR="007C3F8E" w:rsidRDefault="007C3F8E" w:rsidP="007C3F8E">
      <w:r>
        <w:t xml:space="preserve">      send</w:t>
      </w:r>
    </w:p>
    <w:p w14:paraId="56CAD678" w14:textId="77777777" w:rsidR="007C3F8E" w:rsidRDefault="007C3F8E" w:rsidP="007C3F8E">
      <w:r>
        <w:t xml:space="preserve">      final </w:t>
      </w:r>
    </w:p>
    <w:p w14:paraId="38AB6337" w14:textId="77777777" w:rsidR="007C3F8E" w:rsidRDefault="007C3F8E" w:rsidP="007C3F8E">
      <w:r>
        <w:t xml:space="preserve">      response as</w:t>
      </w:r>
    </w:p>
    <w:p w14:paraId="3E9294B5" w14:textId="4CBF1923" w:rsidR="007C3F8E" w:rsidRDefault="007C3F8E" w:rsidP="007C3F8E">
      <w:r>
        <w:t xml:space="preserve">      “OK”</w:t>
      </w:r>
    </w:p>
    <w:p w14:paraId="10ED7D20" w14:textId="206F482F" w:rsidR="007C3F8E" w:rsidRDefault="007C3F8E" w:rsidP="009725D1">
      <w:pPr>
        <w:tabs>
          <w:tab w:val="left" w:pos="2055"/>
        </w:tabs>
      </w:pPr>
      <w:r>
        <w:t xml:space="preserve">                                   Yes          Delete the file data using le_fs_Delete() API</w:t>
      </w:r>
    </w:p>
    <w:p w14:paraId="1FF0B779" w14:textId="782E3A31" w:rsidR="007C3F8E" w:rsidRDefault="007C3F8E" w:rsidP="009725D1">
      <w:pPr>
        <w:tabs>
          <w:tab w:val="left" w:pos="2055"/>
        </w:tabs>
      </w:pPr>
      <w:r>
        <w:rPr>
          <w:noProof/>
          <w:lang w:val="en-US"/>
        </w:rPr>
        <mc:AlternateContent>
          <mc:Choice Requires="wps">
            <w:drawing>
              <wp:anchor distT="0" distB="0" distL="114300" distR="114300" simplePos="0" relativeHeight="256217088" behindDoc="0" locked="0" layoutInCell="1" allowOverlap="1" wp14:anchorId="207B64AF" wp14:editId="1BFF6FE8">
                <wp:simplePos x="0" y="0"/>
                <wp:positionH relativeFrom="column">
                  <wp:posOffset>1428750</wp:posOffset>
                </wp:positionH>
                <wp:positionV relativeFrom="paragraph">
                  <wp:posOffset>126365</wp:posOffset>
                </wp:positionV>
                <wp:extent cx="3162300" cy="0"/>
                <wp:effectExtent l="0" t="76200" r="19050" b="95250"/>
                <wp:wrapNone/>
                <wp:docPr id="3299" name="Straight Arrow Connector 3299"/>
                <wp:cNvGraphicFramePr/>
                <a:graphic xmlns:a="http://schemas.openxmlformats.org/drawingml/2006/main">
                  <a:graphicData uri="http://schemas.microsoft.com/office/word/2010/wordprocessingShape">
                    <wps:wsp>
                      <wps:cNvCnPr/>
                      <wps:spPr>
                        <a:xfrm>
                          <a:off x="0" y="0"/>
                          <a:ext cx="3162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578F90" id="Straight Arrow Connector 3299" o:spid="_x0000_s1026" type="#_x0000_t32" style="position:absolute;margin-left:112.5pt;margin-top:9.95pt;width:249pt;height:0;z-index:25621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" strokecolor="#4579b8 [3044]">
                <v:stroke endarrow="block"/>
              </v:shape>
            </w:pict>
          </mc:Fallback>
        </mc:AlternateContent>
      </w:r>
    </w:p>
    <w:p w14:paraId="055F76B2" w14:textId="50D5F3C3" w:rsidR="009725D1" w:rsidRDefault="009725D1" w:rsidP="009725D1">
      <w:pPr>
        <w:tabs>
          <w:tab w:val="left" w:pos="2055"/>
        </w:tabs>
      </w:pPr>
    </w:p>
    <w:p w14:paraId="3AF56777" w14:textId="77777777" w:rsidR="009725D1" w:rsidRDefault="009725D1" w:rsidP="009725D1">
      <w:pPr>
        <w:tabs>
          <w:tab w:val="left" w:pos="2055"/>
        </w:tabs>
      </w:pPr>
    </w:p>
    <w:p w14:paraId="3E0DDB78" w14:textId="77777777" w:rsidR="00583BEA" w:rsidRDefault="00583BEA" w:rsidP="00583BEA">
      <w:r>
        <w:rPr>
          <w:noProof/>
          <w:lang w:val="en-US"/>
        </w:rPr>
        <mc:AlternateContent>
          <mc:Choice Requires="wps">
            <w:drawing>
              <wp:anchor distT="0" distB="0" distL="114300" distR="114300" simplePos="0" relativeHeight="256199680" behindDoc="0" locked="0" layoutInCell="1" allowOverlap="1" wp14:anchorId="3A0EDD1D" wp14:editId="67457D2C">
                <wp:simplePos x="0" y="0"/>
                <wp:positionH relativeFrom="column">
                  <wp:posOffset>95250</wp:posOffset>
                </wp:positionH>
                <wp:positionV relativeFrom="paragraph">
                  <wp:posOffset>19685</wp:posOffset>
                </wp:positionV>
                <wp:extent cx="1352550" cy="0"/>
                <wp:effectExtent l="38100" t="76200" r="0" b="95250"/>
                <wp:wrapNone/>
                <wp:docPr id="3279" name="Straight Arrow Connector 3279"/>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810A3F" id="Straight Arrow Connector 3279" o:spid="_x0000_s1026" type="#_x0000_t32" style="position:absolute;margin-left:7.5pt;margin-top:1.55pt;width:106.5pt;height:0;flip:x;z-index:25619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" strokecolor="#4579b8 [3044]">
                <v:stroke endarrow="block"/>
              </v:shape>
            </w:pict>
          </mc:Fallback>
        </mc:AlternateContent>
      </w:r>
      <w:r>
        <w:t xml:space="preserve">      send</w:t>
      </w:r>
    </w:p>
    <w:p w14:paraId="34A9591F" w14:textId="77777777" w:rsidR="00583BEA" w:rsidRDefault="00583BEA" w:rsidP="00583BEA">
      <w:r>
        <w:t xml:space="preserve">      final </w:t>
      </w:r>
    </w:p>
    <w:p w14:paraId="5FCCBB86" w14:textId="77777777" w:rsidR="00583BEA" w:rsidRDefault="00583BEA" w:rsidP="00583BEA">
      <w:r>
        <w:t xml:space="preserve">      response as “OK”</w:t>
      </w:r>
    </w:p>
    <w:p w14:paraId="4C42E589" w14:textId="74093D5F" w:rsidR="00583BEA" w:rsidRDefault="00583BEA" w:rsidP="00583BEA"/>
    <w:p w14:paraId="2184590E" w14:textId="0B4AD8A3" w:rsidR="007C3F8E" w:rsidRDefault="007C3F8E" w:rsidP="00583BEA"/>
    <w:p w14:paraId="5165A0C9" w14:textId="16BAE052" w:rsidR="007C3F8E" w:rsidRDefault="007C3F8E" w:rsidP="00583BEA"/>
    <w:p w14:paraId="1A3C6B81" w14:textId="7CFE9F9E" w:rsidR="007C3F8E" w:rsidRDefault="007C3F8E" w:rsidP="00583BEA"/>
    <w:p w14:paraId="4F3E7DF0" w14:textId="57B7D7F2" w:rsidR="007C3F8E" w:rsidRDefault="007C3F8E" w:rsidP="00583BEA"/>
    <w:p w14:paraId="7FC36C54" w14:textId="77777777" w:rsidR="007C3F8E" w:rsidRPr="00472800" w:rsidRDefault="007C3F8E" w:rsidP="007C3F8E">
      <w:pPr>
        <w:tabs>
          <w:tab w:val="left" w:pos="6615"/>
        </w:tabs>
        <w:rPr>
          <w:rFonts w:ascii="Arial" w:hAnsi="Arial" w:cs="Arial"/>
          <w:sz w:val="20"/>
        </w:rPr>
      </w:pPr>
    </w:p>
    <w:p w14:paraId="071FC143" w14:textId="77777777" w:rsidR="007C3F8E" w:rsidRDefault="007C3F8E" w:rsidP="007C3F8E">
      <w:r w:rsidRPr="00A96635">
        <w:rPr>
          <w:noProof/>
          <w:lang w:val="en-US"/>
        </w:rPr>
        <mc:AlternateContent>
          <mc:Choice Requires="wps">
            <w:drawing>
              <wp:anchor distT="0" distB="0" distL="114300" distR="114300" simplePos="0" relativeHeight="256222208" behindDoc="0" locked="0" layoutInCell="1" allowOverlap="1" wp14:anchorId="4930EBB7" wp14:editId="74CFAE4F">
                <wp:simplePos x="0" y="0"/>
                <wp:positionH relativeFrom="rightMargin">
                  <wp:posOffset>200025</wp:posOffset>
                </wp:positionH>
                <wp:positionV relativeFrom="paragraph">
                  <wp:posOffset>204470</wp:posOffset>
                </wp:positionV>
                <wp:extent cx="731520" cy="638175"/>
                <wp:effectExtent l="0" t="0" r="11430" b="28575"/>
                <wp:wrapNone/>
                <wp:docPr id="3284" name="Rectangle 328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22C94A" w14:textId="77777777" w:rsidR="00944514" w:rsidRDefault="00944514" w:rsidP="007C3F8E">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0EBB7" id="Rectangle 3284" o:spid="_x0000_s2720" style="position:absolute;margin-left:15.75pt;margin-top:16.1pt;width:57.6pt;height:50.25pt;z-index:2562222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KOXSv29AgAA2AUAAA4AAAAAAAAAAAAAAAAALgIAAGRycy9lMm9Eb2MueG1sUEsBAi0AFAAGAAgA&#10;AAAhAIqlT+HhAAAACQEAAA8AAAAAAAAAAAAAAAAAFwUAAGRycy9kb3ducmV2LnhtbFBLBQYAAAAA&#10;BAAEAPMAAAAlBgAAAAA=&#10;" fillcolor="#8064a2 [3207]" strokecolor="#5a5a5a [2109]" strokeweight="1pt">
                <v:textbox>
                  <w:txbxContent>
                    <w:p w14:paraId="2222C94A" w14:textId="77777777" w:rsidR="00944514" w:rsidRDefault="00944514" w:rsidP="007C3F8E">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223232" behindDoc="0" locked="0" layoutInCell="1" allowOverlap="1" wp14:anchorId="5E5EFCF1" wp14:editId="7D1A8748">
                <wp:simplePos x="0" y="0"/>
                <wp:positionH relativeFrom="margin">
                  <wp:align>right</wp:align>
                </wp:positionH>
                <wp:positionV relativeFrom="paragraph">
                  <wp:posOffset>190500</wp:posOffset>
                </wp:positionV>
                <wp:extent cx="1238250" cy="649605"/>
                <wp:effectExtent l="0" t="0" r="19050" b="17145"/>
                <wp:wrapNone/>
                <wp:docPr id="3285" name="Rectangle 3285"/>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B90E34B" w14:textId="77777777" w:rsidR="00944514" w:rsidRDefault="00944514" w:rsidP="007C3F8E">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EFCF1" id="Rectangle 3285" o:spid="_x0000_s2721" style="position:absolute;margin-left:46.3pt;margin-top:15pt;width:97.5pt;height:51.15pt;z-index:25622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" fillcolor="#c0504d [3205]" strokecolor="#243f60 [1604]" strokeweight="1pt">
                <v:textbox>
                  <w:txbxContent>
                    <w:p w14:paraId="2B90E34B" w14:textId="77777777" w:rsidR="00944514" w:rsidRDefault="00944514" w:rsidP="007C3F8E">
                      <w:pPr>
                        <w:jc w:val="center"/>
                      </w:pPr>
                      <w:r>
                        <w:t>Other legato Services</w:t>
                      </w:r>
                    </w:p>
                  </w:txbxContent>
                </v:textbox>
                <w10:wrap anchorx="margin"/>
              </v:rect>
            </w:pict>
          </mc:Fallback>
        </mc:AlternateContent>
      </w:r>
    </w:p>
    <w:p w14:paraId="6845ECCC" w14:textId="77777777" w:rsidR="007C3F8E" w:rsidRDefault="007C3F8E" w:rsidP="007C3F8E">
      <w:r w:rsidRPr="00A96635">
        <w:rPr>
          <w:noProof/>
          <w:lang w:val="en-US"/>
        </w:rPr>
        <mc:AlternateContent>
          <mc:Choice Requires="wps">
            <w:drawing>
              <wp:anchor distT="0" distB="0" distL="114300" distR="114300" simplePos="0" relativeHeight="256219136" behindDoc="0" locked="0" layoutInCell="1" allowOverlap="1" wp14:anchorId="7DC4DE46" wp14:editId="04900CDC">
                <wp:simplePos x="0" y="0"/>
                <wp:positionH relativeFrom="margin">
                  <wp:posOffset>0</wp:posOffset>
                </wp:positionH>
                <wp:positionV relativeFrom="paragraph">
                  <wp:posOffset>8890</wp:posOffset>
                </wp:positionV>
                <wp:extent cx="822325" cy="640080"/>
                <wp:effectExtent l="0" t="0" r="15875" b="26670"/>
                <wp:wrapNone/>
                <wp:docPr id="3286" name="Rectangle 328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6C6BB1" w14:textId="77777777" w:rsidR="00944514" w:rsidRDefault="00944514" w:rsidP="007C3F8E">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4DE46" id="Rectangle 3286" o:spid="_x0000_s2722" style="position:absolute;margin-left:0;margin-top:.7pt;width:64.75pt;height:50.4pt;z-index:25621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ChIItjxAIAAA8GAAAOAAAAAAAAAAAAAAAAAC4CAABkcnMvZTJvRG9jLnhtbFBLAQItABQA&#10;BgAIAAAAIQD8H2El3gAAAAYBAAAPAAAAAAAAAAAAAAAAAB4FAABkcnMvZG93bnJldi54bWxQSwUG&#10;AAAAAAQABADzAAAAKQYAAAAA&#10;" fillcolor="#f79646 [3209]" strokecolor="#5a5a5a [2109]" strokeweight="1pt">
                <v:textbox>
                  <w:txbxContent>
                    <w:p w14:paraId="706C6BB1" w14:textId="77777777" w:rsidR="00944514" w:rsidRDefault="00944514" w:rsidP="007C3F8E">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220160" behindDoc="0" locked="0" layoutInCell="1" allowOverlap="1" wp14:anchorId="2549F6EA" wp14:editId="2192422E">
                <wp:simplePos x="0" y="0"/>
                <wp:positionH relativeFrom="column">
                  <wp:posOffset>1324610</wp:posOffset>
                </wp:positionH>
                <wp:positionV relativeFrom="paragraph">
                  <wp:posOffset>8890</wp:posOffset>
                </wp:positionV>
                <wp:extent cx="828675" cy="640080"/>
                <wp:effectExtent l="0" t="0" r="28575" b="26670"/>
                <wp:wrapNone/>
                <wp:docPr id="3287" name="Rectangle 328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A6C4F07" w14:textId="77777777" w:rsidR="00944514" w:rsidRDefault="00944514" w:rsidP="007C3F8E">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9F6EA" id="Rectangle 3287" o:spid="_x0000_s2723" style="position:absolute;margin-left:104.3pt;margin-top:.7pt;width:65.25pt;height:50.4pt;z-index:2562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" fillcolor="#4f81bd [3204]" strokecolor="#5a5a5a [2109]" strokeweight="1pt">
                <v:textbox>
                  <w:txbxContent>
                    <w:p w14:paraId="0A6C4F07" w14:textId="77777777" w:rsidR="00944514" w:rsidRDefault="00944514" w:rsidP="007C3F8E">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221184" behindDoc="0" locked="0" layoutInCell="1" allowOverlap="1" wp14:anchorId="0301AA05" wp14:editId="71E423FB">
                <wp:simplePos x="0" y="0"/>
                <wp:positionH relativeFrom="column">
                  <wp:posOffset>2620010</wp:posOffset>
                </wp:positionH>
                <wp:positionV relativeFrom="paragraph">
                  <wp:posOffset>8890</wp:posOffset>
                </wp:positionV>
                <wp:extent cx="1143000" cy="640080"/>
                <wp:effectExtent l="0" t="0" r="19050" b="26670"/>
                <wp:wrapNone/>
                <wp:docPr id="3288" name="Rectangle 328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8207E68" w14:textId="77777777" w:rsidR="00944514" w:rsidRDefault="00944514" w:rsidP="007C3F8E">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01AA05" id="Rectangle 3288" o:spid="_x0000_s2724" style="position:absolute;margin-left:206.3pt;margin-top:.7pt;width:90pt;height:50.4pt;z-index:25622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" fillcolor="#c0504d [3205]" strokecolor="#5a5a5a [2109]" strokeweight="1pt">
                <v:textbox>
                  <w:txbxContent>
                    <w:p w14:paraId="78207E68" w14:textId="77777777" w:rsidR="00944514" w:rsidRDefault="00944514" w:rsidP="007C3F8E">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224256" behindDoc="0" locked="0" layoutInCell="1" allowOverlap="1" wp14:anchorId="58454DCB" wp14:editId="75C64E04">
                <wp:simplePos x="0" y="0"/>
                <wp:positionH relativeFrom="column">
                  <wp:posOffset>419100</wp:posOffset>
                </wp:positionH>
                <wp:positionV relativeFrom="paragraph">
                  <wp:posOffset>638175</wp:posOffset>
                </wp:positionV>
                <wp:extent cx="0" cy="7000875"/>
                <wp:effectExtent l="0" t="0" r="19050" b="28575"/>
                <wp:wrapNone/>
                <wp:docPr id="3289" name="Straight Connector 328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20ABF" id="Straight Connector 3289" o:spid="_x0000_s1026" style="position:absolute;flip:x;z-index:2562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" strokecolor="#4579b8 [3044]"/>
            </w:pict>
          </mc:Fallback>
        </mc:AlternateContent>
      </w:r>
      <w:r w:rsidRPr="00A96635">
        <w:rPr>
          <w:noProof/>
          <w:lang w:val="en-US"/>
        </w:rPr>
        <mc:AlternateContent>
          <mc:Choice Requires="wps">
            <w:drawing>
              <wp:anchor distT="0" distB="0" distL="114300" distR="114300" simplePos="0" relativeHeight="256225280" behindDoc="0" locked="0" layoutInCell="1" allowOverlap="1" wp14:anchorId="53ABF786" wp14:editId="0743A421">
                <wp:simplePos x="0" y="0"/>
                <wp:positionH relativeFrom="column">
                  <wp:posOffset>1771650</wp:posOffset>
                </wp:positionH>
                <wp:positionV relativeFrom="paragraph">
                  <wp:posOffset>647700</wp:posOffset>
                </wp:positionV>
                <wp:extent cx="0" cy="6991350"/>
                <wp:effectExtent l="0" t="0" r="19050" b="19050"/>
                <wp:wrapNone/>
                <wp:docPr id="3290" name="Straight Connector 329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27A4A" id="Straight Connector 3290" o:spid="_x0000_s1026" style="position:absolute;z-index:2562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6226304" behindDoc="0" locked="0" layoutInCell="1" allowOverlap="1" wp14:anchorId="48FC2E4D" wp14:editId="0D890F2D">
                <wp:simplePos x="0" y="0"/>
                <wp:positionH relativeFrom="column">
                  <wp:posOffset>3133090</wp:posOffset>
                </wp:positionH>
                <wp:positionV relativeFrom="paragraph">
                  <wp:posOffset>649605</wp:posOffset>
                </wp:positionV>
                <wp:extent cx="0" cy="6962775"/>
                <wp:effectExtent l="0" t="0" r="19050" b="28575"/>
                <wp:wrapNone/>
                <wp:docPr id="3291" name="Straight Connector 329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C9123D" id="Straight Connector 3291" o:spid="_x0000_s1026" style="position:absolute;z-index:2562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i/R6LLoBAADJAwAADgAAAAAAAAAAAAAAAAAuAgAA&#10;ZHJzL2Uyb0RvYy54bWxQSwECLQAUAAYACAAAACEAshPKYuEAAAAMAQAADwAAAAAAAAAAAAAAAAAU&#10;BAAAZHJzL2Rvd25yZXYueG1sUEsFBgAAAAAEAAQA8wAAACIFAAAAAA==&#10;" strokecolor="#4579b8 [3044]"/>
            </w:pict>
          </mc:Fallback>
        </mc:AlternateContent>
      </w:r>
    </w:p>
    <w:p w14:paraId="5D9A368F" w14:textId="77777777" w:rsidR="007C3F8E" w:rsidRDefault="007C3F8E" w:rsidP="007C3F8E"/>
    <w:p w14:paraId="002BEDBC" w14:textId="77777777" w:rsidR="007C3F8E" w:rsidRDefault="007C3F8E" w:rsidP="007C3F8E">
      <w:r w:rsidRPr="00A96635">
        <w:rPr>
          <w:noProof/>
          <w:lang w:val="en-US"/>
        </w:rPr>
        <mc:AlternateContent>
          <mc:Choice Requires="wps">
            <w:drawing>
              <wp:anchor distT="0" distB="0" distL="114300" distR="114300" simplePos="0" relativeHeight="256228352" behindDoc="0" locked="0" layoutInCell="1" allowOverlap="1" wp14:anchorId="5E17E499" wp14:editId="55A9A4B6">
                <wp:simplePos x="0" y="0"/>
                <wp:positionH relativeFrom="column">
                  <wp:posOffset>6076950</wp:posOffset>
                </wp:positionH>
                <wp:positionV relativeFrom="paragraph">
                  <wp:posOffset>275590</wp:posOffset>
                </wp:positionV>
                <wp:extent cx="0" cy="7010400"/>
                <wp:effectExtent l="0" t="0" r="19050" b="19050"/>
                <wp:wrapNone/>
                <wp:docPr id="3292" name="Straight Connector 3292"/>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6211B" id="Straight Connector 3292" o:spid="_x0000_s1026" style="position:absolute;flip:x;z-index:2562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tCWukcQBAADTAwAADgAAAAAAAAAAAAAA&#10;AAAuAgAAZHJzL2Uyb0RvYy54bWxQSwECLQAUAAYACAAAACEA4Hhxw90AAAALAQAADwAAAAAAAAAA&#10;AAAAAAAeBAAAZHJzL2Rvd25yZXYueG1sUEsFBgAAAAAEAAQA8wAAACgFAAAAAA==&#10;" strokecolor="#4579b8 [3044]"/>
            </w:pict>
          </mc:Fallback>
        </mc:AlternateContent>
      </w:r>
    </w:p>
    <w:p w14:paraId="304BFA59" w14:textId="77777777" w:rsidR="007C3F8E" w:rsidRDefault="007C3F8E" w:rsidP="007C3F8E">
      <w:r w:rsidRPr="00A96635">
        <w:rPr>
          <w:noProof/>
          <w:lang w:val="en-US"/>
        </w:rPr>
        <mc:AlternateContent>
          <mc:Choice Requires="wps">
            <w:drawing>
              <wp:anchor distT="0" distB="0" distL="114300" distR="114300" simplePos="0" relativeHeight="256227328" behindDoc="0" locked="0" layoutInCell="1" allowOverlap="1" wp14:anchorId="6820BFDE" wp14:editId="4B6D9B1D">
                <wp:simplePos x="0" y="0"/>
                <wp:positionH relativeFrom="column">
                  <wp:posOffset>4791075</wp:posOffset>
                </wp:positionH>
                <wp:positionV relativeFrom="paragraph">
                  <wp:posOffset>91440</wp:posOffset>
                </wp:positionV>
                <wp:extent cx="0" cy="6991350"/>
                <wp:effectExtent l="0" t="0" r="19050" b="19050"/>
                <wp:wrapNone/>
                <wp:docPr id="3293" name="Straight Connector 329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83916" id="Straight Connector 3293" o:spid="_x0000_s1026" style="position:absolute;z-index:2562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" strokecolor="#4579b8 [3044]"/>
            </w:pict>
          </mc:Fallback>
        </mc:AlternateContent>
      </w:r>
    </w:p>
    <w:p w14:paraId="28C7823E" w14:textId="3B1F3D68" w:rsidR="007C3F8E" w:rsidRDefault="007C3F8E" w:rsidP="007C3F8E"/>
    <w:p w14:paraId="59A95F0A" w14:textId="00D9DDF9" w:rsidR="007C3F8E" w:rsidRDefault="007C3F8E" w:rsidP="007C3F8E">
      <w:r>
        <w:rPr>
          <w:rFonts w:ascii="Times New Roman" w:eastAsiaTheme="minorHAnsi" w:hAnsi="Times New Roman"/>
          <w:noProof/>
          <w:szCs w:val="24"/>
          <w:lang w:val="en-US"/>
        </w:rPr>
        <mc:AlternateContent>
          <mc:Choice Requires="wps">
            <w:drawing>
              <wp:anchor distT="0" distB="0" distL="114300" distR="114300" simplePos="0" relativeHeight="256239616" behindDoc="0" locked="0" layoutInCell="1" allowOverlap="1" wp14:anchorId="1DE32C67" wp14:editId="242E0ABE">
                <wp:simplePos x="0" y="0"/>
                <wp:positionH relativeFrom="column">
                  <wp:posOffset>942975</wp:posOffset>
                </wp:positionH>
                <wp:positionV relativeFrom="paragraph">
                  <wp:posOffset>50800</wp:posOffset>
                </wp:positionV>
                <wp:extent cx="1762125" cy="323850"/>
                <wp:effectExtent l="57150" t="38100" r="85725" b="95250"/>
                <wp:wrapNone/>
                <wp:docPr id="3300" name="Rectangle 3300"/>
                <wp:cNvGraphicFramePr/>
                <a:graphic xmlns:a="http://schemas.openxmlformats.org/drawingml/2006/main">
                  <a:graphicData uri="http://schemas.microsoft.com/office/word/2010/wordprocessingShape">
                    <wps:wsp>
                      <wps:cNvSpPr/>
                      <wps:spPr>
                        <a:xfrm>
                          <a:off x="0" y="0"/>
                          <a:ext cx="1762125" cy="323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7285D01" w14:textId="77777777" w:rsidR="00944514" w:rsidRPr="00755387" w:rsidRDefault="00944514" w:rsidP="007C3F8E">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E32C67" id="Rectangle 3300" o:spid="_x0000_s2725" style="position:absolute;margin-left:74.25pt;margin-top:4pt;width:138.75pt;height:25.5pt;z-index:25623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" fillcolor="#92d050" strokecolor="#92d050">
                <v:shadow on="t" color="black" opacity="24903f" origin=",.5" offset="0,.55556mm"/>
                <v:textbox>
                  <w:txbxContent>
                    <w:p w14:paraId="17285D01" w14:textId="77777777" w:rsidR="00944514" w:rsidRPr="00755387" w:rsidRDefault="00944514" w:rsidP="007C3F8E">
                      <w:pPr>
                        <w:rPr>
                          <w:rFonts w:ascii="Arial" w:hAnsi="Arial" w:cs="Arial"/>
                          <w:sz w:val="20"/>
                        </w:rPr>
                      </w:pPr>
                      <w:r w:rsidRPr="00755387">
                        <w:rPr>
                          <w:rFonts w:ascii="Arial" w:hAnsi="Arial" w:cs="Arial"/>
                          <w:sz w:val="20"/>
                        </w:rPr>
                        <w:t>CMD_TYPE_TEST Module</w:t>
                      </w:r>
                    </w:p>
                  </w:txbxContent>
                </v:textbox>
              </v:rect>
            </w:pict>
          </mc:Fallback>
        </mc:AlternateContent>
      </w:r>
    </w:p>
    <w:p w14:paraId="51AFFB6B" w14:textId="5F66ABCE" w:rsidR="007C3F8E" w:rsidRDefault="007C3F8E" w:rsidP="007C3F8E"/>
    <w:p w14:paraId="674D0A37" w14:textId="77777777" w:rsidR="007C3F8E" w:rsidRDefault="007C3F8E" w:rsidP="007C3F8E">
      <w:r w:rsidRPr="00C2701C">
        <w:rPr>
          <w:noProof/>
          <w:lang w:val="en-US"/>
        </w:rPr>
        <mc:AlternateContent>
          <mc:Choice Requires="wps">
            <w:drawing>
              <wp:anchor distT="0" distB="0" distL="114300" distR="114300" simplePos="0" relativeHeight="256235520" behindDoc="1" locked="0" layoutInCell="1" allowOverlap="1" wp14:anchorId="2594BA1F" wp14:editId="55B50736">
                <wp:simplePos x="0" y="0"/>
                <wp:positionH relativeFrom="margin">
                  <wp:posOffset>466725</wp:posOffset>
                </wp:positionH>
                <wp:positionV relativeFrom="paragraph">
                  <wp:posOffset>73660</wp:posOffset>
                </wp:positionV>
                <wp:extent cx="2028825" cy="923925"/>
                <wp:effectExtent l="0" t="0" r="9525" b="9525"/>
                <wp:wrapNone/>
                <wp:docPr id="3301" name="Rounded Rectangle 3301"/>
                <wp:cNvGraphicFramePr/>
                <a:graphic xmlns:a="http://schemas.openxmlformats.org/drawingml/2006/main">
                  <a:graphicData uri="http://schemas.microsoft.com/office/word/2010/wordprocessingShape">
                    <wps:wsp>
                      <wps:cNvSpPr/>
                      <wps:spPr>
                        <a:xfrm>
                          <a:off x="0" y="0"/>
                          <a:ext cx="2028825"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284A9A9" w14:textId="4094CD2D" w:rsidR="00944514" w:rsidRPr="00B6176C" w:rsidRDefault="00944514" w:rsidP="007C3F8E">
                            <w:r>
                              <w:t>Sends the range of data type, index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4BA1F" id="Rounded Rectangle 3301" o:spid="_x0000_s2726" style="position:absolute;margin-left:36.75pt;margin-top:5.8pt;width:159.75pt;height:72.75pt;z-index:-24708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" fillcolor="white [3201]" stroked="f" strokeweight="2pt">
                <v:textbox>
                  <w:txbxContent>
                    <w:p w14:paraId="0284A9A9" w14:textId="4094CD2D" w:rsidR="00944514" w:rsidRPr="00B6176C" w:rsidRDefault="00944514" w:rsidP="007C3F8E">
                      <w:r>
                        <w:t>Sends the range of data type, index as intermediate response</w:t>
                      </w:r>
                    </w:p>
                  </w:txbxContent>
                </v:textbox>
                <w10:wrap anchorx="margin"/>
              </v:roundrect>
            </w:pict>
          </mc:Fallback>
        </mc:AlternateContent>
      </w:r>
    </w:p>
    <w:p w14:paraId="118DD1BA" w14:textId="77777777" w:rsidR="007C3F8E" w:rsidRPr="00F419F8" w:rsidRDefault="007C3F8E" w:rsidP="007C3F8E"/>
    <w:p w14:paraId="08B375B6" w14:textId="77777777" w:rsidR="007C3F8E" w:rsidRDefault="007C3F8E" w:rsidP="007C3F8E"/>
    <w:p w14:paraId="67B76FE0" w14:textId="77777777" w:rsidR="007C3F8E" w:rsidRDefault="007C3F8E" w:rsidP="007C3F8E">
      <w:r w:rsidRPr="00C2701C">
        <w:rPr>
          <w:noProof/>
          <w:lang w:val="en-US"/>
        </w:rPr>
        <mc:AlternateContent>
          <mc:Choice Requires="wps">
            <w:drawing>
              <wp:anchor distT="0" distB="0" distL="114300" distR="114300" simplePos="0" relativeHeight="256237568" behindDoc="0" locked="0" layoutInCell="1" allowOverlap="1" wp14:anchorId="1CE27531" wp14:editId="36B692B9">
                <wp:simplePos x="0" y="0"/>
                <wp:positionH relativeFrom="margin">
                  <wp:posOffset>381000</wp:posOffset>
                </wp:positionH>
                <wp:positionV relativeFrom="paragraph">
                  <wp:posOffset>77470</wp:posOffset>
                </wp:positionV>
                <wp:extent cx="1352550" cy="0"/>
                <wp:effectExtent l="38100" t="76200" r="0" b="95250"/>
                <wp:wrapNone/>
                <wp:docPr id="3302" name="Straight Arrow Connector 3302"/>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3AC72" id="Straight Arrow Connector 3302" o:spid="_x0000_s1026" type="#_x0000_t32" style="position:absolute;margin-left:30pt;margin-top:6.1pt;width:106.5pt;height:0;flip:x y;z-index:25623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" strokecolor="#4579b8 [3044]">
                <v:stroke endarrow="block"/>
                <w10:wrap anchorx="margin"/>
              </v:shape>
            </w:pict>
          </mc:Fallback>
        </mc:AlternateContent>
      </w:r>
    </w:p>
    <w:p w14:paraId="034BDD63" w14:textId="77777777" w:rsidR="007C3F8E" w:rsidRDefault="007C3F8E" w:rsidP="007C3F8E"/>
    <w:p w14:paraId="1078DFDB" w14:textId="77777777" w:rsidR="007C3F8E" w:rsidRDefault="007C3F8E" w:rsidP="007C3F8E">
      <w:r w:rsidRPr="00C2701C">
        <w:rPr>
          <w:noProof/>
          <w:lang w:val="en-US"/>
        </w:rPr>
        <mc:AlternateContent>
          <mc:Choice Requires="wps">
            <w:drawing>
              <wp:anchor distT="0" distB="0" distL="114300" distR="114300" simplePos="0" relativeHeight="256236544" behindDoc="1" locked="0" layoutInCell="1" allowOverlap="1" wp14:anchorId="15278659" wp14:editId="2859AE38">
                <wp:simplePos x="0" y="0"/>
                <wp:positionH relativeFrom="margin">
                  <wp:posOffset>504825</wp:posOffset>
                </wp:positionH>
                <wp:positionV relativeFrom="paragraph">
                  <wp:posOffset>13970</wp:posOffset>
                </wp:positionV>
                <wp:extent cx="1162050" cy="552450"/>
                <wp:effectExtent l="0" t="0" r="0" b="0"/>
                <wp:wrapNone/>
                <wp:docPr id="3303" name="Rounded Rectangle 3303"/>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A1C6BD" w14:textId="77777777" w:rsidR="00944514" w:rsidRPr="00B6176C" w:rsidRDefault="00944514" w:rsidP="007C3F8E">
                            <w:r>
                              <w:t>Sends OK as Final response</w:t>
                            </w:r>
                          </w:p>
                          <w:p w14:paraId="7951FB40" w14:textId="77777777" w:rsidR="00944514" w:rsidRPr="00B6176C" w:rsidRDefault="00944514" w:rsidP="007C3F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278659" id="Rounded Rectangle 3303" o:spid="_x0000_s2727" style="position:absolute;margin-left:39.75pt;margin-top:1.1pt;width:91.5pt;height:43.5pt;z-index:-24707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" fillcolor="white [3201]" stroked="f" strokeweight="2pt">
                <v:textbox>
                  <w:txbxContent>
                    <w:p w14:paraId="20A1C6BD" w14:textId="77777777" w:rsidR="00944514" w:rsidRPr="00B6176C" w:rsidRDefault="00944514" w:rsidP="007C3F8E">
                      <w:r>
                        <w:t>Sends OK as Final response</w:t>
                      </w:r>
                    </w:p>
                    <w:p w14:paraId="7951FB40" w14:textId="77777777" w:rsidR="00944514" w:rsidRPr="00B6176C" w:rsidRDefault="00944514" w:rsidP="007C3F8E"/>
                  </w:txbxContent>
                </v:textbox>
                <w10:wrap anchorx="margin"/>
              </v:roundrect>
            </w:pict>
          </mc:Fallback>
        </mc:AlternateContent>
      </w:r>
    </w:p>
    <w:p w14:paraId="08309394" w14:textId="77777777" w:rsidR="007C3F8E" w:rsidRPr="00C3070A" w:rsidRDefault="007C3F8E" w:rsidP="007C3F8E">
      <w:r w:rsidRPr="00C2701C">
        <w:rPr>
          <w:noProof/>
          <w:lang w:val="en-US"/>
        </w:rPr>
        <mc:AlternateContent>
          <mc:Choice Requires="wps">
            <w:drawing>
              <wp:anchor distT="0" distB="0" distL="114300" distR="114300" simplePos="0" relativeHeight="256238592" behindDoc="0" locked="0" layoutInCell="1" allowOverlap="1" wp14:anchorId="137D626E" wp14:editId="4C35BF65">
                <wp:simplePos x="0" y="0"/>
                <wp:positionH relativeFrom="margin">
                  <wp:posOffset>389890</wp:posOffset>
                </wp:positionH>
                <wp:positionV relativeFrom="paragraph">
                  <wp:posOffset>104775</wp:posOffset>
                </wp:positionV>
                <wp:extent cx="1362075" cy="0"/>
                <wp:effectExtent l="38100" t="76200" r="0" b="95250"/>
                <wp:wrapNone/>
                <wp:docPr id="3304" name="Straight Arrow Connector 3304"/>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71518" id="Straight Arrow Connector 3304" o:spid="_x0000_s1026" type="#_x0000_t32" style="position:absolute;margin-left:30.7pt;margin-top:8.25pt;width:107.25pt;height:0;flip:x y;z-index:25623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" strokecolor="#4579b8 [3044]">
                <v:stroke endarrow="block"/>
                <w10:wrap anchorx="margin"/>
              </v:shape>
            </w:pict>
          </mc:Fallback>
        </mc:AlternateContent>
      </w:r>
    </w:p>
    <w:p w14:paraId="4A9A5607" w14:textId="77777777" w:rsidR="007C3F8E" w:rsidRDefault="007C3F8E" w:rsidP="007C3F8E"/>
    <w:p w14:paraId="6DCFF2E2" w14:textId="01212723" w:rsidR="007C3F8E" w:rsidRDefault="007C3F8E" w:rsidP="007C3F8E"/>
    <w:p w14:paraId="6FE718FE" w14:textId="5DEB28B5" w:rsidR="007C3F8E" w:rsidRDefault="007C3F8E" w:rsidP="007C3F8E"/>
    <w:p w14:paraId="21859BF8" w14:textId="77777777" w:rsidR="007C3F8E" w:rsidRDefault="007C3F8E" w:rsidP="007C3F8E"/>
    <w:p w14:paraId="5DA5CC6C" w14:textId="77777777" w:rsidR="007C3F8E" w:rsidRDefault="007C3F8E" w:rsidP="007C3F8E">
      <w:r>
        <w:rPr>
          <w:rFonts w:ascii="Times New Roman" w:eastAsiaTheme="minorHAnsi" w:hAnsi="Times New Roman"/>
          <w:noProof/>
          <w:szCs w:val="24"/>
          <w:lang w:val="en-US"/>
        </w:rPr>
        <mc:AlternateContent>
          <mc:Choice Requires="wps">
            <w:drawing>
              <wp:anchor distT="0" distB="0" distL="114300" distR="114300" simplePos="0" relativeHeight="256230400" behindDoc="0" locked="0" layoutInCell="1" allowOverlap="1" wp14:anchorId="46E47DDA" wp14:editId="46BCF7A0">
                <wp:simplePos x="0" y="0"/>
                <wp:positionH relativeFrom="column">
                  <wp:posOffset>885825</wp:posOffset>
                </wp:positionH>
                <wp:positionV relativeFrom="paragraph">
                  <wp:posOffset>36195</wp:posOffset>
                </wp:positionV>
                <wp:extent cx="1762125" cy="561975"/>
                <wp:effectExtent l="57150" t="38100" r="85725" b="104775"/>
                <wp:wrapNone/>
                <wp:docPr id="3294" name="Rectangle 3294"/>
                <wp:cNvGraphicFramePr/>
                <a:graphic xmlns:a="http://schemas.openxmlformats.org/drawingml/2006/main">
                  <a:graphicData uri="http://schemas.microsoft.com/office/word/2010/wordprocessingShape">
                    <wps:wsp>
                      <wps:cNvSpPr/>
                      <wps:spPr>
                        <a:xfrm>
                          <a:off x="0" y="0"/>
                          <a:ext cx="1762125"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19E44D5" w14:textId="77777777" w:rsidR="00944514" w:rsidRPr="00755387" w:rsidRDefault="00944514" w:rsidP="007C3F8E">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E47DDA" id="Rectangle 3294" o:spid="_x0000_s2728" style="position:absolute;margin-left:69.75pt;margin-top:2.85pt;width:138.75pt;height:44.25pt;z-index:2562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" fillcolor="#92d050" strokecolor="#92d050">
                <v:shadow on="t" color="black" opacity="24903f" origin=",.5" offset="0,.55556mm"/>
                <v:textbox>
                  <w:txbxContent>
                    <w:p w14:paraId="119E44D5" w14:textId="77777777" w:rsidR="00944514" w:rsidRPr="00755387" w:rsidRDefault="00944514" w:rsidP="007C3F8E">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3CA0430C" w14:textId="77777777" w:rsidR="007C3F8E" w:rsidRDefault="007C3F8E" w:rsidP="007C3F8E"/>
    <w:p w14:paraId="6B38E7D7" w14:textId="77777777" w:rsidR="007C3F8E" w:rsidRDefault="007C3F8E" w:rsidP="007C3F8E"/>
    <w:p w14:paraId="01232410" w14:textId="77777777" w:rsidR="007C3F8E" w:rsidRDefault="007C3F8E" w:rsidP="007C3F8E"/>
    <w:p w14:paraId="3C2B1E27" w14:textId="77777777" w:rsidR="007C3F8E" w:rsidRDefault="007C3F8E" w:rsidP="007C3F8E">
      <w:r>
        <w:rPr>
          <w:noProof/>
          <w:lang w:val="en-US"/>
        </w:rPr>
        <mc:AlternateContent>
          <mc:Choice Requires="wps">
            <w:drawing>
              <wp:anchor distT="0" distB="0" distL="114300" distR="114300" simplePos="0" relativeHeight="256229376" behindDoc="0" locked="0" layoutInCell="1" allowOverlap="1" wp14:anchorId="5A749063" wp14:editId="44D408F2">
                <wp:simplePos x="0" y="0"/>
                <wp:positionH relativeFrom="column">
                  <wp:posOffset>400050</wp:posOffset>
                </wp:positionH>
                <wp:positionV relativeFrom="paragraph">
                  <wp:posOffset>43180</wp:posOffset>
                </wp:positionV>
                <wp:extent cx="1352550" cy="0"/>
                <wp:effectExtent l="38100" t="76200" r="0" b="95250"/>
                <wp:wrapNone/>
                <wp:docPr id="3295" name="Straight Arrow Connector 3295"/>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66728B" id="Straight Arrow Connector 3295" o:spid="_x0000_s1026" type="#_x0000_t32" style="position:absolute;margin-left:31.5pt;margin-top:3.4pt;width:106.5pt;height:0;flip:x;z-index:25622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" strokecolor="#4579b8 [3044]">
                <v:stroke endarrow="block"/>
              </v:shape>
            </w:pict>
          </mc:Fallback>
        </mc:AlternateContent>
      </w:r>
    </w:p>
    <w:p w14:paraId="0A3866DA" w14:textId="59AD9A0D" w:rsidR="007C3F8E" w:rsidRDefault="007C3F8E" w:rsidP="007C3F8E">
      <w:r>
        <w:t xml:space="preserve">       Send +KCERTDELETE</w:t>
      </w:r>
    </w:p>
    <w:p w14:paraId="30CE5E96" w14:textId="16FDECEC" w:rsidR="007C3F8E" w:rsidRDefault="007C3F8E" w:rsidP="007C3F8E">
      <w:r>
        <w:t xml:space="preserve">       as intermediate response</w:t>
      </w:r>
    </w:p>
    <w:p w14:paraId="780F6C77" w14:textId="77777777" w:rsidR="007C3F8E" w:rsidRDefault="007C3F8E" w:rsidP="007C3F8E">
      <w:r>
        <w:rPr>
          <w:noProof/>
          <w:lang w:val="en-US"/>
        </w:rPr>
        <mc:AlternateContent>
          <mc:Choice Requires="wps">
            <w:drawing>
              <wp:anchor distT="0" distB="0" distL="114300" distR="114300" simplePos="0" relativeHeight="256231424" behindDoc="0" locked="0" layoutInCell="1" allowOverlap="1" wp14:anchorId="156803BC" wp14:editId="5263F247">
                <wp:simplePos x="0" y="0"/>
                <wp:positionH relativeFrom="column">
                  <wp:posOffset>419100</wp:posOffset>
                </wp:positionH>
                <wp:positionV relativeFrom="paragraph">
                  <wp:posOffset>94615</wp:posOffset>
                </wp:positionV>
                <wp:extent cx="1352550" cy="0"/>
                <wp:effectExtent l="38100" t="76200" r="0" b="95250"/>
                <wp:wrapNone/>
                <wp:docPr id="3296" name="Straight Arrow Connector 3296"/>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31CDAC" id="Straight Arrow Connector 3296" o:spid="_x0000_s1026" type="#_x0000_t32" style="position:absolute;margin-left:33pt;margin-top:7.45pt;width:106.5pt;height:0;flip:x;z-index:25623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" strokecolor="#4579b8 [3044]">
                <v:stroke endarrow="block"/>
              </v:shape>
            </w:pict>
          </mc:Fallback>
        </mc:AlternateContent>
      </w:r>
    </w:p>
    <w:p w14:paraId="02C1187B" w14:textId="77777777" w:rsidR="007C3F8E" w:rsidRDefault="007C3F8E" w:rsidP="007C3F8E">
      <w:r>
        <w:t xml:space="preserve">              Send OK</w:t>
      </w:r>
    </w:p>
    <w:p w14:paraId="44D4D4EA" w14:textId="77777777" w:rsidR="007C3F8E" w:rsidRDefault="007C3F8E" w:rsidP="007C3F8E">
      <w:r>
        <w:t xml:space="preserve">              as final </w:t>
      </w:r>
    </w:p>
    <w:p w14:paraId="33F8F19F" w14:textId="77777777" w:rsidR="007C3F8E" w:rsidRDefault="007C3F8E" w:rsidP="007C3F8E">
      <w:r>
        <w:t xml:space="preserve">              response</w:t>
      </w:r>
    </w:p>
    <w:p w14:paraId="705A3EB8" w14:textId="77777777" w:rsidR="007C3F8E" w:rsidRDefault="007C3F8E" w:rsidP="007C3F8E"/>
    <w:p w14:paraId="51251081" w14:textId="77777777" w:rsidR="007C3F8E" w:rsidRDefault="007C3F8E" w:rsidP="007C3F8E"/>
    <w:p w14:paraId="15F701DA" w14:textId="77777777" w:rsidR="007C3F8E" w:rsidRDefault="007C3F8E" w:rsidP="007C3F8E">
      <w:r>
        <w:t xml:space="preserve">                                            </w:t>
      </w:r>
    </w:p>
    <w:p w14:paraId="400ECBA2" w14:textId="77777777" w:rsidR="007C3F8E" w:rsidRDefault="007C3F8E" w:rsidP="007C3F8E"/>
    <w:p w14:paraId="12A6CB9D" w14:textId="77777777" w:rsidR="007C3F8E" w:rsidRDefault="007C3F8E" w:rsidP="007C3F8E"/>
    <w:p w14:paraId="23DDFDA2" w14:textId="77777777" w:rsidR="007C3F8E" w:rsidRDefault="007C3F8E" w:rsidP="007C3F8E"/>
    <w:p w14:paraId="16580127" w14:textId="77777777" w:rsidR="007C3F8E" w:rsidRDefault="007C3F8E" w:rsidP="007C3F8E"/>
    <w:p w14:paraId="42E43D79" w14:textId="77777777" w:rsidR="007C3F8E" w:rsidRDefault="007C3F8E" w:rsidP="00583BEA"/>
    <w:p w14:paraId="062C3E27" w14:textId="77777777" w:rsidR="00583BEA" w:rsidRDefault="00583BEA" w:rsidP="00583BEA"/>
    <w:p w14:paraId="6A591144" w14:textId="77777777" w:rsidR="00583BEA" w:rsidRDefault="00583BEA" w:rsidP="00583BEA"/>
    <w:p w14:paraId="1BF5789D" w14:textId="33A00632" w:rsidR="00583BEA" w:rsidRDefault="00583BEA" w:rsidP="00583BEA"/>
    <w:p w14:paraId="3320EC36" w14:textId="77777777" w:rsidR="00583BEA" w:rsidRPr="00A93D0F" w:rsidRDefault="00583BEA" w:rsidP="00583BEA">
      <w:pPr>
        <w:pStyle w:val="Heading3"/>
        <w:numPr>
          <w:ilvl w:val="2"/>
          <w:numId w:val="1"/>
        </w:numPr>
      </w:pPr>
      <w:bookmarkStart w:id="287" w:name="_Toc516684977"/>
      <w:r>
        <w:lastRenderedPageBreak/>
        <w:t>Service Dependencies</w:t>
      </w:r>
      <w:r w:rsidRPr="00A93D0F">
        <w:rPr>
          <w:rFonts w:asciiTheme="minorHAnsi" w:hAnsiTheme="minorHAnsi" w:cs="Arial"/>
          <w:szCs w:val="24"/>
        </w:rPr>
        <w:t>.</w:t>
      </w:r>
      <w:bookmarkEnd w:id="287"/>
    </w:p>
    <w:p w14:paraId="1112B0E8" w14:textId="77777777" w:rsidR="00583BEA" w:rsidRPr="00EB0DAC" w:rsidRDefault="00583BEA" w:rsidP="00583BEA"/>
    <w:tbl>
      <w:tblPr>
        <w:tblStyle w:val="TableGrid"/>
        <w:tblW w:w="0" w:type="auto"/>
        <w:tblLook w:val="04A0" w:firstRow="1" w:lastRow="0" w:firstColumn="1" w:lastColumn="0" w:noHBand="0" w:noVBand="1"/>
      </w:tblPr>
      <w:tblGrid>
        <w:gridCol w:w="1867"/>
        <w:gridCol w:w="4380"/>
        <w:gridCol w:w="2383"/>
      </w:tblGrid>
      <w:tr w:rsidR="00583BEA" w14:paraId="4E337036" w14:textId="77777777" w:rsidTr="00944514">
        <w:tc>
          <w:tcPr>
            <w:tcW w:w="6247" w:type="dxa"/>
            <w:gridSpan w:val="2"/>
            <w:shd w:val="clear" w:color="auto" w:fill="D9D9D9" w:themeFill="background1" w:themeFillShade="D9"/>
          </w:tcPr>
          <w:p w14:paraId="15196D3B" w14:textId="77777777" w:rsidR="00583BEA" w:rsidRDefault="00583BEA" w:rsidP="00944514">
            <w:r w:rsidRPr="00EC6196">
              <w:rPr>
                <w:b/>
              </w:rPr>
              <w:t xml:space="preserve">Legato Services </w:t>
            </w:r>
          </w:p>
        </w:tc>
        <w:tc>
          <w:tcPr>
            <w:tcW w:w="2383" w:type="dxa"/>
            <w:shd w:val="clear" w:color="auto" w:fill="D9D9D9" w:themeFill="background1" w:themeFillShade="D9"/>
          </w:tcPr>
          <w:p w14:paraId="0B8025B6" w14:textId="77777777" w:rsidR="00583BEA" w:rsidRPr="00EC6196" w:rsidRDefault="00583BEA" w:rsidP="00944514">
            <w:pPr>
              <w:rPr>
                <w:b/>
              </w:rPr>
            </w:pPr>
            <w:r w:rsidRPr="00106A39">
              <w:rPr>
                <w:b/>
              </w:rPr>
              <w:t>Comments</w:t>
            </w:r>
            <w:r>
              <w:rPr>
                <w:b/>
              </w:rPr>
              <w:t>/Remarks</w:t>
            </w:r>
          </w:p>
        </w:tc>
      </w:tr>
      <w:tr w:rsidR="00583BEA" w14:paraId="4685BDA7" w14:textId="77777777" w:rsidTr="00944514">
        <w:tc>
          <w:tcPr>
            <w:tcW w:w="1867" w:type="dxa"/>
          </w:tcPr>
          <w:p w14:paraId="2664B131" w14:textId="77777777" w:rsidR="00583BEA" w:rsidRDefault="00583BEA" w:rsidP="00944514">
            <w:pPr>
              <w:rPr>
                <w:b/>
              </w:rPr>
            </w:pPr>
            <w:r>
              <w:t>AT Command server services</w:t>
            </w:r>
          </w:p>
        </w:tc>
        <w:tc>
          <w:tcPr>
            <w:tcW w:w="4380" w:type="dxa"/>
          </w:tcPr>
          <w:p w14:paraId="7FEE7C04" w14:textId="77777777" w:rsidR="00583BEA" w:rsidRDefault="00583BEA" w:rsidP="00944514">
            <w:r w:rsidRPr="00F64953">
              <w:t>le_atServer_Send</w:t>
            </w:r>
            <w:r>
              <w:t>Intermediate</w:t>
            </w:r>
            <w:r w:rsidRPr="00F64953">
              <w:t>Response</w:t>
            </w:r>
            <w:r w:rsidRPr="00F64953">
              <w:br/>
              <w:t>le_atServer_SendFinalResponse</w:t>
            </w:r>
            <w:r>
              <w:t xml:space="preserve"> </w:t>
            </w:r>
            <w:r>
              <w:br/>
              <w:t>le_atServer_GetCommandName</w:t>
            </w:r>
          </w:p>
          <w:p w14:paraId="7B188FC6" w14:textId="77777777" w:rsidR="00583BEA" w:rsidRDefault="00583BEA" w:rsidP="00944514"/>
        </w:tc>
        <w:tc>
          <w:tcPr>
            <w:tcW w:w="2383" w:type="dxa"/>
          </w:tcPr>
          <w:p w14:paraId="7850958A" w14:textId="77777777" w:rsidR="00583BEA" w:rsidRPr="00F64953" w:rsidRDefault="00583BEA" w:rsidP="00944514">
            <w:r>
              <w:t>The AT commands Server handles AT commands' subscriptions on a requested serial device.</w:t>
            </w:r>
          </w:p>
        </w:tc>
      </w:tr>
      <w:tr w:rsidR="007C3F8E" w14:paraId="51859E18" w14:textId="77777777" w:rsidTr="00944514">
        <w:tc>
          <w:tcPr>
            <w:tcW w:w="1867" w:type="dxa"/>
          </w:tcPr>
          <w:p w14:paraId="70EE3DA8" w14:textId="3B2A2E73" w:rsidR="007C3F8E" w:rsidRDefault="007C3F8E" w:rsidP="007C3F8E">
            <w:r>
              <w:t>File system services</w:t>
            </w:r>
          </w:p>
        </w:tc>
        <w:tc>
          <w:tcPr>
            <w:tcW w:w="4380" w:type="dxa"/>
          </w:tcPr>
          <w:p w14:paraId="7EC054A8" w14:textId="42D5DB51" w:rsidR="007C3F8E" w:rsidRPr="00F64953" w:rsidRDefault="007C3F8E" w:rsidP="007C3F8E">
            <w:r>
              <w:t>le_fs_Delete()</w:t>
            </w:r>
          </w:p>
        </w:tc>
        <w:tc>
          <w:tcPr>
            <w:tcW w:w="2383" w:type="dxa"/>
          </w:tcPr>
          <w:p w14:paraId="337CB056" w14:textId="186FD6CE" w:rsidR="007C3F8E" w:rsidRDefault="007C3F8E" w:rsidP="007C3F8E">
            <w:r>
              <w:t xml:space="preserve">It is used delete the permanent storage of data(which is stored by le_fs API). </w:t>
            </w:r>
          </w:p>
        </w:tc>
      </w:tr>
    </w:tbl>
    <w:p w14:paraId="09601FC5" w14:textId="20E1A5CF" w:rsidR="00583BEA" w:rsidRDefault="00583BEA" w:rsidP="00FE3667">
      <w:pPr>
        <w:tabs>
          <w:tab w:val="left" w:pos="2625"/>
        </w:tabs>
      </w:pPr>
    </w:p>
    <w:p w14:paraId="2DC1A484" w14:textId="30E5D28A" w:rsidR="001B76F1" w:rsidRDefault="001B76F1" w:rsidP="00FE3667">
      <w:pPr>
        <w:tabs>
          <w:tab w:val="left" w:pos="2625"/>
        </w:tabs>
      </w:pPr>
    </w:p>
    <w:p w14:paraId="672D9324" w14:textId="5EE8BD53" w:rsidR="001B76F1" w:rsidRDefault="001B76F1" w:rsidP="00FE3667">
      <w:pPr>
        <w:tabs>
          <w:tab w:val="left" w:pos="2625"/>
        </w:tabs>
      </w:pPr>
    </w:p>
    <w:p w14:paraId="21B402CE" w14:textId="3B8C3EBD" w:rsidR="001B76F1" w:rsidRDefault="001B76F1" w:rsidP="00FE3667">
      <w:pPr>
        <w:tabs>
          <w:tab w:val="left" w:pos="2625"/>
        </w:tabs>
      </w:pPr>
    </w:p>
    <w:p w14:paraId="0E4FB68C" w14:textId="1AA19916" w:rsidR="001B76F1" w:rsidRDefault="001B76F1" w:rsidP="00FE3667">
      <w:pPr>
        <w:tabs>
          <w:tab w:val="left" w:pos="2625"/>
        </w:tabs>
      </w:pPr>
    </w:p>
    <w:p w14:paraId="447A9CEF" w14:textId="286505F0" w:rsidR="001B76F1" w:rsidRDefault="001B76F1" w:rsidP="00FE3667">
      <w:pPr>
        <w:tabs>
          <w:tab w:val="left" w:pos="2625"/>
        </w:tabs>
      </w:pPr>
    </w:p>
    <w:p w14:paraId="46A19969" w14:textId="43A3DAE4" w:rsidR="001B76F1" w:rsidRDefault="001B76F1" w:rsidP="00FE3667">
      <w:pPr>
        <w:tabs>
          <w:tab w:val="left" w:pos="2625"/>
        </w:tabs>
      </w:pPr>
    </w:p>
    <w:p w14:paraId="00112D28" w14:textId="1A6CE071" w:rsidR="001B76F1" w:rsidRDefault="001B76F1" w:rsidP="00FE3667">
      <w:pPr>
        <w:tabs>
          <w:tab w:val="left" w:pos="2625"/>
        </w:tabs>
      </w:pPr>
    </w:p>
    <w:p w14:paraId="5DEB0047" w14:textId="1292EBE2" w:rsidR="001B76F1" w:rsidRDefault="001B76F1" w:rsidP="00FE3667">
      <w:pPr>
        <w:tabs>
          <w:tab w:val="left" w:pos="2625"/>
        </w:tabs>
      </w:pPr>
    </w:p>
    <w:p w14:paraId="296FEDA8" w14:textId="2F61D4F8" w:rsidR="001B76F1" w:rsidRDefault="001B76F1" w:rsidP="00FE3667">
      <w:pPr>
        <w:tabs>
          <w:tab w:val="left" w:pos="2625"/>
        </w:tabs>
      </w:pPr>
    </w:p>
    <w:p w14:paraId="5733F50D" w14:textId="4C058B77" w:rsidR="001B76F1" w:rsidRDefault="001B76F1" w:rsidP="00FE3667">
      <w:pPr>
        <w:tabs>
          <w:tab w:val="left" w:pos="2625"/>
        </w:tabs>
      </w:pPr>
    </w:p>
    <w:p w14:paraId="0BC43843" w14:textId="0BE92377" w:rsidR="001B76F1" w:rsidRDefault="001B76F1" w:rsidP="00FE3667">
      <w:pPr>
        <w:tabs>
          <w:tab w:val="left" w:pos="2625"/>
        </w:tabs>
      </w:pPr>
    </w:p>
    <w:p w14:paraId="0A023778" w14:textId="5F7F84AF" w:rsidR="001B76F1" w:rsidRDefault="001B76F1" w:rsidP="00FE3667">
      <w:pPr>
        <w:tabs>
          <w:tab w:val="left" w:pos="2625"/>
        </w:tabs>
      </w:pPr>
    </w:p>
    <w:p w14:paraId="3A121CC5" w14:textId="38C877B8" w:rsidR="001B76F1" w:rsidRDefault="001B76F1" w:rsidP="00FE3667">
      <w:pPr>
        <w:tabs>
          <w:tab w:val="left" w:pos="2625"/>
        </w:tabs>
      </w:pPr>
    </w:p>
    <w:p w14:paraId="7DA59805" w14:textId="1AE0330C" w:rsidR="001B76F1" w:rsidRDefault="001B76F1" w:rsidP="00FE3667">
      <w:pPr>
        <w:tabs>
          <w:tab w:val="left" w:pos="2625"/>
        </w:tabs>
      </w:pPr>
    </w:p>
    <w:p w14:paraId="26130604" w14:textId="29CE19BF" w:rsidR="001B76F1" w:rsidRDefault="001B76F1" w:rsidP="00FE3667">
      <w:pPr>
        <w:tabs>
          <w:tab w:val="left" w:pos="2625"/>
        </w:tabs>
      </w:pPr>
    </w:p>
    <w:p w14:paraId="62BE775F" w14:textId="758137B8" w:rsidR="001B76F1" w:rsidRDefault="001B76F1" w:rsidP="00FE3667">
      <w:pPr>
        <w:tabs>
          <w:tab w:val="left" w:pos="2625"/>
        </w:tabs>
      </w:pPr>
    </w:p>
    <w:p w14:paraId="7943917D" w14:textId="04233C12" w:rsidR="001B76F1" w:rsidRDefault="001B76F1" w:rsidP="00FE3667">
      <w:pPr>
        <w:tabs>
          <w:tab w:val="left" w:pos="2625"/>
        </w:tabs>
      </w:pPr>
    </w:p>
    <w:p w14:paraId="56C43948" w14:textId="43E55CE4" w:rsidR="001B76F1" w:rsidRDefault="001B76F1" w:rsidP="00FE3667">
      <w:pPr>
        <w:tabs>
          <w:tab w:val="left" w:pos="2625"/>
        </w:tabs>
      </w:pPr>
    </w:p>
    <w:p w14:paraId="51297C81" w14:textId="2EE65A6B" w:rsidR="001B76F1" w:rsidRDefault="001B76F1" w:rsidP="00FE3667">
      <w:pPr>
        <w:tabs>
          <w:tab w:val="left" w:pos="2625"/>
        </w:tabs>
      </w:pPr>
    </w:p>
    <w:p w14:paraId="56277DC8" w14:textId="7F742AF2" w:rsidR="001B76F1" w:rsidRDefault="001B76F1" w:rsidP="00FE3667">
      <w:pPr>
        <w:tabs>
          <w:tab w:val="left" w:pos="2625"/>
        </w:tabs>
      </w:pPr>
    </w:p>
    <w:p w14:paraId="26A08A50" w14:textId="3D078F99" w:rsidR="001B76F1" w:rsidRDefault="001B76F1" w:rsidP="00FE3667">
      <w:pPr>
        <w:tabs>
          <w:tab w:val="left" w:pos="2625"/>
        </w:tabs>
      </w:pPr>
    </w:p>
    <w:p w14:paraId="661CA9A3" w14:textId="77777777" w:rsidR="001B76F1" w:rsidRDefault="001B76F1" w:rsidP="00FE3667">
      <w:pPr>
        <w:tabs>
          <w:tab w:val="left" w:pos="2625"/>
        </w:tabs>
      </w:pPr>
    </w:p>
    <w:p w14:paraId="42135914" w14:textId="77777777" w:rsidR="001B76F1" w:rsidRDefault="001B76F1" w:rsidP="001B76F1">
      <w:pPr>
        <w:pStyle w:val="Heading2"/>
        <w:numPr>
          <w:ilvl w:val="1"/>
          <w:numId w:val="1"/>
        </w:numPr>
        <w:tabs>
          <w:tab w:val="clear" w:pos="576"/>
        </w:tabs>
        <w:ind w:left="510" w:hanging="510"/>
      </w:pPr>
      <w:bookmarkStart w:id="288" w:name="_Toc516684978"/>
      <w:r>
        <w:lastRenderedPageBreak/>
        <w:t>KPRIVKSTORE command:</w:t>
      </w:r>
      <w:r w:rsidRPr="00CC328F">
        <w:t xml:space="preserve"> </w:t>
      </w:r>
      <w:r w:rsidRPr="00671C8B">
        <w:t>Store Private Key Associated to a Local Certificate</w:t>
      </w:r>
      <w:bookmarkEnd w:id="288"/>
    </w:p>
    <w:p w14:paraId="7B4D2509" w14:textId="77777777" w:rsidR="001B76F1" w:rsidRPr="00414CE0" w:rsidRDefault="001B76F1" w:rsidP="001B76F1">
      <w:pPr>
        <w:pStyle w:val="Heading3"/>
        <w:numPr>
          <w:ilvl w:val="2"/>
          <w:numId w:val="1"/>
        </w:numPr>
      </w:pPr>
      <w:bookmarkStart w:id="289" w:name="_Toc516684979"/>
      <w:r>
        <w:t>Syntax</w:t>
      </w:r>
      <w:bookmarkEnd w:id="289"/>
    </w:p>
    <w:p w14:paraId="5992C321" w14:textId="77777777" w:rsidR="001B76F1" w:rsidRPr="008C5FB3" w:rsidRDefault="001B76F1" w:rsidP="001B76F1">
      <w:pPr>
        <w:rPr>
          <w:b/>
        </w:rPr>
      </w:pPr>
      <w:r w:rsidRPr="008C5FB3">
        <w:rPr>
          <w:b/>
        </w:rPr>
        <w:t>Test Command</w:t>
      </w:r>
    </w:p>
    <w:p w14:paraId="6E54A260" w14:textId="77777777" w:rsidR="001B76F1" w:rsidRPr="00E02895" w:rsidRDefault="001B76F1" w:rsidP="001B76F1">
      <w:r w:rsidRPr="00E02895">
        <w:t>AT+</w:t>
      </w:r>
      <w:r w:rsidRPr="00CC328F">
        <w:t xml:space="preserve"> KPRIVKSTORE</w:t>
      </w:r>
      <w:r w:rsidRPr="00E02895">
        <w:t xml:space="preserve"> =?</w:t>
      </w:r>
    </w:p>
    <w:p w14:paraId="3FE63177" w14:textId="77777777" w:rsidR="001B76F1" w:rsidRDefault="001B76F1" w:rsidP="001B76F1"/>
    <w:p w14:paraId="7D046DFB" w14:textId="77777777" w:rsidR="001B76F1" w:rsidRDefault="001B76F1" w:rsidP="001B76F1">
      <w:r w:rsidRPr="00E02895">
        <w:t>Response</w:t>
      </w:r>
      <w:r>
        <w:t>:</w:t>
      </w:r>
    </w:p>
    <w:p w14:paraId="2DFC2887" w14:textId="77777777" w:rsidR="001B76F1" w:rsidRDefault="001B76F1" w:rsidP="001B76F1">
      <w:r>
        <w:t xml:space="preserve">+KPRIVKSTORE: </w:t>
      </w:r>
      <w:r w:rsidRPr="00CC328F">
        <w:t>(</w:t>
      </w:r>
      <w:r>
        <w:t xml:space="preserve">list of possible </w:t>
      </w:r>
      <w:r w:rsidRPr="00CC328F">
        <w:t>&lt;index&gt;</w:t>
      </w:r>
      <w:r>
        <w:t>s</w:t>
      </w:r>
      <w:r w:rsidRPr="00CC328F">
        <w:t>),(</w:t>
      </w:r>
      <w:r w:rsidRPr="00485EAB">
        <w:t xml:space="preserve"> range of possible lengths o</w:t>
      </w:r>
      <w:r>
        <w:t>f</w:t>
      </w:r>
      <w:r w:rsidRPr="00485EAB">
        <w:t xml:space="preserve"> </w:t>
      </w:r>
      <w:r w:rsidRPr="00CC328F">
        <w:t>&lt;NbData&gt;)</w:t>
      </w:r>
    </w:p>
    <w:p w14:paraId="3DAB7DB6" w14:textId="77777777" w:rsidR="001B76F1" w:rsidRDefault="001B76F1" w:rsidP="001B76F1">
      <w:r w:rsidRPr="00E02895">
        <w:t>OK</w:t>
      </w:r>
    </w:p>
    <w:p w14:paraId="77029192" w14:textId="77777777" w:rsidR="001B76F1" w:rsidRDefault="001B76F1" w:rsidP="001B76F1">
      <w:pPr>
        <w:rPr>
          <w:b/>
        </w:rPr>
      </w:pPr>
    </w:p>
    <w:p w14:paraId="389781CE" w14:textId="77777777" w:rsidR="001B76F1" w:rsidRPr="008C5FB3" w:rsidRDefault="001B76F1" w:rsidP="001B76F1">
      <w:pPr>
        <w:rPr>
          <w:b/>
        </w:rPr>
      </w:pPr>
      <w:r>
        <w:rPr>
          <w:b/>
        </w:rPr>
        <w:t>Read</w:t>
      </w:r>
      <w:r w:rsidRPr="008C5FB3">
        <w:rPr>
          <w:b/>
        </w:rPr>
        <w:t xml:space="preserve"> Command</w:t>
      </w:r>
    </w:p>
    <w:p w14:paraId="275B87BD" w14:textId="77777777" w:rsidR="001B76F1" w:rsidRPr="00E02895" w:rsidRDefault="001B76F1" w:rsidP="001B76F1">
      <w:r w:rsidRPr="00E02895">
        <w:t>AT+</w:t>
      </w:r>
      <w:r w:rsidRPr="00866CCE">
        <w:t xml:space="preserve"> </w:t>
      </w:r>
      <w:r>
        <w:t>KPRIVKSTORE</w:t>
      </w:r>
      <w:r w:rsidRPr="00E02895">
        <w:t>?</w:t>
      </w:r>
    </w:p>
    <w:p w14:paraId="7D733792" w14:textId="77777777" w:rsidR="001B76F1" w:rsidRDefault="001B76F1" w:rsidP="001B76F1"/>
    <w:p w14:paraId="4827DB0B" w14:textId="77777777" w:rsidR="001B76F1" w:rsidRDefault="001B76F1" w:rsidP="001B76F1">
      <w:r w:rsidRPr="00E02895">
        <w:t>Response</w:t>
      </w:r>
      <w:r>
        <w:t>:</w:t>
      </w:r>
    </w:p>
    <w:p w14:paraId="227AE99E" w14:textId="77777777" w:rsidR="001B76F1" w:rsidRPr="00671C8B" w:rsidRDefault="001B76F1" w:rsidP="001B76F1">
      <w:pPr>
        <w:pStyle w:val="TableBody"/>
        <w:rPr>
          <w:rFonts w:ascii="Helvetica" w:hAnsi="Helvetica"/>
          <w:b/>
          <w:sz w:val="20"/>
          <w:lang w:val="da-DK"/>
        </w:rPr>
      </w:pPr>
      <w:r w:rsidRPr="00671C8B">
        <w:rPr>
          <w:b/>
          <w:lang w:val="da-DK"/>
        </w:rPr>
        <w:t>+</w:t>
      </w:r>
      <w:r w:rsidRPr="005B31C8">
        <w:rPr>
          <w:rFonts w:ascii="Calibri" w:eastAsia="SimSun" w:hAnsi="Calibri" w:cs="Times New Roman"/>
          <w:color w:val="auto"/>
          <w:sz w:val="24"/>
          <w:szCs w:val="20"/>
          <w:lang w:val="en-CA" w:eastAsia="en-US"/>
        </w:rPr>
        <w:t>KPRIVKSTORE:</w:t>
      </w:r>
    </w:p>
    <w:p w14:paraId="60610B44" w14:textId="77777777" w:rsidR="001B76F1" w:rsidRPr="009D698B" w:rsidRDefault="001B76F1" w:rsidP="001B76F1">
      <w:r w:rsidRPr="009D698B">
        <w:t>private_key</w:t>
      </w:r>
      <w:r w:rsidRPr="009D698B">
        <w:rPr>
          <w:rFonts w:hint="eastAsia"/>
        </w:rPr>
        <w:t>,</w:t>
      </w:r>
      <w:r w:rsidRPr="009D698B">
        <w:t>&lt;index</w:t>
      </w:r>
      <w:r w:rsidRPr="009D698B">
        <w:rPr>
          <w:rFonts w:hint="eastAsia"/>
        </w:rPr>
        <w:t>&gt;,</w:t>
      </w:r>
      <w:r w:rsidRPr="009D698B">
        <w:t>&lt;NbData&gt;&lt;CR&gt;&lt;LF&gt;</w:t>
      </w:r>
    </w:p>
    <w:p w14:paraId="05FA2ABD" w14:textId="77777777" w:rsidR="001B76F1" w:rsidRPr="009D698B" w:rsidRDefault="001B76F1" w:rsidP="001B76F1">
      <w:r w:rsidRPr="009D698B">
        <w:rPr>
          <w:rFonts w:hint="eastAsia"/>
        </w:rPr>
        <w:t>&lt;File_data&gt;</w:t>
      </w:r>
      <w:r w:rsidRPr="009D698B">
        <w:t xml:space="preserve"> &lt;CR&gt;&lt;LF&gt;</w:t>
      </w:r>
    </w:p>
    <w:p w14:paraId="694651E0" w14:textId="77777777" w:rsidR="001B76F1" w:rsidRPr="009D698B" w:rsidRDefault="001B76F1" w:rsidP="001B76F1">
      <w:r w:rsidRPr="009D698B">
        <w:t>OK</w:t>
      </w:r>
    </w:p>
    <w:p w14:paraId="49BFE793" w14:textId="77777777" w:rsidR="001B76F1" w:rsidRPr="009D698B" w:rsidRDefault="001B76F1" w:rsidP="001B76F1"/>
    <w:p w14:paraId="6223CD24" w14:textId="77777777" w:rsidR="001B76F1" w:rsidRPr="009D698B" w:rsidRDefault="001B76F1" w:rsidP="001B76F1">
      <w:r w:rsidRPr="009D698B">
        <w:t>or</w:t>
      </w:r>
    </w:p>
    <w:p w14:paraId="1281B6A5" w14:textId="77777777" w:rsidR="001B76F1" w:rsidRDefault="001B76F1" w:rsidP="001B76F1">
      <w:r w:rsidRPr="009D698B">
        <w:t>+CME ERROR: &lt;err&gt;</w:t>
      </w:r>
    </w:p>
    <w:p w14:paraId="1548A63F" w14:textId="77777777" w:rsidR="001B76F1" w:rsidRDefault="001B76F1" w:rsidP="001B76F1"/>
    <w:p w14:paraId="1F1E6B3F" w14:textId="77777777" w:rsidR="001B76F1" w:rsidRPr="008C5FB3" w:rsidRDefault="001B76F1" w:rsidP="001B76F1">
      <w:pPr>
        <w:rPr>
          <w:b/>
        </w:rPr>
      </w:pPr>
      <w:r w:rsidRPr="008C5FB3">
        <w:rPr>
          <w:b/>
        </w:rPr>
        <w:t>Write Command</w:t>
      </w:r>
    </w:p>
    <w:p w14:paraId="6D0517BE" w14:textId="57652FC6" w:rsidR="001B76F1" w:rsidRDefault="001B76F1" w:rsidP="001B76F1">
      <w:r w:rsidRPr="00E02895">
        <w:t>AT+</w:t>
      </w:r>
      <w:r w:rsidRPr="008D37CE">
        <w:t xml:space="preserve"> </w:t>
      </w:r>
      <w:r w:rsidR="00847D6E">
        <w:t>KPRIVKSTORE=</w:t>
      </w:r>
      <w:r w:rsidR="00562FD4">
        <w:t>&lt;index&gt;</w:t>
      </w:r>
      <w:r w:rsidR="00847D6E" w:rsidRPr="00847D6E">
        <w:t>[,&lt;NbData&gt;]</w:t>
      </w:r>
    </w:p>
    <w:p w14:paraId="776CB547" w14:textId="77777777" w:rsidR="001B76F1" w:rsidRDefault="001B76F1" w:rsidP="001B76F1">
      <w:r>
        <w:t>OK</w:t>
      </w:r>
    </w:p>
    <w:p w14:paraId="20735C4E" w14:textId="77777777" w:rsidR="001B76F1" w:rsidRPr="006035D0" w:rsidRDefault="001B76F1" w:rsidP="001B76F1">
      <w:pPr>
        <w:pStyle w:val="Heading3"/>
        <w:numPr>
          <w:ilvl w:val="2"/>
          <w:numId w:val="1"/>
        </w:numPr>
      </w:pPr>
      <w:bookmarkStart w:id="290" w:name="_Toc516684980"/>
      <w:r w:rsidRPr="00A718DC">
        <w:t>Defined values</w:t>
      </w:r>
      <w:bookmarkEnd w:id="290"/>
    </w:p>
    <w:tbl>
      <w:tblPr>
        <w:tblStyle w:val="TableGrid"/>
        <w:tblW w:w="5000" w:type="pct"/>
        <w:tblLook w:val="01E0" w:firstRow="1" w:lastRow="1" w:firstColumn="1" w:lastColumn="1" w:noHBand="0" w:noVBand="0"/>
      </w:tblPr>
      <w:tblGrid>
        <w:gridCol w:w="1615"/>
        <w:gridCol w:w="2054"/>
        <w:gridCol w:w="4961"/>
      </w:tblGrid>
      <w:tr w:rsidR="001B76F1" w:rsidRPr="00994B87" w14:paraId="5F5B00A4" w14:textId="77777777" w:rsidTr="00944514">
        <w:tc>
          <w:tcPr>
            <w:tcW w:w="5000" w:type="pct"/>
            <w:gridSpan w:val="3"/>
            <w:shd w:val="clear" w:color="auto" w:fill="A6A6A6" w:themeFill="background1" w:themeFillShade="A6"/>
          </w:tcPr>
          <w:p w14:paraId="04A8EB64" w14:textId="77777777" w:rsidR="001B76F1" w:rsidRPr="00994B87" w:rsidRDefault="001B76F1" w:rsidP="00944514">
            <w:pPr>
              <w:pStyle w:val="TableColumnHead"/>
              <w:spacing w:before="144" w:after="144"/>
              <w:rPr>
                <w:b w:val="0"/>
              </w:rPr>
            </w:pPr>
            <w:r w:rsidRPr="00994B87">
              <w:t>AT Command Syntax</w:t>
            </w:r>
          </w:p>
        </w:tc>
      </w:tr>
      <w:tr w:rsidR="001B76F1" w:rsidRPr="00C4621F" w14:paraId="15F71549" w14:textId="77777777" w:rsidTr="00944514">
        <w:tc>
          <w:tcPr>
            <w:tcW w:w="5000" w:type="pct"/>
            <w:gridSpan w:val="3"/>
          </w:tcPr>
          <w:p w14:paraId="41347EF3" w14:textId="77777777" w:rsidR="001B76F1" w:rsidRPr="00E35EF2" w:rsidRDefault="001B76F1" w:rsidP="00944514">
            <w:pPr>
              <w:rPr>
                <w:b/>
              </w:rPr>
            </w:pPr>
            <w:r w:rsidRPr="00E35EF2">
              <w:rPr>
                <w:b/>
              </w:rPr>
              <w:t xml:space="preserve">AT+ </w:t>
            </w:r>
            <w:r>
              <w:rPr>
                <w:b/>
              </w:rPr>
              <w:t xml:space="preserve">KPRIVKSTORE = </w:t>
            </w:r>
            <w:r>
              <w:rPr>
                <w:b/>
                <w:lang w:val="da-DK"/>
              </w:rPr>
              <w:t>&lt;index&gt;</w:t>
            </w:r>
            <w:r w:rsidRPr="00671C8B">
              <w:rPr>
                <w:b/>
                <w:lang w:val="da-DK"/>
              </w:rPr>
              <w:t>[,&lt;NbData&gt;]</w:t>
            </w:r>
          </w:p>
        </w:tc>
      </w:tr>
      <w:tr w:rsidR="001B76F1" w:rsidRPr="00E51118" w14:paraId="7272FD2B" w14:textId="77777777" w:rsidTr="00944514">
        <w:tc>
          <w:tcPr>
            <w:tcW w:w="936" w:type="pct"/>
            <w:shd w:val="clear" w:color="auto" w:fill="A6A6A6" w:themeFill="background1" w:themeFillShade="A6"/>
          </w:tcPr>
          <w:p w14:paraId="42F83F4D" w14:textId="77777777" w:rsidR="001B76F1" w:rsidRPr="00E51118" w:rsidRDefault="001B76F1" w:rsidP="00944514">
            <w:pPr>
              <w:pStyle w:val="TableColumnHead"/>
            </w:pPr>
            <w:r w:rsidRPr="00E51118">
              <w:t>Parameters</w:t>
            </w:r>
          </w:p>
        </w:tc>
        <w:tc>
          <w:tcPr>
            <w:tcW w:w="1190" w:type="pct"/>
            <w:shd w:val="clear" w:color="auto" w:fill="A6A6A6" w:themeFill="background1" w:themeFillShade="A6"/>
          </w:tcPr>
          <w:p w14:paraId="48A14623" w14:textId="77777777" w:rsidR="001B76F1" w:rsidRPr="00E51118" w:rsidRDefault="001B76F1" w:rsidP="00944514">
            <w:pPr>
              <w:pStyle w:val="TableColumnHead"/>
            </w:pPr>
            <w:r w:rsidRPr="00E51118">
              <w:t>Values</w:t>
            </w:r>
          </w:p>
        </w:tc>
        <w:tc>
          <w:tcPr>
            <w:tcW w:w="2874" w:type="pct"/>
            <w:shd w:val="clear" w:color="auto" w:fill="A6A6A6" w:themeFill="background1" w:themeFillShade="A6"/>
          </w:tcPr>
          <w:p w14:paraId="6E0C8C65" w14:textId="77777777" w:rsidR="001B76F1" w:rsidRPr="00E51118" w:rsidRDefault="001B76F1" w:rsidP="00944514">
            <w:pPr>
              <w:pStyle w:val="TableColumnHead"/>
            </w:pPr>
            <w:r w:rsidRPr="00E51118">
              <w:t>Description</w:t>
            </w:r>
          </w:p>
        </w:tc>
      </w:tr>
      <w:tr w:rsidR="001B76F1" w:rsidRPr="00E51118" w14:paraId="2BC46871" w14:textId="77777777" w:rsidTr="00944514">
        <w:tc>
          <w:tcPr>
            <w:tcW w:w="936" w:type="pct"/>
          </w:tcPr>
          <w:p w14:paraId="40674BD7" w14:textId="77777777" w:rsidR="001B76F1" w:rsidRPr="006131D5" w:rsidRDefault="001B76F1" w:rsidP="00944514">
            <w:pPr>
              <w:autoSpaceDE w:val="0"/>
              <w:autoSpaceDN w:val="0"/>
              <w:adjustRightInd w:val="0"/>
            </w:pPr>
            <w:r>
              <w:t>&lt;index&gt;</w:t>
            </w:r>
          </w:p>
        </w:tc>
        <w:tc>
          <w:tcPr>
            <w:tcW w:w="1190" w:type="pct"/>
          </w:tcPr>
          <w:p w14:paraId="55D53C43" w14:textId="77777777" w:rsidR="001B76F1" w:rsidRPr="00193445" w:rsidRDefault="001B76F1" w:rsidP="00944514">
            <w:pPr>
              <w:autoSpaceDE w:val="0"/>
              <w:autoSpaceDN w:val="0"/>
              <w:adjustRightInd w:val="0"/>
              <w:jc w:val="center"/>
              <w:rPr>
                <w:rFonts w:asciiTheme="minorHAnsi" w:hAnsiTheme="minorHAnsi"/>
                <w:szCs w:val="24"/>
              </w:rPr>
            </w:pPr>
            <w:r>
              <w:rPr>
                <w:rFonts w:asciiTheme="minorHAnsi" w:hAnsiTheme="minorHAnsi"/>
                <w:szCs w:val="24"/>
              </w:rPr>
              <w:t>0-2</w:t>
            </w:r>
          </w:p>
        </w:tc>
        <w:tc>
          <w:tcPr>
            <w:tcW w:w="2874" w:type="pct"/>
          </w:tcPr>
          <w:p w14:paraId="7075C947" w14:textId="77777777" w:rsidR="001B76F1" w:rsidRPr="00AE5B9E" w:rsidRDefault="001B76F1" w:rsidP="00944514">
            <w:pPr>
              <w:autoSpaceDE w:val="0"/>
              <w:autoSpaceDN w:val="0"/>
              <w:adjustRightInd w:val="0"/>
              <w:jc w:val="center"/>
              <w:rPr>
                <w:rFonts w:asciiTheme="minorHAnsi" w:hAnsiTheme="minorHAnsi"/>
                <w:szCs w:val="24"/>
              </w:rPr>
            </w:pPr>
            <w:r w:rsidRPr="00AE5B9E">
              <w:rPr>
                <w:rFonts w:asciiTheme="minorHAnsi" w:hAnsiTheme="minorHAnsi"/>
                <w:szCs w:val="24"/>
              </w:rPr>
              <w:t>Index of the stored local certificate associated to this private key.</w:t>
            </w:r>
          </w:p>
          <w:p w14:paraId="71B79B0E" w14:textId="77777777" w:rsidR="001B76F1" w:rsidRPr="00DA1EC9" w:rsidRDefault="001B76F1" w:rsidP="00944514">
            <w:pPr>
              <w:autoSpaceDE w:val="0"/>
              <w:autoSpaceDN w:val="0"/>
              <w:adjustRightInd w:val="0"/>
              <w:ind w:left="360"/>
              <w:rPr>
                <w:rFonts w:asciiTheme="minorHAnsi" w:eastAsiaTheme="minorEastAsia" w:hAnsiTheme="minorHAnsi" w:cs="Arial"/>
                <w:szCs w:val="24"/>
                <w:lang w:val="en-US" w:eastAsia="zh-CN"/>
              </w:rPr>
            </w:pPr>
          </w:p>
        </w:tc>
      </w:tr>
      <w:tr w:rsidR="001B76F1" w:rsidRPr="00E51118" w14:paraId="1071380E" w14:textId="77777777" w:rsidTr="00944514">
        <w:tc>
          <w:tcPr>
            <w:tcW w:w="936" w:type="pct"/>
            <w:vAlign w:val="center"/>
          </w:tcPr>
          <w:p w14:paraId="28E7705F" w14:textId="77777777" w:rsidR="001B76F1" w:rsidRDefault="001B76F1" w:rsidP="00944514">
            <w:pPr>
              <w:autoSpaceDE w:val="0"/>
              <w:autoSpaceDN w:val="0"/>
              <w:adjustRightInd w:val="0"/>
            </w:pPr>
            <w:r w:rsidRPr="00AE5B9E">
              <w:t>&lt; NbData &gt;</w:t>
            </w:r>
          </w:p>
        </w:tc>
        <w:tc>
          <w:tcPr>
            <w:tcW w:w="1190" w:type="pct"/>
            <w:vAlign w:val="center"/>
          </w:tcPr>
          <w:p w14:paraId="51CEC4A0" w14:textId="77777777" w:rsidR="001B76F1" w:rsidRDefault="001B76F1" w:rsidP="00944514">
            <w:pPr>
              <w:autoSpaceDE w:val="0"/>
              <w:autoSpaceDN w:val="0"/>
              <w:adjustRightInd w:val="0"/>
              <w:jc w:val="center"/>
              <w:rPr>
                <w:rFonts w:asciiTheme="minorHAnsi" w:hAnsiTheme="minorHAnsi"/>
                <w:szCs w:val="24"/>
              </w:rPr>
            </w:pPr>
            <w:r w:rsidRPr="00671C8B">
              <w:rPr>
                <w:rFonts w:hint="eastAsia"/>
              </w:rPr>
              <w:t>1</w:t>
            </w:r>
            <w:r w:rsidRPr="00671C8B">
              <w:t>-</w:t>
            </w:r>
            <w:r>
              <w:rPr>
                <w:rFonts w:hint="eastAsia"/>
              </w:rPr>
              <w:t>3000</w:t>
            </w:r>
          </w:p>
        </w:tc>
        <w:tc>
          <w:tcPr>
            <w:tcW w:w="2874" w:type="pct"/>
          </w:tcPr>
          <w:p w14:paraId="045A1F58" w14:textId="77777777" w:rsidR="001B76F1" w:rsidRPr="00DA1EC9" w:rsidRDefault="001B76F1" w:rsidP="00944514">
            <w:pPr>
              <w:autoSpaceDE w:val="0"/>
              <w:autoSpaceDN w:val="0"/>
              <w:adjustRightInd w:val="0"/>
              <w:ind w:left="360"/>
              <w:rPr>
                <w:rFonts w:asciiTheme="minorHAnsi" w:eastAsiaTheme="minorEastAsia" w:hAnsiTheme="minorHAnsi" w:cs="Arial"/>
                <w:szCs w:val="24"/>
                <w:lang w:val="en-US" w:eastAsia="zh-CN"/>
              </w:rPr>
            </w:pPr>
            <w:r w:rsidRPr="00671C8B">
              <w:t>Number of bytes to read/write (mandatory for both reading and writing)</w:t>
            </w:r>
          </w:p>
        </w:tc>
      </w:tr>
      <w:tr w:rsidR="001B76F1" w:rsidRPr="00E51118" w14:paraId="6012438E" w14:textId="77777777" w:rsidTr="00944514">
        <w:tc>
          <w:tcPr>
            <w:tcW w:w="936" w:type="pct"/>
            <w:vAlign w:val="center"/>
          </w:tcPr>
          <w:p w14:paraId="628036B1" w14:textId="77777777" w:rsidR="001B76F1" w:rsidRDefault="001B76F1" w:rsidP="00944514">
            <w:pPr>
              <w:autoSpaceDE w:val="0"/>
              <w:autoSpaceDN w:val="0"/>
              <w:adjustRightInd w:val="0"/>
              <w:rPr>
                <w:rFonts w:asciiTheme="minorHAnsi" w:hAnsiTheme="minorHAnsi"/>
              </w:rPr>
            </w:pPr>
            <w:r w:rsidRPr="00AE5B9E">
              <w:t>&lt;</w:t>
            </w:r>
            <w:r w:rsidRPr="00AE5B9E">
              <w:rPr>
                <w:rFonts w:hint="eastAsia"/>
              </w:rPr>
              <w:t>&lt;File_data&gt;</w:t>
            </w:r>
            <w:r w:rsidRPr="00AE5B9E">
              <w:t>&gt;</w:t>
            </w:r>
          </w:p>
        </w:tc>
        <w:tc>
          <w:tcPr>
            <w:tcW w:w="1190" w:type="pct"/>
            <w:vAlign w:val="center"/>
          </w:tcPr>
          <w:p w14:paraId="6BBF1AAF" w14:textId="77777777" w:rsidR="001B76F1" w:rsidRDefault="001B76F1" w:rsidP="00944514">
            <w:pPr>
              <w:autoSpaceDE w:val="0"/>
              <w:autoSpaceDN w:val="0"/>
              <w:adjustRightInd w:val="0"/>
              <w:jc w:val="center"/>
              <w:rPr>
                <w:rFonts w:asciiTheme="minorHAnsi" w:eastAsiaTheme="minorEastAsia" w:hAnsiTheme="minorHAnsi"/>
                <w:lang w:eastAsia="zh-CN"/>
              </w:rPr>
            </w:pPr>
          </w:p>
        </w:tc>
        <w:tc>
          <w:tcPr>
            <w:tcW w:w="2874" w:type="pct"/>
          </w:tcPr>
          <w:p w14:paraId="1D6FAB7B" w14:textId="77777777" w:rsidR="001B76F1" w:rsidRPr="00AE5B9E" w:rsidRDefault="001B76F1" w:rsidP="00944514">
            <w:pPr>
              <w:autoSpaceDE w:val="0"/>
              <w:autoSpaceDN w:val="0"/>
              <w:adjustRightInd w:val="0"/>
              <w:ind w:left="360"/>
            </w:pPr>
            <w:r w:rsidRPr="00671C8B">
              <w:rPr>
                <w:rFonts w:hint="eastAsia"/>
              </w:rPr>
              <w:t>File data in byte</w:t>
            </w:r>
            <w:r>
              <w:rPr>
                <w:rFonts w:hint="eastAsia"/>
              </w:rPr>
              <w:t>s</w:t>
            </w:r>
          </w:p>
        </w:tc>
      </w:tr>
    </w:tbl>
    <w:p w14:paraId="37B68F6E" w14:textId="77777777" w:rsidR="001B76F1" w:rsidRDefault="001B76F1" w:rsidP="001B76F1"/>
    <w:p w14:paraId="71A93790" w14:textId="77777777" w:rsidR="001B76F1" w:rsidRPr="00A60978" w:rsidRDefault="001B76F1" w:rsidP="001B76F1">
      <w:pPr>
        <w:pStyle w:val="Heading3"/>
        <w:numPr>
          <w:ilvl w:val="2"/>
          <w:numId w:val="1"/>
        </w:numPr>
      </w:pPr>
      <w:bookmarkStart w:id="291" w:name="_Toc516684981"/>
      <w:r>
        <w:lastRenderedPageBreak/>
        <w:t>Examples</w:t>
      </w:r>
      <w:bookmarkEnd w:id="291"/>
    </w:p>
    <w:p w14:paraId="03C58FE5" w14:textId="77777777" w:rsidR="001B76F1" w:rsidRDefault="001B76F1" w:rsidP="001B76F1">
      <w:pPr>
        <w:rPr>
          <w:b/>
        </w:rPr>
      </w:pPr>
      <w:r w:rsidRPr="00C928C2">
        <w:rPr>
          <w:b/>
        </w:rPr>
        <w:t>Test Command</w:t>
      </w:r>
    </w:p>
    <w:p w14:paraId="4D2DEBFA" w14:textId="77777777" w:rsidR="001B76F1" w:rsidRPr="00DF1685" w:rsidRDefault="001B76F1" w:rsidP="001B76F1">
      <w:r w:rsidRPr="00DF1685">
        <w:t xml:space="preserve">AT+ </w:t>
      </w:r>
      <w:r>
        <w:t>KPRIVKSTORE</w:t>
      </w:r>
      <w:r w:rsidRPr="00DF1685">
        <w:t xml:space="preserve"> =?</w:t>
      </w:r>
    </w:p>
    <w:p w14:paraId="75C2C0F7" w14:textId="409BB4B9" w:rsidR="001B76F1" w:rsidRDefault="001B76F1" w:rsidP="001B76F1">
      <w:pPr>
        <w:rPr>
          <w:rFonts w:asciiTheme="minorHAnsi" w:hAnsiTheme="minorHAnsi" w:cs="Arial"/>
          <w:szCs w:val="24"/>
        </w:rPr>
      </w:pPr>
      <w:r>
        <w:t>+</w:t>
      </w:r>
      <w:r w:rsidRPr="00CC328F">
        <w:t>KPRIVKSTORE</w:t>
      </w:r>
      <w:r w:rsidRPr="004D5331">
        <w:t>: (</w:t>
      </w:r>
      <w:r w:rsidR="00587127">
        <w:t>0-2),(1-3000)</w:t>
      </w:r>
      <w:r w:rsidRPr="00DF1685">
        <w:rPr>
          <w:rFonts w:asciiTheme="minorHAnsi" w:hAnsiTheme="minorHAnsi" w:cs="Arial"/>
          <w:szCs w:val="24"/>
        </w:rPr>
        <w:br/>
        <w:t>OK</w:t>
      </w:r>
    </w:p>
    <w:p w14:paraId="4B71BA31" w14:textId="77777777" w:rsidR="001B76F1" w:rsidRPr="00DF1685" w:rsidRDefault="001B76F1" w:rsidP="001B76F1">
      <w:pPr>
        <w:rPr>
          <w:rFonts w:asciiTheme="minorHAnsi" w:hAnsiTheme="minorHAnsi"/>
          <w:szCs w:val="24"/>
        </w:rPr>
      </w:pPr>
    </w:p>
    <w:p w14:paraId="6500CA62" w14:textId="77777777" w:rsidR="001B76F1" w:rsidRPr="00DF1685" w:rsidRDefault="001B76F1" w:rsidP="001B76F1">
      <w:pPr>
        <w:rPr>
          <w:b/>
        </w:rPr>
      </w:pPr>
      <w:r w:rsidRPr="00DF1685">
        <w:rPr>
          <w:b/>
        </w:rPr>
        <w:t>Read Command</w:t>
      </w:r>
    </w:p>
    <w:p w14:paraId="6A60F09C" w14:textId="77777777" w:rsidR="001B76F1" w:rsidRPr="00DF1685" w:rsidRDefault="001B76F1" w:rsidP="001B76F1">
      <w:r w:rsidRPr="00DF1685">
        <w:t xml:space="preserve">AT+ </w:t>
      </w:r>
      <w:r>
        <w:t>KPRIVKSTORE</w:t>
      </w:r>
      <w:r w:rsidRPr="00DF1685">
        <w:t>?</w:t>
      </w:r>
    </w:p>
    <w:p w14:paraId="405E65AF" w14:textId="01930F2D" w:rsidR="00937361" w:rsidRDefault="00937361" w:rsidP="001B76F1">
      <w:pPr>
        <w:rPr>
          <w:rFonts w:asciiTheme="minorHAnsi" w:hAnsiTheme="minorHAnsi" w:cs="Arial"/>
          <w:szCs w:val="24"/>
        </w:rPr>
      </w:pPr>
    </w:p>
    <w:p w14:paraId="054CBBB8"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+KPRIVKSTORE</w:t>
      </w:r>
    </w:p>
    <w:p w14:paraId="6BCA450D"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private_key,0,1702</w:t>
      </w:r>
    </w:p>
    <w:p w14:paraId="49C8014D"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-----BEGIN RSA PRIVATE KEY---</w:t>
      </w:r>
    </w:p>
    <w:p w14:paraId="18E6D14C"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abccfdfdsfdsfdsfdsg</w:t>
      </w:r>
    </w:p>
    <w:p w14:paraId="69F820C8"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abccfdfdsfdsfdsfdsg</w:t>
      </w:r>
    </w:p>
    <w:p w14:paraId="6F0E8021"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abccfdfdsfdsfdsfdsg</w:t>
      </w:r>
    </w:p>
    <w:p w14:paraId="1A566C46"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-----END RSA PRIVATE KEY---</w:t>
      </w:r>
    </w:p>
    <w:p w14:paraId="00847DB2"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private_key,1,0</w:t>
      </w:r>
    </w:p>
    <w:p w14:paraId="75D6B4FB" w14:textId="77777777" w:rsidR="00937361" w:rsidRPr="00937361" w:rsidRDefault="00937361" w:rsidP="00937361">
      <w:pPr>
        <w:rPr>
          <w:rFonts w:asciiTheme="minorHAnsi" w:hAnsiTheme="minorHAnsi" w:cs="Arial"/>
          <w:szCs w:val="24"/>
        </w:rPr>
      </w:pPr>
      <w:r w:rsidRPr="00937361">
        <w:rPr>
          <w:rFonts w:asciiTheme="minorHAnsi" w:hAnsiTheme="minorHAnsi" w:cs="Arial"/>
          <w:szCs w:val="24"/>
        </w:rPr>
        <w:t>private_key,2,0</w:t>
      </w:r>
    </w:p>
    <w:p w14:paraId="01B9D0BF" w14:textId="48E9FE8A" w:rsidR="00937361" w:rsidRPr="00EF6BC0" w:rsidRDefault="00937361" w:rsidP="00937361">
      <w:pPr>
        <w:rPr>
          <w:rFonts w:asciiTheme="minorHAnsi" w:hAnsiTheme="minorHAnsi" w:cs="Arial"/>
          <w:szCs w:val="24"/>
        </w:rPr>
      </w:pPr>
      <w:r w:rsidRPr="00937361">
        <w:rPr>
          <w:rFonts w:asciiTheme="minorHAnsi" w:hAnsiTheme="minorHAnsi" w:cs="Arial"/>
          <w:szCs w:val="24"/>
        </w:rPr>
        <w:t>OK</w:t>
      </w:r>
    </w:p>
    <w:p w14:paraId="5FB6BACC" w14:textId="77777777" w:rsidR="001B76F1" w:rsidRPr="00DF1685" w:rsidRDefault="001B76F1" w:rsidP="001B76F1">
      <w:pPr>
        <w:rPr>
          <w:rFonts w:asciiTheme="minorHAnsi" w:hAnsiTheme="minorHAnsi"/>
          <w:b/>
          <w:szCs w:val="24"/>
        </w:rPr>
      </w:pPr>
    </w:p>
    <w:p w14:paraId="0029096B" w14:textId="77777777" w:rsidR="001B76F1" w:rsidRPr="00DF1685" w:rsidRDefault="001B76F1" w:rsidP="001B76F1">
      <w:pPr>
        <w:rPr>
          <w:b/>
        </w:rPr>
      </w:pPr>
      <w:r w:rsidRPr="00DF1685">
        <w:rPr>
          <w:b/>
        </w:rPr>
        <w:t>Write Command</w:t>
      </w:r>
      <w:r w:rsidRPr="00DF1685">
        <w:rPr>
          <w:u w:val="single"/>
        </w:rPr>
        <w:t xml:space="preserve"> </w:t>
      </w:r>
    </w:p>
    <w:p w14:paraId="47B84D57" w14:textId="43485D13" w:rsidR="009D5AE6" w:rsidRDefault="001B76F1" w:rsidP="001B76F1">
      <w:r w:rsidRPr="00DF1685">
        <w:t xml:space="preserve">AT+ </w:t>
      </w:r>
      <w:r>
        <w:t>KPRIVKSTORE</w:t>
      </w:r>
      <w:r w:rsidRPr="00DF1685">
        <w:t xml:space="preserve"> =</w:t>
      </w:r>
      <w:r>
        <w:t>0</w:t>
      </w:r>
    </w:p>
    <w:p w14:paraId="3FCA5BD2" w14:textId="1A96C8F0" w:rsidR="009D5AE6" w:rsidRDefault="009D5AE6" w:rsidP="001B76F1">
      <w:r>
        <w:t>CONNECT</w:t>
      </w:r>
    </w:p>
    <w:p w14:paraId="25A7683F" w14:textId="77777777" w:rsidR="00937361" w:rsidRPr="00DF1685" w:rsidRDefault="00937361" w:rsidP="001B76F1"/>
    <w:p w14:paraId="5A9A6D27" w14:textId="77777777" w:rsidR="001B76F1" w:rsidRDefault="001B76F1" w:rsidP="001B76F1">
      <w:r w:rsidRPr="00DF1685">
        <w:t>OK</w:t>
      </w:r>
    </w:p>
    <w:p w14:paraId="715A5006" w14:textId="03368545" w:rsidR="001B76F1" w:rsidRDefault="001B76F1" w:rsidP="001B76F1"/>
    <w:p w14:paraId="5DA347E9" w14:textId="77777777" w:rsidR="009379CF" w:rsidRDefault="009379CF" w:rsidP="001B76F1"/>
    <w:p w14:paraId="236424CE" w14:textId="22A49842" w:rsidR="001B76F1" w:rsidRDefault="001B76F1" w:rsidP="00FE3667">
      <w:pPr>
        <w:tabs>
          <w:tab w:val="left" w:pos="2625"/>
        </w:tabs>
      </w:pPr>
    </w:p>
    <w:p w14:paraId="63D22969" w14:textId="77777777" w:rsidR="00097487" w:rsidRDefault="00097487" w:rsidP="00097487"/>
    <w:p w14:paraId="108B7D9C" w14:textId="44A4E3A1" w:rsidR="00097487" w:rsidRDefault="00097487" w:rsidP="00097487"/>
    <w:p w14:paraId="04BD6F88" w14:textId="57E11A25" w:rsidR="00097487" w:rsidRDefault="00097487" w:rsidP="00097487"/>
    <w:p w14:paraId="71B4F22D" w14:textId="47A97FB9" w:rsidR="00097487" w:rsidRDefault="00097487" w:rsidP="00097487"/>
    <w:p w14:paraId="4C95B96B" w14:textId="06CACE1F" w:rsidR="00097487" w:rsidRDefault="00097487" w:rsidP="00097487"/>
    <w:p w14:paraId="2D52315D" w14:textId="6B2DC73B" w:rsidR="00097487" w:rsidRDefault="00097487" w:rsidP="00097487"/>
    <w:p w14:paraId="69F6C81F" w14:textId="2905BE33" w:rsidR="00097487" w:rsidRDefault="00097487" w:rsidP="00097487"/>
    <w:p w14:paraId="4054BE0E" w14:textId="4F77AFF6" w:rsidR="00097487" w:rsidRDefault="00097487" w:rsidP="00097487"/>
    <w:p w14:paraId="3DA65D17" w14:textId="77777777" w:rsidR="00937361" w:rsidRDefault="00937361" w:rsidP="00097487"/>
    <w:p w14:paraId="60C19683" w14:textId="5FDFB4D7" w:rsidR="00097487" w:rsidRDefault="00097487" w:rsidP="00097487"/>
    <w:p w14:paraId="2429933E" w14:textId="77777777" w:rsidR="00097487" w:rsidRDefault="00097487" w:rsidP="00097487"/>
    <w:p w14:paraId="525E82B1" w14:textId="77777777" w:rsidR="00097487" w:rsidRDefault="00097487" w:rsidP="00097487">
      <w:pPr>
        <w:pStyle w:val="Heading3"/>
        <w:numPr>
          <w:ilvl w:val="2"/>
          <w:numId w:val="1"/>
        </w:numPr>
      </w:pPr>
      <w:bookmarkStart w:id="292" w:name="_Toc516684982"/>
      <w:r>
        <w:lastRenderedPageBreak/>
        <w:t>Sequence Diagram</w:t>
      </w:r>
      <w:bookmarkEnd w:id="292"/>
    </w:p>
    <w:p w14:paraId="0EC8A2E9" w14:textId="77777777" w:rsidR="00097487" w:rsidRPr="00800670" w:rsidRDefault="00097487" w:rsidP="00097487">
      <w:r w:rsidRPr="00A61420">
        <w:rPr>
          <w:noProof/>
          <w:lang w:val="en-US"/>
        </w:rPr>
        <mc:AlternateContent>
          <mc:Choice Requires="wps">
            <w:drawing>
              <wp:anchor distT="0" distB="0" distL="114300" distR="114300" simplePos="0" relativeHeight="256245760" behindDoc="0" locked="0" layoutInCell="1" allowOverlap="1" wp14:anchorId="442B6154" wp14:editId="4F41AF4D">
                <wp:simplePos x="0" y="0"/>
                <wp:positionH relativeFrom="rightMargin">
                  <wp:align>left</wp:align>
                </wp:positionH>
                <wp:positionV relativeFrom="paragraph">
                  <wp:posOffset>9524</wp:posOffset>
                </wp:positionV>
                <wp:extent cx="731520" cy="638175"/>
                <wp:effectExtent l="0" t="0" r="11430" b="28575"/>
                <wp:wrapNone/>
                <wp:docPr id="3020" name="Rectangle 302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6B73FB1" w14:textId="77777777" w:rsidR="00944514" w:rsidRDefault="00944514" w:rsidP="000974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6154" id="Rectangle 3020" o:spid="_x0000_s2729" style="position:absolute;margin-left:0;margin-top:.75pt;width:57.6pt;height:50.25pt;z-index:2562457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FvvA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" fillcolor="#8064a2 [3207]" strokecolor="#5a5a5a [2109]" strokeweight="1pt">
                <v:textbox>
                  <w:txbxContent>
                    <w:p w14:paraId="46B73FB1" w14:textId="77777777" w:rsidR="00944514" w:rsidRDefault="00944514" w:rsidP="00097487">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246784" behindDoc="0" locked="0" layoutInCell="1" allowOverlap="1" wp14:anchorId="25EF0A5F" wp14:editId="5E6D997B">
                <wp:simplePos x="0" y="0"/>
                <wp:positionH relativeFrom="column">
                  <wp:posOffset>4210050</wp:posOffset>
                </wp:positionH>
                <wp:positionV relativeFrom="paragraph">
                  <wp:posOffset>0</wp:posOffset>
                </wp:positionV>
                <wp:extent cx="1047750" cy="649605"/>
                <wp:effectExtent l="0" t="0" r="19050" b="17145"/>
                <wp:wrapNone/>
                <wp:docPr id="3021" name="Rectangle 302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20EE1BA" w14:textId="77777777" w:rsidR="00944514" w:rsidRDefault="00944514" w:rsidP="000974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F0A5F" id="Rectangle 3021" o:spid="_x0000_s2730" style="position:absolute;margin-left:331.5pt;margin-top:0;width:82.5pt;height:51.15pt;z-index:2562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" fillcolor="#c0504d [3205]" strokecolor="#243f60 [1604]" strokeweight="1pt">
                <v:textbox>
                  <w:txbxContent>
                    <w:p w14:paraId="220EE1BA" w14:textId="77777777" w:rsidR="00944514" w:rsidRDefault="00944514" w:rsidP="00097487">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244736" behindDoc="0" locked="0" layoutInCell="1" allowOverlap="1" wp14:anchorId="2DA5DBA7" wp14:editId="4EE85296">
                <wp:simplePos x="0" y="0"/>
                <wp:positionH relativeFrom="column">
                  <wp:posOffset>2496185</wp:posOffset>
                </wp:positionH>
                <wp:positionV relativeFrom="paragraph">
                  <wp:posOffset>8890</wp:posOffset>
                </wp:positionV>
                <wp:extent cx="1143000" cy="640080"/>
                <wp:effectExtent l="0" t="0" r="19050" b="26670"/>
                <wp:wrapNone/>
                <wp:docPr id="3022" name="Rectangle 3022"/>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769AE09" w14:textId="77777777" w:rsidR="00944514" w:rsidRDefault="00944514" w:rsidP="000974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A5DBA7" id="Rectangle 3022" o:spid="_x0000_s2731" style="position:absolute;margin-left:196.55pt;margin-top:.7pt;width:90pt;height:50.4pt;z-index:25624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ok6Y5MMCAAAQBgAADgAAAAAAAAAAAAAAAAAuAgAAZHJzL2Uyb0RvYy54bWxQSwECLQAUAAYA&#10;CAAAACEAtygnx90AAAAJAQAADwAAAAAAAAAAAAAAAAAdBQAAZHJzL2Rvd25yZXYueG1sUEsFBgAA&#10;AAAEAAQA8wAAACcGAAAAAA==&#10;" fillcolor="#c0504d [3205]" strokecolor="#5a5a5a [2109]" strokeweight="1pt">
                <v:textbox>
                  <w:txbxContent>
                    <w:p w14:paraId="1769AE09" w14:textId="77777777" w:rsidR="00944514" w:rsidRDefault="00944514" w:rsidP="00097487">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242688" behindDoc="0" locked="0" layoutInCell="1" allowOverlap="1" wp14:anchorId="41B511D2" wp14:editId="5A796A26">
                <wp:simplePos x="0" y="0"/>
                <wp:positionH relativeFrom="margin">
                  <wp:posOffset>-323850</wp:posOffset>
                </wp:positionH>
                <wp:positionV relativeFrom="paragraph">
                  <wp:posOffset>8890</wp:posOffset>
                </wp:positionV>
                <wp:extent cx="822325" cy="640080"/>
                <wp:effectExtent l="0" t="0" r="15875" b="26670"/>
                <wp:wrapNone/>
                <wp:docPr id="3023" name="Rectangle 302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6A2BD6" w14:textId="77777777" w:rsidR="00944514" w:rsidRDefault="00944514" w:rsidP="000974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511D2" id="Rectangle 3023" o:spid="_x0000_s2732" style="position:absolute;margin-left:-25.5pt;margin-top:.7pt;width:64.75pt;height:50.4pt;z-index:25624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5Gz2fcMCAAAPBgAADgAAAAAAAAAAAAAAAAAuAgAAZHJzL2Uyb0RvYy54bWxQSwECLQAU&#10;AAYACAAAACEAhxxvOuAAAAAIAQAADwAAAAAAAAAAAAAAAAAdBQAAZHJzL2Rvd25yZXYueG1sUEsF&#10;BgAAAAAEAAQA8wAAACoGAAAAAA==&#10;" fillcolor="#f79646 [3209]" strokecolor="#5a5a5a [2109]" strokeweight="1pt">
                <v:textbox>
                  <w:txbxContent>
                    <w:p w14:paraId="3E6A2BD6" w14:textId="77777777" w:rsidR="00944514" w:rsidRDefault="00944514" w:rsidP="00097487">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243712" behindDoc="0" locked="0" layoutInCell="1" allowOverlap="1" wp14:anchorId="7EEA0ADE" wp14:editId="73AFE965">
                <wp:simplePos x="0" y="0"/>
                <wp:positionH relativeFrom="column">
                  <wp:posOffset>1000760</wp:posOffset>
                </wp:positionH>
                <wp:positionV relativeFrom="paragraph">
                  <wp:posOffset>8890</wp:posOffset>
                </wp:positionV>
                <wp:extent cx="828675" cy="640080"/>
                <wp:effectExtent l="0" t="0" r="28575" b="26670"/>
                <wp:wrapNone/>
                <wp:docPr id="3024" name="Rectangle 302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B54E01E" w14:textId="77777777" w:rsidR="00944514" w:rsidRDefault="00944514" w:rsidP="000974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A0ADE" id="Rectangle 3024" o:spid="_x0000_s2733" style="position:absolute;margin-left:78.8pt;margin-top:.7pt;width:65.25pt;height:50.4pt;z-index:2562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NhK8fzFAgAADwYAAA4AAAAAAAAAAAAAAAAALgIAAGRycy9lMm9Eb2MueG1sUEsBAi0AFAAG&#10;AAgAAAAhAMUq6Z/cAAAACQEAAA8AAAAAAAAAAAAAAAAAHwUAAGRycy9kb3ducmV2LnhtbFBLBQYA&#10;AAAABAAEAPMAAAAoBgAAAAA=&#10;" fillcolor="#4f81bd [3204]" strokecolor="#5a5a5a [2109]" strokeweight="1pt">
                <v:textbox>
                  <w:txbxContent>
                    <w:p w14:paraId="1B54E01E" w14:textId="77777777" w:rsidR="00944514" w:rsidRDefault="00944514" w:rsidP="00097487">
                      <w:pPr>
                        <w:jc w:val="center"/>
                      </w:pPr>
                      <w:r>
                        <w:t>Legato App</w:t>
                      </w:r>
                    </w:p>
                  </w:txbxContent>
                </v:textbox>
              </v:rect>
            </w:pict>
          </mc:Fallback>
        </mc:AlternateContent>
      </w:r>
    </w:p>
    <w:p w14:paraId="421E799E" w14:textId="77777777" w:rsidR="00097487" w:rsidRDefault="00097487" w:rsidP="00097487"/>
    <w:p w14:paraId="262C8C59" w14:textId="77777777" w:rsidR="00097487" w:rsidRDefault="00097487" w:rsidP="00097487">
      <w:r w:rsidRPr="00215EAC">
        <w:rPr>
          <w:rFonts w:ascii="Arial" w:hAnsi="Arial" w:cs="Arial"/>
          <w:noProof/>
          <w:lang w:val="en-US"/>
        </w:rPr>
        <mc:AlternateContent>
          <mc:Choice Requires="wps">
            <w:drawing>
              <wp:anchor distT="0" distB="0" distL="114300" distR="114300" simplePos="0" relativeHeight="256251904" behindDoc="0" locked="0" layoutInCell="1" allowOverlap="1" wp14:anchorId="3E99C68C" wp14:editId="2C62B044">
                <wp:simplePos x="0" y="0"/>
                <wp:positionH relativeFrom="column">
                  <wp:posOffset>5876925</wp:posOffset>
                </wp:positionH>
                <wp:positionV relativeFrom="paragraph">
                  <wp:posOffset>275590</wp:posOffset>
                </wp:positionV>
                <wp:extent cx="0" cy="7010400"/>
                <wp:effectExtent l="0" t="0" r="19050" b="19050"/>
                <wp:wrapNone/>
                <wp:docPr id="3025" name="Straight Connector 302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4FB48" id="Straight Connector 3025" o:spid="_x0000_s1026" style="position:absolute;flip:x;z-index:2562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" strokecolor="#4579b8 [3044]"/>
            </w:pict>
          </mc:Fallback>
        </mc:AlternateContent>
      </w:r>
    </w:p>
    <w:p w14:paraId="16110608" w14:textId="77777777" w:rsidR="00097487" w:rsidRDefault="00097487" w:rsidP="00097487">
      <w:r w:rsidRPr="00215EAC">
        <w:rPr>
          <w:rFonts w:ascii="Arial" w:hAnsi="Arial" w:cs="Arial"/>
          <w:noProof/>
          <w:lang w:val="en-US"/>
        </w:rPr>
        <mc:AlternateContent>
          <mc:Choice Requires="wps">
            <w:drawing>
              <wp:anchor distT="0" distB="0" distL="114300" distR="114300" simplePos="0" relativeHeight="256250880" behindDoc="0" locked="0" layoutInCell="1" allowOverlap="1" wp14:anchorId="6110FE83" wp14:editId="6400D150">
                <wp:simplePos x="0" y="0"/>
                <wp:positionH relativeFrom="column">
                  <wp:posOffset>4743450</wp:posOffset>
                </wp:positionH>
                <wp:positionV relativeFrom="paragraph">
                  <wp:posOffset>89535</wp:posOffset>
                </wp:positionV>
                <wp:extent cx="0" cy="6991350"/>
                <wp:effectExtent l="0" t="0" r="19050" b="19050"/>
                <wp:wrapNone/>
                <wp:docPr id="3026" name="Straight Connector 302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35F61" id="Straight Connector 3026" o:spid="_x0000_s1026" style="position:absolute;z-index:2562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249856" behindDoc="0" locked="0" layoutInCell="1" allowOverlap="1" wp14:anchorId="0E6ACF38" wp14:editId="329C5310">
                <wp:simplePos x="0" y="0"/>
                <wp:positionH relativeFrom="column">
                  <wp:posOffset>3085465</wp:posOffset>
                </wp:positionH>
                <wp:positionV relativeFrom="paragraph">
                  <wp:posOffset>80010</wp:posOffset>
                </wp:positionV>
                <wp:extent cx="0" cy="6962775"/>
                <wp:effectExtent l="0" t="0" r="19050" b="28575"/>
                <wp:wrapNone/>
                <wp:docPr id="3037" name="Straight Connector 303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6A4DB" id="Straight Connector 3037" o:spid="_x0000_s1026" style="position:absolute;z-index:2562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248832" behindDoc="0" locked="0" layoutInCell="1" allowOverlap="1" wp14:anchorId="322B5DBC" wp14:editId="44B7D5BB">
                <wp:simplePos x="0" y="0"/>
                <wp:positionH relativeFrom="column">
                  <wp:posOffset>1447800</wp:posOffset>
                </wp:positionH>
                <wp:positionV relativeFrom="paragraph">
                  <wp:posOffset>89535</wp:posOffset>
                </wp:positionV>
                <wp:extent cx="0" cy="6991350"/>
                <wp:effectExtent l="0" t="0" r="19050" b="19050"/>
                <wp:wrapNone/>
                <wp:docPr id="3038" name="Straight Connector 303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F171E" id="Straight Connector 3038" o:spid="_x0000_s1026" style="position:absolute;z-index:2562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CWs5S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247808" behindDoc="0" locked="0" layoutInCell="1" allowOverlap="1" wp14:anchorId="5B8F3801" wp14:editId="20646CBC">
                <wp:simplePos x="0" y="0"/>
                <wp:positionH relativeFrom="column">
                  <wp:posOffset>95250</wp:posOffset>
                </wp:positionH>
                <wp:positionV relativeFrom="paragraph">
                  <wp:posOffset>80010</wp:posOffset>
                </wp:positionV>
                <wp:extent cx="0" cy="7000875"/>
                <wp:effectExtent l="0" t="0" r="19050" b="28575"/>
                <wp:wrapNone/>
                <wp:docPr id="3039" name="Straight Connector 303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FD2E4" id="Straight Connector 3039" o:spid="_x0000_s1026" style="position:absolute;flip:x;z-index:2562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" strokecolor="#4579b8 [3044]"/>
            </w:pict>
          </mc:Fallback>
        </mc:AlternateContent>
      </w:r>
      <w:r w:rsidRPr="006F3F7D">
        <w:rPr>
          <w:noProof/>
          <w:lang w:val="en-US"/>
        </w:rPr>
        <mc:AlternateContent>
          <mc:Choice Requires="wps">
            <w:drawing>
              <wp:anchor distT="0" distB="0" distL="114300" distR="114300" simplePos="0" relativeHeight="256252928" behindDoc="1" locked="0" layoutInCell="1" allowOverlap="1" wp14:anchorId="47AC3121" wp14:editId="33E587BF">
                <wp:simplePos x="0" y="0"/>
                <wp:positionH relativeFrom="column">
                  <wp:posOffset>1600200</wp:posOffset>
                </wp:positionH>
                <wp:positionV relativeFrom="paragraph">
                  <wp:posOffset>14605</wp:posOffset>
                </wp:positionV>
                <wp:extent cx="1247775" cy="552450"/>
                <wp:effectExtent l="0" t="0" r="9525" b="0"/>
                <wp:wrapNone/>
                <wp:docPr id="3040" name="Rounded Rectangle 3040"/>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D87264" w14:textId="77777777" w:rsidR="00944514" w:rsidRPr="00B6176C" w:rsidRDefault="00944514" w:rsidP="00097487">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AC3121" id="Rounded Rectangle 3040" o:spid="_x0000_s2734" style="position:absolute;margin-left:126pt;margin-top:1.15pt;width:98.25pt;height:43.5pt;z-index:-2470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GWpE7IYCAABSBQAADgAAAAAAAAAAAAAAAAAuAgAAZHJzL2Uyb0RvYy54bWxQSwECLQAUAAYACAAA&#10;ACEAemecSd4AAAAIAQAADwAAAAAAAAAAAAAAAADgBAAAZHJzL2Rvd25yZXYueG1sUEsFBgAAAAAE&#10;AAQA8wAAAOsFAAAAAA==&#10;" fillcolor="white [3201]" stroked="f" strokeweight="2pt">
                <v:textbox>
                  <w:txbxContent>
                    <w:p w14:paraId="3DD87264" w14:textId="77777777" w:rsidR="00944514" w:rsidRPr="00B6176C" w:rsidRDefault="00944514" w:rsidP="00097487">
                      <w:r>
                        <w:t>AT server setup initialisation</w:t>
                      </w:r>
                    </w:p>
                  </w:txbxContent>
                </v:textbox>
              </v:roundrect>
            </w:pict>
          </mc:Fallback>
        </mc:AlternateContent>
      </w:r>
    </w:p>
    <w:p w14:paraId="26211043" w14:textId="77777777" w:rsidR="00097487" w:rsidRDefault="00097487" w:rsidP="00097487">
      <w:r>
        <w:rPr>
          <w:noProof/>
          <w:lang w:val="en-US"/>
        </w:rPr>
        <mc:AlternateContent>
          <mc:Choice Requires="wps">
            <w:drawing>
              <wp:anchor distT="0" distB="0" distL="114300" distR="114300" simplePos="0" relativeHeight="256253952" behindDoc="0" locked="0" layoutInCell="1" allowOverlap="1" wp14:anchorId="07956C2D" wp14:editId="0A63C042">
                <wp:simplePos x="0" y="0"/>
                <wp:positionH relativeFrom="column">
                  <wp:posOffset>1447165</wp:posOffset>
                </wp:positionH>
                <wp:positionV relativeFrom="paragraph">
                  <wp:posOffset>88900</wp:posOffset>
                </wp:positionV>
                <wp:extent cx="1647825" cy="0"/>
                <wp:effectExtent l="0" t="76200" r="9525" b="95250"/>
                <wp:wrapNone/>
                <wp:docPr id="3044" name="Straight Arrow Connector 3044"/>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DA260CA" id="_x0000_t32" coordsize="21600,21600" o:spt="32" o:oned="t" path="m,l21600,21600e" filled="f">
                <v:path arrowok="t" fillok="f" o:connecttype="none"/>
                <o:lock v:ext="edit" shapetype="t"/>
              </v:shapetype>
              <v:shape id="Straight Arrow Connector 3044" o:spid="_x0000_s1026" type="#_x0000_t32" style="position:absolute;margin-left:113.95pt;margin-top:7pt;width:129.75pt;height:0;z-index:25625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" strokecolor="#4579b8 [3044]">
                <v:stroke endarrow="block"/>
              </v:shape>
            </w:pict>
          </mc:Fallback>
        </mc:AlternateContent>
      </w:r>
    </w:p>
    <w:p w14:paraId="5D79AC63" w14:textId="77777777" w:rsidR="00097487" w:rsidRDefault="00097487" w:rsidP="00097487">
      <w:r w:rsidRPr="006F3F7D">
        <w:rPr>
          <w:noProof/>
          <w:lang w:val="en-US"/>
        </w:rPr>
        <mc:AlternateContent>
          <mc:Choice Requires="wps">
            <w:drawing>
              <wp:anchor distT="0" distB="0" distL="114300" distR="114300" simplePos="0" relativeHeight="256254976" behindDoc="0" locked="0" layoutInCell="1" allowOverlap="1" wp14:anchorId="2FD36983" wp14:editId="5C838FA5">
                <wp:simplePos x="0" y="0"/>
                <wp:positionH relativeFrom="margin">
                  <wp:posOffset>2247900</wp:posOffset>
                </wp:positionH>
                <wp:positionV relativeFrom="paragraph">
                  <wp:posOffset>69216</wp:posOffset>
                </wp:positionV>
                <wp:extent cx="1676400" cy="1619250"/>
                <wp:effectExtent l="0" t="0" r="19050" b="19050"/>
                <wp:wrapNone/>
                <wp:docPr id="3046" name="Flowchart: Decision 3046"/>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7E6E8A88" w14:textId="77777777" w:rsidR="00944514" w:rsidRDefault="00944514" w:rsidP="00097487">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36983" id="Flowchart: Decision 3046" o:spid="_x0000_s2735" type="#_x0000_t110" style="position:absolute;margin-left:177pt;margin-top:5.45pt;width:132pt;height:127.5pt;z-index:25625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" fillcolor="white [3201]" strokecolor="#4f81bd [3204]" strokeweight="1pt">
                <v:textbox>
                  <w:txbxContent>
                    <w:p w14:paraId="7E6E8A88" w14:textId="77777777" w:rsidR="00944514" w:rsidRDefault="00944514" w:rsidP="00097487">
                      <w:pPr>
                        <w:jc w:val="center"/>
                      </w:pPr>
                      <w:r>
                        <w:t>Is AT command known by server</w:t>
                      </w:r>
                    </w:p>
                  </w:txbxContent>
                </v:textbox>
                <w10:wrap anchorx="margin"/>
              </v:shape>
            </w:pict>
          </mc:Fallback>
        </mc:AlternateContent>
      </w:r>
    </w:p>
    <w:p w14:paraId="1FD727D6" w14:textId="77777777" w:rsidR="00097487" w:rsidRDefault="00097487" w:rsidP="00097487"/>
    <w:p w14:paraId="1C1FF65D" w14:textId="77777777" w:rsidR="00097487" w:rsidRDefault="00097487" w:rsidP="00097487"/>
    <w:p w14:paraId="113B1B6A" w14:textId="77777777" w:rsidR="00097487" w:rsidRDefault="00097487" w:rsidP="00097487">
      <w:r w:rsidRPr="006F3F7D">
        <w:rPr>
          <w:noProof/>
          <w:lang w:val="en-US"/>
        </w:rPr>
        <mc:AlternateContent>
          <mc:Choice Requires="wps">
            <w:drawing>
              <wp:anchor distT="0" distB="0" distL="114300" distR="114300" simplePos="0" relativeHeight="256256000" behindDoc="1" locked="0" layoutInCell="1" allowOverlap="1" wp14:anchorId="3E2A8A9A" wp14:editId="011411BD">
                <wp:simplePos x="0" y="0"/>
                <wp:positionH relativeFrom="margin">
                  <wp:align>left</wp:align>
                </wp:positionH>
                <wp:positionV relativeFrom="paragraph">
                  <wp:posOffset>11430</wp:posOffset>
                </wp:positionV>
                <wp:extent cx="2390775" cy="304800"/>
                <wp:effectExtent l="0" t="0" r="9525" b="0"/>
                <wp:wrapNone/>
                <wp:docPr id="3047" name="Rounded Rectangle 3047"/>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15C8929" w14:textId="6AE6CE86" w:rsidR="00944514" w:rsidRPr="00B6176C" w:rsidRDefault="00944514" w:rsidP="00097487">
                            <w:r>
                              <w:t xml:space="preserve">  AT Command AT+</w:t>
                            </w:r>
                            <w:r w:rsidRPr="00A9460B">
                              <w:t xml:space="preserve"> </w:t>
                            </w:r>
                            <w:r>
                              <w:t>KPRIVKSTORE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A8A9A" id="Rounded Rectangle 3047" o:spid="_x0000_s2736" style="position:absolute;margin-left:0;margin-top:.9pt;width:188.25pt;height:24pt;z-index:-247060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" fillcolor="white [3201]" stroked="f" strokeweight="2pt">
                <v:textbox>
                  <w:txbxContent>
                    <w:p w14:paraId="415C8929" w14:textId="6AE6CE86" w:rsidR="00944514" w:rsidRPr="00B6176C" w:rsidRDefault="00944514" w:rsidP="00097487">
                      <w:r>
                        <w:t xml:space="preserve">  AT Command AT+</w:t>
                      </w:r>
                      <w:r w:rsidRPr="00A9460B">
                        <w:t xml:space="preserve"> </w:t>
                      </w:r>
                      <w:r>
                        <w:t>KPRIVKSTORE</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6259072" behindDoc="0" locked="0" layoutInCell="1" allowOverlap="1" wp14:anchorId="79F92053" wp14:editId="655A17D9">
                <wp:simplePos x="0" y="0"/>
                <wp:positionH relativeFrom="column">
                  <wp:posOffset>4200525</wp:posOffset>
                </wp:positionH>
                <wp:positionV relativeFrom="paragraph">
                  <wp:posOffset>128270</wp:posOffset>
                </wp:positionV>
                <wp:extent cx="428625" cy="314325"/>
                <wp:effectExtent l="0" t="0" r="9525" b="9525"/>
                <wp:wrapNone/>
                <wp:docPr id="3048" name="Rounded Rectangle 3048"/>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C5097D1" w14:textId="77777777" w:rsidR="00944514" w:rsidRPr="00B6176C" w:rsidRDefault="00944514" w:rsidP="00097487">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F92053" id="Rounded Rectangle 3048" o:spid="_x0000_s2737" style="position:absolute;margin-left:330.75pt;margin-top:10.1pt;width:33.75pt;height:24.75pt;z-index:2562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" fillcolor="white [3201]" stroked="f" strokeweight="2pt">
                <v:textbox>
                  <w:txbxContent>
                    <w:p w14:paraId="1C5097D1" w14:textId="77777777" w:rsidR="00944514" w:rsidRPr="00B6176C" w:rsidRDefault="00944514" w:rsidP="00097487">
                      <w:pPr>
                        <w:jc w:val="center"/>
                      </w:pPr>
                      <w:r>
                        <w:t>No</w:t>
                      </w:r>
                    </w:p>
                  </w:txbxContent>
                </v:textbox>
              </v:roundrect>
            </w:pict>
          </mc:Fallback>
        </mc:AlternateContent>
      </w:r>
    </w:p>
    <w:p w14:paraId="23976BE1" w14:textId="77777777" w:rsidR="00097487" w:rsidRDefault="00097487" w:rsidP="00097487">
      <w:r>
        <w:rPr>
          <w:noProof/>
          <w:lang w:val="en-US"/>
        </w:rPr>
        <mc:AlternateContent>
          <mc:Choice Requires="wps">
            <w:drawing>
              <wp:anchor distT="0" distB="0" distL="114300" distR="114300" simplePos="0" relativeHeight="256258048" behindDoc="0" locked="0" layoutInCell="1" allowOverlap="1" wp14:anchorId="4C51C369" wp14:editId="77C27C57">
                <wp:simplePos x="0" y="0"/>
                <wp:positionH relativeFrom="column">
                  <wp:posOffset>3933825</wp:posOffset>
                </wp:positionH>
                <wp:positionV relativeFrom="paragraph">
                  <wp:posOffset>136525</wp:posOffset>
                </wp:positionV>
                <wp:extent cx="1971675" cy="0"/>
                <wp:effectExtent l="0" t="76200" r="9525" b="95250"/>
                <wp:wrapNone/>
                <wp:docPr id="3049" name="Straight Arrow Connector 3049"/>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E2706" id="Straight Arrow Connector 3049" o:spid="_x0000_s1026" type="#_x0000_t32" style="position:absolute;margin-left:309.75pt;margin-top:10.75pt;width:155.25pt;height:0;flip:y;z-index:2562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" strokecolor="#4579b8 [3044]">
                <v:stroke endarrow="block"/>
              </v:shape>
            </w:pict>
          </mc:Fallback>
        </mc:AlternateContent>
      </w:r>
      <w:r>
        <w:rPr>
          <w:noProof/>
          <w:lang w:val="en-US"/>
        </w:rPr>
        <mc:AlternateContent>
          <mc:Choice Requires="wps">
            <w:drawing>
              <wp:anchor distT="0" distB="0" distL="114300" distR="114300" simplePos="0" relativeHeight="256257024" behindDoc="0" locked="0" layoutInCell="1" allowOverlap="1" wp14:anchorId="7B2916B4" wp14:editId="7258F664">
                <wp:simplePos x="0" y="0"/>
                <wp:positionH relativeFrom="column">
                  <wp:posOffset>85725</wp:posOffset>
                </wp:positionH>
                <wp:positionV relativeFrom="paragraph">
                  <wp:posOffset>133985</wp:posOffset>
                </wp:positionV>
                <wp:extent cx="2171700" cy="0"/>
                <wp:effectExtent l="0" t="76200" r="19050" b="95250"/>
                <wp:wrapNone/>
                <wp:docPr id="3050" name="Straight Arrow Connector 3050"/>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ED7B7A" id="Straight Arrow Connector 3050" o:spid="_x0000_s1026" type="#_x0000_t32" style="position:absolute;margin-left:6.75pt;margin-top:10.55pt;width:171pt;height:0;z-index:2562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DZvTDM1gEAAAYE&#10;AAAOAAAAAAAAAAAAAAAAAC4CAABkcnMvZTJvRG9jLnhtbFBLAQItABQABgAIAAAAIQDLC3Xu2QAA&#10;AAgBAAAPAAAAAAAAAAAAAAAAADAEAABkcnMvZG93bnJldi54bWxQSwUGAAAAAAQABADzAAAANgUA&#10;AAAA&#10;" strokecolor="#4579b8 [3044]">
                <v:stroke endarrow="block"/>
              </v:shape>
            </w:pict>
          </mc:Fallback>
        </mc:AlternateContent>
      </w:r>
    </w:p>
    <w:p w14:paraId="03125D53" w14:textId="77777777" w:rsidR="00097487" w:rsidRDefault="00097487" w:rsidP="00097487"/>
    <w:p w14:paraId="7292F0AC" w14:textId="77777777" w:rsidR="00097487" w:rsidRDefault="00097487" w:rsidP="00097487"/>
    <w:p w14:paraId="0A27E72F" w14:textId="77777777" w:rsidR="00097487" w:rsidRDefault="00097487" w:rsidP="00097487"/>
    <w:p w14:paraId="37DCA175" w14:textId="77777777" w:rsidR="00097487" w:rsidRDefault="00097487" w:rsidP="00097487"/>
    <w:p w14:paraId="262AE5DD" w14:textId="77777777" w:rsidR="00097487" w:rsidRDefault="00097487" w:rsidP="00097487">
      <w:r w:rsidRPr="006F3F7D">
        <w:rPr>
          <w:noProof/>
          <w:lang w:val="en-US"/>
        </w:rPr>
        <mc:AlternateContent>
          <mc:Choice Requires="wps">
            <w:drawing>
              <wp:anchor distT="0" distB="0" distL="114300" distR="114300" simplePos="0" relativeHeight="256260096" behindDoc="0" locked="0" layoutInCell="1" allowOverlap="1" wp14:anchorId="59F15609" wp14:editId="1A7E6CEA">
                <wp:simplePos x="0" y="0"/>
                <wp:positionH relativeFrom="column">
                  <wp:posOffset>2828925</wp:posOffset>
                </wp:positionH>
                <wp:positionV relativeFrom="paragraph">
                  <wp:posOffset>118745</wp:posOffset>
                </wp:positionV>
                <wp:extent cx="523875" cy="314325"/>
                <wp:effectExtent l="0" t="0" r="9525" b="9525"/>
                <wp:wrapNone/>
                <wp:docPr id="3051" name="Rounded Rectangle 3051"/>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89F09CF" w14:textId="77777777" w:rsidR="00944514" w:rsidRPr="00B6176C" w:rsidRDefault="00944514" w:rsidP="0009748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15609" id="Rounded Rectangle 3051" o:spid="_x0000_s2738" style="position:absolute;margin-left:222.75pt;margin-top:9.35pt;width:41.25pt;height:24.75pt;z-index:2562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" fillcolor="white [3201]" stroked="f" strokeweight="2pt">
                <v:textbox>
                  <w:txbxContent>
                    <w:p w14:paraId="689F09CF" w14:textId="77777777" w:rsidR="00944514" w:rsidRPr="00B6176C" w:rsidRDefault="00944514" w:rsidP="00097487">
                      <w:pPr>
                        <w:jc w:val="center"/>
                      </w:pPr>
                      <w:r>
                        <w:t>Yes</w:t>
                      </w:r>
                    </w:p>
                  </w:txbxContent>
                </v:textbox>
              </v:roundrect>
            </w:pict>
          </mc:Fallback>
        </mc:AlternateContent>
      </w:r>
    </w:p>
    <w:p w14:paraId="56C11963" w14:textId="77777777" w:rsidR="00097487" w:rsidRDefault="00097487" w:rsidP="00097487"/>
    <w:p w14:paraId="48F7DD74" w14:textId="77777777" w:rsidR="00097487" w:rsidRDefault="00097487" w:rsidP="00097487"/>
    <w:p w14:paraId="67F799F5" w14:textId="77777777" w:rsidR="00097487" w:rsidRDefault="00097487" w:rsidP="00097487">
      <w:r w:rsidRPr="004018A4">
        <w:rPr>
          <w:noProof/>
          <w:lang w:val="en-US"/>
        </w:rPr>
        <mc:AlternateContent>
          <mc:Choice Requires="wps">
            <w:drawing>
              <wp:anchor distT="0" distB="0" distL="114300" distR="114300" simplePos="0" relativeHeight="256261120" behindDoc="0" locked="0" layoutInCell="1" allowOverlap="1" wp14:anchorId="7F251815" wp14:editId="4D19DDFB">
                <wp:simplePos x="0" y="0"/>
                <wp:positionH relativeFrom="column">
                  <wp:posOffset>2362200</wp:posOffset>
                </wp:positionH>
                <wp:positionV relativeFrom="paragraph">
                  <wp:posOffset>10160</wp:posOffset>
                </wp:positionV>
                <wp:extent cx="1447800" cy="666750"/>
                <wp:effectExtent l="0" t="0" r="19050" b="19050"/>
                <wp:wrapNone/>
                <wp:docPr id="3052" name="Flowchart: Process 3052"/>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65B7A1C" w14:textId="77777777" w:rsidR="00944514" w:rsidRDefault="00944514" w:rsidP="00097487">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51815" id="Flowchart: Process 3052" o:spid="_x0000_s2739" type="#_x0000_t109" style="position:absolute;margin-left:186pt;margin-top:.8pt;width:114pt;height:52.5pt;z-index:2562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LJ0lAuE&#10;AgAAUwUAAA4AAAAAAAAAAAAAAAAALgIAAGRycy9lMm9Eb2MueG1sUEsBAi0AFAAGAAgAAAAhAJ3n&#10;hlbbAAAACQEAAA8AAAAAAAAAAAAAAAAA3gQAAGRycy9kb3ducmV2LnhtbFBLBQYAAAAABAAEAPMA&#10;AADmBQAAAAA=&#10;" fillcolor="white [3201]" strokecolor="#4f81bd [3204]" strokeweight="1pt">
                <v:textbox>
                  <w:txbxContent>
                    <w:p w14:paraId="465B7A1C" w14:textId="77777777" w:rsidR="00944514" w:rsidRDefault="00944514" w:rsidP="00097487">
                      <w:pPr>
                        <w:jc w:val="center"/>
                      </w:pPr>
                      <w:r>
                        <w:t>Treat the command with corresponding handler</w:t>
                      </w:r>
                    </w:p>
                  </w:txbxContent>
                </v:textbox>
              </v:shape>
            </w:pict>
          </mc:Fallback>
        </mc:AlternateContent>
      </w:r>
    </w:p>
    <w:p w14:paraId="20DA3EA5" w14:textId="77777777" w:rsidR="00097487" w:rsidRDefault="00097487" w:rsidP="00097487">
      <w:r>
        <w:rPr>
          <w:noProof/>
          <w:lang w:val="en-US"/>
        </w:rPr>
        <mc:AlternateContent>
          <mc:Choice Requires="wps">
            <w:drawing>
              <wp:anchor distT="0" distB="0" distL="114300" distR="114300" simplePos="0" relativeHeight="256262144" behindDoc="0" locked="0" layoutInCell="1" allowOverlap="1" wp14:anchorId="7465C5DD" wp14:editId="7F64ADC3">
                <wp:simplePos x="0" y="0"/>
                <wp:positionH relativeFrom="column">
                  <wp:posOffset>1443355</wp:posOffset>
                </wp:positionH>
                <wp:positionV relativeFrom="paragraph">
                  <wp:posOffset>184785</wp:posOffset>
                </wp:positionV>
                <wp:extent cx="918845" cy="0"/>
                <wp:effectExtent l="38100" t="76200" r="0" b="95250"/>
                <wp:wrapNone/>
                <wp:docPr id="3053" name="Straight Arrow Connector 3053"/>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05B6483" id="Straight Arrow Connector 3053" o:spid="_x0000_s1026" type="#_x0000_t32" style="position:absolute;margin-left:113.65pt;margin-top:14.55pt;width:72.35pt;height:0;flip:x;z-index:2562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uzP+Kt4BAAAPBAAADgAAAAAAAAAAAAAAAAAuAgAAZHJzL2Uyb0RvYy54bWxQSwECLQAUAAYA&#10;CAAAACEAPTR5d94AAAAJAQAADwAAAAAAAAAAAAAAAAA4BAAAZHJzL2Rvd25yZXYueG1sUEsFBgAA&#10;AAAEAAQA8wAAAEMFAAAAAA==&#10;" strokecolor="#4579b8 [3044]">
                <v:stroke endarrow="block"/>
              </v:shape>
            </w:pict>
          </mc:Fallback>
        </mc:AlternateContent>
      </w:r>
    </w:p>
    <w:p w14:paraId="6FA21655" w14:textId="77777777" w:rsidR="00097487" w:rsidRDefault="00097487" w:rsidP="00097487"/>
    <w:p w14:paraId="383FA547" w14:textId="77777777" w:rsidR="00097487" w:rsidRDefault="00097487" w:rsidP="00097487">
      <w:r>
        <w:rPr>
          <w:noProof/>
          <w:lang w:val="en-US"/>
        </w:rPr>
        <mc:AlternateContent>
          <mc:Choice Requires="wps">
            <w:drawing>
              <wp:anchor distT="0" distB="0" distL="114300" distR="114300" simplePos="0" relativeHeight="256263168" behindDoc="0" locked="0" layoutInCell="1" allowOverlap="1" wp14:anchorId="546B030E" wp14:editId="28611B9C">
                <wp:simplePos x="0" y="0"/>
                <wp:positionH relativeFrom="margin">
                  <wp:posOffset>866775</wp:posOffset>
                </wp:positionH>
                <wp:positionV relativeFrom="paragraph">
                  <wp:posOffset>14605</wp:posOffset>
                </wp:positionV>
                <wp:extent cx="1171575" cy="485775"/>
                <wp:effectExtent l="0" t="0" r="28575" b="28575"/>
                <wp:wrapNone/>
                <wp:docPr id="3054" name="Flowchart: Process 3054"/>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458C6385" w14:textId="77777777" w:rsidR="00944514" w:rsidRDefault="00944514" w:rsidP="00097487">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B030E" id="Flowchart: Process 3054" o:spid="_x0000_s2740" type="#_x0000_t109" style="position:absolute;margin-left:68.25pt;margin-top:1.15pt;width:92.25pt;height:38.25pt;z-index:25626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" fillcolor="white [3201]" strokecolor="#4f81bd [3204]" strokeweight="1pt">
                <v:textbox>
                  <w:txbxContent>
                    <w:p w14:paraId="458C6385" w14:textId="77777777" w:rsidR="00944514" w:rsidRDefault="00944514" w:rsidP="00097487">
                      <w:pPr>
                        <w:jc w:val="center"/>
                      </w:pPr>
                      <w:r>
                        <w:t>Check AT command type</w:t>
                      </w:r>
                    </w:p>
                  </w:txbxContent>
                </v:textbox>
                <w10:wrap anchorx="margin"/>
              </v:shape>
            </w:pict>
          </mc:Fallback>
        </mc:AlternateContent>
      </w:r>
    </w:p>
    <w:p w14:paraId="7CB46BEE" w14:textId="77777777" w:rsidR="00097487" w:rsidRDefault="00097487" w:rsidP="00097487"/>
    <w:p w14:paraId="309D932E" w14:textId="77777777" w:rsidR="00097487" w:rsidRDefault="00097487" w:rsidP="00097487"/>
    <w:p w14:paraId="28242028" w14:textId="77777777" w:rsidR="00097487" w:rsidRDefault="00097487" w:rsidP="00097487">
      <w:r w:rsidRPr="00161089">
        <w:rPr>
          <w:rFonts w:asciiTheme="minorHAnsi" w:hAnsiTheme="minorHAnsi" w:cs="Arial"/>
          <w:noProof/>
          <w:sz w:val="20"/>
          <w:lang w:val="en-US"/>
        </w:rPr>
        <mc:AlternateContent>
          <mc:Choice Requires="wps">
            <w:drawing>
              <wp:anchor distT="0" distB="0" distL="114300" distR="114300" simplePos="0" relativeHeight="256264192" behindDoc="0" locked="0" layoutInCell="1" allowOverlap="1" wp14:anchorId="306CFC40" wp14:editId="6015EF27">
                <wp:simplePos x="0" y="0"/>
                <wp:positionH relativeFrom="column">
                  <wp:posOffset>551815</wp:posOffset>
                </wp:positionH>
                <wp:positionV relativeFrom="paragraph">
                  <wp:posOffset>74295</wp:posOffset>
                </wp:positionV>
                <wp:extent cx="1800225" cy="1333500"/>
                <wp:effectExtent l="0" t="0" r="28575" b="19050"/>
                <wp:wrapNone/>
                <wp:docPr id="3055" name="Diamond 3055"/>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0D3F503" w14:textId="77777777" w:rsidR="00944514" w:rsidRPr="00003244" w:rsidRDefault="00944514" w:rsidP="00097487">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CFC40" id="Diamond 3055" o:spid="_x0000_s2741" type="#_x0000_t4" style="position:absolute;margin-left:43.45pt;margin-top:5.85pt;width:141.75pt;height:105pt;z-index:2562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" fillcolor="white [3201]" strokecolor="#4f81bd [3204]" strokeweight="1pt">
                <v:textbox>
                  <w:txbxContent>
                    <w:p w14:paraId="70D3F503" w14:textId="77777777" w:rsidR="00944514" w:rsidRPr="00003244" w:rsidRDefault="00944514" w:rsidP="00097487">
                      <w:pPr>
                        <w:jc w:val="center"/>
                        <w:rPr>
                          <w:rFonts w:ascii="Arial" w:hAnsi="Arial" w:cs="Arial"/>
                          <w:sz w:val="20"/>
                        </w:rPr>
                      </w:pPr>
                      <w:r>
                        <w:rPr>
                          <w:rFonts w:ascii="Arial" w:hAnsi="Arial" w:cs="Arial"/>
                          <w:sz w:val="20"/>
                        </w:rPr>
                        <w:t>If CMD_TYPE_TEST</w:t>
                      </w:r>
                    </w:p>
                  </w:txbxContent>
                </v:textbox>
              </v:shape>
            </w:pict>
          </mc:Fallback>
        </mc:AlternateContent>
      </w:r>
    </w:p>
    <w:p w14:paraId="0CF26D36"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290816" behindDoc="0" locked="0" layoutInCell="1" allowOverlap="1" wp14:anchorId="44848515" wp14:editId="2AF24F45">
                <wp:simplePos x="0" y="0"/>
                <wp:positionH relativeFrom="column">
                  <wp:posOffset>3438525</wp:posOffset>
                </wp:positionH>
                <wp:positionV relativeFrom="paragraph">
                  <wp:posOffset>191135</wp:posOffset>
                </wp:positionV>
                <wp:extent cx="1762125" cy="704850"/>
                <wp:effectExtent l="57150" t="38100" r="85725" b="95250"/>
                <wp:wrapNone/>
                <wp:docPr id="3056" name="Rectangle 3056"/>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86DD49E" w14:textId="77777777" w:rsidR="00944514" w:rsidRPr="00755387" w:rsidRDefault="00944514" w:rsidP="00097487">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848515" id="Rectangle 3056" o:spid="_x0000_s2742" style="position:absolute;margin-left:270.75pt;margin-top:15.05pt;width:138.75pt;height:55.5pt;z-index:2562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" fillcolor="#92d050" strokecolor="#92d050">
                <v:shadow on="t" color="black" opacity="24903f" origin=",.5" offset="0,.55556mm"/>
                <v:textbox>
                  <w:txbxContent>
                    <w:p w14:paraId="486DD49E" w14:textId="77777777" w:rsidR="00944514" w:rsidRPr="00755387" w:rsidRDefault="00944514" w:rsidP="00097487">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4B545974" w14:textId="77777777" w:rsidR="00097487" w:rsidRDefault="00097487" w:rsidP="00097487">
      <w:r>
        <w:t xml:space="preserve">            </w:t>
      </w:r>
    </w:p>
    <w:p w14:paraId="7DF890C0" w14:textId="77777777" w:rsidR="00097487" w:rsidRDefault="00097487" w:rsidP="00097487">
      <w:r>
        <w:rPr>
          <w:noProof/>
          <w:lang w:val="en-US"/>
        </w:rPr>
        <mc:AlternateContent>
          <mc:Choice Requires="wps">
            <w:drawing>
              <wp:anchor distT="0" distB="0" distL="114300" distR="114300" simplePos="0" relativeHeight="256291840" behindDoc="0" locked="0" layoutInCell="1" allowOverlap="1" wp14:anchorId="2CD7DF56" wp14:editId="709FB4D7">
                <wp:simplePos x="0" y="0"/>
                <wp:positionH relativeFrom="column">
                  <wp:posOffset>2352040</wp:posOffset>
                </wp:positionH>
                <wp:positionV relativeFrom="paragraph">
                  <wp:posOffset>187325</wp:posOffset>
                </wp:positionV>
                <wp:extent cx="1095375" cy="0"/>
                <wp:effectExtent l="0" t="76200" r="9525" b="95250"/>
                <wp:wrapNone/>
                <wp:docPr id="3057" name="Straight Arrow Connector 3057"/>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4F3AB2" id="Straight Arrow Connector 3057" o:spid="_x0000_s1026" type="#_x0000_t32" style="position:absolute;margin-left:185.2pt;margin-top:14.75pt;width:86.25pt;height:0;z-index:25629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" strokecolor="#4579b8 [3044]">
                <v:stroke endarrow="block"/>
              </v:shape>
            </w:pict>
          </mc:Fallback>
        </mc:AlternateContent>
      </w:r>
      <w:r w:rsidRPr="006F3F7D">
        <w:rPr>
          <w:noProof/>
          <w:lang w:val="en-US"/>
        </w:rPr>
        <mc:AlternateContent>
          <mc:Choice Requires="wps">
            <w:drawing>
              <wp:anchor distT="0" distB="0" distL="114300" distR="114300" simplePos="0" relativeHeight="256241664" behindDoc="0" locked="0" layoutInCell="1" allowOverlap="1" wp14:anchorId="39E98AB3" wp14:editId="4F7AD2C3">
                <wp:simplePos x="0" y="0"/>
                <wp:positionH relativeFrom="margin">
                  <wp:posOffset>1400175</wp:posOffset>
                </wp:positionH>
                <wp:positionV relativeFrom="paragraph">
                  <wp:posOffset>162560</wp:posOffset>
                </wp:positionV>
                <wp:extent cx="523875" cy="314325"/>
                <wp:effectExtent l="0" t="0" r="9525" b="9525"/>
                <wp:wrapNone/>
                <wp:docPr id="3058" name="Rounded Rectangle 305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3B70E3E" w14:textId="77777777" w:rsidR="00944514" w:rsidRPr="00B6176C" w:rsidRDefault="00944514" w:rsidP="0009748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98AB3" id="Rounded Rectangle 3058" o:spid="_x0000_s2743" style="position:absolute;margin-left:110.25pt;margin-top:12.8pt;width:41.25pt;height:24.75pt;z-index:25624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EAR&#10;lxSEAgAAUQUAAA4AAAAAAAAAAAAAAAAALgIAAGRycy9lMm9Eb2MueG1sUEsBAi0AFAAGAAgAAAAh&#10;APCl/6LeAAAACQEAAA8AAAAAAAAAAAAAAAAA3gQAAGRycy9kb3ducmV2LnhtbFBLBQYAAAAABAAE&#10;APMAAADpBQAAAAA=&#10;" fillcolor="white [3201]" stroked="f" strokeweight="2pt">
                <v:textbox>
                  <w:txbxContent>
                    <w:p w14:paraId="03B70E3E" w14:textId="77777777" w:rsidR="00944514" w:rsidRPr="00B6176C" w:rsidRDefault="00944514" w:rsidP="00097487">
                      <w:pPr>
                        <w:jc w:val="center"/>
                      </w:pPr>
                      <w:r>
                        <w:t>Yes</w:t>
                      </w:r>
                    </w:p>
                  </w:txbxContent>
                </v:textbox>
                <w10:wrap anchorx="margin"/>
              </v:roundrect>
            </w:pict>
          </mc:Fallback>
        </mc:AlternateContent>
      </w:r>
      <w:r>
        <w:t xml:space="preserve">                                                                       Yes</w:t>
      </w:r>
    </w:p>
    <w:p w14:paraId="43D61F3E" w14:textId="77777777" w:rsidR="00097487" w:rsidRDefault="00097487" w:rsidP="00097487">
      <w:r>
        <w:t xml:space="preserve">    </w:t>
      </w:r>
    </w:p>
    <w:p w14:paraId="0879735B" w14:textId="77777777" w:rsidR="00097487" w:rsidRDefault="00097487" w:rsidP="00097487"/>
    <w:p w14:paraId="364B17C4" w14:textId="77777777" w:rsidR="00097487" w:rsidRDefault="00097487" w:rsidP="00097487"/>
    <w:p w14:paraId="79DB8C65" w14:textId="77777777" w:rsidR="00097487" w:rsidRDefault="00097487" w:rsidP="00097487"/>
    <w:p w14:paraId="76A608DB" w14:textId="77777777" w:rsidR="00097487" w:rsidRDefault="00097487" w:rsidP="00097487">
      <w:r w:rsidRPr="00161089">
        <w:rPr>
          <w:rFonts w:asciiTheme="minorHAnsi" w:hAnsiTheme="minorHAnsi" w:cs="Arial"/>
          <w:noProof/>
          <w:sz w:val="20"/>
          <w:lang w:val="en-US"/>
        </w:rPr>
        <mc:AlternateContent>
          <mc:Choice Requires="wps">
            <w:drawing>
              <wp:anchor distT="0" distB="0" distL="114300" distR="114300" simplePos="0" relativeHeight="256286720" behindDoc="0" locked="0" layoutInCell="1" allowOverlap="1" wp14:anchorId="35F46599" wp14:editId="7BEA617D">
                <wp:simplePos x="0" y="0"/>
                <wp:positionH relativeFrom="column">
                  <wp:posOffset>561975</wp:posOffset>
                </wp:positionH>
                <wp:positionV relativeFrom="paragraph">
                  <wp:posOffset>184785</wp:posOffset>
                </wp:positionV>
                <wp:extent cx="1800225" cy="1333500"/>
                <wp:effectExtent l="0" t="0" r="28575" b="19050"/>
                <wp:wrapNone/>
                <wp:docPr id="3059" name="Diamond 3059"/>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4FC9622" w14:textId="77777777" w:rsidR="00944514" w:rsidRPr="00003244" w:rsidRDefault="00944514" w:rsidP="00097487">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46599" id="Diamond 3059" o:spid="_x0000_s2744" type="#_x0000_t4" style="position:absolute;margin-left:44.25pt;margin-top:14.55pt;width:141.75pt;height:105pt;z-index:2562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" fillcolor="white [3201]" strokecolor="#4f81bd [3204]" strokeweight="1pt">
                <v:textbox>
                  <w:txbxContent>
                    <w:p w14:paraId="34FC9622" w14:textId="77777777" w:rsidR="00944514" w:rsidRPr="00003244" w:rsidRDefault="00944514" w:rsidP="00097487">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5AAEB7A9" w14:textId="77777777" w:rsidR="00097487" w:rsidRDefault="00097487" w:rsidP="00097487"/>
    <w:p w14:paraId="7BC8C334"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292864" behindDoc="0" locked="0" layoutInCell="1" allowOverlap="1" wp14:anchorId="69AB007A" wp14:editId="603E4320">
                <wp:simplePos x="0" y="0"/>
                <wp:positionH relativeFrom="column">
                  <wp:posOffset>3448050</wp:posOffset>
                </wp:positionH>
                <wp:positionV relativeFrom="paragraph">
                  <wp:posOffset>71120</wp:posOffset>
                </wp:positionV>
                <wp:extent cx="1762125" cy="704850"/>
                <wp:effectExtent l="57150" t="38100" r="85725" b="95250"/>
                <wp:wrapNone/>
                <wp:docPr id="3060" name="Rectangle 3060"/>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94CFCB5" w14:textId="77777777" w:rsidR="00944514" w:rsidRPr="00755387" w:rsidRDefault="00944514" w:rsidP="00097487">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AB007A" id="Rectangle 3060" o:spid="_x0000_s2745" style="position:absolute;margin-left:271.5pt;margin-top:5.6pt;width:138.75pt;height:55.5pt;z-index:2562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" fillcolor="#92d050" strokecolor="#92d050">
                <v:shadow on="t" color="black" opacity="24903f" origin=",.5" offset="0,.55556mm"/>
                <v:textbox>
                  <w:txbxContent>
                    <w:p w14:paraId="194CFCB5" w14:textId="77777777" w:rsidR="00944514" w:rsidRPr="00755387" w:rsidRDefault="00944514" w:rsidP="00097487">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5FF5A8E9" w14:textId="77777777" w:rsidR="00097487" w:rsidRDefault="00097487" w:rsidP="00097487">
      <w:r>
        <w:t xml:space="preserve">                                                                       Yes</w:t>
      </w:r>
    </w:p>
    <w:p w14:paraId="6E5DD8C5" w14:textId="77777777" w:rsidR="00097487" w:rsidRDefault="00097487" w:rsidP="00097487">
      <w:r>
        <w:rPr>
          <w:noProof/>
          <w:lang w:val="en-US"/>
        </w:rPr>
        <mc:AlternateContent>
          <mc:Choice Requires="wps">
            <w:drawing>
              <wp:anchor distT="0" distB="0" distL="114300" distR="114300" simplePos="0" relativeHeight="256293888" behindDoc="0" locked="0" layoutInCell="1" allowOverlap="1" wp14:anchorId="4FA217AA" wp14:editId="1872A3F6">
                <wp:simplePos x="0" y="0"/>
                <wp:positionH relativeFrom="column">
                  <wp:posOffset>2343150</wp:posOffset>
                </wp:positionH>
                <wp:positionV relativeFrom="paragraph">
                  <wp:posOffset>103505</wp:posOffset>
                </wp:positionV>
                <wp:extent cx="1104900" cy="0"/>
                <wp:effectExtent l="0" t="76200" r="19050" b="95250"/>
                <wp:wrapNone/>
                <wp:docPr id="3061" name="Straight Arrow Connector 3061"/>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C7CF39" id="Straight Arrow Connector 3061" o:spid="_x0000_s1026" type="#_x0000_t32" style="position:absolute;margin-left:184.5pt;margin-top:8.15pt;width:87pt;height:0;z-index:25629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" strokecolor="#4579b8 [3044]">
                <v:stroke endarrow="block"/>
              </v:shape>
            </w:pict>
          </mc:Fallback>
        </mc:AlternateContent>
      </w:r>
    </w:p>
    <w:p w14:paraId="2151ED83" w14:textId="77777777" w:rsidR="00097487" w:rsidRDefault="00097487" w:rsidP="00097487">
      <w:r>
        <w:t xml:space="preserve">    </w:t>
      </w:r>
    </w:p>
    <w:p w14:paraId="5F117C73" w14:textId="77777777" w:rsidR="00097487" w:rsidRDefault="00097487" w:rsidP="00097487">
      <w:r>
        <w:t xml:space="preserve">    </w:t>
      </w:r>
    </w:p>
    <w:p w14:paraId="3CE03B04" w14:textId="77777777" w:rsidR="00097487" w:rsidRDefault="00097487" w:rsidP="00097487">
      <w:r>
        <w:t xml:space="preserve">    </w:t>
      </w:r>
    </w:p>
    <w:p w14:paraId="0144F03C" w14:textId="77777777" w:rsidR="00097487" w:rsidRDefault="00097487" w:rsidP="00097487">
      <w:r>
        <w:t xml:space="preserve">                                           No</w:t>
      </w:r>
    </w:p>
    <w:p w14:paraId="4CC0D0DD" w14:textId="77777777" w:rsidR="00097487" w:rsidRPr="00800670" w:rsidRDefault="00097487" w:rsidP="00097487">
      <w:r w:rsidRPr="00F813A2">
        <w:rPr>
          <w:noProof/>
          <w:lang w:val="en-US"/>
        </w:rPr>
        <w:lastRenderedPageBreak/>
        <mc:AlternateContent>
          <mc:Choice Requires="wps">
            <w:drawing>
              <wp:anchor distT="0" distB="0" distL="114300" distR="114300" simplePos="0" relativeHeight="256274432" behindDoc="0" locked="0" layoutInCell="1" allowOverlap="1" wp14:anchorId="0108C79F" wp14:editId="48DEDB87">
                <wp:simplePos x="0" y="0"/>
                <wp:positionH relativeFrom="column">
                  <wp:posOffset>3924300</wp:posOffset>
                </wp:positionH>
                <wp:positionV relativeFrom="paragraph">
                  <wp:posOffset>13970</wp:posOffset>
                </wp:positionV>
                <wp:extent cx="1104900" cy="649605"/>
                <wp:effectExtent l="0" t="0" r="19050" b="17145"/>
                <wp:wrapNone/>
                <wp:docPr id="3063" name="Rectangle 3063"/>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D3CDF7E" w14:textId="77777777" w:rsidR="00944514" w:rsidRDefault="00944514" w:rsidP="000974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8C79F" id="Rectangle 3063" o:spid="_x0000_s2746" style="position:absolute;margin-left:309pt;margin-top:1.1pt;width:87pt;height:51.15pt;z-index:2562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" fillcolor="#c0504d [3205]" strokecolor="#243f60 [1604]" strokeweight="1pt">
                <v:textbox>
                  <w:txbxContent>
                    <w:p w14:paraId="1D3CDF7E" w14:textId="77777777" w:rsidR="00944514" w:rsidRDefault="00944514" w:rsidP="00097487">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267264" behindDoc="0" locked="0" layoutInCell="1" allowOverlap="1" wp14:anchorId="2898AFCC" wp14:editId="049CFDAE">
                <wp:simplePos x="0" y="0"/>
                <wp:positionH relativeFrom="column">
                  <wp:posOffset>2296160</wp:posOffset>
                </wp:positionH>
                <wp:positionV relativeFrom="paragraph">
                  <wp:posOffset>8890</wp:posOffset>
                </wp:positionV>
                <wp:extent cx="1143000" cy="640080"/>
                <wp:effectExtent l="0" t="0" r="19050" b="26670"/>
                <wp:wrapNone/>
                <wp:docPr id="3069" name="Rectangle 3069"/>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BB145B4" w14:textId="77777777" w:rsidR="00944514" w:rsidRDefault="00944514" w:rsidP="000974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98AFCC" id="Rectangle 3069" o:spid="_x0000_s2747" style="position:absolute;margin-left:180.8pt;margin-top:.7pt;width:90pt;height:50.4pt;z-index:25626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" fillcolor="#c0504d [3205]" strokecolor="#5a5a5a [2109]" strokeweight="1pt">
                <v:textbox>
                  <w:txbxContent>
                    <w:p w14:paraId="6BB145B4" w14:textId="77777777" w:rsidR="00944514" w:rsidRDefault="00944514" w:rsidP="00097487">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268288" behindDoc="0" locked="0" layoutInCell="1" allowOverlap="1" wp14:anchorId="15BCA427" wp14:editId="00F21888">
                <wp:simplePos x="0" y="0"/>
                <wp:positionH relativeFrom="rightMargin">
                  <wp:align>left</wp:align>
                </wp:positionH>
                <wp:positionV relativeFrom="paragraph">
                  <wp:posOffset>9524</wp:posOffset>
                </wp:positionV>
                <wp:extent cx="731520" cy="638175"/>
                <wp:effectExtent l="0" t="0" r="11430" b="28575"/>
                <wp:wrapNone/>
                <wp:docPr id="3073" name="Rectangle 3073"/>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889D59" w14:textId="77777777" w:rsidR="00944514" w:rsidRDefault="00944514" w:rsidP="000974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CA427" id="Rectangle 3073" o:spid="_x0000_s2748" style="position:absolute;margin-left:0;margin-top:.75pt;width:57.6pt;height:50.25pt;z-index:2562682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yiGD&#10;Ir0CAADYBQAADgAAAAAAAAAAAAAAAAAuAgAAZHJzL2Uyb0RvYy54bWxQSwECLQAUAAYACAAAACEA&#10;F5NBw90AAAAGAQAADwAAAAAAAAAAAAAAAAAXBQAAZHJzL2Rvd25yZXYueG1sUEsFBgAAAAAEAAQA&#10;8wAAACEGAAAAAA==&#10;" fillcolor="#8064a2 [3207]" strokecolor="#5a5a5a [2109]" strokeweight="1pt">
                <v:textbox>
                  <w:txbxContent>
                    <w:p w14:paraId="50889D59" w14:textId="77777777" w:rsidR="00944514" w:rsidRDefault="00944514" w:rsidP="00097487">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265216" behindDoc="0" locked="0" layoutInCell="1" allowOverlap="1" wp14:anchorId="62A3BAE6" wp14:editId="3E45EAD0">
                <wp:simplePos x="0" y="0"/>
                <wp:positionH relativeFrom="margin">
                  <wp:posOffset>-323850</wp:posOffset>
                </wp:positionH>
                <wp:positionV relativeFrom="paragraph">
                  <wp:posOffset>8890</wp:posOffset>
                </wp:positionV>
                <wp:extent cx="822325" cy="640080"/>
                <wp:effectExtent l="0" t="0" r="15875" b="26670"/>
                <wp:wrapNone/>
                <wp:docPr id="3075" name="Rectangle 307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0E3CB8" w14:textId="77777777" w:rsidR="00944514" w:rsidRDefault="00944514" w:rsidP="000974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3BAE6" id="Rectangle 3075" o:spid="_x0000_s2749" style="position:absolute;margin-left:-25.5pt;margin-top:.7pt;width:64.75pt;height:50.4pt;z-index:25626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" fillcolor="#f79646 [3209]" strokecolor="#5a5a5a [2109]" strokeweight="1pt">
                <v:textbox>
                  <w:txbxContent>
                    <w:p w14:paraId="110E3CB8" w14:textId="77777777" w:rsidR="00944514" w:rsidRDefault="00944514" w:rsidP="00097487">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266240" behindDoc="0" locked="0" layoutInCell="1" allowOverlap="1" wp14:anchorId="1B4E0A07" wp14:editId="1BE36791">
                <wp:simplePos x="0" y="0"/>
                <wp:positionH relativeFrom="column">
                  <wp:posOffset>1000760</wp:posOffset>
                </wp:positionH>
                <wp:positionV relativeFrom="paragraph">
                  <wp:posOffset>8890</wp:posOffset>
                </wp:positionV>
                <wp:extent cx="828675" cy="640080"/>
                <wp:effectExtent l="0" t="0" r="28575" b="26670"/>
                <wp:wrapNone/>
                <wp:docPr id="3076" name="Rectangle 307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FC26C81" w14:textId="77777777" w:rsidR="00944514" w:rsidRDefault="00944514" w:rsidP="000974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E0A07" id="Rectangle 3076" o:spid="_x0000_s2750" style="position:absolute;margin-left:78.8pt;margin-top:.7pt;width:65.25pt;height:50.4pt;z-index:2562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" fillcolor="#4f81bd [3204]" strokecolor="#5a5a5a [2109]" strokeweight="1pt">
                <v:textbox>
                  <w:txbxContent>
                    <w:p w14:paraId="1FC26C81" w14:textId="77777777" w:rsidR="00944514" w:rsidRDefault="00944514" w:rsidP="00097487">
                      <w:pPr>
                        <w:jc w:val="center"/>
                      </w:pPr>
                      <w:r>
                        <w:t>Legato App</w:t>
                      </w:r>
                    </w:p>
                  </w:txbxContent>
                </v:textbox>
              </v:rect>
            </w:pict>
          </mc:Fallback>
        </mc:AlternateContent>
      </w:r>
    </w:p>
    <w:p w14:paraId="1C19886D" w14:textId="77777777" w:rsidR="00097487" w:rsidRDefault="00097487" w:rsidP="00097487"/>
    <w:p w14:paraId="1A93903F" w14:textId="77777777" w:rsidR="00097487" w:rsidRDefault="00097487" w:rsidP="00097487">
      <w:r w:rsidRPr="00215EAC">
        <w:rPr>
          <w:rFonts w:ascii="Arial" w:hAnsi="Arial" w:cs="Arial"/>
          <w:noProof/>
          <w:lang w:val="en-US"/>
        </w:rPr>
        <mc:AlternateContent>
          <mc:Choice Requires="wps">
            <w:drawing>
              <wp:anchor distT="0" distB="0" distL="114300" distR="114300" simplePos="0" relativeHeight="256272384" behindDoc="0" locked="0" layoutInCell="1" allowOverlap="1" wp14:anchorId="7E08E1EA" wp14:editId="35CFCFB6">
                <wp:simplePos x="0" y="0"/>
                <wp:positionH relativeFrom="column">
                  <wp:posOffset>5876925</wp:posOffset>
                </wp:positionH>
                <wp:positionV relativeFrom="paragraph">
                  <wp:posOffset>275590</wp:posOffset>
                </wp:positionV>
                <wp:extent cx="0" cy="7010400"/>
                <wp:effectExtent l="0" t="0" r="19050" b="19050"/>
                <wp:wrapNone/>
                <wp:docPr id="3078" name="Straight Connector 3078"/>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A6A37" id="Straight Connector 3078" o:spid="_x0000_s1026" style="position:absolute;flip:x;z-index:2562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" strokecolor="#4579b8 [3044]"/>
            </w:pict>
          </mc:Fallback>
        </mc:AlternateContent>
      </w:r>
    </w:p>
    <w:p w14:paraId="2A1181C7" w14:textId="77777777" w:rsidR="00097487" w:rsidRDefault="00097487" w:rsidP="00097487">
      <w:r w:rsidRPr="00F813A2">
        <w:rPr>
          <w:noProof/>
          <w:lang w:val="en-US"/>
        </w:rPr>
        <mc:AlternateContent>
          <mc:Choice Requires="wps">
            <w:drawing>
              <wp:anchor distT="0" distB="0" distL="114300" distR="114300" simplePos="0" relativeHeight="256275456" behindDoc="0" locked="0" layoutInCell="1" allowOverlap="1" wp14:anchorId="00603CC8" wp14:editId="070878F6">
                <wp:simplePos x="0" y="0"/>
                <wp:positionH relativeFrom="column">
                  <wp:posOffset>4572000</wp:posOffset>
                </wp:positionH>
                <wp:positionV relativeFrom="paragraph">
                  <wp:posOffset>100965</wp:posOffset>
                </wp:positionV>
                <wp:extent cx="0" cy="6991350"/>
                <wp:effectExtent l="0" t="0" r="19050" b="19050"/>
                <wp:wrapNone/>
                <wp:docPr id="3080" name="Straight Connector 308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18EE5" id="Straight Connector 3080" o:spid="_x0000_s1026" style="position:absolute;z-index:2562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Cx8Nlf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271360" behindDoc="0" locked="0" layoutInCell="1" allowOverlap="1" wp14:anchorId="6B15209A" wp14:editId="249094BF">
                <wp:simplePos x="0" y="0"/>
                <wp:positionH relativeFrom="column">
                  <wp:posOffset>2809240</wp:posOffset>
                </wp:positionH>
                <wp:positionV relativeFrom="paragraph">
                  <wp:posOffset>91440</wp:posOffset>
                </wp:positionV>
                <wp:extent cx="0" cy="6962775"/>
                <wp:effectExtent l="0" t="0" r="19050" b="28575"/>
                <wp:wrapNone/>
                <wp:docPr id="3081" name="Straight Connector 308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33269" id="Straight Connector 3081" o:spid="_x0000_s1026" style="position:absolute;z-index:2562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" strokecolor="#4579b8 [3044]"/>
            </w:pict>
          </mc:Fallback>
        </mc:AlternateContent>
      </w:r>
      <w:r w:rsidRPr="00FB0354">
        <w:rPr>
          <w:noProof/>
          <w:lang w:val="en-US"/>
        </w:rPr>
        <mc:AlternateContent>
          <mc:Choice Requires="wps">
            <w:drawing>
              <wp:anchor distT="0" distB="0" distL="114300" distR="114300" simplePos="0" relativeHeight="256273408" behindDoc="0" locked="0" layoutInCell="1" allowOverlap="1" wp14:anchorId="59A721CD" wp14:editId="7BC89B12">
                <wp:simplePos x="0" y="0"/>
                <wp:positionH relativeFrom="column">
                  <wp:posOffset>1190625</wp:posOffset>
                </wp:positionH>
                <wp:positionV relativeFrom="paragraph">
                  <wp:posOffset>2660015</wp:posOffset>
                </wp:positionV>
                <wp:extent cx="523875" cy="314325"/>
                <wp:effectExtent l="0" t="0" r="9525" b="9525"/>
                <wp:wrapNone/>
                <wp:docPr id="3082" name="Rounded Rectangle 3082"/>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5C81E56" w14:textId="77777777" w:rsidR="00944514" w:rsidRPr="00B6176C" w:rsidRDefault="00944514" w:rsidP="00097487">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A721CD" id="Rounded Rectangle 3082" o:spid="_x0000_s2751" style="position:absolute;margin-left:93.75pt;margin-top:209.45pt;width:41.25pt;height:24.75pt;z-index:2562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" fillcolor="white [3201]" stroked="f" strokeweight="2pt">
                <v:textbox>
                  <w:txbxContent>
                    <w:p w14:paraId="45C81E56" w14:textId="77777777" w:rsidR="00944514" w:rsidRPr="00B6176C" w:rsidRDefault="00944514" w:rsidP="00097487">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6270336" behindDoc="0" locked="0" layoutInCell="1" allowOverlap="1" wp14:anchorId="59F20D6E" wp14:editId="35FA1399">
                <wp:simplePos x="0" y="0"/>
                <wp:positionH relativeFrom="column">
                  <wp:posOffset>1447800</wp:posOffset>
                </wp:positionH>
                <wp:positionV relativeFrom="paragraph">
                  <wp:posOffset>89535</wp:posOffset>
                </wp:positionV>
                <wp:extent cx="0" cy="6991350"/>
                <wp:effectExtent l="0" t="0" r="19050" b="19050"/>
                <wp:wrapNone/>
                <wp:docPr id="3083" name="Straight Connector 308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CE4F0" id="Straight Connector 3083" o:spid="_x0000_s1026" style="position:absolute;z-index:2562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bkioOr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269312" behindDoc="0" locked="0" layoutInCell="1" allowOverlap="1" wp14:anchorId="55CE97DE" wp14:editId="71A4FDD5">
                <wp:simplePos x="0" y="0"/>
                <wp:positionH relativeFrom="column">
                  <wp:posOffset>95250</wp:posOffset>
                </wp:positionH>
                <wp:positionV relativeFrom="paragraph">
                  <wp:posOffset>80010</wp:posOffset>
                </wp:positionV>
                <wp:extent cx="0" cy="7000875"/>
                <wp:effectExtent l="0" t="0" r="19050" b="28575"/>
                <wp:wrapNone/>
                <wp:docPr id="3084" name="Straight Connector 3084"/>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69C58" id="Straight Connector 3084" o:spid="_x0000_s1026" style="position:absolute;flip:x;z-index:2562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" strokecolor="#4579b8 [3044]"/>
            </w:pict>
          </mc:Fallback>
        </mc:AlternateContent>
      </w:r>
    </w:p>
    <w:p w14:paraId="7CAC6E4E" w14:textId="77777777" w:rsidR="00097487" w:rsidRDefault="00097487" w:rsidP="00097487">
      <w:r w:rsidRPr="00161089">
        <w:rPr>
          <w:rFonts w:asciiTheme="minorHAnsi" w:hAnsiTheme="minorHAnsi" w:cs="Arial"/>
          <w:noProof/>
          <w:sz w:val="20"/>
          <w:lang w:val="en-US"/>
        </w:rPr>
        <mc:AlternateContent>
          <mc:Choice Requires="wps">
            <w:drawing>
              <wp:anchor distT="0" distB="0" distL="114300" distR="114300" simplePos="0" relativeHeight="256287744" behindDoc="0" locked="0" layoutInCell="1" allowOverlap="1" wp14:anchorId="61AABA94" wp14:editId="6DC4B6AD">
                <wp:simplePos x="0" y="0"/>
                <wp:positionH relativeFrom="column">
                  <wp:posOffset>542925</wp:posOffset>
                </wp:positionH>
                <wp:positionV relativeFrom="paragraph">
                  <wp:posOffset>91440</wp:posOffset>
                </wp:positionV>
                <wp:extent cx="1800225" cy="1333500"/>
                <wp:effectExtent l="0" t="0" r="28575" b="19050"/>
                <wp:wrapNone/>
                <wp:docPr id="3085" name="Diamond 3085"/>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F419F54" w14:textId="77777777" w:rsidR="00944514" w:rsidRPr="00003244" w:rsidRDefault="00944514" w:rsidP="00097487">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ABA94" id="Diamond 3085" o:spid="_x0000_s2752" type="#_x0000_t4" style="position:absolute;margin-left:42.75pt;margin-top:7.2pt;width:141.75pt;height:105pt;z-index:2562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" fillcolor="white [3201]" strokecolor="#4f81bd [3204]" strokeweight="1pt">
                <v:textbox>
                  <w:txbxContent>
                    <w:p w14:paraId="2F419F54" w14:textId="77777777" w:rsidR="00944514" w:rsidRPr="00003244" w:rsidRDefault="00944514" w:rsidP="00097487">
                      <w:pPr>
                        <w:jc w:val="center"/>
                        <w:rPr>
                          <w:rFonts w:ascii="Arial" w:hAnsi="Arial" w:cs="Arial"/>
                          <w:sz w:val="20"/>
                        </w:rPr>
                      </w:pPr>
                      <w:r>
                        <w:rPr>
                          <w:rFonts w:ascii="Arial" w:hAnsi="Arial" w:cs="Arial"/>
                          <w:sz w:val="20"/>
                        </w:rPr>
                        <w:t>If CMD_TYPE_PARA</w:t>
                      </w:r>
                    </w:p>
                  </w:txbxContent>
                </v:textbox>
              </v:shape>
            </w:pict>
          </mc:Fallback>
        </mc:AlternateContent>
      </w:r>
    </w:p>
    <w:p w14:paraId="7E109D52" w14:textId="77777777" w:rsidR="00097487" w:rsidRDefault="00097487" w:rsidP="00097487"/>
    <w:p w14:paraId="5E703DB6" w14:textId="77777777" w:rsidR="00097487" w:rsidRDefault="00097487" w:rsidP="00097487">
      <w:r>
        <w:t xml:space="preserve">                                                                     </w:t>
      </w:r>
    </w:p>
    <w:p w14:paraId="12FC50C0" w14:textId="77777777" w:rsidR="00097487" w:rsidRDefault="00097487" w:rsidP="00097487">
      <w:r>
        <w:t xml:space="preserve">        No</w:t>
      </w:r>
    </w:p>
    <w:p w14:paraId="74B2A339" w14:textId="77777777" w:rsidR="00097487" w:rsidRDefault="00097487" w:rsidP="00097487">
      <w:r>
        <w:rPr>
          <w:noProof/>
          <w:lang w:val="en-US"/>
        </w:rPr>
        <mc:AlternateContent>
          <mc:Choice Requires="wps">
            <w:drawing>
              <wp:anchor distT="0" distB="0" distL="114300" distR="114300" simplePos="0" relativeHeight="256294912" behindDoc="0" locked="0" layoutInCell="1" allowOverlap="1" wp14:anchorId="2EA0EECE" wp14:editId="6EF6144C">
                <wp:simplePos x="0" y="0"/>
                <wp:positionH relativeFrom="column">
                  <wp:posOffset>114300</wp:posOffset>
                </wp:positionH>
                <wp:positionV relativeFrom="paragraph">
                  <wp:posOffset>20955</wp:posOffset>
                </wp:positionV>
                <wp:extent cx="466725" cy="0"/>
                <wp:effectExtent l="38100" t="76200" r="0" b="95250"/>
                <wp:wrapNone/>
                <wp:docPr id="3087" name="Straight Arrow Connector 3087"/>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A19B0" id="Straight Arrow Connector 3087" o:spid="_x0000_s1026" type="#_x0000_t32" style="position:absolute;margin-left:9pt;margin-top:1.65pt;width:36.75pt;height:0;flip:x;z-index:25629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" strokecolor="#4579b8 [3044]">
                <v:stroke endarrow="block"/>
              </v:shape>
            </w:pict>
          </mc:Fallback>
        </mc:AlternateContent>
      </w:r>
    </w:p>
    <w:p w14:paraId="042CBADF" w14:textId="77777777" w:rsidR="00097487" w:rsidRPr="008C4CC9" w:rsidRDefault="00097487" w:rsidP="00097487">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4309A58C"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6420CFF6"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59D703FB" w14:textId="77777777" w:rsidR="00097487" w:rsidRDefault="00097487" w:rsidP="00097487">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t xml:space="preserve">                                            </w:t>
      </w:r>
    </w:p>
    <w:p w14:paraId="28C09870" w14:textId="77777777" w:rsidR="00097487" w:rsidRDefault="00097487" w:rsidP="00097487">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6288768" behindDoc="0" locked="0" layoutInCell="1" allowOverlap="1" wp14:anchorId="7175A20A" wp14:editId="48D65258">
                <wp:simplePos x="0" y="0"/>
                <wp:positionH relativeFrom="column">
                  <wp:posOffset>721360</wp:posOffset>
                </wp:positionH>
                <wp:positionV relativeFrom="paragraph">
                  <wp:posOffset>19050</wp:posOffset>
                </wp:positionV>
                <wp:extent cx="1449238" cy="1262643"/>
                <wp:effectExtent l="0" t="0" r="17780" b="13970"/>
                <wp:wrapNone/>
                <wp:docPr id="3092" name="Diamond 3092"/>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46BA390" w14:textId="77777777" w:rsidR="00944514" w:rsidRPr="00FF4556" w:rsidRDefault="00944514" w:rsidP="00097487">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5A20A" id="Diamond 3092" o:spid="_x0000_s2753" type="#_x0000_t4" style="position:absolute;margin-left:56.8pt;margin-top:1.5pt;width:114.1pt;height:99.4pt;z-index:2562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" fillcolor="white [3201]" strokecolor="#4f81bd [3204]" strokeweight="0">
                <v:textbox>
                  <w:txbxContent>
                    <w:p w14:paraId="646BA390" w14:textId="77777777" w:rsidR="00944514" w:rsidRPr="00FF4556" w:rsidRDefault="00944514" w:rsidP="00097487">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7FA4DBDF" w14:textId="77777777" w:rsidR="00097487" w:rsidRDefault="00097487" w:rsidP="00097487">
      <w:r>
        <w:t xml:space="preserve">        </w:t>
      </w:r>
    </w:p>
    <w:p w14:paraId="7293FC62" w14:textId="77777777" w:rsidR="00097487" w:rsidRDefault="00097487" w:rsidP="00097487">
      <w:r>
        <w:t xml:space="preserve">            </w:t>
      </w:r>
      <w:r w:rsidRPr="00FF4556">
        <w:rPr>
          <w:rFonts w:asciiTheme="minorHAnsi" w:hAnsiTheme="minorHAnsi" w:cs="Arial"/>
          <w:szCs w:val="24"/>
        </w:rPr>
        <w:t>No</w:t>
      </w:r>
    </w:p>
    <w:p w14:paraId="32463DE7" w14:textId="77777777" w:rsidR="00097487" w:rsidRDefault="00097487" w:rsidP="00097487">
      <w:r>
        <w:rPr>
          <w:noProof/>
          <w:lang w:val="en-US"/>
        </w:rPr>
        <mc:AlternateContent>
          <mc:Choice Requires="wps">
            <w:drawing>
              <wp:anchor distT="0" distB="0" distL="114300" distR="114300" simplePos="0" relativeHeight="256289792" behindDoc="0" locked="0" layoutInCell="1" allowOverlap="1" wp14:anchorId="6121C56B" wp14:editId="679F96B3">
                <wp:simplePos x="0" y="0"/>
                <wp:positionH relativeFrom="column">
                  <wp:posOffset>85725</wp:posOffset>
                </wp:positionH>
                <wp:positionV relativeFrom="paragraph">
                  <wp:posOffset>135255</wp:posOffset>
                </wp:positionV>
                <wp:extent cx="657225" cy="0"/>
                <wp:effectExtent l="38100" t="76200" r="0" b="95250"/>
                <wp:wrapNone/>
                <wp:docPr id="3093" name="Straight Arrow Connector 3093"/>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C56BD" id="Straight Arrow Connector 3093" o:spid="_x0000_s1026" type="#_x0000_t32" style="position:absolute;margin-left:6.75pt;margin-top:10.65pt;width:51.75pt;height:0;flip:x;z-index:25628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" strokecolor="#4579b8 [3044]">
                <v:stroke endarrow="block"/>
              </v:shape>
            </w:pict>
          </mc:Fallback>
        </mc:AlternateContent>
      </w:r>
    </w:p>
    <w:p w14:paraId="4BC19BF6"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5D890C6C"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6DAE8630"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5B5EE269" w14:textId="77777777" w:rsidR="00097487" w:rsidRDefault="00097487" w:rsidP="00097487">
      <w:pPr>
        <w:rPr>
          <w:rFonts w:asciiTheme="minorHAnsi" w:hAnsiTheme="minorHAnsi" w:cs="Arial"/>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6220C377" w14:textId="77777777" w:rsidR="00097487" w:rsidRPr="00AF3895" w:rsidRDefault="00097487" w:rsidP="00097487">
      <w:r>
        <w:tab/>
      </w:r>
    </w:p>
    <w:p w14:paraId="1DF78699" w14:textId="77777777" w:rsidR="00097487" w:rsidRDefault="00097487" w:rsidP="00097487">
      <w:r w:rsidRPr="00F813A2">
        <w:rPr>
          <w:noProof/>
          <w:lang w:val="en-US"/>
        </w:rPr>
        <mc:AlternateContent>
          <mc:Choice Requires="wps">
            <w:drawing>
              <wp:anchor distT="0" distB="0" distL="114300" distR="114300" simplePos="0" relativeHeight="256297984" behindDoc="1" locked="0" layoutInCell="1" allowOverlap="1" wp14:anchorId="70654264" wp14:editId="77B0EFB5">
                <wp:simplePos x="0" y="0"/>
                <wp:positionH relativeFrom="margin">
                  <wp:posOffset>1352550</wp:posOffset>
                </wp:positionH>
                <wp:positionV relativeFrom="paragraph">
                  <wp:posOffset>14605</wp:posOffset>
                </wp:positionV>
                <wp:extent cx="1762125" cy="781050"/>
                <wp:effectExtent l="0" t="0" r="9525" b="0"/>
                <wp:wrapNone/>
                <wp:docPr id="3094" name="Rounded Rectangle 3094"/>
                <wp:cNvGraphicFramePr/>
                <a:graphic xmlns:a="http://schemas.openxmlformats.org/drawingml/2006/main">
                  <a:graphicData uri="http://schemas.microsoft.com/office/word/2010/wordprocessingShape">
                    <wps:wsp>
                      <wps:cNvSpPr/>
                      <wps:spPr>
                        <a:xfrm>
                          <a:off x="0" y="0"/>
                          <a:ext cx="1762125" cy="7810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02FD5EE" w14:textId="77777777" w:rsidR="00944514" w:rsidRPr="00D1708F" w:rsidRDefault="00944514" w:rsidP="00097487">
                            <w:r>
                              <w:rPr>
                                <w:rFonts w:ascii="Arial" w:hAnsi="Arial" w:cs="Arial"/>
                                <w:sz w:val="20"/>
                              </w:rPr>
                              <w:t>G</w:t>
                            </w:r>
                            <w:r w:rsidRPr="00D1708F">
                              <w:t>et the AT server device reference using le_atServer_GetDevice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654264" id="Rounded Rectangle 3094" o:spid="_x0000_s2754" style="position:absolute;margin-left:106.5pt;margin-top:1.15pt;width:138.75pt;height:61.5pt;z-index:-24701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" fillcolor="white [3201]" stroked="f" strokeweight="2pt">
                <v:textbox>
                  <w:txbxContent>
                    <w:p w14:paraId="002FD5EE" w14:textId="77777777" w:rsidR="00944514" w:rsidRPr="00D1708F" w:rsidRDefault="00944514" w:rsidP="00097487">
                      <w:r>
                        <w:rPr>
                          <w:rFonts w:ascii="Arial" w:hAnsi="Arial" w:cs="Arial"/>
                          <w:sz w:val="20"/>
                        </w:rPr>
                        <w:t>G</w:t>
                      </w:r>
                      <w:r w:rsidRPr="00D1708F">
                        <w:t>et the AT server device reference using le_atServer_GetDevice</w:t>
                      </w:r>
                    </w:p>
                  </w:txbxContent>
                </v:textbox>
                <w10:wrap anchorx="margin"/>
              </v:roundrect>
            </w:pict>
          </mc:Fallback>
        </mc:AlternateContent>
      </w:r>
    </w:p>
    <w:p w14:paraId="3BF3514E" w14:textId="77777777" w:rsidR="00097487" w:rsidRDefault="00097487" w:rsidP="00097487">
      <w:r w:rsidRPr="00F813A2">
        <w:rPr>
          <w:noProof/>
          <w:lang w:val="en-US"/>
        </w:rPr>
        <mc:AlternateContent>
          <mc:Choice Requires="wps">
            <w:drawing>
              <wp:anchor distT="0" distB="0" distL="114300" distR="114300" simplePos="0" relativeHeight="256299008" behindDoc="0" locked="0" layoutInCell="1" allowOverlap="1" wp14:anchorId="59E8FCD8" wp14:editId="5A38E1AE">
                <wp:simplePos x="0" y="0"/>
                <wp:positionH relativeFrom="column">
                  <wp:posOffset>1447800</wp:posOffset>
                </wp:positionH>
                <wp:positionV relativeFrom="paragraph">
                  <wp:posOffset>116205</wp:posOffset>
                </wp:positionV>
                <wp:extent cx="1371600" cy="0"/>
                <wp:effectExtent l="0" t="76200" r="19050" b="95250"/>
                <wp:wrapNone/>
                <wp:docPr id="3095" name="Straight Arrow Connector 3095"/>
                <wp:cNvGraphicFramePr/>
                <a:graphic xmlns:a="http://schemas.openxmlformats.org/drawingml/2006/main">
                  <a:graphicData uri="http://schemas.microsoft.com/office/word/2010/wordprocessingShape">
                    <wps:wsp>
                      <wps:cNvCnPr/>
                      <wps:spPr>
                        <a:xfrm flipV="1">
                          <a:off x="0" y="0"/>
                          <a:ext cx="1371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AAA72D" id="Straight Arrow Connector 3095" o:spid="_x0000_s1026" type="#_x0000_t32" style="position:absolute;margin-left:114pt;margin-top:9.15pt;width:108pt;height:0;flip:y;z-index:2562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" strokecolor="#4579b8 [3044]">
                <v:stroke endarrow="block"/>
              </v:shape>
            </w:pict>
          </mc:Fallback>
        </mc:AlternateContent>
      </w:r>
    </w:p>
    <w:p w14:paraId="0083003F" w14:textId="77777777" w:rsidR="00097487" w:rsidRDefault="00097487" w:rsidP="00097487"/>
    <w:p w14:paraId="3CAD1B5F" w14:textId="77777777" w:rsidR="00097487" w:rsidRDefault="00097487" w:rsidP="00097487"/>
    <w:p w14:paraId="57FFE4FA" w14:textId="77777777" w:rsidR="00097487" w:rsidRDefault="00097487" w:rsidP="00097487">
      <w:r w:rsidRPr="00F813A2">
        <w:rPr>
          <w:noProof/>
          <w:lang w:val="en-US"/>
        </w:rPr>
        <mc:AlternateContent>
          <mc:Choice Requires="wps">
            <w:drawing>
              <wp:anchor distT="0" distB="0" distL="114300" distR="114300" simplePos="0" relativeHeight="256300032" behindDoc="1" locked="0" layoutInCell="1" allowOverlap="1" wp14:anchorId="5336A9AD" wp14:editId="7318270A">
                <wp:simplePos x="0" y="0"/>
                <wp:positionH relativeFrom="margin">
                  <wp:posOffset>1695450</wp:posOffset>
                </wp:positionH>
                <wp:positionV relativeFrom="paragraph">
                  <wp:posOffset>13335</wp:posOffset>
                </wp:positionV>
                <wp:extent cx="2209800" cy="581025"/>
                <wp:effectExtent l="0" t="0" r="0" b="9525"/>
                <wp:wrapNone/>
                <wp:docPr id="3096" name="Rounded Rectangle 3096"/>
                <wp:cNvGraphicFramePr/>
                <a:graphic xmlns:a="http://schemas.openxmlformats.org/drawingml/2006/main">
                  <a:graphicData uri="http://schemas.microsoft.com/office/word/2010/wordprocessingShape">
                    <wps:wsp>
                      <wps:cNvSpPr/>
                      <wps:spPr>
                        <a:xfrm>
                          <a:off x="0" y="0"/>
                          <a:ext cx="2209800" cy="5810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09D5D512" w14:textId="77777777" w:rsidR="00944514" w:rsidRPr="005D510C" w:rsidRDefault="00944514" w:rsidP="00097487">
                            <w:r w:rsidRPr="005D510C">
                              <w:t>Get the port reference using le_port_GetPortReference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6A9AD" id="Rounded Rectangle 3096" o:spid="_x0000_s2755" style="position:absolute;margin-left:133.5pt;margin-top:1.05pt;width:174pt;height:45.75pt;z-index:-24701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" fillcolor="white [3201]" stroked="f" strokeweight="2pt">
                <v:textbox>
                  <w:txbxContent>
                    <w:p w14:paraId="09D5D512" w14:textId="77777777" w:rsidR="00944514" w:rsidRPr="005D510C" w:rsidRDefault="00944514" w:rsidP="00097487">
                      <w:r w:rsidRPr="005D510C">
                        <w:t>Get the port reference using le_port_GetPortReference</w:t>
                      </w:r>
                    </w:p>
                  </w:txbxContent>
                </v:textbox>
                <w10:wrap anchorx="margin"/>
              </v:roundrect>
            </w:pict>
          </mc:Fallback>
        </mc:AlternateContent>
      </w:r>
    </w:p>
    <w:p w14:paraId="0F002B7B" w14:textId="77777777" w:rsidR="00097487" w:rsidRDefault="00097487" w:rsidP="00097487">
      <w:r>
        <w:rPr>
          <w:noProof/>
          <w:lang w:val="en-US"/>
        </w:rPr>
        <mc:AlternateContent>
          <mc:Choice Requires="wps">
            <w:drawing>
              <wp:anchor distT="0" distB="0" distL="114300" distR="114300" simplePos="0" relativeHeight="256302080" behindDoc="0" locked="0" layoutInCell="1" allowOverlap="1" wp14:anchorId="009E98A2" wp14:editId="5F5224D7">
                <wp:simplePos x="0" y="0"/>
                <wp:positionH relativeFrom="column">
                  <wp:posOffset>1457324</wp:posOffset>
                </wp:positionH>
                <wp:positionV relativeFrom="paragraph">
                  <wp:posOffset>98425</wp:posOffset>
                </wp:positionV>
                <wp:extent cx="3133725" cy="0"/>
                <wp:effectExtent l="0" t="76200" r="9525" b="95250"/>
                <wp:wrapNone/>
                <wp:docPr id="3097" name="Straight Arrow Connector 3097"/>
                <wp:cNvGraphicFramePr/>
                <a:graphic xmlns:a="http://schemas.openxmlformats.org/drawingml/2006/main">
                  <a:graphicData uri="http://schemas.microsoft.com/office/word/2010/wordprocessingShape">
                    <wps:wsp>
                      <wps:cNvCnPr/>
                      <wps:spPr>
                        <a:xfrm>
                          <a:off x="0" y="0"/>
                          <a:ext cx="3133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7704F9" id="Straight Arrow Connector 3097" o:spid="_x0000_s1026" type="#_x0000_t32" style="position:absolute;margin-left:114.75pt;margin-top:7.75pt;width:246.75pt;height:0;z-index:25630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" strokecolor="#4579b8 [3044]">
                <v:stroke endarrow="block"/>
              </v:shape>
            </w:pict>
          </mc:Fallback>
        </mc:AlternateContent>
      </w:r>
    </w:p>
    <w:p w14:paraId="1490CD4D" w14:textId="77777777" w:rsidR="00097487" w:rsidRDefault="00097487" w:rsidP="00097487"/>
    <w:p w14:paraId="1220BE9E" w14:textId="77777777" w:rsidR="00097487" w:rsidRDefault="00097487" w:rsidP="00097487">
      <w:r w:rsidRPr="007C47B4">
        <w:rPr>
          <w:noProof/>
          <w:lang w:val="en-US"/>
        </w:rPr>
        <mc:AlternateContent>
          <mc:Choice Requires="wps">
            <w:drawing>
              <wp:anchor distT="0" distB="0" distL="114300" distR="114300" simplePos="0" relativeHeight="256301056" behindDoc="1" locked="0" layoutInCell="1" allowOverlap="1" wp14:anchorId="6D5C2977" wp14:editId="03AFABFA">
                <wp:simplePos x="0" y="0"/>
                <wp:positionH relativeFrom="margin">
                  <wp:posOffset>1466850</wp:posOffset>
                </wp:positionH>
                <wp:positionV relativeFrom="paragraph">
                  <wp:posOffset>76200</wp:posOffset>
                </wp:positionV>
                <wp:extent cx="2428875" cy="552450"/>
                <wp:effectExtent l="0" t="0" r="9525" b="0"/>
                <wp:wrapNone/>
                <wp:docPr id="3098" name="Rounded Rectangle 3098"/>
                <wp:cNvGraphicFramePr/>
                <a:graphic xmlns:a="http://schemas.openxmlformats.org/drawingml/2006/main">
                  <a:graphicData uri="http://schemas.microsoft.com/office/word/2010/wordprocessingShape">
                    <wps:wsp>
                      <wps:cNvSpPr/>
                      <wps:spPr>
                        <a:xfrm>
                          <a:off x="0" y="0"/>
                          <a:ext cx="24288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DEB53BA" w14:textId="77777777" w:rsidR="00944514" w:rsidRPr="00062D3F" w:rsidRDefault="00944514" w:rsidP="00097487">
                            <w:r w:rsidRPr="00062D3F">
                              <w:t>Suspend AT command monitoring using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C2977" id="Rounded Rectangle 3098" o:spid="_x0000_s2756" style="position:absolute;margin-left:115.5pt;margin-top:6pt;width:191.25pt;height:43.5pt;z-index:-24701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" fillcolor="white [3201]" stroked="f" strokeweight="2pt">
                <v:textbox>
                  <w:txbxContent>
                    <w:p w14:paraId="3DEB53BA" w14:textId="77777777" w:rsidR="00944514" w:rsidRPr="00062D3F" w:rsidRDefault="00944514" w:rsidP="00097487">
                      <w:r w:rsidRPr="00062D3F">
                        <w:t>Suspend AT command monitoring using le_port_SetDataMode</w:t>
                      </w:r>
                    </w:p>
                  </w:txbxContent>
                </v:textbox>
                <w10:wrap anchorx="margin"/>
              </v:roundrect>
            </w:pict>
          </mc:Fallback>
        </mc:AlternateContent>
      </w:r>
    </w:p>
    <w:p w14:paraId="0D3D7D5B" w14:textId="77777777" w:rsidR="00097487" w:rsidRDefault="00097487" w:rsidP="00097487">
      <w:r>
        <w:rPr>
          <w:noProof/>
          <w:lang w:val="en-US"/>
        </w:rPr>
        <mc:AlternateContent>
          <mc:Choice Requires="wps">
            <w:drawing>
              <wp:anchor distT="0" distB="0" distL="114300" distR="114300" simplePos="0" relativeHeight="256303104" behindDoc="0" locked="0" layoutInCell="1" allowOverlap="1" wp14:anchorId="05653F1C" wp14:editId="1832CBDF">
                <wp:simplePos x="0" y="0"/>
                <wp:positionH relativeFrom="column">
                  <wp:posOffset>1457325</wp:posOffset>
                </wp:positionH>
                <wp:positionV relativeFrom="paragraph">
                  <wp:posOffset>168910</wp:posOffset>
                </wp:positionV>
                <wp:extent cx="3143250" cy="9525"/>
                <wp:effectExtent l="0" t="76200" r="19050" b="85725"/>
                <wp:wrapNone/>
                <wp:docPr id="3099" name="Straight Arrow Connector 3099"/>
                <wp:cNvGraphicFramePr/>
                <a:graphic xmlns:a="http://schemas.openxmlformats.org/drawingml/2006/main">
                  <a:graphicData uri="http://schemas.microsoft.com/office/word/2010/wordprocessingShape">
                    <wps:wsp>
                      <wps:cNvCnPr/>
                      <wps:spPr>
                        <a:xfrm flipV="1">
                          <a:off x="0" y="0"/>
                          <a:ext cx="31432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93B81C" id="Straight Arrow Connector 3099" o:spid="_x0000_s1026" type="#_x0000_t32" style="position:absolute;margin-left:114.75pt;margin-top:13.3pt;width:247.5pt;height:.75pt;flip:y;z-index:25630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" strokecolor="#4579b8 [3044]">
                <v:stroke endarrow="block"/>
              </v:shape>
            </w:pict>
          </mc:Fallback>
        </mc:AlternateContent>
      </w:r>
    </w:p>
    <w:p w14:paraId="0AFECA41" w14:textId="77777777" w:rsidR="00097487" w:rsidRDefault="00097487" w:rsidP="00097487"/>
    <w:p w14:paraId="6BA1C9F2" w14:textId="77777777" w:rsidR="00097487" w:rsidRDefault="00097487" w:rsidP="00097487">
      <w:pPr>
        <w:tabs>
          <w:tab w:val="left" w:pos="3270"/>
        </w:tabs>
      </w:pPr>
    </w:p>
    <w:p w14:paraId="38CD3ACE" w14:textId="77777777" w:rsidR="00097487" w:rsidRDefault="00097487" w:rsidP="00097487">
      <w:r>
        <w:t xml:space="preserve">     Sends CONNECT as </w:t>
      </w:r>
    </w:p>
    <w:p w14:paraId="3455CE46" w14:textId="77777777" w:rsidR="00097487" w:rsidRDefault="00097487" w:rsidP="00097487">
      <w:r>
        <w:rPr>
          <w:noProof/>
          <w:lang w:val="en-US"/>
        </w:rPr>
        <mc:AlternateContent>
          <mc:Choice Requires="wps">
            <w:drawing>
              <wp:anchor distT="0" distB="0" distL="114300" distR="114300" simplePos="0" relativeHeight="256304128" behindDoc="0" locked="0" layoutInCell="1" allowOverlap="1" wp14:anchorId="6FC3F46A" wp14:editId="4B846E82">
                <wp:simplePos x="0" y="0"/>
                <wp:positionH relativeFrom="column">
                  <wp:posOffset>76200</wp:posOffset>
                </wp:positionH>
                <wp:positionV relativeFrom="paragraph">
                  <wp:posOffset>15240</wp:posOffset>
                </wp:positionV>
                <wp:extent cx="1390650" cy="0"/>
                <wp:effectExtent l="38100" t="76200" r="0" b="95250"/>
                <wp:wrapNone/>
                <wp:docPr id="3100" name="Straight Arrow Connector 3100"/>
                <wp:cNvGraphicFramePr/>
                <a:graphic xmlns:a="http://schemas.openxmlformats.org/drawingml/2006/main">
                  <a:graphicData uri="http://schemas.microsoft.com/office/word/2010/wordprocessingShape">
                    <wps:wsp>
                      <wps:cNvCnPr/>
                      <wps:spPr>
                        <a:xfrm flipH="1">
                          <a:off x="0" y="0"/>
                          <a:ext cx="1390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3C36CF" id="Straight Arrow Connector 3100" o:spid="_x0000_s1026" type="#_x0000_t32" style="position:absolute;margin-left:6pt;margin-top:1.2pt;width:109.5pt;height:0;flip:x;z-index:25630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" strokecolor="#4579b8 [3044]">
                <v:stroke endarrow="block"/>
              </v:shape>
            </w:pict>
          </mc:Fallback>
        </mc:AlternateContent>
      </w:r>
      <w:r>
        <w:t xml:space="preserve">     intermediate response</w:t>
      </w:r>
    </w:p>
    <w:p w14:paraId="5AD71A4F" w14:textId="77777777" w:rsidR="00097487" w:rsidRPr="00AF3895" w:rsidRDefault="00097487" w:rsidP="00097487">
      <w:r w:rsidRPr="00AF3895">
        <w:rPr>
          <w:noProof/>
          <w:lang w:val="en-US"/>
        </w:rPr>
        <mc:AlternateContent>
          <mc:Choice Requires="wps">
            <w:drawing>
              <wp:anchor distT="0" distB="0" distL="114300" distR="114300" simplePos="0" relativeHeight="256295936" behindDoc="1" locked="0" layoutInCell="1" allowOverlap="1" wp14:anchorId="32904F90" wp14:editId="65491516">
                <wp:simplePos x="0" y="0"/>
                <wp:positionH relativeFrom="margin">
                  <wp:posOffset>1457325</wp:posOffset>
                </wp:positionH>
                <wp:positionV relativeFrom="paragraph">
                  <wp:posOffset>150495</wp:posOffset>
                </wp:positionV>
                <wp:extent cx="3248025" cy="542925"/>
                <wp:effectExtent l="0" t="0" r="9525" b="9525"/>
                <wp:wrapNone/>
                <wp:docPr id="3101" name="Rounded Rectangle 3101"/>
                <wp:cNvGraphicFramePr/>
                <a:graphic xmlns:a="http://schemas.openxmlformats.org/drawingml/2006/main">
                  <a:graphicData uri="http://schemas.microsoft.com/office/word/2010/wordprocessingShape">
                    <wps:wsp>
                      <wps:cNvSpPr/>
                      <wps:spPr>
                        <a:xfrm>
                          <a:off x="0" y="0"/>
                          <a:ext cx="3248025" cy="542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0A949D" w14:textId="77777777" w:rsidR="00944514" w:rsidRPr="004F2E57" w:rsidRDefault="00944514" w:rsidP="00097487">
                            <w:r w:rsidRPr="004F2E57">
                              <w:t>Create FD monitor using le_fdMonitor_Create() using FD got from le_port_SetDataMode()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904F90" id="Rounded Rectangle 3101" o:spid="_x0000_s2757" style="position:absolute;margin-left:114.75pt;margin-top:11.85pt;width:255.75pt;height:42.75pt;z-index:-24702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" fillcolor="white [3201]" stroked="f" strokeweight="2pt">
                <v:textbox>
                  <w:txbxContent>
                    <w:p w14:paraId="480A949D" w14:textId="77777777" w:rsidR="00944514" w:rsidRPr="004F2E57" w:rsidRDefault="00944514" w:rsidP="00097487">
                      <w:r w:rsidRPr="004F2E57">
                        <w:t>Create FD monitor using le_fdMonitor_Create() using FD got from le_port_SetDataMode()</w:t>
                      </w:r>
                    </w:p>
                  </w:txbxContent>
                </v:textbox>
                <w10:wrap anchorx="margin"/>
              </v:roundrect>
            </w:pict>
          </mc:Fallback>
        </mc:AlternateContent>
      </w:r>
    </w:p>
    <w:p w14:paraId="09194276" w14:textId="77777777" w:rsidR="00097487" w:rsidRPr="00AF3895" w:rsidRDefault="00097487" w:rsidP="00097487"/>
    <w:p w14:paraId="291762B7" w14:textId="77777777" w:rsidR="00097487" w:rsidRPr="00AF3895" w:rsidRDefault="00097487" w:rsidP="00097487">
      <w:r>
        <w:rPr>
          <w:noProof/>
          <w:lang w:val="en-US"/>
        </w:rPr>
        <mc:AlternateContent>
          <mc:Choice Requires="wps">
            <w:drawing>
              <wp:anchor distT="0" distB="0" distL="114300" distR="114300" simplePos="0" relativeHeight="256305152" behindDoc="0" locked="0" layoutInCell="1" allowOverlap="1" wp14:anchorId="3FBADBA9" wp14:editId="7E89C718">
                <wp:simplePos x="0" y="0"/>
                <wp:positionH relativeFrom="column">
                  <wp:posOffset>1447800</wp:posOffset>
                </wp:positionH>
                <wp:positionV relativeFrom="paragraph">
                  <wp:posOffset>85725</wp:posOffset>
                </wp:positionV>
                <wp:extent cx="3124200" cy="0"/>
                <wp:effectExtent l="0" t="76200" r="19050" b="95250"/>
                <wp:wrapNone/>
                <wp:docPr id="3102" name="Straight Arrow Connector 3102"/>
                <wp:cNvGraphicFramePr/>
                <a:graphic xmlns:a="http://schemas.openxmlformats.org/drawingml/2006/main">
                  <a:graphicData uri="http://schemas.microsoft.com/office/word/2010/wordprocessingShape">
                    <wps:wsp>
                      <wps:cNvCnPr/>
                      <wps:spPr>
                        <a:xfrm>
                          <a:off x="0" y="0"/>
                          <a:ext cx="3124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9B7EA" id="Straight Arrow Connector 3102" o:spid="_x0000_s1026" type="#_x0000_t32" style="position:absolute;margin-left:114pt;margin-top:6.75pt;width:246pt;height:0;z-index:25630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" strokecolor="#4579b8 [3044]">
                <v:stroke endarrow="block"/>
              </v:shape>
            </w:pict>
          </mc:Fallback>
        </mc:AlternateContent>
      </w:r>
    </w:p>
    <w:p w14:paraId="0132C2A7" w14:textId="77777777" w:rsidR="00097487" w:rsidRPr="00AF3895" w:rsidRDefault="00097487" w:rsidP="00097487">
      <w:r w:rsidRPr="00AF3895">
        <w:rPr>
          <w:noProof/>
          <w:lang w:val="en-US"/>
        </w:rPr>
        <mc:AlternateContent>
          <mc:Choice Requires="wps">
            <w:drawing>
              <wp:anchor distT="0" distB="0" distL="114300" distR="114300" simplePos="0" relativeHeight="256296960" behindDoc="0" locked="0" layoutInCell="1" allowOverlap="1" wp14:anchorId="06A7E8B8" wp14:editId="72979E34">
                <wp:simplePos x="0" y="0"/>
                <wp:positionH relativeFrom="margin">
                  <wp:posOffset>542925</wp:posOffset>
                </wp:positionH>
                <wp:positionV relativeFrom="paragraph">
                  <wp:posOffset>87630</wp:posOffset>
                </wp:positionV>
                <wp:extent cx="2057400" cy="466725"/>
                <wp:effectExtent l="0" t="0" r="19050" b="28575"/>
                <wp:wrapNone/>
                <wp:docPr id="3103" name="Flowchart: Process 3103"/>
                <wp:cNvGraphicFramePr/>
                <a:graphic xmlns:a="http://schemas.openxmlformats.org/drawingml/2006/main">
                  <a:graphicData uri="http://schemas.microsoft.com/office/word/2010/wordprocessingShape">
                    <wps:wsp>
                      <wps:cNvSpPr/>
                      <wps:spPr>
                        <a:xfrm>
                          <a:off x="0" y="0"/>
                          <a:ext cx="2057400" cy="4667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A73A8D3" w14:textId="77777777" w:rsidR="00944514" w:rsidRPr="008A5010" w:rsidRDefault="00944514" w:rsidP="00097487">
                            <w:r>
                              <w:t xml:space="preserve">Allocate a serial port context using </w:t>
                            </w:r>
                            <w:r w:rsidRPr="00AC58B6">
                              <w:t>le_mem_ForceAlloc</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7E8B8" id="Flowchart: Process 3103" o:spid="_x0000_s2758" type="#_x0000_t109" style="position:absolute;margin-left:42.75pt;margin-top:6.9pt;width:162pt;height:36.75pt;z-index:25629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" fillcolor="white [3201]" strokecolor="#4f81bd [3204]" strokeweight="1pt">
                <v:textbox>
                  <w:txbxContent>
                    <w:p w14:paraId="2A73A8D3" w14:textId="77777777" w:rsidR="00944514" w:rsidRPr="008A5010" w:rsidRDefault="00944514" w:rsidP="00097487">
                      <w:r>
                        <w:t xml:space="preserve">Allocate a serial port context using </w:t>
                      </w:r>
                      <w:r w:rsidRPr="00AC58B6">
                        <w:t>le_mem_ForceAlloc</w:t>
                      </w:r>
                      <w:r>
                        <w:t>()</w:t>
                      </w:r>
                    </w:p>
                  </w:txbxContent>
                </v:textbox>
                <w10:wrap anchorx="margin"/>
              </v:shape>
            </w:pict>
          </mc:Fallback>
        </mc:AlternateContent>
      </w:r>
    </w:p>
    <w:p w14:paraId="13622EAD" w14:textId="77777777" w:rsidR="00097487" w:rsidRDefault="00097487" w:rsidP="00097487"/>
    <w:p w14:paraId="38A56A8E" w14:textId="77777777" w:rsidR="00097487" w:rsidRDefault="00097487" w:rsidP="00097487"/>
    <w:p w14:paraId="3CF5A868" w14:textId="77777777" w:rsidR="00097487" w:rsidRDefault="00097487" w:rsidP="00097487"/>
    <w:p w14:paraId="374A85A2" w14:textId="77777777" w:rsidR="00097487" w:rsidRDefault="00097487" w:rsidP="00097487">
      <w:r w:rsidRPr="00A96635">
        <w:rPr>
          <w:noProof/>
          <w:lang w:val="en-US"/>
        </w:rPr>
        <w:lastRenderedPageBreak/>
        <mc:AlternateContent>
          <mc:Choice Requires="wps">
            <w:drawing>
              <wp:anchor distT="0" distB="0" distL="114300" distR="114300" simplePos="0" relativeHeight="256279552" behindDoc="0" locked="0" layoutInCell="1" allowOverlap="1" wp14:anchorId="3D9D160B" wp14:editId="4E63863A">
                <wp:simplePos x="0" y="0"/>
                <wp:positionH relativeFrom="rightMargin">
                  <wp:posOffset>200025</wp:posOffset>
                </wp:positionH>
                <wp:positionV relativeFrom="paragraph">
                  <wp:posOffset>204470</wp:posOffset>
                </wp:positionV>
                <wp:extent cx="731520" cy="638175"/>
                <wp:effectExtent l="0" t="0" r="11430" b="28575"/>
                <wp:wrapNone/>
                <wp:docPr id="3104" name="Rectangle 310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F2B6A48" w14:textId="77777777" w:rsidR="00944514" w:rsidRDefault="00944514" w:rsidP="000974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D160B" id="Rectangle 3104" o:spid="_x0000_s2759" style="position:absolute;margin-left:15.75pt;margin-top:16.1pt;width:57.6pt;height:50.25pt;z-index:2562795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30vQ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OmdTfS9AgAA2AUAAA4AAAAAAAAAAAAAAAAALgIAAGRycy9lMm9Eb2MueG1sUEsBAi0AFAAGAAgA&#10;AAAhAIqlT+HhAAAACQEAAA8AAAAAAAAAAAAAAAAAFwUAAGRycy9kb3ducmV2LnhtbFBLBQYAAAAA&#10;BAAEAPMAAAAlBgAAAAA=&#10;" fillcolor="#8064a2 [3207]" strokecolor="#5a5a5a [2109]" strokeweight="1pt">
                <v:textbox>
                  <w:txbxContent>
                    <w:p w14:paraId="1F2B6A48" w14:textId="77777777" w:rsidR="00944514" w:rsidRDefault="00944514" w:rsidP="00097487">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280576" behindDoc="0" locked="0" layoutInCell="1" allowOverlap="1" wp14:anchorId="5B213DEE" wp14:editId="2551ABA7">
                <wp:simplePos x="0" y="0"/>
                <wp:positionH relativeFrom="margin">
                  <wp:align>right</wp:align>
                </wp:positionH>
                <wp:positionV relativeFrom="paragraph">
                  <wp:posOffset>190500</wp:posOffset>
                </wp:positionV>
                <wp:extent cx="1238250" cy="649605"/>
                <wp:effectExtent l="0" t="0" r="19050" b="17145"/>
                <wp:wrapNone/>
                <wp:docPr id="3105" name="Rectangle 3105"/>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EA75817" w14:textId="77777777" w:rsidR="00944514" w:rsidRDefault="00944514" w:rsidP="000974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13DEE" id="Rectangle 3105" o:spid="_x0000_s2760" style="position:absolute;margin-left:46.3pt;margin-top:15pt;width:97.5pt;height:51.15pt;z-index:256280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" fillcolor="#c0504d [3205]" strokecolor="#243f60 [1604]" strokeweight="1pt">
                <v:textbox>
                  <w:txbxContent>
                    <w:p w14:paraId="0EA75817" w14:textId="77777777" w:rsidR="00944514" w:rsidRDefault="00944514" w:rsidP="00097487">
                      <w:pPr>
                        <w:jc w:val="center"/>
                      </w:pPr>
                      <w:r>
                        <w:t>Other legato Services</w:t>
                      </w:r>
                    </w:p>
                  </w:txbxContent>
                </v:textbox>
                <w10:wrap anchorx="margin"/>
              </v:rect>
            </w:pict>
          </mc:Fallback>
        </mc:AlternateContent>
      </w:r>
    </w:p>
    <w:p w14:paraId="40F56840" w14:textId="77777777" w:rsidR="00097487" w:rsidRDefault="00097487" w:rsidP="00097487">
      <w:r w:rsidRPr="00A96635">
        <w:rPr>
          <w:noProof/>
          <w:lang w:val="en-US"/>
        </w:rPr>
        <mc:AlternateContent>
          <mc:Choice Requires="wps">
            <w:drawing>
              <wp:anchor distT="0" distB="0" distL="114300" distR="114300" simplePos="0" relativeHeight="256276480" behindDoc="0" locked="0" layoutInCell="1" allowOverlap="1" wp14:anchorId="4932F77D" wp14:editId="434D5DBD">
                <wp:simplePos x="0" y="0"/>
                <wp:positionH relativeFrom="margin">
                  <wp:posOffset>0</wp:posOffset>
                </wp:positionH>
                <wp:positionV relativeFrom="paragraph">
                  <wp:posOffset>8890</wp:posOffset>
                </wp:positionV>
                <wp:extent cx="822325" cy="640080"/>
                <wp:effectExtent l="0" t="0" r="15875" b="26670"/>
                <wp:wrapNone/>
                <wp:docPr id="3106" name="Rectangle 310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14A153" w14:textId="77777777" w:rsidR="00944514" w:rsidRDefault="00944514" w:rsidP="000974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2F77D" id="Rectangle 3106" o:spid="_x0000_s2761" style="position:absolute;margin-left:0;margin-top:.7pt;width:64.75pt;height:50.4pt;z-index:25627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Bt5c/5xAIAAA8GAAAOAAAAAAAAAAAAAAAAAC4CAABkcnMvZTJvRG9jLnhtbFBLAQItABQA&#10;BgAIAAAAIQD8H2El3gAAAAYBAAAPAAAAAAAAAAAAAAAAAB4FAABkcnMvZG93bnJldi54bWxQSwUG&#10;AAAAAAQABADzAAAAKQYAAAAA&#10;" fillcolor="#f79646 [3209]" strokecolor="#5a5a5a [2109]" strokeweight="1pt">
                <v:textbox>
                  <w:txbxContent>
                    <w:p w14:paraId="0E14A153" w14:textId="77777777" w:rsidR="00944514" w:rsidRDefault="00944514" w:rsidP="00097487">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277504" behindDoc="0" locked="0" layoutInCell="1" allowOverlap="1" wp14:anchorId="0A11E1A6" wp14:editId="6B0A4371">
                <wp:simplePos x="0" y="0"/>
                <wp:positionH relativeFrom="column">
                  <wp:posOffset>1324610</wp:posOffset>
                </wp:positionH>
                <wp:positionV relativeFrom="paragraph">
                  <wp:posOffset>8890</wp:posOffset>
                </wp:positionV>
                <wp:extent cx="828675" cy="640080"/>
                <wp:effectExtent l="0" t="0" r="28575" b="26670"/>
                <wp:wrapNone/>
                <wp:docPr id="3107" name="Rectangle 310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94B3259" w14:textId="77777777" w:rsidR="00944514" w:rsidRDefault="00944514" w:rsidP="000974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1E1A6" id="Rectangle 3107" o:spid="_x0000_s2762" style="position:absolute;margin-left:104.3pt;margin-top:.7pt;width:65.25pt;height:50.4pt;z-index:2562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" fillcolor="#4f81bd [3204]" strokecolor="#5a5a5a [2109]" strokeweight="1pt">
                <v:textbox>
                  <w:txbxContent>
                    <w:p w14:paraId="194B3259" w14:textId="77777777" w:rsidR="00944514" w:rsidRDefault="00944514" w:rsidP="00097487">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278528" behindDoc="0" locked="0" layoutInCell="1" allowOverlap="1" wp14:anchorId="03CA315A" wp14:editId="7ED4015D">
                <wp:simplePos x="0" y="0"/>
                <wp:positionH relativeFrom="column">
                  <wp:posOffset>2620010</wp:posOffset>
                </wp:positionH>
                <wp:positionV relativeFrom="paragraph">
                  <wp:posOffset>8890</wp:posOffset>
                </wp:positionV>
                <wp:extent cx="1143000" cy="640080"/>
                <wp:effectExtent l="0" t="0" r="19050" b="26670"/>
                <wp:wrapNone/>
                <wp:docPr id="3108" name="Rectangle 310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22738A1" w14:textId="77777777" w:rsidR="00944514" w:rsidRDefault="00944514" w:rsidP="000974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CA315A" id="Rectangle 3108" o:spid="_x0000_s2763" style="position:absolute;margin-left:206.3pt;margin-top:.7pt;width:90pt;height:50.4pt;z-index:25627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CARYTDwwIAABAGAAAOAAAAAAAAAAAAAAAAAC4CAABkcnMvZTJvRG9jLnhtbFBLAQItABQABgAI&#10;AAAAIQDzMePp3AAAAAkBAAAPAAAAAAAAAAAAAAAAAB0FAABkcnMvZG93bnJldi54bWxQSwUGAAAA&#10;AAQABADzAAAAJgYAAAAA&#10;" fillcolor="#c0504d [3205]" strokecolor="#5a5a5a [2109]" strokeweight="1pt">
                <v:textbox>
                  <w:txbxContent>
                    <w:p w14:paraId="022738A1" w14:textId="77777777" w:rsidR="00944514" w:rsidRDefault="00944514" w:rsidP="00097487">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281600" behindDoc="0" locked="0" layoutInCell="1" allowOverlap="1" wp14:anchorId="26454B6A" wp14:editId="4B6AFA73">
                <wp:simplePos x="0" y="0"/>
                <wp:positionH relativeFrom="column">
                  <wp:posOffset>419100</wp:posOffset>
                </wp:positionH>
                <wp:positionV relativeFrom="paragraph">
                  <wp:posOffset>638175</wp:posOffset>
                </wp:positionV>
                <wp:extent cx="0" cy="7000875"/>
                <wp:effectExtent l="0" t="0" r="19050" b="28575"/>
                <wp:wrapNone/>
                <wp:docPr id="3109" name="Straight Connector 310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C560C" id="Straight Connector 3109" o:spid="_x0000_s1026" style="position:absolute;flip:x;z-index:2562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BFB7DP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282624" behindDoc="0" locked="0" layoutInCell="1" allowOverlap="1" wp14:anchorId="6216D88E" wp14:editId="217EA411">
                <wp:simplePos x="0" y="0"/>
                <wp:positionH relativeFrom="column">
                  <wp:posOffset>1771650</wp:posOffset>
                </wp:positionH>
                <wp:positionV relativeFrom="paragraph">
                  <wp:posOffset>647700</wp:posOffset>
                </wp:positionV>
                <wp:extent cx="0" cy="6991350"/>
                <wp:effectExtent l="0" t="0" r="19050" b="19050"/>
                <wp:wrapNone/>
                <wp:docPr id="3110" name="Straight Connector 311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348BD" id="Straight Connector 3110" o:spid="_x0000_s1026" style="position:absolute;z-index:2562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" strokecolor="#4579b8 [3044]"/>
            </w:pict>
          </mc:Fallback>
        </mc:AlternateContent>
      </w:r>
      <w:r w:rsidRPr="00A96635">
        <w:rPr>
          <w:noProof/>
          <w:lang w:val="en-US"/>
        </w:rPr>
        <mc:AlternateContent>
          <mc:Choice Requires="wps">
            <w:drawing>
              <wp:anchor distT="0" distB="0" distL="114300" distR="114300" simplePos="0" relativeHeight="256283648" behindDoc="0" locked="0" layoutInCell="1" allowOverlap="1" wp14:anchorId="1268E9E9" wp14:editId="5DE238EE">
                <wp:simplePos x="0" y="0"/>
                <wp:positionH relativeFrom="column">
                  <wp:posOffset>3133090</wp:posOffset>
                </wp:positionH>
                <wp:positionV relativeFrom="paragraph">
                  <wp:posOffset>649605</wp:posOffset>
                </wp:positionV>
                <wp:extent cx="0" cy="6962775"/>
                <wp:effectExtent l="0" t="0" r="19050" b="28575"/>
                <wp:wrapNone/>
                <wp:docPr id="3111" name="Straight Connector 311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1EA03" id="Straight Connector 3111" o:spid="_x0000_s1026" style="position:absolute;z-index:2562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DM3qSAuQEAAMkDAAAOAAAAAAAAAAAAAAAAAC4CAABk&#10;cnMvZTJvRG9jLnhtbFBLAQItABQABgAIAAAAIQCyE8pi4QAAAAwBAAAPAAAAAAAAAAAAAAAAABME&#10;AABkcnMvZG93bnJldi54bWxQSwUGAAAAAAQABADzAAAAIQUAAAAA&#10;" strokecolor="#4579b8 [3044]"/>
            </w:pict>
          </mc:Fallback>
        </mc:AlternateContent>
      </w:r>
    </w:p>
    <w:p w14:paraId="21AD3545" w14:textId="77777777" w:rsidR="00097487" w:rsidRDefault="00097487" w:rsidP="00097487"/>
    <w:p w14:paraId="0CE15FA0" w14:textId="77777777" w:rsidR="00097487" w:rsidRDefault="00097487" w:rsidP="00097487">
      <w:r w:rsidRPr="00A96635">
        <w:rPr>
          <w:noProof/>
          <w:lang w:val="en-US"/>
        </w:rPr>
        <mc:AlternateContent>
          <mc:Choice Requires="wps">
            <w:drawing>
              <wp:anchor distT="0" distB="0" distL="114300" distR="114300" simplePos="0" relativeHeight="256285696" behindDoc="0" locked="0" layoutInCell="1" allowOverlap="1" wp14:anchorId="4AAEDF86" wp14:editId="31C1E216">
                <wp:simplePos x="0" y="0"/>
                <wp:positionH relativeFrom="column">
                  <wp:posOffset>6076950</wp:posOffset>
                </wp:positionH>
                <wp:positionV relativeFrom="paragraph">
                  <wp:posOffset>275590</wp:posOffset>
                </wp:positionV>
                <wp:extent cx="0" cy="7010400"/>
                <wp:effectExtent l="0" t="0" r="19050" b="19050"/>
                <wp:wrapNone/>
                <wp:docPr id="3112" name="Straight Connector 3112"/>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76B77" id="Straight Connector 3112" o:spid="_x0000_s1026" style="position:absolute;flip:x;z-index:2562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" strokecolor="#4579b8 [3044]"/>
            </w:pict>
          </mc:Fallback>
        </mc:AlternateContent>
      </w:r>
    </w:p>
    <w:p w14:paraId="3D1E4282" w14:textId="77777777" w:rsidR="00097487" w:rsidRDefault="00097487" w:rsidP="00097487">
      <w:r w:rsidRPr="00A96635">
        <w:rPr>
          <w:noProof/>
          <w:lang w:val="en-US"/>
        </w:rPr>
        <mc:AlternateContent>
          <mc:Choice Requires="wps">
            <w:drawing>
              <wp:anchor distT="0" distB="0" distL="114300" distR="114300" simplePos="0" relativeHeight="256284672" behindDoc="0" locked="0" layoutInCell="1" allowOverlap="1" wp14:anchorId="760B27A0" wp14:editId="24FC29D3">
                <wp:simplePos x="0" y="0"/>
                <wp:positionH relativeFrom="column">
                  <wp:posOffset>4791075</wp:posOffset>
                </wp:positionH>
                <wp:positionV relativeFrom="paragraph">
                  <wp:posOffset>91440</wp:posOffset>
                </wp:positionV>
                <wp:extent cx="0" cy="6991350"/>
                <wp:effectExtent l="0" t="0" r="19050" b="19050"/>
                <wp:wrapNone/>
                <wp:docPr id="3113" name="Straight Connector 311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60E88" id="Straight Connector 3113" o:spid="_x0000_s1026" style="position:absolute;z-index:2562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" strokecolor="#4579b8 [3044]"/>
            </w:pict>
          </mc:Fallback>
        </mc:AlternateContent>
      </w:r>
    </w:p>
    <w:p w14:paraId="4CEA56B5" w14:textId="77777777" w:rsidR="00097487" w:rsidRPr="00AF3895" w:rsidRDefault="00097487" w:rsidP="00097487"/>
    <w:p w14:paraId="550D43A8" w14:textId="77777777" w:rsidR="00097487" w:rsidRPr="00AF3895" w:rsidRDefault="00097487" w:rsidP="00097487">
      <w:r w:rsidRPr="00AF3895">
        <w:rPr>
          <w:noProof/>
          <w:lang w:val="en-US"/>
        </w:rPr>
        <mc:AlternateContent>
          <mc:Choice Requires="wps">
            <w:drawing>
              <wp:anchor distT="0" distB="0" distL="114300" distR="114300" simplePos="0" relativeHeight="256312320" behindDoc="0" locked="0" layoutInCell="1" allowOverlap="1" wp14:anchorId="78DD5180" wp14:editId="5D8C9123">
                <wp:simplePos x="0" y="0"/>
                <wp:positionH relativeFrom="margin">
                  <wp:posOffset>742950</wp:posOffset>
                </wp:positionH>
                <wp:positionV relativeFrom="paragraph">
                  <wp:posOffset>29210</wp:posOffset>
                </wp:positionV>
                <wp:extent cx="2057400" cy="657225"/>
                <wp:effectExtent l="0" t="0" r="19050" b="28575"/>
                <wp:wrapNone/>
                <wp:docPr id="3114" name="Flowchart: Process 3114"/>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5C57F0C8" w14:textId="77777777" w:rsidR="00944514" w:rsidRPr="008A5010" w:rsidRDefault="00944514" w:rsidP="00097487">
                            <w:r>
                              <w:t xml:space="preserve">Set the serial port context to the FD monitor object using </w:t>
                            </w:r>
                            <w:r w:rsidRPr="00644DC8">
                              <w:t>le_fdMonitor_SetContextPtr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D5180" id="Flowchart: Process 3114" o:spid="_x0000_s2764" type="#_x0000_t109" style="position:absolute;margin-left:58.5pt;margin-top:2.3pt;width:162pt;height:51.75pt;z-index:25631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" fillcolor="white [3201]" strokecolor="#4f81bd [3204]" strokeweight="1pt">
                <v:textbox>
                  <w:txbxContent>
                    <w:p w14:paraId="5C57F0C8" w14:textId="77777777" w:rsidR="00944514" w:rsidRPr="008A5010" w:rsidRDefault="00944514" w:rsidP="00097487">
                      <w:r>
                        <w:t xml:space="preserve">Set the serial port context to the FD monitor object using </w:t>
                      </w:r>
                      <w:r w:rsidRPr="00644DC8">
                        <w:t>le_fdMonitor_SetContextPtr</w:t>
                      </w:r>
                    </w:p>
                  </w:txbxContent>
                </v:textbox>
                <w10:wrap anchorx="margin"/>
              </v:shape>
            </w:pict>
          </mc:Fallback>
        </mc:AlternateContent>
      </w:r>
    </w:p>
    <w:p w14:paraId="78E95F11" w14:textId="77777777" w:rsidR="00097487" w:rsidRPr="00AF3895" w:rsidRDefault="00097487" w:rsidP="00097487"/>
    <w:p w14:paraId="2BF1039E" w14:textId="77777777" w:rsidR="00097487" w:rsidRPr="00AF3895" w:rsidRDefault="00097487" w:rsidP="00097487"/>
    <w:p w14:paraId="5824825D" w14:textId="77777777" w:rsidR="00097487" w:rsidRPr="00AF3895" w:rsidRDefault="00097487" w:rsidP="00097487"/>
    <w:p w14:paraId="0BAA0BF2" w14:textId="77777777" w:rsidR="00097487" w:rsidRPr="00AF3895" w:rsidRDefault="00097487" w:rsidP="00097487">
      <w:r w:rsidRPr="00AF3895">
        <w:rPr>
          <w:noProof/>
          <w:lang w:val="en-US"/>
        </w:rPr>
        <mc:AlternateContent>
          <mc:Choice Requires="wps">
            <w:drawing>
              <wp:anchor distT="0" distB="0" distL="114300" distR="114300" simplePos="0" relativeHeight="256308224" behindDoc="0" locked="0" layoutInCell="1" allowOverlap="1" wp14:anchorId="74A8CC72" wp14:editId="0AB81E5D">
                <wp:simplePos x="0" y="0"/>
                <wp:positionH relativeFrom="column">
                  <wp:posOffset>1009650</wp:posOffset>
                </wp:positionH>
                <wp:positionV relativeFrom="paragraph">
                  <wp:posOffset>55880</wp:posOffset>
                </wp:positionV>
                <wp:extent cx="1524000" cy="895350"/>
                <wp:effectExtent l="0" t="0" r="19050" b="19050"/>
                <wp:wrapNone/>
                <wp:docPr id="3115" name="Diamond 3115"/>
                <wp:cNvGraphicFramePr/>
                <a:graphic xmlns:a="http://schemas.openxmlformats.org/drawingml/2006/main">
                  <a:graphicData uri="http://schemas.microsoft.com/office/word/2010/wordprocessingShape">
                    <wps:wsp>
                      <wps:cNvSpPr/>
                      <wps:spPr>
                        <a:xfrm>
                          <a:off x="0" y="0"/>
                          <a:ext cx="1524000" cy="89535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56B4D66" w14:textId="77777777" w:rsidR="00944514" w:rsidRPr="008A5010" w:rsidRDefault="00944514" w:rsidP="00097487">
                            <w:r w:rsidRPr="008A5010">
                              <w:t>If POLLIN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CC72" id="Diamond 3115" o:spid="_x0000_s2765" type="#_x0000_t4" style="position:absolute;margin-left:79.5pt;margin-top:4.4pt;width:120pt;height:70.5pt;z-index:2563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" fillcolor="white [3201]" strokecolor="#4f81bd [3204]" strokeweight="1pt">
                <v:textbox>
                  <w:txbxContent>
                    <w:p w14:paraId="556B4D66" w14:textId="77777777" w:rsidR="00944514" w:rsidRPr="008A5010" w:rsidRDefault="00944514" w:rsidP="00097487">
                      <w:r w:rsidRPr="008A5010">
                        <w:t>If POLLIN event</w:t>
                      </w:r>
                    </w:p>
                  </w:txbxContent>
                </v:textbox>
              </v:shape>
            </w:pict>
          </mc:Fallback>
        </mc:AlternateContent>
      </w:r>
    </w:p>
    <w:p w14:paraId="1598F472" w14:textId="77777777" w:rsidR="00097487" w:rsidRPr="00AF3895" w:rsidRDefault="00097487" w:rsidP="00097487"/>
    <w:p w14:paraId="27E66F5D" w14:textId="77777777" w:rsidR="00097487" w:rsidRPr="00AF3895" w:rsidRDefault="00097487" w:rsidP="00097487"/>
    <w:p w14:paraId="4E4B143B" w14:textId="77777777" w:rsidR="00097487" w:rsidRPr="00AF3895" w:rsidRDefault="00097487" w:rsidP="00097487"/>
    <w:p w14:paraId="31540648" w14:textId="77777777" w:rsidR="00097487" w:rsidRPr="00AF3895" w:rsidRDefault="00097487" w:rsidP="00097487">
      <w:r w:rsidRPr="00AF3895">
        <w:rPr>
          <w:noProof/>
          <w:lang w:val="en-US"/>
        </w:rPr>
        <mc:AlternateContent>
          <mc:Choice Requires="wps">
            <w:drawing>
              <wp:anchor distT="0" distB="0" distL="114300" distR="114300" simplePos="0" relativeHeight="256307200" behindDoc="0" locked="0" layoutInCell="1" allowOverlap="1" wp14:anchorId="54718D75" wp14:editId="234C99C6">
                <wp:simplePos x="0" y="0"/>
                <wp:positionH relativeFrom="margin">
                  <wp:posOffset>1666875</wp:posOffset>
                </wp:positionH>
                <wp:positionV relativeFrom="paragraph">
                  <wp:posOffset>130175</wp:posOffset>
                </wp:positionV>
                <wp:extent cx="466725" cy="314325"/>
                <wp:effectExtent l="0" t="0" r="9525" b="9525"/>
                <wp:wrapNone/>
                <wp:docPr id="3116" name="Rounded Rectangle 3116"/>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E078C4D" w14:textId="77777777" w:rsidR="00944514" w:rsidRPr="008A5010" w:rsidRDefault="00944514" w:rsidP="00097487">
                            <w:r w:rsidRPr="008A5010">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18D75" id="Rounded Rectangle 3116" o:spid="_x0000_s2766" style="position:absolute;margin-left:131.25pt;margin-top:10.25pt;width:36.75pt;height:24.75pt;z-index:25630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" fillcolor="white [3201]" stroked="f" strokeweight="2pt">
                <v:textbox>
                  <w:txbxContent>
                    <w:p w14:paraId="5E078C4D" w14:textId="77777777" w:rsidR="00944514" w:rsidRPr="008A5010" w:rsidRDefault="00944514" w:rsidP="00097487">
                      <w:r w:rsidRPr="008A5010">
                        <w:t>Yes</w:t>
                      </w:r>
                    </w:p>
                  </w:txbxContent>
                </v:textbox>
                <w10:wrap anchorx="margin"/>
              </v:roundrect>
            </w:pict>
          </mc:Fallback>
        </mc:AlternateContent>
      </w:r>
    </w:p>
    <w:p w14:paraId="7F81D2BE" w14:textId="77777777" w:rsidR="00097487" w:rsidRPr="00AF3895" w:rsidRDefault="00097487" w:rsidP="00097487"/>
    <w:p w14:paraId="327EB404" w14:textId="77777777" w:rsidR="00097487" w:rsidRPr="00AF3895" w:rsidRDefault="00097487" w:rsidP="00097487">
      <w:r w:rsidRPr="00AF3895">
        <w:rPr>
          <w:noProof/>
          <w:lang w:val="en-US"/>
        </w:rPr>
        <mc:AlternateContent>
          <mc:Choice Requires="wps">
            <w:drawing>
              <wp:anchor distT="0" distB="0" distL="114300" distR="114300" simplePos="0" relativeHeight="256313344" behindDoc="0" locked="0" layoutInCell="1" allowOverlap="1" wp14:anchorId="4CB3F35B" wp14:editId="2E8BCD44">
                <wp:simplePos x="0" y="0"/>
                <wp:positionH relativeFrom="margin">
                  <wp:posOffset>742950</wp:posOffset>
                </wp:positionH>
                <wp:positionV relativeFrom="paragraph">
                  <wp:posOffset>57785</wp:posOffset>
                </wp:positionV>
                <wp:extent cx="2057400" cy="657225"/>
                <wp:effectExtent l="0" t="0" r="19050" b="28575"/>
                <wp:wrapNone/>
                <wp:docPr id="3117" name="Flowchart: Process 3117"/>
                <wp:cNvGraphicFramePr/>
                <a:graphic xmlns:a="http://schemas.openxmlformats.org/drawingml/2006/main">
                  <a:graphicData uri="http://schemas.microsoft.com/office/word/2010/wordprocessingShape">
                    <wps:wsp>
                      <wps:cNvSpPr/>
                      <wps:spPr>
                        <a:xfrm>
                          <a:off x="0" y="0"/>
                          <a:ext cx="2057400" cy="65722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6E2227CA" w14:textId="77777777" w:rsidR="00944514" w:rsidRPr="008A5010" w:rsidRDefault="00944514" w:rsidP="00097487">
                            <w:r>
                              <w:t>Get the serial port context for the FD monitor object using le_fdMonitor_G</w:t>
                            </w:r>
                            <w:r w:rsidRPr="00644DC8">
                              <w:t>etContextPtr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3F35B" id="Flowchart: Process 3117" o:spid="_x0000_s2767" type="#_x0000_t109" style="position:absolute;margin-left:58.5pt;margin-top:4.55pt;width:162pt;height:51.75pt;z-index:25631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" fillcolor="white [3201]" strokecolor="#4f81bd [3204]" strokeweight="1pt">
                <v:textbox>
                  <w:txbxContent>
                    <w:p w14:paraId="6E2227CA" w14:textId="77777777" w:rsidR="00944514" w:rsidRPr="008A5010" w:rsidRDefault="00944514" w:rsidP="00097487">
                      <w:r>
                        <w:t>Get the serial port context for the FD monitor object using le_fdMonitor_G</w:t>
                      </w:r>
                      <w:r w:rsidRPr="00644DC8">
                        <w:t>etContextPtr</w:t>
                      </w:r>
                    </w:p>
                  </w:txbxContent>
                </v:textbox>
                <w10:wrap anchorx="margin"/>
              </v:shape>
            </w:pict>
          </mc:Fallback>
        </mc:AlternateContent>
      </w:r>
    </w:p>
    <w:p w14:paraId="41CCD3FF" w14:textId="77777777" w:rsidR="00097487" w:rsidRPr="00AF3895" w:rsidRDefault="00097487" w:rsidP="00097487"/>
    <w:p w14:paraId="69EDAF9B" w14:textId="77777777" w:rsidR="00097487" w:rsidRPr="00AF3895" w:rsidRDefault="00097487" w:rsidP="00097487"/>
    <w:p w14:paraId="5E76C292" w14:textId="77777777" w:rsidR="00097487" w:rsidRPr="00AF3895" w:rsidRDefault="00097487" w:rsidP="00097487"/>
    <w:p w14:paraId="0D133F26" w14:textId="77777777" w:rsidR="00097487" w:rsidRPr="00AF3895" w:rsidRDefault="00097487" w:rsidP="00097487">
      <w:r>
        <w:rPr>
          <w:noProof/>
          <w:lang w:val="en-US"/>
        </w:rPr>
        <mc:AlternateContent>
          <mc:Choice Requires="wps">
            <w:drawing>
              <wp:anchor distT="0" distB="0" distL="114300" distR="114300" simplePos="0" relativeHeight="256328704" behindDoc="0" locked="0" layoutInCell="1" allowOverlap="1" wp14:anchorId="444E7010" wp14:editId="102DDECC">
                <wp:simplePos x="0" y="0"/>
                <wp:positionH relativeFrom="column">
                  <wp:posOffset>628650</wp:posOffset>
                </wp:positionH>
                <wp:positionV relativeFrom="paragraph">
                  <wp:posOffset>89535</wp:posOffset>
                </wp:positionV>
                <wp:extent cx="0" cy="2219325"/>
                <wp:effectExtent l="0" t="0" r="19050" b="9525"/>
                <wp:wrapNone/>
                <wp:docPr id="3118" name="Straight Connector 3118"/>
                <wp:cNvGraphicFramePr/>
                <a:graphic xmlns:a="http://schemas.openxmlformats.org/drawingml/2006/main">
                  <a:graphicData uri="http://schemas.microsoft.com/office/word/2010/wordprocessingShape">
                    <wps:wsp>
                      <wps:cNvCnPr/>
                      <wps:spPr>
                        <a:xfrm flipV="1">
                          <a:off x="0" y="0"/>
                          <a:ext cx="0" cy="2219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76FA3E" id="Straight Connector 3118" o:spid="_x0000_s1026" style="position:absolute;flip:y;z-index:256328704;visibility:visible;mso-wrap-style:square;mso-wrap-distance-left:9pt;mso-wrap-distance-top:0;mso-wrap-distance-right:9pt;mso-wrap-distance-bottom:0;mso-position-horizontal:absolute;mso-position-horizontal-relative:text;mso-position-vertical:absolute;mso-position-vertical-relative:text" from="49.5pt,7.05pt" to="49.5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" strokecolor="#4579b8 [3044]"/>
            </w:pict>
          </mc:Fallback>
        </mc:AlternateContent>
      </w:r>
      <w:r w:rsidRPr="00AF3895">
        <w:rPr>
          <w:noProof/>
          <w:lang w:val="en-US"/>
        </w:rPr>
        <mc:AlternateContent>
          <mc:Choice Requires="wps">
            <w:drawing>
              <wp:anchor distT="0" distB="0" distL="114300" distR="114300" simplePos="0" relativeHeight="256311296" behindDoc="0" locked="0" layoutInCell="1" allowOverlap="1" wp14:anchorId="4AC8E870" wp14:editId="1889F099">
                <wp:simplePos x="0" y="0"/>
                <wp:positionH relativeFrom="column">
                  <wp:posOffset>638175</wp:posOffset>
                </wp:positionH>
                <wp:positionV relativeFrom="paragraph">
                  <wp:posOffset>100965</wp:posOffset>
                </wp:positionV>
                <wp:extent cx="1152525" cy="0"/>
                <wp:effectExtent l="0" t="76200" r="9525" b="95250"/>
                <wp:wrapNone/>
                <wp:docPr id="3119" name="Straight Arrow Connector 3119"/>
                <wp:cNvGraphicFramePr/>
                <a:graphic xmlns:a="http://schemas.openxmlformats.org/drawingml/2006/main">
                  <a:graphicData uri="http://schemas.microsoft.com/office/word/2010/wordprocessingShape">
                    <wps:wsp>
                      <wps:cNvCnPr/>
                      <wps:spPr>
                        <a:xfrm flipV="1">
                          <a:off x="0" y="0"/>
                          <a:ext cx="1152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D95F8B" id="Straight Arrow Connector 3119" o:spid="_x0000_s1026" type="#_x0000_t32" style="position:absolute;margin-left:50.25pt;margin-top:7.95pt;width:90.75pt;height:0;flip:y;z-index:2563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" strokecolor="#4579b8 [3044]">
                <v:stroke endarrow="block"/>
              </v:shape>
            </w:pict>
          </mc:Fallback>
        </mc:AlternateContent>
      </w:r>
    </w:p>
    <w:p w14:paraId="366A3BB2" w14:textId="77777777" w:rsidR="00097487" w:rsidRDefault="00097487" w:rsidP="00097487">
      <w:r>
        <w:t>W</w:t>
      </w:r>
      <w:r w:rsidRPr="00AF3895">
        <w:rPr>
          <w:noProof/>
          <w:lang w:val="en-US"/>
        </w:rPr>
        <mc:AlternateContent>
          <mc:Choice Requires="wps">
            <w:drawing>
              <wp:anchor distT="0" distB="0" distL="114300" distR="114300" simplePos="0" relativeHeight="256309248" behindDoc="0" locked="0" layoutInCell="1" allowOverlap="1" wp14:anchorId="7EDFE43C" wp14:editId="6E43DD03">
                <wp:simplePos x="0" y="0"/>
                <wp:positionH relativeFrom="margin">
                  <wp:posOffset>771525</wp:posOffset>
                </wp:positionH>
                <wp:positionV relativeFrom="paragraph">
                  <wp:posOffset>8255</wp:posOffset>
                </wp:positionV>
                <wp:extent cx="2143125" cy="676275"/>
                <wp:effectExtent l="0" t="0" r="28575" b="28575"/>
                <wp:wrapNone/>
                <wp:docPr id="3120" name="Flowchart: Process 3120"/>
                <wp:cNvGraphicFramePr/>
                <a:graphic xmlns:a="http://schemas.openxmlformats.org/drawingml/2006/main">
                  <a:graphicData uri="http://schemas.microsoft.com/office/word/2010/wordprocessingShape">
                    <wps:wsp>
                      <wps:cNvSpPr/>
                      <wps:spPr>
                        <a:xfrm>
                          <a:off x="0" y="0"/>
                          <a:ext cx="2143125" cy="6762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CE63123" w14:textId="77777777" w:rsidR="00944514" w:rsidRDefault="00944514" w:rsidP="00097487">
                            <w:pPr>
                              <w:jc w:val="center"/>
                            </w:pPr>
                            <w:r>
                              <w:t>Update the buffer value with the data given in console using read ()</w:t>
                            </w:r>
                          </w:p>
                          <w:p w14:paraId="15F7D7FF" w14:textId="77777777" w:rsidR="00944514" w:rsidRPr="005F3DB3" w:rsidRDefault="00944514" w:rsidP="000974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FE43C" id="Flowchart: Process 3120" o:spid="_x0000_s2768" type="#_x0000_t109" style="position:absolute;margin-left:60.75pt;margin-top:.65pt;width:168.75pt;height:53.25pt;z-index:25630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" fillcolor="white [3201]" strokecolor="#4f81bd [3204]" strokeweight="1pt">
                <v:textbox>
                  <w:txbxContent>
                    <w:p w14:paraId="2CE63123" w14:textId="77777777" w:rsidR="00944514" w:rsidRDefault="00944514" w:rsidP="00097487">
                      <w:pPr>
                        <w:jc w:val="center"/>
                      </w:pPr>
                      <w:r>
                        <w:t>Update the buffer value with the data given in console using read ()</w:t>
                      </w:r>
                    </w:p>
                    <w:p w14:paraId="15F7D7FF" w14:textId="77777777" w:rsidR="00944514" w:rsidRPr="005F3DB3" w:rsidRDefault="00944514" w:rsidP="00097487"/>
                  </w:txbxContent>
                </v:textbox>
                <w10:wrap anchorx="margin"/>
              </v:shape>
            </w:pict>
          </mc:Fallback>
        </mc:AlternateContent>
      </w:r>
      <w:r>
        <w:t xml:space="preserve">rite </w:t>
      </w:r>
    </w:p>
    <w:p w14:paraId="2480D98F" w14:textId="77777777" w:rsidR="00097487" w:rsidRPr="00AF3895" w:rsidRDefault="00097487" w:rsidP="00097487">
      <w:r>
        <w:t>ceritificate</w:t>
      </w:r>
    </w:p>
    <w:p w14:paraId="7E26F7C5" w14:textId="77777777" w:rsidR="00097487" w:rsidRDefault="00097487" w:rsidP="00097487">
      <w:r>
        <w:t>to temp</w:t>
      </w:r>
    </w:p>
    <w:p w14:paraId="37FC42F1" w14:textId="77777777" w:rsidR="00097487" w:rsidRPr="00AF3895" w:rsidRDefault="00097487" w:rsidP="00097487">
      <w:r>
        <w:t>file using</w:t>
      </w:r>
    </w:p>
    <w:p w14:paraId="63A0F37C" w14:textId="77777777" w:rsidR="00097487" w:rsidRPr="00AF3895" w:rsidRDefault="00097487" w:rsidP="00097487">
      <w:r>
        <w:t>le_fs API</w:t>
      </w:r>
    </w:p>
    <w:p w14:paraId="30A9D761" w14:textId="77777777" w:rsidR="00097487" w:rsidRDefault="00097487" w:rsidP="00097487">
      <w:r>
        <w:t>(le_fs_Exist(),</w:t>
      </w:r>
    </w:p>
    <w:p w14:paraId="7EB87D53" w14:textId="77777777" w:rsidR="00097487" w:rsidRDefault="00097487" w:rsidP="00097487">
      <w:r w:rsidRPr="00AF3895">
        <w:rPr>
          <w:noProof/>
          <w:lang w:val="en-US"/>
        </w:rPr>
        <mc:AlternateContent>
          <mc:Choice Requires="wps">
            <w:drawing>
              <wp:anchor distT="0" distB="0" distL="114300" distR="114300" simplePos="0" relativeHeight="256310272" behindDoc="0" locked="0" layoutInCell="1" allowOverlap="1" wp14:anchorId="3C82A8D0" wp14:editId="7B92FC9D">
                <wp:simplePos x="0" y="0"/>
                <wp:positionH relativeFrom="column">
                  <wp:posOffset>809625</wp:posOffset>
                </wp:positionH>
                <wp:positionV relativeFrom="paragraph">
                  <wp:posOffset>183515</wp:posOffset>
                </wp:positionV>
                <wp:extent cx="1933575" cy="1638300"/>
                <wp:effectExtent l="0" t="0" r="28575" b="19050"/>
                <wp:wrapNone/>
                <wp:docPr id="3121" name="Diamond 3121"/>
                <wp:cNvGraphicFramePr/>
                <a:graphic xmlns:a="http://schemas.openxmlformats.org/drawingml/2006/main">
                  <a:graphicData uri="http://schemas.microsoft.com/office/word/2010/wordprocessingShape">
                    <wps:wsp>
                      <wps:cNvSpPr/>
                      <wps:spPr>
                        <a:xfrm>
                          <a:off x="0" y="0"/>
                          <a:ext cx="1933575" cy="16383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D1AC128" w14:textId="77777777" w:rsidR="00944514" w:rsidRPr="005761E7" w:rsidRDefault="00944514" w:rsidP="00097487">
                            <w:pPr>
                              <w:jc w:val="center"/>
                            </w:pPr>
                            <w:r w:rsidRPr="005761E7">
                              <w:t>If KPATTERN</w:t>
                            </w:r>
                            <w:r>
                              <w:t xml:space="preserve"> or “+++”</w:t>
                            </w:r>
                            <w:r w:rsidRPr="005761E7">
                              <w:t xml:space="preserve"> presents in </w:t>
                            </w:r>
                            <w:r>
                              <w:t>fd</w:t>
                            </w:r>
                            <w:r w:rsidRPr="005761E7">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2A8D0" id="Diamond 3121" o:spid="_x0000_s2769" type="#_x0000_t4" style="position:absolute;margin-left:63.75pt;margin-top:14.45pt;width:152.25pt;height:129pt;z-index:2563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" fillcolor="white [3201]" strokecolor="#4f81bd [3204]" strokeweight="1pt">
                <v:textbox>
                  <w:txbxContent>
                    <w:p w14:paraId="2D1AC128" w14:textId="77777777" w:rsidR="00944514" w:rsidRPr="005761E7" w:rsidRDefault="00944514" w:rsidP="00097487">
                      <w:pPr>
                        <w:jc w:val="center"/>
                      </w:pPr>
                      <w:r w:rsidRPr="005761E7">
                        <w:t>If KPATTERN</w:t>
                      </w:r>
                      <w:r>
                        <w:t xml:space="preserve"> or “+++”</w:t>
                      </w:r>
                      <w:r w:rsidRPr="005761E7">
                        <w:t xml:space="preserve"> presents in </w:t>
                      </w:r>
                      <w:r>
                        <w:t>fd</w:t>
                      </w:r>
                      <w:r w:rsidRPr="005761E7">
                        <w:t xml:space="preserve"> data</w:t>
                      </w:r>
                    </w:p>
                  </w:txbxContent>
                </v:textbox>
              </v:shape>
            </w:pict>
          </mc:Fallback>
        </mc:AlternateContent>
      </w:r>
      <w:r>
        <w:t>le_fs_Open(),</w:t>
      </w:r>
    </w:p>
    <w:p w14:paraId="06ACD83C" w14:textId="77777777" w:rsidR="00097487" w:rsidRDefault="00097487" w:rsidP="00097487">
      <w:r>
        <w:t>le_fs_write().</w:t>
      </w:r>
    </w:p>
    <w:p w14:paraId="2FF02BAC" w14:textId="77777777" w:rsidR="00097487" w:rsidRPr="00AF3895" w:rsidRDefault="00097487" w:rsidP="00097487">
      <w:r>
        <w:t>Le_fs_Close())</w:t>
      </w:r>
    </w:p>
    <w:p w14:paraId="2BC82FF7" w14:textId="77777777" w:rsidR="00097487" w:rsidRPr="00AF3895" w:rsidRDefault="00097487" w:rsidP="00097487"/>
    <w:p w14:paraId="39E4DF56" w14:textId="77777777" w:rsidR="00097487" w:rsidRPr="00AF3895" w:rsidRDefault="00097487" w:rsidP="00097487"/>
    <w:p w14:paraId="1C58C075" w14:textId="77777777" w:rsidR="00097487" w:rsidRPr="00AF3895" w:rsidRDefault="00097487" w:rsidP="00097487">
      <w:r>
        <w:rPr>
          <w:noProof/>
          <w:lang w:val="en-US"/>
        </w:rPr>
        <mc:AlternateContent>
          <mc:Choice Requires="wps">
            <w:drawing>
              <wp:anchor distT="0" distB="0" distL="114300" distR="114300" simplePos="0" relativeHeight="256327680" behindDoc="0" locked="0" layoutInCell="1" allowOverlap="1" wp14:anchorId="50F2170F" wp14:editId="726B7662">
                <wp:simplePos x="0" y="0"/>
                <wp:positionH relativeFrom="column">
                  <wp:posOffset>619125</wp:posOffset>
                </wp:positionH>
                <wp:positionV relativeFrom="paragraph">
                  <wp:posOffset>76835</wp:posOffset>
                </wp:positionV>
                <wp:extent cx="190500" cy="0"/>
                <wp:effectExtent l="0" t="0" r="19050" b="19050"/>
                <wp:wrapNone/>
                <wp:docPr id="3122" name="Straight Connector 3122"/>
                <wp:cNvGraphicFramePr/>
                <a:graphic xmlns:a="http://schemas.openxmlformats.org/drawingml/2006/main">
                  <a:graphicData uri="http://schemas.microsoft.com/office/word/2010/wordprocessingShape">
                    <wps:wsp>
                      <wps:cNvCnPr/>
                      <wps:spPr>
                        <a:xfrm flipH="1">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3E96F9" id="Straight Connector 3122" o:spid="_x0000_s1026" style="position:absolute;flip:x;z-index:256327680;visibility:visible;mso-wrap-style:square;mso-wrap-distance-left:9pt;mso-wrap-distance-top:0;mso-wrap-distance-right:9pt;mso-wrap-distance-bottom:0;mso-position-horizontal:absolute;mso-position-horizontal-relative:text;mso-position-vertical:absolute;mso-position-vertical-relative:text" from="48.75pt,6.05pt" to="63.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" strokecolor="#4579b8 [3044]"/>
            </w:pict>
          </mc:Fallback>
        </mc:AlternateContent>
      </w:r>
    </w:p>
    <w:p w14:paraId="13DC16A8" w14:textId="77777777" w:rsidR="00097487" w:rsidRPr="00AF3895" w:rsidRDefault="00097487" w:rsidP="00097487">
      <w:r>
        <w:t xml:space="preserve">                 No</w:t>
      </w:r>
    </w:p>
    <w:p w14:paraId="7D5DEFD0" w14:textId="77777777" w:rsidR="00097487" w:rsidRPr="00AF3895" w:rsidRDefault="00097487" w:rsidP="00097487"/>
    <w:p w14:paraId="17C5F507" w14:textId="77777777" w:rsidR="00097487" w:rsidRPr="00AF3895" w:rsidRDefault="00097487" w:rsidP="00097487"/>
    <w:p w14:paraId="2055C7C4" w14:textId="77777777" w:rsidR="00097487" w:rsidRDefault="00097487" w:rsidP="00097487">
      <w:r w:rsidRPr="00AF3895">
        <w:rPr>
          <w:noProof/>
          <w:lang w:val="en-US"/>
        </w:rPr>
        <mc:AlternateContent>
          <mc:Choice Requires="wps">
            <w:drawing>
              <wp:anchor distT="0" distB="0" distL="114300" distR="114300" simplePos="0" relativeHeight="256306176" behindDoc="0" locked="0" layoutInCell="1" allowOverlap="1" wp14:anchorId="1FA988F0" wp14:editId="45F71210">
                <wp:simplePos x="0" y="0"/>
                <wp:positionH relativeFrom="margin">
                  <wp:posOffset>1800225</wp:posOffset>
                </wp:positionH>
                <wp:positionV relativeFrom="paragraph">
                  <wp:posOffset>187325</wp:posOffset>
                </wp:positionV>
                <wp:extent cx="466725" cy="314325"/>
                <wp:effectExtent l="0" t="0" r="9525" b="0"/>
                <wp:wrapNone/>
                <wp:docPr id="3123" name="Rounded Rectangle 3123"/>
                <wp:cNvGraphicFramePr/>
                <a:graphic xmlns:a="http://schemas.openxmlformats.org/drawingml/2006/main">
                  <a:graphicData uri="http://schemas.microsoft.com/office/word/2010/wordprocessingShape">
                    <wps:wsp>
                      <wps:cNvSpPr/>
                      <wps:spPr>
                        <a:xfrm>
                          <a:off x="0" y="0"/>
                          <a:ext cx="4667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61A93D6" w14:textId="77777777" w:rsidR="00944514" w:rsidRPr="00B22579" w:rsidRDefault="00944514" w:rsidP="00097487">
                            <w:pPr>
                              <w:jc w:val="center"/>
                              <w:rPr>
                                <w:rFonts w:ascii="Arial" w:hAnsi="Arial" w:cs="Arial"/>
                                <w:sz w:val="20"/>
                              </w:rPr>
                            </w:pPr>
                            <w:r w:rsidRPr="00B22579">
                              <w:rPr>
                                <w:rFonts w:ascii="Arial" w:hAnsi="Arial" w:cs="Arial"/>
                                <w:sz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A988F0" id="Rounded Rectangle 3123" o:spid="_x0000_s2770" style="position:absolute;margin-left:141.75pt;margin-top:14.75pt;width:36.75pt;height:24.75pt;z-index:25630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" fillcolor="white [3201]" stroked="f" strokeweight="2pt">
                <v:textbox>
                  <w:txbxContent>
                    <w:p w14:paraId="661A93D6" w14:textId="77777777" w:rsidR="00944514" w:rsidRPr="00B22579" w:rsidRDefault="00944514" w:rsidP="00097487">
                      <w:pPr>
                        <w:jc w:val="center"/>
                        <w:rPr>
                          <w:rFonts w:ascii="Arial" w:hAnsi="Arial" w:cs="Arial"/>
                          <w:sz w:val="20"/>
                        </w:rPr>
                      </w:pPr>
                      <w:r w:rsidRPr="00B22579">
                        <w:rPr>
                          <w:rFonts w:ascii="Arial" w:hAnsi="Arial" w:cs="Arial"/>
                          <w:sz w:val="20"/>
                        </w:rPr>
                        <w:t>Yes</w:t>
                      </w:r>
                    </w:p>
                  </w:txbxContent>
                </v:textbox>
                <w10:wrap anchorx="margin"/>
              </v:roundrect>
            </w:pict>
          </mc:Fallback>
        </mc:AlternateContent>
      </w:r>
    </w:p>
    <w:p w14:paraId="15DD62DA" w14:textId="77777777" w:rsidR="00097487" w:rsidRDefault="00097487" w:rsidP="00097487"/>
    <w:p w14:paraId="692604F5" w14:textId="77777777" w:rsidR="00097487" w:rsidRDefault="00097487" w:rsidP="00097487"/>
    <w:p w14:paraId="72991AF2" w14:textId="77777777" w:rsidR="00097487" w:rsidRDefault="00097487" w:rsidP="00097487"/>
    <w:p w14:paraId="76AB9DFD" w14:textId="77777777" w:rsidR="00097487" w:rsidRDefault="00097487" w:rsidP="00097487"/>
    <w:p w14:paraId="30D8D84A" w14:textId="77777777" w:rsidR="00097487" w:rsidRDefault="00097487" w:rsidP="00097487"/>
    <w:p w14:paraId="09EE5F96" w14:textId="77777777" w:rsidR="00097487" w:rsidRDefault="00097487" w:rsidP="00097487">
      <w:r w:rsidRPr="00A96635">
        <w:rPr>
          <w:noProof/>
          <w:lang w:val="en-US"/>
        </w:rPr>
        <w:lastRenderedPageBreak/>
        <mc:AlternateContent>
          <mc:Choice Requires="wps">
            <w:drawing>
              <wp:anchor distT="0" distB="0" distL="114300" distR="114300" simplePos="0" relativeHeight="256317440" behindDoc="0" locked="0" layoutInCell="1" allowOverlap="1" wp14:anchorId="327CD677" wp14:editId="7A3C6739">
                <wp:simplePos x="0" y="0"/>
                <wp:positionH relativeFrom="rightMargin">
                  <wp:posOffset>200025</wp:posOffset>
                </wp:positionH>
                <wp:positionV relativeFrom="paragraph">
                  <wp:posOffset>204470</wp:posOffset>
                </wp:positionV>
                <wp:extent cx="731520" cy="638175"/>
                <wp:effectExtent l="0" t="0" r="11430" b="28575"/>
                <wp:wrapNone/>
                <wp:docPr id="3124" name="Rectangle 3124"/>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0ABB6E6" w14:textId="77777777" w:rsidR="00944514" w:rsidRDefault="00944514" w:rsidP="000974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CD677" id="Rectangle 3124" o:spid="_x0000_s2771" style="position:absolute;margin-left:15.75pt;margin-top:16.1pt;width:57.6pt;height:50.25pt;z-index:2563174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uQ3vQ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Do65De9AgAA2AUAAA4AAAAAAAAAAAAAAAAALgIAAGRycy9lMm9Eb2MueG1sUEsBAi0AFAAGAAgA&#10;AAAhAIqlT+HhAAAACQEAAA8AAAAAAAAAAAAAAAAAFwUAAGRycy9kb3ducmV2LnhtbFBLBQYAAAAA&#10;BAAEAPMAAAAlBgAAAAA=&#10;" fillcolor="#8064a2 [3207]" strokecolor="#5a5a5a [2109]" strokeweight="1pt">
                <v:textbox>
                  <w:txbxContent>
                    <w:p w14:paraId="20ABB6E6" w14:textId="77777777" w:rsidR="00944514" w:rsidRDefault="00944514" w:rsidP="00097487">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318464" behindDoc="0" locked="0" layoutInCell="1" allowOverlap="1" wp14:anchorId="7A50E74C" wp14:editId="0CC6368A">
                <wp:simplePos x="0" y="0"/>
                <wp:positionH relativeFrom="margin">
                  <wp:align>right</wp:align>
                </wp:positionH>
                <wp:positionV relativeFrom="paragraph">
                  <wp:posOffset>190500</wp:posOffset>
                </wp:positionV>
                <wp:extent cx="1238250" cy="649605"/>
                <wp:effectExtent l="0" t="0" r="19050" b="17145"/>
                <wp:wrapNone/>
                <wp:docPr id="3125" name="Rectangle 3125"/>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35EA19BA" w14:textId="77777777" w:rsidR="00944514" w:rsidRDefault="00944514" w:rsidP="000974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0E74C" id="Rectangle 3125" o:spid="_x0000_s2772" style="position:absolute;margin-left:46.3pt;margin-top:15pt;width:97.5pt;height:51.15pt;z-index:256318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e4qZ/J4CAACcBQAADgAAAAAAAAAAAAAAAAAuAgAAZHJz&#10;L2Uyb0RvYy54bWxQSwECLQAUAAYACAAAACEA+OKKHN4AAAAHAQAADwAAAAAAAAAAAAAAAAD4BAAA&#10;ZHJzL2Rvd25yZXYueG1sUEsFBgAAAAAEAAQA8wAAAAMGAAAAAA==&#10;" fillcolor="#c0504d [3205]" strokecolor="#243f60 [1604]" strokeweight="1pt">
                <v:textbox>
                  <w:txbxContent>
                    <w:p w14:paraId="35EA19BA" w14:textId="77777777" w:rsidR="00944514" w:rsidRDefault="00944514" w:rsidP="00097487">
                      <w:pPr>
                        <w:jc w:val="center"/>
                      </w:pPr>
                      <w:r>
                        <w:t>Other legato Services</w:t>
                      </w:r>
                    </w:p>
                  </w:txbxContent>
                </v:textbox>
                <w10:wrap anchorx="margin"/>
              </v:rect>
            </w:pict>
          </mc:Fallback>
        </mc:AlternateContent>
      </w:r>
    </w:p>
    <w:p w14:paraId="18D5A2A9" w14:textId="77777777" w:rsidR="00097487" w:rsidRDefault="00097487" w:rsidP="00097487">
      <w:r w:rsidRPr="00A96635">
        <w:rPr>
          <w:noProof/>
          <w:lang w:val="en-US"/>
        </w:rPr>
        <mc:AlternateContent>
          <mc:Choice Requires="wps">
            <w:drawing>
              <wp:anchor distT="0" distB="0" distL="114300" distR="114300" simplePos="0" relativeHeight="256314368" behindDoc="0" locked="0" layoutInCell="1" allowOverlap="1" wp14:anchorId="2B26FD36" wp14:editId="11CCD97C">
                <wp:simplePos x="0" y="0"/>
                <wp:positionH relativeFrom="margin">
                  <wp:posOffset>0</wp:posOffset>
                </wp:positionH>
                <wp:positionV relativeFrom="paragraph">
                  <wp:posOffset>8890</wp:posOffset>
                </wp:positionV>
                <wp:extent cx="822325" cy="640080"/>
                <wp:effectExtent l="0" t="0" r="15875" b="26670"/>
                <wp:wrapNone/>
                <wp:docPr id="3126" name="Rectangle 3126"/>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04D3C7" w14:textId="77777777" w:rsidR="00944514" w:rsidRDefault="00944514" w:rsidP="000974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6FD36" id="Rectangle 3126" o:spid="_x0000_s2773" style="position:absolute;margin-left:0;margin-top:.7pt;width:64.75pt;height:50.4pt;z-index:25631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B5lS59xAIAAA8GAAAOAAAAAAAAAAAAAAAAAC4CAABkcnMvZTJvRG9jLnhtbFBLAQItABQA&#10;BgAIAAAAIQD8H2El3gAAAAYBAAAPAAAAAAAAAAAAAAAAAB4FAABkcnMvZG93bnJldi54bWxQSwUG&#10;AAAAAAQABADzAAAAKQYAAAAA&#10;" fillcolor="#f79646 [3209]" strokecolor="#5a5a5a [2109]" strokeweight="1pt">
                <v:textbox>
                  <w:txbxContent>
                    <w:p w14:paraId="5604D3C7" w14:textId="77777777" w:rsidR="00944514" w:rsidRDefault="00944514" w:rsidP="00097487">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315392" behindDoc="0" locked="0" layoutInCell="1" allowOverlap="1" wp14:anchorId="7AC02DDB" wp14:editId="39AC1329">
                <wp:simplePos x="0" y="0"/>
                <wp:positionH relativeFrom="column">
                  <wp:posOffset>1324610</wp:posOffset>
                </wp:positionH>
                <wp:positionV relativeFrom="paragraph">
                  <wp:posOffset>8890</wp:posOffset>
                </wp:positionV>
                <wp:extent cx="828675" cy="640080"/>
                <wp:effectExtent l="0" t="0" r="28575" b="26670"/>
                <wp:wrapNone/>
                <wp:docPr id="3127" name="Rectangle 3127"/>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5987E489" w14:textId="77777777" w:rsidR="00944514" w:rsidRDefault="00944514" w:rsidP="000974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02DDB" id="Rectangle 3127" o:spid="_x0000_s2774" style="position:absolute;margin-left:104.3pt;margin-top:.7pt;width:65.25pt;height:50.4pt;z-index:2563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FENEebFAgAADwYAAA4AAAAAAAAAAAAAAAAALgIAAGRycy9lMm9Eb2MueG1sUEsBAi0AFAAG&#10;AAgAAAAhANlKLa7cAAAACQEAAA8AAAAAAAAAAAAAAAAAHwUAAGRycy9kb3ducmV2LnhtbFBLBQYA&#10;AAAABAAEAPMAAAAoBgAAAAA=&#10;" fillcolor="#4f81bd [3204]" strokecolor="#5a5a5a [2109]" strokeweight="1pt">
                <v:textbox>
                  <w:txbxContent>
                    <w:p w14:paraId="5987E489" w14:textId="77777777" w:rsidR="00944514" w:rsidRDefault="00944514" w:rsidP="00097487">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316416" behindDoc="0" locked="0" layoutInCell="1" allowOverlap="1" wp14:anchorId="1967D541" wp14:editId="3F6CCB6C">
                <wp:simplePos x="0" y="0"/>
                <wp:positionH relativeFrom="column">
                  <wp:posOffset>2620010</wp:posOffset>
                </wp:positionH>
                <wp:positionV relativeFrom="paragraph">
                  <wp:posOffset>8890</wp:posOffset>
                </wp:positionV>
                <wp:extent cx="1143000" cy="640080"/>
                <wp:effectExtent l="0" t="0" r="19050" b="26670"/>
                <wp:wrapNone/>
                <wp:docPr id="3128" name="Rectangle 3128"/>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5E43105" w14:textId="77777777" w:rsidR="00944514" w:rsidRDefault="00944514" w:rsidP="000974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67D541" id="Rectangle 3128" o:spid="_x0000_s2775" style="position:absolute;margin-left:206.3pt;margin-top:.7pt;width:90pt;height:50.4pt;z-index:25631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" fillcolor="#c0504d [3205]" strokecolor="#5a5a5a [2109]" strokeweight="1pt">
                <v:textbox>
                  <w:txbxContent>
                    <w:p w14:paraId="25E43105" w14:textId="77777777" w:rsidR="00944514" w:rsidRDefault="00944514" w:rsidP="00097487">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319488" behindDoc="0" locked="0" layoutInCell="1" allowOverlap="1" wp14:anchorId="4BC4B989" wp14:editId="550EABAA">
                <wp:simplePos x="0" y="0"/>
                <wp:positionH relativeFrom="column">
                  <wp:posOffset>419100</wp:posOffset>
                </wp:positionH>
                <wp:positionV relativeFrom="paragraph">
                  <wp:posOffset>638175</wp:posOffset>
                </wp:positionV>
                <wp:extent cx="0" cy="7000875"/>
                <wp:effectExtent l="0" t="0" r="19050" b="28575"/>
                <wp:wrapNone/>
                <wp:docPr id="3129" name="Straight Connector 3129"/>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3A3D0C" id="Straight Connector 3129" o:spid="_x0000_s1026" style="position:absolute;flip:x;z-index:2563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IB3WtH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320512" behindDoc="0" locked="0" layoutInCell="1" allowOverlap="1" wp14:anchorId="2EDC6C01" wp14:editId="592834A2">
                <wp:simplePos x="0" y="0"/>
                <wp:positionH relativeFrom="column">
                  <wp:posOffset>1771650</wp:posOffset>
                </wp:positionH>
                <wp:positionV relativeFrom="paragraph">
                  <wp:posOffset>647700</wp:posOffset>
                </wp:positionV>
                <wp:extent cx="0" cy="6991350"/>
                <wp:effectExtent l="0" t="0" r="19050" b="19050"/>
                <wp:wrapNone/>
                <wp:docPr id="3140" name="Straight Connector 3140"/>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88ABC" id="Straight Connector 3140" o:spid="_x0000_s1026" style="position:absolute;z-index:2563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sIn2Rr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6321536" behindDoc="0" locked="0" layoutInCell="1" allowOverlap="1" wp14:anchorId="7678159F" wp14:editId="77E26EBE">
                <wp:simplePos x="0" y="0"/>
                <wp:positionH relativeFrom="column">
                  <wp:posOffset>3133090</wp:posOffset>
                </wp:positionH>
                <wp:positionV relativeFrom="paragraph">
                  <wp:posOffset>649605</wp:posOffset>
                </wp:positionV>
                <wp:extent cx="0" cy="6962775"/>
                <wp:effectExtent l="0" t="0" r="19050" b="28575"/>
                <wp:wrapNone/>
                <wp:docPr id="3141" name="Straight Connector 3141"/>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50EB5" id="Straight Connector 3141" o:spid="_x0000_s1026" style="position:absolute;z-index:2563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yx2+uroBAADJAwAADgAAAAAAAAAAAAAAAAAuAgAA&#10;ZHJzL2Uyb0RvYy54bWxQSwECLQAUAAYACAAAACEAshPKYuEAAAAMAQAADwAAAAAAAAAAAAAAAAAU&#10;BAAAZHJzL2Rvd25yZXYueG1sUEsFBgAAAAAEAAQA8wAAACIFAAAAAA==&#10;" strokecolor="#4579b8 [3044]"/>
            </w:pict>
          </mc:Fallback>
        </mc:AlternateContent>
      </w:r>
    </w:p>
    <w:p w14:paraId="56CDE477" w14:textId="77777777" w:rsidR="00097487" w:rsidRDefault="00097487" w:rsidP="00097487"/>
    <w:p w14:paraId="33C2967A" w14:textId="77777777" w:rsidR="00097487" w:rsidRDefault="00097487" w:rsidP="00097487">
      <w:r w:rsidRPr="00A96635">
        <w:rPr>
          <w:noProof/>
          <w:lang w:val="en-US"/>
        </w:rPr>
        <mc:AlternateContent>
          <mc:Choice Requires="wps">
            <w:drawing>
              <wp:anchor distT="0" distB="0" distL="114300" distR="114300" simplePos="0" relativeHeight="256323584" behindDoc="0" locked="0" layoutInCell="1" allowOverlap="1" wp14:anchorId="44BF6423" wp14:editId="7D7168F4">
                <wp:simplePos x="0" y="0"/>
                <wp:positionH relativeFrom="column">
                  <wp:posOffset>6076950</wp:posOffset>
                </wp:positionH>
                <wp:positionV relativeFrom="paragraph">
                  <wp:posOffset>275590</wp:posOffset>
                </wp:positionV>
                <wp:extent cx="0" cy="7010400"/>
                <wp:effectExtent l="0" t="0" r="19050" b="19050"/>
                <wp:wrapNone/>
                <wp:docPr id="3142" name="Straight Connector 3142"/>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002F4" id="Straight Connector 3142" o:spid="_x0000_s1026" style="position:absolute;flip:x;z-index:2563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bx9168QBAADTAwAADgAAAAAAAAAAAAAA&#10;AAAuAgAAZHJzL2Uyb0RvYy54bWxQSwECLQAUAAYACAAAACEA4Hhxw90AAAALAQAADwAAAAAAAAAA&#10;AAAAAAAeBAAAZHJzL2Rvd25yZXYueG1sUEsFBgAAAAAEAAQA8wAAACgFAAAAAA==&#10;" strokecolor="#4579b8 [3044]"/>
            </w:pict>
          </mc:Fallback>
        </mc:AlternateContent>
      </w:r>
    </w:p>
    <w:p w14:paraId="4B1399B7" w14:textId="77777777" w:rsidR="00097487" w:rsidRDefault="00097487" w:rsidP="00097487">
      <w:r w:rsidRPr="00A96635">
        <w:rPr>
          <w:noProof/>
          <w:lang w:val="en-US"/>
        </w:rPr>
        <mc:AlternateContent>
          <mc:Choice Requires="wps">
            <w:drawing>
              <wp:anchor distT="0" distB="0" distL="114300" distR="114300" simplePos="0" relativeHeight="256322560" behindDoc="0" locked="0" layoutInCell="1" allowOverlap="1" wp14:anchorId="02D45B78" wp14:editId="27C5C3C4">
                <wp:simplePos x="0" y="0"/>
                <wp:positionH relativeFrom="column">
                  <wp:posOffset>4791075</wp:posOffset>
                </wp:positionH>
                <wp:positionV relativeFrom="paragraph">
                  <wp:posOffset>91440</wp:posOffset>
                </wp:positionV>
                <wp:extent cx="0" cy="6991350"/>
                <wp:effectExtent l="0" t="0" r="19050" b="19050"/>
                <wp:wrapNone/>
                <wp:docPr id="3143" name="Straight Connector 3143"/>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DB20C" id="Straight Connector 3143" o:spid="_x0000_s1026" style="position:absolute;z-index:2563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" strokecolor="#4579b8 [3044]"/>
            </w:pict>
          </mc:Fallback>
        </mc:AlternateContent>
      </w:r>
    </w:p>
    <w:p w14:paraId="49FCE1B0" w14:textId="77777777" w:rsidR="00097487" w:rsidRDefault="00097487" w:rsidP="00097487">
      <w:r w:rsidRPr="00AF3895">
        <w:rPr>
          <w:noProof/>
          <w:lang w:val="en-US"/>
        </w:rPr>
        <mc:AlternateContent>
          <mc:Choice Requires="wps">
            <w:drawing>
              <wp:anchor distT="0" distB="0" distL="114300" distR="114300" simplePos="0" relativeHeight="256334848" behindDoc="0" locked="0" layoutInCell="1" allowOverlap="1" wp14:anchorId="68F40062" wp14:editId="73BF99B2">
                <wp:simplePos x="0" y="0"/>
                <wp:positionH relativeFrom="column">
                  <wp:posOffset>695325</wp:posOffset>
                </wp:positionH>
                <wp:positionV relativeFrom="paragraph">
                  <wp:posOffset>69850</wp:posOffset>
                </wp:positionV>
                <wp:extent cx="2143125" cy="2028825"/>
                <wp:effectExtent l="0" t="0" r="28575" b="28575"/>
                <wp:wrapNone/>
                <wp:docPr id="3144" name="Diamond 3144"/>
                <wp:cNvGraphicFramePr/>
                <a:graphic xmlns:a="http://schemas.openxmlformats.org/drawingml/2006/main">
                  <a:graphicData uri="http://schemas.microsoft.com/office/word/2010/wordprocessingShape">
                    <wps:wsp>
                      <wps:cNvSpPr/>
                      <wps:spPr>
                        <a:xfrm>
                          <a:off x="0" y="0"/>
                          <a:ext cx="2143125" cy="20288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5B4CB4C" w14:textId="77777777" w:rsidR="00944514" w:rsidRPr="005761E7" w:rsidRDefault="00944514" w:rsidP="00097487">
                            <w:pPr>
                              <w:jc w:val="center"/>
                            </w:pPr>
                            <w:r>
                              <w:t xml:space="preserve">Is header and footer of certificate and NbData validated?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40062" id="Diamond 3144" o:spid="_x0000_s2776" type="#_x0000_t4" style="position:absolute;margin-left:54.75pt;margin-top:5.5pt;width:168.75pt;height:159.75pt;z-index:2563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" fillcolor="white [3201]" strokecolor="#4f81bd [3204]" strokeweight="1pt">
                <v:textbox>
                  <w:txbxContent>
                    <w:p w14:paraId="35B4CB4C" w14:textId="77777777" w:rsidR="00944514" w:rsidRPr="005761E7" w:rsidRDefault="00944514" w:rsidP="00097487">
                      <w:pPr>
                        <w:jc w:val="center"/>
                      </w:pPr>
                      <w:r>
                        <w:t xml:space="preserve">Is header and footer of certificate and NbData validated? </w:t>
                      </w:r>
                    </w:p>
                  </w:txbxContent>
                </v:textbox>
              </v:shape>
            </w:pict>
          </mc:Fallback>
        </mc:AlternateContent>
      </w:r>
    </w:p>
    <w:p w14:paraId="056AFF79" w14:textId="77777777" w:rsidR="00097487" w:rsidRDefault="00097487" w:rsidP="00097487"/>
    <w:p w14:paraId="74D772F6" w14:textId="77777777" w:rsidR="00097487" w:rsidRDefault="00097487" w:rsidP="00097487"/>
    <w:p w14:paraId="08623571" w14:textId="77777777" w:rsidR="00097487" w:rsidRDefault="00097487" w:rsidP="00097487"/>
    <w:p w14:paraId="3AA8DD15" w14:textId="77777777" w:rsidR="00097487" w:rsidRDefault="00097487" w:rsidP="00097487">
      <w:r>
        <w:t xml:space="preserve">            </w:t>
      </w:r>
      <w:r w:rsidRPr="00FF4556">
        <w:rPr>
          <w:rFonts w:asciiTheme="minorHAnsi" w:hAnsiTheme="minorHAnsi" w:cs="Arial"/>
          <w:szCs w:val="24"/>
        </w:rPr>
        <w:t>No</w:t>
      </w:r>
    </w:p>
    <w:p w14:paraId="7B364ED5" w14:textId="77777777" w:rsidR="00097487" w:rsidRDefault="00097487" w:rsidP="00097487">
      <w:r>
        <w:rPr>
          <w:noProof/>
          <w:lang w:val="en-US"/>
        </w:rPr>
        <mc:AlternateContent>
          <mc:Choice Requires="wps">
            <w:drawing>
              <wp:anchor distT="0" distB="0" distL="114300" distR="114300" simplePos="0" relativeHeight="256335872" behindDoc="0" locked="0" layoutInCell="1" allowOverlap="1" wp14:anchorId="187849A9" wp14:editId="59AEA5F2">
                <wp:simplePos x="0" y="0"/>
                <wp:positionH relativeFrom="column">
                  <wp:posOffset>409575</wp:posOffset>
                </wp:positionH>
                <wp:positionV relativeFrom="paragraph">
                  <wp:posOffset>170815</wp:posOffset>
                </wp:positionV>
                <wp:extent cx="285750" cy="0"/>
                <wp:effectExtent l="38100" t="76200" r="0" b="95250"/>
                <wp:wrapNone/>
                <wp:docPr id="3145" name="Straight Arrow Connector 3145"/>
                <wp:cNvGraphicFramePr/>
                <a:graphic xmlns:a="http://schemas.openxmlformats.org/drawingml/2006/main">
                  <a:graphicData uri="http://schemas.microsoft.com/office/word/2010/wordprocessingShape">
                    <wps:wsp>
                      <wps:cNvCnPr/>
                      <wps:spPr>
                        <a:xfrm flipH="1">
                          <a:off x="0" y="0"/>
                          <a:ext cx="28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2EAC54" id="Straight Arrow Connector 3145" o:spid="_x0000_s1026" type="#_x0000_t32" style="position:absolute;margin-left:32.25pt;margin-top:13.45pt;width:22.5pt;height:0;flip:x;z-index:25633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" strokecolor="#4579b8 [3044]">
                <v:stroke endarrow="block"/>
              </v:shape>
            </w:pict>
          </mc:Fallback>
        </mc:AlternateContent>
      </w:r>
    </w:p>
    <w:p w14:paraId="6D7B4A45"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2DDD33E0"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1A1BE721" w14:textId="77777777" w:rsidR="00097487" w:rsidRPr="008C4CC9" w:rsidRDefault="00097487" w:rsidP="00097487">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B7E8CCB" w14:textId="77777777" w:rsidR="00097487" w:rsidRDefault="00097487" w:rsidP="00097487">
      <w:r w:rsidRPr="008C4CC9">
        <w:rPr>
          <w:rFonts w:asciiTheme="minorHAnsi" w:hAnsiTheme="minorHAnsi" w:cs="Arial"/>
          <w:szCs w:val="24"/>
        </w:rPr>
        <w:t xml:space="preserve">          response</w:t>
      </w:r>
      <w:r>
        <w:rPr>
          <w:rFonts w:asciiTheme="minorHAnsi" w:hAnsiTheme="minorHAnsi" w:cs="Arial"/>
          <w:szCs w:val="24"/>
        </w:rPr>
        <w:t xml:space="preserve">                   </w:t>
      </w:r>
    </w:p>
    <w:p w14:paraId="00EC1D3E" w14:textId="77777777" w:rsidR="00097487" w:rsidRDefault="00097487" w:rsidP="00097487"/>
    <w:p w14:paraId="7D2A90A9" w14:textId="77777777" w:rsidR="00097487" w:rsidRDefault="00097487" w:rsidP="00097487"/>
    <w:p w14:paraId="64FCABFD" w14:textId="77777777" w:rsidR="00097487" w:rsidRDefault="00097487" w:rsidP="00097487">
      <w:r>
        <w:t xml:space="preserve">                                                        Yes</w:t>
      </w:r>
    </w:p>
    <w:p w14:paraId="4C5EF362" w14:textId="77777777" w:rsidR="00097487" w:rsidRDefault="00097487" w:rsidP="00097487">
      <w:r>
        <w:t xml:space="preserve">                                                        </w:t>
      </w:r>
    </w:p>
    <w:p w14:paraId="71ABD4B5" w14:textId="77777777" w:rsidR="00097487" w:rsidRDefault="00097487" w:rsidP="00097487">
      <w:r>
        <w:t xml:space="preserve">                                                      Move the file data from temporary file location </w:t>
      </w:r>
    </w:p>
    <w:p w14:paraId="680C2959" w14:textId="77777777" w:rsidR="00097487" w:rsidRDefault="00097487" w:rsidP="00097487">
      <w:r>
        <w:t xml:space="preserve">                                                      to corresponding file path using le_fs_Move() API</w:t>
      </w:r>
      <w:r>
        <w:rPr>
          <w:noProof/>
          <w:lang w:val="en-US"/>
        </w:rPr>
        <mc:AlternateContent>
          <mc:Choice Requires="wps">
            <w:drawing>
              <wp:anchor distT="0" distB="0" distL="114300" distR="114300" simplePos="0" relativeHeight="256336896" behindDoc="0" locked="0" layoutInCell="1" allowOverlap="1" wp14:anchorId="1C210EAE" wp14:editId="3B3CF3EA">
                <wp:simplePos x="0" y="0"/>
                <wp:positionH relativeFrom="column">
                  <wp:posOffset>1771650</wp:posOffset>
                </wp:positionH>
                <wp:positionV relativeFrom="paragraph">
                  <wp:posOffset>13335</wp:posOffset>
                </wp:positionV>
                <wp:extent cx="3028950" cy="0"/>
                <wp:effectExtent l="0" t="76200" r="19050" b="95250"/>
                <wp:wrapNone/>
                <wp:docPr id="3146" name="Straight Arrow Connector 3146"/>
                <wp:cNvGraphicFramePr/>
                <a:graphic xmlns:a="http://schemas.openxmlformats.org/drawingml/2006/main">
                  <a:graphicData uri="http://schemas.microsoft.com/office/word/2010/wordprocessingShape">
                    <wps:wsp>
                      <wps:cNvCnPr/>
                      <wps:spPr>
                        <a:xfrm>
                          <a:off x="0" y="0"/>
                          <a:ext cx="3028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360B1B" id="Straight Arrow Connector 3146" o:spid="_x0000_s1026" type="#_x0000_t32" style="position:absolute;margin-left:139.5pt;margin-top:1.05pt;width:238.5pt;height:0;z-index:25633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" strokecolor="#4579b8 [3044]">
                <v:stroke endarrow="block"/>
              </v:shape>
            </w:pict>
          </mc:Fallback>
        </mc:AlternateContent>
      </w:r>
    </w:p>
    <w:p w14:paraId="359B3671" w14:textId="77777777" w:rsidR="00097487" w:rsidRDefault="00097487" w:rsidP="00097487"/>
    <w:p w14:paraId="1E84513D" w14:textId="77777777" w:rsidR="00097487" w:rsidRDefault="00097487" w:rsidP="00097487">
      <w:r w:rsidRPr="00DC3948">
        <w:rPr>
          <w:noProof/>
          <w:lang w:val="en-US"/>
        </w:rPr>
        <mc:AlternateContent>
          <mc:Choice Requires="wps">
            <w:drawing>
              <wp:anchor distT="0" distB="0" distL="114300" distR="114300" simplePos="0" relativeHeight="256331776" behindDoc="1" locked="0" layoutInCell="1" allowOverlap="1" wp14:anchorId="2C663585" wp14:editId="681FFD2A">
                <wp:simplePos x="0" y="0"/>
                <wp:positionH relativeFrom="margin">
                  <wp:posOffset>1781175</wp:posOffset>
                </wp:positionH>
                <wp:positionV relativeFrom="paragraph">
                  <wp:posOffset>3649345</wp:posOffset>
                </wp:positionV>
                <wp:extent cx="3448050" cy="571500"/>
                <wp:effectExtent l="0" t="0" r="0" b="0"/>
                <wp:wrapNone/>
                <wp:docPr id="3147" name="Rounded Rectangle 3147"/>
                <wp:cNvGraphicFramePr/>
                <a:graphic xmlns:a="http://schemas.openxmlformats.org/drawingml/2006/main">
                  <a:graphicData uri="http://schemas.microsoft.com/office/word/2010/wordprocessingShape">
                    <wps:wsp>
                      <wps:cNvSpPr/>
                      <wps:spPr>
                        <a:xfrm>
                          <a:off x="0" y="0"/>
                          <a:ext cx="344805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5AFDABF" w14:textId="77777777" w:rsidR="00944514" w:rsidRPr="006B04D4" w:rsidRDefault="00944514" w:rsidP="000974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663585" id="Rounded Rectangle 3147" o:spid="_x0000_s2777" style="position:absolute;margin-left:140.25pt;margin-top:287.35pt;width:271.5pt;height:45pt;z-index:-2469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" fillcolor="white [3201]" stroked="f" strokeweight="2pt">
                <v:textbox>
                  <w:txbxContent>
                    <w:p w14:paraId="25AFDABF" w14:textId="77777777" w:rsidR="00944514" w:rsidRPr="006B04D4" w:rsidRDefault="00944514" w:rsidP="00097487"/>
                  </w:txbxContent>
                </v:textbox>
                <w10:wrap anchorx="margin"/>
              </v:roundrect>
            </w:pict>
          </mc:Fallback>
        </mc:AlternateContent>
      </w:r>
      <w:r w:rsidRPr="006B04D4">
        <w:rPr>
          <w:noProof/>
          <w:lang w:val="en-US"/>
        </w:rPr>
        <mc:AlternateContent>
          <mc:Choice Requires="wps">
            <w:drawing>
              <wp:anchor distT="0" distB="0" distL="114300" distR="114300" simplePos="0" relativeHeight="256326656" behindDoc="1" locked="0" layoutInCell="1" allowOverlap="1" wp14:anchorId="2E4029E6" wp14:editId="6E9416C5">
                <wp:simplePos x="0" y="0"/>
                <wp:positionH relativeFrom="margin">
                  <wp:posOffset>1781175</wp:posOffset>
                </wp:positionH>
                <wp:positionV relativeFrom="paragraph">
                  <wp:posOffset>173355</wp:posOffset>
                </wp:positionV>
                <wp:extent cx="1971675" cy="409575"/>
                <wp:effectExtent l="0" t="0" r="9525" b="9525"/>
                <wp:wrapNone/>
                <wp:docPr id="3148" name="Rounded Rectangle 3148"/>
                <wp:cNvGraphicFramePr/>
                <a:graphic xmlns:a="http://schemas.openxmlformats.org/drawingml/2006/main">
                  <a:graphicData uri="http://schemas.microsoft.com/office/word/2010/wordprocessingShape">
                    <wps:wsp>
                      <wps:cNvSpPr/>
                      <wps:spPr>
                        <a:xfrm>
                          <a:off x="0" y="0"/>
                          <a:ext cx="1971675"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CBCDFD2" w14:textId="77777777" w:rsidR="00944514" w:rsidRPr="006B04D4" w:rsidRDefault="00944514" w:rsidP="00097487">
                            <w:r>
                              <w:t>Delete FD monitor obj using l</w:t>
                            </w:r>
                            <w:r w:rsidRPr="006B04D4">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4029E6" id="Rounded Rectangle 3148" o:spid="_x0000_s2778" style="position:absolute;margin-left:140.25pt;margin-top:13.65pt;width:155.25pt;height:32.25pt;z-index:-2469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" fillcolor="white [3201]" stroked="f" strokeweight="2pt">
                <v:textbox>
                  <w:txbxContent>
                    <w:p w14:paraId="2CBCDFD2" w14:textId="77777777" w:rsidR="00944514" w:rsidRPr="006B04D4" w:rsidRDefault="00944514" w:rsidP="00097487">
                      <w:r>
                        <w:t>Delete FD monitor obj using l</w:t>
                      </w:r>
                      <w:r w:rsidRPr="006B04D4">
                        <w:t xml:space="preserve"> </w:t>
                      </w:r>
                    </w:p>
                  </w:txbxContent>
                </v:textbox>
                <w10:wrap anchorx="margin"/>
              </v:roundrect>
            </w:pict>
          </mc:Fallback>
        </mc:AlternateContent>
      </w:r>
      <w:r w:rsidRPr="00D3667E">
        <w:rPr>
          <w:noProof/>
          <w:lang w:val="en-US"/>
        </w:rPr>
        <mc:AlternateContent>
          <mc:Choice Requires="wps">
            <w:drawing>
              <wp:anchor distT="0" distB="0" distL="114300" distR="114300" simplePos="0" relativeHeight="256329728" behindDoc="1" locked="0" layoutInCell="1" allowOverlap="1" wp14:anchorId="423A88F0" wp14:editId="5AA44550">
                <wp:simplePos x="0" y="0"/>
                <wp:positionH relativeFrom="margin">
                  <wp:posOffset>1790700</wp:posOffset>
                </wp:positionH>
                <wp:positionV relativeFrom="paragraph">
                  <wp:posOffset>14605</wp:posOffset>
                </wp:positionV>
                <wp:extent cx="2019300" cy="571500"/>
                <wp:effectExtent l="0" t="0" r="0" b="0"/>
                <wp:wrapNone/>
                <wp:docPr id="3149" name="Rounded Rectangle 3149"/>
                <wp:cNvGraphicFramePr/>
                <a:graphic xmlns:a="http://schemas.openxmlformats.org/drawingml/2006/main">
                  <a:graphicData uri="http://schemas.microsoft.com/office/word/2010/wordprocessingShape">
                    <wps:wsp>
                      <wps:cNvSpPr/>
                      <wps:spPr>
                        <a:xfrm>
                          <a:off x="0" y="0"/>
                          <a:ext cx="2019300" cy="571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DB08267" w14:textId="77777777" w:rsidR="00944514" w:rsidRPr="00D3667E" w:rsidRDefault="00944514" w:rsidP="00097487">
                            <w:r w:rsidRPr="00D3667E">
                              <w:t>Resume the atServer using le_port_SetCommandMode</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3A88F0" id="Rounded Rectangle 3149" o:spid="_x0000_s2779" style="position:absolute;margin-left:141pt;margin-top:1.15pt;width:159pt;height:45pt;z-index:-24698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" fillcolor="white [3201]" stroked="f" strokeweight="2pt">
                <v:textbox>
                  <w:txbxContent>
                    <w:p w14:paraId="7DB08267" w14:textId="77777777" w:rsidR="00944514" w:rsidRPr="00D3667E" w:rsidRDefault="00944514" w:rsidP="00097487">
                      <w:r w:rsidRPr="00D3667E">
                        <w:t>Resume the atServer using le_port_SetCommandMode</w:t>
                      </w:r>
                      <w:r>
                        <w:t xml:space="preserve"> </w:t>
                      </w:r>
                    </w:p>
                  </w:txbxContent>
                </v:textbox>
                <w10:wrap anchorx="margin"/>
              </v:roundrect>
            </w:pict>
          </mc:Fallback>
        </mc:AlternateContent>
      </w:r>
    </w:p>
    <w:p w14:paraId="552D4FE0" w14:textId="77777777" w:rsidR="00097487" w:rsidRDefault="00097487" w:rsidP="00097487">
      <w:r>
        <w:rPr>
          <w:noProof/>
          <w:lang w:val="en-US"/>
        </w:rPr>
        <mc:AlternateContent>
          <mc:Choice Requires="wps">
            <w:drawing>
              <wp:anchor distT="0" distB="0" distL="114300" distR="114300" simplePos="0" relativeHeight="256337920" behindDoc="0" locked="0" layoutInCell="1" allowOverlap="1" wp14:anchorId="6B03FE01" wp14:editId="13345471">
                <wp:simplePos x="0" y="0"/>
                <wp:positionH relativeFrom="column">
                  <wp:posOffset>1771649</wp:posOffset>
                </wp:positionH>
                <wp:positionV relativeFrom="paragraph">
                  <wp:posOffset>119380</wp:posOffset>
                </wp:positionV>
                <wp:extent cx="1381125" cy="0"/>
                <wp:effectExtent l="0" t="76200" r="9525" b="95250"/>
                <wp:wrapNone/>
                <wp:docPr id="3150" name="Straight Arrow Connector 3150"/>
                <wp:cNvGraphicFramePr/>
                <a:graphic xmlns:a="http://schemas.openxmlformats.org/drawingml/2006/main">
                  <a:graphicData uri="http://schemas.microsoft.com/office/word/2010/wordprocessingShape">
                    <wps:wsp>
                      <wps:cNvCnPr/>
                      <wps:spPr>
                        <a:xfrm>
                          <a:off x="0" y="0"/>
                          <a:ext cx="1381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262A3" id="Straight Arrow Connector 3150" o:spid="_x0000_s1026" type="#_x0000_t32" style="position:absolute;margin-left:139.5pt;margin-top:9.4pt;width:108.75pt;height:0;z-index:25633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" strokecolor="#4579b8 [3044]">
                <v:stroke endarrow="block"/>
              </v:shape>
            </w:pict>
          </mc:Fallback>
        </mc:AlternateContent>
      </w:r>
    </w:p>
    <w:p w14:paraId="465E1F7D" w14:textId="77777777" w:rsidR="00097487" w:rsidRDefault="00097487" w:rsidP="00097487">
      <w:pPr>
        <w:tabs>
          <w:tab w:val="left" w:pos="5850"/>
        </w:tabs>
      </w:pPr>
      <w:r>
        <w:tab/>
      </w:r>
    </w:p>
    <w:p w14:paraId="23EAD375" w14:textId="77777777" w:rsidR="00097487" w:rsidRDefault="00097487" w:rsidP="00097487">
      <w:pPr>
        <w:tabs>
          <w:tab w:val="left" w:pos="5850"/>
        </w:tabs>
      </w:pPr>
      <w:r w:rsidRPr="00D3667E">
        <w:rPr>
          <w:noProof/>
          <w:lang w:val="en-US"/>
        </w:rPr>
        <mc:AlternateContent>
          <mc:Choice Requires="wps">
            <w:drawing>
              <wp:anchor distT="0" distB="0" distL="114300" distR="114300" simplePos="0" relativeHeight="256324608" behindDoc="1" locked="0" layoutInCell="1" allowOverlap="1" wp14:anchorId="59983210" wp14:editId="3EC586CD">
                <wp:simplePos x="0" y="0"/>
                <wp:positionH relativeFrom="margin">
                  <wp:posOffset>428625</wp:posOffset>
                </wp:positionH>
                <wp:positionV relativeFrom="paragraph">
                  <wp:posOffset>8255</wp:posOffset>
                </wp:positionV>
                <wp:extent cx="1162050" cy="552450"/>
                <wp:effectExtent l="0" t="0" r="0" b="0"/>
                <wp:wrapNone/>
                <wp:docPr id="3151" name="Rounded Rectangle 3151"/>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8C29EAF" w14:textId="77777777" w:rsidR="00944514" w:rsidRPr="00D3667E" w:rsidRDefault="00944514" w:rsidP="00097487">
                            <w:r w:rsidRPr="00D3667E">
                              <w:t>Sends OK as Final response</w:t>
                            </w:r>
                          </w:p>
                          <w:p w14:paraId="4D4E76B7" w14:textId="77777777" w:rsidR="00944514" w:rsidRPr="00B6176C" w:rsidRDefault="00944514" w:rsidP="000974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83210" id="Rounded Rectangle 3151" o:spid="_x0000_s2780" style="position:absolute;margin-left:33.75pt;margin-top:.65pt;width:91.5pt;height:43.5pt;z-index:-24699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" fillcolor="white [3201]" stroked="f" strokeweight="2pt">
                <v:textbox>
                  <w:txbxContent>
                    <w:p w14:paraId="28C29EAF" w14:textId="77777777" w:rsidR="00944514" w:rsidRPr="00D3667E" w:rsidRDefault="00944514" w:rsidP="00097487">
                      <w:r w:rsidRPr="00D3667E">
                        <w:t>Sends OK as Final response</w:t>
                      </w:r>
                    </w:p>
                    <w:p w14:paraId="4D4E76B7" w14:textId="77777777" w:rsidR="00944514" w:rsidRPr="00B6176C" w:rsidRDefault="00944514" w:rsidP="00097487"/>
                  </w:txbxContent>
                </v:textbox>
                <w10:wrap anchorx="margin"/>
              </v:roundrect>
            </w:pict>
          </mc:Fallback>
        </mc:AlternateContent>
      </w:r>
    </w:p>
    <w:p w14:paraId="02BEE934" w14:textId="77777777" w:rsidR="00097487" w:rsidRDefault="00097487" w:rsidP="00097487">
      <w:r w:rsidRPr="00D3667E">
        <w:rPr>
          <w:noProof/>
          <w:lang w:val="en-US"/>
        </w:rPr>
        <mc:AlternateContent>
          <mc:Choice Requires="wps">
            <w:drawing>
              <wp:anchor distT="0" distB="0" distL="114300" distR="114300" simplePos="0" relativeHeight="256325632" behindDoc="0" locked="0" layoutInCell="1" allowOverlap="1" wp14:anchorId="3AD12B08" wp14:editId="056CB377">
                <wp:simplePos x="0" y="0"/>
                <wp:positionH relativeFrom="margin">
                  <wp:posOffset>400050</wp:posOffset>
                </wp:positionH>
                <wp:positionV relativeFrom="paragraph">
                  <wp:posOffset>77470</wp:posOffset>
                </wp:positionV>
                <wp:extent cx="1362075" cy="0"/>
                <wp:effectExtent l="38100" t="76200" r="0" b="95250"/>
                <wp:wrapNone/>
                <wp:docPr id="3153" name="Straight Arrow Connector 3153"/>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11B42" id="Straight Arrow Connector 3153" o:spid="_x0000_s1026" type="#_x0000_t32" style="position:absolute;margin-left:31.5pt;margin-top:6.1pt;width:107.25pt;height:0;flip:x y;z-index:25632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" strokecolor="#4579b8 [3044]">
                <v:stroke endarrow="block"/>
                <w10:wrap anchorx="margin"/>
              </v:shape>
            </w:pict>
          </mc:Fallback>
        </mc:AlternateContent>
      </w:r>
    </w:p>
    <w:p w14:paraId="71051E1E" w14:textId="77777777" w:rsidR="00097487" w:rsidRDefault="00097487" w:rsidP="00097487"/>
    <w:p w14:paraId="6C6167E0" w14:textId="77777777" w:rsidR="00097487" w:rsidRDefault="00097487" w:rsidP="00097487">
      <w:r>
        <w:t xml:space="preserve">                                                     Release the memory of the context created for FD monitor                                    </w:t>
      </w:r>
    </w:p>
    <w:p w14:paraId="6FDADA68" w14:textId="77777777" w:rsidR="00097487" w:rsidRDefault="00097487" w:rsidP="00097487">
      <w:r>
        <w:rPr>
          <w:noProof/>
          <w:lang w:val="en-US"/>
        </w:rPr>
        <mc:AlternateContent>
          <mc:Choice Requires="wps">
            <w:drawing>
              <wp:anchor distT="0" distB="0" distL="114300" distR="114300" simplePos="0" relativeHeight="256338944" behindDoc="0" locked="0" layoutInCell="1" allowOverlap="1" wp14:anchorId="362DA2BD" wp14:editId="0FC90395">
                <wp:simplePos x="0" y="0"/>
                <wp:positionH relativeFrom="column">
                  <wp:posOffset>1771649</wp:posOffset>
                </wp:positionH>
                <wp:positionV relativeFrom="paragraph">
                  <wp:posOffset>19685</wp:posOffset>
                </wp:positionV>
                <wp:extent cx="3019425" cy="0"/>
                <wp:effectExtent l="0" t="76200" r="9525" b="95250"/>
                <wp:wrapNone/>
                <wp:docPr id="3154" name="Straight Arrow Connector 3154"/>
                <wp:cNvGraphicFramePr/>
                <a:graphic xmlns:a="http://schemas.openxmlformats.org/drawingml/2006/main">
                  <a:graphicData uri="http://schemas.microsoft.com/office/word/2010/wordprocessingShape">
                    <wps:wsp>
                      <wps:cNvCnPr/>
                      <wps:spPr>
                        <a:xfrm>
                          <a:off x="0" y="0"/>
                          <a:ext cx="3019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DD60DF" id="Straight Arrow Connector 3154" o:spid="_x0000_s1026" type="#_x0000_t32" style="position:absolute;margin-left:139.5pt;margin-top:1.55pt;width:237.75pt;height:0;z-index:25633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" strokecolor="#4579b8 [3044]">
                <v:stroke endarrow="block"/>
              </v:shape>
            </w:pict>
          </mc:Fallback>
        </mc:AlternateContent>
      </w:r>
      <w:r>
        <w:t xml:space="preserve">                                                     object using le_mem_Release() </w:t>
      </w:r>
    </w:p>
    <w:p w14:paraId="39F9C67C" w14:textId="77777777" w:rsidR="00097487" w:rsidRDefault="00097487" w:rsidP="00097487">
      <w:r w:rsidRPr="006B04D4">
        <w:rPr>
          <w:noProof/>
          <w:lang w:val="en-US"/>
        </w:rPr>
        <mc:AlternateContent>
          <mc:Choice Requires="wps">
            <w:drawing>
              <wp:anchor distT="0" distB="0" distL="114300" distR="114300" simplePos="0" relativeHeight="256330752" behindDoc="1" locked="0" layoutInCell="1" allowOverlap="1" wp14:anchorId="2D9B1338" wp14:editId="313D05A4">
                <wp:simplePos x="0" y="0"/>
                <wp:positionH relativeFrom="margin">
                  <wp:posOffset>1695450</wp:posOffset>
                </wp:positionH>
                <wp:positionV relativeFrom="paragraph">
                  <wp:posOffset>7620</wp:posOffset>
                </wp:positionV>
                <wp:extent cx="3448050" cy="409575"/>
                <wp:effectExtent l="0" t="0" r="0" b="9525"/>
                <wp:wrapNone/>
                <wp:docPr id="3155" name="Rounded Rectangle 3155"/>
                <wp:cNvGraphicFramePr/>
                <a:graphic xmlns:a="http://schemas.openxmlformats.org/drawingml/2006/main">
                  <a:graphicData uri="http://schemas.microsoft.com/office/word/2010/wordprocessingShape">
                    <wps:wsp>
                      <wps:cNvSpPr/>
                      <wps:spPr>
                        <a:xfrm>
                          <a:off x="0" y="0"/>
                          <a:ext cx="3448050" cy="40957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1E443F0A" w14:textId="77777777" w:rsidR="00944514" w:rsidRPr="006B04D4" w:rsidRDefault="00944514" w:rsidP="00097487">
                            <w:r w:rsidRPr="006B04D4">
                              <w:t xml:space="preserve">Delete FD monitor obj using le_fdMonitor_Delete()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B1338" id="Rounded Rectangle 3155" o:spid="_x0000_s2781" style="position:absolute;margin-left:133.5pt;margin-top:.6pt;width:271.5pt;height:32.25pt;z-index:-2469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" fillcolor="white [3201]" stroked="f" strokeweight="2pt">
                <v:textbox>
                  <w:txbxContent>
                    <w:p w14:paraId="1E443F0A" w14:textId="77777777" w:rsidR="00944514" w:rsidRPr="006B04D4" w:rsidRDefault="00944514" w:rsidP="00097487">
                      <w:r w:rsidRPr="006B04D4">
                        <w:t xml:space="preserve">Delete FD monitor obj using le_fdMonitor_Delete() </w:t>
                      </w:r>
                    </w:p>
                  </w:txbxContent>
                </v:textbox>
                <w10:wrap anchorx="margin"/>
              </v:roundrect>
            </w:pict>
          </mc:Fallback>
        </mc:AlternateContent>
      </w:r>
    </w:p>
    <w:p w14:paraId="3E4062E1" w14:textId="77777777" w:rsidR="00097487" w:rsidRDefault="00097487" w:rsidP="00097487">
      <w:r>
        <w:rPr>
          <w:noProof/>
          <w:lang w:val="en-US"/>
        </w:rPr>
        <mc:AlternateContent>
          <mc:Choice Requires="wps">
            <w:drawing>
              <wp:anchor distT="0" distB="0" distL="114300" distR="114300" simplePos="0" relativeHeight="256339968" behindDoc="0" locked="0" layoutInCell="1" allowOverlap="1" wp14:anchorId="0D0E2432" wp14:editId="728F4DCE">
                <wp:simplePos x="0" y="0"/>
                <wp:positionH relativeFrom="column">
                  <wp:posOffset>1781175</wp:posOffset>
                </wp:positionH>
                <wp:positionV relativeFrom="paragraph">
                  <wp:posOffset>152400</wp:posOffset>
                </wp:positionV>
                <wp:extent cx="3028950" cy="0"/>
                <wp:effectExtent l="0" t="76200" r="19050" b="95250"/>
                <wp:wrapNone/>
                <wp:docPr id="3156" name="Straight Arrow Connector 3156"/>
                <wp:cNvGraphicFramePr/>
                <a:graphic xmlns:a="http://schemas.openxmlformats.org/drawingml/2006/main">
                  <a:graphicData uri="http://schemas.microsoft.com/office/word/2010/wordprocessingShape">
                    <wps:wsp>
                      <wps:cNvCnPr/>
                      <wps:spPr>
                        <a:xfrm>
                          <a:off x="0" y="0"/>
                          <a:ext cx="3028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3CDE42" id="Straight Arrow Connector 3156" o:spid="_x0000_s1026" type="#_x0000_t32" style="position:absolute;margin-left:140.25pt;margin-top:12pt;width:238.5pt;height:0;z-index:2563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" strokecolor="#4579b8 [3044]">
                <v:stroke endarrow="block"/>
              </v:shape>
            </w:pict>
          </mc:Fallback>
        </mc:AlternateContent>
      </w:r>
    </w:p>
    <w:p w14:paraId="471E37CA" w14:textId="77777777" w:rsidR="00097487" w:rsidRDefault="00097487" w:rsidP="00097487"/>
    <w:p w14:paraId="6D4F295B"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367616" behindDoc="0" locked="0" layoutInCell="1" allowOverlap="1" wp14:anchorId="7EA8C826" wp14:editId="2C1364CC">
                <wp:simplePos x="0" y="0"/>
                <wp:positionH relativeFrom="column">
                  <wp:posOffset>704850</wp:posOffset>
                </wp:positionH>
                <wp:positionV relativeFrom="paragraph">
                  <wp:posOffset>36195</wp:posOffset>
                </wp:positionV>
                <wp:extent cx="1762125" cy="323850"/>
                <wp:effectExtent l="57150" t="38100" r="85725" b="95250"/>
                <wp:wrapNone/>
                <wp:docPr id="3157" name="Rectangle 3157"/>
                <wp:cNvGraphicFramePr/>
                <a:graphic xmlns:a="http://schemas.openxmlformats.org/drawingml/2006/main">
                  <a:graphicData uri="http://schemas.microsoft.com/office/word/2010/wordprocessingShape">
                    <wps:wsp>
                      <wps:cNvSpPr/>
                      <wps:spPr>
                        <a:xfrm>
                          <a:off x="0" y="0"/>
                          <a:ext cx="1762125" cy="323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33E0CAF4" w14:textId="77777777" w:rsidR="00944514" w:rsidRPr="00755387" w:rsidRDefault="00944514" w:rsidP="00097487">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A8C826" id="Rectangle 3157" o:spid="_x0000_s2782" style="position:absolute;margin-left:55.5pt;margin-top:2.85pt;width:138.75pt;height:25.5pt;z-index:25636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" fillcolor="#92d050" strokecolor="#92d050">
                <v:shadow on="t" color="black" opacity="24903f" origin=",.5" offset="0,.55556mm"/>
                <v:textbox>
                  <w:txbxContent>
                    <w:p w14:paraId="33E0CAF4" w14:textId="77777777" w:rsidR="00944514" w:rsidRPr="00755387" w:rsidRDefault="00944514" w:rsidP="00097487">
                      <w:pPr>
                        <w:rPr>
                          <w:rFonts w:ascii="Arial" w:hAnsi="Arial" w:cs="Arial"/>
                          <w:sz w:val="20"/>
                        </w:rPr>
                      </w:pPr>
                      <w:r w:rsidRPr="00755387">
                        <w:rPr>
                          <w:rFonts w:ascii="Arial" w:hAnsi="Arial" w:cs="Arial"/>
                          <w:sz w:val="20"/>
                        </w:rPr>
                        <w:t>CMD_TYPE_TEST Module</w:t>
                      </w:r>
                    </w:p>
                  </w:txbxContent>
                </v:textbox>
              </v:rect>
            </w:pict>
          </mc:Fallback>
        </mc:AlternateContent>
      </w:r>
    </w:p>
    <w:p w14:paraId="10F27442" w14:textId="77777777" w:rsidR="00097487" w:rsidRDefault="00097487" w:rsidP="00097487">
      <w:r w:rsidRPr="00C2701C">
        <w:rPr>
          <w:noProof/>
          <w:lang w:val="en-US"/>
        </w:rPr>
        <mc:AlternateContent>
          <mc:Choice Requires="wps">
            <w:drawing>
              <wp:anchor distT="0" distB="0" distL="114300" distR="114300" simplePos="0" relativeHeight="256363520" behindDoc="1" locked="0" layoutInCell="1" allowOverlap="1" wp14:anchorId="7F0EBDD9" wp14:editId="73962291">
                <wp:simplePos x="0" y="0"/>
                <wp:positionH relativeFrom="margin">
                  <wp:posOffset>466725</wp:posOffset>
                </wp:positionH>
                <wp:positionV relativeFrom="paragraph">
                  <wp:posOffset>73660</wp:posOffset>
                </wp:positionV>
                <wp:extent cx="2028825" cy="923925"/>
                <wp:effectExtent l="0" t="0" r="9525" b="9525"/>
                <wp:wrapNone/>
                <wp:docPr id="3158" name="Rounded Rectangle 3158"/>
                <wp:cNvGraphicFramePr/>
                <a:graphic xmlns:a="http://schemas.openxmlformats.org/drawingml/2006/main">
                  <a:graphicData uri="http://schemas.microsoft.com/office/word/2010/wordprocessingShape">
                    <wps:wsp>
                      <wps:cNvSpPr/>
                      <wps:spPr>
                        <a:xfrm>
                          <a:off x="0" y="0"/>
                          <a:ext cx="2028825"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849FE0A" w14:textId="77777777" w:rsidR="00944514" w:rsidRPr="00B6176C" w:rsidRDefault="00944514" w:rsidP="00097487">
                            <w:r>
                              <w:t>Sends the range of data type, index and ndata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0EBDD9" id="Rounded Rectangle 3158" o:spid="_x0000_s2783" style="position:absolute;margin-left:36.75pt;margin-top:5.8pt;width:159.75pt;height:72.75pt;z-index:-24695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" fillcolor="white [3201]" stroked="f" strokeweight="2pt">
                <v:textbox>
                  <w:txbxContent>
                    <w:p w14:paraId="3849FE0A" w14:textId="77777777" w:rsidR="00944514" w:rsidRPr="00B6176C" w:rsidRDefault="00944514" w:rsidP="00097487">
                      <w:r>
                        <w:t>Sends the range of data type, index and ndata as intermediate response</w:t>
                      </w:r>
                    </w:p>
                  </w:txbxContent>
                </v:textbox>
                <w10:wrap anchorx="margin"/>
              </v:roundrect>
            </w:pict>
          </mc:Fallback>
        </mc:AlternateContent>
      </w:r>
    </w:p>
    <w:p w14:paraId="4062C68B" w14:textId="77777777" w:rsidR="00097487" w:rsidRPr="00F419F8" w:rsidRDefault="00097487" w:rsidP="00097487"/>
    <w:p w14:paraId="28678FAD" w14:textId="77777777" w:rsidR="00097487" w:rsidRDefault="00097487" w:rsidP="00097487"/>
    <w:p w14:paraId="27FF96C6" w14:textId="77777777" w:rsidR="00097487" w:rsidRDefault="00097487" w:rsidP="00097487">
      <w:r w:rsidRPr="00C2701C">
        <w:rPr>
          <w:noProof/>
          <w:lang w:val="en-US"/>
        </w:rPr>
        <mc:AlternateContent>
          <mc:Choice Requires="wps">
            <w:drawing>
              <wp:anchor distT="0" distB="0" distL="114300" distR="114300" simplePos="0" relativeHeight="256365568" behindDoc="0" locked="0" layoutInCell="1" allowOverlap="1" wp14:anchorId="61B914E0" wp14:editId="1462CD7D">
                <wp:simplePos x="0" y="0"/>
                <wp:positionH relativeFrom="margin">
                  <wp:posOffset>381000</wp:posOffset>
                </wp:positionH>
                <wp:positionV relativeFrom="paragraph">
                  <wp:posOffset>77470</wp:posOffset>
                </wp:positionV>
                <wp:extent cx="1352550" cy="0"/>
                <wp:effectExtent l="38100" t="76200" r="0" b="95250"/>
                <wp:wrapNone/>
                <wp:docPr id="3161" name="Straight Arrow Connector 3161"/>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35D1D" id="Straight Arrow Connector 3161" o:spid="_x0000_s1026" type="#_x0000_t32" style="position:absolute;margin-left:30pt;margin-top:6.1pt;width:106.5pt;height:0;flip:x y;z-index:25636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" strokecolor="#4579b8 [3044]">
                <v:stroke endarrow="block"/>
                <w10:wrap anchorx="margin"/>
              </v:shape>
            </w:pict>
          </mc:Fallback>
        </mc:AlternateContent>
      </w:r>
    </w:p>
    <w:p w14:paraId="1347E2E1" w14:textId="77777777" w:rsidR="00097487" w:rsidRDefault="00097487" w:rsidP="00097487"/>
    <w:p w14:paraId="47D78703" w14:textId="77777777" w:rsidR="00097487" w:rsidRDefault="00097487" w:rsidP="00097487">
      <w:r w:rsidRPr="00C2701C">
        <w:rPr>
          <w:noProof/>
          <w:lang w:val="en-US"/>
        </w:rPr>
        <mc:AlternateContent>
          <mc:Choice Requires="wps">
            <w:drawing>
              <wp:anchor distT="0" distB="0" distL="114300" distR="114300" simplePos="0" relativeHeight="256364544" behindDoc="1" locked="0" layoutInCell="1" allowOverlap="1" wp14:anchorId="2D71EE68" wp14:editId="06D3D5E4">
                <wp:simplePos x="0" y="0"/>
                <wp:positionH relativeFrom="margin">
                  <wp:posOffset>504825</wp:posOffset>
                </wp:positionH>
                <wp:positionV relativeFrom="paragraph">
                  <wp:posOffset>13970</wp:posOffset>
                </wp:positionV>
                <wp:extent cx="1162050" cy="552450"/>
                <wp:effectExtent l="0" t="0" r="0" b="0"/>
                <wp:wrapNone/>
                <wp:docPr id="3162" name="Rounded Rectangle 3162"/>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61A03F5D" w14:textId="77777777" w:rsidR="00944514" w:rsidRPr="00B6176C" w:rsidRDefault="00944514" w:rsidP="00097487">
                            <w:r>
                              <w:t>Sends OK as Final response</w:t>
                            </w:r>
                          </w:p>
                          <w:p w14:paraId="5BABCC51" w14:textId="77777777" w:rsidR="00944514" w:rsidRPr="00B6176C" w:rsidRDefault="00944514" w:rsidP="000974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71EE68" id="Rounded Rectangle 3162" o:spid="_x0000_s2784" style="position:absolute;margin-left:39.75pt;margin-top:1.1pt;width:91.5pt;height:43.5pt;z-index:-24695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" fillcolor="white [3201]" stroked="f" strokeweight="2pt">
                <v:textbox>
                  <w:txbxContent>
                    <w:p w14:paraId="61A03F5D" w14:textId="77777777" w:rsidR="00944514" w:rsidRPr="00B6176C" w:rsidRDefault="00944514" w:rsidP="00097487">
                      <w:r>
                        <w:t>Sends OK as Final response</w:t>
                      </w:r>
                    </w:p>
                    <w:p w14:paraId="5BABCC51" w14:textId="77777777" w:rsidR="00944514" w:rsidRPr="00B6176C" w:rsidRDefault="00944514" w:rsidP="00097487"/>
                  </w:txbxContent>
                </v:textbox>
                <w10:wrap anchorx="margin"/>
              </v:roundrect>
            </w:pict>
          </mc:Fallback>
        </mc:AlternateContent>
      </w:r>
    </w:p>
    <w:p w14:paraId="32635D8D" w14:textId="77777777" w:rsidR="00097487" w:rsidRPr="00C3070A" w:rsidRDefault="00097487" w:rsidP="00097487">
      <w:r w:rsidRPr="00C2701C">
        <w:rPr>
          <w:noProof/>
          <w:lang w:val="en-US"/>
        </w:rPr>
        <mc:AlternateContent>
          <mc:Choice Requires="wps">
            <w:drawing>
              <wp:anchor distT="0" distB="0" distL="114300" distR="114300" simplePos="0" relativeHeight="256366592" behindDoc="0" locked="0" layoutInCell="1" allowOverlap="1" wp14:anchorId="07C13199" wp14:editId="19985CAD">
                <wp:simplePos x="0" y="0"/>
                <wp:positionH relativeFrom="margin">
                  <wp:posOffset>389890</wp:posOffset>
                </wp:positionH>
                <wp:positionV relativeFrom="paragraph">
                  <wp:posOffset>104775</wp:posOffset>
                </wp:positionV>
                <wp:extent cx="1362075" cy="0"/>
                <wp:effectExtent l="38100" t="76200" r="0" b="95250"/>
                <wp:wrapNone/>
                <wp:docPr id="3163" name="Straight Arrow Connector 3163"/>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60ED8" id="Straight Arrow Connector 3163" o:spid="_x0000_s1026" type="#_x0000_t32" style="position:absolute;margin-left:30.7pt;margin-top:8.25pt;width:107.25pt;height:0;flip:x y;z-index:25636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" strokecolor="#4579b8 [3044]">
                <v:stroke endarrow="block"/>
                <w10:wrap anchorx="margin"/>
              </v:shape>
            </w:pict>
          </mc:Fallback>
        </mc:AlternateContent>
      </w:r>
    </w:p>
    <w:p w14:paraId="2908AD6F" w14:textId="77777777" w:rsidR="00097487" w:rsidRDefault="00097487" w:rsidP="00097487"/>
    <w:p w14:paraId="4CF2528A" w14:textId="77777777" w:rsidR="00097487" w:rsidRDefault="00097487" w:rsidP="00097487">
      <w:pPr>
        <w:tabs>
          <w:tab w:val="left" w:pos="2625"/>
        </w:tabs>
      </w:pPr>
      <w:r>
        <w:lastRenderedPageBreak/>
        <w:tab/>
      </w:r>
      <w:r w:rsidRPr="00A96635">
        <w:rPr>
          <w:noProof/>
          <w:lang w:val="en-US"/>
        </w:rPr>
        <mc:AlternateContent>
          <mc:Choice Requires="wps">
            <w:drawing>
              <wp:anchor distT="0" distB="0" distL="114300" distR="114300" simplePos="0" relativeHeight="256344064" behindDoc="0" locked="0" layoutInCell="1" allowOverlap="1" wp14:anchorId="05282521" wp14:editId="70251304">
                <wp:simplePos x="0" y="0"/>
                <wp:positionH relativeFrom="rightMargin">
                  <wp:posOffset>200025</wp:posOffset>
                </wp:positionH>
                <wp:positionV relativeFrom="paragraph">
                  <wp:posOffset>204470</wp:posOffset>
                </wp:positionV>
                <wp:extent cx="731520" cy="638175"/>
                <wp:effectExtent l="0" t="0" r="11430" b="28575"/>
                <wp:wrapNone/>
                <wp:docPr id="3165" name="Rectangle 3165"/>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FCA2E40" w14:textId="77777777" w:rsidR="00944514" w:rsidRDefault="00944514" w:rsidP="00097487">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2521" id="Rectangle 3165" o:spid="_x0000_s2785" style="position:absolute;margin-left:15.75pt;margin-top:16.1pt;width:57.6pt;height:50.25pt;z-index:2563440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" fillcolor="#8064a2 [3207]" strokecolor="#5a5a5a [2109]" strokeweight="1pt">
                <v:textbox>
                  <w:txbxContent>
                    <w:p w14:paraId="2FCA2E40" w14:textId="77777777" w:rsidR="00944514" w:rsidRDefault="00944514" w:rsidP="00097487">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345088" behindDoc="0" locked="0" layoutInCell="1" allowOverlap="1" wp14:anchorId="59576ADA" wp14:editId="09AB0457">
                <wp:simplePos x="0" y="0"/>
                <wp:positionH relativeFrom="margin">
                  <wp:align>right</wp:align>
                </wp:positionH>
                <wp:positionV relativeFrom="paragraph">
                  <wp:posOffset>190500</wp:posOffset>
                </wp:positionV>
                <wp:extent cx="1238250" cy="649605"/>
                <wp:effectExtent l="0" t="0" r="19050" b="17145"/>
                <wp:wrapNone/>
                <wp:docPr id="3166" name="Rectangle 3166"/>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1B47A68" w14:textId="77777777" w:rsidR="00944514" w:rsidRDefault="00944514" w:rsidP="00097487">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76ADA" id="Rectangle 3166" o:spid="_x0000_s2786" style="position:absolute;margin-left:46.3pt;margin-top:15pt;width:97.5pt;height:51.15pt;z-index:256345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dlW3np4CAACcBQAADgAAAAAAAAAAAAAAAAAuAgAAZHJz&#10;L2Uyb0RvYy54bWxQSwECLQAUAAYACAAAACEA+OKKHN4AAAAHAQAADwAAAAAAAAAAAAAAAAD4BAAA&#10;ZHJzL2Rvd25yZXYueG1sUEsFBgAAAAAEAAQA8wAAAAMGAAAAAA==&#10;" fillcolor="#c0504d [3205]" strokecolor="#243f60 [1604]" strokeweight="1pt">
                <v:textbox>
                  <w:txbxContent>
                    <w:p w14:paraId="61B47A68" w14:textId="77777777" w:rsidR="00944514" w:rsidRDefault="00944514" w:rsidP="00097487">
                      <w:pPr>
                        <w:jc w:val="center"/>
                      </w:pPr>
                      <w:r>
                        <w:t>Other legato Services</w:t>
                      </w:r>
                    </w:p>
                  </w:txbxContent>
                </v:textbox>
                <w10:wrap anchorx="margin"/>
              </v:rect>
            </w:pict>
          </mc:Fallback>
        </mc:AlternateContent>
      </w:r>
    </w:p>
    <w:p w14:paraId="07556276" w14:textId="77777777" w:rsidR="00097487" w:rsidRDefault="00097487" w:rsidP="00097487">
      <w:r w:rsidRPr="00A96635">
        <w:rPr>
          <w:noProof/>
          <w:lang w:val="en-US"/>
        </w:rPr>
        <mc:AlternateContent>
          <mc:Choice Requires="wps">
            <w:drawing>
              <wp:anchor distT="0" distB="0" distL="114300" distR="114300" simplePos="0" relativeHeight="256340992" behindDoc="0" locked="0" layoutInCell="1" allowOverlap="1" wp14:anchorId="00D23A9A" wp14:editId="1C1ED3E1">
                <wp:simplePos x="0" y="0"/>
                <wp:positionH relativeFrom="margin">
                  <wp:posOffset>0</wp:posOffset>
                </wp:positionH>
                <wp:positionV relativeFrom="paragraph">
                  <wp:posOffset>8890</wp:posOffset>
                </wp:positionV>
                <wp:extent cx="822325" cy="640080"/>
                <wp:effectExtent l="0" t="0" r="15875" b="26670"/>
                <wp:wrapNone/>
                <wp:docPr id="3167" name="Rectangle 3167"/>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4824F3" w14:textId="77777777" w:rsidR="00944514" w:rsidRDefault="00944514" w:rsidP="00097487">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23A9A" id="Rectangle 3167" o:spid="_x0000_s2787" style="position:absolute;margin-left:0;margin-top:.7pt;width:64.75pt;height:50.4pt;z-index:25634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" fillcolor="#f79646 [3209]" strokecolor="#5a5a5a [2109]" strokeweight="1pt">
                <v:textbox>
                  <w:txbxContent>
                    <w:p w14:paraId="2A4824F3" w14:textId="77777777" w:rsidR="00944514" w:rsidRDefault="00944514" w:rsidP="00097487">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342016" behindDoc="0" locked="0" layoutInCell="1" allowOverlap="1" wp14:anchorId="65B31F7A" wp14:editId="23CB6E44">
                <wp:simplePos x="0" y="0"/>
                <wp:positionH relativeFrom="column">
                  <wp:posOffset>1324610</wp:posOffset>
                </wp:positionH>
                <wp:positionV relativeFrom="paragraph">
                  <wp:posOffset>8890</wp:posOffset>
                </wp:positionV>
                <wp:extent cx="828675" cy="640080"/>
                <wp:effectExtent l="0" t="0" r="28575" b="26670"/>
                <wp:wrapNone/>
                <wp:docPr id="3171" name="Rectangle 3171"/>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A61A9F0" w14:textId="77777777" w:rsidR="00944514" w:rsidRDefault="00944514" w:rsidP="00097487">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31F7A" id="Rectangle 3171" o:spid="_x0000_s2788" style="position:absolute;margin-left:104.3pt;margin-top:.7pt;width:65.25pt;height:50.4pt;z-index:2563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" fillcolor="#4f81bd [3204]" strokecolor="#5a5a5a [2109]" strokeweight="1pt">
                <v:textbox>
                  <w:txbxContent>
                    <w:p w14:paraId="1A61A9F0" w14:textId="77777777" w:rsidR="00944514" w:rsidRDefault="00944514" w:rsidP="00097487">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343040" behindDoc="0" locked="0" layoutInCell="1" allowOverlap="1" wp14:anchorId="4E51E7E4" wp14:editId="3739F0B8">
                <wp:simplePos x="0" y="0"/>
                <wp:positionH relativeFrom="column">
                  <wp:posOffset>2620010</wp:posOffset>
                </wp:positionH>
                <wp:positionV relativeFrom="paragraph">
                  <wp:posOffset>8890</wp:posOffset>
                </wp:positionV>
                <wp:extent cx="1143000" cy="640080"/>
                <wp:effectExtent l="0" t="0" r="19050" b="26670"/>
                <wp:wrapNone/>
                <wp:docPr id="3173" name="Rectangle 317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08D8FE0" w14:textId="77777777" w:rsidR="00944514" w:rsidRDefault="00944514" w:rsidP="00097487">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51E7E4" id="Rectangle 3173" o:spid="_x0000_s2789" style="position:absolute;margin-left:206.3pt;margin-top:.7pt;width:90pt;height:50.4pt;z-index:25634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" fillcolor="#c0504d [3205]" strokecolor="#5a5a5a [2109]" strokeweight="1pt">
                <v:textbox>
                  <w:txbxContent>
                    <w:p w14:paraId="208D8FE0" w14:textId="77777777" w:rsidR="00944514" w:rsidRDefault="00944514" w:rsidP="00097487">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346112" behindDoc="0" locked="0" layoutInCell="1" allowOverlap="1" wp14:anchorId="44D482FB" wp14:editId="27B1C39B">
                <wp:simplePos x="0" y="0"/>
                <wp:positionH relativeFrom="column">
                  <wp:posOffset>419100</wp:posOffset>
                </wp:positionH>
                <wp:positionV relativeFrom="paragraph">
                  <wp:posOffset>638175</wp:posOffset>
                </wp:positionV>
                <wp:extent cx="0" cy="7000875"/>
                <wp:effectExtent l="0" t="0" r="19050" b="28575"/>
                <wp:wrapNone/>
                <wp:docPr id="3174" name="Straight Connector 3174"/>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B0DFD" id="Straight Connector 3174" o:spid="_x0000_s1026" style="position:absolute;flip:x;z-index:2563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PlZkZz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347136" behindDoc="0" locked="0" layoutInCell="1" allowOverlap="1" wp14:anchorId="69A9E4C7" wp14:editId="35BA8D78">
                <wp:simplePos x="0" y="0"/>
                <wp:positionH relativeFrom="column">
                  <wp:posOffset>1771650</wp:posOffset>
                </wp:positionH>
                <wp:positionV relativeFrom="paragraph">
                  <wp:posOffset>647700</wp:posOffset>
                </wp:positionV>
                <wp:extent cx="0" cy="6991350"/>
                <wp:effectExtent l="0" t="0" r="19050" b="19050"/>
                <wp:wrapNone/>
                <wp:docPr id="3175" name="Straight Connector 317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25AEC" id="Straight Connector 3175" o:spid="_x0000_s1026" style="position:absolute;z-index:2563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LP5t/7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6348160" behindDoc="0" locked="0" layoutInCell="1" allowOverlap="1" wp14:anchorId="50D21301" wp14:editId="262FE21C">
                <wp:simplePos x="0" y="0"/>
                <wp:positionH relativeFrom="column">
                  <wp:posOffset>3133090</wp:posOffset>
                </wp:positionH>
                <wp:positionV relativeFrom="paragraph">
                  <wp:posOffset>649605</wp:posOffset>
                </wp:positionV>
                <wp:extent cx="0" cy="6962775"/>
                <wp:effectExtent l="0" t="0" r="19050" b="28575"/>
                <wp:wrapNone/>
                <wp:docPr id="3176" name="Straight Connector 3176"/>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295F1" id="Straight Connector 3176" o:spid="_x0000_s1026" style="position:absolute;z-index:2563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" strokecolor="#4579b8 [3044]"/>
            </w:pict>
          </mc:Fallback>
        </mc:AlternateContent>
      </w:r>
    </w:p>
    <w:p w14:paraId="71AEF2AD" w14:textId="77777777" w:rsidR="00097487" w:rsidRDefault="00097487" w:rsidP="00097487"/>
    <w:p w14:paraId="5FA0BE52" w14:textId="77777777" w:rsidR="00097487" w:rsidRPr="00C3070A" w:rsidRDefault="00097487" w:rsidP="00097487">
      <w:r w:rsidRPr="00A96635">
        <w:rPr>
          <w:noProof/>
          <w:lang w:val="en-US"/>
        </w:rPr>
        <mc:AlternateContent>
          <mc:Choice Requires="wps">
            <w:drawing>
              <wp:anchor distT="0" distB="0" distL="114300" distR="114300" simplePos="0" relativeHeight="256349184" behindDoc="0" locked="0" layoutInCell="1" allowOverlap="1" wp14:anchorId="1602105C" wp14:editId="683A5822">
                <wp:simplePos x="0" y="0"/>
                <wp:positionH relativeFrom="column">
                  <wp:posOffset>4791075</wp:posOffset>
                </wp:positionH>
                <wp:positionV relativeFrom="paragraph">
                  <wp:posOffset>139065</wp:posOffset>
                </wp:positionV>
                <wp:extent cx="0" cy="6991350"/>
                <wp:effectExtent l="0" t="0" r="19050" b="19050"/>
                <wp:wrapNone/>
                <wp:docPr id="3177" name="Straight Connector 3177"/>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AE9C3" id="Straight Connector 3177" o:spid="_x0000_s1026" style="position:absolute;z-index:2563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10.95pt" to="377.25pt,5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" strokecolor="#4579b8 [3044]"/>
            </w:pict>
          </mc:Fallback>
        </mc:AlternateContent>
      </w:r>
      <w:r w:rsidRPr="00A96635">
        <w:rPr>
          <w:noProof/>
          <w:lang w:val="en-US"/>
        </w:rPr>
        <mc:AlternateContent>
          <mc:Choice Requires="wps">
            <w:drawing>
              <wp:anchor distT="0" distB="0" distL="114300" distR="114300" simplePos="0" relativeHeight="256350208" behindDoc="0" locked="0" layoutInCell="1" allowOverlap="1" wp14:anchorId="215411D4" wp14:editId="313CC70F">
                <wp:simplePos x="0" y="0"/>
                <wp:positionH relativeFrom="column">
                  <wp:posOffset>6076950</wp:posOffset>
                </wp:positionH>
                <wp:positionV relativeFrom="paragraph">
                  <wp:posOffset>275590</wp:posOffset>
                </wp:positionV>
                <wp:extent cx="0" cy="7010400"/>
                <wp:effectExtent l="0" t="0" r="19050" b="19050"/>
                <wp:wrapNone/>
                <wp:docPr id="3178" name="Straight Connector 3178"/>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00AFE" id="Straight Connector 3178" o:spid="_x0000_s1026" style="position:absolute;flip:x;z-index:2563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" strokecolor="#4579b8 [3044]"/>
            </w:pict>
          </mc:Fallback>
        </mc:AlternateContent>
      </w:r>
    </w:p>
    <w:p w14:paraId="34B24A26" w14:textId="77777777" w:rsidR="00097487" w:rsidRDefault="00097487" w:rsidP="00097487"/>
    <w:p w14:paraId="36D35F09"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355328" behindDoc="0" locked="0" layoutInCell="1" allowOverlap="1" wp14:anchorId="03AD6A83" wp14:editId="2EDBD1D2">
                <wp:simplePos x="0" y="0"/>
                <wp:positionH relativeFrom="column">
                  <wp:posOffset>647700</wp:posOffset>
                </wp:positionH>
                <wp:positionV relativeFrom="paragraph">
                  <wp:posOffset>47625</wp:posOffset>
                </wp:positionV>
                <wp:extent cx="1762125" cy="295275"/>
                <wp:effectExtent l="57150" t="38100" r="85725" b="104775"/>
                <wp:wrapNone/>
                <wp:docPr id="3181" name="Rectangle 3181"/>
                <wp:cNvGraphicFramePr/>
                <a:graphic xmlns:a="http://schemas.openxmlformats.org/drawingml/2006/main">
                  <a:graphicData uri="http://schemas.microsoft.com/office/word/2010/wordprocessingShape">
                    <wps:wsp>
                      <wps:cNvSpPr/>
                      <wps:spPr>
                        <a:xfrm>
                          <a:off x="0" y="0"/>
                          <a:ext cx="1762125" cy="2952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1D9E22EB" w14:textId="77777777" w:rsidR="00944514" w:rsidRPr="00755387" w:rsidRDefault="00944514" w:rsidP="00097487">
                            <w:pP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AD6A83" id="Rectangle 3181" o:spid="_x0000_s2790" style="position:absolute;margin-left:51pt;margin-top:3.75pt;width:138.75pt;height:23.25pt;z-index:25635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" fillcolor="#92d050" strokecolor="#92d050">
                <v:shadow on="t" color="black" opacity="24903f" origin=",.5" offset="0,.55556mm"/>
                <v:textbox>
                  <w:txbxContent>
                    <w:p w14:paraId="1D9E22EB" w14:textId="77777777" w:rsidR="00944514" w:rsidRPr="00755387" w:rsidRDefault="00944514" w:rsidP="00097487">
                      <w:pP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65F19DD4" w14:textId="77777777" w:rsidR="00097487" w:rsidRDefault="00097487" w:rsidP="00097487"/>
    <w:p w14:paraId="0140CBC0" w14:textId="77777777" w:rsidR="00097487" w:rsidRDefault="00097487" w:rsidP="00097487">
      <w:r>
        <w:t xml:space="preserve">                                               </w:t>
      </w:r>
    </w:p>
    <w:p w14:paraId="2DD53049" w14:textId="77777777" w:rsidR="00097487" w:rsidRDefault="00097487" w:rsidP="00097487">
      <w:r>
        <w:t xml:space="preserve">                                                    Start index value from zero</w:t>
      </w:r>
    </w:p>
    <w:p w14:paraId="66AA2873" w14:textId="77777777" w:rsidR="00097487" w:rsidRDefault="00097487" w:rsidP="00097487">
      <w:r>
        <w:rPr>
          <w:noProof/>
          <w:lang w:val="en-US"/>
        </w:rPr>
        <mc:AlternateContent>
          <mc:Choice Requires="wps">
            <w:drawing>
              <wp:anchor distT="0" distB="0" distL="114300" distR="114300" simplePos="0" relativeHeight="256368640" behindDoc="0" locked="0" layoutInCell="1" allowOverlap="1" wp14:anchorId="420D41E7" wp14:editId="11A601E1">
                <wp:simplePos x="0" y="0"/>
                <wp:positionH relativeFrom="column">
                  <wp:posOffset>5334000</wp:posOffset>
                </wp:positionH>
                <wp:positionV relativeFrom="paragraph">
                  <wp:posOffset>116205</wp:posOffset>
                </wp:positionV>
                <wp:extent cx="0" cy="3790950"/>
                <wp:effectExtent l="0" t="0" r="19050" b="19050"/>
                <wp:wrapNone/>
                <wp:docPr id="3184" name="Straight Connector 3184"/>
                <wp:cNvGraphicFramePr/>
                <a:graphic xmlns:a="http://schemas.openxmlformats.org/drawingml/2006/main">
                  <a:graphicData uri="http://schemas.microsoft.com/office/word/2010/wordprocessingShape">
                    <wps:wsp>
                      <wps:cNvCnPr/>
                      <wps:spPr>
                        <a:xfrm>
                          <a:off x="0" y="0"/>
                          <a:ext cx="0" cy="3790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EB1474" id="Straight Connector 3184" o:spid="_x0000_s1026" style="position:absolute;z-index:256368640;visibility:visible;mso-wrap-style:square;mso-wrap-distance-left:9pt;mso-wrap-distance-top:0;mso-wrap-distance-right:9pt;mso-wrap-distance-bottom:0;mso-position-horizontal:absolute;mso-position-horizontal-relative:text;mso-position-vertical:absolute;mso-position-vertical-relative:text" from="420pt,9.15pt" to="420pt,3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" strokecolor="#4579b8 [3044]"/>
            </w:pict>
          </mc:Fallback>
        </mc:AlternateContent>
      </w:r>
      <w:r>
        <w:rPr>
          <w:noProof/>
          <w:lang w:val="en-US"/>
        </w:rPr>
        <mc:AlternateContent>
          <mc:Choice Requires="wps">
            <w:drawing>
              <wp:anchor distT="0" distB="0" distL="114300" distR="114300" simplePos="0" relativeHeight="256358400" behindDoc="0" locked="0" layoutInCell="1" allowOverlap="1" wp14:anchorId="28A2C8BE" wp14:editId="07FBD6C0">
                <wp:simplePos x="0" y="0"/>
                <wp:positionH relativeFrom="column">
                  <wp:posOffset>1771650</wp:posOffset>
                </wp:positionH>
                <wp:positionV relativeFrom="paragraph">
                  <wp:posOffset>113665</wp:posOffset>
                </wp:positionV>
                <wp:extent cx="3562350" cy="0"/>
                <wp:effectExtent l="38100" t="76200" r="0" b="95250"/>
                <wp:wrapNone/>
                <wp:docPr id="3185" name="Straight Arrow Connector 3185"/>
                <wp:cNvGraphicFramePr/>
                <a:graphic xmlns:a="http://schemas.openxmlformats.org/drawingml/2006/main">
                  <a:graphicData uri="http://schemas.microsoft.com/office/word/2010/wordprocessingShape">
                    <wps:wsp>
                      <wps:cNvCnPr/>
                      <wps:spPr>
                        <a:xfrm flipH="1">
                          <a:off x="0" y="0"/>
                          <a:ext cx="3562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96A655" id="Straight Arrow Connector 3185" o:spid="_x0000_s1026" type="#_x0000_t32" style="position:absolute;margin-left:139.5pt;margin-top:8.95pt;width:280.5pt;height:0;flip:x;z-index:25635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" strokecolor="#4579b8 [3044]">
                <v:stroke endarrow="block"/>
              </v:shape>
            </w:pict>
          </mc:Fallback>
        </mc:AlternateContent>
      </w:r>
    </w:p>
    <w:p w14:paraId="28DEB781" w14:textId="77777777" w:rsidR="00097487" w:rsidRDefault="00097487" w:rsidP="00097487">
      <w:r w:rsidRPr="00AF3895">
        <w:rPr>
          <w:noProof/>
          <w:lang w:val="en-US"/>
        </w:rPr>
        <mc:AlternateContent>
          <mc:Choice Requires="wps">
            <w:drawing>
              <wp:anchor distT="0" distB="0" distL="114300" distR="114300" simplePos="0" relativeHeight="256352256" behindDoc="0" locked="0" layoutInCell="1" allowOverlap="1" wp14:anchorId="636A404A" wp14:editId="7E314E17">
                <wp:simplePos x="0" y="0"/>
                <wp:positionH relativeFrom="column">
                  <wp:posOffset>822325</wp:posOffset>
                </wp:positionH>
                <wp:positionV relativeFrom="paragraph">
                  <wp:posOffset>22860</wp:posOffset>
                </wp:positionV>
                <wp:extent cx="1920875" cy="1381125"/>
                <wp:effectExtent l="0" t="0" r="22225" b="28575"/>
                <wp:wrapNone/>
                <wp:docPr id="3186" name="Diamond 3186"/>
                <wp:cNvGraphicFramePr/>
                <a:graphic xmlns:a="http://schemas.openxmlformats.org/drawingml/2006/main">
                  <a:graphicData uri="http://schemas.microsoft.com/office/word/2010/wordprocessingShape">
                    <wps:wsp>
                      <wps:cNvSpPr/>
                      <wps:spPr>
                        <a:xfrm>
                          <a:off x="0" y="0"/>
                          <a:ext cx="1920875" cy="13811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9F263B4" w14:textId="77777777" w:rsidR="00944514" w:rsidRPr="005761E7" w:rsidRDefault="00944514" w:rsidP="00097487">
                            <w:pPr>
                              <w:jc w:val="center"/>
                            </w:pPr>
                            <w:r>
                              <w:t>Check file data using le_fs_Exist()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A404A" id="Diamond 3186" o:spid="_x0000_s2791" type="#_x0000_t4" style="position:absolute;margin-left:64.75pt;margin-top:1.8pt;width:151.25pt;height:108.75pt;z-index:2563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" fillcolor="white [3201]" strokecolor="#4f81bd [3204]" strokeweight="1pt">
                <v:textbox>
                  <w:txbxContent>
                    <w:p w14:paraId="79F263B4" w14:textId="77777777" w:rsidR="00944514" w:rsidRPr="005761E7" w:rsidRDefault="00944514" w:rsidP="00097487">
                      <w:pPr>
                        <w:jc w:val="center"/>
                      </w:pPr>
                      <w:r>
                        <w:t>Check file data using le_fs_Exist() API</w:t>
                      </w:r>
                    </w:p>
                  </w:txbxContent>
                </v:textbox>
              </v:shape>
            </w:pict>
          </mc:Fallback>
        </mc:AlternateContent>
      </w:r>
      <w:r>
        <w:t xml:space="preserve">                                      </w:t>
      </w:r>
    </w:p>
    <w:p w14:paraId="0332AB6E" w14:textId="77777777" w:rsidR="00097487" w:rsidRDefault="00097487" w:rsidP="00097487"/>
    <w:p w14:paraId="49E74D16"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359424" behindDoc="0" locked="0" layoutInCell="1" allowOverlap="1" wp14:anchorId="448DC82F" wp14:editId="0E45886C">
                <wp:simplePos x="0" y="0"/>
                <wp:positionH relativeFrom="column">
                  <wp:posOffset>3019425</wp:posOffset>
                </wp:positionH>
                <wp:positionV relativeFrom="paragraph">
                  <wp:posOffset>113030</wp:posOffset>
                </wp:positionV>
                <wp:extent cx="981075" cy="447675"/>
                <wp:effectExtent l="57150" t="38100" r="85725" b="104775"/>
                <wp:wrapNone/>
                <wp:docPr id="3188" name="Rectangle 3188"/>
                <wp:cNvGraphicFramePr/>
                <a:graphic xmlns:a="http://schemas.openxmlformats.org/drawingml/2006/main">
                  <a:graphicData uri="http://schemas.microsoft.com/office/word/2010/wordprocessingShape">
                    <wps:wsp>
                      <wps:cNvSpPr/>
                      <wps:spPr>
                        <a:xfrm>
                          <a:off x="0" y="0"/>
                          <a:ext cx="981075" cy="4476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75A718BE" w14:textId="77777777" w:rsidR="00944514" w:rsidRPr="00755387" w:rsidRDefault="00944514" w:rsidP="00097487">
                            <w:pPr>
                              <w:rPr>
                                <w:rFonts w:ascii="Arial" w:hAnsi="Arial" w:cs="Arial"/>
                                <w:sz w:val="20"/>
                              </w:rPr>
                            </w:pPr>
                            <w:r>
                              <w:rPr>
                                <w:rFonts w:ascii="Arial" w:hAnsi="Arial" w:cs="Arial"/>
                                <w:sz w:val="20"/>
                              </w:rPr>
                              <w:t>GOTO Check index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DC82F" id="Rectangle 3188" o:spid="_x0000_s2792" style="position:absolute;margin-left:237.75pt;margin-top:8.9pt;width:77.25pt;height:35.25pt;z-index:2563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" fillcolor="#92d050" strokecolor="#92d050">
                <v:shadow on="t" color="black" opacity="24903f" origin=",.5" offset="0,.55556mm"/>
                <v:textbox>
                  <w:txbxContent>
                    <w:p w14:paraId="75A718BE" w14:textId="77777777" w:rsidR="00944514" w:rsidRPr="00755387" w:rsidRDefault="00944514" w:rsidP="00097487">
                      <w:pPr>
                        <w:rPr>
                          <w:rFonts w:ascii="Arial" w:hAnsi="Arial" w:cs="Arial"/>
                          <w:sz w:val="20"/>
                        </w:rPr>
                      </w:pPr>
                      <w:r>
                        <w:rPr>
                          <w:rFonts w:ascii="Arial" w:hAnsi="Arial" w:cs="Arial"/>
                          <w:sz w:val="20"/>
                        </w:rPr>
                        <w:t>GOTO Check index value</w:t>
                      </w:r>
                    </w:p>
                  </w:txbxContent>
                </v:textbox>
              </v:rect>
            </w:pict>
          </mc:Fallback>
        </mc:AlternateContent>
      </w:r>
    </w:p>
    <w:p w14:paraId="498532B0" w14:textId="77777777" w:rsidR="00097487" w:rsidRDefault="00097487" w:rsidP="00097487">
      <w:r>
        <w:rPr>
          <w:noProof/>
          <w:lang w:val="en-US"/>
        </w:rPr>
        <mc:AlternateContent>
          <mc:Choice Requires="wps">
            <w:drawing>
              <wp:anchor distT="0" distB="0" distL="114300" distR="114300" simplePos="0" relativeHeight="256361472" behindDoc="0" locked="0" layoutInCell="1" allowOverlap="1" wp14:anchorId="1C8F4671" wp14:editId="3F8E2129">
                <wp:simplePos x="0" y="0"/>
                <wp:positionH relativeFrom="column">
                  <wp:posOffset>2740025</wp:posOffset>
                </wp:positionH>
                <wp:positionV relativeFrom="paragraph">
                  <wp:posOffset>146050</wp:posOffset>
                </wp:positionV>
                <wp:extent cx="317500" cy="0"/>
                <wp:effectExtent l="0" t="76200" r="25400" b="95250"/>
                <wp:wrapNone/>
                <wp:docPr id="3200" name="Straight Arrow Connector 3200"/>
                <wp:cNvGraphicFramePr/>
                <a:graphic xmlns:a="http://schemas.openxmlformats.org/drawingml/2006/main">
                  <a:graphicData uri="http://schemas.microsoft.com/office/word/2010/wordprocessingShape">
                    <wps:wsp>
                      <wps:cNvCnPr/>
                      <wps:spPr>
                        <a:xfrm>
                          <a:off x="0" y="0"/>
                          <a:ext cx="317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4D838" id="Straight Arrow Connector 3200" o:spid="_x0000_s1026" type="#_x0000_t32" style="position:absolute;margin-left:215.75pt;margin-top:11.5pt;width:25pt;height:0;z-index:25636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" strokecolor="#4579b8 [3044]">
                <v:stroke endarrow="block"/>
              </v:shape>
            </w:pict>
          </mc:Fallback>
        </mc:AlternateContent>
      </w:r>
      <w:r>
        <w:t xml:space="preserve">                                                                                No                                                       increment</w:t>
      </w:r>
    </w:p>
    <w:p w14:paraId="15F677C9" w14:textId="77777777" w:rsidR="00097487" w:rsidRDefault="00097487" w:rsidP="00097487">
      <w:r>
        <w:t xml:space="preserve">                                                                                                                                            the index</w:t>
      </w:r>
    </w:p>
    <w:p w14:paraId="2B5E1870" w14:textId="77777777" w:rsidR="00097487" w:rsidRDefault="00097487" w:rsidP="00097487">
      <w:r>
        <w:t xml:space="preserve">                                                                                                                                                   by 1</w:t>
      </w:r>
    </w:p>
    <w:p w14:paraId="53DC3FED" w14:textId="77777777" w:rsidR="00097487" w:rsidRDefault="00097487" w:rsidP="00097487"/>
    <w:p w14:paraId="438D4CA0" w14:textId="77777777" w:rsidR="00097487" w:rsidRDefault="00097487" w:rsidP="00097487"/>
    <w:p w14:paraId="1EC174B0" w14:textId="77777777" w:rsidR="00097487" w:rsidRDefault="00097487" w:rsidP="00097487">
      <w:r>
        <w:t xml:space="preserve">                                      Yes         File open using le_fs_Open() API                             </w:t>
      </w:r>
    </w:p>
    <w:p w14:paraId="7EA64040" w14:textId="77777777" w:rsidR="00097487" w:rsidRDefault="00097487" w:rsidP="00097487">
      <w:r>
        <w:rPr>
          <w:noProof/>
          <w:lang w:val="en-US"/>
        </w:rPr>
        <mc:AlternateContent>
          <mc:Choice Requires="wps">
            <w:drawing>
              <wp:anchor distT="0" distB="0" distL="114300" distR="114300" simplePos="0" relativeHeight="256351232" behindDoc="0" locked="0" layoutInCell="1" allowOverlap="1" wp14:anchorId="4A9B0001" wp14:editId="375C0599">
                <wp:simplePos x="0" y="0"/>
                <wp:positionH relativeFrom="column">
                  <wp:posOffset>1781174</wp:posOffset>
                </wp:positionH>
                <wp:positionV relativeFrom="paragraph">
                  <wp:posOffset>54610</wp:posOffset>
                </wp:positionV>
                <wp:extent cx="3038475" cy="0"/>
                <wp:effectExtent l="0" t="76200" r="9525" b="95250"/>
                <wp:wrapNone/>
                <wp:docPr id="3201" name="Straight Arrow Connector 3201"/>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728F35" id="Straight Arrow Connector 3201" o:spid="_x0000_s1026" type="#_x0000_t32" style="position:absolute;margin-left:140.25pt;margin-top:4.3pt;width:239.25pt;height:0;z-index:25635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" strokecolor="#4579b8 [3044]">
                <v:stroke endarrow="block"/>
              </v:shape>
            </w:pict>
          </mc:Fallback>
        </mc:AlternateContent>
      </w:r>
      <w:r>
        <w:t xml:space="preserve">                                                                                                                                             </w:t>
      </w:r>
    </w:p>
    <w:p w14:paraId="4AFBDFEB" w14:textId="77777777" w:rsidR="00097487" w:rsidRDefault="00097487" w:rsidP="00097487">
      <w:r>
        <w:t xml:space="preserve">                                                      File read using le_fs_Read() API                               </w:t>
      </w:r>
    </w:p>
    <w:p w14:paraId="3BCA2033" w14:textId="77777777" w:rsidR="00097487" w:rsidRDefault="00097487" w:rsidP="00097487">
      <w:r>
        <w:rPr>
          <w:noProof/>
          <w:lang w:val="en-US"/>
        </w:rPr>
        <mc:AlternateContent>
          <mc:Choice Requires="wps">
            <w:drawing>
              <wp:anchor distT="0" distB="0" distL="114300" distR="114300" simplePos="0" relativeHeight="256353280" behindDoc="0" locked="0" layoutInCell="1" allowOverlap="1" wp14:anchorId="604F9340" wp14:editId="67D0E1D4">
                <wp:simplePos x="0" y="0"/>
                <wp:positionH relativeFrom="column">
                  <wp:posOffset>1781174</wp:posOffset>
                </wp:positionH>
                <wp:positionV relativeFrom="paragraph">
                  <wp:posOffset>54610</wp:posOffset>
                </wp:positionV>
                <wp:extent cx="3038475" cy="0"/>
                <wp:effectExtent l="0" t="76200" r="9525" b="95250"/>
                <wp:wrapNone/>
                <wp:docPr id="3202" name="Straight Arrow Connector 3202"/>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8B3AC" id="Straight Arrow Connector 3202" o:spid="_x0000_s1026" type="#_x0000_t32" style="position:absolute;margin-left:140.25pt;margin-top:4.3pt;width:239.25pt;height:0;z-index:25635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" strokecolor="#4579b8 [3044]">
                <v:stroke endarrow="block"/>
              </v:shape>
            </w:pict>
          </mc:Fallback>
        </mc:AlternateContent>
      </w:r>
    </w:p>
    <w:p w14:paraId="54421899" w14:textId="77777777" w:rsidR="00097487" w:rsidRDefault="00097487" w:rsidP="00097487">
      <w:r>
        <w:t xml:space="preserve">                                                      File close using le_fs_Close() API</w:t>
      </w:r>
    </w:p>
    <w:p w14:paraId="06B677C8" w14:textId="77777777" w:rsidR="00097487" w:rsidRDefault="00097487" w:rsidP="00097487">
      <w:r>
        <w:rPr>
          <w:noProof/>
          <w:lang w:val="en-US"/>
        </w:rPr>
        <mc:AlternateContent>
          <mc:Choice Requires="wps">
            <w:drawing>
              <wp:anchor distT="0" distB="0" distL="114300" distR="114300" simplePos="0" relativeHeight="256354304" behindDoc="0" locked="0" layoutInCell="1" allowOverlap="1" wp14:anchorId="53746B37" wp14:editId="3441F7B8">
                <wp:simplePos x="0" y="0"/>
                <wp:positionH relativeFrom="column">
                  <wp:posOffset>1781174</wp:posOffset>
                </wp:positionH>
                <wp:positionV relativeFrom="paragraph">
                  <wp:posOffset>54610</wp:posOffset>
                </wp:positionV>
                <wp:extent cx="3038475" cy="0"/>
                <wp:effectExtent l="0" t="76200" r="9525" b="95250"/>
                <wp:wrapNone/>
                <wp:docPr id="3203" name="Straight Arrow Connector 3203"/>
                <wp:cNvGraphicFramePr/>
                <a:graphic xmlns:a="http://schemas.openxmlformats.org/drawingml/2006/main">
                  <a:graphicData uri="http://schemas.microsoft.com/office/word/2010/wordprocessingShape">
                    <wps:wsp>
                      <wps:cNvCnPr/>
                      <wps:spPr>
                        <a:xfrm>
                          <a:off x="0" y="0"/>
                          <a:ext cx="3038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EEC6AA" id="Straight Arrow Connector 3203" o:spid="_x0000_s1026" type="#_x0000_t32" style="position:absolute;margin-left:140.25pt;margin-top:4.3pt;width:239.25pt;height:0;z-index:25635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" strokecolor="#4579b8 [3044]">
                <v:stroke endarrow="block"/>
              </v:shape>
            </w:pict>
          </mc:Fallback>
        </mc:AlternateContent>
      </w:r>
    </w:p>
    <w:p w14:paraId="211DF11A" w14:textId="77777777" w:rsidR="00097487" w:rsidRDefault="00097487" w:rsidP="00097487">
      <w:r>
        <w:rPr>
          <w:noProof/>
          <w:lang w:val="en-US"/>
        </w:rPr>
        <mc:AlternateContent>
          <mc:Choice Requires="wps">
            <w:drawing>
              <wp:anchor distT="0" distB="0" distL="114300" distR="114300" simplePos="0" relativeHeight="256332800" behindDoc="0" locked="0" layoutInCell="1" allowOverlap="1" wp14:anchorId="61C92668" wp14:editId="7CD35871">
                <wp:simplePos x="0" y="0"/>
                <wp:positionH relativeFrom="column">
                  <wp:posOffset>409575</wp:posOffset>
                </wp:positionH>
                <wp:positionV relativeFrom="paragraph">
                  <wp:posOffset>162560</wp:posOffset>
                </wp:positionV>
                <wp:extent cx="1352550" cy="0"/>
                <wp:effectExtent l="38100" t="76200" r="0" b="95250"/>
                <wp:wrapNone/>
                <wp:docPr id="3204" name="Straight Arrow Connector 3204"/>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B70B8E" id="Straight Arrow Connector 3204" o:spid="_x0000_s1026" type="#_x0000_t32" style="position:absolute;margin-left:32.25pt;margin-top:12.8pt;width:106.5pt;height:0;flip:x;z-index:25633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" strokecolor="#4579b8 [3044]">
                <v:stroke endarrow="block"/>
              </v:shape>
            </w:pict>
          </mc:Fallback>
        </mc:AlternateContent>
      </w:r>
      <w:r>
        <w:t xml:space="preserve">             Send certificate key as </w:t>
      </w:r>
    </w:p>
    <w:p w14:paraId="14B723D3" w14:textId="77777777" w:rsidR="00097487" w:rsidRDefault="00097487" w:rsidP="00097487">
      <w:r>
        <w:t xml:space="preserve">             intermediate</w:t>
      </w:r>
    </w:p>
    <w:p w14:paraId="50E62407" w14:textId="77777777" w:rsidR="00097487" w:rsidRDefault="00097487" w:rsidP="00097487">
      <w:r>
        <w:t xml:space="preserve">             response</w:t>
      </w:r>
    </w:p>
    <w:p w14:paraId="2800FA3C" w14:textId="77777777" w:rsidR="00097487" w:rsidRDefault="00097487" w:rsidP="00097487">
      <w:r>
        <w:t xml:space="preserve">             </w:t>
      </w:r>
      <w:r w:rsidRPr="00AF3895">
        <w:rPr>
          <w:noProof/>
          <w:lang w:val="en-US"/>
        </w:rPr>
        <mc:AlternateContent>
          <mc:Choice Requires="wps">
            <w:drawing>
              <wp:anchor distT="0" distB="0" distL="114300" distR="114300" simplePos="0" relativeHeight="256356352" behindDoc="0" locked="0" layoutInCell="1" allowOverlap="1" wp14:anchorId="52F4E022" wp14:editId="17476693">
                <wp:simplePos x="0" y="0"/>
                <wp:positionH relativeFrom="column">
                  <wp:posOffset>1095375</wp:posOffset>
                </wp:positionH>
                <wp:positionV relativeFrom="paragraph">
                  <wp:posOffset>13335</wp:posOffset>
                </wp:positionV>
                <wp:extent cx="1343025" cy="1057275"/>
                <wp:effectExtent l="0" t="0" r="28575" b="28575"/>
                <wp:wrapNone/>
                <wp:docPr id="3205" name="Diamond 3205"/>
                <wp:cNvGraphicFramePr/>
                <a:graphic xmlns:a="http://schemas.openxmlformats.org/drawingml/2006/main">
                  <a:graphicData uri="http://schemas.microsoft.com/office/word/2010/wordprocessingShape">
                    <wps:wsp>
                      <wps:cNvSpPr/>
                      <wps:spPr>
                        <a:xfrm>
                          <a:off x="0" y="0"/>
                          <a:ext cx="1343025" cy="105727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1DBDFB9" w14:textId="77777777" w:rsidR="00944514" w:rsidRPr="005761E7" w:rsidRDefault="00944514" w:rsidP="00097487">
                            <w:pPr>
                              <w:jc w:val="center"/>
                            </w:pPr>
                            <w:r>
                              <w:t>If index &lt;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4E022" id="Diamond 3205" o:spid="_x0000_s2793" type="#_x0000_t4" style="position:absolute;margin-left:86.25pt;margin-top:1.05pt;width:105.75pt;height:83.25pt;z-index:2563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" fillcolor="white [3201]" strokecolor="#4f81bd [3204]" strokeweight="1pt">
                <v:textbox>
                  <w:txbxContent>
                    <w:p w14:paraId="41DBDFB9" w14:textId="77777777" w:rsidR="00944514" w:rsidRPr="005761E7" w:rsidRDefault="00944514" w:rsidP="00097487">
                      <w:pPr>
                        <w:jc w:val="center"/>
                      </w:pPr>
                      <w:r>
                        <w:t>If index &lt; 2</w:t>
                      </w:r>
                    </w:p>
                  </w:txbxContent>
                </v:textbox>
              </v:shape>
            </w:pict>
          </mc:Fallback>
        </mc:AlternateContent>
      </w:r>
    </w:p>
    <w:p w14:paraId="488C9388"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360448" behindDoc="0" locked="0" layoutInCell="1" allowOverlap="1" wp14:anchorId="2936D04C" wp14:editId="36E1C49C">
                <wp:simplePos x="0" y="0"/>
                <wp:positionH relativeFrom="column">
                  <wp:posOffset>-95250</wp:posOffset>
                </wp:positionH>
                <wp:positionV relativeFrom="paragraph">
                  <wp:posOffset>209550</wp:posOffset>
                </wp:positionV>
                <wp:extent cx="981075" cy="447675"/>
                <wp:effectExtent l="57150" t="38100" r="85725" b="104775"/>
                <wp:wrapNone/>
                <wp:docPr id="3206" name="Rectangle 3206"/>
                <wp:cNvGraphicFramePr/>
                <a:graphic xmlns:a="http://schemas.openxmlformats.org/drawingml/2006/main">
                  <a:graphicData uri="http://schemas.microsoft.com/office/word/2010/wordprocessingShape">
                    <wps:wsp>
                      <wps:cNvSpPr/>
                      <wps:spPr>
                        <a:xfrm>
                          <a:off x="0" y="0"/>
                          <a:ext cx="981075" cy="4476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7FA4681" w14:textId="77777777" w:rsidR="00944514" w:rsidRPr="00755387" w:rsidRDefault="00944514" w:rsidP="00097487">
                            <w:pPr>
                              <w:rPr>
                                <w:rFonts w:ascii="Arial" w:hAnsi="Arial" w:cs="Arial"/>
                                <w:sz w:val="20"/>
                              </w:rPr>
                            </w:pPr>
                            <w:r>
                              <w:rPr>
                                <w:rFonts w:ascii="Arial" w:hAnsi="Arial" w:cs="Arial"/>
                                <w:sz w:val="20"/>
                              </w:rPr>
                              <w:t>Check index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6D04C" id="Rectangle 3206" o:spid="_x0000_s2794" style="position:absolute;margin-left:-7.5pt;margin-top:16.5pt;width:77.25pt;height:35.25pt;z-index:2563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" fillcolor="#92d050" strokecolor="#92d050">
                <v:shadow on="t" color="black" opacity="24903f" origin=",.5" offset="0,.55556mm"/>
                <v:textbox>
                  <w:txbxContent>
                    <w:p w14:paraId="67FA4681" w14:textId="77777777" w:rsidR="00944514" w:rsidRPr="00755387" w:rsidRDefault="00944514" w:rsidP="00097487">
                      <w:pPr>
                        <w:rPr>
                          <w:rFonts w:ascii="Arial" w:hAnsi="Arial" w:cs="Arial"/>
                          <w:sz w:val="20"/>
                        </w:rPr>
                      </w:pPr>
                      <w:r>
                        <w:rPr>
                          <w:rFonts w:ascii="Arial" w:hAnsi="Arial" w:cs="Arial"/>
                          <w:sz w:val="20"/>
                        </w:rPr>
                        <w:t>Check index value</w:t>
                      </w:r>
                    </w:p>
                  </w:txbxContent>
                </v:textbox>
              </v:rect>
            </w:pict>
          </mc:Fallback>
        </mc:AlternateContent>
      </w:r>
      <w:r>
        <w:t xml:space="preserve">             </w:t>
      </w:r>
    </w:p>
    <w:p w14:paraId="5404AA09" w14:textId="77777777" w:rsidR="00097487" w:rsidRDefault="00097487" w:rsidP="00097487">
      <w:r>
        <w:rPr>
          <w:rFonts w:ascii="Times New Roman" w:eastAsiaTheme="minorHAnsi" w:hAnsi="Times New Roman"/>
          <w:noProof/>
          <w:szCs w:val="24"/>
          <w:lang w:val="en-US"/>
        </w:rPr>
        <mc:AlternateContent>
          <mc:Choice Requires="wps">
            <w:drawing>
              <wp:anchor distT="0" distB="0" distL="114300" distR="114300" simplePos="0" relativeHeight="256362496" behindDoc="0" locked="0" layoutInCell="1" allowOverlap="1" wp14:anchorId="0E4055B7" wp14:editId="5524F411">
                <wp:simplePos x="0" y="0"/>
                <wp:positionH relativeFrom="column">
                  <wp:posOffset>895350</wp:posOffset>
                </wp:positionH>
                <wp:positionV relativeFrom="paragraph">
                  <wp:posOffset>160655</wp:posOffset>
                </wp:positionV>
                <wp:extent cx="228600" cy="0"/>
                <wp:effectExtent l="0" t="76200" r="19050" b="95250"/>
                <wp:wrapNone/>
                <wp:docPr id="3207" name="Straight Arrow Connector 3207"/>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6DB00E" id="Straight Arrow Connector 3207" o:spid="_x0000_s1026" type="#_x0000_t32" style="position:absolute;margin-left:70.5pt;margin-top:12.65pt;width:18pt;height:0;z-index:25636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" strokecolor="#4579b8 [3044]">
                <v:stroke endarrow="block"/>
              </v:shape>
            </w:pict>
          </mc:Fallback>
        </mc:AlternateContent>
      </w:r>
      <w:r>
        <w:rPr>
          <w:noProof/>
          <w:lang w:val="en-US"/>
        </w:rPr>
        <mc:AlternateContent>
          <mc:Choice Requires="wps">
            <w:drawing>
              <wp:anchor distT="0" distB="0" distL="114300" distR="114300" simplePos="0" relativeHeight="256357376" behindDoc="0" locked="0" layoutInCell="1" allowOverlap="1" wp14:anchorId="05B41EEC" wp14:editId="6A13090A">
                <wp:simplePos x="0" y="0"/>
                <wp:positionH relativeFrom="column">
                  <wp:posOffset>2447925</wp:posOffset>
                </wp:positionH>
                <wp:positionV relativeFrom="paragraph">
                  <wp:posOffset>174625</wp:posOffset>
                </wp:positionV>
                <wp:extent cx="2876550" cy="0"/>
                <wp:effectExtent l="0" t="0" r="19050" b="19050"/>
                <wp:wrapNone/>
                <wp:docPr id="3208" name="Straight Connector 3208"/>
                <wp:cNvGraphicFramePr/>
                <a:graphic xmlns:a="http://schemas.openxmlformats.org/drawingml/2006/main">
                  <a:graphicData uri="http://schemas.microsoft.com/office/word/2010/wordprocessingShape">
                    <wps:wsp>
                      <wps:cNvCnPr/>
                      <wps:spPr>
                        <a:xfrm>
                          <a:off x="0" y="0"/>
                          <a:ext cx="2876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1B4FC" id="Straight Connector 3208" o:spid="_x0000_s1026" style="position:absolute;z-index:256357376;visibility:visible;mso-wrap-style:square;mso-wrap-distance-left:9pt;mso-wrap-distance-top:0;mso-wrap-distance-right:9pt;mso-wrap-distance-bottom:0;mso-position-horizontal:absolute;mso-position-horizontal-relative:text;mso-position-vertical:absolute;mso-position-vertical-relative:text" from="192.75pt,13.75pt" to="419.2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" strokecolor="#4579b8 [3044]"/>
            </w:pict>
          </mc:Fallback>
        </mc:AlternateContent>
      </w:r>
    </w:p>
    <w:p w14:paraId="51FC0F1C" w14:textId="77777777" w:rsidR="00097487" w:rsidRDefault="00097487" w:rsidP="00097487">
      <w:r>
        <w:t xml:space="preserve">                                                                        Yes</w:t>
      </w:r>
    </w:p>
    <w:p w14:paraId="4DDC77F8" w14:textId="77777777" w:rsidR="00097487" w:rsidRDefault="00097487" w:rsidP="00097487"/>
    <w:p w14:paraId="1DF333EC" w14:textId="77777777" w:rsidR="00097487" w:rsidRDefault="00097487" w:rsidP="00097487"/>
    <w:p w14:paraId="161B9B83" w14:textId="77777777" w:rsidR="00097487" w:rsidRDefault="00097487" w:rsidP="00097487">
      <w:r>
        <w:t xml:space="preserve">                                                     No</w:t>
      </w:r>
    </w:p>
    <w:p w14:paraId="3C299B99" w14:textId="77777777" w:rsidR="00097487" w:rsidRDefault="00097487" w:rsidP="00097487">
      <w:r>
        <w:t xml:space="preserve">              Send OK                           </w:t>
      </w:r>
    </w:p>
    <w:p w14:paraId="23432077" w14:textId="77777777" w:rsidR="00097487" w:rsidRDefault="00097487" w:rsidP="00097487">
      <w:r>
        <w:rPr>
          <w:noProof/>
          <w:lang w:val="en-US"/>
        </w:rPr>
        <mc:AlternateContent>
          <mc:Choice Requires="wps">
            <w:drawing>
              <wp:anchor distT="0" distB="0" distL="114300" distR="114300" simplePos="0" relativeHeight="256333824" behindDoc="0" locked="0" layoutInCell="1" allowOverlap="1" wp14:anchorId="774EC582" wp14:editId="23FBF641">
                <wp:simplePos x="0" y="0"/>
                <wp:positionH relativeFrom="column">
                  <wp:posOffset>400050</wp:posOffset>
                </wp:positionH>
                <wp:positionV relativeFrom="paragraph">
                  <wp:posOffset>8255</wp:posOffset>
                </wp:positionV>
                <wp:extent cx="1352550" cy="0"/>
                <wp:effectExtent l="38100" t="76200" r="0" b="95250"/>
                <wp:wrapNone/>
                <wp:docPr id="3209" name="Straight Arrow Connector 3209"/>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6ABD2C" id="Straight Arrow Connector 3209" o:spid="_x0000_s1026" type="#_x0000_t32" style="position:absolute;margin-left:31.5pt;margin-top:.65pt;width:106.5pt;height:0;flip:x;z-index:25633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" strokecolor="#4579b8 [3044]">
                <v:stroke endarrow="block"/>
              </v:shape>
            </w:pict>
          </mc:Fallback>
        </mc:AlternateContent>
      </w:r>
      <w:r>
        <w:t xml:space="preserve">              as final response</w:t>
      </w:r>
    </w:p>
    <w:p w14:paraId="61412D93" w14:textId="77777777" w:rsidR="00097487" w:rsidRDefault="00097487" w:rsidP="00097487">
      <w:pPr>
        <w:tabs>
          <w:tab w:val="left" w:pos="2625"/>
        </w:tabs>
      </w:pPr>
    </w:p>
    <w:p w14:paraId="1C7E5106" w14:textId="77777777" w:rsidR="00097487" w:rsidRDefault="00097487" w:rsidP="00097487">
      <w:pPr>
        <w:tabs>
          <w:tab w:val="left" w:pos="2625"/>
        </w:tabs>
      </w:pPr>
    </w:p>
    <w:p w14:paraId="34F706E2" w14:textId="77777777" w:rsidR="00097487" w:rsidRDefault="00097487" w:rsidP="00097487">
      <w:pPr>
        <w:tabs>
          <w:tab w:val="left" w:pos="2625"/>
        </w:tabs>
      </w:pPr>
    </w:p>
    <w:p w14:paraId="03CFCC52" w14:textId="77777777" w:rsidR="00097487" w:rsidRDefault="00097487" w:rsidP="00097487">
      <w:pPr>
        <w:tabs>
          <w:tab w:val="left" w:pos="2625"/>
        </w:tabs>
      </w:pPr>
    </w:p>
    <w:p w14:paraId="55DE0C73" w14:textId="77777777" w:rsidR="00097487" w:rsidRDefault="00097487" w:rsidP="00097487">
      <w:pPr>
        <w:tabs>
          <w:tab w:val="left" w:pos="2625"/>
        </w:tabs>
      </w:pPr>
    </w:p>
    <w:p w14:paraId="42908D7D" w14:textId="77777777" w:rsidR="00097487" w:rsidRDefault="00097487" w:rsidP="00097487">
      <w:pPr>
        <w:tabs>
          <w:tab w:val="left" w:pos="2625"/>
        </w:tabs>
      </w:pPr>
    </w:p>
    <w:p w14:paraId="3E90DBF6" w14:textId="77777777" w:rsidR="00097487" w:rsidRPr="005135DC" w:rsidRDefault="00097487" w:rsidP="00097487">
      <w:pPr>
        <w:pStyle w:val="Heading3"/>
        <w:numPr>
          <w:ilvl w:val="2"/>
          <w:numId w:val="1"/>
        </w:numPr>
      </w:pPr>
      <w:bookmarkStart w:id="293" w:name="_Toc516684983"/>
      <w:r w:rsidRPr="00537C50">
        <w:lastRenderedPageBreak/>
        <w:t>Service Dependencies</w:t>
      </w:r>
      <w:bookmarkEnd w:id="293"/>
    </w:p>
    <w:tbl>
      <w:tblPr>
        <w:tblStyle w:val="TableGrid"/>
        <w:tblW w:w="9445" w:type="dxa"/>
        <w:tblLook w:val="04A0" w:firstRow="1" w:lastRow="0" w:firstColumn="1" w:lastColumn="0" w:noHBand="0" w:noVBand="1"/>
      </w:tblPr>
      <w:tblGrid>
        <w:gridCol w:w="1425"/>
        <w:gridCol w:w="4145"/>
        <w:gridCol w:w="3875"/>
      </w:tblGrid>
      <w:tr w:rsidR="00097487" w14:paraId="0A7097F6" w14:textId="77777777" w:rsidTr="00944514">
        <w:tc>
          <w:tcPr>
            <w:tcW w:w="5570" w:type="dxa"/>
            <w:gridSpan w:val="2"/>
          </w:tcPr>
          <w:p w14:paraId="56534741" w14:textId="77777777" w:rsidR="00097487" w:rsidRDefault="00097487" w:rsidP="00944514">
            <w:r w:rsidRPr="00EC6196">
              <w:rPr>
                <w:b/>
              </w:rPr>
              <w:t>Legato Services</w:t>
            </w:r>
          </w:p>
        </w:tc>
        <w:tc>
          <w:tcPr>
            <w:tcW w:w="3875" w:type="dxa"/>
          </w:tcPr>
          <w:p w14:paraId="53E16F1D" w14:textId="77777777" w:rsidR="00097487" w:rsidRDefault="00097487" w:rsidP="00944514">
            <w:pPr>
              <w:rPr>
                <w:b/>
              </w:rPr>
            </w:pPr>
          </w:p>
        </w:tc>
      </w:tr>
      <w:tr w:rsidR="00097487" w14:paraId="242834EE" w14:textId="77777777" w:rsidTr="00944514">
        <w:tc>
          <w:tcPr>
            <w:tcW w:w="1425" w:type="dxa"/>
          </w:tcPr>
          <w:p w14:paraId="1C82657A" w14:textId="77777777" w:rsidR="00097487" w:rsidRDefault="00097487" w:rsidP="00944514">
            <w:pPr>
              <w:rPr>
                <w:b/>
              </w:rPr>
            </w:pPr>
            <w:r>
              <w:t>AT Command server services</w:t>
            </w:r>
          </w:p>
        </w:tc>
        <w:tc>
          <w:tcPr>
            <w:tcW w:w="4145" w:type="dxa"/>
          </w:tcPr>
          <w:p w14:paraId="517BBA22" w14:textId="77777777" w:rsidR="00097487" w:rsidRDefault="00097487" w:rsidP="00944514">
            <w:r w:rsidRPr="00F64953">
              <w:t>le_atServer_Send</w:t>
            </w:r>
            <w:r>
              <w:t>Intermediate</w:t>
            </w:r>
            <w:r w:rsidRPr="00F64953">
              <w:t>Response</w:t>
            </w:r>
            <w:r w:rsidRPr="00F64953">
              <w:br/>
              <w:t>le_atServer_SendFinalResponse</w:t>
            </w:r>
            <w:r>
              <w:t xml:space="preserve"> </w:t>
            </w:r>
            <w:r>
              <w:br/>
              <w:t>le_atServer_GetCommandName</w:t>
            </w:r>
          </w:p>
          <w:p w14:paraId="12A088C4" w14:textId="77777777" w:rsidR="00097487" w:rsidRDefault="00097487" w:rsidP="00944514">
            <w:r w:rsidRPr="00D1708F">
              <w:t>le_atServer_GetDevice</w:t>
            </w:r>
          </w:p>
        </w:tc>
        <w:tc>
          <w:tcPr>
            <w:tcW w:w="3875" w:type="dxa"/>
          </w:tcPr>
          <w:p w14:paraId="33AB7596" w14:textId="77777777" w:rsidR="00097487" w:rsidRDefault="00097487" w:rsidP="00944514">
            <w:r w:rsidRPr="001659BB">
              <w:t>The AT commands Server handles AT </w:t>
            </w:r>
          </w:p>
          <w:p w14:paraId="53CABFAD" w14:textId="77777777" w:rsidR="00097487" w:rsidRDefault="00097487" w:rsidP="00944514">
            <w:r w:rsidRPr="001659BB">
              <w:t>commands subscriptions on a requested serial device</w:t>
            </w:r>
            <w:r>
              <w:t>.</w:t>
            </w:r>
          </w:p>
        </w:tc>
      </w:tr>
      <w:tr w:rsidR="00097487" w14:paraId="3E2258BC" w14:textId="77777777" w:rsidTr="00944514">
        <w:tc>
          <w:tcPr>
            <w:tcW w:w="1425" w:type="dxa"/>
          </w:tcPr>
          <w:p w14:paraId="35834336" w14:textId="77777777" w:rsidR="00097487" w:rsidRPr="008E2247" w:rsidRDefault="00097487" w:rsidP="00944514">
            <w:r w:rsidRPr="008E2247">
              <w:t>Linux service</w:t>
            </w:r>
          </w:p>
        </w:tc>
        <w:tc>
          <w:tcPr>
            <w:tcW w:w="4145" w:type="dxa"/>
          </w:tcPr>
          <w:p w14:paraId="07B643AA" w14:textId="77777777" w:rsidR="00097487" w:rsidRDefault="00097487" w:rsidP="00944514">
            <w:r>
              <w:t>read</w:t>
            </w:r>
          </w:p>
        </w:tc>
        <w:tc>
          <w:tcPr>
            <w:tcW w:w="3875" w:type="dxa"/>
          </w:tcPr>
          <w:p w14:paraId="764E8A73" w14:textId="77777777" w:rsidR="00097487" w:rsidRDefault="00097487" w:rsidP="00944514">
            <w:r>
              <w:t>To read file descriptor data</w:t>
            </w:r>
          </w:p>
        </w:tc>
      </w:tr>
      <w:tr w:rsidR="00097487" w14:paraId="7675D64A" w14:textId="77777777" w:rsidTr="00944514">
        <w:tc>
          <w:tcPr>
            <w:tcW w:w="1425" w:type="dxa"/>
          </w:tcPr>
          <w:p w14:paraId="46B300FC" w14:textId="77777777" w:rsidR="00097487" w:rsidRPr="008E2247" w:rsidRDefault="00097487" w:rsidP="00944514">
            <w:r>
              <w:t>Port Services</w:t>
            </w:r>
          </w:p>
        </w:tc>
        <w:tc>
          <w:tcPr>
            <w:tcW w:w="4145" w:type="dxa"/>
          </w:tcPr>
          <w:p w14:paraId="5C399179" w14:textId="77777777" w:rsidR="00097487" w:rsidRDefault="00097487" w:rsidP="00944514">
            <w:r>
              <w:t>le_port_SetDataMode</w:t>
            </w:r>
            <w:r w:rsidRPr="007E52C5">
              <w:br/>
            </w:r>
            <w:r w:rsidRPr="00D3667E">
              <w:t>le_port_SetCommandMode</w:t>
            </w:r>
          </w:p>
          <w:p w14:paraId="278EA534" w14:textId="77777777" w:rsidR="00097487" w:rsidRDefault="00097487" w:rsidP="00944514">
            <w:r w:rsidRPr="005D510C">
              <w:t>le_port_GetPortReference</w:t>
            </w:r>
          </w:p>
        </w:tc>
        <w:tc>
          <w:tcPr>
            <w:tcW w:w="3875" w:type="dxa"/>
          </w:tcPr>
          <w:p w14:paraId="266471FE" w14:textId="77777777" w:rsidR="00097487" w:rsidRDefault="00097487" w:rsidP="00944514">
            <w:r w:rsidRPr="00696630">
              <w:t>This service manages a list of serial links and link modes</w:t>
            </w:r>
          </w:p>
        </w:tc>
      </w:tr>
      <w:tr w:rsidR="00097487" w14:paraId="3F8D8977" w14:textId="77777777" w:rsidTr="00944514">
        <w:tc>
          <w:tcPr>
            <w:tcW w:w="1425" w:type="dxa"/>
          </w:tcPr>
          <w:p w14:paraId="21AADDDB" w14:textId="77777777" w:rsidR="00097487" w:rsidRPr="008E2247" w:rsidRDefault="00097487" w:rsidP="00944514">
            <w:r>
              <w:t>File descriptor monitor services</w:t>
            </w:r>
          </w:p>
        </w:tc>
        <w:tc>
          <w:tcPr>
            <w:tcW w:w="4145" w:type="dxa"/>
          </w:tcPr>
          <w:p w14:paraId="330DCF89" w14:textId="77777777" w:rsidR="00097487" w:rsidRDefault="00097487" w:rsidP="00944514">
            <w:r w:rsidRPr="007E52C5">
              <w:t>le_fdMonitor_Create</w:t>
            </w:r>
          </w:p>
          <w:p w14:paraId="33DF7E5B" w14:textId="77777777" w:rsidR="00097487" w:rsidRDefault="00097487" w:rsidP="00944514">
            <w:r w:rsidRPr="007E52C5">
              <w:t>le_fdMonitor_Delete</w:t>
            </w:r>
            <w:r w:rsidRPr="007E52C5">
              <w:br/>
            </w:r>
            <w:r>
              <w:t>le_fdMonitor_GetContextPtr</w:t>
            </w:r>
          </w:p>
          <w:p w14:paraId="1FFF3CC1" w14:textId="77777777" w:rsidR="00097487" w:rsidRDefault="00097487" w:rsidP="00944514">
            <w:r w:rsidRPr="002525FC">
              <w:t>le_fdMonitor_SetContextPtr</w:t>
            </w:r>
          </w:p>
        </w:tc>
        <w:tc>
          <w:tcPr>
            <w:tcW w:w="3875" w:type="dxa"/>
          </w:tcPr>
          <w:p w14:paraId="1DCA8DD5" w14:textId="77777777" w:rsidR="00097487" w:rsidRPr="00782EFB" w:rsidRDefault="00097487" w:rsidP="00944514">
            <w:pPr>
              <w:pBdr>
                <w:top w:val="single" w:sz="12" w:space="8" w:color="F3F3F3"/>
                <w:left w:val="single" w:sz="12" w:space="8" w:color="F3F3F3"/>
                <w:bottom w:val="single" w:sz="12" w:space="8" w:color="F3F3F3"/>
                <w:right w:val="single" w:sz="12" w:space="8" w:color="F3F3F3"/>
              </w:pBdr>
            </w:pPr>
            <w:r>
              <w:t>F</w:t>
            </w:r>
            <w:r w:rsidRPr="00782EFB">
              <w:t>ile descriptors (fds) are used for most process I/O.</w:t>
            </w:r>
          </w:p>
          <w:p w14:paraId="7EAFF66C" w14:textId="77777777" w:rsidR="00097487" w:rsidRDefault="00097487" w:rsidP="00944514">
            <w:pPr>
              <w:pBdr>
                <w:top w:val="single" w:sz="12" w:space="8" w:color="F3F3F3"/>
                <w:left w:val="single" w:sz="12" w:space="8" w:color="F3F3F3"/>
                <w:bottom w:val="single" w:sz="12" w:space="8" w:color="F3F3F3"/>
                <w:right w:val="single" w:sz="12" w:space="8" w:color="F3F3F3"/>
              </w:pBdr>
            </w:pPr>
            <w:r w:rsidRPr="00782EFB">
              <w:t>Many components need to be notified when one or more fds are</w:t>
            </w:r>
            <w:r>
              <w:t xml:space="preserve"> </w:t>
            </w:r>
            <w:r w:rsidRPr="00782EFB">
              <w:t>ready to read from or write to, or if there's an error or hang-up.</w:t>
            </w:r>
          </w:p>
        </w:tc>
      </w:tr>
      <w:tr w:rsidR="00097487" w14:paraId="344195D0" w14:textId="77777777" w:rsidTr="00944514">
        <w:tc>
          <w:tcPr>
            <w:tcW w:w="1425" w:type="dxa"/>
          </w:tcPr>
          <w:p w14:paraId="33DF7A5D" w14:textId="77777777" w:rsidR="00097487" w:rsidRDefault="00097487" w:rsidP="00944514">
            <w:r>
              <w:t>Dynamic memory allocation services</w:t>
            </w:r>
          </w:p>
        </w:tc>
        <w:tc>
          <w:tcPr>
            <w:tcW w:w="4145" w:type="dxa"/>
          </w:tcPr>
          <w:p w14:paraId="1F661D5A" w14:textId="77777777" w:rsidR="00097487" w:rsidRDefault="00097487" w:rsidP="00944514">
            <w:r w:rsidRPr="00AC58B6">
              <w:t>le_mem_ForceAlloc</w:t>
            </w:r>
          </w:p>
          <w:p w14:paraId="2B80B7D3" w14:textId="77777777" w:rsidR="00097487" w:rsidRDefault="00097487" w:rsidP="00944514">
            <w:r>
              <w:t>le_mem_Release</w:t>
            </w:r>
          </w:p>
          <w:p w14:paraId="0418E0FD" w14:textId="77777777" w:rsidR="00097487" w:rsidRPr="007E52C5" w:rsidRDefault="00097487" w:rsidP="00944514">
            <w:r>
              <w:t>le_mem_DeleteSubPool</w:t>
            </w:r>
          </w:p>
        </w:tc>
        <w:tc>
          <w:tcPr>
            <w:tcW w:w="3875" w:type="dxa"/>
          </w:tcPr>
          <w:p w14:paraId="497BFA63" w14:textId="77777777" w:rsidR="00097487" w:rsidRDefault="00097487" w:rsidP="00944514">
            <w:pPr>
              <w:pBdr>
                <w:top w:val="single" w:sz="12" w:space="8" w:color="F3F3F3"/>
                <w:left w:val="single" w:sz="12" w:space="8" w:color="F3F3F3"/>
                <w:bottom w:val="single" w:sz="12" w:space="8" w:color="F3F3F3"/>
                <w:right w:val="single" w:sz="12" w:space="8" w:color="F3F3F3"/>
              </w:pBdr>
            </w:pPr>
            <w:r>
              <w:t>These services has been used to create a pool, allocating objects from pool and releasing objects back to the pool</w:t>
            </w:r>
          </w:p>
        </w:tc>
      </w:tr>
      <w:tr w:rsidR="00097487" w14:paraId="4D119966" w14:textId="77777777" w:rsidTr="00944514">
        <w:tc>
          <w:tcPr>
            <w:tcW w:w="1425" w:type="dxa"/>
          </w:tcPr>
          <w:p w14:paraId="531D0AFA" w14:textId="77777777" w:rsidR="00097487" w:rsidRDefault="00097487" w:rsidP="00944514">
            <w:r>
              <w:t>File system services</w:t>
            </w:r>
          </w:p>
        </w:tc>
        <w:tc>
          <w:tcPr>
            <w:tcW w:w="4145" w:type="dxa"/>
          </w:tcPr>
          <w:p w14:paraId="1C3AFE6D" w14:textId="77777777" w:rsidR="00097487" w:rsidRDefault="00097487" w:rsidP="00944514">
            <w:r>
              <w:t>le_fs_Exists()</w:t>
            </w:r>
          </w:p>
          <w:p w14:paraId="1E3F5AC4" w14:textId="77777777" w:rsidR="00097487" w:rsidRDefault="00097487" w:rsidP="00944514">
            <w:r>
              <w:t>le_fs_Open()</w:t>
            </w:r>
          </w:p>
          <w:p w14:paraId="7F89C965" w14:textId="77777777" w:rsidR="00097487" w:rsidRDefault="00097487" w:rsidP="00944514">
            <w:r>
              <w:t>le_fs_Write()</w:t>
            </w:r>
          </w:p>
          <w:p w14:paraId="640030BC" w14:textId="77777777" w:rsidR="00097487" w:rsidRDefault="00097487" w:rsidP="00944514">
            <w:r>
              <w:t>le_fs_Read()</w:t>
            </w:r>
          </w:p>
          <w:p w14:paraId="765A7EAD" w14:textId="77777777" w:rsidR="00097487" w:rsidRDefault="00097487" w:rsidP="00944514">
            <w:r>
              <w:t>le_fs_close()</w:t>
            </w:r>
          </w:p>
          <w:p w14:paraId="08BA9FA6" w14:textId="77777777" w:rsidR="00097487" w:rsidRPr="00AC58B6" w:rsidRDefault="00097487" w:rsidP="00944514">
            <w:r>
              <w:t>le_fs_Delete()</w:t>
            </w:r>
          </w:p>
        </w:tc>
        <w:tc>
          <w:tcPr>
            <w:tcW w:w="3875" w:type="dxa"/>
          </w:tcPr>
          <w:p w14:paraId="7A8B4CE3" w14:textId="77777777" w:rsidR="00097487" w:rsidRDefault="00097487" w:rsidP="00944514">
            <w:pPr>
              <w:pBdr>
                <w:top w:val="single" w:sz="12" w:space="8" w:color="F3F3F3"/>
                <w:left w:val="single" w:sz="12" w:space="8" w:color="F3F3F3"/>
                <w:bottom w:val="single" w:sz="12" w:space="8" w:color="F3F3F3"/>
                <w:right w:val="single" w:sz="12" w:space="8" w:color="F3F3F3"/>
              </w:pBdr>
            </w:pPr>
            <w:r>
              <w:t xml:space="preserve">It is used for permanent storage of data. </w:t>
            </w:r>
          </w:p>
        </w:tc>
      </w:tr>
    </w:tbl>
    <w:p w14:paraId="3736BE7D" w14:textId="77777777" w:rsidR="00097487" w:rsidRDefault="00097487" w:rsidP="00097487">
      <w:pPr>
        <w:tabs>
          <w:tab w:val="left" w:pos="2625"/>
        </w:tabs>
      </w:pPr>
    </w:p>
    <w:p w14:paraId="4A36927B" w14:textId="77777777" w:rsidR="00097487" w:rsidRDefault="00097487" w:rsidP="00097487">
      <w:pPr>
        <w:tabs>
          <w:tab w:val="left" w:pos="2625"/>
        </w:tabs>
      </w:pPr>
    </w:p>
    <w:p w14:paraId="2A9E670E" w14:textId="77777777" w:rsidR="00097487" w:rsidRDefault="00097487" w:rsidP="00097487">
      <w:pPr>
        <w:tabs>
          <w:tab w:val="left" w:pos="2625"/>
        </w:tabs>
      </w:pPr>
    </w:p>
    <w:p w14:paraId="19E44CEB" w14:textId="77777777" w:rsidR="00097487" w:rsidRDefault="00097487" w:rsidP="00097487">
      <w:pPr>
        <w:tabs>
          <w:tab w:val="left" w:pos="2625"/>
        </w:tabs>
      </w:pPr>
    </w:p>
    <w:p w14:paraId="66679C20" w14:textId="77777777" w:rsidR="00097487" w:rsidRDefault="00097487" w:rsidP="00097487">
      <w:pPr>
        <w:tabs>
          <w:tab w:val="left" w:pos="2625"/>
        </w:tabs>
      </w:pPr>
    </w:p>
    <w:p w14:paraId="3E638ADD" w14:textId="77777777" w:rsidR="00034BFD" w:rsidRDefault="00034BFD" w:rsidP="00034BFD">
      <w:pPr>
        <w:tabs>
          <w:tab w:val="left" w:pos="2625"/>
        </w:tabs>
      </w:pPr>
    </w:p>
    <w:p w14:paraId="0BD32777" w14:textId="77777777" w:rsidR="00034BFD" w:rsidRDefault="00034BFD" w:rsidP="00034BFD">
      <w:pPr>
        <w:tabs>
          <w:tab w:val="left" w:pos="2625"/>
        </w:tabs>
      </w:pPr>
    </w:p>
    <w:p w14:paraId="3E9DB847" w14:textId="77777777" w:rsidR="00034BFD" w:rsidRDefault="00034BFD" w:rsidP="00034BFD">
      <w:pPr>
        <w:tabs>
          <w:tab w:val="left" w:pos="2625"/>
        </w:tabs>
      </w:pPr>
    </w:p>
    <w:p w14:paraId="43B35089" w14:textId="77777777" w:rsidR="00034BFD" w:rsidRDefault="00034BFD" w:rsidP="00034BFD">
      <w:pPr>
        <w:tabs>
          <w:tab w:val="left" w:pos="2625"/>
        </w:tabs>
      </w:pPr>
    </w:p>
    <w:p w14:paraId="51258251" w14:textId="4CB50C50" w:rsidR="00034BFD" w:rsidRDefault="00493502" w:rsidP="00034BFD">
      <w:pPr>
        <w:pStyle w:val="Heading2"/>
        <w:numPr>
          <w:ilvl w:val="1"/>
          <w:numId w:val="1"/>
        </w:numPr>
        <w:tabs>
          <w:tab w:val="clear" w:pos="576"/>
        </w:tabs>
        <w:ind w:left="510" w:hanging="510"/>
      </w:pPr>
      <w:bookmarkStart w:id="294" w:name="_Toc516684984"/>
      <w:r>
        <w:lastRenderedPageBreak/>
        <w:t>+</w:t>
      </w:r>
      <w:r w:rsidRPr="00671C8B">
        <w:t>K</w:t>
      </w:r>
      <w:r w:rsidRPr="00671C8B">
        <w:rPr>
          <w:rFonts w:hint="eastAsia"/>
        </w:rPr>
        <w:t>PRIVK</w:t>
      </w:r>
      <w:r w:rsidRPr="00671C8B">
        <w:t>DELETE</w:t>
      </w:r>
      <w:r w:rsidR="00955768">
        <w:t xml:space="preserve"> command: </w:t>
      </w:r>
      <w:r w:rsidR="00955768" w:rsidRPr="00671C8B">
        <w:t>Delete P</w:t>
      </w:r>
      <w:r w:rsidR="00955768" w:rsidRPr="00671C8B">
        <w:rPr>
          <w:rFonts w:hint="eastAsia"/>
        </w:rPr>
        <w:t xml:space="preserve">rivate </w:t>
      </w:r>
      <w:r w:rsidR="00955768" w:rsidRPr="00671C8B">
        <w:t>K</w:t>
      </w:r>
      <w:r w:rsidR="00955768" w:rsidRPr="00671C8B">
        <w:rPr>
          <w:rFonts w:hint="eastAsia"/>
        </w:rPr>
        <w:t>ey</w:t>
      </w:r>
      <w:r w:rsidR="00955768" w:rsidRPr="00671C8B">
        <w:t xml:space="preserve"> from the Index</w:t>
      </w:r>
      <w:bookmarkEnd w:id="294"/>
    </w:p>
    <w:p w14:paraId="27054282" w14:textId="77777777" w:rsidR="00034BFD" w:rsidRPr="00414CE0" w:rsidRDefault="00034BFD" w:rsidP="00034BFD">
      <w:pPr>
        <w:pStyle w:val="Heading3"/>
        <w:numPr>
          <w:ilvl w:val="2"/>
          <w:numId w:val="1"/>
        </w:numPr>
      </w:pPr>
      <w:bookmarkStart w:id="295" w:name="_Toc516684985"/>
      <w:r>
        <w:t>Syntax</w:t>
      </w:r>
      <w:bookmarkEnd w:id="295"/>
    </w:p>
    <w:p w14:paraId="0FD529FB" w14:textId="77777777" w:rsidR="00034BFD" w:rsidRPr="008C5FB3" w:rsidRDefault="00034BFD" w:rsidP="00034BFD">
      <w:pPr>
        <w:rPr>
          <w:b/>
        </w:rPr>
      </w:pPr>
      <w:r w:rsidRPr="008C5FB3">
        <w:rPr>
          <w:b/>
        </w:rPr>
        <w:t>Test Command</w:t>
      </w:r>
    </w:p>
    <w:p w14:paraId="7FB830DC" w14:textId="3708F81B" w:rsidR="00034BFD" w:rsidRPr="00E02895" w:rsidRDefault="00034BFD" w:rsidP="00034BFD">
      <w:r w:rsidRPr="00E02895">
        <w:t>AT+</w:t>
      </w:r>
      <w:r w:rsidR="0065490D">
        <w:t>KPRIV</w:t>
      </w:r>
      <w:r w:rsidR="00956983">
        <w:t>K</w:t>
      </w:r>
      <w:r>
        <w:t>DELETE</w:t>
      </w:r>
      <w:r w:rsidRPr="00E02895">
        <w:t>=?</w:t>
      </w:r>
    </w:p>
    <w:p w14:paraId="58376E58" w14:textId="77777777" w:rsidR="00034BFD" w:rsidRDefault="00034BFD" w:rsidP="00034BFD"/>
    <w:p w14:paraId="6190FAB6" w14:textId="77777777" w:rsidR="00034BFD" w:rsidRDefault="00034BFD" w:rsidP="00034BFD">
      <w:r w:rsidRPr="00E02895">
        <w:t>Response</w:t>
      </w:r>
      <w:r>
        <w:t>:</w:t>
      </w:r>
    </w:p>
    <w:p w14:paraId="11EF02AB" w14:textId="2F69835D" w:rsidR="00034BFD" w:rsidRDefault="0065490D" w:rsidP="00034BFD">
      <w:r>
        <w:t>+KPRIV</w:t>
      </w:r>
      <w:r w:rsidR="00956983">
        <w:t>K</w:t>
      </w:r>
      <w:r w:rsidR="00034BFD">
        <w:t>DELETE: (list of possible&lt;index&gt;s)</w:t>
      </w:r>
    </w:p>
    <w:p w14:paraId="194618D7" w14:textId="77777777" w:rsidR="00034BFD" w:rsidRDefault="00034BFD" w:rsidP="00034BFD">
      <w:r w:rsidRPr="00E02895">
        <w:t>OK</w:t>
      </w:r>
    </w:p>
    <w:p w14:paraId="3133A4DB" w14:textId="77777777" w:rsidR="00034BFD" w:rsidRDefault="00034BFD" w:rsidP="00034BFD">
      <w:pPr>
        <w:rPr>
          <w:b/>
        </w:rPr>
      </w:pPr>
    </w:p>
    <w:p w14:paraId="25483A9B" w14:textId="77777777" w:rsidR="00034BFD" w:rsidRPr="008C5FB3" w:rsidRDefault="00034BFD" w:rsidP="00034BFD">
      <w:pPr>
        <w:rPr>
          <w:b/>
        </w:rPr>
      </w:pPr>
      <w:r>
        <w:rPr>
          <w:b/>
        </w:rPr>
        <w:t>Read</w:t>
      </w:r>
      <w:r w:rsidRPr="008C5FB3">
        <w:rPr>
          <w:b/>
        </w:rPr>
        <w:t xml:space="preserve"> Command</w:t>
      </w:r>
    </w:p>
    <w:p w14:paraId="5EFD0600" w14:textId="7FC36ECD" w:rsidR="00034BFD" w:rsidRPr="00E02895" w:rsidRDefault="00034BFD" w:rsidP="00034BFD">
      <w:r w:rsidRPr="00E02895">
        <w:t>AT+</w:t>
      </w:r>
      <w:r w:rsidRPr="00866CCE">
        <w:t xml:space="preserve"> </w:t>
      </w:r>
      <w:r w:rsidR="0065490D">
        <w:t>KPRIV</w:t>
      </w:r>
      <w:r w:rsidR="00692716">
        <w:t>K</w:t>
      </w:r>
      <w:r>
        <w:t>DELETE</w:t>
      </w:r>
      <w:r w:rsidRPr="00E02895">
        <w:t>?</w:t>
      </w:r>
    </w:p>
    <w:p w14:paraId="2BDC28F5" w14:textId="77777777" w:rsidR="00034BFD" w:rsidRDefault="00034BFD" w:rsidP="00034BFD"/>
    <w:p w14:paraId="381C1B9E" w14:textId="77777777" w:rsidR="00034BFD" w:rsidRDefault="00034BFD" w:rsidP="00034BFD">
      <w:r w:rsidRPr="00E02895">
        <w:t>Response</w:t>
      </w:r>
      <w:r>
        <w:t>:</w:t>
      </w:r>
    </w:p>
    <w:p w14:paraId="295C435B" w14:textId="77777777" w:rsidR="00034BFD" w:rsidRDefault="00034BFD" w:rsidP="00034BFD">
      <w:r>
        <w:t>OK</w:t>
      </w:r>
    </w:p>
    <w:p w14:paraId="5390D46C" w14:textId="77777777" w:rsidR="00034BFD" w:rsidRDefault="00034BFD" w:rsidP="00034BFD"/>
    <w:p w14:paraId="76320F51" w14:textId="77777777" w:rsidR="00034BFD" w:rsidRDefault="00034BFD" w:rsidP="00034BFD">
      <w:r>
        <w:t>or</w:t>
      </w:r>
    </w:p>
    <w:p w14:paraId="79829FB1" w14:textId="77777777" w:rsidR="00034BFD" w:rsidRDefault="00034BFD" w:rsidP="00034BFD">
      <w:r>
        <w:t>+CME ERROR: &lt;err&gt;</w:t>
      </w:r>
    </w:p>
    <w:p w14:paraId="23354084" w14:textId="77777777" w:rsidR="00034BFD" w:rsidRDefault="00034BFD" w:rsidP="00034BFD"/>
    <w:p w14:paraId="4CF8BB21" w14:textId="77777777" w:rsidR="00034BFD" w:rsidRPr="008C5FB3" w:rsidRDefault="00034BFD" w:rsidP="00034BFD">
      <w:pPr>
        <w:rPr>
          <w:b/>
        </w:rPr>
      </w:pPr>
      <w:r w:rsidRPr="008C5FB3">
        <w:rPr>
          <w:b/>
        </w:rPr>
        <w:t>Write Command</w:t>
      </w:r>
    </w:p>
    <w:p w14:paraId="7D2FBD26" w14:textId="362C1159" w:rsidR="00034BFD" w:rsidRDefault="00265E51" w:rsidP="00034BFD">
      <w:r>
        <w:t>AT+KPRIV</w:t>
      </w:r>
      <w:r w:rsidR="00F51CBA">
        <w:t>K</w:t>
      </w:r>
      <w:r w:rsidR="00075BFB">
        <w:t>DELETE = &lt;index&gt;</w:t>
      </w:r>
    </w:p>
    <w:p w14:paraId="2B7844AE" w14:textId="77777777" w:rsidR="00034BFD" w:rsidRDefault="00034BFD" w:rsidP="00034BFD"/>
    <w:p w14:paraId="3FEF9403" w14:textId="77777777" w:rsidR="00034BFD" w:rsidRDefault="00034BFD" w:rsidP="00034BFD">
      <w:r>
        <w:t>OK</w:t>
      </w:r>
    </w:p>
    <w:p w14:paraId="650E17E5" w14:textId="77777777" w:rsidR="00034BFD" w:rsidRDefault="00034BFD" w:rsidP="00034BFD"/>
    <w:p w14:paraId="68B7A01A" w14:textId="77777777" w:rsidR="00034BFD" w:rsidRDefault="00034BFD" w:rsidP="00034BFD">
      <w:r>
        <w:t>or</w:t>
      </w:r>
    </w:p>
    <w:p w14:paraId="67860592" w14:textId="77777777" w:rsidR="00034BFD" w:rsidRDefault="00034BFD" w:rsidP="00034BFD">
      <w:r>
        <w:t>+CME ERROR: &lt;err&gt;</w:t>
      </w:r>
    </w:p>
    <w:p w14:paraId="1B90A31C" w14:textId="77777777" w:rsidR="00034BFD" w:rsidRPr="006035D0" w:rsidRDefault="00034BFD" w:rsidP="00034BFD">
      <w:pPr>
        <w:pStyle w:val="Heading3"/>
        <w:numPr>
          <w:ilvl w:val="2"/>
          <w:numId w:val="1"/>
        </w:numPr>
      </w:pPr>
      <w:bookmarkStart w:id="296" w:name="_Toc516684986"/>
      <w:r w:rsidRPr="00A718DC">
        <w:t>Defined values</w:t>
      </w:r>
      <w:bookmarkEnd w:id="296"/>
    </w:p>
    <w:tbl>
      <w:tblPr>
        <w:tblStyle w:val="TableGrid"/>
        <w:tblW w:w="5000" w:type="pct"/>
        <w:tblLook w:val="01E0" w:firstRow="1" w:lastRow="1" w:firstColumn="1" w:lastColumn="1" w:noHBand="0" w:noVBand="0"/>
      </w:tblPr>
      <w:tblGrid>
        <w:gridCol w:w="1615"/>
        <w:gridCol w:w="2054"/>
        <w:gridCol w:w="4961"/>
      </w:tblGrid>
      <w:tr w:rsidR="00034BFD" w:rsidRPr="00994B87" w14:paraId="7CBAB7A3" w14:textId="77777777" w:rsidTr="00944514">
        <w:tc>
          <w:tcPr>
            <w:tcW w:w="5000" w:type="pct"/>
            <w:gridSpan w:val="3"/>
            <w:shd w:val="clear" w:color="auto" w:fill="A6A6A6" w:themeFill="background1" w:themeFillShade="A6"/>
          </w:tcPr>
          <w:p w14:paraId="16CE2052" w14:textId="77777777" w:rsidR="00034BFD" w:rsidRPr="00994B87" w:rsidRDefault="00034BFD" w:rsidP="00944514">
            <w:pPr>
              <w:pStyle w:val="TableColumnHead"/>
              <w:spacing w:before="144" w:after="144"/>
              <w:rPr>
                <w:b w:val="0"/>
              </w:rPr>
            </w:pPr>
            <w:r w:rsidRPr="00994B87">
              <w:t>AT Command Syntax</w:t>
            </w:r>
          </w:p>
        </w:tc>
      </w:tr>
      <w:tr w:rsidR="00034BFD" w:rsidRPr="00C4621F" w14:paraId="5502D4ED" w14:textId="77777777" w:rsidTr="00944514">
        <w:tc>
          <w:tcPr>
            <w:tcW w:w="5000" w:type="pct"/>
            <w:gridSpan w:val="3"/>
          </w:tcPr>
          <w:p w14:paraId="2223DDDB" w14:textId="3A7C3227" w:rsidR="00034BFD" w:rsidRPr="00E35EF2" w:rsidRDefault="00034BFD" w:rsidP="00944514">
            <w:pPr>
              <w:rPr>
                <w:b/>
              </w:rPr>
            </w:pPr>
            <w:r w:rsidRPr="00E35EF2">
              <w:rPr>
                <w:b/>
              </w:rPr>
              <w:t xml:space="preserve">AT+ </w:t>
            </w:r>
            <w:r w:rsidR="00BF54B4">
              <w:rPr>
                <w:b/>
              </w:rPr>
              <w:t>KPRIV</w:t>
            </w:r>
            <w:r w:rsidR="00692716">
              <w:rPr>
                <w:b/>
              </w:rPr>
              <w:t>K</w:t>
            </w:r>
            <w:r w:rsidR="00535745">
              <w:rPr>
                <w:b/>
              </w:rPr>
              <w:t>DELETE =&lt;index&gt;</w:t>
            </w:r>
          </w:p>
        </w:tc>
      </w:tr>
      <w:tr w:rsidR="00034BFD" w:rsidRPr="00E51118" w14:paraId="27F188FF" w14:textId="77777777" w:rsidTr="00944514">
        <w:tc>
          <w:tcPr>
            <w:tcW w:w="936" w:type="pct"/>
            <w:shd w:val="clear" w:color="auto" w:fill="A6A6A6" w:themeFill="background1" w:themeFillShade="A6"/>
          </w:tcPr>
          <w:p w14:paraId="68AF750B" w14:textId="77777777" w:rsidR="00034BFD" w:rsidRPr="00E51118" w:rsidRDefault="00034BFD" w:rsidP="00944514">
            <w:pPr>
              <w:pStyle w:val="TableColumnHead"/>
            </w:pPr>
            <w:r w:rsidRPr="00E51118">
              <w:t>Parameters</w:t>
            </w:r>
          </w:p>
        </w:tc>
        <w:tc>
          <w:tcPr>
            <w:tcW w:w="1190" w:type="pct"/>
            <w:shd w:val="clear" w:color="auto" w:fill="A6A6A6" w:themeFill="background1" w:themeFillShade="A6"/>
          </w:tcPr>
          <w:p w14:paraId="2E2A04E2" w14:textId="77777777" w:rsidR="00034BFD" w:rsidRPr="00E51118" w:rsidRDefault="00034BFD" w:rsidP="00944514">
            <w:pPr>
              <w:pStyle w:val="TableColumnHead"/>
            </w:pPr>
            <w:r w:rsidRPr="00E51118">
              <w:t>Values</w:t>
            </w:r>
          </w:p>
        </w:tc>
        <w:tc>
          <w:tcPr>
            <w:tcW w:w="2874" w:type="pct"/>
            <w:shd w:val="clear" w:color="auto" w:fill="A6A6A6" w:themeFill="background1" w:themeFillShade="A6"/>
          </w:tcPr>
          <w:p w14:paraId="1D0A1C6F" w14:textId="77777777" w:rsidR="00034BFD" w:rsidRPr="00E51118" w:rsidRDefault="00034BFD" w:rsidP="00944514">
            <w:pPr>
              <w:pStyle w:val="TableColumnHead"/>
            </w:pPr>
            <w:r w:rsidRPr="00E51118">
              <w:t>Description</w:t>
            </w:r>
          </w:p>
        </w:tc>
      </w:tr>
      <w:tr w:rsidR="00034BFD" w:rsidRPr="00E51118" w14:paraId="73E5613B" w14:textId="77777777" w:rsidTr="00944514">
        <w:tc>
          <w:tcPr>
            <w:tcW w:w="936" w:type="pct"/>
            <w:vAlign w:val="center"/>
          </w:tcPr>
          <w:p w14:paraId="4274A44C" w14:textId="77777777" w:rsidR="00034BFD" w:rsidRDefault="00034BFD" w:rsidP="00944514">
            <w:pPr>
              <w:autoSpaceDE w:val="0"/>
              <w:autoSpaceDN w:val="0"/>
              <w:adjustRightInd w:val="0"/>
            </w:pPr>
            <w:r>
              <w:rPr>
                <w:rFonts w:asciiTheme="minorHAnsi" w:hAnsiTheme="minorHAnsi"/>
              </w:rPr>
              <w:t>&lt;index&gt;</w:t>
            </w:r>
          </w:p>
        </w:tc>
        <w:tc>
          <w:tcPr>
            <w:tcW w:w="1190" w:type="pct"/>
            <w:vAlign w:val="center"/>
          </w:tcPr>
          <w:p w14:paraId="0FCFC636" w14:textId="77777777" w:rsidR="00034BFD" w:rsidRDefault="00034BFD" w:rsidP="00944514">
            <w:pPr>
              <w:autoSpaceDE w:val="0"/>
              <w:autoSpaceDN w:val="0"/>
              <w:adjustRightInd w:val="0"/>
              <w:jc w:val="center"/>
              <w:rPr>
                <w:rFonts w:asciiTheme="minorHAnsi" w:hAnsiTheme="minorHAnsi"/>
                <w:szCs w:val="24"/>
              </w:rPr>
            </w:pPr>
            <w:r>
              <w:rPr>
                <w:rFonts w:asciiTheme="minorHAnsi" w:eastAsiaTheme="minorEastAsia" w:hAnsiTheme="minorHAnsi"/>
                <w:lang w:eastAsia="zh-CN"/>
              </w:rPr>
              <w:t>0-2</w:t>
            </w:r>
          </w:p>
        </w:tc>
        <w:tc>
          <w:tcPr>
            <w:tcW w:w="2874" w:type="pct"/>
          </w:tcPr>
          <w:p w14:paraId="17F02C6F" w14:textId="286A4274" w:rsidR="00034BFD" w:rsidRPr="00535745" w:rsidRDefault="00535745" w:rsidP="00535745">
            <w:pPr>
              <w:autoSpaceDE w:val="0"/>
              <w:autoSpaceDN w:val="0"/>
              <w:adjustRightInd w:val="0"/>
              <w:rPr>
                <w:rFonts w:asciiTheme="minorHAnsi" w:eastAsiaTheme="minorEastAsia" w:hAnsiTheme="minorHAnsi" w:cs="Arial"/>
                <w:szCs w:val="24"/>
                <w:lang w:val="en-US" w:eastAsia="zh-CN"/>
              </w:rPr>
            </w:pPr>
            <w:r>
              <w:rPr>
                <w:lang w:eastAsia="zh-CN"/>
              </w:rPr>
              <w:t>S</w:t>
            </w:r>
            <w:r w:rsidRPr="00671C8B">
              <w:rPr>
                <w:lang w:eastAsia="zh-CN"/>
              </w:rPr>
              <w:t xml:space="preserve">tored </w:t>
            </w:r>
            <w:r w:rsidRPr="00671C8B">
              <w:rPr>
                <w:rFonts w:hint="eastAsia"/>
                <w:lang w:eastAsia="zh-CN"/>
              </w:rPr>
              <w:t>private key</w:t>
            </w:r>
            <w:r>
              <w:rPr>
                <w:lang w:eastAsia="zh-CN"/>
              </w:rPr>
              <w:t xml:space="preserve"> index</w:t>
            </w:r>
            <w:r w:rsidRPr="00671C8B">
              <w:rPr>
                <w:lang w:eastAsia="zh-CN"/>
              </w:rPr>
              <w:t xml:space="preserve">. </w:t>
            </w:r>
            <w:r w:rsidRPr="00671C8B">
              <w:t>Value range: 0 – 2</w:t>
            </w:r>
          </w:p>
        </w:tc>
      </w:tr>
    </w:tbl>
    <w:p w14:paraId="41D01C81" w14:textId="77777777" w:rsidR="00034BFD" w:rsidRDefault="00034BFD" w:rsidP="00034BFD"/>
    <w:p w14:paraId="67E2554E" w14:textId="77777777" w:rsidR="00034BFD" w:rsidRDefault="00034BFD" w:rsidP="00034BFD"/>
    <w:p w14:paraId="70EF865F" w14:textId="77777777" w:rsidR="00034BFD" w:rsidRPr="00A60978" w:rsidRDefault="00034BFD" w:rsidP="00034BFD">
      <w:pPr>
        <w:pStyle w:val="Heading3"/>
        <w:numPr>
          <w:ilvl w:val="2"/>
          <w:numId w:val="1"/>
        </w:numPr>
      </w:pPr>
      <w:bookmarkStart w:id="297" w:name="_Toc516684987"/>
      <w:r>
        <w:t>Examples</w:t>
      </w:r>
      <w:bookmarkEnd w:id="297"/>
    </w:p>
    <w:p w14:paraId="3002E013" w14:textId="77777777" w:rsidR="00034BFD" w:rsidRDefault="00034BFD" w:rsidP="00034BFD">
      <w:pPr>
        <w:rPr>
          <w:b/>
        </w:rPr>
      </w:pPr>
      <w:r w:rsidRPr="00C928C2">
        <w:rPr>
          <w:b/>
        </w:rPr>
        <w:t>Test Command</w:t>
      </w:r>
    </w:p>
    <w:p w14:paraId="795B1297" w14:textId="5103B1B5" w:rsidR="00034BFD" w:rsidRPr="00DF1685" w:rsidRDefault="00034BFD" w:rsidP="00034BFD">
      <w:r w:rsidRPr="00DF1685">
        <w:t xml:space="preserve">AT+ </w:t>
      </w:r>
      <w:r w:rsidR="00944514">
        <w:t>KPRIV</w:t>
      </w:r>
      <w:r w:rsidR="009C694F">
        <w:t>K</w:t>
      </w:r>
      <w:r>
        <w:t>DELETE</w:t>
      </w:r>
      <w:r w:rsidRPr="00DF1685">
        <w:t xml:space="preserve"> =?</w:t>
      </w:r>
    </w:p>
    <w:p w14:paraId="35E514F4" w14:textId="3BBA0566" w:rsidR="00034BFD" w:rsidRDefault="00944514" w:rsidP="00034BFD">
      <w:pPr>
        <w:rPr>
          <w:rFonts w:asciiTheme="minorHAnsi" w:hAnsiTheme="minorHAnsi" w:cs="Arial"/>
          <w:szCs w:val="24"/>
        </w:rPr>
      </w:pPr>
      <w:r>
        <w:rPr>
          <w:rFonts w:asciiTheme="minorHAnsi" w:hAnsiTheme="minorHAnsi" w:cs="Arial"/>
          <w:szCs w:val="24"/>
        </w:rPr>
        <w:t>+KPRIV</w:t>
      </w:r>
      <w:r w:rsidR="009C694F">
        <w:rPr>
          <w:rFonts w:asciiTheme="minorHAnsi" w:hAnsiTheme="minorHAnsi" w:cs="Arial"/>
          <w:szCs w:val="24"/>
        </w:rPr>
        <w:t>K</w:t>
      </w:r>
      <w:r w:rsidR="001662C9">
        <w:rPr>
          <w:rFonts w:asciiTheme="minorHAnsi" w:hAnsiTheme="minorHAnsi" w:cs="Arial"/>
          <w:szCs w:val="24"/>
        </w:rPr>
        <w:t xml:space="preserve">DELETE: </w:t>
      </w:r>
      <w:r w:rsidR="00034BFD">
        <w:rPr>
          <w:rFonts w:asciiTheme="minorHAnsi" w:hAnsiTheme="minorHAnsi" w:cs="Arial"/>
          <w:szCs w:val="24"/>
        </w:rPr>
        <w:t>(0-2)</w:t>
      </w:r>
      <w:r w:rsidR="00034BFD" w:rsidRPr="00DF1685">
        <w:rPr>
          <w:rFonts w:asciiTheme="minorHAnsi" w:hAnsiTheme="minorHAnsi" w:cs="Arial"/>
          <w:szCs w:val="24"/>
        </w:rPr>
        <w:br/>
        <w:t>OK</w:t>
      </w:r>
    </w:p>
    <w:p w14:paraId="3061B646" w14:textId="77777777" w:rsidR="00034BFD" w:rsidRPr="00DF1685" w:rsidRDefault="00034BFD" w:rsidP="00034BFD">
      <w:pPr>
        <w:rPr>
          <w:rFonts w:asciiTheme="minorHAnsi" w:hAnsiTheme="minorHAnsi"/>
          <w:szCs w:val="24"/>
        </w:rPr>
      </w:pPr>
    </w:p>
    <w:p w14:paraId="2F9A68E8" w14:textId="77777777" w:rsidR="00034BFD" w:rsidRPr="00DF1685" w:rsidRDefault="00034BFD" w:rsidP="00034BFD">
      <w:pPr>
        <w:rPr>
          <w:b/>
        </w:rPr>
      </w:pPr>
      <w:r w:rsidRPr="00DF1685">
        <w:rPr>
          <w:b/>
        </w:rPr>
        <w:t>Read Command</w:t>
      </w:r>
    </w:p>
    <w:p w14:paraId="51B75F14" w14:textId="04728318" w:rsidR="00034BFD" w:rsidRPr="00DF1685" w:rsidRDefault="00034BFD" w:rsidP="00034BFD">
      <w:r w:rsidRPr="00DF1685">
        <w:t xml:space="preserve">AT+ </w:t>
      </w:r>
      <w:r w:rsidR="00944514">
        <w:t>KPRIV</w:t>
      </w:r>
      <w:r w:rsidR="009C694F">
        <w:t>K</w:t>
      </w:r>
      <w:r>
        <w:t>DELETE</w:t>
      </w:r>
      <w:r w:rsidRPr="00DF1685">
        <w:t>?</w:t>
      </w:r>
    </w:p>
    <w:p w14:paraId="02C75118" w14:textId="2D224318" w:rsidR="00034BFD" w:rsidRDefault="00034BFD" w:rsidP="00034BFD">
      <w:r w:rsidRPr="00DF1685">
        <w:rPr>
          <w:rFonts w:asciiTheme="minorHAnsi" w:hAnsiTheme="minorHAnsi" w:cs="Arial"/>
          <w:szCs w:val="24"/>
        </w:rPr>
        <w:t>+</w:t>
      </w:r>
      <w:r w:rsidRPr="00EF6BC0">
        <w:t xml:space="preserve"> </w:t>
      </w:r>
      <w:r w:rsidR="00944514">
        <w:t>KPRIV</w:t>
      </w:r>
      <w:r w:rsidR="009C694F">
        <w:t>K</w:t>
      </w:r>
      <w:r>
        <w:t>DELETE:</w:t>
      </w:r>
    </w:p>
    <w:p w14:paraId="337EBC7E" w14:textId="77777777" w:rsidR="00034BFD" w:rsidRPr="00EF6BC0" w:rsidRDefault="00034BFD" w:rsidP="00034BFD">
      <w:pPr>
        <w:rPr>
          <w:rFonts w:asciiTheme="minorHAnsi" w:hAnsiTheme="minorHAnsi" w:cs="Arial"/>
          <w:szCs w:val="24"/>
        </w:rPr>
      </w:pPr>
      <w:r w:rsidRPr="00DF1685">
        <w:rPr>
          <w:rFonts w:asciiTheme="minorHAnsi" w:hAnsiTheme="minorHAnsi" w:cs="Arial"/>
          <w:szCs w:val="24"/>
        </w:rPr>
        <w:t>OK</w:t>
      </w:r>
      <w:r w:rsidRPr="00DF1685">
        <w:rPr>
          <w:rFonts w:asciiTheme="minorHAnsi" w:hAnsiTheme="minorHAnsi"/>
          <w:b/>
          <w:szCs w:val="24"/>
        </w:rPr>
        <w:t xml:space="preserve"> </w:t>
      </w:r>
    </w:p>
    <w:p w14:paraId="2011FF26" w14:textId="77777777" w:rsidR="00034BFD" w:rsidRPr="00DF1685" w:rsidRDefault="00034BFD" w:rsidP="00034BFD">
      <w:pPr>
        <w:rPr>
          <w:rFonts w:asciiTheme="minorHAnsi" w:hAnsiTheme="minorHAnsi"/>
          <w:b/>
          <w:szCs w:val="24"/>
        </w:rPr>
      </w:pPr>
    </w:p>
    <w:p w14:paraId="6D762952" w14:textId="77777777" w:rsidR="00034BFD" w:rsidRPr="00DF1685" w:rsidRDefault="00034BFD" w:rsidP="00034BFD">
      <w:pPr>
        <w:rPr>
          <w:b/>
        </w:rPr>
      </w:pPr>
      <w:r w:rsidRPr="00DF1685">
        <w:rPr>
          <w:b/>
        </w:rPr>
        <w:t>Write Command</w:t>
      </w:r>
      <w:r w:rsidRPr="00DF1685">
        <w:rPr>
          <w:u w:val="single"/>
        </w:rPr>
        <w:t xml:space="preserve"> </w:t>
      </w:r>
    </w:p>
    <w:p w14:paraId="691C2ACB" w14:textId="70109EEE" w:rsidR="00034BFD" w:rsidRPr="00DF1685" w:rsidRDefault="00034BFD" w:rsidP="00034BFD">
      <w:r w:rsidRPr="00DF1685">
        <w:t xml:space="preserve">AT+ </w:t>
      </w:r>
      <w:r w:rsidR="00910663">
        <w:t>KPRIV</w:t>
      </w:r>
      <w:r w:rsidR="009C694F">
        <w:t>K</w:t>
      </w:r>
      <w:r>
        <w:t>DELETE</w:t>
      </w:r>
      <w:r w:rsidRPr="00DF1685">
        <w:t xml:space="preserve"> =</w:t>
      </w:r>
      <w:r>
        <w:t>0</w:t>
      </w:r>
    </w:p>
    <w:p w14:paraId="78A29F42" w14:textId="77777777" w:rsidR="00034BFD" w:rsidRDefault="00034BFD" w:rsidP="00034BFD">
      <w:r w:rsidRPr="00DF1685">
        <w:t>OK</w:t>
      </w:r>
    </w:p>
    <w:p w14:paraId="11C4AE4D" w14:textId="77777777" w:rsidR="00034BFD" w:rsidRDefault="00034BFD" w:rsidP="00034BFD"/>
    <w:p w14:paraId="415F753F" w14:textId="77777777" w:rsidR="00034BFD" w:rsidRDefault="00034BFD" w:rsidP="00034BFD"/>
    <w:p w14:paraId="0621D159" w14:textId="77777777" w:rsidR="00034BFD" w:rsidRDefault="00034BFD" w:rsidP="00034BFD"/>
    <w:p w14:paraId="5A69068B" w14:textId="77777777" w:rsidR="00034BFD" w:rsidRDefault="00034BFD" w:rsidP="00034BFD"/>
    <w:p w14:paraId="0A2CD9B7" w14:textId="77777777" w:rsidR="00034BFD" w:rsidRDefault="00034BFD" w:rsidP="00034BFD"/>
    <w:p w14:paraId="75A90570" w14:textId="77777777" w:rsidR="00034BFD" w:rsidRDefault="00034BFD" w:rsidP="00034BFD"/>
    <w:p w14:paraId="70429039" w14:textId="77777777" w:rsidR="00034BFD" w:rsidRDefault="00034BFD" w:rsidP="00034BFD"/>
    <w:p w14:paraId="44A3C255" w14:textId="77777777" w:rsidR="00034BFD" w:rsidRDefault="00034BFD" w:rsidP="00034BFD"/>
    <w:p w14:paraId="596318CF" w14:textId="77777777" w:rsidR="00034BFD" w:rsidRDefault="00034BFD" w:rsidP="00034BFD"/>
    <w:p w14:paraId="49BBA68C" w14:textId="77777777" w:rsidR="00034BFD" w:rsidRDefault="00034BFD" w:rsidP="00034BFD"/>
    <w:p w14:paraId="3EF13189" w14:textId="77777777" w:rsidR="00034BFD" w:rsidRDefault="00034BFD" w:rsidP="00034BFD"/>
    <w:p w14:paraId="46062518" w14:textId="77777777" w:rsidR="00034BFD" w:rsidRDefault="00034BFD" w:rsidP="00034BFD"/>
    <w:p w14:paraId="74C9D8C4" w14:textId="77777777" w:rsidR="00034BFD" w:rsidRDefault="00034BFD" w:rsidP="00034BFD"/>
    <w:p w14:paraId="7E8DC93E" w14:textId="77777777" w:rsidR="00034BFD" w:rsidRDefault="00034BFD" w:rsidP="00034BFD"/>
    <w:p w14:paraId="206E3B0C" w14:textId="77777777" w:rsidR="00034BFD" w:rsidRDefault="00034BFD" w:rsidP="00034BFD"/>
    <w:p w14:paraId="3FDC0803" w14:textId="77777777" w:rsidR="00034BFD" w:rsidRDefault="00034BFD" w:rsidP="00034BFD"/>
    <w:p w14:paraId="772C2DF5" w14:textId="77777777" w:rsidR="00034BFD" w:rsidRDefault="00034BFD" w:rsidP="00034BFD"/>
    <w:p w14:paraId="74EC0C28" w14:textId="77777777" w:rsidR="00034BFD" w:rsidRDefault="00034BFD" w:rsidP="00034BFD"/>
    <w:p w14:paraId="1E9B59FD" w14:textId="77777777" w:rsidR="00034BFD" w:rsidRDefault="00034BFD" w:rsidP="00034BFD"/>
    <w:p w14:paraId="48D7F156" w14:textId="77777777" w:rsidR="00034BFD" w:rsidRDefault="00034BFD" w:rsidP="00034BFD"/>
    <w:p w14:paraId="1F525373" w14:textId="77777777" w:rsidR="00034BFD" w:rsidRDefault="00034BFD" w:rsidP="00034BFD"/>
    <w:p w14:paraId="34582923" w14:textId="2859134C" w:rsidR="00034BFD" w:rsidRDefault="00034BFD" w:rsidP="00034BFD"/>
    <w:p w14:paraId="7C4610F7" w14:textId="2D236AB4" w:rsidR="00692716" w:rsidRDefault="00692716" w:rsidP="00034BFD"/>
    <w:p w14:paraId="42C138AF" w14:textId="10911812" w:rsidR="00692716" w:rsidRDefault="00692716" w:rsidP="00034BFD"/>
    <w:p w14:paraId="29551912" w14:textId="699A30D2" w:rsidR="00692716" w:rsidRDefault="00692716" w:rsidP="00034BFD"/>
    <w:p w14:paraId="5B4FDF6C" w14:textId="77777777" w:rsidR="00692716" w:rsidRDefault="00692716" w:rsidP="00034BFD"/>
    <w:p w14:paraId="352EECB2" w14:textId="77777777" w:rsidR="00034BFD" w:rsidRDefault="00034BFD" w:rsidP="00034BFD"/>
    <w:p w14:paraId="643B3F5B" w14:textId="77777777" w:rsidR="00034BFD" w:rsidRDefault="00034BFD" w:rsidP="00034BFD"/>
    <w:p w14:paraId="4FFA65F7" w14:textId="77777777" w:rsidR="00034BFD" w:rsidRDefault="00034BFD" w:rsidP="00034BFD"/>
    <w:p w14:paraId="5426A1C0" w14:textId="77777777" w:rsidR="00034BFD" w:rsidRDefault="00034BFD" w:rsidP="00034BFD"/>
    <w:p w14:paraId="6918279A" w14:textId="77777777" w:rsidR="00034BFD" w:rsidRDefault="00034BFD" w:rsidP="00034BFD"/>
    <w:p w14:paraId="5EB42B84" w14:textId="77777777" w:rsidR="00034BFD" w:rsidRDefault="00034BFD" w:rsidP="00034BFD">
      <w:pPr>
        <w:pStyle w:val="Heading3"/>
        <w:numPr>
          <w:ilvl w:val="2"/>
          <w:numId w:val="1"/>
        </w:numPr>
      </w:pPr>
      <w:bookmarkStart w:id="298" w:name="_Toc516684988"/>
      <w:r>
        <w:lastRenderedPageBreak/>
        <w:t>Sequence Diagram</w:t>
      </w:r>
      <w:bookmarkEnd w:id="298"/>
    </w:p>
    <w:p w14:paraId="40F6485C" w14:textId="77777777" w:rsidR="00034BFD" w:rsidRPr="00800670" w:rsidRDefault="00034BFD" w:rsidP="00034BFD">
      <w:r w:rsidRPr="00A61420">
        <w:rPr>
          <w:noProof/>
          <w:lang w:val="en-US"/>
        </w:rPr>
        <mc:AlternateContent>
          <mc:Choice Requires="wps">
            <w:drawing>
              <wp:anchor distT="0" distB="0" distL="114300" distR="114300" simplePos="0" relativeHeight="256374784" behindDoc="0" locked="0" layoutInCell="1" allowOverlap="1" wp14:anchorId="365EB830" wp14:editId="6ACCDACF">
                <wp:simplePos x="0" y="0"/>
                <wp:positionH relativeFrom="rightMargin">
                  <wp:align>left</wp:align>
                </wp:positionH>
                <wp:positionV relativeFrom="paragraph">
                  <wp:posOffset>9524</wp:posOffset>
                </wp:positionV>
                <wp:extent cx="731520" cy="638175"/>
                <wp:effectExtent l="0" t="0" r="11430" b="28575"/>
                <wp:wrapNone/>
                <wp:docPr id="3210" name="Rectangle 3210"/>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DCBD1FD" w14:textId="77777777" w:rsidR="00944514" w:rsidRDefault="00944514" w:rsidP="00034B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EB830" id="Rectangle 3210" o:spid="_x0000_s2795" style="position:absolute;margin-left:0;margin-top:.75pt;width:57.6pt;height:50.25pt;z-index:2563747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" fillcolor="#8064a2 [3207]" strokecolor="#5a5a5a [2109]" strokeweight="1pt">
                <v:textbox>
                  <w:txbxContent>
                    <w:p w14:paraId="6DCBD1FD" w14:textId="77777777" w:rsidR="00944514" w:rsidRDefault="00944514" w:rsidP="00034BFD">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375808" behindDoc="0" locked="0" layoutInCell="1" allowOverlap="1" wp14:anchorId="4FF31B14" wp14:editId="3C62AD0D">
                <wp:simplePos x="0" y="0"/>
                <wp:positionH relativeFrom="column">
                  <wp:posOffset>4210050</wp:posOffset>
                </wp:positionH>
                <wp:positionV relativeFrom="paragraph">
                  <wp:posOffset>0</wp:posOffset>
                </wp:positionV>
                <wp:extent cx="1047750" cy="649605"/>
                <wp:effectExtent l="0" t="0" r="19050" b="17145"/>
                <wp:wrapNone/>
                <wp:docPr id="3211" name="Rectangle 3211"/>
                <wp:cNvGraphicFramePr/>
                <a:graphic xmlns:a="http://schemas.openxmlformats.org/drawingml/2006/main">
                  <a:graphicData uri="http://schemas.microsoft.com/office/word/2010/wordprocessingShape">
                    <wps:wsp>
                      <wps:cNvSpPr/>
                      <wps:spPr>
                        <a:xfrm>
                          <a:off x="0" y="0"/>
                          <a:ext cx="10477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68C7D49" w14:textId="77777777" w:rsidR="00944514" w:rsidRDefault="00944514" w:rsidP="00034B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31B14" id="Rectangle 3211" o:spid="_x0000_s2796" style="position:absolute;margin-left:331.5pt;margin-top:0;width:82.5pt;height:51.15pt;z-index:2563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" fillcolor="#c0504d [3205]" strokecolor="#243f60 [1604]" strokeweight="1pt">
                <v:textbox>
                  <w:txbxContent>
                    <w:p w14:paraId="268C7D49" w14:textId="77777777" w:rsidR="00944514" w:rsidRDefault="00944514" w:rsidP="00034BFD">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373760" behindDoc="0" locked="0" layoutInCell="1" allowOverlap="1" wp14:anchorId="30959CF2" wp14:editId="76B2C5DB">
                <wp:simplePos x="0" y="0"/>
                <wp:positionH relativeFrom="column">
                  <wp:posOffset>2496185</wp:posOffset>
                </wp:positionH>
                <wp:positionV relativeFrom="paragraph">
                  <wp:posOffset>8890</wp:posOffset>
                </wp:positionV>
                <wp:extent cx="1143000" cy="640080"/>
                <wp:effectExtent l="0" t="0" r="19050" b="26670"/>
                <wp:wrapNone/>
                <wp:docPr id="3223" name="Rectangle 322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5DCF570" w14:textId="77777777" w:rsidR="00944514" w:rsidRDefault="00944514" w:rsidP="00034B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59CF2" id="Rectangle 3223" o:spid="_x0000_s2797" style="position:absolute;margin-left:196.55pt;margin-top:.7pt;width:90pt;height:50.4pt;z-index:256373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" fillcolor="#c0504d [3205]" strokecolor="#5a5a5a [2109]" strokeweight="1pt">
                <v:textbox>
                  <w:txbxContent>
                    <w:p w14:paraId="35DCF570" w14:textId="77777777" w:rsidR="00944514" w:rsidRDefault="00944514" w:rsidP="00034BFD">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371712" behindDoc="0" locked="0" layoutInCell="1" allowOverlap="1" wp14:anchorId="435D4983" wp14:editId="6CD9F03E">
                <wp:simplePos x="0" y="0"/>
                <wp:positionH relativeFrom="margin">
                  <wp:posOffset>-323850</wp:posOffset>
                </wp:positionH>
                <wp:positionV relativeFrom="paragraph">
                  <wp:posOffset>8890</wp:posOffset>
                </wp:positionV>
                <wp:extent cx="822325" cy="640080"/>
                <wp:effectExtent l="0" t="0" r="15875" b="26670"/>
                <wp:wrapNone/>
                <wp:docPr id="3225" name="Rectangle 3225"/>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379BC6" w14:textId="77777777" w:rsidR="00944514" w:rsidRDefault="00944514" w:rsidP="00034B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D4983" id="Rectangle 3225" o:spid="_x0000_s2798" style="position:absolute;margin-left:-25.5pt;margin-top:.7pt;width:64.75pt;height:50.4pt;z-index:25637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" fillcolor="#f79646 [3209]" strokecolor="#5a5a5a [2109]" strokeweight="1pt">
                <v:textbox>
                  <w:txbxContent>
                    <w:p w14:paraId="0F379BC6" w14:textId="77777777" w:rsidR="00944514" w:rsidRDefault="00944514" w:rsidP="00034BFD">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372736" behindDoc="0" locked="0" layoutInCell="1" allowOverlap="1" wp14:anchorId="7FE26990" wp14:editId="2BF8C102">
                <wp:simplePos x="0" y="0"/>
                <wp:positionH relativeFrom="column">
                  <wp:posOffset>1000760</wp:posOffset>
                </wp:positionH>
                <wp:positionV relativeFrom="paragraph">
                  <wp:posOffset>8890</wp:posOffset>
                </wp:positionV>
                <wp:extent cx="828675" cy="640080"/>
                <wp:effectExtent l="0" t="0" r="28575" b="26670"/>
                <wp:wrapNone/>
                <wp:docPr id="3226" name="Rectangle 3226"/>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68849F85" w14:textId="77777777" w:rsidR="00944514" w:rsidRDefault="00944514" w:rsidP="00034B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26990" id="Rectangle 3226" o:spid="_x0000_s2799" style="position:absolute;margin-left:78.8pt;margin-top:.7pt;width:65.25pt;height:50.4pt;z-index:2563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" fillcolor="#4f81bd [3204]" strokecolor="#5a5a5a [2109]" strokeweight="1pt">
                <v:textbox>
                  <w:txbxContent>
                    <w:p w14:paraId="68849F85" w14:textId="77777777" w:rsidR="00944514" w:rsidRDefault="00944514" w:rsidP="00034BFD">
                      <w:pPr>
                        <w:jc w:val="center"/>
                      </w:pPr>
                      <w:r>
                        <w:t>Legato App</w:t>
                      </w:r>
                    </w:p>
                  </w:txbxContent>
                </v:textbox>
              </v:rect>
            </w:pict>
          </mc:Fallback>
        </mc:AlternateContent>
      </w:r>
    </w:p>
    <w:p w14:paraId="4342D05B" w14:textId="77777777" w:rsidR="00034BFD" w:rsidRDefault="00034BFD" w:rsidP="00034BFD"/>
    <w:p w14:paraId="75401237" w14:textId="77777777" w:rsidR="00034BFD" w:rsidRDefault="00034BFD" w:rsidP="00034BFD">
      <w:r w:rsidRPr="00215EAC">
        <w:rPr>
          <w:rFonts w:ascii="Arial" w:hAnsi="Arial" w:cs="Arial"/>
          <w:noProof/>
          <w:lang w:val="en-US"/>
        </w:rPr>
        <mc:AlternateContent>
          <mc:Choice Requires="wps">
            <w:drawing>
              <wp:anchor distT="0" distB="0" distL="114300" distR="114300" simplePos="0" relativeHeight="256380928" behindDoc="0" locked="0" layoutInCell="1" allowOverlap="1" wp14:anchorId="011141C5" wp14:editId="0E14E674">
                <wp:simplePos x="0" y="0"/>
                <wp:positionH relativeFrom="column">
                  <wp:posOffset>5876925</wp:posOffset>
                </wp:positionH>
                <wp:positionV relativeFrom="paragraph">
                  <wp:posOffset>275590</wp:posOffset>
                </wp:positionV>
                <wp:extent cx="0" cy="7010400"/>
                <wp:effectExtent l="0" t="0" r="19050" b="19050"/>
                <wp:wrapNone/>
                <wp:docPr id="3227" name="Straight Connector 3227"/>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FB743" id="Straight Connector 3227" o:spid="_x0000_s1026" style="position:absolute;flip:x;z-index:2563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3ZfGJcQBAADTAwAADgAAAAAAAAAAAAAA&#10;AAAuAgAAZHJzL2Uyb0RvYy54bWxQSwECLQAUAAYACAAAACEAcvwXnt0AAAALAQAADwAAAAAAAAAA&#10;AAAAAAAeBAAAZHJzL2Rvd25yZXYueG1sUEsFBgAAAAAEAAQA8wAAACgFAAAAAA==&#10;" strokecolor="#4579b8 [3044]"/>
            </w:pict>
          </mc:Fallback>
        </mc:AlternateContent>
      </w:r>
    </w:p>
    <w:p w14:paraId="3607BC0C" w14:textId="77777777" w:rsidR="00034BFD" w:rsidRDefault="00034BFD" w:rsidP="00034BFD">
      <w:r w:rsidRPr="00215EAC">
        <w:rPr>
          <w:rFonts w:ascii="Arial" w:hAnsi="Arial" w:cs="Arial"/>
          <w:noProof/>
          <w:lang w:val="en-US"/>
        </w:rPr>
        <mc:AlternateContent>
          <mc:Choice Requires="wps">
            <w:drawing>
              <wp:anchor distT="0" distB="0" distL="114300" distR="114300" simplePos="0" relativeHeight="256379904" behindDoc="0" locked="0" layoutInCell="1" allowOverlap="1" wp14:anchorId="52D9B959" wp14:editId="05A85C12">
                <wp:simplePos x="0" y="0"/>
                <wp:positionH relativeFrom="column">
                  <wp:posOffset>4743450</wp:posOffset>
                </wp:positionH>
                <wp:positionV relativeFrom="paragraph">
                  <wp:posOffset>89535</wp:posOffset>
                </wp:positionV>
                <wp:extent cx="0" cy="6991350"/>
                <wp:effectExtent l="0" t="0" r="19050" b="19050"/>
                <wp:wrapNone/>
                <wp:docPr id="3228" name="Straight Connector 322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B0B7E" id="Straight Connector 3228" o:spid="_x0000_s1026" style="position:absolute;z-index:2563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7.05pt" to="373.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&#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378880" behindDoc="0" locked="0" layoutInCell="1" allowOverlap="1" wp14:anchorId="26E0DA55" wp14:editId="1B24C6C6">
                <wp:simplePos x="0" y="0"/>
                <wp:positionH relativeFrom="column">
                  <wp:posOffset>3085465</wp:posOffset>
                </wp:positionH>
                <wp:positionV relativeFrom="paragraph">
                  <wp:posOffset>80010</wp:posOffset>
                </wp:positionV>
                <wp:extent cx="0" cy="6962775"/>
                <wp:effectExtent l="0" t="0" r="19050" b="28575"/>
                <wp:wrapNone/>
                <wp:docPr id="3277" name="Straight Connector 327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933B7" id="Straight Connector 3277" o:spid="_x0000_s1026" style="position:absolute;z-index:2563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3pt" to="242.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377856" behindDoc="0" locked="0" layoutInCell="1" allowOverlap="1" wp14:anchorId="6CEA4FE0" wp14:editId="74073C2F">
                <wp:simplePos x="0" y="0"/>
                <wp:positionH relativeFrom="column">
                  <wp:posOffset>1447800</wp:posOffset>
                </wp:positionH>
                <wp:positionV relativeFrom="paragraph">
                  <wp:posOffset>89535</wp:posOffset>
                </wp:positionV>
                <wp:extent cx="0" cy="6991350"/>
                <wp:effectExtent l="0" t="0" r="19050" b="19050"/>
                <wp:wrapNone/>
                <wp:docPr id="3278" name="Straight Connector 327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A7CAD" id="Straight Connector 3278" o:spid="_x0000_s1026" style="position:absolute;z-index:2563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376832" behindDoc="0" locked="0" layoutInCell="1" allowOverlap="1" wp14:anchorId="549CC1FF" wp14:editId="1CCB3545">
                <wp:simplePos x="0" y="0"/>
                <wp:positionH relativeFrom="column">
                  <wp:posOffset>95250</wp:posOffset>
                </wp:positionH>
                <wp:positionV relativeFrom="paragraph">
                  <wp:posOffset>80010</wp:posOffset>
                </wp:positionV>
                <wp:extent cx="0" cy="7000875"/>
                <wp:effectExtent l="0" t="0" r="19050" b="28575"/>
                <wp:wrapNone/>
                <wp:docPr id="3280" name="Straight Connector 3280"/>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7DA99" id="Straight Connector 3280" o:spid="_x0000_s1026" style="position:absolute;flip:x;z-index:2563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AhXmUYwwEAANMDAAAOAAAAAAAAAAAAAAAAAC4C&#10;AABkcnMvZTJvRG9jLnhtbFBLAQItABQABgAIAAAAIQC7eb0X2gAAAAkBAAAPAAAAAAAAAAAAAAAA&#10;AB0EAABkcnMvZG93bnJldi54bWxQSwUGAAAAAAQABADzAAAAJAUAAAAA&#10;" strokecolor="#4579b8 [3044]"/>
            </w:pict>
          </mc:Fallback>
        </mc:AlternateContent>
      </w:r>
      <w:r w:rsidRPr="006F3F7D">
        <w:rPr>
          <w:noProof/>
          <w:lang w:val="en-US"/>
        </w:rPr>
        <mc:AlternateContent>
          <mc:Choice Requires="wps">
            <w:drawing>
              <wp:anchor distT="0" distB="0" distL="114300" distR="114300" simplePos="0" relativeHeight="256381952" behindDoc="1" locked="0" layoutInCell="1" allowOverlap="1" wp14:anchorId="3AC7658B" wp14:editId="0E8F584C">
                <wp:simplePos x="0" y="0"/>
                <wp:positionH relativeFrom="column">
                  <wp:posOffset>1600200</wp:posOffset>
                </wp:positionH>
                <wp:positionV relativeFrom="paragraph">
                  <wp:posOffset>14605</wp:posOffset>
                </wp:positionV>
                <wp:extent cx="1247775" cy="552450"/>
                <wp:effectExtent l="0" t="0" r="9525" b="0"/>
                <wp:wrapNone/>
                <wp:docPr id="3281" name="Rounded Rectangle 3281"/>
                <wp:cNvGraphicFramePr/>
                <a:graphic xmlns:a="http://schemas.openxmlformats.org/drawingml/2006/main">
                  <a:graphicData uri="http://schemas.microsoft.com/office/word/2010/wordprocessingShape">
                    <wps:wsp>
                      <wps:cNvSpPr/>
                      <wps:spPr>
                        <a:xfrm>
                          <a:off x="0" y="0"/>
                          <a:ext cx="1247775"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23FE062" w14:textId="77777777" w:rsidR="00944514" w:rsidRPr="00B6176C" w:rsidRDefault="00944514" w:rsidP="00034BFD">
                            <w:r>
                              <w:t>AT server setup initialisation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7658B" id="Rounded Rectangle 3281" o:spid="_x0000_s2800" style="position:absolute;margin-left:126pt;margin-top:1.15pt;width:98.25pt;height:43.5pt;z-index:-2469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" fillcolor="white [3201]" stroked="f" strokeweight="2pt">
                <v:textbox>
                  <w:txbxContent>
                    <w:p w14:paraId="723FE062" w14:textId="77777777" w:rsidR="00944514" w:rsidRPr="00B6176C" w:rsidRDefault="00944514" w:rsidP="00034BFD">
                      <w:r>
                        <w:t>AT server setup initialisation</w:t>
                      </w:r>
                    </w:p>
                  </w:txbxContent>
                </v:textbox>
              </v:roundrect>
            </w:pict>
          </mc:Fallback>
        </mc:AlternateContent>
      </w:r>
    </w:p>
    <w:p w14:paraId="61C5D9C5" w14:textId="77777777" w:rsidR="00034BFD" w:rsidRDefault="00034BFD" w:rsidP="00034BFD">
      <w:r>
        <w:rPr>
          <w:noProof/>
          <w:lang w:val="en-US"/>
        </w:rPr>
        <mc:AlternateContent>
          <mc:Choice Requires="wps">
            <w:drawing>
              <wp:anchor distT="0" distB="0" distL="114300" distR="114300" simplePos="0" relativeHeight="256382976" behindDoc="0" locked="0" layoutInCell="1" allowOverlap="1" wp14:anchorId="2C3B0412" wp14:editId="6F1803AC">
                <wp:simplePos x="0" y="0"/>
                <wp:positionH relativeFrom="column">
                  <wp:posOffset>1447165</wp:posOffset>
                </wp:positionH>
                <wp:positionV relativeFrom="paragraph">
                  <wp:posOffset>88900</wp:posOffset>
                </wp:positionV>
                <wp:extent cx="1647825" cy="0"/>
                <wp:effectExtent l="0" t="76200" r="9525" b="95250"/>
                <wp:wrapNone/>
                <wp:docPr id="3282" name="Straight Arrow Connector 3282"/>
                <wp:cNvGraphicFramePr/>
                <a:graphic xmlns:a="http://schemas.openxmlformats.org/drawingml/2006/main">
                  <a:graphicData uri="http://schemas.microsoft.com/office/word/2010/wordprocessingShape">
                    <wps:wsp>
                      <wps:cNvCnPr/>
                      <wps:spPr>
                        <a:xfrm>
                          <a:off x="0" y="0"/>
                          <a:ext cx="1647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9C3914C" id="Straight Arrow Connector 3282" o:spid="_x0000_s1026" type="#_x0000_t32" style="position:absolute;margin-left:113.95pt;margin-top:7pt;width:129.75pt;height:0;z-index:25638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" strokecolor="#4579b8 [3044]">
                <v:stroke endarrow="block"/>
              </v:shape>
            </w:pict>
          </mc:Fallback>
        </mc:AlternateContent>
      </w:r>
    </w:p>
    <w:p w14:paraId="7E404A5B" w14:textId="77777777" w:rsidR="00034BFD" w:rsidRDefault="00034BFD" w:rsidP="00034BFD">
      <w:r w:rsidRPr="006F3F7D">
        <w:rPr>
          <w:noProof/>
          <w:lang w:val="en-US"/>
        </w:rPr>
        <mc:AlternateContent>
          <mc:Choice Requires="wps">
            <w:drawing>
              <wp:anchor distT="0" distB="0" distL="114300" distR="114300" simplePos="0" relativeHeight="256384000" behindDoc="0" locked="0" layoutInCell="1" allowOverlap="1" wp14:anchorId="0751D539" wp14:editId="696DA95F">
                <wp:simplePos x="0" y="0"/>
                <wp:positionH relativeFrom="margin">
                  <wp:posOffset>2247900</wp:posOffset>
                </wp:positionH>
                <wp:positionV relativeFrom="paragraph">
                  <wp:posOffset>69216</wp:posOffset>
                </wp:positionV>
                <wp:extent cx="1676400" cy="1619250"/>
                <wp:effectExtent l="0" t="0" r="19050" b="19050"/>
                <wp:wrapNone/>
                <wp:docPr id="3283" name="Flowchart: Decision 3283"/>
                <wp:cNvGraphicFramePr/>
                <a:graphic xmlns:a="http://schemas.openxmlformats.org/drawingml/2006/main">
                  <a:graphicData uri="http://schemas.microsoft.com/office/word/2010/wordprocessingShape">
                    <wps:wsp>
                      <wps:cNvSpPr/>
                      <wps:spPr>
                        <a:xfrm>
                          <a:off x="0" y="0"/>
                          <a:ext cx="1676400" cy="1619250"/>
                        </a:xfrm>
                        <a:prstGeom prst="flowChartDecision">
                          <a:avLst/>
                        </a:prstGeom>
                        <a:ln w="12700"/>
                      </wps:spPr>
                      <wps:style>
                        <a:lnRef idx="2">
                          <a:schemeClr val="accent1"/>
                        </a:lnRef>
                        <a:fillRef idx="1">
                          <a:schemeClr val="lt1"/>
                        </a:fillRef>
                        <a:effectRef idx="0">
                          <a:schemeClr val="accent1"/>
                        </a:effectRef>
                        <a:fontRef idx="minor">
                          <a:schemeClr val="dk1"/>
                        </a:fontRef>
                      </wps:style>
                      <wps:txbx>
                        <w:txbxContent>
                          <w:p w14:paraId="0D509CDC" w14:textId="77777777" w:rsidR="00944514" w:rsidRDefault="00944514" w:rsidP="00034BFD">
                            <w:pPr>
                              <w:jc w:val="center"/>
                            </w:pPr>
                            <w:r>
                              <w:t>Is AT command known by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1D539" id="Flowchart: Decision 3283" o:spid="_x0000_s2801" type="#_x0000_t110" style="position:absolute;margin-left:177pt;margin-top:5.45pt;width:132pt;height:127.5pt;z-index:25638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" fillcolor="white [3201]" strokecolor="#4f81bd [3204]" strokeweight="1pt">
                <v:textbox>
                  <w:txbxContent>
                    <w:p w14:paraId="0D509CDC" w14:textId="77777777" w:rsidR="00944514" w:rsidRDefault="00944514" w:rsidP="00034BFD">
                      <w:pPr>
                        <w:jc w:val="center"/>
                      </w:pPr>
                      <w:r>
                        <w:t>Is AT command known by server</w:t>
                      </w:r>
                    </w:p>
                  </w:txbxContent>
                </v:textbox>
                <w10:wrap anchorx="margin"/>
              </v:shape>
            </w:pict>
          </mc:Fallback>
        </mc:AlternateContent>
      </w:r>
    </w:p>
    <w:p w14:paraId="03718591" w14:textId="77777777" w:rsidR="00034BFD" w:rsidRDefault="00034BFD" w:rsidP="00034BFD"/>
    <w:p w14:paraId="351DAC92" w14:textId="77777777" w:rsidR="00034BFD" w:rsidRDefault="00034BFD" w:rsidP="00034BFD"/>
    <w:p w14:paraId="4E722CE9" w14:textId="77777777" w:rsidR="00034BFD" w:rsidRDefault="00034BFD" w:rsidP="00034BFD">
      <w:r w:rsidRPr="006F3F7D">
        <w:rPr>
          <w:noProof/>
          <w:lang w:val="en-US"/>
        </w:rPr>
        <mc:AlternateContent>
          <mc:Choice Requires="wps">
            <w:drawing>
              <wp:anchor distT="0" distB="0" distL="114300" distR="114300" simplePos="0" relativeHeight="256385024" behindDoc="1" locked="0" layoutInCell="1" allowOverlap="1" wp14:anchorId="2F078E29" wp14:editId="4FE57CE8">
                <wp:simplePos x="0" y="0"/>
                <wp:positionH relativeFrom="margin">
                  <wp:align>left</wp:align>
                </wp:positionH>
                <wp:positionV relativeFrom="paragraph">
                  <wp:posOffset>11430</wp:posOffset>
                </wp:positionV>
                <wp:extent cx="2390775" cy="304800"/>
                <wp:effectExtent l="0" t="0" r="9525" b="0"/>
                <wp:wrapNone/>
                <wp:docPr id="3305" name="Rounded Rectangle 3305"/>
                <wp:cNvGraphicFramePr/>
                <a:graphic xmlns:a="http://schemas.openxmlformats.org/drawingml/2006/main">
                  <a:graphicData uri="http://schemas.microsoft.com/office/word/2010/wordprocessingShape">
                    <wps:wsp>
                      <wps:cNvSpPr/>
                      <wps:spPr>
                        <a:xfrm>
                          <a:off x="0" y="0"/>
                          <a:ext cx="2390775" cy="3048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0E72F0F" w14:textId="5A7395C6" w:rsidR="00944514" w:rsidRPr="00B6176C" w:rsidRDefault="00944514" w:rsidP="00034BFD">
                            <w:r>
                              <w:t xml:space="preserve">  AT Command AT+</w:t>
                            </w:r>
                            <w:r w:rsidRPr="00A9460B">
                              <w:t xml:space="preserve"> </w:t>
                            </w:r>
                            <w:r w:rsidR="0078015B">
                              <w:t>KPRIV</w:t>
                            </w:r>
                            <w:r w:rsidR="00692716">
                              <w:t>K</w:t>
                            </w:r>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078E29" id="Rounded Rectangle 3305" o:spid="_x0000_s2802" style="position:absolute;margin-left:0;margin-top:.9pt;width:188.25pt;height:24pt;z-index:-246931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" fillcolor="white [3201]" stroked="f" strokeweight="2pt">
                <v:textbox>
                  <w:txbxContent>
                    <w:p w14:paraId="20E72F0F" w14:textId="5A7395C6" w:rsidR="00944514" w:rsidRPr="00B6176C" w:rsidRDefault="00944514" w:rsidP="00034BFD">
                      <w:r>
                        <w:t xml:space="preserve">  AT Command AT+</w:t>
                      </w:r>
                      <w:r w:rsidRPr="00A9460B">
                        <w:t xml:space="preserve"> </w:t>
                      </w:r>
                      <w:r w:rsidR="0078015B">
                        <w:t>KPRIV</w:t>
                      </w:r>
                      <w:r w:rsidR="00692716">
                        <w:t>K</w:t>
                      </w:r>
                      <w:r>
                        <w:t>DELETE</w:t>
                      </w:r>
                    </w:p>
                  </w:txbxContent>
                </v:textbox>
                <w10:wrap anchorx="margin"/>
              </v:roundrect>
            </w:pict>
          </mc:Fallback>
        </mc:AlternateContent>
      </w:r>
      <w:r w:rsidRPr="006F3F7D">
        <w:rPr>
          <w:noProof/>
          <w:lang w:val="en-US"/>
        </w:rPr>
        <mc:AlternateContent>
          <mc:Choice Requires="wps">
            <w:drawing>
              <wp:anchor distT="0" distB="0" distL="114300" distR="114300" simplePos="0" relativeHeight="256388096" behindDoc="0" locked="0" layoutInCell="1" allowOverlap="1" wp14:anchorId="31F5AB18" wp14:editId="38B19741">
                <wp:simplePos x="0" y="0"/>
                <wp:positionH relativeFrom="column">
                  <wp:posOffset>4200525</wp:posOffset>
                </wp:positionH>
                <wp:positionV relativeFrom="paragraph">
                  <wp:posOffset>128270</wp:posOffset>
                </wp:positionV>
                <wp:extent cx="428625" cy="314325"/>
                <wp:effectExtent l="0" t="0" r="9525" b="9525"/>
                <wp:wrapNone/>
                <wp:docPr id="3306" name="Rounded Rectangle 3306"/>
                <wp:cNvGraphicFramePr/>
                <a:graphic xmlns:a="http://schemas.openxmlformats.org/drawingml/2006/main">
                  <a:graphicData uri="http://schemas.microsoft.com/office/word/2010/wordprocessingShape">
                    <wps:wsp>
                      <wps:cNvSpPr/>
                      <wps:spPr>
                        <a:xfrm>
                          <a:off x="0" y="0"/>
                          <a:ext cx="42862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0C04D38" w14:textId="77777777" w:rsidR="00944514" w:rsidRPr="00B6176C" w:rsidRDefault="00944514" w:rsidP="00034BFD">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5AB18" id="Rounded Rectangle 3306" o:spid="_x0000_s2803" style="position:absolute;margin-left:330.75pt;margin-top:10.1pt;width:33.75pt;height:24.75pt;z-index:2563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" fillcolor="white [3201]" stroked="f" strokeweight="2pt">
                <v:textbox>
                  <w:txbxContent>
                    <w:p w14:paraId="40C04D38" w14:textId="77777777" w:rsidR="00944514" w:rsidRPr="00B6176C" w:rsidRDefault="00944514" w:rsidP="00034BFD">
                      <w:pPr>
                        <w:jc w:val="center"/>
                      </w:pPr>
                      <w:r>
                        <w:t>No</w:t>
                      </w:r>
                    </w:p>
                  </w:txbxContent>
                </v:textbox>
              </v:roundrect>
            </w:pict>
          </mc:Fallback>
        </mc:AlternateContent>
      </w:r>
    </w:p>
    <w:p w14:paraId="0D31D89D" w14:textId="77777777" w:rsidR="00034BFD" w:rsidRDefault="00034BFD" w:rsidP="00034BFD">
      <w:r>
        <w:rPr>
          <w:noProof/>
          <w:lang w:val="en-US"/>
        </w:rPr>
        <mc:AlternateContent>
          <mc:Choice Requires="wps">
            <w:drawing>
              <wp:anchor distT="0" distB="0" distL="114300" distR="114300" simplePos="0" relativeHeight="256387072" behindDoc="0" locked="0" layoutInCell="1" allowOverlap="1" wp14:anchorId="100462CC" wp14:editId="134ED8D8">
                <wp:simplePos x="0" y="0"/>
                <wp:positionH relativeFrom="column">
                  <wp:posOffset>3933825</wp:posOffset>
                </wp:positionH>
                <wp:positionV relativeFrom="paragraph">
                  <wp:posOffset>136525</wp:posOffset>
                </wp:positionV>
                <wp:extent cx="1971675" cy="0"/>
                <wp:effectExtent l="0" t="76200" r="9525" b="95250"/>
                <wp:wrapNone/>
                <wp:docPr id="3307" name="Straight Arrow Connector 3307"/>
                <wp:cNvGraphicFramePr/>
                <a:graphic xmlns:a="http://schemas.openxmlformats.org/drawingml/2006/main">
                  <a:graphicData uri="http://schemas.microsoft.com/office/word/2010/wordprocessingShape">
                    <wps:wsp>
                      <wps:cNvCnPr/>
                      <wps:spPr>
                        <a:xfrm flipV="1">
                          <a:off x="0" y="0"/>
                          <a:ext cx="1971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722BD" id="Straight Arrow Connector 3307" o:spid="_x0000_s1026" type="#_x0000_t32" style="position:absolute;margin-left:309.75pt;margin-top:10.75pt;width:155.25pt;height:0;flip:y;z-index:2563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" strokecolor="#4579b8 [3044]">
                <v:stroke endarrow="block"/>
              </v:shape>
            </w:pict>
          </mc:Fallback>
        </mc:AlternateContent>
      </w:r>
      <w:r>
        <w:rPr>
          <w:noProof/>
          <w:lang w:val="en-US"/>
        </w:rPr>
        <mc:AlternateContent>
          <mc:Choice Requires="wps">
            <w:drawing>
              <wp:anchor distT="0" distB="0" distL="114300" distR="114300" simplePos="0" relativeHeight="256386048" behindDoc="0" locked="0" layoutInCell="1" allowOverlap="1" wp14:anchorId="52E19ACD" wp14:editId="33FC9D7D">
                <wp:simplePos x="0" y="0"/>
                <wp:positionH relativeFrom="column">
                  <wp:posOffset>85725</wp:posOffset>
                </wp:positionH>
                <wp:positionV relativeFrom="paragraph">
                  <wp:posOffset>133985</wp:posOffset>
                </wp:positionV>
                <wp:extent cx="2171700" cy="0"/>
                <wp:effectExtent l="0" t="76200" r="19050" b="95250"/>
                <wp:wrapNone/>
                <wp:docPr id="3308" name="Straight Arrow Connector 3308"/>
                <wp:cNvGraphicFramePr/>
                <a:graphic xmlns:a="http://schemas.openxmlformats.org/drawingml/2006/main">
                  <a:graphicData uri="http://schemas.microsoft.com/office/word/2010/wordprocessingShape">
                    <wps:wsp>
                      <wps:cNvCnPr/>
                      <wps:spPr>
                        <a:xfrm>
                          <a:off x="0" y="0"/>
                          <a:ext cx="2171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0B0464" id="Straight Arrow Connector 3308" o:spid="_x0000_s1026" type="#_x0000_t32" style="position:absolute;margin-left:6.75pt;margin-top:10.55pt;width:171pt;height:0;z-index:2563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" strokecolor="#4579b8 [3044]">
                <v:stroke endarrow="block"/>
              </v:shape>
            </w:pict>
          </mc:Fallback>
        </mc:AlternateContent>
      </w:r>
    </w:p>
    <w:p w14:paraId="4C4FBD13" w14:textId="77777777" w:rsidR="00034BFD" w:rsidRDefault="00034BFD" w:rsidP="00034BFD"/>
    <w:p w14:paraId="2A156B07" w14:textId="77777777" w:rsidR="00034BFD" w:rsidRDefault="00034BFD" w:rsidP="00034BFD"/>
    <w:p w14:paraId="12B7BF51" w14:textId="77777777" w:rsidR="00034BFD" w:rsidRDefault="00034BFD" w:rsidP="00034BFD"/>
    <w:p w14:paraId="2E333CC0" w14:textId="77777777" w:rsidR="00034BFD" w:rsidRDefault="00034BFD" w:rsidP="00034BFD"/>
    <w:p w14:paraId="7EAE5FAC" w14:textId="77777777" w:rsidR="00034BFD" w:rsidRDefault="00034BFD" w:rsidP="00034BFD">
      <w:r w:rsidRPr="006F3F7D">
        <w:rPr>
          <w:noProof/>
          <w:lang w:val="en-US"/>
        </w:rPr>
        <mc:AlternateContent>
          <mc:Choice Requires="wps">
            <w:drawing>
              <wp:anchor distT="0" distB="0" distL="114300" distR="114300" simplePos="0" relativeHeight="256389120" behindDoc="0" locked="0" layoutInCell="1" allowOverlap="1" wp14:anchorId="7D329747" wp14:editId="18E27AF4">
                <wp:simplePos x="0" y="0"/>
                <wp:positionH relativeFrom="column">
                  <wp:posOffset>2828925</wp:posOffset>
                </wp:positionH>
                <wp:positionV relativeFrom="paragraph">
                  <wp:posOffset>118745</wp:posOffset>
                </wp:positionV>
                <wp:extent cx="523875" cy="314325"/>
                <wp:effectExtent l="0" t="0" r="9525" b="9525"/>
                <wp:wrapNone/>
                <wp:docPr id="3309" name="Rounded Rectangle 3309"/>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5CE5EB75" w14:textId="77777777" w:rsidR="00944514" w:rsidRPr="00B6176C" w:rsidRDefault="00944514" w:rsidP="00034BF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29747" id="Rounded Rectangle 3309" o:spid="_x0000_s2804" style="position:absolute;margin-left:222.75pt;margin-top:9.35pt;width:41.25pt;height:24.75pt;z-index:2563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" fillcolor="white [3201]" stroked="f" strokeweight="2pt">
                <v:textbox>
                  <w:txbxContent>
                    <w:p w14:paraId="5CE5EB75" w14:textId="77777777" w:rsidR="00944514" w:rsidRPr="00B6176C" w:rsidRDefault="00944514" w:rsidP="00034BFD">
                      <w:pPr>
                        <w:jc w:val="center"/>
                      </w:pPr>
                      <w:r>
                        <w:t>Yes</w:t>
                      </w:r>
                    </w:p>
                  </w:txbxContent>
                </v:textbox>
              </v:roundrect>
            </w:pict>
          </mc:Fallback>
        </mc:AlternateContent>
      </w:r>
    </w:p>
    <w:p w14:paraId="02994618" w14:textId="77777777" w:rsidR="00034BFD" w:rsidRDefault="00034BFD" w:rsidP="00034BFD"/>
    <w:p w14:paraId="4D22BCE4" w14:textId="77777777" w:rsidR="00034BFD" w:rsidRDefault="00034BFD" w:rsidP="00034BFD"/>
    <w:p w14:paraId="48B55D2F" w14:textId="77777777" w:rsidR="00034BFD" w:rsidRDefault="00034BFD" w:rsidP="00034BFD">
      <w:r w:rsidRPr="004018A4">
        <w:rPr>
          <w:noProof/>
          <w:lang w:val="en-US"/>
        </w:rPr>
        <mc:AlternateContent>
          <mc:Choice Requires="wps">
            <w:drawing>
              <wp:anchor distT="0" distB="0" distL="114300" distR="114300" simplePos="0" relativeHeight="256390144" behindDoc="0" locked="0" layoutInCell="1" allowOverlap="1" wp14:anchorId="4393955E" wp14:editId="0FD60FDE">
                <wp:simplePos x="0" y="0"/>
                <wp:positionH relativeFrom="column">
                  <wp:posOffset>2362200</wp:posOffset>
                </wp:positionH>
                <wp:positionV relativeFrom="paragraph">
                  <wp:posOffset>10160</wp:posOffset>
                </wp:positionV>
                <wp:extent cx="1447800" cy="666750"/>
                <wp:effectExtent l="0" t="0" r="19050" b="19050"/>
                <wp:wrapNone/>
                <wp:docPr id="3310" name="Flowchart: Process 3310"/>
                <wp:cNvGraphicFramePr/>
                <a:graphic xmlns:a="http://schemas.openxmlformats.org/drawingml/2006/main">
                  <a:graphicData uri="http://schemas.microsoft.com/office/word/2010/wordprocessingShape">
                    <wps:wsp>
                      <wps:cNvSpPr/>
                      <wps:spPr>
                        <a:xfrm>
                          <a:off x="0" y="0"/>
                          <a:ext cx="1447800" cy="666750"/>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0034CAC9" w14:textId="77777777" w:rsidR="00944514" w:rsidRDefault="00944514" w:rsidP="00034BFD">
                            <w:pPr>
                              <w:jc w:val="center"/>
                            </w:pPr>
                            <w:r>
                              <w:t>Treat the command with corresponding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3955E" id="Flowchart: Process 3310" o:spid="_x0000_s2805" type="#_x0000_t109" style="position:absolute;margin-left:186pt;margin-top:.8pt;width:114pt;height:52.5pt;z-index:2563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" fillcolor="white [3201]" strokecolor="#4f81bd [3204]" strokeweight="1pt">
                <v:textbox>
                  <w:txbxContent>
                    <w:p w14:paraId="0034CAC9" w14:textId="77777777" w:rsidR="00944514" w:rsidRDefault="00944514" w:rsidP="00034BFD">
                      <w:pPr>
                        <w:jc w:val="center"/>
                      </w:pPr>
                      <w:r>
                        <w:t>Treat the command with corresponding handler</w:t>
                      </w:r>
                    </w:p>
                  </w:txbxContent>
                </v:textbox>
              </v:shape>
            </w:pict>
          </mc:Fallback>
        </mc:AlternateContent>
      </w:r>
    </w:p>
    <w:p w14:paraId="70C4A332" w14:textId="77777777" w:rsidR="00034BFD" w:rsidRDefault="00034BFD" w:rsidP="00034BFD">
      <w:r>
        <w:rPr>
          <w:noProof/>
          <w:lang w:val="en-US"/>
        </w:rPr>
        <mc:AlternateContent>
          <mc:Choice Requires="wps">
            <w:drawing>
              <wp:anchor distT="0" distB="0" distL="114300" distR="114300" simplePos="0" relativeHeight="256391168" behindDoc="0" locked="0" layoutInCell="1" allowOverlap="1" wp14:anchorId="222B6D86" wp14:editId="77157828">
                <wp:simplePos x="0" y="0"/>
                <wp:positionH relativeFrom="column">
                  <wp:posOffset>1443355</wp:posOffset>
                </wp:positionH>
                <wp:positionV relativeFrom="paragraph">
                  <wp:posOffset>184785</wp:posOffset>
                </wp:positionV>
                <wp:extent cx="918845" cy="0"/>
                <wp:effectExtent l="38100" t="76200" r="0" b="95250"/>
                <wp:wrapNone/>
                <wp:docPr id="3311" name="Straight Arrow Connector 3311"/>
                <wp:cNvGraphicFramePr/>
                <a:graphic xmlns:a="http://schemas.openxmlformats.org/drawingml/2006/main">
                  <a:graphicData uri="http://schemas.microsoft.com/office/word/2010/wordprocessingShape">
                    <wps:wsp>
                      <wps:cNvCnPr/>
                      <wps:spPr>
                        <a:xfrm flipH="1">
                          <a:off x="0" y="0"/>
                          <a:ext cx="9188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CD7C706" id="Straight Arrow Connector 3311" o:spid="_x0000_s1026" type="#_x0000_t32" style="position:absolute;margin-left:113.65pt;margin-top:14.55pt;width:72.35pt;height:0;flip:x;z-index:256391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" strokecolor="#4579b8 [3044]">
                <v:stroke endarrow="block"/>
              </v:shape>
            </w:pict>
          </mc:Fallback>
        </mc:AlternateContent>
      </w:r>
    </w:p>
    <w:p w14:paraId="42B5AE2C" w14:textId="77777777" w:rsidR="00034BFD" w:rsidRDefault="00034BFD" w:rsidP="00034BFD"/>
    <w:p w14:paraId="4EE7B54F" w14:textId="77777777" w:rsidR="00034BFD" w:rsidRDefault="00034BFD" w:rsidP="00034BFD">
      <w:r>
        <w:rPr>
          <w:noProof/>
          <w:lang w:val="en-US"/>
        </w:rPr>
        <mc:AlternateContent>
          <mc:Choice Requires="wps">
            <w:drawing>
              <wp:anchor distT="0" distB="0" distL="114300" distR="114300" simplePos="0" relativeHeight="256392192" behindDoc="0" locked="0" layoutInCell="1" allowOverlap="1" wp14:anchorId="0DAF8581" wp14:editId="21A159CA">
                <wp:simplePos x="0" y="0"/>
                <wp:positionH relativeFrom="margin">
                  <wp:posOffset>866775</wp:posOffset>
                </wp:positionH>
                <wp:positionV relativeFrom="paragraph">
                  <wp:posOffset>14605</wp:posOffset>
                </wp:positionV>
                <wp:extent cx="1171575" cy="485775"/>
                <wp:effectExtent l="0" t="0" r="28575" b="28575"/>
                <wp:wrapNone/>
                <wp:docPr id="3312" name="Flowchart: Process 3312"/>
                <wp:cNvGraphicFramePr/>
                <a:graphic xmlns:a="http://schemas.openxmlformats.org/drawingml/2006/main">
                  <a:graphicData uri="http://schemas.microsoft.com/office/word/2010/wordprocessingShape">
                    <wps:wsp>
                      <wps:cNvSpPr/>
                      <wps:spPr>
                        <a:xfrm>
                          <a:off x="0" y="0"/>
                          <a:ext cx="1171575" cy="485775"/>
                        </a:xfrm>
                        <a:prstGeom prst="flowChartProcess">
                          <a:avLst/>
                        </a:prstGeom>
                        <a:ln w="12700"/>
                      </wps:spPr>
                      <wps:style>
                        <a:lnRef idx="2">
                          <a:schemeClr val="accent1"/>
                        </a:lnRef>
                        <a:fillRef idx="1">
                          <a:schemeClr val="lt1"/>
                        </a:fillRef>
                        <a:effectRef idx="0">
                          <a:schemeClr val="accent1"/>
                        </a:effectRef>
                        <a:fontRef idx="minor">
                          <a:schemeClr val="dk1"/>
                        </a:fontRef>
                      </wps:style>
                      <wps:txbx>
                        <w:txbxContent>
                          <w:p w14:paraId="2CF04380" w14:textId="77777777" w:rsidR="00944514" w:rsidRDefault="00944514" w:rsidP="00034BFD">
                            <w:pPr>
                              <w:jc w:val="center"/>
                            </w:pPr>
                            <w:r>
                              <w:t>Check AT command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F8581" id="Flowchart: Process 3312" o:spid="_x0000_s2806" type="#_x0000_t109" style="position:absolute;margin-left:68.25pt;margin-top:1.15pt;width:92.25pt;height:38.25pt;z-index:25639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" fillcolor="white [3201]" strokecolor="#4f81bd [3204]" strokeweight="1pt">
                <v:textbox>
                  <w:txbxContent>
                    <w:p w14:paraId="2CF04380" w14:textId="77777777" w:rsidR="00944514" w:rsidRDefault="00944514" w:rsidP="00034BFD">
                      <w:pPr>
                        <w:jc w:val="center"/>
                      </w:pPr>
                      <w:r>
                        <w:t>Check AT command type</w:t>
                      </w:r>
                    </w:p>
                  </w:txbxContent>
                </v:textbox>
                <w10:wrap anchorx="margin"/>
              </v:shape>
            </w:pict>
          </mc:Fallback>
        </mc:AlternateContent>
      </w:r>
    </w:p>
    <w:p w14:paraId="2A23840C" w14:textId="77777777" w:rsidR="00034BFD" w:rsidRDefault="00034BFD" w:rsidP="00034BFD"/>
    <w:p w14:paraId="2F8D8CDD" w14:textId="77777777" w:rsidR="00034BFD" w:rsidRDefault="00034BFD" w:rsidP="00034BFD"/>
    <w:p w14:paraId="6461BF38" w14:textId="77777777" w:rsidR="00034BFD" w:rsidRDefault="00034BFD" w:rsidP="00034BFD">
      <w:r w:rsidRPr="00161089">
        <w:rPr>
          <w:rFonts w:asciiTheme="minorHAnsi" w:hAnsiTheme="minorHAnsi" w:cs="Arial"/>
          <w:noProof/>
          <w:sz w:val="20"/>
          <w:lang w:val="en-US"/>
        </w:rPr>
        <mc:AlternateContent>
          <mc:Choice Requires="wps">
            <w:drawing>
              <wp:anchor distT="0" distB="0" distL="114300" distR="114300" simplePos="0" relativeHeight="256393216" behindDoc="0" locked="0" layoutInCell="1" allowOverlap="1" wp14:anchorId="45FE6F80" wp14:editId="4D086887">
                <wp:simplePos x="0" y="0"/>
                <wp:positionH relativeFrom="column">
                  <wp:posOffset>551815</wp:posOffset>
                </wp:positionH>
                <wp:positionV relativeFrom="paragraph">
                  <wp:posOffset>74295</wp:posOffset>
                </wp:positionV>
                <wp:extent cx="1800225" cy="1333500"/>
                <wp:effectExtent l="0" t="0" r="28575" b="19050"/>
                <wp:wrapNone/>
                <wp:docPr id="3313" name="Diamond 3313"/>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E8C0E59" w14:textId="77777777" w:rsidR="00944514" w:rsidRPr="00003244" w:rsidRDefault="00944514" w:rsidP="00034BFD">
                            <w:pPr>
                              <w:jc w:val="center"/>
                              <w:rPr>
                                <w:rFonts w:ascii="Arial" w:hAnsi="Arial" w:cs="Arial"/>
                                <w:sz w:val="20"/>
                              </w:rPr>
                            </w:pPr>
                            <w:r>
                              <w:rPr>
                                <w:rFonts w:ascii="Arial" w:hAnsi="Arial" w:cs="Arial"/>
                                <w:sz w:val="20"/>
                              </w:rPr>
                              <w:t>If CMD_TYPE_TEST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E6F80" id="Diamond 3313" o:spid="_x0000_s2807" type="#_x0000_t4" style="position:absolute;margin-left:43.45pt;margin-top:5.85pt;width:141.75pt;height:105pt;z-index:2563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" fillcolor="white [3201]" strokecolor="#4f81bd [3204]" strokeweight="1pt">
                <v:textbox>
                  <w:txbxContent>
                    <w:p w14:paraId="5E8C0E59" w14:textId="77777777" w:rsidR="00944514" w:rsidRPr="00003244" w:rsidRDefault="00944514" w:rsidP="00034BFD">
                      <w:pPr>
                        <w:jc w:val="center"/>
                        <w:rPr>
                          <w:rFonts w:ascii="Arial" w:hAnsi="Arial" w:cs="Arial"/>
                          <w:sz w:val="20"/>
                        </w:rPr>
                      </w:pPr>
                      <w:r>
                        <w:rPr>
                          <w:rFonts w:ascii="Arial" w:hAnsi="Arial" w:cs="Arial"/>
                          <w:sz w:val="20"/>
                        </w:rPr>
                        <w:t>If CMD_TYPE_TEST</w:t>
                      </w:r>
                    </w:p>
                  </w:txbxContent>
                </v:textbox>
              </v:shape>
            </w:pict>
          </mc:Fallback>
        </mc:AlternateContent>
      </w:r>
    </w:p>
    <w:p w14:paraId="14F1A562" w14:textId="77777777" w:rsidR="00034BFD" w:rsidRDefault="00034BFD" w:rsidP="00034BFD">
      <w:r>
        <w:rPr>
          <w:rFonts w:ascii="Times New Roman" w:eastAsiaTheme="minorHAnsi" w:hAnsi="Times New Roman"/>
          <w:noProof/>
          <w:szCs w:val="24"/>
          <w:lang w:val="en-US"/>
        </w:rPr>
        <mc:AlternateContent>
          <mc:Choice Requires="wps">
            <w:drawing>
              <wp:anchor distT="0" distB="0" distL="114300" distR="114300" simplePos="0" relativeHeight="256410624" behindDoc="0" locked="0" layoutInCell="1" allowOverlap="1" wp14:anchorId="569ED384" wp14:editId="26254BF1">
                <wp:simplePos x="0" y="0"/>
                <wp:positionH relativeFrom="column">
                  <wp:posOffset>3438525</wp:posOffset>
                </wp:positionH>
                <wp:positionV relativeFrom="paragraph">
                  <wp:posOffset>191135</wp:posOffset>
                </wp:positionV>
                <wp:extent cx="1762125" cy="704850"/>
                <wp:effectExtent l="57150" t="38100" r="85725" b="95250"/>
                <wp:wrapNone/>
                <wp:docPr id="3314" name="Rectangle 3314"/>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6B55C3EE" w14:textId="77777777" w:rsidR="00944514" w:rsidRPr="00755387" w:rsidRDefault="00944514" w:rsidP="00034BFD">
                            <w:pPr>
                              <w:jc w:val="center"/>
                              <w:rPr>
                                <w:rFonts w:ascii="Arial" w:hAnsi="Arial" w:cs="Arial"/>
                                <w:sz w:val="20"/>
                              </w:rPr>
                            </w:pPr>
                            <w:r w:rsidRPr="00755387">
                              <w:rPr>
                                <w:rFonts w:ascii="Arial" w:hAnsi="Arial" w:cs="Arial"/>
                                <w:sz w:val="20"/>
                              </w:rPr>
                              <w:t xml:space="preserve">GOTO to CMD_TYPE_TEST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9ED384" id="Rectangle 3314" o:spid="_x0000_s2808" style="position:absolute;margin-left:270.75pt;margin-top:15.05pt;width:138.75pt;height:55.5pt;z-index:2564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" fillcolor="#92d050" strokecolor="#92d050">
                <v:shadow on="t" color="black" opacity="24903f" origin=",.5" offset="0,.55556mm"/>
                <v:textbox>
                  <w:txbxContent>
                    <w:p w14:paraId="6B55C3EE" w14:textId="77777777" w:rsidR="00944514" w:rsidRPr="00755387" w:rsidRDefault="00944514" w:rsidP="00034BFD">
                      <w:pPr>
                        <w:jc w:val="center"/>
                        <w:rPr>
                          <w:rFonts w:ascii="Arial" w:hAnsi="Arial" w:cs="Arial"/>
                          <w:sz w:val="20"/>
                        </w:rPr>
                      </w:pPr>
                      <w:r w:rsidRPr="00755387">
                        <w:rPr>
                          <w:rFonts w:ascii="Arial" w:hAnsi="Arial" w:cs="Arial"/>
                          <w:sz w:val="20"/>
                        </w:rPr>
                        <w:t xml:space="preserve">GOTO to CMD_TYPE_TEST </w:t>
                      </w:r>
                    </w:p>
                  </w:txbxContent>
                </v:textbox>
              </v:rect>
            </w:pict>
          </mc:Fallback>
        </mc:AlternateContent>
      </w:r>
    </w:p>
    <w:p w14:paraId="15625282" w14:textId="77777777" w:rsidR="00034BFD" w:rsidRDefault="00034BFD" w:rsidP="00034BFD">
      <w:r>
        <w:t xml:space="preserve">            </w:t>
      </w:r>
    </w:p>
    <w:p w14:paraId="7803F7A6" w14:textId="77777777" w:rsidR="00034BFD" w:rsidRDefault="00034BFD" w:rsidP="00034BFD">
      <w:r>
        <w:rPr>
          <w:noProof/>
          <w:lang w:val="en-US"/>
        </w:rPr>
        <mc:AlternateContent>
          <mc:Choice Requires="wps">
            <w:drawing>
              <wp:anchor distT="0" distB="0" distL="114300" distR="114300" simplePos="0" relativeHeight="256411648" behindDoc="0" locked="0" layoutInCell="1" allowOverlap="1" wp14:anchorId="7FDF1FFC" wp14:editId="2DDAF2AB">
                <wp:simplePos x="0" y="0"/>
                <wp:positionH relativeFrom="column">
                  <wp:posOffset>2352040</wp:posOffset>
                </wp:positionH>
                <wp:positionV relativeFrom="paragraph">
                  <wp:posOffset>187325</wp:posOffset>
                </wp:positionV>
                <wp:extent cx="1095375" cy="0"/>
                <wp:effectExtent l="0" t="76200" r="9525" b="95250"/>
                <wp:wrapNone/>
                <wp:docPr id="3315" name="Straight Arrow Connector 3315"/>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3959B8" id="Straight Arrow Connector 3315" o:spid="_x0000_s1026" type="#_x0000_t32" style="position:absolute;margin-left:185.2pt;margin-top:14.75pt;width:86.25pt;height:0;z-index:25641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" strokecolor="#4579b8 [3044]">
                <v:stroke endarrow="block"/>
              </v:shape>
            </w:pict>
          </mc:Fallback>
        </mc:AlternateContent>
      </w:r>
      <w:r w:rsidRPr="006F3F7D">
        <w:rPr>
          <w:noProof/>
          <w:lang w:val="en-US"/>
        </w:rPr>
        <mc:AlternateContent>
          <mc:Choice Requires="wps">
            <w:drawing>
              <wp:anchor distT="0" distB="0" distL="114300" distR="114300" simplePos="0" relativeHeight="256370688" behindDoc="0" locked="0" layoutInCell="1" allowOverlap="1" wp14:anchorId="439C6828" wp14:editId="62549ECC">
                <wp:simplePos x="0" y="0"/>
                <wp:positionH relativeFrom="margin">
                  <wp:posOffset>1400175</wp:posOffset>
                </wp:positionH>
                <wp:positionV relativeFrom="paragraph">
                  <wp:posOffset>162560</wp:posOffset>
                </wp:positionV>
                <wp:extent cx="523875" cy="314325"/>
                <wp:effectExtent l="0" t="0" r="9525" b="9525"/>
                <wp:wrapNone/>
                <wp:docPr id="3316" name="Rounded Rectangle 3316"/>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486BB35E" w14:textId="77777777" w:rsidR="00944514" w:rsidRPr="00B6176C" w:rsidRDefault="00944514" w:rsidP="00034BF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C6828" id="Rounded Rectangle 3316" o:spid="_x0000_s2809" style="position:absolute;margin-left:110.25pt;margin-top:12.8pt;width:41.25pt;height:24.75pt;z-index:2563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" fillcolor="white [3201]" stroked="f" strokeweight="2pt">
                <v:textbox>
                  <w:txbxContent>
                    <w:p w14:paraId="486BB35E" w14:textId="77777777" w:rsidR="00944514" w:rsidRPr="00B6176C" w:rsidRDefault="00944514" w:rsidP="00034BFD">
                      <w:pPr>
                        <w:jc w:val="center"/>
                      </w:pPr>
                      <w:r>
                        <w:t>Yes</w:t>
                      </w:r>
                    </w:p>
                  </w:txbxContent>
                </v:textbox>
                <w10:wrap anchorx="margin"/>
              </v:roundrect>
            </w:pict>
          </mc:Fallback>
        </mc:AlternateContent>
      </w:r>
      <w:r>
        <w:t xml:space="preserve">                                                                       Yes</w:t>
      </w:r>
    </w:p>
    <w:p w14:paraId="4B40A4DF" w14:textId="77777777" w:rsidR="00034BFD" w:rsidRDefault="00034BFD" w:rsidP="00034BFD">
      <w:r>
        <w:t xml:space="preserve">    </w:t>
      </w:r>
    </w:p>
    <w:p w14:paraId="0A01EBBC" w14:textId="77777777" w:rsidR="00034BFD" w:rsidRDefault="00034BFD" w:rsidP="00034BFD"/>
    <w:p w14:paraId="06BD5448" w14:textId="77777777" w:rsidR="00034BFD" w:rsidRDefault="00034BFD" w:rsidP="00034BFD"/>
    <w:p w14:paraId="2856FE7D" w14:textId="77777777" w:rsidR="00034BFD" w:rsidRDefault="00034BFD" w:rsidP="00034BFD"/>
    <w:p w14:paraId="2C6DBAF5" w14:textId="77777777" w:rsidR="00034BFD" w:rsidRDefault="00034BFD" w:rsidP="00034BFD">
      <w:r w:rsidRPr="00161089">
        <w:rPr>
          <w:rFonts w:asciiTheme="minorHAnsi" w:hAnsiTheme="minorHAnsi" w:cs="Arial"/>
          <w:noProof/>
          <w:sz w:val="20"/>
          <w:lang w:val="en-US"/>
        </w:rPr>
        <mc:AlternateContent>
          <mc:Choice Requires="wps">
            <w:drawing>
              <wp:anchor distT="0" distB="0" distL="114300" distR="114300" simplePos="0" relativeHeight="256405504" behindDoc="0" locked="0" layoutInCell="1" allowOverlap="1" wp14:anchorId="635CD0E6" wp14:editId="7AC6EAC2">
                <wp:simplePos x="0" y="0"/>
                <wp:positionH relativeFrom="column">
                  <wp:posOffset>561975</wp:posOffset>
                </wp:positionH>
                <wp:positionV relativeFrom="paragraph">
                  <wp:posOffset>184785</wp:posOffset>
                </wp:positionV>
                <wp:extent cx="1800225" cy="1333500"/>
                <wp:effectExtent l="0" t="0" r="28575" b="19050"/>
                <wp:wrapNone/>
                <wp:docPr id="3317" name="Diamond 3317"/>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148ACC7" w14:textId="77777777" w:rsidR="00944514" w:rsidRPr="00003244" w:rsidRDefault="00944514" w:rsidP="00034BFD">
                            <w:pPr>
                              <w:jc w:val="center"/>
                              <w:rPr>
                                <w:rFonts w:ascii="Arial" w:hAnsi="Arial" w:cs="Arial"/>
                                <w:sz w:val="20"/>
                              </w:rPr>
                            </w:pPr>
                            <w:r>
                              <w:rPr>
                                <w:rFonts w:ascii="Arial" w:hAnsi="Arial" w:cs="Arial"/>
                                <w:sz w:val="20"/>
                              </w:rPr>
                              <w:t>If CMD_TYPE_READ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CD0E6" id="Diamond 3317" o:spid="_x0000_s2810" type="#_x0000_t4" style="position:absolute;margin-left:44.25pt;margin-top:14.55pt;width:141.75pt;height:105pt;z-index:2564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" fillcolor="white [3201]" strokecolor="#4f81bd [3204]" strokeweight="1pt">
                <v:textbox>
                  <w:txbxContent>
                    <w:p w14:paraId="6148ACC7" w14:textId="77777777" w:rsidR="00944514" w:rsidRPr="00003244" w:rsidRDefault="00944514" w:rsidP="00034BFD">
                      <w:pPr>
                        <w:jc w:val="center"/>
                        <w:rPr>
                          <w:rFonts w:ascii="Arial" w:hAnsi="Arial" w:cs="Arial"/>
                          <w:sz w:val="20"/>
                        </w:rPr>
                      </w:pPr>
                      <w:r>
                        <w:rPr>
                          <w:rFonts w:ascii="Arial" w:hAnsi="Arial" w:cs="Arial"/>
                          <w:sz w:val="20"/>
                        </w:rPr>
                        <w:t>If CMD_TYPE_READ</w:t>
                      </w:r>
                    </w:p>
                  </w:txbxContent>
                </v:textbox>
              </v:shape>
            </w:pict>
          </mc:Fallback>
        </mc:AlternateContent>
      </w:r>
      <w:r>
        <w:t xml:space="preserve">                                              No</w:t>
      </w:r>
    </w:p>
    <w:p w14:paraId="08AA0FAA" w14:textId="77777777" w:rsidR="00034BFD" w:rsidRDefault="00034BFD" w:rsidP="00034BFD"/>
    <w:p w14:paraId="7F27AB3F" w14:textId="77777777" w:rsidR="00034BFD" w:rsidRDefault="00034BFD" w:rsidP="00034BFD">
      <w:r>
        <w:rPr>
          <w:rFonts w:ascii="Times New Roman" w:eastAsiaTheme="minorHAnsi" w:hAnsi="Times New Roman"/>
          <w:noProof/>
          <w:szCs w:val="24"/>
          <w:lang w:val="en-US"/>
        </w:rPr>
        <mc:AlternateContent>
          <mc:Choice Requires="wps">
            <w:drawing>
              <wp:anchor distT="0" distB="0" distL="114300" distR="114300" simplePos="0" relativeHeight="256412672" behindDoc="0" locked="0" layoutInCell="1" allowOverlap="1" wp14:anchorId="3C290133" wp14:editId="0C1FCA96">
                <wp:simplePos x="0" y="0"/>
                <wp:positionH relativeFrom="column">
                  <wp:posOffset>3448050</wp:posOffset>
                </wp:positionH>
                <wp:positionV relativeFrom="paragraph">
                  <wp:posOffset>71120</wp:posOffset>
                </wp:positionV>
                <wp:extent cx="1762125" cy="704850"/>
                <wp:effectExtent l="57150" t="38100" r="85725" b="95250"/>
                <wp:wrapNone/>
                <wp:docPr id="3318" name="Rectangle 3318"/>
                <wp:cNvGraphicFramePr/>
                <a:graphic xmlns:a="http://schemas.openxmlformats.org/drawingml/2006/main">
                  <a:graphicData uri="http://schemas.microsoft.com/office/word/2010/wordprocessingShape">
                    <wps:wsp>
                      <wps:cNvSpPr/>
                      <wps:spPr>
                        <a:xfrm>
                          <a:off x="0" y="0"/>
                          <a:ext cx="1762125" cy="704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2E2DBA9E" w14:textId="77777777" w:rsidR="00944514" w:rsidRPr="00755387" w:rsidRDefault="00944514" w:rsidP="00034BFD">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C290133" id="Rectangle 3318" o:spid="_x0000_s2811" style="position:absolute;margin-left:271.5pt;margin-top:5.6pt;width:138.75pt;height:55.5pt;z-index:2564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" fillcolor="#92d050" strokecolor="#92d050">
                <v:shadow on="t" color="black" opacity="24903f" origin=",.5" offset="0,.55556mm"/>
                <v:textbox>
                  <w:txbxContent>
                    <w:p w14:paraId="2E2DBA9E" w14:textId="77777777" w:rsidR="00944514" w:rsidRPr="00755387" w:rsidRDefault="00944514" w:rsidP="00034BFD">
                      <w:pPr>
                        <w:jc w:val="center"/>
                        <w:rPr>
                          <w:rFonts w:ascii="Arial" w:hAnsi="Arial" w:cs="Arial"/>
                          <w:sz w:val="20"/>
                        </w:rPr>
                      </w:pPr>
                      <w:r w:rsidRPr="00755387">
                        <w:rPr>
                          <w:rFonts w:ascii="Arial" w:hAnsi="Arial" w:cs="Arial"/>
                          <w:sz w:val="20"/>
                        </w:rPr>
                        <w:t>GOTO to CMD_TYPE_</w:t>
                      </w:r>
                      <w:r>
                        <w:rPr>
                          <w:rFonts w:ascii="Arial" w:hAnsi="Arial" w:cs="Arial"/>
                          <w:sz w:val="20"/>
                        </w:rPr>
                        <w:t>READ</w:t>
                      </w:r>
                      <w:r w:rsidRPr="00755387">
                        <w:rPr>
                          <w:rFonts w:ascii="Arial" w:hAnsi="Arial" w:cs="Arial"/>
                          <w:sz w:val="20"/>
                        </w:rPr>
                        <w:t xml:space="preserve"> </w:t>
                      </w:r>
                    </w:p>
                  </w:txbxContent>
                </v:textbox>
              </v:rect>
            </w:pict>
          </mc:Fallback>
        </mc:AlternateContent>
      </w:r>
    </w:p>
    <w:p w14:paraId="2FE17C76" w14:textId="77777777" w:rsidR="00034BFD" w:rsidRDefault="00034BFD" w:rsidP="00034BFD">
      <w:r>
        <w:t xml:space="preserve">                                                                       Yes</w:t>
      </w:r>
    </w:p>
    <w:p w14:paraId="787075FC" w14:textId="77777777" w:rsidR="00034BFD" w:rsidRDefault="00034BFD" w:rsidP="00034BFD">
      <w:r>
        <w:rPr>
          <w:noProof/>
          <w:lang w:val="en-US"/>
        </w:rPr>
        <mc:AlternateContent>
          <mc:Choice Requires="wps">
            <w:drawing>
              <wp:anchor distT="0" distB="0" distL="114300" distR="114300" simplePos="0" relativeHeight="256413696" behindDoc="0" locked="0" layoutInCell="1" allowOverlap="1" wp14:anchorId="3AAB93CA" wp14:editId="6351882B">
                <wp:simplePos x="0" y="0"/>
                <wp:positionH relativeFrom="column">
                  <wp:posOffset>2343150</wp:posOffset>
                </wp:positionH>
                <wp:positionV relativeFrom="paragraph">
                  <wp:posOffset>103505</wp:posOffset>
                </wp:positionV>
                <wp:extent cx="1104900" cy="0"/>
                <wp:effectExtent l="0" t="76200" r="19050" b="95250"/>
                <wp:wrapNone/>
                <wp:docPr id="3319" name="Straight Arrow Connector 3319"/>
                <wp:cNvGraphicFramePr/>
                <a:graphic xmlns:a="http://schemas.openxmlformats.org/drawingml/2006/main">
                  <a:graphicData uri="http://schemas.microsoft.com/office/word/2010/wordprocessingShape">
                    <wps:wsp>
                      <wps:cNvCnPr/>
                      <wps:spPr>
                        <a:xfrm>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B2EE67" id="Straight Arrow Connector 3319" o:spid="_x0000_s1026" type="#_x0000_t32" style="position:absolute;margin-left:184.5pt;margin-top:8.15pt;width:87pt;height:0;z-index:25641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" strokecolor="#4579b8 [3044]">
                <v:stroke endarrow="block"/>
              </v:shape>
            </w:pict>
          </mc:Fallback>
        </mc:AlternateContent>
      </w:r>
    </w:p>
    <w:p w14:paraId="0D6B2A74" w14:textId="77777777" w:rsidR="00034BFD" w:rsidRDefault="00034BFD" w:rsidP="00034BFD">
      <w:r>
        <w:t xml:space="preserve">    </w:t>
      </w:r>
    </w:p>
    <w:p w14:paraId="634858D0" w14:textId="77777777" w:rsidR="00034BFD" w:rsidRDefault="00034BFD" w:rsidP="00034BFD">
      <w:r>
        <w:t xml:space="preserve">    </w:t>
      </w:r>
    </w:p>
    <w:p w14:paraId="69841800" w14:textId="77777777" w:rsidR="00034BFD" w:rsidRDefault="00034BFD" w:rsidP="00034BFD">
      <w:r>
        <w:t xml:space="preserve">    </w:t>
      </w:r>
    </w:p>
    <w:p w14:paraId="0B999C2F" w14:textId="77777777" w:rsidR="00034BFD" w:rsidRDefault="00034BFD" w:rsidP="00034BFD">
      <w:r>
        <w:t xml:space="preserve">                                           No</w:t>
      </w:r>
    </w:p>
    <w:p w14:paraId="1F0964EF" w14:textId="77777777" w:rsidR="00034BFD" w:rsidRDefault="00034BFD" w:rsidP="00034BFD"/>
    <w:p w14:paraId="4671DE98" w14:textId="77777777" w:rsidR="00034BFD" w:rsidRPr="00800670" w:rsidRDefault="00034BFD" w:rsidP="00034BFD">
      <w:r w:rsidRPr="00F813A2">
        <w:rPr>
          <w:noProof/>
          <w:lang w:val="en-US"/>
        </w:rPr>
        <mc:AlternateContent>
          <mc:Choice Requires="wps">
            <w:drawing>
              <wp:anchor distT="0" distB="0" distL="114300" distR="114300" simplePos="0" relativeHeight="256403456" behindDoc="0" locked="0" layoutInCell="1" allowOverlap="1" wp14:anchorId="49E1C704" wp14:editId="759CC5C8">
                <wp:simplePos x="0" y="0"/>
                <wp:positionH relativeFrom="column">
                  <wp:posOffset>3924300</wp:posOffset>
                </wp:positionH>
                <wp:positionV relativeFrom="paragraph">
                  <wp:posOffset>13970</wp:posOffset>
                </wp:positionV>
                <wp:extent cx="1104900" cy="649605"/>
                <wp:effectExtent l="0" t="0" r="19050" b="17145"/>
                <wp:wrapNone/>
                <wp:docPr id="3320" name="Rectangle 3320"/>
                <wp:cNvGraphicFramePr/>
                <a:graphic xmlns:a="http://schemas.openxmlformats.org/drawingml/2006/main">
                  <a:graphicData uri="http://schemas.microsoft.com/office/word/2010/wordprocessingShape">
                    <wps:wsp>
                      <wps:cNvSpPr/>
                      <wps:spPr>
                        <a:xfrm>
                          <a:off x="0" y="0"/>
                          <a:ext cx="110490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B0048F7" w14:textId="77777777" w:rsidR="00944514" w:rsidRDefault="00944514" w:rsidP="00034B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1C704" id="Rectangle 3320" o:spid="_x0000_s2812" style="position:absolute;margin-left:309pt;margin-top:1.1pt;width:87pt;height:51.15pt;z-index:2564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" fillcolor="#c0504d [3205]" strokecolor="#243f60 [1604]" strokeweight="1pt">
                <v:textbox>
                  <w:txbxContent>
                    <w:p w14:paraId="2B0048F7" w14:textId="77777777" w:rsidR="00944514" w:rsidRDefault="00944514" w:rsidP="00034BFD">
                      <w:pPr>
                        <w:jc w:val="center"/>
                      </w:pPr>
                      <w:r>
                        <w:t>Other Legato Services</w:t>
                      </w:r>
                    </w:p>
                  </w:txbxContent>
                </v:textbox>
              </v:rect>
            </w:pict>
          </mc:Fallback>
        </mc:AlternateContent>
      </w:r>
      <w:r w:rsidRPr="00A61420">
        <w:rPr>
          <w:noProof/>
          <w:lang w:val="en-US"/>
        </w:rPr>
        <mc:AlternateContent>
          <mc:Choice Requires="wps">
            <w:drawing>
              <wp:anchor distT="0" distB="0" distL="114300" distR="114300" simplePos="0" relativeHeight="256396288" behindDoc="0" locked="0" layoutInCell="1" allowOverlap="1" wp14:anchorId="1A5C87FD" wp14:editId="6AD9B1F9">
                <wp:simplePos x="0" y="0"/>
                <wp:positionH relativeFrom="column">
                  <wp:posOffset>2296160</wp:posOffset>
                </wp:positionH>
                <wp:positionV relativeFrom="paragraph">
                  <wp:posOffset>8890</wp:posOffset>
                </wp:positionV>
                <wp:extent cx="1143000" cy="640080"/>
                <wp:effectExtent l="0" t="0" r="19050" b="26670"/>
                <wp:wrapNone/>
                <wp:docPr id="3321" name="Rectangle 3321"/>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388628D" w14:textId="77777777" w:rsidR="00944514" w:rsidRDefault="00944514" w:rsidP="00034B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C87FD" id="Rectangle 3321" o:spid="_x0000_s2813" style="position:absolute;margin-left:180.8pt;margin-top:.7pt;width:90pt;height:50.4pt;z-index:256396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" fillcolor="#c0504d [3205]" strokecolor="#5a5a5a [2109]" strokeweight="1pt">
                <v:textbox>
                  <w:txbxContent>
                    <w:p w14:paraId="1388628D" w14:textId="77777777" w:rsidR="00944514" w:rsidRDefault="00944514" w:rsidP="00034BFD">
                      <w:pPr>
                        <w:jc w:val="center"/>
                      </w:pPr>
                      <w:r>
                        <w:t>Legato AT Server</w:t>
                      </w:r>
                    </w:p>
                  </w:txbxContent>
                </v:textbox>
              </v:rect>
            </w:pict>
          </mc:Fallback>
        </mc:AlternateContent>
      </w:r>
      <w:r w:rsidRPr="00A61420">
        <w:rPr>
          <w:noProof/>
          <w:lang w:val="en-US"/>
        </w:rPr>
        <mc:AlternateContent>
          <mc:Choice Requires="wps">
            <w:drawing>
              <wp:anchor distT="0" distB="0" distL="114300" distR="114300" simplePos="0" relativeHeight="256397312" behindDoc="0" locked="0" layoutInCell="1" allowOverlap="1" wp14:anchorId="3C8D9F15" wp14:editId="201CCBC3">
                <wp:simplePos x="0" y="0"/>
                <wp:positionH relativeFrom="rightMargin">
                  <wp:align>left</wp:align>
                </wp:positionH>
                <wp:positionV relativeFrom="paragraph">
                  <wp:posOffset>9524</wp:posOffset>
                </wp:positionV>
                <wp:extent cx="731520" cy="638175"/>
                <wp:effectExtent l="0" t="0" r="11430" b="28575"/>
                <wp:wrapNone/>
                <wp:docPr id="3322" name="Rectangle 3322"/>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0783947" w14:textId="77777777" w:rsidR="00944514" w:rsidRDefault="00944514" w:rsidP="00034B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D9F15" id="Rectangle 3322" o:spid="_x0000_s2814" style="position:absolute;margin-left:0;margin-top:.75pt;width:57.6pt;height:50.25pt;z-index:2563973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" fillcolor="#8064a2 [3207]" strokecolor="#5a5a5a [2109]" strokeweight="1pt">
                <v:textbox>
                  <w:txbxContent>
                    <w:p w14:paraId="20783947" w14:textId="77777777" w:rsidR="00944514" w:rsidRDefault="00944514" w:rsidP="00034BFD">
                      <w:pPr>
                        <w:jc w:val="center"/>
                      </w:pPr>
                      <w:r>
                        <w:t>Modem</w:t>
                      </w:r>
                    </w:p>
                  </w:txbxContent>
                </v:textbox>
                <w10:wrap anchorx="margin"/>
              </v:rect>
            </w:pict>
          </mc:Fallback>
        </mc:AlternateContent>
      </w:r>
      <w:r w:rsidRPr="00A61420">
        <w:rPr>
          <w:noProof/>
          <w:lang w:val="en-US"/>
        </w:rPr>
        <mc:AlternateContent>
          <mc:Choice Requires="wps">
            <w:drawing>
              <wp:anchor distT="0" distB="0" distL="114300" distR="114300" simplePos="0" relativeHeight="256394240" behindDoc="0" locked="0" layoutInCell="1" allowOverlap="1" wp14:anchorId="0BC1B73C" wp14:editId="219F1F89">
                <wp:simplePos x="0" y="0"/>
                <wp:positionH relativeFrom="margin">
                  <wp:posOffset>-323850</wp:posOffset>
                </wp:positionH>
                <wp:positionV relativeFrom="paragraph">
                  <wp:posOffset>8890</wp:posOffset>
                </wp:positionV>
                <wp:extent cx="822325" cy="640080"/>
                <wp:effectExtent l="0" t="0" r="15875" b="26670"/>
                <wp:wrapNone/>
                <wp:docPr id="3323" name="Rectangle 3323"/>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9B8F33" w14:textId="77777777" w:rsidR="00944514" w:rsidRDefault="00944514" w:rsidP="00034B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1B73C" id="Rectangle 3323" o:spid="_x0000_s2815" style="position:absolute;margin-left:-25.5pt;margin-top:.7pt;width:64.75pt;height:50.4pt;z-index:25639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" fillcolor="#f79646 [3209]" strokecolor="#5a5a5a [2109]" strokeweight="1pt">
                <v:textbox>
                  <w:txbxContent>
                    <w:p w14:paraId="359B8F33" w14:textId="77777777" w:rsidR="00944514" w:rsidRDefault="00944514" w:rsidP="00034BFD">
                      <w:pPr>
                        <w:jc w:val="center"/>
                      </w:pPr>
                      <w:r>
                        <w:t>Host with Linux OS</w:t>
                      </w:r>
                    </w:p>
                  </w:txbxContent>
                </v:textbox>
                <w10:wrap anchorx="margin"/>
              </v:rect>
            </w:pict>
          </mc:Fallback>
        </mc:AlternateContent>
      </w:r>
      <w:r w:rsidRPr="00A61420">
        <w:rPr>
          <w:noProof/>
          <w:lang w:val="en-US"/>
        </w:rPr>
        <mc:AlternateContent>
          <mc:Choice Requires="wps">
            <w:drawing>
              <wp:anchor distT="0" distB="0" distL="114300" distR="114300" simplePos="0" relativeHeight="256395264" behindDoc="0" locked="0" layoutInCell="1" allowOverlap="1" wp14:anchorId="7089A116" wp14:editId="6AF5AC6B">
                <wp:simplePos x="0" y="0"/>
                <wp:positionH relativeFrom="column">
                  <wp:posOffset>1000760</wp:posOffset>
                </wp:positionH>
                <wp:positionV relativeFrom="paragraph">
                  <wp:posOffset>8890</wp:posOffset>
                </wp:positionV>
                <wp:extent cx="828675" cy="640080"/>
                <wp:effectExtent l="0" t="0" r="28575" b="26670"/>
                <wp:wrapNone/>
                <wp:docPr id="3324" name="Rectangle 3324"/>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1A2E14E5" w14:textId="77777777" w:rsidR="00944514" w:rsidRDefault="00944514" w:rsidP="00034B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9A116" id="Rectangle 3324" o:spid="_x0000_s2816" style="position:absolute;margin-left:78.8pt;margin-top:.7pt;width:65.25pt;height:50.4pt;z-index:2563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" fillcolor="#4f81bd [3204]" strokecolor="#5a5a5a [2109]" strokeweight="1pt">
                <v:textbox>
                  <w:txbxContent>
                    <w:p w14:paraId="1A2E14E5" w14:textId="77777777" w:rsidR="00944514" w:rsidRDefault="00944514" w:rsidP="00034BFD">
                      <w:pPr>
                        <w:jc w:val="center"/>
                      </w:pPr>
                      <w:r>
                        <w:t>Legato App</w:t>
                      </w:r>
                    </w:p>
                  </w:txbxContent>
                </v:textbox>
              </v:rect>
            </w:pict>
          </mc:Fallback>
        </mc:AlternateContent>
      </w:r>
    </w:p>
    <w:p w14:paraId="197548C9" w14:textId="77777777" w:rsidR="00034BFD" w:rsidRDefault="00034BFD" w:rsidP="00034BFD"/>
    <w:p w14:paraId="4375F926" w14:textId="77777777" w:rsidR="00034BFD" w:rsidRDefault="00034BFD" w:rsidP="00034BFD">
      <w:r w:rsidRPr="00215EAC">
        <w:rPr>
          <w:rFonts w:ascii="Arial" w:hAnsi="Arial" w:cs="Arial"/>
          <w:noProof/>
          <w:lang w:val="en-US"/>
        </w:rPr>
        <mc:AlternateContent>
          <mc:Choice Requires="wps">
            <w:drawing>
              <wp:anchor distT="0" distB="0" distL="114300" distR="114300" simplePos="0" relativeHeight="256401408" behindDoc="0" locked="0" layoutInCell="1" allowOverlap="1" wp14:anchorId="6DE48692" wp14:editId="730B790F">
                <wp:simplePos x="0" y="0"/>
                <wp:positionH relativeFrom="column">
                  <wp:posOffset>5876925</wp:posOffset>
                </wp:positionH>
                <wp:positionV relativeFrom="paragraph">
                  <wp:posOffset>275590</wp:posOffset>
                </wp:positionV>
                <wp:extent cx="0" cy="7010400"/>
                <wp:effectExtent l="0" t="0" r="19050" b="19050"/>
                <wp:wrapNone/>
                <wp:docPr id="3325" name="Straight Connector 3325"/>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5920D" id="Straight Connector 3325" o:spid="_x0000_s1026" style="position:absolute;flip:x;z-index:2564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75pt,21.7pt" to="462.7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" strokecolor="#4579b8 [3044]"/>
            </w:pict>
          </mc:Fallback>
        </mc:AlternateContent>
      </w:r>
    </w:p>
    <w:p w14:paraId="1FE3EE24" w14:textId="77777777" w:rsidR="00034BFD" w:rsidRDefault="00034BFD" w:rsidP="00034BFD">
      <w:r w:rsidRPr="00F813A2">
        <w:rPr>
          <w:noProof/>
          <w:lang w:val="en-US"/>
        </w:rPr>
        <mc:AlternateContent>
          <mc:Choice Requires="wps">
            <w:drawing>
              <wp:anchor distT="0" distB="0" distL="114300" distR="114300" simplePos="0" relativeHeight="256404480" behindDoc="0" locked="0" layoutInCell="1" allowOverlap="1" wp14:anchorId="1A30358E" wp14:editId="46833ADD">
                <wp:simplePos x="0" y="0"/>
                <wp:positionH relativeFrom="column">
                  <wp:posOffset>4572000</wp:posOffset>
                </wp:positionH>
                <wp:positionV relativeFrom="paragraph">
                  <wp:posOffset>100965</wp:posOffset>
                </wp:positionV>
                <wp:extent cx="0" cy="6991350"/>
                <wp:effectExtent l="0" t="0" r="19050" b="19050"/>
                <wp:wrapNone/>
                <wp:docPr id="3326" name="Straight Connector 3326"/>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008F7" id="Straight Connector 3326" o:spid="_x0000_s1026" style="position:absolute;z-index:2564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7.95pt" to="5in,5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400384" behindDoc="0" locked="0" layoutInCell="1" allowOverlap="1" wp14:anchorId="3376058E" wp14:editId="51BFE72F">
                <wp:simplePos x="0" y="0"/>
                <wp:positionH relativeFrom="column">
                  <wp:posOffset>2809240</wp:posOffset>
                </wp:positionH>
                <wp:positionV relativeFrom="paragraph">
                  <wp:posOffset>91440</wp:posOffset>
                </wp:positionV>
                <wp:extent cx="0" cy="6962775"/>
                <wp:effectExtent l="0" t="0" r="19050" b="28575"/>
                <wp:wrapNone/>
                <wp:docPr id="3327" name="Straight Connector 3327"/>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D466E" id="Straight Connector 3327" o:spid="_x0000_s1026" style="position:absolute;z-index:2564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pt,7.2pt" to="221.2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" strokecolor="#4579b8 [3044]"/>
            </w:pict>
          </mc:Fallback>
        </mc:AlternateContent>
      </w:r>
      <w:r w:rsidRPr="00FB0354">
        <w:rPr>
          <w:noProof/>
          <w:lang w:val="en-US"/>
        </w:rPr>
        <mc:AlternateContent>
          <mc:Choice Requires="wps">
            <w:drawing>
              <wp:anchor distT="0" distB="0" distL="114300" distR="114300" simplePos="0" relativeHeight="256402432" behindDoc="0" locked="0" layoutInCell="1" allowOverlap="1" wp14:anchorId="4A14E4AB" wp14:editId="1E9551DC">
                <wp:simplePos x="0" y="0"/>
                <wp:positionH relativeFrom="column">
                  <wp:posOffset>1190625</wp:posOffset>
                </wp:positionH>
                <wp:positionV relativeFrom="paragraph">
                  <wp:posOffset>2660015</wp:posOffset>
                </wp:positionV>
                <wp:extent cx="523875" cy="314325"/>
                <wp:effectExtent l="0" t="0" r="9525" b="9525"/>
                <wp:wrapNone/>
                <wp:docPr id="3328" name="Rounded Rectangle 3328"/>
                <wp:cNvGraphicFramePr/>
                <a:graphic xmlns:a="http://schemas.openxmlformats.org/drawingml/2006/main">
                  <a:graphicData uri="http://schemas.microsoft.com/office/word/2010/wordprocessingShape">
                    <wps:wsp>
                      <wps:cNvSpPr/>
                      <wps:spPr>
                        <a:xfrm>
                          <a:off x="0" y="0"/>
                          <a:ext cx="523875" cy="3143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78623026" w14:textId="77777777" w:rsidR="00944514" w:rsidRPr="00B6176C" w:rsidRDefault="00944514" w:rsidP="00034BFD">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4E4AB" id="Rounded Rectangle 3328" o:spid="_x0000_s2817" style="position:absolute;margin-left:93.75pt;margin-top:209.45pt;width:41.25pt;height:24.75pt;z-index:2564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" fillcolor="white [3201]" stroked="f" strokeweight="2pt">
                <v:textbox>
                  <w:txbxContent>
                    <w:p w14:paraId="78623026" w14:textId="77777777" w:rsidR="00944514" w:rsidRPr="00B6176C" w:rsidRDefault="00944514" w:rsidP="00034BFD">
                      <w:pPr>
                        <w:jc w:val="center"/>
                      </w:pPr>
                      <w:r>
                        <w:t>Yes</w:t>
                      </w:r>
                    </w:p>
                  </w:txbxContent>
                </v:textbox>
              </v:roundrect>
            </w:pict>
          </mc:Fallback>
        </mc:AlternateContent>
      </w:r>
      <w:r w:rsidRPr="00215EAC">
        <w:rPr>
          <w:rFonts w:ascii="Arial" w:hAnsi="Arial" w:cs="Arial"/>
          <w:noProof/>
          <w:lang w:val="en-US"/>
        </w:rPr>
        <mc:AlternateContent>
          <mc:Choice Requires="wps">
            <w:drawing>
              <wp:anchor distT="0" distB="0" distL="114300" distR="114300" simplePos="0" relativeHeight="256399360" behindDoc="0" locked="0" layoutInCell="1" allowOverlap="1" wp14:anchorId="61722150" wp14:editId="7274E356">
                <wp:simplePos x="0" y="0"/>
                <wp:positionH relativeFrom="column">
                  <wp:posOffset>1447800</wp:posOffset>
                </wp:positionH>
                <wp:positionV relativeFrom="paragraph">
                  <wp:posOffset>89535</wp:posOffset>
                </wp:positionV>
                <wp:extent cx="0" cy="6991350"/>
                <wp:effectExtent l="0" t="0" r="19050" b="19050"/>
                <wp:wrapNone/>
                <wp:docPr id="3329" name="Straight Connector 3329"/>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76ECB" id="Straight Connector 3329" o:spid="_x0000_s1026" style="position:absolute;z-index:2563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05pt" to="114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" strokecolor="#4579b8 [3044]"/>
            </w:pict>
          </mc:Fallback>
        </mc:AlternateContent>
      </w:r>
      <w:r w:rsidRPr="00215EAC">
        <w:rPr>
          <w:rFonts w:ascii="Arial" w:hAnsi="Arial" w:cs="Arial"/>
          <w:noProof/>
          <w:lang w:val="en-US"/>
        </w:rPr>
        <mc:AlternateContent>
          <mc:Choice Requires="wps">
            <w:drawing>
              <wp:anchor distT="0" distB="0" distL="114300" distR="114300" simplePos="0" relativeHeight="256398336" behindDoc="0" locked="0" layoutInCell="1" allowOverlap="1" wp14:anchorId="09423BF4" wp14:editId="4D02ADB9">
                <wp:simplePos x="0" y="0"/>
                <wp:positionH relativeFrom="column">
                  <wp:posOffset>95250</wp:posOffset>
                </wp:positionH>
                <wp:positionV relativeFrom="paragraph">
                  <wp:posOffset>80010</wp:posOffset>
                </wp:positionV>
                <wp:extent cx="0" cy="7000875"/>
                <wp:effectExtent l="0" t="0" r="19050" b="28575"/>
                <wp:wrapNone/>
                <wp:docPr id="3330" name="Straight Connector 3330"/>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FC7EDB" id="Straight Connector 3330" o:spid="_x0000_s1026" style="position:absolute;flip:x;z-index:2563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6.3pt" to="7.5pt,5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" strokecolor="#4579b8 [3044]"/>
            </w:pict>
          </mc:Fallback>
        </mc:AlternateContent>
      </w:r>
    </w:p>
    <w:p w14:paraId="06338B90" w14:textId="77777777" w:rsidR="00034BFD" w:rsidRDefault="00034BFD" w:rsidP="00034BFD">
      <w:r w:rsidRPr="00161089">
        <w:rPr>
          <w:rFonts w:asciiTheme="minorHAnsi" w:hAnsiTheme="minorHAnsi" w:cs="Arial"/>
          <w:noProof/>
          <w:sz w:val="20"/>
          <w:lang w:val="en-US"/>
        </w:rPr>
        <mc:AlternateContent>
          <mc:Choice Requires="wps">
            <w:drawing>
              <wp:anchor distT="0" distB="0" distL="114300" distR="114300" simplePos="0" relativeHeight="256406528" behindDoc="0" locked="0" layoutInCell="1" allowOverlap="1" wp14:anchorId="7ACF60E1" wp14:editId="00C48D4E">
                <wp:simplePos x="0" y="0"/>
                <wp:positionH relativeFrom="column">
                  <wp:posOffset>542925</wp:posOffset>
                </wp:positionH>
                <wp:positionV relativeFrom="paragraph">
                  <wp:posOffset>91440</wp:posOffset>
                </wp:positionV>
                <wp:extent cx="1800225" cy="1333500"/>
                <wp:effectExtent l="0" t="0" r="28575" b="19050"/>
                <wp:wrapNone/>
                <wp:docPr id="3331" name="Diamond 3331"/>
                <wp:cNvGraphicFramePr/>
                <a:graphic xmlns:a="http://schemas.openxmlformats.org/drawingml/2006/main">
                  <a:graphicData uri="http://schemas.microsoft.com/office/word/2010/wordprocessingShape">
                    <wps:wsp>
                      <wps:cNvSpPr/>
                      <wps:spPr>
                        <a:xfrm>
                          <a:off x="0" y="0"/>
                          <a:ext cx="1800225" cy="1333500"/>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656204F" w14:textId="77777777" w:rsidR="00944514" w:rsidRPr="00003244" w:rsidRDefault="00944514" w:rsidP="00034BFD">
                            <w:pPr>
                              <w:jc w:val="center"/>
                              <w:rPr>
                                <w:rFonts w:ascii="Arial" w:hAnsi="Arial" w:cs="Arial"/>
                                <w:sz w:val="20"/>
                              </w:rPr>
                            </w:pPr>
                            <w:r>
                              <w:rPr>
                                <w:rFonts w:ascii="Arial" w:hAnsi="Arial" w:cs="Arial"/>
                                <w:sz w:val="20"/>
                              </w:rPr>
                              <w:t>If CMD_TYPE_PARA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F60E1" id="Diamond 3331" o:spid="_x0000_s2818" type="#_x0000_t4" style="position:absolute;margin-left:42.75pt;margin-top:7.2pt;width:141.75pt;height:105pt;z-index:2564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" fillcolor="white [3201]" strokecolor="#4f81bd [3204]" strokeweight="1pt">
                <v:textbox>
                  <w:txbxContent>
                    <w:p w14:paraId="0656204F" w14:textId="77777777" w:rsidR="00944514" w:rsidRPr="00003244" w:rsidRDefault="00944514" w:rsidP="00034BFD">
                      <w:pPr>
                        <w:jc w:val="center"/>
                        <w:rPr>
                          <w:rFonts w:ascii="Arial" w:hAnsi="Arial" w:cs="Arial"/>
                          <w:sz w:val="20"/>
                        </w:rPr>
                      </w:pPr>
                      <w:r>
                        <w:rPr>
                          <w:rFonts w:ascii="Arial" w:hAnsi="Arial" w:cs="Arial"/>
                          <w:sz w:val="20"/>
                        </w:rPr>
                        <w:t>If CMD_TYPE_PARA</w:t>
                      </w:r>
                    </w:p>
                  </w:txbxContent>
                </v:textbox>
              </v:shape>
            </w:pict>
          </mc:Fallback>
        </mc:AlternateContent>
      </w:r>
    </w:p>
    <w:p w14:paraId="027DB46F" w14:textId="77777777" w:rsidR="00034BFD" w:rsidRDefault="00034BFD" w:rsidP="00034BFD"/>
    <w:p w14:paraId="2B7FC4BE" w14:textId="77777777" w:rsidR="00034BFD" w:rsidRDefault="00034BFD" w:rsidP="00034BFD">
      <w:r>
        <w:t xml:space="preserve">                                                                     </w:t>
      </w:r>
    </w:p>
    <w:p w14:paraId="5FAB6C43" w14:textId="77777777" w:rsidR="00034BFD" w:rsidRDefault="00034BFD" w:rsidP="00034BFD">
      <w:r>
        <w:t xml:space="preserve">        No</w:t>
      </w:r>
    </w:p>
    <w:p w14:paraId="4E6542DF" w14:textId="77777777" w:rsidR="00034BFD" w:rsidRDefault="00034BFD" w:rsidP="00034BFD">
      <w:r>
        <w:rPr>
          <w:noProof/>
          <w:lang w:val="en-US"/>
        </w:rPr>
        <mc:AlternateContent>
          <mc:Choice Requires="wps">
            <w:drawing>
              <wp:anchor distT="0" distB="0" distL="114300" distR="114300" simplePos="0" relativeHeight="256414720" behindDoc="0" locked="0" layoutInCell="1" allowOverlap="1" wp14:anchorId="0F6D9CAA" wp14:editId="7B1FE97E">
                <wp:simplePos x="0" y="0"/>
                <wp:positionH relativeFrom="column">
                  <wp:posOffset>114300</wp:posOffset>
                </wp:positionH>
                <wp:positionV relativeFrom="paragraph">
                  <wp:posOffset>20955</wp:posOffset>
                </wp:positionV>
                <wp:extent cx="466725" cy="0"/>
                <wp:effectExtent l="38100" t="76200" r="0" b="95250"/>
                <wp:wrapNone/>
                <wp:docPr id="3332" name="Straight Arrow Connector 3332"/>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C9A3FC" id="Straight Arrow Connector 3332" o:spid="_x0000_s1026" type="#_x0000_t32" style="position:absolute;margin-left:9pt;margin-top:1.65pt;width:36.75pt;height:0;flip:x;z-index:25641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" strokecolor="#4579b8 [3044]">
                <v:stroke endarrow="block"/>
              </v:shape>
            </w:pict>
          </mc:Fallback>
        </mc:AlternateContent>
      </w:r>
    </w:p>
    <w:p w14:paraId="1DC33A82" w14:textId="77777777" w:rsidR="00034BFD" w:rsidRPr="008C4CC9" w:rsidRDefault="00034BFD" w:rsidP="00034BFD">
      <w:pPr>
        <w:tabs>
          <w:tab w:val="left" w:pos="6615"/>
        </w:tabs>
        <w:rPr>
          <w:rFonts w:asciiTheme="minorHAnsi" w:hAnsiTheme="minorHAnsi" w:cs="Arial"/>
          <w:szCs w:val="24"/>
        </w:rPr>
      </w:pPr>
      <w:r>
        <w:rPr>
          <w:rFonts w:asciiTheme="minorHAnsi" w:hAnsiTheme="minorHAnsi" w:cs="Arial"/>
          <w:szCs w:val="24"/>
        </w:rPr>
        <w:t xml:space="preserve">          </w:t>
      </w:r>
      <w:r w:rsidRPr="008C4CC9">
        <w:rPr>
          <w:rFonts w:asciiTheme="minorHAnsi" w:hAnsiTheme="minorHAnsi" w:cs="Arial"/>
          <w:szCs w:val="24"/>
        </w:rPr>
        <w:t xml:space="preserve">Send          </w:t>
      </w:r>
    </w:p>
    <w:p w14:paraId="65A84A5E" w14:textId="77777777" w:rsidR="00034BFD" w:rsidRPr="008C4CC9" w:rsidRDefault="00034BFD" w:rsidP="00034BFD">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0439DA62" w14:textId="77777777" w:rsidR="00034BFD" w:rsidRPr="008C4CC9" w:rsidRDefault="00034BFD" w:rsidP="00034BFD">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3A7B9A19" w14:textId="77777777" w:rsidR="00034BFD" w:rsidRDefault="00034BFD" w:rsidP="00034BFD">
      <w:r w:rsidRPr="008C4CC9">
        <w:rPr>
          <w:rFonts w:asciiTheme="minorHAnsi" w:hAnsiTheme="minorHAnsi" w:cs="Arial"/>
          <w:szCs w:val="24"/>
        </w:rPr>
        <w:t xml:space="preserve">          response</w:t>
      </w:r>
      <w:r>
        <w:rPr>
          <w:rFonts w:asciiTheme="minorHAnsi" w:hAnsiTheme="minorHAnsi" w:cs="Arial"/>
          <w:szCs w:val="24"/>
        </w:rPr>
        <w:t xml:space="preserve">                  </w:t>
      </w:r>
      <w:r>
        <w:t>Yes</w:t>
      </w:r>
      <w:r>
        <w:rPr>
          <w:rFonts w:asciiTheme="minorHAnsi" w:hAnsiTheme="minorHAnsi" w:cs="Arial"/>
          <w:szCs w:val="24"/>
        </w:rPr>
        <w:t xml:space="preserve"> </w:t>
      </w:r>
      <w:r>
        <w:t xml:space="preserve">                                            </w:t>
      </w:r>
    </w:p>
    <w:p w14:paraId="32D38946" w14:textId="77777777" w:rsidR="00034BFD" w:rsidRDefault="00034BFD" w:rsidP="00034BFD">
      <w:pPr>
        <w:rPr>
          <w:rFonts w:ascii="Arial" w:hAnsi="Arial" w:cs="Arial"/>
          <w:sz w:val="20"/>
        </w:rPr>
      </w:pPr>
      <w:r w:rsidRPr="00215EAC">
        <w:rPr>
          <w:rFonts w:ascii="Arial" w:hAnsi="Arial" w:cs="Arial"/>
          <w:noProof/>
          <w:sz w:val="20"/>
          <w:lang w:val="en-US"/>
        </w:rPr>
        <mc:AlternateContent>
          <mc:Choice Requires="wps">
            <w:drawing>
              <wp:anchor distT="0" distB="0" distL="114300" distR="114300" simplePos="0" relativeHeight="256407552" behindDoc="0" locked="0" layoutInCell="1" allowOverlap="1" wp14:anchorId="124D73E9" wp14:editId="40646785">
                <wp:simplePos x="0" y="0"/>
                <wp:positionH relativeFrom="column">
                  <wp:posOffset>721360</wp:posOffset>
                </wp:positionH>
                <wp:positionV relativeFrom="paragraph">
                  <wp:posOffset>19050</wp:posOffset>
                </wp:positionV>
                <wp:extent cx="1449238" cy="1262643"/>
                <wp:effectExtent l="0" t="0" r="17780" b="13970"/>
                <wp:wrapNone/>
                <wp:docPr id="3333" name="Diamond 3333"/>
                <wp:cNvGraphicFramePr/>
                <a:graphic xmlns:a="http://schemas.openxmlformats.org/drawingml/2006/main">
                  <a:graphicData uri="http://schemas.microsoft.com/office/word/2010/wordprocessingShape">
                    <wps:wsp>
                      <wps:cNvSpPr/>
                      <wps:spPr>
                        <a:xfrm>
                          <a:off x="0" y="0"/>
                          <a:ext cx="1449238" cy="1262643"/>
                        </a:xfrm>
                        <a:prstGeom prst="diamond">
                          <a:avLst/>
                        </a:prstGeom>
                        <a:ln w="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8316115" w14:textId="77777777" w:rsidR="00944514" w:rsidRPr="00FF4556" w:rsidRDefault="00944514" w:rsidP="00034BFD">
                            <w:pPr>
                              <w:jc w:val="center"/>
                              <w:rPr>
                                <w:rFonts w:asciiTheme="minorHAnsi" w:hAnsiTheme="minorHAnsi" w:cs="Tahoma"/>
                                <w:szCs w:val="24"/>
                              </w:rPr>
                            </w:pPr>
                            <w:r w:rsidRPr="00FF4556">
                              <w:rPr>
                                <w:rFonts w:asciiTheme="minorHAnsi" w:hAnsiTheme="minorHAnsi" w:cs="Tahoma"/>
                                <w:szCs w:val="24"/>
                              </w:rPr>
                              <w:t>PARAM validate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D73E9" id="Diamond 3333" o:spid="_x0000_s2819" type="#_x0000_t4" style="position:absolute;margin-left:56.8pt;margin-top:1.5pt;width:114.1pt;height:99.4pt;z-index:2564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" fillcolor="white [3201]" strokecolor="#4f81bd [3204]" strokeweight="0">
                <v:textbox>
                  <w:txbxContent>
                    <w:p w14:paraId="08316115" w14:textId="77777777" w:rsidR="00944514" w:rsidRPr="00FF4556" w:rsidRDefault="00944514" w:rsidP="00034BFD">
                      <w:pPr>
                        <w:jc w:val="center"/>
                        <w:rPr>
                          <w:rFonts w:asciiTheme="minorHAnsi" w:hAnsiTheme="minorHAnsi" w:cs="Tahoma"/>
                          <w:szCs w:val="24"/>
                        </w:rPr>
                      </w:pPr>
                      <w:r w:rsidRPr="00FF4556">
                        <w:rPr>
                          <w:rFonts w:asciiTheme="minorHAnsi" w:hAnsiTheme="minorHAnsi" w:cs="Tahoma"/>
                          <w:szCs w:val="24"/>
                        </w:rPr>
                        <w:t>PARAM validate OK</w:t>
                      </w:r>
                    </w:p>
                  </w:txbxContent>
                </v:textbox>
              </v:shape>
            </w:pict>
          </mc:Fallback>
        </mc:AlternateContent>
      </w:r>
    </w:p>
    <w:p w14:paraId="78461440" w14:textId="77777777" w:rsidR="00034BFD" w:rsidRDefault="00034BFD" w:rsidP="00034BFD">
      <w:r>
        <w:t xml:space="preserve">        </w:t>
      </w:r>
    </w:p>
    <w:p w14:paraId="3383C294" w14:textId="77777777" w:rsidR="00034BFD" w:rsidRDefault="00034BFD" w:rsidP="00034BFD">
      <w:r>
        <w:t xml:space="preserve">            </w:t>
      </w:r>
      <w:r w:rsidRPr="00FF4556">
        <w:rPr>
          <w:rFonts w:asciiTheme="minorHAnsi" w:hAnsiTheme="minorHAnsi" w:cs="Arial"/>
          <w:szCs w:val="24"/>
        </w:rPr>
        <w:t>No</w:t>
      </w:r>
    </w:p>
    <w:p w14:paraId="60CC6DD2" w14:textId="77777777" w:rsidR="00034BFD" w:rsidRDefault="00034BFD" w:rsidP="00034BFD">
      <w:r>
        <w:rPr>
          <w:noProof/>
          <w:lang w:val="en-US"/>
        </w:rPr>
        <mc:AlternateContent>
          <mc:Choice Requires="wps">
            <w:drawing>
              <wp:anchor distT="0" distB="0" distL="114300" distR="114300" simplePos="0" relativeHeight="256408576" behindDoc="0" locked="0" layoutInCell="1" allowOverlap="1" wp14:anchorId="66E423CB" wp14:editId="593E11B7">
                <wp:simplePos x="0" y="0"/>
                <wp:positionH relativeFrom="column">
                  <wp:posOffset>85725</wp:posOffset>
                </wp:positionH>
                <wp:positionV relativeFrom="paragraph">
                  <wp:posOffset>135255</wp:posOffset>
                </wp:positionV>
                <wp:extent cx="657225" cy="0"/>
                <wp:effectExtent l="38100" t="76200" r="0" b="95250"/>
                <wp:wrapNone/>
                <wp:docPr id="3334" name="Straight Arrow Connector 3334"/>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A16E67" id="Straight Arrow Connector 3334" o:spid="_x0000_s1026" type="#_x0000_t32" style="position:absolute;margin-left:6.75pt;margin-top:10.65pt;width:51.75pt;height:0;flip:x;z-index:25640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" strokecolor="#4579b8 [3044]">
                <v:stroke endarrow="block"/>
              </v:shape>
            </w:pict>
          </mc:Fallback>
        </mc:AlternateContent>
      </w:r>
    </w:p>
    <w:p w14:paraId="1D9E0B20" w14:textId="77777777" w:rsidR="00034BFD" w:rsidRPr="008C4CC9" w:rsidRDefault="00034BFD" w:rsidP="00034BFD">
      <w:pPr>
        <w:tabs>
          <w:tab w:val="left" w:pos="6615"/>
        </w:tabs>
        <w:rPr>
          <w:rFonts w:asciiTheme="minorHAnsi" w:hAnsiTheme="minorHAnsi" w:cs="Arial"/>
          <w:szCs w:val="24"/>
        </w:rPr>
      </w:pPr>
      <w:r w:rsidRPr="008C4CC9">
        <w:rPr>
          <w:rFonts w:asciiTheme="minorHAnsi" w:hAnsiTheme="minorHAnsi"/>
          <w:szCs w:val="24"/>
        </w:rPr>
        <w:t xml:space="preserve">          </w:t>
      </w:r>
      <w:r w:rsidRPr="008C4CC9">
        <w:rPr>
          <w:rFonts w:asciiTheme="minorHAnsi" w:hAnsiTheme="minorHAnsi" w:cs="Arial"/>
          <w:szCs w:val="24"/>
        </w:rPr>
        <w:t xml:space="preserve">Send          </w:t>
      </w:r>
    </w:p>
    <w:p w14:paraId="531D8B70" w14:textId="77777777" w:rsidR="00034BFD" w:rsidRPr="008C4CC9" w:rsidRDefault="00034BFD" w:rsidP="00034BFD">
      <w:pPr>
        <w:tabs>
          <w:tab w:val="left" w:pos="6615"/>
        </w:tabs>
        <w:rPr>
          <w:rFonts w:asciiTheme="minorHAnsi" w:hAnsiTheme="minorHAnsi" w:cs="Arial"/>
          <w:szCs w:val="24"/>
        </w:rPr>
      </w:pPr>
      <w:r w:rsidRPr="008C4CC9">
        <w:rPr>
          <w:rFonts w:asciiTheme="minorHAnsi" w:hAnsiTheme="minorHAnsi" w:cs="Arial"/>
          <w:szCs w:val="24"/>
        </w:rPr>
        <w:t xml:space="preserve">          </w:t>
      </w:r>
      <w:r>
        <w:rPr>
          <w:rFonts w:asciiTheme="minorHAnsi" w:hAnsiTheme="minorHAnsi" w:cs="Arial"/>
          <w:szCs w:val="24"/>
        </w:rPr>
        <w:t>ERROR</w:t>
      </w:r>
      <w:r w:rsidRPr="008C4CC9">
        <w:rPr>
          <w:rFonts w:asciiTheme="minorHAnsi" w:hAnsiTheme="minorHAnsi" w:cs="Arial"/>
          <w:szCs w:val="24"/>
        </w:rPr>
        <w:t xml:space="preserve"> </w:t>
      </w:r>
    </w:p>
    <w:p w14:paraId="2F7B2619" w14:textId="77777777" w:rsidR="00034BFD" w:rsidRPr="008C4CC9" w:rsidRDefault="00034BFD" w:rsidP="00034BFD">
      <w:pPr>
        <w:tabs>
          <w:tab w:val="left" w:pos="6615"/>
        </w:tabs>
        <w:rPr>
          <w:rFonts w:asciiTheme="minorHAnsi" w:hAnsiTheme="minorHAnsi" w:cs="Arial"/>
          <w:szCs w:val="24"/>
        </w:rPr>
      </w:pPr>
      <w:r w:rsidRPr="008C4CC9">
        <w:rPr>
          <w:rFonts w:asciiTheme="minorHAnsi" w:hAnsiTheme="minorHAnsi" w:cs="Arial"/>
          <w:szCs w:val="24"/>
        </w:rPr>
        <w:t xml:space="preserve">          as final                                    </w:t>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r w:rsidRPr="008C4CC9">
        <w:rPr>
          <w:rFonts w:asciiTheme="minorHAnsi" w:hAnsiTheme="minorHAnsi" w:cs="Arial"/>
          <w:szCs w:val="24"/>
        </w:rPr>
        <w:tab/>
      </w:r>
    </w:p>
    <w:p w14:paraId="227161D4" w14:textId="77777777" w:rsidR="00034BFD" w:rsidRPr="00192F37" w:rsidRDefault="00034BFD" w:rsidP="00034BFD">
      <w:pPr>
        <w:rPr>
          <w:rFonts w:asciiTheme="minorHAnsi" w:hAnsiTheme="minorHAnsi"/>
          <w:szCs w:val="24"/>
        </w:rPr>
      </w:pPr>
      <w:r w:rsidRPr="008C4CC9">
        <w:rPr>
          <w:rFonts w:asciiTheme="minorHAnsi" w:hAnsiTheme="minorHAnsi" w:cs="Arial"/>
          <w:szCs w:val="24"/>
        </w:rPr>
        <w:t xml:space="preserve">          response</w:t>
      </w:r>
      <w:r>
        <w:rPr>
          <w:rFonts w:asciiTheme="minorHAnsi" w:hAnsiTheme="minorHAnsi" w:cs="Arial"/>
          <w:szCs w:val="24"/>
        </w:rPr>
        <w:t xml:space="preserve">                   </w:t>
      </w:r>
      <w:r w:rsidRPr="00FF4556">
        <w:rPr>
          <w:rFonts w:asciiTheme="minorHAnsi" w:hAnsiTheme="minorHAnsi" w:cs="Arial"/>
          <w:szCs w:val="24"/>
        </w:rPr>
        <w:t>Yes</w:t>
      </w:r>
    </w:p>
    <w:p w14:paraId="72C2C633" w14:textId="77777777" w:rsidR="00034BFD" w:rsidRDefault="00034BFD" w:rsidP="00034BFD">
      <w:pPr>
        <w:tabs>
          <w:tab w:val="left" w:pos="2055"/>
        </w:tabs>
      </w:pPr>
      <w:r w:rsidRPr="00AF3895">
        <w:rPr>
          <w:noProof/>
          <w:lang w:val="en-US"/>
        </w:rPr>
        <mc:AlternateContent>
          <mc:Choice Requires="wps">
            <w:drawing>
              <wp:anchor distT="0" distB="0" distL="114300" distR="114300" simplePos="0" relativeHeight="256415744" behindDoc="0" locked="0" layoutInCell="1" allowOverlap="1" wp14:anchorId="3D3A73B2" wp14:editId="067541D1">
                <wp:simplePos x="0" y="0"/>
                <wp:positionH relativeFrom="column">
                  <wp:posOffset>498475</wp:posOffset>
                </wp:positionH>
                <wp:positionV relativeFrom="paragraph">
                  <wp:posOffset>6350</wp:posOffset>
                </wp:positionV>
                <wp:extent cx="1920875" cy="1381125"/>
                <wp:effectExtent l="0" t="0" r="22225" b="28575"/>
                <wp:wrapNone/>
                <wp:docPr id="3335" name="Diamond 3335"/>
                <wp:cNvGraphicFramePr/>
                <a:graphic xmlns:a="http://schemas.openxmlformats.org/drawingml/2006/main">
                  <a:graphicData uri="http://schemas.microsoft.com/office/word/2010/wordprocessingShape">
                    <wps:wsp>
                      <wps:cNvSpPr/>
                      <wps:spPr>
                        <a:xfrm>
                          <a:off x="0" y="0"/>
                          <a:ext cx="1920875" cy="1381125"/>
                        </a:xfrm>
                        <a:prstGeom prst="diamond">
                          <a:avLst/>
                        </a:prstGeom>
                        <a:ln w="1270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BEF410C" w14:textId="77777777" w:rsidR="00944514" w:rsidRPr="005761E7" w:rsidRDefault="00944514" w:rsidP="00034BFD">
                            <w:pPr>
                              <w:jc w:val="center"/>
                            </w:pPr>
                            <w:r>
                              <w:t>Check file data using le_fs_Exist()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A73B2" id="Diamond 3335" o:spid="_x0000_s2820" type="#_x0000_t4" style="position:absolute;margin-left:39.25pt;margin-top:.5pt;width:151.25pt;height:108.75pt;z-index:2564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" fillcolor="white [3201]" strokecolor="#4f81bd [3204]" strokeweight="1pt">
                <v:textbox>
                  <w:txbxContent>
                    <w:p w14:paraId="0BEF410C" w14:textId="77777777" w:rsidR="00944514" w:rsidRPr="005761E7" w:rsidRDefault="00944514" w:rsidP="00034BFD">
                      <w:pPr>
                        <w:jc w:val="center"/>
                      </w:pPr>
                      <w:r>
                        <w:t>Check file data using le_fs_Exist() API</w:t>
                      </w:r>
                    </w:p>
                  </w:txbxContent>
                </v:textbox>
              </v:shape>
            </w:pict>
          </mc:Fallback>
        </mc:AlternateContent>
      </w:r>
    </w:p>
    <w:p w14:paraId="353A779B" w14:textId="77777777" w:rsidR="00034BFD" w:rsidRDefault="00034BFD" w:rsidP="00034BFD">
      <w:pPr>
        <w:tabs>
          <w:tab w:val="left" w:pos="2055"/>
        </w:tabs>
      </w:pPr>
    </w:p>
    <w:p w14:paraId="1F0B5080" w14:textId="77777777" w:rsidR="00034BFD" w:rsidRDefault="00034BFD" w:rsidP="00034BFD">
      <w:pPr>
        <w:tabs>
          <w:tab w:val="left" w:pos="2055"/>
        </w:tabs>
      </w:pPr>
      <w:r>
        <w:t xml:space="preserve">       No</w:t>
      </w:r>
    </w:p>
    <w:p w14:paraId="101BF427" w14:textId="77777777" w:rsidR="00034BFD" w:rsidRDefault="00034BFD" w:rsidP="00034BFD">
      <w:pPr>
        <w:tabs>
          <w:tab w:val="left" w:pos="2055"/>
        </w:tabs>
      </w:pPr>
      <w:r>
        <w:rPr>
          <w:noProof/>
          <w:lang w:val="en-US"/>
        </w:rPr>
        <mc:AlternateContent>
          <mc:Choice Requires="wps">
            <w:drawing>
              <wp:anchor distT="0" distB="0" distL="114300" distR="114300" simplePos="0" relativeHeight="256416768" behindDoc="0" locked="0" layoutInCell="1" allowOverlap="1" wp14:anchorId="5B6AB3B5" wp14:editId="277D1D38">
                <wp:simplePos x="0" y="0"/>
                <wp:positionH relativeFrom="column">
                  <wp:posOffset>85725</wp:posOffset>
                </wp:positionH>
                <wp:positionV relativeFrom="paragraph">
                  <wp:posOffset>151765</wp:posOffset>
                </wp:positionV>
                <wp:extent cx="400050" cy="0"/>
                <wp:effectExtent l="38100" t="76200" r="0" b="95250"/>
                <wp:wrapNone/>
                <wp:docPr id="3336" name="Straight Arrow Connector 3336"/>
                <wp:cNvGraphicFramePr/>
                <a:graphic xmlns:a="http://schemas.openxmlformats.org/drawingml/2006/main">
                  <a:graphicData uri="http://schemas.microsoft.com/office/word/2010/wordprocessingShape">
                    <wps:wsp>
                      <wps:cNvCnPr/>
                      <wps:spPr>
                        <a:xfrm flipH="1">
                          <a:off x="0" y="0"/>
                          <a:ext cx="400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0AB865" id="Straight Arrow Connector 3336" o:spid="_x0000_s1026" type="#_x0000_t32" style="position:absolute;margin-left:6.75pt;margin-top:11.95pt;width:31.5pt;height:0;flip:x;z-index:25641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" strokecolor="#4579b8 [3044]">
                <v:stroke endarrow="block"/>
              </v:shape>
            </w:pict>
          </mc:Fallback>
        </mc:AlternateContent>
      </w:r>
      <w:r>
        <w:t xml:space="preserve">          </w:t>
      </w:r>
    </w:p>
    <w:p w14:paraId="1B7231BF" w14:textId="77777777" w:rsidR="00034BFD" w:rsidRDefault="00034BFD" w:rsidP="00034BFD">
      <w:r>
        <w:t xml:space="preserve">      send</w:t>
      </w:r>
    </w:p>
    <w:p w14:paraId="06EB1AFF" w14:textId="77777777" w:rsidR="00034BFD" w:rsidRDefault="00034BFD" w:rsidP="00034BFD">
      <w:r>
        <w:t xml:space="preserve">      final </w:t>
      </w:r>
    </w:p>
    <w:p w14:paraId="04775B5E" w14:textId="77777777" w:rsidR="00034BFD" w:rsidRDefault="00034BFD" w:rsidP="00034BFD">
      <w:r>
        <w:t xml:space="preserve">      response as</w:t>
      </w:r>
    </w:p>
    <w:p w14:paraId="71F8D77F" w14:textId="77777777" w:rsidR="00034BFD" w:rsidRDefault="00034BFD" w:rsidP="00034BFD">
      <w:r>
        <w:t xml:space="preserve">      “OK”</w:t>
      </w:r>
    </w:p>
    <w:p w14:paraId="727025BC" w14:textId="77777777" w:rsidR="00034BFD" w:rsidRDefault="00034BFD" w:rsidP="00034BFD">
      <w:pPr>
        <w:tabs>
          <w:tab w:val="left" w:pos="2055"/>
        </w:tabs>
      </w:pPr>
      <w:r>
        <w:t xml:space="preserve">                                   Yes          Delete the file data using le_fs_Delete() API</w:t>
      </w:r>
    </w:p>
    <w:p w14:paraId="53648E37" w14:textId="77777777" w:rsidR="00034BFD" w:rsidRDefault="00034BFD" w:rsidP="00034BFD">
      <w:pPr>
        <w:tabs>
          <w:tab w:val="left" w:pos="2055"/>
        </w:tabs>
      </w:pPr>
      <w:r>
        <w:rPr>
          <w:noProof/>
          <w:lang w:val="en-US"/>
        </w:rPr>
        <mc:AlternateContent>
          <mc:Choice Requires="wps">
            <w:drawing>
              <wp:anchor distT="0" distB="0" distL="114300" distR="114300" simplePos="0" relativeHeight="256417792" behindDoc="0" locked="0" layoutInCell="1" allowOverlap="1" wp14:anchorId="05D6A77E" wp14:editId="16E43E74">
                <wp:simplePos x="0" y="0"/>
                <wp:positionH relativeFrom="column">
                  <wp:posOffset>1428750</wp:posOffset>
                </wp:positionH>
                <wp:positionV relativeFrom="paragraph">
                  <wp:posOffset>126365</wp:posOffset>
                </wp:positionV>
                <wp:extent cx="3162300" cy="0"/>
                <wp:effectExtent l="0" t="76200" r="19050" b="95250"/>
                <wp:wrapNone/>
                <wp:docPr id="3337" name="Straight Arrow Connector 3337"/>
                <wp:cNvGraphicFramePr/>
                <a:graphic xmlns:a="http://schemas.openxmlformats.org/drawingml/2006/main">
                  <a:graphicData uri="http://schemas.microsoft.com/office/word/2010/wordprocessingShape">
                    <wps:wsp>
                      <wps:cNvCnPr/>
                      <wps:spPr>
                        <a:xfrm>
                          <a:off x="0" y="0"/>
                          <a:ext cx="3162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49586C" id="Straight Arrow Connector 3337" o:spid="_x0000_s1026" type="#_x0000_t32" style="position:absolute;margin-left:112.5pt;margin-top:9.95pt;width:249pt;height:0;z-index:25641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" strokecolor="#4579b8 [3044]">
                <v:stroke endarrow="block"/>
              </v:shape>
            </w:pict>
          </mc:Fallback>
        </mc:AlternateContent>
      </w:r>
    </w:p>
    <w:p w14:paraId="53B0A3A1" w14:textId="77777777" w:rsidR="00034BFD" w:rsidRDefault="00034BFD" w:rsidP="00034BFD">
      <w:pPr>
        <w:tabs>
          <w:tab w:val="left" w:pos="2055"/>
        </w:tabs>
      </w:pPr>
    </w:p>
    <w:p w14:paraId="3A82348D" w14:textId="77777777" w:rsidR="00034BFD" w:rsidRDefault="00034BFD" w:rsidP="00034BFD">
      <w:pPr>
        <w:tabs>
          <w:tab w:val="left" w:pos="2055"/>
        </w:tabs>
      </w:pPr>
    </w:p>
    <w:p w14:paraId="3026CFA1" w14:textId="77777777" w:rsidR="00034BFD" w:rsidRDefault="00034BFD" w:rsidP="00034BFD">
      <w:r>
        <w:rPr>
          <w:noProof/>
          <w:lang w:val="en-US"/>
        </w:rPr>
        <mc:AlternateContent>
          <mc:Choice Requires="wps">
            <w:drawing>
              <wp:anchor distT="0" distB="0" distL="114300" distR="114300" simplePos="0" relativeHeight="256409600" behindDoc="0" locked="0" layoutInCell="1" allowOverlap="1" wp14:anchorId="4D3CAC06" wp14:editId="2BA051C0">
                <wp:simplePos x="0" y="0"/>
                <wp:positionH relativeFrom="column">
                  <wp:posOffset>95250</wp:posOffset>
                </wp:positionH>
                <wp:positionV relativeFrom="paragraph">
                  <wp:posOffset>19685</wp:posOffset>
                </wp:positionV>
                <wp:extent cx="1352550" cy="0"/>
                <wp:effectExtent l="38100" t="76200" r="0" b="95250"/>
                <wp:wrapNone/>
                <wp:docPr id="3338" name="Straight Arrow Connector 3338"/>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2775FD" id="Straight Arrow Connector 3338" o:spid="_x0000_s1026" type="#_x0000_t32" style="position:absolute;margin-left:7.5pt;margin-top:1.55pt;width:106.5pt;height:0;flip:x;z-index:25640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" strokecolor="#4579b8 [3044]">
                <v:stroke endarrow="block"/>
              </v:shape>
            </w:pict>
          </mc:Fallback>
        </mc:AlternateContent>
      </w:r>
      <w:r>
        <w:t xml:space="preserve">      send</w:t>
      </w:r>
    </w:p>
    <w:p w14:paraId="5BF81520" w14:textId="77777777" w:rsidR="00034BFD" w:rsidRDefault="00034BFD" w:rsidP="00034BFD">
      <w:r>
        <w:t xml:space="preserve">      final </w:t>
      </w:r>
    </w:p>
    <w:p w14:paraId="574F4AF5" w14:textId="77777777" w:rsidR="00034BFD" w:rsidRDefault="00034BFD" w:rsidP="00034BFD">
      <w:r>
        <w:t xml:space="preserve">      response as “OK”</w:t>
      </w:r>
    </w:p>
    <w:p w14:paraId="17FB8D25" w14:textId="77777777" w:rsidR="00034BFD" w:rsidRDefault="00034BFD" w:rsidP="00034BFD"/>
    <w:p w14:paraId="28628CC0" w14:textId="77777777" w:rsidR="00034BFD" w:rsidRDefault="00034BFD" w:rsidP="00034BFD"/>
    <w:p w14:paraId="67BE6017" w14:textId="77777777" w:rsidR="00034BFD" w:rsidRDefault="00034BFD" w:rsidP="00034BFD"/>
    <w:p w14:paraId="0D7930FE" w14:textId="77777777" w:rsidR="00034BFD" w:rsidRDefault="00034BFD" w:rsidP="00034BFD"/>
    <w:p w14:paraId="7D59438E" w14:textId="77777777" w:rsidR="00034BFD" w:rsidRDefault="00034BFD" w:rsidP="00034BFD"/>
    <w:p w14:paraId="6481A322" w14:textId="77777777" w:rsidR="00034BFD" w:rsidRPr="00472800" w:rsidRDefault="00034BFD" w:rsidP="00034BFD">
      <w:pPr>
        <w:tabs>
          <w:tab w:val="left" w:pos="6615"/>
        </w:tabs>
        <w:rPr>
          <w:rFonts w:ascii="Arial" w:hAnsi="Arial" w:cs="Arial"/>
          <w:sz w:val="20"/>
        </w:rPr>
      </w:pPr>
    </w:p>
    <w:p w14:paraId="5C5C35A1" w14:textId="77777777" w:rsidR="00034BFD" w:rsidRDefault="00034BFD" w:rsidP="00034BFD">
      <w:r w:rsidRPr="00A96635">
        <w:rPr>
          <w:noProof/>
          <w:lang w:val="en-US"/>
        </w:rPr>
        <mc:AlternateContent>
          <mc:Choice Requires="wps">
            <w:drawing>
              <wp:anchor distT="0" distB="0" distL="114300" distR="114300" simplePos="0" relativeHeight="256421888" behindDoc="0" locked="0" layoutInCell="1" allowOverlap="1" wp14:anchorId="406CF7FC" wp14:editId="2F725218">
                <wp:simplePos x="0" y="0"/>
                <wp:positionH relativeFrom="rightMargin">
                  <wp:posOffset>200025</wp:posOffset>
                </wp:positionH>
                <wp:positionV relativeFrom="paragraph">
                  <wp:posOffset>204470</wp:posOffset>
                </wp:positionV>
                <wp:extent cx="731520" cy="638175"/>
                <wp:effectExtent l="0" t="0" r="11430" b="28575"/>
                <wp:wrapNone/>
                <wp:docPr id="3339" name="Rectangle 3339"/>
                <wp:cNvGraphicFramePr/>
                <a:graphic xmlns:a="http://schemas.openxmlformats.org/drawingml/2006/main">
                  <a:graphicData uri="http://schemas.microsoft.com/office/word/2010/wordprocessingShape">
                    <wps:wsp>
                      <wps:cNvSpPr/>
                      <wps:spPr>
                        <a:xfrm>
                          <a:off x="0" y="0"/>
                          <a:ext cx="731520" cy="638175"/>
                        </a:xfrm>
                        <a:prstGeom prst="rect">
                          <a:avLst/>
                        </a:prstGeom>
                        <a:ln w="12700">
                          <a:solidFill>
                            <a:schemeClr val="tx1">
                              <a:lumMod val="65000"/>
                              <a:lumOff val="35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4E04969" w14:textId="77777777" w:rsidR="00944514" w:rsidRDefault="00944514" w:rsidP="00034BF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CF7FC" id="Rectangle 3339" o:spid="_x0000_s2821" style="position:absolute;margin-left:15.75pt;margin-top:16.1pt;width:57.6pt;height:50.25pt;z-index:2564218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" fillcolor="#8064a2 [3207]" strokecolor="#5a5a5a [2109]" strokeweight="1pt">
                <v:textbox>
                  <w:txbxContent>
                    <w:p w14:paraId="14E04969" w14:textId="77777777" w:rsidR="00944514" w:rsidRDefault="00944514" w:rsidP="00034BFD">
                      <w:pPr>
                        <w:jc w:val="center"/>
                      </w:pPr>
                      <w:r>
                        <w:t>Modem</w:t>
                      </w:r>
                    </w:p>
                  </w:txbxContent>
                </v:textbox>
                <w10:wrap anchorx="margin"/>
              </v:rect>
            </w:pict>
          </mc:Fallback>
        </mc:AlternateContent>
      </w:r>
      <w:r w:rsidRPr="00A96635">
        <w:rPr>
          <w:noProof/>
          <w:lang w:val="en-US"/>
        </w:rPr>
        <mc:AlternateContent>
          <mc:Choice Requires="wps">
            <w:drawing>
              <wp:anchor distT="0" distB="0" distL="114300" distR="114300" simplePos="0" relativeHeight="256422912" behindDoc="0" locked="0" layoutInCell="1" allowOverlap="1" wp14:anchorId="4FC42A80" wp14:editId="339F4ACA">
                <wp:simplePos x="0" y="0"/>
                <wp:positionH relativeFrom="margin">
                  <wp:align>right</wp:align>
                </wp:positionH>
                <wp:positionV relativeFrom="paragraph">
                  <wp:posOffset>190500</wp:posOffset>
                </wp:positionV>
                <wp:extent cx="1238250" cy="649605"/>
                <wp:effectExtent l="0" t="0" r="19050" b="17145"/>
                <wp:wrapNone/>
                <wp:docPr id="3340" name="Rectangle 3340"/>
                <wp:cNvGraphicFramePr/>
                <a:graphic xmlns:a="http://schemas.openxmlformats.org/drawingml/2006/main">
                  <a:graphicData uri="http://schemas.microsoft.com/office/word/2010/wordprocessingShape">
                    <wps:wsp>
                      <wps:cNvSpPr/>
                      <wps:spPr>
                        <a:xfrm>
                          <a:off x="0" y="0"/>
                          <a:ext cx="1238250" cy="649605"/>
                        </a:xfrm>
                        <a:prstGeom prst="rect">
                          <a:avLst/>
                        </a:prstGeom>
                        <a:solidFill>
                          <a:schemeClr val="accent2"/>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149E2E6" w14:textId="77777777" w:rsidR="00944514" w:rsidRDefault="00944514" w:rsidP="00034BFD">
                            <w:pPr>
                              <w:jc w:val="center"/>
                            </w:pPr>
                            <w:r>
                              <w:t>Other legato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42A80" id="Rectangle 3340" o:spid="_x0000_s2822" style="position:absolute;margin-left:46.3pt;margin-top:15pt;width:97.5pt;height:51.15pt;z-index:256422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" fillcolor="#c0504d [3205]" strokecolor="#243f60 [1604]" strokeweight="1pt">
                <v:textbox>
                  <w:txbxContent>
                    <w:p w14:paraId="2149E2E6" w14:textId="77777777" w:rsidR="00944514" w:rsidRDefault="00944514" w:rsidP="00034BFD">
                      <w:pPr>
                        <w:jc w:val="center"/>
                      </w:pPr>
                      <w:r>
                        <w:t>Other legato Services</w:t>
                      </w:r>
                    </w:p>
                  </w:txbxContent>
                </v:textbox>
                <w10:wrap anchorx="margin"/>
              </v:rect>
            </w:pict>
          </mc:Fallback>
        </mc:AlternateContent>
      </w:r>
    </w:p>
    <w:p w14:paraId="58823901" w14:textId="77777777" w:rsidR="00034BFD" w:rsidRDefault="00034BFD" w:rsidP="00034BFD">
      <w:r w:rsidRPr="00A96635">
        <w:rPr>
          <w:noProof/>
          <w:lang w:val="en-US"/>
        </w:rPr>
        <mc:AlternateContent>
          <mc:Choice Requires="wps">
            <w:drawing>
              <wp:anchor distT="0" distB="0" distL="114300" distR="114300" simplePos="0" relativeHeight="256418816" behindDoc="0" locked="0" layoutInCell="1" allowOverlap="1" wp14:anchorId="0104FC81" wp14:editId="3757A187">
                <wp:simplePos x="0" y="0"/>
                <wp:positionH relativeFrom="margin">
                  <wp:posOffset>0</wp:posOffset>
                </wp:positionH>
                <wp:positionV relativeFrom="paragraph">
                  <wp:posOffset>8890</wp:posOffset>
                </wp:positionV>
                <wp:extent cx="822325" cy="640080"/>
                <wp:effectExtent l="0" t="0" r="15875" b="26670"/>
                <wp:wrapNone/>
                <wp:docPr id="3341" name="Rectangle 3341"/>
                <wp:cNvGraphicFramePr/>
                <a:graphic xmlns:a="http://schemas.openxmlformats.org/drawingml/2006/main">
                  <a:graphicData uri="http://schemas.microsoft.com/office/word/2010/wordprocessingShape">
                    <wps:wsp>
                      <wps:cNvSpPr/>
                      <wps:spPr>
                        <a:xfrm>
                          <a:off x="0" y="0"/>
                          <a:ext cx="822325" cy="640080"/>
                        </a:xfrm>
                        <a:prstGeom prst="rect">
                          <a:avLst/>
                        </a:prstGeom>
                        <a:solidFill>
                          <a:schemeClr val="accent6"/>
                        </a:solidFill>
                        <a:ln w="127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C9721" w14:textId="77777777" w:rsidR="00944514" w:rsidRDefault="00944514" w:rsidP="00034BFD">
                            <w:pPr>
                              <w:jc w:val="center"/>
                            </w:pPr>
                            <w:r>
                              <w:t>Host with Linux 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4FC81" id="Rectangle 3341" o:spid="_x0000_s2823" style="position:absolute;margin-left:0;margin-top:.7pt;width:64.75pt;height:50.4pt;z-index:2564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" fillcolor="#f79646 [3209]" strokecolor="#5a5a5a [2109]" strokeweight="1pt">
                <v:textbox>
                  <w:txbxContent>
                    <w:p w14:paraId="484C9721" w14:textId="77777777" w:rsidR="00944514" w:rsidRDefault="00944514" w:rsidP="00034BFD">
                      <w:pPr>
                        <w:jc w:val="center"/>
                      </w:pPr>
                      <w:r>
                        <w:t>Host with Linux OS</w:t>
                      </w:r>
                    </w:p>
                  </w:txbxContent>
                </v:textbox>
                <w10:wrap anchorx="margin"/>
              </v:rect>
            </w:pict>
          </mc:Fallback>
        </mc:AlternateContent>
      </w:r>
      <w:r w:rsidRPr="00A96635">
        <w:rPr>
          <w:noProof/>
          <w:lang w:val="en-US"/>
        </w:rPr>
        <mc:AlternateContent>
          <mc:Choice Requires="wps">
            <w:drawing>
              <wp:anchor distT="0" distB="0" distL="114300" distR="114300" simplePos="0" relativeHeight="256419840" behindDoc="0" locked="0" layoutInCell="1" allowOverlap="1" wp14:anchorId="37DC8885" wp14:editId="226E1868">
                <wp:simplePos x="0" y="0"/>
                <wp:positionH relativeFrom="column">
                  <wp:posOffset>1324610</wp:posOffset>
                </wp:positionH>
                <wp:positionV relativeFrom="paragraph">
                  <wp:posOffset>8890</wp:posOffset>
                </wp:positionV>
                <wp:extent cx="828675" cy="640080"/>
                <wp:effectExtent l="0" t="0" r="28575" b="26670"/>
                <wp:wrapNone/>
                <wp:docPr id="3342" name="Rectangle 3342"/>
                <wp:cNvGraphicFramePr/>
                <a:graphic xmlns:a="http://schemas.openxmlformats.org/drawingml/2006/main">
                  <a:graphicData uri="http://schemas.microsoft.com/office/word/2010/wordprocessingShape">
                    <wps:wsp>
                      <wps:cNvSpPr/>
                      <wps:spPr>
                        <a:xfrm>
                          <a:off x="0" y="0"/>
                          <a:ext cx="828675" cy="640080"/>
                        </a:xfrm>
                        <a:prstGeom prst="rect">
                          <a:avLst/>
                        </a:prstGeom>
                        <a:solidFill>
                          <a:schemeClr val="accent1"/>
                        </a:solidFill>
                        <a:ln w="12700">
                          <a:solidFill>
                            <a:schemeClr val="tx1">
                              <a:lumMod val="65000"/>
                              <a:lumOff val="35000"/>
                            </a:schemeClr>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0EFB1254" w14:textId="77777777" w:rsidR="00944514" w:rsidRDefault="00944514" w:rsidP="00034BFD">
                            <w:pPr>
                              <w:jc w:val="center"/>
                            </w:pPr>
                            <w:r>
                              <w:t>Legato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C8885" id="Rectangle 3342" o:spid="_x0000_s2824" style="position:absolute;margin-left:104.3pt;margin-top:.7pt;width:65.25pt;height:50.4pt;z-index:2564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" fillcolor="#4f81bd [3204]" strokecolor="#5a5a5a [2109]" strokeweight="1pt">
                <v:textbox>
                  <w:txbxContent>
                    <w:p w14:paraId="0EFB1254" w14:textId="77777777" w:rsidR="00944514" w:rsidRDefault="00944514" w:rsidP="00034BFD">
                      <w:pPr>
                        <w:jc w:val="center"/>
                      </w:pPr>
                      <w:r>
                        <w:t>Legato App</w:t>
                      </w:r>
                    </w:p>
                  </w:txbxContent>
                </v:textbox>
              </v:rect>
            </w:pict>
          </mc:Fallback>
        </mc:AlternateContent>
      </w:r>
      <w:r w:rsidRPr="00A96635">
        <w:rPr>
          <w:noProof/>
          <w:lang w:val="en-US"/>
        </w:rPr>
        <mc:AlternateContent>
          <mc:Choice Requires="wps">
            <w:drawing>
              <wp:anchor distT="0" distB="0" distL="114300" distR="114300" simplePos="0" relativeHeight="256420864" behindDoc="0" locked="0" layoutInCell="1" allowOverlap="1" wp14:anchorId="74AB0932" wp14:editId="608CC4F0">
                <wp:simplePos x="0" y="0"/>
                <wp:positionH relativeFrom="column">
                  <wp:posOffset>2620010</wp:posOffset>
                </wp:positionH>
                <wp:positionV relativeFrom="paragraph">
                  <wp:posOffset>8890</wp:posOffset>
                </wp:positionV>
                <wp:extent cx="1143000" cy="640080"/>
                <wp:effectExtent l="0" t="0" r="19050" b="26670"/>
                <wp:wrapNone/>
                <wp:docPr id="3343" name="Rectangle 3343"/>
                <wp:cNvGraphicFramePr/>
                <a:graphic xmlns:a="http://schemas.openxmlformats.org/drawingml/2006/main">
                  <a:graphicData uri="http://schemas.microsoft.com/office/word/2010/wordprocessingShape">
                    <wps:wsp>
                      <wps:cNvSpPr/>
                      <wps:spPr>
                        <a:xfrm>
                          <a:off x="0" y="0"/>
                          <a:ext cx="1143000" cy="640080"/>
                        </a:xfrm>
                        <a:prstGeom prst="rect">
                          <a:avLst/>
                        </a:prstGeom>
                        <a:solidFill>
                          <a:schemeClr val="accent2"/>
                        </a:solidFill>
                        <a:ln w="12700">
                          <a:solidFill>
                            <a:schemeClr val="tx1">
                              <a:lumMod val="65000"/>
                              <a:lumOff val="3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01C9A89" w14:textId="77777777" w:rsidR="00944514" w:rsidRDefault="00944514" w:rsidP="00034BFD">
                            <w:pPr>
                              <w:jc w:val="center"/>
                            </w:pPr>
                            <w:r>
                              <w:t>Legato AT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B0932" id="Rectangle 3343" o:spid="_x0000_s2825" style="position:absolute;margin-left:206.3pt;margin-top:.7pt;width:90pt;height:50.4pt;z-index:25642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" fillcolor="#c0504d [3205]" strokecolor="#5a5a5a [2109]" strokeweight="1pt">
                <v:textbox>
                  <w:txbxContent>
                    <w:p w14:paraId="401C9A89" w14:textId="77777777" w:rsidR="00944514" w:rsidRDefault="00944514" w:rsidP="00034BFD">
                      <w:pPr>
                        <w:jc w:val="center"/>
                      </w:pPr>
                      <w:r>
                        <w:t>Legato AT Server</w:t>
                      </w:r>
                    </w:p>
                  </w:txbxContent>
                </v:textbox>
              </v:rect>
            </w:pict>
          </mc:Fallback>
        </mc:AlternateContent>
      </w:r>
      <w:r w:rsidRPr="00A96635">
        <w:rPr>
          <w:noProof/>
          <w:lang w:val="en-US"/>
        </w:rPr>
        <mc:AlternateContent>
          <mc:Choice Requires="wps">
            <w:drawing>
              <wp:anchor distT="0" distB="0" distL="114300" distR="114300" simplePos="0" relativeHeight="256423936" behindDoc="0" locked="0" layoutInCell="1" allowOverlap="1" wp14:anchorId="136C1C1C" wp14:editId="357F0762">
                <wp:simplePos x="0" y="0"/>
                <wp:positionH relativeFrom="column">
                  <wp:posOffset>419100</wp:posOffset>
                </wp:positionH>
                <wp:positionV relativeFrom="paragraph">
                  <wp:posOffset>638175</wp:posOffset>
                </wp:positionV>
                <wp:extent cx="0" cy="7000875"/>
                <wp:effectExtent l="0" t="0" r="19050" b="28575"/>
                <wp:wrapNone/>
                <wp:docPr id="3344" name="Straight Connector 3344"/>
                <wp:cNvGraphicFramePr/>
                <a:graphic xmlns:a="http://schemas.openxmlformats.org/drawingml/2006/main">
                  <a:graphicData uri="http://schemas.microsoft.com/office/word/2010/wordprocessingShape">
                    <wps:wsp>
                      <wps:cNvCnPr/>
                      <wps:spPr>
                        <a:xfrm flipH="1">
                          <a:off x="0" y="0"/>
                          <a:ext cx="0" cy="700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F1B2B" id="Straight Connector 3344" o:spid="_x0000_s1026" style="position:absolute;flip:x;z-index:2564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50.25pt" to="33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" strokecolor="#4579b8 [3044]"/>
            </w:pict>
          </mc:Fallback>
        </mc:AlternateContent>
      </w:r>
      <w:r w:rsidRPr="00A96635">
        <w:rPr>
          <w:noProof/>
          <w:lang w:val="en-US"/>
        </w:rPr>
        <mc:AlternateContent>
          <mc:Choice Requires="wps">
            <w:drawing>
              <wp:anchor distT="0" distB="0" distL="114300" distR="114300" simplePos="0" relativeHeight="256424960" behindDoc="0" locked="0" layoutInCell="1" allowOverlap="1" wp14:anchorId="654B10B1" wp14:editId="0BCC4B31">
                <wp:simplePos x="0" y="0"/>
                <wp:positionH relativeFrom="column">
                  <wp:posOffset>1771650</wp:posOffset>
                </wp:positionH>
                <wp:positionV relativeFrom="paragraph">
                  <wp:posOffset>647700</wp:posOffset>
                </wp:positionV>
                <wp:extent cx="0" cy="6991350"/>
                <wp:effectExtent l="0" t="0" r="19050" b="19050"/>
                <wp:wrapNone/>
                <wp:docPr id="3345" name="Straight Connector 3345"/>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A2B4B" id="Straight Connector 3345" o:spid="_x0000_s1026" style="position:absolute;z-index:2564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1pt" to="13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" strokecolor="#4579b8 [3044]"/>
            </w:pict>
          </mc:Fallback>
        </mc:AlternateContent>
      </w:r>
      <w:r w:rsidRPr="00A96635">
        <w:rPr>
          <w:noProof/>
          <w:lang w:val="en-US"/>
        </w:rPr>
        <mc:AlternateContent>
          <mc:Choice Requires="wps">
            <w:drawing>
              <wp:anchor distT="0" distB="0" distL="114300" distR="114300" simplePos="0" relativeHeight="256425984" behindDoc="0" locked="0" layoutInCell="1" allowOverlap="1" wp14:anchorId="376D5810" wp14:editId="78D83FAA">
                <wp:simplePos x="0" y="0"/>
                <wp:positionH relativeFrom="column">
                  <wp:posOffset>3133090</wp:posOffset>
                </wp:positionH>
                <wp:positionV relativeFrom="paragraph">
                  <wp:posOffset>649605</wp:posOffset>
                </wp:positionV>
                <wp:extent cx="0" cy="6962775"/>
                <wp:effectExtent l="0" t="0" r="19050" b="28575"/>
                <wp:wrapNone/>
                <wp:docPr id="3346" name="Straight Connector 3346"/>
                <wp:cNvGraphicFramePr/>
                <a:graphic xmlns:a="http://schemas.openxmlformats.org/drawingml/2006/main">
                  <a:graphicData uri="http://schemas.microsoft.com/office/word/2010/wordprocessingShape">
                    <wps:wsp>
                      <wps:cNvCnPr/>
                      <wps:spPr>
                        <a:xfrm>
                          <a:off x="0" y="0"/>
                          <a:ext cx="0" cy="6962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910C7" id="Straight Connector 3346" o:spid="_x0000_s1026" style="position:absolute;z-index:2564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51.15pt" to="246.7pt,5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" strokecolor="#4579b8 [3044]"/>
            </w:pict>
          </mc:Fallback>
        </mc:AlternateContent>
      </w:r>
    </w:p>
    <w:p w14:paraId="16D1BB33" w14:textId="77777777" w:rsidR="00034BFD" w:rsidRDefault="00034BFD" w:rsidP="00034BFD"/>
    <w:p w14:paraId="07075338" w14:textId="77777777" w:rsidR="00034BFD" w:rsidRDefault="00034BFD" w:rsidP="00034BFD">
      <w:r w:rsidRPr="00A96635">
        <w:rPr>
          <w:noProof/>
          <w:lang w:val="en-US"/>
        </w:rPr>
        <mc:AlternateContent>
          <mc:Choice Requires="wps">
            <w:drawing>
              <wp:anchor distT="0" distB="0" distL="114300" distR="114300" simplePos="0" relativeHeight="256428032" behindDoc="0" locked="0" layoutInCell="1" allowOverlap="1" wp14:anchorId="1B0F6581" wp14:editId="38B5CC5F">
                <wp:simplePos x="0" y="0"/>
                <wp:positionH relativeFrom="column">
                  <wp:posOffset>6076950</wp:posOffset>
                </wp:positionH>
                <wp:positionV relativeFrom="paragraph">
                  <wp:posOffset>275590</wp:posOffset>
                </wp:positionV>
                <wp:extent cx="0" cy="7010400"/>
                <wp:effectExtent l="0" t="0" r="19050" b="19050"/>
                <wp:wrapNone/>
                <wp:docPr id="3347" name="Straight Connector 3347"/>
                <wp:cNvGraphicFramePr/>
                <a:graphic xmlns:a="http://schemas.openxmlformats.org/drawingml/2006/main">
                  <a:graphicData uri="http://schemas.microsoft.com/office/word/2010/wordprocessingShape">
                    <wps:wsp>
                      <wps:cNvCnPr/>
                      <wps:spPr>
                        <a:xfrm flipH="1">
                          <a:off x="0" y="0"/>
                          <a:ext cx="0" cy="701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E2A07" id="Straight Connector 3347" o:spid="_x0000_s1026" style="position:absolute;flip:x;z-index:2564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1.7pt" to="478.5pt,5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" strokecolor="#4579b8 [3044]"/>
            </w:pict>
          </mc:Fallback>
        </mc:AlternateContent>
      </w:r>
    </w:p>
    <w:p w14:paraId="3F104DF5" w14:textId="77777777" w:rsidR="00034BFD" w:rsidRDefault="00034BFD" w:rsidP="00034BFD">
      <w:r w:rsidRPr="00A96635">
        <w:rPr>
          <w:noProof/>
          <w:lang w:val="en-US"/>
        </w:rPr>
        <mc:AlternateContent>
          <mc:Choice Requires="wps">
            <w:drawing>
              <wp:anchor distT="0" distB="0" distL="114300" distR="114300" simplePos="0" relativeHeight="256427008" behindDoc="0" locked="0" layoutInCell="1" allowOverlap="1" wp14:anchorId="316E2F6E" wp14:editId="6B1E5D69">
                <wp:simplePos x="0" y="0"/>
                <wp:positionH relativeFrom="column">
                  <wp:posOffset>4791075</wp:posOffset>
                </wp:positionH>
                <wp:positionV relativeFrom="paragraph">
                  <wp:posOffset>91440</wp:posOffset>
                </wp:positionV>
                <wp:extent cx="0" cy="6991350"/>
                <wp:effectExtent l="0" t="0" r="19050" b="19050"/>
                <wp:wrapNone/>
                <wp:docPr id="3348" name="Straight Connector 3348"/>
                <wp:cNvGraphicFramePr/>
                <a:graphic xmlns:a="http://schemas.openxmlformats.org/drawingml/2006/main">
                  <a:graphicData uri="http://schemas.microsoft.com/office/word/2010/wordprocessingShape">
                    <wps:wsp>
                      <wps:cNvCnPr/>
                      <wps:spPr>
                        <a:xfrm>
                          <a:off x="0" y="0"/>
                          <a:ext cx="0" cy="699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998A7" id="Straight Connector 3348" o:spid="_x0000_s1026" style="position:absolute;z-index:2564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2pt" to="377.25pt,5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" strokecolor="#4579b8 [3044]"/>
            </w:pict>
          </mc:Fallback>
        </mc:AlternateContent>
      </w:r>
    </w:p>
    <w:p w14:paraId="6F8B75D6" w14:textId="77777777" w:rsidR="00034BFD" w:rsidRDefault="00034BFD" w:rsidP="00034BFD"/>
    <w:p w14:paraId="543477AB" w14:textId="77777777" w:rsidR="00034BFD" w:rsidRDefault="00034BFD" w:rsidP="00034BFD">
      <w:r>
        <w:rPr>
          <w:rFonts w:ascii="Times New Roman" w:eastAsiaTheme="minorHAnsi" w:hAnsi="Times New Roman"/>
          <w:noProof/>
          <w:szCs w:val="24"/>
          <w:lang w:val="en-US"/>
        </w:rPr>
        <mc:AlternateContent>
          <mc:Choice Requires="wps">
            <w:drawing>
              <wp:anchor distT="0" distB="0" distL="114300" distR="114300" simplePos="0" relativeHeight="256436224" behindDoc="0" locked="0" layoutInCell="1" allowOverlap="1" wp14:anchorId="06F265CE" wp14:editId="1C384F9A">
                <wp:simplePos x="0" y="0"/>
                <wp:positionH relativeFrom="column">
                  <wp:posOffset>942975</wp:posOffset>
                </wp:positionH>
                <wp:positionV relativeFrom="paragraph">
                  <wp:posOffset>50800</wp:posOffset>
                </wp:positionV>
                <wp:extent cx="1762125" cy="323850"/>
                <wp:effectExtent l="57150" t="38100" r="85725" b="95250"/>
                <wp:wrapNone/>
                <wp:docPr id="3349" name="Rectangle 3349"/>
                <wp:cNvGraphicFramePr/>
                <a:graphic xmlns:a="http://schemas.openxmlformats.org/drawingml/2006/main">
                  <a:graphicData uri="http://schemas.microsoft.com/office/word/2010/wordprocessingShape">
                    <wps:wsp>
                      <wps:cNvSpPr/>
                      <wps:spPr>
                        <a:xfrm>
                          <a:off x="0" y="0"/>
                          <a:ext cx="1762125" cy="323850"/>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428133FC" w14:textId="77777777" w:rsidR="00944514" w:rsidRPr="00755387" w:rsidRDefault="00944514" w:rsidP="00034BFD">
                            <w:pPr>
                              <w:rPr>
                                <w:rFonts w:ascii="Arial" w:hAnsi="Arial" w:cs="Arial"/>
                                <w:sz w:val="20"/>
                              </w:rPr>
                            </w:pPr>
                            <w:r w:rsidRPr="00755387">
                              <w:rPr>
                                <w:rFonts w:ascii="Arial" w:hAnsi="Arial" w:cs="Arial"/>
                                <w:sz w:val="20"/>
                              </w:rPr>
                              <w:t>CMD_TYPE_TEST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F265CE" id="Rectangle 3349" o:spid="_x0000_s2826" style="position:absolute;margin-left:74.25pt;margin-top:4pt;width:138.75pt;height:25.5pt;z-index:2564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" fillcolor="#92d050" strokecolor="#92d050">
                <v:shadow on="t" color="black" opacity="24903f" origin=",.5" offset="0,.55556mm"/>
                <v:textbox>
                  <w:txbxContent>
                    <w:p w14:paraId="428133FC" w14:textId="77777777" w:rsidR="00944514" w:rsidRPr="00755387" w:rsidRDefault="00944514" w:rsidP="00034BFD">
                      <w:pPr>
                        <w:rPr>
                          <w:rFonts w:ascii="Arial" w:hAnsi="Arial" w:cs="Arial"/>
                          <w:sz w:val="20"/>
                        </w:rPr>
                      </w:pPr>
                      <w:r w:rsidRPr="00755387">
                        <w:rPr>
                          <w:rFonts w:ascii="Arial" w:hAnsi="Arial" w:cs="Arial"/>
                          <w:sz w:val="20"/>
                        </w:rPr>
                        <w:t>CMD_TYPE_TEST Module</w:t>
                      </w:r>
                    </w:p>
                  </w:txbxContent>
                </v:textbox>
              </v:rect>
            </w:pict>
          </mc:Fallback>
        </mc:AlternateContent>
      </w:r>
    </w:p>
    <w:p w14:paraId="7BDFCEBB" w14:textId="77777777" w:rsidR="00034BFD" w:rsidRDefault="00034BFD" w:rsidP="00034BFD"/>
    <w:p w14:paraId="540AE68D" w14:textId="77777777" w:rsidR="00034BFD" w:rsidRDefault="00034BFD" w:rsidP="00034BFD">
      <w:r w:rsidRPr="00C2701C">
        <w:rPr>
          <w:noProof/>
          <w:lang w:val="en-US"/>
        </w:rPr>
        <mc:AlternateContent>
          <mc:Choice Requires="wps">
            <w:drawing>
              <wp:anchor distT="0" distB="0" distL="114300" distR="114300" simplePos="0" relativeHeight="256432128" behindDoc="1" locked="0" layoutInCell="1" allowOverlap="1" wp14:anchorId="37529087" wp14:editId="757F4CC1">
                <wp:simplePos x="0" y="0"/>
                <wp:positionH relativeFrom="margin">
                  <wp:posOffset>466725</wp:posOffset>
                </wp:positionH>
                <wp:positionV relativeFrom="paragraph">
                  <wp:posOffset>73660</wp:posOffset>
                </wp:positionV>
                <wp:extent cx="2028825" cy="923925"/>
                <wp:effectExtent l="0" t="0" r="9525" b="9525"/>
                <wp:wrapNone/>
                <wp:docPr id="3350" name="Rounded Rectangle 3350"/>
                <wp:cNvGraphicFramePr/>
                <a:graphic xmlns:a="http://schemas.openxmlformats.org/drawingml/2006/main">
                  <a:graphicData uri="http://schemas.microsoft.com/office/word/2010/wordprocessingShape">
                    <wps:wsp>
                      <wps:cNvSpPr/>
                      <wps:spPr>
                        <a:xfrm>
                          <a:off x="0" y="0"/>
                          <a:ext cx="2028825" cy="923925"/>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79133E1" w14:textId="19F5EA7B" w:rsidR="00944514" w:rsidRPr="00B6176C" w:rsidRDefault="009C694F" w:rsidP="00034BFD">
                            <w:r>
                              <w:t xml:space="preserve">Sends the range of </w:t>
                            </w:r>
                            <w:r w:rsidR="00944514">
                              <w:t>index as intermediate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529087" id="Rounded Rectangle 3350" o:spid="_x0000_s2827" style="position:absolute;margin-left:36.75pt;margin-top:5.8pt;width:159.75pt;height:72.75pt;z-index:-2468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" fillcolor="white [3201]" stroked="f" strokeweight="2pt">
                <v:textbox>
                  <w:txbxContent>
                    <w:p w14:paraId="279133E1" w14:textId="19F5EA7B" w:rsidR="00944514" w:rsidRPr="00B6176C" w:rsidRDefault="009C694F" w:rsidP="00034BFD">
                      <w:r>
                        <w:t xml:space="preserve">Sends the range of </w:t>
                      </w:r>
                      <w:r w:rsidR="00944514">
                        <w:t>index as intermediate response</w:t>
                      </w:r>
                    </w:p>
                  </w:txbxContent>
                </v:textbox>
                <w10:wrap anchorx="margin"/>
              </v:roundrect>
            </w:pict>
          </mc:Fallback>
        </mc:AlternateContent>
      </w:r>
    </w:p>
    <w:p w14:paraId="413B8A8F" w14:textId="77777777" w:rsidR="00034BFD" w:rsidRPr="00F419F8" w:rsidRDefault="00034BFD" w:rsidP="00034BFD"/>
    <w:p w14:paraId="243F79E6" w14:textId="77777777" w:rsidR="00034BFD" w:rsidRDefault="00034BFD" w:rsidP="00034BFD"/>
    <w:p w14:paraId="32344040" w14:textId="77777777" w:rsidR="00034BFD" w:rsidRDefault="00034BFD" w:rsidP="00034BFD">
      <w:r w:rsidRPr="00C2701C">
        <w:rPr>
          <w:noProof/>
          <w:lang w:val="en-US"/>
        </w:rPr>
        <mc:AlternateContent>
          <mc:Choice Requires="wps">
            <w:drawing>
              <wp:anchor distT="0" distB="0" distL="114300" distR="114300" simplePos="0" relativeHeight="256434176" behindDoc="0" locked="0" layoutInCell="1" allowOverlap="1" wp14:anchorId="2FB06D6B" wp14:editId="1E626B87">
                <wp:simplePos x="0" y="0"/>
                <wp:positionH relativeFrom="margin">
                  <wp:posOffset>381000</wp:posOffset>
                </wp:positionH>
                <wp:positionV relativeFrom="paragraph">
                  <wp:posOffset>77470</wp:posOffset>
                </wp:positionV>
                <wp:extent cx="1352550" cy="0"/>
                <wp:effectExtent l="38100" t="76200" r="0" b="95250"/>
                <wp:wrapNone/>
                <wp:docPr id="3351" name="Straight Arrow Connector 3351"/>
                <wp:cNvGraphicFramePr/>
                <a:graphic xmlns:a="http://schemas.openxmlformats.org/drawingml/2006/main">
                  <a:graphicData uri="http://schemas.microsoft.com/office/word/2010/wordprocessingShape">
                    <wps:wsp>
                      <wps:cNvCnPr/>
                      <wps:spPr>
                        <a:xfrm flipH="1" flipV="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E2A82" id="Straight Arrow Connector 3351" o:spid="_x0000_s1026" type="#_x0000_t32" style="position:absolute;margin-left:30pt;margin-top:6.1pt;width:106.5pt;height:0;flip:x y;z-index:2564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" strokecolor="#4579b8 [3044]">
                <v:stroke endarrow="block"/>
                <w10:wrap anchorx="margin"/>
              </v:shape>
            </w:pict>
          </mc:Fallback>
        </mc:AlternateContent>
      </w:r>
    </w:p>
    <w:p w14:paraId="1991ACF8" w14:textId="77777777" w:rsidR="00034BFD" w:rsidRDefault="00034BFD" w:rsidP="00034BFD"/>
    <w:p w14:paraId="04A57825" w14:textId="77777777" w:rsidR="00034BFD" w:rsidRDefault="00034BFD" w:rsidP="00034BFD">
      <w:r w:rsidRPr="00C2701C">
        <w:rPr>
          <w:noProof/>
          <w:lang w:val="en-US"/>
        </w:rPr>
        <mc:AlternateContent>
          <mc:Choice Requires="wps">
            <w:drawing>
              <wp:anchor distT="0" distB="0" distL="114300" distR="114300" simplePos="0" relativeHeight="256433152" behindDoc="1" locked="0" layoutInCell="1" allowOverlap="1" wp14:anchorId="40C3E2B9" wp14:editId="35DDB464">
                <wp:simplePos x="0" y="0"/>
                <wp:positionH relativeFrom="margin">
                  <wp:posOffset>504825</wp:posOffset>
                </wp:positionH>
                <wp:positionV relativeFrom="paragraph">
                  <wp:posOffset>13970</wp:posOffset>
                </wp:positionV>
                <wp:extent cx="1162050" cy="552450"/>
                <wp:effectExtent l="0" t="0" r="0" b="0"/>
                <wp:wrapNone/>
                <wp:docPr id="3352" name="Rounded Rectangle 3352"/>
                <wp:cNvGraphicFramePr/>
                <a:graphic xmlns:a="http://schemas.openxmlformats.org/drawingml/2006/main">
                  <a:graphicData uri="http://schemas.microsoft.com/office/word/2010/wordprocessingShape">
                    <wps:wsp>
                      <wps:cNvSpPr/>
                      <wps:spPr>
                        <a:xfrm>
                          <a:off x="0" y="0"/>
                          <a:ext cx="1162050" cy="55245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32A0D571" w14:textId="77777777" w:rsidR="00944514" w:rsidRPr="00B6176C" w:rsidRDefault="00944514" w:rsidP="00034BFD">
                            <w:r>
                              <w:t>Sends OK as Final response</w:t>
                            </w:r>
                          </w:p>
                          <w:p w14:paraId="5F292671" w14:textId="77777777" w:rsidR="00944514" w:rsidRPr="00B6176C" w:rsidRDefault="00944514" w:rsidP="00034B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C3E2B9" id="Rounded Rectangle 3352" o:spid="_x0000_s2828" style="position:absolute;margin-left:39.75pt;margin-top:1.1pt;width:91.5pt;height:43.5pt;z-index:-2468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" fillcolor="white [3201]" stroked="f" strokeweight="2pt">
                <v:textbox>
                  <w:txbxContent>
                    <w:p w14:paraId="32A0D571" w14:textId="77777777" w:rsidR="00944514" w:rsidRPr="00B6176C" w:rsidRDefault="00944514" w:rsidP="00034BFD">
                      <w:r>
                        <w:t>Sends OK as Final response</w:t>
                      </w:r>
                    </w:p>
                    <w:p w14:paraId="5F292671" w14:textId="77777777" w:rsidR="00944514" w:rsidRPr="00B6176C" w:rsidRDefault="00944514" w:rsidP="00034BFD"/>
                  </w:txbxContent>
                </v:textbox>
                <w10:wrap anchorx="margin"/>
              </v:roundrect>
            </w:pict>
          </mc:Fallback>
        </mc:AlternateContent>
      </w:r>
    </w:p>
    <w:p w14:paraId="5AFED2F2" w14:textId="77777777" w:rsidR="00034BFD" w:rsidRPr="00C3070A" w:rsidRDefault="00034BFD" w:rsidP="00034BFD">
      <w:r w:rsidRPr="00C2701C">
        <w:rPr>
          <w:noProof/>
          <w:lang w:val="en-US"/>
        </w:rPr>
        <mc:AlternateContent>
          <mc:Choice Requires="wps">
            <w:drawing>
              <wp:anchor distT="0" distB="0" distL="114300" distR="114300" simplePos="0" relativeHeight="256435200" behindDoc="0" locked="0" layoutInCell="1" allowOverlap="1" wp14:anchorId="155E2A5C" wp14:editId="588BD094">
                <wp:simplePos x="0" y="0"/>
                <wp:positionH relativeFrom="margin">
                  <wp:posOffset>389890</wp:posOffset>
                </wp:positionH>
                <wp:positionV relativeFrom="paragraph">
                  <wp:posOffset>104775</wp:posOffset>
                </wp:positionV>
                <wp:extent cx="1362075" cy="0"/>
                <wp:effectExtent l="38100" t="76200" r="0" b="95250"/>
                <wp:wrapNone/>
                <wp:docPr id="3353" name="Straight Arrow Connector 3353"/>
                <wp:cNvGraphicFramePr/>
                <a:graphic xmlns:a="http://schemas.openxmlformats.org/drawingml/2006/main">
                  <a:graphicData uri="http://schemas.microsoft.com/office/word/2010/wordprocessingShape">
                    <wps:wsp>
                      <wps:cNvCnPr/>
                      <wps:spPr>
                        <a:xfrm flipH="1" flipV="1">
                          <a:off x="0" y="0"/>
                          <a:ext cx="1362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C89CD" id="Straight Arrow Connector 3353" o:spid="_x0000_s1026" type="#_x0000_t32" style="position:absolute;margin-left:30.7pt;margin-top:8.25pt;width:107.25pt;height:0;flip:x y;z-index:2564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" strokecolor="#4579b8 [3044]">
                <v:stroke endarrow="block"/>
                <w10:wrap anchorx="margin"/>
              </v:shape>
            </w:pict>
          </mc:Fallback>
        </mc:AlternateContent>
      </w:r>
    </w:p>
    <w:p w14:paraId="7CEF6DE5" w14:textId="77777777" w:rsidR="00034BFD" w:rsidRDefault="00034BFD" w:rsidP="00034BFD"/>
    <w:p w14:paraId="0857DE2F" w14:textId="77777777" w:rsidR="00034BFD" w:rsidRDefault="00034BFD" w:rsidP="00034BFD"/>
    <w:p w14:paraId="2DF36B72" w14:textId="77777777" w:rsidR="00034BFD" w:rsidRDefault="00034BFD" w:rsidP="00034BFD"/>
    <w:p w14:paraId="6E6DBAFE" w14:textId="77777777" w:rsidR="00034BFD" w:rsidRDefault="00034BFD" w:rsidP="00034BFD"/>
    <w:p w14:paraId="02ABA687" w14:textId="77777777" w:rsidR="00034BFD" w:rsidRDefault="00034BFD" w:rsidP="00034BFD">
      <w:r>
        <w:rPr>
          <w:rFonts w:ascii="Times New Roman" w:eastAsiaTheme="minorHAnsi" w:hAnsi="Times New Roman"/>
          <w:noProof/>
          <w:szCs w:val="24"/>
          <w:lang w:val="en-US"/>
        </w:rPr>
        <mc:AlternateContent>
          <mc:Choice Requires="wps">
            <w:drawing>
              <wp:anchor distT="0" distB="0" distL="114300" distR="114300" simplePos="0" relativeHeight="256430080" behindDoc="0" locked="0" layoutInCell="1" allowOverlap="1" wp14:anchorId="06CDB0B6" wp14:editId="1C00DBA9">
                <wp:simplePos x="0" y="0"/>
                <wp:positionH relativeFrom="column">
                  <wp:posOffset>885825</wp:posOffset>
                </wp:positionH>
                <wp:positionV relativeFrom="paragraph">
                  <wp:posOffset>36195</wp:posOffset>
                </wp:positionV>
                <wp:extent cx="1762125" cy="561975"/>
                <wp:effectExtent l="57150" t="38100" r="85725" b="104775"/>
                <wp:wrapNone/>
                <wp:docPr id="3354" name="Rectangle 3354"/>
                <wp:cNvGraphicFramePr/>
                <a:graphic xmlns:a="http://schemas.openxmlformats.org/drawingml/2006/main">
                  <a:graphicData uri="http://schemas.microsoft.com/office/word/2010/wordprocessingShape">
                    <wps:wsp>
                      <wps:cNvSpPr/>
                      <wps:spPr>
                        <a:xfrm>
                          <a:off x="0" y="0"/>
                          <a:ext cx="1762125" cy="561975"/>
                        </a:xfrm>
                        <a:prstGeom prst="rect">
                          <a:avLst/>
                        </a:prstGeom>
                        <a:solidFill>
                          <a:srgbClr val="92D050"/>
                        </a:solidFill>
                        <a:ln>
                          <a:solidFill>
                            <a:srgbClr val="92D050"/>
                          </a:solidFill>
                        </a:ln>
                      </wps:spPr>
                      <wps:style>
                        <a:lnRef idx="1">
                          <a:schemeClr val="accent6"/>
                        </a:lnRef>
                        <a:fillRef idx="2">
                          <a:schemeClr val="accent6"/>
                        </a:fillRef>
                        <a:effectRef idx="1">
                          <a:schemeClr val="accent6"/>
                        </a:effectRef>
                        <a:fontRef idx="minor">
                          <a:schemeClr val="dk1"/>
                        </a:fontRef>
                      </wps:style>
                      <wps:txbx>
                        <w:txbxContent>
                          <w:p w14:paraId="5588BDEB" w14:textId="77777777" w:rsidR="00944514" w:rsidRPr="00755387" w:rsidRDefault="00944514" w:rsidP="00034BFD">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6CDB0B6" id="Rectangle 3354" o:spid="_x0000_s2829" style="position:absolute;margin-left:69.75pt;margin-top:2.85pt;width:138.75pt;height:44.25pt;z-index:2564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" fillcolor="#92d050" strokecolor="#92d050">
                <v:shadow on="t" color="black" opacity="24903f" origin=",.5" offset="0,.55556mm"/>
                <v:textbox>
                  <w:txbxContent>
                    <w:p w14:paraId="5588BDEB" w14:textId="77777777" w:rsidR="00944514" w:rsidRPr="00755387" w:rsidRDefault="00944514" w:rsidP="00034BFD">
                      <w:pPr>
                        <w:jc w:val="center"/>
                        <w:rPr>
                          <w:rFonts w:ascii="Arial" w:hAnsi="Arial" w:cs="Arial"/>
                          <w:sz w:val="20"/>
                        </w:rPr>
                      </w:pPr>
                      <w:r w:rsidRPr="00755387">
                        <w:rPr>
                          <w:rFonts w:ascii="Arial" w:hAnsi="Arial" w:cs="Arial"/>
                          <w:sz w:val="20"/>
                        </w:rPr>
                        <w:t>CMD_TYPE_</w:t>
                      </w:r>
                      <w:r>
                        <w:rPr>
                          <w:rFonts w:ascii="Arial" w:hAnsi="Arial" w:cs="Arial"/>
                          <w:sz w:val="20"/>
                        </w:rPr>
                        <w:t>READ</w:t>
                      </w:r>
                      <w:r w:rsidRPr="00755387">
                        <w:rPr>
                          <w:rFonts w:ascii="Arial" w:hAnsi="Arial" w:cs="Arial"/>
                          <w:sz w:val="20"/>
                        </w:rPr>
                        <w:t xml:space="preserve"> Module</w:t>
                      </w:r>
                    </w:p>
                  </w:txbxContent>
                </v:textbox>
              </v:rect>
            </w:pict>
          </mc:Fallback>
        </mc:AlternateContent>
      </w:r>
    </w:p>
    <w:p w14:paraId="0E202D16" w14:textId="77777777" w:rsidR="00034BFD" w:rsidRDefault="00034BFD" w:rsidP="00034BFD"/>
    <w:p w14:paraId="036E66A3" w14:textId="77777777" w:rsidR="00034BFD" w:rsidRDefault="00034BFD" w:rsidP="00034BFD"/>
    <w:p w14:paraId="3D6423D4" w14:textId="77777777" w:rsidR="00034BFD" w:rsidRDefault="00034BFD" w:rsidP="00034BFD"/>
    <w:p w14:paraId="45BF40BA" w14:textId="77777777" w:rsidR="00034BFD" w:rsidRDefault="00034BFD" w:rsidP="00034BFD">
      <w:r>
        <w:rPr>
          <w:noProof/>
          <w:lang w:val="en-US"/>
        </w:rPr>
        <mc:AlternateContent>
          <mc:Choice Requires="wps">
            <w:drawing>
              <wp:anchor distT="0" distB="0" distL="114300" distR="114300" simplePos="0" relativeHeight="256429056" behindDoc="0" locked="0" layoutInCell="1" allowOverlap="1" wp14:anchorId="67F795F1" wp14:editId="20403D8E">
                <wp:simplePos x="0" y="0"/>
                <wp:positionH relativeFrom="column">
                  <wp:posOffset>400050</wp:posOffset>
                </wp:positionH>
                <wp:positionV relativeFrom="paragraph">
                  <wp:posOffset>43180</wp:posOffset>
                </wp:positionV>
                <wp:extent cx="1352550" cy="0"/>
                <wp:effectExtent l="38100" t="76200" r="0" b="95250"/>
                <wp:wrapNone/>
                <wp:docPr id="3355" name="Straight Arrow Connector 3355"/>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297CA8" id="Straight Arrow Connector 3355" o:spid="_x0000_s1026" type="#_x0000_t32" style="position:absolute;margin-left:31.5pt;margin-top:3.4pt;width:106.5pt;height:0;flip:x;z-index:25642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" strokecolor="#4579b8 [3044]">
                <v:stroke endarrow="block"/>
              </v:shape>
            </w:pict>
          </mc:Fallback>
        </mc:AlternateContent>
      </w:r>
    </w:p>
    <w:p w14:paraId="5522E8B3" w14:textId="006B783B" w:rsidR="00034BFD" w:rsidRDefault="00B76D19" w:rsidP="00034BFD">
      <w:r>
        <w:t xml:space="preserve">       Send +KPRIV</w:t>
      </w:r>
      <w:r w:rsidR="00692716">
        <w:t>K</w:t>
      </w:r>
      <w:r w:rsidR="00034BFD">
        <w:t>DELETE</w:t>
      </w:r>
    </w:p>
    <w:p w14:paraId="3745FFA8" w14:textId="77777777" w:rsidR="00034BFD" w:rsidRDefault="00034BFD" w:rsidP="00034BFD">
      <w:r>
        <w:t xml:space="preserve">       as intermediate response</w:t>
      </w:r>
    </w:p>
    <w:p w14:paraId="136DA7B3" w14:textId="77777777" w:rsidR="00034BFD" w:rsidRDefault="00034BFD" w:rsidP="00034BFD">
      <w:r>
        <w:rPr>
          <w:noProof/>
          <w:lang w:val="en-US"/>
        </w:rPr>
        <mc:AlternateContent>
          <mc:Choice Requires="wps">
            <w:drawing>
              <wp:anchor distT="0" distB="0" distL="114300" distR="114300" simplePos="0" relativeHeight="256431104" behindDoc="0" locked="0" layoutInCell="1" allowOverlap="1" wp14:anchorId="5B8645DA" wp14:editId="4932B128">
                <wp:simplePos x="0" y="0"/>
                <wp:positionH relativeFrom="column">
                  <wp:posOffset>419100</wp:posOffset>
                </wp:positionH>
                <wp:positionV relativeFrom="paragraph">
                  <wp:posOffset>94615</wp:posOffset>
                </wp:positionV>
                <wp:extent cx="1352550" cy="0"/>
                <wp:effectExtent l="38100" t="76200" r="0" b="95250"/>
                <wp:wrapNone/>
                <wp:docPr id="3356" name="Straight Arrow Connector 3356"/>
                <wp:cNvGraphicFramePr/>
                <a:graphic xmlns:a="http://schemas.openxmlformats.org/drawingml/2006/main">
                  <a:graphicData uri="http://schemas.microsoft.com/office/word/2010/wordprocessingShape">
                    <wps:wsp>
                      <wps:cNvCnPr/>
                      <wps:spPr>
                        <a:xfrm flipH="1">
                          <a:off x="0" y="0"/>
                          <a:ext cx="1352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CBE381" id="Straight Arrow Connector 3356" o:spid="_x0000_s1026" type="#_x0000_t32" style="position:absolute;margin-left:33pt;margin-top:7.45pt;width:106.5pt;height:0;flip:x;z-index:25643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" strokecolor="#4579b8 [3044]">
                <v:stroke endarrow="block"/>
              </v:shape>
            </w:pict>
          </mc:Fallback>
        </mc:AlternateContent>
      </w:r>
    </w:p>
    <w:p w14:paraId="70C7456E" w14:textId="77777777" w:rsidR="00034BFD" w:rsidRDefault="00034BFD" w:rsidP="00034BFD">
      <w:r>
        <w:t xml:space="preserve">              Send OK</w:t>
      </w:r>
    </w:p>
    <w:p w14:paraId="27BF9123" w14:textId="77777777" w:rsidR="00034BFD" w:rsidRDefault="00034BFD" w:rsidP="00034BFD">
      <w:r>
        <w:t xml:space="preserve">              as final </w:t>
      </w:r>
    </w:p>
    <w:p w14:paraId="7B2FAF12" w14:textId="77777777" w:rsidR="00034BFD" w:rsidRDefault="00034BFD" w:rsidP="00034BFD">
      <w:r>
        <w:t xml:space="preserve">              response</w:t>
      </w:r>
    </w:p>
    <w:p w14:paraId="6F5C510E" w14:textId="77777777" w:rsidR="00034BFD" w:rsidRDefault="00034BFD" w:rsidP="00034BFD"/>
    <w:p w14:paraId="439E6851" w14:textId="77777777" w:rsidR="00034BFD" w:rsidRDefault="00034BFD" w:rsidP="00034BFD"/>
    <w:p w14:paraId="2F14CA5C" w14:textId="77777777" w:rsidR="00034BFD" w:rsidRDefault="00034BFD" w:rsidP="00034BFD">
      <w:r>
        <w:t xml:space="preserve">                                            </w:t>
      </w:r>
    </w:p>
    <w:p w14:paraId="4BA40A95" w14:textId="77777777" w:rsidR="00034BFD" w:rsidRDefault="00034BFD" w:rsidP="00034BFD"/>
    <w:p w14:paraId="6F36C3D4" w14:textId="77777777" w:rsidR="00034BFD" w:rsidRDefault="00034BFD" w:rsidP="00034BFD"/>
    <w:p w14:paraId="230383B8" w14:textId="77777777" w:rsidR="00034BFD" w:rsidRDefault="00034BFD" w:rsidP="00034BFD"/>
    <w:p w14:paraId="58E0EC4E" w14:textId="77777777" w:rsidR="00034BFD" w:rsidRDefault="00034BFD" w:rsidP="00034BFD"/>
    <w:p w14:paraId="47D64A98" w14:textId="77777777" w:rsidR="00034BFD" w:rsidRDefault="00034BFD" w:rsidP="00034BFD"/>
    <w:p w14:paraId="02F89665" w14:textId="77777777" w:rsidR="00034BFD" w:rsidRDefault="00034BFD" w:rsidP="00034BFD"/>
    <w:p w14:paraId="15AE46C2" w14:textId="77777777" w:rsidR="00034BFD" w:rsidRDefault="00034BFD" w:rsidP="00034BFD"/>
    <w:p w14:paraId="59DD3E71" w14:textId="77777777" w:rsidR="00034BFD" w:rsidRDefault="00034BFD" w:rsidP="00034BFD"/>
    <w:p w14:paraId="2FDD5FC7" w14:textId="4814B460" w:rsidR="00097487" w:rsidRDefault="00034BFD" w:rsidP="004158A0">
      <w:pPr>
        <w:pStyle w:val="Heading3"/>
        <w:numPr>
          <w:ilvl w:val="2"/>
          <w:numId w:val="1"/>
        </w:numPr>
      </w:pPr>
      <w:bookmarkStart w:id="299" w:name="_Toc516684989"/>
      <w:r>
        <w:lastRenderedPageBreak/>
        <w:t>Service Dependencies</w:t>
      </w:r>
      <w:r w:rsidRPr="00A93D0F">
        <w:rPr>
          <w:rFonts w:asciiTheme="minorHAnsi" w:hAnsiTheme="minorHAnsi" w:cs="Arial"/>
          <w:szCs w:val="24"/>
        </w:rPr>
        <w:t>.</w:t>
      </w:r>
      <w:bookmarkEnd w:id="299"/>
    </w:p>
    <w:tbl>
      <w:tblPr>
        <w:tblStyle w:val="TableGrid"/>
        <w:tblW w:w="0" w:type="auto"/>
        <w:tblLook w:val="04A0" w:firstRow="1" w:lastRow="0" w:firstColumn="1" w:lastColumn="0" w:noHBand="0" w:noVBand="1"/>
      </w:tblPr>
      <w:tblGrid>
        <w:gridCol w:w="1867"/>
        <w:gridCol w:w="4380"/>
        <w:gridCol w:w="2383"/>
      </w:tblGrid>
      <w:tr w:rsidR="004158A0" w:rsidRPr="00F64953" w14:paraId="57F9BB19" w14:textId="77777777" w:rsidTr="00944514">
        <w:tc>
          <w:tcPr>
            <w:tcW w:w="1867" w:type="dxa"/>
          </w:tcPr>
          <w:p w14:paraId="3F078605" w14:textId="77777777" w:rsidR="004158A0" w:rsidRDefault="004158A0" w:rsidP="00944514">
            <w:pPr>
              <w:rPr>
                <w:b/>
              </w:rPr>
            </w:pPr>
            <w:r>
              <w:t>AT Command server services</w:t>
            </w:r>
          </w:p>
        </w:tc>
        <w:tc>
          <w:tcPr>
            <w:tcW w:w="4380" w:type="dxa"/>
          </w:tcPr>
          <w:p w14:paraId="1EAD50F3" w14:textId="77777777" w:rsidR="004158A0" w:rsidRDefault="004158A0" w:rsidP="00944514">
            <w:r w:rsidRPr="00F64953">
              <w:t>le_atServer_Send</w:t>
            </w:r>
            <w:r>
              <w:t>Intermediate</w:t>
            </w:r>
            <w:r w:rsidRPr="00F64953">
              <w:t>Response</w:t>
            </w:r>
            <w:r w:rsidRPr="00F64953">
              <w:br/>
              <w:t>le_atServer_SendFinalResponse</w:t>
            </w:r>
            <w:r>
              <w:t xml:space="preserve"> </w:t>
            </w:r>
            <w:r>
              <w:br/>
              <w:t>le_atServer_GetCommandName</w:t>
            </w:r>
          </w:p>
          <w:p w14:paraId="7A0739AA" w14:textId="77777777" w:rsidR="004158A0" w:rsidRDefault="004158A0" w:rsidP="00944514"/>
        </w:tc>
        <w:tc>
          <w:tcPr>
            <w:tcW w:w="2383" w:type="dxa"/>
          </w:tcPr>
          <w:p w14:paraId="023C223A" w14:textId="77777777" w:rsidR="004158A0" w:rsidRPr="00F64953" w:rsidRDefault="004158A0" w:rsidP="00944514">
            <w:r>
              <w:t>The AT commands Server handles AT commands' subscriptions on a requested serial device.</w:t>
            </w:r>
          </w:p>
        </w:tc>
      </w:tr>
      <w:tr w:rsidR="004158A0" w14:paraId="33ED7C75" w14:textId="77777777" w:rsidTr="00944514">
        <w:tc>
          <w:tcPr>
            <w:tcW w:w="1867" w:type="dxa"/>
          </w:tcPr>
          <w:p w14:paraId="228B987C" w14:textId="77777777" w:rsidR="004158A0" w:rsidRDefault="004158A0" w:rsidP="00944514">
            <w:r>
              <w:t>File system services</w:t>
            </w:r>
          </w:p>
        </w:tc>
        <w:tc>
          <w:tcPr>
            <w:tcW w:w="4380" w:type="dxa"/>
          </w:tcPr>
          <w:p w14:paraId="606594D4" w14:textId="77777777" w:rsidR="004158A0" w:rsidRPr="00F64953" w:rsidRDefault="004158A0" w:rsidP="00944514">
            <w:r>
              <w:t>le_fs_Delete()</w:t>
            </w:r>
          </w:p>
        </w:tc>
        <w:tc>
          <w:tcPr>
            <w:tcW w:w="2383" w:type="dxa"/>
          </w:tcPr>
          <w:p w14:paraId="340B634E" w14:textId="77777777" w:rsidR="004158A0" w:rsidRDefault="004158A0" w:rsidP="00944514">
            <w:r>
              <w:t xml:space="preserve">It is used delete the permanent storage of data(which is stored by le_fs API). </w:t>
            </w:r>
          </w:p>
        </w:tc>
      </w:tr>
    </w:tbl>
    <w:p w14:paraId="5AB01B33" w14:textId="77777777" w:rsidR="00097487" w:rsidRDefault="00097487" w:rsidP="00097487">
      <w:pPr>
        <w:tabs>
          <w:tab w:val="left" w:pos="2625"/>
        </w:tabs>
      </w:pPr>
    </w:p>
    <w:p w14:paraId="31105F6D" w14:textId="77777777" w:rsidR="00097487" w:rsidRDefault="00097487" w:rsidP="00097487">
      <w:pPr>
        <w:tabs>
          <w:tab w:val="left" w:pos="2625"/>
        </w:tabs>
      </w:pPr>
    </w:p>
    <w:p w14:paraId="5C29A1A7" w14:textId="77777777" w:rsidR="00097487" w:rsidRDefault="00097487" w:rsidP="00097487">
      <w:pPr>
        <w:tabs>
          <w:tab w:val="left" w:pos="2625"/>
        </w:tabs>
      </w:pPr>
    </w:p>
    <w:p w14:paraId="1F71EEA0" w14:textId="42C4DF2C" w:rsidR="00CA6C92" w:rsidRDefault="00CA6C92" w:rsidP="00FE3667">
      <w:pPr>
        <w:tabs>
          <w:tab w:val="left" w:pos="2625"/>
        </w:tabs>
      </w:pPr>
    </w:p>
    <w:p w14:paraId="15B27B1F" w14:textId="5E2536B0" w:rsidR="00CA6C92" w:rsidRDefault="00CA6C92" w:rsidP="00FE3667">
      <w:pPr>
        <w:tabs>
          <w:tab w:val="left" w:pos="2625"/>
        </w:tabs>
      </w:pPr>
    </w:p>
    <w:p w14:paraId="54AFEC28" w14:textId="77777777" w:rsidR="00CA6C92" w:rsidRDefault="00CA6C92" w:rsidP="00FE3667">
      <w:pPr>
        <w:tabs>
          <w:tab w:val="left" w:pos="2625"/>
        </w:tabs>
      </w:pPr>
    </w:p>
    <w:sectPr w:rsidR="00CA6C92" w:rsidSect="00F65836">
      <w:headerReference w:type="default" r:id="rId46"/>
      <w:footerReference w:type="default" r:id="rId47"/>
      <w:footerReference w:type="first" r:id="rId48"/>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2407C" w14:textId="77777777" w:rsidR="00A34BF0" w:rsidRDefault="00A34BF0" w:rsidP="00AB5A76">
      <w:r>
        <w:separator/>
      </w:r>
    </w:p>
  </w:endnote>
  <w:endnote w:type="continuationSeparator" w:id="0">
    <w:p w14:paraId="02233AD0" w14:textId="77777777" w:rsidR="00A34BF0" w:rsidRDefault="00A34BF0" w:rsidP="00AB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LiSu">
    <w:altName w:val="Arial Unicode MS"/>
    <w:charset w:val="86"/>
    <w:family w:val="modern"/>
    <w:pitch w:val="fixed"/>
    <w:sig w:usb0="00000000"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Bold">
    <w:altName w:val="Batang"/>
    <w:panose1 w:val="00000000000000000000"/>
    <w:charset w:val="81"/>
    <w:family w:val="auto"/>
    <w:notTrueType/>
    <w:pitch w:val="default"/>
    <w:sig w:usb0="00000001" w:usb1="09060000" w:usb2="00000010" w:usb3="00000000" w:csb0="00080000" w:csb1="00000000"/>
  </w:font>
  <w:font w:name="Zurich UBlkEx BT">
    <w:altName w:val="Franklin Gothic Demi Cond"/>
    <w:charset w:val="00"/>
    <w:family w:val="swiss"/>
    <w:pitch w:val="variable"/>
    <w:sig w:usb0="00000001"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8" w:type="dxa"/>
      <w:tblCellMar>
        <w:left w:w="70" w:type="dxa"/>
        <w:right w:w="70" w:type="dxa"/>
      </w:tblCellMar>
      <w:tblLook w:val="0000" w:firstRow="0" w:lastRow="0" w:firstColumn="0" w:lastColumn="0" w:noHBand="0" w:noVBand="0"/>
    </w:tblPr>
    <w:tblGrid>
      <w:gridCol w:w="40"/>
      <w:gridCol w:w="1457"/>
      <w:gridCol w:w="1925"/>
      <w:gridCol w:w="73"/>
      <w:gridCol w:w="2657"/>
      <w:gridCol w:w="967"/>
      <w:gridCol w:w="1252"/>
      <w:gridCol w:w="307"/>
    </w:tblGrid>
    <w:tr w:rsidR="00944514" w:rsidRPr="00BE7F1D" w14:paraId="21DA2900" w14:textId="77777777" w:rsidTr="00D434DF">
      <w:trPr>
        <w:gridBefore w:val="1"/>
        <w:wBefore w:w="39" w:type="dxa"/>
      </w:trPr>
      <w:tc>
        <w:tcPr>
          <w:tcW w:w="3490" w:type="dxa"/>
          <w:gridSpan w:val="3"/>
        </w:tcPr>
        <w:p w14:paraId="21DA28FD" w14:textId="77777777" w:rsidR="00944514" w:rsidRPr="00BE7F1D" w:rsidRDefault="00944514" w:rsidP="00D434DF">
          <w:pPr>
            <w:pStyle w:val="Footer"/>
            <w:tabs>
              <w:tab w:val="right" w:pos="8931"/>
            </w:tabs>
            <w:ind w:right="-31"/>
            <w:rPr>
              <w:rFonts w:asciiTheme="minorHAnsi" w:hAnsiTheme="minorHAnsi" w:cstheme="minorHAnsi"/>
              <w:szCs w:val="24"/>
            </w:rPr>
          </w:pPr>
          <w:r w:rsidRPr="00BE7F1D">
            <w:rPr>
              <w:rFonts w:asciiTheme="minorHAnsi" w:hAnsiTheme="minorHAnsi" w:cstheme="minorHAnsi"/>
              <w:szCs w:val="24"/>
            </w:rPr>
            <w:t>Sierra Wireless confidential ©</w:t>
          </w:r>
        </w:p>
      </w:tc>
      <w:tc>
        <w:tcPr>
          <w:tcW w:w="3704" w:type="dxa"/>
          <w:gridSpan w:val="2"/>
        </w:tcPr>
        <w:p w14:paraId="21DA28FE" w14:textId="77777777" w:rsidR="00944514" w:rsidRPr="00BE7F1D" w:rsidRDefault="00944514" w:rsidP="00D434DF">
          <w:pPr>
            <w:rPr>
              <w:rFonts w:asciiTheme="minorHAnsi" w:hAnsiTheme="minorHAnsi" w:cstheme="minorHAnsi"/>
              <w:szCs w:val="24"/>
              <w:lang w:val="en-GB" w:eastAsia="zh-CN"/>
            </w:rPr>
          </w:pPr>
        </w:p>
      </w:tc>
      <w:tc>
        <w:tcPr>
          <w:tcW w:w="1585" w:type="dxa"/>
          <w:gridSpan w:val="2"/>
        </w:tcPr>
        <w:p w14:paraId="21DA28FF" w14:textId="08C5C5F3" w:rsidR="00944514" w:rsidRPr="00BE7F1D" w:rsidRDefault="00944514" w:rsidP="00D434DF">
          <w:pPr>
            <w:rPr>
              <w:rFonts w:asciiTheme="minorHAnsi" w:hAnsiTheme="minorHAnsi" w:cstheme="minorHAnsi"/>
              <w:szCs w:val="24"/>
              <w:lang w:val="en-GB"/>
            </w:rPr>
          </w:pPr>
          <w:r w:rsidRPr="00BE7F1D">
            <w:rPr>
              <w:rFonts w:asciiTheme="minorHAnsi" w:hAnsiTheme="minorHAnsi" w:cstheme="minorHAnsi"/>
              <w:szCs w:val="24"/>
              <w:lang w:val="en-GB"/>
            </w:rPr>
            <w:t>Page :</w:t>
          </w:r>
          <w:r w:rsidRPr="00BE7F1D">
            <w:rPr>
              <w:rStyle w:val="PageNumber"/>
            </w:rPr>
            <w:t xml:space="preserve"> </w:t>
          </w:r>
          <w:r w:rsidRPr="00BE7F1D">
            <w:rPr>
              <w:rStyle w:val="PageNumber"/>
              <w:rFonts w:asciiTheme="minorHAnsi" w:hAnsiTheme="minorHAnsi" w:cstheme="minorHAnsi"/>
              <w:szCs w:val="24"/>
              <w:lang w:val="en-GB"/>
            </w:rPr>
            <w:fldChar w:fldCharType="begin"/>
          </w:r>
          <w:r w:rsidRPr="00BE7F1D">
            <w:rPr>
              <w:rStyle w:val="PageNumber"/>
              <w:rFonts w:asciiTheme="minorHAnsi" w:hAnsiTheme="minorHAnsi" w:cstheme="minorHAnsi"/>
              <w:szCs w:val="24"/>
              <w:lang w:val="en-GB"/>
            </w:rPr>
            <w:instrText xml:space="preserve"> PAGE </w:instrText>
          </w:r>
          <w:r w:rsidRPr="00BE7F1D">
            <w:rPr>
              <w:rStyle w:val="PageNumber"/>
              <w:rFonts w:asciiTheme="minorHAnsi" w:hAnsiTheme="minorHAnsi" w:cstheme="minorHAnsi"/>
              <w:szCs w:val="24"/>
              <w:lang w:val="en-GB"/>
            </w:rPr>
            <w:fldChar w:fldCharType="separate"/>
          </w:r>
          <w:r w:rsidR="00FA1F5B">
            <w:rPr>
              <w:rStyle w:val="PageNumber"/>
              <w:rFonts w:asciiTheme="minorHAnsi" w:hAnsiTheme="minorHAnsi" w:cstheme="minorHAnsi"/>
              <w:noProof/>
              <w:szCs w:val="24"/>
              <w:lang w:val="en-GB"/>
            </w:rPr>
            <w:t>6</w:t>
          </w:r>
          <w:r w:rsidRPr="00BE7F1D">
            <w:rPr>
              <w:rStyle w:val="PageNumber"/>
              <w:rFonts w:asciiTheme="minorHAnsi" w:hAnsiTheme="minorHAnsi" w:cstheme="minorHAnsi"/>
              <w:szCs w:val="24"/>
              <w:lang w:val="en-GB"/>
            </w:rPr>
            <w:fldChar w:fldCharType="end"/>
          </w:r>
          <w:r w:rsidRPr="00BE7F1D">
            <w:rPr>
              <w:rStyle w:val="PageNumber"/>
              <w:rFonts w:asciiTheme="minorHAnsi" w:hAnsiTheme="minorHAnsi" w:cstheme="minorHAnsi"/>
              <w:szCs w:val="24"/>
              <w:lang w:val="en-GB"/>
            </w:rPr>
            <w:t xml:space="preserve"> / </w:t>
          </w:r>
          <w:r w:rsidRPr="00BE7F1D">
            <w:rPr>
              <w:rStyle w:val="PageNumber"/>
              <w:rFonts w:ascii="Zurich UBlkEx BT" w:hAnsi="Zurich UBlkEx BT"/>
              <w:sz w:val="16"/>
              <w:lang w:val="en-GB"/>
            </w:rPr>
            <w:fldChar w:fldCharType="begin"/>
          </w:r>
          <w:r w:rsidRPr="00BE7F1D">
            <w:rPr>
              <w:rStyle w:val="PageNumber"/>
              <w:lang w:val="en-GB"/>
            </w:rPr>
            <w:instrText xml:space="preserve"> SECTIONPAGES  \* MERGEFORMAT </w:instrText>
          </w:r>
          <w:r w:rsidRPr="00BE7F1D">
            <w:rPr>
              <w:rStyle w:val="PageNumber"/>
              <w:rFonts w:ascii="Zurich UBlkEx BT" w:hAnsi="Zurich UBlkEx BT"/>
              <w:sz w:val="16"/>
              <w:lang w:val="en-GB"/>
            </w:rPr>
            <w:fldChar w:fldCharType="separate"/>
          </w:r>
          <w:r w:rsidR="00FA1F5B" w:rsidRPr="00FA1F5B">
            <w:rPr>
              <w:rStyle w:val="PageNumber"/>
              <w:rFonts w:asciiTheme="minorHAnsi" w:hAnsiTheme="minorHAnsi" w:cstheme="minorHAnsi"/>
              <w:noProof/>
              <w:szCs w:val="24"/>
              <w:lang w:val="en-GB"/>
            </w:rPr>
            <w:t>248</w:t>
          </w:r>
          <w:r w:rsidRPr="00BE7F1D">
            <w:rPr>
              <w:rStyle w:val="PageNumber"/>
              <w:rFonts w:asciiTheme="minorHAnsi" w:hAnsiTheme="minorHAnsi" w:cstheme="minorHAnsi"/>
              <w:szCs w:val="24"/>
              <w:lang w:val="en-GB"/>
            </w:rPr>
            <w:fldChar w:fldCharType="end"/>
          </w:r>
        </w:p>
      </w:tc>
    </w:tr>
    <w:tr w:rsidR="00944514" w:rsidRPr="00BE7F1D" w14:paraId="21DA2905" w14:textId="77777777" w:rsidTr="00D434D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315" w:type="dxa"/>
        <w:jc w:val="center"/>
      </w:trPr>
      <w:tc>
        <w:tcPr>
          <w:tcW w:w="1507" w:type="dxa"/>
          <w:gridSpan w:val="2"/>
        </w:tcPr>
        <w:p w14:paraId="21DA2901" w14:textId="77777777" w:rsidR="00944514" w:rsidRPr="00BE7F1D" w:rsidRDefault="00944514" w:rsidP="00D434DF">
          <w:pPr>
            <w:pStyle w:val="Header"/>
            <w:rPr>
              <w:rFonts w:asciiTheme="minorHAnsi" w:hAnsiTheme="minorHAnsi" w:cstheme="minorHAnsi"/>
              <w:szCs w:val="24"/>
            </w:rPr>
          </w:pPr>
          <w:r w:rsidRPr="00BE7F1D">
            <w:rPr>
              <w:rFonts w:asciiTheme="minorHAnsi" w:hAnsiTheme="minorHAnsi" w:cstheme="minorHAnsi"/>
              <w:szCs w:val="24"/>
            </w:rPr>
            <w:t>Template #:</w:t>
          </w:r>
        </w:p>
      </w:tc>
      <w:tc>
        <w:tcPr>
          <w:tcW w:w="1948" w:type="dxa"/>
        </w:tcPr>
        <w:p w14:paraId="21DA2902" w14:textId="77777777" w:rsidR="00944514" w:rsidRPr="00BE7F1D" w:rsidRDefault="00944514" w:rsidP="00D434DF">
          <w:pPr>
            <w:pStyle w:val="Header"/>
            <w:rPr>
              <w:rFonts w:asciiTheme="minorHAnsi" w:hAnsiTheme="minorHAnsi" w:cstheme="minorHAnsi"/>
              <w:szCs w:val="24"/>
              <w:lang w:eastAsia="zh-CN"/>
            </w:rPr>
          </w:pPr>
          <w:r w:rsidRPr="00BE7F1D">
            <w:rPr>
              <w:rFonts w:asciiTheme="minorHAnsi" w:hAnsiTheme="minorHAnsi" w:cstheme="minorHAnsi"/>
              <w:szCs w:val="24"/>
            </w:rPr>
            <w:t>41240</w:t>
          </w:r>
          <w:r>
            <w:rPr>
              <w:rFonts w:asciiTheme="minorHAnsi" w:hAnsiTheme="minorHAnsi" w:cstheme="minorHAnsi" w:hint="eastAsia"/>
              <w:szCs w:val="24"/>
              <w:lang w:eastAsia="zh-CN"/>
            </w:rPr>
            <w:t>007</w:t>
          </w:r>
        </w:p>
      </w:tc>
      <w:tc>
        <w:tcPr>
          <w:tcW w:w="2785" w:type="dxa"/>
          <w:gridSpan w:val="2"/>
        </w:tcPr>
        <w:p w14:paraId="21DA2903" w14:textId="77777777" w:rsidR="00944514" w:rsidRPr="00BE7F1D" w:rsidRDefault="00944514" w:rsidP="00D434DF">
          <w:pPr>
            <w:pStyle w:val="Header"/>
            <w:rPr>
              <w:rFonts w:asciiTheme="minorHAnsi" w:hAnsiTheme="minorHAnsi" w:cstheme="minorHAnsi"/>
              <w:szCs w:val="24"/>
            </w:rPr>
          </w:pPr>
          <w:r w:rsidRPr="00BE7F1D">
            <w:rPr>
              <w:rFonts w:asciiTheme="minorHAnsi" w:hAnsiTheme="minorHAnsi" w:cstheme="minorHAnsi"/>
              <w:szCs w:val="24"/>
            </w:rPr>
            <w:t>Revision:</w:t>
          </w:r>
        </w:p>
      </w:tc>
      <w:tc>
        <w:tcPr>
          <w:tcW w:w="2263" w:type="dxa"/>
          <w:gridSpan w:val="2"/>
        </w:tcPr>
        <w:p w14:paraId="21DA2904" w14:textId="77777777" w:rsidR="00944514" w:rsidRPr="00BE7F1D" w:rsidRDefault="00944514" w:rsidP="00D434DF">
          <w:pPr>
            <w:pStyle w:val="Header"/>
            <w:jc w:val="center"/>
            <w:rPr>
              <w:rFonts w:asciiTheme="minorHAnsi" w:hAnsiTheme="minorHAnsi" w:cstheme="minorHAnsi"/>
              <w:szCs w:val="24"/>
              <w:lang w:eastAsia="zh-CN"/>
            </w:rPr>
          </w:pPr>
          <w:r w:rsidRPr="00BE7F1D">
            <w:rPr>
              <w:rFonts w:asciiTheme="minorHAnsi" w:hAnsiTheme="minorHAnsi" w:cstheme="minorHAnsi"/>
              <w:szCs w:val="24"/>
              <w:lang w:eastAsia="zh-CN"/>
            </w:rPr>
            <w:t>R</w:t>
          </w:r>
          <w:r>
            <w:rPr>
              <w:rFonts w:asciiTheme="minorHAnsi" w:hAnsiTheme="minorHAnsi" w:cstheme="minorHAnsi"/>
              <w:szCs w:val="24"/>
              <w:lang w:eastAsia="zh-CN"/>
            </w:rPr>
            <w:t>0</w:t>
          </w:r>
          <w:r>
            <w:rPr>
              <w:rFonts w:asciiTheme="minorHAnsi" w:hAnsiTheme="minorHAnsi" w:cstheme="minorHAnsi" w:hint="eastAsia"/>
              <w:szCs w:val="24"/>
              <w:lang w:eastAsia="zh-CN"/>
            </w:rPr>
            <w:t>1.04</w:t>
          </w:r>
        </w:p>
      </w:tc>
    </w:tr>
  </w:tbl>
  <w:p w14:paraId="21DA2906" w14:textId="77777777" w:rsidR="00944514" w:rsidRDefault="00944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A2907" w14:textId="77777777" w:rsidR="00944514" w:rsidRDefault="00944514" w:rsidP="001C236B">
    <w:pPr>
      <w:pStyle w:val="Footer"/>
      <w:jc w:val="center"/>
    </w:pPr>
  </w:p>
  <w:p w14:paraId="21DA2908" w14:textId="77777777" w:rsidR="00944514" w:rsidRPr="00035C19" w:rsidRDefault="00944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1CAF9" w14:textId="77777777" w:rsidR="00A34BF0" w:rsidRDefault="00A34BF0" w:rsidP="00AB5A76">
      <w:r>
        <w:separator/>
      </w:r>
    </w:p>
  </w:footnote>
  <w:footnote w:type="continuationSeparator" w:id="0">
    <w:p w14:paraId="52186736" w14:textId="77777777" w:rsidR="00A34BF0" w:rsidRDefault="00A34BF0" w:rsidP="00AB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A28FC" w14:textId="77777777" w:rsidR="00944514" w:rsidRDefault="00944514" w:rsidP="00B42088">
    <w:pPr>
      <w:pStyle w:val="Header"/>
      <w:jc w:val="left"/>
    </w:pPr>
    <w:r>
      <w:rPr>
        <w:noProof/>
        <w:lang w:val="en-US"/>
      </w:rPr>
      <w:drawing>
        <wp:inline distT="0" distB="0" distL="0" distR="0" wp14:anchorId="21DA2909" wp14:editId="21DA290A">
          <wp:extent cx="1453367" cy="295275"/>
          <wp:effectExtent l="0" t="0" r="0" b="0"/>
          <wp:docPr id="34" name="Picture 34"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w logo"/>
                  <pic:cNvPicPr>
                    <a:picLocks noChangeAspect="1" noChangeArrowheads="1"/>
                  </pic:cNvPicPr>
                </pic:nvPicPr>
                <pic:blipFill>
                  <a:blip r:embed="rId1" cstate="print"/>
                  <a:srcRect/>
                  <a:stretch>
                    <a:fillRect/>
                  </a:stretch>
                </pic:blipFill>
                <pic:spPr bwMode="auto">
                  <a:xfrm>
                    <a:off x="0" y="0"/>
                    <a:ext cx="1453367" cy="295275"/>
                  </a:xfrm>
                  <a:prstGeom prst="rect">
                    <a:avLst/>
                  </a:prstGeom>
                  <a:noFill/>
                  <a:ln w="9525">
                    <a:noFill/>
                    <a:miter lim="800000"/>
                    <a:headEnd/>
                    <a:tailEnd/>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85E1C"/>
    <w:multiLevelType w:val="hybridMultilevel"/>
    <w:tmpl w:val="3AB82C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70803"/>
    <w:multiLevelType w:val="hybridMultilevel"/>
    <w:tmpl w:val="B364A15A"/>
    <w:lvl w:ilvl="0" w:tplc="07E05CC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1374B"/>
    <w:multiLevelType w:val="multilevel"/>
    <w:tmpl w:val="526EACC0"/>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14A414A"/>
    <w:multiLevelType w:val="hybridMultilevel"/>
    <w:tmpl w:val="6A6E61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A791B7E"/>
    <w:multiLevelType w:val="hybridMultilevel"/>
    <w:tmpl w:val="A4DAE546"/>
    <w:lvl w:ilvl="0" w:tplc="50C65000">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085A65"/>
    <w:multiLevelType w:val="hybridMultilevel"/>
    <w:tmpl w:val="17DCDC26"/>
    <w:lvl w:ilvl="0" w:tplc="84D2CE0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6535B0"/>
    <w:multiLevelType w:val="hybridMultilevel"/>
    <w:tmpl w:val="78246C94"/>
    <w:lvl w:ilvl="0" w:tplc="6A0A8728">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793DB3"/>
    <w:multiLevelType w:val="hybridMultilevel"/>
    <w:tmpl w:val="17DCDC26"/>
    <w:lvl w:ilvl="0" w:tplc="84D2CE0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6721BE"/>
    <w:multiLevelType w:val="hybridMultilevel"/>
    <w:tmpl w:val="DDF8F17C"/>
    <w:lvl w:ilvl="0" w:tplc="884EB8AA">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0" w15:restartNumberingAfterBreak="0">
    <w:nsid w:val="4E2D603E"/>
    <w:multiLevelType w:val="hybridMultilevel"/>
    <w:tmpl w:val="6E1816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50B88"/>
    <w:multiLevelType w:val="hybridMultilevel"/>
    <w:tmpl w:val="D898D448"/>
    <w:lvl w:ilvl="0" w:tplc="E32496F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01CED"/>
    <w:multiLevelType w:val="hybridMultilevel"/>
    <w:tmpl w:val="C478AC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0F740E5"/>
    <w:multiLevelType w:val="hybridMultilevel"/>
    <w:tmpl w:val="422E54A6"/>
    <w:lvl w:ilvl="0" w:tplc="F296021C">
      <w:numFmt w:val="decimal"/>
      <w:lvlText w:val="%1"/>
      <w:lvlJc w:val="left"/>
      <w:pPr>
        <w:ind w:left="720" w:hanging="555"/>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615F3FF5"/>
    <w:multiLevelType w:val="multilevel"/>
    <w:tmpl w:val="CFFA2CB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63532510"/>
    <w:multiLevelType w:val="hybridMultilevel"/>
    <w:tmpl w:val="6980ED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743CE2"/>
    <w:multiLevelType w:val="hybridMultilevel"/>
    <w:tmpl w:val="3CEA58F2"/>
    <w:lvl w:ilvl="0" w:tplc="DDEC3220">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7" w15:restartNumberingAfterBreak="0">
    <w:nsid w:val="751B4DD3"/>
    <w:multiLevelType w:val="hybridMultilevel"/>
    <w:tmpl w:val="3CEA58F2"/>
    <w:lvl w:ilvl="0" w:tplc="DDEC3220">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8" w15:restartNumberingAfterBreak="0">
    <w:nsid w:val="7B9609C2"/>
    <w:multiLevelType w:val="hybridMultilevel"/>
    <w:tmpl w:val="0D2E023E"/>
    <w:lvl w:ilvl="0" w:tplc="67B404A2">
      <w:start w:val="1"/>
      <w:numFmt w:val="decimal"/>
      <w:pStyle w:val="Reference"/>
      <w:lvlText w:val="[R-%1]"/>
      <w:lvlJc w:val="center"/>
      <w:pPr>
        <w:tabs>
          <w:tab w:val="num" w:pos="720"/>
        </w:tabs>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D5F076F"/>
    <w:multiLevelType w:val="hybridMultilevel"/>
    <w:tmpl w:val="638EB3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4"/>
  </w:num>
  <w:num w:numId="3">
    <w:abstractNumId w:val="18"/>
  </w:num>
  <w:num w:numId="4">
    <w:abstractNumId w:val="4"/>
  </w:num>
  <w:num w:numId="5">
    <w:abstractNumId w:val="3"/>
  </w:num>
  <w:num w:numId="6">
    <w:abstractNumId w:val="12"/>
  </w:num>
  <w:num w:numId="7">
    <w:abstractNumId w:val="2"/>
  </w:num>
  <w:num w:numId="8">
    <w:abstractNumId w:val="7"/>
  </w:num>
  <w:num w:numId="9">
    <w:abstractNumId w:val="14"/>
  </w:num>
  <w:num w:numId="10">
    <w:abstractNumId w:val="14"/>
  </w:num>
  <w:num w:numId="11">
    <w:abstractNumId w:val="0"/>
  </w:num>
  <w:num w:numId="12">
    <w:abstractNumId w:val="13"/>
  </w:num>
  <w:num w:numId="13">
    <w:abstractNumId w:val="16"/>
  </w:num>
  <w:num w:numId="14">
    <w:abstractNumId w:val="17"/>
  </w:num>
  <w:num w:numId="15">
    <w:abstractNumId w:val="15"/>
  </w:num>
  <w:num w:numId="16">
    <w:abstractNumId w:val="10"/>
  </w:num>
  <w:num w:numId="17">
    <w:abstractNumId w:val="14"/>
  </w:num>
  <w:num w:numId="18">
    <w:abstractNumId w:val="19"/>
  </w:num>
  <w:num w:numId="19">
    <w:abstractNumId w:val="6"/>
  </w:num>
  <w:num w:numId="20">
    <w:abstractNumId w:val="8"/>
  </w:num>
  <w:num w:numId="21">
    <w:abstractNumId w:val="14"/>
  </w:num>
  <w:num w:numId="22">
    <w:abstractNumId w:val="5"/>
  </w:num>
  <w:num w:numId="23">
    <w:abstractNumId w:val="11"/>
  </w:num>
  <w:num w:numId="24">
    <w:abstractNumId w:val="1"/>
  </w:num>
  <w:num w:numId="2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CA" w:vendorID="64" w:dllVersion="131078" w:nlCheck="1" w:checkStyle="0"/>
  <w:activeWritingStyle w:appName="MSWord" w:lang="fr-CA" w:vendorID="64" w:dllVersion="131078" w:nlCheck="1" w:checkStyle="0"/>
  <w:activeWritingStyle w:appName="MSWord" w:lang="fr-FR" w:vendorID="64" w:dllVersion="131078" w:nlCheck="1" w:checkStyle="0"/>
  <w:activeWritingStyle w:appName="MSWord" w:lang="en-GB" w:vendorID="64" w:dllVersion="131078" w:nlCheck="1" w:checkStyle="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103"/>
    <w:rsid w:val="00000209"/>
    <w:rsid w:val="00001378"/>
    <w:rsid w:val="000020F6"/>
    <w:rsid w:val="00003039"/>
    <w:rsid w:val="000039E5"/>
    <w:rsid w:val="00003AF7"/>
    <w:rsid w:val="00004017"/>
    <w:rsid w:val="00004071"/>
    <w:rsid w:val="000042A2"/>
    <w:rsid w:val="00004813"/>
    <w:rsid w:val="000061EE"/>
    <w:rsid w:val="00007702"/>
    <w:rsid w:val="00010453"/>
    <w:rsid w:val="0001067B"/>
    <w:rsid w:val="00013E40"/>
    <w:rsid w:val="00014895"/>
    <w:rsid w:val="000153DC"/>
    <w:rsid w:val="00015551"/>
    <w:rsid w:val="000164FC"/>
    <w:rsid w:val="000165AF"/>
    <w:rsid w:val="00016AAA"/>
    <w:rsid w:val="00017FAD"/>
    <w:rsid w:val="00020E2C"/>
    <w:rsid w:val="000212B4"/>
    <w:rsid w:val="00021658"/>
    <w:rsid w:val="00021704"/>
    <w:rsid w:val="00021A9A"/>
    <w:rsid w:val="00023103"/>
    <w:rsid w:val="00023D11"/>
    <w:rsid w:val="0002485B"/>
    <w:rsid w:val="000249D5"/>
    <w:rsid w:val="0002514A"/>
    <w:rsid w:val="00025BE6"/>
    <w:rsid w:val="00025C5C"/>
    <w:rsid w:val="00025F30"/>
    <w:rsid w:val="000267B5"/>
    <w:rsid w:val="00026AA1"/>
    <w:rsid w:val="00027D6C"/>
    <w:rsid w:val="000305F1"/>
    <w:rsid w:val="000308BE"/>
    <w:rsid w:val="000322FB"/>
    <w:rsid w:val="00033F5F"/>
    <w:rsid w:val="00034858"/>
    <w:rsid w:val="00034A49"/>
    <w:rsid w:val="00034BFD"/>
    <w:rsid w:val="00034CCB"/>
    <w:rsid w:val="000352C6"/>
    <w:rsid w:val="0003532C"/>
    <w:rsid w:val="000361FD"/>
    <w:rsid w:val="00036A77"/>
    <w:rsid w:val="00036B88"/>
    <w:rsid w:val="0004139A"/>
    <w:rsid w:val="00041A5D"/>
    <w:rsid w:val="00042D33"/>
    <w:rsid w:val="00043685"/>
    <w:rsid w:val="00044E1A"/>
    <w:rsid w:val="00044F55"/>
    <w:rsid w:val="00045AF3"/>
    <w:rsid w:val="00045EF2"/>
    <w:rsid w:val="00047543"/>
    <w:rsid w:val="00047EEA"/>
    <w:rsid w:val="000508A4"/>
    <w:rsid w:val="00051C72"/>
    <w:rsid w:val="00052DB2"/>
    <w:rsid w:val="00053838"/>
    <w:rsid w:val="00053F8E"/>
    <w:rsid w:val="00055856"/>
    <w:rsid w:val="00055C64"/>
    <w:rsid w:val="00055D17"/>
    <w:rsid w:val="00060195"/>
    <w:rsid w:val="000629B8"/>
    <w:rsid w:val="0006387C"/>
    <w:rsid w:val="00064C0C"/>
    <w:rsid w:val="00065725"/>
    <w:rsid w:val="00065DE1"/>
    <w:rsid w:val="0006676E"/>
    <w:rsid w:val="000667D3"/>
    <w:rsid w:val="00066B63"/>
    <w:rsid w:val="00066E04"/>
    <w:rsid w:val="00066FAD"/>
    <w:rsid w:val="00072E6F"/>
    <w:rsid w:val="00073186"/>
    <w:rsid w:val="00073898"/>
    <w:rsid w:val="000743AA"/>
    <w:rsid w:val="000749F4"/>
    <w:rsid w:val="00074B9D"/>
    <w:rsid w:val="00075BFB"/>
    <w:rsid w:val="00076AE9"/>
    <w:rsid w:val="00076D9F"/>
    <w:rsid w:val="00077357"/>
    <w:rsid w:val="00077379"/>
    <w:rsid w:val="00077FA7"/>
    <w:rsid w:val="000804A5"/>
    <w:rsid w:val="00082C93"/>
    <w:rsid w:val="00084290"/>
    <w:rsid w:val="00084E42"/>
    <w:rsid w:val="0008563D"/>
    <w:rsid w:val="00085657"/>
    <w:rsid w:val="00087E2E"/>
    <w:rsid w:val="00087E3F"/>
    <w:rsid w:val="0009140E"/>
    <w:rsid w:val="000925E9"/>
    <w:rsid w:val="000929C4"/>
    <w:rsid w:val="00093B45"/>
    <w:rsid w:val="00093D0E"/>
    <w:rsid w:val="00093EF8"/>
    <w:rsid w:val="000942FE"/>
    <w:rsid w:val="00094729"/>
    <w:rsid w:val="00094D17"/>
    <w:rsid w:val="000957B3"/>
    <w:rsid w:val="00095813"/>
    <w:rsid w:val="000964AD"/>
    <w:rsid w:val="000970F1"/>
    <w:rsid w:val="00097487"/>
    <w:rsid w:val="000A0C74"/>
    <w:rsid w:val="000A1749"/>
    <w:rsid w:val="000A1DF3"/>
    <w:rsid w:val="000A2930"/>
    <w:rsid w:val="000A29C0"/>
    <w:rsid w:val="000A2C10"/>
    <w:rsid w:val="000A3649"/>
    <w:rsid w:val="000A36D4"/>
    <w:rsid w:val="000A432E"/>
    <w:rsid w:val="000A4368"/>
    <w:rsid w:val="000A5812"/>
    <w:rsid w:val="000A6ECB"/>
    <w:rsid w:val="000A7FC6"/>
    <w:rsid w:val="000B02E3"/>
    <w:rsid w:val="000B206F"/>
    <w:rsid w:val="000B2CAD"/>
    <w:rsid w:val="000B3A72"/>
    <w:rsid w:val="000B6126"/>
    <w:rsid w:val="000B6C88"/>
    <w:rsid w:val="000B77AD"/>
    <w:rsid w:val="000B7DD4"/>
    <w:rsid w:val="000C03F8"/>
    <w:rsid w:val="000C06ED"/>
    <w:rsid w:val="000C0ECC"/>
    <w:rsid w:val="000C1014"/>
    <w:rsid w:val="000C2228"/>
    <w:rsid w:val="000C2717"/>
    <w:rsid w:val="000C4308"/>
    <w:rsid w:val="000C4ABD"/>
    <w:rsid w:val="000C5178"/>
    <w:rsid w:val="000C5619"/>
    <w:rsid w:val="000C5C4F"/>
    <w:rsid w:val="000C5CA2"/>
    <w:rsid w:val="000C5E4B"/>
    <w:rsid w:val="000C6252"/>
    <w:rsid w:val="000C6ABF"/>
    <w:rsid w:val="000D01CF"/>
    <w:rsid w:val="000D0E00"/>
    <w:rsid w:val="000D0ED9"/>
    <w:rsid w:val="000D1A4D"/>
    <w:rsid w:val="000D202E"/>
    <w:rsid w:val="000D31A0"/>
    <w:rsid w:val="000D4422"/>
    <w:rsid w:val="000D4619"/>
    <w:rsid w:val="000D5F76"/>
    <w:rsid w:val="000D619C"/>
    <w:rsid w:val="000D6772"/>
    <w:rsid w:val="000D67E2"/>
    <w:rsid w:val="000D6AC9"/>
    <w:rsid w:val="000D723F"/>
    <w:rsid w:val="000E005B"/>
    <w:rsid w:val="000E0FB0"/>
    <w:rsid w:val="000E11FE"/>
    <w:rsid w:val="000E28A3"/>
    <w:rsid w:val="000E2CD3"/>
    <w:rsid w:val="000E3679"/>
    <w:rsid w:val="000E3A84"/>
    <w:rsid w:val="000E492E"/>
    <w:rsid w:val="000E7FF9"/>
    <w:rsid w:val="000F0337"/>
    <w:rsid w:val="000F3A84"/>
    <w:rsid w:val="000F40C9"/>
    <w:rsid w:val="000F759D"/>
    <w:rsid w:val="000F7C56"/>
    <w:rsid w:val="001001DE"/>
    <w:rsid w:val="00100348"/>
    <w:rsid w:val="001012F3"/>
    <w:rsid w:val="00101915"/>
    <w:rsid w:val="00101EFD"/>
    <w:rsid w:val="001031C6"/>
    <w:rsid w:val="0010394B"/>
    <w:rsid w:val="00104046"/>
    <w:rsid w:val="00104DC7"/>
    <w:rsid w:val="001053C8"/>
    <w:rsid w:val="0010655F"/>
    <w:rsid w:val="00106FB8"/>
    <w:rsid w:val="001077A1"/>
    <w:rsid w:val="00107D96"/>
    <w:rsid w:val="00110D27"/>
    <w:rsid w:val="00110E91"/>
    <w:rsid w:val="00111BED"/>
    <w:rsid w:val="00112180"/>
    <w:rsid w:val="00112D74"/>
    <w:rsid w:val="00113462"/>
    <w:rsid w:val="0011378B"/>
    <w:rsid w:val="00113EC9"/>
    <w:rsid w:val="00114205"/>
    <w:rsid w:val="001152BC"/>
    <w:rsid w:val="0011584E"/>
    <w:rsid w:val="00115DD0"/>
    <w:rsid w:val="001161ED"/>
    <w:rsid w:val="00116EE5"/>
    <w:rsid w:val="001173EC"/>
    <w:rsid w:val="00117939"/>
    <w:rsid w:val="00121644"/>
    <w:rsid w:val="00121C66"/>
    <w:rsid w:val="001225B2"/>
    <w:rsid w:val="00123161"/>
    <w:rsid w:val="00124851"/>
    <w:rsid w:val="00126203"/>
    <w:rsid w:val="001264A8"/>
    <w:rsid w:val="001266B9"/>
    <w:rsid w:val="001270C7"/>
    <w:rsid w:val="0012778E"/>
    <w:rsid w:val="00130B11"/>
    <w:rsid w:val="001317D1"/>
    <w:rsid w:val="00131D1A"/>
    <w:rsid w:val="0013228D"/>
    <w:rsid w:val="00133C30"/>
    <w:rsid w:val="00135327"/>
    <w:rsid w:val="00135A41"/>
    <w:rsid w:val="00135FD4"/>
    <w:rsid w:val="001362A4"/>
    <w:rsid w:val="001372B6"/>
    <w:rsid w:val="00137DCE"/>
    <w:rsid w:val="00140814"/>
    <w:rsid w:val="00142954"/>
    <w:rsid w:val="00142B91"/>
    <w:rsid w:val="00143116"/>
    <w:rsid w:val="00143ADC"/>
    <w:rsid w:val="00143F1E"/>
    <w:rsid w:val="001441E7"/>
    <w:rsid w:val="0014430F"/>
    <w:rsid w:val="00145C86"/>
    <w:rsid w:val="00146F8D"/>
    <w:rsid w:val="0015030A"/>
    <w:rsid w:val="0015032A"/>
    <w:rsid w:val="00150713"/>
    <w:rsid w:val="0015401A"/>
    <w:rsid w:val="00154353"/>
    <w:rsid w:val="001546F0"/>
    <w:rsid w:val="0015557C"/>
    <w:rsid w:val="00156038"/>
    <w:rsid w:val="001568A3"/>
    <w:rsid w:val="00156972"/>
    <w:rsid w:val="001608A5"/>
    <w:rsid w:val="00160E9B"/>
    <w:rsid w:val="00161089"/>
    <w:rsid w:val="00161265"/>
    <w:rsid w:val="0016168F"/>
    <w:rsid w:val="001626B9"/>
    <w:rsid w:val="001637BC"/>
    <w:rsid w:val="00163F88"/>
    <w:rsid w:val="0016433E"/>
    <w:rsid w:val="001644FD"/>
    <w:rsid w:val="001662C9"/>
    <w:rsid w:val="00167607"/>
    <w:rsid w:val="00167EAC"/>
    <w:rsid w:val="00171CDB"/>
    <w:rsid w:val="00172013"/>
    <w:rsid w:val="00174D45"/>
    <w:rsid w:val="00175871"/>
    <w:rsid w:val="00175C12"/>
    <w:rsid w:val="00175C55"/>
    <w:rsid w:val="00180C06"/>
    <w:rsid w:val="00181987"/>
    <w:rsid w:val="001836AE"/>
    <w:rsid w:val="00184B1D"/>
    <w:rsid w:val="00184C91"/>
    <w:rsid w:val="001875DB"/>
    <w:rsid w:val="00187D24"/>
    <w:rsid w:val="00190157"/>
    <w:rsid w:val="00190F44"/>
    <w:rsid w:val="001912B0"/>
    <w:rsid w:val="0019138A"/>
    <w:rsid w:val="001928CC"/>
    <w:rsid w:val="00192F37"/>
    <w:rsid w:val="0019362C"/>
    <w:rsid w:val="00196559"/>
    <w:rsid w:val="00197095"/>
    <w:rsid w:val="0019743A"/>
    <w:rsid w:val="001A0341"/>
    <w:rsid w:val="001A2463"/>
    <w:rsid w:val="001A2B65"/>
    <w:rsid w:val="001A4045"/>
    <w:rsid w:val="001A4289"/>
    <w:rsid w:val="001A436C"/>
    <w:rsid w:val="001A5129"/>
    <w:rsid w:val="001A6085"/>
    <w:rsid w:val="001B0A27"/>
    <w:rsid w:val="001B1081"/>
    <w:rsid w:val="001B1694"/>
    <w:rsid w:val="001B2F15"/>
    <w:rsid w:val="001B2F60"/>
    <w:rsid w:val="001B3AC0"/>
    <w:rsid w:val="001B4B59"/>
    <w:rsid w:val="001B4D0C"/>
    <w:rsid w:val="001B5B4C"/>
    <w:rsid w:val="001B63A9"/>
    <w:rsid w:val="001B71D2"/>
    <w:rsid w:val="001B76F1"/>
    <w:rsid w:val="001C034F"/>
    <w:rsid w:val="001C1470"/>
    <w:rsid w:val="001C1DF9"/>
    <w:rsid w:val="001C236B"/>
    <w:rsid w:val="001C2CF8"/>
    <w:rsid w:val="001C5248"/>
    <w:rsid w:val="001C5575"/>
    <w:rsid w:val="001C76B1"/>
    <w:rsid w:val="001C76C4"/>
    <w:rsid w:val="001D2041"/>
    <w:rsid w:val="001D2871"/>
    <w:rsid w:val="001D3AD0"/>
    <w:rsid w:val="001D4390"/>
    <w:rsid w:val="001D43DE"/>
    <w:rsid w:val="001D56F0"/>
    <w:rsid w:val="001D7187"/>
    <w:rsid w:val="001E0515"/>
    <w:rsid w:val="001E06B7"/>
    <w:rsid w:val="001E0C00"/>
    <w:rsid w:val="001E0CDB"/>
    <w:rsid w:val="001E0F39"/>
    <w:rsid w:val="001E17D5"/>
    <w:rsid w:val="001E2899"/>
    <w:rsid w:val="001E2F16"/>
    <w:rsid w:val="001E4E66"/>
    <w:rsid w:val="001E6021"/>
    <w:rsid w:val="001E7244"/>
    <w:rsid w:val="001F15E4"/>
    <w:rsid w:val="001F182D"/>
    <w:rsid w:val="001F3020"/>
    <w:rsid w:val="001F3577"/>
    <w:rsid w:val="001F3662"/>
    <w:rsid w:val="001F3C73"/>
    <w:rsid w:val="001F43E7"/>
    <w:rsid w:val="001F6A71"/>
    <w:rsid w:val="001F7893"/>
    <w:rsid w:val="0020016D"/>
    <w:rsid w:val="00201420"/>
    <w:rsid w:val="00202059"/>
    <w:rsid w:val="002023FD"/>
    <w:rsid w:val="00202C5F"/>
    <w:rsid w:val="002054B9"/>
    <w:rsid w:val="00206302"/>
    <w:rsid w:val="00210165"/>
    <w:rsid w:val="0021018C"/>
    <w:rsid w:val="00210363"/>
    <w:rsid w:val="00210A34"/>
    <w:rsid w:val="0021158D"/>
    <w:rsid w:val="00216F2B"/>
    <w:rsid w:val="00217856"/>
    <w:rsid w:val="00217D44"/>
    <w:rsid w:val="00217DFB"/>
    <w:rsid w:val="00220A1A"/>
    <w:rsid w:val="00220E5D"/>
    <w:rsid w:val="002210F3"/>
    <w:rsid w:val="00221214"/>
    <w:rsid w:val="00221484"/>
    <w:rsid w:val="0022397D"/>
    <w:rsid w:val="0022503B"/>
    <w:rsid w:val="002268BD"/>
    <w:rsid w:val="00227097"/>
    <w:rsid w:val="00227601"/>
    <w:rsid w:val="0023060D"/>
    <w:rsid w:val="00231E39"/>
    <w:rsid w:val="00232559"/>
    <w:rsid w:val="00233D49"/>
    <w:rsid w:val="00235CEE"/>
    <w:rsid w:val="002363FE"/>
    <w:rsid w:val="00236E28"/>
    <w:rsid w:val="00240CA1"/>
    <w:rsid w:val="0024106F"/>
    <w:rsid w:val="00241BF0"/>
    <w:rsid w:val="00242C4B"/>
    <w:rsid w:val="002431B1"/>
    <w:rsid w:val="002468E0"/>
    <w:rsid w:val="00247E81"/>
    <w:rsid w:val="00250523"/>
    <w:rsid w:val="00250D82"/>
    <w:rsid w:val="0025111D"/>
    <w:rsid w:val="00252353"/>
    <w:rsid w:val="002525FC"/>
    <w:rsid w:val="00252E6B"/>
    <w:rsid w:val="002534F9"/>
    <w:rsid w:val="00253727"/>
    <w:rsid w:val="00253E14"/>
    <w:rsid w:val="00254A1E"/>
    <w:rsid w:val="00254FF3"/>
    <w:rsid w:val="00255A94"/>
    <w:rsid w:val="00256617"/>
    <w:rsid w:val="00256861"/>
    <w:rsid w:val="00256CFC"/>
    <w:rsid w:val="00257C56"/>
    <w:rsid w:val="00260BD8"/>
    <w:rsid w:val="002621CC"/>
    <w:rsid w:val="002622E1"/>
    <w:rsid w:val="0026572A"/>
    <w:rsid w:val="0026589B"/>
    <w:rsid w:val="00265E51"/>
    <w:rsid w:val="00266DAB"/>
    <w:rsid w:val="00267302"/>
    <w:rsid w:val="0026734C"/>
    <w:rsid w:val="00267F28"/>
    <w:rsid w:val="0027009B"/>
    <w:rsid w:val="00270929"/>
    <w:rsid w:val="002721AB"/>
    <w:rsid w:val="002735C6"/>
    <w:rsid w:val="00274764"/>
    <w:rsid w:val="00275679"/>
    <w:rsid w:val="00275F15"/>
    <w:rsid w:val="002765B9"/>
    <w:rsid w:val="002767C4"/>
    <w:rsid w:val="00277609"/>
    <w:rsid w:val="002804DC"/>
    <w:rsid w:val="0028054E"/>
    <w:rsid w:val="00280A6A"/>
    <w:rsid w:val="00280C6C"/>
    <w:rsid w:val="00282982"/>
    <w:rsid w:val="00283054"/>
    <w:rsid w:val="00283386"/>
    <w:rsid w:val="00283829"/>
    <w:rsid w:val="002840A5"/>
    <w:rsid w:val="0028652E"/>
    <w:rsid w:val="002875E6"/>
    <w:rsid w:val="00287F36"/>
    <w:rsid w:val="00293AA7"/>
    <w:rsid w:val="00294632"/>
    <w:rsid w:val="00294B25"/>
    <w:rsid w:val="00294FFD"/>
    <w:rsid w:val="00295505"/>
    <w:rsid w:val="00295B82"/>
    <w:rsid w:val="0029601F"/>
    <w:rsid w:val="002963B4"/>
    <w:rsid w:val="00297091"/>
    <w:rsid w:val="002A08F9"/>
    <w:rsid w:val="002A0A7F"/>
    <w:rsid w:val="002A1B54"/>
    <w:rsid w:val="002A1F10"/>
    <w:rsid w:val="002A202C"/>
    <w:rsid w:val="002A2F06"/>
    <w:rsid w:val="002A3D87"/>
    <w:rsid w:val="002A3F06"/>
    <w:rsid w:val="002A4CF6"/>
    <w:rsid w:val="002A5FF0"/>
    <w:rsid w:val="002A63E0"/>
    <w:rsid w:val="002A6BA6"/>
    <w:rsid w:val="002A717C"/>
    <w:rsid w:val="002B0BC4"/>
    <w:rsid w:val="002B1DA0"/>
    <w:rsid w:val="002B2A41"/>
    <w:rsid w:val="002B2D86"/>
    <w:rsid w:val="002B38E9"/>
    <w:rsid w:val="002B3CAF"/>
    <w:rsid w:val="002B3FD9"/>
    <w:rsid w:val="002B5AE3"/>
    <w:rsid w:val="002B7484"/>
    <w:rsid w:val="002B75A6"/>
    <w:rsid w:val="002C05B4"/>
    <w:rsid w:val="002C0744"/>
    <w:rsid w:val="002C12E4"/>
    <w:rsid w:val="002C1E83"/>
    <w:rsid w:val="002C232A"/>
    <w:rsid w:val="002C2869"/>
    <w:rsid w:val="002C301C"/>
    <w:rsid w:val="002C4C45"/>
    <w:rsid w:val="002C5B7F"/>
    <w:rsid w:val="002C6726"/>
    <w:rsid w:val="002C701D"/>
    <w:rsid w:val="002C7AA7"/>
    <w:rsid w:val="002D0A7B"/>
    <w:rsid w:val="002D0C19"/>
    <w:rsid w:val="002D2146"/>
    <w:rsid w:val="002D21FC"/>
    <w:rsid w:val="002D2DD6"/>
    <w:rsid w:val="002D4982"/>
    <w:rsid w:val="002D4A19"/>
    <w:rsid w:val="002D5051"/>
    <w:rsid w:val="002D5A29"/>
    <w:rsid w:val="002D61E3"/>
    <w:rsid w:val="002D61FB"/>
    <w:rsid w:val="002D6662"/>
    <w:rsid w:val="002E0FF8"/>
    <w:rsid w:val="002E11E0"/>
    <w:rsid w:val="002E16A8"/>
    <w:rsid w:val="002E1800"/>
    <w:rsid w:val="002E2551"/>
    <w:rsid w:val="002E289C"/>
    <w:rsid w:val="002E3418"/>
    <w:rsid w:val="002E4373"/>
    <w:rsid w:val="002E47F3"/>
    <w:rsid w:val="002E4C66"/>
    <w:rsid w:val="002E4F48"/>
    <w:rsid w:val="002E5227"/>
    <w:rsid w:val="002E5768"/>
    <w:rsid w:val="002E6D84"/>
    <w:rsid w:val="002E6DD1"/>
    <w:rsid w:val="002E7F77"/>
    <w:rsid w:val="002F3CFB"/>
    <w:rsid w:val="002F4AB6"/>
    <w:rsid w:val="002F4E9B"/>
    <w:rsid w:val="002F7107"/>
    <w:rsid w:val="0030320F"/>
    <w:rsid w:val="0030392F"/>
    <w:rsid w:val="003039E8"/>
    <w:rsid w:val="003044C9"/>
    <w:rsid w:val="0030455E"/>
    <w:rsid w:val="00304652"/>
    <w:rsid w:val="00305114"/>
    <w:rsid w:val="0030547A"/>
    <w:rsid w:val="00305AFE"/>
    <w:rsid w:val="003063D7"/>
    <w:rsid w:val="00306B5B"/>
    <w:rsid w:val="003079D1"/>
    <w:rsid w:val="00311F17"/>
    <w:rsid w:val="00313C4A"/>
    <w:rsid w:val="003143BD"/>
    <w:rsid w:val="0031461C"/>
    <w:rsid w:val="00315461"/>
    <w:rsid w:val="0031571C"/>
    <w:rsid w:val="00315B5D"/>
    <w:rsid w:val="0031658B"/>
    <w:rsid w:val="0031699C"/>
    <w:rsid w:val="00324027"/>
    <w:rsid w:val="00326D55"/>
    <w:rsid w:val="003278D0"/>
    <w:rsid w:val="00327ECB"/>
    <w:rsid w:val="003316E6"/>
    <w:rsid w:val="00331790"/>
    <w:rsid w:val="003323B9"/>
    <w:rsid w:val="00332ED5"/>
    <w:rsid w:val="003336BA"/>
    <w:rsid w:val="003338CE"/>
    <w:rsid w:val="00333F13"/>
    <w:rsid w:val="00335C18"/>
    <w:rsid w:val="00335EE0"/>
    <w:rsid w:val="00337EDB"/>
    <w:rsid w:val="00340072"/>
    <w:rsid w:val="003416F9"/>
    <w:rsid w:val="00341BBD"/>
    <w:rsid w:val="00341F51"/>
    <w:rsid w:val="00342161"/>
    <w:rsid w:val="00342264"/>
    <w:rsid w:val="00343144"/>
    <w:rsid w:val="003436E0"/>
    <w:rsid w:val="003449F0"/>
    <w:rsid w:val="00345D02"/>
    <w:rsid w:val="003468B2"/>
    <w:rsid w:val="0034785A"/>
    <w:rsid w:val="00350A32"/>
    <w:rsid w:val="00350EF2"/>
    <w:rsid w:val="003522FD"/>
    <w:rsid w:val="0035296B"/>
    <w:rsid w:val="00355132"/>
    <w:rsid w:val="00356820"/>
    <w:rsid w:val="003574F2"/>
    <w:rsid w:val="00360243"/>
    <w:rsid w:val="003606D5"/>
    <w:rsid w:val="00361D36"/>
    <w:rsid w:val="00364EF3"/>
    <w:rsid w:val="0036536C"/>
    <w:rsid w:val="003655C4"/>
    <w:rsid w:val="003664E3"/>
    <w:rsid w:val="00366B42"/>
    <w:rsid w:val="00366DD9"/>
    <w:rsid w:val="003706BF"/>
    <w:rsid w:val="00370B14"/>
    <w:rsid w:val="00370BEB"/>
    <w:rsid w:val="00372508"/>
    <w:rsid w:val="00372A26"/>
    <w:rsid w:val="00373149"/>
    <w:rsid w:val="003731BC"/>
    <w:rsid w:val="00374123"/>
    <w:rsid w:val="00375273"/>
    <w:rsid w:val="00375A9A"/>
    <w:rsid w:val="003767FF"/>
    <w:rsid w:val="0037775C"/>
    <w:rsid w:val="003777A6"/>
    <w:rsid w:val="00377E7F"/>
    <w:rsid w:val="00380303"/>
    <w:rsid w:val="0038042A"/>
    <w:rsid w:val="00380754"/>
    <w:rsid w:val="00381F4D"/>
    <w:rsid w:val="003830AD"/>
    <w:rsid w:val="00385A7D"/>
    <w:rsid w:val="0038642C"/>
    <w:rsid w:val="00386E78"/>
    <w:rsid w:val="00386EB5"/>
    <w:rsid w:val="00387C91"/>
    <w:rsid w:val="00390C71"/>
    <w:rsid w:val="00391035"/>
    <w:rsid w:val="00392BD0"/>
    <w:rsid w:val="003936F2"/>
    <w:rsid w:val="00394A92"/>
    <w:rsid w:val="003954DD"/>
    <w:rsid w:val="00395FA8"/>
    <w:rsid w:val="0039649B"/>
    <w:rsid w:val="0039780B"/>
    <w:rsid w:val="003A00F5"/>
    <w:rsid w:val="003A050E"/>
    <w:rsid w:val="003A180A"/>
    <w:rsid w:val="003A19E1"/>
    <w:rsid w:val="003A278C"/>
    <w:rsid w:val="003A3F79"/>
    <w:rsid w:val="003A5A89"/>
    <w:rsid w:val="003B0E4A"/>
    <w:rsid w:val="003B1C08"/>
    <w:rsid w:val="003B2600"/>
    <w:rsid w:val="003B28EE"/>
    <w:rsid w:val="003B2E3F"/>
    <w:rsid w:val="003B41A9"/>
    <w:rsid w:val="003B4205"/>
    <w:rsid w:val="003B5B86"/>
    <w:rsid w:val="003B7108"/>
    <w:rsid w:val="003C025C"/>
    <w:rsid w:val="003C161B"/>
    <w:rsid w:val="003C1E8F"/>
    <w:rsid w:val="003C4C86"/>
    <w:rsid w:val="003C612B"/>
    <w:rsid w:val="003C62CA"/>
    <w:rsid w:val="003C728D"/>
    <w:rsid w:val="003D051E"/>
    <w:rsid w:val="003D1281"/>
    <w:rsid w:val="003D2187"/>
    <w:rsid w:val="003D28E5"/>
    <w:rsid w:val="003D317B"/>
    <w:rsid w:val="003D41C8"/>
    <w:rsid w:val="003D4666"/>
    <w:rsid w:val="003D46B2"/>
    <w:rsid w:val="003D514B"/>
    <w:rsid w:val="003D557D"/>
    <w:rsid w:val="003D5C69"/>
    <w:rsid w:val="003D5E83"/>
    <w:rsid w:val="003D6A38"/>
    <w:rsid w:val="003D7AC0"/>
    <w:rsid w:val="003D7BC9"/>
    <w:rsid w:val="003E0601"/>
    <w:rsid w:val="003E07F3"/>
    <w:rsid w:val="003E2702"/>
    <w:rsid w:val="003E33B8"/>
    <w:rsid w:val="003E5755"/>
    <w:rsid w:val="003E5D87"/>
    <w:rsid w:val="003E6D3E"/>
    <w:rsid w:val="003E7A52"/>
    <w:rsid w:val="003E7CF7"/>
    <w:rsid w:val="003F136B"/>
    <w:rsid w:val="003F13C8"/>
    <w:rsid w:val="003F1988"/>
    <w:rsid w:val="003F2095"/>
    <w:rsid w:val="003F31AF"/>
    <w:rsid w:val="003F34A4"/>
    <w:rsid w:val="003F3652"/>
    <w:rsid w:val="003F50FD"/>
    <w:rsid w:val="003F5AC1"/>
    <w:rsid w:val="003F7DAD"/>
    <w:rsid w:val="004011AF"/>
    <w:rsid w:val="0040207F"/>
    <w:rsid w:val="00403636"/>
    <w:rsid w:val="004038DA"/>
    <w:rsid w:val="00404564"/>
    <w:rsid w:val="00404B84"/>
    <w:rsid w:val="00406110"/>
    <w:rsid w:val="00406A37"/>
    <w:rsid w:val="00407749"/>
    <w:rsid w:val="00407C45"/>
    <w:rsid w:val="00407D99"/>
    <w:rsid w:val="004109C3"/>
    <w:rsid w:val="004126D4"/>
    <w:rsid w:val="00412E6E"/>
    <w:rsid w:val="004134CA"/>
    <w:rsid w:val="00413FBD"/>
    <w:rsid w:val="00414CE7"/>
    <w:rsid w:val="00414DCE"/>
    <w:rsid w:val="004158A0"/>
    <w:rsid w:val="00417C05"/>
    <w:rsid w:val="00420169"/>
    <w:rsid w:val="00420BD1"/>
    <w:rsid w:val="00421942"/>
    <w:rsid w:val="004221A0"/>
    <w:rsid w:val="004229F7"/>
    <w:rsid w:val="004236E8"/>
    <w:rsid w:val="004246C9"/>
    <w:rsid w:val="00424EA4"/>
    <w:rsid w:val="00426130"/>
    <w:rsid w:val="00430A37"/>
    <w:rsid w:val="004332F1"/>
    <w:rsid w:val="00433DC7"/>
    <w:rsid w:val="00436883"/>
    <w:rsid w:val="004372E9"/>
    <w:rsid w:val="0043776A"/>
    <w:rsid w:val="00437FB8"/>
    <w:rsid w:val="00440326"/>
    <w:rsid w:val="0044033C"/>
    <w:rsid w:val="004410C2"/>
    <w:rsid w:val="00442461"/>
    <w:rsid w:val="004443EE"/>
    <w:rsid w:val="0044463B"/>
    <w:rsid w:val="004461D3"/>
    <w:rsid w:val="00446630"/>
    <w:rsid w:val="00447234"/>
    <w:rsid w:val="004537B8"/>
    <w:rsid w:val="00456BE0"/>
    <w:rsid w:val="00457478"/>
    <w:rsid w:val="00460F7E"/>
    <w:rsid w:val="00461AA3"/>
    <w:rsid w:val="004668A5"/>
    <w:rsid w:val="00470201"/>
    <w:rsid w:val="00470D94"/>
    <w:rsid w:val="00470E22"/>
    <w:rsid w:val="0047191A"/>
    <w:rsid w:val="00472104"/>
    <w:rsid w:val="004726E4"/>
    <w:rsid w:val="00472800"/>
    <w:rsid w:val="004733F7"/>
    <w:rsid w:val="00473D12"/>
    <w:rsid w:val="00474A7E"/>
    <w:rsid w:val="00474E87"/>
    <w:rsid w:val="00480964"/>
    <w:rsid w:val="00480A66"/>
    <w:rsid w:val="00481B37"/>
    <w:rsid w:val="00482F5D"/>
    <w:rsid w:val="004834C8"/>
    <w:rsid w:val="00483D99"/>
    <w:rsid w:val="00484219"/>
    <w:rsid w:val="00490D8D"/>
    <w:rsid w:val="004921ED"/>
    <w:rsid w:val="00492D52"/>
    <w:rsid w:val="00492F4A"/>
    <w:rsid w:val="00493502"/>
    <w:rsid w:val="004939A8"/>
    <w:rsid w:val="00493DCB"/>
    <w:rsid w:val="00494571"/>
    <w:rsid w:val="004949FB"/>
    <w:rsid w:val="00494A68"/>
    <w:rsid w:val="0049544D"/>
    <w:rsid w:val="0049545F"/>
    <w:rsid w:val="00495B25"/>
    <w:rsid w:val="004A029D"/>
    <w:rsid w:val="004A05F7"/>
    <w:rsid w:val="004A347E"/>
    <w:rsid w:val="004A3A21"/>
    <w:rsid w:val="004A421D"/>
    <w:rsid w:val="004A4A9C"/>
    <w:rsid w:val="004B01E0"/>
    <w:rsid w:val="004B19ED"/>
    <w:rsid w:val="004B1C0D"/>
    <w:rsid w:val="004B3157"/>
    <w:rsid w:val="004B4A53"/>
    <w:rsid w:val="004B50DA"/>
    <w:rsid w:val="004B5558"/>
    <w:rsid w:val="004B5586"/>
    <w:rsid w:val="004B58B1"/>
    <w:rsid w:val="004B59B4"/>
    <w:rsid w:val="004B79B3"/>
    <w:rsid w:val="004C14BE"/>
    <w:rsid w:val="004C19E1"/>
    <w:rsid w:val="004C2366"/>
    <w:rsid w:val="004C240B"/>
    <w:rsid w:val="004C26F2"/>
    <w:rsid w:val="004C27E6"/>
    <w:rsid w:val="004C353E"/>
    <w:rsid w:val="004C49F0"/>
    <w:rsid w:val="004C4A6B"/>
    <w:rsid w:val="004C5DF7"/>
    <w:rsid w:val="004C6C95"/>
    <w:rsid w:val="004C711E"/>
    <w:rsid w:val="004D0E0F"/>
    <w:rsid w:val="004D11A6"/>
    <w:rsid w:val="004D14EE"/>
    <w:rsid w:val="004D1F43"/>
    <w:rsid w:val="004D291F"/>
    <w:rsid w:val="004D3787"/>
    <w:rsid w:val="004D44E6"/>
    <w:rsid w:val="004E01E4"/>
    <w:rsid w:val="004E1101"/>
    <w:rsid w:val="004E5A4B"/>
    <w:rsid w:val="004E6005"/>
    <w:rsid w:val="004F0985"/>
    <w:rsid w:val="004F36EB"/>
    <w:rsid w:val="004F44D7"/>
    <w:rsid w:val="004F566F"/>
    <w:rsid w:val="004F673B"/>
    <w:rsid w:val="0050173A"/>
    <w:rsid w:val="00502B7A"/>
    <w:rsid w:val="00502CC3"/>
    <w:rsid w:val="005043B2"/>
    <w:rsid w:val="00504416"/>
    <w:rsid w:val="00505151"/>
    <w:rsid w:val="0050526B"/>
    <w:rsid w:val="00505794"/>
    <w:rsid w:val="005058D9"/>
    <w:rsid w:val="00510170"/>
    <w:rsid w:val="00512440"/>
    <w:rsid w:val="00512734"/>
    <w:rsid w:val="0051286F"/>
    <w:rsid w:val="005136A8"/>
    <w:rsid w:val="00513AC0"/>
    <w:rsid w:val="0051557A"/>
    <w:rsid w:val="005155A7"/>
    <w:rsid w:val="0051627D"/>
    <w:rsid w:val="00516673"/>
    <w:rsid w:val="00517D26"/>
    <w:rsid w:val="0052199A"/>
    <w:rsid w:val="00521CB1"/>
    <w:rsid w:val="005228AE"/>
    <w:rsid w:val="00522DD6"/>
    <w:rsid w:val="00522E65"/>
    <w:rsid w:val="005248ED"/>
    <w:rsid w:val="005259B8"/>
    <w:rsid w:val="005266F4"/>
    <w:rsid w:val="00526BA2"/>
    <w:rsid w:val="005277B0"/>
    <w:rsid w:val="00527BA8"/>
    <w:rsid w:val="005302CA"/>
    <w:rsid w:val="00530940"/>
    <w:rsid w:val="00531326"/>
    <w:rsid w:val="005324B0"/>
    <w:rsid w:val="005331CC"/>
    <w:rsid w:val="005331DB"/>
    <w:rsid w:val="0053444F"/>
    <w:rsid w:val="005348A5"/>
    <w:rsid w:val="00534FC3"/>
    <w:rsid w:val="00535725"/>
    <w:rsid w:val="00535745"/>
    <w:rsid w:val="00535B3E"/>
    <w:rsid w:val="00536674"/>
    <w:rsid w:val="00540CC2"/>
    <w:rsid w:val="00540D7B"/>
    <w:rsid w:val="00541795"/>
    <w:rsid w:val="00541B6F"/>
    <w:rsid w:val="00544699"/>
    <w:rsid w:val="0054486D"/>
    <w:rsid w:val="00544940"/>
    <w:rsid w:val="00545445"/>
    <w:rsid w:val="0054588E"/>
    <w:rsid w:val="00545F3C"/>
    <w:rsid w:val="005469BA"/>
    <w:rsid w:val="00546BA2"/>
    <w:rsid w:val="0054742A"/>
    <w:rsid w:val="005507AE"/>
    <w:rsid w:val="00550D39"/>
    <w:rsid w:val="005517CF"/>
    <w:rsid w:val="00553794"/>
    <w:rsid w:val="00553C05"/>
    <w:rsid w:val="005548B1"/>
    <w:rsid w:val="00554A0D"/>
    <w:rsid w:val="0055604B"/>
    <w:rsid w:val="00556638"/>
    <w:rsid w:val="00557A82"/>
    <w:rsid w:val="00557BE6"/>
    <w:rsid w:val="00557ED4"/>
    <w:rsid w:val="005601E6"/>
    <w:rsid w:val="00561570"/>
    <w:rsid w:val="005624A9"/>
    <w:rsid w:val="00562FD4"/>
    <w:rsid w:val="005630D0"/>
    <w:rsid w:val="005632E2"/>
    <w:rsid w:val="0056394C"/>
    <w:rsid w:val="00563A8B"/>
    <w:rsid w:val="00563B90"/>
    <w:rsid w:val="00563C9C"/>
    <w:rsid w:val="00566496"/>
    <w:rsid w:val="00567CDF"/>
    <w:rsid w:val="00570E30"/>
    <w:rsid w:val="00571292"/>
    <w:rsid w:val="0057137F"/>
    <w:rsid w:val="00571DEF"/>
    <w:rsid w:val="00572BFC"/>
    <w:rsid w:val="005740B0"/>
    <w:rsid w:val="005746DB"/>
    <w:rsid w:val="00574BDF"/>
    <w:rsid w:val="00576499"/>
    <w:rsid w:val="005801CC"/>
    <w:rsid w:val="00580D2A"/>
    <w:rsid w:val="00581774"/>
    <w:rsid w:val="0058200F"/>
    <w:rsid w:val="00582333"/>
    <w:rsid w:val="00582834"/>
    <w:rsid w:val="00582F71"/>
    <w:rsid w:val="00583BEA"/>
    <w:rsid w:val="00584F1E"/>
    <w:rsid w:val="00585082"/>
    <w:rsid w:val="00585D11"/>
    <w:rsid w:val="005864E6"/>
    <w:rsid w:val="00587127"/>
    <w:rsid w:val="005902EF"/>
    <w:rsid w:val="00590FA8"/>
    <w:rsid w:val="00591B0C"/>
    <w:rsid w:val="00592B80"/>
    <w:rsid w:val="00592D97"/>
    <w:rsid w:val="00592E73"/>
    <w:rsid w:val="00593DE9"/>
    <w:rsid w:val="00594291"/>
    <w:rsid w:val="00594C85"/>
    <w:rsid w:val="00595168"/>
    <w:rsid w:val="005960E7"/>
    <w:rsid w:val="00596398"/>
    <w:rsid w:val="00597DE5"/>
    <w:rsid w:val="005A09B5"/>
    <w:rsid w:val="005A1C97"/>
    <w:rsid w:val="005A328D"/>
    <w:rsid w:val="005A3B09"/>
    <w:rsid w:val="005A40DD"/>
    <w:rsid w:val="005A415E"/>
    <w:rsid w:val="005A426D"/>
    <w:rsid w:val="005A4589"/>
    <w:rsid w:val="005A4942"/>
    <w:rsid w:val="005A6191"/>
    <w:rsid w:val="005A6A12"/>
    <w:rsid w:val="005A6F1B"/>
    <w:rsid w:val="005B17FC"/>
    <w:rsid w:val="005B33A0"/>
    <w:rsid w:val="005B65C2"/>
    <w:rsid w:val="005C061F"/>
    <w:rsid w:val="005C07E1"/>
    <w:rsid w:val="005C11C3"/>
    <w:rsid w:val="005C1732"/>
    <w:rsid w:val="005C2B4E"/>
    <w:rsid w:val="005C30EF"/>
    <w:rsid w:val="005C32B5"/>
    <w:rsid w:val="005C3493"/>
    <w:rsid w:val="005C4992"/>
    <w:rsid w:val="005C5074"/>
    <w:rsid w:val="005C61FF"/>
    <w:rsid w:val="005C73EA"/>
    <w:rsid w:val="005C7876"/>
    <w:rsid w:val="005D279D"/>
    <w:rsid w:val="005D2B31"/>
    <w:rsid w:val="005D2DFD"/>
    <w:rsid w:val="005D38CA"/>
    <w:rsid w:val="005D3ACA"/>
    <w:rsid w:val="005D4A92"/>
    <w:rsid w:val="005D53D5"/>
    <w:rsid w:val="005D5B0E"/>
    <w:rsid w:val="005D5CED"/>
    <w:rsid w:val="005D60B0"/>
    <w:rsid w:val="005E1264"/>
    <w:rsid w:val="005E1FCA"/>
    <w:rsid w:val="005E2550"/>
    <w:rsid w:val="005E285F"/>
    <w:rsid w:val="005E48F3"/>
    <w:rsid w:val="005E5C04"/>
    <w:rsid w:val="005F1E3A"/>
    <w:rsid w:val="005F2814"/>
    <w:rsid w:val="005F40A6"/>
    <w:rsid w:val="005F47D0"/>
    <w:rsid w:val="005F5429"/>
    <w:rsid w:val="005F5875"/>
    <w:rsid w:val="005F791B"/>
    <w:rsid w:val="0060169A"/>
    <w:rsid w:val="00602453"/>
    <w:rsid w:val="00605451"/>
    <w:rsid w:val="00607D8D"/>
    <w:rsid w:val="0061028F"/>
    <w:rsid w:val="00610B67"/>
    <w:rsid w:val="00612930"/>
    <w:rsid w:val="00613600"/>
    <w:rsid w:val="00613780"/>
    <w:rsid w:val="00613941"/>
    <w:rsid w:val="00614BCD"/>
    <w:rsid w:val="00616600"/>
    <w:rsid w:val="00621129"/>
    <w:rsid w:val="00622B18"/>
    <w:rsid w:val="00622BAC"/>
    <w:rsid w:val="00623F98"/>
    <w:rsid w:val="00624B58"/>
    <w:rsid w:val="00627CC9"/>
    <w:rsid w:val="006301EE"/>
    <w:rsid w:val="00633B47"/>
    <w:rsid w:val="00633DA5"/>
    <w:rsid w:val="00635012"/>
    <w:rsid w:val="00635C70"/>
    <w:rsid w:val="006369ED"/>
    <w:rsid w:val="006370ED"/>
    <w:rsid w:val="00640265"/>
    <w:rsid w:val="00640BF0"/>
    <w:rsid w:val="00641279"/>
    <w:rsid w:val="006414AA"/>
    <w:rsid w:val="00641E14"/>
    <w:rsid w:val="006423E1"/>
    <w:rsid w:val="0064300F"/>
    <w:rsid w:val="0064376C"/>
    <w:rsid w:val="00644DC8"/>
    <w:rsid w:val="0064589E"/>
    <w:rsid w:val="00645A18"/>
    <w:rsid w:val="00645F2A"/>
    <w:rsid w:val="006510CF"/>
    <w:rsid w:val="00652C10"/>
    <w:rsid w:val="00653CAD"/>
    <w:rsid w:val="0065490D"/>
    <w:rsid w:val="00656189"/>
    <w:rsid w:val="00656BB0"/>
    <w:rsid w:val="00662D0D"/>
    <w:rsid w:val="00663A2C"/>
    <w:rsid w:val="00666CF7"/>
    <w:rsid w:val="006718E5"/>
    <w:rsid w:val="00673E51"/>
    <w:rsid w:val="006745A5"/>
    <w:rsid w:val="00675829"/>
    <w:rsid w:val="0068068F"/>
    <w:rsid w:val="006808C0"/>
    <w:rsid w:val="00680AF1"/>
    <w:rsid w:val="0068233A"/>
    <w:rsid w:val="00682B95"/>
    <w:rsid w:val="00682C45"/>
    <w:rsid w:val="006853D8"/>
    <w:rsid w:val="00685544"/>
    <w:rsid w:val="00685D06"/>
    <w:rsid w:val="006860D9"/>
    <w:rsid w:val="00687058"/>
    <w:rsid w:val="006913A8"/>
    <w:rsid w:val="00691CCF"/>
    <w:rsid w:val="00692716"/>
    <w:rsid w:val="00692FFF"/>
    <w:rsid w:val="006933A5"/>
    <w:rsid w:val="0069384E"/>
    <w:rsid w:val="0069448B"/>
    <w:rsid w:val="0069482D"/>
    <w:rsid w:val="006948ED"/>
    <w:rsid w:val="00694D4A"/>
    <w:rsid w:val="006962BC"/>
    <w:rsid w:val="00696308"/>
    <w:rsid w:val="006965AE"/>
    <w:rsid w:val="0069667D"/>
    <w:rsid w:val="00696952"/>
    <w:rsid w:val="00696CA0"/>
    <w:rsid w:val="00696E25"/>
    <w:rsid w:val="006A170E"/>
    <w:rsid w:val="006A1ABD"/>
    <w:rsid w:val="006A2762"/>
    <w:rsid w:val="006A2C42"/>
    <w:rsid w:val="006A5625"/>
    <w:rsid w:val="006A572A"/>
    <w:rsid w:val="006A58B5"/>
    <w:rsid w:val="006A5F99"/>
    <w:rsid w:val="006A6FE8"/>
    <w:rsid w:val="006B028B"/>
    <w:rsid w:val="006B047B"/>
    <w:rsid w:val="006B1D63"/>
    <w:rsid w:val="006B34B7"/>
    <w:rsid w:val="006B41BF"/>
    <w:rsid w:val="006B6109"/>
    <w:rsid w:val="006C14D0"/>
    <w:rsid w:val="006C1887"/>
    <w:rsid w:val="006C22D7"/>
    <w:rsid w:val="006C4B39"/>
    <w:rsid w:val="006C4CF1"/>
    <w:rsid w:val="006C4D0A"/>
    <w:rsid w:val="006C5ED4"/>
    <w:rsid w:val="006C6AAE"/>
    <w:rsid w:val="006C7BCB"/>
    <w:rsid w:val="006D039F"/>
    <w:rsid w:val="006D478E"/>
    <w:rsid w:val="006D48F3"/>
    <w:rsid w:val="006D5377"/>
    <w:rsid w:val="006D5FCA"/>
    <w:rsid w:val="006D669F"/>
    <w:rsid w:val="006D76FB"/>
    <w:rsid w:val="006D7F5A"/>
    <w:rsid w:val="006E105D"/>
    <w:rsid w:val="006E1A75"/>
    <w:rsid w:val="006E1BF4"/>
    <w:rsid w:val="006E230E"/>
    <w:rsid w:val="006E26D4"/>
    <w:rsid w:val="006E2F2D"/>
    <w:rsid w:val="006E4044"/>
    <w:rsid w:val="006E404C"/>
    <w:rsid w:val="006E4CA6"/>
    <w:rsid w:val="006E4DFD"/>
    <w:rsid w:val="006E5D8B"/>
    <w:rsid w:val="006E6211"/>
    <w:rsid w:val="006E6D93"/>
    <w:rsid w:val="006E6F48"/>
    <w:rsid w:val="006E745D"/>
    <w:rsid w:val="006E797A"/>
    <w:rsid w:val="006E7E49"/>
    <w:rsid w:val="006E7EBB"/>
    <w:rsid w:val="006F21F7"/>
    <w:rsid w:val="006F2984"/>
    <w:rsid w:val="006F2BEA"/>
    <w:rsid w:val="006F3AB2"/>
    <w:rsid w:val="006F4255"/>
    <w:rsid w:val="006F4515"/>
    <w:rsid w:val="006F4AF4"/>
    <w:rsid w:val="006F577F"/>
    <w:rsid w:val="006F5875"/>
    <w:rsid w:val="006F62F8"/>
    <w:rsid w:val="007003CA"/>
    <w:rsid w:val="007006E5"/>
    <w:rsid w:val="007026E6"/>
    <w:rsid w:val="00702DD9"/>
    <w:rsid w:val="0070425D"/>
    <w:rsid w:val="007051CE"/>
    <w:rsid w:val="00705583"/>
    <w:rsid w:val="00707986"/>
    <w:rsid w:val="00710985"/>
    <w:rsid w:val="007126C7"/>
    <w:rsid w:val="0071381E"/>
    <w:rsid w:val="007153ED"/>
    <w:rsid w:val="007157DE"/>
    <w:rsid w:val="00716185"/>
    <w:rsid w:val="00723E51"/>
    <w:rsid w:val="0072734C"/>
    <w:rsid w:val="007279B8"/>
    <w:rsid w:val="00730710"/>
    <w:rsid w:val="00731C1A"/>
    <w:rsid w:val="0073375C"/>
    <w:rsid w:val="00733EC8"/>
    <w:rsid w:val="00734643"/>
    <w:rsid w:val="007347D7"/>
    <w:rsid w:val="0073648F"/>
    <w:rsid w:val="00736D83"/>
    <w:rsid w:val="00736E47"/>
    <w:rsid w:val="007401B7"/>
    <w:rsid w:val="00740223"/>
    <w:rsid w:val="007414EF"/>
    <w:rsid w:val="00743203"/>
    <w:rsid w:val="007436EC"/>
    <w:rsid w:val="00743751"/>
    <w:rsid w:val="00743AD7"/>
    <w:rsid w:val="00744356"/>
    <w:rsid w:val="00744960"/>
    <w:rsid w:val="00744A4A"/>
    <w:rsid w:val="00744D06"/>
    <w:rsid w:val="00745995"/>
    <w:rsid w:val="00747AEF"/>
    <w:rsid w:val="00751443"/>
    <w:rsid w:val="00751579"/>
    <w:rsid w:val="00752823"/>
    <w:rsid w:val="00753668"/>
    <w:rsid w:val="007536E3"/>
    <w:rsid w:val="007544F7"/>
    <w:rsid w:val="00754984"/>
    <w:rsid w:val="00755387"/>
    <w:rsid w:val="00756B34"/>
    <w:rsid w:val="0075790B"/>
    <w:rsid w:val="00760468"/>
    <w:rsid w:val="0076108B"/>
    <w:rsid w:val="00761894"/>
    <w:rsid w:val="00761C4F"/>
    <w:rsid w:val="007629CB"/>
    <w:rsid w:val="00762B52"/>
    <w:rsid w:val="00762C53"/>
    <w:rsid w:val="007639F3"/>
    <w:rsid w:val="00763C12"/>
    <w:rsid w:val="0076446E"/>
    <w:rsid w:val="00764AE7"/>
    <w:rsid w:val="0076592C"/>
    <w:rsid w:val="007659AD"/>
    <w:rsid w:val="00766181"/>
    <w:rsid w:val="00767C83"/>
    <w:rsid w:val="00767F9F"/>
    <w:rsid w:val="00767FDA"/>
    <w:rsid w:val="0077090A"/>
    <w:rsid w:val="00770B2B"/>
    <w:rsid w:val="00772225"/>
    <w:rsid w:val="0077295F"/>
    <w:rsid w:val="00774CE1"/>
    <w:rsid w:val="007752D4"/>
    <w:rsid w:val="0077545F"/>
    <w:rsid w:val="00776435"/>
    <w:rsid w:val="00776D3C"/>
    <w:rsid w:val="0077785A"/>
    <w:rsid w:val="0078015B"/>
    <w:rsid w:val="00780CE6"/>
    <w:rsid w:val="007817BE"/>
    <w:rsid w:val="00782EFB"/>
    <w:rsid w:val="0078348B"/>
    <w:rsid w:val="0078378B"/>
    <w:rsid w:val="00784055"/>
    <w:rsid w:val="007842C1"/>
    <w:rsid w:val="007843F9"/>
    <w:rsid w:val="007869ED"/>
    <w:rsid w:val="00786C4C"/>
    <w:rsid w:val="0078793A"/>
    <w:rsid w:val="00791943"/>
    <w:rsid w:val="007943E3"/>
    <w:rsid w:val="00795817"/>
    <w:rsid w:val="00795FEC"/>
    <w:rsid w:val="00796054"/>
    <w:rsid w:val="0079684B"/>
    <w:rsid w:val="007977CB"/>
    <w:rsid w:val="0079782F"/>
    <w:rsid w:val="00797BFD"/>
    <w:rsid w:val="00797C37"/>
    <w:rsid w:val="007A0211"/>
    <w:rsid w:val="007A04BD"/>
    <w:rsid w:val="007A0868"/>
    <w:rsid w:val="007A0D95"/>
    <w:rsid w:val="007A252F"/>
    <w:rsid w:val="007A34F2"/>
    <w:rsid w:val="007A4096"/>
    <w:rsid w:val="007A41F2"/>
    <w:rsid w:val="007A4EF3"/>
    <w:rsid w:val="007A5B21"/>
    <w:rsid w:val="007A78D9"/>
    <w:rsid w:val="007B0BF9"/>
    <w:rsid w:val="007B1727"/>
    <w:rsid w:val="007B1D99"/>
    <w:rsid w:val="007B43D8"/>
    <w:rsid w:val="007B4779"/>
    <w:rsid w:val="007B5BC8"/>
    <w:rsid w:val="007B6765"/>
    <w:rsid w:val="007B6D79"/>
    <w:rsid w:val="007B7CEE"/>
    <w:rsid w:val="007C0665"/>
    <w:rsid w:val="007C0FCD"/>
    <w:rsid w:val="007C0FFE"/>
    <w:rsid w:val="007C14B3"/>
    <w:rsid w:val="007C1D52"/>
    <w:rsid w:val="007C1DAF"/>
    <w:rsid w:val="007C2ABE"/>
    <w:rsid w:val="007C3F8E"/>
    <w:rsid w:val="007C4599"/>
    <w:rsid w:val="007C47B4"/>
    <w:rsid w:val="007C5758"/>
    <w:rsid w:val="007C5CB9"/>
    <w:rsid w:val="007C6701"/>
    <w:rsid w:val="007C74C8"/>
    <w:rsid w:val="007C7837"/>
    <w:rsid w:val="007D015C"/>
    <w:rsid w:val="007D0422"/>
    <w:rsid w:val="007D104F"/>
    <w:rsid w:val="007D1081"/>
    <w:rsid w:val="007D11F9"/>
    <w:rsid w:val="007D2CB4"/>
    <w:rsid w:val="007D4D8A"/>
    <w:rsid w:val="007D58FD"/>
    <w:rsid w:val="007D5C6D"/>
    <w:rsid w:val="007D6874"/>
    <w:rsid w:val="007D743E"/>
    <w:rsid w:val="007E01D5"/>
    <w:rsid w:val="007E1797"/>
    <w:rsid w:val="007E37EA"/>
    <w:rsid w:val="007E4015"/>
    <w:rsid w:val="007E5017"/>
    <w:rsid w:val="007E63BB"/>
    <w:rsid w:val="007F0832"/>
    <w:rsid w:val="007F3D53"/>
    <w:rsid w:val="007F54D3"/>
    <w:rsid w:val="007F5B91"/>
    <w:rsid w:val="007F7FF7"/>
    <w:rsid w:val="00800670"/>
    <w:rsid w:val="00801BDC"/>
    <w:rsid w:val="00802801"/>
    <w:rsid w:val="00802AE3"/>
    <w:rsid w:val="008033A7"/>
    <w:rsid w:val="008040C3"/>
    <w:rsid w:val="008046CB"/>
    <w:rsid w:val="00804B17"/>
    <w:rsid w:val="008126F7"/>
    <w:rsid w:val="00812EE3"/>
    <w:rsid w:val="00813B38"/>
    <w:rsid w:val="00814D51"/>
    <w:rsid w:val="0081504C"/>
    <w:rsid w:val="008168BF"/>
    <w:rsid w:val="0081791B"/>
    <w:rsid w:val="00817E76"/>
    <w:rsid w:val="00821768"/>
    <w:rsid w:val="008219AD"/>
    <w:rsid w:val="00823B07"/>
    <w:rsid w:val="008244A1"/>
    <w:rsid w:val="00824825"/>
    <w:rsid w:val="00824B21"/>
    <w:rsid w:val="00825DE7"/>
    <w:rsid w:val="0082602D"/>
    <w:rsid w:val="00827786"/>
    <w:rsid w:val="00831166"/>
    <w:rsid w:val="0083127F"/>
    <w:rsid w:val="00831F28"/>
    <w:rsid w:val="00833A4F"/>
    <w:rsid w:val="00835FF8"/>
    <w:rsid w:val="00837AA8"/>
    <w:rsid w:val="00841098"/>
    <w:rsid w:val="0084134C"/>
    <w:rsid w:val="00841B37"/>
    <w:rsid w:val="00842356"/>
    <w:rsid w:val="008423D8"/>
    <w:rsid w:val="008425E8"/>
    <w:rsid w:val="008428E6"/>
    <w:rsid w:val="00844E98"/>
    <w:rsid w:val="00844EC7"/>
    <w:rsid w:val="00844F2E"/>
    <w:rsid w:val="0084665D"/>
    <w:rsid w:val="00847D6E"/>
    <w:rsid w:val="00850136"/>
    <w:rsid w:val="008517A1"/>
    <w:rsid w:val="008525DC"/>
    <w:rsid w:val="00853FEA"/>
    <w:rsid w:val="008543D6"/>
    <w:rsid w:val="00855E26"/>
    <w:rsid w:val="00856AE1"/>
    <w:rsid w:val="00861603"/>
    <w:rsid w:val="008628D5"/>
    <w:rsid w:val="008639B9"/>
    <w:rsid w:val="008642CB"/>
    <w:rsid w:val="0086551E"/>
    <w:rsid w:val="00865D04"/>
    <w:rsid w:val="00866CCE"/>
    <w:rsid w:val="0086798C"/>
    <w:rsid w:val="0087055D"/>
    <w:rsid w:val="00870CC4"/>
    <w:rsid w:val="00870E68"/>
    <w:rsid w:val="00871D9D"/>
    <w:rsid w:val="0087206B"/>
    <w:rsid w:val="00873558"/>
    <w:rsid w:val="00873F62"/>
    <w:rsid w:val="008769DE"/>
    <w:rsid w:val="0087745B"/>
    <w:rsid w:val="00881042"/>
    <w:rsid w:val="008821D2"/>
    <w:rsid w:val="0088257F"/>
    <w:rsid w:val="00882DCF"/>
    <w:rsid w:val="00884DCA"/>
    <w:rsid w:val="00884F84"/>
    <w:rsid w:val="008855F5"/>
    <w:rsid w:val="0088597C"/>
    <w:rsid w:val="008869CA"/>
    <w:rsid w:val="008903A7"/>
    <w:rsid w:val="008904F7"/>
    <w:rsid w:val="008910E5"/>
    <w:rsid w:val="00892EC0"/>
    <w:rsid w:val="008932B4"/>
    <w:rsid w:val="008948DB"/>
    <w:rsid w:val="00894A57"/>
    <w:rsid w:val="00896AD5"/>
    <w:rsid w:val="008A02C2"/>
    <w:rsid w:val="008A03F7"/>
    <w:rsid w:val="008A0CD3"/>
    <w:rsid w:val="008A1717"/>
    <w:rsid w:val="008A1D53"/>
    <w:rsid w:val="008A1DAA"/>
    <w:rsid w:val="008A1E9D"/>
    <w:rsid w:val="008A2561"/>
    <w:rsid w:val="008A39B6"/>
    <w:rsid w:val="008A502A"/>
    <w:rsid w:val="008A6AAF"/>
    <w:rsid w:val="008A6D8A"/>
    <w:rsid w:val="008A70B4"/>
    <w:rsid w:val="008B10F1"/>
    <w:rsid w:val="008B16AB"/>
    <w:rsid w:val="008B1830"/>
    <w:rsid w:val="008B22E9"/>
    <w:rsid w:val="008B3436"/>
    <w:rsid w:val="008B3935"/>
    <w:rsid w:val="008C00B0"/>
    <w:rsid w:val="008C063F"/>
    <w:rsid w:val="008C068A"/>
    <w:rsid w:val="008C0E12"/>
    <w:rsid w:val="008C1336"/>
    <w:rsid w:val="008C1F68"/>
    <w:rsid w:val="008C2E12"/>
    <w:rsid w:val="008C3880"/>
    <w:rsid w:val="008C3D39"/>
    <w:rsid w:val="008C3F70"/>
    <w:rsid w:val="008C3FC5"/>
    <w:rsid w:val="008C58F8"/>
    <w:rsid w:val="008C60B8"/>
    <w:rsid w:val="008C7272"/>
    <w:rsid w:val="008D0234"/>
    <w:rsid w:val="008D1892"/>
    <w:rsid w:val="008D35D1"/>
    <w:rsid w:val="008D37CE"/>
    <w:rsid w:val="008D46DA"/>
    <w:rsid w:val="008D48D6"/>
    <w:rsid w:val="008D66C2"/>
    <w:rsid w:val="008D6931"/>
    <w:rsid w:val="008D6A33"/>
    <w:rsid w:val="008D7C13"/>
    <w:rsid w:val="008E0956"/>
    <w:rsid w:val="008E0BD0"/>
    <w:rsid w:val="008E2247"/>
    <w:rsid w:val="008E2E20"/>
    <w:rsid w:val="008E2EB0"/>
    <w:rsid w:val="008E354A"/>
    <w:rsid w:val="008E3B5A"/>
    <w:rsid w:val="008E55DC"/>
    <w:rsid w:val="008E5A12"/>
    <w:rsid w:val="008E603D"/>
    <w:rsid w:val="008E662E"/>
    <w:rsid w:val="008E6BA4"/>
    <w:rsid w:val="008E6F9B"/>
    <w:rsid w:val="008E720C"/>
    <w:rsid w:val="008E75C4"/>
    <w:rsid w:val="008F4DDA"/>
    <w:rsid w:val="008F5444"/>
    <w:rsid w:val="008F54FF"/>
    <w:rsid w:val="008F61F2"/>
    <w:rsid w:val="008F7625"/>
    <w:rsid w:val="008F791D"/>
    <w:rsid w:val="009009E9"/>
    <w:rsid w:val="00900D27"/>
    <w:rsid w:val="00901B32"/>
    <w:rsid w:val="009027C7"/>
    <w:rsid w:val="00902993"/>
    <w:rsid w:val="00903351"/>
    <w:rsid w:val="00904163"/>
    <w:rsid w:val="00906F43"/>
    <w:rsid w:val="00907157"/>
    <w:rsid w:val="00910663"/>
    <w:rsid w:val="0091142B"/>
    <w:rsid w:val="009118AD"/>
    <w:rsid w:val="009126F9"/>
    <w:rsid w:val="0091504E"/>
    <w:rsid w:val="009169C0"/>
    <w:rsid w:val="00916C13"/>
    <w:rsid w:val="00920F60"/>
    <w:rsid w:val="0092105A"/>
    <w:rsid w:val="00922868"/>
    <w:rsid w:val="00922914"/>
    <w:rsid w:val="00922CDF"/>
    <w:rsid w:val="00923F2C"/>
    <w:rsid w:val="0092500E"/>
    <w:rsid w:val="009266F0"/>
    <w:rsid w:val="00926D9D"/>
    <w:rsid w:val="00926F52"/>
    <w:rsid w:val="009307B2"/>
    <w:rsid w:val="00930A02"/>
    <w:rsid w:val="00930D67"/>
    <w:rsid w:val="009310BF"/>
    <w:rsid w:val="009336E1"/>
    <w:rsid w:val="00936F40"/>
    <w:rsid w:val="00937361"/>
    <w:rsid w:val="009379CF"/>
    <w:rsid w:val="00940B7E"/>
    <w:rsid w:val="00940DCA"/>
    <w:rsid w:val="00940DDB"/>
    <w:rsid w:val="0094244E"/>
    <w:rsid w:val="00942B11"/>
    <w:rsid w:val="009433B2"/>
    <w:rsid w:val="009438DD"/>
    <w:rsid w:val="00943B91"/>
    <w:rsid w:val="00944514"/>
    <w:rsid w:val="0094544C"/>
    <w:rsid w:val="00946F40"/>
    <w:rsid w:val="0095014B"/>
    <w:rsid w:val="00950BE4"/>
    <w:rsid w:val="00950D49"/>
    <w:rsid w:val="00951C13"/>
    <w:rsid w:val="009541CF"/>
    <w:rsid w:val="009545BC"/>
    <w:rsid w:val="00954766"/>
    <w:rsid w:val="00954848"/>
    <w:rsid w:val="009548DE"/>
    <w:rsid w:val="00954E8D"/>
    <w:rsid w:val="00954F93"/>
    <w:rsid w:val="00955768"/>
    <w:rsid w:val="00956983"/>
    <w:rsid w:val="00957184"/>
    <w:rsid w:val="0095739B"/>
    <w:rsid w:val="0095765A"/>
    <w:rsid w:val="009601B1"/>
    <w:rsid w:val="009602D7"/>
    <w:rsid w:val="00963EB0"/>
    <w:rsid w:val="009650C9"/>
    <w:rsid w:val="009660C6"/>
    <w:rsid w:val="00966897"/>
    <w:rsid w:val="0096694B"/>
    <w:rsid w:val="00966E94"/>
    <w:rsid w:val="00967095"/>
    <w:rsid w:val="00967936"/>
    <w:rsid w:val="00971D86"/>
    <w:rsid w:val="009725D1"/>
    <w:rsid w:val="00973686"/>
    <w:rsid w:val="009736FF"/>
    <w:rsid w:val="00973F82"/>
    <w:rsid w:val="00974483"/>
    <w:rsid w:val="00974A12"/>
    <w:rsid w:val="00976A80"/>
    <w:rsid w:val="009774DE"/>
    <w:rsid w:val="0098004D"/>
    <w:rsid w:val="00980423"/>
    <w:rsid w:val="0098098C"/>
    <w:rsid w:val="009822EA"/>
    <w:rsid w:val="00982439"/>
    <w:rsid w:val="009838B6"/>
    <w:rsid w:val="00983E26"/>
    <w:rsid w:val="009843CD"/>
    <w:rsid w:val="00984EF1"/>
    <w:rsid w:val="009879DB"/>
    <w:rsid w:val="00990063"/>
    <w:rsid w:val="009908A6"/>
    <w:rsid w:val="00990E51"/>
    <w:rsid w:val="00991C4D"/>
    <w:rsid w:val="00991D38"/>
    <w:rsid w:val="00991FD9"/>
    <w:rsid w:val="00992B0E"/>
    <w:rsid w:val="0099611C"/>
    <w:rsid w:val="00996825"/>
    <w:rsid w:val="0099699F"/>
    <w:rsid w:val="00996ACD"/>
    <w:rsid w:val="009973AF"/>
    <w:rsid w:val="009A1E1D"/>
    <w:rsid w:val="009A296E"/>
    <w:rsid w:val="009A31DF"/>
    <w:rsid w:val="009A3794"/>
    <w:rsid w:val="009A5CCE"/>
    <w:rsid w:val="009A6967"/>
    <w:rsid w:val="009B02F1"/>
    <w:rsid w:val="009B18EC"/>
    <w:rsid w:val="009B40A8"/>
    <w:rsid w:val="009B4F6A"/>
    <w:rsid w:val="009B5B7E"/>
    <w:rsid w:val="009B627F"/>
    <w:rsid w:val="009B6930"/>
    <w:rsid w:val="009B6D77"/>
    <w:rsid w:val="009B713A"/>
    <w:rsid w:val="009C2524"/>
    <w:rsid w:val="009C28B2"/>
    <w:rsid w:val="009C5001"/>
    <w:rsid w:val="009C5DE3"/>
    <w:rsid w:val="009C61F2"/>
    <w:rsid w:val="009C694F"/>
    <w:rsid w:val="009D0389"/>
    <w:rsid w:val="009D0785"/>
    <w:rsid w:val="009D1B82"/>
    <w:rsid w:val="009D2A60"/>
    <w:rsid w:val="009D352D"/>
    <w:rsid w:val="009D3924"/>
    <w:rsid w:val="009D3AC2"/>
    <w:rsid w:val="009D528D"/>
    <w:rsid w:val="009D5AE6"/>
    <w:rsid w:val="009D671F"/>
    <w:rsid w:val="009D6825"/>
    <w:rsid w:val="009D7A9D"/>
    <w:rsid w:val="009D7D69"/>
    <w:rsid w:val="009E0292"/>
    <w:rsid w:val="009E0CE7"/>
    <w:rsid w:val="009E0FC0"/>
    <w:rsid w:val="009E1095"/>
    <w:rsid w:val="009E1810"/>
    <w:rsid w:val="009E23D6"/>
    <w:rsid w:val="009E27E4"/>
    <w:rsid w:val="009E2C83"/>
    <w:rsid w:val="009E4CA9"/>
    <w:rsid w:val="009E5FE1"/>
    <w:rsid w:val="009E6E64"/>
    <w:rsid w:val="009F01B1"/>
    <w:rsid w:val="009F01CB"/>
    <w:rsid w:val="009F062F"/>
    <w:rsid w:val="009F163B"/>
    <w:rsid w:val="009F1990"/>
    <w:rsid w:val="009F1A85"/>
    <w:rsid w:val="009F261B"/>
    <w:rsid w:val="009F2695"/>
    <w:rsid w:val="009F3113"/>
    <w:rsid w:val="009F3EB7"/>
    <w:rsid w:val="009F4DD9"/>
    <w:rsid w:val="009F57E7"/>
    <w:rsid w:val="009F5A9C"/>
    <w:rsid w:val="009F5B05"/>
    <w:rsid w:val="009F675A"/>
    <w:rsid w:val="009F74FD"/>
    <w:rsid w:val="009F7918"/>
    <w:rsid w:val="009F7A77"/>
    <w:rsid w:val="00A00BEB"/>
    <w:rsid w:val="00A02147"/>
    <w:rsid w:val="00A029B9"/>
    <w:rsid w:val="00A0659A"/>
    <w:rsid w:val="00A06BF9"/>
    <w:rsid w:val="00A1035D"/>
    <w:rsid w:val="00A103F5"/>
    <w:rsid w:val="00A10A28"/>
    <w:rsid w:val="00A10EBD"/>
    <w:rsid w:val="00A12257"/>
    <w:rsid w:val="00A13461"/>
    <w:rsid w:val="00A13B8B"/>
    <w:rsid w:val="00A13C3E"/>
    <w:rsid w:val="00A1461D"/>
    <w:rsid w:val="00A14A80"/>
    <w:rsid w:val="00A152A3"/>
    <w:rsid w:val="00A15827"/>
    <w:rsid w:val="00A15CAA"/>
    <w:rsid w:val="00A16045"/>
    <w:rsid w:val="00A169B1"/>
    <w:rsid w:val="00A17554"/>
    <w:rsid w:val="00A20DD1"/>
    <w:rsid w:val="00A21B2E"/>
    <w:rsid w:val="00A23326"/>
    <w:rsid w:val="00A242F8"/>
    <w:rsid w:val="00A253FC"/>
    <w:rsid w:val="00A2542D"/>
    <w:rsid w:val="00A25C0E"/>
    <w:rsid w:val="00A301FD"/>
    <w:rsid w:val="00A30337"/>
    <w:rsid w:val="00A30DCF"/>
    <w:rsid w:val="00A31230"/>
    <w:rsid w:val="00A3495B"/>
    <w:rsid w:val="00A34BF0"/>
    <w:rsid w:val="00A35B06"/>
    <w:rsid w:val="00A35C86"/>
    <w:rsid w:val="00A37AFE"/>
    <w:rsid w:val="00A40524"/>
    <w:rsid w:val="00A40D5D"/>
    <w:rsid w:val="00A41E23"/>
    <w:rsid w:val="00A41ED2"/>
    <w:rsid w:val="00A41F27"/>
    <w:rsid w:val="00A42CE2"/>
    <w:rsid w:val="00A44088"/>
    <w:rsid w:val="00A441E9"/>
    <w:rsid w:val="00A4426B"/>
    <w:rsid w:val="00A44A7F"/>
    <w:rsid w:val="00A44BEF"/>
    <w:rsid w:val="00A45708"/>
    <w:rsid w:val="00A4637E"/>
    <w:rsid w:val="00A5010A"/>
    <w:rsid w:val="00A50A31"/>
    <w:rsid w:val="00A50E03"/>
    <w:rsid w:val="00A51895"/>
    <w:rsid w:val="00A5294B"/>
    <w:rsid w:val="00A52B76"/>
    <w:rsid w:val="00A5343E"/>
    <w:rsid w:val="00A5396B"/>
    <w:rsid w:val="00A53BAA"/>
    <w:rsid w:val="00A55611"/>
    <w:rsid w:val="00A5672B"/>
    <w:rsid w:val="00A603B3"/>
    <w:rsid w:val="00A61420"/>
    <w:rsid w:val="00A6181F"/>
    <w:rsid w:val="00A621CD"/>
    <w:rsid w:val="00A62657"/>
    <w:rsid w:val="00A62723"/>
    <w:rsid w:val="00A62CED"/>
    <w:rsid w:val="00A63582"/>
    <w:rsid w:val="00A639D9"/>
    <w:rsid w:val="00A677C8"/>
    <w:rsid w:val="00A70337"/>
    <w:rsid w:val="00A70651"/>
    <w:rsid w:val="00A70894"/>
    <w:rsid w:val="00A72E84"/>
    <w:rsid w:val="00A75EE4"/>
    <w:rsid w:val="00A76444"/>
    <w:rsid w:val="00A764A4"/>
    <w:rsid w:val="00A7722E"/>
    <w:rsid w:val="00A773E2"/>
    <w:rsid w:val="00A80978"/>
    <w:rsid w:val="00A82CAB"/>
    <w:rsid w:val="00A82F6E"/>
    <w:rsid w:val="00A83028"/>
    <w:rsid w:val="00A832C8"/>
    <w:rsid w:val="00A8392F"/>
    <w:rsid w:val="00A8404D"/>
    <w:rsid w:val="00A8468D"/>
    <w:rsid w:val="00A86664"/>
    <w:rsid w:val="00A86ABA"/>
    <w:rsid w:val="00A86C96"/>
    <w:rsid w:val="00A874E2"/>
    <w:rsid w:val="00A87C52"/>
    <w:rsid w:val="00A87F3D"/>
    <w:rsid w:val="00A90763"/>
    <w:rsid w:val="00A916AB"/>
    <w:rsid w:val="00A92D39"/>
    <w:rsid w:val="00A9343A"/>
    <w:rsid w:val="00A93D0F"/>
    <w:rsid w:val="00A9460B"/>
    <w:rsid w:val="00A947AE"/>
    <w:rsid w:val="00A9556A"/>
    <w:rsid w:val="00A95E03"/>
    <w:rsid w:val="00A96823"/>
    <w:rsid w:val="00A97560"/>
    <w:rsid w:val="00AA2EC1"/>
    <w:rsid w:val="00AA3E3F"/>
    <w:rsid w:val="00AA545A"/>
    <w:rsid w:val="00AA65D7"/>
    <w:rsid w:val="00AA73FB"/>
    <w:rsid w:val="00AA7B79"/>
    <w:rsid w:val="00AB0329"/>
    <w:rsid w:val="00AB068D"/>
    <w:rsid w:val="00AB06C4"/>
    <w:rsid w:val="00AB0F7F"/>
    <w:rsid w:val="00AB1578"/>
    <w:rsid w:val="00AB1BB6"/>
    <w:rsid w:val="00AB2AE1"/>
    <w:rsid w:val="00AB4E56"/>
    <w:rsid w:val="00AB5A76"/>
    <w:rsid w:val="00AB64FA"/>
    <w:rsid w:val="00AC0B9F"/>
    <w:rsid w:val="00AC14A2"/>
    <w:rsid w:val="00AC17A4"/>
    <w:rsid w:val="00AC385C"/>
    <w:rsid w:val="00AC3BCA"/>
    <w:rsid w:val="00AC3E55"/>
    <w:rsid w:val="00AC469F"/>
    <w:rsid w:val="00AC58B6"/>
    <w:rsid w:val="00AC6603"/>
    <w:rsid w:val="00AC664F"/>
    <w:rsid w:val="00AC6694"/>
    <w:rsid w:val="00AD10BB"/>
    <w:rsid w:val="00AD15EC"/>
    <w:rsid w:val="00AD313C"/>
    <w:rsid w:val="00AD3E52"/>
    <w:rsid w:val="00AD4B95"/>
    <w:rsid w:val="00AD4BF8"/>
    <w:rsid w:val="00AD5D97"/>
    <w:rsid w:val="00AD7CE4"/>
    <w:rsid w:val="00AE0E2B"/>
    <w:rsid w:val="00AE1D97"/>
    <w:rsid w:val="00AE3AA8"/>
    <w:rsid w:val="00AE3EC8"/>
    <w:rsid w:val="00AE3FE3"/>
    <w:rsid w:val="00AE503C"/>
    <w:rsid w:val="00AE5BFA"/>
    <w:rsid w:val="00AE6F03"/>
    <w:rsid w:val="00AE6F66"/>
    <w:rsid w:val="00AE7943"/>
    <w:rsid w:val="00AE7980"/>
    <w:rsid w:val="00AE7C82"/>
    <w:rsid w:val="00AF2A81"/>
    <w:rsid w:val="00AF2CCB"/>
    <w:rsid w:val="00AF35C2"/>
    <w:rsid w:val="00AF3895"/>
    <w:rsid w:val="00AF480B"/>
    <w:rsid w:val="00AF5263"/>
    <w:rsid w:val="00AF5C4E"/>
    <w:rsid w:val="00AF6504"/>
    <w:rsid w:val="00AF687F"/>
    <w:rsid w:val="00B01309"/>
    <w:rsid w:val="00B02D75"/>
    <w:rsid w:val="00B030F6"/>
    <w:rsid w:val="00B0370E"/>
    <w:rsid w:val="00B041C1"/>
    <w:rsid w:val="00B0420B"/>
    <w:rsid w:val="00B047D8"/>
    <w:rsid w:val="00B05836"/>
    <w:rsid w:val="00B05AE0"/>
    <w:rsid w:val="00B05E52"/>
    <w:rsid w:val="00B06418"/>
    <w:rsid w:val="00B076C7"/>
    <w:rsid w:val="00B07C84"/>
    <w:rsid w:val="00B10175"/>
    <w:rsid w:val="00B132CA"/>
    <w:rsid w:val="00B136D2"/>
    <w:rsid w:val="00B1397B"/>
    <w:rsid w:val="00B13A3A"/>
    <w:rsid w:val="00B13F91"/>
    <w:rsid w:val="00B145C5"/>
    <w:rsid w:val="00B153FF"/>
    <w:rsid w:val="00B15727"/>
    <w:rsid w:val="00B15B5F"/>
    <w:rsid w:val="00B16061"/>
    <w:rsid w:val="00B1632A"/>
    <w:rsid w:val="00B167E5"/>
    <w:rsid w:val="00B20C3A"/>
    <w:rsid w:val="00B2342A"/>
    <w:rsid w:val="00B246E8"/>
    <w:rsid w:val="00B24D15"/>
    <w:rsid w:val="00B24E89"/>
    <w:rsid w:val="00B256D3"/>
    <w:rsid w:val="00B25B06"/>
    <w:rsid w:val="00B25E29"/>
    <w:rsid w:val="00B25F18"/>
    <w:rsid w:val="00B2785C"/>
    <w:rsid w:val="00B27ACD"/>
    <w:rsid w:val="00B319E9"/>
    <w:rsid w:val="00B32509"/>
    <w:rsid w:val="00B32AE6"/>
    <w:rsid w:val="00B32F2D"/>
    <w:rsid w:val="00B34ED5"/>
    <w:rsid w:val="00B35083"/>
    <w:rsid w:val="00B353A4"/>
    <w:rsid w:val="00B354DE"/>
    <w:rsid w:val="00B36800"/>
    <w:rsid w:val="00B3702E"/>
    <w:rsid w:val="00B372FE"/>
    <w:rsid w:val="00B40816"/>
    <w:rsid w:val="00B413FA"/>
    <w:rsid w:val="00B4199C"/>
    <w:rsid w:val="00B41D9E"/>
    <w:rsid w:val="00B42088"/>
    <w:rsid w:val="00B4534D"/>
    <w:rsid w:val="00B464A1"/>
    <w:rsid w:val="00B468E0"/>
    <w:rsid w:val="00B50631"/>
    <w:rsid w:val="00B50D28"/>
    <w:rsid w:val="00B51488"/>
    <w:rsid w:val="00B534A8"/>
    <w:rsid w:val="00B53ECB"/>
    <w:rsid w:val="00B5510D"/>
    <w:rsid w:val="00B552EC"/>
    <w:rsid w:val="00B55C17"/>
    <w:rsid w:val="00B55DC5"/>
    <w:rsid w:val="00B5602E"/>
    <w:rsid w:val="00B56866"/>
    <w:rsid w:val="00B56962"/>
    <w:rsid w:val="00B60D51"/>
    <w:rsid w:val="00B621BE"/>
    <w:rsid w:val="00B62775"/>
    <w:rsid w:val="00B62E67"/>
    <w:rsid w:val="00B702A0"/>
    <w:rsid w:val="00B706D2"/>
    <w:rsid w:val="00B708F9"/>
    <w:rsid w:val="00B71E18"/>
    <w:rsid w:val="00B754A0"/>
    <w:rsid w:val="00B76D19"/>
    <w:rsid w:val="00B77262"/>
    <w:rsid w:val="00B81247"/>
    <w:rsid w:val="00B813EB"/>
    <w:rsid w:val="00B81987"/>
    <w:rsid w:val="00B8257C"/>
    <w:rsid w:val="00B82C57"/>
    <w:rsid w:val="00B82EBE"/>
    <w:rsid w:val="00B84483"/>
    <w:rsid w:val="00B85FA5"/>
    <w:rsid w:val="00B865AF"/>
    <w:rsid w:val="00B86705"/>
    <w:rsid w:val="00B86979"/>
    <w:rsid w:val="00B877A1"/>
    <w:rsid w:val="00B8797E"/>
    <w:rsid w:val="00B91290"/>
    <w:rsid w:val="00B923FF"/>
    <w:rsid w:val="00B92F8A"/>
    <w:rsid w:val="00B93267"/>
    <w:rsid w:val="00B93430"/>
    <w:rsid w:val="00B94368"/>
    <w:rsid w:val="00B94F23"/>
    <w:rsid w:val="00B954FD"/>
    <w:rsid w:val="00B9569C"/>
    <w:rsid w:val="00B959DF"/>
    <w:rsid w:val="00B975BF"/>
    <w:rsid w:val="00BA08A6"/>
    <w:rsid w:val="00BA0FD3"/>
    <w:rsid w:val="00BA10E6"/>
    <w:rsid w:val="00BA1686"/>
    <w:rsid w:val="00BA2A24"/>
    <w:rsid w:val="00BA2E18"/>
    <w:rsid w:val="00BA41DB"/>
    <w:rsid w:val="00BA4D51"/>
    <w:rsid w:val="00BA6696"/>
    <w:rsid w:val="00BA71D4"/>
    <w:rsid w:val="00BB0B2C"/>
    <w:rsid w:val="00BB2455"/>
    <w:rsid w:val="00BB2E49"/>
    <w:rsid w:val="00BB33AE"/>
    <w:rsid w:val="00BB4243"/>
    <w:rsid w:val="00BB5090"/>
    <w:rsid w:val="00BB5B37"/>
    <w:rsid w:val="00BB6350"/>
    <w:rsid w:val="00BB7F77"/>
    <w:rsid w:val="00BC0C82"/>
    <w:rsid w:val="00BC0C9D"/>
    <w:rsid w:val="00BC1987"/>
    <w:rsid w:val="00BC26D7"/>
    <w:rsid w:val="00BC3258"/>
    <w:rsid w:val="00BC3F43"/>
    <w:rsid w:val="00BC49E7"/>
    <w:rsid w:val="00BC53AA"/>
    <w:rsid w:val="00BC62D5"/>
    <w:rsid w:val="00BC7336"/>
    <w:rsid w:val="00BC7437"/>
    <w:rsid w:val="00BC775B"/>
    <w:rsid w:val="00BC7979"/>
    <w:rsid w:val="00BD125F"/>
    <w:rsid w:val="00BD13E5"/>
    <w:rsid w:val="00BD1C96"/>
    <w:rsid w:val="00BD1CF2"/>
    <w:rsid w:val="00BD1DDC"/>
    <w:rsid w:val="00BD32E9"/>
    <w:rsid w:val="00BD384F"/>
    <w:rsid w:val="00BD5F7C"/>
    <w:rsid w:val="00BE1396"/>
    <w:rsid w:val="00BE2060"/>
    <w:rsid w:val="00BE2794"/>
    <w:rsid w:val="00BE2A1F"/>
    <w:rsid w:val="00BE2CA8"/>
    <w:rsid w:val="00BE3E59"/>
    <w:rsid w:val="00BE411D"/>
    <w:rsid w:val="00BE48C5"/>
    <w:rsid w:val="00BE5BD9"/>
    <w:rsid w:val="00BE6338"/>
    <w:rsid w:val="00BE662A"/>
    <w:rsid w:val="00BE6A07"/>
    <w:rsid w:val="00BE7869"/>
    <w:rsid w:val="00BF0077"/>
    <w:rsid w:val="00BF0301"/>
    <w:rsid w:val="00BF0DDC"/>
    <w:rsid w:val="00BF1E27"/>
    <w:rsid w:val="00BF2404"/>
    <w:rsid w:val="00BF24EE"/>
    <w:rsid w:val="00BF25FB"/>
    <w:rsid w:val="00BF54B4"/>
    <w:rsid w:val="00BF590D"/>
    <w:rsid w:val="00BF6D2C"/>
    <w:rsid w:val="00BF704B"/>
    <w:rsid w:val="00BF7078"/>
    <w:rsid w:val="00BF7CF7"/>
    <w:rsid w:val="00C01CA1"/>
    <w:rsid w:val="00C02FAA"/>
    <w:rsid w:val="00C031BE"/>
    <w:rsid w:val="00C06227"/>
    <w:rsid w:val="00C06B2B"/>
    <w:rsid w:val="00C06BE0"/>
    <w:rsid w:val="00C07962"/>
    <w:rsid w:val="00C07968"/>
    <w:rsid w:val="00C07AB4"/>
    <w:rsid w:val="00C10267"/>
    <w:rsid w:val="00C11CDA"/>
    <w:rsid w:val="00C130E8"/>
    <w:rsid w:val="00C13821"/>
    <w:rsid w:val="00C13B94"/>
    <w:rsid w:val="00C15D03"/>
    <w:rsid w:val="00C17806"/>
    <w:rsid w:val="00C20321"/>
    <w:rsid w:val="00C20A5D"/>
    <w:rsid w:val="00C20E7C"/>
    <w:rsid w:val="00C22026"/>
    <w:rsid w:val="00C22E3A"/>
    <w:rsid w:val="00C2358D"/>
    <w:rsid w:val="00C23684"/>
    <w:rsid w:val="00C23735"/>
    <w:rsid w:val="00C2583C"/>
    <w:rsid w:val="00C266C5"/>
    <w:rsid w:val="00C2701C"/>
    <w:rsid w:val="00C2701D"/>
    <w:rsid w:val="00C3070A"/>
    <w:rsid w:val="00C321F8"/>
    <w:rsid w:val="00C32576"/>
    <w:rsid w:val="00C32D03"/>
    <w:rsid w:val="00C34951"/>
    <w:rsid w:val="00C34B20"/>
    <w:rsid w:val="00C3518E"/>
    <w:rsid w:val="00C352C1"/>
    <w:rsid w:val="00C3596C"/>
    <w:rsid w:val="00C37112"/>
    <w:rsid w:val="00C37387"/>
    <w:rsid w:val="00C375A4"/>
    <w:rsid w:val="00C403F6"/>
    <w:rsid w:val="00C41E02"/>
    <w:rsid w:val="00C42960"/>
    <w:rsid w:val="00C42A14"/>
    <w:rsid w:val="00C42C67"/>
    <w:rsid w:val="00C431DD"/>
    <w:rsid w:val="00C43BD8"/>
    <w:rsid w:val="00C448C6"/>
    <w:rsid w:val="00C450A3"/>
    <w:rsid w:val="00C4603F"/>
    <w:rsid w:val="00C46069"/>
    <w:rsid w:val="00C465F7"/>
    <w:rsid w:val="00C466FE"/>
    <w:rsid w:val="00C46F9C"/>
    <w:rsid w:val="00C4737A"/>
    <w:rsid w:val="00C52097"/>
    <w:rsid w:val="00C52A1E"/>
    <w:rsid w:val="00C52B41"/>
    <w:rsid w:val="00C52CBC"/>
    <w:rsid w:val="00C52E07"/>
    <w:rsid w:val="00C54039"/>
    <w:rsid w:val="00C5677F"/>
    <w:rsid w:val="00C56DB7"/>
    <w:rsid w:val="00C57739"/>
    <w:rsid w:val="00C60470"/>
    <w:rsid w:val="00C60B8D"/>
    <w:rsid w:val="00C6102A"/>
    <w:rsid w:val="00C61B54"/>
    <w:rsid w:val="00C61D97"/>
    <w:rsid w:val="00C646A0"/>
    <w:rsid w:val="00C646E8"/>
    <w:rsid w:val="00C64C1F"/>
    <w:rsid w:val="00C65177"/>
    <w:rsid w:val="00C670B3"/>
    <w:rsid w:val="00C67932"/>
    <w:rsid w:val="00C67CD9"/>
    <w:rsid w:val="00C67FF9"/>
    <w:rsid w:val="00C70765"/>
    <w:rsid w:val="00C710DD"/>
    <w:rsid w:val="00C737C0"/>
    <w:rsid w:val="00C73FCA"/>
    <w:rsid w:val="00C745DD"/>
    <w:rsid w:val="00C754EB"/>
    <w:rsid w:val="00C75F69"/>
    <w:rsid w:val="00C766C1"/>
    <w:rsid w:val="00C7789F"/>
    <w:rsid w:val="00C8026E"/>
    <w:rsid w:val="00C81B23"/>
    <w:rsid w:val="00C83C79"/>
    <w:rsid w:val="00C83C81"/>
    <w:rsid w:val="00C846EE"/>
    <w:rsid w:val="00C85763"/>
    <w:rsid w:val="00C85BAE"/>
    <w:rsid w:val="00C86240"/>
    <w:rsid w:val="00C8736F"/>
    <w:rsid w:val="00C87B84"/>
    <w:rsid w:val="00C90A6D"/>
    <w:rsid w:val="00C90BD3"/>
    <w:rsid w:val="00C91032"/>
    <w:rsid w:val="00C92441"/>
    <w:rsid w:val="00C92EFD"/>
    <w:rsid w:val="00C932EF"/>
    <w:rsid w:val="00C937D4"/>
    <w:rsid w:val="00C942D7"/>
    <w:rsid w:val="00C96A88"/>
    <w:rsid w:val="00CA2206"/>
    <w:rsid w:val="00CA28A5"/>
    <w:rsid w:val="00CA3202"/>
    <w:rsid w:val="00CA4B54"/>
    <w:rsid w:val="00CA59F1"/>
    <w:rsid w:val="00CA6230"/>
    <w:rsid w:val="00CA6C92"/>
    <w:rsid w:val="00CA6F50"/>
    <w:rsid w:val="00CB1B3B"/>
    <w:rsid w:val="00CB2861"/>
    <w:rsid w:val="00CB3817"/>
    <w:rsid w:val="00CB4C86"/>
    <w:rsid w:val="00CB527B"/>
    <w:rsid w:val="00CB5AE9"/>
    <w:rsid w:val="00CB660C"/>
    <w:rsid w:val="00CB6C17"/>
    <w:rsid w:val="00CB73C6"/>
    <w:rsid w:val="00CB7432"/>
    <w:rsid w:val="00CC1B85"/>
    <w:rsid w:val="00CC5EC9"/>
    <w:rsid w:val="00CC61C0"/>
    <w:rsid w:val="00CC6A9A"/>
    <w:rsid w:val="00CC6AD7"/>
    <w:rsid w:val="00CD0B60"/>
    <w:rsid w:val="00CD214C"/>
    <w:rsid w:val="00CD2DA0"/>
    <w:rsid w:val="00CD5B95"/>
    <w:rsid w:val="00CD689A"/>
    <w:rsid w:val="00CD7576"/>
    <w:rsid w:val="00CE097D"/>
    <w:rsid w:val="00CE29F8"/>
    <w:rsid w:val="00CE4207"/>
    <w:rsid w:val="00CE46C5"/>
    <w:rsid w:val="00CE672B"/>
    <w:rsid w:val="00CF0A78"/>
    <w:rsid w:val="00CF1819"/>
    <w:rsid w:val="00CF3E49"/>
    <w:rsid w:val="00CF4814"/>
    <w:rsid w:val="00CF493F"/>
    <w:rsid w:val="00CF77EB"/>
    <w:rsid w:val="00CF78E0"/>
    <w:rsid w:val="00CF7BB7"/>
    <w:rsid w:val="00D01D54"/>
    <w:rsid w:val="00D0252F"/>
    <w:rsid w:val="00D03F5F"/>
    <w:rsid w:val="00D0429B"/>
    <w:rsid w:val="00D04FE5"/>
    <w:rsid w:val="00D053CE"/>
    <w:rsid w:val="00D055A0"/>
    <w:rsid w:val="00D05BD0"/>
    <w:rsid w:val="00D071EC"/>
    <w:rsid w:val="00D07469"/>
    <w:rsid w:val="00D077A0"/>
    <w:rsid w:val="00D0790D"/>
    <w:rsid w:val="00D100F4"/>
    <w:rsid w:val="00D103F3"/>
    <w:rsid w:val="00D11362"/>
    <w:rsid w:val="00D11428"/>
    <w:rsid w:val="00D114C7"/>
    <w:rsid w:val="00D123EE"/>
    <w:rsid w:val="00D14173"/>
    <w:rsid w:val="00D156DD"/>
    <w:rsid w:val="00D15EB1"/>
    <w:rsid w:val="00D17B42"/>
    <w:rsid w:val="00D20AF7"/>
    <w:rsid w:val="00D21810"/>
    <w:rsid w:val="00D21AA4"/>
    <w:rsid w:val="00D22392"/>
    <w:rsid w:val="00D22802"/>
    <w:rsid w:val="00D23349"/>
    <w:rsid w:val="00D24D2A"/>
    <w:rsid w:val="00D25FA0"/>
    <w:rsid w:val="00D26570"/>
    <w:rsid w:val="00D27BAE"/>
    <w:rsid w:val="00D27DBB"/>
    <w:rsid w:val="00D27DC0"/>
    <w:rsid w:val="00D3032B"/>
    <w:rsid w:val="00D317CC"/>
    <w:rsid w:val="00D31823"/>
    <w:rsid w:val="00D32821"/>
    <w:rsid w:val="00D32C54"/>
    <w:rsid w:val="00D33155"/>
    <w:rsid w:val="00D3475D"/>
    <w:rsid w:val="00D35535"/>
    <w:rsid w:val="00D36558"/>
    <w:rsid w:val="00D400F8"/>
    <w:rsid w:val="00D407C7"/>
    <w:rsid w:val="00D409D4"/>
    <w:rsid w:val="00D42C09"/>
    <w:rsid w:val="00D434DF"/>
    <w:rsid w:val="00D46144"/>
    <w:rsid w:val="00D4646A"/>
    <w:rsid w:val="00D476D1"/>
    <w:rsid w:val="00D4776F"/>
    <w:rsid w:val="00D47F2B"/>
    <w:rsid w:val="00D52A43"/>
    <w:rsid w:val="00D52C5E"/>
    <w:rsid w:val="00D54A5F"/>
    <w:rsid w:val="00D55189"/>
    <w:rsid w:val="00D567C5"/>
    <w:rsid w:val="00D56E4C"/>
    <w:rsid w:val="00D57D8E"/>
    <w:rsid w:val="00D604F0"/>
    <w:rsid w:val="00D610EC"/>
    <w:rsid w:val="00D6126B"/>
    <w:rsid w:val="00D615BE"/>
    <w:rsid w:val="00D61B60"/>
    <w:rsid w:val="00D61FF3"/>
    <w:rsid w:val="00D62E7A"/>
    <w:rsid w:val="00D635D2"/>
    <w:rsid w:val="00D637BA"/>
    <w:rsid w:val="00D64B02"/>
    <w:rsid w:val="00D702E5"/>
    <w:rsid w:val="00D709D7"/>
    <w:rsid w:val="00D70C01"/>
    <w:rsid w:val="00D718CD"/>
    <w:rsid w:val="00D71C99"/>
    <w:rsid w:val="00D72392"/>
    <w:rsid w:val="00D726AD"/>
    <w:rsid w:val="00D73590"/>
    <w:rsid w:val="00D7449D"/>
    <w:rsid w:val="00D749E8"/>
    <w:rsid w:val="00D75455"/>
    <w:rsid w:val="00D75BD7"/>
    <w:rsid w:val="00D77C1E"/>
    <w:rsid w:val="00D77CB6"/>
    <w:rsid w:val="00D77E72"/>
    <w:rsid w:val="00D821AA"/>
    <w:rsid w:val="00D82342"/>
    <w:rsid w:val="00D8295B"/>
    <w:rsid w:val="00D82D17"/>
    <w:rsid w:val="00D8317F"/>
    <w:rsid w:val="00D83ACA"/>
    <w:rsid w:val="00D83EF3"/>
    <w:rsid w:val="00D84439"/>
    <w:rsid w:val="00D8549D"/>
    <w:rsid w:val="00D859B5"/>
    <w:rsid w:val="00D86A08"/>
    <w:rsid w:val="00D8794A"/>
    <w:rsid w:val="00D87A7C"/>
    <w:rsid w:val="00D9078F"/>
    <w:rsid w:val="00D90E51"/>
    <w:rsid w:val="00D91133"/>
    <w:rsid w:val="00D912A1"/>
    <w:rsid w:val="00D926EC"/>
    <w:rsid w:val="00D92C88"/>
    <w:rsid w:val="00D92FD2"/>
    <w:rsid w:val="00D931FE"/>
    <w:rsid w:val="00D935DA"/>
    <w:rsid w:val="00D94065"/>
    <w:rsid w:val="00D95538"/>
    <w:rsid w:val="00D95C38"/>
    <w:rsid w:val="00D95F42"/>
    <w:rsid w:val="00D95FD6"/>
    <w:rsid w:val="00D96288"/>
    <w:rsid w:val="00D96B6A"/>
    <w:rsid w:val="00D9700F"/>
    <w:rsid w:val="00D97317"/>
    <w:rsid w:val="00D97F36"/>
    <w:rsid w:val="00DA1EC9"/>
    <w:rsid w:val="00DA368F"/>
    <w:rsid w:val="00DA3B18"/>
    <w:rsid w:val="00DA4315"/>
    <w:rsid w:val="00DA4719"/>
    <w:rsid w:val="00DA62C4"/>
    <w:rsid w:val="00DB08E2"/>
    <w:rsid w:val="00DB2649"/>
    <w:rsid w:val="00DB3C40"/>
    <w:rsid w:val="00DB484F"/>
    <w:rsid w:val="00DB589A"/>
    <w:rsid w:val="00DB5BB8"/>
    <w:rsid w:val="00DB696D"/>
    <w:rsid w:val="00DB6B8F"/>
    <w:rsid w:val="00DB6C69"/>
    <w:rsid w:val="00DB7454"/>
    <w:rsid w:val="00DC0E48"/>
    <w:rsid w:val="00DC3118"/>
    <w:rsid w:val="00DC34DF"/>
    <w:rsid w:val="00DC3948"/>
    <w:rsid w:val="00DC4CA0"/>
    <w:rsid w:val="00DC550B"/>
    <w:rsid w:val="00DC6E7F"/>
    <w:rsid w:val="00DD02AE"/>
    <w:rsid w:val="00DD1DA5"/>
    <w:rsid w:val="00DD2A44"/>
    <w:rsid w:val="00DD3149"/>
    <w:rsid w:val="00DD3D0D"/>
    <w:rsid w:val="00DD42A3"/>
    <w:rsid w:val="00DD480E"/>
    <w:rsid w:val="00DD50F1"/>
    <w:rsid w:val="00DD5CD4"/>
    <w:rsid w:val="00DE07F7"/>
    <w:rsid w:val="00DE096E"/>
    <w:rsid w:val="00DE0A59"/>
    <w:rsid w:val="00DE0B17"/>
    <w:rsid w:val="00DE1BB4"/>
    <w:rsid w:val="00DE6B04"/>
    <w:rsid w:val="00DE7302"/>
    <w:rsid w:val="00DF05E6"/>
    <w:rsid w:val="00DF154D"/>
    <w:rsid w:val="00DF1685"/>
    <w:rsid w:val="00DF19AC"/>
    <w:rsid w:val="00DF24DE"/>
    <w:rsid w:val="00DF35DD"/>
    <w:rsid w:val="00DF40EC"/>
    <w:rsid w:val="00DF6491"/>
    <w:rsid w:val="00DF78D8"/>
    <w:rsid w:val="00E0192B"/>
    <w:rsid w:val="00E01CF3"/>
    <w:rsid w:val="00E02895"/>
    <w:rsid w:val="00E0323E"/>
    <w:rsid w:val="00E0414F"/>
    <w:rsid w:val="00E0439E"/>
    <w:rsid w:val="00E0486A"/>
    <w:rsid w:val="00E0504A"/>
    <w:rsid w:val="00E05168"/>
    <w:rsid w:val="00E0574F"/>
    <w:rsid w:val="00E057C4"/>
    <w:rsid w:val="00E05B49"/>
    <w:rsid w:val="00E06354"/>
    <w:rsid w:val="00E0671E"/>
    <w:rsid w:val="00E10564"/>
    <w:rsid w:val="00E105D1"/>
    <w:rsid w:val="00E112F8"/>
    <w:rsid w:val="00E12E39"/>
    <w:rsid w:val="00E134AA"/>
    <w:rsid w:val="00E15627"/>
    <w:rsid w:val="00E15776"/>
    <w:rsid w:val="00E168E1"/>
    <w:rsid w:val="00E169D1"/>
    <w:rsid w:val="00E178D2"/>
    <w:rsid w:val="00E179C7"/>
    <w:rsid w:val="00E20368"/>
    <w:rsid w:val="00E20A3D"/>
    <w:rsid w:val="00E2289A"/>
    <w:rsid w:val="00E23882"/>
    <w:rsid w:val="00E24258"/>
    <w:rsid w:val="00E26A74"/>
    <w:rsid w:val="00E303BF"/>
    <w:rsid w:val="00E31898"/>
    <w:rsid w:val="00E329A3"/>
    <w:rsid w:val="00E33638"/>
    <w:rsid w:val="00E35EF2"/>
    <w:rsid w:val="00E360F1"/>
    <w:rsid w:val="00E36EFD"/>
    <w:rsid w:val="00E37291"/>
    <w:rsid w:val="00E4063F"/>
    <w:rsid w:val="00E41BEC"/>
    <w:rsid w:val="00E423CE"/>
    <w:rsid w:val="00E424D5"/>
    <w:rsid w:val="00E42F9E"/>
    <w:rsid w:val="00E43C7E"/>
    <w:rsid w:val="00E44F48"/>
    <w:rsid w:val="00E45C25"/>
    <w:rsid w:val="00E4609E"/>
    <w:rsid w:val="00E46A65"/>
    <w:rsid w:val="00E47725"/>
    <w:rsid w:val="00E47BA5"/>
    <w:rsid w:val="00E50512"/>
    <w:rsid w:val="00E50B41"/>
    <w:rsid w:val="00E5187C"/>
    <w:rsid w:val="00E52858"/>
    <w:rsid w:val="00E55195"/>
    <w:rsid w:val="00E55731"/>
    <w:rsid w:val="00E60BA5"/>
    <w:rsid w:val="00E618FD"/>
    <w:rsid w:val="00E61E32"/>
    <w:rsid w:val="00E6250E"/>
    <w:rsid w:val="00E62524"/>
    <w:rsid w:val="00E62EDF"/>
    <w:rsid w:val="00E64289"/>
    <w:rsid w:val="00E66DE7"/>
    <w:rsid w:val="00E66E33"/>
    <w:rsid w:val="00E6768A"/>
    <w:rsid w:val="00E67743"/>
    <w:rsid w:val="00E67C87"/>
    <w:rsid w:val="00E67F89"/>
    <w:rsid w:val="00E701F1"/>
    <w:rsid w:val="00E73BCE"/>
    <w:rsid w:val="00E75347"/>
    <w:rsid w:val="00E760D5"/>
    <w:rsid w:val="00E77648"/>
    <w:rsid w:val="00E8039B"/>
    <w:rsid w:val="00E81ACF"/>
    <w:rsid w:val="00E83678"/>
    <w:rsid w:val="00E83A80"/>
    <w:rsid w:val="00E83AE5"/>
    <w:rsid w:val="00E83BAF"/>
    <w:rsid w:val="00E83C07"/>
    <w:rsid w:val="00E83FF6"/>
    <w:rsid w:val="00E8415D"/>
    <w:rsid w:val="00E84FAA"/>
    <w:rsid w:val="00E85990"/>
    <w:rsid w:val="00E90EA1"/>
    <w:rsid w:val="00E90FED"/>
    <w:rsid w:val="00E929B0"/>
    <w:rsid w:val="00E9394C"/>
    <w:rsid w:val="00E944C9"/>
    <w:rsid w:val="00E94ADE"/>
    <w:rsid w:val="00E95BF7"/>
    <w:rsid w:val="00E960F7"/>
    <w:rsid w:val="00E96B11"/>
    <w:rsid w:val="00E972C7"/>
    <w:rsid w:val="00E97318"/>
    <w:rsid w:val="00E97DC8"/>
    <w:rsid w:val="00EA0C0F"/>
    <w:rsid w:val="00EA0D21"/>
    <w:rsid w:val="00EA13B5"/>
    <w:rsid w:val="00EA71C5"/>
    <w:rsid w:val="00EB1D45"/>
    <w:rsid w:val="00EB2D48"/>
    <w:rsid w:val="00EB47CF"/>
    <w:rsid w:val="00EB644B"/>
    <w:rsid w:val="00EC034C"/>
    <w:rsid w:val="00EC0980"/>
    <w:rsid w:val="00EC18A7"/>
    <w:rsid w:val="00EC2A0F"/>
    <w:rsid w:val="00EC4277"/>
    <w:rsid w:val="00EC45E8"/>
    <w:rsid w:val="00EC4A51"/>
    <w:rsid w:val="00ED05EF"/>
    <w:rsid w:val="00ED1A28"/>
    <w:rsid w:val="00ED4EA6"/>
    <w:rsid w:val="00ED57E3"/>
    <w:rsid w:val="00ED6252"/>
    <w:rsid w:val="00ED7AE6"/>
    <w:rsid w:val="00EE3602"/>
    <w:rsid w:val="00EE3E76"/>
    <w:rsid w:val="00EE4E9B"/>
    <w:rsid w:val="00EE50AA"/>
    <w:rsid w:val="00EF0980"/>
    <w:rsid w:val="00EF262A"/>
    <w:rsid w:val="00EF278F"/>
    <w:rsid w:val="00EF29BF"/>
    <w:rsid w:val="00EF2CD4"/>
    <w:rsid w:val="00EF3204"/>
    <w:rsid w:val="00EF440C"/>
    <w:rsid w:val="00EF4809"/>
    <w:rsid w:val="00EF4A7E"/>
    <w:rsid w:val="00EF4AEF"/>
    <w:rsid w:val="00EF570E"/>
    <w:rsid w:val="00EF6BC0"/>
    <w:rsid w:val="00EF7F90"/>
    <w:rsid w:val="00F008CA"/>
    <w:rsid w:val="00F01102"/>
    <w:rsid w:val="00F0219B"/>
    <w:rsid w:val="00F022BB"/>
    <w:rsid w:val="00F0346E"/>
    <w:rsid w:val="00F03637"/>
    <w:rsid w:val="00F042EF"/>
    <w:rsid w:val="00F04A66"/>
    <w:rsid w:val="00F05125"/>
    <w:rsid w:val="00F11879"/>
    <w:rsid w:val="00F123A4"/>
    <w:rsid w:val="00F12FAC"/>
    <w:rsid w:val="00F140A5"/>
    <w:rsid w:val="00F1565B"/>
    <w:rsid w:val="00F160D8"/>
    <w:rsid w:val="00F16112"/>
    <w:rsid w:val="00F21901"/>
    <w:rsid w:val="00F22653"/>
    <w:rsid w:val="00F226EE"/>
    <w:rsid w:val="00F24CAE"/>
    <w:rsid w:val="00F254AF"/>
    <w:rsid w:val="00F26DE0"/>
    <w:rsid w:val="00F27B48"/>
    <w:rsid w:val="00F27DD1"/>
    <w:rsid w:val="00F31446"/>
    <w:rsid w:val="00F32261"/>
    <w:rsid w:val="00F3488F"/>
    <w:rsid w:val="00F34EB6"/>
    <w:rsid w:val="00F36C30"/>
    <w:rsid w:val="00F40BD3"/>
    <w:rsid w:val="00F40EFB"/>
    <w:rsid w:val="00F419F8"/>
    <w:rsid w:val="00F42054"/>
    <w:rsid w:val="00F4287B"/>
    <w:rsid w:val="00F42F70"/>
    <w:rsid w:val="00F45EB0"/>
    <w:rsid w:val="00F4678E"/>
    <w:rsid w:val="00F46CC0"/>
    <w:rsid w:val="00F510E4"/>
    <w:rsid w:val="00F51CBA"/>
    <w:rsid w:val="00F51DFB"/>
    <w:rsid w:val="00F543F7"/>
    <w:rsid w:val="00F54D55"/>
    <w:rsid w:val="00F5640C"/>
    <w:rsid w:val="00F56EFE"/>
    <w:rsid w:val="00F6185A"/>
    <w:rsid w:val="00F61B27"/>
    <w:rsid w:val="00F64D58"/>
    <w:rsid w:val="00F65836"/>
    <w:rsid w:val="00F66143"/>
    <w:rsid w:val="00F672FE"/>
    <w:rsid w:val="00F6739B"/>
    <w:rsid w:val="00F6741F"/>
    <w:rsid w:val="00F719D3"/>
    <w:rsid w:val="00F727E0"/>
    <w:rsid w:val="00F72D49"/>
    <w:rsid w:val="00F730EF"/>
    <w:rsid w:val="00F7468A"/>
    <w:rsid w:val="00F7600C"/>
    <w:rsid w:val="00F761BC"/>
    <w:rsid w:val="00F76AED"/>
    <w:rsid w:val="00F76CD0"/>
    <w:rsid w:val="00F81AD8"/>
    <w:rsid w:val="00F823A4"/>
    <w:rsid w:val="00F84C64"/>
    <w:rsid w:val="00F854BC"/>
    <w:rsid w:val="00F854ED"/>
    <w:rsid w:val="00F866C3"/>
    <w:rsid w:val="00F87094"/>
    <w:rsid w:val="00F875C9"/>
    <w:rsid w:val="00F901BC"/>
    <w:rsid w:val="00F9106D"/>
    <w:rsid w:val="00F91845"/>
    <w:rsid w:val="00F9266E"/>
    <w:rsid w:val="00F92B08"/>
    <w:rsid w:val="00F93104"/>
    <w:rsid w:val="00F94691"/>
    <w:rsid w:val="00F946BE"/>
    <w:rsid w:val="00F94A80"/>
    <w:rsid w:val="00F94D20"/>
    <w:rsid w:val="00F979FD"/>
    <w:rsid w:val="00F97EA0"/>
    <w:rsid w:val="00FA0237"/>
    <w:rsid w:val="00FA02EC"/>
    <w:rsid w:val="00FA0374"/>
    <w:rsid w:val="00FA0962"/>
    <w:rsid w:val="00FA0E8C"/>
    <w:rsid w:val="00FA1F5B"/>
    <w:rsid w:val="00FA33BC"/>
    <w:rsid w:val="00FA36D1"/>
    <w:rsid w:val="00FA412B"/>
    <w:rsid w:val="00FA46CF"/>
    <w:rsid w:val="00FA4AD9"/>
    <w:rsid w:val="00FA4AE8"/>
    <w:rsid w:val="00FA4CC0"/>
    <w:rsid w:val="00FA56F1"/>
    <w:rsid w:val="00FA6580"/>
    <w:rsid w:val="00FA6D46"/>
    <w:rsid w:val="00FA6FAD"/>
    <w:rsid w:val="00FB1098"/>
    <w:rsid w:val="00FB31C8"/>
    <w:rsid w:val="00FB5289"/>
    <w:rsid w:val="00FB5323"/>
    <w:rsid w:val="00FB537C"/>
    <w:rsid w:val="00FB7B52"/>
    <w:rsid w:val="00FC1101"/>
    <w:rsid w:val="00FC2132"/>
    <w:rsid w:val="00FC2135"/>
    <w:rsid w:val="00FC2A20"/>
    <w:rsid w:val="00FC2D40"/>
    <w:rsid w:val="00FC359A"/>
    <w:rsid w:val="00FC3AB6"/>
    <w:rsid w:val="00FC5496"/>
    <w:rsid w:val="00FC745C"/>
    <w:rsid w:val="00FD3ABB"/>
    <w:rsid w:val="00FD6CBC"/>
    <w:rsid w:val="00FD7881"/>
    <w:rsid w:val="00FD7E48"/>
    <w:rsid w:val="00FE17FC"/>
    <w:rsid w:val="00FE1DE2"/>
    <w:rsid w:val="00FE266B"/>
    <w:rsid w:val="00FE317E"/>
    <w:rsid w:val="00FE3187"/>
    <w:rsid w:val="00FE3489"/>
    <w:rsid w:val="00FE3667"/>
    <w:rsid w:val="00FE3C56"/>
    <w:rsid w:val="00FE4020"/>
    <w:rsid w:val="00FE5A72"/>
    <w:rsid w:val="00FE6970"/>
    <w:rsid w:val="00FE6EDD"/>
    <w:rsid w:val="00FE7C3B"/>
    <w:rsid w:val="00FF6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A22D5"/>
  <w15:docId w15:val="{F9D8B1E4-BED0-4707-AAE1-0D63E0C2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94A"/>
    <w:pPr>
      <w:spacing w:after="0" w:line="240" w:lineRule="auto"/>
    </w:pPr>
    <w:rPr>
      <w:rFonts w:ascii="Calibri" w:eastAsia="SimSun" w:hAnsi="Calibri" w:cs="Times New Roman"/>
      <w:sz w:val="24"/>
      <w:szCs w:val="20"/>
      <w:lang w:val="en-CA" w:eastAsia="en-US"/>
    </w:rPr>
  </w:style>
  <w:style w:type="paragraph" w:styleId="Heading1">
    <w:name w:val="heading 1"/>
    <w:basedOn w:val="Normal"/>
    <w:next w:val="Normal"/>
    <w:link w:val="Heading1Char"/>
    <w:qFormat/>
    <w:rsid w:val="00FA0374"/>
    <w:pPr>
      <w:keepNext/>
      <w:numPr>
        <w:numId w:val="2"/>
      </w:numPr>
      <w:spacing w:before="240" w:after="60"/>
      <w:outlineLvl w:val="0"/>
    </w:pPr>
    <w:rPr>
      <w:rFonts w:cs="Calibri"/>
      <w:b/>
      <w:kern w:val="28"/>
      <w:sz w:val="30"/>
      <w:szCs w:val="30"/>
    </w:rPr>
  </w:style>
  <w:style w:type="paragraph" w:styleId="Heading2">
    <w:name w:val="heading 2"/>
    <w:basedOn w:val="Normal"/>
    <w:next w:val="Normal"/>
    <w:link w:val="Heading2Char"/>
    <w:autoRedefine/>
    <w:qFormat/>
    <w:rsid w:val="00FA0374"/>
    <w:pPr>
      <w:keepNext/>
      <w:numPr>
        <w:ilvl w:val="1"/>
        <w:numId w:val="2"/>
      </w:numPr>
      <w:tabs>
        <w:tab w:val="clear" w:pos="576"/>
        <w:tab w:val="left" w:pos="624"/>
      </w:tabs>
      <w:spacing w:before="240" w:after="60"/>
      <w:ind w:left="510" w:hanging="510"/>
      <w:outlineLvl w:val="1"/>
    </w:pPr>
    <w:rPr>
      <w:rFonts w:cs="Calibri"/>
      <w:b/>
      <w:i/>
      <w:color w:val="333399"/>
      <w:sz w:val="28"/>
    </w:rPr>
  </w:style>
  <w:style w:type="paragraph" w:styleId="Heading3">
    <w:name w:val="heading 3"/>
    <w:basedOn w:val="Normal"/>
    <w:next w:val="Normal"/>
    <w:link w:val="Heading3Char"/>
    <w:qFormat/>
    <w:rsid w:val="00FA0374"/>
    <w:pPr>
      <w:keepNext/>
      <w:numPr>
        <w:ilvl w:val="2"/>
        <w:numId w:val="2"/>
      </w:numPr>
      <w:spacing w:before="240" w:after="60"/>
      <w:outlineLvl w:val="2"/>
    </w:pPr>
    <w:rPr>
      <w:rFonts w:cs="Calibri"/>
      <w:b/>
    </w:rPr>
  </w:style>
  <w:style w:type="paragraph" w:styleId="Heading4">
    <w:name w:val="heading 4"/>
    <w:basedOn w:val="Normal"/>
    <w:next w:val="Normal"/>
    <w:link w:val="Heading4Char"/>
    <w:qFormat/>
    <w:rsid w:val="006F4AF4"/>
    <w:pPr>
      <w:keepNext/>
      <w:numPr>
        <w:ilvl w:val="3"/>
        <w:numId w:val="2"/>
      </w:numPr>
      <w:spacing w:before="240" w:after="60"/>
      <w:outlineLvl w:val="3"/>
    </w:pPr>
    <w:rPr>
      <w:i/>
    </w:rPr>
  </w:style>
  <w:style w:type="paragraph" w:styleId="Heading5">
    <w:name w:val="heading 5"/>
    <w:basedOn w:val="Normal"/>
    <w:next w:val="Normal"/>
    <w:link w:val="Heading5Char"/>
    <w:qFormat/>
    <w:rsid w:val="006F4AF4"/>
    <w:pPr>
      <w:numPr>
        <w:ilvl w:val="4"/>
        <w:numId w:val="2"/>
      </w:numPr>
      <w:spacing w:before="240" w:after="60"/>
      <w:outlineLvl w:val="4"/>
    </w:pPr>
  </w:style>
  <w:style w:type="paragraph" w:styleId="Heading6">
    <w:name w:val="heading 6"/>
    <w:basedOn w:val="Normal"/>
    <w:next w:val="Normal"/>
    <w:link w:val="Heading6Char"/>
    <w:qFormat/>
    <w:rsid w:val="006F4AF4"/>
    <w:pPr>
      <w:numPr>
        <w:ilvl w:val="5"/>
        <w:numId w:val="2"/>
      </w:numPr>
      <w:spacing w:before="240" w:after="60"/>
      <w:outlineLvl w:val="5"/>
    </w:pPr>
    <w:rPr>
      <w:i/>
      <w:sz w:val="22"/>
    </w:rPr>
  </w:style>
  <w:style w:type="paragraph" w:styleId="Heading7">
    <w:name w:val="heading 7"/>
    <w:basedOn w:val="Normal"/>
    <w:next w:val="Normal"/>
    <w:link w:val="Heading7Char"/>
    <w:qFormat/>
    <w:rsid w:val="006F4AF4"/>
    <w:pPr>
      <w:numPr>
        <w:ilvl w:val="6"/>
        <w:numId w:val="2"/>
      </w:numPr>
      <w:spacing w:before="240" w:after="60"/>
      <w:outlineLvl w:val="6"/>
    </w:pPr>
    <w:rPr>
      <w:rFonts w:ascii="Arial" w:hAnsi="Arial"/>
      <w:sz w:val="20"/>
    </w:rPr>
  </w:style>
  <w:style w:type="paragraph" w:styleId="Heading8">
    <w:name w:val="heading 8"/>
    <w:basedOn w:val="Normal"/>
    <w:next w:val="Normal"/>
    <w:link w:val="Heading8Char"/>
    <w:qFormat/>
    <w:rsid w:val="006F4AF4"/>
    <w:pPr>
      <w:numPr>
        <w:ilvl w:val="7"/>
        <w:numId w:val="2"/>
      </w:numPr>
      <w:spacing w:before="240" w:after="60"/>
      <w:outlineLvl w:val="7"/>
    </w:pPr>
    <w:rPr>
      <w:rFonts w:ascii="Arial" w:hAnsi="Arial"/>
      <w:i/>
      <w:sz w:val="20"/>
    </w:rPr>
  </w:style>
  <w:style w:type="paragraph" w:styleId="Heading9">
    <w:name w:val="heading 9"/>
    <w:basedOn w:val="Normal"/>
    <w:next w:val="Normal"/>
    <w:link w:val="Heading9Char"/>
    <w:qFormat/>
    <w:rsid w:val="006F4AF4"/>
    <w:pPr>
      <w:numPr>
        <w:ilvl w:val="8"/>
        <w:numId w:val="2"/>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REVDATE">
    <w:name w:val="REFREVDATE"/>
    <w:basedOn w:val="Normal"/>
    <w:rsid w:val="00AB5A76"/>
    <w:pPr>
      <w:keepNext/>
      <w:keepLines/>
      <w:spacing w:before="40" w:after="40"/>
      <w:jc w:val="right"/>
    </w:pPr>
    <w:rPr>
      <w:rFonts w:ascii="Arial" w:hAnsi="Arial" w:cs="Arial"/>
      <w:b/>
      <w:sz w:val="18"/>
      <w:szCs w:val="18"/>
    </w:rPr>
  </w:style>
  <w:style w:type="paragraph" w:styleId="Title">
    <w:name w:val="Title"/>
    <w:basedOn w:val="Normal"/>
    <w:link w:val="TitleChar"/>
    <w:qFormat/>
    <w:rsid w:val="00AB5A76"/>
    <w:pPr>
      <w:tabs>
        <w:tab w:val="left" w:pos="1440"/>
        <w:tab w:val="left" w:pos="8191"/>
      </w:tabs>
    </w:pPr>
    <w:rPr>
      <w:rFonts w:ascii="Arial" w:hAnsi="Arial"/>
      <w:b/>
      <w:noProof/>
      <w:color w:val="FFFFFF"/>
      <w:sz w:val="48"/>
      <w:szCs w:val="48"/>
      <w:lang w:eastAsia="ja-JP"/>
    </w:rPr>
  </w:style>
  <w:style w:type="character" w:customStyle="1" w:styleId="TitleChar">
    <w:name w:val="Title Char"/>
    <w:basedOn w:val="DefaultParagraphFont"/>
    <w:link w:val="Title"/>
    <w:rsid w:val="00AB5A76"/>
    <w:rPr>
      <w:rFonts w:ascii="Arial" w:eastAsia="Times New Roman" w:hAnsi="Arial" w:cs="Times New Roman"/>
      <w:b/>
      <w:noProof/>
      <w:color w:val="FFFFFF"/>
      <w:sz w:val="48"/>
      <w:szCs w:val="48"/>
      <w:lang w:eastAsia="ja-JP"/>
    </w:rPr>
  </w:style>
  <w:style w:type="character" w:styleId="Emphasis">
    <w:name w:val="Emphasis"/>
    <w:basedOn w:val="DefaultParagraphFont"/>
    <w:uiPriority w:val="20"/>
    <w:qFormat/>
    <w:rsid w:val="005A6A12"/>
    <w:rPr>
      <w:i/>
      <w:iCs/>
    </w:rPr>
  </w:style>
  <w:style w:type="paragraph" w:styleId="Header">
    <w:name w:val="header"/>
    <w:basedOn w:val="Normal"/>
    <w:link w:val="HeaderChar"/>
    <w:rsid w:val="006F4AF4"/>
    <w:pPr>
      <w:tabs>
        <w:tab w:val="center" w:pos="4536"/>
        <w:tab w:val="right" w:pos="9072"/>
      </w:tabs>
      <w:spacing w:line="360" w:lineRule="auto"/>
      <w:jc w:val="right"/>
    </w:pPr>
  </w:style>
  <w:style w:type="character" w:customStyle="1" w:styleId="HeaderChar">
    <w:name w:val="Header Char"/>
    <w:basedOn w:val="DefaultParagraphFont"/>
    <w:link w:val="Header"/>
    <w:rsid w:val="00AB5A76"/>
    <w:rPr>
      <w:rFonts w:ascii="Times New Roman" w:eastAsia="SimSun" w:hAnsi="Times New Roman" w:cs="Times New Roman"/>
      <w:sz w:val="24"/>
      <w:szCs w:val="20"/>
      <w:lang w:val="en-CA" w:eastAsia="en-US"/>
    </w:rPr>
  </w:style>
  <w:style w:type="paragraph" w:styleId="Footer">
    <w:name w:val="footer"/>
    <w:basedOn w:val="Normal"/>
    <w:link w:val="FooterChar"/>
    <w:rsid w:val="006F4AF4"/>
    <w:pPr>
      <w:tabs>
        <w:tab w:val="center" w:pos="4536"/>
        <w:tab w:val="right" w:pos="9072"/>
      </w:tabs>
    </w:pPr>
  </w:style>
  <w:style w:type="character" w:customStyle="1" w:styleId="FooterChar">
    <w:name w:val="Footer Char"/>
    <w:basedOn w:val="DefaultParagraphFont"/>
    <w:link w:val="Footer"/>
    <w:rsid w:val="00AB5A76"/>
    <w:rPr>
      <w:rFonts w:ascii="Times New Roman" w:eastAsia="SimSun" w:hAnsi="Times New Roman" w:cs="Times New Roman"/>
      <w:sz w:val="24"/>
      <w:szCs w:val="20"/>
      <w:lang w:val="en-CA" w:eastAsia="en-US"/>
    </w:rPr>
  </w:style>
  <w:style w:type="character" w:styleId="PageNumber">
    <w:name w:val="page number"/>
    <w:basedOn w:val="DefaultParagraphFont"/>
    <w:rsid w:val="006F4AF4"/>
  </w:style>
  <w:style w:type="paragraph" w:styleId="BalloonText">
    <w:name w:val="Balloon Text"/>
    <w:basedOn w:val="Normal"/>
    <w:link w:val="BalloonTextChar"/>
    <w:rsid w:val="006F4AF4"/>
    <w:rPr>
      <w:rFonts w:ascii="Tahoma" w:hAnsi="Tahoma"/>
      <w:sz w:val="16"/>
      <w:szCs w:val="16"/>
      <w:lang w:eastAsia="x-none"/>
    </w:rPr>
  </w:style>
  <w:style w:type="character" w:customStyle="1" w:styleId="BalloonTextChar">
    <w:name w:val="Balloon Text Char"/>
    <w:link w:val="BalloonText"/>
    <w:rsid w:val="006F4AF4"/>
    <w:rPr>
      <w:rFonts w:ascii="Tahoma" w:eastAsia="SimSun" w:hAnsi="Tahoma" w:cs="Times New Roman"/>
      <w:sz w:val="16"/>
      <w:szCs w:val="16"/>
      <w:lang w:val="en-CA" w:eastAsia="x-none"/>
    </w:rPr>
  </w:style>
  <w:style w:type="paragraph" w:customStyle="1" w:styleId="TableColumnHead">
    <w:name w:val="TableColumnHead"/>
    <w:basedOn w:val="Normal"/>
    <w:rsid w:val="006F4AF4"/>
    <w:pPr>
      <w:keepNext/>
      <w:spacing w:before="120" w:after="120"/>
    </w:pPr>
    <w:rPr>
      <w:rFonts w:ascii="Arial" w:eastAsia="Times New Roman" w:hAnsi="Arial"/>
      <w:b/>
      <w:color w:val="000000"/>
      <w:spacing w:val="10"/>
      <w:sz w:val="18"/>
      <w:szCs w:val="24"/>
      <w:lang w:val="en-US"/>
    </w:rPr>
  </w:style>
  <w:style w:type="paragraph" w:customStyle="1" w:styleId="TableBody">
    <w:name w:val="TableBody"/>
    <w:basedOn w:val="Normal"/>
    <w:link w:val="TableBodyChar"/>
    <w:qFormat/>
    <w:rsid w:val="006F4AF4"/>
    <w:pPr>
      <w:spacing w:before="40" w:after="40"/>
    </w:pPr>
    <w:rPr>
      <w:rFonts w:ascii="Arial" w:eastAsia="PMingLiU" w:hAnsi="Arial" w:cs="Arial"/>
      <w:color w:val="3D3E40"/>
      <w:sz w:val="18"/>
      <w:szCs w:val="24"/>
      <w:lang w:val="en-US" w:eastAsia="ja-JP"/>
    </w:rPr>
  </w:style>
  <w:style w:type="paragraph" w:customStyle="1" w:styleId="BoilerplateTitles">
    <w:name w:val="BoilerplateTitles"/>
    <w:basedOn w:val="Normal"/>
    <w:next w:val="Normal"/>
    <w:rsid w:val="006F4AF4"/>
    <w:pPr>
      <w:keepNext/>
      <w:tabs>
        <w:tab w:val="left" w:pos="567"/>
      </w:tabs>
      <w:spacing w:before="480" w:after="240"/>
    </w:pPr>
    <w:rPr>
      <w:rFonts w:ascii="Arial" w:hAnsi="Arial" w:cs="Lucida Sans Unicode"/>
      <w:b/>
      <w:color w:val="3D3E40"/>
      <w:sz w:val="44"/>
      <w:szCs w:val="48"/>
      <w:lang w:val="en-US" w:eastAsia="zh-CN"/>
    </w:rPr>
  </w:style>
  <w:style w:type="table" w:customStyle="1" w:styleId="TableSWI">
    <w:name w:val="TableSWI"/>
    <w:basedOn w:val="Table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NormalWeb">
    <w:name w:val="Normal (Web)"/>
    <w:basedOn w:val="Normal"/>
    <w:uiPriority w:val="99"/>
    <w:rsid w:val="006F4AF4"/>
    <w:pPr>
      <w:spacing w:before="100" w:after="100"/>
    </w:pPr>
    <w:rPr>
      <w:lang w:val="en-US"/>
    </w:rPr>
  </w:style>
  <w:style w:type="character" w:customStyle="1" w:styleId="Heading1Char">
    <w:name w:val="Heading 1 Char"/>
    <w:basedOn w:val="DefaultParagraphFont"/>
    <w:link w:val="Heading1"/>
    <w:rsid w:val="00FA0374"/>
    <w:rPr>
      <w:rFonts w:ascii="Calibri" w:eastAsia="SimSun" w:hAnsi="Calibri" w:cs="Calibri"/>
      <w:b/>
      <w:kern w:val="28"/>
      <w:sz w:val="30"/>
      <w:szCs w:val="30"/>
      <w:lang w:val="en-CA" w:eastAsia="en-US"/>
    </w:rPr>
  </w:style>
  <w:style w:type="character" w:customStyle="1" w:styleId="Heading2Char">
    <w:name w:val="Heading 2 Char"/>
    <w:basedOn w:val="DefaultParagraphFont"/>
    <w:link w:val="Heading2"/>
    <w:rsid w:val="00FA0374"/>
    <w:rPr>
      <w:rFonts w:ascii="Calibri" w:eastAsia="SimSun" w:hAnsi="Calibri" w:cs="Calibri"/>
      <w:b/>
      <w:i/>
      <w:color w:val="333399"/>
      <w:sz w:val="28"/>
      <w:szCs w:val="20"/>
      <w:lang w:val="en-CA" w:eastAsia="en-US"/>
    </w:rPr>
  </w:style>
  <w:style w:type="character" w:customStyle="1" w:styleId="Heading3Char">
    <w:name w:val="Heading 3 Char"/>
    <w:basedOn w:val="DefaultParagraphFont"/>
    <w:link w:val="Heading3"/>
    <w:rsid w:val="00FA0374"/>
    <w:rPr>
      <w:rFonts w:ascii="Calibri" w:eastAsia="SimSun" w:hAnsi="Calibri" w:cs="Calibri"/>
      <w:b/>
      <w:sz w:val="24"/>
      <w:szCs w:val="20"/>
      <w:lang w:val="en-CA" w:eastAsia="en-US"/>
    </w:rPr>
  </w:style>
  <w:style w:type="character" w:customStyle="1" w:styleId="Heading4Char">
    <w:name w:val="Heading 4 Char"/>
    <w:basedOn w:val="DefaultParagraphFont"/>
    <w:link w:val="Heading4"/>
    <w:rsid w:val="00D90E51"/>
    <w:rPr>
      <w:rFonts w:ascii="Calibri" w:eastAsia="SimSun" w:hAnsi="Calibri" w:cs="Times New Roman"/>
      <w:i/>
      <w:sz w:val="24"/>
      <w:szCs w:val="20"/>
      <w:lang w:val="en-CA" w:eastAsia="en-US"/>
    </w:rPr>
  </w:style>
  <w:style w:type="character" w:customStyle="1" w:styleId="Heading5Char">
    <w:name w:val="Heading 5 Char"/>
    <w:basedOn w:val="DefaultParagraphFont"/>
    <w:link w:val="Heading5"/>
    <w:rsid w:val="00D90E51"/>
    <w:rPr>
      <w:rFonts w:ascii="Calibri" w:eastAsia="SimSun" w:hAnsi="Calibri" w:cs="Times New Roman"/>
      <w:sz w:val="24"/>
      <w:szCs w:val="20"/>
      <w:lang w:val="en-CA" w:eastAsia="en-US"/>
    </w:rPr>
  </w:style>
  <w:style w:type="character" w:customStyle="1" w:styleId="Heading6Char">
    <w:name w:val="Heading 6 Char"/>
    <w:basedOn w:val="DefaultParagraphFont"/>
    <w:link w:val="Heading6"/>
    <w:rsid w:val="00D90E51"/>
    <w:rPr>
      <w:rFonts w:ascii="Calibri" w:eastAsia="SimSun" w:hAnsi="Calibri" w:cs="Times New Roman"/>
      <w:i/>
      <w:szCs w:val="20"/>
      <w:lang w:val="en-CA" w:eastAsia="en-US"/>
    </w:rPr>
  </w:style>
  <w:style w:type="character" w:customStyle="1" w:styleId="Heading7Char">
    <w:name w:val="Heading 7 Char"/>
    <w:basedOn w:val="DefaultParagraphFont"/>
    <w:link w:val="Heading7"/>
    <w:rsid w:val="00D90E51"/>
    <w:rPr>
      <w:rFonts w:ascii="Arial" w:eastAsia="SimSun" w:hAnsi="Arial" w:cs="Times New Roman"/>
      <w:sz w:val="20"/>
      <w:szCs w:val="20"/>
      <w:lang w:val="en-CA" w:eastAsia="en-US"/>
    </w:rPr>
  </w:style>
  <w:style w:type="character" w:customStyle="1" w:styleId="Heading8Char">
    <w:name w:val="Heading 8 Char"/>
    <w:basedOn w:val="DefaultParagraphFont"/>
    <w:link w:val="Heading8"/>
    <w:rsid w:val="00D90E51"/>
    <w:rPr>
      <w:rFonts w:ascii="Arial" w:eastAsia="SimSun" w:hAnsi="Arial" w:cs="Times New Roman"/>
      <w:i/>
      <w:sz w:val="20"/>
      <w:szCs w:val="20"/>
      <w:lang w:val="en-CA" w:eastAsia="en-US"/>
    </w:rPr>
  </w:style>
  <w:style w:type="character" w:customStyle="1" w:styleId="Heading9Char">
    <w:name w:val="Heading 9 Char"/>
    <w:basedOn w:val="DefaultParagraphFont"/>
    <w:link w:val="Heading9"/>
    <w:rsid w:val="00D90E51"/>
    <w:rPr>
      <w:rFonts w:ascii="Arial" w:eastAsia="SimSun" w:hAnsi="Arial" w:cs="Times New Roman"/>
      <w:b/>
      <w:i/>
      <w:sz w:val="18"/>
      <w:szCs w:val="20"/>
      <w:lang w:val="en-CA" w:eastAsia="en-US"/>
    </w:rPr>
  </w:style>
  <w:style w:type="paragraph" w:styleId="TOCHeading">
    <w:name w:val="TOC Heading"/>
    <w:basedOn w:val="Heading1"/>
    <w:next w:val="Normal"/>
    <w:uiPriority w:val="39"/>
    <w:unhideWhenUsed/>
    <w:qFormat/>
    <w:rsid w:val="00D90E51"/>
    <w:pPr>
      <w:spacing w:line="276" w:lineRule="auto"/>
      <w:outlineLvl w:val="9"/>
    </w:pPr>
  </w:style>
  <w:style w:type="paragraph" w:styleId="TOC1">
    <w:name w:val="toc 1"/>
    <w:basedOn w:val="Normal"/>
    <w:next w:val="Normal"/>
    <w:autoRedefine/>
    <w:uiPriority w:val="39"/>
    <w:rsid w:val="006F4AF4"/>
    <w:pPr>
      <w:tabs>
        <w:tab w:val="left" w:pos="301"/>
        <w:tab w:val="right" w:pos="8890"/>
      </w:tabs>
      <w:spacing w:before="360" w:after="120"/>
    </w:pPr>
    <w:rPr>
      <w:b/>
      <w:caps/>
      <w:noProof/>
      <w:sz w:val="22"/>
      <w:u w:val="single"/>
    </w:rPr>
  </w:style>
  <w:style w:type="character" w:styleId="Hyperlink">
    <w:name w:val="Hyperlink"/>
    <w:uiPriority w:val="99"/>
    <w:rsid w:val="006F4AF4"/>
    <w:rPr>
      <w:color w:val="0000FF"/>
      <w:u w:val="single"/>
    </w:rPr>
  </w:style>
  <w:style w:type="paragraph" w:styleId="TOC2">
    <w:name w:val="toc 2"/>
    <w:basedOn w:val="Normal"/>
    <w:next w:val="Normal"/>
    <w:autoRedefine/>
    <w:uiPriority w:val="39"/>
    <w:rsid w:val="006F4AF4"/>
    <w:pPr>
      <w:tabs>
        <w:tab w:val="left" w:pos="651"/>
        <w:tab w:val="right" w:pos="8890"/>
      </w:tabs>
      <w:spacing w:after="120"/>
    </w:pPr>
    <w:rPr>
      <w:b/>
      <w:smallCaps/>
      <w:noProof/>
      <w:sz w:val="22"/>
    </w:rPr>
  </w:style>
  <w:style w:type="paragraph" w:styleId="ListParagraph">
    <w:name w:val="List Paragraph"/>
    <w:basedOn w:val="Normal"/>
    <w:uiPriority w:val="34"/>
    <w:qFormat/>
    <w:rsid w:val="006F4AF4"/>
    <w:pPr>
      <w:ind w:left="720"/>
      <w:contextualSpacing/>
    </w:pPr>
  </w:style>
  <w:style w:type="paragraph" w:styleId="Index1">
    <w:name w:val="index 1"/>
    <w:basedOn w:val="Normal"/>
    <w:next w:val="Normal"/>
    <w:autoRedefine/>
    <w:rsid w:val="006F4AF4"/>
    <w:pPr>
      <w:ind w:left="200" w:hanging="200"/>
    </w:pPr>
    <w:rPr>
      <w:sz w:val="18"/>
    </w:rPr>
  </w:style>
  <w:style w:type="paragraph" w:styleId="Index2">
    <w:name w:val="index 2"/>
    <w:basedOn w:val="Normal"/>
    <w:next w:val="Normal"/>
    <w:autoRedefine/>
    <w:rsid w:val="006F4AF4"/>
    <w:pPr>
      <w:ind w:left="400" w:hanging="200"/>
    </w:pPr>
    <w:rPr>
      <w:sz w:val="18"/>
    </w:rPr>
  </w:style>
  <w:style w:type="paragraph" w:styleId="Index3">
    <w:name w:val="index 3"/>
    <w:basedOn w:val="Normal"/>
    <w:next w:val="Normal"/>
    <w:autoRedefine/>
    <w:rsid w:val="006F4AF4"/>
    <w:pPr>
      <w:ind w:left="600" w:hanging="200"/>
    </w:pPr>
    <w:rPr>
      <w:sz w:val="18"/>
    </w:rPr>
  </w:style>
  <w:style w:type="paragraph" w:styleId="Index4">
    <w:name w:val="index 4"/>
    <w:basedOn w:val="Normal"/>
    <w:next w:val="Normal"/>
    <w:autoRedefine/>
    <w:rsid w:val="006F4AF4"/>
    <w:pPr>
      <w:ind w:left="800" w:hanging="200"/>
    </w:pPr>
    <w:rPr>
      <w:sz w:val="18"/>
    </w:rPr>
  </w:style>
  <w:style w:type="paragraph" w:styleId="Index5">
    <w:name w:val="index 5"/>
    <w:basedOn w:val="Normal"/>
    <w:next w:val="Normal"/>
    <w:autoRedefine/>
    <w:rsid w:val="006F4AF4"/>
    <w:pPr>
      <w:ind w:left="1000" w:hanging="200"/>
    </w:pPr>
    <w:rPr>
      <w:sz w:val="18"/>
    </w:rPr>
  </w:style>
  <w:style w:type="paragraph" w:styleId="Index6">
    <w:name w:val="index 6"/>
    <w:basedOn w:val="Normal"/>
    <w:next w:val="Normal"/>
    <w:autoRedefine/>
    <w:rsid w:val="006F4AF4"/>
    <w:pPr>
      <w:ind w:left="1200" w:hanging="200"/>
    </w:pPr>
    <w:rPr>
      <w:sz w:val="18"/>
    </w:rPr>
  </w:style>
  <w:style w:type="paragraph" w:styleId="Index7">
    <w:name w:val="index 7"/>
    <w:basedOn w:val="Normal"/>
    <w:next w:val="Normal"/>
    <w:autoRedefine/>
    <w:rsid w:val="006F4AF4"/>
    <w:pPr>
      <w:ind w:left="1400" w:hanging="200"/>
    </w:pPr>
    <w:rPr>
      <w:sz w:val="18"/>
    </w:rPr>
  </w:style>
  <w:style w:type="paragraph" w:styleId="Index8">
    <w:name w:val="index 8"/>
    <w:basedOn w:val="Normal"/>
    <w:next w:val="Normal"/>
    <w:autoRedefine/>
    <w:rsid w:val="006F4AF4"/>
    <w:pPr>
      <w:ind w:left="1600" w:hanging="200"/>
    </w:pPr>
    <w:rPr>
      <w:sz w:val="18"/>
    </w:rPr>
  </w:style>
  <w:style w:type="paragraph" w:styleId="Index9">
    <w:name w:val="index 9"/>
    <w:basedOn w:val="Normal"/>
    <w:next w:val="Normal"/>
    <w:autoRedefine/>
    <w:rsid w:val="006F4AF4"/>
    <w:pPr>
      <w:ind w:left="1800" w:hanging="200"/>
    </w:pPr>
    <w:rPr>
      <w:sz w:val="18"/>
    </w:rPr>
  </w:style>
  <w:style w:type="paragraph" w:styleId="IndexHeading">
    <w:name w:val="index heading"/>
    <w:basedOn w:val="Normal"/>
    <w:next w:val="Index1"/>
    <w:rsid w:val="006F4AF4"/>
    <w:pPr>
      <w:spacing w:before="240" w:after="120"/>
      <w:ind w:left="140"/>
    </w:pPr>
    <w:rPr>
      <w:rFonts w:ascii="Arial" w:hAnsi="Arial"/>
      <w:b/>
      <w:sz w:val="28"/>
    </w:rPr>
  </w:style>
  <w:style w:type="paragraph" w:styleId="TOC3">
    <w:name w:val="toc 3"/>
    <w:basedOn w:val="Normal"/>
    <w:next w:val="Normal"/>
    <w:autoRedefine/>
    <w:uiPriority w:val="39"/>
    <w:rsid w:val="006F4AF4"/>
    <w:pPr>
      <w:tabs>
        <w:tab w:val="left" w:pos="1004"/>
        <w:tab w:val="right" w:pos="8890"/>
      </w:tabs>
      <w:spacing w:after="120"/>
    </w:pPr>
    <w:rPr>
      <w:smallCaps/>
      <w:noProof/>
      <w:sz w:val="22"/>
    </w:rPr>
  </w:style>
  <w:style w:type="paragraph" w:styleId="DocumentMap">
    <w:name w:val="Document Map"/>
    <w:basedOn w:val="Normal"/>
    <w:link w:val="DocumentMapChar"/>
    <w:semiHidden/>
    <w:rsid w:val="006F4AF4"/>
    <w:pPr>
      <w:shd w:val="clear" w:color="auto" w:fill="000080"/>
    </w:pPr>
    <w:rPr>
      <w:rFonts w:ascii="Tahoma" w:hAnsi="Tahoma"/>
    </w:rPr>
  </w:style>
  <w:style w:type="character" w:customStyle="1" w:styleId="DocumentMapChar">
    <w:name w:val="Document Map Char"/>
    <w:basedOn w:val="DefaultParagraphFont"/>
    <w:link w:val="DocumentMap"/>
    <w:semiHidden/>
    <w:rsid w:val="00B923FF"/>
    <w:rPr>
      <w:rFonts w:ascii="Tahoma" w:eastAsia="SimSun" w:hAnsi="Tahoma" w:cs="Times New Roman"/>
      <w:sz w:val="24"/>
      <w:szCs w:val="20"/>
      <w:shd w:val="clear" w:color="auto" w:fill="000080"/>
      <w:lang w:val="en-CA" w:eastAsia="en-US"/>
    </w:rPr>
  </w:style>
  <w:style w:type="paragraph" w:customStyle="1" w:styleId="Req-Manual">
    <w:name w:val="[Req-Manual]"/>
    <w:basedOn w:val="Normal"/>
    <w:qFormat/>
    <w:rsid w:val="00B923FF"/>
    <w:pPr>
      <w:spacing w:before="240" w:line="240" w:lineRule="atLeast"/>
      <w:ind w:left="990" w:hanging="810"/>
    </w:pPr>
    <w:rPr>
      <w:rFonts w:eastAsiaTheme="minorEastAsia"/>
      <w:sz w:val="22"/>
      <w:szCs w:val="22"/>
      <w:lang w:eastAsia="zh-CN"/>
    </w:rPr>
  </w:style>
  <w:style w:type="paragraph" w:customStyle="1" w:styleId="Reference">
    <w:name w:val="Reference"/>
    <w:basedOn w:val="Normal"/>
    <w:rsid w:val="006F4AF4"/>
    <w:pPr>
      <w:numPr>
        <w:numId w:val="3"/>
      </w:numPr>
    </w:pPr>
    <w:rPr>
      <w:rFonts w:eastAsia="Times New Roman"/>
    </w:rPr>
  </w:style>
  <w:style w:type="paragraph" w:styleId="BodyText">
    <w:name w:val="Body Text"/>
    <w:aliases w:val="Guidelines"/>
    <w:basedOn w:val="Normal"/>
    <w:next w:val="Normal"/>
    <w:link w:val="BodyTextChar"/>
    <w:rsid w:val="00BA71D4"/>
    <w:rPr>
      <w:rFonts w:eastAsiaTheme="minorEastAsia" w:cs="Calibri"/>
      <w:i/>
      <w:szCs w:val="24"/>
      <w:lang w:eastAsia="zh-CN"/>
    </w:rPr>
  </w:style>
  <w:style w:type="character" w:customStyle="1" w:styleId="BodyTextChar">
    <w:name w:val="Body Text Char"/>
    <w:aliases w:val="Guidelines Char"/>
    <w:basedOn w:val="DefaultParagraphFont"/>
    <w:link w:val="BodyText"/>
    <w:rsid w:val="00BA71D4"/>
    <w:rPr>
      <w:rFonts w:ascii="Calibri" w:hAnsi="Calibri" w:cs="Calibri"/>
      <w:i/>
      <w:sz w:val="24"/>
      <w:szCs w:val="24"/>
      <w:lang w:val="en-CA"/>
    </w:rPr>
  </w:style>
  <w:style w:type="paragraph" w:styleId="BodyTextFirstIndent">
    <w:name w:val="Body Text First Indent"/>
    <w:basedOn w:val="BodyText"/>
    <w:link w:val="BodyTextFirstIndentChar"/>
    <w:uiPriority w:val="99"/>
    <w:semiHidden/>
    <w:unhideWhenUsed/>
    <w:rsid w:val="00C07968"/>
    <w:pPr>
      <w:ind w:firstLine="360"/>
    </w:pPr>
  </w:style>
  <w:style w:type="character" w:customStyle="1" w:styleId="BodyTextFirstIndentChar">
    <w:name w:val="Body Text First Indent Char"/>
    <w:basedOn w:val="BodyTextChar"/>
    <w:link w:val="BodyTextFirstIndent"/>
    <w:uiPriority w:val="99"/>
    <w:semiHidden/>
    <w:rsid w:val="00C07968"/>
    <w:rPr>
      <w:rFonts w:ascii="Helvetica" w:eastAsia="Times New Roman" w:hAnsi="Helvetica" w:cs="Times New Roman"/>
      <w:i/>
      <w:color w:val="3D3E40"/>
      <w:sz w:val="20"/>
      <w:szCs w:val="24"/>
      <w:lang w:val="en-CA" w:eastAsia="en-US"/>
    </w:rPr>
  </w:style>
  <w:style w:type="character" w:styleId="PlaceholderText">
    <w:name w:val="Placeholder Text"/>
    <w:basedOn w:val="DefaultParagraphFont"/>
    <w:uiPriority w:val="99"/>
    <w:semiHidden/>
    <w:rsid w:val="006F4AF4"/>
    <w:rPr>
      <w:color w:val="808080"/>
    </w:rPr>
  </w:style>
  <w:style w:type="paragraph" w:styleId="Quote">
    <w:name w:val="Quote"/>
    <w:basedOn w:val="Normal"/>
    <w:next w:val="Normal"/>
    <w:link w:val="QuoteChar"/>
    <w:uiPriority w:val="29"/>
    <w:qFormat/>
    <w:rsid w:val="006F4AF4"/>
    <w:rPr>
      <w:i/>
      <w:iCs/>
      <w:color w:val="000000" w:themeColor="text1"/>
    </w:rPr>
  </w:style>
  <w:style w:type="character" w:customStyle="1" w:styleId="QuoteChar">
    <w:name w:val="Quote Char"/>
    <w:basedOn w:val="DefaultParagraphFont"/>
    <w:link w:val="Quote"/>
    <w:uiPriority w:val="29"/>
    <w:rsid w:val="006F4AF4"/>
    <w:rPr>
      <w:rFonts w:ascii="Times New Roman" w:eastAsia="SimSun" w:hAnsi="Times New Roman" w:cs="Times New Roman"/>
      <w:i/>
      <w:iCs/>
      <w:color w:val="000000" w:themeColor="text1"/>
      <w:sz w:val="24"/>
      <w:szCs w:val="20"/>
      <w:lang w:val="en-CA" w:eastAsia="en-US"/>
    </w:rPr>
  </w:style>
  <w:style w:type="paragraph" w:styleId="Caption">
    <w:name w:val="caption"/>
    <w:basedOn w:val="Normal"/>
    <w:next w:val="Normal"/>
    <w:qFormat/>
    <w:rsid w:val="006F4AF4"/>
    <w:pPr>
      <w:spacing w:before="120" w:after="120"/>
    </w:pPr>
    <w:rPr>
      <w:b/>
      <w:bCs/>
      <w:sz w:val="20"/>
    </w:rPr>
  </w:style>
  <w:style w:type="paragraph" w:customStyle="1" w:styleId="Checkboxes">
    <w:name w:val="Checkboxes"/>
    <w:basedOn w:val="Normal"/>
    <w:rsid w:val="006F4AF4"/>
    <w:pPr>
      <w:spacing w:before="360" w:after="360"/>
    </w:pPr>
    <w:rPr>
      <w:sz w:val="20"/>
      <w:lang w:val="en-US"/>
    </w:rPr>
  </w:style>
  <w:style w:type="paragraph" w:customStyle="1" w:styleId="CodeFragment">
    <w:name w:val="Code Fragment"/>
    <w:basedOn w:val="Normal"/>
    <w:rsid w:val="005A6A12"/>
    <w:rPr>
      <w:rFonts w:ascii="Courier New" w:hAnsi="Courier New"/>
      <w:color w:val="1F497D" w:themeColor="text2"/>
      <w:sz w:val="22"/>
    </w:rPr>
  </w:style>
  <w:style w:type="paragraph" w:customStyle="1" w:styleId="CodeFragmentSmall">
    <w:name w:val="Code Fragment Small"/>
    <w:basedOn w:val="CodeFragment"/>
    <w:rsid w:val="006F4AF4"/>
    <w:pPr>
      <w:tabs>
        <w:tab w:val="left" w:pos="1260"/>
      </w:tabs>
    </w:pPr>
    <w:rPr>
      <w:sz w:val="18"/>
      <w:lang w:val="en-US"/>
    </w:rPr>
  </w:style>
  <w:style w:type="character" w:styleId="CommentReference">
    <w:name w:val="annotation reference"/>
    <w:rsid w:val="006F4AF4"/>
    <w:rPr>
      <w:sz w:val="16"/>
      <w:szCs w:val="16"/>
    </w:rPr>
  </w:style>
  <w:style w:type="paragraph" w:styleId="CommentText">
    <w:name w:val="annotation text"/>
    <w:basedOn w:val="Normal"/>
    <w:link w:val="CommentTextChar"/>
    <w:rsid w:val="006F4AF4"/>
    <w:pPr>
      <w:jc w:val="both"/>
    </w:pPr>
    <w:rPr>
      <w:lang w:eastAsia="x-none"/>
    </w:rPr>
  </w:style>
  <w:style w:type="character" w:customStyle="1" w:styleId="CommentTextChar">
    <w:name w:val="Comment Text Char"/>
    <w:link w:val="CommentText"/>
    <w:rsid w:val="006F4AF4"/>
    <w:rPr>
      <w:rFonts w:ascii="Times New Roman" w:eastAsia="SimSun" w:hAnsi="Times New Roman" w:cs="Times New Roman"/>
      <w:sz w:val="24"/>
      <w:szCs w:val="20"/>
      <w:lang w:val="en-CA" w:eastAsia="x-none"/>
    </w:rPr>
  </w:style>
  <w:style w:type="paragraph" w:styleId="CommentSubject">
    <w:name w:val="annotation subject"/>
    <w:basedOn w:val="CommentText"/>
    <w:next w:val="CommentText"/>
    <w:link w:val="CommentSubjectChar"/>
    <w:rsid w:val="006F4AF4"/>
    <w:pPr>
      <w:jc w:val="left"/>
    </w:pPr>
    <w:rPr>
      <w:b/>
      <w:bCs/>
    </w:rPr>
  </w:style>
  <w:style w:type="character" w:customStyle="1" w:styleId="CommentSubjectChar">
    <w:name w:val="Comment Subject Char"/>
    <w:basedOn w:val="CommentTextChar"/>
    <w:link w:val="CommentSubject"/>
    <w:rsid w:val="006F4AF4"/>
    <w:rPr>
      <w:rFonts w:ascii="Times New Roman" w:eastAsia="SimSun" w:hAnsi="Times New Roman" w:cs="Times New Roman"/>
      <w:b/>
      <w:bCs/>
      <w:sz w:val="24"/>
      <w:szCs w:val="20"/>
      <w:lang w:val="en-CA" w:eastAsia="x-none"/>
    </w:rPr>
  </w:style>
  <w:style w:type="paragraph" w:customStyle="1" w:styleId="Definedvalues">
    <w:name w:val="Defined values"/>
    <w:basedOn w:val="Normal"/>
    <w:rsid w:val="006F4AF4"/>
    <w:pPr>
      <w:tabs>
        <w:tab w:val="left" w:pos="2835"/>
      </w:tabs>
      <w:spacing w:after="120"/>
      <w:ind w:left="1985" w:hanging="1418"/>
    </w:pPr>
    <w:rPr>
      <w:rFonts w:ascii="Arial" w:hAnsi="Arial"/>
      <w:b/>
      <w:sz w:val="22"/>
    </w:rPr>
  </w:style>
  <w:style w:type="paragraph" w:customStyle="1" w:styleId="ExampleNote">
    <w:name w:val="Example Note"/>
    <w:basedOn w:val="Normal"/>
    <w:rsid w:val="006F4AF4"/>
    <w:pPr>
      <w:spacing w:after="120"/>
    </w:pPr>
    <w:rPr>
      <w:rFonts w:ascii="Arial" w:hAnsi="Arial"/>
      <w:i/>
    </w:rPr>
  </w:style>
  <w:style w:type="character" w:styleId="FollowedHyperlink">
    <w:name w:val="FollowedHyperlink"/>
    <w:rsid w:val="006F4AF4"/>
    <w:rPr>
      <w:color w:val="800080"/>
      <w:u w:val="single"/>
    </w:rPr>
  </w:style>
  <w:style w:type="paragraph" w:customStyle="1" w:styleId="Footnote">
    <w:name w:val="Footnote"/>
    <w:basedOn w:val="Normal"/>
    <w:rsid w:val="006F4AF4"/>
    <w:pPr>
      <w:tabs>
        <w:tab w:val="left" w:pos="1260"/>
      </w:tabs>
    </w:pPr>
    <w:rPr>
      <w:rFonts w:ascii="Helvetica" w:hAnsi="Helvetica"/>
      <w:lang w:val="en-US"/>
    </w:rPr>
  </w:style>
  <w:style w:type="character" w:styleId="FootnoteReference">
    <w:name w:val="footnote reference"/>
    <w:semiHidden/>
    <w:rsid w:val="006F4AF4"/>
    <w:rPr>
      <w:vertAlign w:val="superscript"/>
    </w:rPr>
  </w:style>
  <w:style w:type="paragraph" w:styleId="FootnoteText">
    <w:name w:val="footnote text"/>
    <w:basedOn w:val="Normal"/>
    <w:link w:val="FootnoteTextChar"/>
    <w:semiHidden/>
    <w:rsid w:val="006F4AF4"/>
    <w:rPr>
      <w:sz w:val="20"/>
    </w:rPr>
  </w:style>
  <w:style w:type="character" w:customStyle="1" w:styleId="FootnoteTextChar">
    <w:name w:val="Footnote Text Char"/>
    <w:basedOn w:val="DefaultParagraphFont"/>
    <w:link w:val="FootnoteText"/>
    <w:semiHidden/>
    <w:rsid w:val="006F4AF4"/>
    <w:rPr>
      <w:rFonts w:ascii="Times New Roman" w:eastAsia="SimSun" w:hAnsi="Times New Roman" w:cs="Times New Roman"/>
      <w:sz w:val="20"/>
      <w:szCs w:val="20"/>
      <w:lang w:val="en-CA" w:eastAsia="en-US"/>
    </w:rPr>
  </w:style>
  <w:style w:type="paragraph" w:customStyle="1" w:styleId="FunctionDescription">
    <w:name w:val="Function Description"/>
    <w:basedOn w:val="Normal"/>
    <w:next w:val="Normal"/>
    <w:rsid w:val="006F4AF4"/>
    <w:pPr>
      <w:pageBreakBefore/>
      <w:pBdr>
        <w:bottom w:val="single" w:sz="4" w:space="1" w:color="auto"/>
      </w:pBdr>
      <w:spacing w:before="120" w:after="120"/>
      <w:outlineLvl w:val="1"/>
    </w:pPr>
    <w:rPr>
      <w:rFonts w:ascii="Arial" w:hAnsi="Arial"/>
      <w:b/>
      <w:sz w:val="32"/>
    </w:rPr>
  </w:style>
  <w:style w:type="paragraph" w:customStyle="1" w:styleId="FunctionPrototype">
    <w:name w:val="Function Prototype"/>
    <w:basedOn w:val="Normal"/>
    <w:rsid w:val="006F4AF4"/>
    <w:pPr>
      <w:spacing w:before="60" w:after="60"/>
      <w:ind w:left="720" w:hanging="720"/>
    </w:pPr>
    <w:rPr>
      <w:rFonts w:ascii="Courier New" w:hAnsi="Courier New"/>
      <w:sz w:val="22"/>
    </w:rPr>
  </w:style>
  <w:style w:type="paragraph" w:styleId="ListBullet">
    <w:name w:val="List Bullet"/>
    <w:basedOn w:val="Normal"/>
    <w:autoRedefine/>
    <w:rsid w:val="006F4AF4"/>
    <w:pPr>
      <w:tabs>
        <w:tab w:val="num" w:pos="360"/>
      </w:tabs>
      <w:spacing w:after="120"/>
      <w:ind w:left="360" w:hanging="360"/>
      <w:jc w:val="both"/>
    </w:pPr>
  </w:style>
  <w:style w:type="paragraph" w:customStyle="1" w:styleId="MemoTitle">
    <w:name w:val="Memo Title"/>
    <w:basedOn w:val="Normal"/>
    <w:rsid w:val="006F4AF4"/>
    <w:pPr>
      <w:tabs>
        <w:tab w:val="left" w:pos="1260"/>
      </w:tabs>
    </w:pPr>
    <w:rPr>
      <w:lang w:val="en-US"/>
    </w:rPr>
  </w:style>
  <w:style w:type="paragraph" w:customStyle="1" w:styleId="Note">
    <w:name w:val="Note"/>
    <w:basedOn w:val="Normal"/>
    <w:rsid w:val="006F4AF4"/>
    <w:pPr>
      <w:spacing w:before="120" w:after="120"/>
    </w:pPr>
    <w:rPr>
      <w:color w:val="008000"/>
    </w:rPr>
  </w:style>
  <w:style w:type="paragraph" w:customStyle="1" w:styleId="SmallCodeFragment">
    <w:name w:val="Small Code Fragment"/>
    <w:basedOn w:val="Normal"/>
    <w:rsid w:val="006F4AF4"/>
    <w:rPr>
      <w:sz w:val="18"/>
    </w:rPr>
  </w:style>
  <w:style w:type="character" w:styleId="Strong">
    <w:name w:val="Strong"/>
    <w:qFormat/>
    <w:rsid w:val="006F4AF4"/>
    <w:rPr>
      <w:b/>
      <w:bCs/>
    </w:rPr>
  </w:style>
  <w:style w:type="paragraph" w:customStyle="1" w:styleId="Summary">
    <w:name w:val="Summary"/>
    <w:basedOn w:val="Normal"/>
    <w:rsid w:val="006F4AF4"/>
    <w:pPr>
      <w:tabs>
        <w:tab w:val="left" w:pos="1260"/>
      </w:tabs>
      <w:spacing w:before="720" w:after="240"/>
    </w:pPr>
    <w:rPr>
      <w:rFonts w:ascii="Arial" w:hAnsi="Arial"/>
      <w:b/>
      <w:sz w:val="28"/>
      <w:lang w:val="en-US"/>
    </w:rPr>
  </w:style>
  <w:style w:type="table" w:styleId="TableGrid">
    <w:name w:val="Table Grid"/>
    <w:basedOn w:val="TableNormal"/>
    <w:uiPriority w:val="39"/>
    <w:rsid w:val="006F4AF4"/>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6F4AF4"/>
    <w:pPr>
      <w:keepNext/>
      <w:keepLines/>
      <w:spacing w:before="120"/>
      <w:jc w:val="center"/>
    </w:pPr>
    <w:rPr>
      <w:rFonts w:ascii="Comic Sans MS" w:hAnsi="Comic Sans MS"/>
      <w:sz w:val="20"/>
      <w:lang w:val="en-US"/>
    </w:rPr>
  </w:style>
  <w:style w:type="character" w:customStyle="1" w:styleId="TableBodyChar">
    <w:name w:val="TableBody Char"/>
    <w:basedOn w:val="DefaultParagraphFont"/>
    <w:link w:val="TableBody"/>
    <w:locked/>
    <w:rsid w:val="006F4AF4"/>
    <w:rPr>
      <w:rFonts w:ascii="Arial" w:eastAsia="PMingLiU" w:hAnsi="Arial" w:cs="Arial"/>
      <w:color w:val="3D3E40"/>
      <w:sz w:val="18"/>
      <w:szCs w:val="24"/>
      <w:lang w:eastAsia="ja-JP"/>
    </w:rPr>
  </w:style>
  <w:style w:type="paragraph" w:customStyle="1" w:styleId="TableCaption">
    <w:name w:val="TableCaption"/>
    <w:basedOn w:val="Normal"/>
    <w:next w:val="Normal"/>
    <w:rsid w:val="006F4AF4"/>
    <w:pPr>
      <w:keepNext/>
      <w:numPr>
        <w:numId w:val="4"/>
      </w:numPr>
      <w:tabs>
        <w:tab w:val="left" w:pos="900"/>
      </w:tabs>
      <w:spacing w:before="480" w:after="120"/>
    </w:pPr>
    <w:rPr>
      <w:rFonts w:ascii="Arial" w:eastAsia="Times New Roman" w:hAnsi="Arial"/>
      <w:b/>
      <w:color w:val="3D3E40"/>
      <w:sz w:val="16"/>
      <w:szCs w:val="24"/>
      <w:lang w:val="en-US"/>
    </w:rPr>
  </w:style>
  <w:style w:type="paragraph" w:customStyle="1" w:styleId="TableHead">
    <w:name w:val="TableHead"/>
    <w:basedOn w:val="Normal"/>
    <w:locked/>
    <w:rsid w:val="006F4AF4"/>
    <w:pPr>
      <w:spacing w:before="60" w:after="60"/>
      <w:jc w:val="center"/>
    </w:pPr>
    <w:rPr>
      <w:rFonts w:ascii="Verdana" w:hAnsi="Verdana"/>
      <w:b/>
      <w:color w:val="565656"/>
      <w:sz w:val="18"/>
      <w:szCs w:val="18"/>
      <w:lang w:val="en-US"/>
    </w:rPr>
  </w:style>
  <w:style w:type="table" w:customStyle="1" w:styleId="TableSWI1">
    <w:name w:val="TableSWI1"/>
    <w:basedOn w:val="Table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TemplateLine">
    <w:name w:val="Template Line"/>
    <w:basedOn w:val="Normal"/>
    <w:rsid w:val="006F4AF4"/>
    <w:pPr>
      <w:pBdr>
        <w:top w:val="single" w:sz="4" w:space="1" w:color="auto"/>
        <w:left w:val="single" w:sz="4" w:space="4" w:color="auto"/>
        <w:bottom w:val="single" w:sz="4" w:space="1" w:color="auto"/>
        <w:right w:val="single" w:sz="4" w:space="4" w:color="auto"/>
      </w:pBdr>
    </w:pPr>
    <w:rPr>
      <w:b/>
      <w:iCs/>
      <w:color w:val="000080"/>
      <w:sz w:val="28"/>
    </w:rPr>
  </w:style>
  <w:style w:type="paragraph" w:customStyle="1" w:styleId="Terms">
    <w:name w:val="Terms"/>
    <w:basedOn w:val="Normal"/>
    <w:rsid w:val="006F4AF4"/>
    <w:pPr>
      <w:tabs>
        <w:tab w:val="left" w:pos="1440"/>
      </w:tabs>
      <w:ind w:left="1440" w:hanging="1440"/>
    </w:pPr>
  </w:style>
  <w:style w:type="paragraph" w:customStyle="1" w:styleId="TestCaseTitle">
    <w:name w:val="Test Case Title"/>
    <w:basedOn w:val="FunctionDescription"/>
    <w:next w:val="Normal"/>
    <w:rsid w:val="006F4AF4"/>
    <w:rPr>
      <w:i/>
      <w:sz w:val="28"/>
    </w:rPr>
  </w:style>
  <w:style w:type="paragraph" w:styleId="TOC4">
    <w:name w:val="toc 4"/>
    <w:basedOn w:val="Normal"/>
    <w:next w:val="Normal"/>
    <w:autoRedefine/>
    <w:uiPriority w:val="39"/>
    <w:rsid w:val="006F4AF4"/>
    <w:pPr>
      <w:tabs>
        <w:tab w:val="left" w:pos="845"/>
        <w:tab w:val="left" w:pos="1134"/>
        <w:tab w:val="right" w:pos="8890"/>
      </w:tabs>
    </w:pPr>
    <w:rPr>
      <w:noProof/>
      <w:sz w:val="22"/>
      <w:lang w:val="en-US"/>
    </w:rPr>
  </w:style>
  <w:style w:type="paragraph" w:styleId="TOC5">
    <w:name w:val="toc 5"/>
    <w:basedOn w:val="Normal"/>
    <w:next w:val="Normal"/>
    <w:autoRedefine/>
    <w:uiPriority w:val="39"/>
    <w:rsid w:val="006F4AF4"/>
    <w:pPr>
      <w:tabs>
        <w:tab w:val="left" w:pos="1120"/>
        <w:tab w:val="right" w:pos="8931"/>
      </w:tabs>
    </w:pPr>
    <w:rPr>
      <w:sz w:val="22"/>
    </w:rPr>
  </w:style>
  <w:style w:type="paragraph" w:styleId="TOC6">
    <w:name w:val="toc 6"/>
    <w:basedOn w:val="Normal"/>
    <w:next w:val="Normal"/>
    <w:autoRedefine/>
    <w:uiPriority w:val="39"/>
    <w:rsid w:val="006F4AF4"/>
    <w:rPr>
      <w:sz w:val="22"/>
    </w:rPr>
  </w:style>
  <w:style w:type="paragraph" w:styleId="TOC7">
    <w:name w:val="toc 7"/>
    <w:basedOn w:val="Normal"/>
    <w:next w:val="Normal"/>
    <w:autoRedefine/>
    <w:uiPriority w:val="39"/>
    <w:rsid w:val="006F4AF4"/>
    <w:rPr>
      <w:sz w:val="22"/>
    </w:rPr>
  </w:style>
  <w:style w:type="paragraph" w:styleId="TOC8">
    <w:name w:val="toc 8"/>
    <w:basedOn w:val="Normal"/>
    <w:next w:val="Normal"/>
    <w:autoRedefine/>
    <w:uiPriority w:val="39"/>
    <w:rsid w:val="006F4AF4"/>
    <w:rPr>
      <w:sz w:val="22"/>
    </w:rPr>
  </w:style>
  <w:style w:type="paragraph" w:styleId="TOC9">
    <w:name w:val="toc 9"/>
    <w:basedOn w:val="Normal"/>
    <w:next w:val="Normal"/>
    <w:autoRedefine/>
    <w:uiPriority w:val="39"/>
    <w:rsid w:val="006F4AF4"/>
    <w:rPr>
      <w:sz w:val="22"/>
    </w:rPr>
  </w:style>
  <w:style w:type="paragraph" w:customStyle="1" w:styleId="Un-numberedTitle">
    <w:name w:val="Un-numbered Title"/>
    <w:basedOn w:val="Normal"/>
    <w:next w:val="Normal"/>
    <w:rsid w:val="006F4AF4"/>
    <w:pPr>
      <w:spacing w:before="240"/>
    </w:pPr>
    <w:rPr>
      <w:rFonts w:ascii="Arial" w:hAnsi="Arial"/>
      <w:b/>
    </w:rPr>
  </w:style>
  <w:style w:type="paragraph" w:customStyle="1" w:styleId="Un-numberedtitle0">
    <w:name w:val="Un-numbered title"/>
    <w:basedOn w:val="Normal"/>
    <w:next w:val="BodyText"/>
    <w:rsid w:val="006F4AF4"/>
    <w:pPr>
      <w:tabs>
        <w:tab w:val="left" w:pos="1260"/>
      </w:tabs>
      <w:spacing w:before="120" w:after="120"/>
    </w:pPr>
    <w:rPr>
      <w:rFonts w:ascii="Helvetica" w:hAnsi="Helvetica"/>
      <w:b/>
      <w:lang w:val="en-US"/>
    </w:rPr>
  </w:style>
  <w:style w:type="paragraph" w:customStyle="1" w:styleId="Default">
    <w:name w:val="Default"/>
    <w:rsid w:val="00087E2E"/>
    <w:pPr>
      <w:autoSpaceDE w:val="0"/>
      <w:autoSpaceDN w:val="0"/>
      <w:adjustRightInd w:val="0"/>
      <w:spacing w:after="0" w:line="240" w:lineRule="auto"/>
    </w:pPr>
    <w:rPr>
      <w:rFonts w:ascii="Arial" w:hAnsi="Arial" w:cs="Arial"/>
      <w:color w:val="000000"/>
      <w:sz w:val="24"/>
      <w:szCs w:val="24"/>
    </w:rPr>
  </w:style>
  <w:style w:type="table" w:styleId="LightShading-Accent2">
    <w:name w:val="Light Shading Accent 2"/>
    <w:basedOn w:val="TableNormal"/>
    <w:uiPriority w:val="60"/>
    <w:rsid w:val="00087E2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UnresolvedMention">
    <w:name w:val="Unresolved Mention"/>
    <w:basedOn w:val="DefaultParagraphFont"/>
    <w:uiPriority w:val="99"/>
    <w:semiHidden/>
    <w:unhideWhenUsed/>
    <w:rsid w:val="00407749"/>
    <w:rPr>
      <w:color w:val="808080"/>
      <w:shd w:val="clear" w:color="auto" w:fill="E6E6E6"/>
    </w:rPr>
  </w:style>
  <w:style w:type="character" w:styleId="HTMLCode">
    <w:name w:val="HTML Code"/>
    <w:basedOn w:val="DefaultParagraphFont"/>
    <w:uiPriority w:val="99"/>
    <w:semiHidden/>
    <w:unhideWhenUsed/>
    <w:rsid w:val="00557ED4"/>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8E2E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82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uiPriority w:val="99"/>
    <w:semiHidden/>
    <w:rsid w:val="00782EFB"/>
    <w:rPr>
      <w:rFonts w:ascii="Courier New" w:eastAsia="Times New Roman" w:hAnsi="Courier New" w:cs="Courier New"/>
      <w:sz w:val="20"/>
      <w:szCs w:val="20"/>
      <w:lang w:eastAsia="en-US"/>
    </w:rPr>
  </w:style>
  <w:style w:type="character" w:customStyle="1" w:styleId="comment">
    <w:name w:val="comment"/>
    <w:basedOn w:val="DefaultParagraphFont"/>
    <w:rsid w:val="00782EFB"/>
  </w:style>
  <w:style w:type="character" w:customStyle="1" w:styleId="lineno">
    <w:name w:val="lineno"/>
    <w:basedOn w:val="DefaultParagraphFont"/>
    <w:rsid w:val="00782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876">
      <w:bodyDiv w:val="1"/>
      <w:marLeft w:val="0"/>
      <w:marRight w:val="0"/>
      <w:marTop w:val="0"/>
      <w:marBottom w:val="0"/>
      <w:divBdr>
        <w:top w:val="none" w:sz="0" w:space="0" w:color="auto"/>
        <w:left w:val="none" w:sz="0" w:space="0" w:color="auto"/>
        <w:bottom w:val="none" w:sz="0" w:space="0" w:color="auto"/>
        <w:right w:val="none" w:sz="0" w:space="0" w:color="auto"/>
      </w:divBdr>
    </w:div>
    <w:div w:id="12459029">
      <w:bodyDiv w:val="1"/>
      <w:marLeft w:val="0"/>
      <w:marRight w:val="0"/>
      <w:marTop w:val="0"/>
      <w:marBottom w:val="0"/>
      <w:divBdr>
        <w:top w:val="none" w:sz="0" w:space="0" w:color="auto"/>
        <w:left w:val="none" w:sz="0" w:space="0" w:color="auto"/>
        <w:bottom w:val="none" w:sz="0" w:space="0" w:color="auto"/>
        <w:right w:val="none" w:sz="0" w:space="0" w:color="auto"/>
      </w:divBdr>
    </w:div>
    <w:div w:id="133372989">
      <w:bodyDiv w:val="1"/>
      <w:marLeft w:val="0"/>
      <w:marRight w:val="0"/>
      <w:marTop w:val="0"/>
      <w:marBottom w:val="0"/>
      <w:divBdr>
        <w:top w:val="none" w:sz="0" w:space="0" w:color="auto"/>
        <w:left w:val="none" w:sz="0" w:space="0" w:color="auto"/>
        <w:bottom w:val="none" w:sz="0" w:space="0" w:color="auto"/>
        <w:right w:val="none" w:sz="0" w:space="0" w:color="auto"/>
      </w:divBdr>
    </w:div>
    <w:div w:id="268511731">
      <w:bodyDiv w:val="1"/>
      <w:marLeft w:val="0"/>
      <w:marRight w:val="0"/>
      <w:marTop w:val="0"/>
      <w:marBottom w:val="0"/>
      <w:divBdr>
        <w:top w:val="none" w:sz="0" w:space="0" w:color="auto"/>
        <w:left w:val="none" w:sz="0" w:space="0" w:color="auto"/>
        <w:bottom w:val="none" w:sz="0" w:space="0" w:color="auto"/>
        <w:right w:val="none" w:sz="0" w:space="0" w:color="auto"/>
      </w:divBdr>
      <w:divsChild>
        <w:div w:id="1221866585">
          <w:marLeft w:val="0"/>
          <w:marRight w:val="0"/>
          <w:marTop w:val="0"/>
          <w:marBottom w:val="0"/>
          <w:divBdr>
            <w:top w:val="none" w:sz="0" w:space="0" w:color="auto"/>
            <w:left w:val="none" w:sz="0" w:space="0" w:color="auto"/>
            <w:bottom w:val="none" w:sz="0" w:space="0" w:color="auto"/>
            <w:right w:val="none" w:sz="0" w:space="0" w:color="auto"/>
          </w:divBdr>
        </w:div>
        <w:div w:id="1341851384">
          <w:marLeft w:val="0"/>
          <w:marRight w:val="0"/>
          <w:marTop w:val="0"/>
          <w:marBottom w:val="0"/>
          <w:divBdr>
            <w:top w:val="none" w:sz="0" w:space="0" w:color="auto"/>
            <w:left w:val="none" w:sz="0" w:space="0" w:color="auto"/>
            <w:bottom w:val="none" w:sz="0" w:space="0" w:color="auto"/>
            <w:right w:val="none" w:sz="0" w:space="0" w:color="auto"/>
          </w:divBdr>
        </w:div>
        <w:div w:id="1797672602">
          <w:marLeft w:val="0"/>
          <w:marRight w:val="0"/>
          <w:marTop w:val="0"/>
          <w:marBottom w:val="0"/>
          <w:divBdr>
            <w:top w:val="none" w:sz="0" w:space="0" w:color="auto"/>
            <w:left w:val="none" w:sz="0" w:space="0" w:color="auto"/>
            <w:bottom w:val="none" w:sz="0" w:space="0" w:color="auto"/>
            <w:right w:val="none" w:sz="0" w:space="0" w:color="auto"/>
          </w:divBdr>
        </w:div>
      </w:divsChild>
    </w:div>
    <w:div w:id="320280828">
      <w:bodyDiv w:val="1"/>
      <w:marLeft w:val="0"/>
      <w:marRight w:val="0"/>
      <w:marTop w:val="0"/>
      <w:marBottom w:val="0"/>
      <w:divBdr>
        <w:top w:val="none" w:sz="0" w:space="0" w:color="auto"/>
        <w:left w:val="none" w:sz="0" w:space="0" w:color="auto"/>
        <w:bottom w:val="none" w:sz="0" w:space="0" w:color="auto"/>
        <w:right w:val="none" w:sz="0" w:space="0" w:color="auto"/>
      </w:divBdr>
    </w:div>
    <w:div w:id="346567646">
      <w:bodyDiv w:val="1"/>
      <w:marLeft w:val="0"/>
      <w:marRight w:val="0"/>
      <w:marTop w:val="0"/>
      <w:marBottom w:val="0"/>
      <w:divBdr>
        <w:top w:val="none" w:sz="0" w:space="0" w:color="auto"/>
        <w:left w:val="none" w:sz="0" w:space="0" w:color="auto"/>
        <w:bottom w:val="none" w:sz="0" w:space="0" w:color="auto"/>
        <w:right w:val="none" w:sz="0" w:space="0" w:color="auto"/>
      </w:divBdr>
    </w:div>
    <w:div w:id="1010370970">
      <w:bodyDiv w:val="1"/>
      <w:marLeft w:val="0"/>
      <w:marRight w:val="0"/>
      <w:marTop w:val="0"/>
      <w:marBottom w:val="0"/>
      <w:divBdr>
        <w:top w:val="none" w:sz="0" w:space="0" w:color="auto"/>
        <w:left w:val="none" w:sz="0" w:space="0" w:color="auto"/>
        <w:bottom w:val="none" w:sz="0" w:space="0" w:color="auto"/>
        <w:right w:val="none" w:sz="0" w:space="0" w:color="auto"/>
      </w:divBdr>
    </w:div>
    <w:div w:id="1013727739">
      <w:bodyDiv w:val="1"/>
      <w:marLeft w:val="0"/>
      <w:marRight w:val="0"/>
      <w:marTop w:val="0"/>
      <w:marBottom w:val="0"/>
      <w:divBdr>
        <w:top w:val="none" w:sz="0" w:space="0" w:color="auto"/>
        <w:left w:val="none" w:sz="0" w:space="0" w:color="auto"/>
        <w:bottom w:val="none" w:sz="0" w:space="0" w:color="auto"/>
        <w:right w:val="none" w:sz="0" w:space="0" w:color="auto"/>
      </w:divBdr>
    </w:div>
    <w:div w:id="1137644738">
      <w:bodyDiv w:val="1"/>
      <w:marLeft w:val="0"/>
      <w:marRight w:val="0"/>
      <w:marTop w:val="0"/>
      <w:marBottom w:val="0"/>
      <w:divBdr>
        <w:top w:val="none" w:sz="0" w:space="0" w:color="auto"/>
        <w:left w:val="none" w:sz="0" w:space="0" w:color="auto"/>
        <w:bottom w:val="none" w:sz="0" w:space="0" w:color="auto"/>
        <w:right w:val="none" w:sz="0" w:space="0" w:color="auto"/>
      </w:divBdr>
    </w:div>
    <w:div w:id="1145899699">
      <w:bodyDiv w:val="1"/>
      <w:marLeft w:val="0"/>
      <w:marRight w:val="0"/>
      <w:marTop w:val="0"/>
      <w:marBottom w:val="0"/>
      <w:divBdr>
        <w:top w:val="none" w:sz="0" w:space="0" w:color="auto"/>
        <w:left w:val="none" w:sz="0" w:space="0" w:color="auto"/>
        <w:bottom w:val="none" w:sz="0" w:space="0" w:color="auto"/>
        <w:right w:val="none" w:sz="0" w:space="0" w:color="auto"/>
      </w:divBdr>
      <w:divsChild>
        <w:div w:id="1300114510">
          <w:marLeft w:val="0"/>
          <w:marRight w:val="0"/>
          <w:marTop w:val="0"/>
          <w:marBottom w:val="0"/>
          <w:divBdr>
            <w:top w:val="none" w:sz="0" w:space="0" w:color="auto"/>
            <w:left w:val="none" w:sz="0" w:space="0" w:color="auto"/>
            <w:bottom w:val="none" w:sz="0" w:space="0" w:color="auto"/>
            <w:right w:val="none" w:sz="0" w:space="0" w:color="auto"/>
          </w:divBdr>
          <w:divsChild>
            <w:div w:id="1941403161">
              <w:marLeft w:val="0"/>
              <w:marRight w:val="0"/>
              <w:marTop w:val="0"/>
              <w:marBottom w:val="0"/>
              <w:divBdr>
                <w:top w:val="none" w:sz="0" w:space="0" w:color="auto"/>
                <w:left w:val="none" w:sz="0" w:space="0" w:color="auto"/>
                <w:bottom w:val="none" w:sz="0" w:space="0" w:color="auto"/>
                <w:right w:val="none" w:sz="0" w:space="0" w:color="auto"/>
              </w:divBdr>
              <w:divsChild>
                <w:div w:id="1254168314">
                  <w:marLeft w:val="0"/>
                  <w:marRight w:val="0"/>
                  <w:marTop w:val="0"/>
                  <w:marBottom w:val="0"/>
                  <w:divBdr>
                    <w:top w:val="none" w:sz="0" w:space="0" w:color="auto"/>
                    <w:left w:val="none" w:sz="0" w:space="0" w:color="auto"/>
                    <w:bottom w:val="none" w:sz="0" w:space="0" w:color="auto"/>
                    <w:right w:val="none" w:sz="0" w:space="0" w:color="auto"/>
                  </w:divBdr>
                  <w:divsChild>
                    <w:div w:id="270941734">
                      <w:marLeft w:val="0"/>
                      <w:marRight w:val="0"/>
                      <w:marTop w:val="0"/>
                      <w:marBottom w:val="0"/>
                      <w:divBdr>
                        <w:top w:val="none" w:sz="0" w:space="0" w:color="auto"/>
                        <w:left w:val="none" w:sz="0" w:space="0" w:color="auto"/>
                        <w:bottom w:val="none" w:sz="0" w:space="0" w:color="auto"/>
                        <w:right w:val="none" w:sz="0" w:space="0" w:color="auto"/>
                      </w:divBdr>
                      <w:divsChild>
                        <w:div w:id="298657531">
                          <w:marLeft w:val="0"/>
                          <w:marRight w:val="0"/>
                          <w:marTop w:val="0"/>
                          <w:marBottom w:val="0"/>
                          <w:divBdr>
                            <w:top w:val="none" w:sz="0" w:space="0" w:color="auto"/>
                            <w:left w:val="none" w:sz="0" w:space="0" w:color="auto"/>
                            <w:bottom w:val="none" w:sz="0" w:space="0" w:color="auto"/>
                            <w:right w:val="none" w:sz="0" w:space="0" w:color="auto"/>
                          </w:divBdr>
                          <w:divsChild>
                            <w:div w:id="963390938">
                              <w:marLeft w:val="0"/>
                              <w:marRight w:val="0"/>
                              <w:marTop w:val="0"/>
                              <w:marBottom w:val="0"/>
                              <w:divBdr>
                                <w:top w:val="none" w:sz="0" w:space="0" w:color="auto"/>
                                <w:left w:val="none" w:sz="0" w:space="0" w:color="auto"/>
                                <w:bottom w:val="none" w:sz="0" w:space="0" w:color="auto"/>
                                <w:right w:val="none" w:sz="0" w:space="0" w:color="auto"/>
                              </w:divBdr>
                              <w:divsChild>
                                <w:div w:id="463739724">
                                  <w:marLeft w:val="0"/>
                                  <w:marRight w:val="0"/>
                                  <w:marTop w:val="0"/>
                                  <w:marBottom w:val="0"/>
                                  <w:divBdr>
                                    <w:top w:val="none" w:sz="0" w:space="0" w:color="auto"/>
                                    <w:left w:val="none" w:sz="0" w:space="0" w:color="auto"/>
                                    <w:bottom w:val="none" w:sz="0" w:space="0" w:color="auto"/>
                                    <w:right w:val="none" w:sz="0" w:space="0" w:color="auto"/>
                                  </w:divBdr>
                                  <w:divsChild>
                                    <w:div w:id="599142654">
                                      <w:marLeft w:val="0"/>
                                      <w:marRight w:val="0"/>
                                      <w:marTop w:val="0"/>
                                      <w:marBottom w:val="0"/>
                                      <w:divBdr>
                                        <w:top w:val="none" w:sz="0" w:space="0" w:color="auto"/>
                                        <w:left w:val="none" w:sz="0" w:space="0" w:color="auto"/>
                                        <w:bottom w:val="none" w:sz="0" w:space="0" w:color="auto"/>
                                        <w:right w:val="none" w:sz="0" w:space="0" w:color="auto"/>
                                      </w:divBdr>
                                      <w:divsChild>
                                        <w:div w:id="210964338">
                                          <w:marLeft w:val="0"/>
                                          <w:marRight w:val="0"/>
                                          <w:marTop w:val="0"/>
                                          <w:marBottom w:val="0"/>
                                          <w:divBdr>
                                            <w:top w:val="none" w:sz="0" w:space="0" w:color="auto"/>
                                            <w:left w:val="none" w:sz="0" w:space="0" w:color="auto"/>
                                            <w:bottom w:val="none" w:sz="0" w:space="0" w:color="auto"/>
                                            <w:right w:val="none" w:sz="0" w:space="0" w:color="auto"/>
                                          </w:divBdr>
                                          <w:divsChild>
                                            <w:div w:id="1887641883">
                                              <w:marLeft w:val="0"/>
                                              <w:marRight w:val="0"/>
                                              <w:marTop w:val="0"/>
                                              <w:marBottom w:val="0"/>
                                              <w:divBdr>
                                                <w:top w:val="none" w:sz="0" w:space="0" w:color="auto"/>
                                                <w:left w:val="none" w:sz="0" w:space="0" w:color="auto"/>
                                                <w:bottom w:val="none" w:sz="0" w:space="0" w:color="auto"/>
                                                <w:right w:val="none" w:sz="0" w:space="0" w:color="auto"/>
                                              </w:divBdr>
                                              <w:divsChild>
                                                <w:div w:id="1914507521">
                                                  <w:marLeft w:val="0"/>
                                                  <w:marRight w:val="0"/>
                                                  <w:marTop w:val="0"/>
                                                  <w:marBottom w:val="0"/>
                                                  <w:divBdr>
                                                    <w:top w:val="none" w:sz="0" w:space="0" w:color="auto"/>
                                                    <w:left w:val="none" w:sz="0" w:space="0" w:color="auto"/>
                                                    <w:bottom w:val="none" w:sz="0" w:space="0" w:color="auto"/>
                                                    <w:right w:val="none" w:sz="0" w:space="0" w:color="auto"/>
                                                  </w:divBdr>
                                                  <w:divsChild>
                                                    <w:div w:id="1449278631">
                                                      <w:marLeft w:val="0"/>
                                                      <w:marRight w:val="0"/>
                                                      <w:marTop w:val="0"/>
                                                      <w:marBottom w:val="0"/>
                                                      <w:divBdr>
                                                        <w:top w:val="none" w:sz="0" w:space="0" w:color="auto"/>
                                                        <w:left w:val="none" w:sz="0" w:space="0" w:color="auto"/>
                                                        <w:bottom w:val="none" w:sz="0" w:space="0" w:color="auto"/>
                                                        <w:right w:val="none" w:sz="0" w:space="0" w:color="auto"/>
                                                      </w:divBdr>
                                                      <w:divsChild>
                                                        <w:div w:id="1168443912">
                                                          <w:marLeft w:val="0"/>
                                                          <w:marRight w:val="0"/>
                                                          <w:marTop w:val="0"/>
                                                          <w:marBottom w:val="0"/>
                                                          <w:divBdr>
                                                            <w:top w:val="single" w:sz="6" w:space="0" w:color="CCCCCC"/>
                                                            <w:left w:val="single" w:sz="6" w:space="0" w:color="CCCCCC"/>
                                                            <w:bottom w:val="single" w:sz="6" w:space="0" w:color="CCCCCC"/>
                                                            <w:right w:val="single" w:sz="6" w:space="0" w:color="CCCCCC"/>
                                                          </w:divBdr>
                                                          <w:divsChild>
                                                            <w:div w:id="309136440">
                                                              <w:marLeft w:val="0"/>
                                                              <w:marRight w:val="0"/>
                                                              <w:marTop w:val="0"/>
                                                              <w:marBottom w:val="0"/>
                                                              <w:divBdr>
                                                                <w:top w:val="none" w:sz="0" w:space="0" w:color="auto"/>
                                                                <w:left w:val="none" w:sz="0" w:space="0" w:color="auto"/>
                                                                <w:bottom w:val="none" w:sz="0" w:space="0" w:color="auto"/>
                                                                <w:right w:val="none" w:sz="0" w:space="0" w:color="auto"/>
                                                              </w:divBdr>
                                                              <w:divsChild>
                                                                <w:div w:id="2032221412">
                                                                  <w:marLeft w:val="0"/>
                                                                  <w:marRight w:val="0"/>
                                                                  <w:marTop w:val="0"/>
                                                                  <w:marBottom w:val="0"/>
                                                                  <w:divBdr>
                                                                    <w:top w:val="none" w:sz="0" w:space="0" w:color="auto"/>
                                                                    <w:left w:val="none" w:sz="0" w:space="0" w:color="auto"/>
                                                                    <w:bottom w:val="none" w:sz="0" w:space="0" w:color="auto"/>
                                                                    <w:right w:val="none" w:sz="0" w:space="0" w:color="auto"/>
                                                                  </w:divBdr>
                                                                  <w:divsChild>
                                                                    <w:div w:id="479230670">
                                                                      <w:marLeft w:val="0"/>
                                                                      <w:marRight w:val="90"/>
                                                                      <w:marTop w:val="0"/>
                                                                      <w:marBottom w:val="0"/>
                                                                      <w:divBdr>
                                                                        <w:top w:val="none" w:sz="0" w:space="0" w:color="auto"/>
                                                                        <w:left w:val="none" w:sz="0" w:space="0" w:color="auto"/>
                                                                        <w:bottom w:val="none" w:sz="0" w:space="0" w:color="auto"/>
                                                                        <w:right w:val="none" w:sz="0" w:space="0" w:color="auto"/>
                                                                      </w:divBdr>
                                                                      <w:divsChild>
                                                                        <w:div w:id="31469635">
                                                                          <w:marLeft w:val="-6000"/>
                                                                          <w:marRight w:val="0"/>
                                                                          <w:marTop w:val="0"/>
                                                                          <w:marBottom w:val="135"/>
                                                                          <w:divBdr>
                                                                            <w:top w:val="none" w:sz="0" w:space="0" w:color="auto"/>
                                                                            <w:left w:val="none" w:sz="0" w:space="0" w:color="auto"/>
                                                                            <w:bottom w:val="none" w:sz="0" w:space="0" w:color="auto"/>
                                                                            <w:right w:val="none" w:sz="0" w:space="0" w:color="auto"/>
                                                                          </w:divBdr>
                                                                          <w:divsChild>
                                                                            <w:div w:id="1915510994">
                                                                              <w:marLeft w:val="0"/>
                                                                              <w:marRight w:val="0"/>
                                                                              <w:marTop w:val="0"/>
                                                                              <w:marBottom w:val="0"/>
                                                                              <w:divBdr>
                                                                                <w:top w:val="none" w:sz="0" w:space="0" w:color="auto"/>
                                                                                <w:left w:val="none" w:sz="0" w:space="0" w:color="auto"/>
                                                                                <w:bottom w:val="none" w:sz="0" w:space="0" w:color="auto"/>
                                                                                <w:right w:val="none" w:sz="0" w:space="0" w:color="auto"/>
                                                                              </w:divBdr>
                                                                              <w:divsChild>
                                                                                <w:div w:id="445268783">
                                                                                  <w:marLeft w:val="0"/>
                                                                                  <w:marRight w:val="0"/>
                                                                                  <w:marTop w:val="0"/>
                                                                                  <w:marBottom w:val="0"/>
                                                                                  <w:divBdr>
                                                                                    <w:top w:val="none" w:sz="0" w:space="0" w:color="auto"/>
                                                                                    <w:left w:val="none" w:sz="0" w:space="0" w:color="auto"/>
                                                                                    <w:bottom w:val="none" w:sz="0" w:space="0" w:color="auto"/>
                                                                                    <w:right w:val="none" w:sz="0" w:space="0" w:color="auto"/>
                                                                                  </w:divBdr>
                                                                                  <w:divsChild>
                                                                                    <w:div w:id="462619502">
                                                                                      <w:marLeft w:val="0"/>
                                                                                      <w:marRight w:val="0"/>
                                                                                      <w:marTop w:val="0"/>
                                                                                      <w:marBottom w:val="0"/>
                                                                                      <w:divBdr>
                                                                                        <w:top w:val="none" w:sz="0" w:space="0" w:color="auto"/>
                                                                                        <w:left w:val="none" w:sz="0" w:space="0" w:color="auto"/>
                                                                                        <w:bottom w:val="none" w:sz="0" w:space="0" w:color="auto"/>
                                                                                        <w:right w:val="none" w:sz="0" w:space="0" w:color="auto"/>
                                                                                      </w:divBdr>
                                                                                      <w:divsChild>
                                                                                        <w:div w:id="2033191862">
                                                                                          <w:marLeft w:val="0"/>
                                                                                          <w:marRight w:val="0"/>
                                                                                          <w:marTop w:val="0"/>
                                                                                          <w:marBottom w:val="0"/>
                                                                                          <w:divBdr>
                                                                                            <w:top w:val="none" w:sz="0" w:space="0" w:color="auto"/>
                                                                                            <w:left w:val="none" w:sz="0" w:space="0" w:color="auto"/>
                                                                                            <w:bottom w:val="none" w:sz="0" w:space="0" w:color="auto"/>
                                                                                            <w:right w:val="none" w:sz="0" w:space="0" w:color="auto"/>
                                                                                          </w:divBdr>
                                                                                          <w:divsChild>
                                                                                            <w:div w:id="183757003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739264">
      <w:bodyDiv w:val="1"/>
      <w:marLeft w:val="0"/>
      <w:marRight w:val="0"/>
      <w:marTop w:val="0"/>
      <w:marBottom w:val="0"/>
      <w:divBdr>
        <w:top w:val="none" w:sz="0" w:space="0" w:color="auto"/>
        <w:left w:val="none" w:sz="0" w:space="0" w:color="auto"/>
        <w:bottom w:val="none" w:sz="0" w:space="0" w:color="auto"/>
        <w:right w:val="none" w:sz="0" w:space="0" w:color="auto"/>
      </w:divBdr>
    </w:div>
    <w:div w:id="188062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http://legato.io/legato-docs/latest/le__mdc__interface_8h.html" TargetMode="External"/><Relationship Id="rId26" Type="http://schemas.openxmlformats.org/officeDocument/2006/relationships/image" Target="media/image4.emf"/><Relationship Id="rId39" Type="http://schemas.openxmlformats.org/officeDocument/2006/relationships/hyperlink" Target="http://legato.io/legato-docs/latest/le__fd_monitor_8h.html" TargetMode="External"/><Relationship Id="rId21" Type="http://schemas.openxmlformats.org/officeDocument/2006/relationships/hyperlink" Target="http://legato.io/legato-docs/latest/le__mdc__interface_8h.html" TargetMode="External"/><Relationship Id="rId34" Type="http://schemas.openxmlformats.org/officeDocument/2006/relationships/hyperlink" Target="http://legato.io/legato-docs/latest/le__at_server__interface_8h.html" TargetMode="External"/><Relationship Id="rId42" Type="http://schemas.openxmlformats.org/officeDocument/2006/relationships/hyperlink" Target="http://legato.io/legato-docs/latest/le__fd_monitor_8h.html"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legato.io/legato-docs/latest/le__at_server__interface_8h.html" TargetMode="External"/><Relationship Id="rId29" Type="http://schemas.openxmlformats.org/officeDocument/2006/relationships/image" Target="media/image6.emf"/><Relationship Id="rId11" Type="http://schemas.openxmlformats.org/officeDocument/2006/relationships/image" Target="media/image1.jpeg"/><Relationship Id="rId24" Type="http://schemas.openxmlformats.org/officeDocument/2006/relationships/hyperlink" Target="http://legato.io/legato-docs/latest/le__at_server__interface_8h.html" TargetMode="External"/><Relationship Id="rId32" Type="http://schemas.openxmlformats.org/officeDocument/2006/relationships/image" Target="media/image9.emf"/><Relationship Id="rId37" Type="http://schemas.openxmlformats.org/officeDocument/2006/relationships/hyperlink" Target="http://legato.io/legato-docs/latest/le__fd_monitor_8h.html" TargetMode="External"/><Relationship Id="rId40" Type="http://schemas.openxmlformats.org/officeDocument/2006/relationships/hyperlink" Target="http://legato.io/legato-docs/latest/le__fd_monitor_8h.html" TargetMode="External"/><Relationship Id="rId45" Type="http://schemas.openxmlformats.org/officeDocument/2006/relationships/hyperlink" Target="http://legato.io/legato-docs/latest/le__at_server__interface_8h.html" TargetMode="External"/><Relationship Id="rId5" Type="http://schemas.openxmlformats.org/officeDocument/2006/relationships/numbering" Target="numbering.xml"/><Relationship Id="rId15" Type="http://schemas.openxmlformats.org/officeDocument/2006/relationships/hyperlink" Target="http://legato.io/legato-docs/latest/le__at_server__interface_8h.html" TargetMode="External"/><Relationship Id="rId23" Type="http://schemas.openxmlformats.org/officeDocument/2006/relationships/hyperlink" Target="http://legato.io/legato-docs/latest/le__at_server__interface_8h.html" TargetMode="External"/><Relationship Id="rId28" Type="http://schemas.openxmlformats.org/officeDocument/2006/relationships/image" Target="media/image5.emf"/><Relationship Id="rId36" Type="http://schemas.openxmlformats.org/officeDocument/2006/relationships/hyperlink" Target="http://legato.io/legato-docs/latest/le__at_server__interface_8h.ht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legato.io/legato-docs/latest/le__mdc__interface_8h.html" TargetMode="External"/><Relationship Id="rId31" Type="http://schemas.openxmlformats.org/officeDocument/2006/relationships/image" Target="media/image8.emf"/><Relationship Id="rId44" Type="http://schemas.openxmlformats.org/officeDocument/2006/relationships/hyperlink" Target="http://codewiki.wikidot.com/system-cal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yperlink" Target="http://legato.io/legato-docs/latest/le__mdc__interface_8h.html" TargetMode="External"/><Relationship Id="rId27" Type="http://schemas.openxmlformats.org/officeDocument/2006/relationships/hyperlink" Target="http://legato.io/legato-docs/latest/le__at_server__interface_8h.html" TargetMode="External"/><Relationship Id="rId30" Type="http://schemas.openxmlformats.org/officeDocument/2006/relationships/image" Target="media/image7.emf"/><Relationship Id="rId35" Type="http://schemas.openxmlformats.org/officeDocument/2006/relationships/hyperlink" Target="http://legato.io/legato-docs/latest/le__at_server__interface_8h.html" TargetMode="External"/><Relationship Id="rId43" Type="http://schemas.openxmlformats.org/officeDocument/2006/relationships/hyperlink" Target="http://legato.io/legato-docs/latest/le__at_server__interface_8h.html" TargetMode="External"/><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file:///T:/R&amp;D/Shared/Projects/Drums%20(HL7718,%20HL7748,%20HL7749)/01_Engineering/01_Software/05_Altair/03_Documentation" TargetMode="External"/><Relationship Id="rId17" Type="http://schemas.openxmlformats.org/officeDocument/2006/relationships/hyperlink" Target="http://legato.io/legato-docs/latest/le__mdc__interface_8h.html" TargetMode="External"/><Relationship Id="rId25" Type="http://schemas.openxmlformats.org/officeDocument/2006/relationships/hyperlink" Target="http://legato.io/legato-docs/latest/le__at_server__interface_8h.html" TargetMode="External"/><Relationship Id="rId33" Type="http://schemas.openxmlformats.org/officeDocument/2006/relationships/hyperlink" Target="http://codewiki.wikidot.com/system-calls" TargetMode="External"/><Relationship Id="rId38" Type="http://schemas.openxmlformats.org/officeDocument/2006/relationships/hyperlink" Target="http://legato.io/legato-docs/latest/le__fd_monitor_8h.html" TargetMode="External"/><Relationship Id="rId46" Type="http://schemas.openxmlformats.org/officeDocument/2006/relationships/header" Target="header1.xml"/><Relationship Id="rId20" Type="http://schemas.openxmlformats.org/officeDocument/2006/relationships/hyperlink" Target="http://legato.io/legato-docs/latest/le__mdc__interface_8h.html" TargetMode="External"/><Relationship Id="rId41" Type="http://schemas.openxmlformats.org/officeDocument/2006/relationships/hyperlink" Target="http://legato.io/legato-docs/latest/le__fd_monitor_8h.html"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u\Documents\My%20FileHold%20Documents\M2M_SQI-HLD_Template-R01.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8C45A8428201479A8D2CD65248106E" ma:contentTypeVersion="" ma:contentTypeDescription="Create a new document." ma:contentTypeScope="" ma:versionID="74453da3f6f40ef365e9cc902dfa5174">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1B8AC-07E8-4B71-801E-2409C967C6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A22AC5-298C-4DDE-8E89-623F79C28EEF}">
  <ds:schemaRefs>
    <ds:schemaRef ds:uri="http://schemas.microsoft.com/sharepoint/v3/contenttype/forms"/>
  </ds:schemaRefs>
</ds:datastoreItem>
</file>

<file path=customXml/itemProps3.xml><?xml version="1.0" encoding="utf-8"?>
<ds:datastoreItem xmlns:ds="http://schemas.openxmlformats.org/officeDocument/2006/customXml" ds:itemID="{EADD60BD-2AEF-4953-90FB-7A09AD66A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A29BEEB-EA50-45CC-A4CC-0C8984EE3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M2M_SQI-HLD_Template-R01.04</Template>
  <TotalTime>146</TotalTime>
  <Pages>248</Pages>
  <Words>27170</Words>
  <Characters>154874</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IP AT commands</vt:lpstr>
    </vt:vector>
  </TitlesOfParts>
  <Manager>Sevan Sirapian</Manager>
  <Company>Sierra Wireless</Company>
  <LinksUpToDate>false</LinksUpToDate>
  <CharactersWithSpaces>181681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AT commands</dc:title>
  <dc:subject/>
  <dc:creator>Thanumalaiyan T</dc:creator>
  <cp:keywords>HL78, IP commands</cp:keywords>
  <dc:description/>
  <cp:lastModifiedBy>Saranya Thangavel06</cp:lastModifiedBy>
  <cp:revision>282</cp:revision>
  <dcterms:created xsi:type="dcterms:W3CDTF">2018-06-12T05:46:00Z</dcterms:created>
  <dcterms:modified xsi:type="dcterms:W3CDTF">2018-06-13T14:56:00Z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HL78xx</vt:lpwstr>
  </property>
  <property fmtid="{D5CDD505-2E9C-101B-9397-08002B2CF9AE}" pid="3" name="Date">
    <vt:lpwstr>2017/08/01</vt:lpwstr>
  </property>
  <property fmtid="{D5CDD505-2E9C-101B-9397-08002B2CF9AE}" pid="4" name="Reference">
    <vt:lpwstr>411xxxx</vt:lpwstr>
  </property>
  <property fmtid="{D5CDD505-2E9C-101B-9397-08002B2CF9AE}" pid="5" name="Revision">
    <vt:lpwstr>00.01</vt:lpwstr>
  </property>
  <property fmtid="{D5CDD505-2E9C-101B-9397-08002B2CF9AE}" pid="6" name="Author Document Creation Site">
    <vt:lpwstr>ILM</vt:lpwstr>
  </property>
  <property fmtid="{D5CDD505-2E9C-101B-9397-08002B2CF9AE}" pid="7" name="ContentTypeId">
    <vt:lpwstr>0x010100708C45A8428201479A8D2CD65248106E</vt:lpwstr>
  </property>
</Properties>
</file>